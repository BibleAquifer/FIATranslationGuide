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Josué 1:1–9</w:t>
      </w:r>
      <w:r>
        <w:rPr>
          <w:lang w:val="pt_PT" w:bidi="pt_PT"/>
        </w:rPr>
      </w:r>
    </w:p>
    <w:p>
      <w:pPr>
        <w:pStyle w:val="Heading3"/>
      </w:pPr>
      <w:r>
        <w:rPr>
          <w:lang w:val="pt_PT" w:bidi="pt_PT"/>
        </w:rPr>
        <w:t>Ouvir e Sentir</w:t>
      </w:r>
    </w:p>
    <w:p>
      <w:pPr/>
      <w:r>
        <w:rPr>
          <w:lang w:val="pt_PT" w:bidi="pt_PT"/>
        </w:rPr>
      </w:r>
      <w:r>
        <w:rPr>
          <w:lang w:val="pt_PT" w:bidi="pt_PT"/>
        </w:rPr>
        <w:t>Nesta etapa, ouçam Josué 1.1–9 e guardem em seus corações.</w:t>
      </w:r>
    </w:p>
    <w:p>
      <w:pPr/>
      <w:r>
        <w:rPr>
          <w:lang w:val="pt_PT" w:bidi="pt_PT"/>
        </w:rPr>
      </w:r>
      <w:r>
        <w:rPr>
          <w:lang w:val="pt_PT" w:bidi="pt_PT"/>
        </w:rPr>
        <w:t>Ouçam uma versão em áudio de Josué 1.1–9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1.1–9 na tradução mais fácil de entender.</w:t>
      </w:r>
    </w:p>
    <w:p>
      <w:pPr/>
      <w:r>
        <w:rPr>
          <w:lang w:val="pt_PT" w:bidi="pt_PT"/>
        </w:rPr>
      </w:r>
      <w:r>
        <w:rPr>
          <w:lang w:val="pt_PT" w:bidi="pt_PT"/>
        </w:rPr>
        <w:t>À medida que a história do livro de Josué começa, os israelitas estão passando por um tempo de grande mudança. No livro de Números, ouvimos a história dos israelitas quando Moisés os levou para fora do Egito para ir à terra que Yahweh havia prometido a seu antepassado Abraão. Essa terra era chamada de Canaã. No entanto, os israelitas desobedeceram a Yahweh e tiveram que viajar pelo deserto por 40 anos até que todos os israelitas adultos que desobedeceram a Deus tivessem morrido. Moisés havia sido o líder israelita nesses últimos 40 anos. Agora, 40 anos depois, todos os adultos que deixaram o Egito e desobedeceram a Yahweh morreram. Moisés, que também desobedeceu a Yahweh, morreu. Josué havia se tornado o assistente, ou ajudante, de Moisés, 40 anos antes, quando os israelitas estavam no monte Sinai recebendo a lei de Yahweh para o povo. Josué era o assistente de Moisés durante os 40 anos de peregrinação. Como Josué havia trabalhado tão de perto com Moisés por todos esses anos, Josué havia aprendido com Moisés como liderar o povo. Yahweh escolheu Josué para ser o novo líder dos israelitas. Num era o pai de Josué, então as pessoas normalmente chamavam Josué: “Josué, o filho de Num”. Yahweh havia dito a Moisés que Josué seria o líder para substituir Moisés, então, antes de Moisés morrer, Moisés anunciou aos israelitas que Josué seria o novo líder deles.</w:t>
      </w:r>
    </w:p>
    <w:p>
      <w:pPr/>
      <w:r>
        <w:rPr>
          <w:lang w:val="pt_PT" w:bidi="pt_PT"/>
        </w:rPr>
      </w:r>
      <w:r>
        <w:rPr>
          <w:lang w:val="pt_PT" w:bidi="pt_PT"/>
        </w:rPr>
        <w:t>Parem aqui e discutam: como vocês escolhem um líder para substituir um líder que morreu ou deixou a sua área? Pause este áudio aqui.</w:t>
      </w:r>
    </w:p>
    <w:p>
      <w:pPr/>
      <w:r>
        <w:rPr>
          <w:lang w:val="pt_PT" w:bidi="pt_PT"/>
        </w:rPr>
      </w:r>
      <w:r>
        <w:rPr>
          <w:lang w:val="pt_PT" w:bidi="pt_PT"/>
        </w:rPr>
        <w:t>Os israelitas estavam acampados ao lado do Rio Jordão, no lado leste do país em que os israelitas entrariam. Moisés falou uma mensagem final ao povo e depois subiu uma montanha nas proximidades, onde ele morreu. Essas coisas aconteceram antes da história no livro de Josué começar.</w:t>
      </w:r>
    </w:p>
    <w:p>
      <w:pPr/>
      <w:r>
        <w:rPr>
          <w:lang w:val="pt_PT" w:bidi="pt_PT"/>
        </w:rPr>
      </w:r>
      <w:r>
        <w:rPr>
          <w:lang w:val="pt_PT" w:bidi="pt_PT"/>
        </w:rPr>
        <w:t>Parem aqui e olhem para o mapa. Procure pelo Egito, o deserto do Sinai, Moabe e Canaã, a terra que Yahweh prometeu a seu povo. Observem a jornada do Egito até o Rio Jordão. Olhem para o mapa e contem tudo o que vocês se lembram sobre a história dos israelitas deixando o Egito juntos. Pause este áudio aqui.</w:t>
      </w:r>
    </w:p>
    <w:p>
      <w:pPr/>
      <w:r>
        <w:rPr>
          <w:lang w:val="pt_PT" w:bidi="pt_PT"/>
        </w:rPr>
      </w:r>
      <w:r>
        <w:rPr>
          <w:lang w:val="pt_PT" w:bidi="pt_PT"/>
        </w:rPr>
        <w:t>Essa história se conecta à história que vem imediatamente antes dela, no final do livro de Deuteronômio. O livro de Josué começa imediatamente “depois da morte de Moisés, o servo de Yahweh”. Yahweh chama apenas algumas das pessoas na Bíblia de seus “servos”. Depois da morte de Moisés, Josué reconheceu que Yahweh estava falando com Josué. A passagem não nos diz exatamente como Yahweh falou com Josué.</w:t>
      </w:r>
    </w:p>
    <w:p>
      <w:pPr/>
      <w:r>
        <w:rPr>
          <w:lang w:val="pt_PT" w:bidi="pt_PT"/>
        </w:rPr>
      </w:r>
      <w:r>
        <w:rPr>
          <w:lang w:val="pt_PT" w:bidi="pt_PT"/>
        </w:rPr>
        <w:t>Parem aqui e discutam a seguinte pergunta: que títulos específicos vocês têm para pessoas especiais que são usados apenas para pessoas como elas? Quem decide que uma pessoa pode usar esse título? Pause este áudio aqui.</w:t>
      </w:r>
    </w:p>
    <w:p>
      <w:pPr/>
      <w:r>
        <w:rPr>
          <w:lang w:val="pt_PT" w:bidi="pt_PT"/>
        </w:rPr>
      </w:r>
      <w:r>
        <w:rPr>
          <w:lang w:val="pt_PT" w:bidi="pt_PT"/>
        </w:rPr>
        <w:t>Primeiro, Yahweh lembra a Josué que Moisés está morto, e que Moisés é o servo de Yahweh. Essa é a segunda vez nessa história que Yahweh chama Moisés de seu servo. Desta vez, Yahweh está falando essas palavras. Yahweh diz a Josué que Josué deve levar os israelitas através do Rio Jordão e para a terra que Yahweh prometeu dar a eles. Yahweh diz a Josué que se levante e atravesse o Rio Jordão imediatamente.</w:t>
      </w:r>
    </w:p>
    <w:p>
      <w:pPr/>
      <w:r>
        <w:rPr>
          <w:lang w:val="pt_PT" w:bidi="pt_PT"/>
        </w:rPr>
      </w:r>
      <w:r>
        <w:rPr>
          <w:lang w:val="pt_PT" w:bidi="pt_PT"/>
        </w:rPr>
        <w:t>Parem aqui e discutam o seguinte: imaginem que vocês estão acampados ao lado de um rio. Você precisa se preparar para atravessar o rio, mas quando fizer, você levará tudo o que possui com você. O que você faria para se preparar para atravessar esse rio? Pause este áudio aqui.</w:t>
      </w:r>
    </w:p>
    <w:p>
      <w:pPr/>
      <w:r>
        <w:rPr>
          <w:lang w:val="pt_PT" w:bidi="pt_PT"/>
        </w:rPr>
      </w:r>
      <w:r>
        <w:rPr>
          <w:lang w:val="pt_PT" w:bidi="pt_PT"/>
        </w:rPr>
        <w:t>Yahweh fala com Josué como se os israelitas também estivessem ouvindo o que Yahweh diz. Yahweh diz que, enquanto Josué e os israelitas caminham pela terra, eles estão caminhando na terra que pertencerá a eles. Yahweh chega até mesmo a descrever a Josué os limites norte, sul, leste e oeste da terra. Essa é uma área de terra muito grande!</w:t>
      </w:r>
    </w:p>
    <w:p>
      <w:pPr/>
      <w:r>
        <w:rPr>
          <w:lang w:val="pt_PT" w:bidi="pt_PT"/>
        </w:rPr>
      </w:r>
      <w:r>
        <w:rPr>
          <w:lang w:val="pt_PT" w:bidi="pt_PT"/>
        </w:rPr>
        <w:t>Parem aqui e olhem para um mapa que tem a terra dos israelitas com as fronteiras demarcadas. Procure o ermo ou deserto de Neguebe ao sul, as montanhas do Líbano ao norte e o Mar Mediterrâneo a oeste, com o rio Eufrates mostrando a fronteira nordeste. Procure a área onde os hititas moram. Pause o áudio aqui.</w:t>
      </w:r>
    </w:p>
    <w:p>
      <w:pPr/>
      <w:r>
        <w:rPr>
          <w:lang w:val="pt_PT" w:bidi="pt_PT"/>
        </w:rPr>
      </w:r>
      <w:r>
        <w:rPr>
          <w:lang w:val="pt_PT" w:bidi="pt_PT"/>
        </w:rPr>
        <w:t>Yahweh promete a Josué que Yahweh sempre estará com ele. Yahweh diz a Josué que ele nunca falhará nem o abandonará, e que nenhum inimigo será capaz de conquistá-lo, ou de lhe resistir, durante toda a sua vida. Yahweh lembra a Josué que Yahweh ficou com Moisés, e da mesma maneira, Yahweh estará ao lado de Josué, e ele ajudará Josué de todas as maneiras. Yahweh diz a Josué que seja forte e tenha grande coragem. Yahweh não está dizendo a Josué que ele tem que ser fisicamente forte. Yahweh está dizendo a Josué que sua atitude, ou a maneira como ele se sente, e a maneira como ele pensa, precisa ser forte. Yahweh quer que Josué decida liderar o povo como Yahweh o instrui. Josué será a pessoa a levar o povo a tomar posse da terra que Yahweh prometeu aos antepassados israelitas, Abraão, Isaque e Jacó.</w:t>
      </w:r>
    </w:p>
    <w:p>
      <w:pPr/>
      <w:r>
        <w:rPr>
          <w:lang w:val="pt_PT" w:bidi="pt_PT"/>
        </w:rPr>
      </w:r>
      <w:r>
        <w:rPr>
          <w:lang w:val="pt_PT" w:bidi="pt_PT"/>
        </w:rPr>
        <w:t>Parem aqui e contem uma história sobre um líder que toma uma decisão de liderar o povo e continua firme, mesmo quando os tempos são difíceis. Ouçam as palavras que o narrador usa para descrever o líder. Pause o áudio aqui.</w:t>
      </w:r>
    </w:p>
    <w:p>
      <w:pPr/>
      <w:r>
        <w:rPr>
          <w:lang w:val="pt_PT" w:bidi="pt_PT"/>
        </w:rPr>
      </w:r>
      <w:r>
        <w:rPr>
          <w:lang w:val="pt_PT" w:bidi="pt_PT"/>
        </w:rPr>
        <w:t>Yahweh diz a Josué que se lembre de todas as coisas que eles aprenderam com a lei que Yahweh deu a Moisés. Yahweh diz que Josué não deve se desviar dessas instruções, nem para a direita nem para a esquerda. Yahweh está dizendo a Josué que ele deve sempre obedecer às leis de Yahweh.</w:t>
      </w:r>
    </w:p>
    <w:p>
      <w:pPr/>
      <w:r>
        <w:rPr>
          <w:lang w:val="pt_PT" w:bidi="pt_PT"/>
        </w:rPr>
      </w:r>
      <w:r>
        <w:rPr>
          <w:lang w:val="pt_PT" w:bidi="pt_PT"/>
        </w:rPr>
        <w:t>Parem aqui e façam a seguinte atividade: desenhem uma linha no chão. Peça a alguém que caminhe sobre a linha, atravessando a sala ou um espaço aberto. Quando a pessoa sair da linha, pare essa pessoa e fale sobre como sair da linha faz a pessoa desobedecer às instruções. Agora discutam: “Por que vocês acham que Yahweh queria que Josué permanecesse no caminho em todos os momentos?” Pause o áudio aqui.</w:t>
      </w:r>
    </w:p>
    <w:p>
      <w:pPr/>
      <w:r>
        <w:rPr>
          <w:lang w:val="pt_PT" w:bidi="pt_PT"/>
        </w:rPr>
      </w:r>
      <w:r>
        <w:rPr>
          <w:lang w:val="pt_PT" w:bidi="pt_PT"/>
        </w:rPr>
        <w:t>É tão importante que Josué siga as leis de Yahweh que Yahweh diz a Josué para estudar e meditar em sua lei dia e noite, e o livro da lei não deve "se afastar de sua boca". Em outras palavras, Josué nunca deve parar de seguir a lei, pensar nela ou lê-la ao povo toda vez que eles se reúnem para adorar Yahweh juntos.</w:t>
      </w:r>
    </w:p>
    <w:p>
      <w:pPr/>
      <w:r>
        <w:rPr>
          <w:lang w:val="pt_PT" w:bidi="pt_PT"/>
        </w:rPr>
      </w:r>
      <w:r>
        <w:rPr>
          <w:lang w:val="pt_PT" w:bidi="pt_PT"/>
        </w:rPr>
        <w:t>Então Yahweh repete o mandamento a Josué. Yahweh diz a Josué que seja forte e tenha coragem. Isso significa que Josué deve ser determinado e confiante. Josué não deve ter medo nem desanimar. Yahweh estará com Josué para onde quer que Josué vá.</w:t>
      </w:r>
    </w:p>
    <w:p>
      <w:pPr/>
      <w:r>
        <w:rPr>
          <w:lang w:val="pt_PT" w:bidi="pt_PT"/>
        </w:rPr>
      </w:r>
      <w:r>
        <w:rPr>
          <w:lang w:val="pt_PT" w:bidi="pt_PT"/>
        </w:rPr>
        <w:t>Parem aqui e discutam o seguinte em grupo: conversem sobre como um bom líder encoraja as pessoas que ele lidera. Que tipos de coisas ele diz a eles para fazerem, e que tipos de palavras ele usa?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Essa cena é a introdução do livro e nos diz que Moisés morreu.</w:t>
      </w:r>
    </w:p>
    <w:p>
      <w:pPr/>
      <w:r>
        <w:rPr>
          <w:lang w:val="pt_PT" w:bidi="pt_PT"/>
        </w:rPr>
      </w:r>
      <w:r>
        <w:rPr>
          <w:b/>
          <w:lang w:val="pt_PT" w:bidi="pt_PT"/>
        </w:rPr>
        <w:t>Na segunda cena:</w:t>
      </w:r>
      <w:r>
        <w:rPr>
          <w:lang w:val="pt_PT" w:bidi="pt_PT"/>
        </w:rPr>
        <w:t xml:space="preserve"> Yahweh fala com Josué. Yahweh diz a Josué que Josué agora é o líder dos israelitas e Josué os levará para a terra que Yahweh prometeu a Moisés. Yahweh dá a Josué os limites norte, sul, leste e oeste da terra. Yahweh promete estar com Josué, assim como Yahweh estava com Moisés.</w:t>
      </w:r>
    </w:p>
    <w:p>
      <w:pPr/>
      <w:r>
        <w:rPr>
          <w:lang w:val="pt_PT" w:bidi="pt_PT"/>
        </w:rPr>
      </w:r>
      <w:r>
        <w:rPr>
          <w:b/>
          <w:lang w:val="pt_PT" w:bidi="pt_PT"/>
        </w:rPr>
        <w:t>Na terceira cena:</w:t>
      </w:r>
      <w:r>
        <w:rPr>
          <w:lang w:val="pt_PT" w:bidi="pt_PT"/>
        </w:rPr>
        <w:t xml:space="preserve"> Yahweh continua falando com Josué. Yahweh diz a Josué que seja forte e tenha coragem. Yahweh diz a Josué que obedeça a todas as instruções que Moisés deu a Josué. Josué deve meditar ou estudar essas instruções o tempo todo. Yahweh repete a instrução de que Josué deve ser forte e corajoso.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Moisés é mencionado</w:t>
      </w:r>
    </w:p>
    <w:p>
      <w:pPr>
        <w:pStyle w:val="ListBullet"/>
        <w:spacing w:line="240" w:lineRule="auto"/>
        <w:ind w:left="720"/>
      </w:pPr>
      <w:r>
        <w:rPr>
          <w:lang w:val="pt_PT" w:bidi="pt_PT"/>
        </w:rPr>
      </w:r>
      <w:r>
        <w:rPr>
          <w:lang w:val="pt_PT" w:bidi="pt_PT"/>
        </w:rPr>
        <w:t>Os israelitas são mencionados</w:t>
      </w:r>
    </w:p>
    <w:p>
      <w:pPr>
        <w:pStyle w:val="ListBullet"/>
        <w:spacing w:line="240" w:lineRule="auto"/>
        <w:ind w:left="720"/>
      </w:pPr>
      <w:r>
        <w:rPr>
          <w:lang w:val="pt_PT" w:bidi="pt_PT"/>
        </w:rPr>
      </w:r>
      <w:r>
        <w:rPr>
          <w:lang w:val="pt_PT" w:bidi="pt_PT"/>
        </w:rPr>
        <w:t>Os antepassados israelitas — Abraão, Isaque e Jacó — são mencionados</w:t>
      </w:r>
    </w:p>
    <w:p>
      <w:pPr/>
      <w:r>
        <w:rPr>
          <w:lang w:val="pt_PT" w:bidi="pt_PT"/>
        </w:rPr>
      </w:r>
      <w:r>
        <w:rPr>
          <w:lang w:val="pt_PT" w:bidi="pt_PT"/>
        </w:rPr>
        <w:t>Em grupo, prestem atenção às partes do cenário da passagem:</w:t>
      </w:r>
    </w:p>
    <w:p>
      <w:pPr/>
      <w:r>
        <w:rPr>
          <w:lang w:val="pt_PT" w:bidi="pt_PT"/>
        </w:rPr>
      </w:r>
      <w:r>
        <w:rPr>
          <w:lang w:val="pt_PT" w:bidi="pt_PT"/>
        </w:rPr>
        <w:t>Na cena um, Moisés morreu. Yahweh fala com Josué, filho de Num.</w:t>
      </w:r>
    </w:p>
    <w:p>
      <w:pPr/>
      <w:r>
        <w:rPr>
          <w:lang w:val="pt_PT" w:bidi="pt_PT"/>
        </w:rPr>
      </w:r>
      <w:r>
        <w:rPr>
          <w:lang w:val="pt_PT" w:bidi="pt_PT"/>
        </w:rPr>
        <w:t>Na cena dois, Yahweh fala com Josué. Yahweh diz a Josué que Moisés, o servo de Yahweh, está morto. Então Yahweh diz a Josué que Josué agora é o líder dos israelitas. Josué conduzirá os israelitas através do Rio Jordão e para a terra que Yahweh prometeu a Moisés. Yahweh diz a Josué que se levante imediatamente e atravesse o Rio Jordão. Yahweh diz isso de uma forma que significa que Josué deve fazer isso imediatamente e não demorar.</w:t>
      </w:r>
    </w:p>
    <w:p>
      <w:pPr/>
      <w:r>
        <w:rPr>
          <w:lang w:val="pt_PT" w:bidi="pt_PT"/>
        </w:rPr>
      </w:r>
      <w:r>
        <w:rPr>
          <w:lang w:val="pt_PT" w:bidi="pt_PT"/>
        </w:rPr>
        <w:t>Yahweh usa uma linguagem especial para descrever as partes da terra que pertencerão aos israelitas. Nesse ponto, Yahweh está falando com Josué e com os israelitas. Os israelitas não estão de pé com Josué e não ouvem Yahweh, mas Yahweh os inclui em suas instruções. Yahweh diz que todos os lugares em que Josué e os israelitas pisarem a sola dos pés, ou a parte inferior dos pés, pertencerão aos israelitas. Isso significa que, enquanto Josué e os israelitas caminham pela terra, eles estão caminhando na terra que pertencerá a eles.</w:t>
      </w:r>
    </w:p>
    <w:p>
      <w:pPr/>
      <w:r>
        <w:rPr>
          <w:lang w:val="pt_PT" w:bidi="pt_PT"/>
        </w:rPr>
      </w:r>
      <w:r>
        <w:rPr>
          <w:lang w:val="pt_PT" w:bidi="pt_PT"/>
        </w:rPr>
        <w:t>Pare aqui e peça a alguém que entregue uma mensagem a uma pessoa. O mensageiro começa com uma mensagem apenas para essa pessoa. Mas então o mensageiro transmite a essa pessoa uma informação para um grande grupo de pessoas, mas fala diretamente apenas com essa pessoa. As outras pessoas não estão presentes, mesmo que o mensageiro fale com todas elas. Observem como a linguagem muda quando a mensagem inclui mais pessoas. Pause este áudio aqui.</w:t>
      </w:r>
    </w:p>
    <w:p>
      <w:pPr/>
      <w:r>
        <w:rPr>
          <w:lang w:val="pt_PT" w:bidi="pt_PT"/>
        </w:rPr>
      </w:r>
      <w:r>
        <w:rPr>
          <w:lang w:val="pt_PT" w:bidi="pt_PT"/>
        </w:rPr>
        <w:t>Yahweh diz a Josué os limites da terra que ele dará aos israelitas. A fronteira sul será o deserto do Neguebe. A fronteira norte será as montanhas do Líbano. A fronteira oeste será o Mar Mediterrâneo. A fronteira leste será o rio Eufrates e a terra dos hititas, que é a Síria dos dias modernos.</w:t>
      </w:r>
    </w:p>
    <w:p>
      <w:pPr/>
      <w:r>
        <w:rPr>
          <w:lang w:val="pt_PT" w:bidi="pt_PT"/>
        </w:rPr>
      </w:r>
      <w:r>
        <w:rPr>
          <w:lang w:val="pt_PT" w:bidi="pt_PT"/>
        </w:rPr>
        <w:t>Parem aqui e olhem para o mapa novamente, se necessário. Pause este áudio aqui.</w:t>
      </w:r>
    </w:p>
    <w:p>
      <w:pPr/>
      <w:r>
        <w:rPr>
          <w:lang w:val="pt_PT" w:bidi="pt_PT"/>
        </w:rPr>
      </w:r>
      <w:r>
        <w:rPr>
          <w:lang w:val="pt_PT" w:bidi="pt_PT"/>
        </w:rPr>
        <w:t>Parem aqui e revisem os nomes dos lugares. Vocês podem ter usado alguns desses nomes de lugares em traduções anteriores. Vocês vão querer usar as mesmas palavras que vocês usaram anteriormente, e dizê-las da mesma maneira aqui. Pause este áudio aqui.</w:t>
      </w:r>
    </w:p>
    <w:p>
      <w:pPr/>
      <w:r>
        <w:rPr>
          <w:lang w:val="pt_PT" w:bidi="pt_PT"/>
        </w:rPr>
      </w:r>
      <w:r>
        <w:rPr>
          <w:lang w:val="pt_PT" w:bidi="pt_PT"/>
        </w:rPr>
        <w:t>Então Yahweh volta a falar diretamente com Josué e promete a Josué que Yahweh estará ao lado de Josué. Em outras palavras, Yahweh nunca abandonará Josué. Yahweh derrotará qualquer um que ficar contra ou se opuser a Josué.</w:t>
      </w:r>
    </w:p>
    <w:p>
      <w:pPr/>
      <w:r>
        <w:rPr>
          <w:lang w:val="pt_PT" w:bidi="pt_PT"/>
        </w:rPr>
      </w:r>
      <w:r>
        <w:rPr>
          <w:lang w:val="pt_PT" w:bidi="pt_PT"/>
        </w:rPr>
        <w:t>Na cena três, Yahweh continua falando com Josué. Agora Yahweh diz a Josué que Josué deve ter coragem e ser forte para liderar o povo.</w:t>
      </w:r>
    </w:p>
    <w:p>
      <w:pPr/>
      <w:r>
        <w:rPr>
          <w:lang w:val="pt_PT" w:bidi="pt_PT"/>
        </w:rPr>
      </w:r>
      <w:r>
        <w:rPr>
          <w:lang w:val="pt_PT" w:bidi="pt_PT"/>
        </w:rPr>
        <w:t>Parem aqui e conversem sobre uma pessoa que é forte e corajosa na batalha. Então lembrem-se de como vocês falaram sobre uma pessoa que é um bom líder em "Preparando o Cenário". Como vocês falaram sobre a pessoa que é uma boa líder? Que palavras vocês usam para mostrar que a pessoa é forte e tem coragem, mesmo que ela não esteja lutando em uma batalha? Pause este áudio aqui.</w:t>
      </w:r>
    </w:p>
    <w:p>
      <w:pPr/>
      <w:r>
        <w:rPr>
          <w:lang w:val="pt_PT" w:bidi="pt_PT"/>
        </w:rPr>
      </w:r>
      <w:r>
        <w:rPr>
          <w:lang w:val="pt_PT" w:bidi="pt_PT"/>
        </w:rPr>
        <w:t>Yahweh prometeu aos antepassados israelitas que os israelitas teriam essa terra. Yahweh não nos diz o nome dos antepassados a quem ele deu a promessa, mas sabemos por outras passagens que Yahweh prometeu a Abraão, Isaque e Jacó que ele daria a seus descendentes essa terra.</w:t>
      </w:r>
    </w:p>
    <w:p>
      <w:pPr/>
      <w:r>
        <w:rPr>
          <w:lang w:val="pt_PT" w:bidi="pt_PT"/>
        </w:rPr>
      </w:r>
      <w:r>
        <w:rPr>
          <w:lang w:val="pt_PT" w:bidi="pt_PT"/>
        </w:rPr>
        <w:t>É importante que Josué seja forte e corajoso, então Yahweh diz isso novamente. Então Yahweh usa uma linguagem especial para dar instruções a Josué. Ele diz a Josué que siga as leis que Yahweh deu a Moisés e que ande em uma linha reta e não se desvie “para a direita ou para a esquerda”. Yahweh diz a Josué que se ele seguir essas leis, ele terá tudo o que precisa e terá sucesso.</w:t>
      </w:r>
    </w:p>
    <w:p>
      <w:pPr/>
      <w:r>
        <w:rPr>
          <w:lang w:val="pt_PT" w:bidi="pt_PT"/>
        </w:rPr>
      </w:r>
      <w:r>
        <w:rPr>
          <w:lang w:val="pt_PT" w:bidi="pt_PT"/>
        </w:rPr>
        <w:t>Parem aqui e lembrem-se da atividade que vocês fizeram em "Preparando o cenário", quando desenharam a linha no chão. Quando vocês falaram sobre caminhar em linha reta, como vocês falaram sobre isso? Como vocês falarão sobre Yahweh dizendo a Josué para não "se desviar para a direita nem para a esquerda"? Pause este áudio aqui.</w:t>
      </w:r>
    </w:p>
    <w:p>
      <w:pPr/>
      <w:r>
        <w:rPr>
          <w:lang w:val="pt_PT" w:bidi="pt_PT"/>
        </w:rPr>
      </w:r>
      <w:r>
        <w:rPr>
          <w:lang w:val="pt_PT" w:bidi="pt_PT"/>
        </w:rPr>
        <w:t>Yahweh lembra a Josué que Moisés deu a Josué um livro de instruções. Esse é o livro da lei que Yahweh deu a Moisés. Yahweh diz a Josué que mantenha a lei de Yahweh “em seus lábios”, e medite na lei o dia todo e a noite toda. Isso significa que Josué deve estudar e seguir essa lei o tempo todo. Na verdade, Josué deve falar sobre a lei de Yahweh, e Josué deve ler a lei de Yahweh aos israelitas, sempre que eles se reunirem para adorar Yahweh.</w:t>
      </w:r>
    </w:p>
    <w:p>
      <w:pPr/>
      <w:r>
        <w:rPr>
          <w:lang w:val="pt_PT" w:bidi="pt_PT"/>
        </w:rPr>
      </w:r>
      <w:r>
        <w:rPr>
          <w:lang w:val="pt_PT" w:bidi="pt_PT"/>
        </w:rPr>
        <w:t>Parem aqui e discutam em grupo: pensem em uma vez em que vocês queriam que alguém se lembrasse de algo e pensasse nisso o tempo todo. Como vocês disseram a eles para fazerem isso? Como vocês falarão sobre Yahweh dizendo a Josué para meditar em sua lei dia e noite? Pause o áudio aqui.</w:t>
      </w:r>
    </w:p>
    <w:p>
      <w:pPr/>
      <w:r>
        <w:rPr>
          <w:lang w:val="pt_PT" w:bidi="pt_PT"/>
        </w:rPr>
      </w:r>
      <w:r>
        <w:rPr>
          <w:lang w:val="pt_PT" w:bidi="pt_PT"/>
        </w:rPr>
        <w:t>Yahweh diz a Josué duas vezes que, ao obedecer à lei e meditar ou pensar nela, Josué será bem-sucedido e prosperará em tudo o que faz. Josué terá sucesso e, de fato, irá além do sucesso em sua liderança. Josué prosperará, ou terá mais do que ele precisa. Josué será muito bem-sucedido. Yahweh repete as ideias semelhantes de ter sucesso e prosperar para enfatizar seu ponto de vista com muita força.</w:t>
      </w:r>
    </w:p>
    <w:p>
      <w:pPr/>
      <w:r>
        <w:rPr>
          <w:lang w:val="pt_PT" w:bidi="pt_PT"/>
        </w:rPr>
      </w:r>
      <w:r>
        <w:rPr>
          <w:lang w:val="pt_PT" w:bidi="pt_PT"/>
        </w:rPr>
        <w:t>Parem e contem uma história sobre alguém que sempre tem sucesso em tudo o que faz e, como resultado, todos sabem sobre o sucesso dessa pessoa. Esse sucesso é maior do que o normal, ou mais do que a maioria das pessoas alcançaria. Ouçam a maneira como o narrador descreve essa pessoa. Pause o áudio aqui.</w:t>
      </w:r>
    </w:p>
    <w:p>
      <w:pPr/>
      <w:r>
        <w:rPr>
          <w:lang w:val="pt_PT" w:bidi="pt_PT"/>
        </w:rPr>
      </w:r>
      <w:r>
        <w:rPr>
          <w:lang w:val="pt_PT" w:bidi="pt_PT"/>
        </w:rPr>
        <w:t>Enquanto Yahweh fala com Josué, fica claro que Josué será bem-sucedido se ele seguir as instruções de Yahweh exatamente como Yahweh as deu. Esse é um ponto tão importante que Yahweh termina esse discurso dizendo a Josué novamente para ser forte e corajoso, e Yahweh repete a promessa de Yahweh de estar com Josué para onde quer que Josué vá.</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Moisés é mencionado</w:t>
      </w:r>
    </w:p>
    <w:p>
      <w:pPr>
        <w:pStyle w:val="ListBullet"/>
        <w:spacing w:line="240" w:lineRule="auto"/>
        <w:ind w:left="720"/>
      </w:pPr>
      <w:r>
        <w:rPr>
          <w:lang w:val="pt_PT" w:bidi="pt_PT"/>
        </w:rPr>
      </w:r>
      <w:r>
        <w:rPr>
          <w:lang w:val="pt_PT" w:bidi="pt_PT"/>
        </w:rPr>
        <w:t>Os israelitas são mencionados</w:t>
      </w:r>
    </w:p>
    <w:p>
      <w:pPr>
        <w:pStyle w:val="ListBullet"/>
        <w:spacing w:line="240" w:lineRule="auto"/>
        <w:ind w:left="720"/>
      </w:pPr>
      <w:r>
        <w:rPr>
          <w:lang w:val="pt_PT" w:bidi="pt_PT"/>
        </w:rPr>
      </w:r>
      <w:r>
        <w:rPr>
          <w:lang w:val="pt_PT" w:bidi="pt_PT"/>
        </w:rPr>
        <w:t>Os antepassados israelitas — Abraão, Isaque e Jacó — são mencionados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Moisés morreu, e Yahweh fala com Josué, filho de Num.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Josué: “Como você está se sentindo agora que Moisés morreu?”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dois, Yahweh fala com Josué. Yahweh diz a Josué que agora é hora de Josué levar o povo para o outro lado do Rio Jordão e para a terra que Yahweh prometeu dar a eles. Yahweh diz a Josué: “Prometo a você o que prometi a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Josué: “Como você está se sentindo agora?”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começa a incluir os israelitas quando promete a Josué que toda a terra em que eles pisarem, ou sobre a qual colocarem a planta dos pés, lhes pertencerá. Yahweh diz a Josué as fronteiras da terra que pertencerá aos israelitas. Então Yahweh promete a Josué que sempre estará com Josué e que ninguém que se levantar contra Josué terá sucesso.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Josué: “Como você se sente ao ouvir essa promessa de que Yahweh sempre ficará com você?” Vocês podem ouvir:</w:t>
      </w:r>
    </w:p>
    <w:p>
      <w:pPr>
        <w:pStyle w:val="ListBullet"/>
        <w:spacing w:line="240" w:lineRule="auto"/>
        <w:ind w:left="720"/>
      </w:pPr>
      <w:r>
        <w:rPr>
          <w:lang w:val="pt_PT" w:bidi="pt_PT"/>
        </w:rPr>
      </w:r>
      <w:r>
        <w:rPr>
          <w:lang w:val="pt_PT" w:bidi="pt_PT"/>
        </w:rPr>
        <w:t>Pergunte a Josué: “Como você acha que os israelitas se sentirão quando ouvirem sobre as fronteiras do seu novo país?”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três, Yahweh continua a falar com Josué. Agora Yahweh diz a Josué para ser forte e corajoso. Yahweh diz a Josué para obedecer a todas as instruções que Moisés deu a Josué. Josué deve manter essa lei sem se desviar para a direita ou para a esquerda. Dessa maneira, Josué será bem-sucedido. Josué deve meditar na lei, dia e noite. Josué deve estudar a lei continuamente e garantir que alguém leia a lei em voz alta para os israelitas quando eles se reunirem para adorar Yahweh. Josué deve obedecer a tudo o que está escrito na lei. Yahweh diz que, ao fazer essas coisas, Josué terá grande sucesso em tudo o que Josué fizer. Yahweh repete o mandamento de que Josué deve ser forte e corajoso e não ficar com medo ou desencorajado. Yahweh estará com Josué para onde quer que Josué vá.</w:t>
      </w:r>
    </w:p>
    <w:p>
      <w:pPr>
        <w:pStyle w:val="ListBullet"/>
        <w:spacing w:line="240" w:lineRule="auto"/>
        <w:ind w:left="720"/>
      </w:pPr>
      <w:r>
        <w:rPr>
          <w:lang w:val="pt_PT" w:bidi="pt_PT"/>
        </w:rPr>
      </w:r>
      <w:r>
        <w:rPr>
          <w:lang w:val="pt_PT" w:bidi="pt_PT"/>
        </w:rPr>
        <w:t>Pause a encenação. Pergunte a Josué: “Como você está se sentindo agora?” Vocês podem ouvir:</w:t>
      </w:r>
    </w:p>
    <w:p>
      <w:pPr>
        <w:pStyle w:val="ListBullet"/>
        <w:spacing w:line="240" w:lineRule="auto"/>
        <w:ind w:left="720"/>
      </w:pPr>
      <w:r>
        <w:rPr>
          <w:lang w:val="pt_PT" w:bidi="pt_PT"/>
        </w:rPr>
      </w:r>
      <w:r>
        <w:rPr>
          <w:lang w:val="pt_PT" w:bidi="pt_PT"/>
        </w:rPr>
        <w:t>Pergunte a Yahweh: “Como você está se sentindo sobre Josué como líder?” Vocês podem ouvir:</w:t>
      </w:r>
    </w:p>
    <w:p>
      <w:pPr>
        <w:pStyle w:val="ListBullet"/>
        <w:spacing w:line="240" w:lineRule="auto"/>
        <w:ind w:left="720"/>
      </w:pPr>
      <w:r>
        <w:rPr>
          <w:lang w:val="pt_PT" w:bidi="pt_PT"/>
        </w:rPr>
      </w:r>
      <w:r>
        <w:rPr>
          <w:lang w:val="pt_PT" w:bidi="pt_PT"/>
        </w:rPr>
        <w:t>Pergunte aos antepassados: “Como vocês estão se sentindo?” Vocês podem ouvir: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1.1–9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Yahweh chama Moisés de </w:t>
      </w:r>
      <w:r>
        <w:rPr>
          <w:b/>
          <w:lang w:val="pt_PT" w:bidi="pt_PT"/>
        </w:rPr>
        <w:t>servo de Deus</w:t>
      </w:r>
      <w:r>
        <w:rPr>
          <w:lang w:val="pt_PT" w:bidi="pt_PT"/>
        </w:rPr>
        <w:t>. Isso significa que Moisés obedeceu a Deus e realizou as tarefas que Deus lhe designou. Servo de Deus é um título especial que Yahweh concedeu a apenas poucas pessoas.</w:t>
      </w:r>
    </w:p>
    <w:p>
      <w:pPr/>
      <w:r>
        <w:rPr>
          <w:lang w:val="pt_PT" w:bidi="pt_PT"/>
        </w:rPr>
      </w:r>
      <w:r>
        <w:rPr>
          <w:lang w:val="pt_PT" w:bidi="pt_PT"/>
        </w:rPr>
        <w:t xml:space="preserve">Parem aqui e revisem a palavra que vocês usaram para </w:t>
      </w:r>
      <w:r>
        <w:rPr>
          <w:b/>
          <w:lang w:val="pt_PT" w:bidi="pt_PT"/>
        </w:rPr>
        <w:t>servo</w:t>
      </w:r>
      <w:r>
        <w:rPr>
          <w:lang w:val="pt_PT" w:bidi="pt_PT"/>
        </w:rPr>
        <w:t xml:space="preserve"> em livros anteriores da Bíblia. Usem a mesma palavra que vocês usaram em outras traduções e lembrem-se de que </w:t>
      </w:r>
      <w:r>
        <w:rPr>
          <w:b/>
          <w:lang w:val="pt_PT" w:bidi="pt_PT"/>
        </w:rPr>
        <w:t>servo</w:t>
      </w:r>
      <w:r>
        <w:rPr>
          <w:lang w:val="pt_PT" w:bidi="pt_PT"/>
        </w:rPr>
        <w:t xml:space="preserve"> está no Glossário Mestre. Pause este áudio aqui.</w:t>
      </w:r>
    </w:p>
    <w:p>
      <w:pPr/>
      <w:r>
        <w:rPr>
          <w:lang w:val="pt_PT" w:bidi="pt_PT"/>
        </w:rPr>
      </w:r>
      <w:r>
        <w:rPr>
          <w:b/>
          <w:lang w:val="pt_PT" w:bidi="pt_PT"/>
        </w:rPr>
        <w:t>Josué, filho de Num</w:t>
      </w:r>
      <w:r>
        <w:rPr>
          <w:lang w:val="pt_PT" w:bidi="pt_PT"/>
        </w:rPr>
        <w:t>, trabalhou como ajudante de Moisés desde que os israelitas chegaram ao monte Sinai. Num é o nome do pai de Josué. Usem o mesmo nome que vocês têm usado para Josué, filho de Num.</w:t>
      </w:r>
    </w:p>
    <w:p>
      <w:pPr/>
      <w:r>
        <w:rPr>
          <w:lang w:val="pt_PT" w:bidi="pt_PT"/>
        </w:rPr>
      </w:r>
      <w:r>
        <w:rPr>
          <w:b/>
          <w:lang w:val="pt_PT" w:bidi="pt_PT"/>
        </w:rPr>
        <w:t>Yahweh</w:t>
      </w:r>
      <w:r>
        <w:rPr>
          <w:lang w:val="pt_PT" w:bidi="pt_PT"/>
        </w:rPr>
        <w:t xml:space="preserve"> falou com Josué. Yahweh é o nome pessoal de Deus. </w:t>
      </w:r>
    </w:p>
    <w:p>
      <w:pPr/>
      <w:r>
        <w:rPr>
          <w:lang w:val="pt_PT" w:bidi="pt_PT"/>
        </w:rPr>
      </w:r>
      <w:r>
        <w:rPr>
          <w:lang w:val="pt_PT" w:bidi="pt_PT"/>
        </w:rPr>
        <w:t xml:space="preserve">Parem aqui e revisem a palavra que vocês usaram para </w:t>
      </w:r>
      <w:r>
        <w:rPr>
          <w:b/>
          <w:lang w:val="pt_PT" w:bidi="pt_PT"/>
        </w:rPr>
        <w:t>Yahweh</w:t>
      </w:r>
      <w:r>
        <w:rPr>
          <w:lang w:val="pt_PT" w:bidi="pt_PT"/>
        </w:rPr>
        <w:t xml:space="preserve"> em livros anteriores da Bíblia. Lembrem-se de que </w:t>
      </w:r>
      <w:r>
        <w:rPr>
          <w:b/>
          <w:lang w:val="pt_PT" w:bidi="pt_PT"/>
        </w:rPr>
        <w:t>Yahweh</w:t>
      </w:r>
      <w:r>
        <w:rPr>
          <w:lang w:val="pt_PT" w:bidi="pt_PT"/>
        </w:rPr>
        <w:t xml:space="preserve"> está no Glossário Mestre. Pause este áudio aqui.</w:t>
      </w:r>
    </w:p>
    <w:p>
      <w:pPr/>
      <w:r>
        <w:rPr>
          <w:lang w:val="pt_PT" w:bidi="pt_PT"/>
        </w:rPr>
      </w:r>
      <w:r>
        <w:rPr>
          <w:lang w:val="pt_PT" w:bidi="pt_PT"/>
        </w:rPr>
        <w:t xml:space="preserve">"Os filhos de Israel" significa </w:t>
      </w:r>
      <w:r>
        <w:rPr>
          <w:b/>
          <w:lang w:val="pt_PT" w:bidi="pt_PT"/>
        </w:rPr>
        <w:t>israelitas</w:t>
      </w:r>
      <w:r>
        <w:rPr>
          <w:lang w:val="pt_PT" w:bidi="pt_PT"/>
        </w:rPr>
        <w:t>. Os israelitas são os descendentes de Jacó.</w:t>
      </w:r>
    </w:p>
    <w:p>
      <w:pPr/>
      <w:r>
        <w:rPr>
          <w:lang w:val="pt_PT" w:bidi="pt_PT"/>
        </w:rPr>
      </w:r>
      <w:r>
        <w:rPr>
          <w:lang w:val="pt_PT" w:bidi="pt_PT"/>
        </w:rPr>
        <w:t xml:space="preserve">Parem aqui e revisem a palavra que vocês usaram para </w:t>
      </w:r>
      <w:r>
        <w:rPr>
          <w:b/>
          <w:lang w:val="pt_PT" w:bidi="pt_PT"/>
        </w:rPr>
        <w:t>israelitas</w:t>
      </w:r>
      <w:r>
        <w:rPr>
          <w:lang w:val="pt_PT" w:bidi="pt_PT"/>
        </w:rPr>
        <w:t xml:space="preserve"> em livros anteriores da Bíblia. Usem a mesma palavra que vocês usaram em outras traduções e lembrem-se de que </w:t>
      </w:r>
      <w:r>
        <w:rPr>
          <w:b/>
          <w:lang w:val="pt_PT" w:bidi="pt_PT"/>
        </w:rPr>
        <w:t>israelitas</w:t>
      </w:r>
      <w:r>
        <w:rPr>
          <w:lang w:val="pt_PT" w:bidi="pt_PT"/>
        </w:rPr>
        <w:t xml:space="preserve"> está no Glossário Mestre. Pause este áudio aqui.</w:t>
      </w:r>
    </w:p>
    <w:p>
      <w:pPr/>
      <w:r>
        <w:rPr>
          <w:lang w:val="pt_PT" w:bidi="pt_PT"/>
        </w:rPr>
      </w:r>
      <w:r>
        <w:rPr>
          <w:lang w:val="pt_PT" w:bidi="pt_PT"/>
        </w:rPr>
        <w:t xml:space="preserve">Yahweh diz a Josué que o povo deve estar pronto para atravessar o </w:t>
      </w:r>
      <w:r>
        <w:rPr>
          <w:b/>
          <w:lang w:val="pt_PT" w:bidi="pt_PT"/>
        </w:rPr>
        <w:t>Rio Jordão</w:t>
      </w:r>
      <w:r>
        <w:rPr>
          <w:lang w:val="pt_PT" w:bidi="pt_PT"/>
        </w:rPr>
        <w:t>.</w:t>
      </w:r>
    </w:p>
    <w:p>
      <w:pPr/>
      <w:r>
        <w:rPr>
          <w:lang w:val="pt_PT" w:bidi="pt_PT"/>
        </w:rPr>
      </w:r>
      <w:r>
        <w:rPr>
          <w:lang w:val="pt_PT" w:bidi="pt_PT"/>
        </w:rPr>
        <w:t xml:space="preserve">Parem aqui e revisem as palavras que vocês usaram para </w:t>
      </w:r>
      <w:r>
        <w:rPr>
          <w:b/>
          <w:lang w:val="pt_PT" w:bidi="pt_PT"/>
        </w:rPr>
        <w:t>Rio Jordão</w:t>
      </w:r>
      <w:r>
        <w:rPr>
          <w:lang w:val="pt_PT" w:bidi="pt_PT"/>
        </w:rPr>
        <w:t xml:space="preserve"> em livros anteriores da Bíblia. Usem as mesmas palavras que vocês usaram em outros livros da Bíblia e lembrem-se de que </w:t>
      </w:r>
      <w:r>
        <w:rPr>
          <w:b/>
          <w:lang w:val="pt_PT" w:bidi="pt_PT"/>
        </w:rPr>
        <w:t>Rio Jordão</w:t>
      </w:r>
      <w:r>
        <w:rPr>
          <w:lang w:val="pt_PT" w:bidi="pt_PT"/>
        </w:rPr>
        <w:t xml:space="preserve"> está no Glossário Mestre. Pause este áudio aqui.</w:t>
      </w:r>
    </w:p>
    <w:p>
      <w:pPr/>
      <w:r>
        <w:rPr>
          <w:lang w:val="pt_PT" w:bidi="pt_PT"/>
        </w:rPr>
      </w:r>
      <w:r>
        <w:rPr>
          <w:lang w:val="pt_PT" w:bidi="pt_PT"/>
        </w:rPr>
        <w:t xml:space="preserve">Yahweh diz que o território deles irá do </w:t>
      </w:r>
      <w:r>
        <w:rPr>
          <w:b/>
          <w:lang w:val="pt_PT" w:bidi="pt_PT"/>
        </w:rPr>
        <w:t>ermo</w:t>
      </w:r>
      <w:r>
        <w:rPr>
          <w:lang w:val="pt_PT" w:bidi="pt_PT"/>
        </w:rPr>
        <w:t xml:space="preserve"> até o Líbano.</w:t>
      </w:r>
    </w:p>
    <w:p>
      <w:pPr/>
      <w:r>
        <w:rPr>
          <w:lang w:val="pt_PT" w:bidi="pt_PT"/>
        </w:rPr>
      </w:r>
      <w:r>
        <w:rPr>
          <w:lang w:val="pt_PT" w:bidi="pt_PT"/>
        </w:rPr>
        <w:t xml:space="preserve">Parem aqui e revisem a palavra que vocês usaram para </w:t>
      </w:r>
      <w:r>
        <w:rPr>
          <w:b/>
          <w:lang w:val="pt_PT" w:bidi="pt_PT"/>
        </w:rPr>
        <w:t>ermo</w:t>
      </w:r>
      <w:r>
        <w:rPr>
          <w:lang w:val="pt_PT" w:bidi="pt_PT"/>
        </w:rPr>
        <w:t xml:space="preserve"> em livros anteriores da Bíblia. Usem a mesma palavra que vocês usaram em outras traduções e lembrem-se de que</w:t>
      </w:r>
      <w:r>
        <w:rPr>
          <w:b/>
          <w:lang w:val="pt_PT" w:bidi="pt_PT"/>
        </w:rPr>
        <w:t>ermo</w:t>
      </w:r>
      <w:r>
        <w:rPr>
          <w:lang w:val="pt_PT" w:bidi="pt_PT"/>
        </w:rPr>
        <w:t xml:space="preserve"> está no Glossário Mestre. Pause este áudio aqui.</w:t>
      </w:r>
    </w:p>
    <w:p>
      <w:pPr/>
      <w:r>
        <w:rPr>
          <w:lang w:val="pt_PT" w:bidi="pt_PT"/>
        </w:rPr>
      </w:r>
      <w:r>
        <w:rPr>
          <w:lang w:val="pt_PT" w:bidi="pt_PT"/>
        </w:rPr>
        <w:t xml:space="preserve">Yahweh diz que o povo </w:t>
      </w:r>
      <w:r>
        <w:rPr>
          <w:b/>
          <w:lang w:val="pt_PT" w:bidi="pt_PT"/>
        </w:rPr>
        <w:t>herdará</w:t>
      </w:r>
      <w:r>
        <w:rPr>
          <w:lang w:val="pt_PT" w:bidi="pt_PT"/>
        </w:rPr>
        <w:t xml:space="preserve"> e possuirá a terra que ele jurou dar a eles.</w:t>
      </w:r>
    </w:p>
    <w:p>
      <w:pPr/>
      <w:r>
        <w:rPr>
          <w:lang w:val="pt_PT" w:bidi="pt_PT"/>
        </w:rPr>
      </w:r>
      <w:r>
        <w:rPr>
          <w:lang w:val="pt_PT" w:bidi="pt_PT"/>
        </w:rPr>
        <w:t xml:space="preserve">Parem aqui e revisem a maneira como vocês descreveram em livros anteriores da Bíblia, como as pessoas </w:t>
      </w:r>
      <w:r>
        <w:rPr>
          <w:b/>
          <w:lang w:val="pt_PT" w:bidi="pt_PT"/>
        </w:rPr>
        <w:t>herdam</w:t>
      </w:r>
      <w:r>
        <w:rPr>
          <w:lang w:val="pt_PT" w:bidi="pt_PT"/>
        </w:rPr>
        <w:t xml:space="preserve"> e possuem terra de Yahweh, como um filho herda riqueza de seus pais. Usem as mesmas palavras que vocês usaram em outras traduções. Vocês podem consultar </w:t>
      </w:r>
      <w:r>
        <w:rPr>
          <w:b/>
          <w:lang w:val="pt_PT" w:bidi="pt_PT"/>
        </w:rPr>
        <w:t>herdeiro</w:t>
      </w:r>
      <w:r>
        <w:rPr>
          <w:lang w:val="pt_PT" w:bidi="pt_PT"/>
        </w:rPr>
        <w:t xml:space="preserve"> no Glossário Mestre para mais informações. Pause este áudio aqui.</w:t>
      </w:r>
    </w:p>
    <w:p>
      <w:pPr/>
      <w:r>
        <w:rPr>
          <w:lang w:val="pt_PT" w:bidi="pt_PT"/>
        </w:rPr>
      </w:r>
      <w:r>
        <w:rPr>
          <w:lang w:val="pt_PT" w:bidi="pt_PT"/>
        </w:rPr>
        <w:t xml:space="preserve">Quando as pessoas juram, ou fazem uma promessa solene, elas estão dando um </w:t>
      </w:r>
      <w:r>
        <w:rPr>
          <w:b/>
          <w:lang w:val="pt_PT" w:bidi="pt_PT"/>
        </w:rPr>
        <w:t>juramento</w:t>
      </w:r>
      <w:r>
        <w:rPr>
          <w:lang w:val="pt_PT" w:bidi="pt_PT"/>
        </w:rPr>
        <w:t>. Yahweh prometeu aos israelitas que dará a eles essa terra. Quando alguém faz um juramento, ele está dizendo que Deus pode puni-lo se ele quebrar seu juramento. Quando Yahweh faz um juramento, ele está basicamente dizendo que pode se punir se não mantiver seu juramento.</w:t>
      </w:r>
    </w:p>
    <w:p>
      <w:pPr/>
      <w:r>
        <w:rPr>
          <w:lang w:val="pt_PT" w:bidi="pt_PT"/>
        </w:rPr>
      </w:r>
      <w:r>
        <w:rPr>
          <w:lang w:val="pt_PT" w:bidi="pt_PT"/>
        </w:rPr>
        <w:t xml:space="preserve">Parem aqui e revisem a maneira como vocês descreveram fazer um </w:t>
      </w:r>
      <w:r>
        <w:rPr>
          <w:b/>
          <w:lang w:val="pt_PT" w:bidi="pt_PT"/>
        </w:rPr>
        <w:t>juramento</w:t>
      </w:r>
      <w:r>
        <w:rPr>
          <w:lang w:val="pt_PT" w:bidi="pt_PT"/>
        </w:rPr>
        <w:t xml:space="preserve"> em livros anteriores da Bíblia. Vocês podem consultar o termo </w:t>
      </w:r>
      <w:r>
        <w:rPr>
          <w:b/>
          <w:lang w:val="pt_PT" w:bidi="pt_PT"/>
        </w:rPr>
        <w:t>juramento</w:t>
      </w:r>
      <w:r>
        <w:rPr>
          <w:lang w:val="pt_PT" w:bidi="pt_PT"/>
        </w:rPr>
        <w:t xml:space="preserve"> no Glossário Mestre para mais informações. Pause este áudio aqui.</w:t>
      </w:r>
    </w:p>
    <w:p>
      <w:pPr/>
      <w:r>
        <w:rPr>
          <w:lang w:val="pt_PT" w:bidi="pt_PT"/>
        </w:rPr>
      </w:r>
      <w:r>
        <w:rPr>
          <w:lang w:val="pt_PT" w:bidi="pt_PT"/>
        </w:rPr>
        <w:t xml:space="preserve">Yahweh diz a Josué para obedecer toda a </w:t>
      </w:r>
      <w:r>
        <w:rPr>
          <w:b/>
          <w:lang w:val="pt_PT" w:bidi="pt_PT"/>
        </w:rPr>
        <w:t>lei</w:t>
      </w:r>
      <w:r>
        <w:rPr>
          <w:lang w:val="pt_PT" w:bidi="pt_PT"/>
        </w:rPr>
        <w:t xml:space="preserve"> ou ao livro de instruções para a vida que Moisés deu a Josué. A lei se refere a todas as instruções que Yahweh deu a Moisés no monte Sinai.</w:t>
      </w:r>
    </w:p>
    <w:p>
      <w:pPr/>
      <w:r>
        <w:rPr>
          <w:lang w:val="pt_PT" w:bidi="pt_PT"/>
        </w:rPr>
      </w:r>
      <w:r>
        <w:rPr>
          <w:lang w:val="pt_PT" w:bidi="pt_PT"/>
        </w:rPr>
        <w:t xml:space="preserve">Parem aqui e discutam em grupo o que vocês dirão sobre a </w:t>
      </w:r>
      <w:r>
        <w:rPr>
          <w:b/>
          <w:lang w:val="pt_PT" w:bidi="pt_PT"/>
        </w:rPr>
        <w:t>lei</w:t>
      </w:r>
      <w:r>
        <w:rPr>
          <w:lang w:val="pt_PT" w:bidi="pt_PT"/>
        </w:rPr>
        <w:t xml:space="preserve">. Revisem as palavras que vocês usaram para lei em livros anteriores da Bíblia. Usem as mesmas palavras que vocês usaram em outras traduções e lembrem-se de que </w:t>
      </w:r>
      <w:r>
        <w:rPr>
          <w:b/>
          <w:lang w:val="pt_PT" w:bidi="pt_PT"/>
        </w:rPr>
        <w:t>lei</w:t>
      </w:r>
      <w:r>
        <w:rPr>
          <w:lang w:val="pt_PT" w:bidi="pt_PT"/>
        </w:rPr>
        <w:t xml:space="preserve"> está no Glossário Mestre. Pause este áudio aqui.</w:t>
      </w:r>
    </w:p>
    <w:p>
      <w:pPr/>
      <w:r>
        <w:rPr>
          <w:lang w:val="pt_PT" w:bidi="pt_PT"/>
        </w:rPr>
      </w:r>
      <w:r>
        <w:rPr>
          <w:lang w:val="pt_PT" w:bidi="pt_PT"/>
        </w:rPr>
        <w:t xml:space="preserve">As pessoas escreviam a lei em um </w:t>
      </w:r>
      <w:r>
        <w:rPr>
          <w:b/>
          <w:lang w:val="pt_PT" w:bidi="pt_PT"/>
        </w:rPr>
        <w:t>rolo</w:t>
      </w:r>
      <w:r>
        <w:rPr>
          <w:lang w:val="pt_PT" w:bidi="pt_PT"/>
        </w:rPr>
        <w:t>, ou em uma longa tira de papiro ou pergaminho. Papiro é uma folha fina que as pessoas fazem das fibras de uma certa planta, e o pergaminho é feito da pele de um animal. Em ambas as extremidades do rolo, as pessoas fixavam uma haste estreita de madeira, semelhante a um bastão redondo. Quando as pessoas estavam lendo um rolo, elas desenrolavam um lado do rolo, e enrolavam a outra extremidade em torno da vara.</w:t>
      </w:r>
    </w:p>
    <w:p>
      <w:pPr/>
      <w:r>
        <w:rPr>
          <w:lang w:val="pt_PT" w:bidi="pt_PT"/>
        </w:rPr>
      </w:r>
      <w:r>
        <w:rPr>
          <w:lang w:val="pt_PT" w:bidi="pt_PT"/>
        </w:rPr>
        <w:t xml:space="preserve">Parem aqui e, em grupo, olhem para uma imagem de um </w:t>
      </w:r>
      <w:r>
        <w:rPr>
          <w:b/>
          <w:lang w:val="pt_PT" w:bidi="pt_PT"/>
        </w:rPr>
        <w:t>rolo</w:t>
      </w:r>
      <w:r>
        <w:rPr>
          <w:lang w:val="pt_PT" w:bidi="pt_PT"/>
        </w:rPr>
        <w:t>, conforme necessário. Pause este áudio aqui.</w:t>
      </w:r>
    </w:p>
    <w:p>
      <w:pPr/>
      <w:r>
        <w:rPr>
          <w:lang w:val="pt_PT" w:bidi="pt_PT"/>
        </w:rPr>
      </w:r>
      <w:r>
        <w:rPr>
          <w:lang w:val="pt_PT" w:bidi="pt_PT"/>
        </w:rPr>
        <w:t xml:space="preserve">Discutam em grupo como vocês falarão sobre o </w:t>
      </w:r>
      <w:r>
        <w:rPr>
          <w:b/>
          <w:lang w:val="pt_PT" w:bidi="pt_PT"/>
        </w:rPr>
        <w:t>Livro da Lei</w:t>
      </w:r>
      <w:r>
        <w:rPr>
          <w:lang w:val="pt_PT" w:bidi="pt_PT"/>
        </w:rPr>
        <w:t>. Se vocês falaram sobre rolos ou “livros” em livros anteriores da Bíblia, usem as mesmas palavras aqui. Pause este áudio aqui.</w:t>
      </w:r>
    </w:p>
    <w:p>
      <w:pPr/>
      <w:r>
        <w:rPr>
          <w:lang w:val="pt_PT" w:bidi="pt_PT"/>
        </w:rPr>
      </w:r>
      <w:r>
        <w:rPr>
          <w:lang w:val="pt_PT" w:bidi="pt_PT"/>
        </w:rPr>
        <w:t xml:space="preserve">Em sua promessa final, Yahweh diz que </w:t>
      </w:r>
      <w:r>
        <w:rPr>
          <w:b/>
          <w:lang w:val="pt_PT" w:bidi="pt_PT"/>
        </w:rPr>
        <w:t>Yahweh</w:t>
      </w:r>
      <w:r>
        <w:rPr>
          <w:lang w:val="pt_PT" w:bidi="pt_PT"/>
        </w:rPr>
        <w:t xml:space="preserve">, </w:t>
      </w:r>
      <w:r>
        <w:rPr>
          <w:b/>
          <w:lang w:val="pt_PT" w:bidi="pt_PT"/>
        </w:rPr>
        <w:t>seu Deus</w:t>
      </w:r>
      <w:r>
        <w:rPr>
          <w:lang w:val="pt_PT" w:bidi="pt_PT"/>
        </w:rPr>
        <w:t xml:space="preserve">, estará com vocês. Yahweh está lembrando aos israelitas que ele é o Deus especial deles. "Deus" é o nome geral usado para se referir a Deus. </w:t>
      </w:r>
    </w:p>
    <w:p>
      <w:pPr/>
      <w:r>
        <w:rPr>
          <w:lang w:val="pt_PT" w:bidi="pt_PT"/>
        </w:rPr>
      </w:r>
      <w:r>
        <w:rPr>
          <w:lang w:val="pt_PT" w:bidi="pt_PT"/>
        </w:rPr>
        <w:t xml:space="preserve">Parem aqui e discutam em grupo o que vocês dirão para </w:t>
      </w:r>
      <w:r>
        <w:rPr>
          <w:b/>
          <w:lang w:val="pt_PT" w:bidi="pt_PT"/>
        </w:rPr>
        <w:t>Yahweh, seu Deus</w:t>
      </w:r>
      <w:r>
        <w:rPr>
          <w:lang w:val="pt_PT" w:bidi="pt_PT"/>
        </w:rPr>
        <w:t xml:space="preserve">. Usem o mesmo título que vocês usaram em livros anteriores da Bíblia e lembrem-se de que </w:t>
      </w:r>
      <w:r>
        <w:rPr>
          <w:b/>
          <w:lang w:val="pt_PT" w:bidi="pt_PT"/>
        </w:rPr>
        <w:t>Deus</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1:10–18</w:t>
      </w:r>
      <w:r>
        <w:rPr>
          <w:lang w:val="pt_PT" w:bidi="pt_PT"/>
        </w:rPr>
      </w:r>
    </w:p>
    <w:p>
      <w:pPr>
        <w:pStyle w:val="Heading3"/>
      </w:pPr>
      <w:r>
        <w:rPr>
          <w:lang w:val="pt_PT" w:bidi="pt_PT"/>
        </w:rPr>
        <w:t>Ouvir e Sentir</w:t>
      </w:r>
    </w:p>
    <w:p>
      <w:pPr/>
      <w:r>
        <w:rPr>
          <w:lang w:val="pt_PT" w:bidi="pt_PT"/>
        </w:rPr>
      </w:r>
      <w:r>
        <w:rPr>
          <w:lang w:val="pt_PT" w:bidi="pt_PT"/>
        </w:rPr>
        <w:t>Nesta etapa, ouçam Josué 1.10–18 e guardem em seus corações.</w:t>
      </w:r>
    </w:p>
    <w:p>
      <w:pPr/>
      <w:r>
        <w:rPr>
          <w:lang w:val="pt_PT" w:bidi="pt_PT"/>
        </w:rPr>
      </w:r>
      <w:r>
        <w:rPr>
          <w:lang w:val="pt_PT" w:bidi="pt_PT"/>
        </w:rPr>
        <w:t>Ouçam uma versão em áudio de Josué 1.10–18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1.10–18 na tradução mais fácil de entender.</w:t>
      </w:r>
    </w:p>
    <w:p>
      <w:pPr/>
      <w:r>
        <w:rPr>
          <w:lang w:val="pt_PT" w:bidi="pt_PT"/>
        </w:rPr>
      </w:r>
      <w:r>
        <w:rPr>
          <w:lang w:val="pt_PT" w:bidi="pt_PT"/>
        </w:rPr>
        <w:t>Depois que Yahweh havia terminado de falar com Josué na passagem anterior, Josué foi até os oficiais, ou líderes tribais, cada um dos quais era responsável por transmitir as ordens de Josué às suas próprias tribos. Os israelitas eram 12 tribos — cada tribo havia descendido de um dos 12 filhos de Jacó. A tribo de Levi descendeu do filho de Jacó, Levi, mas eles se tornaram a tribo sacerdotal responsável por liderar a adoração. Portanto, a tribo de Levi não foi contada entre as 12 tribos. José, um dos doze filhos de Jacó, também não foi contado como uma das tribos de Israel. Em vez disso, os dois filhos de José, Efraim e Manassés, foram contados cada um como uma tribo, de modo que ainda houvesse 12 tribos de Israel. Cada uma das 12 tribos tinha uma parte na herança. Não sabemos como o povo escolhia seus líderes e não sabemos quais eram as suas responsabilidades. Josué sabia quem eram esses líderes e deu a cada líder a tarefa de preparar sua tribo para atravessar o Rio Jordão.</w:t>
      </w:r>
    </w:p>
    <w:p>
      <w:pPr/>
      <w:r>
        <w:rPr>
          <w:lang w:val="pt_PT" w:bidi="pt_PT"/>
        </w:rPr>
      </w:r>
      <w:r>
        <w:rPr>
          <w:lang w:val="pt_PT" w:bidi="pt_PT"/>
        </w:rPr>
        <w:t>Parem aqui e discutam essa pergunta em grupo: como vocês escolhem seus líderes? Quais são suas responsabilidades? Pause este áudio aqui.</w:t>
      </w:r>
    </w:p>
    <w:p>
      <w:pPr/>
      <w:r>
        <w:rPr>
          <w:lang w:val="pt_PT" w:bidi="pt_PT"/>
        </w:rPr>
      </w:r>
      <w:r>
        <w:rPr>
          <w:lang w:val="pt_PT" w:bidi="pt_PT"/>
        </w:rPr>
        <w:t>Yahweh disse a Josué para se preparar para atravessar o Jordão. Agora Josué diz aos líderes tribais, ou oficiais, que eles atravessarão o Rio Jordão daqui a três dias. Isso significa, na verdade, que eles atravessarão depois que o sol se puser duas vezes, ou depois de amanhã.</w:t>
      </w:r>
    </w:p>
    <w:p>
      <w:pPr/>
      <w:r>
        <w:rPr>
          <w:lang w:val="pt_PT" w:bidi="pt_PT"/>
        </w:rPr>
      </w:r>
      <w:r>
        <w:rPr>
          <w:lang w:val="pt_PT" w:bidi="pt_PT"/>
        </w:rPr>
        <w:t>Josué diz aos líderes tribais para prepararem seus suprimentos, ou a comida que precisarão levar com eles. Esse alimento não incluiria o maná que eles haviam comido no deserto porque eles não podiam guardar o maná por mais de um dia. Josué dá ao povo tempo para comprar e preparar os alimentos de que precisarão para essa viagem. Josué diz que o povo tomará posse da terra que Yahweh, o Deus deles, está lhes dando. O povo tinha posse da terra porque Yahweh havia prometido a eles. Agora eles se mudarão para a terra e tomarão posse dela.</w:t>
      </w:r>
    </w:p>
    <w:p>
      <w:pPr/>
      <w:r>
        <w:rPr>
          <w:lang w:val="pt_PT" w:bidi="pt_PT"/>
        </w:rPr>
      </w:r>
      <w:r>
        <w:rPr>
          <w:lang w:val="pt_PT" w:bidi="pt_PT"/>
        </w:rPr>
        <w:t>Depois que Josué faz esse anúncio a todos os líderes, ele chama os líderes de três tribos para virem à frente. Esses são os líderes das tribos de Rúben, Gade e metade da tribo de Manassés. Em uma história anterior, os líderes das três tribos haviam pedido a Moisés que a terra no lado leste do Rio Jordão fosse a herança deles. Moisés havia concordado. A tribo de Manassés havia se dividido em duas metades. Uma metade toma posse da terra no lado leste do Rio Jordão, e a outra metade toma posse da terra no lado oeste do rio Jordão. Ouvimos que essas três tribos tomam posse da terra “além do Jordão”, o que significa que elas tomarão a terra no lado leste do Rio Jordão. Essa história não nos diz as fronteiras dessas terras.</w:t>
      </w:r>
    </w:p>
    <w:p>
      <w:pPr/>
      <w:r>
        <w:rPr>
          <w:lang w:val="pt_PT" w:bidi="pt_PT"/>
        </w:rPr>
      </w:r>
      <w:r>
        <w:rPr>
          <w:lang w:val="pt_PT" w:bidi="pt_PT"/>
        </w:rPr>
        <w:t>Parem aqui e olhem para um mapa que mostra onde as tribos de Rúben, Gade e metade de Manassés planejam viver. Todos os israelitas estão atualmente acampados ao lado do Rio Jordão, no lado leste, porque eles ainda não entraram na Terra Prometida. Pause o áudio aqui.</w:t>
      </w:r>
    </w:p>
    <w:p>
      <w:pPr/>
      <w:r>
        <w:rPr>
          <w:lang w:val="pt_PT" w:bidi="pt_PT"/>
        </w:rPr>
      </w:r>
      <w:r>
        <w:rPr>
          <w:lang w:val="pt_PT" w:bidi="pt_PT"/>
        </w:rPr>
        <w:t>Josué lembra aos três líderes tribais que Yahweh falou por meio de Moisés e prometeu dar aos israelitas um lugar de descanso. Descanso significa muito mais do que interromper a atividade ou se deitar à tarde. Na criação do mundo, Yahweh havia separado o sétimo dia para ser um dia santo de descanso ou livre de todo o trabalho. Aqui, o lugar de descanso era o lugar onde essas pessoas poderiam viver em paz sem medo de seus inimigos. O tempo de vagar deles havia terminado. Eles iam viver em uma boa terra com tudo o que precisavam para viver. Embora precisem trabalhar em suas terras e cuidar dos animais, a jornada acabou. Eles agora podem descansar em segurança, sabendo que não têm mais que se mudar.</w:t>
      </w:r>
    </w:p>
    <w:p>
      <w:pPr/>
      <w:r>
        <w:rPr>
          <w:lang w:val="pt_PT" w:bidi="pt_PT"/>
        </w:rPr>
      </w:r>
      <w:r>
        <w:rPr>
          <w:lang w:val="pt_PT" w:bidi="pt_PT"/>
        </w:rPr>
        <w:t>Quando as três tribos haviam pedido a Moisés a terra no lado leste do Rio Jordão, elas também haviam feito um acordo com Moisés. Agora Josué lembra aos líderes das três tribos do acordo deles, ou do que eles haviam prometido a Moisés que fariam. As mulheres e crianças dessas tribos podem se mudar para as cidades e aldeias no lado leste do Rio Jordão e morar lá. O rebanho ou animais domésticos permanecerão com as mulheres. Os idosos e meninos permanecerão com as mulheres. Mas todos os homens dessas três tribos que têm mais de 20 anos de idade e são capazes de lutar, devem ir à frente do restante das tribos, atravessar o Jordão e ajudar a conquistar essa terra. Os israelitas não têm um exército. Pelo contrário, qualquer homem que tenha 20 anos de idade e seja capaz de lutar fará parte da força de combate. Josué diz aos líderes tribais que os guerreiros dessas três tribos devem permanecer com as outras tribos no lado oeste do Rio Jordão até que Yahweh dê descanso a todas as tribos. Quando todas as tribos tiverem sua terra no lado oeste do Rio Jordão, então os guerreiros de Rúben, Gade e a meia tribo de Manassés podem retornar às suas famílias e à sua terra. Todas as tribos terão descanso quando estiverem vivendo na terra em paz e sem medo de seus inimigos.</w:t>
      </w:r>
    </w:p>
    <w:p>
      <w:pPr/>
      <w:r>
        <w:rPr>
          <w:lang w:val="pt_PT" w:bidi="pt_PT"/>
        </w:rPr>
      </w:r>
      <w:r>
        <w:rPr>
          <w:lang w:val="pt_PT" w:bidi="pt_PT"/>
        </w:rPr>
        <w:t>Os líderes das três tribos prometem a Josué que eles farão tudo o que haviam prometido a Moisés. Eles irão à frente dos outros ao atravessar o Rio Jordão. Esses líderes prometem obedecer a Josué, assim como haviam obedecido a Moisés. Então os líderes pronunciam uma bênção sobre Josué na forma de uma oração. Eles dizem: “Que Yahweh, seu Deus, esteja com você assim como esteve com Moisés”. Esses líderes dizem que qualquer um que desobedecer ou se rebelar contra Josué ou não quiser seguir as ordens de Josué deve ser morto. Então os líderes tribais dizem algo interessante — eles dizem a mesma coisa que Yahweh já disse a Josué! Os líderes tribais dizem a Josué para ser forte e corajoso! Dessa maneira, os líderes tribais confirmam novamente que Josué é verdadeiramente o novo líder dos israelitas.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1.10–18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Josué fala com os líderes tribais das 12 tribos de Israel. Josué diz aos líderes que falem para suas tribos para se prepararem. Em três dias, eles atravessarão o Rio Jordão e tomarão posse da terra que Yahweh prometeu dar ao povo de Israel.</w:t>
      </w:r>
    </w:p>
    <w:p>
      <w:pPr/>
      <w:r>
        <w:rPr>
          <w:lang w:val="pt_PT" w:bidi="pt_PT"/>
        </w:rPr>
      </w:r>
      <w:r>
        <w:rPr>
          <w:b/>
          <w:lang w:val="pt_PT" w:bidi="pt_PT"/>
        </w:rPr>
        <w:t>Na segunda cena:</w:t>
      </w:r>
      <w:r>
        <w:rPr>
          <w:lang w:val="pt_PT" w:bidi="pt_PT"/>
        </w:rPr>
        <w:t xml:space="preserve"> Josué fala com os líderes tribais das tribos de Rúben, Gade e metade da tribo de Manassés. Essas tribos farão suas casas nas terras do lado leste do Jordão. Josué lembra aos líderes das três tribos que seus guerreiros devem ir com as outras tribos e ajudar a conquistar a terra com elas. Quando eles tiverem conquistado a terra, os homens das três tribos podem retornar ao lado leste do Rio Jordão e viver com suas famílias.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Oficiais das tribos</w:t>
      </w:r>
    </w:p>
    <w:p>
      <w:pPr>
        <w:pStyle w:val="ListBullet"/>
        <w:spacing w:line="240" w:lineRule="auto"/>
        <w:ind w:left="720"/>
      </w:pPr>
      <w:r>
        <w:rPr>
          <w:lang w:val="pt_PT" w:bidi="pt_PT"/>
        </w:rPr>
      </w:r>
      <w:r>
        <w:rPr>
          <w:lang w:val="pt_PT" w:bidi="pt_PT"/>
        </w:rPr>
        <w:t>Oficiais das tribos de Rúben, Gade e metade da tribo de Manassés</w:t>
      </w:r>
    </w:p>
    <w:p>
      <w:pPr>
        <w:pStyle w:val="ListBullet"/>
        <w:spacing w:line="240" w:lineRule="auto"/>
        <w:ind w:left="720"/>
      </w:pPr>
      <w:r>
        <w:rPr>
          <w:lang w:val="pt_PT" w:bidi="pt_PT"/>
        </w:rPr>
      </w:r>
      <w:r>
        <w:rPr>
          <w:lang w:val="pt_PT" w:bidi="pt_PT"/>
        </w:rPr>
        <w:t>Mulheres, crianças e homens velhos das três tribos</w:t>
      </w:r>
    </w:p>
    <w:p>
      <w:pPr>
        <w:pStyle w:val="ListBullet"/>
        <w:spacing w:line="240" w:lineRule="auto"/>
        <w:ind w:left="720"/>
      </w:pPr>
      <w:r>
        <w:rPr>
          <w:lang w:val="pt_PT" w:bidi="pt_PT"/>
        </w:rPr>
      </w:r>
      <w:r>
        <w:rPr>
          <w:lang w:val="pt_PT" w:bidi="pt_PT"/>
        </w:rPr>
        <w:t>Moisés é mencionado</w:t>
      </w:r>
    </w:p>
    <w:p>
      <w:pPr>
        <w:pStyle w:val="ListBullet"/>
        <w:spacing w:line="240" w:lineRule="auto"/>
        <w:ind w:left="720"/>
      </w:pPr>
      <w:r>
        <w:rPr>
          <w:lang w:val="pt_PT" w:bidi="pt_PT"/>
        </w:rPr>
      </w:r>
      <w:r>
        <w:rPr>
          <w:lang w:val="pt_PT" w:bidi="pt_PT"/>
        </w:rPr>
        <w:t>E Yahweh é mencionado</w:t>
      </w:r>
    </w:p>
    <w:p>
      <w:pPr/>
      <w:r>
        <w:rPr>
          <w:lang w:val="pt_PT" w:bidi="pt_PT"/>
        </w:rPr>
      </w:r>
      <w:r>
        <w:rPr>
          <w:lang w:val="pt_PT" w:bidi="pt_PT"/>
        </w:rPr>
        <w:t>Em grupo, prestem atenção às partes do cenário da passagem:</w:t>
      </w:r>
    </w:p>
    <w:p>
      <w:pPr/>
      <w:r>
        <w:rPr>
          <w:lang w:val="pt_PT" w:bidi="pt_PT"/>
        </w:rPr>
      </w:r>
      <w:r>
        <w:rPr>
          <w:lang w:val="pt_PT" w:bidi="pt_PT"/>
        </w:rPr>
        <w:t>Antes de encenar a história, visualizar a cena pode ajudar. Olhem para o mapa da área novamente. Coloque uma corda ou um cordão no chão ou no piso para representar o Rio Jordão. Coloque algo para representar o Mar Mediterrâneo. A terra entre o rio e o mar é a terra de Israel que os israelitas devem conquistar. Essa área fica a oeste do Rio Jordão. Os israelitas já conquistaram a terra no lado leste do Rio Jordão, e as tribos de Rúben, Gade e metade da tribo de Manassés viverão lá. A terra do lado leste é a terra “além do Jordão”. Mostre as 12 tribos acampadas ao lado do Jordão no lado leste, antes de se mudarem para a terra. Mova as mulheres e crianças e os homens velhos das três tribos para viver na terra no lado leste do Rio Jordão. Agora façam com que os homens dessas três tribos venham para liderar o restante das tribos enquanto atravessam o Rio Jordão. Vocês ainda não estão cruzando o rio. Vocês estão simplesmente entendendo as posições de todos.</w:t>
      </w:r>
    </w:p>
    <w:p>
      <w:pPr/>
      <w:r>
        <w:rPr>
          <w:lang w:val="pt_PT" w:bidi="pt_PT"/>
        </w:rPr>
      </w:r>
      <w:r>
        <w:rPr>
          <w:lang w:val="pt_PT" w:bidi="pt_PT"/>
        </w:rPr>
        <w:t>Na cena um, Josué diz a todos os líderes das 12 tribos que passem pelo acampamento e digam a todos para se prepararem para atravessar o Rio Jordão. Todos irão, o que significa que as mulheres e crianças e todos os seus pertences atravessarão o rio. Descobriremos mais tarde nessa história que as mulheres, homens idosos e crianças das três tribos que têm terra no lado leste do Rio Jordão permanecerão. Os israelitas devem preparar seus alimentos para levar com eles. Josué diz a eles que o povo atravessará o Rio Jordão em três dias, o que significa o dia depois de amanhã. Eles tomarão posse da terra que Yahweh deu a eles.</w:t>
      </w:r>
    </w:p>
    <w:p>
      <w:pPr/>
      <w:r>
        <w:rPr>
          <w:lang w:val="pt_PT" w:bidi="pt_PT"/>
        </w:rPr>
      </w:r>
      <w:r>
        <w:rPr>
          <w:lang w:val="pt_PT" w:bidi="pt_PT"/>
        </w:rPr>
        <w:t>Parem aqui e conversem sobre como vocês anunciam um evento que acontecerá depois de amanhã. Contem uma história na qual um líder faz esse anúncio. Ouçam a maneira como o líder descreve quando o povo partirá. Agora, decidam a melhor maneira de traduzir quando o povo atravessar o rio. Pause o áudio aqui.</w:t>
      </w:r>
    </w:p>
    <w:p>
      <w:pPr/>
      <w:r>
        <w:rPr>
          <w:lang w:val="pt_PT" w:bidi="pt_PT"/>
        </w:rPr>
      </w:r>
      <w:r>
        <w:rPr>
          <w:lang w:val="pt_PT" w:bidi="pt_PT"/>
        </w:rPr>
        <w:t>Na cena dois, Josué chama os líderes das tribos de Rúben e Gade e metade da tribo de Manassés. Essas tribos planejam tomar a terra no lado leste do Jordão como sua herança. Ouvimos que essas tribos tomam posse da terra “além do Jordão”, o que significa a terra no lado leste do Rio Jordão. Josué está falando como se estivesse de pé na Terra Prometida no lado oeste do Rio Jordão e falando sobre a terra do outro lado do rio. Quando os israelitas tomarem a terra no lado oeste, eles vão considerar a terra de Rúben, Gade e a meia tribo de Manassés como “além do Jordão”, ou no outro lado. No entanto, Josué está falando com esses líderes enquanto eles ainda estão no lado leste do Rio Jordão. Josué pede aos líderes de Rúben, Gade e da meia tribo de Manassés que “se lembrem” do que Moisés já havia dito a eles. Quando Josué diz “se lembrem”, ele está tentando chamar a atenção do povo.</w:t>
      </w:r>
    </w:p>
    <w:p>
      <w:pPr/>
      <w:r>
        <w:rPr>
          <w:lang w:val="pt_PT" w:bidi="pt_PT"/>
        </w:rPr>
      </w:r>
      <w:r>
        <w:rPr>
          <w:lang w:val="pt_PT" w:bidi="pt_PT"/>
        </w:rPr>
        <w:t>Parem aqui e discutam a seguinte pergunta: como seu líder chama sua atenção quando quer dizer a vocês algo importante? Pause o áudio aqui.</w:t>
      </w:r>
    </w:p>
    <w:p>
      <w:pPr/>
      <w:r>
        <w:rPr>
          <w:lang w:val="pt_PT" w:bidi="pt_PT"/>
        </w:rPr>
      </w:r>
      <w:r>
        <w:rPr>
          <w:lang w:val="pt_PT" w:bidi="pt_PT"/>
        </w:rPr>
        <w:t>Josué lembra a esses líderes que os homens que têm idade para lutar de suas tribos devem ir com as outras tribos para o outro lado do rio para ajudar a conquistar a terra. Esse era o acordo que essas tribos haviam feito com Moisés. Josué também diz aos líderes que as mulheres e crianças de suas tribos podem permanecer no lado leste do rio. Yahweh deu a essas tribos o lado leste do rio como seu lugar de descanso, ou o lugar onde eles viverão em segurança e proteção. Antes de Moisés morrer, os israelitas conquistaram essa parte da terra. Os homens aptos para a guerra, ou homens com mais de 20 anos que são capazes de lutar, devem pegar suas armas. Eles devem liderar as outras tribos enquanto atravessam o rio. Josué diz a esses líderes que eles devem permanecer com as outras tribos até que todos tenham encontrado seu lugar de descanso. Então os guerreiros podem retornar ao lado leste do Rio Jordão, na direção do sol nascente, e viver com suas famílias. As pessoas nos tempos de Josué às vezes falavam sobre direções em termos do sol. Como o sol nasce no leste, eles às vezes falam sobre o leste como a direção do nascer do sol.</w:t>
      </w:r>
    </w:p>
    <w:p>
      <w:pPr/>
      <w:r>
        <w:rPr>
          <w:lang w:val="pt_PT" w:bidi="pt_PT"/>
        </w:rPr>
      </w:r>
      <w:r>
        <w:rPr>
          <w:lang w:val="pt_PT" w:bidi="pt_PT"/>
        </w:rPr>
        <w:t>Depois que Josué diz aos líderes dessas três tribos o que os homens em idade de lutar devem fazer, eles respondem a Josué. Os homens prometem obedecer a Josué assim como obedeceram a Moisés. Os homens prometem ir a qualquer lugar que Josué ordene que eles vão. Então os homens fazem uma oração de bênção por Josué. Eles dizem: “Que Yahweh, seu Deus, esteja com você assim como esteve com Moisés”. Eles dizem que qualquer um que se recuse a obedecer a Josué deve ser morto. Eles repetem o que Yahweh já disse a Josué: “Seja forte e corajoso!”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1.10–18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Oficiais das tribos</w:t>
      </w:r>
    </w:p>
    <w:p>
      <w:pPr>
        <w:pStyle w:val="ListBullet"/>
        <w:spacing w:line="240" w:lineRule="auto"/>
        <w:ind w:left="720"/>
      </w:pPr>
      <w:r>
        <w:rPr>
          <w:lang w:val="pt_PT" w:bidi="pt_PT"/>
        </w:rPr>
      </w:r>
      <w:r>
        <w:rPr>
          <w:lang w:val="pt_PT" w:bidi="pt_PT"/>
        </w:rPr>
        <w:t>Oficiais das tribos de Rúben, Gade e metade da tribo de Manassés</w:t>
      </w:r>
    </w:p>
    <w:p>
      <w:pPr>
        <w:pStyle w:val="ListBullet"/>
        <w:spacing w:line="240" w:lineRule="auto"/>
        <w:ind w:left="720"/>
      </w:pPr>
      <w:r>
        <w:rPr>
          <w:lang w:val="pt_PT" w:bidi="pt_PT"/>
        </w:rPr>
      </w:r>
      <w:r>
        <w:rPr>
          <w:lang w:val="pt_PT" w:bidi="pt_PT"/>
        </w:rPr>
        <w:t>Mulheres, crianças e homens velhos das três tribos</w:t>
      </w:r>
    </w:p>
    <w:p>
      <w:pPr>
        <w:pStyle w:val="ListBullet"/>
        <w:spacing w:line="240" w:lineRule="auto"/>
        <w:ind w:left="720"/>
      </w:pPr>
      <w:r>
        <w:rPr>
          <w:lang w:val="pt_PT" w:bidi="pt_PT"/>
        </w:rPr>
      </w:r>
      <w:r>
        <w:rPr>
          <w:lang w:val="pt_PT" w:bidi="pt_PT"/>
        </w:rPr>
        <w:t>Moisés é mencionado</w:t>
      </w:r>
    </w:p>
    <w:p>
      <w:pPr>
        <w:pStyle w:val="ListBullet"/>
        <w:spacing w:line="240" w:lineRule="auto"/>
        <w:ind w:left="720"/>
      </w:pPr>
      <w:r>
        <w:rPr>
          <w:lang w:val="pt_PT" w:bidi="pt_PT"/>
        </w:rPr>
      </w:r>
      <w:r>
        <w:rPr>
          <w:lang w:val="pt_PT" w:bidi="pt_PT"/>
        </w:rPr>
        <w:t>E Yahweh é mencionado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Josué diz a todos os líderes das 12 tribos que passem pelo acampamento e digam a todos para se prepararem para atravessar o Rio Jordão. Eles devem preparar seus alimentos para levar consigo. Josué diz a eles que o povo atravessará o Rio Jordão depois de amanhã. Eles tomarão posse da terra que Yahweh deu a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líderes: “Como vocês se sentem quando ouvem que atravessarão o Rio Jordão depois de amanhã?” Vocês podem ouvir:</w:t>
      </w:r>
    </w:p>
    <w:p>
      <w:pPr>
        <w:pStyle w:val="ListBullet"/>
        <w:spacing w:line="240" w:lineRule="auto"/>
        <w:ind w:left="720"/>
      </w:pPr>
      <w:r>
        <w:rPr>
          <w:lang w:val="pt_PT" w:bidi="pt_PT"/>
        </w:rPr>
      </w:r>
      <w:r>
        <w:rPr>
          <w:lang w:val="pt_PT" w:bidi="pt_PT"/>
        </w:rPr>
        <w:t>Pergunte a Josué: “O que você está sentindo ao transmitir essa mensagem aos líderes?”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dois, Josué chama os líderes das tribos de Rúben e Gade e metade da tribo de Manassés. Essas tribos planejam tomar o lado leste do Rio Jordão como sua herança. Josué lembra aos líderes que os homens que têm idade para lutar devem ir com as outras tribos para o outro lado do rio para ajudar a conquistar a terra. Josué diz aos líderes que suas mulheres e crianças podem permanecer no lado leste do rio. Yahweh deu a essas tribos o lado leste do rio como seu lugar de descanso, ou o lugar onde eles viverão em segurança e proteção. Os homens aptos para a guerra devem pegar suas armas e liderar as outras tribos ao atravessar o rio. Josué diz a esses líderes que eles devem permanecer com as outras tribos até que todos tenham encontrado seu lugar de descanso. Então os guerreiros podem retornar ao lado leste do Rio Jordão e viver com suas famílias.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esses líderes: “Como vocês se sentem quando ouvem que devem ir, lutar e deixar suas famílias neste lado do rio?” Vocês podem ouvir:</w:t>
      </w:r>
    </w:p>
    <w:p>
      <w:pPr>
        <w:pStyle w:val="ListBullet"/>
        <w:spacing w:line="240" w:lineRule="auto"/>
        <w:ind w:left="720"/>
      </w:pPr>
      <w:r>
        <w:rPr>
          <w:lang w:val="pt_PT" w:bidi="pt_PT"/>
        </w:rPr>
      </w:r>
      <w:r>
        <w:rPr>
          <w:lang w:val="pt_PT" w:bidi="pt_PT"/>
        </w:rPr>
        <w:t>Pergunte às esposas: “Como vocês se sentem quando ouvem que devem permanecer aqui quando seus maridos atravessarem o rio?”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Depois que Josué disse aos líderes o que os homens em idade de lutar deveriam fazer, eles responderam: “Nós o obedeceremos assim como obedecemos a Moisés”. Os homens prometeram liderar como Josué ordenou a eles. Os homens prometeram ir a qualquer lugar que Josué ordenasse que eles fossem. Então os homens rogaram uma bênção sobre Josué. Eles disseram: “Que Yahweh, seu Deus, esteja com vocês assim como esteve com Moisés”. Então eles disseram que qualquer um que se recusasse a obedecer a Josué deveria ser morto. Eles terminaram dizendo a Josué para ser forte e corajoso.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Josué: “Como você se sente quando ouve essa bênção desses líderes?” Vocês podem ouvir: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1.10–18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ordenou aos </w:t>
      </w:r>
      <w:r>
        <w:rPr>
          <w:b/>
          <w:lang w:val="pt_PT" w:bidi="pt_PT"/>
        </w:rPr>
        <w:t>oficiais</w:t>
      </w:r>
      <w:r>
        <w:rPr>
          <w:lang w:val="pt_PT" w:bidi="pt_PT"/>
        </w:rPr>
        <w:t>, ou líderes tribais, do povo. Não sabemos quantos líderes tribais havia, como essas pessoas se tornaram líderes ou quais eram exatamente suas responsabilidades. Vocês devem selecionar uma palavra geral para líder que não implique um tipo específico de cargo, como prefeito ou general.</w:t>
      </w:r>
    </w:p>
    <w:p>
      <w:pPr/>
      <w:r>
        <w:rPr>
          <w:lang w:val="pt_PT" w:bidi="pt_PT"/>
        </w:rPr>
      </w:r>
      <w:r>
        <w:rPr>
          <w:lang w:val="pt_PT" w:bidi="pt_PT"/>
        </w:rPr>
        <w:t xml:space="preserve">Parem aqui e discutam em grupo qual palavra vocês usarão para </w:t>
      </w:r>
      <w:r>
        <w:rPr>
          <w:b/>
          <w:lang w:val="pt_PT" w:bidi="pt_PT"/>
        </w:rPr>
        <w:t>oficiais</w:t>
      </w:r>
      <w:r>
        <w:rPr>
          <w:lang w:val="pt_PT" w:bidi="pt_PT"/>
        </w:rPr>
        <w:t xml:space="preserve"> ou líderes tribais. Se você já traduziu essa palavra em outro livro da Bíblia, use a mesma palavra aqui. Pause este áudio aqui.</w:t>
      </w:r>
    </w:p>
    <w:p>
      <w:pPr/>
      <w:r>
        <w:rPr>
          <w:lang w:val="pt_PT" w:bidi="pt_PT"/>
        </w:rPr>
      </w:r>
      <w:r>
        <w:rPr>
          <w:lang w:val="pt_PT" w:bidi="pt_PT"/>
        </w:rPr>
        <w:t xml:space="preserve">O </w:t>
      </w:r>
      <w:r>
        <w:rPr>
          <w:b/>
          <w:lang w:val="pt_PT" w:bidi="pt_PT"/>
        </w:rPr>
        <w:t>Rio Jordão</w:t>
      </w:r>
      <w:r>
        <w:rPr>
          <w:lang w:val="pt_PT" w:bidi="pt_PT"/>
        </w:rPr>
        <w:t xml:space="preserve"> é um nome de lugar e é o limite no leste da Terra Prometida. O Rio Jordão ainda é o nome desse rio hoje. Vocês devem usar o mesmo nome que usaram em passagens anteriores. </w:t>
      </w:r>
      <w:r>
        <w:rPr>
          <w:b/>
          <w:lang w:val="pt_PT" w:bidi="pt_PT"/>
        </w:rPr>
        <w:t>Rio Jordão</w:t>
      </w:r>
      <w:r>
        <w:rPr>
          <w:lang w:val="pt_PT" w:bidi="pt_PT"/>
        </w:rPr>
        <w:t xml:space="preserve"> está no Glossário Mestre.</w:t>
      </w:r>
    </w:p>
    <w:p>
      <w:pPr/>
      <w:r>
        <w:rPr>
          <w:lang w:val="pt_PT" w:bidi="pt_PT"/>
        </w:rPr>
      </w:r>
      <w:r>
        <w:rPr>
          <w:lang w:val="pt_PT" w:bidi="pt_PT"/>
        </w:rPr>
        <w:t xml:space="preserve">Josué diz que </w:t>
      </w:r>
      <w:r>
        <w:rPr>
          <w:b/>
          <w:lang w:val="pt_PT" w:bidi="pt_PT"/>
        </w:rPr>
        <w:t>Yahweh</w:t>
      </w:r>
      <w:r>
        <w:rPr>
          <w:lang w:val="pt_PT" w:bidi="pt_PT"/>
        </w:rPr>
        <w:t xml:space="preserve">, seu </w:t>
      </w:r>
      <w:r>
        <w:rPr>
          <w:b/>
          <w:lang w:val="pt_PT" w:bidi="pt_PT"/>
        </w:rPr>
        <w:t>Deus</w:t>
      </w:r>
      <w:r>
        <w:rPr>
          <w:lang w:val="pt_PT" w:bidi="pt_PT"/>
        </w:rPr>
        <w:t xml:space="preserve">, está dando a vocês essa terra. Yahweh é o nome pessoal de Deus. Às vezes, tanto o nome pessoal Yahweh quanto o nome geral Deus são usados na mesma passagem. </w:t>
      </w:r>
      <w:r>
        <w:rPr>
          <w:b/>
          <w:lang w:val="pt_PT" w:bidi="pt_PT"/>
        </w:rPr>
        <w:t>Yavé</w:t>
      </w:r>
      <w:r>
        <w:rPr>
          <w:lang w:val="pt_PT" w:bidi="pt_PT"/>
        </w:rPr>
        <w:t xml:space="preserve"> e </w:t>
      </w:r>
      <w:r>
        <w:rPr>
          <w:b/>
          <w:lang w:val="pt_PT" w:bidi="pt_PT"/>
        </w:rPr>
        <w:t>Deus</w:t>
      </w:r>
      <w:r>
        <w:rPr>
          <w:lang w:val="pt_PT" w:bidi="pt_PT"/>
        </w:rPr>
        <w:t xml:space="preserve"> são ambos tratados no Glossário Mestre. Usem os mesmos nomes que vocês têm usado.</w:t>
      </w:r>
    </w:p>
    <w:p>
      <w:pPr/>
      <w:r>
        <w:rPr>
          <w:lang w:val="pt_PT" w:bidi="pt_PT"/>
        </w:rPr>
      </w:r>
      <w:r>
        <w:rPr>
          <w:lang w:val="pt_PT" w:bidi="pt_PT"/>
        </w:rPr>
        <w:t xml:space="preserve">Moisés é o </w:t>
      </w:r>
      <w:r>
        <w:rPr>
          <w:b/>
          <w:lang w:val="pt_PT" w:bidi="pt_PT"/>
        </w:rPr>
        <w:t>servo</w:t>
      </w:r>
      <w:r>
        <w:rPr>
          <w:lang w:val="pt_PT" w:bidi="pt_PT"/>
        </w:rPr>
        <w:t xml:space="preserve"> de Yahweh. Um servo é uma pessoa que trabalha para outra pessoa. Usem o mesmo título que vocês usaram na passagem anterior e lembrem-se de que </w:t>
      </w:r>
      <w:r>
        <w:rPr>
          <w:b/>
          <w:lang w:val="pt_PT" w:bidi="pt_PT"/>
        </w:rPr>
        <w:t>servo</w:t>
      </w:r>
      <w:r>
        <w:rPr>
          <w:lang w:val="pt_PT" w:bidi="pt_PT"/>
        </w:rPr>
        <w:t xml:space="preserve"> está no Glossário Mestre. Esse título ocorre duas vezes nessa passagem.</w:t>
      </w:r>
    </w:p>
    <w:p>
      <w:pPr/>
      <w:r>
        <w:rPr>
          <w:lang w:val="pt_PT" w:bidi="pt_PT"/>
        </w:rPr>
      </w:r>
      <w:r>
        <w:rPr>
          <w:lang w:val="pt_PT" w:bidi="pt_PT"/>
        </w:rPr>
        <w:t>Moisés chamou os líderes das tribos de Rúben, Gade e metade da tribo de Manassés. Vocês usaram esses nomes no livro de Gênesis.</w:t>
      </w:r>
    </w:p>
    <w:p>
      <w:pPr/>
      <w:r>
        <w:rPr>
          <w:lang w:val="pt_PT" w:bidi="pt_PT"/>
        </w:rPr>
      </w:r>
      <w:r>
        <w:rPr>
          <w:lang w:val="pt_PT" w:bidi="pt_PT"/>
        </w:rPr>
        <w:t>Parem aqui e revisem os nomes das doze tribos de Israel. Usem os mesmos nomes nessa passagem que vocês usaram em livros anteriores da Bíblia. Pause este áudio aqui.</w:t>
      </w:r>
    </w:p>
    <w:p>
      <w:pPr/>
      <w:r>
        <w:rPr>
          <w:lang w:val="pt_PT" w:bidi="pt_PT"/>
        </w:rPr>
      </w:r>
      <w:r>
        <w:rPr>
          <w:lang w:val="pt_PT" w:bidi="pt_PT"/>
        </w:rPr>
        <w:t xml:space="preserve">Moisés disse que Yahweh dará </w:t>
      </w:r>
      <w:r>
        <w:rPr>
          <w:b/>
          <w:lang w:val="pt_PT" w:bidi="pt_PT"/>
        </w:rPr>
        <w:t>descanso</w:t>
      </w:r>
      <w:r>
        <w:rPr>
          <w:lang w:val="pt_PT" w:bidi="pt_PT"/>
        </w:rPr>
        <w:t xml:space="preserve"> ao povo. Descanso pode significar um tempo sem atividade, mas nessa passagem significa muito mais do que isso. Descanso pode significar paz e revigoramento. Descanso também pode significar segurança e liberdade em relação ao medo. Os israelitas eram escravos no Egito e então viajaram por 40 anos pelo deserto. Isso significa que eles experimentaram muitos anos de dificuldades. Agora, eles poderão viver em suas novas casas sem medo. Eles trabalharão em suas terras e criarão seus filhos em paz e segurança. Escolham uma palavra para descanso para que seus leitores entendam que descanso é muito mais do que a falta de atividade ou dormir à tarde.</w:t>
      </w:r>
    </w:p>
    <w:p>
      <w:pPr/>
      <w:r>
        <w:rPr>
          <w:lang w:val="pt_PT" w:bidi="pt_PT"/>
        </w:rPr>
      </w:r>
      <w:r>
        <w:rPr>
          <w:lang w:val="pt_PT" w:bidi="pt_PT"/>
        </w:rPr>
        <w:t xml:space="preserve">Parem aqui e discutam qual palavra vocês usarão para </w:t>
      </w:r>
      <w:r>
        <w:rPr>
          <w:b/>
          <w:lang w:val="pt_PT" w:bidi="pt_PT"/>
        </w:rPr>
        <w:t>descanso</w:t>
      </w:r>
      <w:r>
        <w:rPr>
          <w:lang w:val="pt_PT" w:bidi="pt_PT"/>
        </w:rPr>
        <w:t>. Pause o áudio aqui.</w:t>
      </w:r>
    </w:p>
    <w:p>
      <w:pPr/>
      <w:r>
        <w:rPr>
          <w:lang w:val="pt_PT" w:bidi="pt_PT"/>
        </w:rPr>
      </w:r>
      <w:r>
        <w:rPr>
          <w:lang w:val="pt_PT" w:bidi="pt_PT"/>
        </w:rPr>
        <w:t>"Além do Rio Jordão" se refere ao lado leste do rio. Josué usa essa descrição, mesmo que o povo ainda esteja no lado leste do rio. Sempre que essas palavras são usadas, o autor está falando a partir da ideia de que Israel é a terra a oeste do rio, e além do Jordão significa a leste do rio. Para evitar confusão, algumas traduções da Bíblia simplesmente dizem o lado leste do rio.</w:t>
      </w:r>
    </w:p>
    <w:p>
      <w:pPr/>
      <w:r>
        <w:rPr>
          <w:lang w:val="pt_PT" w:bidi="pt_PT"/>
        </w:rPr>
      </w:r>
      <w:r>
        <w:rPr>
          <w:lang w:val="pt_PT" w:bidi="pt_PT"/>
        </w:rPr>
        <w:t>Os israelitas não tinham um exército permanente. Os israelitas esperavam que qualquer homem que tivesse mais de 20 anos e fosse capaz de lutar servisse no exército. Quando Josué fala sobre os guerreiros fortes, Josué está falando sobre todos os homens com mais de 20 anos que são capazes de lutar. Josué disse que os homens dessas tribos deveriam liderar os outros. Josué quer dizer que eles marcharão em formação militar com suas armas.</w:t>
      </w:r>
    </w:p>
    <w:p>
      <w:pPr/>
      <w:r>
        <w:rPr>
          <w:lang w:val="pt_PT" w:bidi="pt_PT"/>
        </w:rPr>
      </w:r>
      <w:r>
        <w:rPr>
          <w:lang w:val="pt_PT" w:bidi="pt_PT"/>
        </w:rPr>
        <w:t xml:space="preserve">Os líderes dizem a Josué para ser </w:t>
      </w:r>
      <w:r>
        <w:rPr>
          <w:b/>
          <w:lang w:val="pt_PT" w:bidi="pt_PT"/>
        </w:rPr>
        <w:t>forte</w:t>
      </w:r>
      <w:r>
        <w:rPr>
          <w:lang w:val="pt_PT" w:bidi="pt_PT"/>
        </w:rPr>
        <w:t xml:space="preserve"> e </w:t>
      </w:r>
      <w:r>
        <w:rPr>
          <w:b/>
          <w:lang w:val="pt_PT" w:bidi="pt_PT"/>
        </w:rPr>
        <w:t>corajoso</w:t>
      </w:r>
      <w:r>
        <w:rPr>
          <w:lang w:val="pt_PT" w:bidi="pt_PT"/>
        </w:rPr>
        <w:t>. Forte não significa força física. A palavra forte se refere à atitude de Josué. Josué deve estar confiante quando liderar. Usem as mesmas palavras para forte e corajoso que vocês usaram na passagem anterior.</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2:1–14</w:t>
      </w:r>
      <w:r>
        <w:rPr>
          <w:lang w:val="pt_PT" w:bidi="pt_PT"/>
        </w:rPr>
      </w:r>
    </w:p>
    <w:p>
      <w:pPr>
        <w:pStyle w:val="Heading3"/>
      </w:pPr>
      <w:r>
        <w:rPr>
          <w:lang w:val="pt_PT" w:bidi="pt_PT"/>
        </w:rPr>
        <w:t>Ouvir e Sentir</w:t>
      </w:r>
    </w:p>
    <w:p>
      <w:pPr/>
      <w:r>
        <w:rPr>
          <w:lang w:val="pt_PT" w:bidi="pt_PT"/>
        </w:rPr>
      </w:r>
      <w:r>
        <w:rPr>
          <w:lang w:val="pt_PT" w:bidi="pt_PT"/>
        </w:rPr>
        <w:t>Nesta etapa, ouçam Josué 2.1–14 e guardem em seus corações.</w:t>
      </w:r>
    </w:p>
    <w:p>
      <w:pPr/>
      <w:r>
        <w:rPr>
          <w:lang w:val="pt_PT" w:bidi="pt_PT"/>
        </w:rPr>
      </w:r>
      <w:r>
        <w:rPr>
          <w:lang w:val="pt_PT" w:bidi="pt_PT"/>
        </w:rPr>
        <w:t>Ouçam uma versão em áudio de Josué 2.1–14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2.1–14 na tradução mais fácil de entender.</w:t>
      </w:r>
    </w:p>
    <w:p>
      <w:pPr/>
      <w:r>
        <w:rPr>
          <w:lang w:val="pt_PT" w:bidi="pt_PT"/>
        </w:rPr>
      </w:r>
      <w:r>
        <w:rPr>
          <w:lang w:val="pt_PT" w:bidi="pt_PT"/>
        </w:rPr>
        <w:t>Ao começar esta passagem, os israelitas estão acampados em um lugar chamado Sitim, perto do Rio Jordão. O nome Sitim significa árvores de acácia. As acácias crescem na área do deserto onde os israelitas acampavam.</w:t>
      </w:r>
    </w:p>
    <w:p>
      <w:pPr/>
      <w:r>
        <w:rPr>
          <w:lang w:val="pt_PT" w:bidi="pt_PT"/>
        </w:rPr>
      </w:r>
      <w:r>
        <w:rPr>
          <w:lang w:val="pt_PT" w:bidi="pt_PT"/>
        </w:rPr>
        <w:t>Jericó era uma grande cidade com cerca de 2.000 habitantes, localizada no lado oeste do Rio Jordão, próxima ao mar Morto. Jericó seria o primeiro lugar onde os israelitas começariam a lutar contra o povo para conquistar a terra. Naqueles dias, a maioria das grandes cidades como Jericó tinha um muro ao seu redor para proteger as pessoas que estavam nelas.</w:t>
      </w:r>
    </w:p>
    <w:p>
      <w:pPr/>
      <w:r>
        <w:rPr>
          <w:lang w:val="pt_PT" w:bidi="pt_PT"/>
        </w:rPr>
      </w:r>
      <w:r>
        <w:rPr>
          <w:lang w:val="pt_PT" w:bidi="pt_PT"/>
        </w:rPr>
        <w:t>Josué enviou dois homens para aprender sobre a terra e o povo ao redor da cidade de Jericó. Algumas traduções descrevem esses dois homens como espiões, ou pessoas que vão para uma área para descobrir secretamente informações sobre ela. Josué quer que os dois homens descubram sobre o suprimento de água e alimento para Jericó, quantos guerreiros estão em Jericó e o quão preparada Jericó está para se defender de ataques.</w:t>
      </w:r>
    </w:p>
    <w:p>
      <w:pPr/>
      <w:r>
        <w:rPr>
          <w:lang w:val="pt_PT" w:bidi="pt_PT"/>
        </w:rPr>
      </w:r>
      <w:r>
        <w:rPr>
          <w:lang w:val="pt_PT" w:bidi="pt_PT"/>
        </w:rPr>
        <w:t>Parem aqui e olhem para um mapa que mostra onde Jericó, o Rio Jordão, o mar Morto e o acampamento dos israelitas estão localizados. Pause o áudio aqui.</w:t>
      </w:r>
    </w:p>
    <w:p>
      <w:pPr/>
      <w:r>
        <w:rPr>
          <w:lang w:val="pt_PT" w:bidi="pt_PT"/>
        </w:rPr>
      </w:r>
      <w:r>
        <w:rPr>
          <w:lang w:val="pt_PT" w:bidi="pt_PT"/>
        </w:rPr>
        <w:t>Parem aqui e olhem para uma imagem da antiga muralha de Jericó que mostra uma torre defensiva. Observem como a muralha e a torre foram construídas de pedra. Pause o áudio aqui.</w:t>
      </w:r>
    </w:p>
    <w:p>
      <w:pPr/>
      <w:r>
        <w:rPr>
          <w:lang w:val="pt_PT" w:bidi="pt_PT"/>
        </w:rPr>
      </w:r>
      <w:r>
        <w:rPr>
          <w:lang w:val="pt_PT" w:bidi="pt_PT"/>
        </w:rPr>
        <w:t>Os dois homens atravessam o Rio Jordão e vão para a cidade de Jericó durante o dia, quando o portão da cidade na muralha estava aberto. Os dois homens vão para uma casa onde vive uma mulher chamada Raabe. Raabe é uma prostituta, uma mulher que vendia serviço sexual por dinheiro. Às vezes, os homens pagavam uma prostituta para ter relações sexuais como um ato de adoração a um deus ou ídolo local. Os dois homens vão para a casa de Raabe e ficam na casa dela naquela noite. No entanto, como muitos homens iam para a casa dela, é improvável que outros na cidade notassem algo incomum sobre esses dois homens. Os homens foram para a casa de Raabe para dormir naquela noite, mas eles não fizeram sexo com Raabe.</w:t>
      </w:r>
    </w:p>
    <w:p>
      <w:pPr/>
      <w:r>
        <w:rPr>
          <w:lang w:val="pt_PT" w:bidi="pt_PT"/>
        </w:rPr>
      </w:r>
      <w:r>
        <w:rPr>
          <w:lang w:val="pt_PT" w:bidi="pt_PT"/>
        </w:rPr>
        <w:t>Nessa época, cada cidade funcionava quase como um país independente, pois normalmente cada cidade possuía seu próprio rei e seu próprio exército para a cidade e as aldeias menores ao redor. Alguns homens disseram ao rei de Jericó que alguns israelitas haviam vindo a Jericó. Isso significa que o rei e o povo de Jericó sabiam que os israelitas estavam acampados junto ao Rio Jordão e provavelmente planejavam invadir a terra. O rei enviou homens com uma mensagem para a casa de Raabe pedindo a ela para trazer os israelitas porque eles estavam espionando a área.</w:t>
      </w:r>
    </w:p>
    <w:p>
      <w:pPr/>
      <w:r>
        <w:rPr>
          <w:lang w:val="pt_PT" w:bidi="pt_PT"/>
        </w:rPr>
      </w:r>
      <w:r>
        <w:rPr>
          <w:lang w:val="pt_PT" w:bidi="pt_PT"/>
        </w:rPr>
        <w:t>Raabe já havia escondido os dois espiões israelitas. Raabe já sabia o que os homens estavam fazendo e que estavam em perigo por causa do que estavam fazendo. Raabe mentiu aos mensageiros do rei. Raabe disse que não sabia de onde os homens haviam vindo. Raabe também disse aos mensageiros que os homens já haviam deixado sua casa e a cidade antes, ou por volta do pôr do sol. Isso aconteceu por volta do horário em que fechavam os portões da cidade. Uma cidade com muralha teria um grande portão que se abria durante o dia para que as pessoas pudessem entrar e sair da cidade. À noite, o povo fechava o portão para proteger a cidade de qualquer inimigo que pudesse entrar. Raabe disse aos mensageiros que se apressassem para alcançar os dois homens antes que eles fossem longe demais.</w:t>
      </w:r>
    </w:p>
    <w:p>
      <w:pPr/>
      <w:r>
        <w:rPr>
          <w:lang w:val="pt_PT" w:bidi="pt_PT"/>
        </w:rPr>
      </w:r>
      <w:r>
        <w:rPr>
          <w:lang w:val="pt_PT" w:bidi="pt_PT"/>
        </w:rPr>
        <w:t>Parem aqui e discutam em grupo: contem uma história sobre um momento em que alguém mentiu para proteger outra pessoa. Quando outras pessoas descobriram que a pessoa havia mentido, como elas se sentiram em relação a essa pessoa? Pause este áudio aqui.</w:t>
      </w:r>
    </w:p>
    <w:p>
      <w:pPr/>
      <w:r>
        <w:rPr>
          <w:lang w:val="pt_PT" w:bidi="pt_PT"/>
        </w:rPr>
      </w:r>
      <w:r>
        <w:rPr>
          <w:lang w:val="pt_PT" w:bidi="pt_PT"/>
        </w:rPr>
        <w:t>Não sabemos se os homens revistaram a casa de Raabe antes de saírem da cidade para perseguir os espiões israelitas. Os homens do rei pensavam que os dois israelitas retornariam ao seu acampamento do outro lado do Jordão, então os homens do rei foram em direção ao Jordão, até o lugar onde a água era rasa o suficiente para permitir que as pessoas atravessassem o rio caminhando. Assim que os homens do rei deixaram a cidade, as pessoas fecharam o portão da cidade.</w:t>
      </w:r>
    </w:p>
    <w:p>
      <w:pPr/>
      <w:r>
        <w:rPr>
          <w:lang w:val="pt_PT" w:bidi="pt_PT"/>
        </w:rPr>
      </w:r>
      <w:r>
        <w:rPr>
          <w:lang w:val="pt_PT" w:bidi="pt_PT"/>
        </w:rPr>
        <w:t>Depois que os mensageiros do rei deixaram sua casa, Raabe subiu para o telhado. A casa de Raabe foi construída no muro que cercava a cidade. Isso significa que uma parede da casa de Raabe seria parte da muralha que cercava a cidade de Jericó. Uma casa nessa área teria um pátio aberto, com cômodos dispostos ao seu redor. As pessoas faziam os muros externos com pedras maiores empilhadas, preenchendo com pedras menores os espaços entre as grandes pedras. As pessoas revestiam a parte externa do muro com barro e o interior com reboco. O telhado seria plano. As pessoas faziam o telhado com vigas de madeira que colocavam sobre as paredes e cobriam com galhos e palha. Eles então cobriam o topo com barro. As pessoas usavam o telhado da casa para muitas atividades diferentes, incluindo secar plantas ao sol. Raabe havia levado os dois israelitas para o seu telhado e os escondido sob alguns feixes de linho. O linho é uma planta que as pessoas utilizavam para fabricar tecido. O linho estava secando, o que significa que ainda estava molhado e teria um cheiro muito ruim. Isso tornaria a situação desagradável para os dois homens enquanto estavam escondidos debaixo do linho.</w:t>
      </w:r>
    </w:p>
    <w:p>
      <w:pPr/>
      <w:r>
        <w:rPr>
          <w:lang w:val="pt_PT" w:bidi="pt_PT"/>
        </w:rPr>
      </w:r>
      <w:r>
        <w:rPr>
          <w:lang w:val="pt_PT" w:bidi="pt_PT"/>
        </w:rPr>
        <w:t>Parem aqui e olhem para uma imagem de feixes de linho secando em um telhado plano. Pause o áudio aqui.</w:t>
      </w:r>
    </w:p>
    <w:p>
      <w:pPr/>
      <w:r>
        <w:rPr>
          <w:lang w:val="pt_PT" w:bidi="pt_PT"/>
        </w:rPr>
      </w:r>
      <w:r>
        <w:rPr>
          <w:lang w:val="pt_PT" w:bidi="pt_PT"/>
        </w:rPr>
        <w:t>Parem aqui e olhem para uma imagem de uma casa que as pessoas construíram junto à muralha. Pause o áudio aqui.</w:t>
      </w:r>
    </w:p>
    <w:p>
      <w:pPr/>
      <w:r>
        <w:rPr>
          <w:lang w:val="pt_PT" w:bidi="pt_PT"/>
        </w:rPr>
      </w:r>
      <w:r>
        <w:rPr>
          <w:lang w:val="pt_PT" w:bidi="pt_PT"/>
        </w:rPr>
        <w:t>Raabe disse aos dois homens: “Sei que Yahweh deu a vocês essa terra”. Raabe então diz que o povo em Jericó está tremendo de medo porque sabe que os israelitas querem conquistá-los. Suas pernas estão tremendo de medo, por isso eles caminham como alguém que é manco. Raabe sabe todas as coisas que Yahweh fez pelos israelitas. O povo em Jericó deve ter ouvido sobre como Yahweh resgatou os israelitas da escravidão no Egito e até mesmo secou o Mar Vermelho para eles! O povo também ouviu sobre como os israelitas conquistaram os reis amorreus Seom e Ogue, a leste do Rio Jordão. Raabe sabe que o Deus israelita, Yahweh, é o Altíssimo e o mais poderoso de todos os deuses e ajuda os israelitas. Ela sabe que Yahweh governa no céu e sobre a terra. Nessa época, os ídolos do povo ou deuses locais tinham um território. Raabe está dizendo que Yahweh tem autoridade em todos os lugares. Quando Raabe diz isso, não significa que Raabe agora decidiu desistir de seus deuses e adorar apenas a Yahweh. Significa que Raabe reconheceu que Yahweh é o mais poderoso de todos os deuses.</w:t>
      </w:r>
    </w:p>
    <w:p>
      <w:pPr/>
      <w:r>
        <w:rPr>
          <w:lang w:val="pt_PT" w:bidi="pt_PT"/>
        </w:rPr>
      </w:r>
      <w:r>
        <w:rPr>
          <w:lang w:val="pt_PT" w:bidi="pt_PT"/>
        </w:rPr>
        <w:t>Parem aqui e discutam em grupo: contem uma história sobre um momento em que seu povo tinha medo de outras pessoas por causa das histórias que vocês ouviram sobre elas. Pause este áudio aqui.</w:t>
      </w:r>
    </w:p>
    <w:p>
      <w:pPr/>
      <w:r>
        <w:rPr>
          <w:lang w:val="pt_PT" w:bidi="pt_PT"/>
        </w:rPr>
      </w:r>
      <w:r>
        <w:rPr>
          <w:lang w:val="pt_PT" w:bidi="pt_PT"/>
        </w:rPr>
        <w:t>Então Raabe pede aos dois homens que façam uma promessa solene, ou jurem, que os israelitas salvarão Raabe, sua mãe e seu pai, seus irmãos e suas irmãs, e suas famílias quando vierem para conquistar Jericó. Raabe quer que os espiões israelitas jurem em nome de Yahweh que eles farão como Raabe pede. Raabe diz que porque, assim como ela foi gentil com os homens israelitas, ela quer que os homens israelitas também sejam gentis com ela. Então Raabe pede uma garantia, ou algum sinal, que mostre que os homens israelitas manterão sua promessa, ou seu juramento.</w:t>
      </w:r>
    </w:p>
    <w:p>
      <w:pPr/>
      <w:r>
        <w:rPr>
          <w:lang w:val="pt_PT" w:bidi="pt_PT"/>
        </w:rPr>
      </w:r>
      <w:r>
        <w:rPr>
          <w:lang w:val="pt_PT" w:bidi="pt_PT"/>
        </w:rPr>
        <w:t>Os dois homens ofereceram suas próprias vidas como o sinal, ou garantia, de que eles manteriam sua promessa, ou juramento. No entanto, Raabe tinha que prometer não trair os dois homens ao rei. Então dois homens prometeram que, se Raabe mantivesse sua promessa, eles garantiriam que Raabe e sua família estariam a salvo quando Yahweh desse a terra aos israelitas.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2.1–14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Josué envia dois espiões a Jericó.</w:t>
      </w:r>
    </w:p>
    <w:p>
      <w:pPr/>
      <w:r>
        <w:rPr>
          <w:lang w:val="pt_PT" w:bidi="pt_PT"/>
        </w:rPr>
      </w:r>
      <w:r>
        <w:rPr>
          <w:b/>
          <w:lang w:val="pt_PT" w:bidi="pt_PT"/>
        </w:rPr>
        <w:t>Na segunda cena:</w:t>
      </w:r>
      <w:r>
        <w:rPr>
          <w:lang w:val="pt_PT" w:bidi="pt_PT"/>
        </w:rPr>
        <w:t xml:space="preserve"> os dois homens vão à casa de Raabe, e Raabe os esconde em seu telhado.</w:t>
      </w:r>
    </w:p>
    <w:p>
      <w:pPr/>
      <w:r>
        <w:rPr>
          <w:lang w:val="pt_PT" w:bidi="pt_PT"/>
        </w:rPr>
      </w:r>
      <w:r>
        <w:rPr>
          <w:b/>
          <w:lang w:val="pt_PT" w:bidi="pt_PT"/>
        </w:rPr>
        <w:t>Na terceira cena:</w:t>
      </w:r>
      <w:r>
        <w:rPr>
          <w:lang w:val="pt_PT" w:bidi="pt_PT"/>
        </w:rPr>
        <w:t xml:space="preserve"> alguém diz ao rei de Jericó que os dois espiões israelitas estão na cidade.</w:t>
      </w:r>
    </w:p>
    <w:p>
      <w:pPr/>
      <w:r>
        <w:rPr>
          <w:lang w:val="pt_PT" w:bidi="pt_PT"/>
        </w:rPr>
      </w:r>
      <w:r>
        <w:rPr>
          <w:b/>
          <w:lang w:val="pt_PT" w:bidi="pt_PT"/>
        </w:rPr>
        <w:t>Na quarta cena:</w:t>
      </w:r>
      <w:r>
        <w:rPr>
          <w:lang w:val="pt_PT" w:bidi="pt_PT"/>
        </w:rPr>
        <w:t xml:space="preserve"> o rei envia homens à casa de Raabe para encontrar os homens. Raabe diz aos homens que os espiões israelitas deixaram a cidade. Os homens vão em direção ao Rio Jordão para procurar os dois espiões. O povo fecha o portão da cidade depois que os homens do rei saem.</w:t>
      </w:r>
    </w:p>
    <w:p>
      <w:pPr/>
      <w:r>
        <w:rPr>
          <w:lang w:val="pt_PT" w:bidi="pt_PT"/>
        </w:rPr>
      </w:r>
      <w:r>
        <w:rPr>
          <w:b/>
          <w:lang w:val="pt_PT" w:bidi="pt_PT"/>
        </w:rPr>
        <w:t>Na quinta cena:</w:t>
      </w:r>
      <w:r>
        <w:rPr>
          <w:lang w:val="pt_PT" w:bidi="pt_PT"/>
        </w:rPr>
        <w:t xml:space="preserve"> Raabe vai ao telhado de sua casa para falar com os dois homens. Raabe conta aos homens o quanto todos os habitantes de Jericó estão com medo. Raabe conta aos dois homens das coisas que o povo ouviu sobre o que Yahweh fez pelos israelitas. Raabe pede que os dois homens façam uma promessa solene de que a família de Raabe estará segura quando a batalha chegar a Jericó. Os dois homens fazem uma promessa na condição de que Raabe os mantenha seguros.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Os dois homens que Josué enviou para espionar Jericó</w:t>
      </w:r>
    </w:p>
    <w:p>
      <w:pPr>
        <w:pStyle w:val="ListBullet"/>
        <w:spacing w:line="240" w:lineRule="auto"/>
        <w:ind w:left="720"/>
      </w:pPr>
      <w:r>
        <w:rPr>
          <w:lang w:val="pt_PT" w:bidi="pt_PT"/>
        </w:rPr>
      </w:r>
      <w:r>
        <w:rPr>
          <w:lang w:val="pt_PT" w:bidi="pt_PT"/>
        </w:rPr>
        <w:t>Raabe</w:t>
      </w:r>
    </w:p>
    <w:p>
      <w:pPr>
        <w:pStyle w:val="ListBullet"/>
        <w:spacing w:line="240" w:lineRule="auto"/>
        <w:ind w:left="720"/>
      </w:pPr>
      <w:r>
        <w:rPr>
          <w:lang w:val="pt_PT" w:bidi="pt_PT"/>
        </w:rPr>
      </w:r>
      <w:r>
        <w:rPr>
          <w:lang w:val="pt_PT" w:bidi="pt_PT"/>
        </w:rPr>
        <w:t>As pessoas que contam ao rei sobre os homens</w:t>
      </w:r>
    </w:p>
    <w:p>
      <w:pPr>
        <w:pStyle w:val="ListBullet"/>
        <w:spacing w:line="240" w:lineRule="auto"/>
        <w:ind w:left="720"/>
      </w:pPr>
      <w:r>
        <w:rPr>
          <w:lang w:val="pt_PT" w:bidi="pt_PT"/>
        </w:rPr>
      </w:r>
      <w:r>
        <w:rPr>
          <w:lang w:val="pt_PT" w:bidi="pt_PT"/>
        </w:rPr>
        <w:t>O rei de Jericó</w:t>
      </w:r>
    </w:p>
    <w:p>
      <w:pPr>
        <w:pStyle w:val="ListBullet"/>
        <w:spacing w:line="240" w:lineRule="auto"/>
        <w:ind w:left="720"/>
      </w:pPr>
      <w:r>
        <w:rPr>
          <w:lang w:val="pt_PT" w:bidi="pt_PT"/>
        </w:rPr>
      </w:r>
      <w:r>
        <w:rPr>
          <w:lang w:val="pt_PT" w:bidi="pt_PT"/>
        </w:rPr>
        <w:t>Os homens do rei</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 povo de Jericó</w:t>
      </w:r>
    </w:p>
    <w:p>
      <w:pPr>
        <w:pStyle w:val="ListBullet"/>
        <w:spacing w:line="240" w:lineRule="auto"/>
        <w:ind w:left="720"/>
      </w:pPr>
      <w:r>
        <w:rPr>
          <w:lang w:val="pt_PT" w:bidi="pt_PT"/>
        </w:rPr>
      </w:r>
      <w:r>
        <w:rPr>
          <w:lang w:val="pt_PT" w:bidi="pt_PT"/>
        </w:rPr>
        <w:t>A família de Raabe</w:t>
      </w:r>
    </w:p>
    <w:p>
      <w:pPr>
        <w:pStyle w:val="ListBullet"/>
        <w:spacing w:line="240" w:lineRule="auto"/>
        <w:ind w:left="720"/>
      </w:pPr>
      <w:r>
        <w:rPr>
          <w:lang w:val="pt_PT" w:bidi="pt_PT"/>
        </w:rPr>
      </w:r>
      <w:r>
        <w:rPr>
          <w:lang w:val="pt_PT" w:bidi="pt_PT"/>
        </w:rPr>
        <w:t>E Seom e Ogue, os reis amorreus, são mencionados</w:t>
      </w:r>
    </w:p>
    <w:p>
      <w:pPr/>
      <w:r>
        <w:rPr>
          <w:lang w:val="pt_PT" w:bidi="pt_PT"/>
        </w:rPr>
      </w:r>
      <w:r>
        <w:rPr>
          <w:lang w:val="pt_PT" w:bidi="pt_PT"/>
        </w:rPr>
        <w:t>Em grupo, prestem atenção às partes do cenário da passagem:</w:t>
      </w:r>
    </w:p>
    <w:p>
      <w:pPr/>
      <w:r>
        <w:rPr>
          <w:lang w:val="pt_PT" w:bidi="pt_PT"/>
        </w:rPr>
      </w:r>
      <w:r>
        <w:rPr>
          <w:lang w:val="pt_PT" w:bidi="pt_PT"/>
        </w:rPr>
        <w:t>Antes de encenar a história, parem aqui e revejam as histórias anteriores que vocês traduziram do livro de Êxodo e do livro de Números sobre Yahweh secando o mar Vermelho e sobre os israelitas conquistando os reis amorreus Seom e Ogue. Raabe menciona eventos que vocês provavelmente já traduziram em livros anteriores da Bíblia. Pause o áudio aqui.</w:t>
      </w:r>
    </w:p>
    <w:p>
      <w:pPr/>
      <w:r>
        <w:rPr>
          <w:lang w:val="pt_PT" w:bidi="pt_PT"/>
        </w:rPr>
      </w:r>
      <w:r>
        <w:rPr>
          <w:lang w:val="pt_PT" w:bidi="pt_PT"/>
        </w:rPr>
        <w:t>Os israelitas estavam acampados em um lugar chamado Sitim, que significa árvores de acácia.</w:t>
      </w:r>
    </w:p>
    <w:p>
      <w:pPr/>
      <w:r>
        <w:rPr>
          <w:lang w:val="pt_PT" w:bidi="pt_PT"/>
        </w:rPr>
      </w:r>
      <w:r>
        <w:rPr>
          <w:lang w:val="pt_PT" w:bidi="pt_PT"/>
        </w:rPr>
        <w:t>Na cena um, Josué decide enviar dois homens para ir em segredo e espionar a terra ao redor de Jericó. Josué quer saber quão fortes são as defesas de Jericó.</w:t>
      </w:r>
    </w:p>
    <w:p>
      <w:pPr/>
      <w:r>
        <w:rPr>
          <w:lang w:val="pt_PT" w:bidi="pt_PT"/>
        </w:rPr>
      </w:r>
      <w:r>
        <w:rPr>
          <w:lang w:val="pt_PT" w:bidi="pt_PT"/>
        </w:rPr>
        <w:t>Parem aqui e revejam o mapa. Trace a rota por onde os homens passaram. Pause o áudio aqui.</w:t>
      </w:r>
    </w:p>
    <w:p>
      <w:pPr/>
      <w:r>
        <w:rPr>
          <w:lang w:val="pt_PT" w:bidi="pt_PT"/>
        </w:rPr>
      </w:r>
      <w:r>
        <w:rPr>
          <w:lang w:val="pt_PT" w:bidi="pt_PT"/>
        </w:rPr>
        <w:t>Parem aqui e discutam em grupo como vocês falam sobre pessoas que vão em segredo a um lugar para aprender sobre ele, para que vocês possam conquistá-lo. Pause este áudio aqui.</w:t>
      </w:r>
    </w:p>
    <w:p>
      <w:pPr/>
      <w:r>
        <w:rPr>
          <w:lang w:val="pt_PT" w:bidi="pt_PT"/>
        </w:rPr>
      </w:r>
      <w:r>
        <w:rPr>
          <w:lang w:val="pt_PT" w:bidi="pt_PT"/>
        </w:rPr>
        <w:t>Na cena dois, os dois homens deixam o acampamento, atravessam o Rio Jordão e vão para Jericó até a casa de Raabe. Os dois homens planejam permanecer na casa de Raabe a noite toda, mas eles não têm relações sexuais com ela. Raabe é uma meretriz, ou uma prostituta, o que significa que ela faz sexo por dinheiro. Seria normal que os homens fossem à casa dela.</w:t>
      </w:r>
    </w:p>
    <w:p>
      <w:pPr/>
      <w:r>
        <w:rPr>
          <w:lang w:val="pt_PT" w:bidi="pt_PT"/>
        </w:rPr>
      </w:r>
      <w:r>
        <w:rPr>
          <w:lang w:val="pt_PT" w:bidi="pt_PT"/>
        </w:rPr>
        <w:t>Pausem aqui e discutam o que vocês dirão sobre Raabe. Algumas traduções preferem descrevê-la como uma mulher em vez de usar a palavra prostituta, ou meretriz. Em sua cultura, como você pode falar de uma mulher assim apropriadamente? Pause o áudio aqui.</w:t>
      </w:r>
    </w:p>
    <w:p>
      <w:pPr/>
      <w:r>
        <w:rPr>
          <w:lang w:val="pt_PT" w:bidi="pt_PT"/>
        </w:rPr>
      </w:r>
      <w:r>
        <w:rPr>
          <w:lang w:val="pt_PT" w:bidi="pt_PT"/>
        </w:rPr>
        <w:t>Na cena três, alguém foi até o rei de Jericó e disse ao rei que dois israelitas haviam vindo à cidade. De alguma forma, Raabe sabia que os homens estavam em perigo, então ela levou os dois espiões israelitas para o seu telhado e os escondeu lá. Não sabemos como Raabe sabia que eles estavam em perigo, ou exatamente quando ela os escondeu.</w:t>
      </w:r>
    </w:p>
    <w:p>
      <w:pPr/>
      <w:r>
        <w:rPr>
          <w:lang w:val="pt_PT" w:bidi="pt_PT"/>
        </w:rPr>
      </w:r>
      <w:r>
        <w:rPr>
          <w:lang w:val="pt_PT" w:bidi="pt_PT"/>
        </w:rPr>
        <w:t>Na cena quatro, o rei envia alguns homens a Raabe. Os homens dizem a Raabe que traga os dois homens que estão ficando em sua casa. Raabe mente e diz aos homens que os dois homens vieram, mas foram embora. Raabe diz que ela não sabia que os homens eram israelitas. Raabe diz que ela não sabe para onde os homens foram. Raabe diz que eles saíram ao anoitecer antes de fecharem os portões da cidade. Os homens saíram da cidade e foram em direção ao Rio Jordão procurando os dois israelitas. O povo fechou os portões de Jericó depois que os homens saíram. É aqui que ficamos sabendo que Raabe, já no início daquela noite, havia escondido os dois israelitas no telhado de sua casa. Eles estavam escondidos debaixo de alguns feixes de linho que estavam secando no telhado.</w:t>
      </w:r>
    </w:p>
    <w:p>
      <w:pPr/>
      <w:r>
        <w:rPr>
          <w:lang w:val="pt_PT" w:bidi="pt_PT"/>
        </w:rPr>
      </w:r>
      <w:r>
        <w:rPr>
          <w:lang w:val="pt_PT" w:bidi="pt_PT"/>
        </w:rPr>
        <w:t>Parem aqui e discutam em grupo: como vocês falam sobre uma ação que aconteceu antes das ações que estão acontecendo agora? Pause este áudio aqui.</w:t>
      </w:r>
    </w:p>
    <w:p>
      <w:pPr/>
      <w:r>
        <w:rPr>
          <w:lang w:val="pt_PT" w:bidi="pt_PT"/>
        </w:rPr>
      </w:r>
      <w:r>
        <w:rPr>
          <w:lang w:val="pt_PT" w:bidi="pt_PT"/>
        </w:rPr>
        <w:t>Na cena cinco, algum tempo depois, ou antes que os dois homens vão dormir naquela noite, Raabe sobe ao seu telhado e começa a conversar com os dois israelitas. Raabe diz: “Sei que Yahweh deu a vocês essa terra”. Raabe quer dizer que Yahweh deu a terra aos israelitas, não apenas aos dois homens. Raabe diz aos homens o que o povo em Jericó ouviu sobre como Yahweh ajudou os israelitas quando eles deixaram o Egito. Raabe diz aos dois homens que o povo de Jericó está com muito medo. Raabe usa uma linguagem especial para descrever o medo que sentiam. Raabe compara ter medo a algo pesado caindo sobre uma pessoa. Ela diz que um grande medo caiu sobre o povo.</w:t>
      </w:r>
    </w:p>
    <w:p>
      <w:pPr/>
      <w:r>
        <w:rPr>
          <w:lang w:val="pt_PT" w:bidi="pt_PT"/>
        </w:rPr>
      </w:r>
      <w:r>
        <w:rPr>
          <w:lang w:val="pt_PT" w:bidi="pt_PT"/>
        </w:rPr>
        <w:t>Então Raabe diz que o povo perdeu toda a coragem e que seus corações se derreteram de medo. Eles estão com tanto medo que é até difícil para eles caminharem.</w:t>
      </w:r>
    </w:p>
    <w:p>
      <w:pPr/>
      <w:r>
        <w:rPr>
          <w:lang w:val="pt_PT" w:bidi="pt_PT"/>
        </w:rPr>
      </w:r>
      <w:r>
        <w:rPr>
          <w:lang w:val="pt_PT" w:bidi="pt_PT"/>
        </w:rPr>
        <w:t>Pare aqui e pegue algo congelado, se possível, como um cubo de gelo ou sorvete. Se você não tem gelo, encontre uma coisa sólida que se transforme em líquido quando ficar quente demais. Coloque-o em um prato e observe-o derreter ou transformar-se em líquido. Raabe diz que isso é o que está acontecendo com os corações do povo em Jericó. Agora discutam como vocês descreverão ter tanto medo. Contem uma história sobre algo que seu povo tinha muito medo que estivesse prestes a acontecer. Que linguagem especial o narrador usou para descrever o ato de estar com medo? Pause o áudio aqui.</w:t>
      </w:r>
    </w:p>
    <w:p>
      <w:pPr/>
      <w:r>
        <w:rPr>
          <w:lang w:val="pt_PT" w:bidi="pt_PT"/>
        </w:rPr>
      </w:r>
      <w:r>
        <w:rPr>
          <w:lang w:val="pt_PT" w:bidi="pt_PT"/>
        </w:rPr>
        <w:t>Então Raabe admite algo muito importante. Ela diz: “Yahweh é o Deus supremo dos céus e da terra”. Como os outros deuses que o povo em Jericó adorava tinham controle sobre certas áreas, Raabe estava dizendo que ela sabia que Yahweh tinha poder sobre tudo, em todos os lugares.</w:t>
      </w:r>
    </w:p>
    <w:p>
      <w:pPr/>
      <w:r>
        <w:rPr>
          <w:lang w:val="pt_PT" w:bidi="pt_PT"/>
        </w:rPr>
      </w:r>
      <w:r>
        <w:rPr>
          <w:lang w:val="pt_PT" w:bidi="pt_PT"/>
        </w:rPr>
        <w:t>Então Raabe pede aos dois homens que salvem a família de Raabe. Raabe quer que os dois homens façam um juramento solene, ou uma promessa vinculante, de que eles serão gentis com a família de Raabe. Raabe lista seus pais, e todos os seus irmãos e irmãs, e suas famílias quando ela fala sobre quem os homens salvarão.</w:t>
      </w:r>
    </w:p>
    <w:p>
      <w:pPr/>
      <w:r>
        <w:rPr>
          <w:lang w:val="pt_PT" w:bidi="pt_PT"/>
        </w:rPr>
      </w:r>
      <w:r>
        <w:rPr>
          <w:lang w:val="pt_PT" w:bidi="pt_PT"/>
        </w:rPr>
        <w:t>Parem aqui e conversem sobre sua família. Como você descreveria uma família que inclui todas as pessoas que Raabe menciona? Raabe está falando sobre um grande grupo de pessoas. Pause o áudio aqui.</w:t>
      </w:r>
    </w:p>
    <w:p>
      <w:pPr/>
      <w:r>
        <w:rPr>
          <w:lang w:val="pt_PT" w:bidi="pt_PT"/>
        </w:rPr>
      </w:r>
      <w:r>
        <w:rPr>
          <w:lang w:val="pt_PT" w:bidi="pt_PT"/>
        </w:rPr>
        <w:t>Raabe pede um sinal, ou uma garantia, de que os homens manterão sua promessa. Os dois homens fazem uma promessa de salvar a família de Raabe. Os dois homens dizem: “Nossas vidas por suas vidas!” Em outras palavras, os homens oferecem suas próprias vidas como a garantia de que eles manterão sua promessa. No entanto, eles dizem a Raabe que eles só manterão a promessa se ela mantiver sua parte da promessa. Raabe não deve contar a ninguém sobre os dois homens.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2.1–14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Os dois homens que Josué enviou para espionar Jericó</w:t>
      </w:r>
    </w:p>
    <w:p>
      <w:pPr>
        <w:pStyle w:val="ListBullet"/>
        <w:spacing w:line="240" w:lineRule="auto"/>
        <w:ind w:left="720"/>
      </w:pPr>
      <w:r>
        <w:rPr>
          <w:lang w:val="pt_PT" w:bidi="pt_PT"/>
        </w:rPr>
      </w:r>
      <w:r>
        <w:rPr>
          <w:lang w:val="pt_PT" w:bidi="pt_PT"/>
        </w:rPr>
        <w:t>Raabe</w:t>
      </w:r>
    </w:p>
    <w:p>
      <w:pPr>
        <w:pStyle w:val="ListBullet"/>
        <w:spacing w:line="240" w:lineRule="auto"/>
        <w:ind w:left="720"/>
      </w:pPr>
      <w:r>
        <w:rPr>
          <w:lang w:val="pt_PT" w:bidi="pt_PT"/>
        </w:rPr>
      </w:r>
      <w:r>
        <w:rPr>
          <w:lang w:val="pt_PT" w:bidi="pt_PT"/>
        </w:rPr>
        <w:t>As pessoas que contam ao rei sobre os homens</w:t>
      </w:r>
    </w:p>
    <w:p>
      <w:pPr>
        <w:pStyle w:val="ListBullet"/>
        <w:spacing w:line="240" w:lineRule="auto"/>
        <w:ind w:left="720"/>
      </w:pPr>
      <w:r>
        <w:rPr>
          <w:lang w:val="pt_PT" w:bidi="pt_PT"/>
        </w:rPr>
      </w:r>
      <w:r>
        <w:rPr>
          <w:lang w:val="pt_PT" w:bidi="pt_PT"/>
        </w:rPr>
        <w:t>O rei de Jericó</w:t>
      </w:r>
    </w:p>
    <w:p>
      <w:pPr>
        <w:pStyle w:val="ListBullet"/>
        <w:spacing w:line="240" w:lineRule="auto"/>
        <w:ind w:left="720"/>
      </w:pPr>
      <w:r>
        <w:rPr>
          <w:lang w:val="pt_PT" w:bidi="pt_PT"/>
        </w:rPr>
      </w:r>
      <w:r>
        <w:rPr>
          <w:lang w:val="pt_PT" w:bidi="pt_PT"/>
        </w:rPr>
        <w:t>Os homens do rei</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 povo de Jericó</w:t>
      </w:r>
    </w:p>
    <w:p>
      <w:pPr>
        <w:pStyle w:val="ListBullet"/>
        <w:spacing w:line="240" w:lineRule="auto"/>
        <w:ind w:left="720"/>
      </w:pPr>
      <w:r>
        <w:rPr>
          <w:lang w:val="pt_PT" w:bidi="pt_PT"/>
        </w:rPr>
      </w:r>
      <w:r>
        <w:rPr>
          <w:lang w:val="pt_PT" w:bidi="pt_PT"/>
        </w:rPr>
        <w:t>A família de Raabe</w:t>
      </w:r>
    </w:p>
    <w:p>
      <w:pPr>
        <w:pStyle w:val="ListBullet"/>
        <w:spacing w:line="240" w:lineRule="auto"/>
        <w:ind w:left="720"/>
      </w:pPr>
      <w:r>
        <w:rPr>
          <w:lang w:val="pt_PT" w:bidi="pt_PT"/>
        </w:rPr>
      </w:r>
      <w:r>
        <w:rPr>
          <w:lang w:val="pt_PT" w:bidi="pt_PT"/>
        </w:rPr>
        <w:t>E Seom e Ogue, os reis amorreus, são mencionados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Josué envia dois espias para aprender o máximo que puderem sobre a terra ao redor de Jericó.</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dois homens: “Como vocês estão se sentindo sobre essa tarefa? Vocês nunca estiveram nesse lugar antes”. Vocês podem ouvir:</w:t>
      </w:r>
    </w:p>
    <w:p>
      <w:pPr>
        <w:pStyle w:val="ListBullet"/>
        <w:spacing w:line="240" w:lineRule="auto"/>
        <w:ind w:left="720"/>
      </w:pPr>
      <w:r>
        <w:rPr>
          <w:lang w:val="pt_PT" w:bidi="pt_PT"/>
        </w:rPr>
      </w:r>
      <w:r>
        <w:rPr>
          <w:lang w:val="pt_PT" w:bidi="pt_PT"/>
        </w:rPr>
        <w:t>Pergunte a Josué: “Como você está se sentindo?”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dois, os dois homens chegam a Jericó e vão para a casa de uma mulher chamada Raabe. Raabe é uma prostituta. Raabe esconde os homens.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Raabe: “Como você se sente por ter esses dois estranhos em sua casa?”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três, o rei ouve sobre os dois espiões.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 rei: “Como você está se sentindo sobre esses israelitas?”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quatro, o rei envia homens à casa de Raabe para exigir que Raabe mande os homens para fora. Raabe diz aos soldados que os homens estavam lá, mas já deixaram sua casa. Raabe diz que os homens saíram ao pôr do sol pouco antes de os portões da cidade serem trancados. Raabe está mentindo. Raabe escondeu os homens no telhado dela. Os soldados saem da cidade em direção ao Rio Jordão para procurar os dois homens. O povo fecha os portões da cidade e os tranca.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na cidade: “Por que vocês estão trancando os portões da cidade? Vocês estão com medo?” Vocês podem ouvir:</w:t>
      </w:r>
    </w:p>
    <w:p>
      <w:pPr>
        <w:pStyle w:val="ListBullet"/>
        <w:spacing w:line="240" w:lineRule="auto"/>
        <w:ind w:left="720"/>
      </w:pPr>
      <w:r>
        <w:rPr>
          <w:lang w:val="pt_PT" w:bidi="pt_PT"/>
        </w:rPr>
      </w:r>
      <w:r>
        <w:rPr>
          <w:lang w:val="pt_PT" w:bidi="pt_PT"/>
        </w:rPr>
        <w:t>Pergunte a Raabe: “Como você está se sentindo?”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cinco, Raabe espera até que os soldados tenham ido e que as pessoas tenham fechado os portões da cidade. Então Raabe sobe ao seu telhado e fala com os dois homens. Raabe diz aos homens tudo o que ela ouviu sobre como Yahweh ajudou os israelitas quando eles deixaram o Egito e durante sua viagem. Então Raabe diz que ela acredita que Yahweh é o Deus supremo dos céus e da terra. Raabe pede aos dois homens que façam uma promessa solene de serem bondosos com Raabe e toda a sua família quando voltarem para conquistar a cidade de Jericó. Raabe pede uma garantia, ou um sinal, de que os homens manterão sua promessa. Os dois homens oferecem suas próprias vidas como uma garantia de que eles serão bondosos com Raabe e sua família. No entanto, eles dizem a Raabe que essa bondade depende de Raabe não contar a ninguém sobre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Raabe: “O que você está sentindo agora enquanto pede a esses homens que sejam bondosos com você e sua família?” Vocês podem ouvir:</w:t>
      </w:r>
    </w:p>
    <w:p>
      <w:pPr>
        <w:pStyle w:val="ListBullet"/>
        <w:spacing w:line="240" w:lineRule="auto"/>
        <w:ind w:left="720"/>
      </w:pPr>
      <w:r>
        <w:rPr>
          <w:lang w:val="pt_PT" w:bidi="pt_PT"/>
        </w:rPr>
      </w:r>
      <w:r>
        <w:rPr>
          <w:lang w:val="pt_PT" w:bidi="pt_PT"/>
        </w:rPr>
        <w:t>Pergunte aos dois homens: “Como vocês se sentem sabendo que estão confiando a sua segurança a essa mulher?” Vocês podem ouvir: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2.1–14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Os israelitas estão acampados em um lugar chamado </w:t>
      </w:r>
      <w:r>
        <w:rPr>
          <w:b/>
          <w:lang w:val="pt_PT" w:bidi="pt_PT"/>
        </w:rPr>
        <w:t>Sitim</w:t>
      </w:r>
      <w:r>
        <w:rPr>
          <w:lang w:val="pt_PT" w:bidi="pt_PT"/>
        </w:rPr>
        <w:t>. Sitim significa "árvores de acácia". Vocês podem usar o nome "Sitim" ou quaisquer palavras em seu idioma que signifiquem "acácias". Os israelitas haviam usado madeira de acácia para fazer sua arca da aliança, então vocês podem usar o termo para madeira de acácia que usaram lá.</w:t>
      </w:r>
    </w:p>
    <w:p>
      <w:pPr/>
      <w:r>
        <w:rPr>
          <w:lang w:val="pt_PT" w:bidi="pt_PT"/>
        </w:rPr>
      </w:r>
      <w:r>
        <w:rPr>
          <w:lang w:val="pt_PT" w:bidi="pt_PT"/>
        </w:rPr>
        <w:t xml:space="preserve">Parem aqui e discutam em grupo como vocês chamarão o lugar chamado </w:t>
      </w:r>
      <w:r>
        <w:rPr>
          <w:b/>
          <w:lang w:val="pt_PT" w:bidi="pt_PT"/>
        </w:rPr>
        <w:t>Sitim</w:t>
      </w:r>
      <w:r>
        <w:rPr>
          <w:lang w:val="pt_PT" w:bidi="pt_PT"/>
        </w:rPr>
        <w:t>. Pause este áudio aqui.</w:t>
      </w:r>
    </w:p>
    <w:p>
      <w:pPr/>
      <w:r>
        <w:rPr>
          <w:lang w:val="pt_PT" w:bidi="pt_PT"/>
        </w:rPr>
      </w:r>
      <w:r>
        <w:rPr>
          <w:lang w:val="pt_PT" w:bidi="pt_PT"/>
        </w:rPr>
        <w:t xml:space="preserve">Josué escolhe dois homens e os envia para verificar a terra ao redor de Jericó. Algumas traduções dizem que esses homens são </w:t>
      </w:r>
      <w:r>
        <w:rPr>
          <w:b/>
          <w:lang w:val="pt_PT" w:bidi="pt_PT"/>
        </w:rPr>
        <w:t>espias</w:t>
      </w:r>
      <w:r>
        <w:rPr>
          <w:lang w:val="pt_PT" w:bidi="pt_PT"/>
        </w:rPr>
        <w:t>. Os homens vão em segredo. Algumas traduções simplesmente dizem que esses são homens que vão secretamente para Jericó.</w:t>
      </w:r>
    </w:p>
    <w:p>
      <w:pPr/>
      <w:r>
        <w:rPr>
          <w:lang w:val="pt_PT" w:bidi="pt_PT"/>
        </w:rPr>
      </w:r>
      <w:r>
        <w:rPr>
          <w:lang w:val="pt_PT" w:bidi="pt_PT"/>
        </w:rPr>
        <w:t>Parem aqui e discutam em grupo como vocês chamarão os homens que Josué enviou a Jericó para ver o quão fortes eles eram. Pause este áudio aqui.</w:t>
      </w:r>
    </w:p>
    <w:p>
      <w:pPr/>
      <w:r>
        <w:rPr>
          <w:lang w:val="pt_PT" w:bidi="pt_PT"/>
        </w:rPr>
      </w:r>
      <w:r>
        <w:rPr>
          <w:lang w:val="pt_PT" w:bidi="pt_PT"/>
        </w:rPr>
        <w:t xml:space="preserve">Os dois homens vêm para a casa de uma </w:t>
      </w:r>
      <w:r>
        <w:rPr>
          <w:b/>
          <w:lang w:val="pt_PT" w:bidi="pt_PT"/>
        </w:rPr>
        <w:t>prostituta</w:t>
      </w:r>
      <w:r>
        <w:rPr>
          <w:lang w:val="pt_PT" w:bidi="pt_PT"/>
        </w:rPr>
        <w:t xml:space="preserve"> chamada Raabe. Usem a palavra para prostituta que vocês já decidiram usar.</w:t>
      </w:r>
    </w:p>
    <w:p>
      <w:pPr/>
      <w:r>
        <w:rPr>
          <w:lang w:val="pt_PT" w:bidi="pt_PT"/>
        </w:rPr>
      </w:r>
      <w:r>
        <w:rPr>
          <w:lang w:val="pt_PT" w:bidi="pt_PT"/>
        </w:rPr>
        <w:t xml:space="preserve">O </w:t>
      </w:r>
      <w:r>
        <w:rPr>
          <w:b/>
          <w:lang w:val="pt_PT" w:bidi="pt_PT"/>
        </w:rPr>
        <w:t>rei</w:t>
      </w:r>
      <w:r>
        <w:rPr>
          <w:lang w:val="pt_PT" w:bidi="pt_PT"/>
        </w:rPr>
        <w:t xml:space="preserve"> de Jericó descobriu que os homens </w:t>
      </w:r>
      <w:r>
        <w:rPr>
          <w:b/>
          <w:lang w:val="pt_PT" w:bidi="pt_PT"/>
        </w:rPr>
        <w:t>israelitas</w:t>
      </w:r>
      <w:r>
        <w:rPr>
          <w:lang w:val="pt_PT" w:bidi="pt_PT"/>
        </w:rPr>
        <w:t xml:space="preserve"> estavam em Jericó. Um rei é alguém que governa sobre uma cidade ou território, como uma região ou um país. </w:t>
      </w:r>
    </w:p>
    <w:p>
      <w:pPr/>
      <w:r>
        <w:rPr>
          <w:lang w:val="pt_PT" w:bidi="pt_PT"/>
        </w:rPr>
      </w:r>
      <w:r>
        <w:rPr>
          <w:lang w:val="pt_PT" w:bidi="pt_PT"/>
        </w:rPr>
        <w:t xml:space="preserve">Parem aqui e discutam em grupo qual palavra vocês usarão para rei. Para mais informações sobre </w:t>
      </w:r>
      <w:r>
        <w:rPr>
          <w:b/>
          <w:lang w:val="pt_PT" w:bidi="pt_PT"/>
        </w:rPr>
        <w:t>rei</w:t>
      </w:r>
      <w:r>
        <w:rPr>
          <w:lang w:val="pt_PT" w:bidi="pt_PT"/>
        </w:rPr>
        <w:t xml:space="preserve"> e </w:t>
      </w:r>
      <w:r>
        <w:rPr>
          <w:b/>
          <w:lang w:val="pt_PT" w:bidi="pt_PT"/>
        </w:rPr>
        <w:t>israelitas</w:t>
      </w:r>
      <w:r>
        <w:rPr>
          <w:lang w:val="pt_PT" w:bidi="pt_PT"/>
        </w:rPr>
        <w:t xml:space="preserve">, consultem o Glossário Mestre. Usem a mesma palavra para </w:t>
      </w:r>
      <w:r>
        <w:rPr>
          <w:b/>
          <w:lang w:val="pt_PT" w:bidi="pt_PT"/>
        </w:rPr>
        <w:t>rei</w:t>
      </w:r>
      <w:r>
        <w:rPr>
          <w:lang w:val="pt_PT" w:bidi="pt_PT"/>
        </w:rPr>
        <w:t xml:space="preserve"> e para </w:t>
      </w:r>
      <w:r>
        <w:rPr>
          <w:b/>
          <w:lang w:val="pt_PT" w:bidi="pt_PT"/>
        </w:rPr>
        <w:t>israelitas</w:t>
      </w:r>
      <w:r>
        <w:rPr>
          <w:lang w:val="pt_PT" w:bidi="pt_PT"/>
        </w:rPr>
        <w:t xml:space="preserve"> que vocês usaram em traduções anteriores. Pause este áudio aqui.</w:t>
      </w:r>
    </w:p>
    <w:p>
      <w:pPr/>
      <w:r>
        <w:rPr>
          <w:lang w:val="pt_PT" w:bidi="pt_PT"/>
        </w:rPr>
      </w:r>
      <w:r>
        <w:rPr>
          <w:lang w:val="pt_PT" w:bidi="pt_PT"/>
        </w:rPr>
        <w:t xml:space="preserve">Raabe havia escondido os homens no telhado de sua casa, debaixo de alguns feixes de </w:t>
      </w:r>
      <w:r>
        <w:rPr>
          <w:b/>
          <w:lang w:val="pt_PT" w:bidi="pt_PT"/>
        </w:rPr>
        <w:t>linho</w:t>
      </w:r>
      <w:r>
        <w:rPr>
          <w:lang w:val="pt_PT" w:bidi="pt_PT"/>
        </w:rPr>
        <w:t xml:space="preserve"> que havia deixado secando no telhado. As pessoas usam as fibras da planta do linho para fazer tecido de linho.</w:t>
      </w:r>
    </w:p>
    <w:p>
      <w:pPr/>
      <w:r>
        <w:rPr>
          <w:lang w:val="pt_PT" w:bidi="pt_PT"/>
        </w:rPr>
      </w:r>
      <w:r>
        <w:rPr>
          <w:lang w:val="pt_PT" w:bidi="pt_PT"/>
        </w:rPr>
        <w:t xml:space="preserve">Parem aqui e olhem novamente para a foto de caules de </w:t>
      </w:r>
      <w:r>
        <w:rPr>
          <w:b/>
          <w:lang w:val="pt_PT" w:bidi="pt_PT"/>
        </w:rPr>
        <w:t>linho</w:t>
      </w:r>
      <w:r>
        <w:rPr>
          <w:lang w:val="pt_PT" w:bidi="pt_PT"/>
        </w:rPr>
        <w:t xml:space="preserve"> novamente, se necessário. Discutam qual palavra vocês usarão para linho. Pause este áudio aqui.</w:t>
      </w:r>
    </w:p>
    <w:p>
      <w:pPr/>
      <w:r>
        <w:rPr>
          <w:lang w:val="pt_PT" w:bidi="pt_PT"/>
        </w:rPr>
      </w:r>
      <w:r>
        <w:rPr>
          <w:lang w:val="pt_PT" w:bidi="pt_PT"/>
        </w:rPr>
        <w:t xml:space="preserve">Raabe subiu ao telhado e disse aos homens: "Sei que </w:t>
      </w:r>
      <w:r>
        <w:rPr>
          <w:b/>
          <w:lang w:val="pt_PT" w:bidi="pt_PT"/>
        </w:rPr>
        <w:t>Yahweh</w:t>
      </w:r>
      <w:r>
        <w:rPr>
          <w:lang w:val="pt_PT" w:bidi="pt_PT"/>
        </w:rPr>
        <w:t xml:space="preserve">, seu </w:t>
      </w:r>
      <w:r>
        <w:rPr>
          <w:b/>
          <w:lang w:val="pt_PT" w:bidi="pt_PT"/>
        </w:rPr>
        <w:t>Deus</w:t>
      </w:r>
      <w:r>
        <w:rPr>
          <w:lang w:val="pt_PT" w:bidi="pt_PT"/>
        </w:rPr>
        <w:t xml:space="preserve">, está dando a vocês essa terra". Yahweh é o nome pessoal de Deus. Usem as mesmas palavras para Yahweh e Deus que vocês têm usado. </w:t>
      </w:r>
      <w:r>
        <w:rPr>
          <w:b/>
          <w:lang w:val="pt_PT" w:bidi="pt_PT"/>
        </w:rPr>
        <w:t>Yahweh</w:t>
      </w:r>
      <w:r>
        <w:rPr>
          <w:lang w:val="pt_PT" w:bidi="pt_PT"/>
        </w:rPr>
        <w:t xml:space="preserve"> e </w:t>
      </w:r>
      <w:r>
        <w:rPr>
          <w:b/>
          <w:lang w:val="pt_PT" w:bidi="pt_PT"/>
        </w:rPr>
        <w:t>Deus</w:t>
      </w:r>
      <w:r>
        <w:rPr>
          <w:lang w:val="pt_PT" w:bidi="pt_PT"/>
        </w:rPr>
        <w:t xml:space="preserve"> são discutidos no Glossário Mestre.</w:t>
      </w:r>
    </w:p>
    <w:p>
      <w:pPr/>
      <w:r>
        <w:rPr>
          <w:lang w:val="pt_PT" w:bidi="pt_PT"/>
        </w:rPr>
      </w:r>
      <w:r>
        <w:rPr>
          <w:lang w:val="pt_PT" w:bidi="pt_PT"/>
        </w:rPr>
        <w:t>Raabe diz que Yahweh é o Deus supremo dos céus acima e da terra abaixo. Raabe provavelmente ainda não entende o céu como um lugar onde Yahweh vive e governa. "Céus" se refere ao céu, ou a qualquer coisa acima da terra. Raabe está dizendo que Yahweh é o mais poderoso de todos os deuses, porque Yahweh é mais forte do que qualquer deus no céu, ou qualquer deus na terra.</w:t>
      </w:r>
    </w:p>
    <w:p>
      <w:pPr/>
      <w:r>
        <w:rPr>
          <w:lang w:val="pt_PT" w:bidi="pt_PT"/>
        </w:rPr>
      </w:r>
      <w:r>
        <w:rPr>
          <w:lang w:val="pt_PT" w:bidi="pt_PT"/>
        </w:rPr>
        <w:t xml:space="preserve">Parem aqui e discutam em grupo qual palavra vocês usarão para </w:t>
      </w:r>
      <w:r>
        <w:rPr>
          <w:b/>
          <w:lang w:val="pt_PT" w:bidi="pt_PT"/>
        </w:rPr>
        <w:t>céus</w:t>
      </w:r>
      <w:r>
        <w:rPr>
          <w:lang w:val="pt_PT" w:bidi="pt_PT"/>
        </w:rPr>
        <w:t xml:space="preserve">. </w:t>
      </w:r>
      <w:r>
        <w:rPr>
          <w:b/>
          <w:lang w:val="pt_PT" w:bidi="pt_PT"/>
        </w:rPr>
        <w:t>Céu</w:t>
      </w:r>
      <w:r>
        <w:rPr>
          <w:lang w:val="pt_PT" w:bidi="pt_PT"/>
        </w:rPr>
        <w:t xml:space="preserve"> é discutido no Glossário Mestre. Usem a mesma palavra para céus que vocês usaram em outras traduções. Pause este áudio aqui.</w:t>
      </w:r>
    </w:p>
    <w:p>
      <w:pPr/>
      <w:r>
        <w:rPr>
          <w:lang w:val="pt_PT" w:bidi="pt_PT"/>
        </w:rPr>
      </w:r>
      <w:r>
        <w:rPr>
          <w:lang w:val="pt_PT" w:bidi="pt_PT"/>
        </w:rPr>
        <w:t xml:space="preserve">Raabe pede aos dois homens que </w:t>
      </w:r>
      <w:r>
        <w:rPr>
          <w:b/>
          <w:lang w:val="pt_PT" w:bidi="pt_PT"/>
        </w:rPr>
        <w:t>jurem</w:t>
      </w:r>
      <w:r>
        <w:rPr>
          <w:lang w:val="pt_PT" w:bidi="pt_PT"/>
        </w:rPr>
        <w:t xml:space="preserve"> que salvarão a ela e a sua família. Quando alguém jura, faz um </w:t>
      </w:r>
      <w:r>
        <w:rPr>
          <w:b/>
          <w:lang w:val="pt_PT" w:bidi="pt_PT"/>
        </w:rPr>
        <w:t>juramento</w:t>
      </w:r>
      <w:r>
        <w:rPr>
          <w:lang w:val="pt_PT" w:bidi="pt_PT"/>
        </w:rPr>
        <w:t xml:space="preserve"> solene, ou promessa. Um juramento solene é vinculante e não pode ser quebrado.</w:t>
      </w:r>
    </w:p>
    <w:p>
      <w:pPr/>
      <w:r>
        <w:rPr>
          <w:lang w:val="pt_PT" w:bidi="pt_PT"/>
        </w:rPr>
      </w:r>
      <w:r>
        <w:rPr>
          <w:lang w:val="pt_PT" w:bidi="pt_PT"/>
        </w:rPr>
        <w:t xml:space="preserve">Parem aqui e discutam em grupo quais palavras vocês usarão para </w:t>
      </w:r>
      <w:r>
        <w:rPr>
          <w:b/>
          <w:lang w:val="pt_PT" w:bidi="pt_PT"/>
        </w:rPr>
        <w:t>jurar</w:t>
      </w:r>
      <w:r>
        <w:rPr>
          <w:lang w:val="pt_PT" w:bidi="pt_PT"/>
        </w:rPr>
        <w:t xml:space="preserve">, ou fazer um </w:t>
      </w:r>
      <w:r>
        <w:rPr>
          <w:b/>
          <w:lang w:val="pt_PT" w:bidi="pt_PT"/>
        </w:rPr>
        <w:t>juramento</w:t>
      </w:r>
      <w:r>
        <w:rPr>
          <w:lang w:val="pt_PT" w:bidi="pt_PT"/>
        </w:rPr>
        <w:t xml:space="preserve">. Se vocês usarem a palavra juramento, usem a mesma palavra para juramento que vocês usaram em traduções anteriores. </w:t>
      </w:r>
      <w:r>
        <w:rPr>
          <w:b/>
          <w:lang w:val="pt_PT" w:bidi="pt_PT"/>
        </w:rPr>
        <w:t>Juramento</w:t>
      </w:r>
      <w:r>
        <w:rPr>
          <w:lang w:val="pt_PT" w:bidi="pt_PT"/>
        </w:rPr>
        <w:t xml:space="preserve"> é discutido no Glossário Mestre. Pause este áudio aqui.</w:t>
      </w:r>
    </w:p>
    <w:p>
      <w:pPr/>
      <w:r>
        <w:rPr>
          <w:lang w:val="pt_PT" w:bidi="pt_PT"/>
        </w:rPr>
      </w:r>
      <w:r>
        <w:rPr>
          <w:lang w:val="pt_PT" w:bidi="pt_PT"/>
        </w:rPr>
        <w:t>Raabe pede um sinal, ou uma garantia, de que os homens manterão sua promessa. Raabe está pedindo que os homens deem a ela algo que ela possa usar para garantir que eles mantenham sua promessa. Raabe não está pedindo um milagre, ou algo extraordinário. Os homens respondem oferecendo suas vidas como uma garantia. Uma garantia é como um depósito, ou quando você compra algo e dá algum dinheiro ou deixa algo de valor para trás para mostrar que retornará e pagará o restante mais tarde.</w:t>
      </w:r>
    </w:p>
    <w:p>
      <w:pPr/>
      <w:r>
        <w:rPr>
          <w:lang w:val="pt_PT" w:bidi="pt_PT"/>
        </w:rPr>
      </w:r>
      <w:r>
        <w:rPr>
          <w:lang w:val="pt_PT" w:bidi="pt_PT"/>
        </w:rPr>
        <w:t xml:space="preserve">Parem e discutam a palavra </w:t>
      </w:r>
      <w:r>
        <w:rPr>
          <w:b/>
          <w:lang w:val="pt_PT" w:bidi="pt_PT"/>
        </w:rPr>
        <w:t>sinal</w:t>
      </w:r>
      <w:r>
        <w:rPr>
          <w:lang w:val="pt_PT" w:bidi="pt_PT"/>
        </w:rPr>
        <w:t>. Como vocês falarão sobre isso para que as pessoas entendam que Raabe quer algo dos homens que garanta que eles se lembrarão de ajudar a família de Raabe? A palavra sinal tem muitos significados. Aqui não significa milagre.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2:15–24</w:t>
      </w:r>
      <w:r>
        <w:rPr>
          <w:lang w:val="pt_PT" w:bidi="pt_PT"/>
        </w:rPr>
      </w:r>
    </w:p>
    <w:p>
      <w:pPr>
        <w:pStyle w:val="Heading3"/>
      </w:pPr>
      <w:r>
        <w:rPr>
          <w:lang w:val="pt_PT" w:bidi="pt_PT"/>
        </w:rPr>
        <w:t>Ouvir e Sentir</w:t>
      </w:r>
    </w:p>
    <w:p>
      <w:pPr/>
      <w:r>
        <w:rPr>
          <w:lang w:val="pt_PT" w:bidi="pt_PT"/>
        </w:rPr>
      </w:r>
      <w:r>
        <w:rPr>
          <w:lang w:val="pt_PT" w:bidi="pt_PT"/>
        </w:rPr>
        <w:t>Nesta etapa, ouçam Josué 2.15–24 e guardem em seus corações.</w:t>
      </w:r>
    </w:p>
    <w:p>
      <w:pPr/>
      <w:r>
        <w:rPr>
          <w:lang w:val="pt_PT" w:bidi="pt_PT"/>
        </w:rPr>
      </w:r>
      <w:r>
        <w:rPr>
          <w:lang w:val="pt_PT" w:bidi="pt_PT"/>
        </w:rPr>
        <w:t>Ouçam uma versão em áudio de Josué 2.15–24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2.15–24 na tradução mais fácil de entender.</w:t>
      </w:r>
    </w:p>
    <w:p>
      <w:pPr/>
      <w:r>
        <w:rPr>
          <w:lang w:val="pt_PT" w:bidi="pt_PT"/>
        </w:rPr>
      </w:r>
      <w:r>
        <w:rPr>
          <w:lang w:val="pt_PT" w:bidi="pt_PT"/>
        </w:rPr>
        <w:t>Essa passagem continua com a história dos dois espias que Josué enviou à cidade de Jericó para aprender sobre as defesas de Jericó. Os homens fizeram uma promessa solene de ajudar a família de Raabe. Raabe faz planos para deixar os homens escaparem de Jericó, deixando-os descer com uma corda através de sua janela em sua casa, na muralha da cidade.</w:t>
      </w:r>
    </w:p>
    <w:p>
      <w:pPr/>
      <w:r>
        <w:rPr>
          <w:lang w:val="pt_PT" w:bidi="pt_PT"/>
        </w:rPr>
      </w:r>
      <w:r>
        <w:rPr>
          <w:lang w:val="pt_PT" w:bidi="pt_PT"/>
        </w:rPr>
        <w:t>Nesse momento, os dois espias explicam a Raabe o que ela deve fazer para que eles mantenham sua promessa solene, ou juramento, de salvar Raabe e toda a sua família quando voltarem para conquistar Jericó. Raabe deve fazer três coisas. A primeira coisa que Raabe deve fazer é deixar a corda escarlate amarrada na janela quando o exército israelita vier para invadir. É nesse momento que aprendemos que a corda que Raabe usou para deixar os homens saírem da cidade era de uma cor vermelha viva. Os homens não dizem que Raabe deve manter a corda amarrada na janela o tempo todo. Raabe toma a decisão de deixar a corda amarrada na janela a partir do momento em que os homens saem.</w:t>
      </w:r>
    </w:p>
    <w:p>
      <w:pPr/>
      <w:r>
        <w:rPr>
          <w:lang w:val="pt_PT" w:bidi="pt_PT"/>
        </w:rPr>
      </w:r>
      <w:r>
        <w:rPr>
          <w:lang w:val="pt_PT" w:bidi="pt_PT"/>
        </w:rPr>
        <w:t>A segunda coisa que Raabe deve fazer é ter toda a sua família em sua casa quando os israelitas vierem para atacar Jericó. Os homens dizem a Raabe que salvarão apenas os membros da família que estiverem em sua casa naquele momento. Se os israelitas matarem quaisquer membros da família fora da casa de Raabe, é culpa do membro da família. Mas se os israelitas matarem qualquer membro da família dentro da casa de Raabe, então o sangue cairá sobre a cabeça dos dois espias. Isso significa que a morte seria culpa dos dois espias.</w:t>
      </w:r>
    </w:p>
    <w:p>
      <w:pPr/>
      <w:r>
        <w:rPr>
          <w:lang w:val="pt_PT" w:bidi="pt_PT"/>
        </w:rPr>
      </w:r>
      <w:r>
        <w:rPr>
          <w:lang w:val="pt_PT" w:bidi="pt_PT"/>
        </w:rPr>
        <w:t>A terceira coisa que Raabe deve fazer é que não deve contar a ninguém em Jericó sobre os dois homens. Raabe deve manter em segredo que os dois homens vieram e ficaram em sua casa.</w:t>
      </w:r>
    </w:p>
    <w:p>
      <w:pPr/>
      <w:r>
        <w:rPr>
          <w:lang w:val="pt_PT" w:bidi="pt_PT"/>
        </w:rPr>
      </w:r>
      <w:r>
        <w:rPr>
          <w:lang w:val="pt_PT" w:bidi="pt_PT"/>
        </w:rPr>
        <w:t>Raabe concorda com as três condições. Raabe amarra a corda vermelha em sua janela. Depois que os homens fazem sua promessa, Raabe usa a corda para ajudar os homens a saírem de sua casa pela janela. A casa de Raabe está na muralha que cerca Jericó. Jericó tem duas muralhas. A parede interna é separada da parede externa por cerca de 3,5 a 4,5 metros. As pessoas construíam suas casas naquele espaço entre as duas muralhas. Isso ajudou as muralhas a serem mais fortes e também deu ao povo paredes fortes para suas casas. Raabe construiu sua casa entre as muralhas, e ela tinha uma janela na parte externa.</w:t>
      </w:r>
    </w:p>
    <w:p>
      <w:pPr/>
      <w:r>
        <w:rPr>
          <w:lang w:val="pt_PT" w:bidi="pt_PT"/>
        </w:rPr>
      </w:r>
      <w:r>
        <w:rPr>
          <w:lang w:val="pt_PT" w:bidi="pt_PT"/>
        </w:rPr>
        <w:t>Parem e olhem para uma imagem de uma casa que as pessoas construíram em uma muralha da cidade. Pause o áudio aqui.</w:t>
      </w:r>
    </w:p>
    <w:p>
      <w:pPr/>
      <w:r>
        <w:rPr>
          <w:lang w:val="pt_PT" w:bidi="pt_PT"/>
        </w:rPr>
      </w:r>
      <w:r>
        <w:rPr>
          <w:lang w:val="pt_PT" w:bidi="pt_PT"/>
        </w:rPr>
        <w:t>Antes de Raabe deixar os espias saírem pela janela, ela diz aos dois espias para irem para a região montanhosa perto de Jericó e ficarem lá por três dias. Jericó está localizada no vale do Jordão perto do Rio Jordão. No entanto, muito perto de Jericó, a terra muda e se eleva formando montanhas baixas, ou colinas. Essas colinas se tornam montanhas e ficam mais altas à medida que você se afasta do Rio Jordão em direção ao oeste. As montanhas são íngremes e acidentadas. As montanhas têm cavernas. Esta é uma região desértica e seca, com poucas árvores. Seria fácil se esconder entre as cavernas nessa área montanhosa. Raabe diz aos dois espias israelitas para permanecerem nas colinas até que os homens de Jericó parem de procurá-los. Durante esse tempo, os homens do rei estariam vasculhando a área ao redor de Jericó tentando encontrar os dois espias. Raabe acha que os homens do rei desistirão de sua busca depois de três dias. Então os espias podem retornar a seu acampamento no lado leste do Rio Jordão.</w:t>
      </w:r>
    </w:p>
    <w:p>
      <w:pPr/>
      <w:r>
        <w:rPr>
          <w:lang w:val="pt_PT" w:bidi="pt_PT"/>
        </w:rPr>
      </w:r>
      <w:r>
        <w:rPr>
          <w:lang w:val="pt_PT" w:bidi="pt_PT"/>
        </w:rPr>
        <w:t>Parem aqui e olhem para uma imagem da terra ao redor de Jericó. Pause o áudio aqui.</w:t>
      </w:r>
    </w:p>
    <w:p>
      <w:pPr/>
      <w:r>
        <w:rPr>
          <w:lang w:val="pt_PT" w:bidi="pt_PT"/>
        </w:rPr>
      </w:r>
      <w:r>
        <w:rPr>
          <w:lang w:val="pt_PT" w:bidi="pt_PT"/>
        </w:rPr>
        <w:t>Os dois espias fazem o que Raabe sugere e vão para as colinas para se esconder por três dias. Durante esse tempo, os homens do rei de Jericó procuram os dois homens. Finalmente, os homens param de procurar e retornam a Jericó.</w:t>
      </w:r>
    </w:p>
    <w:p>
      <w:pPr/>
      <w:r>
        <w:rPr>
          <w:lang w:val="pt_PT" w:bidi="pt_PT"/>
        </w:rPr>
      </w:r>
      <w:r>
        <w:rPr>
          <w:lang w:val="pt_PT" w:bidi="pt_PT"/>
        </w:rPr>
        <w:t>Os dois espias israelitas saem da região montanhosa e voltam para o outro lado do Rio Jordão. Eles relatam tudo o que aconteceu com Josué. Eles dizem a Josué: "Yahweh nos deu toda a terra". Eles dizem a Josué que o povo em Jericó estava aterrorizado, ou com muito medo, do Deus dos israelitas. Na verdade, os espias usam a mesma frase que Raabe havia usado antes — eles dizem a Josué que o povo está desfalecendo de medo por causa dos israelitas. O povo de Jericó não quer mais resistir ou lutar contra os israelitas.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2.15–24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Raabe deixa os dois homens israelitas saírem da janela de sua casa, que é construída na muralha que cerca Jericó. Raabe diz aos homens para que vão à região montanhosa perto de Jericó e se escondam lá até que os soldados parem de procurá-los.</w:t>
      </w:r>
    </w:p>
    <w:p>
      <w:pPr/>
      <w:r>
        <w:rPr>
          <w:lang w:val="pt_PT" w:bidi="pt_PT"/>
        </w:rPr>
      </w:r>
      <w:r>
        <w:rPr>
          <w:b/>
          <w:lang w:val="pt_PT" w:bidi="pt_PT"/>
        </w:rPr>
        <w:t>Na segunda cena:</w:t>
      </w:r>
      <w:r>
        <w:rPr>
          <w:lang w:val="pt_PT" w:bidi="pt_PT"/>
        </w:rPr>
        <w:t xml:space="preserve"> Os israelitas dizem a Raabe três coisas que ela deve fazer para que eles mantenham sua promessa solene de proteger a ela e sua família. Essa cena na verdade aconteceu antes da primeira cena.</w:t>
      </w:r>
    </w:p>
    <w:p>
      <w:pPr/>
      <w:r>
        <w:rPr>
          <w:lang w:val="pt_PT" w:bidi="pt_PT"/>
        </w:rPr>
      </w:r>
      <w:r>
        <w:rPr>
          <w:b/>
          <w:lang w:val="pt_PT" w:bidi="pt_PT"/>
        </w:rPr>
        <w:t>Na terceira cena:</w:t>
      </w:r>
      <w:r>
        <w:rPr>
          <w:lang w:val="pt_PT" w:bidi="pt_PT"/>
        </w:rPr>
        <w:t xml:space="preserve"> Os dois homens se escondem na região montanhosa por três dias.</w:t>
      </w:r>
    </w:p>
    <w:p>
      <w:pPr/>
      <w:r>
        <w:rPr>
          <w:lang w:val="pt_PT" w:bidi="pt_PT"/>
        </w:rPr>
      </w:r>
      <w:r>
        <w:rPr>
          <w:b/>
          <w:lang w:val="pt_PT" w:bidi="pt_PT"/>
        </w:rPr>
        <w:t>Na quarta cena:</w:t>
      </w:r>
      <w:r>
        <w:rPr>
          <w:lang w:val="pt_PT" w:bidi="pt_PT"/>
        </w:rPr>
        <w:t xml:space="preserve"> os dois espias voltam para o outro lado do Rio Jordão até o lugar onde os israelitas acamparam e dão a Josué um relatório de tudo o que aconteceu. Os homens descrevem o medo do povo em Jericó.</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Raabe</w:t>
      </w:r>
    </w:p>
    <w:p>
      <w:pPr>
        <w:pStyle w:val="ListBullet"/>
        <w:spacing w:line="240" w:lineRule="auto"/>
        <w:ind w:left="720"/>
      </w:pPr>
      <w:r>
        <w:rPr>
          <w:lang w:val="pt_PT" w:bidi="pt_PT"/>
        </w:rPr>
      </w:r>
      <w:r>
        <w:rPr>
          <w:lang w:val="pt_PT" w:bidi="pt_PT"/>
        </w:rPr>
        <w:t>A família de Raabe</w:t>
      </w:r>
    </w:p>
    <w:p>
      <w:pPr>
        <w:pStyle w:val="ListBullet"/>
        <w:spacing w:line="240" w:lineRule="auto"/>
        <w:ind w:left="720"/>
      </w:pPr>
      <w:r>
        <w:rPr>
          <w:lang w:val="pt_PT" w:bidi="pt_PT"/>
        </w:rPr>
      </w:r>
      <w:r>
        <w:rPr>
          <w:lang w:val="pt_PT" w:bidi="pt_PT"/>
        </w:rPr>
        <w:t>Os dois espias israelitas</w:t>
      </w:r>
    </w:p>
    <w:p>
      <w:pPr>
        <w:pStyle w:val="ListBullet"/>
        <w:spacing w:line="240" w:lineRule="auto"/>
        <w:ind w:left="720"/>
      </w:pPr>
      <w:r>
        <w:rPr>
          <w:lang w:val="pt_PT" w:bidi="pt_PT"/>
        </w:rPr>
      </w:r>
      <w:r>
        <w:rPr>
          <w:lang w:val="pt_PT" w:bidi="pt_PT"/>
        </w:rPr>
        <w:t>O povo de Jericó</w:t>
      </w:r>
    </w:p>
    <w:p>
      <w:pPr>
        <w:pStyle w:val="ListBullet"/>
        <w:spacing w:line="240" w:lineRule="auto"/>
        <w:ind w:left="720"/>
      </w:pPr>
      <w:r>
        <w:rPr>
          <w:lang w:val="pt_PT" w:bidi="pt_PT"/>
        </w:rPr>
      </w:r>
      <w:r>
        <w:rPr>
          <w:lang w:val="pt_PT" w:bidi="pt_PT"/>
        </w:rPr>
        <w:t>Os homens de Jericó que perseguem os dois espias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Em grupo, prestem atenção às partes do cenário da passagem:</w:t>
      </w:r>
    </w:p>
    <w:p>
      <w:pPr/>
      <w:r>
        <w:rPr>
          <w:lang w:val="pt_PT" w:bidi="pt_PT"/>
        </w:rPr>
      </w:r>
      <w:r>
        <w:rPr>
          <w:lang w:val="pt_PT" w:bidi="pt_PT"/>
        </w:rPr>
        <w:t>Parem aqui e discutam o seguinte: a casa de Raabe foi construída na muralha de Jericó. Isso significa que a casa estava entre duas muralhas que cercavam a cidade. Essas muralhas formavam os dois lados da casa de Raabe. Raabe tinha uma janela na parede externa de sua casa. Pode ser útil pegar algumas pequenas pedras ou varas e fazer duas paredes, e então colocar a casa no meio. Agora decidam como vocês explicarão que a casa de Raabe foi construída na muralha para que seu povo entenda isso. Pause o áudio aqui.</w:t>
      </w:r>
    </w:p>
    <w:p>
      <w:pPr/>
      <w:r>
        <w:rPr>
          <w:lang w:val="pt_PT" w:bidi="pt_PT"/>
        </w:rPr>
      </w:r>
      <w:r>
        <w:rPr>
          <w:lang w:val="pt_PT" w:bidi="pt_PT"/>
        </w:rPr>
        <w:t>Na cena um, Raabe deixa os dois espias saírem pela janela de sua casa. Ela usa uma corda vermelha para fazê-los descer pela muralha até o chão. Em algum momento, provavelmente antes de fazê-los descer pela corda, Raabe diz aos homens que vão para a região montanhosa e se escondam lá por três dias. Em decorrência da maneira como os israelitas contavam os dias, essa passagem provavelmente significa, de fato, o dia depois de amanhã. O primeiro dia é o dia atual. O segundo dia é amanhã. O terceiro dia, ou em três dias, significa o dia depois de amanhã. Raabe diz aos homens que permaneçam escondidos até que os soldados parem de procurá-los.</w:t>
      </w:r>
    </w:p>
    <w:p>
      <w:pPr/>
      <w:r>
        <w:rPr>
          <w:lang w:val="pt_PT" w:bidi="pt_PT"/>
        </w:rPr>
      </w:r>
      <w:r>
        <w:rPr>
          <w:lang w:val="pt_PT" w:bidi="pt_PT"/>
        </w:rPr>
        <w:t>Parem aqui e discutam o seguinte: Raabe disse aos homens para se esconderem por três dias. Os israelitas contaram o dia atual como o primeiro dia. Isso significa que os homens deveriam se esconder naquele dia, no dia seguinte e no dia depois do próximo. Agora discutam como vocês falam sobre o tempo em seu idioma. Como vocês podem ajudar seu povo a entender que os homens deveriam se esconder até depois de amanhã? Pause o áudio aqui.</w:t>
      </w:r>
    </w:p>
    <w:p>
      <w:pPr/>
      <w:r>
        <w:rPr>
          <w:lang w:val="pt_PT" w:bidi="pt_PT"/>
        </w:rPr>
      </w:r>
      <w:r>
        <w:rPr>
          <w:lang w:val="pt_PT" w:bidi="pt_PT"/>
        </w:rPr>
        <w:t>A segunda cena acontece antes da primeira cena. Antes de Raabe deixar os homens descerem a corda por sua janela, os homens falam com Raabe e lhe dizem as três coisas que ela deve fazer para que os homens mantenham sua promessa solene.</w:t>
      </w:r>
    </w:p>
    <w:p>
      <w:pPr/>
      <w:r>
        <w:rPr>
          <w:lang w:val="pt_PT" w:bidi="pt_PT"/>
        </w:rPr>
      </w:r>
      <w:r>
        <w:rPr>
          <w:lang w:val="pt_PT" w:bidi="pt_PT"/>
        </w:rPr>
        <w:t>Parem aqui e discutam em grupo: como vocês descreverão essa cena de uma maneira que fique claro que isso aconteceu antes de os homens descerem pela corda para fora da janela de Raabe? Pause este áudio aqui.</w:t>
      </w:r>
    </w:p>
    <w:p>
      <w:pPr/>
      <w:r>
        <w:rPr>
          <w:lang w:val="pt_PT" w:bidi="pt_PT"/>
        </w:rPr>
      </w:r>
      <w:r>
        <w:rPr>
          <w:lang w:val="pt_PT" w:bidi="pt_PT"/>
        </w:rPr>
        <w:t>Quando os israelitas vierem para conquistar a cidade, Raabe deve ter a corda vermelha amarrada em sua janela. Raabe deve ter toda a sua família dentro de sua casa. Os soldados israelitas matarão qualquer um que não esteja na casa de Raabe. Os homens usam uma linguagem especial para descrever sua responsabilidade pelas mortes. Eles dizem que, para qualquer um que saia pela porta da casa de Raabe, o sangue dessa pessoa cairá sobre sua própria cabeça, o que significa que ela será responsável por sua própria morte se não estiver na casa. Mas os homens também dizem que o sangue de uma pessoa cairá sobre as cabeças desses dois homens israelitas, o que significa que os dois espias serão responsáveis se os soldados israelitas matarem alguém na casa de Raabe. Raabe deve manter todas essas coisas em segredo. Se Raabe trair os homens, ou contar ao povo de Jericó sobre isso, então os homens não manterão sua promessa solene.</w:t>
      </w:r>
    </w:p>
    <w:p>
      <w:pPr/>
      <w:r>
        <w:rPr>
          <w:lang w:val="pt_PT" w:bidi="pt_PT"/>
        </w:rPr>
      </w:r>
      <w:r>
        <w:rPr>
          <w:lang w:val="pt_PT" w:bidi="pt_PT"/>
        </w:rPr>
        <w:t>Parem aqui e discutam: contem uma história sobre alguém que morre em uma batalha. O narrador deve descrever, ou contar, quem é responsável pela morte. Prestem atenção a qualquer linguagem especial que descreva quem é responsável pela morte. Pause o áudio aqui.</w:t>
      </w:r>
    </w:p>
    <w:p>
      <w:pPr/>
      <w:r>
        <w:rPr>
          <w:lang w:val="pt_PT" w:bidi="pt_PT"/>
        </w:rPr>
      </w:r>
      <w:r>
        <w:rPr>
          <w:lang w:val="pt_PT" w:bidi="pt_PT"/>
        </w:rPr>
        <w:t>Raabe diz: “Seja como vocês dizem”, como sua maneira de dizer que ela concorda com as condições dos espias.</w:t>
      </w:r>
    </w:p>
    <w:p>
      <w:pPr/>
      <w:r>
        <w:rPr>
          <w:lang w:val="pt_PT" w:bidi="pt_PT"/>
        </w:rPr>
      </w:r>
      <w:r>
        <w:rPr>
          <w:lang w:val="pt_PT" w:bidi="pt_PT"/>
        </w:rPr>
        <w:t>Parem aqui e discutam em grupo: como vocês firmam formalmente um acordo entre dois grupos de pessoas? Que palavras ou frases especiais vocês dizem? Qual é uma maneira natural de mostrar que Raabe concordou com as condições dos espias? Pause este áudio aqui.</w:t>
      </w:r>
    </w:p>
    <w:p>
      <w:pPr/>
      <w:r>
        <w:rPr>
          <w:lang w:val="pt_PT" w:bidi="pt_PT"/>
        </w:rPr>
      </w:r>
      <w:r>
        <w:rPr>
          <w:lang w:val="pt_PT" w:bidi="pt_PT"/>
        </w:rPr>
        <w:t>Na cena três, Raabe envia os homens para longe e deixa a corda vermelha amarrada em sua janela. Os dois espias vão para a região montanhosa e se escondem lá até que os soldados parem de procurá-los.</w:t>
      </w:r>
    </w:p>
    <w:p>
      <w:pPr/>
      <w:r>
        <w:rPr>
          <w:lang w:val="pt_PT" w:bidi="pt_PT"/>
        </w:rPr>
      </w:r>
      <w:r>
        <w:rPr>
          <w:lang w:val="pt_PT" w:bidi="pt_PT"/>
        </w:rPr>
        <w:t>Na cena quatro, os dois espias atravessam o Rio Jordão por um trecho raso do rio, e voltam para o acampamento israelita em Sitim. Os dois homens relatam a Josué tudo o que viram e fizeram. Eles dizem: “Yahweh nos deu essa terra”. Então os dois homens dizem a Josué que o povo de Jericó está com muito medo do que ia acontecer com eles. Os homens usam as mesmas palavras que Raabe usou para descrever o povo de Jericó. Eles dizem que o povo está se derretendo de medo porque Yahweh entregou toda a terra nas mãos dos israelitas. Colocar algo nas mãos de outra pessoa significa que essa pessoa agora tem poder. Em outras palavras, Yahweh fará com que os israelitas tenham poder, ou vitória, sobre toda a terra.</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2.15–24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Raabe</w:t>
      </w:r>
    </w:p>
    <w:p>
      <w:pPr>
        <w:pStyle w:val="ListBullet"/>
        <w:spacing w:line="240" w:lineRule="auto"/>
        <w:ind w:left="720"/>
      </w:pPr>
      <w:r>
        <w:rPr>
          <w:lang w:val="pt_PT" w:bidi="pt_PT"/>
        </w:rPr>
      </w:r>
      <w:r>
        <w:rPr>
          <w:lang w:val="pt_PT" w:bidi="pt_PT"/>
        </w:rPr>
        <w:t>A família de Raabe</w:t>
      </w:r>
    </w:p>
    <w:p>
      <w:pPr>
        <w:pStyle w:val="ListBullet"/>
        <w:spacing w:line="240" w:lineRule="auto"/>
        <w:ind w:left="720"/>
      </w:pPr>
      <w:r>
        <w:rPr>
          <w:lang w:val="pt_PT" w:bidi="pt_PT"/>
        </w:rPr>
      </w:r>
      <w:r>
        <w:rPr>
          <w:lang w:val="pt_PT" w:bidi="pt_PT"/>
        </w:rPr>
        <w:t>Os dois homens israelitas</w:t>
      </w:r>
    </w:p>
    <w:p>
      <w:pPr>
        <w:pStyle w:val="ListBullet"/>
        <w:spacing w:line="240" w:lineRule="auto"/>
        <w:ind w:left="720"/>
      </w:pPr>
      <w:r>
        <w:rPr>
          <w:lang w:val="pt_PT" w:bidi="pt_PT"/>
        </w:rPr>
      </w:r>
      <w:r>
        <w:rPr>
          <w:lang w:val="pt_PT" w:bidi="pt_PT"/>
        </w:rPr>
        <w:t>O povo de Jericó</w:t>
      </w:r>
    </w:p>
    <w:p>
      <w:pPr>
        <w:pStyle w:val="ListBullet"/>
        <w:spacing w:line="240" w:lineRule="auto"/>
        <w:ind w:left="720"/>
      </w:pPr>
      <w:r>
        <w:rPr>
          <w:lang w:val="pt_PT" w:bidi="pt_PT"/>
        </w:rPr>
      </w:r>
      <w:r>
        <w:rPr>
          <w:lang w:val="pt_PT" w:bidi="pt_PT"/>
        </w:rPr>
        <w:t>Os soldados de Jericó</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Raabe deixa os homens saírem pela janela de sua casa. A casa de Raabe é construída na muralha da cidade. A janela estaria na parede externa. Raabe usa uma corda para descer os homens até o chão. Raabe diz aos homens para irem para a região montanhosa e se esconderem até que os soldados parem de procurá-los. Raabe diz aos homens para esperarem três dias antes de voltar para o outro lado do Jordão.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homens: "Como vocês estão se sentindo?"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cena dois descreve a conversa que os espias tiveram com Raabe antes de deixarem sua casa. Os dois homens dizem a Raabe as condições sob as quais manterão sua promessa solene de salvar Raabe e sua família. Raabe deve amarrar a corda vermelha na janela. Toda a família de Raabe deve estar na casa quando os israelitas vierem. Qualquer um fora da casa será responsável por sua própria morte. Os dois homens estão prometendo ser responsáveis por todos aqueles na casa de Raabe. Raabe deve manter em segredo que os dois homens vieram para Jericó. Raabe concorda com essas condições. Raabe também amarrou a corda vermelha em sua janela.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Raabe: “Como você está se sentindo?”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três, os dois homens vão para a região montanhosa e se escondem enquanto os soldados de Jericó os procuram. Finalmente, os soldados param de procurar e retornam a Jericó.</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aos soldados: "Como vocês se sentem?" Vocês podem ouvir:</w:t>
      </w:r>
    </w:p>
    <w:p>
      <w:pPr>
        <w:pStyle w:val="ListBullet"/>
        <w:spacing w:line="240" w:lineRule="auto"/>
        <w:ind w:left="720"/>
      </w:pPr>
      <w:r>
        <w:rPr>
          <w:lang w:val="pt_PT" w:bidi="pt_PT"/>
        </w:rPr>
      </w:r>
      <w:r>
        <w:rPr>
          <w:lang w:val="pt_PT" w:bidi="pt_PT"/>
        </w:rPr>
        <w:t>Pergunte ao povo de Jericó: "Como você está se sentindo?"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quatro, os dois homens voltam para o outro lado do Rio Jordão e retornam ao acampamento israelita. Eles relatam a Josué tudo o que aconteceu. Os dois homens relatam a Josué o quanto o povo em Jericó está assustado. Os dois homens dizem: "Yahweh nos deu toda essa terra".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Josué: “Como você está se sentindo?” Vocês podem ouvir: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2.15–24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Raabe deixou os homens descerem por sua janela, que ficava na muralha da </w:t>
      </w:r>
      <w:r>
        <w:rPr>
          <w:b/>
          <w:lang w:val="pt_PT" w:bidi="pt_PT"/>
        </w:rPr>
        <w:t>cidade</w:t>
      </w:r>
      <w:r>
        <w:rPr>
          <w:lang w:val="pt_PT" w:bidi="pt_PT"/>
        </w:rPr>
        <w:t>. Naqueles dias, as cidades maiores geralmente tinham muralhas ao seu redor para mantê-las seguras.</w:t>
      </w:r>
    </w:p>
    <w:p>
      <w:pPr/>
      <w:r>
        <w:rPr>
          <w:lang w:val="pt_PT" w:bidi="pt_PT"/>
        </w:rPr>
      </w:r>
      <w:r>
        <w:rPr>
          <w:lang w:val="pt_PT" w:bidi="pt_PT"/>
        </w:rPr>
        <w:t xml:space="preserve">Parem aqui e discutam em grupo qual palavra vocês usarão para uma </w:t>
      </w:r>
      <w:r>
        <w:rPr>
          <w:b/>
          <w:lang w:val="pt_PT" w:bidi="pt_PT"/>
        </w:rPr>
        <w:t>cidade</w:t>
      </w:r>
      <w:r>
        <w:rPr>
          <w:lang w:val="pt_PT" w:bidi="pt_PT"/>
        </w:rPr>
        <w:t xml:space="preserve"> grande o suficiente para ter uma muralha ao seu redor. Tenha em mente que também há muitas cidades menores, chamadas de aldeias, em toda Canaã. Pause este áudio aqui.</w:t>
      </w:r>
    </w:p>
    <w:p>
      <w:pPr/>
      <w:r>
        <w:rPr>
          <w:lang w:val="pt_PT" w:bidi="pt_PT"/>
        </w:rPr>
      </w:r>
      <w:r>
        <w:rPr>
          <w:lang w:val="pt_PT" w:bidi="pt_PT"/>
        </w:rPr>
        <w:t xml:space="preserve">Os dois homens mencionaram o </w:t>
      </w:r>
      <w:r>
        <w:rPr>
          <w:b/>
          <w:lang w:val="pt_PT" w:bidi="pt_PT"/>
        </w:rPr>
        <w:t>juramento</w:t>
      </w:r>
      <w:r>
        <w:rPr>
          <w:lang w:val="pt_PT" w:bidi="pt_PT"/>
        </w:rPr>
        <w:t xml:space="preserve"> solene que haviam feito para salvar a família de Raabe. </w:t>
      </w:r>
      <w:r>
        <w:rPr>
          <w:b/>
          <w:lang w:val="pt_PT" w:bidi="pt_PT"/>
        </w:rPr>
        <w:t>Juramento</w:t>
      </w:r>
      <w:r>
        <w:rPr>
          <w:lang w:val="pt_PT" w:bidi="pt_PT"/>
        </w:rPr>
        <w:t xml:space="preserve"> é discutido no Glossário Mestre. Se vocês usaram a palavra para juramento na passagem anterior, usem as mesmas palavras para esse juramento.</w:t>
      </w:r>
    </w:p>
    <w:p>
      <w:pPr/>
      <w:r>
        <w:rPr>
          <w:lang w:val="pt_PT" w:bidi="pt_PT"/>
        </w:rPr>
      </w:r>
      <w:r>
        <w:rPr>
          <w:lang w:val="pt_PT" w:bidi="pt_PT"/>
        </w:rPr>
        <w:t xml:space="preserve">Os dois homens disseram a Raabe para amarrar a corda </w:t>
      </w:r>
      <w:r>
        <w:rPr>
          <w:b/>
          <w:lang w:val="pt_PT" w:bidi="pt_PT"/>
        </w:rPr>
        <w:t>escarlate</w:t>
      </w:r>
      <w:r>
        <w:rPr>
          <w:lang w:val="pt_PT" w:bidi="pt_PT"/>
        </w:rPr>
        <w:t xml:space="preserve"> ou corda vermelha na janela. Escarlate é um tom de vermelho bem vivo.</w:t>
      </w:r>
    </w:p>
    <w:p>
      <w:pPr/>
      <w:r>
        <w:rPr>
          <w:lang w:val="pt_PT" w:bidi="pt_PT"/>
        </w:rPr>
      </w:r>
      <w:r>
        <w:rPr>
          <w:lang w:val="pt_PT" w:bidi="pt_PT"/>
        </w:rPr>
        <w:t xml:space="preserve">Parem aqui e olhem para uma foto de uma corda </w:t>
      </w:r>
      <w:r>
        <w:rPr>
          <w:b/>
          <w:lang w:val="pt_PT" w:bidi="pt_PT"/>
        </w:rPr>
        <w:t>escarlate</w:t>
      </w:r>
      <w:r>
        <w:rPr>
          <w:lang w:val="pt_PT" w:bidi="pt_PT"/>
        </w:rPr>
        <w:t>, ou vermelha viva. Discutam qual palavra vocês usarão para descrever a cor da corda. Pause este áudio aqui.</w:t>
      </w:r>
    </w:p>
    <w:p>
      <w:pPr/>
      <w:r>
        <w:rPr>
          <w:lang w:val="pt_PT" w:bidi="pt_PT"/>
        </w:rPr>
      </w:r>
      <w:r>
        <w:rPr>
          <w:lang w:val="pt_PT" w:bidi="pt_PT"/>
        </w:rPr>
        <w:t>Os dois homens usaram uma linguagem especial para descrever a responsabilidade de cada pessoa de manter o juramento. "Sangue na cabeça de alguém" significa que essa pessoa é responsável pelo que acontece. Se necessário, vocês podem apenas dizer que, se um dos membros da família de Raabe não estiver na casa de Raabe, ele será responsável por sua própria morte. Os dois espias serão responsáveis se qualquer membro da família morrer na casa de Raabe.</w:t>
      </w:r>
    </w:p>
    <w:p>
      <w:pPr/>
      <w:r>
        <w:rPr>
          <w:lang w:val="pt_PT" w:bidi="pt_PT"/>
        </w:rPr>
      </w:r>
      <w:r>
        <w:rPr>
          <w:lang w:val="pt_PT" w:bidi="pt_PT"/>
        </w:rPr>
        <w:t xml:space="preserve">Parem aqui e discutam como vocês falarão sobre o </w:t>
      </w:r>
      <w:r>
        <w:rPr>
          <w:b/>
          <w:lang w:val="pt_PT" w:bidi="pt_PT"/>
        </w:rPr>
        <w:t>sangue sobre a cabeça</w:t>
      </w:r>
      <w:r>
        <w:rPr>
          <w:lang w:val="pt_PT" w:bidi="pt_PT"/>
        </w:rPr>
        <w:t xml:space="preserve"> de alguém responsável por uma morte. Pause o áudio aqui.</w:t>
      </w:r>
    </w:p>
    <w:p>
      <w:pPr/>
      <w:r>
        <w:rPr>
          <w:lang w:val="pt_PT" w:bidi="pt_PT"/>
        </w:rPr>
      </w:r>
      <w:r>
        <w:rPr>
          <w:lang w:val="pt_PT" w:bidi="pt_PT"/>
        </w:rPr>
        <w:t>Os dois homens voltaram a Josué e relataram tudo o que havia acontecido. Eles disseram: "</w:t>
      </w:r>
      <w:r>
        <w:rPr>
          <w:b/>
          <w:lang w:val="pt_PT" w:bidi="pt_PT"/>
        </w:rPr>
        <w:t>Yahweh</w:t>
      </w:r>
      <w:r>
        <w:rPr>
          <w:lang w:val="pt_PT" w:bidi="pt_PT"/>
        </w:rPr>
        <w:t xml:space="preserve"> nos deu essa terra". Yahweh é o nome pessoal de Deus. Usem o mesmo nome para Yahweh que vocês têm usado e lembrem-se de que </w:t>
      </w:r>
      <w:r>
        <w:rPr>
          <w:b/>
          <w:lang w:val="pt_PT" w:bidi="pt_PT"/>
        </w:rPr>
        <w:t>Yahweh</w:t>
      </w:r>
      <w:r>
        <w:rPr>
          <w:lang w:val="pt_PT" w:bidi="pt_PT"/>
        </w:rPr>
        <w:t xml:space="preserve"> está no Glossário Mestre.</w:t>
      </w:r>
    </w:p>
    <w:p>
      <w:pPr/>
      <w:r>
        <w:rPr>
          <w:lang w:val="pt_PT" w:bidi="pt_PT"/>
        </w:rPr>
      </w:r>
      <w:r>
        <w:rPr>
          <w:lang w:val="pt_PT" w:bidi="pt_PT"/>
        </w:rPr>
        <w:t xml:space="preserve">O povo de Jericó está </w:t>
      </w:r>
      <w:r>
        <w:rPr>
          <w:b/>
          <w:lang w:val="pt_PT" w:bidi="pt_PT"/>
        </w:rPr>
        <w:t>morrendo de medo</w:t>
      </w:r>
      <w:r>
        <w:rPr>
          <w:lang w:val="pt_PT" w:bidi="pt_PT"/>
        </w:rPr>
        <w:t>. Usem a mesma linguagem especial que vocês usaram na passagem anterior para descrever como o povo está com medo.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3:1–17</w:t>
      </w:r>
      <w:r>
        <w:rPr>
          <w:lang w:val="pt_PT" w:bidi="pt_PT"/>
        </w:rPr>
      </w:r>
    </w:p>
    <w:p>
      <w:pPr>
        <w:pStyle w:val="Heading3"/>
      </w:pPr>
      <w:r>
        <w:rPr>
          <w:lang w:val="pt_PT" w:bidi="pt_PT"/>
        </w:rPr>
        <w:t>Ouvir e Sentir</w:t>
      </w:r>
    </w:p>
    <w:p>
      <w:pPr/>
      <w:r>
        <w:rPr>
          <w:lang w:val="pt_PT" w:bidi="pt_PT"/>
        </w:rPr>
      </w:r>
      <w:r>
        <w:rPr>
          <w:lang w:val="pt_PT" w:bidi="pt_PT"/>
        </w:rPr>
        <w:t>Nesta etapa, ouçam Josué 3.1–17 e guardem em seus corações.</w:t>
      </w:r>
    </w:p>
    <w:p>
      <w:pPr/>
      <w:r>
        <w:rPr>
          <w:lang w:val="pt_PT" w:bidi="pt_PT"/>
        </w:rPr>
      </w:r>
      <w:r>
        <w:rPr>
          <w:lang w:val="pt_PT" w:bidi="pt_PT"/>
        </w:rPr>
        <w:t>Ouçam uma versão em áudio de Josué 3.1–17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3.1–17 na tradução mais fácil de entender.</w:t>
      </w:r>
    </w:p>
    <w:p>
      <w:pPr/>
      <w:r>
        <w:rPr>
          <w:lang w:val="pt_PT" w:bidi="pt_PT"/>
        </w:rPr>
      </w:r>
      <w:r>
        <w:rPr>
          <w:lang w:val="pt_PT" w:bidi="pt_PT"/>
        </w:rPr>
        <w:t>Na última passagem, os dois homens que haviam ido espiar Jericó deram seu relatório a Josué. Cedo na manhã seguinte, depois que ele ouve esse relatório, Josué e todos os israelitas arrumam suas tendas e todos os seus pertences. Todos os israelitas viajam de seu acampamento em Sitim a oeste até o Rio Jordão. Os israelitas não estarão voltando a esse acampamento em Sitim.</w:t>
      </w:r>
    </w:p>
    <w:p>
      <w:pPr/>
      <w:r>
        <w:rPr>
          <w:lang w:val="pt_PT" w:bidi="pt_PT"/>
        </w:rPr>
      </w:r>
      <w:r>
        <w:rPr>
          <w:lang w:val="pt_PT" w:bidi="pt_PT"/>
        </w:rPr>
        <w:t>Josué e os israelitas chegam ao Rio Jordão e acampam lá por vários dias.</w:t>
      </w:r>
    </w:p>
    <w:p>
      <w:pPr/>
      <w:r>
        <w:rPr>
          <w:lang w:val="pt_PT" w:bidi="pt_PT"/>
        </w:rPr>
      </w:r>
      <w:r>
        <w:rPr>
          <w:lang w:val="pt_PT" w:bidi="pt_PT"/>
        </w:rPr>
        <w:t>Josué deve ter dado instruções aos líderes tribais sobre o que fazer quando o povo cruzar o Rio Jordão. Agora os líderes tribais vão por todo o acampamento e eles dizem aos israelitas que se preparem para cruzar o Rio Jordão. As instruções são muito claras. Quando o povo vir os sacerdotes carregando a arca da aliança para fora do acampamento em direção ao Rio Jordão, o povo deve sair de suas posições e seguir os sacerdotes. A arca da aliança é a caixa especial que Yahweh havia ordenado que Moisés construísse. A arca representava a presença de Yahweh entre os israelitas. Os líderes lembram ao povo que essa é a arca da aliança de Yahweh, o Deus dos israelitas. Cada vez que o povo arrumava suas tendas e se mudava, eles tinham uma ordem específica para marchar. Os líderes os lembram de se mover de acordo com suas posições, ou de usar essa ordem específica, quando seguirem os sacerdotes e a arca da aliança.</w:t>
      </w:r>
    </w:p>
    <w:p>
      <w:pPr/>
      <w:r>
        <w:rPr>
          <w:lang w:val="pt_PT" w:bidi="pt_PT"/>
        </w:rPr>
      </w:r>
      <w:r>
        <w:rPr>
          <w:lang w:val="pt_PT" w:bidi="pt_PT"/>
        </w:rPr>
        <w:t>Os líderes dizem aos israelitas que eles devem permanecer a cerca de um quilômetro de distância, ou 1.000 passos, da arca da aliança. Os israelitas não devem chegar muito perto da arca da aliança porque, no passado, os que não eram sacerdotes que a tocassem morreriam.</w:t>
      </w:r>
    </w:p>
    <w:p>
      <w:pPr/>
      <w:r>
        <w:rPr>
          <w:lang w:val="pt_PT" w:bidi="pt_PT"/>
        </w:rPr>
      </w:r>
      <w:r>
        <w:rPr>
          <w:lang w:val="pt_PT" w:bidi="pt_PT"/>
        </w:rPr>
        <w:t>Parem aqui e discutam essa pergunta: como as pessoas em sua comunidade tratam coisas santas, ou especiais, que representam a presença de seus deuses? Nesse caso, os sacerdotes carregavam a arca da aliança diante do povo enquanto eles viajavam. Como vocês usam itens santos, ou especiais, como esse? Pause o áudio aqui.</w:t>
      </w:r>
    </w:p>
    <w:p>
      <w:pPr/>
      <w:r>
        <w:rPr>
          <w:lang w:val="pt_PT" w:bidi="pt_PT"/>
        </w:rPr>
      </w:r>
      <w:r>
        <w:rPr>
          <w:lang w:val="pt_PT" w:bidi="pt_PT"/>
        </w:rPr>
        <w:t>Os líderes lembram aos israelitas que eles agora estão seguindo por um novo caminho. Nenhum deles jamais viajou por essa rota antes. Eles devem seguir os sacerdotes para que saibam para onde ir.</w:t>
      </w:r>
    </w:p>
    <w:p>
      <w:pPr/>
      <w:r>
        <w:rPr>
          <w:lang w:val="pt_PT" w:bidi="pt_PT"/>
        </w:rPr>
      </w:r>
      <w:r>
        <w:rPr>
          <w:lang w:val="pt_PT" w:bidi="pt_PT"/>
        </w:rPr>
        <w:t>Então Josué diz aos israelitas que se consagrem. Isso significa que os israelitas deveriam se tornar ritualmente puros para que pudessem ser santos, ou separados, para adorar Yahweh. Eles tinham que passar por rituais especiais para se livrar de qualquer pecado, ou qualquer coisa impura, que estivesse ao seu redor. Nesse caso, não sabemos quais rituais o povo devia fazer para se tornar consagrado, ou separado, para adorar Yahweh. Como Yahweh faria grandes milagres entre eles, os israelitas precisavam ser puros e limpos na presença de Yahweh.</w:t>
      </w:r>
    </w:p>
    <w:p>
      <w:pPr/>
      <w:r>
        <w:rPr>
          <w:lang w:val="pt_PT" w:bidi="pt_PT"/>
        </w:rPr>
      </w:r>
      <w:r>
        <w:rPr>
          <w:lang w:val="pt_PT" w:bidi="pt_PT"/>
        </w:rPr>
        <w:t>Parem aqui e revejam quaisquer passagens anteriores em Êxodo ou Levítico que vocês traduziram que descrevem os rituais de purificação que os israelitas teriam seguido. O que vocês se lembram sobre esses rituais? Por que vocês acham que Yahweh queria que seu povo fosse ritualmente puro? Como as pessoas em sua comunidade se preparam para um evento novo e importante em sua história? Pause o áudio aqui.</w:t>
      </w:r>
    </w:p>
    <w:p>
      <w:pPr/>
      <w:r>
        <w:rPr>
          <w:lang w:val="pt_PT" w:bidi="pt_PT"/>
        </w:rPr>
      </w:r>
      <w:r>
        <w:rPr>
          <w:lang w:val="pt_PT" w:bidi="pt_PT"/>
        </w:rPr>
        <w:t>Yahweh diz a Josué: “Hoje, o povo saberá que Eu estou com você, assim como estava com Moisés”. Então Yahweh diz a Josué que diga aos sacerdotes que carregam a arca da aliança que deem alguns passos para o Rio Jordão e então fiquem parados.</w:t>
      </w:r>
    </w:p>
    <w:p>
      <w:pPr/>
      <w:r>
        <w:rPr>
          <w:lang w:val="pt_PT" w:bidi="pt_PT"/>
        </w:rPr>
      </w:r>
      <w:r>
        <w:rPr>
          <w:lang w:val="pt_PT" w:bidi="pt_PT"/>
        </w:rPr>
        <w:t>Josué diz aos israelitas que eles saberão que o Deus vivo está entre eles. Os deuses dos povos que viviam em Canaã estavam todos mortos ou eram feitos de pedra, madeira ou barro. Os israelitas adoravam Yahweh, que está vivo e fala com o povo. Josué diz aos israelitas que Yahweh expulsará os diferentes grupos de povos, ou tribos, que vivem em Canaã.</w:t>
      </w:r>
    </w:p>
    <w:p>
      <w:pPr/>
      <w:r>
        <w:rPr>
          <w:lang w:val="pt_PT" w:bidi="pt_PT"/>
        </w:rPr>
      </w:r>
      <w:r>
        <w:rPr>
          <w:lang w:val="pt_PT" w:bidi="pt_PT"/>
        </w:rPr>
        <w:t>Parem aqui e olhem para um mapa de Canaã. Procure os locais dessas tribos cananeias: os cananeus, heteus, heveus, ferezeus, girgaseus, amorreus e jebuseus. Procure o Rio Jordão e a cidade de Jericó no mapa. Pause o áudio aqui.</w:t>
      </w:r>
    </w:p>
    <w:p>
      <w:pPr/>
      <w:r>
        <w:rPr>
          <w:lang w:val="pt_PT" w:bidi="pt_PT"/>
        </w:rPr>
      </w:r>
      <w:r>
        <w:rPr>
          <w:lang w:val="pt_PT" w:bidi="pt_PT"/>
        </w:rPr>
        <w:t>Josué diz aos israelitas que escolham doze homens, um de cada tribo. As tribos são os descendentes dos filhos de Jacó. Jacó havia adotado dois dos filhos de José para serem os filhos legítimos de Jacó. Os descendentes desses dois filhos formaram duas das tribos. Os levitas, ou os descendentes do filho de Jacó, Levi, eram os sacerdotes. Os levitas eram separados das outras doze tribos. Os levitas não teriam escolhido um homem de sua tribo. Josué não diz ao povo o que esses doze homens farão. Aprenderemos sobre isso na próxima passagem.</w:t>
      </w:r>
    </w:p>
    <w:p>
      <w:pPr/>
      <w:r>
        <w:rPr>
          <w:lang w:val="pt_PT" w:bidi="pt_PT"/>
        </w:rPr>
      </w:r>
      <w:r>
        <w:rPr>
          <w:lang w:val="pt_PT" w:bidi="pt_PT"/>
        </w:rPr>
        <w:t>Josué repete a instrução de que os sacerdotes, que são levitas, devem carregar a arca da aliança para o Rio Jordão. Josué dá a Yahweh um novo título, “Deus de toda a terra”. Os deuses cananeus, que eram ídolos, tinham locais específicos. Josué está dizendo que Yahweh é Deus em todos os lugares. Josué diz aos israelitas que a água no Rio Jordão vai parar de fluir assim que os levitas que carregam a arca da aliança entrarem na água.</w:t>
      </w:r>
    </w:p>
    <w:p>
      <w:pPr/>
      <w:r>
        <w:rPr>
          <w:lang w:val="pt_PT" w:bidi="pt_PT"/>
        </w:rPr>
      </w:r>
      <w:r>
        <w:rPr>
          <w:lang w:val="pt_PT" w:bidi="pt_PT"/>
        </w:rPr>
        <w:t>Depois que Josué termina de dar todas essas instruções, o povo deixa seu acampamento e vai para o Rio Jordão. Os levitas, que são os sacerdotes, carregam a arca da aliança e lideram o caminho.</w:t>
      </w:r>
    </w:p>
    <w:p>
      <w:pPr/>
      <w:r>
        <w:rPr>
          <w:lang w:val="pt_PT" w:bidi="pt_PT"/>
        </w:rPr>
      </w:r>
      <w:r>
        <w:rPr>
          <w:lang w:val="pt_PT" w:bidi="pt_PT"/>
        </w:rPr>
        <w:t>Esse evento ocorreu na primavera. No inverno em Israel chove e as montanhas ficam cobertas de neve até os picos. Na primavera, toda essa neve derrete e flui pelo Rio Jordão. O Rio Jordão provavelmente estava no estágio de inundação, o que significa que havia tanta água fluindo que o rio era muito maior e mais largo do que normalmente seria. Algumas traduções dizem que era o tempo da colheita. Por causa da chuva no inverno, o povo colheu seus grãos nos meses de maio e junho.</w:t>
      </w:r>
    </w:p>
    <w:p>
      <w:pPr/>
      <w:r>
        <w:rPr>
          <w:lang w:val="pt_PT" w:bidi="pt_PT"/>
        </w:rPr>
      </w:r>
      <w:r>
        <w:rPr>
          <w:lang w:val="pt_PT" w:bidi="pt_PT"/>
        </w:rPr>
        <w:t>Assim que os levitas entram na água, o fluxo da água fica parado longe dos israelitas, rio acima, em um lugar chamado Adã. De onde eles estão, a água do rio continua a fluir para o Mar Morto. Não há água no rio perto de onde os israelitas estão atravessando. Eles são capazes de atravessar no chão seco.</w:t>
      </w:r>
    </w:p>
    <w:p>
      <w:pPr/>
      <w:r>
        <w:rPr>
          <w:lang w:val="pt_PT" w:bidi="pt_PT"/>
        </w:rPr>
      </w:r>
      <w:r>
        <w:rPr>
          <w:lang w:val="pt_PT" w:bidi="pt_PT"/>
        </w:rPr>
        <w:t>Parem aqui e olhem para uma imagem de um leito de rio seco. Falem sobre o que acontece com seus rios e corpos de água em épocas diferentes do ano. Como isso afeta a maneira como vocês plantam suas colheitas e viajam? Pause o áudio aqui.</w:t>
      </w:r>
    </w:p>
    <w:p>
      <w:pPr/>
      <w:r>
        <w:rPr>
          <w:lang w:val="pt_PT" w:bidi="pt_PT"/>
        </w:rPr>
      </w:r>
      <w:r>
        <w:rPr>
          <w:lang w:val="pt_PT" w:bidi="pt_PT"/>
        </w:rPr>
        <w:t>Todos os israelitas cruzam em solo seco, enquanto os sacerdotes que carregam a arca da aliança ficam no leito do rio. Os israelitas passam pelos sacerdotes que estão segurando a arca da aliança. Esses sacerdotes ficam no meio do rio em solo seco até que todos os israelitas tenham cruzado o leito seco do rio.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3.1–17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os israelitas arrumam suas tendas e seus pertences e deixam Sitim para se aproximar do Rio Jordão.</w:t>
      </w:r>
    </w:p>
    <w:p>
      <w:pPr/>
      <w:r>
        <w:rPr>
          <w:lang w:val="pt_PT" w:bidi="pt_PT"/>
        </w:rPr>
      </w:r>
      <w:r>
        <w:rPr>
          <w:b/>
          <w:lang w:val="pt_PT" w:bidi="pt_PT"/>
        </w:rPr>
        <w:t>Na segunda cena:</w:t>
      </w:r>
      <w:r>
        <w:rPr>
          <w:lang w:val="pt_PT" w:bidi="pt_PT"/>
        </w:rPr>
        <w:t xml:space="preserve"> três dias depois, os líderes israelitas passam pelo acampamento, dizendo ao povo que se prepare para cruzar o rio. O povo deve observar os sacerdotes que carregam a arca da aliança, e então posicionar-se para segui-los. Josué diz ao povo que se purifique, porque Yahweh fará grandes coisas diante deles.</w:t>
      </w:r>
    </w:p>
    <w:p>
      <w:pPr/>
      <w:r>
        <w:rPr>
          <w:lang w:val="pt_PT" w:bidi="pt_PT"/>
        </w:rPr>
      </w:r>
      <w:r>
        <w:rPr>
          <w:b/>
          <w:lang w:val="pt_PT" w:bidi="pt_PT"/>
        </w:rPr>
        <w:t>Na terceira cena:</w:t>
      </w:r>
      <w:r>
        <w:rPr>
          <w:lang w:val="pt_PT" w:bidi="pt_PT"/>
        </w:rPr>
        <w:t xml:space="preserve"> Josué diz aos sacerdotes que peguem a arca da aliança e conduzam o povo para o outro lado do rio. Yahweh fala com Josué e lhe diz que os sacerdotes devem dar alguns passos para dentro do rio e parar. Josué também lembra ao povo que Yahweh dará a terra aos israelitas. Josué agora diz ao povo que, quando os sacerdotes entrarem no rio, Yahweh interromperá o fluxo do rio.</w:t>
      </w:r>
    </w:p>
    <w:p>
      <w:pPr/>
      <w:r>
        <w:rPr>
          <w:lang w:val="pt_PT" w:bidi="pt_PT"/>
        </w:rPr>
      </w:r>
      <w:r>
        <w:rPr>
          <w:b/>
          <w:lang w:val="pt_PT" w:bidi="pt_PT"/>
        </w:rPr>
        <w:t>Na quarta cena:</w:t>
      </w:r>
      <w:r>
        <w:rPr>
          <w:lang w:val="pt_PT" w:bidi="pt_PT"/>
        </w:rPr>
        <w:t xml:space="preserve"> o povo segue os sacerdotes até o rio. Quando os sacerdotes entram no rio, o fluxo da água para. O leito do rio fica seco, e o povo cruza em terra seca. Os sacerdotes com a arca da aliança permanecem no meio do leito do rio até que todos os israelitas tenham cruzado para o outro lado.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Os oficiais ou líderes israelitas de cada tribo</w:t>
      </w:r>
    </w:p>
    <w:p>
      <w:pPr>
        <w:pStyle w:val="ListBullet"/>
        <w:spacing w:line="240" w:lineRule="auto"/>
        <w:ind w:left="720"/>
      </w:pPr>
      <w:r>
        <w:rPr>
          <w:lang w:val="pt_PT" w:bidi="pt_PT"/>
        </w:rPr>
      </w:r>
      <w:r>
        <w:rPr>
          <w:lang w:val="pt_PT" w:bidi="pt_PT"/>
        </w:rPr>
        <w:t>Os sacerdotes levitas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 é mencionado</w:t>
      </w:r>
    </w:p>
    <w:p>
      <w:pPr>
        <w:pStyle w:val="ListBullet"/>
        <w:spacing w:line="240" w:lineRule="auto"/>
        <w:ind w:left="720"/>
      </w:pPr>
      <w:r>
        <w:rPr>
          <w:lang w:val="pt_PT" w:bidi="pt_PT"/>
        </w:rPr>
      </w:r>
      <w:r>
        <w:rPr>
          <w:lang w:val="pt_PT" w:bidi="pt_PT"/>
        </w:rPr>
        <w:t>E 12 homens que Josué escolhe, um de cada uma das 12 tribos</w:t>
      </w:r>
    </w:p>
    <w:p>
      <w:pPr/>
      <w:r>
        <w:rPr>
          <w:lang w:val="pt_PT" w:bidi="pt_PT"/>
        </w:rPr>
      </w:r>
      <w:r>
        <w:rPr>
          <w:lang w:val="pt_PT" w:bidi="pt_PT"/>
        </w:rPr>
        <w:t>Em grupo, prestem atenção às partes do cenário da passagem:</w:t>
      </w:r>
    </w:p>
    <w:p>
      <w:pPr/>
      <w:r>
        <w:rPr>
          <w:lang w:val="pt_PT" w:bidi="pt_PT"/>
        </w:rPr>
      </w:r>
      <w:r>
        <w:rPr>
          <w:lang w:val="pt_PT" w:bidi="pt_PT"/>
        </w:rPr>
        <w:t>Parem e revejam as passagens anteriores que vocês traduziram que falam sobre a arca da aliança. Pause o áudio aqui.</w:t>
      </w:r>
    </w:p>
    <w:p>
      <w:pPr/>
      <w:r>
        <w:rPr>
          <w:lang w:val="pt_PT" w:bidi="pt_PT"/>
        </w:rPr>
      </w:r>
      <w:r>
        <w:rPr>
          <w:lang w:val="pt_PT" w:bidi="pt_PT"/>
        </w:rPr>
        <w:t>Na cena um, os israelitas arrumam suas tendas e seus pertences e se mudam de Sitim para um lugar ao lado do Rio Jordão. Os israelitas montaram seu acampamento nessa nova área enquanto esperam para cruzar o rio.</w:t>
      </w:r>
    </w:p>
    <w:p>
      <w:pPr/>
      <w:r>
        <w:rPr>
          <w:lang w:val="pt_PT" w:bidi="pt_PT"/>
        </w:rPr>
      </w:r>
      <w:r>
        <w:rPr>
          <w:lang w:val="pt_PT" w:bidi="pt_PT"/>
        </w:rPr>
        <w:t>Na segunda cena, cerca de três dias depois, os líderes israelitas passam pelo acampamento e dizem aos israelitas que se preparem para cruzar o rio. Nessa parte da história, três dias poderiam significar vários dias. Não sabemos exatamente quantos dias eles permaneceram nesse acampamento antes que os líderes lhes dessem instruções.</w:t>
      </w:r>
    </w:p>
    <w:p>
      <w:pPr/>
      <w:r>
        <w:rPr>
          <w:lang w:val="pt_PT" w:bidi="pt_PT"/>
        </w:rPr>
      </w:r>
      <w:r>
        <w:rPr>
          <w:lang w:val="pt_PT" w:bidi="pt_PT"/>
        </w:rPr>
        <w:t>Os líderes israelitas dizem ao povo que os sacerdotes levitas carregarão a arca da aliança. Todos os sacerdotes israelitas eram da tribo de Levi, mas muitas vezes os narradores mencionavam que os sacerdotes eram levitas. Todos os sacerdotes eram da tribo de Levi, mas nem todos os levitas eram sacerdotes. Nessa história, o narrador está usando os termos para sacerdotes e levitas da mesma maneira.</w:t>
      </w:r>
    </w:p>
    <w:p>
      <w:pPr/>
      <w:r>
        <w:rPr>
          <w:lang w:val="pt_PT" w:bidi="pt_PT"/>
        </w:rPr>
      </w:r>
      <w:r>
        <w:rPr>
          <w:lang w:val="pt_PT" w:bidi="pt_PT"/>
        </w:rPr>
        <w:t>Parem aqui e discutam em grupo: pensem em um grupo de pessoas que vocês poderiam descrever de duas maneiras, assim como os sacerdotes e levitas nessa história. Como vocês garantirão que seu público não pense que alguns sacerdotes não eram levitas? Pause este áudio aqui.</w:t>
      </w:r>
    </w:p>
    <w:p>
      <w:pPr/>
      <w:r>
        <w:rPr>
          <w:lang w:val="pt_PT" w:bidi="pt_PT"/>
        </w:rPr>
      </w:r>
      <w:r>
        <w:rPr>
          <w:lang w:val="pt_PT" w:bidi="pt_PT"/>
        </w:rPr>
        <w:t>Quando o povo vir os sacerdotes pegando a arca da aliança, então o povo deve se posicionar e segui-los enquanto carregam a arca da aliança. Os líderes dizem aos israelitas que sigam a arca da aliança para que eles saibam o caminho a seguir. Os israelitas nunca estiveram nesse caminho antes. Os líderes também dizem aos israelitas que garantam que eles permaneçam a uma distância segura da arca da aliança. Os oficiais dizem ao povo que mantenha uma distância de cerca de 1.000 passos, ou cerca de 1 quilômetro, entre eles e a arca da aliança.</w:t>
      </w:r>
    </w:p>
    <w:p>
      <w:pPr/>
      <w:r>
        <w:rPr>
          <w:lang w:val="pt_PT" w:bidi="pt_PT"/>
        </w:rPr>
      </w:r>
      <w:r>
        <w:rPr>
          <w:lang w:val="pt_PT" w:bidi="pt_PT"/>
        </w:rPr>
        <w:t>Parem aqui e discutam essa pergunta: como vocês medem as distâncias? Como vocês falarão sobre o quão longe o povo está da arca da aliança? Pause o áudio aqui.</w:t>
      </w:r>
    </w:p>
    <w:p>
      <w:pPr/>
      <w:r>
        <w:rPr>
          <w:lang w:val="pt_PT" w:bidi="pt_PT"/>
        </w:rPr>
      </w:r>
      <w:r>
        <w:rPr>
          <w:lang w:val="pt_PT" w:bidi="pt_PT"/>
        </w:rPr>
        <w:t>Josué diz ao povo que se consagre, ou se purifique. Toda essa preparação precisava acontecer hoje, porque amanhã, Yahweh faria grandes maravilhas ou milagres entre eles. Não sabemos quais rituais de purificação o povo fazia.</w:t>
      </w:r>
    </w:p>
    <w:p>
      <w:pPr/>
      <w:r>
        <w:rPr>
          <w:lang w:val="pt_PT" w:bidi="pt_PT"/>
        </w:rPr>
      </w:r>
      <w:r>
        <w:rPr>
          <w:lang w:val="pt_PT" w:bidi="pt_PT"/>
        </w:rPr>
        <w:t>A cena três provavelmente acontece no dia seguinte. A ordem do que acontece não é muito clara. Primeiro, Josué dá instruções aos sacerdotes levitas para levantar a arca da aliança e levar o povo para o outro lado do Rio Jordão. Os levitas obedecem a Josué e partem com a arca da aliança. Então Yahweh fala com Josué. Yahweh diz a Josué que Josué será um grande líder aos olhos do povo. Em outras palavras, o povo verá e saberá que Josué é um grande líder. Yahweh encoraja Josué quando ele diz: “O povo saberá que Eu estou com você, assim como estive com Moisés”.</w:t>
      </w:r>
    </w:p>
    <w:p>
      <w:pPr/>
      <w:r>
        <w:rPr>
          <w:lang w:val="pt_PT" w:bidi="pt_PT"/>
        </w:rPr>
      </w:r>
      <w:r>
        <w:rPr>
          <w:lang w:val="pt_PT" w:bidi="pt_PT"/>
        </w:rPr>
        <w:t>Agora Yahweh dá a Josué mais instruções para os sacerdotes. Yahweh diz a Josué que os sacerdotes que carregam a arca da aliança devem entrar no rio alguns passos e então parar. É interessante que Josué não tenha dito aos sacerdotes o que aconteceria quando eles entrassem na água. Em toda essa história, as instruções vêm de Yahweh passo a passo. Yahweh diz alguma coisa pequena que o povo ou os sacerdotes devem fazer, e então o povo faz isso. Depois que o povo faz essa pequena ação, Yahweh dá a próxima instrução. Essa maneira de contar a história nos faz pensar o que acontecerá em seguida!</w:t>
      </w:r>
    </w:p>
    <w:p>
      <w:pPr/>
      <w:r>
        <w:rPr>
          <w:lang w:val="pt_PT" w:bidi="pt_PT"/>
        </w:rPr>
      </w:r>
      <w:r>
        <w:rPr>
          <w:lang w:val="pt_PT" w:bidi="pt_PT"/>
        </w:rPr>
        <w:t>Parem aqui e discutam em grupo: contem uma história que deixe todos interessados em saber o que acontecerá em seguida. Prestem atenção à maneira como vocês contam essa história — seu tom de voz, suas palavras e a ordem na qual vocês a contam. Pause este áudio aqui.</w:t>
      </w:r>
    </w:p>
    <w:p>
      <w:pPr/>
      <w:r>
        <w:rPr>
          <w:lang w:val="pt_PT" w:bidi="pt_PT"/>
        </w:rPr>
      </w:r>
      <w:r>
        <w:rPr>
          <w:lang w:val="pt_PT" w:bidi="pt_PT"/>
        </w:rPr>
        <w:t>Então Josué chama todo o povo e diz: “Venham aqui e ouçam as palavras, ou mensagem, de Yahweh, seu Deus!” Josué lembra ao povo que Yahweh é um Deus vivo. Yahweh expulsará todas as tribos pagãs que vivem em Canaã. Essas tribos adoram ídolos. Esses grupos de povos deixarão a terra, e os israelitas se estabelecerão lá. A arca da aliança levará o povo para o outro lado do rio. Então Josué diz ao povo que a arca da aliança pertence a Yahweh, que é o Deus de toda a terra. Josué dá a Yahweh um novo nome aqui, e ele repete esse nome — Deus de toda a terra — duas vezes nessa passagem. Josué quer que os israelitas saibam que seu Deus, Yahweh, é aquele que tem a autoridade de dar a eles essa terra, porque ele é dono de toda a terra.</w:t>
      </w:r>
    </w:p>
    <w:p>
      <w:pPr/>
      <w:r>
        <w:rPr>
          <w:lang w:val="pt_PT" w:bidi="pt_PT"/>
        </w:rPr>
      </w:r>
      <w:r>
        <w:rPr>
          <w:lang w:val="pt_PT" w:bidi="pt_PT"/>
        </w:rPr>
        <w:t>Parem aqui e discutam em grupo: que tipos de títulos vocês dão a seus líderes para mostrar que eles têm autoridade para fazer uma certa coisa? Como vocês darão a Yahweh esse título — Deus de toda a terra? Pause este áudio aqui.</w:t>
      </w:r>
    </w:p>
    <w:p>
      <w:pPr/>
      <w:r>
        <w:rPr>
          <w:lang w:val="pt_PT" w:bidi="pt_PT"/>
        </w:rPr>
      </w:r>
      <w:r>
        <w:rPr>
          <w:lang w:val="pt_PT" w:bidi="pt_PT"/>
        </w:rPr>
        <w:t>Josué também diz aos israelitas que escolham um homem de cada tribo, embora ele não diga o que esses homens farão. Josué diz aos israelitas que Yahweh irá interromper o fluxo do rio. A água ficará represada como se estivesse atrás de uma muralha alta.</w:t>
      </w:r>
    </w:p>
    <w:p>
      <w:pPr/>
      <w:r>
        <w:rPr>
          <w:lang w:val="pt_PT" w:bidi="pt_PT"/>
        </w:rPr>
      </w:r>
      <w:r>
        <w:rPr>
          <w:lang w:val="pt_PT" w:bidi="pt_PT"/>
        </w:rPr>
        <w:t>A cena quatro descreve o que acontece quando os israelitas obedecem a tudo o que Yahweh disse a eles por meio de Josué. Os israelitas deixam seu acampamento e seguem os sacerdotes que carregam a arca da aliança. O narrador nos dá informações extras para que possamos entender por que é um milagre que Yahweh interrompa o fluxo de água no rio. O narrador nos diz que é a estação da colheita, e o nível do rio está alto e transborda pelas margens. O rio está fluindo muito mais largo do que normalmente flui. Assim que os sacerdotes entram no rio, o fluxo da água fica parado longe dos israelitas, rio acima. O fluxo da água fica parado em uma cidade chamada Adã, perto da cidade de Zaretã, que fica a cerca de 20 quilômetros ao norte de onde os israelitas estão cruzando o Jordão. A água para completamente e se acumula até Zaretã, como se alguém tivesse colocado uma barragem no rio. De Adã, até o Mar Morto, a água que fica no rio flui até que finalmente não haja água no rio perto de onde os israelitas estão cruzando. Eles são capazes de atravessar o rio em chão seco.</w:t>
      </w:r>
    </w:p>
    <w:p>
      <w:pPr/>
      <w:r>
        <w:rPr>
          <w:lang w:val="pt_PT" w:bidi="pt_PT"/>
        </w:rPr>
      </w:r>
      <w:r>
        <w:rPr>
          <w:lang w:val="pt_PT" w:bidi="pt_PT"/>
        </w:rPr>
        <w:t>Parem aqui e olhem para o mapa com as cidades de Adã e Zaretã. Observem a que distância rio acima a água parou de onde os israelitas estavam. Observem o quão longe o fluxo de água parou — todo o caminho de Adã até o Mar Morto! Pause o áudio aqui.</w:t>
      </w:r>
    </w:p>
    <w:p>
      <w:pPr/>
      <w:r>
        <w:rPr>
          <w:lang w:val="pt_PT" w:bidi="pt_PT"/>
        </w:rPr>
      </w:r>
      <w:r>
        <w:rPr>
          <w:lang w:val="pt_PT" w:bidi="pt_PT"/>
        </w:rPr>
        <w:t>Parem aqui e olhem novamente para a foto do fundo seco do rio. Discutam em grupo: quando seus rios secam completamente, como vocês os chamam? Como vocês descrevem o fundo de um rio depois que toda a água no rio secou? Pause este áudio aqui.</w:t>
      </w:r>
    </w:p>
    <w:p>
      <w:pPr/>
      <w:r>
        <w:rPr>
          <w:lang w:val="pt_PT" w:bidi="pt_PT"/>
        </w:rPr>
      </w:r>
      <w:r>
        <w:rPr>
          <w:lang w:val="pt_PT" w:bidi="pt_PT"/>
        </w:rPr>
        <w:t>O fundo do rio fica seco, e o povo cruza o rio em terra seca. Os sacerdotes levitas que carregam a arca da aliança permanecem parados no rio em terra seca até que todos os israelitas, ou toda a nação de Israel, tenham atravessado. Isso acontece perto da cidade de Jericó.</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3.1–17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Os oficiais ou líderes israelitas de cada tribo</w:t>
      </w:r>
    </w:p>
    <w:p>
      <w:pPr>
        <w:pStyle w:val="ListBullet"/>
        <w:spacing w:line="240" w:lineRule="auto"/>
        <w:ind w:left="720"/>
      </w:pPr>
      <w:r>
        <w:rPr>
          <w:lang w:val="pt_PT" w:bidi="pt_PT"/>
        </w:rPr>
      </w:r>
      <w:r>
        <w:rPr>
          <w:lang w:val="pt_PT" w:bidi="pt_PT"/>
        </w:rPr>
        <w:t>Os sacerdotes levitas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 é mencionado</w:t>
      </w:r>
    </w:p>
    <w:p>
      <w:pPr>
        <w:pStyle w:val="ListBullet"/>
        <w:spacing w:line="240" w:lineRule="auto"/>
        <w:ind w:left="720"/>
      </w:pPr>
      <w:r>
        <w:rPr>
          <w:lang w:val="pt_PT" w:bidi="pt_PT"/>
        </w:rPr>
      </w:r>
      <w:r>
        <w:rPr>
          <w:lang w:val="pt_PT" w:bidi="pt_PT"/>
        </w:rPr>
        <w:t>E 12 homens que Josué escolhe, um de cada uma das 12 tribos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Josué e os israelitas deixam Sitim e se mudam para acampar ao lado do Rio Jordão.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aos israelitas: “Como vocês estão se sentindo?”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dois, Josué diz ao povo que eles devem esperar até que os sacerdotes comecem a carregar a arca da aliança, e então segui-la. Josué diz a eles que a arca mostrará o caminho, uma vez que nenhum deles esteve neste caminho antes. Josué os lembra de manterem uma distância segura da arca para que ninguém toque a arca acidentalmente. Então Josué diz ao povo que eles devem fazer seus rituais de purificação para se tornarem aptos a adorar Yahweh, porque Yahweh fará grandes milagres por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aos israelitas: “Como vocês estão se sentindo?”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três, Josué diz aos sacerdotes levitas que carreguem a arca da aliança e levem o povo para o outro lado do rio.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aos sacerdotes: “Como vocês estão se sentindo?”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promete a Josué que Josué se tornará um grande líder aos olhos do povo. Os israelitas saberão que Yahweh está com Josué, assim como Yahweh estava com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Josué: “Como você está se sentindo?”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quatro, os sacerdotes carregam a arca da aliança para o rio, e a água para de fluir. A água no rio continua em direção ao Mar Morto. Logo toda a água termina de passar, e o chão onde os sacerdotes se encontram está seco. Os israelitas caminham pelo fundo seco do rio e entram na terra do outro lado do rio. Os sacerdotes permanecem em pé com a arca da aliança no meio do fundo seco do rio até que todos tenham cruzado.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aos sacerdotes: “Como vocês estavam se sentindo quando deram esses primeiros passos para a água?” Vocês podem ouvir:</w:t>
      </w:r>
    </w:p>
    <w:p>
      <w:pPr>
        <w:pStyle w:val="ListBullet"/>
        <w:spacing w:line="240" w:lineRule="auto"/>
        <w:ind w:left="720"/>
      </w:pPr>
      <w:r>
        <w:rPr>
          <w:lang w:val="pt_PT" w:bidi="pt_PT"/>
        </w:rPr>
      </w:r>
      <w:r>
        <w:rPr>
          <w:lang w:val="pt_PT" w:bidi="pt_PT"/>
        </w:rPr>
        <w:t>Perguntem aos israelitas: “Como vocês estão se sentindo?” Vocês podem ouvir: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3.1–17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e todos os </w:t>
      </w:r>
      <w:r>
        <w:rPr>
          <w:b/>
          <w:lang w:val="pt_PT" w:bidi="pt_PT"/>
        </w:rPr>
        <w:t>israelitas</w:t>
      </w:r>
      <w:r>
        <w:rPr>
          <w:lang w:val="pt_PT" w:bidi="pt_PT"/>
        </w:rPr>
        <w:t xml:space="preserve"> deixaram Sitim e foram para o Rio Jordão. Usem as mesmas palavras para israelitas e Sitim que vocês usaram em passagens anteriores. Lembrem-se de que </w:t>
      </w:r>
      <w:r>
        <w:rPr>
          <w:b/>
          <w:lang w:val="pt_PT" w:bidi="pt_PT"/>
        </w:rPr>
        <w:t>israelitas</w:t>
      </w:r>
      <w:r>
        <w:rPr>
          <w:lang w:val="pt_PT" w:bidi="pt_PT"/>
        </w:rPr>
        <w:t xml:space="preserve"> está no Glossário Mestre.</w:t>
      </w:r>
    </w:p>
    <w:p>
      <w:pPr/>
      <w:r>
        <w:rPr>
          <w:lang w:val="pt_PT" w:bidi="pt_PT"/>
        </w:rPr>
      </w:r>
      <w:r>
        <w:rPr>
          <w:lang w:val="pt_PT" w:bidi="pt_PT"/>
        </w:rPr>
        <w:t xml:space="preserve">Os </w:t>
      </w:r>
      <w:r>
        <w:rPr>
          <w:b/>
          <w:lang w:val="pt_PT" w:bidi="pt_PT"/>
        </w:rPr>
        <w:t>oficiais</w:t>
      </w:r>
      <w:r>
        <w:rPr>
          <w:lang w:val="pt_PT" w:bidi="pt_PT"/>
        </w:rPr>
        <w:t>, ou líderes tribais do povo, deram instruções aos israelitas. Usem a mesma palavra para oficiais, ou líderes tribais, que vocês usaram em passagens anteriores.</w:t>
      </w:r>
    </w:p>
    <w:p>
      <w:pPr/>
      <w:r>
        <w:rPr>
          <w:lang w:val="pt_PT" w:bidi="pt_PT"/>
        </w:rPr>
      </w:r>
      <w:r>
        <w:rPr>
          <w:lang w:val="pt_PT" w:bidi="pt_PT"/>
        </w:rPr>
        <w:t xml:space="preserve">Todos os </w:t>
      </w:r>
      <w:r>
        <w:rPr>
          <w:b/>
          <w:lang w:val="pt_PT" w:bidi="pt_PT"/>
        </w:rPr>
        <w:t>sacerdotes</w:t>
      </w:r>
      <w:r>
        <w:rPr>
          <w:lang w:val="pt_PT" w:bidi="pt_PT"/>
        </w:rPr>
        <w:t xml:space="preserve"> eram </w:t>
      </w:r>
      <w:r>
        <w:rPr>
          <w:b/>
          <w:lang w:val="pt_PT" w:bidi="pt_PT"/>
        </w:rPr>
        <w:t>levitas</w:t>
      </w:r>
      <w:r>
        <w:rPr>
          <w:lang w:val="pt_PT" w:bidi="pt_PT"/>
        </w:rPr>
        <w:t xml:space="preserve"> da tribo israelita de Levi. Ninguém de nenhuma outra tribo poderia ser um sacerdote. Um sacerdote ajudava as pessoas a ter um bom relacionamento com Deus. A tribo dos levitas era responsável pelo </w:t>
      </w:r>
      <w:r>
        <w:rPr>
          <w:b/>
          <w:lang w:val="pt_PT" w:bidi="pt_PT"/>
        </w:rPr>
        <w:t>tabernáculo</w:t>
      </w:r>
      <w:r>
        <w:rPr>
          <w:lang w:val="pt_PT" w:bidi="pt_PT"/>
        </w:rPr>
        <w:t>, o lugar de adoração israelita e por todos os itens no tabernáculo. Apenas os levitas poderiam carregar a arca da aliança. Nessa história, os sacerdotes, que eram da tribo dos levitas, carregaram a arca.</w:t>
      </w:r>
    </w:p>
    <w:p>
      <w:pPr/>
      <w:r>
        <w:rPr>
          <w:lang w:val="pt_PT" w:bidi="pt_PT"/>
        </w:rPr>
      </w:r>
      <w:r>
        <w:rPr>
          <w:lang w:val="pt_PT" w:bidi="pt_PT"/>
        </w:rPr>
        <w:t xml:space="preserve">Parem aqui e discutam em grupo como vocês falarão sobre </w:t>
      </w:r>
      <w:r>
        <w:rPr>
          <w:b/>
          <w:lang w:val="pt_PT" w:bidi="pt_PT"/>
        </w:rPr>
        <w:t>sacerdotes</w:t>
      </w:r>
      <w:r>
        <w:rPr>
          <w:lang w:val="pt_PT" w:bidi="pt_PT"/>
        </w:rPr>
        <w:t xml:space="preserve"> e </w:t>
      </w:r>
      <w:r>
        <w:rPr>
          <w:b/>
          <w:lang w:val="pt_PT" w:bidi="pt_PT"/>
        </w:rPr>
        <w:t>levitas</w:t>
      </w:r>
      <w:r>
        <w:rPr>
          <w:lang w:val="pt_PT" w:bidi="pt_PT"/>
        </w:rPr>
        <w:t xml:space="preserve">. </w:t>
      </w:r>
      <w:r>
        <w:rPr>
          <w:b/>
          <w:lang w:val="pt_PT" w:bidi="pt_PT"/>
        </w:rPr>
        <w:t>Sacerdote</w:t>
      </w:r>
      <w:r>
        <w:rPr>
          <w:lang w:val="pt_PT" w:bidi="pt_PT"/>
        </w:rPr>
        <w:t xml:space="preserve"> e </w:t>
      </w:r>
      <w:r>
        <w:rPr>
          <w:b/>
          <w:lang w:val="pt_PT" w:bidi="pt_PT"/>
        </w:rPr>
        <w:t>levitas</w:t>
      </w:r>
      <w:r>
        <w:rPr>
          <w:lang w:val="pt_PT" w:bidi="pt_PT"/>
        </w:rPr>
        <w:t xml:space="preserve"> são discutidos no Glossário Mestre. Usem as mesmas palavras para sacerdotes e levitas que vocês têm usado em outros livros da Bíblia. Pause este áudio aqui.</w:t>
      </w:r>
    </w:p>
    <w:p>
      <w:pPr/>
      <w:r>
        <w:rPr>
          <w:lang w:val="pt_PT" w:bidi="pt_PT"/>
        </w:rPr>
      </w:r>
      <w:r>
        <w:rPr>
          <w:lang w:val="pt_PT" w:bidi="pt_PT"/>
        </w:rPr>
        <w:t xml:space="preserve">A </w:t>
      </w:r>
      <w:r>
        <w:rPr>
          <w:b/>
          <w:lang w:val="pt_PT" w:bidi="pt_PT"/>
        </w:rPr>
        <w:t>arca da aliança</w:t>
      </w:r>
      <w:r>
        <w:rPr>
          <w:lang w:val="pt_PT" w:bidi="pt_PT"/>
        </w:rPr>
        <w:t xml:space="preserve"> era a caixa especial que Yahweh disse a Moisés para construir. A arca continha as tábuas da lei que Yahweh deu a Moisés quando ele fez sua aliança, ou forte promessa, com os israelitas. Os israelitas acreditavam que Deus habitava literalmente o espaço diretamente acima da arca, então a arca veio a simbolizar a presença de Deus.</w:t>
      </w:r>
    </w:p>
    <w:p>
      <w:pPr/>
      <w:r>
        <w:rPr>
          <w:lang w:val="pt_PT" w:bidi="pt_PT"/>
        </w:rPr>
      </w:r>
      <w:r>
        <w:rPr>
          <w:lang w:val="pt_PT" w:bidi="pt_PT"/>
        </w:rPr>
        <w:t xml:space="preserve">Parem aqui e discutam em grupo como vocês traduzirão a </w:t>
      </w:r>
      <w:r>
        <w:rPr>
          <w:b/>
          <w:lang w:val="pt_PT" w:bidi="pt_PT"/>
        </w:rPr>
        <w:t>arca da aliança</w:t>
      </w:r>
      <w:r>
        <w:rPr>
          <w:lang w:val="pt_PT" w:bidi="pt_PT"/>
        </w:rPr>
        <w:t xml:space="preserve">. A </w:t>
      </w:r>
      <w:r>
        <w:rPr>
          <w:b/>
          <w:lang w:val="pt_PT" w:bidi="pt_PT"/>
        </w:rPr>
        <w:t>arca da aliança</w:t>
      </w:r>
      <w:r>
        <w:rPr>
          <w:lang w:val="pt_PT" w:bidi="pt_PT"/>
        </w:rPr>
        <w:t xml:space="preserve"> é discutida no Glossário Mestre. Usem o mesmo título para essa caixa que vocês usaram em livros anteriores da Bíblia. Pause este áudio aqui.</w:t>
      </w:r>
    </w:p>
    <w:p>
      <w:pPr/>
      <w:r>
        <w:rPr>
          <w:lang w:val="pt_PT" w:bidi="pt_PT"/>
        </w:rPr>
      </w:r>
      <w:r>
        <w:rPr>
          <w:lang w:val="pt_PT" w:bidi="pt_PT"/>
        </w:rPr>
        <w:t>Josué se referiu a Yahweh como “</w:t>
      </w:r>
      <w:r>
        <w:rPr>
          <w:b/>
          <w:lang w:val="pt_PT" w:bidi="pt_PT"/>
        </w:rPr>
        <w:t>Yahweh</w:t>
      </w:r>
      <w:r>
        <w:rPr>
          <w:lang w:val="pt_PT" w:bidi="pt_PT"/>
        </w:rPr>
        <w:t xml:space="preserve">, seu </w:t>
      </w:r>
      <w:r>
        <w:rPr>
          <w:b/>
          <w:lang w:val="pt_PT" w:bidi="pt_PT"/>
        </w:rPr>
        <w:t>Deus</w:t>
      </w:r>
      <w:r>
        <w:rPr>
          <w:lang w:val="pt_PT" w:bidi="pt_PT"/>
        </w:rPr>
        <w:t xml:space="preserve">”, ou o Deus dos israelitas. Yahweh é o nome pessoal de Deus. Tanto </w:t>
      </w:r>
      <w:r>
        <w:rPr>
          <w:b/>
          <w:lang w:val="pt_PT" w:bidi="pt_PT"/>
        </w:rPr>
        <w:t>Yahweh</w:t>
      </w:r>
      <w:r>
        <w:rPr>
          <w:lang w:val="pt_PT" w:bidi="pt_PT"/>
        </w:rPr>
        <w:t xml:space="preserve"> quanto </w:t>
      </w:r>
      <w:r>
        <w:rPr>
          <w:b/>
          <w:lang w:val="pt_PT" w:bidi="pt_PT"/>
        </w:rPr>
        <w:t>Deus</w:t>
      </w:r>
      <w:r>
        <w:rPr>
          <w:lang w:val="pt_PT" w:bidi="pt_PT"/>
        </w:rPr>
        <w:t xml:space="preserve"> são discutidos no Glossário Mestre. Usem as mesmas palavras que vocês têm usado em passagens anteriores.</w:t>
      </w:r>
    </w:p>
    <w:p>
      <w:pPr/>
      <w:r>
        <w:rPr>
          <w:lang w:val="pt_PT" w:bidi="pt_PT"/>
        </w:rPr>
      </w:r>
      <w:r>
        <w:rPr>
          <w:lang w:val="pt_PT" w:bidi="pt_PT"/>
        </w:rPr>
        <w:t xml:space="preserve">Os líderes israelitas disseram ao povo que ficasse cerca de 2.000 </w:t>
      </w:r>
      <w:r>
        <w:rPr>
          <w:b/>
          <w:lang w:val="pt_PT" w:bidi="pt_PT"/>
        </w:rPr>
        <w:t>côvados</w:t>
      </w:r>
      <w:r>
        <w:rPr>
          <w:lang w:val="pt_PT" w:bidi="pt_PT"/>
        </w:rPr>
        <w:t>, 1.000 passos, ou 1 quilômetro, atrás da arca da aliança. Vocês podem usar sua medida dos dias modernos, ou podem usar o termo para côvado que vocês escolheram.</w:t>
      </w:r>
    </w:p>
    <w:p>
      <w:pPr/>
      <w:r>
        <w:rPr>
          <w:lang w:val="pt_PT" w:bidi="pt_PT"/>
        </w:rPr>
      </w:r>
      <w:r>
        <w:rPr>
          <w:lang w:val="pt_PT" w:bidi="pt_PT"/>
        </w:rPr>
        <w:t xml:space="preserve">Parem aqui e discutam em grupo: o que vocês diriam por 2.000 </w:t>
      </w:r>
      <w:r>
        <w:rPr>
          <w:b/>
          <w:lang w:val="pt_PT" w:bidi="pt_PT"/>
        </w:rPr>
        <w:t>côvados</w:t>
      </w:r>
      <w:r>
        <w:rPr>
          <w:lang w:val="pt_PT" w:bidi="pt_PT"/>
        </w:rPr>
        <w:t xml:space="preserve">? Vocês usarão 1 quilômetro, ou 1.000 passos? Para mais informações sobre </w:t>
      </w:r>
      <w:r>
        <w:rPr>
          <w:b/>
          <w:lang w:val="pt_PT" w:bidi="pt_PT"/>
        </w:rPr>
        <w:t>côvado</w:t>
      </w:r>
      <w:r>
        <w:rPr>
          <w:lang w:val="pt_PT" w:bidi="pt_PT"/>
        </w:rPr>
        <w:t>, consultem o Glossário Mestre. Pause este áudio aqui.</w:t>
      </w:r>
    </w:p>
    <w:p>
      <w:pPr/>
      <w:r>
        <w:rPr>
          <w:lang w:val="pt_PT" w:bidi="pt_PT"/>
        </w:rPr>
      </w:r>
      <w:r>
        <w:rPr>
          <w:lang w:val="pt_PT" w:bidi="pt_PT"/>
        </w:rPr>
        <w:t xml:space="preserve">Josué disse ao povo que se </w:t>
      </w:r>
      <w:r>
        <w:rPr>
          <w:b/>
          <w:lang w:val="pt_PT" w:bidi="pt_PT"/>
        </w:rPr>
        <w:t>consagrasse</w:t>
      </w:r>
      <w:r>
        <w:rPr>
          <w:lang w:val="pt_PT" w:bidi="pt_PT"/>
        </w:rPr>
        <w:t>. Quando alguém consagra algo, ele o torna santo, ou o separa para um serviço especial, a Deus. Os israelitas tinham rituais específicos para remover qualquer coisa que pudesse ser impura e torná-los inaptos para adorar Yahweh.</w:t>
      </w:r>
    </w:p>
    <w:p>
      <w:pPr/>
      <w:r>
        <w:rPr>
          <w:lang w:val="pt_PT" w:bidi="pt_PT"/>
        </w:rPr>
      </w:r>
      <w:r>
        <w:rPr>
          <w:lang w:val="pt_PT" w:bidi="pt_PT"/>
        </w:rPr>
        <w:t xml:space="preserve">Parem aqui e discutam como vocês descreverão os israelitas se </w:t>
      </w:r>
      <w:r>
        <w:rPr>
          <w:b/>
          <w:lang w:val="pt_PT" w:bidi="pt_PT"/>
        </w:rPr>
        <w:t>consagrando</w:t>
      </w:r>
      <w:r>
        <w:rPr>
          <w:lang w:val="pt_PT" w:bidi="pt_PT"/>
        </w:rPr>
        <w:t xml:space="preserve"> a Yahweh. Usem a mesma palavra para consagrar que vocês usaram em livros anteriores da Bíblia. </w:t>
      </w:r>
      <w:r>
        <w:rPr>
          <w:b/>
          <w:lang w:val="pt_PT" w:bidi="pt_PT"/>
        </w:rPr>
        <w:t>Consagrar</w:t>
      </w:r>
      <w:r>
        <w:rPr>
          <w:lang w:val="pt_PT" w:bidi="pt_PT"/>
        </w:rPr>
        <w:t xml:space="preserve"> está no Glossário Mestre. Pause este áudio aqui.</w:t>
      </w:r>
    </w:p>
    <w:p>
      <w:pPr/>
      <w:r>
        <w:rPr>
          <w:lang w:val="pt_PT" w:bidi="pt_PT"/>
        </w:rPr>
      </w:r>
      <w:r>
        <w:rPr>
          <w:lang w:val="pt_PT" w:bidi="pt_PT"/>
        </w:rPr>
        <w:t xml:space="preserve">Josué disse que Yahweh faria grandes maravilhas entre os israelitas. Outra palavra para maravilha é </w:t>
      </w:r>
      <w:r>
        <w:rPr>
          <w:b/>
          <w:lang w:val="pt_PT" w:bidi="pt_PT"/>
        </w:rPr>
        <w:t>milagre</w:t>
      </w:r>
      <w:r>
        <w:rPr>
          <w:lang w:val="pt_PT" w:bidi="pt_PT"/>
        </w:rPr>
        <w:t>.</w:t>
      </w:r>
    </w:p>
    <w:p>
      <w:pPr/>
      <w:r>
        <w:rPr>
          <w:lang w:val="pt_PT" w:bidi="pt_PT"/>
        </w:rPr>
      </w:r>
      <w:r>
        <w:rPr>
          <w:lang w:val="pt_PT" w:bidi="pt_PT"/>
        </w:rPr>
        <w:t xml:space="preserve">Parem aqui e discutam quais palavras vocês usarão para maravilhas, ou </w:t>
      </w:r>
      <w:r>
        <w:rPr>
          <w:b/>
          <w:lang w:val="pt_PT" w:bidi="pt_PT"/>
        </w:rPr>
        <w:t>milagres</w:t>
      </w:r>
      <w:r>
        <w:rPr>
          <w:lang w:val="pt_PT" w:bidi="pt_PT"/>
        </w:rPr>
        <w:t xml:space="preserve">. </w:t>
      </w:r>
      <w:r>
        <w:rPr>
          <w:b/>
          <w:lang w:val="pt_PT" w:bidi="pt_PT"/>
        </w:rPr>
        <w:t>Milagre</w:t>
      </w:r>
      <w:r>
        <w:rPr>
          <w:lang w:val="pt_PT" w:bidi="pt_PT"/>
        </w:rPr>
        <w:t xml:space="preserve"> é discutido no Glossário Mestre. Usem a mesma palavra que vocês usaram em livros anteriores da Bíblia. Pause este áudio aqui.</w:t>
      </w:r>
    </w:p>
    <w:p>
      <w:pPr/>
      <w:r>
        <w:rPr>
          <w:lang w:val="pt_PT" w:bidi="pt_PT"/>
        </w:rPr>
      </w:r>
      <w:r>
        <w:rPr>
          <w:lang w:val="pt_PT" w:bidi="pt_PT"/>
        </w:rPr>
        <w:t>Josué se refere a Yahweh como “o Deus vivo” e como “Deus de toda a terra”. Estes são títulos para Deus. Usem sua palavra para Deus e então a frase apropriada que descreve o que Josué está falando.</w:t>
      </w:r>
    </w:p>
    <w:p>
      <w:pPr/>
      <w:r>
        <w:rPr>
          <w:lang w:val="pt_PT" w:bidi="pt_PT"/>
        </w:rPr>
      </w:r>
      <w:r>
        <w:rPr>
          <w:lang w:val="pt_PT" w:bidi="pt_PT"/>
        </w:rPr>
        <w:t>Josué diz que Yahweh “expulsará” o povo de Canaã. Yahweh destruirá o povo em Canaã completamente. Ou os israelitas os matarão ou os perseguirão para que eles não vivam mais na terra.</w:t>
      </w:r>
    </w:p>
    <w:p>
      <w:pPr/>
      <w:r>
        <w:rPr>
          <w:lang w:val="pt_PT" w:bidi="pt_PT"/>
        </w:rPr>
      </w:r>
      <w:r>
        <w:rPr>
          <w:lang w:val="pt_PT" w:bidi="pt_PT"/>
        </w:rPr>
        <w:t xml:space="preserve">Parem aqui e discutam em grupo como vocês falarão sobre Yahweh </w:t>
      </w:r>
      <w:r>
        <w:rPr>
          <w:b/>
          <w:lang w:val="pt_PT" w:bidi="pt_PT"/>
        </w:rPr>
        <w:t>expulsando</w:t>
      </w:r>
      <w:r>
        <w:rPr>
          <w:lang w:val="pt_PT" w:bidi="pt_PT"/>
        </w:rPr>
        <w:t xml:space="preserve"> o povo que vive na terra de Canaã. Pause este áudio aqui.</w:t>
      </w:r>
    </w:p>
    <w:p>
      <w:pPr/>
      <w:r>
        <w:rPr>
          <w:lang w:val="pt_PT" w:bidi="pt_PT"/>
        </w:rPr>
      </w:r>
      <w:r>
        <w:rPr>
          <w:lang w:val="pt_PT" w:bidi="pt_PT"/>
        </w:rPr>
        <w:t>Josué lista as tribos de pessoas que vivem atualmente na Terra Prometida. Essa lista foi usada antes. Se vocês traduziram Deuteronômio 7.1, então usem as mesmas palavras para esses grupos de pessoas aqui.</w:t>
      </w:r>
    </w:p>
    <w:p>
      <w:pPr/>
      <w:r>
        <w:rPr>
          <w:lang w:val="pt_PT" w:bidi="pt_PT"/>
        </w:rPr>
      </w:r>
      <w:r>
        <w:rPr>
          <w:lang w:val="pt_PT" w:bidi="pt_PT"/>
        </w:rPr>
        <w:t>Parem aqui e discutam como vocês nomearão cada grupo de pessoas. Usem as mesmas palavras que vocês usaram em livros anteriores da Bíblia. Pause este áudio aqui.</w:t>
      </w:r>
    </w:p>
    <w:p>
      <w:pPr/>
      <w:r>
        <w:rPr>
          <w:lang w:val="pt_PT" w:bidi="pt_PT"/>
        </w:rPr>
      </w:r>
      <w:r>
        <w:rPr>
          <w:lang w:val="pt_PT" w:bidi="pt_PT"/>
        </w:rPr>
        <w:t xml:space="preserve">A passagem diz como as águas do </w:t>
      </w:r>
      <w:r>
        <w:rPr>
          <w:b/>
          <w:lang w:val="pt_PT" w:bidi="pt_PT"/>
        </w:rPr>
        <w:t>Rio Jordão</w:t>
      </w:r>
      <w:r>
        <w:rPr>
          <w:lang w:val="pt_PT" w:bidi="pt_PT"/>
        </w:rPr>
        <w:t xml:space="preserve"> pararam de fluir em uma cidade chamada Adã e represaram até uma cidade chamada Zaretã. A água que estava no rio fluiu para dentro do Mar Morto. O Mar Morto ainda existe hoje. Vocês provavelmente vão querer usar o nome para este lago que é usado em seus mapas oficiais. O Mar Morto é um grande lago, com cerca de 85 quilômetros de comprimento e 16 quilômetros de largura em seu ponto mais largo. O Mar Morto é cheio de sal, então nada é capaz de viver nesse mar. Muitas vezes também é chamado de Grande Mar Salgado.</w:t>
      </w:r>
    </w:p>
    <w:p>
      <w:pPr/>
      <w:r>
        <w:rPr>
          <w:lang w:val="pt_PT" w:bidi="pt_PT"/>
        </w:rPr>
      </w:r>
      <w:r>
        <w:rPr>
          <w:lang w:val="pt_PT" w:bidi="pt_PT"/>
        </w:rPr>
        <w:t xml:space="preserve">Sem água descendo o rio, o leito do rio ficou seco e o povo foi capaz de atravessar em terra seca. Usem a mesma palavra para cidade e Rio Jordão que vocês usaram anteriormente, e lembrem-se de que </w:t>
      </w:r>
      <w:r>
        <w:rPr>
          <w:b/>
          <w:lang w:val="pt_PT" w:bidi="pt_PT"/>
        </w:rPr>
        <w:t>rio Jordão</w:t>
      </w:r>
      <w:r>
        <w:rPr>
          <w:lang w:val="pt_PT" w:bidi="pt_PT"/>
        </w:rPr>
        <w:t xml:space="preserve"> está no Glossário Mestre.</w:t>
      </w:r>
    </w:p>
    <w:p>
      <w:pPr/>
      <w:r>
        <w:rPr>
          <w:lang w:val="pt_PT" w:bidi="pt_PT"/>
        </w:rPr>
      </w:r>
      <w:r>
        <w:rPr>
          <w:lang w:val="pt_PT" w:bidi="pt_PT"/>
        </w:rPr>
        <w:t>Parem aqui e olhem para o mapa que mostra esses lugares. Pause este áudio aqui.</w:t>
      </w:r>
    </w:p>
    <w:p>
      <w:pPr/>
      <w:r>
        <w:rPr>
          <w:lang w:val="pt_PT" w:bidi="pt_PT"/>
        </w:rPr>
      </w:r>
      <w:r>
        <w:rPr>
          <w:lang w:val="pt_PT" w:bidi="pt_PT"/>
        </w:rPr>
        <w:t>Os sacerdotes ficariam em pé no fundo seco do rio até que todas as pessoas na nação de Israel tivessem cruzado. Uma nação é um grupo de pessoas que pertencem juntas, que vivem no mesmo país e que têm o mesmo governante.</w:t>
      </w:r>
    </w:p>
    <w:p>
      <w:pPr/>
      <w:r>
        <w:rPr>
          <w:lang w:val="pt_PT" w:bidi="pt_PT"/>
        </w:rPr>
      </w:r>
      <w:r>
        <w:rPr>
          <w:lang w:val="pt_PT" w:bidi="pt_PT"/>
        </w:rPr>
        <w:t xml:space="preserve">Parem aqui e discutam qual palavra vocês usarão para “todo Israel”, ou a </w:t>
      </w:r>
      <w:r>
        <w:rPr>
          <w:b/>
          <w:lang w:val="pt_PT" w:bidi="pt_PT"/>
        </w:rPr>
        <w:t>nação</w:t>
      </w:r>
      <w:r>
        <w:rPr>
          <w:lang w:val="pt_PT" w:bidi="pt_PT"/>
        </w:rPr>
        <w:t xml:space="preserve"> de Israel. Se vocês já traduziram nação em outro livro da Bíblia, usem essa palavra aqui. Consultem o Glossário Mestre para mais informações sobre </w:t>
      </w:r>
      <w:r>
        <w:rPr>
          <w:b/>
          <w:lang w:val="pt_PT" w:bidi="pt_PT"/>
        </w:rPr>
        <w:t>nação</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4:1–14</w:t>
      </w:r>
      <w:r>
        <w:rPr>
          <w:lang w:val="pt_PT" w:bidi="pt_PT"/>
        </w:rPr>
      </w:r>
    </w:p>
    <w:p>
      <w:pPr>
        <w:pStyle w:val="Heading3"/>
      </w:pPr>
      <w:r>
        <w:rPr>
          <w:lang w:val="pt_PT" w:bidi="pt_PT"/>
        </w:rPr>
        <w:t>Ouvir e Sentir</w:t>
      </w:r>
    </w:p>
    <w:p>
      <w:pPr/>
      <w:r>
        <w:rPr>
          <w:lang w:val="pt_PT" w:bidi="pt_PT"/>
        </w:rPr>
      </w:r>
      <w:r>
        <w:rPr>
          <w:lang w:val="pt_PT" w:bidi="pt_PT"/>
        </w:rPr>
        <w:t>Nesta etapa, ouçam Josué 4.1–14 e guardem em seus corações.</w:t>
      </w:r>
    </w:p>
    <w:p>
      <w:pPr/>
      <w:r>
        <w:rPr>
          <w:lang w:val="pt_PT" w:bidi="pt_PT"/>
        </w:rPr>
      </w:r>
      <w:r>
        <w:rPr>
          <w:lang w:val="pt_PT" w:bidi="pt_PT"/>
        </w:rPr>
        <w:t>Ouçam uma versão em áudio de Josué 4.1–14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4.1–14 na tradução mais fácil de entender.</w:t>
      </w:r>
    </w:p>
    <w:p>
      <w:pPr/>
      <w:r>
        <w:rPr>
          <w:lang w:val="pt_PT" w:bidi="pt_PT"/>
        </w:rPr>
      </w:r>
      <w:r>
        <w:rPr>
          <w:lang w:val="pt_PT" w:bidi="pt_PT"/>
        </w:rPr>
        <w:t>Essa passagem continua a história dos israelitas cruzando o Rio Jordão. Enquanto a história começa, todos os israelitas, ou toda a nação de Israel, cruzam o rio do lado leste até o lado oeste do rio. Vocês se lembrarão de que as famílias das três tribos que planejam se estabelecer no lado leste do Rio Jordão não cruzam, mas os homens adultos em idade de lutar dessas tribos cruzam com as outras tribos.</w:t>
      </w:r>
    </w:p>
    <w:p>
      <w:pPr/>
      <w:r>
        <w:rPr>
          <w:lang w:val="pt_PT" w:bidi="pt_PT"/>
        </w:rPr>
      </w:r>
      <w:r>
        <w:rPr>
          <w:lang w:val="pt_PT" w:bidi="pt_PT"/>
        </w:rPr>
        <w:t>Parem aqui e revisem o mapa que mostra o Rio Jordão, a cidade de Adã e o Mar Morto, a cidade de Jericó e a área ao redor. Revisem os eventos na passagem anterior. Pause o áudio aqui.</w:t>
      </w:r>
    </w:p>
    <w:p>
      <w:pPr/>
      <w:r>
        <w:rPr>
          <w:lang w:val="pt_PT" w:bidi="pt_PT"/>
        </w:rPr>
      </w:r>
      <w:r>
        <w:rPr>
          <w:lang w:val="pt_PT" w:bidi="pt_PT"/>
        </w:rPr>
        <w:t>Todos cruzaram o rio, mas os sacerdotes ainda estão de pé no fundo seco do rio segurando a arca da aliança. Agora, Yahweh diz a Josué que selecione 12 homens, um de cada tribo. Vocês se lembrarão de que na passagem anterior, Josué já havia selecionado esses homens, mas não disse aos homens o que fazer. Yahweh diz a Josué que os homens devem ir para onde os sacerdotes estão parados com a arca da aliança. Cada homem deve pegar uma pedra grande e carregá-la até a terra seca no lado oeste do Rio Jordão. Cada representante tribal colocará a pedra no chão onde os israelitas acamparão durante a noite.</w:t>
      </w:r>
    </w:p>
    <w:p>
      <w:pPr/>
      <w:r>
        <w:rPr>
          <w:lang w:val="pt_PT" w:bidi="pt_PT"/>
        </w:rPr>
      </w:r>
      <w:r>
        <w:rPr>
          <w:lang w:val="pt_PT" w:bidi="pt_PT"/>
        </w:rPr>
        <w:t>Josué faz exatamente como Yahweh disse. Josué chama os 12 homens que ele já havia escolhido e diz aos homens o que fazer. Josué diz: “Vocês devem ir para onde os sacerdotes estão parados com a arca de Yahweh, seu Deus. Cada um de vocês pegará uma pedra do leito do rio que possa carregar em seu ombro. Haverá 12 pedras no total, uma pedra para cada uma das 12 tribos de Israel”. Josué diz aos 12 homens que essas pedras farão um memorial, ou um sinal, para o povo. Um memorial é um objeto que lembra ao povo de algo especial que aconteceu. Um sinal é um objeto que dá uma mensagem clara. Josué diz ao povo que essas pedras serão um memorial para lembrar a eles que Yahweh interrompeu o fluxo do Rio Jordão. As pedras serão um sinal, ou mensagem, para os descendentes israelitas de que Yahweh está com eles. Josué diz aos israelitas que seus filhos, ou descendentes, perguntarão o que essa pilha de pedras significa, e eles devem estar prontos para responder com a explicação de como Yahweh interrompeu o fluxo do rio.</w:t>
      </w:r>
    </w:p>
    <w:p>
      <w:pPr/>
      <w:r>
        <w:rPr>
          <w:lang w:val="pt_PT" w:bidi="pt_PT"/>
        </w:rPr>
      </w:r>
      <w:r>
        <w:rPr>
          <w:lang w:val="pt_PT" w:bidi="pt_PT"/>
        </w:rPr>
        <w:t>Parem aqui e discutam a seguinte pergunta: como vocês se lembram de eventos importantes que aconteceram no passado em sua cultura? Que tipos de estruturas vocês fazem para lembrar de coisas, e por que vocês fazem essas estruturas? De que material vocês constroem as estruturas? Pause o áudio aqui.</w:t>
      </w:r>
    </w:p>
    <w:p>
      <w:pPr/>
      <w:r>
        <w:rPr>
          <w:lang w:val="pt_PT" w:bidi="pt_PT"/>
        </w:rPr>
      </w:r>
      <w:r>
        <w:rPr>
          <w:lang w:val="pt_PT" w:bidi="pt_PT"/>
        </w:rPr>
        <w:t>Os 12 homens fazem exatamente como Josué diz a eles. Os 12 homens vão para onde os sacerdotes ainda estão com a arca da aliança no Rio Jordão. Cada homem pega uma pedra grande. Cada homem carrega sua pedra para o lugar onde os israelitas acamparão naquela noite. Quando os homens chegam a esse lugar, eles colocam as pedras no mesmo lugar que as outras pedras.</w:t>
      </w:r>
    </w:p>
    <w:p>
      <w:pPr/>
      <w:r>
        <w:rPr>
          <w:lang w:val="pt_PT" w:bidi="pt_PT"/>
        </w:rPr>
      </w:r>
      <w:r>
        <w:rPr>
          <w:lang w:val="pt_PT" w:bidi="pt_PT"/>
        </w:rPr>
        <w:t>Então Josué escolhe 12 pedras e as coloca no meio do fundo seco do rio, onde os sacerdotes estão de pé com a arca da aliança. Essa pilha de pedras permanece no rio. A pessoa que escreveu essa história escreveu que as pedras permaneceram no rio até o momento em que ele escreveu a história. É possível que, quando a água no rio baixasse, como em outubro ou novembro, o povo pudesse ver a pilha de pedras ainda de pé no meio do rio.</w:t>
      </w:r>
    </w:p>
    <w:p>
      <w:pPr/>
      <w:r>
        <w:rPr>
          <w:lang w:val="pt_PT" w:bidi="pt_PT"/>
        </w:rPr>
      </w:r>
      <w:r>
        <w:rPr>
          <w:lang w:val="pt_PT" w:bidi="pt_PT"/>
        </w:rPr>
        <w:t>Os sacerdotes permanecem no meio do leito do rio até que tudo isso esteja terminado. Todo o povo cruza o rio. Josué fez tudo o que Yahweh lhe ordenou que fizesse. Em histórias anteriores, Moisés também havia dito a Josué que fizesse todas essas coisas quando eles entrassem na Terra Prometida. Com tudo isso terminado, os sacerdotes carregam a arca da aliança do leito seco do rio até a margem oeste do Rio Jordão, onde todo o povo está esperando. O povo assiste aos sacerdotes carregando a arca da aliança para fora do leito do rio.</w:t>
      </w:r>
    </w:p>
    <w:p>
      <w:pPr/>
      <w:r>
        <w:rPr>
          <w:lang w:val="pt_PT" w:bidi="pt_PT"/>
        </w:rPr>
      </w:r>
      <w:r>
        <w:rPr>
          <w:lang w:val="pt_PT" w:bidi="pt_PT"/>
        </w:rPr>
        <w:t>Agora o narrador resume o que acontece e nos diz quantos guerreiros vão para a Terra Prometida. Primeiro, ele nos lembra sobre os guerreiros das três tribos, Manassés, Gade e Rúben. Metade da tribo de Manassés, e as tribos de Gade e Rúben, planejam viver no lado leste do Rio Jordão. Os guerreiros das três tribos estão prontos para a batalha e marcham à frente do restante dos israelitas. Vocês se lembrarão de que essas três tribos haviam concordado com Moisés que iriam na frente dos israelitas para a Terra Prometida quando fosse hora de entrar. Eles ajudariam a lutar e conquistar a Terra Prometida. Incluindo os guerreiros dessas três tribos, provavelmente há cerca de 40.000 homens ao todo. Não temos certeza se isso significa que há na verdade 40.000 homens, ou se há 40 divisões militares desses homens. Esses homens cruzam diante de Yahweh. Isso significa que os homens caminham na frente da arca da aliança. Yahweh está com esses homens enquanto eles cruzam para a terra ao redor de Jericó. A área entre Jericó e o Rio Jordão, a leste de Jericó, é uma ampla área plana às vezes referida como as planícies. A terra no outro lado de Jericó, a oeste, muda rapidamente para colinas e então montanhas.</w:t>
      </w:r>
    </w:p>
    <w:p>
      <w:pPr/>
      <w:r>
        <w:rPr>
          <w:lang w:val="pt_PT" w:bidi="pt_PT"/>
        </w:rPr>
      </w:r>
      <w:r>
        <w:rPr>
          <w:lang w:val="pt_PT" w:bidi="pt_PT"/>
        </w:rPr>
        <w:t>Yahweh faz de Josué um grande líder naquele dia aos olhos de todos os israelitas. Isso significa que todos os israelitas agora olham para Josué como um grande líder. Os israelitas haviam respeitado Moisés como seu líder. Agora os israelitas respeitam Josué da mesma maneira. Os israelitas ficam admirados com Josué, o que significa que eles o respeitam muito pelo resto da vida de Josué.</w:t>
      </w:r>
    </w:p>
    <w:p>
      <w:pPr/>
      <w:r>
        <w:rPr>
          <w:lang w:val="pt_PT" w:bidi="pt_PT"/>
        </w:rPr>
      </w:r>
      <w:r>
        <w:rPr>
          <w:lang w:val="pt_PT" w:bidi="pt_PT"/>
        </w:rPr>
        <w:t>Parem aqui e contem uma história sobre um líder famoso em sua cultura. Por que as pessoas estão admiradas com ele ou ela? O que ele ou ela fez para que as pessoas passassem a respeitá-los e segui-los?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4.1–14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Yahweh diz a Josué que escolha 12 homens para pegar pedras do leito do rio e colocá-las em uma pilha no lugar onde os israelitas acamparão durante a noite.</w:t>
      </w:r>
    </w:p>
    <w:p>
      <w:pPr/>
      <w:r>
        <w:rPr>
          <w:lang w:val="pt_PT" w:bidi="pt_PT"/>
        </w:rPr>
      </w:r>
      <w:r>
        <w:rPr>
          <w:b/>
          <w:lang w:val="pt_PT" w:bidi="pt_PT"/>
        </w:rPr>
        <w:t>Na segunda cena:</w:t>
      </w:r>
      <w:r>
        <w:rPr>
          <w:lang w:val="pt_PT" w:bidi="pt_PT"/>
        </w:rPr>
        <w:t xml:space="preserve"> Josué chama os 12 homens e dá a eles suas instruções. Os homens obedecem a Josué. Josué também monta uma pilha de pedras no leito do rio.</w:t>
      </w:r>
    </w:p>
    <w:p>
      <w:pPr/>
      <w:r>
        <w:rPr>
          <w:lang w:val="pt_PT" w:bidi="pt_PT"/>
        </w:rPr>
      </w:r>
      <w:r>
        <w:rPr>
          <w:b/>
          <w:lang w:val="pt_PT" w:bidi="pt_PT"/>
        </w:rPr>
        <w:t>Na terceira cena:</w:t>
      </w:r>
      <w:r>
        <w:rPr>
          <w:lang w:val="pt_PT" w:bidi="pt_PT"/>
        </w:rPr>
        <w:t xml:space="preserve"> depois que todo o povo cruzou o rio, e as pilhas de pedra foram montadas, os sacerdotes, carregando a arca da aliança, continuaram a travessia do rio.</w:t>
      </w:r>
    </w:p>
    <w:p>
      <w:pPr/>
      <w:r>
        <w:rPr>
          <w:lang w:val="pt_PT" w:bidi="pt_PT"/>
        </w:rPr>
      </w:r>
      <w:r>
        <w:rPr>
          <w:b/>
          <w:lang w:val="pt_PT" w:bidi="pt_PT"/>
        </w:rPr>
        <w:t>Na quarta cena:</w:t>
      </w:r>
      <w:r>
        <w:rPr>
          <w:lang w:val="pt_PT" w:bidi="pt_PT"/>
        </w:rPr>
        <w:t xml:space="preserve"> os guerreiros das tribos de Rúben, Gade e Manassés também cruzam o rio com os outros israelitas.</w:t>
      </w:r>
    </w:p>
    <w:p>
      <w:pPr/>
      <w:r>
        <w:rPr>
          <w:lang w:val="pt_PT" w:bidi="pt_PT"/>
        </w:rPr>
      </w:r>
      <w:r>
        <w:rPr>
          <w:b/>
          <w:lang w:val="pt_PT" w:bidi="pt_PT"/>
        </w:rPr>
        <w:t>Na quinta cena:</w:t>
      </w:r>
      <w:r>
        <w:rPr>
          <w:lang w:val="pt_PT" w:bidi="pt_PT"/>
        </w:rPr>
        <w:t xml:space="preserve"> Yahweh faz de Josué um grande líder aos olhos dos israelitas. Os israelitas respeitam Josué assim como respeitaram Moisés.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sacerdotes carregando a arca da aliança</w:t>
      </w:r>
    </w:p>
    <w:p>
      <w:pPr>
        <w:pStyle w:val="ListBullet"/>
        <w:spacing w:line="240" w:lineRule="auto"/>
        <w:ind w:left="720"/>
      </w:pPr>
      <w:r>
        <w:rPr>
          <w:lang w:val="pt_PT" w:bidi="pt_PT"/>
        </w:rPr>
      </w:r>
      <w:r>
        <w:rPr>
          <w:lang w:val="pt_PT" w:bidi="pt_PT"/>
        </w:rPr>
        <w:t>Os 12 homens, um de cada tribo</w:t>
      </w:r>
    </w:p>
    <w:p>
      <w:pPr>
        <w:pStyle w:val="ListBullet"/>
        <w:spacing w:line="240" w:lineRule="auto"/>
        <w:ind w:left="720"/>
      </w:pPr>
      <w:r>
        <w:rPr>
          <w:lang w:val="pt_PT" w:bidi="pt_PT"/>
        </w:rPr>
      </w:r>
      <w:r>
        <w:rPr>
          <w:lang w:val="pt_PT" w:bidi="pt_PT"/>
        </w:rPr>
        <w:t>Os guerreiros armados das tribos de Rúben, Gade e a meia tribo de Manassés</w:t>
      </w:r>
    </w:p>
    <w:p>
      <w:pPr>
        <w:pStyle w:val="ListBullet"/>
        <w:spacing w:line="240" w:lineRule="auto"/>
        <w:ind w:left="720"/>
      </w:pPr>
      <w:r>
        <w:rPr>
          <w:lang w:val="pt_PT" w:bidi="pt_PT"/>
        </w:rPr>
      </w:r>
      <w:r>
        <w:rPr>
          <w:lang w:val="pt_PT" w:bidi="pt_PT"/>
        </w:rPr>
        <w:t>As famílias dos guerreiros das tribos de Rúben, Gade e Manassés não são mencionadas, mas elas estavam presentes — elas permanecem no lado leste do Rio Jordão</w:t>
      </w:r>
    </w:p>
    <w:p>
      <w:pPr>
        <w:pStyle w:val="ListBullet"/>
        <w:spacing w:line="240" w:lineRule="auto"/>
        <w:ind w:left="720"/>
      </w:pPr>
      <w:r>
        <w:rPr>
          <w:lang w:val="pt_PT" w:bidi="pt_PT"/>
        </w:rPr>
      </w:r>
      <w:r>
        <w:rPr>
          <w:lang w:val="pt_PT" w:bidi="pt_PT"/>
        </w:rPr>
        <w:t>Moisés é mencionado</w:t>
      </w:r>
    </w:p>
    <w:p>
      <w:pPr/>
      <w:r>
        <w:rPr>
          <w:lang w:val="pt_PT" w:bidi="pt_PT"/>
        </w:rPr>
      </w:r>
      <w:r>
        <w:rPr>
          <w:lang w:val="pt_PT" w:bidi="pt_PT"/>
        </w:rPr>
        <w:t>Em grupo, prestem atenção às partes do cenário da passagem:</w:t>
      </w:r>
    </w:p>
    <w:p>
      <w:pPr/>
      <w:r>
        <w:rPr>
          <w:lang w:val="pt_PT" w:bidi="pt_PT"/>
        </w:rPr>
      </w:r>
      <w:r>
        <w:rPr>
          <w:lang w:val="pt_PT" w:bidi="pt_PT"/>
        </w:rPr>
        <w:t>Essa história começa depois que todos os israelitas cruzaram o rio. Então a história volta no tempo e nos diz o que aconteceu enquanto o povo cruzava o rio. E então a história retorna para onde começou — com todos os israelitas do outro lado do rio! Essa é uma maneira normal pela qual o povo no tempo de Josué contava histórias. Enquanto vocês ouvem essa história, podem se sentir confusos sobre quando cada evento aconteceu.</w:t>
      </w:r>
    </w:p>
    <w:p>
      <w:pPr/>
      <w:r>
        <w:rPr>
          <w:lang w:val="pt_PT" w:bidi="pt_PT"/>
        </w:rPr>
      </w:r>
      <w:r>
        <w:rPr>
          <w:lang w:val="pt_PT" w:bidi="pt_PT"/>
        </w:rPr>
        <w:t>Parem aqui e discutam a seguinte pergunta: pensem em histórias que vocês contam, e tentem dar um exemplo de contar uma história que vocês não contam completamente em ordem. Como seu público acompanha a sua história? Pause o áudio aqui.</w:t>
      </w:r>
    </w:p>
    <w:p>
      <w:pPr/>
      <w:r>
        <w:rPr>
          <w:lang w:val="pt_PT" w:bidi="pt_PT"/>
        </w:rPr>
      </w:r>
      <w:r>
        <w:rPr>
          <w:lang w:val="pt_PT" w:bidi="pt_PT"/>
        </w:rPr>
        <w:t>A cena um começa dizendo que todos os israelitas cruzaram o Jordão. Então Yahweh fala com Josué e diz a Josué que selecione um homem de cada uma das 12 tribos. Os 12 homens voltarão ao fundo do rio, até onde os sacerdotes estão parados com a arca da aliança. Cada um dos 12 homens pegará uma pedra que ele pode carregar em seu ombro. Yahweh diz a Josué que essas pedras serão colocadas em uma pilha no lugar onde o povo acampará durante a noite. Quando Yahweh fala com Josué, parece que Yahweh poderia estar falando com os 12 representantes tribais e com Josué ao mesmo tempo.</w:t>
      </w:r>
    </w:p>
    <w:p>
      <w:pPr/>
      <w:r>
        <w:rPr>
          <w:lang w:val="pt_PT" w:bidi="pt_PT"/>
        </w:rPr>
      </w:r>
      <w:r>
        <w:rPr>
          <w:lang w:val="pt_PT" w:bidi="pt_PT"/>
        </w:rPr>
        <w:t>Sabemos da passagem anterior que Josué já escolheu esses homens. Agora, na cena dois, Josué chama esses 12 homens para virem à frente. Josué repete as instruções de Yahweh. Josué muda o nome da arca da aliança e a chama de “arca de Yahweh, seu Deus”. Embora Josué use um nome diferente, esta é a mesma caixa santa. Josué diz aos homens que essas pedras serão uma mensagem a seus descendentes. Josué diz que, no futuro, os filhos perguntarão sobre essas pedras e por que elas estão lá. Josué diz que os israelitas devem dizer aos filhos como Yahweh interrompeu o fluxo do rio para que o povo pudesse cruzar. A arca da aliança simboliza a presença de Yahweh, então quando os sacerdotes a carregavam, Yahweh interrompeu o fluxo de água. As pedras serão um memorial que lembrará ao povo em gerações futuras do que Yahweh fez por eles naquele dia ao cruzar o Rio Jordão. Os 12 homens obedecem a Josué, e cada homem recolhe uma pedra para carregar em seu ombro. Os 12 homens carregam suas pedras para o lugar onde eles acamparão durante a noite, e colocam as pedras em uma pilha, ou constroem um memorial, nesse lugar. Essas pedras são grandes o suficiente para formar uma grande pilha quando todas as 12 estão juntas, mas pequenas o suficiente para que um homem possa carregar uma em seu ombro.</w:t>
      </w:r>
    </w:p>
    <w:p>
      <w:pPr/>
      <w:r>
        <w:rPr>
          <w:lang w:val="pt_PT" w:bidi="pt_PT"/>
        </w:rPr>
      </w:r>
      <w:r>
        <w:rPr>
          <w:lang w:val="pt_PT" w:bidi="pt_PT"/>
        </w:rPr>
        <w:t>Parem aqui e pensem nos 12 homens carregando as pedras em seus ombros, e então as empilhando em um lugar. Como vocês descreverão essa ação? Pause este áudio aqui.</w:t>
      </w:r>
    </w:p>
    <w:p>
      <w:pPr/>
      <w:r>
        <w:rPr>
          <w:lang w:val="pt_PT" w:bidi="pt_PT"/>
        </w:rPr>
      </w:r>
      <w:r>
        <w:rPr>
          <w:lang w:val="pt_PT" w:bidi="pt_PT"/>
        </w:rPr>
        <w:t>Então Josué vai para o leito do rio até onde os sacerdotes ainda estão de pé com a arca da aliança. Josué provavelmente faz com que homens o ajudem a reunir pedras do leito do rio, e ele faz uma pilha delas bem onde os sacerdotes estão de pé. Quando a água no rio estava baixa, o povo podia ver essa pilha de pedras ainda de pé.</w:t>
      </w:r>
    </w:p>
    <w:p>
      <w:pPr/>
      <w:r>
        <w:rPr>
          <w:lang w:val="pt_PT" w:bidi="pt_PT"/>
        </w:rPr>
      </w:r>
      <w:r>
        <w:rPr>
          <w:lang w:val="pt_PT" w:bidi="pt_PT"/>
        </w:rPr>
        <w:t>Na cena três, depois que todas essas coisas são feitas, e todos cruzaram o rio, os sacerdotes cruzam o rio com a arca da aliança. Isso significa que todas as instruções que Yahweh havia dado foram cumpridas, e todas as instruções que Moisés havia dado a Josué foram cumpridas. O povo fez tudo o que deveria ter feito.</w:t>
      </w:r>
    </w:p>
    <w:p>
      <w:pPr/>
      <w:r>
        <w:rPr>
          <w:lang w:val="pt_PT" w:bidi="pt_PT"/>
        </w:rPr>
      </w:r>
      <w:r>
        <w:rPr>
          <w:lang w:val="pt_PT" w:bidi="pt_PT"/>
        </w:rPr>
        <w:t>Na cena quatro, o narrador dá mais detalhes sobre quem está no grupo de israelitas que atravessou o rio. Os guerreiros das tribos de Rúben, Gade e a meia tribo de Manassés foram à frente dos outros israelitas, assim como haviam prometido a Moisés, conforme relatado anteriormente. Juntamente com o restante dos guerreiros israelitas, provavelmente há cerca de 40.000 guerreiros ao todo. Yahweh está com esses homens.</w:t>
      </w:r>
    </w:p>
    <w:p>
      <w:pPr/>
      <w:r>
        <w:rPr>
          <w:lang w:val="pt_PT" w:bidi="pt_PT"/>
        </w:rPr>
      </w:r>
      <w:r>
        <w:rPr>
          <w:lang w:val="pt_PT" w:bidi="pt_PT"/>
        </w:rPr>
        <w:t>Na cena cinco, Yahweh faz de Josué um grande líder naquele dia. Todos os israelitas olham para Josué e veem um grande líder. Os israelitas respeitam Josué assim como respeitaram Moisés. Esse respeito e admiração continuam pelo resto da vida de Josué.</w:t>
      </w:r>
    </w:p>
    <w:p>
      <w:pPr/>
      <w:r>
        <w:rPr>
          <w:lang w:val="pt_PT" w:bidi="pt_PT"/>
        </w:rPr>
      </w:r>
      <w:r>
        <w:rPr>
          <w:lang w:val="pt_PT" w:bidi="pt_PT"/>
        </w:rPr>
        <w:t>Parem aqui e escolham um lugar para representar o lado leste e o lado oeste do Rio Jordão. Os israelitas estão todos no lado oeste do rio. As mulheres e crianças das tribos de Rúben, Dã e a meia tribo de Manassés devem estar no lado leste do rio. Eles não são mencionados nessa história, mas eles estavam lá. Mostre o Rio Jordão, que passa entre esses dois lugares. Mostre que a água que flui pelo rio parou, e o leito do rio está seco. Agora coloque alguns sacerdotes carregando a arca da aliança no meio do rio. Agora enquanto vocês encenam a história, seus personagens podem se mover para frente e para trás do leito do rio até a margem oeste do Rio Jordão.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4.1–14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sacerdotes carregando a arca da aliança</w:t>
      </w:r>
    </w:p>
    <w:p>
      <w:pPr>
        <w:pStyle w:val="ListBullet"/>
        <w:spacing w:line="240" w:lineRule="auto"/>
        <w:ind w:left="720"/>
      </w:pPr>
      <w:r>
        <w:rPr>
          <w:lang w:val="pt_PT" w:bidi="pt_PT"/>
        </w:rPr>
      </w:r>
      <w:r>
        <w:rPr>
          <w:lang w:val="pt_PT" w:bidi="pt_PT"/>
        </w:rPr>
        <w:t>Os 12 homens, um de cada tribo</w:t>
      </w:r>
    </w:p>
    <w:p>
      <w:pPr>
        <w:pStyle w:val="ListBullet"/>
        <w:spacing w:line="240" w:lineRule="auto"/>
        <w:ind w:left="720"/>
      </w:pPr>
      <w:r>
        <w:rPr>
          <w:lang w:val="pt_PT" w:bidi="pt_PT"/>
        </w:rPr>
      </w:r>
      <w:r>
        <w:rPr>
          <w:lang w:val="pt_PT" w:bidi="pt_PT"/>
        </w:rPr>
        <w:t>Os guerreiros armados das tribos de Rúben, Gade e Manassés.</w:t>
      </w:r>
    </w:p>
    <w:p>
      <w:pPr>
        <w:pStyle w:val="ListBullet"/>
        <w:spacing w:line="240" w:lineRule="auto"/>
        <w:ind w:left="720"/>
      </w:pPr>
      <w:r>
        <w:rPr>
          <w:lang w:val="pt_PT" w:bidi="pt_PT"/>
        </w:rPr>
      </w:r>
      <w:r>
        <w:rPr>
          <w:lang w:val="pt_PT" w:bidi="pt_PT"/>
        </w:rPr>
        <w:t>As famílias dos guerreiros das tribos de Rúben, Gade e Manassés não são mencionadas, mas elas estavam presentes — elas permanecem no lado leste do Rio Jordão</w:t>
      </w:r>
    </w:p>
    <w:p>
      <w:pPr>
        <w:pStyle w:val="ListBullet"/>
        <w:spacing w:line="240" w:lineRule="auto"/>
        <w:ind w:left="720"/>
      </w:pPr>
      <w:r>
        <w:rPr>
          <w:lang w:val="pt_PT" w:bidi="pt_PT"/>
        </w:rPr>
      </w:r>
      <w:r>
        <w:rPr>
          <w:lang w:val="pt_PT" w:bidi="pt_PT"/>
        </w:rPr>
        <w:t>Moisés é mencionado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todos os israelitas cruzaram o Rio Jordão. Então, Yahweh diz a Moisés que selecione 1 homem de cada uma das 12 tribos. Esses 12 homens devem voltar ao centro do leito do rio, onde os sacerdotes ainda estão de pé com a arca da aliança. Cada homem deve selecionar uma pedra que possa carregar em seu ombro. Os homens carregarão essas 12 pedras para o lugar onde o povo acampará durante a noite. Os homens devem colocar essas pedras em uma pilha lá.</w:t>
      </w:r>
    </w:p>
    <w:p>
      <w:pPr/>
      <w:r>
        <w:rPr>
          <w:lang w:val="pt_PT" w:bidi="pt_PT"/>
        </w:rPr>
      </w:r>
      <w:r>
        <w:rPr>
          <w:lang w:val="pt_PT" w:bidi="pt_PT"/>
        </w:rPr>
        <w:t>Na cena dois, Josué chama os 12 homens que Josué já selecionou e dá aos 12 homens as instruções de Yahweh. Josué acrescenta explicações adicionais. Josué diz que essas pedras serão usadas para construir um memorial, ou algo para lembrar aos israelitas do que Yahweh fez por eles naquele dia. Josué diz aos homens que, no futuro, os filhos perguntarão sobre a pilha de pedras. Quando os filhos perguntarem, os adultos devem explicar o que Yahweh fez pelos israelitas. Yahweh interrompeu o fluxo de água no rio para que o povo pudesse cruzar em terra seca. Essas pedras devem ser um memorial para sempre.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aos 12 homens: “Como vocês se sentem sobre essa tarefa?” Vocês podem ouvir:</w:t>
      </w:r>
    </w:p>
    <w:p>
      <w:pPr>
        <w:pStyle w:val="ListBullet"/>
        <w:spacing w:line="240" w:lineRule="auto"/>
        <w:ind w:left="720"/>
      </w:pPr>
      <w:r>
        <w:rPr>
          <w:lang w:val="pt_PT" w:bidi="pt_PT"/>
        </w:rPr>
      </w:r>
      <w:r>
        <w:rPr>
          <w:lang w:val="pt_PT" w:bidi="pt_PT"/>
        </w:rPr>
        <w:t>Pergunte a Josué: “Como você está se sentindo?”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três, os sacerdotes que estão carregando a arca da aliança continuam a atravessar o rio e saem do leito do rio para estar com os outros israelitas no lado oeste do Rio Jordão.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aos sacerdotes: “O que vocês estavam sentindo quando estavam de pé no meio do fundo seco do rio?”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quatro, o narrador descreve os guerreiros que cruzam à frente dos outros israelitas. Os guerreiros das tribos de Rúben, Gade e a meia tribo de Manassés lideram os israelitas na travessia do leito seco do rio. Juntamente com os outros israelitas, há 40.000 guerreiros, e todos eles estão prontos para a batalha. Yahweh está com esses homens.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 esses homens “Como vocês estão se sentindo?”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cinco, Yahweh faz de Josué um grande líder aos olhos de todos os israelitas. Enquanto Josué viver, o povo olhará para Josué com a mesma admiração e respeito que teve por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a Josué: “Como você está se sentindo hoje?” Vocês podem ouvir:</w:t>
      </w:r>
    </w:p>
    <w:p>
      <w:pPr>
        <w:pStyle w:val="ListBullet"/>
        <w:spacing w:line="240" w:lineRule="auto"/>
        <w:ind w:left="720"/>
      </w:pPr>
      <w:r>
        <w:rPr>
          <w:lang w:val="pt_PT" w:bidi="pt_PT"/>
        </w:rPr>
      </w:r>
      <w:r>
        <w:rPr>
          <w:lang w:val="pt_PT" w:bidi="pt_PT"/>
        </w:rPr>
        <w:t>Perguntem aos israelitas: “Como vocês estão se sentindo?” Vocês podem ouvir: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4.1–14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Depois que toda a </w:t>
      </w:r>
      <w:r>
        <w:rPr>
          <w:b/>
          <w:lang w:val="pt_PT" w:bidi="pt_PT"/>
        </w:rPr>
        <w:t>nação</w:t>
      </w:r>
      <w:r>
        <w:rPr>
          <w:lang w:val="pt_PT" w:bidi="pt_PT"/>
        </w:rPr>
        <w:t xml:space="preserve"> de Israel cruza o </w:t>
      </w:r>
      <w:r>
        <w:rPr>
          <w:b/>
          <w:lang w:val="pt_PT" w:bidi="pt_PT"/>
        </w:rPr>
        <w:t>Rio Jordão</w:t>
      </w:r>
      <w:r>
        <w:rPr>
          <w:lang w:val="pt_PT" w:bidi="pt_PT"/>
        </w:rPr>
        <w:t xml:space="preserve">, </w:t>
      </w:r>
      <w:r>
        <w:rPr>
          <w:b/>
          <w:lang w:val="pt_PT" w:bidi="pt_PT"/>
        </w:rPr>
        <w:t>Yahweh</w:t>
      </w:r>
      <w:r>
        <w:rPr>
          <w:lang w:val="pt_PT" w:bidi="pt_PT"/>
        </w:rPr>
        <w:t xml:space="preserve"> fala com Josué. Yahweh é o nome pessoal de Deus. Usem as mesmas palavras para Yahweh, nação e Rio Jordão que vocês têm usado. </w:t>
      </w:r>
      <w:r>
        <w:rPr>
          <w:lang w:val="pt_PT" w:bidi="pt_PT"/>
        </w:rPr>
        <w:t>Yahweh</w:t>
      </w:r>
      <w:r>
        <w:rPr>
          <w:lang w:val="pt_PT" w:bidi="pt_PT"/>
        </w:rPr>
        <w:t xml:space="preserve">, </w:t>
      </w:r>
      <w:r>
        <w:rPr>
          <w:lang w:val="pt_PT" w:bidi="pt_PT"/>
        </w:rPr>
        <w:t>nação</w:t>
      </w:r>
      <w:r>
        <w:rPr>
          <w:lang w:val="pt_PT" w:bidi="pt_PT"/>
        </w:rPr>
        <w:t xml:space="preserve"> e </w:t>
      </w:r>
      <w:r>
        <w:rPr>
          <w:lang w:val="pt_PT" w:bidi="pt_PT"/>
        </w:rPr>
        <w:t>Rio Jordão</w:t>
      </w:r>
      <w:r>
        <w:rPr>
          <w:lang w:val="pt_PT" w:bidi="pt_PT"/>
        </w:rPr>
        <w:t xml:space="preserve"> são discutidos no Glossário Mestre.</w:t>
      </w:r>
    </w:p>
    <w:p>
      <w:pPr/>
      <w:r>
        <w:rPr>
          <w:lang w:val="pt_PT" w:bidi="pt_PT"/>
        </w:rPr>
      </w:r>
      <w:r>
        <w:rPr>
          <w:lang w:val="pt_PT" w:bidi="pt_PT"/>
        </w:rPr>
        <w:t xml:space="preserve">Josué diz aos 12 homens que havia escolhido que fossem para o meio do rio, à frente da “arca de Yahweh, seu Deus”. Essa é a mesma caixa especial que a </w:t>
      </w:r>
      <w:r>
        <w:rPr>
          <w:b/>
          <w:lang w:val="pt_PT" w:bidi="pt_PT"/>
        </w:rPr>
        <w:t>arca da aliança</w:t>
      </w:r>
      <w:r>
        <w:rPr>
          <w:lang w:val="pt_PT" w:bidi="pt_PT"/>
        </w:rPr>
        <w:t xml:space="preserve">. Josué dá a esta caixa santa um nome diferente nesse momento. Ao traduzirem, vocês querem ter certeza de que o povo entenda que essa é a mesma caixa. A </w:t>
      </w:r>
      <w:r>
        <w:rPr>
          <w:b/>
          <w:lang w:val="pt_PT" w:bidi="pt_PT"/>
        </w:rPr>
        <w:t>arca da aliança</w:t>
      </w:r>
      <w:r>
        <w:rPr>
          <w:lang w:val="pt_PT" w:bidi="pt_PT"/>
        </w:rPr>
        <w:t xml:space="preserve"> é discutida no Glossário Mestre. A frase “Yahweh, seu </w:t>
      </w:r>
      <w:r>
        <w:rPr>
          <w:b/>
          <w:lang w:val="pt_PT" w:bidi="pt_PT"/>
        </w:rPr>
        <w:t>Deus</w:t>
      </w:r>
      <w:r>
        <w:rPr>
          <w:lang w:val="pt_PT" w:bidi="pt_PT"/>
        </w:rPr>
        <w:t xml:space="preserve">” aparece muitas vezes nas escrituras. Usem as mesmas palavras para a tradução que vocês têm usado, e lembrem-se de que </w:t>
      </w:r>
      <w:r>
        <w:rPr>
          <w:lang w:val="pt_PT" w:bidi="pt_PT"/>
        </w:rPr>
        <w:t>Deus</w:t>
      </w:r>
      <w:r>
        <w:rPr>
          <w:lang w:val="pt_PT" w:bidi="pt_PT"/>
        </w:rPr>
        <w:t xml:space="preserve"> também está no Glossário Mestre.</w:t>
      </w:r>
    </w:p>
    <w:p>
      <w:pPr/>
      <w:r>
        <w:rPr>
          <w:lang w:val="pt_PT" w:bidi="pt_PT"/>
        </w:rPr>
      </w:r>
      <w:r>
        <w:rPr>
          <w:lang w:val="pt_PT" w:bidi="pt_PT"/>
        </w:rPr>
        <w:t xml:space="preserve">Josué diz aos 12 homens que cada homem deve pegar uma pedra do leito do rio onde os </w:t>
      </w:r>
      <w:r>
        <w:rPr>
          <w:b/>
          <w:lang w:val="pt_PT" w:bidi="pt_PT"/>
        </w:rPr>
        <w:t>sacerdotes</w:t>
      </w:r>
      <w:r>
        <w:rPr>
          <w:lang w:val="pt_PT" w:bidi="pt_PT"/>
        </w:rPr>
        <w:t xml:space="preserve"> estão de pé, e carregar a pedra para o lugar onde os israelitas devem acampar naquela noite. Usem a mesma palavra para sacerdotes que vocês usaram em passagens anteriores, e lembrem-se de que </w:t>
      </w:r>
      <w:r>
        <w:rPr>
          <w:lang w:val="pt_PT" w:bidi="pt_PT"/>
        </w:rPr>
        <w:t>sacerdote</w:t>
      </w:r>
      <w:r>
        <w:rPr>
          <w:lang w:val="pt_PT" w:bidi="pt_PT"/>
        </w:rPr>
        <w:t xml:space="preserve"> está no Glossário Mestre. Os homens usaram as pedras para construir um </w:t>
      </w:r>
      <w:r>
        <w:rPr>
          <w:b/>
          <w:lang w:val="pt_PT" w:bidi="pt_PT"/>
        </w:rPr>
        <w:t>memorial</w:t>
      </w:r>
      <w:r>
        <w:rPr>
          <w:lang w:val="pt_PT" w:bidi="pt_PT"/>
        </w:rPr>
        <w:t xml:space="preserve"> como um </w:t>
      </w:r>
      <w:r>
        <w:rPr>
          <w:b/>
          <w:lang w:val="pt_PT" w:bidi="pt_PT"/>
        </w:rPr>
        <w:t>sinal</w:t>
      </w:r>
      <w:r>
        <w:rPr>
          <w:lang w:val="pt_PT" w:bidi="pt_PT"/>
        </w:rPr>
        <w:t xml:space="preserve"> para o povo. Nas gerações futuras, os filhos perguntariam o que as pedras significavam. Um memorial pode ser qualquer objeto, mas nessa história, o memorial é um monumento de pedra montado para lembrar as pessoas de um evento. Um sinal nessa história é um objeto que dá uma mensagem. Essas pedras lembrarão aos israelitas do que Yahweh havia feito por eles quando Yahweh interrompeu a água no rio para que o povo pudesse cruzar em solo seco.</w:t>
      </w:r>
    </w:p>
    <w:p>
      <w:pPr/>
      <w:r>
        <w:rPr>
          <w:lang w:val="pt_PT" w:bidi="pt_PT"/>
        </w:rPr>
      </w:r>
      <w:r>
        <w:rPr>
          <w:lang w:val="pt_PT" w:bidi="pt_PT"/>
        </w:rPr>
        <w:t xml:space="preserve">Parem aqui e discutam quais palavras vocês usarão para </w:t>
      </w:r>
      <w:r>
        <w:rPr>
          <w:b/>
          <w:lang w:val="pt_PT" w:bidi="pt_PT"/>
        </w:rPr>
        <w:t>memorial</w:t>
      </w:r>
      <w:r>
        <w:rPr>
          <w:lang w:val="pt_PT" w:bidi="pt_PT"/>
        </w:rPr>
        <w:t xml:space="preserve"> e </w:t>
      </w:r>
      <w:r>
        <w:rPr>
          <w:b/>
          <w:lang w:val="pt_PT" w:bidi="pt_PT"/>
        </w:rPr>
        <w:t>sinal</w:t>
      </w:r>
      <w:r>
        <w:rPr>
          <w:lang w:val="pt_PT" w:bidi="pt_PT"/>
        </w:rPr>
        <w:t>. Pause este áudio aqui.</w:t>
      </w:r>
    </w:p>
    <w:p>
      <w:pPr/>
      <w:r>
        <w:rPr>
          <w:lang w:val="pt_PT" w:bidi="pt_PT"/>
        </w:rPr>
      </w:r>
      <w:r>
        <w:rPr>
          <w:lang w:val="pt_PT" w:bidi="pt_PT"/>
        </w:rPr>
        <w:t>Os guerreiros, ou homens de combate, das tribos de Rúben, Gade e a meia tribo de Manassés também cruzam o rio. Usem os mesmos nomes para essas tribos que vocês usaram em traduções anteriores.</w:t>
      </w:r>
    </w:p>
    <w:p>
      <w:pPr/>
      <w:r>
        <w:rPr>
          <w:lang w:val="pt_PT" w:bidi="pt_PT"/>
        </w:rPr>
      </w:r>
      <w:r>
        <w:rPr>
          <w:lang w:val="pt_PT" w:bidi="pt_PT"/>
        </w:rPr>
        <w:t xml:space="preserve">Yahweh faz de Josué um grande líder. O povo respeita Josué da mesma maneira que respeitou Moisés. O povo está </w:t>
      </w:r>
      <w:r>
        <w:rPr>
          <w:b/>
          <w:lang w:val="pt_PT" w:bidi="pt_PT"/>
        </w:rPr>
        <w:t>maravilhado com</w:t>
      </w:r>
      <w:r>
        <w:rPr>
          <w:lang w:val="pt_PT" w:bidi="pt_PT"/>
        </w:rPr>
        <w:t xml:space="preserve"> Josué da mesma maneira que estava com Moisés. Estar “admirado com alguém” significa ter sentimentos como medo, reverência e admiração por alguém.</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4:15–5:1</w:t>
      </w:r>
      <w:r>
        <w:rPr>
          <w:lang w:val="pt_PT" w:bidi="pt_PT"/>
        </w:rPr>
      </w:r>
    </w:p>
    <w:p>
      <w:pPr>
        <w:pStyle w:val="Heading3"/>
      </w:pPr>
      <w:r>
        <w:rPr>
          <w:lang w:val="pt_PT" w:bidi="pt_PT"/>
        </w:rPr>
        <w:t>Ouvir e Sentir</w:t>
      </w:r>
    </w:p>
    <w:p>
      <w:pPr/>
      <w:r>
        <w:rPr>
          <w:lang w:val="pt_PT" w:bidi="pt_PT"/>
        </w:rPr>
      </w:r>
      <w:r>
        <w:rPr>
          <w:lang w:val="pt_PT" w:bidi="pt_PT"/>
        </w:rPr>
        <w:t>Nesta etapa, ouçam Josué 4.15–5.1 e guardem em seus corações.</w:t>
      </w:r>
    </w:p>
    <w:p>
      <w:pPr/>
      <w:r>
        <w:rPr>
          <w:lang w:val="pt_PT" w:bidi="pt_PT"/>
        </w:rPr>
      </w:r>
      <w:r>
        <w:rPr>
          <w:lang w:val="pt_PT" w:bidi="pt_PT"/>
        </w:rPr>
        <w:t>Ouçam uma versão em áudio de Josué 4.15–5.1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4.15–5.1 na tradução mais fácil de entender.</w:t>
      </w:r>
    </w:p>
    <w:p>
      <w:pPr/>
      <w:r>
        <w:rPr>
          <w:lang w:val="pt_PT" w:bidi="pt_PT"/>
        </w:rPr>
      </w:r>
      <w:r>
        <w:rPr>
          <w:lang w:val="pt_PT" w:bidi="pt_PT"/>
        </w:rPr>
        <w:t>Essa passagem é a conclusão da história dos israelitas cruzando o Rio Jordão. O narrador repete e resume o que aconteceu, e ele dá mais alguns detalhes. Na passagem anterior, os israelitas cruzaram o Rio Jordão em solo seco, e os sacerdotes subiram do fundo seco do rio carregando a arca da aliança. Agora, essa passagem começa com os sacerdotes e a arca da aliança ainda no meio do leito do rio. O narrador volta para se concentrar em uma parte da história, e dá informações adicionais.</w:t>
      </w:r>
    </w:p>
    <w:p>
      <w:pPr/>
      <w:r>
        <w:rPr>
          <w:lang w:val="pt_PT" w:bidi="pt_PT"/>
        </w:rPr>
      </w:r>
      <w:r>
        <w:rPr>
          <w:lang w:val="pt_PT" w:bidi="pt_PT"/>
        </w:rPr>
        <w:t>Yahweh diz a Josué que ordene que os sacerdotes saiam do leito do rio com a arca do testemunho, que é a mesma coisa que a arca da aliança. Josué faz como Yahweh ordena e diz aos sacerdotes, que carregam a arca da aliança, que saiam do leito do rio. Assim que os sacerdotes estão de pé na margem oeste do Rio Jordão, a água começa a fluir no Rio Jordão novamente. Há tanta água que o rio sai das margens e inunda essa área.</w:t>
      </w:r>
    </w:p>
    <w:p>
      <w:pPr/>
      <w:r>
        <w:rPr>
          <w:lang w:val="pt_PT" w:bidi="pt_PT"/>
        </w:rPr>
      </w:r>
      <w:r>
        <w:rPr>
          <w:lang w:val="pt_PT" w:bidi="pt_PT"/>
        </w:rPr>
        <w:t>Os israelitas cruzam o rio no décimo dia do primeiro mês. Os israelitas seguiam um calendário lunar, o que significa um calendário no qual o novo mês começava com uma lua nova. O primeiro mês ocorre entre março e abril. Os israelitas vagaram pelo deserto por 40 anos depois que deixaram o Egito. A maioria das pessoas acredita que os eventos nessa passagem aconteceram no primeiro mês do 41º ano depois da saída do Egito.</w:t>
      </w:r>
    </w:p>
    <w:p>
      <w:pPr/>
      <w:r>
        <w:rPr>
          <w:lang w:val="pt_PT" w:bidi="pt_PT"/>
        </w:rPr>
      </w:r>
      <w:r>
        <w:rPr>
          <w:lang w:val="pt_PT" w:bidi="pt_PT"/>
        </w:rPr>
        <w:t>O povo cruza o rio e monta seu primeiro acampamento em um lugar chamado Gilgal, que fica a leste de Jericó. Isso significa que o acampamento fica entre Jericó e o Rio Jordão. Não sabemos a localização exata de Gilgal. Esse nome ocorrerá novamente em outros livros do Antigo Testamento, mas não sabemos se o Gilgal posterior é o mesmo que esse Gilgal. O povo vai para esse lugar para acampar, e Josué faz com que eles empilhem as 12 pedras que pegaram do rio nesse local de acampamento, como aprendemos na última passagem.</w:t>
      </w:r>
    </w:p>
    <w:p>
      <w:pPr/>
      <w:r>
        <w:rPr>
          <w:lang w:val="pt_PT" w:bidi="pt_PT"/>
        </w:rPr>
      </w:r>
      <w:r>
        <w:rPr>
          <w:lang w:val="pt_PT" w:bidi="pt_PT"/>
        </w:rPr>
        <w:t>Depois que os homens empilham as 12 pedras, Josué fala com os israelitas. Josué diz a eles que, no futuro, seus filhos, ou seus descendentes, perguntarão por que as 12 pedras estão lá. Os descendentes perguntarão o que as 12 pedras significam. Josué diz aos israelitas que as pedras devem lembrar aos descendentes dos israelitas que Yahweh interrompeu o fluxo do Rio Jordão para que os israelitas pudessem atravessar em solo seco. Da mesma maneira, Yahweh havia secado o Mar Vermelho para que os israelitas atravessassem quando deixaram o Egito. Josué diz que todo o povo saberá agora que a mão de Yahweh é poderosa, que é outra maneira de dizer que Yahweh tem grande poder. Por causa do grande poder de Yahweh, as pessoas devem temer a Yahweh, o Deus dos israelitas, para sempre. Em outras palavras, as pessoas reconhecerão a majestade de Yahweh e confiarão nele para fazer o que ele promete fazer.</w:t>
      </w:r>
    </w:p>
    <w:p>
      <w:pPr/>
      <w:r>
        <w:rPr>
          <w:lang w:val="pt_PT" w:bidi="pt_PT"/>
        </w:rPr>
      </w:r>
      <w:r>
        <w:rPr>
          <w:lang w:val="pt_PT" w:bidi="pt_PT"/>
        </w:rPr>
        <w:t>Os amorreus e os cananeus vivem a oeste do Rio Jordão. Embora tenhamos ouvido muitos nomes para os grupos de pessoas que vivem em Canaã, os nomes amorreus e cananeus muitas vezes se referem a todos esses grupos de pessoas juntos. Os reis desse povo ouvem como Yahweh secou o Rio Jordão para os israelitas. Nessa terra, cada cidade tem seu próprio rei. O rei governa sobre a cidade e as pequenas aldeias ao redor dessa cidade. Quando todos esses reis ouvem essas notícias, seus corações desfalecem e eles ficam paralisados de medo.</w:t>
      </w:r>
    </w:p>
    <w:p>
      <w:pPr/>
      <w:r>
        <w:rPr>
          <w:lang w:val="pt_PT" w:bidi="pt_PT"/>
        </w:rPr>
      </w:r>
      <w:r>
        <w:rPr>
          <w:lang w:val="pt_PT" w:bidi="pt_PT"/>
        </w:rPr>
        <w:t>Parem aqui e discutam a seguinte pergunta: falem sobre um evento terrível que está chegando. Pode ser uma tempestade muito ruim, ou uma guerra, ou algum outro evento terrível. Descreva como as pessoas se sentem. Que tipos de coisas eles fazem para se preparar para o evento terrível? Pause o áudio aqui.</w:t>
      </w:r>
    </w:p>
    <w:p>
      <w:pPr/>
      <w:r>
        <w:rPr>
          <w:lang w:val="pt_PT" w:bidi="pt_PT"/>
        </w:rPr>
      </w:r>
      <w:r>
        <w:rPr>
          <w:lang w:val="pt_PT" w:bidi="pt_PT"/>
        </w:rPr>
        <w:t>Pausem aqui e olhem para o mapa que mostra Gilgal e onde os diferentes grupos de pessoas vivem em Canaã. Pause o áudio aqui.</w:t>
      </w:r>
    </w:p>
    <w:p>
      <w:pPr/>
      <w:r>
        <w:rPr>
          <w:lang w:val="pt_PT" w:bidi="pt_PT"/>
        </w:rPr>
      </w:r>
      <w:r>
        <w:rPr>
          <w:lang w:val="pt_PT" w:bidi="pt_PT"/>
        </w:rPr>
        <w:t>As notícias do que Yahweh fez pelos israelitas se espalham rapidamente para todas essas cidades em ambos os lados do Rio Jordão, e todo o povo local está com muito medo.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4.15–5.1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diz a Josué que ordene aos sacerdotes, que carregam a arca da aliança, que saiam do fundo seco do rio. Josué obedece a Yahweh. Assim que os sacerdotes deixam o leito do rio, a água começa a fluir novamente.</w:t>
      </w:r>
    </w:p>
    <w:p>
      <w:pPr/>
      <w:r>
        <w:rPr>
          <w:lang w:val="pt_PT" w:bidi="pt_PT"/>
        </w:rPr>
      </w:r>
      <w:r>
        <w:rPr>
          <w:b/>
          <w:lang w:val="pt_PT" w:bidi="pt_PT"/>
        </w:rPr>
        <w:t>Na segunda cena:</w:t>
      </w:r>
      <w:r>
        <w:rPr>
          <w:lang w:val="pt_PT" w:bidi="pt_PT"/>
        </w:rPr>
        <w:t xml:space="preserve"> os israelitas montaram seu acampamento em Gilgal. Josué monta a pilha de 12 pedras. Então Josué instrui os israelitas sobre como explicar a seus filhos o que aconteceu naquele dia.</w:t>
      </w:r>
    </w:p>
    <w:p>
      <w:pPr/>
      <w:r>
        <w:rPr>
          <w:lang w:val="pt_PT" w:bidi="pt_PT"/>
        </w:rPr>
      </w:r>
      <w:r>
        <w:rPr>
          <w:b/>
          <w:lang w:val="pt_PT" w:bidi="pt_PT"/>
        </w:rPr>
        <w:t>Na terceira cena:</w:t>
      </w:r>
      <w:r>
        <w:rPr>
          <w:lang w:val="pt_PT" w:bidi="pt_PT"/>
        </w:rPr>
        <w:t xml:space="preserve"> os reis amorreus e os reis cananeus ouvem sobre o que aconteceu quando o rio secou. Todos eles estão com muito medo dos israelitas e do que Yahweh pode fazer.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Os sacerdotes levitas carregando a arca do testemunho, ou a arca da aliança</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 os reis amorreus e os reis cananeus</w:t>
      </w:r>
    </w:p>
    <w:p>
      <w:pPr/>
      <w:r>
        <w:rPr>
          <w:lang w:val="pt_PT" w:bidi="pt_PT"/>
        </w:rPr>
      </w:r>
      <w:r>
        <w:rPr>
          <w:lang w:val="pt_PT" w:bidi="pt_PT"/>
        </w:rPr>
        <w:t>Em grupo, prestem atenção às partes do cenário da passagem:</w:t>
      </w:r>
    </w:p>
    <w:p>
      <w:pPr/>
      <w:r>
        <w:rPr>
          <w:lang w:val="pt_PT" w:bidi="pt_PT"/>
        </w:rPr>
      </w:r>
      <w:r>
        <w:rPr>
          <w:lang w:val="pt_PT" w:bidi="pt_PT"/>
        </w:rPr>
        <w:t>Essa passagem é um resumo dos eventos da passagem anterior. Os narradores israelitas muitas vezes repetiam informações e acrescentavam mais detalhes para mostrar o quão importante um evento era para os israelitas. Na primeira cena, Yahweh diz a Josué que ordene aos sacerdotes que estão de pé no meio do leito do rio, com a arca do testemunho, ou da aliança, que saiam do leito do rio. Josué faz assim como Yahweh diz. Lembrem-se de que os sacerdotes estão no fundo seco do rio, então eles provavelmente estão em um nível mais baixo do que as margens do rio. Os sacerdotes precisarão subir do fundo do rio até a margem do rio seco. Assim que os sacerdotes saem do fundo do rio, ou assim que colocam seus pés no chão ao lado do rio, a água começa a fluir novamente. O rio está no estágio de inundação, o que significa que a água sai das margens do rio.</w:t>
      </w:r>
    </w:p>
    <w:p>
      <w:pPr/>
      <w:r>
        <w:rPr>
          <w:lang w:val="pt_PT" w:bidi="pt_PT"/>
        </w:rPr>
      </w:r>
      <w:r>
        <w:rPr>
          <w:lang w:val="pt_PT" w:bidi="pt_PT"/>
        </w:rPr>
        <w:t>Parem aqui e discutam em grupo: imaginem que alguém está no fundo seco de um rio, ou em um buraco ou vala raso. Agora descreva como eles precisam sair da área inferior para a área superior ao seu redor. Que palavras ou frases vocês usam para descrever alguém saindo de uma área mais baixa e indo para um terreno plano? Como vocês descreverão os sacerdotes saindo do fundo seco do rio e subindo no terreno plano ao lado do rio? Pause este áudio aqui.</w:t>
      </w:r>
    </w:p>
    <w:p>
      <w:pPr/>
      <w:r>
        <w:rPr>
          <w:lang w:val="pt_PT" w:bidi="pt_PT"/>
        </w:rPr>
      </w:r>
      <w:r>
        <w:rPr>
          <w:lang w:val="pt_PT" w:bidi="pt_PT"/>
        </w:rPr>
        <w:t>Essa parte da história já aconteceu na passagem anterior. O narrador repete essa parte da história para enfatizar que esse milagre está relacionado à presença da arca da aliança. A arca da aliança mostra que Yahweh está com os israelitas.</w:t>
      </w:r>
    </w:p>
    <w:p>
      <w:pPr/>
      <w:r>
        <w:rPr>
          <w:lang w:val="pt_PT" w:bidi="pt_PT"/>
        </w:rPr>
      </w:r>
      <w:r>
        <w:rPr>
          <w:lang w:val="pt_PT" w:bidi="pt_PT"/>
        </w:rPr>
        <w:t>Parem aqui e discutam a seguinte pergunta: peçam a alguém que conte ao grupo sobre um evento histórico muito importante da sua cultura. Como o narrador chama a atenção para as partes importantes da história? Pause o áudio aqui.</w:t>
      </w:r>
    </w:p>
    <w:p>
      <w:pPr/>
      <w:r>
        <w:rPr>
          <w:lang w:val="pt_PT" w:bidi="pt_PT"/>
        </w:rPr>
      </w:r>
      <w:r>
        <w:rPr>
          <w:lang w:val="pt_PT" w:bidi="pt_PT"/>
        </w:rPr>
        <w:t>Algumas traduções dessa passagem chamam a caixa especial que os sacerdotes carregam de arca do testemunho em vez de arca da aliança. Testemunho significa testemunha, ou lembrança. Sabemos que as duas pedras com as Dez Leis de Yahweh estão nessa caixa. A caixa é um lembrete aos israelitas de que Yahweh está com eles. Essa é a mesma caixa que Yahweh disse a Moisés que fizesse, e a mesma caixa das passagens anteriores. O narrador chama de arca do testemunho para mostrar que é importante lembrar que Yahweh está com o povo.</w:t>
      </w:r>
    </w:p>
    <w:p>
      <w:pPr/>
      <w:r>
        <w:rPr>
          <w:lang w:val="pt_PT" w:bidi="pt_PT"/>
        </w:rPr>
      </w:r>
      <w:r>
        <w:rPr>
          <w:lang w:val="pt_PT" w:bidi="pt_PT"/>
        </w:rPr>
        <w:t>É importante lembrar que, nas passagens anteriores, quando os sacerdotes, carregando a arca da aliança, entraram no rio, o fluxo de água parou. Agora vemos que, quando os sacerdotes, que carregavam a arca da aliança, saíram do fundo seco do rio, o fluxo da água começou novamente.</w:t>
      </w:r>
    </w:p>
    <w:p>
      <w:pPr/>
      <w:r>
        <w:rPr>
          <w:lang w:val="pt_PT" w:bidi="pt_PT"/>
        </w:rPr>
      </w:r>
      <w:r>
        <w:rPr>
          <w:lang w:val="pt_PT" w:bidi="pt_PT"/>
        </w:rPr>
        <w:t>Na cena dois, os israelitas vão até Gilgal para montar seu acampamento. Gilgal está entre o rio e Jericó.</w:t>
      </w:r>
    </w:p>
    <w:p>
      <w:pPr/>
      <w:r>
        <w:rPr>
          <w:lang w:val="pt_PT" w:bidi="pt_PT"/>
        </w:rPr>
      </w:r>
      <w:r>
        <w:rPr>
          <w:lang w:val="pt_PT" w:bidi="pt_PT"/>
        </w:rPr>
        <w:t>Parem aqui e olhem novamente, se necessário, para o mapa que mostra a localização de Gilgal. Pause o áudio aqui.</w:t>
      </w:r>
    </w:p>
    <w:p>
      <w:pPr/>
      <w:r>
        <w:rPr>
          <w:lang w:val="pt_PT" w:bidi="pt_PT"/>
        </w:rPr>
      </w:r>
      <w:r>
        <w:rPr>
          <w:lang w:val="pt_PT" w:bidi="pt_PT"/>
        </w:rPr>
        <w:t>Isso aconteceu no 10º dia do primeiro mês do ano. Isso seria em algum momento de março ou abril.</w:t>
      </w:r>
    </w:p>
    <w:p>
      <w:pPr/>
      <w:r>
        <w:rPr>
          <w:lang w:val="pt_PT" w:bidi="pt_PT"/>
        </w:rPr>
      </w:r>
      <w:r>
        <w:rPr>
          <w:lang w:val="pt_PT" w:bidi="pt_PT"/>
        </w:rPr>
        <w:t>Como ouvimos na passagem anterior, ouvimos novamente que Josué instruiu os homens a colocarem no acampamento em Gilgal as 12 pedras que os homens haviam tirado do fundo seco do Rio Jordão. Então Josué disse aos israelitas que os filhos dos israelitas fariam perguntas sobre as pedras. Vocês se lembrarão de livros anteriores da Bíblia que, quando os israelitas falam sobre seus filhos, eles muitas vezes estão falando sobre todos os seus descendentes — os filhos dos seus filhos!</w:t>
      </w:r>
    </w:p>
    <w:p>
      <w:pPr/>
      <w:r>
        <w:rPr>
          <w:lang w:val="pt_PT" w:bidi="pt_PT"/>
        </w:rPr>
      </w:r>
      <w:r>
        <w:rPr>
          <w:lang w:val="pt_PT" w:bidi="pt_PT"/>
        </w:rPr>
        <w:t>Parem aqui e discutam em grupo: falem sobre como seus descendentes ouvirão as histórias de seu povo. Prestem atenção a como vocês descrevem seus descendentes, ou os filhos de seus filhos. Pause este áudio aqui.</w:t>
      </w:r>
    </w:p>
    <w:p>
      <w:pPr/>
      <w:r>
        <w:rPr>
          <w:lang w:val="pt_PT" w:bidi="pt_PT"/>
        </w:rPr>
      </w:r>
      <w:r>
        <w:rPr>
          <w:lang w:val="pt_PT" w:bidi="pt_PT"/>
        </w:rPr>
        <w:t>Josué diz que os israelitas devem dizer a seus descendentes que Yahweh havia secado o rio para que os israelitas pudessem cruzar. Yahweh havia feito a mesma coisa com o Mar Vermelho quando os israelitas deixaram o Egito. Yahweh fez isso para que todas as nações, ou todos na terra, soubessem o quão forte é a mão de Yahweh, e para que o povo de Israel temesse a Yahweh. O narrador usa uma linguagem especial para descrever o poder de Yahweh — ele diz que Yahweh tem uma “mão” forte.</w:t>
      </w:r>
    </w:p>
    <w:p>
      <w:pPr/>
      <w:r>
        <w:rPr>
          <w:lang w:val="pt_PT" w:bidi="pt_PT"/>
        </w:rPr>
      </w:r>
      <w:r>
        <w:rPr>
          <w:lang w:val="pt_PT" w:bidi="pt_PT"/>
        </w:rPr>
        <w:t>Parem aqui e falem sobre uma pessoa que vocês conhecem que é muito poderosa — talvez um líder que governa com força. Como vocês descrevem o quão poderoso ele é? Pause este áudio aqui.</w:t>
      </w:r>
    </w:p>
    <w:p>
      <w:pPr/>
      <w:r>
        <w:rPr>
          <w:lang w:val="pt_PT" w:bidi="pt_PT"/>
        </w:rPr>
      </w:r>
      <w:r>
        <w:rPr>
          <w:lang w:val="pt_PT" w:bidi="pt_PT"/>
        </w:rPr>
        <w:t>Parem aqui e discutam em grupo: o povo de Israel temerá a Yahweh. Em outras palavras, o povo saberá que Yahweh é majestoso e forte. Eles confiarão em Yahweh para cumprir suas promessas, e eles sabem que Yahweh pune aquelas pessoas que não lhe obedecem. Falem sobre um líder que vocês “temem” dessa maneira. Como vocês falarão sobre o temor que os israelitas sentem de Yahweh? Pause este áudio aqui.</w:t>
      </w:r>
    </w:p>
    <w:p>
      <w:pPr/>
      <w:r>
        <w:rPr>
          <w:lang w:val="pt_PT" w:bidi="pt_PT"/>
        </w:rPr>
      </w:r>
      <w:r>
        <w:rPr>
          <w:lang w:val="pt_PT" w:bidi="pt_PT"/>
        </w:rPr>
        <w:t>Na cena três, os reis amorreus e os reis cananeus no lado oeste do rio, todos ouvem sobre como Yahweh interrompeu o fluxo de água no Rio Jordão para que os israelitas possam cruzar em terra seca. Esses reis ficam desencorajados e com medo. Eles estão com tanto medo que seus corações se desfalecem e eles perdem seu espírito, ou ficam paralisados de medo. Eles sentem muito medo até mesmo para se preparar para a guerra ou fazer qualquer outra coisa. O narrador usa dois tipos de linguagem especial para mostrar o quanto os reis estão com medo.</w:t>
      </w:r>
    </w:p>
    <w:p>
      <w:pPr/>
      <w:r>
        <w:rPr>
          <w:lang w:val="pt_PT" w:bidi="pt_PT"/>
        </w:rPr>
      </w:r>
      <w:r>
        <w:rPr>
          <w:lang w:val="pt_PT" w:bidi="pt_PT"/>
        </w:rPr>
        <w:t>Parem aqui e discutam em grupo: revisem como vocês falarão sobre as pessoas estarem com tanto medo que seus corações se desfalecem de medo. Agora pensem em ter tanto medo que vocês perdem o seu espírito, ou vocês perdem o desejo de fazer qualquer coisa para se proteger. Pensem em uma vez em que vocês, ou alguém que vocês conhecem, estavam com tanto medo que sentiram que não podiam fazer nada. Como vocês falam sobre esse tipo de medo? Lembrem-se de como vocês falaram sobre ter medo na etapa 2, Preparando o Palco. Pause este áudio aqui.</w:t>
      </w:r>
    </w:p>
    <w:p>
      <w:pPr/>
      <w:r>
        <w:rPr>
          <w:lang w:val="pt_PT" w:bidi="pt_PT"/>
        </w:rPr>
      </w:r>
      <w:r>
        <w:rPr>
          <w:lang w:val="pt_PT" w:bidi="pt_PT"/>
        </w:rPr>
        <w:t>Parem aqui e tentem essa atividade: reúnam 12 pedras grandes, ou algo para representar essas pedras, e empilhem-nas para fazer um memorial. Agora falem sobre como ver esse memorial no acampamento lembrará ao povo do que aconteceu quando Yahweh interrompeu o fluxo do rio para que eles pudessem cruzar em chão seco. Imaginem que muitos anos se passaram, as pessoas se estabeleceram em suas casas e uma nova geração visita Gilgal e vê a pilha de pedras. Como vocês explicam o que a pilha significa à nova geração? Pause o áudio aqui.</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4.15–5.1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Os sacerdotes levitas carregando a arca da aliança</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 os reis amorreus e os reis cananeus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cena um, Yahweh diz a Josué que ordene aos sacerdotes, que carregam a arca do testemunho, que saiam do fundo seco do rio. Josué dá esse mandamento aos sacerdotes. Os sacerdotes carregam a arca da aliança para fora do leito do rio. Assim que eles colocam os pés no chão acima do fundo do rio, a água começa a fluir pelo rio novamente. Como o rio está no nível de inundação, a água transborda das margens do rio, assim como estava fazendo antes do fluxo da água parar.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aos sacerdotes: “Como vocês estão se sentindo?” Vocês podem ouvir:</w:t>
      </w:r>
    </w:p>
    <w:p>
      <w:pPr>
        <w:pStyle w:val="ListBullet"/>
        <w:spacing w:line="240" w:lineRule="auto"/>
        <w:ind w:left="720"/>
      </w:pPr>
      <w:r>
        <w:rPr>
          <w:lang w:val="pt_PT" w:bidi="pt_PT"/>
        </w:rPr>
      </w:r>
      <w:r>
        <w:rPr>
          <w:lang w:val="pt_PT" w:bidi="pt_PT"/>
        </w:rPr>
        <w:t>Perguntem aos israelitas: “Como vocês estão se sentindo agora enquanto assistem a água começar a fluir novamente?”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dois, Josué e os israelitas montaram seu acampamento em Gilgal. Então Josué instrui os homens a colocarem as 12 pedras que os homens haviam tirado do leito seco do Rio Jordão. Josué explica aos israelitas que essas 12 pedras permanecerão onde os homens as haviam colocado para lembrar ao povo no futuro do que Yahweh fez por eles naquele dia. Josué diz aos israelitas que os descendentes dos israelitas perguntarão sobre o significado das 12 pedras. Josué diz aos israelitas que eles devem ensinar a seus descendentes sobre essas coisas que Yahweh fez por eles hoje, bem como quando Yahweh fez um caminho seco pelo Mar Vermelho quando eles deixaram o Egito. Josué explica que todas as nações devem aprender que Yahweh é poderoso. Os israelitas devem sempre temer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aos israelitas: “Como vocês se sentem sobre Yahweh agora?” Vocês podem ouvir:</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cena três, todos os reis da área ao redor ouvem sobre o que Yahweh fez pelos israelitas. Quando esses reis ouvem como o rio parou de fluir, para que os israelitas pudessem cruzar em terra seca, os corações dos reis se desfalecem e eles perdem a vontade de lutar.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a esses reis: “Como vocês estão se sentindo agora?” Vocês podem ouvir:</w:t>
      </w:r>
    </w:p>
    <w:p>
      <w:pPr>
        <w:pStyle w:val="ListBullet"/>
        <w:spacing w:line="240" w:lineRule="auto"/>
        <w:ind w:left="720"/>
      </w:pPr>
      <w:r>
        <w:rPr>
          <w:lang w:val="pt_PT" w:bidi="pt_PT"/>
        </w:rPr>
      </w:r>
      <w:r>
        <w:rPr>
          <w:lang w:val="pt_PT" w:bidi="pt_PT"/>
        </w:rPr>
        <w:t>Pergunte a Josué: “Como você está se sentindo?” Vocês podem ouvir: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4.15–5.1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b/>
          <w:lang w:val="pt_PT" w:bidi="pt_PT"/>
        </w:rPr>
        <w:t>Yahweh</w:t>
      </w:r>
      <w:r>
        <w:rPr>
          <w:lang w:val="pt_PT" w:bidi="pt_PT"/>
        </w:rPr>
        <w:t xml:space="preserve"> fala com Josué. Yahweh é o nome pessoal de Deus. Use a mesma palavra para Yahweh que vocês têm usado. O termo </w:t>
      </w:r>
      <w:r>
        <w:rPr>
          <w:lang w:val="pt_PT" w:bidi="pt_PT"/>
        </w:rPr>
        <w:t>Yahweh</w:t>
      </w:r>
      <w:r>
        <w:rPr>
          <w:lang w:val="pt_PT" w:bidi="pt_PT"/>
        </w:rPr>
        <w:t xml:space="preserve"> está no Glossário Mestre.</w:t>
      </w:r>
    </w:p>
    <w:p>
      <w:pPr/>
      <w:r>
        <w:rPr>
          <w:lang w:val="pt_PT" w:bidi="pt_PT"/>
        </w:rPr>
      </w:r>
      <w:r>
        <w:rPr>
          <w:lang w:val="pt_PT" w:bidi="pt_PT"/>
        </w:rPr>
        <w:t xml:space="preserve">Yahweh diz a Josué que ordene aos </w:t>
      </w:r>
      <w:r>
        <w:rPr>
          <w:b/>
          <w:lang w:val="pt_PT" w:bidi="pt_PT"/>
        </w:rPr>
        <w:t>sacerdotes</w:t>
      </w:r>
      <w:r>
        <w:rPr>
          <w:lang w:val="pt_PT" w:bidi="pt_PT"/>
        </w:rPr>
        <w:t xml:space="preserve"> que carregam a arca do testemunho que saiam do fundo seco do </w:t>
      </w:r>
      <w:r>
        <w:rPr>
          <w:b/>
          <w:lang w:val="pt_PT" w:bidi="pt_PT"/>
        </w:rPr>
        <w:t>Rio Jordão</w:t>
      </w:r>
      <w:r>
        <w:rPr>
          <w:lang w:val="pt_PT" w:bidi="pt_PT"/>
        </w:rPr>
        <w:t xml:space="preserve">. Usem as mesmas palavras para sacerdotes e Rio Jordão que vocês têm usado, e lembrem-se de que </w:t>
      </w:r>
      <w:r>
        <w:rPr>
          <w:lang w:val="pt_PT" w:bidi="pt_PT"/>
        </w:rPr>
        <w:t>sacerdote</w:t>
      </w:r>
      <w:r>
        <w:rPr>
          <w:lang w:val="pt_PT" w:bidi="pt_PT"/>
        </w:rPr>
        <w:t xml:space="preserve"> e </w:t>
      </w:r>
      <w:r>
        <w:rPr>
          <w:lang w:val="pt_PT" w:bidi="pt_PT"/>
        </w:rPr>
        <w:t>rio Jordão</w:t>
      </w:r>
      <w:r>
        <w:rPr>
          <w:lang w:val="pt_PT" w:bidi="pt_PT"/>
        </w:rPr>
        <w:t xml:space="preserve"> estão no Glossário Mestre.</w:t>
      </w:r>
    </w:p>
    <w:p>
      <w:pPr/>
      <w:r>
        <w:rPr>
          <w:lang w:val="pt_PT" w:bidi="pt_PT"/>
        </w:rPr>
      </w:r>
      <w:r>
        <w:rPr>
          <w:lang w:val="pt_PT" w:bidi="pt_PT"/>
        </w:rPr>
        <w:t xml:space="preserve">A </w:t>
      </w:r>
      <w:r>
        <w:rPr>
          <w:b/>
          <w:lang w:val="pt_PT" w:bidi="pt_PT"/>
        </w:rPr>
        <w:t>arca do testemunho</w:t>
      </w:r>
      <w:r>
        <w:rPr>
          <w:lang w:val="pt_PT" w:bidi="pt_PT"/>
        </w:rPr>
        <w:t xml:space="preserve">, ou </w:t>
      </w:r>
      <w:r>
        <w:rPr>
          <w:b/>
          <w:lang w:val="pt_PT" w:bidi="pt_PT"/>
        </w:rPr>
        <w:t>arca da aliança</w:t>
      </w:r>
      <w:r>
        <w:rPr>
          <w:lang w:val="pt_PT" w:bidi="pt_PT"/>
        </w:rPr>
        <w:t xml:space="preserve">, é o nome da caixa sagrada que contém as tábuas de pedra das 10 Leis que Yahweh deu a Moisés. A arca da aliança representa a presença de Deus entre o povo. Algumas traduções mudam o nome e usam o título, “arca do testemunho”. Outras traduções continuam com a arca da aliança, para que todos percebam que é a mesma caixa. Se vocês usarem a arca da aliança, usem as mesmas palavras que vocês têm usado. Se vocês usarem a arca do testemunho, vocês podem procurar </w:t>
      </w:r>
      <w:r>
        <w:rPr>
          <w:lang w:val="pt_PT" w:bidi="pt_PT"/>
        </w:rPr>
        <w:t>testemunho</w:t>
      </w:r>
      <w:r>
        <w:rPr>
          <w:lang w:val="pt_PT" w:bidi="pt_PT"/>
        </w:rPr>
        <w:t xml:space="preserve"> no Glossário Mestre. O narrador chamou a caixa de arca do testemunho para mostrar que é importante lembrar que Yahweh está com o povo.</w:t>
      </w:r>
    </w:p>
    <w:p>
      <w:pPr/>
      <w:r>
        <w:rPr>
          <w:lang w:val="pt_PT" w:bidi="pt_PT"/>
        </w:rPr>
      </w:r>
      <w:r>
        <w:rPr>
          <w:lang w:val="pt_PT" w:bidi="pt_PT"/>
        </w:rPr>
        <w:t xml:space="preserve">Pausem aqui e decidam se vocês continuarão com a </w:t>
      </w:r>
      <w:r>
        <w:rPr>
          <w:b/>
          <w:lang w:val="pt_PT" w:bidi="pt_PT"/>
        </w:rPr>
        <w:t>arca da aliança</w:t>
      </w:r>
      <w:r>
        <w:rPr>
          <w:lang w:val="pt_PT" w:bidi="pt_PT"/>
        </w:rPr>
        <w:t xml:space="preserve"> ou se vocês usarão o título diferente, a </w:t>
      </w:r>
      <w:r>
        <w:rPr>
          <w:b/>
          <w:lang w:val="pt_PT" w:bidi="pt_PT"/>
        </w:rPr>
        <w:t>arca do testemunho</w:t>
      </w:r>
      <w:r>
        <w:rPr>
          <w:lang w:val="pt_PT" w:bidi="pt_PT"/>
        </w:rPr>
        <w:t xml:space="preserve">. Consultem o Glossário Mestre para </w:t>
      </w:r>
      <w:r>
        <w:rPr>
          <w:b/>
          <w:lang w:val="pt_PT" w:bidi="pt_PT"/>
        </w:rPr>
        <w:t>arca da aliança</w:t>
      </w:r>
      <w:r>
        <w:rPr>
          <w:lang w:val="pt_PT" w:bidi="pt_PT"/>
        </w:rPr>
        <w:t>, ou testemunho, se necessário. Pause este áudio aqui.</w:t>
      </w:r>
    </w:p>
    <w:p>
      <w:pPr/>
      <w:r>
        <w:rPr>
          <w:lang w:val="pt_PT" w:bidi="pt_PT"/>
        </w:rPr>
      </w:r>
      <w:r>
        <w:rPr>
          <w:lang w:val="pt_PT" w:bidi="pt_PT"/>
        </w:rPr>
        <w:t xml:space="preserve">Josué instrui os homens a empilharem as 12 pedras como um </w:t>
      </w:r>
      <w:r>
        <w:rPr>
          <w:b/>
          <w:lang w:val="pt_PT" w:bidi="pt_PT"/>
        </w:rPr>
        <w:t>memorial</w:t>
      </w:r>
      <w:r>
        <w:rPr>
          <w:lang w:val="pt_PT" w:bidi="pt_PT"/>
        </w:rPr>
        <w:t>. A palavra memorial não é usada nessa passagem, mas foi usada na passagem anterior. Vocês podem precisar deixar claro, repetindo que essas pedras deveriam ser um memorial.</w:t>
      </w:r>
    </w:p>
    <w:p>
      <w:pPr/>
      <w:r>
        <w:rPr>
          <w:lang w:val="pt_PT" w:bidi="pt_PT"/>
        </w:rPr>
      </w:r>
      <w:r>
        <w:rPr>
          <w:lang w:val="pt_PT" w:bidi="pt_PT"/>
        </w:rPr>
        <w:t xml:space="preserve">Josué disse que os </w:t>
      </w:r>
      <w:r>
        <w:rPr>
          <w:b/>
          <w:lang w:val="pt_PT" w:bidi="pt_PT"/>
        </w:rPr>
        <w:t>israelitas</w:t>
      </w:r>
      <w:r>
        <w:rPr>
          <w:lang w:val="pt_PT" w:bidi="pt_PT"/>
        </w:rPr>
        <w:t xml:space="preserve"> deveriam </w:t>
      </w:r>
      <w:r>
        <w:rPr>
          <w:b/>
          <w:lang w:val="pt_PT" w:bidi="pt_PT"/>
        </w:rPr>
        <w:t>temer</w:t>
      </w:r>
      <w:r>
        <w:rPr>
          <w:lang w:val="pt_PT" w:bidi="pt_PT"/>
        </w:rPr>
        <w:t xml:space="preserve"> a Yahweh, seu </w:t>
      </w:r>
      <w:r>
        <w:rPr>
          <w:b/>
          <w:lang w:val="pt_PT" w:bidi="pt_PT"/>
        </w:rPr>
        <w:t>Deus</w:t>
      </w:r>
      <w:r>
        <w:rPr>
          <w:lang w:val="pt_PT" w:bidi="pt_PT"/>
        </w:rPr>
        <w:t xml:space="preserve">, para sempre. Usem as mesmas palavras para israelitas e Deus que vocês usaram em passagens anteriores, e lembrem-se de que </w:t>
      </w:r>
      <w:r>
        <w:rPr>
          <w:lang w:val="pt_PT" w:bidi="pt_PT"/>
        </w:rPr>
        <w:t>israelitas</w:t>
      </w:r>
      <w:r>
        <w:rPr>
          <w:lang w:val="pt_PT" w:bidi="pt_PT"/>
        </w:rPr>
        <w:t xml:space="preserve"> e </w:t>
      </w:r>
      <w:r>
        <w:rPr>
          <w:lang w:val="pt_PT" w:bidi="pt_PT"/>
        </w:rPr>
        <w:t>Deus</w:t>
      </w:r>
      <w:r>
        <w:rPr>
          <w:lang w:val="pt_PT" w:bidi="pt_PT"/>
        </w:rPr>
        <w:t xml:space="preserve"> estão no Glossário Mestre. Temor tem um significado muito mais profundo do que ter medo de algo. Aqui o temor se refere a uma atitude de reverência, honra e respeito por Yahweh. Quando tememos a Yahweh, podemos nos tornar sábios e desenvolver entendimento. Aqueles que temem a Yahweh também sabem que eles devem obedecer a Yahweh, ou Yahweh os punirá por sua desobediência.</w:t>
      </w:r>
    </w:p>
    <w:p>
      <w:pPr/>
      <w:r>
        <w:rPr>
          <w:lang w:val="pt_PT" w:bidi="pt_PT"/>
        </w:rPr>
      </w:r>
      <w:r>
        <w:rPr>
          <w:lang w:val="pt_PT" w:bidi="pt_PT"/>
        </w:rPr>
        <w:t xml:space="preserve">Parem aqui e discutam como vocês dirão que os israelitas devem </w:t>
      </w:r>
      <w:r>
        <w:rPr>
          <w:b/>
          <w:lang w:val="pt_PT" w:bidi="pt_PT"/>
        </w:rPr>
        <w:t>temer a Deus</w:t>
      </w:r>
      <w:r>
        <w:rPr>
          <w:lang w:val="pt_PT" w:bidi="pt_PT"/>
        </w:rPr>
        <w:t xml:space="preserve">. </w:t>
      </w:r>
      <w:r>
        <w:rPr>
          <w:lang w:val="pt_PT" w:bidi="pt_PT"/>
        </w:rPr>
        <w:t>Temor de Deus</w:t>
      </w:r>
      <w:r>
        <w:rPr>
          <w:lang w:val="pt_PT" w:bidi="pt_PT"/>
        </w:rPr>
        <w:t xml:space="preserve"> está no Glossário Mestre. Usem o mesmo termo para temor de Deus que vocês usaram em outras traduções. Pause este áudio aqui.</w:t>
      </w:r>
    </w:p>
    <w:p>
      <w:pPr/>
      <w:r>
        <w:rPr>
          <w:lang w:val="pt_PT" w:bidi="pt_PT"/>
        </w:rPr>
      </w:r>
      <w:r>
        <w:rPr>
          <w:lang w:val="pt_PT" w:bidi="pt_PT"/>
        </w:rPr>
        <w:t xml:space="preserve">Os </w:t>
      </w:r>
      <w:r>
        <w:rPr>
          <w:b/>
          <w:lang w:val="pt_PT" w:bidi="pt_PT"/>
        </w:rPr>
        <w:t>reis</w:t>
      </w:r>
      <w:r>
        <w:rPr>
          <w:lang w:val="pt_PT" w:bidi="pt_PT"/>
        </w:rPr>
        <w:t xml:space="preserve"> amorreus e cananeus ouviram sobre o que aconteceu. Naqueles dias, cada cidade tinha seu próprio rei que governava sobre a cidade e as aldeias ao redor. Usem a mesma palavra para rei que vocês usaram em passagens anteriores, e lembrem-se de que </w:t>
      </w:r>
      <w:r>
        <w:rPr>
          <w:lang w:val="pt_PT" w:bidi="pt_PT"/>
        </w:rPr>
        <w:t>rei</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5:2–9</w:t>
      </w:r>
      <w:r>
        <w:rPr>
          <w:lang w:val="pt_PT" w:bidi="pt_PT"/>
        </w:rPr>
      </w:r>
    </w:p>
    <w:p>
      <w:pPr>
        <w:pStyle w:val="Heading3"/>
      </w:pPr>
      <w:r>
        <w:rPr>
          <w:lang w:val="pt_PT" w:bidi="pt_PT"/>
        </w:rPr>
        <w:t>Ouvir e Sentir</w:t>
      </w:r>
    </w:p>
    <w:p>
      <w:pPr/>
      <w:r>
        <w:rPr>
          <w:lang w:val="pt_PT" w:bidi="pt_PT"/>
        </w:rPr>
      </w:r>
      <w:r>
        <w:rPr>
          <w:lang w:val="pt_PT" w:bidi="pt_PT"/>
        </w:rPr>
        <w:t>Nesta etapa, ouçam Josué 5.2–9 e guardem em seus corações.</w:t>
      </w:r>
    </w:p>
    <w:p>
      <w:pPr/>
      <w:r>
        <w:rPr>
          <w:lang w:val="pt_PT" w:bidi="pt_PT"/>
        </w:rPr>
      </w:r>
      <w:r>
        <w:rPr>
          <w:lang w:val="pt_PT" w:bidi="pt_PT"/>
        </w:rPr>
        <w:t>Ouçam uma versão em áudio de Josué 5.2–9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5.2–9 na tradução mais fácil de entender.</w:t>
      </w:r>
    </w:p>
    <w:p>
      <w:pPr/>
      <w:r>
        <w:rPr>
          <w:lang w:val="pt_PT" w:bidi="pt_PT"/>
        </w:rPr>
      </w:r>
      <w:r>
        <w:rPr>
          <w:lang w:val="pt_PT" w:bidi="pt_PT"/>
        </w:rPr>
        <w:t>Na última passagem, Yahweh impediu que a água do Rio Jordão fluísse por um curto tempo para que o povo de Israel pudesse atravessar em chão seco. Josué fez com que homens carregassem pedras do meio do leito do rio e as empilhassem ao lado do rio, que começou a fluir novamente depois que todos cruzaram. No futuro, essa pilha de pedras lembrará aos israelitas como Yahweh os ajudou a cruzar o rio.</w:t>
      </w:r>
    </w:p>
    <w:p>
      <w:pPr/>
      <w:r>
        <w:rPr>
          <w:lang w:val="pt_PT" w:bidi="pt_PT"/>
        </w:rPr>
      </w:r>
      <w:r>
        <w:rPr>
          <w:lang w:val="pt_PT" w:bidi="pt_PT"/>
        </w:rPr>
        <w:t>Nessa passagem e na próxima, Yahweh lembra aos israelitas das duas cerimônias muito importantes que os israelitas devem sempre fazer quando eles entrarem na Terra Prometida. Nessa passagem, Yahweh quer que os israelitas circuncidem todos os israelitas do sexo masculino. Vocês podem se lembrar de que, quando as pessoas circuncidam homens, elas cortam a pele solta, ou prepúcio, na extremidade do pênis. Para fazer isso, Yahweh diz a Josué que faça facas de uma pedra chamada sílex. As pessoas podem lascar ou bater no sílex com outro objeto até que ele quebre para criar uma borda afiada. Nessa época, os humanos haviam acabado de começar a usar ferro, então muitas pessoas ainda usavam o sílex para facas.</w:t>
      </w:r>
    </w:p>
    <w:p>
      <w:pPr/>
      <w:r>
        <w:rPr>
          <w:lang w:val="pt_PT" w:bidi="pt_PT"/>
        </w:rPr>
      </w:r>
      <w:r>
        <w:rPr>
          <w:lang w:val="pt_PT" w:bidi="pt_PT"/>
        </w:rPr>
        <w:t>Parem aqui em grupo e olhem para uma imagem de uma faca lascada de sílex. Pause este áudio aqui.</w:t>
      </w:r>
    </w:p>
    <w:p>
      <w:pPr/>
      <w:r>
        <w:rPr>
          <w:lang w:val="pt_PT" w:bidi="pt_PT"/>
        </w:rPr>
      </w:r>
      <w:r>
        <w:rPr>
          <w:lang w:val="pt_PT" w:bidi="pt_PT"/>
        </w:rPr>
        <w:t>Yahweh diz a Josué que use as facas de sílex para circuncidar os filhos de Israel, ou os homens e meninos israelitas, pela segunda vez. Vocês podem se lembrar de que, quando Yahweh fez uma aliança, ou acordo especial, com Abraão no livro de Gênesis, Yahweh disse a Abraão que, daquele momento em diante, todos os descendentes masculinos de Abraão, ou todos os homens israelitas, devem ser circuncidados. A circuncisão é um sinal, ou marca, do acordo de aliança especial de Yahweh com os israelitas. Yahweh disse que todos os descendentes masculinos de Abraão devem ser circuncidados para manter sua parte do acordo da aliança.</w:t>
      </w:r>
    </w:p>
    <w:p>
      <w:pPr/>
      <w:r>
        <w:rPr>
          <w:lang w:val="pt_PT" w:bidi="pt_PT"/>
        </w:rPr>
      </w:r>
      <w:r>
        <w:rPr>
          <w:lang w:val="pt_PT" w:bidi="pt_PT"/>
        </w:rPr>
        <w:t>Parem aqui e discutam essa pergunta em grupo: contem uma história sobre pessoas em sua cultura que fizeram um acordo especial. O que cada pessoa teve que fazer como parte do acordo? Se uma pessoa não fizesse sua parte, o que aconteceria? Pause este áudio aqui.</w:t>
      </w:r>
    </w:p>
    <w:p>
      <w:pPr/>
      <w:r>
        <w:rPr>
          <w:lang w:val="pt_PT" w:bidi="pt_PT"/>
        </w:rPr>
      </w:r>
      <w:r>
        <w:rPr>
          <w:lang w:val="pt_PT" w:bidi="pt_PT"/>
        </w:rPr>
        <w:t>Não temos certeza por que Yahweh diz a Josué para circuncidar os israelitas novamente, ou pela segunda vez. Yahweh pode querer dizer que os israelitas que foram circuncidados no Egito eram o primeiro grupo de homens circuncidados, mas os israelitas nascidos no deserto serão o segundo grupo de homens circuncidados. Ou Yahweh também pode querer dizer que os homens que foram circuncidados quando crianças antes dos israelitas deixarem o Egito devem ser circuncidados novamente. Como os israelitas, os egípcios também faziam circuncisões. Mas os egípcios cortaram apenas parte da pele solta na extremidade do pênis, o que tornou a circuncisão deles incompleta. Então, se os homens israelitas mais velhos tivessem sido circuncidados da maneira egípcia, Yahweh pode querer dizer que Josué deve remover o resto da pele solta desses homens.</w:t>
      </w:r>
    </w:p>
    <w:p>
      <w:pPr/>
      <w:r>
        <w:rPr>
          <w:lang w:val="pt_PT" w:bidi="pt_PT"/>
        </w:rPr>
      </w:r>
      <w:r>
        <w:rPr>
          <w:lang w:val="pt_PT" w:bidi="pt_PT"/>
        </w:rPr>
        <w:t>A passagem diz que Josué faz o que Yahweh disse a Josué para fazer. Josué faz facas de pedras e circuncida os homens e meninos de Israel no lugar chamado Gibeate-Haralote, que significa “Monte da Circuncisão”.</w:t>
      </w:r>
    </w:p>
    <w:p>
      <w:pPr/>
      <w:r>
        <w:rPr>
          <w:lang w:val="pt_PT" w:bidi="pt_PT"/>
        </w:rPr>
      </w:r>
      <w:r>
        <w:rPr>
          <w:lang w:val="pt_PT" w:bidi="pt_PT"/>
        </w:rPr>
        <w:t>Parem aqui como um grupo e olhem para uma imagem de facas feitas de pedra. Pause este áudio aqui.</w:t>
      </w:r>
    </w:p>
    <w:p>
      <w:pPr/>
      <w:r>
        <w:rPr>
          <w:lang w:val="pt_PT" w:bidi="pt_PT"/>
        </w:rPr>
      </w:r>
      <w:r>
        <w:rPr>
          <w:lang w:val="pt_PT" w:bidi="pt_PT"/>
        </w:rPr>
        <w:t>Parem aqui como um grupo e encontrem Gibeate-Haralote em um mapa de Canaã. Pause este áudio aqui.</w:t>
      </w:r>
    </w:p>
    <w:p>
      <w:pPr/>
      <w:r>
        <w:rPr>
          <w:lang w:val="pt_PT" w:bidi="pt_PT"/>
        </w:rPr>
      </w:r>
      <w:r>
        <w:rPr>
          <w:lang w:val="pt_PT" w:bidi="pt_PT"/>
        </w:rPr>
        <w:t>Todos os homens que morreram no deserto haviam sido circuncidados no Egito. Mas os meninos nascidos no deserto não haviam sido circuncidados. A passagem não diz por que os israelitas não circuncidaram meninos no deserto. No entanto, nos lembra por que todos que tinham 20 anos ou mais quando deixaram o Egito agora haviam morrido. Yahweh puniu esses israelitas fazendo-os morrer no deserto. Yahweh puniu esses israelitas porque eles não haviam ouvido a voz de Yahweh, ou obedecido a Yahweh. Vocês podem se lembrar dessa história do livro de Números. Como os israelitas não ouviram a voz de Yahweh, ou obedeceram a Yahweh, Yahweh jurou, ou fez uma promessa especial, que ele não deixaria os israelitas de 20 anos ou mais entrarem na terra que Yahweh havia prometido a Israel. Yahweh disse que apenas os filhos desse povo, juntamente com Josué e Calebe, entrariam na terra. Então a passagem está nos lembrando que esses homens e meninos que Josué deve circuncidar são os filhos que Yahweh “levantou” para tomar o lugar daqueles que morreram no deserto.</w:t>
      </w:r>
    </w:p>
    <w:p>
      <w:pPr/>
      <w:r>
        <w:rPr>
          <w:lang w:val="pt_PT" w:bidi="pt_PT"/>
        </w:rPr>
      </w:r>
      <w:r>
        <w:rPr>
          <w:lang w:val="pt_PT" w:bidi="pt_PT"/>
        </w:rPr>
        <w:t>Parem aqui e discutam essa pergunta em grupo: contem uma história sobre uma vez em que um pai prometeu algo a seu filho, mas então o filho desobedeceu ao pai. O que aconteceria se o pai punisse a criança demorando mais para cumprir o que prometeu? Por que um pai faria isso, e como o filho responderia? Pause este áudio aqui.</w:t>
      </w:r>
    </w:p>
    <w:p>
      <w:pPr/>
      <w:r>
        <w:rPr>
          <w:lang w:val="pt_PT" w:bidi="pt_PT"/>
        </w:rPr>
      </w:r>
      <w:r>
        <w:rPr>
          <w:lang w:val="pt_PT" w:bidi="pt_PT"/>
        </w:rPr>
        <w:t>Depois que Josué circuncidou todos os meninos e homens, os israelitas não se mudaram de seu acampamento até que as feridas da circuncisão de todos os meninos e homens fossem curadas.</w:t>
      </w:r>
    </w:p>
    <w:p>
      <w:pPr/>
      <w:r>
        <w:rPr>
          <w:lang w:val="pt_PT" w:bidi="pt_PT"/>
        </w:rPr>
      </w:r>
      <w:r>
        <w:rPr>
          <w:lang w:val="pt_PT" w:bidi="pt_PT"/>
        </w:rPr>
        <w:t>Finalmente, Yahweh diz a Josué que, nesse dia, Yahweh “removeu” de Israel a vergonha do Egito. Os egípcios haviam dito que o deus dos israelitas trouxe os israelitas para o deserto para morrer, mas Yahweh está mostrando que os egípcios estavam errados. Yahweh trará os israelitas para Canaã, assim como Yahweh prometeu. É por isso que os israelitas chamam este lugar de Gilgal, que significa “remover”.</w:t>
      </w:r>
    </w:p>
    <w:p>
      <w:pPr/>
      <w:r>
        <w:rPr>
          <w:lang w:val="pt_PT" w:bidi="pt_PT"/>
        </w:rPr>
      </w:r>
      <w:r>
        <w:rPr>
          <w:lang w:val="pt_PT" w:bidi="pt_PT"/>
        </w:rPr>
        <w:t>Parem aqui como um grupo e encontrem Gilgal em um mapa de Canaã.</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5.2–9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Yahweh diz a Josué para circuncidar todos os filhos de Israel, ou os homens e meninos israelitas.</w:t>
      </w:r>
    </w:p>
    <w:p>
      <w:pPr/>
      <w:r>
        <w:rPr>
          <w:lang w:val="pt_PT" w:bidi="pt_PT"/>
        </w:rPr>
      </w:r>
      <w:r>
        <w:rPr>
          <w:b/>
          <w:lang w:val="pt_PT" w:bidi="pt_PT"/>
        </w:rPr>
        <w:t>Na segunda cena:</w:t>
      </w:r>
      <w:r>
        <w:rPr>
          <w:lang w:val="pt_PT" w:bidi="pt_PT"/>
        </w:rPr>
        <w:t xml:space="preserve"> Josué faz o que Yahweh diz a ele para fazer. Josué faz facas de pedras e circuncida os homens e meninos de Israel em um lugar que as pessoas agora chamam de Gibeate-Haralote.</w:t>
      </w:r>
    </w:p>
    <w:p>
      <w:pPr/>
      <w:r>
        <w:rPr>
          <w:lang w:val="pt_PT" w:bidi="pt_PT"/>
        </w:rPr>
      </w:r>
      <w:r>
        <w:rPr>
          <w:b/>
          <w:lang w:val="pt_PT" w:bidi="pt_PT"/>
        </w:rPr>
        <w:t>Na terceira cena:</w:t>
      </w:r>
      <w:r>
        <w:rPr>
          <w:lang w:val="pt_PT" w:bidi="pt_PT"/>
        </w:rPr>
        <w:t xml:space="preserve"> a passagem explica por que Josué deve circuncidar os homens e meninos. Todos os homens israelitas mais velhos que morreram no deserto foram circuncidados no Egito, mas aqueles nascidos no deserto não foram circuncidados. Yahweh havia punido os israelitas mais velhos fazendo-os morrer no deserto, mas Yahweh prometeu que os filhos desses israelitas poderiam entrar na terra em vez disso. Então agora essa nova geração de israelitas deve ser circuncidada antes de entrar na terra.</w:t>
      </w:r>
    </w:p>
    <w:p>
      <w:pPr/>
      <w:r>
        <w:rPr>
          <w:lang w:val="pt_PT" w:bidi="pt_PT"/>
        </w:rPr>
      </w:r>
      <w:r>
        <w:rPr>
          <w:b/>
          <w:lang w:val="pt_PT" w:bidi="pt_PT"/>
        </w:rPr>
        <w:t>Na quarta cena:</w:t>
      </w:r>
      <w:r>
        <w:rPr>
          <w:lang w:val="pt_PT" w:bidi="pt_PT"/>
        </w:rPr>
        <w:t xml:space="preserve"> após Josué circuncidar os homens e meninos, os israelitas não se movem do seu acampamento até que as feridas estejam curadas.</w:t>
      </w:r>
    </w:p>
    <w:p>
      <w:pPr/>
      <w:r>
        <w:rPr>
          <w:lang w:val="pt_PT" w:bidi="pt_PT"/>
        </w:rPr>
      </w:r>
      <w:r>
        <w:rPr>
          <w:b/>
          <w:lang w:val="pt_PT" w:bidi="pt_PT"/>
        </w:rPr>
        <w:t>Na quinta cena:</w:t>
      </w:r>
      <w:r>
        <w:rPr>
          <w:lang w:val="pt_PT" w:bidi="pt_PT"/>
        </w:rPr>
        <w:t xml:space="preserve"> Yahweh diz a Josué: “Hoje removi de você a vergonha do Egito”. É por isso que os israelitas chamaram o lugar de Gilgal, que significa “remover”.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Os israelitas que tinham 20 anos ou mais quando deixaram o Egito e que já morreram</w:t>
      </w:r>
    </w:p>
    <w:p>
      <w:pPr>
        <w:pStyle w:val="ListBullet"/>
        <w:spacing w:line="240" w:lineRule="auto"/>
        <w:ind w:left="720"/>
      </w:pPr>
      <w:r>
        <w:rPr>
          <w:lang w:val="pt_PT" w:bidi="pt_PT"/>
        </w:rPr>
      </w:r>
      <w:r>
        <w:rPr>
          <w:lang w:val="pt_PT" w:bidi="pt_PT"/>
        </w:rPr>
        <w:t>Os homens e meninos israelitas que estão vivos agora e precisam ser circuncidados</w:t>
      </w:r>
    </w:p>
    <w:p>
      <w:pPr>
        <w:pStyle w:val="ListBullet"/>
        <w:spacing w:line="240" w:lineRule="auto"/>
        <w:ind w:left="720"/>
      </w:pPr>
      <w:r>
        <w:rPr>
          <w:lang w:val="pt_PT" w:bidi="pt_PT"/>
        </w:rPr>
      </w:r>
      <w:r>
        <w:rPr>
          <w:lang w:val="pt_PT" w:bidi="pt_PT"/>
        </w:rPr>
        <w:t>Todo o acampamento de israelitas</w:t>
      </w:r>
    </w:p>
    <w:p>
      <w:pPr>
        <w:pStyle w:val="ListBullet"/>
        <w:spacing w:line="240" w:lineRule="auto"/>
        <w:ind w:left="720"/>
      </w:pPr>
      <w:r>
        <w:rPr>
          <w:lang w:val="pt_PT" w:bidi="pt_PT"/>
        </w:rPr>
      </w:r>
      <w:r>
        <w:rPr>
          <w:lang w:val="pt_PT" w:bidi="pt_PT"/>
        </w:rPr>
        <w:t>E os egípcios</w:t>
      </w:r>
    </w:p>
    <w:p>
      <w:pPr/>
      <w:r>
        <w:rPr>
          <w:lang w:val="pt_PT" w:bidi="pt_PT"/>
        </w:rPr>
      </w:r>
      <w:r>
        <w:rPr>
          <w:lang w:val="pt_PT" w:bidi="pt_PT"/>
        </w:rPr>
        <w:t>Em grupo, prestem atenção às partes do cenário da passagem:</w:t>
      </w:r>
    </w:p>
    <w:p>
      <w:pPr/>
      <w:r>
        <w:rPr>
          <w:lang w:val="pt_PT" w:bidi="pt_PT"/>
        </w:rPr>
      </w:r>
      <w:r>
        <w:rPr>
          <w:lang w:val="pt_PT" w:bidi="pt_PT"/>
        </w:rPr>
        <w:t>A passagem começa dizendo que “naquela época”, Yahweh disse a Josué para fazer facas de um tipo de pedra chamado sílex, e para usar as facas para circuncidar os filhos de Israel pela segunda vez. Essa história acontece no mesmo momento e lugar que a última história. Então essa história acontece enquanto os israelitas ainda estão vivendo em suas tendas em Gilgal.</w:t>
      </w:r>
    </w:p>
    <w:p>
      <w:pPr/>
      <w:r>
        <w:rPr>
          <w:lang w:val="pt_PT" w:bidi="pt_PT"/>
        </w:rPr>
      </w:r>
      <w:r>
        <w:rPr>
          <w:lang w:val="pt_PT" w:bidi="pt_PT"/>
        </w:rPr>
        <w:t>Parem aqui como um grupo e encontrem Gilgal em um mapa de Canaã. Pause este áudio aqui.</w:t>
      </w:r>
    </w:p>
    <w:p>
      <w:pPr/>
      <w:r>
        <w:rPr>
          <w:lang w:val="pt_PT" w:bidi="pt_PT"/>
        </w:rPr>
      </w:r>
      <w:r>
        <w:rPr>
          <w:lang w:val="pt_PT" w:bidi="pt_PT"/>
        </w:rPr>
        <w:t>Vocês se lembrarão de que Abraão foi o primeiro antepassado dos israelitas. O nome de Abraão significa “o pai de muitas nações”. Quando Abraão tinha 75 anos de idade, Yahweh fez uma aliança com Abraão de que ele sempre seria o Deus dos israelitas, e os israelitas sempre seriam o povo de Yahweh. Como parte da aliança, Yahweh disse a Abraão para circuncidar a si mesmo e todas as pessoas do sexo masculino na família de Abraão. Yahweh também disse que, no futuro, os descendentes de Abraão, os israelitas, devem circuncidar todos os filhos do sexo masculino no oitavo dia após o nascimento. Yahweh disse que isso mostraria que os israelitas eram o povo especial de Yahweh.</w:t>
      </w:r>
    </w:p>
    <w:p>
      <w:pPr/>
      <w:r>
        <w:rPr>
          <w:lang w:val="pt_PT" w:bidi="pt_PT"/>
        </w:rPr>
      </w:r>
      <w:r>
        <w:rPr>
          <w:lang w:val="pt_PT" w:bidi="pt_PT"/>
        </w:rPr>
        <w:t>Os homens tinham que ser circuncidados para serem aceitáveis para Yahweh. Circuncidar é cortar a pele solta na extremidade do pênis de um menino ou homem. O pai, ou alguém que era especialmente treinado, geralmente fazia isso. Cortar a pele deixava uma ferida, então as pessoas geralmente ficavam em um lugar e descansavam enquanto a ferida cicatrizava.</w:t>
      </w:r>
    </w:p>
    <w:p>
      <w:pPr/>
      <w:r>
        <w:rPr>
          <w:lang w:val="pt_PT" w:bidi="pt_PT"/>
        </w:rPr>
      </w:r>
      <w:r>
        <w:rPr>
          <w:lang w:val="pt_PT" w:bidi="pt_PT"/>
        </w:rPr>
        <w:t>Parem aqui como um grupo e discutam como vocês falarão sobre circuncisão e a aliança entre Yahweh e os israelitas em sua tradução. Pause este áudio aqui.</w:t>
      </w:r>
    </w:p>
    <w:p>
      <w:pPr/>
      <w:r>
        <w:rPr>
          <w:lang w:val="pt_PT" w:bidi="pt_PT"/>
        </w:rPr>
      </w:r>
      <w:r>
        <w:rPr>
          <w:lang w:val="pt_PT" w:bidi="pt_PT"/>
        </w:rPr>
        <w:t>A passagem diz que Josué faz o que Yahweh disse a Josué para fazer. Embora a passagem diga que Josué faz as facas e circuncida os homens e meninos em Gibeate-Haralote, provavelmente significa que, embora os pais ou outras pessoas façam as circuncisões, Josué tem que garantir que todos façam o que Yahweh disse. No idioma original, Gibeate-Haralote significa “Monte da Circuncisão”, ou “o Monte dos Prepúcios”. Isso não significa que o lugar já tinha esse nome. Os israelitas deram a ele esse nome por causa de todas as circuncisões que eles fizeram nesse dia.</w:t>
      </w:r>
    </w:p>
    <w:p>
      <w:pPr/>
      <w:r>
        <w:rPr>
          <w:lang w:val="pt_PT" w:bidi="pt_PT"/>
        </w:rPr>
      </w:r>
      <w:r>
        <w:rPr>
          <w:lang w:val="pt_PT" w:bidi="pt_PT"/>
        </w:rPr>
        <w:t>Parem aqui como um grupo e discutam como vocês falarão sobre o nome desse lugar, e como as pessoas deram a ele esse nome por causa desse evento. Pause este áudio aqui.</w:t>
      </w:r>
    </w:p>
    <w:p>
      <w:pPr/>
      <w:r>
        <w:rPr>
          <w:lang w:val="pt_PT" w:bidi="pt_PT"/>
        </w:rPr>
      </w:r>
      <w:r>
        <w:rPr>
          <w:lang w:val="pt_PT" w:bidi="pt_PT"/>
        </w:rPr>
        <w:t>A passagem diz que todos os “homens de guerra” morreram no deserto. Os “homens de guerra” são os homens de 20 anos ou mais que eram capazes de lutar como soldados. Yahweh havia permitido que eles morressem sem entrar em Canaã para puni-los por sua desobediência. Mas Yahweh manteve sua aliança com o povo de Israel permitindo que seus filhos entrassem na terra. O narrador diz que Yahweh prometeu dar a terra a “nós”. O narrador se vê como um dos israelitas a quem Yahweh deu a promessa. O narrador está nos lembrando que Yahweh agora manteve sua promessa aos israelitas, e o narrador é um dos israelitas agora vivendo na terra.</w:t>
      </w:r>
    </w:p>
    <w:p>
      <w:pPr/>
      <w:r>
        <w:rPr>
          <w:lang w:val="pt_PT" w:bidi="pt_PT"/>
        </w:rPr>
      </w:r>
      <w:r>
        <w:rPr>
          <w:lang w:val="pt_PT" w:bidi="pt_PT"/>
        </w:rPr>
        <w:t>Parem aqui e discutam em grupo como vocês falarão sobre a desobediência e punição dos israelitas, bem como o perdão de Yahweh, em sua tradução. Pause este áudio aqui.</w:t>
      </w:r>
    </w:p>
    <w:p>
      <w:pPr/>
      <w:r>
        <w:rPr>
          <w:lang w:val="pt_PT" w:bidi="pt_PT"/>
        </w:rPr>
      </w:r>
      <w:r>
        <w:rPr>
          <w:lang w:val="pt_PT" w:bidi="pt_PT"/>
        </w:rPr>
        <w:t>A Bíblia muitas vezes descreve Canaã como “a terra que mana leite e mel”. Essa é uma linguagem especial, o que significa que essa é uma terra rica e fértil onde as coisas crescem bem e há muita comida e animais. Essa mesma frase é usada em vários lugares na Bíblia. O mel é um líquido doce que as abelhas fazem. Nos tempos da Bíblia, o mel era um dos alimentos favoritos dos povos. Os israelitas muitas vezes bebiam o leite de vacas, ovelhas ou cabras, e também usavam o leite para fazer coalhada ou queijo, que é um alimento sólido.</w:t>
      </w:r>
    </w:p>
    <w:p>
      <w:pPr/>
      <w:r>
        <w:rPr>
          <w:lang w:val="pt_PT" w:bidi="pt_PT"/>
        </w:rPr>
      </w:r>
      <w:r>
        <w:rPr>
          <w:lang w:val="pt_PT" w:bidi="pt_PT"/>
        </w:rPr>
        <w:t>Parem aqui e discutam como um grupo quais palavras ou frases vocês usarão para mostrar que Canaã é rica e fértil. Pensem em como vocês descrevem uma terra rica e fértil em sua cultura. Vocês podem usar a maneira mais natural de descrever isso em sua tradução. Pause este áudio aqui.</w:t>
      </w:r>
    </w:p>
    <w:p>
      <w:pPr/>
      <w:r>
        <w:rPr>
          <w:lang w:val="pt_PT" w:bidi="pt_PT"/>
        </w:rPr>
      </w:r>
      <w:r>
        <w:rPr>
          <w:lang w:val="pt_PT" w:bidi="pt_PT"/>
        </w:rPr>
        <w:t>Depois que as feridas dos homens e meninos foram cicatrizadas, Yahweh diz a Josué que Yahweh “curou”, ou removeu a vergonha do Egito de Israel, como uma pessoa remove um objeto redondo rolando-o. Faz 40 anos que Moisés liderou os israelitas para fora do Egito, e muitos israelitas envelheceram e morreram no deserto. Então os egípcios disseram que o deus dos israelitas havia trazido os israelitas para o deserto para morrer. Mas agora Yahweh provará que os egípcios estão errados. Yahweh trará essa nova geração de israelitas circuncidados para Canaã. Embora Yahweh tenha punido a primeira geração de israelitas não permitindo que eles entrassem em Canaã, Yahweh prometeu “levantar” seus filhos para irem para Canaã em vez disso. “Levantar” significa erguer uma pessoa do chão. As pessoas deitavam-se no chão para mostrar grande respeito ou porque estavam com muito medo. As pessoas se levantavam para adorar Yahweh ou para fazer uma tarefa importante. Yahweh estava dizendo que os filhos da primeira geração de israelitas seriam aqueles que realizariam a importante tarefa de conquistar a terra que Yahweh havia prometido a eles.</w:t>
      </w:r>
    </w:p>
    <w:p>
      <w:pPr/>
      <w:r>
        <w:rPr>
          <w:lang w:val="pt_PT" w:bidi="pt_PT"/>
        </w:rPr>
      </w:r>
      <w:r>
        <w:rPr>
          <w:lang w:val="pt_PT" w:bidi="pt_PT"/>
        </w:rPr>
        <w:t>Parem aqui e discutam como um grupo como vocês preparam as pessoas para uma tarefa importante. Como vocês descreverão a maneira como Yahweh “levanta” os filhos dos israelitas que saíram do Egito? Pause este áudio aqui.</w:t>
      </w:r>
    </w:p>
    <w:p>
      <w:pPr/>
      <w:r>
        <w:rPr>
          <w:lang w:val="pt_PT" w:bidi="pt_PT"/>
        </w:rPr>
      </w:r>
      <w:r>
        <w:rPr>
          <w:lang w:val="pt_PT" w:bidi="pt_PT"/>
        </w:rPr>
        <w:t>Por causa do que Yahweh disse a Josué, os israelitas chamam esse lugar de Gilgal. No idioma original, o nome Gilgal soa muito semelhante à palavra que significa removido, ou “rolado para longe”. No futuro, os israelitas muitas vezes se reunirão em Gilgal para adorar Yahweh.</w:t>
      </w:r>
    </w:p>
    <w:p>
      <w:pPr/>
      <w:r>
        <w:rPr>
          <w:lang w:val="pt_PT" w:bidi="pt_PT"/>
        </w:rPr>
      </w:r>
      <w:r>
        <w:rPr>
          <w:lang w:val="pt_PT" w:bidi="pt_PT"/>
        </w:rPr>
        <w:t>Parem aqui como um grupo e olhem novamente para Gilgal em um mapa de Canaã, se necessário. Pause este áudio aqui.</w:t>
      </w:r>
    </w:p>
    <w:p>
      <w:pPr/>
      <w:r>
        <w:rPr>
          <w:lang w:val="pt_PT" w:bidi="pt_PT"/>
        </w:rPr>
      </w:r>
      <w:r>
        <w:rPr>
          <w:lang w:val="pt_PT" w:bidi="pt_PT"/>
        </w:rPr>
        <w:t>Parem aqui como um grupo e discutam como vocês falarão sobre o nome desse lugar — Gilgal — e como as pessoas deram a ele esse nome por causa do que Yahweh fez aqui nesse dia.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5.2–9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Os israelitas que tinham 20 anos ou mais quando deixaram o Egito e que já morreram</w:t>
      </w:r>
    </w:p>
    <w:p>
      <w:pPr>
        <w:pStyle w:val="ListBullet"/>
        <w:spacing w:line="240" w:lineRule="auto"/>
        <w:ind w:left="720"/>
      </w:pPr>
      <w:r>
        <w:rPr>
          <w:lang w:val="pt_PT" w:bidi="pt_PT"/>
        </w:rPr>
      </w:r>
      <w:r>
        <w:rPr>
          <w:lang w:val="pt_PT" w:bidi="pt_PT"/>
        </w:rPr>
        <w:t>Os homens e meninos israelitas que estão vivos agora e precisam ser circuncidados</w:t>
      </w:r>
    </w:p>
    <w:p>
      <w:pPr>
        <w:pStyle w:val="ListBullet"/>
        <w:spacing w:line="240" w:lineRule="auto"/>
        <w:ind w:left="720"/>
      </w:pPr>
      <w:r>
        <w:rPr>
          <w:lang w:val="pt_PT" w:bidi="pt_PT"/>
        </w:rPr>
      </w:r>
      <w:r>
        <w:rPr>
          <w:lang w:val="pt_PT" w:bidi="pt_PT"/>
        </w:rPr>
        <w:t>Todo o acampamento de israelitas</w:t>
      </w:r>
    </w:p>
    <w:p>
      <w:pPr>
        <w:pStyle w:val="ListBullet"/>
        <w:spacing w:line="240" w:lineRule="auto"/>
        <w:ind w:left="720"/>
      </w:pPr>
      <w:r>
        <w:rPr>
          <w:lang w:val="pt_PT" w:bidi="pt_PT"/>
        </w:rPr>
      </w:r>
      <w:r>
        <w:rPr>
          <w:lang w:val="pt_PT" w:bidi="pt_PT"/>
        </w:rPr>
        <w:t>E os egípcios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Yahweh diz a Josué para fazer facas de pedra e circuncidar todos os filhos de Israel, ou os homens e meninos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segunda cena, Josué faz o que Yahweh diz a ele para fazer. Josué faz facas de pedras e circuncida os homens e meninos de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homens e meninos israelitas: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terceira cena, aprendemos por que Josué precisa fazer essas circuncisões. Todos os homens israelitas mais velhos morreram, e Yahweh está pronto para Josué liderar os israelitas para Canaã. Mas primeiro os israelitas têm que completar sua parte da aliança, garantindo que todos os homens sejam circuncidados.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homens e meninos israelitas: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quarta cena, os israelitas não se movem de seu acampamento até que as feridas de todos os meninos e homens sejam curadas.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todo o acampamento dos israelitas: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Na quinta cena, Yahweh diz a Josué que ele “removeu” de Israel a vergonha do Egito. É por isso que esse lugar ficou conhecido como Gilgal, que significa “remover”.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5.2–9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No início da história, Yahweh diz a Josué para fazer facas de </w:t>
      </w:r>
      <w:r>
        <w:rPr>
          <w:b/>
          <w:lang w:val="pt_PT" w:bidi="pt_PT"/>
        </w:rPr>
        <w:t>sílex</w:t>
      </w:r>
      <w:r>
        <w:rPr>
          <w:lang w:val="pt_PT" w:bidi="pt_PT"/>
        </w:rPr>
        <w:t>, um tipo de pedra. Nessa época, as pessoas estavam apenas começando a usar ferro, então as facas muitas vezes eram feitas de pedra. O sílex é um tipo de quartzo. As pessoas lascam ou batem no sílex com outro objeto até que ele quebre para fazer uma borda afiada.</w:t>
      </w:r>
    </w:p>
    <w:p>
      <w:pPr/>
      <w:r>
        <w:rPr>
          <w:lang w:val="pt_PT" w:bidi="pt_PT"/>
        </w:rPr>
      </w:r>
      <w:r>
        <w:rPr>
          <w:lang w:val="pt_PT" w:bidi="pt_PT"/>
        </w:rPr>
        <w:t xml:space="preserve">Parem aqui e discutam como um grupo qual palavra ou frase vocês usarão para </w:t>
      </w:r>
      <w:r>
        <w:rPr>
          <w:b/>
          <w:lang w:val="pt_PT" w:bidi="pt_PT"/>
        </w:rPr>
        <w:t>sílex</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Yahweh disse a Josué para </w:t>
      </w:r>
      <w:r>
        <w:rPr>
          <w:b/>
          <w:lang w:val="pt_PT" w:bidi="pt_PT"/>
        </w:rPr>
        <w:t>circuncidar</w:t>
      </w:r>
      <w:r>
        <w:rPr>
          <w:lang w:val="pt_PT" w:bidi="pt_PT"/>
        </w:rPr>
        <w:t xml:space="preserve"> os filhos de Israel. Circuncidar significa cortar a pele solta na extremidade do pênis de um menino ou homem. Yahweh disse a Abraão que os israelitas deveriam circuncidar todos os seus bebês meninos no oitavo dia após o nascimento como um sinal da aliança de Yahweh com os israelitas.</w:t>
      </w:r>
    </w:p>
    <w:p>
      <w:pPr/>
      <w:r>
        <w:rPr>
          <w:lang w:val="pt_PT" w:bidi="pt_PT"/>
        </w:rPr>
      </w:r>
      <w:r>
        <w:rPr>
          <w:lang w:val="pt_PT" w:bidi="pt_PT"/>
        </w:rPr>
        <w:t xml:space="preserve">Parem aqui e discutam em grupo qual palavra ou frase vocês usarão para </w:t>
      </w:r>
      <w:r>
        <w:rPr>
          <w:b/>
          <w:lang w:val="pt_PT" w:bidi="pt_PT"/>
        </w:rPr>
        <w:t>circuncidar</w:t>
      </w:r>
      <w:r>
        <w:rPr>
          <w:lang w:val="pt_PT" w:bidi="pt_PT"/>
        </w:rPr>
        <w:t xml:space="preserve">. Procurem por </w:t>
      </w:r>
      <w:r>
        <w:rPr>
          <w:lang w:val="pt_PT" w:bidi="pt_PT"/>
        </w:rPr>
        <w:t>circuncisão</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Os “filhos de </w:t>
      </w:r>
      <w:r>
        <w:rPr>
          <w:b/>
          <w:lang w:val="pt_PT" w:bidi="pt_PT"/>
        </w:rPr>
        <w:t>Israel</w:t>
      </w:r>
      <w:r>
        <w:rPr>
          <w:lang w:val="pt_PT" w:bidi="pt_PT"/>
        </w:rPr>
        <w:t xml:space="preserve">” significam todos os </w:t>
      </w:r>
      <w:r>
        <w:rPr>
          <w:b/>
          <w:lang w:val="pt_PT" w:bidi="pt_PT"/>
        </w:rPr>
        <w:t>israelitas</w:t>
      </w:r>
      <w:r>
        <w:rPr>
          <w:lang w:val="pt_PT" w:bidi="pt_PT"/>
        </w:rPr>
        <w:t xml:space="preserve"> do sexo masculino. Usem as mesmas palavras ou frases para Israel ou israelitas que vocês usaram em passagens anteriores. Para mais informações sobre </w:t>
      </w:r>
      <w:r>
        <w:rPr>
          <w:lang w:val="pt_PT" w:bidi="pt_PT"/>
        </w:rPr>
        <w:t>Israel</w:t>
      </w:r>
      <w:r>
        <w:rPr>
          <w:lang w:val="pt_PT" w:bidi="pt_PT"/>
        </w:rPr>
        <w:t xml:space="preserve"> e </w:t>
      </w:r>
      <w:r>
        <w:rPr>
          <w:lang w:val="pt_PT" w:bidi="pt_PT"/>
        </w:rPr>
        <w:t>israelitas</w:t>
      </w:r>
      <w:r>
        <w:rPr>
          <w:lang w:val="pt_PT" w:bidi="pt_PT"/>
        </w:rPr>
        <w:t>, consultem o Glossário Mestre.</w:t>
      </w:r>
    </w:p>
    <w:p>
      <w:pPr/>
      <w:r>
        <w:rPr>
          <w:lang w:val="pt_PT" w:bidi="pt_PT"/>
        </w:rPr>
      </w:r>
      <w:r>
        <w:rPr>
          <w:lang w:val="pt_PT" w:bidi="pt_PT"/>
        </w:rPr>
        <w:t xml:space="preserve">No idioma original, o lugar que era chamado </w:t>
      </w:r>
      <w:r>
        <w:rPr>
          <w:b/>
          <w:lang w:val="pt_PT" w:bidi="pt_PT"/>
        </w:rPr>
        <w:t>Gibeate-Haralote</w:t>
      </w:r>
      <w:r>
        <w:rPr>
          <w:lang w:val="pt_PT" w:bidi="pt_PT"/>
        </w:rPr>
        <w:t xml:space="preserve"> é uma frase que significa “Monte da Circuncisão” ou “o Monte dos Prepúcios”. Os israelitas deram ao lugar esse nome por causa de todas as circuncisões que eles fizeram durante essa história.</w:t>
      </w:r>
    </w:p>
    <w:p>
      <w:pPr/>
      <w:r>
        <w:rPr>
          <w:lang w:val="pt_PT" w:bidi="pt_PT"/>
        </w:rPr>
      </w:r>
      <w:r>
        <w:rPr>
          <w:lang w:val="pt_PT" w:bidi="pt_PT"/>
        </w:rPr>
        <w:t xml:space="preserve">Parem aqui e discutam em grupo como vocês chamarão o lugar chamado </w:t>
      </w:r>
      <w:r>
        <w:rPr>
          <w:b/>
          <w:lang w:val="pt_PT" w:bidi="pt_PT"/>
        </w:rPr>
        <w:t>Gibeate-Haralote</w:t>
      </w:r>
      <w:r>
        <w:rPr>
          <w:lang w:val="pt_PT" w:bidi="pt_PT"/>
        </w:rPr>
        <w:t>. Vocês podem desejar usar uma palavra ou frase que tenha o mesmo significado em seu idioma. Se vocês já traduziram o nome desse lugar em outro livro da Bíblia, usem a mesma palavra que vocês usaram lá. Pause este áudio aqui.</w:t>
      </w:r>
    </w:p>
    <w:p>
      <w:pPr/>
      <w:r>
        <w:rPr>
          <w:lang w:val="pt_PT" w:bidi="pt_PT"/>
        </w:rPr>
      </w:r>
      <w:r>
        <w:rPr>
          <w:lang w:val="pt_PT" w:bidi="pt_PT"/>
        </w:rPr>
        <w:t>Os israelitas vagaram pelo deserto por 40 anos até que todos os homens de guerra morreram. Os homens de guerra eram os homens que tinham idade suficiente para fazer parte do exército de Israel. Em Israel nessa época, todos os homens de 20 anos ou mais eram capazes de lutar na batalha.</w:t>
      </w:r>
    </w:p>
    <w:p>
      <w:pPr/>
      <w:r>
        <w:rPr>
          <w:lang w:val="pt_PT" w:bidi="pt_PT"/>
        </w:rPr>
      </w:r>
      <w:r>
        <w:rPr>
          <w:lang w:val="pt_PT" w:bidi="pt_PT"/>
        </w:rPr>
        <w:t>Parem aqui e discutam em grupo qual palavra ou frase vocês usarão para descrever homens que tinham idade suficiente para lutar na batalha. Se vocês já traduziram a mesma palavra ou frase em outro livro da Bíblia, usem a mesma palavra ou frase que vocês usaram lá. Pause este áudio aqui.</w:t>
      </w:r>
    </w:p>
    <w:p>
      <w:pPr/>
      <w:r>
        <w:rPr>
          <w:lang w:val="pt_PT" w:bidi="pt_PT"/>
        </w:rPr>
      </w:r>
      <w:r>
        <w:rPr>
          <w:lang w:val="pt_PT" w:bidi="pt_PT"/>
        </w:rPr>
        <w:t xml:space="preserve">Como a primeira geração de israelitas desobedeceu a Yahweh, Yahweh </w:t>
      </w:r>
      <w:r>
        <w:rPr>
          <w:b/>
          <w:lang w:val="pt_PT" w:bidi="pt_PT"/>
        </w:rPr>
        <w:t>jurou</w:t>
      </w:r>
      <w:r>
        <w:rPr>
          <w:lang w:val="pt_PT" w:bidi="pt_PT"/>
        </w:rPr>
        <w:t xml:space="preserve"> que ele não os deixaria entrar em Canaã. Jurar significa fazer um </w:t>
      </w:r>
      <w:r>
        <w:rPr>
          <w:b/>
          <w:lang w:val="pt_PT" w:bidi="pt_PT"/>
        </w:rPr>
        <w:t>juramento</w:t>
      </w:r>
      <w:r>
        <w:rPr>
          <w:lang w:val="pt_PT" w:bidi="pt_PT"/>
        </w:rPr>
        <w:t xml:space="preserve">, ou promessa especial. Usem a mesma palavra ou frase para jurar que vocês usaram em passagens anteriores. Para mais informações sobre </w:t>
      </w:r>
      <w:r>
        <w:rPr>
          <w:lang w:val="pt_PT" w:bidi="pt_PT"/>
        </w:rPr>
        <w:t>juramento</w:t>
      </w:r>
      <w:r>
        <w:rPr>
          <w:lang w:val="pt_PT" w:bidi="pt_PT"/>
        </w:rPr>
        <w:t>, consultem o Glossário Mestre.</w:t>
      </w:r>
    </w:p>
    <w:p>
      <w:pPr/>
      <w:r>
        <w:rPr>
          <w:lang w:val="pt_PT" w:bidi="pt_PT"/>
        </w:rPr>
      </w:r>
      <w:r>
        <w:rPr>
          <w:lang w:val="pt_PT" w:bidi="pt_PT"/>
        </w:rPr>
        <w:t>Antes disso, Yahweh havia jurado “a seus pais” dar Canaã aos israelitas. A frase “a seus pais” se refere a seus pais reais e também a seus antepassados.</w:t>
      </w:r>
    </w:p>
    <w:p>
      <w:pPr/>
      <w:r>
        <w:rPr>
          <w:lang w:val="pt_PT" w:bidi="pt_PT"/>
        </w:rPr>
      </w:r>
      <w:r>
        <w:rPr>
          <w:lang w:val="pt_PT" w:bidi="pt_PT"/>
        </w:rPr>
        <w:t xml:space="preserve">Parem aqui e discutam em grupo quais palavras ou frases vocês usarão para </w:t>
      </w:r>
      <w:r>
        <w:rPr>
          <w:b/>
          <w:lang w:val="pt_PT" w:bidi="pt_PT"/>
        </w:rPr>
        <w:t>os pais deles</w:t>
      </w:r>
      <w:r>
        <w:rPr>
          <w:lang w:val="pt_PT" w:bidi="pt_PT"/>
        </w:rPr>
        <w:t>. Se vocês já traduziram essa frase em outro livro da Bíblia, usem as mesmas palavras que usaram lá. Pause este áudio aqui.</w:t>
      </w:r>
    </w:p>
    <w:p>
      <w:pPr/>
      <w:r>
        <w:rPr>
          <w:lang w:val="pt_PT" w:bidi="pt_PT"/>
        </w:rPr>
      </w:r>
      <w:r>
        <w:rPr>
          <w:lang w:val="pt_PT" w:bidi="pt_PT"/>
        </w:rPr>
        <w:t>Os israelitas chamam o lugar de Gilgal, porque Yahweh removeu a desgraça deles. Os egípcios não podem mais zombar deles e dizer a eles que Yahweh não é poderoso.</w:t>
      </w:r>
    </w:p>
    <w:p>
      <w:pPr/>
      <w:r>
        <w:rPr>
          <w:lang w:val="pt_PT" w:bidi="pt_PT"/>
        </w:rPr>
      </w:r>
      <w:r>
        <w:rPr>
          <w:lang w:val="pt_PT" w:bidi="pt_PT"/>
        </w:rPr>
        <w:t>Parem aqui e discutam em grupo: vocês já usaram o nome do lugar Gilgal em passagens anteriores. Como essas novas informações afetam o que vocês chamam de Gilgal?</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5:10–15</w:t>
      </w:r>
      <w:r>
        <w:rPr>
          <w:lang w:val="pt_PT" w:bidi="pt_PT"/>
        </w:rPr>
      </w:r>
    </w:p>
    <w:p>
      <w:pPr>
        <w:pStyle w:val="Heading3"/>
      </w:pPr>
      <w:r>
        <w:rPr>
          <w:lang w:val="pt_PT" w:bidi="pt_PT"/>
        </w:rPr>
        <w:t>Ouvir e Sentir</w:t>
      </w:r>
    </w:p>
    <w:p>
      <w:pPr/>
      <w:r>
        <w:rPr>
          <w:lang w:val="pt_PT" w:bidi="pt_PT"/>
        </w:rPr>
      </w:r>
      <w:r>
        <w:rPr>
          <w:lang w:val="pt_PT" w:bidi="pt_PT"/>
        </w:rPr>
        <w:t>Nesta etapa, ouçam Josué 5.10–15 e guardem em seus corações.</w:t>
      </w:r>
    </w:p>
    <w:p>
      <w:pPr/>
      <w:r>
        <w:rPr>
          <w:lang w:val="pt_PT" w:bidi="pt_PT"/>
        </w:rPr>
      </w:r>
      <w:r>
        <w:rPr>
          <w:lang w:val="pt_PT" w:bidi="pt_PT"/>
        </w:rPr>
        <w:t>Ouçam uma versão em áudio de Josué 5.10–15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5.10–15 na tradução mais fácil de entender.</w:t>
      </w:r>
    </w:p>
    <w:p>
      <w:pPr/>
      <w:r>
        <w:rPr>
          <w:lang w:val="pt_PT" w:bidi="pt_PT"/>
        </w:rPr>
      </w:r>
      <w:r>
        <w:rPr>
          <w:lang w:val="pt_PT" w:bidi="pt_PT"/>
        </w:rPr>
        <w:t>Na última história, enquanto os israelitas estavam acampados em Gilgal, Yahweh disse a Josué para circuncidar todos os homens e meninos de Israel. A última geração de homens israelitas havia sido circuncidada no Egito, mas aqueles nascidos no deserto ainda não haviam sido circuncidados. Josué fez o que Yahweh disse, e Yahweh disse a Josué que, naquele dia, Yahweh havia removido de Israel a vergonha da escravidão no Egito.</w:t>
      </w:r>
    </w:p>
    <w:p>
      <w:pPr/>
      <w:r>
        <w:rPr>
          <w:lang w:val="pt_PT" w:bidi="pt_PT"/>
        </w:rPr>
      </w:r>
      <w:r>
        <w:rPr>
          <w:lang w:val="pt_PT" w:bidi="pt_PT"/>
        </w:rPr>
        <w:t>Nessa história, os israelitas ainda estão acampados em Gilgal, que fica nas planícies de Jericó, um grande campo plano a oeste do Rio Jordão.</w:t>
      </w:r>
    </w:p>
    <w:p>
      <w:pPr/>
      <w:r>
        <w:rPr>
          <w:lang w:val="pt_PT" w:bidi="pt_PT"/>
        </w:rPr>
      </w:r>
      <w:r>
        <w:rPr>
          <w:lang w:val="pt_PT" w:bidi="pt_PT"/>
        </w:rPr>
        <w:t>Parem aqui como um grupo e encontrem Gilgal e Jericó em um mapa de Canaã. Pause este áudio aqui.</w:t>
      </w:r>
    </w:p>
    <w:p>
      <w:pPr/>
      <w:r>
        <w:rPr>
          <w:lang w:val="pt_PT" w:bidi="pt_PT"/>
        </w:rPr>
      </w:r>
      <w:r>
        <w:rPr>
          <w:lang w:val="pt_PT" w:bidi="pt_PT"/>
        </w:rPr>
        <w:t>A história começa com os israelitas celebrando a festa da Páscoa. Vocês se lembrarão de que os israelitas celebraram pela primeira vez a Páscoa enquanto ainda estavam no Egito. Como o rei do Egito se recusou a deixar Moisés e os israelitas saírem, Yahweh enviou pragas, ou punições, sobre os egípcios. Na última praga, um anjo de Deus matou o filho mais velho de cada um dos egípcios, mas o anjo “passou por cima” das casas dos israelitas e não matou seus filhos. Naquela mesma noite, Deus fez com que os israelitas comessem uma refeição especial da “Páscoa”, e Deus disse que os israelitas deveriam celebrar a Páscoa todos os anos depois disso para sempre se lembrarem de como Deus os havia salvo.</w:t>
      </w:r>
    </w:p>
    <w:p>
      <w:pPr/>
      <w:r>
        <w:rPr>
          <w:lang w:val="pt_PT" w:bidi="pt_PT"/>
        </w:rPr>
      </w:r>
      <w:r>
        <w:rPr>
          <w:lang w:val="pt_PT" w:bidi="pt_PT"/>
        </w:rPr>
        <w:t>Nessa história, os israelitas celebraram a Páscoa em Gilgal na noite do 14º dia do 1º mês do ano. Para os israelitas, o 1º mês do ano é a época do ano que conhecemos como março e abril. Esse era o mesmo dia e mês do ano que a primeira Páscoa no Egito, então esse dia teria um significado importante para os israelitas. Esse dia era um lembrete do início de sua jornada para fora do Egito 40 anos atrás, quando Yahweh os salvou da escravidão. Ouvimos no livro de Números que os israelitas celebraram a Páscoa no deserto do monte Sinai no ano depois que eles deixaram o Egito. Agora, essa história provavelmente é a primeira vez que eles celebraram a Páscoa desde aquela época. Yahweh havia dito que todos os homens e meninos deveriam ser circuncidados antes que pudessem se juntar à festa da Páscoa. Então depois que os homens foram circuncidados, assim como ouvimos na história anterior, todo Israel agora está pronto para celebrar a Páscoa mais uma vez.</w:t>
      </w:r>
    </w:p>
    <w:p>
      <w:pPr/>
      <w:r>
        <w:rPr>
          <w:lang w:val="pt_PT" w:bidi="pt_PT"/>
        </w:rPr>
      </w:r>
      <w:r>
        <w:rPr>
          <w:lang w:val="pt_PT" w:bidi="pt_PT"/>
        </w:rPr>
        <w:t>Parem aqui em grupo e olhem para um mapa que mostra o Egito, o monte Sinai e Canaã, e a direção que os israelitas viajaram do Egito para Canaã. Pause este áudio aqui.</w:t>
      </w:r>
    </w:p>
    <w:p>
      <w:pPr/>
      <w:r>
        <w:rPr>
          <w:lang w:val="pt_PT" w:bidi="pt_PT"/>
        </w:rPr>
      </w:r>
      <w:r>
        <w:rPr>
          <w:lang w:val="pt_PT" w:bidi="pt_PT"/>
        </w:rPr>
        <w:t>Parem aqui e discutam essa pergunta em grupo: quais são alguns dias ou celebrações importantes que seu povo mantém a cada ano? O que esses dias ajudam vocês a lembrar sobre o que aconteceu no passado? Como eles ajudam vocês a lembrar o que é verdade sobre seu grupo de pessoas hoje? Pause este áudio aqui.</w:t>
      </w:r>
    </w:p>
    <w:p>
      <w:pPr/>
      <w:r>
        <w:rPr>
          <w:lang w:val="pt_PT" w:bidi="pt_PT"/>
        </w:rPr>
      </w:r>
      <w:r>
        <w:rPr>
          <w:lang w:val="pt_PT" w:bidi="pt_PT"/>
        </w:rPr>
        <w:t>No dia seguinte, depois que os israelitas celebraram a Páscoa, os israelitas comeram alimento que estava crescendo na terra de Canaã. Eles comeram pão, ou bolos, feitos sem fermento, e comeram grãos assados. O grão provavelmente era cevada, que teria estado plenamente desenvolvido e pronto para ser colhido dos campos nessa época do ano. Essa foi a primeira vez que os israelitas comeram alimentos que cresciam em Canaã. Yahweh estava começando a cumprir sua promessa de dar a eles essa terra e a comida que crescia lá.</w:t>
      </w:r>
    </w:p>
    <w:p>
      <w:pPr/>
      <w:r>
        <w:rPr>
          <w:lang w:val="pt_PT" w:bidi="pt_PT"/>
        </w:rPr>
      </w:r>
      <w:r>
        <w:rPr>
          <w:lang w:val="pt_PT" w:bidi="pt_PT"/>
        </w:rPr>
        <w:t>A história não conta os detalhes da festa ou como os israelitas prepararam a comida. No entanto, vocês se lembrarão de que, no livro de Levítico, Yahweh instruiu Moisés que o sacerdote tinha que mover parte dos grãos diante de Yahweh antes que os israelitas pudessem comer a nova colheita, ou alimentos que crescessem no campo. Isso era importante para lembrar aos israelitas que toda a comida vinha de Yahweh.</w:t>
      </w:r>
    </w:p>
    <w:p>
      <w:pPr/>
      <w:r>
        <w:rPr>
          <w:lang w:val="pt_PT" w:bidi="pt_PT"/>
        </w:rPr>
      </w:r>
      <w:r>
        <w:rPr>
          <w:lang w:val="pt_PT" w:bidi="pt_PT"/>
        </w:rPr>
        <w:t>Vocês se lembrarão de que Yahweh forneceu maná do céu todas as manhãs para alimentar os israelitas no deserto. Esse maná parou no mesmo dia em que os israelitas comeram essa comida em Canaã. Yahweh havia usado o maná para ensinar os israelitas a confiar nele para o que precisavam todos os dias, mas agora ele estava dando a eles a comida que crescia em Canaã, assim como ele prometeu.</w:t>
      </w:r>
    </w:p>
    <w:p>
      <w:pPr/>
      <w:r>
        <w:rPr>
          <w:lang w:val="pt_PT" w:bidi="pt_PT"/>
        </w:rPr>
      </w:r>
      <w:r>
        <w:rPr>
          <w:lang w:val="pt_PT" w:bidi="pt_PT"/>
        </w:rPr>
        <w:t>Parem aqui como um grupo e olhem para uma imagem de pão feito com farinha de cevada sem fermento. Pause este áudio aqui.</w:t>
      </w:r>
    </w:p>
    <w:p>
      <w:pPr/>
      <w:r>
        <w:rPr>
          <w:lang w:val="pt_PT" w:bidi="pt_PT"/>
        </w:rPr>
      </w:r>
      <w:r>
        <w:rPr>
          <w:lang w:val="pt_PT" w:bidi="pt_PT"/>
        </w:rPr>
        <w:t>Parem aqui como um grupo e olhem para uma imagem de cevada torrada. Pause este áudio aqui.</w:t>
      </w:r>
    </w:p>
    <w:p>
      <w:pPr/>
      <w:r>
        <w:rPr>
          <w:lang w:val="pt_PT" w:bidi="pt_PT"/>
        </w:rPr>
      </w:r>
      <w:r>
        <w:rPr>
          <w:lang w:val="pt_PT" w:bidi="pt_PT"/>
        </w:rPr>
        <w:t>Algum tempo se passa antes que essa próxima parte da história aconteça. Não sabemos quanto tempo passa, mas podem ser alguns dias. A história diz que um dia, enquanto Josué e o povo de Israel ainda estão acampados perto de Jericó, Josué de repente vê um homem de pé na frente dele segurando uma espada. Uma espada é uma arma com uma lâmina longa e afiada.</w:t>
      </w:r>
    </w:p>
    <w:p>
      <w:pPr/>
      <w:r>
        <w:rPr>
          <w:lang w:val="pt_PT" w:bidi="pt_PT"/>
        </w:rPr>
      </w:r>
      <w:r>
        <w:rPr>
          <w:lang w:val="pt_PT" w:bidi="pt_PT"/>
        </w:rPr>
        <w:t>Parem aqui como um grupo e olhem para uma imagem de uma espada, se necessário. Pause este áudio aqui.</w:t>
      </w:r>
    </w:p>
    <w:p>
      <w:pPr/>
      <w:r>
        <w:rPr>
          <w:lang w:val="pt_PT" w:bidi="pt_PT"/>
        </w:rPr>
      </w:r>
      <w:r>
        <w:rPr>
          <w:lang w:val="pt_PT" w:bidi="pt_PT"/>
        </w:rPr>
        <w:t>Parem aqui como um grupo e novamente olhem para Gilgal e Jericó em um mapa de Canaã, se necessário. Pause este áudio aqui.</w:t>
      </w:r>
    </w:p>
    <w:p>
      <w:pPr/>
      <w:r>
        <w:rPr>
          <w:lang w:val="pt_PT" w:bidi="pt_PT"/>
        </w:rPr>
      </w:r>
      <w:r>
        <w:rPr>
          <w:lang w:val="pt_PT" w:bidi="pt_PT"/>
        </w:rPr>
        <w:t>É importante observar como o homem está segurando sua espada na mão. A espada não está amarrada a seu cinto. Isso significaria que o homem está preparado para lutar ou liderar as pessoas na batalha. Josué sabe que os israelitas agora estão em terra inimiga e terão que lutar para tomar a terra de Canaã que Yahweh prometeu a eles. Então Josué pergunta ao homem se o homem é a favor de Israel ou dos inimigos de Israel. Josué está perguntando se o homem é um amigo de Israel e um inimigo dos cananeus, ou se o homem é um amigo dos cananeus e um inimigo de Israel.</w:t>
      </w:r>
    </w:p>
    <w:p>
      <w:pPr/>
      <w:r>
        <w:rPr>
          <w:lang w:val="pt_PT" w:bidi="pt_PT"/>
        </w:rPr>
      </w:r>
      <w:r>
        <w:rPr>
          <w:lang w:val="pt_PT" w:bidi="pt_PT"/>
        </w:rPr>
        <w:t>O homem responde: “Não”. O homem diz que ele é o comandante, ou capitão, do exército de Yahweh. Esse homem pode realmente ser um anjo, porque a frase “exército de Yahweh” provavelmente se refere aos anjos que ajudam a lutar nas batalhas de Yahweh. Quando o homem diz: “Não”, ele está dizendo que não é nenhuma das coisas que Josué pergunta. O homem não é um soldado israelita, e ele não é um soldado inimigo. Em outras palavras, esse homem luta por Yahweh, não por Josué. Então se Israel não mantiver a aliança com Yahweh, Yahweh poderia enviar esse homem para punir Israel. No entanto, Yahweh poderia em vez disso enviar esse homem para lutar por Israel e contra os inimigos de Israel.</w:t>
      </w:r>
    </w:p>
    <w:p>
      <w:pPr/>
      <w:r>
        <w:rPr>
          <w:lang w:val="pt_PT" w:bidi="pt_PT"/>
        </w:rPr>
      </w:r>
      <w:r>
        <w:rPr>
          <w:lang w:val="pt_PT" w:bidi="pt_PT"/>
        </w:rPr>
        <w:t>Josué cai com o rosto no chão para mostrar respeito. Então Josué pergunta respeitosamente ao homem o que o homem ordena que Josué faça. As palavras que Josué usa, e a maneira como ele age, não mostram que esse é o próprio Deus visitando Josué. No entanto, mesmo que a história chame este de homem, o homem fala e age como um anjo, e Josué trata o homem como um anjo.</w:t>
      </w:r>
    </w:p>
    <w:p>
      <w:pPr/>
      <w:r>
        <w:rPr>
          <w:lang w:val="pt_PT" w:bidi="pt_PT"/>
        </w:rPr>
      </w:r>
      <w:r>
        <w:rPr>
          <w:lang w:val="pt_PT" w:bidi="pt_PT"/>
        </w:rPr>
        <w:t>Parem aqui e discutam essa pergunta em grupo: contem uma história sobre uma vez em que alguém em sua comunidade viu ou falou com um mensageiro, ou anjo, de Deus. Falem sobre como a pessoa reagiu quando viu o mensageiro, e como ela mostrou respeito. Pausem este áudio aqui.</w:t>
      </w:r>
    </w:p>
    <w:p>
      <w:pPr/>
      <w:r>
        <w:rPr>
          <w:lang w:val="pt_PT" w:bidi="pt_PT"/>
        </w:rPr>
      </w:r>
      <w:r>
        <w:rPr>
          <w:lang w:val="pt_PT" w:bidi="pt_PT"/>
        </w:rPr>
        <w:t>Como o homem está segurando uma espada, e diz ser o comandante do exército de Yahweh, Josué provavelmente espera que ele lhe dê instruções para a batalha. Em vez disso, o homem diz a Josué para tirar as sandálias de seus pés. O homem diz que Josué deve fazer isso porque o lugar onde Josué está de pé é santo.</w:t>
      </w:r>
    </w:p>
    <w:p>
      <w:pPr/>
      <w:r>
        <w:rPr>
          <w:lang w:val="pt_PT" w:bidi="pt_PT"/>
        </w:rPr>
      </w:r>
      <w:r>
        <w:rPr>
          <w:lang w:val="pt_PT" w:bidi="pt_PT"/>
        </w:rPr>
        <w:t>Vocês se lembrarão de que, no livro de Êxodo, quando Yahweh falou pela primeira vez com Moisés, Yahweh também disse a Moisés para remover suas sandálias porque ele estava de pé em chão santo, ou em um lugar santo. Nessa cultura, as pessoas usavam sandálias para proteger seus pés quando estavam do lado de fora caminhando. No entanto, as pessoas tiravam suas sandálias quando entravam em um templo, ou lugar de adoração, para que elas não trouxessem terra, ou pó, para esse lugar. Então a santidade desse lugar mostra que Yahweh está se encontrando com Josué por meio do anjo, o representante de Yahweh. Embora Josué já tenha se curvado com o rosto no chão em respeito, ele ainda tem suas sandálias impuras nos pés. Então Josué faz como o homem diz e tira suas sandálias. Agora Josué está pronto para o que Yahweh estiver prestes a fazer.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5.10–15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os israelitas celebram a festa da Páscoa. Eles comem alimentos da terra de Canaã, incluindo bolos sem fermento e grãos torrados. Yahweh também para de fornecer maná, porque agora o povo pode comer alimentos que crescem em Canaã.</w:t>
      </w:r>
    </w:p>
    <w:p>
      <w:pPr/>
      <w:r>
        <w:rPr>
          <w:lang w:val="pt_PT" w:bidi="pt_PT"/>
        </w:rPr>
      </w:r>
      <w:r>
        <w:rPr>
          <w:b/>
          <w:lang w:val="pt_PT" w:bidi="pt_PT"/>
        </w:rPr>
        <w:t>Na segunda cena:</w:t>
      </w:r>
      <w:r>
        <w:rPr>
          <w:lang w:val="pt_PT" w:bidi="pt_PT"/>
        </w:rPr>
        <w:t xml:space="preserve"> em outro dia, enquanto os israelitas ainda estão acampados perto de Jericó, Josué de repente vê um homem segurando uma espada. Josué se prostra no chão e pergunta se o homem é um amigo ou um inimigo de Israel. O homem diz que ele não é amigo nem inimigo, mas ele é o comandante do exército de Yahweh. Josué pergunta ao homem o que o homem quer que Josué faça. O capitão do exército de Yahweh diz a Josué para tirar as sandálias dos pés porque Josué está pisando em terra santa. Josué faz o que o homem diz.</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 o comandante, ou capitão, do exército de Yahweh</w:t>
      </w:r>
    </w:p>
    <w:p>
      <w:pPr/>
      <w:r>
        <w:rPr>
          <w:lang w:val="pt_PT" w:bidi="pt_PT"/>
        </w:rPr>
      </w:r>
      <w:r>
        <w:rPr>
          <w:lang w:val="pt_PT" w:bidi="pt_PT"/>
        </w:rPr>
        <w:t>Em grupo, prestem atenção às partes do cenário da passagem:</w:t>
      </w:r>
    </w:p>
    <w:p>
      <w:pPr/>
      <w:r>
        <w:rPr>
          <w:lang w:val="pt_PT" w:bidi="pt_PT"/>
        </w:rPr>
      </w:r>
      <w:r>
        <w:rPr>
          <w:lang w:val="pt_PT" w:bidi="pt_PT"/>
        </w:rPr>
        <w:t>Quando a história começa, os israelitas ainda estão acampados em Gilgal. Isso significa que os israelitas não saíram do lugar da última história onde Josué circuncidou os homens e meninos. Não sabemos a localização exata de Gilgal, mas sabemos que era perto de Jericó. Também sabemos que Gilgal ficava a leste de Jericó, mas a oeste do Rio Jordão. A história diz que os israelitas celebraram a Páscoa nas planícies de Jericó. Essas planícies eram os grandes campos planos ao redor de Jericó, onde as pessoas cultivavam plantações como cevada para comer. Gilgal estava localizado nessas planícies.</w:t>
      </w:r>
    </w:p>
    <w:p>
      <w:pPr/>
      <w:r>
        <w:rPr>
          <w:lang w:val="pt_PT" w:bidi="pt_PT"/>
        </w:rPr>
      </w:r>
      <w:r>
        <w:rPr>
          <w:lang w:val="pt_PT" w:bidi="pt_PT"/>
        </w:rPr>
        <w:t>Nas instruções que Yahweh deu a Moisés no livro de Êxodo, Yahweh disse que homens e meninos tinham que ser circuncidados antes que pudessem participar da Páscoa. Então depois que todos os homens e meninos foram circuncidados na última história, eles agora podem participar da Páscoa pela primeira vez. Em Êxodo, Yahweh havia ordenado que os israelitas celebrassem a Páscoa quando eles entrassem na Terra Prometida de Canaã. Então a celebração da Páscoa nessa história teria sido muito importante para Josué para garantir que eles estivessem obedecendo a tudo o que Yahweh disse para fazer.</w:t>
      </w:r>
    </w:p>
    <w:p>
      <w:pPr/>
      <w:r>
        <w:rPr>
          <w:lang w:val="pt_PT" w:bidi="pt_PT"/>
        </w:rPr>
      </w:r>
      <w:r>
        <w:rPr>
          <w:lang w:val="pt_PT" w:bidi="pt_PT"/>
        </w:rPr>
        <w:t>Parem aqui e discutam como vocês deixarão claro que os israelitas ainda estão acampados no mesmo lugar da última história. Usem a mesma palavra ou frase para Gilgal que vocês usaram na última história. Pause este áudio aqui.</w:t>
      </w:r>
    </w:p>
    <w:p>
      <w:pPr/>
      <w:r>
        <w:rPr>
          <w:lang w:val="pt_PT" w:bidi="pt_PT"/>
        </w:rPr>
      </w:r>
      <w:r>
        <w:rPr>
          <w:lang w:val="pt_PT" w:bidi="pt_PT"/>
        </w:rPr>
        <w:t>No idioma original, a palavra Páscoa se refere à refeição que dura apenas uma noite, e então no dia seguinte, os israelitas começariam a celebrar a Festa dos Pães Sem Fermento. Mas nessa história, a palavra Páscoa parece estar se referindo a mais de uma noite. Embora a história não mencione a Festa dos Pães Sem Fermento, ela diz que os israelitas comeram pão sem fermento, o que é uma parte importante da celebração da Festa dos Pães Sem Fermento. Então a história parece usar a palavra Páscoa para falar de ambos os eventos juntos.</w:t>
      </w:r>
    </w:p>
    <w:p>
      <w:pPr/>
      <w:r>
        <w:rPr>
          <w:lang w:val="pt_PT" w:bidi="pt_PT"/>
        </w:rPr>
      </w:r>
      <w:r>
        <w:rPr>
          <w:lang w:val="pt_PT" w:bidi="pt_PT"/>
        </w:rPr>
        <w:t>A história diz que os israelitas celebraram a Páscoa na noite do 14º dia do 1º mês do ano. Vocês se lembrarão de que, em uma história anterior, os israelitas cruzaram o Jordão no 10º dia do 1º mês do ano, apenas 4 dias antes disso. Vocês também se lembrarão de que Josué circuncidou todos os homens e meninos logo depois que eles cruzaram o Jordão. Então quando os israelitas celebram a Páscoa, as feridas dos homens e meninos mal cicatrizaram e provavelmente ainda estão muito sensíveis. Para os israelitas, o 1º mês do ano era a época do ano que conhecemos como março e abril. Também é importante entender que, para os israelitas, um novo dia começa ao pôr do sol, então a frase “ao anoitecer” significa o início de um novo dia. Em sua tradução, usem quaisquer palavras que deixem claro que essa noite era o início do 14º dia.</w:t>
      </w:r>
    </w:p>
    <w:p>
      <w:pPr/>
      <w:r>
        <w:rPr>
          <w:lang w:val="pt_PT" w:bidi="pt_PT"/>
        </w:rPr>
      </w:r>
      <w:r>
        <w:rPr>
          <w:lang w:val="pt_PT" w:bidi="pt_PT"/>
        </w:rPr>
        <w:t>Parem aqui como um grupo e discutam como vocês traduzirão essa parte da história para que as pessoas entendam que esta noite era o início do 14º dia do mês. Pause este áudio aqui.</w:t>
      </w:r>
    </w:p>
    <w:p>
      <w:pPr/>
      <w:r>
        <w:rPr>
          <w:lang w:val="pt_PT" w:bidi="pt_PT"/>
        </w:rPr>
      </w:r>
      <w:r>
        <w:rPr>
          <w:lang w:val="pt_PT" w:bidi="pt_PT"/>
        </w:rPr>
        <w:t>A festa da Páscoa lembrou aos israelitas da vez em que Deus os libertou de serem escravos no Egito. Os israelitas tinham que deixar o Egito muito rapidamente, então eles tinham pouco tempo para fazer o pão para essa primeira refeição da Páscoa. Para fazer pão com fermento para que o pão cresça, vocês têm que deixar o pão descansar por um longo tempo antes de assá-lo. Os israelitas não tinham tempo para esperar, então o pão da Páscoa era feito sem fermento. Alguns idiomas podem mostrar uma diferença entre alimentos não preparados e alimentos preparados. Aqui parece que os produtos da terra, ou os alimentos que cresciam em Canaã, significam os grãos que os israelitas colheram. Então os israelitas transformaram os grãos em pães achatados sem fermento, ou bolos sem fermento.</w:t>
      </w:r>
    </w:p>
    <w:p>
      <w:pPr/>
      <w:r>
        <w:rPr>
          <w:lang w:val="pt_PT" w:bidi="pt_PT"/>
        </w:rPr>
      </w:r>
      <w:r>
        <w:rPr>
          <w:lang w:val="pt_PT" w:bidi="pt_PT"/>
        </w:rPr>
        <w:t>Os israelitas também comeram grãos secos, ou torrados nessa história. O grão provavelmente era cevada. A cevada era uma colheita de grãos que as pessoas comumente cultivavam tanto no Egito quanto em Canaã. O povo usava a cevada como alimento tanto para animais quanto para pessoas. O povo geralmente a colhiam em março ou abril, então ela estaria pronta para ser recolhida dos campos nessa época. Tanto os bolos sem fermento quanto os grãos torrados eram fáceis e rápidos de fazer.</w:t>
      </w:r>
    </w:p>
    <w:p>
      <w:pPr/>
      <w:r>
        <w:rPr>
          <w:lang w:val="pt_PT" w:bidi="pt_PT"/>
        </w:rPr>
      </w:r>
      <w:r>
        <w:rPr>
          <w:lang w:val="pt_PT" w:bidi="pt_PT"/>
        </w:rPr>
        <w:t>Parem aqui como um grupo e novamente olhem para imagens de bolos feitos sem fermento e cevada torrada, se necessário. Discutam como vocês traduzirão não levedado, ou sem fermento. Pause este áudio aqui.</w:t>
      </w:r>
    </w:p>
    <w:p>
      <w:pPr/>
      <w:r>
        <w:rPr>
          <w:lang w:val="pt_PT" w:bidi="pt_PT"/>
        </w:rPr>
      </w:r>
      <w:r>
        <w:rPr>
          <w:lang w:val="pt_PT" w:bidi="pt_PT"/>
        </w:rPr>
        <w:t>A história diz que no dia depois da Páscoa, ou no mesmo dia em que eles comeram a comida de Canaã, Yahweh parou de enviar maná do céu todas as manhãs, como ele havia feito para alimentar os israelitas no deserto. Vocês podem se lembrar de que o significado da palavra maná pode ter sido: “O que é isso?” que é o que os israelitas disseram quando Yahweh enviou pela primeira vez essa comida do céu no livro de Êxodo. O maná era a principal fonte de alimento dos israelitas durante o tempo deles no deserto. O livro de Êxodo descreve o maná como uma substância branca que tinha gosto de bolachas, ou flocos finos, feitos com mel. Quando as pessoas moíam e ferviam o maná, elas podiam então transformá-lo em bolos de pão. Yahweh instruiu os israelitas a recolher apenas maná suficiente para alimentar suas famílias a cada dia, sem nada sobrar. No sexto dia da semana, eles deveriam coletar uma porção dupla para que eles pudessem descansar no sábado e não ter que trabalhar coletando maná naquele dia. Como Yahweh não permitiu que os israelitas recolhessem mais maná do que precisavam, isso mostrou aos israelitas que tudo vinha de Yahweh e os israelitas não poderiam viver sem Yahweh. Essa história nos diz que os israelitas nunca mais viram o maná, e agora eles comeram algo novo — os produtos da terra de Canaã.</w:t>
      </w:r>
    </w:p>
    <w:p>
      <w:pPr/>
      <w:r>
        <w:rPr>
          <w:lang w:val="pt_PT" w:bidi="pt_PT"/>
        </w:rPr>
      </w:r>
      <w:r>
        <w:rPr>
          <w:lang w:val="pt_PT" w:bidi="pt_PT"/>
        </w:rPr>
        <w:t>Parem aqui como um grupo e discutam essa pergunta: contem uma história sobre uma vez em que as pessoas de repente pararam de ver ou experimentar uma certa coisa, mas algo novo a substituiu. Prestem atenção a como vocês falam sobre como essas mudanças aconteceram. Pause este áudio aqui.</w:t>
      </w:r>
    </w:p>
    <w:p>
      <w:pPr/>
      <w:r>
        <w:rPr>
          <w:lang w:val="pt_PT" w:bidi="pt_PT"/>
        </w:rPr>
      </w:r>
      <w:r>
        <w:rPr>
          <w:lang w:val="pt_PT" w:bidi="pt_PT"/>
        </w:rPr>
        <w:t>A história agora usa uma palavra especial no idioma original para mostrar que algum tempo passa antes que essa próxima parte da história aconteça. Não sabemos quanto tempo se passou, mas podem ter sido alguns dias. A história diz: “Enquanto Josué estava por Jericó”. A palavra “por” provavelmente significa “por perto”. Já sabemos que o povo de Israel está acampado em Gilgal, que fica próximo a Jericó. Então pode ser que Josué estivesse no acampamento israelita, ou talvez ele tivesse se aproximado de Jericó para ver secretamente o quão bem a cidade estava preparada para se defender na batalha. Não sabemos com certeza. Então vocês podem desejar dizer algo como: “Um dia, enquanto Josué e o povo de Israel estavam acampados perto de Jericó”.</w:t>
      </w:r>
    </w:p>
    <w:p>
      <w:pPr/>
      <w:r>
        <w:rPr>
          <w:lang w:val="pt_PT" w:bidi="pt_PT"/>
        </w:rPr>
      </w:r>
      <w:r>
        <w:rPr>
          <w:lang w:val="pt_PT" w:bidi="pt_PT"/>
        </w:rPr>
        <w:t>Parem aqui como um grupo e discutam como vocês deixam claro que Josué está perto de Jericó. Pause este áudio aqui.</w:t>
      </w:r>
    </w:p>
    <w:p>
      <w:pPr/>
      <w:r>
        <w:rPr>
          <w:lang w:val="pt_PT" w:bidi="pt_PT"/>
        </w:rPr>
      </w:r>
      <w:r>
        <w:rPr>
          <w:lang w:val="pt_PT" w:bidi="pt_PT"/>
        </w:rPr>
        <w:t>Agora o narrador chama nossa atenção usando uma palavra que mostra que algo surpreendente vai acontecer. Josué olha para cima e vê um homem de pé na frente dele segurando uma espada. Josué pergunta ao homem se o homem é um amigo ou um inimigo de Israel. O homem diz: “Não”, o que significa que ele não é amigo nem inimigo. O homem diz que ele é o comandante, ou capitão, do exército de Yahweh. Muitas pessoas acreditam que esse homem era um anjo, mas a história não nos conta. Muito provavelmente, o exército de Yahweh é o exército de anjos que ajudam a lutar nas batalhas de Yahweh. Esse exército de Yahweh ajudará a lutar nas batalhas de Israel também, porque quando Israel está seguindo Yahweh, ele está lutando nas batalhas de Yahweh. Vocês podem desejar dizer: “Eu sou aquele que ordena” ou “Ordeno”. Josué se prostra com o rosto no chão para mostrar grande respeito.</w:t>
      </w:r>
    </w:p>
    <w:p>
      <w:pPr/>
      <w:r>
        <w:rPr>
          <w:lang w:val="pt_PT" w:bidi="pt_PT"/>
        </w:rPr>
      </w:r>
      <w:r>
        <w:rPr>
          <w:lang w:val="pt_PT" w:bidi="pt_PT"/>
        </w:rPr>
        <w:t>Parem aqui e discutam essa pergunta em grupo: em seu idioma, como uma pessoa faria uma pergunta a outra pessoa na qual ela espera que a pessoa escolha entre duas opções? Como uma pessoa poderia responder que a resposta não é nenhuma das opções? Prestem atenção a como a pessoa responde. Nessa história, o comandante do exército de Yahweh não responde com uma das escolhas que Josué dá a ele. Ele diz que não é a favor nem contra os israelitas. Como vocês traduzirão sua resposta? Pause este áudio aqui.</w:t>
      </w:r>
    </w:p>
    <w:p>
      <w:pPr/>
      <w:r>
        <w:rPr>
          <w:lang w:val="pt_PT" w:bidi="pt_PT"/>
        </w:rPr>
      </w:r>
      <w:r>
        <w:rPr>
          <w:lang w:val="pt_PT" w:bidi="pt_PT"/>
        </w:rPr>
        <w:t>Quando Josué ouve o que o homem diz, Josué se prostra com o rosto no chão para mostrar seu respeito pelo homem. Josué chama o homem de “meu senhor”, ou “meu mestre”, e ele se chama de “servo” do homem. Josué então pergunta ao homem o que o homem ordena que Josué faça. Isso mostra que Josué entende que esse homem é mais importante do que Josué.</w:t>
      </w:r>
    </w:p>
    <w:p>
      <w:pPr/>
      <w:r>
        <w:rPr>
          <w:lang w:val="pt_PT" w:bidi="pt_PT"/>
        </w:rPr>
      </w:r>
      <w:r>
        <w:rPr>
          <w:lang w:val="pt_PT" w:bidi="pt_PT"/>
        </w:rPr>
        <w:t>Parem aqui e tentem mostrar uns aos outros como seria para Josué estar prostrado com o rosto no chão. Discutam em grupo como vocês descreverão o que Josué faz e diz quando ele ouve o que o homem diz. Pause este áudio aqui.</w:t>
      </w:r>
    </w:p>
    <w:p>
      <w:pPr/>
      <w:r>
        <w:rPr>
          <w:lang w:val="pt_PT" w:bidi="pt_PT"/>
        </w:rPr>
      </w:r>
      <w:r>
        <w:rPr>
          <w:lang w:val="pt_PT" w:bidi="pt_PT"/>
        </w:rPr>
        <w:t>Parem aqui como um grupo e discutam como vocês deixarão claro que esse homem é de Yahweh. Se necessário, consultem a história que vocês contaram no roteiro dois para encontrar palavras e frases para descrever uma conversa com um mensageiro de Deus. Pause este áudio aqui.</w:t>
      </w:r>
    </w:p>
    <w:p>
      <w:pPr/>
      <w:r>
        <w:rPr>
          <w:lang w:val="pt_PT" w:bidi="pt_PT"/>
        </w:rPr>
      </w:r>
      <w:r>
        <w:rPr>
          <w:lang w:val="pt_PT" w:bidi="pt_PT"/>
        </w:rPr>
        <w:t>O homem diz a Josué para tirar as sandálias dos seus pés. Sandálias eram o que as pessoas usavam para proteger a parte inferior dos pés quando faziam uma jornada ou caminhavam em terreno rochoso. Uma sandália tem uma sola na parte inferior e é amarrada ao pé com correias, ou tiras, para mantê-la no lugar. O homem diz que Josué deve tirar suas sandálias porque o lugar onde Josué está de pé é santo. Vocês podem se lembrar de que Yahweh é santo, o que significa que Yahweh é completamente bom, puro, poderoso e majestoso. Qualquer lugar, pessoa ou objeto que seja dedicado a Yahweh é chamado de santo. Isso significa que o objeto ou pessoa é separado para os propósitos especiais de Yahweh. Os israelitas tinham que seguir certos rituais para torná-los aceitáveis diante de Deus. Isso era chamado de “purificar-se a si mesmo”, ou “se tornar puro”. As sandálias eram consideradas impuras por causa das estradas sujas e empoeiradas, por isso Josué teve que tirá-las.</w:t>
      </w:r>
    </w:p>
    <w:p>
      <w:pPr/>
      <w:r>
        <w:rPr>
          <w:lang w:val="pt_PT" w:bidi="pt_PT"/>
        </w:rPr>
      </w:r>
      <w:r>
        <w:rPr>
          <w:lang w:val="pt_PT" w:bidi="pt_PT"/>
        </w:rPr>
        <w:t>Parem aqui como um grupo e olhem para uma imagem de sandálias. Pause este áudio aqui.</w:t>
      </w:r>
    </w:p>
    <w:p>
      <w:pPr/>
      <w:r>
        <w:rPr>
          <w:lang w:val="pt_PT" w:bidi="pt_PT"/>
        </w:rPr>
      </w:r>
      <w:r>
        <w:rPr>
          <w:lang w:val="pt_PT" w:bidi="pt_PT"/>
        </w:rPr>
        <w:t>A história termina quando Josué obedece ao que o comandante do exército de Yahweh disse para fazer.</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5.10–15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E o comandante, ou capitão, do exército de 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cena, os israelitas ainda estão acampados em Gilgal, o lugar perto de Jericó onde eles estavam acampados na última história. Aqui, os israelitas celebram a festa da Páscoa. Eles se alimentam de comidas da terra de Canaã, incluindo pães sem fermento e grãos torrados. Yahweh também para de fornecer maná, porque agora o povo pode comer alimentos que crescem em Canaã.</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Pergunte às pessoas que interpretam os israelitas: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segunda cena acontece em outro dia enquanto os israelitas ainda estão acampados perto de Jericó. Josué de repente vê um homem segurando uma espada. Josué pergunta se o homem é um amigo ou um inimigo de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homem diz que ele não é amigo nem inimigo, mas ele é o comandante do exército de Yahweh.</w:t>
      </w:r>
    </w:p>
    <w:p>
      <w:pPr>
        <w:pStyle w:val="ListBullet"/>
        <w:spacing w:line="240" w:lineRule="auto"/>
        <w:ind w:left="720"/>
      </w:pPr>
      <w:r>
        <w:rPr>
          <w:lang w:val="pt_PT" w:bidi="pt_PT"/>
        </w:rPr>
      </w:r>
      <w:r>
        <w:rPr>
          <w:lang w:val="pt_PT" w:bidi="pt_PT"/>
        </w:rPr>
        <w:t>Pergunte à pessoa que interpreta o homem segurando a espada: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se prostra com o rosto no chão. Josué pergunta respeitosamente ao homem o que o homem quer que ele faça.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capitão do exército de Yahweh diz a Josué para tirar as sandálias dos pés porque Josué está de pé em terra santa.</w:t>
      </w:r>
    </w:p>
    <w:p>
      <w:pPr>
        <w:pStyle w:val="ListBullet"/>
        <w:spacing w:line="240" w:lineRule="auto"/>
        <w:ind w:left="720"/>
      </w:pPr>
      <w:r>
        <w:rPr>
          <w:lang w:val="pt_PT" w:bidi="pt_PT"/>
        </w:rPr>
      </w:r>
      <w:r>
        <w:rPr>
          <w:lang w:val="pt_PT" w:bidi="pt_PT"/>
        </w:rPr>
        <w:t>Pergunte à pessoa que interpreta o homem segurando a espada: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tira suas sandálias, assim como o homem disse a Josué para fazer.</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5.10–15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Na última história, Yahweh disse a Josué para </w:t>
      </w:r>
      <w:r>
        <w:rPr>
          <w:b/>
          <w:lang w:val="pt_PT" w:bidi="pt_PT"/>
        </w:rPr>
        <w:t>circuncidar</w:t>
      </w:r>
      <w:r>
        <w:rPr>
          <w:lang w:val="pt_PT" w:bidi="pt_PT"/>
        </w:rPr>
        <w:t xml:space="preserve"> todos os homens e meninos de Israel. Isso era muito importante para preparar os israelitas para o que eles fariam em seguida nessa história. Vocês se lembrarão de que circuncidar significa cortar o prepúcio, ou pele solta, na extremidade do pênis de um menino ou homem. Usem a mesma palavra ou frase para circuncisão que vocês usaram na última passagem. Para mais informações, procurem </w:t>
      </w:r>
      <w:r>
        <w:rPr>
          <w:b/>
          <w:lang w:val="pt_PT" w:bidi="pt_PT"/>
        </w:rPr>
        <w:t>circuncidar</w:t>
      </w:r>
      <w:r>
        <w:rPr>
          <w:lang w:val="pt_PT" w:bidi="pt_PT"/>
        </w:rPr>
        <w:t xml:space="preserve"> no Glossário Mestre.</w:t>
      </w:r>
    </w:p>
    <w:p>
      <w:pPr/>
      <w:r>
        <w:rPr>
          <w:lang w:val="pt_PT" w:bidi="pt_PT"/>
        </w:rPr>
      </w:r>
      <w:r>
        <w:rPr>
          <w:lang w:val="pt_PT" w:bidi="pt_PT"/>
        </w:rPr>
        <w:t xml:space="preserve">O início da história diz que, enquanto os “filhos de Israel” ainda estavam acampados em Gilgal, os </w:t>
      </w:r>
      <w:r>
        <w:rPr>
          <w:b/>
          <w:lang w:val="pt_PT" w:bidi="pt_PT"/>
        </w:rPr>
        <w:t>israelitas</w:t>
      </w:r>
      <w:r>
        <w:rPr>
          <w:lang w:val="pt_PT" w:bidi="pt_PT"/>
        </w:rPr>
        <w:t xml:space="preserve"> celebraram a festa da </w:t>
      </w:r>
      <w:r>
        <w:rPr>
          <w:b/>
          <w:lang w:val="pt_PT" w:bidi="pt_PT"/>
        </w:rPr>
        <w:t>Páscoa</w:t>
      </w:r>
      <w:r>
        <w:rPr>
          <w:lang w:val="pt_PT" w:bidi="pt_PT"/>
        </w:rPr>
        <w:t>. “Filhos de Israel” significa todos os israelitas do sexo masculino. A Páscoa era uma celebração importante que Yahweh disse aos israelitas para celebrar todos os anos para lembrá-los de quando Yahweh salvou os israelitas da morte no Egito.</w:t>
      </w:r>
    </w:p>
    <w:p>
      <w:pPr/>
      <w:r>
        <w:rPr>
          <w:lang w:val="pt_PT" w:bidi="pt_PT"/>
        </w:rPr>
      </w:r>
      <w:r>
        <w:rPr>
          <w:lang w:val="pt_PT" w:bidi="pt_PT"/>
        </w:rPr>
        <w:t xml:space="preserve">Parem aqui e discutam como um grupo qual palavra ou frase vocês usarão para </w:t>
      </w:r>
      <w:r>
        <w:rPr>
          <w:b/>
          <w:lang w:val="pt_PT" w:bidi="pt_PT"/>
        </w:rPr>
        <w:t>Páscoa</w:t>
      </w:r>
      <w:r>
        <w:rPr>
          <w:lang w:val="pt_PT" w:bidi="pt_PT"/>
        </w:rPr>
        <w:t xml:space="preserve">. Se vocês já traduziram essa palavra em outro livro da Bíblia, usem a mesma palavra que vocês usaram lá. Usem as mesmas palavras ou frases para </w:t>
      </w:r>
      <w:r>
        <w:rPr>
          <w:b/>
          <w:lang w:val="pt_PT" w:bidi="pt_PT"/>
        </w:rPr>
        <w:t>Israel</w:t>
      </w:r>
      <w:r>
        <w:rPr>
          <w:lang w:val="pt_PT" w:bidi="pt_PT"/>
        </w:rPr>
        <w:t xml:space="preserve"> e </w:t>
      </w:r>
      <w:r>
        <w:rPr>
          <w:b/>
          <w:lang w:val="pt_PT" w:bidi="pt_PT"/>
        </w:rPr>
        <w:t>israelitas</w:t>
      </w:r>
      <w:r>
        <w:rPr>
          <w:lang w:val="pt_PT" w:bidi="pt_PT"/>
        </w:rPr>
        <w:t xml:space="preserve"> que vocês usaram em passagens anteriores. Para mais informações sobre </w:t>
      </w:r>
      <w:r>
        <w:rPr>
          <w:b/>
          <w:lang w:val="pt_PT" w:bidi="pt_PT"/>
        </w:rPr>
        <w:t>Israel</w:t>
      </w:r>
      <w:r>
        <w:rPr>
          <w:lang w:val="pt_PT" w:bidi="pt_PT"/>
        </w:rPr>
        <w:t xml:space="preserve">, </w:t>
      </w:r>
      <w:r>
        <w:rPr>
          <w:b/>
          <w:lang w:val="pt_PT" w:bidi="pt_PT"/>
        </w:rPr>
        <w:t>israelitas</w:t>
      </w:r>
      <w:r>
        <w:rPr>
          <w:lang w:val="pt_PT" w:bidi="pt_PT"/>
        </w:rPr>
        <w:t xml:space="preserve"> e </w:t>
      </w:r>
      <w:r>
        <w:rPr>
          <w:b/>
          <w:lang w:val="pt_PT" w:bidi="pt_PT"/>
        </w:rPr>
        <w:t>Páscoa</w:t>
      </w:r>
      <w:r>
        <w:rPr>
          <w:lang w:val="pt_PT" w:bidi="pt_PT"/>
        </w:rPr>
        <w:t>, consultem o Glossário Mestre. Pause este áudio aqui.</w:t>
      </w:r>
    </w:p>
    <w:p>
      <w:pPr/>
      <w:r>
        <w:rPr>
          <w:lang w:val="pt_PT" w:bidi="pt_PT"/>
        </w:rPr>
      </w:r>
      <w:r>
        <w:rPr>
          <w:lang w:val="pt_PT" w:bidi="pt_PT"/>
        </w:rPr>
        <w:t xml:space="preserve">A história diz que os israelitas comeram parte da </w:t>
      </w:r>
      <w:r>
        <w:rPr>
          <w:b/>
          <w:lang w:val="pt_PT" w:bidi="pt_PT"/>
        </w:rPr>
        <w:t>colheita</w:t>
      </w:r>
      <w:r>
        <w:rPr>
          <w:lang w:val="pt_PT" w:bidi="pt_PT"/>
        </w:rPr>
        <w:t>, ou “</w:t>
      </w:r>
      <w:r>
        <w:rPr>
          <w:b/>
          <w:lang w:val="pt_PT" w:bidi="pt_PT"/>
        </w:rPr>
        <w:t>produtos</w:t>
      </w:r>
      <w:r>
        <w:rPr>
          <w:lang w:val="pt_PT" w:bidi="pt_PT"/>
        </w:rPr>
        <w:t xml:space="preserve"> da terra”. Produtos são alimentos que as pessoas cultivam pela agricultura. Colheita é uma palavra que descreve alimentos que cresceram plenamente na planta e estão prontos para serem tirados da planta para comer. Usem a mesma palavra ou frase para colheita que vocês usaram em passagens anteriores.</w:t>
      </w:r>
    </w:p>
    <w:p>
      <w:pPr/>
      <w:r>
        <w:rPr>
          <w:lang w:val="pt_PT" w:bidi="pt_PT"/>
        </w:rPr>
      </w:r>
      <w:r>
        <w:rPr>
          <w:lang w:val="pt_PT" w:bidi="pt_PT"/>
        </w:rPr>
        <w:t xml:space="preserve">Parem aqui e discutam em grupo qual palavra ou frase vocês usarão para </w:t>
      </w:r>
      <w:r>
        <w:rPr>
          <w:b/>
          <w:lang w:val="pt_PT" w:bidi="pt_PT"/>
        </w:rPr>
        <w:t>produzir</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A história diz que os israelitas comeram “bolos não levedados”, ou pão feito sem fermento. O </w:t>
      </w:r>
      <w:r>
        <w:rPr>
          <w:b/>
          <w:lang w:val="pt_PT" w:bidi="pt_PT"/>
        </w:rPr>
        <w:t>fermento</w:t>
      </w:r>
      <w:r>
        <w:rPr>
          <w:lang w:val="pt_PT" w:bidi="pt_PT"/>
        </w:rPr>
        <w:t xml:space="preserve">, ou levedura, é uma substância fermentada que faz a massa crescer antes de ser cozida. O pão que é feito com fermento, ou levedura, fica mais macio e fofinho. </w:t>
      </w:r>
      <w:r>
        <w:rPr>
          <w:b/>
          <w:lang w:val="pt_PT" w:bidi="pt_PT"/>
        </w:rPr>
        <w:t>Bolos</w:t>
      </w:r>
      <w:r>
        <w:rPr>
          <w:lang w:val="pt_PT" w:bidi="pt_PT"/>
        </w:rPr>
        <w:t xml:space="preserve"> são outra palavra para pequenos pedaços de pão.</w:t>
      </w:r>
    </w:p>
    <w:p>
      <w:pPr/>
      <w:r>
        <w:rPr>
          <w:lang w:val="pt_PT" w:bidi="pt_PT"/>
        </w:rPr>
      </w:r>
      <w:r>
        <w:rPr>
          <w:lang w:val="pt_PT" w:bidi="pt_PT"/>
        </w:rPr>
        <w:t xml:space="preserve">Parem aqui e discutam em grupo qual palavra ou frase vocês usarão para </w:t>
      </w:r>
      <w:r>
        <w:rPr>
          <w:b/>
          <w:lang w:val="pt_PT" w:bidi="pt_PT"/>
        </w:rPr>
        <w:t>sem fermento</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A história diz que os israelitas também comeram grãos secos, ou torrados. Isso significa que os israelitas não comeram os grãos diretamente da planta. Os israelitas torraram os grãos sobre o fogo primeiro e então comeram os grãos.</w:t>
      </w:r>
    </w:p>
    <w:p>
      <w:pPr/>
      <w:r>
        <w:rPr>
          <w:lang w:val="pt_PT" w:bidi="pt_PT"/>
        </w:rPr>
      </w:r>
      <w:r>
        <w:rPr>
          <w:lang w:val="pt_PT" w:bidi="pt_PT"/>
        </w:rPr>
        <w:t xml:space="preserve">Parem aqui e discutam em grupo qual palavra ou frase vocês usarão para </w:t>
      </w:r>
      <w:r>
        <w:rPr>
          <w:b/>
          <w:lang w:val="pt_PT" w:bidi="pt_PT"/>
        </w:rPr>
        <w:t>grãos torrados</w:t>
      </w:r>
      <w:r>
        <w:rPr>
          <w:lang w:val="pt_PT" w:bidi="pt_PT"/>
        </w:rPr>
        <w:t xml:space="preserve">, ou </w:t>
      </w:r>
      <w:r>
        <w:rPr>
          <w:b/>
          <w:lang w:val="pt_PT" w:bidi="pt_PT"/>
        </w:rPr>
        <w:t>grãos tostados</w:t>
      </w:r>
      <w:r>
        <w:rPr>
          <w:lang w:val="pt_PT" w:bidi="pt_PT"/>
        </w:rPr>
        <w:t>. Se necessário, olhem para a foto de cevada torrada novamente. Se vocês já traduziram essa palavra em outro livro da Bíblia, usem a mesma palavra que vocês usaram lá. Pause este áudio aqui.</w:t>
      </w:r>
    </w:p>
    <w:p>
      <w:pPr/>
      <w:r>
        <w:rPr>
          <w:lang w:val="pt_PT" w:bidi="pt_PT"/>
        </w:rPr>
      </w:r>
      <w:r>
        <w:rPr>
          <w:lang w:val="pt_PT" w:bidi="pt_PT"/>
        </w:rPr>
        <w:t xml:space="preserve">No mesmo dia em que os israelitas comeram a comida da terra de </w:t>
      </w:r>
      <w:r>
        <w:rPr>
          <w:b/>
          <w:lang w:val="pt_PT" w:bidi="pt_PT"/>
        </w:rPr>
        <w:t>Canaã</w:t>
      </w:r>
      <w:r>
        <w:rPr>
          <w:lang w:val="pt_PT" w:bidi="pt_PT"/>
        </w:rPr>
        <w:t xml:space="preserve">, a história diz que Yahweh não enviou mais o </w:t>
      </w:r>
      <w:r>
        <w:rPr>
          <w:b/>
          <w:lang w:val="pt_PT" w:bidi="pt_PT"/>
        </w:rPr>
        <w:t>maná</w:t>
      </w:r>
      <w:r>
        <w:rPr>
          <w:lang w:val="pt_PT" w:bidi="pt_PT"/>
        </w:rPr>
        <w:t xml:space="preserve"> a cada dia para os israelitas comerem. O maná era uma substância branca que tinha gosto de bolachas feitas com mel. Quando o maná era moído e fervido, podia ser transformado em bolos de pão. Quando Yahweh enviou pela primeira vez o maná no deserto para alimentar os israelitas, os israelitas disseram: “O que é isso?”</w:t>
      </w:r>
    </w:p>
    <w:p>
      <w:pPr/>
      <w:r>
        <w:rPr>
          <w:lang w:val="pt_PT" w:bidi="pt_PT"/>
        </w:rPr>
      </w:r>
      <w:r>
        <w:rPr>
          <w:lang w:val="pt_PT" w:bidi="pt_PT"/>
        </w:rPr>
        <w:t xml:space="preserve">Parem aqui e discutam em grupo qual palavra ou frase vocês usarão para </w:t>
      </w:r>
      <w:r>
        <w:rPr>
          <w:b/>
          <w:lang w:val="pt_PT" w:bidi="pt_PT"/>
        </w:rPr>
        <w:t>maná</w:t>
      </w:r>
      <w:r>
        <w:rPr>
          <w:lang w:val="pt_PT" w:bidi="pt_PT"/>
        </w:rPr>
        <w:t xml:space="preserve"> e para a terra de </w:t>
      </w:r>
      <w:r>
        <w:rPr>
          <w:b/>
          <w:lang w:val="pt_PT" w:bidi="pt_PT"/>
        </w:rPr>
        <w:t>Canaã</w:t>
      </w:r>
      <w:r>
        <w:rPr>
          <w:lang w:val="pt_PT" w:bidi="pt_PT"/>
        </w:rPr>
        <w:t xml:space="preserve">. Consultem o Glossário Mestre para mais informações sobre </w:t>
      </w:r>
      <w:r>
        <w:rPr>
          <w:b/>
          <w:lang w:val="pt_PT" w:bidi="pt_PT"/>
        </w:rPr>
        <w:t>Canaã</w:t>
      </w:r>
      <w:r>
        <w:rPr>
          <w:lang w:val="pt_PT" w:bidi="pt_PT"/>
        </w:rPr>
        <w:t>. Se vocês já traduziram essas palavras em outro livro da Bíblia, usem as mesmas palavras que vocês usaram lá. Pause este áudio aqui.</w:t>
      </w:r>
    </w:p>
    <w:p>
      <w:pPr/>
      <w:r>
        <w:rPr>
          <w:lang w:val="pt_PT" w:bidi="pt_PT"/>
        </w:rPr>
      </w:r>
      <w:r>
        <w:rPr>
          <w:lang w:val="pt_PT" w:bidi="pt_PT"/>
        </w:rPr>
        <w:t xml:space="preserve">Um dia, enquanto os israelitas ainda estão acampados perto de Jericó, Josué vê um homem de pé na frente dele segurando uma </w:t>
      </w:r>
      <w:r>
        <w:rPr>
          <w:b/>
          <w:lang w:val="pt_PT" w:bidi="pt_PT"/>
        </w:rPr>
        <w:t>espada</w:t>
      </w:r>
      <w:r>
        <w:rPr>
          <w:lang w:val="pt_PT" w:bidi="pt_PT"/>
        </w:rPr>
        <w:t>. Uma espada é uma arma com uma lâmina longa e afiada que um soldado usa para lutar contra um inimigo cortando ou estocando. As espadas muitas vezes eram usadas em batalhas nos tempos bíblicos.</w:t>
      </w:r>
    </w:p>
    <w:p>
      <w:pPr/>
      <w:r>
        <w:rPr>
          <w:lang w:val="pt_PT" w:bidi="pt_PT"/>
        </w:rPr>
      </w:r>
      <w:r>
        <w:rPr>
          <w:lang w:val="pt_PT" w:bidi="pt_PT"/>
        </w:rPr>
        <w:t xml:space="preserve">Parem aqui como um grupo e olhem para uma imagem de uma </w:t>
      </w:r>
      <w:r>
        <w:rPr>
          <w:b/>
          <w:lang w:val="pt_PT" w:bidi="pt_PT"/>
        </w:rPr>
        <w:t>espada</w:t>
      </w:r>
      <w:r>
        <w:rPr>
          <w:lang w:val="pt_PT" w:bidi="pt_PT"/>
        </w:rPr>
        <w:t>, se necessário. Discutam em grupo qual palavra ou frase vocês usarão para espada. Se vocês já traduziram essa palavra ou frase em outro livro da Bíblia, usem a mesma palavra que vocês usaram lá. Pause este áudio aqui.</w:t>
      </w:r>
    </w:p>
    <w:p>
      <w:pPr/>
      <w:r>
        <w:rPr>
          <w:lang w:val="pt_PT" w:bidi="pt_PT"/>
        </w:rPr>
      </w:r>
      <w:r>
        <w:rPr>
          <w:lang w:val="pt_PT" w:bidi="pt_PT"/>
        </w:rPr>
        <w:t xml:space="preserve">Josué pergunta ao homem se o homem é um amigo ou um inimigo de Israel. O homem diz: “Não”, ou nenhum deles. O homem diz que ele é o </w:t>
      </w:r>
      <w:r>
        <w:rPr>
          <w:b/>
          <w:lang w:val="pt_PT" w:bidi="pt_PT"/>
        </w:rPr>
        <w:t>comandante</w:t>
      </w:r>
      <w:r>
        <w:rPr>
          <w:lang w:val="pt_PT" w:bidi="pt_PT"/>
        </w:rPr>
        <w:t>, ou capitão, do exército de Yahweh. Um comandante é a pessoa responsável por liderar o exército.</w:t>
      </w:r>
    </w:p>
    <w:p>
      <w:pPr/>
      <w:r>
        <w:rPr>
          <w:lang w:val="pt_PT" w:bidi="pt_PT"/>
        </w:rPr>
      </w:r>
      <w:r>
        <w:rPr>
          <w:lang w:val="pt_PT" w:bidi="pt_PT"/>
        </w:rPr>
        <w:t xml:space="preserve">Parem aqui e discutam em grupo qual palavra ou frase vocês usarão para </w:t>
      </w:r>
      <w:r>
        <w:rPr>
          <w:b/>
          <w:lang w:val="pt_PT" w:bidi="pt_PT"/>
        </w:rPr>
        <w:t>comandante</w:t>
      </w:r>
      <w:r>
        <w:rPr>
          <w:lang w:val="pt_PT" w:bidi="pt_PT"/>
        </w:rPr>
        <w:t>. Se vocês já traduziram essa palavra ou frase em outro livro da Bíblia, usem a mesma palavra que vocês usaram lá. Pause este áudio aqui.</w:t>
      </w:r>
    </w:p>
    <w:p>
      <w:pPr/>
      <w:r>
        <w:rPr>
          <w:lang w:val="pt_PT" w:bidi="pt_PT"/>
        </w:rPr>
      </w:r>
      <w:r>
        <w:rPr>
          <w:lang w:val="pt_PT" w:bidi="pt_PT"/>
        </w:rPr>
        <w:t xml:space="preserve">Josué pergunta ao homem o que o homem quer que Josué faça. Josué chama o homem de “meu </w:t>
      </w:r>
      <w:r>
        <w:rPr>
          <w:b/>
          <w:lang w:val="pt_PT" w:bidi="pt_PT"/>
        </w:rPr>
        <w:t>senhor</w:t>
      </w:r>
      <w:r>
        <w:rPr>
          <w:lang w:val="pt_PT" w:bidi="pt_PT"/>
        </w:rPr>
        <w:t xml:space="preserve">”, e Josué se chama de “seu </w:t>
      </w:r>
      <w:r>
        <w:rPr>
          <w:b/>
          <w:lang w:val="pt_PT" w:bidi="pt_PT"/>
        </w:rPr>
        <w:t>servo</w:t>
      </w:r>
      <w:r>
        <w:rPr>
          <w:lang w:val="pt_PT" w:bidi="pt_PT"/>
        </w:rPr>
        <w:t xml:space="preserve">”. “Meu senhor” significa meu mestre, ou a pessoa com autoridade. “Seu servo” significa que Josué está pronto para fazer o que o homem disser, assim como um servo ou escravo faria. Usem as mesmas palavras ou frases para senhor, servo e mestre que vocês usaram em passagens anteriores. Para mais informações sobre </w:t>
      </w:r>
      <w:r>
        <w:rPr>
          <w:b/>
          <w:lang w:val="pt_PT" w:bidi="pt_PT"/>
        </w:rPr>
        <w:t>senhor</w:t>
      </w:r>
      <w:r>
        <w:rPr>
          <w:lang w:val="pt_PT" w:bidi="pt_PT"/>
        </w:rPr>
        <w:t xml:space="preserve"> e </w:t>
      </w:r>
      <w:r>
        <w:rPr>
          <w:b/>
          <w:lang w:val="pt_PT" w:bidi="pt_PT"/>
        </w:rPr>
        <w:t>servo</w:t>
      </w:r>
      <w:r>
        <w:rPr>
          <w:lang w:val="pt_PT" w:bidi="pt_PT"/>
        </w:rPr>
        <w:t>, consultem o Glossário Mestre.</w:t>
      </w:r>
    </w:p>
    <w:p>
      <w:pPr/>
      <w:r>
        <w:rPr>
          <w:lang w:val="pt_PT" w:bidi="pt_PT"/>
        </w:rPr>
      </w:r>
      <w:r>
        <w:rPr>
          <w:lang w:val="pt_PT" w:bidi="pt_PT"/>
        </w:rPr>
        <w:t xml:space="preserve">O capitão do exército de Yahweh diz a Josué para tirar as </w:t>
      </w:r>
      <w:r>
        <w:rPr>
          <w:b/>
          <w:lang w:val="pt_PT" w:bidi="pt_PT"/>
        </w:rPr>
        <w:t>sandálias</w:t>
      </w:r>
      <w:r>
        <w:rPr>
          <w:lang w:val="pt_PT" w:bidi="pt_PT"/>
        </w:rPr>
        <w:t xml:space="preserve"> de Josué porque esse é um lugar </w:t>
      </w:r>
      <w:r>
        <w:rPr>
          <w:b/>
          <w:lang w:val="pt_PT" w:bidi="pt_PT"/>
        </w:rPr>
        <w:t>santo</w:t>
      </w:r>
      <w:r>
        <w:rPr>
          <w:lang w:val="pt_PT" w:bidi="pt_PT"/>
        </w:rPr>
        <w:t>. Sandálias eram o que as pessoas usavam para proteger a parte inferior dos pés quando faziam uma jornada ou caminhavam em terreno rochoso. Uma sandália tem uma sola na parte inferior e é amarrada ao pé com correias ou tiras para mantê-la no lugar. Santo significa bom, ou completamente puro. Qualquer lugar, pessoa ou objeto que seja dedicado a Yahweh é chamado de santo. Yahweh havia escolhido os israelitas para serem seu povo santo e para servir aos propósitos de Yahweh. Para serem santos, eles tinham que adorar Yahweh da maneira correta.</w:t>
      </w:r>
    </w:p>
    <w:p>
      <w:pPr/>
      <w:r>
        <w:rPr>
          <w:lang w:val="pt_PT" w:bidi="pt_PT"/>
        </w:rPr>
      </w:r>
      <w:r>
        <w:rPr>
          <w:lang w:val="pt_PT" w:bidi="pt_PT"/>
        </w:rPr>
        <w:t xml:space="preserve">Parem aqui e discutam em grupo qual palavra ou frase vocês usarão para </w:t>
      </w:r>
      <w:r>
        <w:rPr>
          <w:b/>
          <w:lang w:val="pt_PT" w:bidi="pt_PT"/>
        </w:rPr>
        <w:t>sandálias</w:t>
      </w:r>
      <w:r>
        <w:rPr>
          <w:lang w:val="pt_PT" w:bidi="pt_PT"/>
        </w:rPr>
        <w:t xml:space="preserve"> e </w:t>
      </w:r>
      <w:r>
        <w:rPr>
          <w:b/>
          <w:lang w:val="pt_PT" w:bidi="pt_PT"/>
        </w:rPr>
        <w:t>santo</w:t>
      </w:r>
      <w:r>
        <w:rPr>
          <w:lang w:val="pt_PT" w:bidi="pt_PT"/>
        </w:rPr>
        <w:t xml:space="preserve">. Se vocês já traduziram essas palavras ou frases em outro livro da Bíblia, usem as mesmas palavras que vocês usaram lá. Para mais informações sobre </w:t>
      </w:r>
      <w:r>
        <w:rPr>
          <w:b/>
          <w:lang w:val="pt_PT" w:bidi="pt_PT"/>
        </w:rPr>
        <w:t>santo</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6:1–14</w:t>
      </w:r>
      <w:r>
        <w:rPr>
          <w:lang w:val="pt_PT" w:bidi="pt_PT"/>
        </w:rPr>
      </w:r>
    </w:p>
    <w:p>
      <w:pPr>
        <w:pStyle w:val="Heading3"/>
      </w:pPr>
      <w:r>
        <w:rPr>
          <w:lang w:val="pt_PT" w:bidi="pt_PT"/>
        </w:rPr>
        <w:t>Ouvir e Sentir</w:t>
      </w:r>
    </w:p>
    <w:p>
      <w:pPr/>
      <w:r>
        <w:rPr>
          <w:lang w:val="pt_PT" w:bidi="pt_PT"/>
        </w:rPr>
      </w:r>
      <w:r>
        <w:rPr>
          <w:lang w:val="pt_PT" w:bidi="pt_PT"/>
        </w:rPr>
        <w:t>Nesta etapa, ouçam Josué 6.1–14 e guardem em seus corações.</w:t>
      </w:r>
    </w:p>
    <w:p>
      <w:pPr/>
      <w:r>
        <w:rPr>
          <w:lang w:val="pt_PT" w:bidi="pt_PT"/>
        </w:rPr>
      </w:r>
      <w:r>
        <w:rPr>
          <w:lang w:val="pt_PT" w:bidi="pt_PT"/>
        </w:rPr>
        <w:t>Ouçam uma versão em áudio de Josué 6.1–14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6.1–14 na tradução mais fácil de entender.</w:t>
      </w:r>
    </w:p>
    <w:p>
      <w:pPr/>
      <w:r>
        <w:rPr>
          <w:lang w:val="pt_PT" w:bidi="pt_PT"/>
        </w:rPr>
      </w:r>
      <w:r>
        <w:rPr>
          <w:lang w:val="pt_PT" w:bidi="pt_PT"/>
        </w:rPr>
        <w:t>Na passagem anterior, Josué encontrou um anjo, o capitão do exército de Yahweh. Esse anjo, ou mensageiro de Yahweh, lembrou claramente a Josué que Yahweh estava presente com os israelitas quando eles começaram a conquistar a terra de Canaã. Agora, Yahweh está prestes a dar instruções a Josué sobre como derrotar Jericó, a primeira cidade cananeia à qual os israelitas chegam.</w:t>
      </w:r>
    </w:p>
    <w:p>
      <w:pPr/>
      <w:r>
        <w:rPr>
          <w:lang w:val="pt_PT" w:bidi="pt_PT"/>
        </w:rPr>
      </w:r>
      <w:r>
        <w:rPr>
          <w:lang w:val="pt_PT" w:bidi="pt_PT"/>
        </w:rPr>
        <w:t>Parem aqui e, em grupo, olhem para um mapa mostrando o Rio Jordão, a terra de Canaã, o acampamento de Gilgal e Jericó. Pause este áudio aqui.</w:t>
      </w:r>
    </w:p>
    <w:p>
      <w:pPr/>
      <w:r>
        <w:rPr>
          <w:lang w:val="pt_PT" w:bidi="pt_PT"/>
        </w:rPr>
      </w:r>
      <w:r>
        <w:rPr>
          <w:lang w:val="pt_PT" w:bidi="pt_PT"/>
        </w:rPr>
        <w:t>Josué começa explicando o que os israelitas encontraram quando eles chegaram à cidade de Jericó. A cidade estava fechada, o que significa que os homens de Jericó haviam fechado os portões nas muralhas da cidade, e ninguém poderia abrir as portas do lado de fora. Como vocês se lembram, Jericó era a cidade onde os espias de Josué encontraram Raabe. Raabe disse aos espias que seu povo sabia sobre os israelitas e o Deus deles, e que seu povo estava com muito medo dos israelitas. Então Josué encontra a cidade segura e fechada, porque o povo estava com medo do exército israelita. Na verdade, eles estavam com tanto medo que não permitiram que ninguém entrasse ou saísse da cidade.</w:t>
      </w:r>
    </w:p>
    <w:p>
      <w:pPr/>
      <w:r>
        <w:rPr>
          <w:lang w:val="pt_PT" w:bidi="pt_PT"/>
        </w:rPr>
      </w:r>
      <w:r>
        <w:rPr>
          <w:lang w:val="pt_PT" w:bidi="pt_PT"/>
        </w:rPr>
        <w:t>Parem aqui e, em grupo, olhem para uma ilustração da cidade de Jericó com suas muralhas e portas fechadas. Como as cidades ou vilas se protegem dos inimigos onde vocês vivem? Como os soldados veem inimigos vindo de longe em sua cultura? Pause este áudio aqui.</w:t>
      </w:r>
    </w:p>
    <w:p>
      <w:pPr/>
      <w:r>
        <w:rPr>
          <w:lang w:val="pt_PT" w:bidi="pt_PT"/>
        </w:rPr>
      </w:r>
      <w:r>
        <w:rPr>
          <w:lang w:val="pt_PT" w:bidi="pt_PT"/>
        </w:rPr>
        <w:t>Yahweh diz a Josué que ele está dando Jericó nas mãos de Josué. Essa é uma linguagem especial, o que significa que Yahweh dará a Josué a vitória sobre a cidade, seu rei e seus valentes guerreiros, ou seus homens fortes e corajosos de guerra. Yahweh ordena que Josué e seus soldados marchem ao redor da cidade uma vez por dia por seis dias seguidos. Aqui, “marchar” não se refere a uma atividade militar, mas sim a uma procissão religiosa que teria sido formal e solene. Não teria levado muito tempo para os israelitas percorrerem Jericó, uma vez que as cidades nessa época e nessa parte do mundo não eram muito grandes. A cidade de Jericó media apenas 225 metros por 80 metros. É provável que o povo na frente da procissão israelita tivesse retornado ao acampamento muito antes do resto do grupo terminar de marchar pela cidade. Sabemos de passagens anteriores que o número de soldados israelitas era de cerca de 40.000 homens.</w:t>
      </w:r>
    </w:p>
    <w:p>
      <w:pPr/>
      <w:r>
        <w:rPr>
          <w:lang w:val="pt_PT" w:bidi="pt_PT"/>
        </w:rPr>
      </w:r>
      <w:r>
        <w:rPr>
          <w:lang w:val="pt_PT" w:bidi="pt_PT"/>
        </w:rPr>
        <w:t>Pare aqui e discutam essa pergunta em grupo. Como os soldados marcham em sua cultura? Se eles não marcharem, como os chefes organizam seus homens de guerra para deixar os inimigos com medo? Pause este áudio aqui.</w:t>
      </w:r>
    </w:p>
    <w:p>
      <w:pPr/>
      <w:r>
        <w:rPr>
          <w:lang w:val="pt_PT" w:bidi="pt_PT"/>
        </w:rPr>
      </w:r>
      <w:r>
        <w:rPr>
          <w:lang w:val="pt_PT" w:bidi="pt_PT"/>
        </w:rPr>
        <w:t>Yahweh diz que a arca da aliança irá na frente dos israelitas. Como vocês se lembram, a arca era uma caixa retangular que simbolizava a própria presença de Yahweh entre seu povo. Dentro da arca estavam as tábuas de pedra da lei da aliança, ou a promessa solene, que Yahweh fez aos israelitas. Sabemos que quatro sacerdotes carregaram a arca, uma vez que ela tinha varas para transporte em cada lado.</w:t>
      </w:r>
    </w:p>
    <w:p>
      <w:pPr/>
      <w:r>
        <w:rPr>
          <w:lang w:val="pt_PT" w:bidi="pt_PT"/>
        </w:rPr>
      </w:r>
      <w:r>
        <w:rPr>
          <w:lang w:val="pt_PT" w:bidi="pt_PT"/>
        </w:rPr>
        <w:t>Parem aqui e, em grupo, olhem para uma imagem da arca da aliança com suas varas de transporte. Pause este áudio aqui.</w:t>
      </w:r>
    </w:p>
    <w:p>
      <w:pPr/>
      <w:r>
        <w:rPr>
          <w:lang w:val="pt_PT" w:bidi="pt_PT"/>
        </w:rPr>
      </w:r>
      <w:r>
        <w:rPr>
          <w:lang w:val="pt_PT" w:bidi="pt_PT"/>
        </w:rPr>
        <w:t>Yahweh diz que sete sacerdotes, carregando trombetas de chifres de carneiro, devem caminhar à frente da arca. As pessoas faziam essas trombetas dos chifres de carneiros. Os sacerdotes sopravam neles para produzir um som alto. Os sacerdotes tocarão essas trombetas enquanto eles as carregam a cada dia.</w:t>
      </w:r>
    </w:p>
    <w:p>
      <w:pPr/>
      <w:r>
        <w:rPr>
          <w:lang w:val="pt_PT" w:bidi="pt_PT"/>
        </w:rPr>
      </w:r>
      <w:r>
        <w:rPr>
          <w:lang w:val="pt_PT" w:bidi="pt_PT"/>
        </w:rPr>
        <w:t>Parem aqui e, em grupo, olhem para uma imagem de trombetas de chifre de carneiro. Pause este áudio aqui.</w:t>
      </w:r>
    </w:p>
    <w:p>
      <w:pPr/>
      <w:r>
        <w:rPr>
          <w:lang w:val="pt_PT" w:bidi="pt_PT"/>
        </w:rPr>
      </w:r>
      <w:r>
        <w:rPr>
          <w:lang w:val="pt_PT" w:bidi="pt_PT"/>
        </w:rPr>
        <w:t>No entanto, Yahweh dá instruções especiais para o sétimo dia. No sétimo dia, os israelitas marcharão ao redor da cidade sete vezes. Os sacerdotes tocarão suas trombetas continuamente enquanto marcharem. No final da sétima marcha, as trombetas dos sacerdotes ficarão em silêncio. Josué então dará um sinal para os sacerdotes tocarem uma longa nota com suas trombetas. Ao mesmo tempo, os soldados gritarão em voz alta, e as muralhas de Jericó vão desmoronar. Os israelitas usaram esse tipo de grito de batalha para deixar soldados inimigos com medo, e para encorajar soldados amigos. Yahweh diz que, onde quer que os soldados estejam quando a muralha desmoronar, eles subirão a muralha e irão direto para dentro da cidade.</w:t>
      </w:r>
    </w:p>
    <w:p>
      <w:pPr/>
      <w:r>
        <w:rPr>
          <w:lang w:val="pt_PT" w:bidi="pt_PT"/>
        </w:rPr>
      </w:r>
      <w:r>
        <w:rPr>
          <w:lang w:val="pt_PT" w:bidi="pt_PT"/>
        </w:rPr>
        <w:t>Então Josué, o filho de Num, transmite todas as instruções de Yahweh aos sacerdotes. Josué diz a eles para carregar a arca à frente dos soldados. Ele também diz a sete sacerdotes para carregar trombetas e caminhar à frente da arca. Josué então ordena que o exército israelita “vá à frente”, ou “avance”, e marche ao redor da cidade. Josué envia um pequeno grupo de soldados, a guarda avançada, à frente da arca, enquanto o resto dos soldados caminha atrás da arca. Isso significa que a ordem do grupo é a guarda avançada, os sacerdotes com trombetas, a arca e, por fim, a retaguarda, ou o resto dos soldados.</w:t>
      </w:r>
    </w:p>
    <w:p>
      <w:pPr/>
      <w:r>
        <w:rPr>
          <w:lang w:val="pt_PT" w:bidi="pt_PT"/>
        </w:rPr>
      </w:r>
      <w:r>
        <w:rPr>
          <w:lang w:val="pt_PT" w:bidi="pt_PT"/>
        </w:rPr>
        <w:t>Parem aqui e, em grupo, olhem para um diagrama da procissão israelita que marchou ao redor de Jericó. Pause este áudio aqui.</w:t>
      </w:r>
    </w:p>
    <w:p>
      <w:pPr/>
      <w:r>
        <w:rPr>
          <w:lang w:val="pt_PT" w:bidi="pt_PT"/>
        </w:rPr>
      </w:r>
      <w:r>
        <w:rPr>
          <w:lang w:val="pt_PT" w:bidi="pt_PT"/>
        </w:rPr>
        <w:t>Os israelitas obedecem a todos os mandamentos de Josué. Durante todo o tempo que os israelitas estão marchando, os sacerdotes tocam suas trombetas. Em contraste, Josué diz aos soldados para permanecerem em silêncio. Os soldados não gritam nem dizem uma palavra até o sétimo dia, quando Josué lhes diz para que gritem juntos. Josué enfatiza que é a arca que dará a volta ao redor da cidade e depois retornará ao acampamento israelita em Gilgal. Mesmo que ele não mencione os soldados, sabemos do resto da história que todo o grupo de soldados e sacerdotes irá com a arca. Josué enfatiza que é a presença de Yahweh que vai à frente dos israelitas e que em última instância lhes dará a vitória. Depois que o grupo der uma volta completa ao redor de Jericó, todo o exército israelita retornará ao acampamento e passará a noite lá.</w:t>
      </w:r>
    </w:p>
    <w:p>
      <w:pPr/>
      <w:r>
        <w:rPr>
          <w:lang w:val="pt_PT" w:bidi="pt_PT"/>
        </w:rPr>
      </w:r>
      <w:r>
        <w:rPr>
          <w:lang w:val="pt_PT" w:bidi="pt_PT"/>
        </w:rPr>
        <w:t>Josué e o resto de seus soldados e sacerdotes acordam cedo na manhã seguinte, no segundo dia, para marchar ao redor da cidade. Assim como antes, os israelitas marcham na mesma ordem, à frente e atrás da arca, enquanto os sacerdotes tocam seus chifres de carneiro continuamente. Eles retornam ao acampamento para dormir à noite. Incluindo o primeiro dia, os israelitas marcham ao redor da cidade da mesma maneira por seis dias seguidos.</w:t>
      </w:r>
    </w:p>
    <w:p>
      <w:pPr/>
      <w:r>
        <w:rPr>
          <w:lang w:val="pt_PT" w:bidi="pt_PT"/>
        </w:rPr>
      </w:r>
      <w:r>
        <w:rPr>
          <w:lang w:val="pt_PT" w:bidi="pt_PT"/>
        </w:rPr>
        <w:t>Na próxima passagem, veremos como Yahweh derrota a cidade de Jericó em favor dos israelitas no sétimo dia porque eles obedeceram aos mandamentos de Yahweh.</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6.1–14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Josué olha para a cidade de Jericó e vê que suas portas estão fechadas. Ninguém pode entrar nem sair. Yahweh diz a Josué que deu a vitória sobre Jericó, seu rei e seus soldados a Josué. Yahweh ordena que Josué mande que seus soldados e sacerdotes marchem ao redor da cidade com a arca por seis dias. No sétimo dia, depois de marcharem, Yahweh dará a vitória aos israelitas. Yahweh diz que, quando os soldados gritarem ao mesmo tempo em que os sacerdotes tocarem as trombetas, as muralhas da cidade desmoronarão.</w:t>
      </w:r>
    </w:p>
    <w:p>
      <w:pPr/>
      <w:r>
        <w:rPr>
          <w:lang w:val="pt_PT" w:bidi="pt_PT"/>
        </w:rPr>
      </w:r>
      <w:r>
        <w:rPr>
          <w:b/>
          <w:lang w:val="pt_PT" w:bidi="pt_PT"/>
        </w:rPr>
        <w:t>Na segunda cena:</w:t>
      </w:r>
      <w:r>
        <w:rPr>
          <w:lang w:val="pt_PT" w:bidi="pt_PT"/>
        </w:rPr>
        <w:t xml:space="preserve"> Josué chama os sacerdotes e lhes dá os mandamentos de Yahweh. Quando Josué diz: “Avançar”, a procissão israelita começa a marchar ao redor da cidade: primeiro a guarda armada, depois os sete sacerdotes tocando os chifres, depois a arca e, por fim, o restante dos soldados. Os soldados estão completamente em silêncio. Quando terminarem de dar a volta ao redor da cidade, os israelitas retornam ao seu acampamento para dormir à noite.</w:t>
      </w:r>
    </w:p>
    <w:p>
      <w:pPr/>
      <w:r>
        <w:rPr>
          <w:lang w:val="pt_PT" w:bidi="pt_PT"/>
        </w:rPr>
      </w:r>
      <w:r>
        <w:rPr>
          <w:b/>
          <w:lang w:val="pt_PT" w:bidi="pt_PT"/>
        </w:rPr>
        <w:t>Na terceira cena:</w:t>
      </w:r>
      <w:r>
        <w:rPr>
          <w:lang w:val="pt_PT" w:bidi="pt_PT"/>
        </w:rPr>
        <w:t xml:space="preserve"> Josué levanta-se cedo na manhã seguinte, juntamente com os sacerdotes e soldados. Como antes, eles marcham ao redor da cidade da mesma maneira, com os sacerdotes tocando os chifres e os soldados ficando em silêncio. Eles retornam ao acampamento e ficam lá durante a noite. Incluindo o primeiro dia, os israelitas marcham da mesma maneira ao redor da cidade por seis dias, assim como Yahweh ordenou.</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Sete sacerdotes com chifres</w:t>
      </w:r>
    </w:p>
    <w:p>
      <w:pPr>
        <w:pStyle w:val="ListBullet"/>
        <w:spacing w:line="240" w:lineRule="auto"/>
        <w:ind w:left="720"/>
      </w:pPr>
      <w:r>
        <w:rPr>
          <w:lang w:val="pt_PT" w:bidi="pt_PT"/>
        </w:rPr>
      </w:r>
      <w:r>
        <w:rPr>
          <w:lang w:val="pt_PT" w:bidi="pt_PT"/>
        </w:rPr>
        <w:t>Quatro sacerdotes carregando a arca</w:t>
      </w:r>
    </w:p>
    <w:p>
      <w:pPr>
        <w:pStyle w:val="ListBullet"/>
        <w:spacing w:line="240" w:lineRule="auto"/>
        <w:ind w:left="720"/>
      </w:pPr>
      <w:r>
        <w:rPr>
          <w:lang w:val="pt_PT" w:bidi="pt_PT"/>
        </w:rPr>
      </w:r>
      <w:r>
        <w:rPr>
          <w:lang w:val="pt_PT" w:bidi="pt_PT"/>
        </w:rPr>
        <w:t>Soldados à frente da arca</w:t>
      </w:r>
    </w:p>
    <w:p>
      <w:pPr>
        <w:pStyle w:val="ListBullet"/>
        <w:spacing w:line="240" w:lineRule="auto"/>
        <w:ind w:left="720"/>
      </w:pPr>
      <w:r>
        <w:rPr>
          <w:lang w:val="pt_PT" w:bidi="pt_PT"/>
        </w:rPr>
      </w:r>
      <w:r>
        <w:rPr>
          <w:lang w:val="pt_PT" w:bidi="pt_PT"/>
        </w:rPr>
        <w:t>Soldados atrás da arca</w:t>
      </w:r>
    </w:p>
    <w:p>
      <w:pPr>
        <w:pStyle w:val="ListBullet"/>
        <w:spacing w:line="240" w:lineRule="auto"/>
        <w:ind w:left="720"/>
      </w:pPr>
      <w:r>
        <w:rPr>
          <w:lang w:val="pt_PT" w:bidi="pt_PT"/>
        </w:rPr>
      </w:r>
      <w:r>
        <w:rPr>
          <w:lang w:val="pt_PT" w:bidi="pt_PT"/>
        </w:rPr>
        <w:t>E o povo de Jericó</w:t>
      </w:r>
    </w:p>
    <w:p>
      <w:pPr/>
      <w:r>
        <w:rPr>
          <w:lang w:val="pt_PT" w:bidi="pt_PT"/>
        </w:rPr>
      </w:r>
      <w:r>
        <w:rPr>
          <w:lang w:val="pt_PT" w:bidi="pt_PT"/>
        </w:rPr>
        <w:t>Em grupo, prestem atenção às partes do cenário da passagem:</w:t>
      </w:r>
    </w:p>
    <w:p>
      <w:pPr/>
      <w:r>
        <w:rPr>
          <w:lang w:val="pt_PT" w:bidi="pt_PT"/>
        </w:rPr>
      </w:r>
      <w:r>
        <w:rPr>
          <w:lang w:val="pt_PT" w:bidi="pt_PT"/>
        </w:rPr>
        <w:t>Josué vê que a cidade de Jericó está completamente fechada. Todas as portas estão fechadas nas muralhas da cidade, e ninguém pode entrar nem sair. O povo de Jericó está com medo dos israelitas.</w:t>
      </w:r>
    </w:p>
    <w:p>
      <w:pPr/>
      <w:r>
        <w:rPr>
          <w:lang w:val="pt_PT" w:bidi="pt_PT"/>
        </w:rPr>
      </w:r>
      <w:r>
        <w:rPr>
          <w:lang w:val="pt_PT" w:bidi="pt_PT"/>
        </w:rPr>
        <w:t>Quando Yahweh diz a Josué que ele entregou a cidade, seu rei e seus soldados valentes nas mãos de Josué, essa é uma linguagem especial, o que significa que Yahweh está dando a Josué poder completo e vitória sobre a cidade. Yahweh diz a Josué que Josué e seus soldados marcharão ao redor da cidade da mesma maneira por seis dias. É importante observar que isso acontece durante seis dias seguidos. A ordem da marcha será a mesma a cada dia.</w:t>
      </w:r>
    </w:p>
    <w:p>
      <w:pPr/>
      <w:r>
        <w:rPr>
          <w:lang w:val="pt_PT" w:bidi="pt_PT"/>
        </w:rPr>
      </w:r>
      <w:r>
        <w:rPr>
          <w:lang w:val="pt_PT" w:bidi="pt_PT"/>
        </w:rPr>
        <w:t>Yahweh diz que sete sacerdotes também marcharão com chifres de carneiro à frente da arca. A arca é a parte mais importante da procissão, uma vez que representa a própria presença de Yahweh indo com os israelitas enquanto eles marcham. É importante lembrar que também há mais quatro sacerdotes que carregarão a arca, uma vez que a arca tem quatro varas de transporte.</w:t>
      </w:r>
    </w:p>
    <w:p>
      <w:pPr/>
      <w:r>
        <w:rPr>
          <w:lang w:val="pt_PT" w:bidi="pt_PT"/>
        </w:rPr>
      </w:r>
      <w:r>
        <w:rPr>
          <w:lang w:val="pt_PT" w:bidi="pt_PT"/>
        </w:rPr>
        <w:t>Yahweh diz que o sétimo dia de marcha será diferente. Em vez de marcharem ao redor da cidade uma vez, os israelitas marcharão ao redor da cidade sete vezes. Quando eles tiverem completado a marcha, os soldados esperarão até que os sacerdotes toquem uma nota forte com as suas trombetas de chifre. Então todos os soldados gritarão. Quando isso acontecer, as muralhas da cidade cairão, ou desmoronarão, diretamente para baixo. Elas não serão derrubadas. Então os soldados israelitas entrarão na cidade para lutar de onde quer que estejam quando as muralhas caírem.</w:t>
      </w:r>
    </w:p>
    <w:p>
      <w:pPr/>
      <w:r>
        <w:rPr>
          <w:lang w:val="pt_PT" w:bidi="pt_PT"/>
        </w:rPr>
      </w:r>
      <w:r>
        <w:rPr>
          <w:lang w:val="pt_PT" w:bidi="pt_PT"/>
        </w:rPr>
        <w:t>Josué chama os sacerdotes e lhes dá as instruções de Yahweh. É importante observar que o narrador dá mais detalhes à medida que a história avança. Ouvimos apenas sobre algumas das instruções de Yahweh a Josué no início, mas agora ouvimos o restante do plano de Yahweh quando Josué diz aos sacerdotes o que fazer.</w:t>
      </w:r>
    </w:p>
    <w:p>
      <w:pPr/>
      <w:r>
        <w:rPr>
          <w:lang w:val="pt_PT" w:bidi="pt_PT"/>
        </w:rPr>
      </w:r>
      <w:r>
        <w:rPr>
          <w:lang w:val="pt_PT" w:bidi="pt_PT"/>
        </w:rPr>
        <w:t>É importante lembrar que, quando Josué “lhes diz para levarem a arca da aliança”, Josué está dizendo aos sacerdotes para levantarem fisicamente a arca com suas varas.</w:t>
      </w:r>
    </w:p>
    <w:p>
      <w:pPr/>
      <w:r>
        <w:rPr>
          <w:lang w:val="pt_PT" w:bidi="pt_PT"/>
        </w:rPr>
      </w:r>
      <w:r>
        <w:rPr>
          <w:lang w:val="pt_PT" w:bidi="pt_PT"/>
        </w:rPr>
        <w:t>Embora a história não diga isso anteriormente, Josué agora dá instruções mais específicas para a ordem da marcha dos israelitas. Quando ele lhes diz para “avançar”, ou “ir à frente”, ele ordena que um pequeno grupo de soldados vá à frente dos sete sacerdotes com chifres. Depois dos sete sacerdotes, os quatro sacerdotes carregando a arca marcharão e, por fim, o restante dos soldados marchará atrás da arca.</w:t>
      </w:r>
    </w:p>
    <w:p>
      <w:pPr/>
      <w:r>
        <w:rPr>
          <w:lang w:val="pt_PT" w:bidi="pt_PT"/>
        </w:rPr>
      </w:r>
      <w:r>
        <w:rPr>
          <w:lang w:val="pt_PT" w:bidi="pt_PT"/>
        </w:rPr>
        <w:t>Parem aqui e conversem sobre um momento em que vocês ouviram alguém ordenar a outra pessoa que seguisse em frente. O que os comandantes do seu exército dizem para fazer seus soldados começarem a marchar? Como vocês traduzirão quando Josué diz aos soldados para “avançar”, ou “seguir em frente?” Pause este áudio aqui.</w:t>
      </w:r>
    </w:p>
    <w:p>
      <w:pPr/>
      <w:r>
        <w:rPr>
          <w:lang w:val="pt_PT" w:bidi="pt_PT"/>
        </w:rPr>
      </w:r>
      <w:r>
        <w:rPr>
          <w:lang w:val="pt_PT" w:bidi="pt_PT"/>
        </w:rPr>
        <w:t>É importante lembrar que a retaguarda mantinha certa distância entre si e a arca, pois não deveriam chegar muito perto da presença de Yahweh.</w:t>
      </w:r>
    </w:p>
    <w:p>
      <w:pPr/>
      <w:r>
        <w:rPr>
          <w:lang w:val="pt_PT" w:bidi="pt_PT"/>
        </w:rPr>
      </w:r>
      <w:r>
        <w:rPr>
          <w:lang w:val="pt_PT" w:bidi="pt_PT"/>
        </w:rPr>
        <w:t>Quando Josué diz que os sete sacerdotes foram à frente de Yahweh, isso significa que eles foram à frente da arca, uma vez que a arca representava a presença invisível de Yahweh.</w:t>
      </w:r>
    </w:p>
    <w:p>
      <w:pPr/>
      <w:r>
        <w:rPr>
          <w:lang w:val="pt_PT" w:bidi="pt_PT"/>
        </w:rPr>
      </w:r>
      <w:r>
        <w:rPr>
          <w:lang w:val="pt_PT" w:bidi="pt_PT"/>
        </w:rPr>
        <w:t>Parem aqui e façam seu próprio modelo, usando rochas ou outros objetos, de como os israelitas marcharam ao redor da cidade. Pause este áudio aqui.</w:t>
      </w:r>
    </w:p>
    <w:p>
      <w:pPr/>
      <w:r>
        <w:rPr>
          <w:lang w:val="pt_PT" w:bidi="pt_PT"/>
        </w:rPr>
      </w:r>
      <w:r>
        <w:rPr>
          <w:lang w:val="pt_PT" w:bidi="pt_PT"/>
        </w:rPr>
        <w:t>É importante lembrar que, enquanto marcham, nenhum dos soldados faz som algum. Isso acontece porque Josué ordenou que não fizessem nenhum som até o sétimo dia, quando ele lhes diria para gritar. Josué repete frases como “vocês não gritarão” e “não deixem sua voz ser ouvida” para enfatizar que os soldados devem ficar completamente em silêncio. Isso significa que o toque consistente dos chifres pelos sacerdotes é o único som que os israelitas fazem enquanto marcham.</w:t>
      </w:r>
    </w:p>
    <w:p>
      <w:pPr/>
      <w:r>
        <w:rPr>
          <w:lang w:val="pt_PT" w:bidi="pt_PT"/>
        </w:rPr>
      </w:r>
      <w:r>
        <w:rPr>
          <w:lang w:val="pt_PT" w:bidi="pt_PT"/>
        </w:rPr>
        <w:t>Josué ordenou que os sacerdotes carregassem a arca de Yahweh ao redor da cidade. A presença de Yahweh é o que faz os israelitas vencerem a batalha, e o narrador deixa isso muito claro. Mesmo que Josué não os mencione, os soldados e os sacerdotes também vão com a arca enquanto os sacerdotes a carregam ao redor da cidade.</w:t>
      </w:r>
    </w:p>
    <w:p>
      <w:pPr/>
      <w:r>
        <w:rPr>
          <w:lang w:val="pt_PT" w:bidi="pt_PT"/>
        </w:rPr>
      </w:r>
      <w:r>
        <w:rPr>
          <w:lang w:val="pt_PT" w:bidi="pt_PT"/>
        </w:rPr>
        <w:t>Nessa passagem, Josué usa títulos diferentes para se referir à mesma arca. A arca, a arca de Yahweh e a arca da aliança de Yahweh se referem todas à mesma caixa onde a presença de Yahweh vivia.</w:t>
      </w:r>
    </w:p>
    <w:p>
      <w:pPr/>
      <w:r>
        <w:rPr>
          <w:lang w:val="pt_PT" w:bidi="pt_PT"/>
        </w:rPr>
      </w:r>
      <w:r>
        <w:rPr>
          <w:lang w:val="pt_PT" w:bidi="pt_PT"/>
        </w:rPr>
        <w:t>Parem aqui e discutam: embora a passagem diga que a arca foi à frente deles, os sacerdotes na verdade carregaram a arca. Ao enfatizar a arca, essa passagem deixa claro que a arca é importante para a vitória dos israelitas. Como vocês deixarão isso claro em sua tradução? Pause este áudio aqui.</w:t>
      </w:r>
    </w:p>
    <w:p>
      <w:pPr/>
      <w:r>
        <w:rPr>
          <w:lang w:val="pt_PT" w:bidi="pt_PT"/>
        </w:rPr>
      </w:r>
      <w:r>
        <w:rPr>
          <w:lang w:val="pt_PT" w:bidi="pt_PT"/>
        </w:rPr>
        <w:t>É importante observar que, no final de cada marcha, os israelitas retornam ao seu acampamento em Gilgal para passar a noite. Eles acordam cedo na manhã seguinte e marcham exatamente da mesma maneira ao redor da cidade. Incluindo o primeiro dia, eles fazem isso por seis dias seguidos.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6.1–14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Sete sacerdotes com chifres</w:t>
      </w:r>
    </w:p>
    <w:p>
      <w:pPr>
        <w:pStyle w:val="ListBullet"/>
        <w:spacing w:line="240" w:lineRule="auto"/>
        <w:ind w:left="720"/>
      </w:pPr>
      <w:r>
        <w:rPr>
          <w:lang w:val="pt_PT" w:bidi="pt_PT"/>
        </w:rPr>
      </w:r>
      <w:r>
        <w:rPr>
          <w:lang w:val="pt_PT" w:bidi="pt_PT"/>
        </w:rPr>
        <w:t>Quatro sacerdotes carregando a arca</w:t>
      </w:r>
    </w:p>
    <w:p>
      <w:pPr>
        <w:pStyle w:val="ListBullet"/>
        <w:spacing w:line="240" w:lineRule="auto"/>
        <w:ind w:left="720"/>
      </w:pPr>
      <w:r>
        <w:rPr>
          <w:lang w:val="pt_PT" w:bidi="pt_PT"/>
        </w:rPr>
      </w:r>
      <w:r>
        <w:rPr>
          <w:lang w:val="pt_PT" w:bidi="pt_PT"/>
        </w:rPr>
        <w:t>Soldados à frente da arca</w:t>
      </w:r>
    </w:p>
    <w:p>
      <w:pPr>
        <w:pStyle w:val="ListBullet"/>
        <w:spacing w:line="240" w:lineRule="auto"/>
        <w:ind w:left="720"/>
      </w:pPr>
      <w:r>
        <w:rPr>
          <w:lang w:val="pt_PT" w:bidi="pt_PT"/>
        </w:rPr>
      </w:r>
      <w:r>
        <w:rPr>
          <w:lang w:val="pt_PT" w:bidi="pt_PT"/>
        </w:rPr>
        <w:t>Soldados atrás da arca</w:t>
      </w:r>
    </w:p>
    <w:p>
      <w:pPr>
        <w:pStyle w:val="ListBullet"/>
        <w:spacing w:line="240" w:lineRule="auto"/>
        <w:ind w:left="720"/>
      </w:pPr>
      <w:r>
        <w:rPr>
          <w:lang w:val="pt_PT" w:bidi="pt_PT"/>
        </w:rPr>
      </w:r>
      <w:r>
        <w:rPr>
          <w:lang w:val="pt_PT" w:bidi="pt_PT"/>
        </w:rPr>
        <w:t>E o povo de Jericó</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Josué olhando para a cidade de Jericó e vendo que suas portas estão fechadas. Ninguém pode entrar nem sair. Yahweh diz a Josué que lhe deu a vitória sobre Jericó, seu rei e seus soldados.</w:t>
      </w:r>
    </w:p>
    <w:p>
      <w:pPr>
        <w:pStyle w:val="ListBullet"/>
        <w:spacing w:line="240" w:lineRule="auto"/>
        <w:ind w:left="720"/>
      </w:pPr>
      <w:r>
        <w:rPr>
          <w:lang w:val="pt_PT" w:bidi="pt_PT"/>
        </w:rPr>
      </w:r>
      <w:r>
        <w:rPr>
          <w:lang w:val="pt_PT" w:bidi="pt_PT"/>
        </w:rPr>
        <w:t>Pause a encenação. 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Yahweh manda Josué ordenar que seus soldados e sacerdotes marchem ao redor da cidade com a arca por seis dias. No sétimo dia depois de marcharem, Yahweh diz que dará aos israelitas a vitória. Yahweh diz que, quando os soldados gritarem ao mesmo tempo em que os sacerdotes tocarem as trombetas, as muralhas da cidade vão desmoronar.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que Josué chama os sacerdotes e dá a eles os mandamentos de Yahweh. Quando Josué diz: "Avançar", a procissão israelita começa a marchar ao redor da cidade. Primeiro a guarda armada, depois os sete sacerdotes tocando os chifres, depois os quatro sacerdotes que carregam a arca e, por fim, o restante dos soldados. Os soldados estão completamente em silêncio.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sacerdotes: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os israelitas terminando sua marcha ao redor da cidade. Eles retornam ao seu acampamento para dormir durante a noite. Na manhã seguinte, Josué, os sacerdotes e os soldados acordam cedo. Como antes, eles marcham ao redor da cidade da mesma maneira, com os sacerdotes tocando os chifres e os soldados ficando em silêncio. Eles retornam ao acampamento e ficam lá durante a noite.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soldados israelitas: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 povo de Jericó: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os israelitas marchando da mesma maneira ao redor da cidade por seis dias, assim como Yahweh ordenou.</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6.1–14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encontra a </w:t>
      </w:r>
      <w:r>
        <w:rPr>
          <w:b/>
          <w:lang w:val="pt_PT" w:bidi="pt_PT"/>
        </w:rPr>
        <w:t>cidade</w:t>
      </w:r>
      <w:r>
        <w:rPr>
          <w:lang w:val="pt_PT" w:bidi="pt_PT"/>
        </w:rPr>
        <w:t xml:space="preserve"> de Jericó fechada, ou completamente fechada, porque eles estavam com medo dos </w:t>
      </w:r>
      <w:r>
        <w:rPr>
          <w:b/>
          <w:lang w:val="pt_PT" w:bidi="pt_PT"/>
        </w:rPr>
        <w:t>israelitas</w:t>
      </w:r>
      <w:r>
        <w:rPr>
          <w:lang w:val="pt_PT" w:bidi="pt_PT"/>
        </w:rPr>
        <w:t xml:space="preserve">. Lembrem-se de que os israelitas eram o povo especial de Deus. Usem a mesma palavra ou frase que vocês usaram em passagens anteriores para uma cidade que era grande o suficiente para ter uma muralha ao seu redor. Usem a mesma palavra para israelitas que vocês usaram em passagens anteriores. Para mais informações sobre os </w:t>
      </w:r>
      <w:r>
        <w:rPr>
          <w:b/>
          <w:lang w:val="pt_PT" w:bidi="pt_PT"/>
        </w:rPr>
        <w:t>israelitas</w:t>
      </w:r>
      <w:r>
        <w:rPr>
          <w:lang w:val="pt_PT" w:bidi="pt_PT"/>
        </w:rPr>
        <w:t>, consultem o Glossário Mestre.</w:t>
      </w:r>
    </w:p>
    <w:p>
      <w:pPr/>
      <w:r>
        <w:rPr>
          <w:lang w:val="pt_PT" w:bidi="pt_PT"/>
        </w:rPr>
      </w:r>
      <w:r>
        <w:rPr>
          <w:lang w:val="pt_PT" w:bidi="pt_PT"/>
        </w:rPr>
        <w:t xml:space="preserve">Assim como </w:t>
      </w:r>
      <w:r>
        <w:rPr>
          <w:b/>
          <w:lang w:val="pt_PT" w:bidi="pt_PT"/>
        </w:rPr>
        <w:t>Yahweh</w:t>
      </w:r>
      <w:r>
        <w:rPr>
          <w:lang w:val="pt_PT" w:bidi="pt_PT"/>
        </w:rPr>
        <w:t xml:space="preserve"> falou diretamente com Moisés, Yahweh fala diretamente com Josué como o novo líder dos israelitas. Yahweh diz a Josué que ele conquistará Jericó e seu </w:t>
      </w:r>
      <w:r>
        <w:rPr>
          <w:b/>
          <w:lang w:val="pt_PT" w:bidi="pt_PT"/>
        </w:rPr>
        <w:t>rei</w:t>
      </w:r>
      <w:r>
        <w:rPr>
          <w:lang w:val="pt_PT" w:bidi="pt_PT"/>
        </w:rPr>
        <w:t xml:space="preserve">. Usem as mesmas palavras ou frases para Yahweh e rei que vocês usaram em passagens anteriores. Para mais informações sobre </w:t>
      </w:r>
      <w:r>
        <w:rPr>
          <w:b/>
          <w:lang w:val="pt_PT" w:bidi="pt_PT"/>
        </w:rPr>
        <w:t>Yahweh</w:t>
      </w:r>
      <w:r>
        <w:rPr>
          <w:lang w:val="pt_PT" w:bidi="pt_PT"/>
        </w:rPr>
        <w:t xml:space="preserve"> e </w:t>
      </w:r>
      <w:r>
        <w:rPr>
          <w:b/>
          <w:lang w:val="pt_PT" w:bidi="pt_PT"/>
        </w:rPr>
        <w:t>rei</w:t>
      </w:r>
      <w:r>
        <w:rPr>
          <w:lang w:val="pt_PT" w:bidi="pt_PT"/>
        </w:rPr>
        <w:t>, consultem o Glossário Mestre.</w:t>
      </w:r>
    </w:p>
    <w:p>
      <w:pPr/>
      <w:r>
        <w:rPr>
          <w:lang w:val="pt_PT" w:bidi="pt_PT"/>
        </w:rPr>
      </w:r>
      <w:r>
        <w:rPr>
          <w:lang w:val="pt_PT" w:bidi="pt_PT"/>
        </w:rPr>
        <w:t xml:space="preserve">Yahweh diz que sete </w:t>
      </w:r>
      <w:r>
        <w:rPr>
          <w:b/>
          <w:lang w:val="pt_PT" w:bidi="pt_PT"/>
        </w:rPr>
        <w:t>sacerdotes</w:t>
      </w:r>
      <w:r>
        <w:rPr>
          <w:lang w:val="pt_PT" w:bidi="pt_PT"/>
        </w:rPr>
        <w:t xml:space="preserve"> carregarão chifres de carneiros à frente da arca e os soprarão continuamente.</w:t>
      </w:r>
    </w:p>
    <w:p>
      <w:pPr/>
      <w:r>
        <w:rPr>
          <w:lang w:val="pt_PT" w:bidi="pt_PT"/>
        </w:rPr>
      </w:r>
      <w:r>
        <w:rPr>
          <w:lang w:val="pt_PT" w:bidi="pt_PT"/>
        </w:rPr>
        <w:t xml:space="preserve">Parem aqui e discutam qual palavra ou frase vocês usarão para descrever os </w:t>
      </w:r>
      <w:r>
        <w:rPr>
          <w:b/>
          <w:lang w:val="pt_PT" w:bidi="pt_PT"/>
        </w:rPr>
        <w:t>chifres de carneiro</w:t>
      </w:r>
      <w:r>
        <w:rPr>
          <w:lang w:val="pt_PT" w:bidi="pt_PT"/>
        </w:rPr>
        <w:t>. Se necessário, olhem para a imagem dos chifres de carneiros novamente. Certifiquem-se de usar a mesma palavra ou frase que vocês usaram em livros anteriores. Pause este áudio aqui.</w:t>
      </w:r>
    </w:p>
    <w:p>
      <w:pPr/>
      <w:r>
        <w:rPr>
          <w:lang w:val="pt_PT" w:bidi="pt_PT"/>
        </w:rPr>
      </w:r>
      <w:r>
        <w:rPr>
          <w:lang w:val="pt_PT" w:bidi="pt_PT"/>
        </w:rPr>
        <w:t xml:space="preserve">Os </w:t>
      </w:r>
      <w:r>
        <w:rPr>
          <w:b/>
          <w:lang w:val="pt_PT" w:bidi="pt_PT"/>
        </w:rPr>
        <w:t>sacerdotes</w:t>
      </w:r>
      <w:r>
        <w:rPr>
          <w:lang w:val="pt_PT" w:bidi="pt_PT"/>
        </w:rPr>
        <w:t xml:space="preserve"> serviam no tabernáculo, ofereciam sacrifícios em nome do povo e ensinavam o povo como viver. Usem a mesma palavra para sacerdote que vocês usaram em passagens anteriores. Para mais informações sobre </w:t>
      </w:r>
      <w:r>
        <w:rPr>
          <w:b/>
          <w:lang w:val="pt_PT" w:bidi="pt_PT"/>
        </w:rPr>
        <w:t>sacerdote</w:t>
      </w:r>
      <w:r>
        <w:rPr>
          <w:lang w:val="pt_PT" w:bidi="pt_PT"/>
        </w:rPr>
        <w:t>, consultem o Glossário Mestre.</w:t>
      </w:r>
    </w:p>
    <w:p>
      <w:pPr/>
      <w:r>
        <w:rPr>
          <w:lang w:val="pt_PT" w:bidi="pt_PT"/>
        </w:rPr>
      </w:r>
      <w:r>
        <w:rPr>
          <w:lang w:val="pt_PT" w:bidi="pt_PT"/>
        </w:rPr>
        <w:t xml:space="preserve">Yahweh diz que a arca irá à frente dos israelitas enquanto eles marcham ao redor da cidade de Jericó. A </w:t>
      </w:r>
      <w:r>
        <w:rPr>
          <w:b/>
          <w:lang w:val="pt_PT" w:bidi="pt_PT"/>
        </w:rPr>
        <w:t>arca</w:t>
      </w:r>
      <w:r>
        <w:rPr>
          <w:lang w:val="pt_PT" w:bidi="pt_PT"/>
        </w:rPr>
        <w:t xml:space="preserve">, ou a </w:t>
      </w:r>
      <w:r>
        <w:rPr>
          <w:b/>
          <w:lang w:val="pt_PT" w:bidi="pt_PT"/>
        </w:rPr>
        <w:t>arca da aliança</w:t>
      </w:r>
      <w:r>
        <w:rPr>
          <w:lang w:val="pt_PT" w:bidi="pt_PT"/>
        </w:rPr>
        <w:t xml:space="preserve">, se refere a uma caixa de madeira coberta de ouro puro que Yahweh pediu a Moisés que fizesse. Nessa passagem, nomes diferentes são usados para a arca, incluindo a arca, a arca de Yahweh e a arca da aliança de Yahweh. A arca contém as tábuas de pedra que Yahweh deu a Moisés com as 10 leis, ou 10 mandamentos, nelas inscritos. Os israelitas chamavam essas tábuas de aliança, ou de promessa vinculante que Yahweh fez com seu povo. Os israelitas acreditavam que Yahweh vivia no espaço diretamente acima da arca, de modo que passou a simbolizar a presença de Deus. Usem a mesma palavra ou frase para a arca da aliança que vocês usaram em passagens anteriores. Para mais informações sobre a </w:t>
      </w:r>
      <w:r>
        <w:rPr>
          <w:b/>
          <w:lang w:val="pt_PT" w:bidi="pt_PT"/>
        </w:rPr>
        <w:t>arca da aliança</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6:15–27</w:t>
      </w:r>
      <w:r>
        <w:rPr>
          <w:lang w:val="pt_PT" w:bidi="pt_PT"/>
        </w:rPr>
      </w:r>
    </w:p>
    <w:p>
      <w:pPr>
        <w:pStyle w:val="Heading3"/>
      </w:pPr>
      <w:r>
        <w:rPr>
          <w:lang w:val="pt_PT" w:bidi="pt_PT"/>
        </w:rPr>
        <w:t>Ouvir e Sentir</w:t>
      </w:r>
    </w:p>
    <w:p>
      <w:pPr/>
      <w:r>
        <w:rPr>
          <w:lang w:val="pt_PT" w:bidi="pt_PT"/>
        </w:rPr>
      </w:r>
      <w:r>
        <w:rPr>
          <w:lang w:val="pt_PT" w:bidi="pt_PT"/>
        </w:rPr>
        <w:t>Nesta etapa, ouçam Josué 6.15–27 e guardem em seus corações.</w:t>
      </w:r>
    </w:p>
    <w:p>
      <w:pPr/>
      <w:r>
        <w:rPr>
          <w:lang w:val="pt_PT" w:bidi="pt_PT"/>
        </w:rPr>
      </w:r>
      <w:r>
        <w:rPr>
          <w:lang w:val="pt_PT" w:bidi="pt_PT"/>
        </w:rPr>
        <w:t>Ouçam uma versão em áudio de Josué 6.15–27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6.15–27 na tradução mais fácil de entender.</w:t>
      </w:r>
    </w:p>
    <w:p>
      <w:pPr/>
      <w:r>
        <w:rPr>
          <w:lang w:val="pt_PT" w:bidi="pt_PT"/>
        </w:rPr>
      </w:r>
      <w:r>
        <w:rPr>
          <w:lang w:val="pt_PT" w:bidi="pt_PT"/>
        </w:rPr>
        <w:t>Na última passagem, Josué chegou à primeira cidade cananeia, Jericó, e encontrou os portões da muralha fechados, sem ninguém entrando ou saindo da cidade. Yahweh deu instruções específicas a Josué para derrotar Jericó. Os israelitas seguiram as instruções de Yahweh e marcharam ao redor da cidade por seis dias seguidos. Agora, no sétimo dia, Yahweh dará aos israelitas a vitória sobre Jericó.</w:t>
      </w:r>
    </w:p>
    <w:p>
      <w:pPr/>
      <w:r>
        <w:rPr>
          <w:lang w:val="pt_PT" w:bidi="pt_PT"/>
        </w:rPr>
      </w:r>
      <w:r>
        <w:rPr>
          <w:lang w:val="pt_PT" w:bidi="pt_PT"/>
        </w:rPr>
        <w:t>No sétimo dia, Josué, os sacerdotes e os soldados israelitas acordaram ao amanhecer, ou quando o sol estava nascendo pela manhã, no acampamento deles. Eles marcharam pela cidade de Jericó, não uma vez, mas sete vezes, assim como Yahweh ordenou. Eles marcharam na mesma ordem que nos seis dias anteriores. Isso significa que a guarda avançada ia primeiro, depois os sacerdotes com as trombetas, em seguida os sacerdotes carregando a arca e, por fim, o resto dos soldados.</w:t>
      </w:r>
    </w:p>
    <w:p>
      <w:pPr/>
      <w:r>
        <w:rPr>
          <w:lang w:val="pt_PT" w:bidi="pt_PT"/>
        </w:rPr>
      </w:r>
      <w:r>
        <w:rPr>
          <w:lang w:val="pt_PT" w:bidi="pt_PT"/>
        </w:rPr>
        <w:t>Embora a ordem dos eventos possa ser confusa, é mais provável que, depois da sétima marcha, Josué tenha dado instruções aos soldados antes dos sacerdotes tocarem suas trombetas pela última vez. Josué diz ao exército israelita para gritar em voz alta quando os sacerdotes tocarem suas trombetas.</w:t>
      </w:r>
    </w:p>
    <w:p>
      <w:pPr/>
      <w:r>
        <w:rPr>
          <w:lang w:val="pt_PT" w:bidi="pt_PT"/>
        </w:rPr>
      </w:r>
      <w:r>
        <w:rPr>
          <w:lang w:val="pt_PT" w:bidi="pt_PT"/>
        </w:rPr>
        <w:t>Parem aqui e, em grupo, olhem uma imagem de trombetas feitas de chifres de carneiros. Pause este áudio aqui.</w:t>
      </w:r>
    </w:p>
    <w:p>
      <w:pPr/>
      <w:r>
        <w:rPr>
          <w:lang w:val="pt_PT" w:bidi="pt_PT"/>
        </w:rPr>
      </w:r>
      <w:r>
        <w:rPr>
          <w:lang w:val="pt_PT" w:bidi="pt_PT"/>
        </w:rPr>
        <w:t>Josué diz que Yahweh lhes dará a vitória sobre a cidade. Josué deixa claro que, embora os israelitas lutem, é por causa do poder de Yahweh que o exército israelita derrotará Jericó, e não por causa da própria inteligência ou força deles.</w:t>
      </w:r>
    </w:p>
    <w:p>
      <w:pPr/>
      <w:r>
        <w:rPr>
          <w:lang w:val="pt_PT" w:bidi="pt_PT"/>
        </w:rPr>
      </w:r>
      <w:r>
        <w:rPr>
          <w:lang w:val="pt_PT" w:bidi="pt_PT"/>
        </w:rPr>
        <w:t>Josué diz a seu exército que eles dedicarão tudo o que há na cidade a Yahweh para destruição. Isso significa que os israelitas devem destruir tudo na cidade como uma oferta a Yahweh. Isso inclui tanto pessoas jovens quanto pessoas velhas, animais e coisas sem vida.</w:t>
      </w:r>
    </w:p>
    <w:p>
      <w:pPr/>
      <w:r>
        <w:rPr>
          <w:lang w:val="pt_PT" w:bidi="pt_PT"/>
        </w:rPr>
      </w:r>
      <w:r>
        <w:rPr>
          <w:lang w:val="pt_PT" w:bidi="pt_PT"/>
        </w:rPr>
        <w:t>Parem aqui e discutam essa pergunta em grupo: contem uma história de uma vez em que seu exército, ou um exército do qual vocês ouviram falar, derrotou ou destruiu completamente uma cidade ou área. Pause este áudio aqui.</w:t>
      </w:r>
    </w:p>
    <w:p>
      <w:pPr/>
      <w:r>
        <w:rPr>
          <w:lang w:val="pt_PT" w:bidi="pt_PT"/>
        </w:rPr>
      </w:r>
      <w:r>
        <w:rPr>
          <w:lang w:val="pt_PT" w:bidi="pt_PT"/>
        </w:rPr>
        <w:t>Josué diz que a única exceção é que os soldados não destruirão Raabe, a prostituta, e todos aqueles que estão na casa dela. Isso não significa literalmente que eles não destruirão ninguém que entrar na casa de Raabe, mas sim se refere a toda a família extensa de Raabe. Como vocês se lembram, Raabe escondeu os espias israelitas e os ajudou a escapar. Os espias, ou mensageiros, haviam prometido a Raabe que os israelitas não feririam Raabe ou a família dela quando derrotassem Jericó, desde que Raabe e a família dela ficassem dentro da casa de Raabe. Se algum dos membros da família de Raabe deixasse a casa de Raabe, então essa pessoa não seria salva.</w:t>
      </w:r>
    </w:p>
    <w:p>
      <w:pPr/>
      <w:r>
        <w:rPr>
          <w:lang w:val="pt_PT" w:bidi="pt_PT"/>
        </w:rPr>
      </w:r>
      <w:r>
        <w:rPr>
          <w:lang w:val="pt_PT" w:bidi="pt_PT"/>
        </w:rPr>
        <w:t>Em contraste, Josué ordena que seus soldados destruam todo o resto na cidade. Josué enfatiza que os soldados devem obedecer a seu mandamento quando ele diz a eles para “se manterem afastados das coisas dedicadas à destruição”. Embora os soldados possam ser tentados a pegar as coisas dedicadas por causa da ganância, Josué quer ter certeza de que eles não peguem nada que pertença a Yahweh. Josué adverte que se os soldados pegarem coisas dedicadas a Yahweh, então eles trarão o desastre sobre todos os israelitas.</w:t>
      </w:r>
    </w:p>
    <w:p>
      <w:pPr/>
      <w:r>
        <w:rPr>
          <w:lang w:val="pt_PT" w:bidi="pt_PT"/>
        </w:rPr>
      </w:r>
      <w:r>
        <w:rPr>
          <w:lang w:val="pt_PT" w:bidi="pt_PT"/>
        </w:rPr>
        <w:t>Parem aqui e discutam essa pergunta em grupo: nas histórias de guerra em sua cultura, quem recebe a maioria das coisas que pertenciam ao inimigo derrotado? Por quê? Pause este áudio aqui.</w:t>
      </w:r>
    </w:p>
    <w:p>
      <w:pPr/>
      <w:r>
        <w:rPr>
          <w:lang w:val="pt_PT" w:bidi="pt_PT"/>
        </w:rPr>
      </w:r>
      <w:r>
        <w:rPr>
          <w:lang w:val="pt_PT" w:bidi="pt_PT"/>
        </w:rPr>
        <w:t>No entanto, se os israelitas encontrarem prata e ouro, ou vasos de bronze e ferro, então eles não devem destruí-los porque são sagrados, ou separados, para Yahweh. Vasos podem se referir a qualquer tipo de recipiente, ferramenta ou objeto decorativo. Em vez de destruir os objetos, Josué diz aos soldados que os guardem para uso em um armazém, ou no tesouro. Os sacerdotes poderiam usar as coisas no tesouro para adoração a Yahweh. O armazém provavelmente ficava no tabernáculo ou perto dele. Como vocês se lembram, o tabernáculo é a tenda portátil onde Yahweh habitava no meio do seu povo e onde os israelitas adoravam Yahweh.</w:t>
      </w:r>
    </w:p>
    <w:p>
      <w:pPr/>
      <w:r>
        <w:rPr>
          <w:lang w:val="pt_PT" w:bidi="pt_PT"/>
        </w:rPr>
      </w:r>
      <w:r>
        <w:rPr>
          <w:lang w:val="pt_PT" w:bidi="pt_PT"/>
        </w:rPr>
        <w:t>Quando Josué terminou de dar instruções, os sacerdotes sopraram os chifres de carneiro deles e o exército israelita gritou em voz alta ao mesmo tempo. Imediatamente, os muros de Jericó caíram e o exército israelita subiu para a cidade, correu por cima dos muros desmoronados e a conquistou. O exército tinha que subir, uma vez que Jericó foi construída em uma colina.</w:t>
      </w:r>
    </w:p>
    <w:p>
      <w:pPr/>
      <w:r>
        <w:rPr>
          <w:lang w:val="pt_PT" w:bidi="pt_PT"/>
        </w:rPr>
      </w:r>
      <w:r>
        <w:rPr>
          <w:lang w:val="pt_PT" w:bidi="pt_PT"/>
        </w:rPr>
        <w:t>Parem aqui e, em grupo, olhem para uma imagem de Jericó e seus muros. Pause este áudio aqui.</w:t>
      </w:r>
    </w:p>
    <w:p>
      <w:pPr/>
      <w:r>
        <w:rPr>
          <w:lang w:val="pt_PT" w:bidi="pt_PT"/>
        </w:rPr>
      </w:r>
      <w:r>
        <w:rPr>
          <w:lang w:val="pt_PT" w:bidi="pt_PT"/>
        </w:rPr>
        <w:t>Então, o exército israelita destruiu completamente a cidade “ao fio da espada”. Isso significa que eles pegaram suas espadas e mataram todos na cidade, incluindo todas as pessoas e animais.</w:t>
      </w:r>
    </w:p>
    <w:p>
      <w:pPr/>
      <w:r>
        <w:rPr>
          <w:lang w:val="pt_PT" w:bidi="pt_PT"/>
        </w:rPr>
      </w:r>
      <w:r>
        <w:rPr>
          <w:lang w:val="pt_PT" w:bidi="pt_PT"/>
        </w:rPr>
        <w:t>Parem aqui e, em grupo, olhem para uma imagem de uma espada. Pause este áudio aqui.</w:t>
      </w:r>
    </w:p>
    <w:p>
      <w:pPr/>
      <w:r>
        <w:rPr>
          <w:lang w:val="pt_PT" w:bidi="pt_PT"/>
        </w:rPr>
      </w:r>
      <w:r>
        <w:rPr>
          <w:lang w:val="pt_PT" w:bidi="pt_PT"/>
        </w:rPr>
        <w:t>Mas Josué cumpre a promessa dos espias a Raabe. Josué instrui os dois homens a irem para a casa de Raabe e trazê-la e a todos os membros da família dela para fora da casa. Os israelitas não destroem Raabe e sua família, porque os espias prometeram poupá-la. Os dois homens obedecem a Josué e levam Raabe, seus pais, seus irmãos e todos os outros membros de sua família para fora da cidade. Os espias colocam a família de Raabe fora do acampamento israelita, uma vez que eles são cananeus e não seguem as leis de Yahweh. Eles são cerimonialmente impuros por causa disso. Para os israelitas, uma pessoa pura era uma pessoa que estava apta para o serviço a Yahweh e que era aceitável para participar da adoração a Yahweh. As pessoas impuras, como os cananeus, eram inaptas para o serviço a Yahweh. Se uma pessoa impura tocasse uma pessoa pura, então essa pessoa também ficaria impura e não poderia estar no acampamento com o resto dos israelitas. No entanto, Raabe “vive entre os israelitas até este dia”. Essa é outra maneira de dizer que Raabe e seus descendentes se tornaram parte da nação de Israel. Não sabemos exatamente como isso aconteceu, mas em algum momento, Raabe ou um de seus descendentes deve ter se casado e ingressado em uma família israelita.</w:t>
      </w:r>
    </w:p>
    <w:p>
      <w:pPr/>
      <w:r>
        <w:rPr>
          <w:lang w:val="pt_PT" w:bidi="pt_PT"/>
        </w:rPr>
      </w:r>
      <w:r>
        <w:rPr>
          <w:lang w:val="pt_PT" w:bidi="pt_PT"/>
        </w:rPr>
        <w:t>Os israelitas destroem completamente Jericó. Eles não apenas matam todas as pessoas e animais, exceto a família de Raabe, mas também queimam tudo o que restou dentro da cidade. Josué enfatiza que os soldados obedeceram ao mandamento de Yahweh e removeram todos os itens feitos de metais preciosos da cidade antes de queimá-la. Os israelitas guardaram esses itens para o tesouro de Yahweh no tabernáculo, ou na casa de Yahweh.</w:t>
      </w:r>
    </w:p>
    <w:p>
      <w:pPr/>
      <w:r>
        <w:rPr>
          <w:lang w:val="pt_PT" w:bidi="pt_PT"/>
        </w:rPr>
      </w:r>
      <w:r>
        <w:rPr>
          <w:lang w:val="pt_PT" w:bidi="pt_PT"/>
        </w:rPr>
        <w:t>Depois que os israelitas destroem a cidade, Josué faz um juramento, ou dá uma advertência solene, aos israelitas. Josué diz que Yahweh amaldiçoará, ou punirá, qualquer pessoa que reconstruir Jericó. Quando uma pessoa amaldiçoava alguém, isso significava que Yahweh estava irado com essa pessoa e a puniria. Josué diz que, se alguém construir os fundamentos de Jericó, então o filho primogênito dessa pessoa morrerá, e se alguém restaurar os portões de Jericó, então o filho mais jovem dessa pessoa morrerá. Um fundamento é a parte inferior dos muros da cidade que suporta todo o peso dos muros. Uma fundação torna uma estrutura estável. Os portões eram uma parte dos muros da cidade por onde as pessoas podiam entrar e sair da cidade. Josué não está amaldiçoando ninguém que viva no mesmo lugar onde Jericó um dia existiu. Em vez disso, ele está dizendo que Yahweh punirá qualquer pessoa que reconstruir a cidade com seus muros e seu portão como uma cidade de guerra.</w:t>
      </w:r>
    </w:p>
    <w:p>
      <w:pPr/>
      <w:r>
        <w:rPr>
          <w:lang w:val="pt_PT" w:bidi="pt_PT"/>
        </w:rPr>
      </w:r>
      <w:r>
        <w:rPr>
          <w:lang w:val="pt_PT" w:bidi="pt_PT"/>
        </w:rPr>
        <w:t>Parem aqui e discutam essa pergunta em grupo: como as pessoas em sua cultura usam maldições? Quem faz maldições e por quê? Qual é a diferença entre como Josué amaldiçoou a cidade e como as pessoas usam maldições em sua cultura? Pause este áudio aqui.</w:t>
      </w:r>
    </w:p>
    <w:p>
      <w:pPr/>
      <w:r>
        <w:rPr>
          <w:lang w:val="pt_PT" w:bidi="pt_PT"/>
        </w:rPr>
      </w:r>
      <w:r>
        <w:rPr>
          <w:lang w:val="pt_PT" w:bidi="pt_PT"/>
        </w:rPr>
        <w:t>Assim como Yahweh prometeu, Yahweh estava com Josué e ele o ajudou em tudo o que ele fez. Todos na terra de Canaã ouviram sobre o grande homem que Josué era. Yahweh derrota a primeira cidade cananeia a que os israelitas chegam com apenas trombetas e gritos. A derrota de Jericó foi o primeiro vislumbre da vitória final que Yahweh daria a seu povo sobre a terra de Canaã.</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6.15–27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Josué, os sacerdotes e os soldados israelitas acordam cedo no acampamento. Eles então marcham pela cidade de Jericó sete vezes com a arca.</w:t>
      </w:r>
    </w:p>
    <w:p>
      <w:pPr/>
      <w:r>
        <w:rPr>
          <w:lang w:val="pt_PT" w:bidi="pt_PT"/>
        </w:rPr>
      </w:r>
      <w:r>
        <w:rPr>
          <w:b/>
          <w:lang w:val="pt_PT" w:bidi="pt_PT"/>
        </w:rPr>
        <w:t>Na segunda cena:</w:t>
      </w:r>
      <w:r>
        <w:rPr>
          <w:lang w:val="pt_PT" w:bidi="pt_PT"/>
        </w:rPr>
        <w:t xml:space="preserve"> depois da sétima marcha ao redor de Jericó, Josué diz aos soldados que gritem em voz alta quando os sacerdotes soprarem os chifres de carneiro deles, e Yahweh lhes dará a vitória. Josué diz a eles para destruir todas as pessoas e animais na cidade. Os israelitas pouparão apenas Raabe e sua família. Josué diz a eles para não pegarem nada da cidade para si mesmos, porque isso trará punição sobre os israelitas. Josué diz aos soldados que guardem a prata, o ouro e os vasos de ferro e de bronze para o tesouro de Yahweh.</w:t>
      </w:r>
    </w:p>
    <w:p>
      <w:pPr/>
      <w:r>
        <w:rPr>
          <w:lang w:val="pt_PT" w:bidi="pt_PT"/>
        </w:rPr>
      </w:r>
      <w:r>
        <w:rPr>
          <w:b/>
          <w:lang w:val="pt_PT" w:bidi="pt_PT"/>
        </w:rPr>
        <w:t>Na terceira cena:</w:t>
      </w:r>
      <w:r>
        <w:rPr>
          <w:lang w:val="pt_PT" w:bidi="pt_PT"/>
        </w:rPr>
        <w:t xml:space="preserve"> Josué dá o sinal e os sacerdotes tocam com força os chifres de carneiro deles enquanto todos os soldados israelitas gritam. Imediatamente, os muros da cidade caem e todos os soldados israelitas sobem para dentro da cidade e a conquistam. O exército israelita destrói completamente a cidade e mata todas as pessoas e animais que estão dentro dela.</w:t>
      </w:r>
    </w:p>
    <w:p>
      <w:pPr/>
      <w:r>
        <w:rPr>
          <w:lang w:val="pt_PT" w:bidi="pt_PT"/>
        </w:rPr>
      </w:r>
      <w:r>
        <w:rPr>
          <w:b/>
          <w:lang w:val="pt_PT" w:bidi="pt_PT"/>
        </w:rPr>
        <w:t>Na quarta cena:</w:t>
      </w:r>
      <w:r>
        <w:rPr>
          <w:lang w:val="pt_PT" w:bidi="pt_PT"/>
        </w:rPr>
        <w:t xml:space="preserve"> Josué diz aos dois espias que vão para a casa de Raabe e tirem Raabe e sua família da cidade. Os espias obedecem a Josué. Eles tiram Raabe e sua família de Jericó e os colocam fora do acampamento israelita.</w:t>
      </w:r>
    </w:p>
    <w:p>
      <w:pPr/>
      <w:r>
        <w:rPr>
          <w:lang w:val="pt_PT" w:bidi="pt_PT"/>
        </w:rPr>
      </w:r>
      <w:r>
        <w:rPr>
          <w:b/>
          <w:lang w:val="pt_PT" w:bidi="pt_PT"/>
        </w:rPr>
        <w:t>Na quinta cena:</w:t>
      </w:r>
      <w:r>
        <w:rPr>
          <w:lang w:val="pt_PT" w:bidi="pt_PT"/>
        </w:rPr>
        <w:t xml:space="preserve"> depois que os israelitas tiram todos os metais preciosos para o tesouro de Yahweh, o exército israelita queima tudo o que resta em Jericó. Josué diz que Yahweh punirá qualquer pessoa que tente reconstruir Jericó, e os filhos dessa pessoa morrerão. A fama de Josué se espalha pela terra.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 exército israelita</w:t>
      </w:r>
    </w:p>
    <w:p>
      <w:pPr>
        <w:pStyle w:val="ListBullet"/>
        <w:spacing w:line="240" w:lineRule="auto"/>
        <w:ind w:left="720"/>
      </w:pPr>
      <w:r>
        <w:rPr>
          <w:lang w:val="pt_PT" w:bidi="pt_PT"/>
        </w:rPr>
      </w:r>
      <w:r>
        <w:rPr>
          <w:lang w:val="pt_PT" w:bidi="pt_PT"/>
        </w:rPr>
        <w:t>Os sacerdotes com os chifres de seus carneiros</w:t>
      </w:r>
    </w:p>
    <w:p>
      <w:pPr>
        <w:pStyle w:val="ListBullet"/>
        <w:spacing w:line="240" w:lineRule="auto"/>
        <w:ind w:left="720"/>
      </w:pPr>
      <w:r>
        <w:rPr>
          <w:lang w:val="pt_PT" w:bidi="pt_PT"/>
        </w:rPr>
      </w:r>
      <w:r>
        <w:rPr>
          <w:lang w:val="pt_PT" w:bidi="pt_PT"/>
        </w:rPr>
        <w:t>Os dois espias israelitas</w:t>
      </w:r>
    </w:p>
    <w:p>
      <w:pPr>
        <w:pStyle w:val="ListBullet"/>
        <w:spacing w:line="240" w:lineRule="auto"/>
        <w:ind w:left="720"/>
      </w:pPr>
      <w:r>
        <w:rPr>
          <w:lang w:val="pt_PT" w:bidi="pt_PT"/>
        </w:rPr>
      </w:r>
      <w:r>
        <w:rPr>
          <w:lang w:val="pt_PT" w:bidi="pt_PT"/>
        </w:rPr>
        <w:t>Raabe</w:t>
      </w:r>
    </w:p>
    <w:p>
      <w:pPr>
        <w:pStyle w:val="ListBullet"/>
        <w:spacing w:line="240" w:lineRule="auto"/>
        <w:ind w:left="720"/>
      </w:pPr>
      <w:r>
        <w:rPr>
          <w:lang w:val="pt_PT" w:bidi="pt_PT"/>
        </w:rPr>
      </w:r>
      <w:r>
        <w:rPr>
          <w:lang w:val="pt_PT" w:bidi="pt_PT"/>
        </w:rPr>
        <w:t>A família de Raabe</w:t>
      </w:r>
    </w:p>
    <w:p>
      <w:pPr>
        <w:pStyle w:val="ListBullet"/>
        <w:spacing w:line="240" w:lineRule="auto"/>
        <w:ind w:left="720"/>
      </w:pPr>
      <w:r>
        <w:rPr>
          <w:lang w:val="pt_PT" w:bidi="pt_PT"/>
        </w:rPr>
      </w:r>
      <w:r>
        <w:rPr>
          <w:lang w:val="pt_PT" w:bidi="pt_PT"/>
        </w:rPr>
        <w:t>E o povo de Jericó</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os israelitas já marcharam ao redor de Jericó com a arca por seis dias seguidos. Eles têm seguido todas as instruções de Yahweh. Yahweh já prometeu a vitória a Josué.</w:t>
      </w:r>
    </w:p>
    <w:p>
      <w:pPr/>
      <w:r>
        <w:rPr>
          <w:lang w:val="pt_PT" w:bidi="pt_PT"/>
        </w:rPr>
      </w:r>
      <w:r>
        <w:rPr>
          <w:lang w:val="pt_PT" w:bidi="pt_PT"/>
        </w:rPr>
        <w:t>No sétimo dia, o exército israelita marcha pela cidade sete vezes, assim como Yahweh disse. Como vocês se lembram, a arca, que representa a presença de Yahweh, está indo à frente do exército israelita.</w:t>
      </w:r>
    </w:p>
    <w:p>
      <w:pPr/>
      <w:r>
        <w:rPr>
          <w:lang w:val="pt_PT" w:bidi="pt_PT"/>
        </w:rPr>
      </w:r>
      <w:r>
        <w:rPr>
          <w:lang w:val="pt_PT" w:bidi="pt_PT"/>
        </w:rPr>
        <w:t>Provavelmente depois da sétima marcha pela cidade, Josué dá instruções aos soldados. Josué dá instruções aos soldados primeiro, e então eles gritam pela última vez quando os sacerdotes sopram os seus chifres de carneiros.</w:t>
      </w:r>
    </w:p>
    <w:p>
      <w:pPr/>
      <w:r>
        <w:rPr>
          <w:lang w:val="pt_PT" w:bidi="pt_PT"/>
        </w:rPr>
      </w:r>
      <w:r>
        <w:rPr>
          <w:lang w:val="pt_PT" w:bidi="pt_PT"/>
        </w:rPr>
        <w:t>Josué diz aos soldados que Yahweh deu a eles a cidade. Essa expressão significa que Yahweh ajudará os israelitas a capturar Jericó. Mesmo que ainda não tenha acontecido, a frase mostra que Josué tem certeza de que a vitória acontecerá por meio do poder de Yahweh.</w:t>
      </w:r>
    </w:p>
    <w:p>
      <w:pPr/>
      <w:r>
        <w:rPr>
          <w:lang w:val="pt_PT" w:bidi="pt_PT"/>
        </w:rPr>
      </w:r>
      <w:r>
        <w:rPr>
          <w:lang w:val="pt_PT" w:bidi="pt_PT"/>
        </w:rPr>
        <w:t>Josué diz aos soldados que eles devem dedicar tudo em Jericó a Yahweh. Em outras palavras, eles devem destruir completamente todos os edifícios, todas as pessoas e todos os animais. O exército israelita deve destruir Jericó como oferta, ou como uma maneira de dedicá-la a Yahweh, uma vez que Yahweh foi aquele que lhes deu a vitória.</w:t>
      </w:r>
    </w:p>
    <w:p>
      <w:pPr/>
      <w:r>
        <w:rPr>
          <w:lang w:val="pt_PT" w:bidi="pt_PT"/>
        </w:rPr>
      </w:r>
      <w:r>
        <w:rPr>
          <w:lang w:val="pt_PT" w:bidi="pt_PT"/>
        </w:rPr>
        <w:t>Parem aqui e discutam em grupo: recontem a história de Preparando o Cenário sobre como seu exército, ou um exército de que vocês ouviram falar, destruiu completamente uma cidade ou área. Prestem atenção às palavras e frases que vocês usam para falar sobre a destruição completa da cidade. Como vocês traduzirão “dedicar à destruição”? Pause este áudio aqui.</w:t>
      </w:r>
    </w:p>
    <w:p>
      <w:pPr/>
      <w:r>
        <w:rPr>
          <w:lang w:val="pt_PT" w:bidi="pt_PT"/>
        </w:rPr>
      </w:r>
      <w:r>
        <w:rPr>
          <w:lang w:val="pt_PT" w:bidi="pt_PT"/>
        </w:rPr>
        <w:t>É importante observar que duas histórias estão sendo contadas ao mesmo tempo — a destruição de Jericó e a história de Raabe. Contar essas histórias ao mesmo tempo enfatiza como as histórias contrastam. Enquanto os israelitas destroem completamente Jericó, os israelitas pouparam Raabe e os outros na casa dela. “Os outros na casa dela” se refere a outros membros da família de Raabe. Josué os poupa porque Raabe escolheu esconder os espias israelitas quando eles vieram pela primeira vez a Jericó.</w:t>
      </w:r>
    </w:p>
    <w:p>
      <w:pPr/>
      <w:r>
        <w:rPr>
          <w:lang w:val="pt_PT" w:bidi="pt_PT"/>
        </w:rPr>
      </w:r>
      <w:r>
        <w:rPr>
          <w:lang w:val="pt_PT" w:bidi="pt_PT"/>
        </w:rPr>
        <w:t>Josué adverte os soldados que, mesmo que eles queiram para si mesmos as coisas que estão na cidade, eles não devem pegar nada, porque eles devem dedicar tudo a Yahweh, destruindo-a. Se os soldados tirarem algo de Jericó, Josué diz que eles trarão destruição, ou punição, sobre todo o acampamento israelita.</w:t>
      </w:r>
    </w:p>
    <w:p>
      <w:pPr/>
      <w:r>
        <w:rPr>
          <w:lang w:val="pt_PT" w:bidi="pt_PT"/>
        </w:rPr>
      </w:r>
      <w:r>
        <w:rPr>
          <w:lang w:val="pt_PT" w:bidi="pt_PT"/>
        </w:rPr>
        <w:t>Josué ordena que os soldados guardem todo o ouro, prata e vasos de ferro e de bronze que eles encontram na cidade. Esses itens são sagrados, ou separados para Yahweh, e os sacerdotes os colocarão no tesouro de Yahweh, ou no armazém do tabernáculo. Era aqui que os sacerdotes guardavam itens que eles usavam em cerimônias de adoração.</w:t>
      </w:r>
    </w:p>
    <w:p>
      <w:pPr/>
      <w:r>
        <w:rPr>
          <w:lang w:val="pt_PT" w:bidi="pt_PT"/>
        </w:rPr>
      </w:r>
      <w:r>
        <w:rPr>
          <w:lang w:val="pt_PT" w:bidi="pt_PT"/>
        </w:rPr>
        <w:t>O exército israelita faz exatamente como Josué ordenou. Os sacerdotes sopram os seus chifres de carneiro pela última vez, e todo o exército israelita grita ao mesmo tempo. Os muros de Jericó desabam no próprio lugar, ou desmoronam, e os soldados sobem por cima das ruínas e entram na cidade a partir de onde quer que estejam. A frase “eles tomaram a cidade” significa que eles derrotaram os soldados de Jericó e capturaram a cidade.</w:t>
      </w:r>
    </w:p>
    <w:p>
      <w:pPr/>
      <w:r>
        <w:rPr>
          <w:lang w:val="pt_PT" w:bidi="pt_PT"/>
        </w:rPr>
      </w:r>
      <w:r>
        <w:rPr>
          <w:lang w:val="pt_PT" w:bidi="pt_PT"/>
        </w:rPr>
        <w:t>Quando Josué diz que eles dedicaram a cidade ao “fio da espada”, isso significa que os israelitas usaram suas espadas para matar todas as pessoas e animais na cidade.</w:t>
      </w:r>
    </w:p>
    <w:p>
      <w:pPr/>
      <w:r>
        <w:rPr>
          <w:lang w:val="pt_PT" w:bidi="pt_PT"/>
        </w:rPr>
      </w:r>
      <w:r>
        <w:rPr>
          <w:lang w:val="pt_PT" w:bidi="pt_PT"/>
        </w:rPr>
        <w:t>Josué diz aos dois espias que cumpram sua promessa e vão para a casa de Raabe e tirem ela e sua família da cidade. A família de Raabe é a única exceção à destruição completa de Jericó. Não está claro se Josué deu essas instruções aos espias antes ou depois da batalha começar. Vocês podem querer reordenar a história para que Josué dê instruções aos espias antes da batalha começar. Certifiquem-se de ordenar a história de uma maneira que faça mais sentido em sua tradução.</w:t>
      </w:r>
    </w:p>
    <w:p>
      <w:pPr/>
      <w:r>
        <w:rPr>
          <w:lang w:val="pt_PT" w:bidi="pt_PT"/>
        </w:rPr>
      </w:r>
      <w:r>
        <w:rPr>
          <w:lang w:val="pt_PT" w:bidi="pt_PT"/>
        </w:rPr>
        <w:t>É importante observar que os espias colocam a família de Raabe fora do acampamento israelita, uma vez que Raabe e os membros da família dela são cananeus e, portanto, cerimonialmente impuros.</w:t>
      </w:r>
    </w:p>
    <w:p>
      <w:pPr/>
      <w:r>
        <w:rPr>
          <w:lang w:val="pt_PT" w:bidi="pt_PT"/>
        </w:rPr>
      </w:r>
      <w:r>
        <w:rPr>
          <w:lang w:val="pt_PT" w:bidi="pt_PT"/>
        </w:rPr>
        <w:t>Os soldados israelitas separam todos os metais preciosos que encontram em Jericó para o tesouro de Yahweh. Então os soldados queimam toda a cidade.</w:t>
      </w:r>
    </w:p>
    <w:p>
      <w:pPr/>
      <w:r>
        <w:rPr>
          <w:lang w:val="pt_PT" w:bidi="pt_PT"/>
        </w:rPr>
      </w:r>
      <w:r>
        <w:rPr>
          <w:lang w:val="pt_PT" w:bidi="pt_PT"/>
        </w:rPr>
        <w:t>Josué usa a repetição para enfatizar a destruição completa de Jericó. Em contraste, Josué também usa a repetição para enfatizar o resgate de Raabe e a família dela. Josué diz que ele “poupou Raabe e a família dela”, e que “ela vive entre os israelitas até este dia”. Enquanto Josué amaldiçoava Jericó, os descendentes de Raabe se tornaram parte do povo de Deus.</w:t>
      </w:r>
    </w:p>
    <w:p>
      <w:pPr/>
      <w:r>
        <w:rPr>
          <w:lang w:val="pt_PT" w:bidi="pt_PT"/>
        </w:rPr>
      </w:r>
      <w:r>
        <w:rPr>
          <w:lang w:val="pt_PT" w:bidi="pt_PT"/>
        </w:rPr>
        <w:t>Josué faz um juramento, ou dá uma forte advertência, aos israelitas. Josué diz: “Às custas de seu filho primogênito, ele lançará o fundamento dela. Às custas de seu filho mais jovem, ele colocará os seus portões”. Isso significa que Yahweh amaldiçoará, ou punirá, qualquer um que reconstruir Jericó. Os filhos dessa pessoa, desde os mais velhos até os mais jovens, morrerão.</w:t>
      </w:r>
    </w:p>
    <w:p>
      <w:pPr/>
      <w:r>
        <w:rPr>
          <w:lang w:val="pt_PT" w:bidi="pt_PT"/>
        </w:rPr>
      </w:r>
      <w:r>
        <w:rPr>
          <w:lang w:val="pt_PT" w:bidi="pt_PT"/>
        </w:rPr>
        <w:t>Yahweh está com Josué e o ajuda em tudo o que Josué faz. Todos na terra de Canaã ouvem sobre Josué e as coisas que Josué fez.</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6.15–27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 exército israelita</w:t>
      </w:r>
    </w:p>
    <w:p>
      <w:pPr>
        <w:pStyle w:val="ListBullet"/>
        <w:spacing w:line="240" w:lineRule="auto"/>
        <w:ind w:left="720"/>
      </w:pPr>
      <w:r>
        <w:rPr>
          <w:lang w:val="pt_PT" w:bidi="pt_PT"/>
        </w:rPr>
      </w:r>
      <w:r>
        <w:rPr>
          <w:lang w:val="pt_PT" w:bidi="pt_PT"/>
        </w:rPr>
        <w:t>Os sacerdotes com os seus chifres de carneiro</w:t>
      </w:r>
    </w:p>
    <w:p>
      <w:pPr>
        <w:pStyle w:val="ListBullet"/>
        <w:spacing w:line="240" w:lineRule="auto"/>
        <w:ind w:left="720"/>
      </w:pPr>
      <w:r>
        <w:rPr>
          <w:lang w:val="pt_PT" w:bidi="pt_PT"/>
        </w:rPr>
      </w:r>
      <w:r>
        <w:rPr>
          <w:lang w:val="pt_PT" w:bidi="pt_PT"/>
        </w:rPr>
        <w:t>Os dois espias israelitas</w:t>
      </w:r>
    </w:p>
    <w:p>
      <w:pPr>
        <w:pStyle w:val="ListBullet"/>
        <w:spacing w:line="240" w:lineRule="auto"/>
        <w:ind w:left="720"/>
      </w:pPr>
      <w:r>
        <w:rPr>
          <w:lang w:val="pt_PT" w:bidi="pt_PT"/>
        </w:rPr>
      </w:r>
      <w:r>
        <w:rPr>
          <w:lang w:val="pt_PT" w:bidi="pt_PT"/>
        </w:rPr>
        <w:t>Raabe</w:t>
      </w:r>
    </w:p>
    <w:p>
      <w:pPr>
        <w:pStyle w:val="ListBullet"/>
        <w:spacing w:line="240" w:lineRule="auto"/>
        <w:ind w:left="720"/>
      </w:pPr>
      <w:r>
        <w:rPr>
          <w:lang w:val="pt_PT" w:bidi="pt_PT"/>
        </w:rPr>
      </w:r>
      <w:r>
        <w:rPr>
          <w:lang w:val="pt_PT" w:bidi="pt_PT"/>
        </w:rPr>
        <w:t>A família de Raabe</w:t>
      </w:r>
    </w:p>
    <w:p>
      <w:pPr>
        <w:pStyle w:val="ListBullet"/>
        <w:spacing w:line="240" w:lineRule="auto"/>
        <w:ind w:left="720"/>
      </w:pPr>
      <w:r>
        <w:rPr>
          <w:lang w:val="pt_PT" w:bidi="pt_PT"/>
        </w:rPr>
      </w:r>
      <w:r>
        <w:rPr>
          <w:lang w:val="pt_PT" w:bidi="pt_PT"/>
        </w:rPr>
        <w:t>E o povo de Jericó</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Josué, os sacerdotes e os soldados israelitas acordando cedo no acampamento. Eles marcham pela cidade de Jericó sete vezes com a arca. Depois da sétima marcha ao redor de Jericó, Josué diz aos soldados que gritem em voz alta quando os sacerdotes soprarem os seus chifres de carneiro, e Yahweh lhes dará a vitória.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soldados israelitas: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Josué dizendo aos soldados que destruam todas as pessoas e animais na cidade. Os soldados pouparão apenas Raabe e sua família. Josué diz a eles para não pegarem nada da cidade, porque eles trarão punição sobre os israelitas. Josué diz aos soldados que guardem a prata, o ouro e os vasos de ferro e de bronze para o tesouro de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soldados israelitas: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Josué dando o sinal, e os sacerdotes tocando com força os seus chifres de carneiro, enquanto todos os soldados israelitas gritam. Imediatamente, os muros da cidade caem.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Todos os israelitas sobem para a cidade e a conquistam. O exército israelita destrói completamente a cidade, matando todas as pessoas e animais que estão dentro dela.</w:t>
      </w:r>
    </w:p>
    <w:p>
      <w:pPr/>
      <w:r>
        <w:rPr>
          <w:lang w:val="pt_PT" w:bidi="pt_PT"/>
        </w:rPr>
      </w:r>
      <w:r>
        <w:rPr>
          <w:lang w:val="pt_PT" w:bidi="pt_PT"/>
        </w:rPr>
        <w:t>Ao mesmo tempo, encenem Josué dizendo aos dois espias que vão para a casa de Raabe e removem Raabe e sua família da cidade. Os espias obedecem a Josué. Eles tiram Raabe e sua família de Jericó e os colocam fora do acampamento israelita.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Raabe: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dois espias: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os soldados israelitas trazendo todos os metais preciosos para o tesouro de Yahweh. Então eles queimam tudo o que deixam em Jericó. Josué diz que Yahweh amaldiçoará, ou punirá, qualquer pessoa que tente reconstruir Jericó, e os filhos dessa pessoa morrerão. A fama de Josué se espalha pela terra.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6.15–27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Depois que o exército israelita marcha pela </w:t>
      </w:r>
      <w:r>
        <w:rPr>
          <w:b/>
          <w:lang w:val="pt_PT" w:bidi="pt_PT"/>
        </w:rPr>
        <w:t>cidade</w:t>
      </w:r>
      <w:r>
        <w:rPr>
          <w:lang w:val="pt_PT" w:bidi="pt_PT"/>
        </w:rPr>
        <w:t xml:space="preserve"> de Jericó sete vezes, Josué diz aos soldados que gritem ao mesmo tempo em que os </w:t>
      </w:r>
      <w:r>
        <w:rPr>
          <w:b/>
          <w:lang w:val="pt_PT" w:bidi="pt_PT"/>
        </w:rPr>
        <w:t>sacerdotes</w:t>
      </w:r>
      <w:r>
        <w:rPr>
          <w:lang w:val="pt_PT" w:bidi="pt_PT"/>
        </w:rPr>
        <w:t xml:space="preserve"> tocam suas trombetas, ou os </w:t>
      </w:r>
      <w:r>
        <w:rPr>
          <w:b/>
          <w:lang w:val="pt_PT" w:bidi="pt_PT"/>
        </w:rPr>
        <w:t>chifres de carneiro</w:t>
      </w:r>
      <w:r>
        <w:rPr>
          <w:lang w:val="pt_PT" w:bidi="pt_PT"/>
        </w:rPr>
        <w:t xml:space="preserve">. Usem a mesma palavra para cidade, sacerdote e chifres de carneiro que vocês usaram em passagens anteriores. Para mais informações sobre </w:t>
      </w:r>
      <w:r>
        <w:rPr>
          <w:lang w:val="pt_PT" w:bidi="pt_PT"/>
        </w:rPr>
        <w:t>sacerdote</w:t>
      </w:r>
      <w:r>
        <w:rPr>
          <w:lang w:val="pt_PT" w:bidi="pt_PT"/>
        </w:rPr>
        <w:t>, consultem o Glossário Mestre.</w:t>
      </w:r>
    </w:p>
    <w:p>
      <w:pPr/>
      <w:r>
        <w:rPr>
          <w:lang w:val="pt_PT" w:bidi="pt_PT"/>
        </w:rPr>
      </w:r>
      <w:r>
        <w:rPr>
          <w:lang w:val="pt_PT" w:bidi="pt_PT"/>
        </w:rPr>
        <w:t xml:space="preserve">Josué diz aos soldados que gritem em voz alta, porque </w:t>
      </w:r>
      <w:r>
        <w:rPr>
          <w:b/>
          <w:lang w:val="pt_PT" w:bidi="pt_PT"/>
        </w:rPr>
        <w:t>Yahweh</w:t>
      </w:r>
      <w:r>
        <w:rPr>
          <w:lang w:val="pt_PT" w:bidi="pt_PT"/>
        </w:rPr>
        <w:t xml:space="preserve"> deu a eles a cidade. Usem a mesma palavra ou frase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Josué diz aos soldados que poupem Raabe, a </w:t>
      </w:r>
      <w:r>
        <w:rPr>
          <w:b/>
          <w:lang w:val="pt_PT" w:bidi="pt_PT"/>
        </w:rPr>
        <w:t>prostituta</w:t>
      </w:r>
      <w:r>
        <w:rPr>
          <w:lang w:val="pt_PT" w:bidi="pt_PT"/>
        </w:rPr>
        <w:t xml:space="preserve">, porque ela escondeu os </w:t>
      </w:r>
      <w:r>
        <w:rPr>
          <w:b/>
          <w:lang w:val="pt_PT" w:bidi="pt_PT"/>
        </w:rPr>
        <w:t>espias</w:t>
      </w:r>
      <w:r>
        <w:rPr>
          <w:lang w:val="pt_PT" w:bidi="pt_PT"/>
        </w:rPr>
        <w:t xml:space="preserve"> que eles enviaram. Certifiquem-se de usar a mesma palavra para prostituta e espias que vocês usaram na história anterior sobre Raabe.</w:t>
      </w:r>
    </w:p>
    <w:p>
      <w:pPr/>
      <w:r>
        <w:rPr>
          <w:lang w:val="pt_PT" w:bidi="pt_PT"/>
        </w:rPr>
      </w:r>
      <w:r>
        <w:rPr>
          <w:lang w:val="pt_PT" w:bidi="pt_PT"/>
        </w:rPr>
        <w:t xml:space="preserve">Os israelitas destroem todos os seres vivos na cidade com a </w:t>
      </w:r>
      <w:r>
        <w:rPr>
          <w:b/>
          <w:lang w:val="pt_PT" w:bidi="pt_PT"/>
        </w:rPr>
        <w:t>espada</w:t>
      </w:r>
      <w:r>
        <w:rPr>
          <w:lang w:val="pt_PT" w:bidi="pt_PT"/>
        </w:rPr>
        <w:t>, o que significa que eles usam suas espadas para matar todos os animais e pessoas. Usem a mesma palavra para espada que vocês usaram em passagens anteriores.</w:t>
      </w:r>
    </w:p>
    <w:p>
      <w:pPr/>
      <w:r>
        <w:rPr>
          <w:lang w:val="pt_PT" w:bidi="pt_PT"/>
        </w:rPr>
      </w:r>
      <w:r>
        <w:rPr>
          <w:lang w:val="pt_PT" w:bidi="pt_PT"/>
        </w:rPr>
        <w:t xml:space="preserve">Josué diz aos soldados que se eles pegarem qualquer uma das coisas dedicadas a Yahweh, então eles trarão destruição sobre o acampamento de </w:t>
      </w:r>
      <w:r>
        <w:rPr>
          <w:b/>
          <w:lang w:val="pt_PT" w:bidi="pt_PT"/>
        </w:rPr>
        <w:t>Israel</w:t>
      </w:r>
      <w:r>
        <w:rPr>
          <w:lang w:val="pt_PT" w:bidi="pt_PT"/>
        </w:rPr>
        <w:t xml:space="preserve">. O termo acampamento de Israel se refere aos israelitas, ou ao povo de Israel. Usem a mesma palavra para Israel que vocês usaram em passagens anteriores. Para mais informações sobre </w:t>
      </w:r>
      <w:r>
        <w:rPr>
          <w:lang w:val="pt_PT" w:bidi="pt_PT"/>
        </w:rPr>
        <w:t>Israel</w:t>
      </w:r>
      <w:r>
        <w:rPr>
          <w:lang w:val="pt_PT" w:bidi="pt_PT"/>
        </w:rPr>
        <w:t>, consultem o Glossário Mestre.</w:t>
      </w:r>
    </w:p>
    <w:p>
      <w:pPr/>
      <w:r>
        <w:rPr>
          <w:lang w:val="pt_PT" w:bidi="pt_PT"/>
        </w:rPr>
      </w:r>
      <w:r>
        <w:rPr>
          <w:lang w:val="pt_PT" w:bidi="pt_PT"/>
        </w:rPr>
        <w:t xml:space="preserve">Todos os itens de ouro, prata, bronze ou ferro são </w:t>
      </w:r>
      <w:r>
        <w:rPr>
          <w:b/>
          <w:lang w:val="pt_PT" w:bidi="pt_PT"/>
        </w:rPr>
        <w:t>santos</w:t>
      </w:r>
      <w:r>
        <w:rPr>
          <w:lang w:val="pt_PT" w:bidi="pt_PT"/>
        </w:rPr>
        <w:t xml:space="preserve">, ou separados para Yahweh. Usem a mesma palavra para "santo" que vocês usaram em passagens anteriores. Para mais informações sobre </w:t>
      </w:r>
      <w:r>
        <w:rPr>
          <w:lang w:val="pt_PT" w:bidi="pt_PT"/>
        </w:rPr>
        <w:t>santo</w:t>
      </w:r>
      <w:r>
        <w:rPr>
          <w:lang w:val="pt_PT" w:bidi="pt_PT"/>
        </w:rPr>
        <w:t>, consultem o Glossário Mestre.</w:t>
      </w:r>
    </w:p>
    <w:p>
      <w:pPr/>
      <w:r>
        <w:rPr>
          <w:lang w:val="pt_PT" w:bidi="pt_PT"/>
        </w:rPr>
      </w:r>
      <w:r>
        <w:rPr>
          <w:lang w:val="pt_PT" w:bidi="pt_PT"/>
        </w:rPr>
        <w:t xml:space="preserve">Esses itens de ouro, prata, bronze e ferro pertencerão ao </w:t>
      </w:r>
      <w:r>
        <w:rPr>
          <w:b/>
          <w:lang w:val="pt_PT" w:bidi="pt_PT"/>
        </w:rPr>
        <w:t>tesouro</w:t>
      </w:r>
      <w:r>
        <w:rPr>
          <w:lang w:val="pt_PT" w:bidi="pt_PT"/>
        </w:rPr>
        <w:t xml:space="preserve"> de Yahweh. O tesouro era um armazém que os sacerdotes usavam no tabernáculo ou perto dele. Os sacerdotes guardavam no armazém os itens que eles usavam durante as cerimônias de adoração.</w:t>
      </w:r>
    </w:p>
    <w:p>
      <w:pPr/>
      <w:r>
        <w:rPr>
          <w:lang w:val="pt_PT" w:bidi="pt_PT"/>
        </w:rPr>
      </w:r>
      <w:r>
        <w:rPr>
          <w:lang w:val="pt_PT" w:bidi="pt_PT"/>
        </w:rPr>
        <w:t xml:space="preserve">Parem aqui e discutam em grupo qual palavra ou frase vocês usarão para </w:t>
      </w:r>
      <w:r>
        <w:rPr>
          <w:b/>
          <w:lang w:val="pt_PT" w:bidi="pt_PT"/>
        </w:rPr>
        <w:t>tesouro</w:t>
      </w:r>
      <w:r>
        <w:rPr>
          <w:lang w:val="pt_PT" w:bidi="pt_PT"/>
        </w:rPr>
        <w:t>. Pause este áudio aqui.</w:t>
      </w:r>
    </w:p>
    <w:p>
      <w:pPr/>
      <w:r>
        <w:rPr>
          <w:lang w:val="pt_PT" w:bidi="pt_PT"/>
        </w:rPr>
      </w:r>
      <w:r>
        <w:rPr>
          <w:lang w:val="pt_PT" w:bidi="pt_PT"/>
        </w:rPr>
        <w:t xml:space="preserve">Depois que o exército israelita destrói completamente Jericó, Josué faz um </w:t>
      </w:r>
      <w:r>
        <w:rPr>
          <w:b/>
          <w:lang w:val="pt_PT" w:bidi="pt_PT"/>
        </w:rPr>
        <w:t>juramento</w:t>
      </w:r>
      <w:r>
        <w:rPr>
          <w:lang w:val="pt_PT" w:bidi="pt_PT"/>
        </w:rPr>
        <w:t xml:space="preserve">. Um juramento pode ser uma promessa séria, que também é uma advertência solene. Nesse caso, Yahweh está prometendo que ele amaldiçoará qualquer um que reconstruir a cidade de Jericó. Dessa maneira, Yahweh está advertindo o povo. Usem a mesma palavra para juramento, que significa advertência, que vocês usaram em passagens anteriores. Para mais informações sobre </w:t>
      </w:r>
      <w:r>
        <w:rPr>
          <w:lang w:val="pt_PT" w:bidi="pt_PT"/>
        </w:rPr>
        <w:t>juramento</w:t>
      </w:r>
      <w:r>
        <w:rPr>
          <w:lang w:val="pt_PT" w:bidi="pt_PT"/>
        </w:rPr>
        <w:t>, consultem o Glossário Mestre.</w:t>
      </w:r>
    </w:p>
    <w:p>
      <w:pPr/>
      <w:r>
        <w:rPr>
          <w:lang w:val="pt_PT" w:bidi="pt_PT"/>
        </w:rPr>
      </w:r>
      <w:r>
        <w:rPr>
          <w:lang w:val="pt_PT" w:bidi="pt_PT"/>
        </w:rPr>
        <w:t xml:space="preserve">Josué diz que Yahweh </w:t>
      </w:r>
      <w:r>
        <w:rPr>
          <w:b/>
          <w:lang w:val="pt_PT" w:bidi="pt_PT"/>
        </w:rPr>
        <w:t>amaldiçoará</w:t>
      </w:r>
      <w:r>
        <w:rPr>
          <w:lang w:val="pt_PT" w:bidi="pt_PT"/>
        </w:rPr>
        <w:t xml:space="preserve"> qualquer um que tente reconstruir Jericó. Amaldiçoar alguém é o oposto de abençoar alguém. Quando você amaldiçoa alguém, você deseja que algo ruim aconteça com essa pessoa. Quando Yahweh amaldiçoa alguém, a coisa ruim que Yahweh diz que acontecerá certamente acontecerá. Yahweh amaldiçoa as pessoas para puni-las. Yahweh disse aos israelitas que se eles o obedecessem, Yahweh os abençoaria. Se eles desobedecessem a Yahweh, Yahweh os amaldiçoaria.</w:t>
      </w:r>
    </w:p>
    <w:p>
      <w:pPr/>
      <w:r>
        <w:rPr>
          <w:lang w:val="pt_PT" w:bidi="pt_PT"/>
        </w:rPr>
      </w:r>
      <w:r>
        <w:rPr>
          <w:lang w:val="pt_PT" w:bidi="pt_PT"/>
        </w:rPr>
        <w:t xml:space="preserve">Parem aqui e discutam em grupo qual palavra ou frase vocês usarão para </w:t>
      </w:r>
      <w:r>
        <w:rPr>
          <w:b/>
          <w:lang w:val="pt_PT" w:bidi="pt_PT"/>
        </w:rPr>
        <w:t>amaldiçoar</w:t>
      </w:r>
      <w:r>
        <w:rPr>
          <w:lang w:val="pt_PT" w:bidi="pt_PT"/>
        </w:rPr>
        <w:t xml:space="preserve">. Procure por </w:t>
      </w:r>
      <w:r>
        <w:rPr>
          <w:lang w:val="pt_PT" w:bidi="pt_PT"/>
        </w:rPr>
        <w:t>amaldiçoar</w:t>
      </w:r>
      <w:r>
        <w:rPr>
          <w:lang w:val="pt_PT" w:bidi="pt_PT"/>
        </w:rPr>
        <w:t xml:space="preserve">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7:1–9</w:t>
      </w:r>
      <w:r>
        <w:rPr>
          <w:lang w:val="pt_PT" w:bidi="pt_PT"/>
        </w:rPr>
      </w:r>
    </w:p>
    <w:p>
      <w:pPr>
        <w:pStyle w:val="Heading3"/>
      </w:pPr>
      <w:r>
        <w:rPr>
          <w:lang w:val="pt_PT" w:bidi="pt_PT"/>
        </w:rPr>
        <w:t>Ouvir e Sentir</w:t>
      </w:r>
    </w:p>
    <w:p>
      <w:pPr/>
      <w:r>
        <w:rPr>
          <w:lang w:val="pt_PT" w:bidi="pt_PT"/>
        </w:rPr>
      </w:r>
      <w:r>
        <w:rPr>
          <w:lang w:val="pt_PT" w:bidi="pt_PT"/>
        </w:rPr>
        <w:t>Nesta etapa, ouçam Josué 7.1–9 e guardem em seus corações.</w:t>
      </w:r>
    </w:p>
    <w:p>
      <w:pPr/>
      <w:r>
        <w:rPr>
          <w:lang w:val="pt_PT" w:bidi="pt_PT"/>
        </w:rPr>
      </w:r>
      <w:r>
        <w:rPr>
          <w:lang w:val="pt_PT" w:bidi="pt_PT"/>
        </w:rPr>
        <w:t>Ouçam uma versão em áudio de Josué 7.1–9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7.1–9 na tradução mais fácil de entender.</w:t>
      </w:r>
    </w:p>
    <w:p>
      <w:pPr/>
      <w:r>
        <w:rPr>
          <w:lang w:val="pt_PT" w:bidi="pt_PT"/>
        </w:rPr>
      </w:r>
      <w:r>
        <w:rPr>
          <w:lang w:val="pt_PT" w:bidi="pt_PT"/>
        </w:rPr>
        <w:t>Na última passagem, Yahweh deu aos israelitas a vitória sobre a primeira cidade cananeia que encontraram — Jericó. Josué disse a seus soldados que dedicassem tudo na cidade a Yahweh, destruindo-a completamente. Josué advertiu os soldados que se eles levassem algo de Jericó, Yahweh puniria todos os israelitas. Agora, nós descobrimos que alguém levou algo de Jericó em segredo, e os israelitas perderão sua próxima batalha por causa disso.</w:t>
      </w:r>
    </w:p>
    <w:p>
      <w:pPr/>
      <w:r>
        <w:rPr>
          <w:lang w:val="pt_PT" w:bidi="pt_PT"/>
        </w:rPr>
      </w:r>
      <w:r>
        <w:rPr>
          <w:lang w:val="pt_PT" w:bidi="pt_PT"/>
        </w:rPr>
        <w:t>No início da passagem, nós aprendemos que os israelitas quebraram a fé, ou foram infiéis, a Yahweh, porque alguém tomou algo de Jericó antes dos israelitas destruírem a cidade. Como sabemos, os israelitas deveriam queimar todas as coisas dentro de Jericó. Todas essas coisas eram uma oferta a Yahweh. Os israelitas foram infiéis a Yahweh quando não queimaram todas as coisas destinadas à destruição, pois isso era uma grave ofensa contra Yahweh. O narrador não apenas nos diz quem desobedeceu a Yahweh, mas ele também lista a genealogia, ou os antepassados dessa pessoa. Era Acã, o filho de Carmi, o filho de Zinri, o filho de Zerá, da tribo de Judá. Embora tenha sido apenas um homem que desobedeceu a Yahweh, Acã deixou Yahweh muito irado com todos os israelitas.</w:t>
      </w:r>
    </w:p>
    <w:p>
      <w:pPr/>
      <w:r>
        <w:rPr>
          <w:lang w:val="pt_PT" w:bidi="pt_PT"/>
        </w:rPr>
      </w:r>
      <w:r>
        <w:rPr>
          <w:lang w:val="pt_PT" w:bidi="pt_PT"/>
        </w:rPr>
        <w:t>Parem aqui e discutam essa pergunta em grupo: contem uma história de quando uma pessoa que agiu de forma errada afetou seriamente toda a sua comunidade. Pause este áudio aqui.</w:t>
      </w:r>
    </w:p>
    <w:p>
      <w:pPr/>
      <w:r>
        <w:rPr>
          <w:lang w:val="pt_PT" w:bidi="pt_PT"/>
        </w:rPr>
      </w:r>
      <w:r>
        <w:rPr>
          <w:lang w:val="pt_PT" w:bidi="pt_PT"/>
        </w:rPr>
        <w:t>Como Acã tomou coisas de Jericó em segredo, Josué não sabia sobre seu ato de desobediência. Assim como ele fez antes com Jericó, Josué envia espiões do acampamento israelita em Gilgal para obter informações sobre uma cidade próxima chamada Ai. Ai ficava perto de Bete-Áven, a leste de Betel. Era uma cidade localizada em uma cadeia montanhosa, cerca de 24 quilômetros a noroeste de Jericó. Ai era menor e estava a uma elevação mais alta do que Jericó.</w:t>
      </w:r>
    </w:p>
    <w:p>
      <w:pPr/>
      <w:r>
        <w:rPr>
          <w:lang w:val="pt_PT" w:bidi="pt_PT"/>
        </w:rPr>
      </w:r>
      <w:r>
        <w:rPr>
          <w:lang w:val="pt_PT" w:bidi="pt_PT"/>
        </w:rPr>
        <w:t>Parem aqui e, em grupo, olhem para um mapa de onde Jericó está em relação a Ai e Betel. Pause este áudio aqui.</w:t>
      </w:r>
    </w:p>
    <w:p>
      <w:pPr/>
      <w:r>
        <w:rPr>
          <w:lang w:val="pt_PT" w:bidi="pt_PT"/>
        </w:rPr>
      </w:r>
      <w:r>
        <w:rPr>
          <w:lang w:val="pt_PT" w:bidi="pt_PT"/>
        </w:rPr>
        <w:t>Josué diz a seus espiões que subam e reúnam informações sobre a cidade de Ai e a terra ao redor dela. Josué quer saber qualquer informação que o ajude a planejar um ataque à cidade de Ai. Os espias obedecem a Josué. Então os espias retornam para dizer a ele o que descobriram. Os espias dizem a Josué que não é necessário enviar todo o exército israelita para atacar Ai. Os espias dizem que, em vez disso, Josué pode derrotar Ai com apenas 2.000 a 3.000 homens. Essa era uma porção muito pequena do exército israelita, uma vez que eles tinham cerca de 40.000 soldados no total. Os espias dizem que não há razão para Josué deixar todo o exército cansado, quando Josué poderia apenas enviar alguns soldados e derrotar facilmente essa cidade menor.</w:t>
      </w:r>
    </w:p>
    <w:p>
      <w:pPr/>
      <w:r>
        <w:rPr>
          <w:lang w:val="pt_PT" w:bidi="pt_PT"/>
        </w:rPr>
      </w:r>
      <w:r>
        <w:rPr>
          <w:lang w:val="pt_PT" w:bidi="pt_PT"/>
        </w:rPr>
        <w:t>Josué segue o conselho dos espias. Josué envia apenas 3.000 soldados para atacar Ai. Mas em vez de vencer facilmente a cidade menor, os soldados de Ai derrotam os soldados israelitas e os fazem fugir. Os soldados de Ai matam 36 homens israelitas na frente do portão da cidade e na descida da colina que levava a Sebarim, as pedreiras. Como Jericó, uma muralha cercava Ai. Um portão na muralha era a única maneira das pessoas entrarem e saírem. Os soldados de Ai perseguiram os israelitas até Sebarim, um lugar onde as pessoas cavavam rochas para usar na construção de coisas. Os corações dos israelitas se derreteram de medo, porque o povo de Ai os havia derrotado. Essa é uma expressão especial. “Corações se derreteram de medo” significa que a derrota fez os israelitas ficarem com muito medo e não terem coragem.</w:t>
      </w:r>
    </w:p>
    <w:p>
      <w:pPr/>
      <w:r>
        <w:rPr>
          <w:lang w:val="pt_PT" w:bidi="pt_PT"/>
        </w:rPr>
      </w:r>
      <w:r>
        <w:rPr>
          <w:lang w:val="pt_PT" w:bidi="pt_PT"/>
        </w:rPr>
        <w:t>Quando os soldados voltam e contam a Josué o que aconteceu, Josué e os anciãos, ou os outros líderes israelitas, rasgam suas roupas e colocam pó sobre suas cabeças. Eles se deitaram no chão, com o rosto em terra, diante da arca de Yahweh até a tarde. Como vocês se lembram, a arca representava a presença de Yahweh. Na cultura hebraica, quando as pessoas rasgavam suas roupas, deitavam-se no chão e colocavam pó sobre sua cabeça, elas mostravam sua humilhação e tristeza.</w:t>
      </w:r>
    </w:p>
    <w:p>
      <w:pPr/>
      <w:r>
        <w:rPr>
          <w:lang w:val="pt_PT" w:bidi="pt_PT"/>
        </w:rPr>
      </w:r>
      <w:r>
        <w:rPr>
          <w:lang w:val="pt_PT" w:bidi="pt_PT"/>
        </w:rPr>
        <w:t>Parem aqui e discutam essa pergunta em grupo: o que as pessoas em sua cultura fazem para mostrar humilhação e tristeza? Onde vocês vivem, como um exército se comportaria depois que alguém o derrotasse? Pause este áudio aqui.</w:t>
      </w:r>
    </w:p>
    <w:p>
      <w:pPr/>
      <w:r>
        <w:rPr>
          <w:lang w:val="pt_PT" w:bidi="pt_PT"/>
        </w:rPr>
      </w:r>
      <w:r>
        <w:rPr>
          <w:lang w:val="pt_PT" w:bidi="pt_PT"/>
        </w:rPr>
        <w:t>Josué começa sua oração a Yahweh, usando uma palavra como “ai”, ou “isso é terrível”, para mostrar dor e choque. Josué faz uma pergunta a Yahweh que ele não espera que Yahweh responda, como uma maneira de reclamar. Josué pensa que Yahweh pode ser responsável pela derrota de Israel. Josué pergunta por que Yahweh permitiu que os israelitas cruzassem o Rio Jordão para entrar na Terra Prometida, se Yahweh iria permitir que os amorreus os derrotassem. Quando Josué menciona o povo amorreu, Josué pode estar falando sobre todos os cananeus, ou mais especificamente, o grupo de pessoas que vivia nas colinas perto de Ai. Josué acredita que os amorreus destruirão, ou matarão, os israelitas. Josué mostra arrependimento dizendo que desejava que os israelitas tivessem ficado satisfeitos em permanecer no lado leste do Rio Jordão e não tivessem cruzado para a terra que Yahweh lhes prometeu.</w:t>
      </w:r>
    </w:p>
    <w:p>
      <w:pPr/>
      <w:r>
        <w:rPr>
          <w:lang w:val="pt_PT" w:bidi="pt_PT"/>
        </w:rPr>
      </w:r>
      <w:r>
        <w:rPr>
          <w:lang w:val="pt_PT" w:bidi="pt_PT"/>
        </w:rPr>
        <w:t>Parem aqui e, em grupo, olhem para um mapa mostrando o Rio Jordão e a terra de Canaã. Pause este áudio aqui.</w:t>
      </w:r>
    </w:p>
    <w:p>
      <w:pPr/>
      <w:r>
        <w:rPr>
          <w:lang w:val="pt_PT" w:bidi="pt_PT"/>
        </w:rPr>
      </w:r>
      <w:r>
        <w:rPr>
          <w:lang w:val="pt_PT" w:bidi="pt_PT"/>
        </w:rPr>
        <w:t>Josué pergunta: “O que posso dizer sobre o fato de que Israel fugiu de seus inimigos?” Essa é outra pergunta que Josué não espera que Yahweh responda. Josué usa a pergunta para continuar sua reclamação contra Yahweh, uma vez que Josué não consegue entender por que Yahweh permitiria que o povo de Ai conquistasse os israelitas. Quando Josué diz: “Israel virou as costas para os seus inimigos”, Josué quer dizer que eles fugiram da batalha, e por isso seus inimigos os derrotaram. Josué diz a Yahweh que todas as pessoas que vivem em Canaã ouvirão sobre a derrota dos israelitas, e o povo virá e atacará os israelitas. Quando Josué diz que eles “cortarão nosso nome da terra”, Josué quer dizer que seus inimigos os matarão, e ninguém se lembrará mais dos nomes dos israelitas. Josué então faz outra pergunta que ele não espera que Yahweh responda: Josué pergunta o que Yahweh fará pelo grande nome de Yahweh. Josué está sugerindo fortemente que a derrota de Israel prejudicará a reputação de Yahweh, porque o povo de Canaã verá Yahweh como um deus fraco que permite que os inimigos derrotem seu povo.</w:t>
      </w:r>
    </w:p>
    <w:p>
      <w:pPr/>
      <w:r>
        <w:rPr>
          <w:lang w:val="pt_PT" w:bidi="pt_PT"/>
        </w:rPr>
      </w:r>
      <w:r>
        <w:rPr>
          <w:lang w:val="pt_PT" w:bidi="pt_PT"/>
        </w:rPr>
        <w:t>Na próxima passagem, ouviremos a resposta de Yahweh à oração de Josué enquanto Yahweh revela a desobediência secreta de Acã.</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7.1–9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Acã leva secretamente coisas de Jericó antes do exército israelita destruir tudo na cidade.</w:t>
      </w:r>
    </w:p>
    <w:p>
      <w:pPr/>
      <w:r>
        <w:rPr>
          <w:lang w:val="pt_PT" w:bidi="pt_PT"/>
        </w:rPr>
      </w:r>
      <w:r>
        <w:rPr>
          <w:b/>
          <w:lang w:val="pt_PT" w:bidi="pt_PT"/>
        </w:rPr>
        <w:t>Na segunda cena:</w:t>
      </w:r>
      <w:r>
        <w:rPr>
          <w:lang w:val="pt_PT" w:bidi="pt_PT"/>
        </w:rPr>
        <w:t xml:space="preserve"> Josué envia espias até Ai. Os espias saem para a pequena cidade. Então os espias retornam para relatar a Josué. Os espias dizem a Josué que Josué precisa enviar apenas de 2.000 a 3.000 soldados para derrotar Ai. Josué ouve o conselho deles. Josué envia 3.000 soldados para atacar Ai.</w:t>
      </w:r>
    </w:p>
    <w:p>
      <w:pPr/>
      <w:r>
        <w:rPr>
          <w:lang w:val="pt_PT" w:bidi="pt_PT"/>
        </w:rPr>
      </w:r>
      <w:r>
        <w:rPr>
          <w:b/>
          <w:lang w:val="pt_PT" w:bidi="pt_PT"/>
        </w:rPr>
        <w:t>Na terceira cena:</w:t>
      </w:r>
      <w:r>
        <w:rPr>
          <w:lang w:val="pt_PT" w:bidi="pt_PT"/>
        </w:rPr>
        <w:t xml:space="preserve"> os 3.000 soldados israelitas atacam a cidade de Ai, mas o povo de Ai derrota os israelitas. Os soldados que protegem Ai matam 36 israelitas. Os soldados perseguem os israelitas para longe da cidade, descendo a colina, até a pedreira.</w:t>
      </w:r>
    </w:p>
    <w:p>
      <w:pPr/>
      <w:r>
        <w:rPr>
          <w:lang w:val="pt_PT" w:bidi="pt_PT"/>
        </w:rPr>
      </w:r>
      <w:r>
        <w:rPr>
          <w:b/>
          <w:lang w:val="pt_PT" w:bidi="pt_PT"/>
        </w:rPr>
        <w:t>Na quarta cena:</w:t>
      </w:r>
      <w:r>
        <w:rPr>
          <w:lang w:val="pt_PT" w:bidi="pt_PT"/>
        </w:rPr>
        <w:t xml:space="preserve"> os soldados israelitas sobreviventes retornam ao acampamento. Os soldados dizem a Josué o que aconteceu em Ai. Josué e os anciãos israelitas rasgam suas roupas, deitam-se no chão na frente da arca e colocam pó sobre suas cabeças. Ao anoitecer, Josué ora a Yahweh. Josué pergunta por que Yahweh permitiu que seus inimigos os derrotassem.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Acã</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 exército israelita</w:t>
      </w:r>
    </w:p>
    <w:p>
      <w:pPr>
        <w:pStyle w:val="ListBullet"/>
        <w:spacing w:line="240" w:lineRule="auto"/>
        <w:ind w:left="720"/>
      </w:pPr>
      <w:r>
        <w:rPr>
          <w:lang w:val="pt_PT" w:bidi="pt_PT"/>
        </w:rPr>
      </w:r>
      <w:r>
        <w:rPr>
          <w:lang w:val="pt_PT" w:bidi="pt_PT"/>
        </w:rPr>
        <w:t>Os soldados de Ai</w:t>
      </w:r>
    </w:p>
    <w:p>
      <w:pPr>
        <w:pStyle w:val="ListBullet"/>
        <w:spacing w:line="240" w:lineRule="auto"/>
        <w:ind w:left="720"/>
      </w:pPr>
      <w:r>
        <w:rPr>
          <w:lang w:val="pt_PT" w:bidi="pt_PT"/>
        </w:rPr>
      </w:r>
      <w:r>
        <w:rPr>
          <w:lang w:val="pt_PT" w:bidi="pt_PT"/>
        </w:rPr>
        <w:t>Os espias israelitas</w:t>
      </w:r>
    </w:p>
    <w:p>
      <w:pPr>
        <w:pStyle w:val="ListBullet"/>
        <w:spacing w:line="240" w:lineRule="auto"/>
        <w:ind w:left="720"/>
      </w:pPr>
      <w:r>
        <w:rPr>
          <w:lang w:val="pt_PT" w:bidi="pt_PT"/>
        </w:rPr>
      </w:r>
      <w:r>
        <w:rPr>
          <w:lang w:val="pt_PT" w:bidi="pt_PT"/>
        </w:rPr>
        <w:t>Os anciãos israelitas</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Yahweh disse aos israelitas que destruíssem tudo em Jericó como uma maneira de dedicar a cidade a Yahweh. Isso significa que Acã tomou coisas de Jericó em segredo antes que o exército israelita destruísse completamente a cidade. Acã quebrou a fidelidade, ou não manteve sua promessa, a Yahweh.</w:t>
      </w:r>
    </w:p>
    <w:p>
      <w:pPr/>
      <w:r>
        <w:rPr>
          <w:lang w:val="pt_PT" w:bidi="pt_PT"/>
        </w:rPr>
      </w:r>
      <w:r>
        <w:rPr>
          <w:lang w:val="pt_PT" w:bidi="pt_PT"/>
        </w:rPr>
        <w:t>Mesmo que apenas um homem tenha desobedecido a Yahweh, a ira de Yahweh ardeu contra todo Israel. Essa é uma linguagem especial para representar que Yahweh estava muito irado com todos os israelitas.</w:t>
      </w:r>
    </w:p>
    <w:p>
      <w:pPr/>
      <w:r>
        <w:rPr>
          <w:lang w:val="pt_PT" w:bidi="pt_PT"/>
        </w:rPr>
      </w:r>
      <w:r>
        <w:rPr>
          <w:lang w:val="pt_PT" w:bidi="pt_PT"/>
        </w:rPr>
        <w:t>Parem aqui e discutam com seu grupo: falem sobre uma vez em que alguém que vocês conhecem ficou muito irado com outra pessoa porque essa pessoa foi infiel ou quebrou uma promessa. Prestem atenção a como vocês descrevem essa forte ira. Quais palavras ou frases vocês usarão para descrever que Yahweh está muito irado com os israelitas? Pause este áudio aqui.</w:t>
      </w:r>
    </w:p>
    <w:p>
      <w:pPr/>
      <w:r>
        <w:rPr>
          <w:lang w:val="pt_PT" w:bidi="pt_PT"/>
        </w:rPr>
      </w:r>
      <w:r>
        <w:rPr>
          <w:lang w:val="pt_PT" w:bidi="pt_PT"/>
        </w:rPr>
        <w:t>Agora a história se concentra no que Josué está fazendo. Josué não sabe o que Acã fez, então Josué envia homens para “subirem” e espiarem a terra perto da cidade de Ai. Josué espera que os israelitas continuem a conquistar cidades em Canaã.</w:t>
      </w:r>
    </w:p>
    <w:p>
      <w:pPr/>
      <w:r>
        <w:rPr>
          <w:lang w:val="pt_PT" w:bidi="pt_PT"/>
        </w:rPr>
      </w:r>
      <w:r>
        <w:rPr>
          <w:lang w:val="pt_PT" w:bidi="pt_PT"/>
        </w:rPr>
        <w:t>É importante lembrar que Josué está no acampamento israelita em Gilgal, perto da cidade destruída de Jericó. Como Ai estava em uma cadeia montanhosa, os espias precisavam subir a montanha até a cidade.</w:t>
      </w:r>
    </w:p>
    <w:p>
      <w:pPr/>
      <w:r>
        <w:rPr>
          <w:lang w:val="pt_PT" w:bidi="pt_PT"/>
        </w:rPr>
      </w:r>
      <w:r>
        <w:rPr>
          <w:lang w:val="pt_PT" w:bidi="pt_PT"/>
        </w:rPr>
        <w:t>Os espias vão para Ai. Então os espias voltam para relatar a Josué. Os espias dizem a Josué que Josué precisa enviar apenas de 2.000 a 3.000 soldados para derrotar a cidade, porque a cidade é pequena.</w:t>
      </w:r>
    </w:p>
    <w:p>
      <w:pPr/>
      <w:r>
        <w:rPr>
          <w:lang w:val="pt_PT" w:bidi="pt_PT"/>
        </w:rPr>
      </w:r>
      <w:r>
        <w:rPr>
          <w:lang w:val="pt_PT" w:bidi="pt_PT"/>
        </w:rPr>
        <w:t>Josué envia 3.000 soldados para a montanha a fim de atacar Ai, enquanto o resto do exército permanece no acampamento israelita. Como Jericó, Ai estava cercada por uma muralha.</w:t>
      </w:r>
    </w:p>
    <w:p>
      <w:pPr/>
      <w:r>
        <w:rPr>
          <w:lang w:val="pt_PT" w:bidi="pt_PT"/>
        </w:rPr>
      </w:r>
      <w:r>
        <w:rPr>
          <w:lang w:val="pt_PT" w:bidi="pt_PT"/>
        </w:rPr>
        <w:t>O narrador nos diz que Ai derrotou os israelitas e matou 36 soldados. Então o narrador nos diz mais detalhes sobre o que aconteceu. Os dois exércitos lutam na frente dos portões da cidade, e então os israelitas se viram e fogem. Os soldados de Ai perseguem os soldados israelitas montanha abaixo até Sebarim, as pedreiras. Ao longo do caminho, os soldados de Ai matam 36 soldados israelitas.</w:t>
      </w:r>
    </w:p>
    <w:p>
      <w:pPr/>
      <w:r>
        <w:rPr>
          <w:lang w:val="pt_PT" w:bidi="pt_PT"/>
        </w:rPr>
      </w:r>
      <w:r>
        <w:rPr>
          <w:lang w:val="pt_PT" w:bidi="pt_PT"/>
        </w:rPr>
        <w:t>Os corações dos israelitas se derreteram e se tornaram como água. Vocês se lembrarão de que os corações do povo em Jericó se derreteram de medo. Essa também é uma linguagem especial, o que significa que os israelitas estavam com muito medo.</w:t>
      </w:r>
    </w:p>
    <w:p>
      <w:pPr/>
      <w:r>
        <w:rPr>
          <w:lang w:val="pt_PT" w:bidi="pt_PT"/>
        </w:rPr>
      </w:r>
      <w:r>
        <w:rPr>
          <w:lang w:val="pt_PT" w:bidi="pt_PT"/>
        </w:rPr>
        <w:t>Quando eles ouvem as notícias, Josué e os líderes israelitas rasgam suas roupas, deitam-se no chão na frente da arca e colocam pó sobre suas cabeças para mostrar luto. Provavelmente, eles rasgaram suas roupas de cima e de baixo diante do peito, como símbolo da dor que havia em seus corações. Josué não estava esperando que isso acontecesse!</w:t>
      </w:r>
    </w:p>
    <w:p>
      <w:pPr/>
      <w:r>
        <w:rPr>
          <w:lang w:val="pt_PT" w:bidi="pt_PT"/>
        </w:rPr>
      </w:r>
      <w:r>
        <w:rPr>
          <w:lang w:val="pt_PT" w:bidi="pt_PT"/>
        </w:rPr>
        <w:t>É importante lembrar que a arca de Yahweh representava a presença de Yahweh. Uma maneira de mostrar isso é fazendo com que o ator de Yahweh fique de pé na frente de Josué e dos anciãos enquanto eles estão deitados no chão.</w:t>
      </w:r>
    </w:p>
    <w:p>
      <w:pPr/>
      <w:r>
        <w:rPr>
          <w:lang w:val="pt_PT" w:bidi="pt_PT"/>
        </w:rPr>
      </w:r>
      <w:r>
        <w:rPr>
          <w:lang w:val="pt_PT" w:bidi="pt_PT"/>
        </w:rPr>
        <w:t>Josué ora a Yahweh. Josué usa uma palavra como “ai”, ou “isso é terrível”, para mostrar luto e tristeza. Josué chama Yahweh de “Senhor”, ou mestre, para mostrar respeito. Josué faz várias perguntas que Josué não espera que Yahweh responda. Em vez disso, Josué usa as perguntas para fazer uma reclamação contra Yahweh. Josué não entende por que Yahweh permitiria que Ai derrotasse os israelitas.</w:t>
      </w:r>
    </w:p>
    <w:p>
      <w:pPr/>
      <w:r>
        <w:rPr>
          <w:lang w:val="pt_PT" w:bidi="pt_PT"/>
        </w:rPr>
      </w:r>
      <w:r>
        <w:rPr>
          <w:lang w:val="pt_PT" w:bidi="pt_PT"/>
        </w:rPr>
        <w:t>Parem aqui e discutam em grupo: quando vocês estão muito tristes ou chateados, como vocês demonstram seu sofrimento? Quais tipos de palavras vocês usam para dizer que a situação é terrível? Pause este áudio aqui.</w:t>
      </w:r>
    </w:p>
    <w:p>
      <w:pPr/>
      <w:r>
        <w:rPr>
          <w:lang w:val="pt_PT" w:bidi="pt_PT"/>
        </w:rPr>
      </w:r>
      <w:r>
        <w:rPr>
          <w:lang w:val="pt_PT" w:bidi="pt_PT"/>
        </w:rPr>
        <w:t>Quando Josué diz: “entregar nas mãos dos amorreus”, Josué está usando uma linguagem especial, o que significa que Yahweh permitiu que os amorreus tivessem controle e derrotassem os israelitas.</w:t>
      </w:r>
    </w:p>
    <w:p>
      <w:pPr/>
      <w:r>
        <w:rPr>
          <w:lang w:val="pt_PT" w:bidi="pt_PT"/>
        </w:rPr>
      </w:r>
      <w:r>
        <w:rPr>
          <w:lang w:val="pt_PT" w:bidi="pt_PT"/>
        </w:rPr>
        <w:t>Josué pergunta a Yahweh por que Yahweh permitiu que o povo cruzasse o Rio Jordão. Josué usa a pergunta para mostrar arrependimento pelos israelitas terem entrado na terra de Canaã.</w:t>
      </w:r>
    </w:p>
    <w:p>
      <w:pPr/>
      <w:r>
        <w:rPr>
          <w:lang w:val="pt_PT" w:bidi="pt_PT"/>
        </w:rPr>
      </w:r>
      <w:r>
        <w:rPr>
          <w:lang w:val="pt_PT" w:bidi="pt_PT"/>
        </w:rPr>
        <w:t>Josué pergunta: “O que posso dizer…?” para enfatizar a reclamação de Josué. Josué diz que os israelitas viraram as costas para seus inimigos. Essa é uma linguagem especial, o que significa que os israelitas fugiram dos inimigos deles. Josué está com medo de que os inimigos deles “cortem nossos nomes da terra”. Essa é uma expressão especial que significa que os cananeus matarão os israelitas e ninguém mais se lembrará dos israelitas.</w:t>
      </w:r>
    </w:p>
    <w:p>
      <w:pPr/>
      <w:r>
        <w:rPr>
          <w:lang w:val="pt_PT" w:bidi="pt_PT"/>
        </w:rPr>
      </w:r>
      <w:r>
        <w:rPr>
          <w:lang w:val="pt_PT" w:bidi="pt_PT"/>
        </w:rPr>
        <w:t>Parem aqui e discutam em grupo: pensem em pessoas das quais ninguém se lembra mais, talvez porque outro grupo as destruiu completamente. Como vocês falam sobre ninguém se lembrar delas? Pause este áudio aqui.</w:t>
      </w:r>
    </w:p>
    <w:p>
      <w:pPr/>
      <w:r>
        <w:rPr>
          <w:lang w:val="pt_PT" w:bidi="pt_PT"/>
        </w:rPr>
      </w:r>
      <w:r>
        <w:rPr>
          <w:lang w:val="pt_PT" w:bidi="pt_PT"/>
        </w:rPr>
        <w:t>Josué usa a pergunta: “O que isso fará por seu grande nome?” como uma maneira de dizer a Yahweh que a derrota dos israelitas prejudicará a reputação de Yahweh. Josué acredita que o povo que vive na terra de Canaã pensará que Yahweh é fraco porque Yahweh permitiu que eles derrotassem seu povo.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7.1–9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Acã</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 exército israelita</w:t>
      </w:r>
    </w:p>
    <w:p>
      <w:pPr>
        <w:pStyle w:val="ListBullet"/>
        <w:spacing w:line="240" w:lineRule="auto"/>
        <w:ind w:left="720"/>
      </w:pPr>
      <w:r>
        <w:rPr>
          <w:lang w:val="pt_PT" w:bidi="pt_PT"/>
        </w:rPr>
      </w:r>
      <w:r>
        <w:rPr>
          <w:lang w:val="pt_PT" w:bidi="pt_PT"/>
        </w:rPr>
        <w:t>Os soldados de Ai</w:t>
      </w:r>
    </w:p>
    <w:p>
      <w:pPr>
        <w:pStyle w:val="ListBullet"/>
        <w:spacing w:line="240" w:lineRule="auto"/>
        <w:ind w:left="720"/>
      </w:pPr>
      <w:r>
        <w:rPr>
          <w:lang w:val="pt_PT" w:bidi="pt_PT"/>
        </w:rPr>
      </w:r>
      <w:r>
        <w:rPr>
          <w:lang w:val="pt_PT" w:bidi="pt_PT"/>
        </w:rPr>
        <w:t>Os espias israelitas</w:t>
      </w:r>
    </w:p>
    <w:p>
      <w:pPr>
        <w:pStyle w:val="ListBullet"/>
        <w:spacing w:line="240" w:lineRule="auto"/>
        <w:ind w:left="720"/>
      </w:pPr>
      <w:r>
        <w:rPr>
          <w:lang w:val="pt_PT" w:bidi="pt_PT"/>
        </w:rPr>
      </w:r>
      <w:r>
        <w:rPr>
          <w:lang w:val="pt_PT" w:bidi="pt_PT"/>
        </w:rPr>
        <w:t>Os anciãos israelitas</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Acã levando secretamente coisas de Jericó antes do exército israelita destruir tudo na cidade.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Acã: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Josué enviando os espias até Ai. Os espias saem para a pequena cidade. Então os espias retornam para relatar a Josué. Os espias dizem a Josué que Josué precisa enviar apenas de 2.000 a 3.000 soldados para derrotar Ai.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espias: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Josué ouvindo o conselho dos espias. Josué envia 3.000 soldados para atacar Ai. Os 3.000 soldados israelitas atacam Ai, mas o inimigo os derrota. Os soldados que protegem Ai matam 36 israelitas. Os soldados perseguem os israelitas para longe da cidade, descendo a montanha, até as pedreiras.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soldados de Ai: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os soldados israelitas sobreviventes retornando ao acampamento e dizendo a Josué o que aconteceu em Ai.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soldados derrotados: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Josué e os anciãos israelitas rasgando suas roupas, deitados no chão na frente da arca e colocando pó sobre suas cabeças. Ao anoitecer, Josué ora a Yahweh. Josué pergunta por que Yahweh permitiu que eles fossem derrotados.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7.1–9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Acã foi infiel, ou rompeu a fé, quando ele levou algumas das coisas dedicadas de Jericó. As </w:t>
      </w:r>
      <w:r>
        <w:rPr>
          <w:b/>
          <w:lang w:val="pt_PT" w:bidi="pt_PT"/>
        </w:rPr>
        <w:t>coisas dedicadas</w:t>
      </w:r>
      <w:r>
        <w:rPr>
          <w:lang w:val="pt_PT" w:bidi="pt_PT"/>
        </w:rPr>
        <w:t xml:space="preserve"> se referem a tudo o que Yahweh disse aos israelitas que destruíssem como uma maneira de oferecê-las a Yahweh. Essas coisas pertenciam a Yahweh. Certifiquem-se de traduzir coisas dedicadas da mesma maneira que vocês traduziram em passagens anteriores.</w:t>
      </w:r>
    </w:p>
    <w:p>
      <w:pPr/>
      <w:r>
        <w:rPr>
          <w:lang w:val="pt_PT" w:bidi="pt_PT"/>
        </w:rPr>
      </w:r>
      <w:r>
        <w:rPr>
          <w:b/>
          <w:lang w:val="pt_PT" w:bidi="pt_PT"/>
        </w:rPr>
        <w:t>Fé</w:t>
      </w:r>
      <w:r>
        <w:rPr>
          <w:lang w:val="pt_PT" w:bidi="pt_PT"/>
        </w:rPr>
        <w:t xml:space="preserve"> é a crença de que o que Yahweh diz sobre si mesmo é verdadeiro. Uma pessoa que é </w:t>
      </w:r>
      <w:r>
        <w:rPr>
          <w:b/>
          <w:lang w:val="pt_PT" w:bidi="pt_PT"/>
        </w:rPr>
        <w:t>fiel</w:t>
      </w:r>
      <w:r>
        <w:rPr>
          <w:lang w:val="pt_PT" w:bidi="pt_PT"/>
        </w:rPr>
        <w:t xml:space="preserve"> está comprometida a fazer o que Yahweh diz a ela para fazer. Como Acã não acreditou no que Yahweh disse, e Acã não fez o que Yahweh disse a ele para fazer, Acã foi infiel.</w:t>
      </w:r>
    </w:p>
    <w:p>
      <w:pPr/>
      <w:r>
        <w:rPr>
          <w:lang w:val="pt_PT" w:bidi="pt_PT"/>
        </w:rPr>
      </w:r>
      <w:r>
        <w:rPr>
          <w:lang w:val="pt_PT" w:bidi="pt_PT"/>
        </w:rPr>
        <w:t xml:space="preserve">Parem aqui e discutam como vocês falarão sobre Acã sendo </w:t>
      </w:r>
      <w:r>
        <w:rPr>
          <w:b/>
          <w:lang w:val="pt_PT" w:bidi="pt_PT"/>
        </w:rPr>
        <w:t>infiel</w:t>
      </w:r>
      <w:r>
        <w:rPr>
          <w:lang w:val="pt_PT" w:bidi="pt_PT"/>
        </w:rPr>
        <w:t xml:space="preserve">. Para mais informações sobre </w:t>
      </w:r>
      <w:r>
        <w:rPr>
          <w:lang w:val="pt_PT" w:bidi="pt_PT"/>
        </w:rPr>
        <w:t>fé</w:t>
      </w:r>
      <w:r>
        <w:rPr>
          <w:lang w:val="pt_PT" w:bidi="pt_PT"/>
        </w:rPr>
        <w:t>, consultem o Glossário Mestre. Pause este áudio aqui.</w:t>
      </w:r>
    </w:p>
    <w:p>
      <w:pPr/>
      <w:r>
        <w:rPr>
          <w:lang w:val="pt_PT" w:bidi="pt_PT"/>
        </w:rPr>
      </w:r>
      <w:r>
        <w:rPr>
          <w:lang w:val="pt_PT" w:bidi="pt_PT"/>
        </w:rPr>
        <w:t xml:space="preserve">Josué envia homens para </w:t>
      </w:r>
      <w:r>
        <w:rPr>
          <w:b/>
          <w:lang w:val="pt_PT" w:bidi="pt_PT"/>
        </w:rPr>
        <w:t>espiar</w:t>
      </w:r>
      <w:r>
        <w:rPr>
          <w:lang w:val="pt_PT" w:bidi="pt_PT"/>
        </w:rPr>
        <w:t xml:space="preserve"> ou reunir informações, sobre a cidade de Ai. Usem a mesma palavra para espiar que vocês usaram em passagens anteriores.</w:t>
      </w:r>
    </w:p>
    <w:p>
      <w:pPr/>
      <w:r>
        <w:rPr>
          <w:lang w:val="pt_PT" w:bidi="pt_PT"/>
        </w:rPr>
      </w:r>
      <w:r>
        <w:rPr>
          <w:lang w:val="pt_PT" w:bidi="pt_PT"/>
        </w:rPr>
        <w:t xml:space="preserve">Um pequeno grupo de </w:t>
      </w:r>
      <w:r>
        <w:rPr>
          <w:b/>
          <w:lang w:val="pt_PT" w:bidi="pt_PT"/>
        </w:rPr>
        <w:t>israelitas</w:t>
      </w:r>
      <w:r>
        <w:rPr>
          <w:lang w:val="pt_PT" w:bidi="pt_PT"/>
        </w:rPr>
        <w:t xml:space="preserve"> ataca a cidade de Ai, mas os soldados de Ai os derrotam. O termo israelitas refere-se a todos os descendentes de </w:t>
      </w:r>
      <w:r>
        <w:rPr>
          <w:lang w:val="pt_PT" w:bidi="pt_PT"/>
        </w:rPr>
        <w:t>Abraão</w:t>
      </w:r>
      <w:r>
        <w:rPr>
          <w:lang w:val="pt_PT" w:bidi="pt_PT"/>
        </w:rPr>
        <w:t xml:space="preserve">, ou ao povo de Yahweh. Usem a mesma palavra ou frase para os israelitas que vocês usaram em passagens anteriores. Para mais informações sobre os </w:t>
      </w:r>
      <w:r>
        <w:rPr>
          <w:lang w:val="pt_PT" w:bidi="pt_PT"/>
        </w:rPr>
        <w:t>israelitas</w:t>
      </w:r>
      <w:r>
        <w:rPr>
          <w:lang w:val="pt_PT" w:bidi="pt_PT"/>
        </w:rPr>
        <w:t>, consultem o Glossário Mestre.</w:t>
      </w:r>
    </w:p>
    <w:p>
      <w:pPr/>
      <w:r>
        <w:rPr>
          <w:lang w:val="pt_PT" w:bidi="pt_PT"/>
        </w:rPr>
      </w:r>
      <w:r>
        <w:rPr>
          <w:lang w:val="pt_PT" w:bidi="pt_PT"/>
        </w:rPr>
        <w:t xml:space="preserve">Os corações dos israelitas </w:t>
      </w:r>
      <w:r>
        <w:rPr>
          <w:b/>
          <w:lang w:val="pt_PT" w:bidi="pt_PT"/>
        </w:rPr>
        <w:t>derreteram-se de medo</w:t>
      </w:r>
      <w:r>
        <w:rPr>
          <w:lang w:val="pt_PT" w:bidi="pt_PT"/>
        </w:rPr>
        <w:t>. Usem as mesmas palavras ou frases para “derreter-se de medo” que vocês usaram em passagens anteriores.</w:t>
      </w:r>
    </w:p>
    <w:p>
      <w:pPr/>
      <w:r>
        <w:rPr>
          <w:lang w:val="pt_PT" w:bidi="pt_PT"/>
        </w:rPr>
      </w:r>
      <w:r>
        <w:rPr>
          <w:lang w:val="pt_PT" w:bidi="pt_PT"/>
        </w:rPr>
        <w:t xml:space="preserve">Quando Josué ouve sobre a derrota, ele rasga suas roupas e deita-se no chão na frente da arca de </w:t>
      </w:r>
      <w:r>
        <w:rPr>
          <w:b/>
          <w:lang w:val="pt_PT" w:bidi="pt_PT"/>
        </w:rPr>
        <w:t>Yahweh</w:t>
      </w:r>
      <w:r>
        <w:rPr>
          <w:lang w:val="pt_PT" w:bidi="pt_PT"/>
        </w:rPr>
        <w:t xml:space="preserve">, ou da </w:t>
      </w:r>
      <w:r>
        <w:rPr>
          <w:b/>
          <w:lang w:val="pt_PT" w:bidi="pt_PT"/>
        </w:rPr>
        <w:t>arca da aliança</w:t>
      </w:r>
      <w:r>
        <w:rPr>
          <w:lang w:val="pt_PT" w:bidi="pt_PT"/>
        </w:rPr>
        <w:t xml:space="preserve">. Yahweh é o nome pessoal de Deus e será usado em toda essa passagem. A arca da aliança é a caixa onde os israelitas mantinham as tábuas de pedra onde Yahweh escreveu as leis de Yahweh. A arca simbolizava a presença de Yahweh. Usem a mesma palavra ou frase para Yahweh e a arca de Yahweh que vocês usaram em passagens anteriores. Para mais informações sobre </w:t>
      </w:r>
      <w:r>
        <w:rPr>
          <w:lang w:val="pt_PT" w:bidi="pt_PT"/>
        </w:rPr>
        <w:t>Yahweh</w:t>
      </w:r>
      <w:r>
        <w:rPr>
          <w:lang w:val="pt_PT" w:bidi="pt_PT"/>
        </w:rPr>
        <w:t xml:space="preserve"> ou a </w:t>
      </w:r>
      <w:r>
        <w:rPr>
          <w:b/>
          <w:lang w:val="pt_PT" w:bidi="pt_PT"/>
        </w:rPr>
        <w:t>arca da aliança</w:t>
      </w:r>
      <w:r>
        <w:rPr>
          <w:lang w:val="pt_PT" w:bidi="pt_PT"/>
        </w:rPr>
        <w:t>, consultem o Glossário Mestre.</w:t>
      </w:r>
    </w:p>
    <w:p>
      <w:pPr/>
      <w:r>
        <w:rPr>
          <w:lang w:val="pt_PT" w:bidi="pt_PT"/>
        </w:rPr>
      </w:r>
      <w:r>
        <w:rPr>
          <w:lang w:val="pt_PT" w:bidi="pt_PT"/>
        </w:rPr>
        <w:t xml:space="preserve">Os </w:t>
      </w:r>
      <w:r>
        <w:rPr>
          <w:b/>
          <w:lang w:val="pt_PT" w:bidi="pt_PT"/>
        </w:rPr>
        <w:t>anciãos</w:t>
      </w:r>
      <w:r>
        <w:rPr>
          <w:lang w:val="pt_PT" w:bidi="pt_PT"/>
        </w:rPr>
        <w:t xml:space="preserve"> de Israel também choram com Josué pela derrota de seu exército. Um ancião é uma pessoa com autoridade na comunidade. Os anciãos muitas vezes eram homens mais velhos e geralmente eram os chefes de famílias ou grupos de famílias.</w:t>
      </w:r>
    </w:p>
    <w:p>
      <w:pPr/>
      <w:r>
        <w:rPr>
          <w:lang w:val="pt_PT" w:bidi="pt_PT"/>
        </w:rPr>
      </w:r>
      <w:r>
        <w:rPr>
          <w:lang w:val="pt_PT" w:bidi="pt_PT"/>
        </w:rPr>
        <w:t xml:space="preserve">Parem aqui e discutam em grupo qual palavra ou frase vocês usarão para </w:t>
      </w:r>
      <w:r>
        <w:rPr>
          <w:b/>
          <w:lang w:val="pt_PT" w:bidi="pt_PT"/>
        </w:rPr>
        <w:t>anciãos</w:t>
      </w:r>
      <w:r>
        <w:rPr>
          <w:lang w:val="pt_PT" w:bidi="pt_PT"/>
        </w:rPr>
        <w:t xml:space="preserve">. Procurem por </w:t>
      </w:r>
      <w:r>
        <w:rPr>
          <w:lang w:val="pt_PT" w:bidi="pt_PT"/>
        </w:rPr>
        <w:t>anciãos</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Josué ora a Yahweh e o chama de “</w:t>
      </w:r>
      <w:r>
        <w:rPr>
          <w:b/>
          <w:lang w:val="pt_PT" w:bidi="pt_PT"/>
        </w:rPr>
        <w:t>Senhor</w:t>
      </w:r>
      <w:r>
        <w:rPr>
          <w:lang w:val="pt_PT" w:bidi="pt_PT"/>
        </w:rPr>
        <w:t xml:space="preserve"> Yahweh”. O título Senhor, ou mestre, mostra respeito. Josué usa o título para mostrar que Yahweh tem autoridade sobre ele. Usem a mesma palavra ou frase para Senhor, significando mestre, que vocês usaram em passagens anteriores. Para mais informações sobre </w:t>
      </w:r>
      <w:r>
        <w:rPr>
          <w:lang w:val="pt_PT" w:bidi="pt_PT"/>
        </w:rPr>
        <w:t>Senhor</w:t>
      </w:r>
      <w:r>
        <w:rPr>
          <w:lang w:val="pt_PT" w:bidi="pt_PT"/>
        </w:rPr>
        <w:t>, consultem o Glossário Mestre.</w:t>
      </w:r>
    </w:p>
    <w:p>
      <w:pPr/>
      <w:r>
        <w:rPr>
          <w:lang w:val="pt_PT" w:bidi="pt_PT"/>
        </w:rPr>
      </w:r>
      <w:r>
        <w:rPr>
          <w:lang w:val="pt_PT" w:bidi="pt_PT"/>
        </w:rPr>
        <w:t xml:space="preserve">Josué pergunta a Yahweh por que Yahweh permitiu que os israelitas cruzassem o </w:t>
      </w:r>
      <w:r>
        <w:rPr>
          <w:b/>
          <w:lang w:val="pt_PT" w:bidi="pt_PT"/>
        </w:rPr>
        <w:t>Rio Jordão</w:t>
      </w:r>
      <w:r>
        <w:rPr>
          <w:lang w:val="pt_PT" w:bidi="pt_PT"/>
        </w:rPr>
        <w:t xml:space="preserve">. O Rio Jordão é um longo rio que corre por Israel do norte ao sul. O Rio Jordão é importante porque os israelitas tinham que cruzá-lo para entrar na terra que Yahweh prometeu aos israelitas. Usem a mesma palavra ou frase para Rio Jordão que vocês usaram em passagens anteriores. Para mais informações sobre o </w:t>
      </w:r>
      <w:r>
        <w:rPr>
          <w:lang w:val="pt_PT" w:bidi="pt_PT"/>
        </w:rPr>
        <w:t>Rio Jordão</w:t>
      </w:r>
      <w:r>
        <w:rPr>
          <w:lang w:val="pt_PT" w:bidi="pt_PT"/>
        </w:rPr>
        <w:t>, consultem o Glossário Mestre.</w:t>
      </w:r>
    </w:p>
    <w:p>
      <w:pPr/>
      <w:r>
        <w:rPr>
          <w:lang w:val="pt_PT" w:bidi="pt_PT"/>
        </w:rPr>
      </w:r>
      <w:r>
        <w:rPr>
          <w:lang w:val="pt_PT" w:bidi="pt_PT"/>
        </w:rPr>
        <w:t xml:space="preserve">Josué diz que os </w:t>
      </w:r>
      <w:r>
        <w:rPr>
          <w:b/>
          <w:lang w:val="pt_PT" w:bidi="pt_PT"/>
        </w:rPr>
        <w:t>cananeus</w:t>
      </w:r>
      <w:r>
        <w:rPr>
          <w:lang w:val="pt_PT" w:bidi="pt_PT"/>
        </w:rPr>
        <w:t xml:space="preserve"> ouvirão sobre a derrota dos israelitas e destruirão os israelitas. O termo cananeus refere-se ao povo que vivia na terra de </w:t>
      </w:r>
      <w:r>
        <w:rPr>
          <w:b/>
          <w:lang w:val="pt_PT" w:bidi="pt_PT"/>
        </w:rPr>
        <w:t>Canaã</w:t>
      </w:r>
      <w:r>
        <w:rPr>
          <w:lang w:val="pt_PT" w:bidi="pt_PT"/>
        </w:rPr>
        <w:t xml:space="preserve">, ou a terra que Yahweh prometeu dar aos descendentes de Abraão. Usem a mesma palavra ou frase para cananeus que vocês usaram em passagens anteriores. Para mais informações sobre </w:t>
      </w:r>
      <w:r>
        <w:rPr>
          <w:lang w:val="pt_PT" w:bidi="pt_PT"/>
        </w:rPr>
        <w:t>Canaã</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7:10–26</w:t>
      </w:r>
      <w:r>
        <w:rPr>
          <w:lang w:val="pt_PT" w:bidi="pt_PT"/>
        </w:rPr>
      </w:r>
    </w:p>
    <w:p>
      <w:pPr>
        <w:pStyle w:val="Heading3"/>
      </w:pPr>
      <w:r>
        <w:rPr>
          <w:lang w:val="pt_PT" w:bidi="pt_PT"/>
        </w:rPr>
        <w:t>Ouvir e Sentir</w:t>
      </w:r>
    </w:p>
    <w:p>
      <w:pPr/>
      <w:r>
        <w:rPr>
          <w:lang w:val="pt_PT" w:bidi="pt_PT"/>
        </w:rPr>
      </w:r>
      <w:r>
        <w:rPr>
          <w:lang w:val="pt_PT" w:bidi="pt_PT"/>
        </w:rPr>
        <w:t>Nesta etapa, ouçam Josué 7.10–26 e guardem em seus corações.</w:t>
      </w:r>
    </w:p>
    <w:p>
      <w:pPr/>
      <w:r>
        <w:rPr>
          <w:lang w:val="pt_PT" w:bidi="pt_PT"/>
        </w:rPr>
      </w:r>
      <w:r>
        <w:rPr>
          <w:lang w:val="pt_PT" w:bidi="pt_PT"/>
        </w:rPr>
        <w:t>Ouçam uma versão em áudio de Josué 7.10–26 três vezes, em três traduções diferentes, se possível. 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7.10–26 na tradução mais fácil de entender.</w:t>
      </w:r>
    </w:p>
    <w:p>
      <w:pPr/>
      <w:r>
        <w:rPr>
          <w:lang w:val="pt_PT" w:bidi="pt_PT"/>
        </w:rPr>
      </w:r>
      <w:r>
        <w:rPr>
          <w:lang w:val="pt_PT" w:bidi="pt_PT"/>
        </w:rPr>
        <w:t>Na última passagem, um homem israelita, Acã, roubou secretamente de Jericó algumas das coisas dedicadas a Yahweh. Josué não sabia disso, então Josué enviou parte de seu exército para atacar uma cidade cananeia nas proximidades, mas os soldados inimigos derrotaram os israelitas. Josué orou a Yahweh e perguntou por que Yahweh permitiu que o inimigo derrotasse seu povo. Agora, Yahweh responde a Josué. Yahweh revela quem é responsável pela derrota dos israelitas na batalha.</w:t>
      </w:r>
    </w:p>
    <w:p>
      <w:pPr/>
      <w:r>
        <w:rPr>
          <w:lang w:val="pt_PT" w:bidi="pt_PT"/>
        </w:rPr>
      </w:r>
      <w:r>
        <w:rPr>
          <w:lang w:val="pt_PT" w:bidi="pt_PT"/>
        </w:rPr>
        <w:t>Como vocês se lembram, na última passagem, Josué e os anciãos israelitas estavam lamentando, deitados no chão na frente da arca. Depois que Josué reclamou com Yahweh, Yahweh agora responde. Yahweh diz a Josué que se levante. Yahweh repreende Josué perguntando a Josué por que ele está deitado no chão. Yahweh diz que Israel pecou, ou desobedeceu a Yahweh, e que Israel quebrou a aliança de Yahweh. Parte da aliança, ou acordo, de Yahweh com os israelitas era que os israelitas tinham que destruir tudo dentro das cidades cananeias que derrotaram. Destruir os itens era uma maneira de dedicá-los a Yahweh. Yahweh diz que Israel roubou algumas das coisas dedicadas de Jericó, então mentiu sobre isso e escondeu as coisas entre os próprios pertences deles. Embora Acã tenha sido a única pessoa que desobedeceu, Yahweh diz que todo Israel é responsável pelas ações de Acã. Josué ainda não sabe sobre o que Acã fez, mas os israelitas não serão capazes de derrotar seus inimigos por causa de Acã. Em vez disso, os israelitas virarão as costas para seus inimigos, ou fugirão derrotados diante dos inimigos deles. Yahweh diz que, se os israelitas não destruírem as coisas dedicadas, então Yahweh não estará mais com os israelitas, e Yahweh destruirá os israelitas.</w:t>
      </w:r>
    </w:p>
    <w:p>
      <w:pPr/>
      <w:r>
        <w:rPr>
          <w:lang w:val="pt_PT" w:bidi="pt_PT"/>
        </w:rPr>
      </w:r>
      <w:r>
        <w:rPr>
          <w:lang w:val="pt_PT" w:bidi="pt_PT"/>
        </w:rPr>
        <w:t>Yahweh diz a Josué que diga aos israelitas que se consagrem, ou se tornem santos, para que eles possam aparecer diante de Yahweh no dia seguinte. Isso significa que o povo realizará um ritual para se preparar. Nesse ritual, o povo confessará seus pecados, e Yahweh removerá a culpa deles para que eles possam se tornar santos, ou capazes de vir diante de Yahweh no dia seguinte.</w:t>
      </w:r>
    </w:p>
    <w:p>
      <w:pPr/>
      <w:r>
        <w:rPr>
          <w:lang w:val="pt_PT" w:bidi="pt_PT"/>
        </w:rPr>
      </w:r>
      <w:r>
        <w:rPr>
          <w:lang w:val="pt_PT" w:bidi="pt_PT"/>
        </w:rPr>
        <w:t>Parem aqui e discutam essa pergunta em grupo: que tipo de ações vergonhosas de uma única pessoa afetam toda a comunidade onde vocês vivem? Quais são as consequências para o indivíduo e a comunidade quando alguém faz essas ações? Pause este áudio aqui.</w:t>
      </w:r>
    </w:p>
    <w:p>
      <w:pPr/>
      <w:r>
        <w:rPr>
          <w:lang w:val="pt_PT" w:bidi="pt_PT"/>
        </w:rPr>
      </w:r>
      <w:r>
        <w:rPr>
          <w:lang w:val="pt_PT" w:bidi="pt_PT"/>
        </w:rPr>
        <w:t>Yahweh diz a Josué que o povo deve se apresentar diante de Yahweh. Embora o narrador não mencione isso, tal fato significa que o povo ficará na frente do tabernáculo, ou da tenda onde os israelitas mantinham a arca da aliança.</w:t>
      </w:r>
    </w:p>
    <w:p>
      <w:pPr/>
      <w:r>
        <w:rPr>
          <w:lang w:val="pt_PT" w:bidi="pt_PT"/>
        </w:rPr>
      </w:r>
      <w:r>
        <w:rPr>
          <w:lang w:val="pt_PT" w:bidi="pt_PT"/>
        </w:rPr>
        <w:t>Parem aqui e, em grupo, olhem para uma imagem do tabernáculo e da arca da aliança. Pause este áudio aqui.</w:t>
      </w:r>
    </w:p>
    <w:p>
      <w:pPr/>
      <w:r>
        <w:rPr>
          <w:lang w:val="pt_PT" w:bidi="pt_PT"/>
        </w:rPr>
      </w:r>
      <w:r>
        <w:rPr>
          <w:lang w:val="pt_PT" w:bidi="pt_PT"/>
        </w:rPr>
        <w:t>Primeiro, o povo ficará na frente de Yahweh em grupos de suas 12 tribos de Israel. Quando Yahweh escolhe uma tribo, cada clã dessa tribo ficará diante de Yahweh. Quando Yahweh escolhe um clã, então cada casa, ou família, desse clã ficará diante de Yahweh. Quando Yahweh escolhe uma casa, então cada homem dessa família ficará diante de Yahweh. Finalmente, Yahweh escolherá o homem responsável por roubar as coisas dedicadas. Isso deixa o homem culpado sozinho na frente de todo Israel e diante da presença de Yahweh.</w:t>
      </w:r>
    </w:p>
    <w:p>
      <w:pPr/>
      <w:r>
        <w:rPr>
          <w:lang w:val="pt_PT" w:bidi="pt_PT"/>
        </w:rPr>
      </w:r>
      <w:r>
        <w:rPr>
          <w:lang w:val="pt_PT" w:bidi="pt_PT"/>
        </w:rPr>
        <w:t>Yahweh diz a Josué que mate e queime o homem culpado, juntamente com a família do homem e tudo o que o homem possui. Como o homem não destruiu as coisas dedicadas como Yahweh exigiu, os israelitas agora devem destruir o homem. Os israelitas devem fazer isso porque o homem quebrou intencionalmente a aliança e trouxe vergonha terrível a Israel ao não manter sua promessa a Yahweh.</w:t>
      </w:r>
    </w:p>
    <w:p>
      <w:pPr/>
      <w:r>
        <w:rPr>
          <w:lang w:val="pt_PT" w:bidi="pt_PT"/>
        </w:rPr>
      </w:r>
      <w:r>
        <w:rPr>
          <w:lang w:val="pt_PT" w:bidi="pt_PT"/>
        </w:rPr>
        <w:t>Josué obedece a tudo como Yahweh acabou de dizer. Cedo na manhã seguinte, as 12 tribos vêm diante de Yahweh no tabernáculo. Embora não saibamos exatamente como Yahweh escolheu, muitos estudiosos acreditam que os israelitas lançaram sortes, ou jogaram pequenas pedras. A maneira como as pedras caíram no chão mostrou a escolha de Yahweh. Yahweh escolhe primeiro a tribo de Judá. Então Yahweh escolhe o clã dos zeraítas. Em seguida, Yahweh escolhe a família de Zinri. Quando todos os homens da família de Zinri dão um passo à frente, Yahweh escolhe Acã. Acã era o filho de Carmi, o filho de Zinri, o filho de Zerá e da tribo de Judá.</w:t>
      </w:r>
    </w:p>
    <w:p>
      <w:pPr/>
      <w:r>
        <w:rPr>
          <w:lang w:val="pt_PT" w:bidi="pt_PT"/>
        </w:rPr>
      </w:r>
      <w:r>
        <w:rPr>
          <w:lang w:val="pt_PT" w:bidi="pt_PT"/>
        </w:rPr>
        <w:t>Josué chama Acã de “meu filho”. Essa é uma maneira educada de uma pessoa de posição superior falar com alguém que tem uma posição mais baixa. Josué diz a Acã que dê glória, ou honra, a Yahweh dizendo a verdade. Josué diz a Acã que confesse o que Acã fez. Josué adverte Acã a não manter isso em segredo.</w:t>
      </w:r>
    </w:p>
    <w:p>
      <w:pPr/>
      <w:r>
        <w:rPr>
          <w:lang w:val="pt_PT" w:bidi="pt_PT"/>
        </w:rPr>
      </w:r>
      <w:r>
        <w:rPr>
          <w:lang w:val="pt_PT" w:bidi="pt_PT"/>
        </w:rPr>
        <w:t>Parem aqui e discutam essa pergunta em grupo: em sua cultura, como as pessoas confessam, ou fazem uma declaração pública para admitir que são culpadas de um crime? O que acontece quando alguém acusa outra pessoa de um crime onde vocês vivem? Pause este áudio aqui.</w:t>
      </w:r>
    </w:p>
    <w:p>
      <w:pPr/>
      <w:r>
        <w:rPr>
          <w:lang w:val="pt_PT" w:bidi="pt_PT"/>
        </w:rPr>
      </w:r>
      <w:r>
        <w:rPr>
          <w:lang w:val="pt_PT" w:bidi="pt_PT"/>
        </w:rPr>
        <w:t>Acã confessa que ele pecou contra Yahweh. Acã admite que, quando ele viu alguns dos despojos, ou coisas belas que os israelitas encontraram em Jericó, Acã guardou algumas delas. Acã roubou um manto, ou bela túnica, da Babilônia, duzentos siclos de prata e uma barra de ouro. Isso significa que a prata pesava pouco mais de dois quilos. A peça de ouro pesava cerca de meio quilo.</w:t>
      </w:r>
    </w:p>
    <w:p>
      <w:pPr/>
      <w:r>
        <w:rPr>
          <w:lang w:val="pt_PT" w:bidi="pt_PT"/>
        </w:rPr>
      </w:r>
      <w:r>
        <w:rPr>
          <w:lang w:val="pt_PT" w:bidi="pt_PT"/>
        </w:rPr>
        <w:t>Parem aqui e, em grupo, olhem para uma imagem de uma túnica babilônica, prata e ouro. Pause este áudio aqui.</w:t>
      </w:r>
    </w:p>
    <w:p>
      <w:pPr/>
      <w:r>
        <w:rPr>
          <w:lang w:val="pt_PT" w:bidi="pt_PT"/>
        </w:rPr>
      </w:r>
      <w:r>
        <w:rPr>
          <w:lang w:val="pt_PT" w:bidi="pt_PT"/>
        </w:rPr>
        <w:t>Acã diz que ele cobiçou as coisas, ou Acã queria muito as coisas para si mesmo. Acã reconhece que era como se ele tivesse roubado as coisas, porque as coisas dedicadas realmente pertenciam a Yahweh. Acã admite que ele enterrou as coisas roubadas debaixo de sua tenda, com a prata enterrada abaixo da túnica e do ouro. Josué então envia mensageiros para procurar sob a tenda. Os mensageiros correm para a tenda de Acã e encontram os itens enterrados lá. Os mensageiros trazem os itens e os colocam na frente de Josué e do tabernáculo.</w:t>
      </w:r>
    </w:p>
    <w:p>
      <w:pPr/>
      <w:r>
        <w:rPr>
          <w:lang w:val="pt_PT" w:bidi="pt_PT"/>
        </w:rPr>
      </w:r>
      <w:r>
        <w:rPr>
          <w:lang w:val="pt_PT" w:bidi="pt_PT"/>
        </w:rPr>
        <w:t>Então Josué e os israelitas levam Acã, os itens roubados, sua família, seus animais domésticos e tudo o que Acã possui até o vale de Acor, ou no vale da desgraça. Quando eles chegam, Josué faz uma pergunta a Acã que ele não espera que Acã responda. Josué pergunta: “Por que você trouxe desgraça sobre nós?” Josué diz isso para repreender Acã por desobedecer a Yahweh, e por fazer os israelitas perderem contra seus inimigos. De acordo com a aliança que Yahweh fez com seu povo, a punição pelo pecado, ou desobediência, é a morte. Todos os israelitas então jogam pedras em Acã até que Acã morra. Eles fazem a mesma coisa com a família de Acã, então eles queimam seus corpos juntamente com tudo o que Acã possuía. Os israelitas empilham pedras sobre os corpos deles até que os israelitas não possam mais ver os corpos. O narrador diz que as pedras ainda estavam lá na época em que o livro de Josué foi escrito.</w:t>
      </w:r>
    </w:p>
    <w:p>
      <w:pPr/>
      <w:r>
        <w:rPr>
          <w:lang w:val="pt_PT" w:bidi="pt_PT"/>
        </w:rPr>
      </w:r>
      <w:r>
        <w:rPr>
          <w:lang w:val="pt_PT" w:bidi="pt_PT"/>
        </w:rPr>
        <w:t>Parem aqui e discutam essa pergunta em grupo: em sua cultura, qual é a pior forma de punição por um crime? Quem realiza a punição? Pause este áudio aqui.</w:t>
      </w:r>
    </w:p>
    <w:p>
      <w:pPr/>
      <w:r>
        <w:rPr>
          <w:lang w:val="pt_PT" w:bidi="pt_PT"/>
        </w:rPr>
      </w:r>
      <w:r>
        <w:rPr>
          <w:lang w:val="pt_PT" w:bidi="pt_PT"/>
        </w:rPr>
        <w:t>Como os israelitas obedeceram a Yahweh e destruíram as coisas dedicadas, Yahweh se afastou da ira ardente de Yahweh. Essa é uma linguagem especial que significa que Yahweh não estava mais irado com os israelitas. Isso significa que os israelitas poderiam mais uma vez vencer os inimigos deles, porque Yahweh estava com eles. O narrador nos diz que os israelitas continuaram a chamar o vale onde Acã morreu de “Vale de Acor”, ou Vale da Perturbação.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7.10–26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Josué está deitado no chão na frente da arca. Yahweh diz a Josué para se levantar. Yahweh diz a Josué que Israel é responsável porque alguém quebrou a aliança e roubou as coisas dedicadas de Jericó, então mentiu sobre isso e escondeu as coisas em seus pertences. Yahweh diz que Yahweh não estará com Israel e que os israelitas não podem vencer seus inimigos até que eles destruam as coisas dedicadas.</w:t>
      </w:r>
    </w:p>
    <w:p>
      <w:pPr/>
      <w:r>
        <w:rPr>
          <w:lang w:val="pt_PT" w:bidi="pt_PT"/>
        </w:rPr>
      </w:r>
      <w:r>
        <w:rPr>
          <w:b/>
          <w:lang w:val="pt_PT" w:bidi="pt_PT"/>
        </w:rPr>
        <w:t>Na segunda cena:</w:t>
      </w:r>
      <w:r>
        <w:rPr>
          <w:lang w:val="pt_PT" w:bidi="pt_PT"/>
        </w:rPr>
        <w:t xml:space="preserve"> Yahweh diz a Josué para ir e consagrar o povo. Yahweh dá instruções a Josué sobre como os israelitas devem se apresentar a Yahweh no dia seguinte. Yahweh também diz a Josué que, no dia seguinte, os israelitas terão que matar e queimar quem levou as coisas dedicadas, porque essa pessoa quebrou a aliança.</w:t>
      </w:r>
    </w:p>
    <w:p>
      <w:pPr/>
      <w:r>
        <w:rPr>
          <w:lang w:val="pt_PT" w:bidi="pt_PT"/>
        </w:rPr>
      </w:r>
      <w:r>
        <w:rPr>
          <w:b/>
          <w:lang w:val="pt_PT" w:bidi="pt_PT"/>
        </w:rPr>
        <w:t>Na terceira cena:</w:t>
      </w:r>
      <w:r>
        <w:rPr>
          <w:lang w:val="pt_PT" w:bidi="pt_PT"/>
        </w:rPr>
        <w:t xml:space="preserve"> depois de se tornarem puros para ficar diante de Yahweh, Josué e os israelitas ficam na frente do tabernáculo no dia seguinte. Yahweh escolhe Acã como a pessoa que quebrou a aliança.</w:t>
      </w:r>
    </w:p>
    <w:p>
      <w:pPr/>
      <w:r>
        <w:rPr>
          <w:lang w:val="pt_PT" w:bidi="pt_PT"/>
        </w:rPr>
      </w:r>
      <w:r>
        <w:rPr>
          <w:b/>
          <w:lang w:val="pt_PT" w:bidi="pt_PT"/>
        </w:rPr>
        <w:t>Na quarta cena:</w:t>
      </w:r>
      <w:r>
        <w:rPr>
          <w:lang w:val="pt_PT" w:bidi="pt_PT"/>
        </w:rPr>
        <w:t xml:space="preserve"> Josué diz a Acã para honrar Yahweh contando a verdade. Acã admite que ele roubou uma túnica, prata e ouro de Jericó e os escondeu debaixo da tenda de Acã. Josué envia homens para encontrar os itens debaixo da tenda de Acã, e os homens levam os itens de volta para o tabernáculo.</w:t>
      </w:r>
    </w:p>
    <w:p>
      <w:pPr/>
      <w:r>
        <w:rPr>
          <w:lang w:val="pt_PT" w:bidi="pt_PT"/>
        </w:rPr>
      </w:r>
      <w:r>
        <w:rPr>
          <w:b/>
          <w:lang w:val="pt_PT" w:bidi="pt_PT"/>
        </w:rPr>
        <w:t>Na quinta cena:</w:t>
      </w:r>
      <w:r>
        <w:rPr>
          <w:lang w:val="pt_PT" w:bidi="pt_PT"/>
        </w:rPr>
        <w:t xml:space="preserve"> Josué e os israelitas levam Acã, as coisas dedicadas, a família de Acã e tudo o que Acã possuía para o Vale de Acor. Josué diz que Yahweh punirá Acã agora. Os israelitas jogam pedras em Acã, e depois na família de Acã, até que eles morram. Os israelitas queimam os corpos deles e todos os pertences de Acã. Yahweh não está mais irado com os israelitas.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Os anciãos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A tribo de Judá</w:t>
      </w:r>
    </w:p>
    <w:p>
      <w:pPr>
        <w:pStyle w:val="ListBullet"/>
        <w:spacing w:line="240" w:lineRule="auto"/>
        <w:ind w:left="720"/>
      </w:pPr>
      <w:r>
        <w:rPr>
          <w:lang w:val="pt_PT" w:bidi="pt_PT"/>
        </w:rPr>
      </w:r>
      <w:r>
        <w:rPr>
          <w:lang w:val="pt_PT" w:bidi="pt_PT"/>
        </w:rPr>
        <w:t>O clã dos zeraítas</w:t>
      </w:r>
    </w:p>
    <w:p>
      <w:pPr>
        <w:pStyle w:val="ListBullet"/>
        <w:spacing w:line="240" w:lineRule="auto"/>
        <w:ind w:left="720"/>
      </w:pPr>
      <w:r>
        <w:rPr>
          <w:lang w:val="pt_PT" w:bidi="pt_PT"/>
        </w:rPr>
      </w:r>
      <w:r>
        <w:rPr>
          <w:lang w:val="pt_PT" w:bidi="pt_PT"/>
        </w:rPr>
        <w:t>A família de Zinri</w:t>
      </w:r>
    </w:p>
    <w:p>
      <w:pPr>
        <w:pStyle w:val="ListBullet"/>
        <w:spacing w:line="240" w:lineRule="auto"/>
        <w:ind w:left="720"/>
      </w:pPr>
      <w:r>
        <w:rPr>
          <w:lang w:val="pt_PT" w:bidi="pt_PT"/>
        </w:rPr>
      </w:r>
      <w:r>
        <w:rPr>
          <w:lang w:val="pt_PT" w:bidi="pt_PT"/>
        </w:rPr>
        <w:t>Acã</w:t>
      </w:r>
    </w:p>
    <w:p>
      <w:pPr>
        <w:pStyle w:val="ListBullet"/>
        <w:spacing w:line="240" w:lineRule="auto"/>
        <w:ind w:left="720"/>
      </w:pPr>
      <w:r>
        <w:rPr>
          <w:lang w:val="pt_PT" w:bidi="pt_PT"/>
        </w:rPr>
      </w:r>
      <w:r>
        <w:rPr>
          <w:lang w:val="pt_PT" w:bidi="pt_PT"/>
        </w:rPr>
        <w:t>A família de Acã</w:t>
      </w:r>
    </w:p>
    <w:p>
      <w:pPr>
        <w:pStyle w:val="ListBullet"/>
        <w:spacing w:line="240" w:lineRule="auto"/>
        <w:ind w:left="720"/>
      </w:pPr>
      <w:r>
        <w:rPr>
          <w:lang w:val="pt_PT" w:bidi="pt_PT"/>
        </w:rPr>
      </w:r>
      <w:r>
        <w:rPr>
          <w:lang w:val="pt_PT" w:bidi="pt_PT"/>
        </w:rPr>
        <w:t>E os mensageiros, os homens de Josué</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na última passagem, Yahweh ordenou que os israelitas destruíssem tudo dentro de Jericó. Esse era um tipo de oferta a Yahweh. Yahweh disse que qualquer um que desobedecesse a Yahweh levando coisas da cidade traria destruição sobre todo Israel.</w:t>
      </w:r>
    </w:p>
    <w:p>
      <w:pPr/>
      <w:r>
        <w:rPr>
          <w:lang w:val="pt_PT" w:bidi="pt_PT"/>
        </w:rPr>
      </w:r>
      <w:r>
        <w:rPr>
          <w:lang w:val="pt_PT" w:bidi="pt_PT"/>
        </w:rPr>
        <w:t>É importante lembrar que Josué estava deitado no chão para mostrar seu luto enquanto orava a Yahweh. Quando Yahweh diz a Josué para se levantar, e pergunta a Josué: “O que você está fazendo prostrado com o rosto em terra?” essa é uma maneira de repreender Josué.</w:t>
      </w:r>
    </w:p>
    <w:p>
      <w:pPr/>
      <w:r>
        <w:rPr>
          <w:lang w:val="pt_PT" w:bidi="pt_PT"/>
        </w:rPr>
      </w:r>
      <w:r>
        <w:rPr>
          <w:lang w:val="pt_PT" w:bidi="pt_PT"/>
        </w:rPr>
        <w:t>Yahweh diz que Israel pecou, quebrou a aliança de Yahweh, roubou coisas dedicadas, mentiu e escondeu as coisas entre os pertences deles. No entanto, Yahweh está na verdade descrevendo as ações de apenas um homem, Acã. Yahweh considera todo Israel responsável pelas ações de Acã.</w:t>
      </w:r>
    </w:p>
    <w:p>
      <w:pPr/>
      <w:r>
        <w:rPr>
          <w:lang w:val="pt_PT" w:bidi="pt_PT"/>
        </w:rPr>
      </w:r>
      <w:r>
        <w:rPr>
          <w:lang w:val="pt_PT" w:bidi="pt_PT"/>
        </w:rPr>
        <w:t>Quando Yahweh diz que os israelitas “não podem resistir diante dos inimigos deles”, e que eles “viraram as costas para os inimigos deles”, Yahweh está usando uma linguagem especial. Essa linguagem especial significa que os israelitas não podem vencer os inimigos deles sem Yahweh. Yahweh diz que ele não estará com os israelitas até que eles destruam as coisas roubadas.</w:t>
      </w:r>
    </w:p>
    <w:p>
      <w:pPr/>
      <w:r>
        <w:rPr>
          <w:lang w:val="pt_PT" w:bidi="pt_PT"/>
        </w:rPr>
      </w:r>
      <w:r>
        <w:rPr>
          <w:lang w:val="pt_PT" w:bidi="pt_PT"/>
        </w:rPr>
        <w:t>Yahweh diz a Josué para consagrar o povo, ou para os tornar cerimonialmente puros e prontos para adorar Yahweh. Yahweh diz a Josué exatamente o que dizer aos israelitas.</w:t>
      </w:r>
    </w:p>
    <w:p>
      <w:pPr/>
      <w:r>
        <w:rPr>
          <w:lang w:val="pt_PT" w:bidi="pt_PT"/>
        </w:rPr>
      </w:r>
      <w:r>
        <w:rPr>
          <w:lang w:val="pt_PT" w:bidi="pt_PT"/>
        </w:rPr>
        <w:t>Yahweh então dá instruções específicas a Josué sobre como os israelitas devem se apresentar diante de Yahweh. Primeiro, os israelitas devem se dividir em suas 12 tribos. Não está claro como exatamente Yahweh mostrará suas escolhas aos israelitas, mas quando Yahweh escolhe uma tribo, então cada clã dessa tribo ficará diante de Yahweh. Quando Yahweh escolhe um clã, então cada família desse clã ficará diante de Yahweh. Quando Yahweh escolhe uma família, então cada homem dessa família ficará diante de Yahweh. Finalmente, Yahweh escolherá o homem responsável por roubar as coisas dedicadas. Isso deixará o homem culpado sozinho na frente de todo Israel e diante da presença de Yahweh. Yahweh enfatiza que o homem culpado fez algo muito terrível. O homem quebrou a aliança, ou acordo especial, que Israel tem com Yahweh.</w:t>
      </w:r>
    </w:p>
    <w:p>
      <w:pPr/>
      <w:r>
        <w:rPr>
          <w:lang w:val="pt_PT" w:bidi="pt_PT"/>
        </w:rPr>
      </w:r>
      <w:r>
        <w:rPr>
          <w:lang w:val="pt_PT" w:bidi="pt_PT"/>
        </w:rPr>
        <w:t>Parem aqui e discutam em grupo: descrevam uma ação terrível que alguém em sua comunidade fez no passado. Como vocês descrevem essa ação? Pause este áudio aqui.</w:t>
      </w:r>
    </w:p>
    <w:p>
      <w:pPr/>
      <w:r>
        <w:rPr>
          <w:lang w:val="pt_PT" w:bidi="pt_PT"/>
        </w:rPr>
      </w:r>
      <w:r>
        <w:rPr>
          <w:lang w:val="pt_PT" w:bidi="pt_PT"/>
        </w:rPr>
        <w:t>Embora o narrador não mencione isso, os israelitas obedecem a Yahweh e se purificam pelo resto do dia. Eles provavelmente fazem certos rituais para confessar seus pecados e se tornarem cerimonialmente puros enquanto eles se preparam para se encontrar com Yahweh.</w:t>
      </w:r>
    </w:p>
    <w:p>
      <w:pPr/>
      <w:r>
        <w:rPr>
          <w:lang w:val="pt_PT" w:bidi="pt_PT"/>
        </w:rPr>
      </w:r>
      <w:r>
        <w:rPr>
          <w:lang w:val="pt_PT" w:bidi="pt_PT"/>
        </w:rPr>
        <w:t>Cedo na manhã seguinte, Josué e os israelitas aparecem diante de Yahweh. É importante lembrar que os israelitas estão de pé na frente do tabernáculo, o que representa a presença de Yahweh. Os israelitas provavelmente lançam sortes, ou jogam pequenas pedras para ver como elas caem, para conhecer as escolhas de Yahweh.</w:t>
      </w:r>
    </w:p>
    <w:p>
      <w:pPr/>
      <w:r>
        <w:rPr>
          <w:lang w:val="pt_PT" w:bidi="pt_PT"/>
        </w:rPr>
      </w:r>
      <w:r>
        <w:rPr>
          <w:lang w:val="pt_PT" w:bidi="pt_PT"/>
        </w:rPr>
        <w:t>Os israelitas se apresentam por tribo, e Yahweh escolhe Judá. Então Judá se divide em clãs, e Yahweh escolhe os zeraítas. Os zeraítas se dividem em famílias, e Yahweh escolhe a família de Zinri. A família de Zinri se divide em homens individuais, e Yahweh escolhe Acã.</w:t>
      </w:r>
    </w:p>
    <w:p>
      <w:pPr/>
      <w:r>
        <w:rPr>
          <w:lang w:val="pt_PT" w:bidi="pt_PT"/>
        </w:rPr>
      </w:r>
      <w:r>
        <w:rPr>
          <w:lang w:val="pt_PT" w:bidi="pt_PT"/>
        </w:rPr>
        <w:t>É importante lembrar que, quando Josué chama Acã de “meu filho”, essa é uma maneira educada de uma pessoa de posição superior falar com alguém com uma posição mais baixa.</w:t>
      </w:r>
    </w:p>
    <w:p>
      <w:pPr/>
      <w:r>
        <w:rPr>
          <w:lang w:val="pt_PT" w:bidi="pt_PT"/>
        </w:rPr>
      </w:r>
      <w:r>
        <w:rPr>
          <w:lang w:val="pt_PT" w:bidi="pt_PT"/>
        </w:rPr>
        <w:t>Parem aqui e discutam em grupo o que vocês poderiam dizer a alguém de posição inferior ao começar a falar com essa pessoa. Pause este áudio aqui.</w:t>
      </w:r>
    </w:p>
    <w:p>
      <w:pPr/>
      <w:r>
        <w:rPr>
          <w:lang w:val="pt_PT" w:bidi="pt_PT"/>
        </w:rPr>
      </w:r>
      <w:r>
        <w:rPr>
          <w:lang w:val="pt_PT" w:bidi="pt_PT"/>
        </w:rPr>
        <w:t>Josué diz a Acã para contar a verdade a fim de honrar e louvar a Yahweh. Acã confessa o que ele fez. Acã diz que ele roubou uma túnica, prata e ouro de Jericó e escondeu essas coisas debaixo da tenda de Acã. É importante lembrar que Acã compartilhava essa tenda com sua família, então a família de Acã provavelmente sabia o que ele fez.</w:t>
      </w:r>
    </w:p>
    <w:p>
      <w:pPr/>
      <w:r>
        <w:rPr>
          <w:lang w:val="pt_PT" w:bidi="pt_PT"/>
        </w:rPr>
      </w:r>
      <w:r>
        <w:rPr>
          <w:lang w:val="pt_PT" w:bidi="pt_PT"/>
        </w:rPr>
        <w:t>Josué envia mensageiros para procurar debaixo da tenda de Acã. Os mensageiros encontram os itens e os levam de volta a Josué. Os mensageiros espalharam os itens na frente do tabernáculo.</w:t>
      </w:r>
    </w:p>
    <w:p>
      <w:pPr/>
      <w:r>
        <w:rPr>
          <w:lang w:val="pt_PT" w:bidi="pt_PT"/>
        </w:rPr>
      </w:r>
      <w:r>
        <w:rPr>
          <w:lang w:val="pt_PT" w:bidi="pt_PT"/>
        </w:rPr>
        <w:t>Josué e os israelitas agarram Acã, sua família, as coisas que ele roubou, seus animais domesticados e todos os seus pertences, e eles os levam para o Vale de Acor. É importante observar que o narrador também nos diz que os filhos e filhas de Acã morreram. O narrador diz isso para enfatizar que a linhagem familiar de Acã, ou os descendentes, chegou ao fim. Também mostra que, assim como a família de Acã prometeu obedecer a Yahweh juntos, eles também quebraram essa promessa juntos. É por isso que Yahweh puniu toda a família.</w:t>
      </w:r>
    </w:p>
    <w:p>
      <w:pPr/>
      <w:r>
        <w:rPr>
          <w:lang w:val="pt_PT" w:bidi="pt_PT"/>
        </w:rPr>
      </w:r>
      <w:r>
        <w:rPr>
          <w:lang w:val="pt_PT" w:bidi="pt_PT"/>
        </w:rPr>
        <w:t>Josué pergunta a Acã: “Por que você trouxe desgraça sobre Israel?” Josué diz isso para repreender Acã por roubar as coisas dedicadas e por fazer Israel perder contra Ai. Yahweh traz desgraça sobre Acã punindo-o. A punição de Acã é a morte.</w:t>
      </w:r>
    </w:p>
    <w:p>
      <w:pPr/>
      <w:r>
        <w:rPr>
          <w:lang w:val="pt_PT" w:bidi="pt_PT"/>
        </w:rPr>
      </w:r>
      <w:r>
        <w:rPr>
          <w:lang w:val="pt_PT" w:bidi="pt_PT"/>
        </w:rPr>
        <w:t>Os israelitas matam Acã e sua família jogando pedras neles até que eles morram. Os israelitas queimam os corpos e todos os pertences de Acã, então empilham pedras sobre eles. Eles chamam o lugar de Vale de Acor, ou Vale da Perturbação. Depois disso, Yahweh afastou-se da ira ardente de Yahweh. Essa é uma linguagem especial, o que significa que Yahweh deixou de ficar irado com os israelitas.</w:t>
      </w:r>
    </w:p>
    <w:p>
      <w:pPr/>
      <w:r>
        <w:rPr>
          <w:lang w:val="pt_PT" w:bidi="pt_PT"/>
        </w:rPr>
      </w:r>
      <w:r>
        <w:rPr>
          <w:lang w:val="pt_PT" w:bidi="pt_PT"/>
        </w:rPr>
        <w:t>Parem aqui e discutam em grupo: pensem em uma ocasião em que vocês ou alguém que vocês conhecem deixou de ficar muito irado. Como vocês falaram sobre como vocês deixaram de ficar irados?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7.10–26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Os anciãos</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A tribo de Judá</w:t>
      </w:r>
    </w:p>
    <w:p>
      <w:pPr>
        <w:pStyle w:val="ListBullet"/>
        <w:spacing w:line="240" w:lineRule="auto"/>
        <w:ind w:left="720"/>
      </w:pPr>
      <w:r>
        <w:rPr>
          <w:lang w:val="pt_PT" w:bidi="pt_PT"/>
        </w:rPr>
      </w:r>
      <w:r>
        <w:rPr>
          <w:lang w:val="pt_PT" w:bidi="pt_PT"/>
        </w:rPr>
        <w:t>O clã dos zeraítas</w:t>
      </w:r>
    </w:p>
    <w:p>
      <w:pPr>
        <w:pStyle w:val="ListBullet"/>
        <w:spacing w:line="240" w:lineRule="auto"/>
        <w:ind w:left="720"/>
      </w:pPr>
      <w:r>
        <w:rPr>
          <w:lang w:val="pt_PT" w:bidi="pt_PT"/>
        </w:rPr>
      </w:r>
      <w:r>
        <w:rPr>
          <w:lang w:val="pt_PT" w:bidi="pt_PT"/>
        </w:rPr>
        <w:t>A família de Zinri</w:t>
      </w:r>
    </w:p>
    <w:p>
      <w:pPr>
        <w:pStyle w:val="ListBullet"/>
        <w:spacing w:line="240" w:lineRule="auto"/>
        <w:ind w:left="720"/>
      </w:pPr>
      <w:r>
        <w:rPr>
          <w:lang w:val="pt_PT" w:bidi="pt_PT"/>
        </w:rPr>
      </w:r>
      <w:r>
        <w:rPr>
          <w:lang w:val="pt_PT" w:bidi="pt_PT"/>
        </w:rPr>
        <w:t>Acã</w:t>
      </w:r>
    </w:p>
    <w:p>
      <w:pPr>
        <w:pStyle w:val="ListBullet"/>
        <w:spacing w:line="240" w:lineRule="auto"/>
        <w:ind w:left="720"/>
      </w:pPr>
      <w:r>
        <w:rPr>
          <w:lang w:val="pt_PT" w:bidi="pt_PT"/>
        </w:rPr>
      </w:r>
      <w:r>
        <w:rPr>
          <w:lang w:val="pt_PT" w:bidi="pt_PT"/>
        </w:rPr>
        <w:t>A família de Acã</w:t>
      </w:r>
    </w:p>
    <w:p>
      <w:pPr>
        <w:pStyle w:val="ListBullet"/>
        <w:spacing w:line="240" w:lineRule="auto"/>
        <w:ind w:left="720"/>
      </w:pPr>
      <w:r>
        <w:rPr>
          <w:lang w:val="pt_PT" w:bidi="pt_PT"/>
        </w:rPr>
      </w:r>
      <w:r>
        <w:rPr>
          <w:lang w:val="pt_PT" w:bidi="pt_PT"/>
        </w:rPr>
        <w:t>E os mensageiros, os homens de Josué</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Josué deitado no chão na frente da arca. Yahweh diz a Josué para se levantar. Yahweh diz que Israel é responsável porque alguém quebrou a aliança. Alguém roubou as coisas dedicadas de Jericó, mentiu sobre isso e escondeu as coisas nos seus pertences. Yahweh diz que ele não estará com Israel e que Israel não pode vencer os inimigos deles até que eles destruam as coisas dedicadas.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Yahweh dizendo a Josué para ir e consagrar o povo. Yahweh ordena que Josué diga ao povo: “Purifiquem-se para estarem prontos para amanhã. Há coisas dedicadas entre vocês, e vocês não poderão vencer seus inimigos até que vocês as destruam”. Yahweh dá instruções a Josué sobre como os israelitas devem se apresentar a Yahweh no dia seguinte. Yahweh também diz a Josué que, no dia seguinte, os israelitas terão que matar e queimar quem levou as coisas dedicadas, porque essa pessoa quebrou a aliança.</w:t>
      </w:r>
    </w:p>
    <w:p>
      <w:pPr/>
      <w:r>
        <w:rPr>
          <w:lang w:val="pt_PT" w:bidi="pt_PT"/>
        </w:rPr>
      </w:r>
      <w:r>
        <w:rPr>
          <w:lang w:val="pt_PT" w:bidi="pt_PT"/>
        </w:rPr>
        <w:t>Encenem Josué contando aos israelitas as instruções de Yahweh, e os israelitas se purificando. No dia seguinte, Josué e os israelitas ficam na frente do tabernáculo.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os israelitas se dividindo em suas 12 tribos. Encenem Yahweh escolhendo a tribo de Judá. A tribo de Judá dá um passo à frente e se divide em clãs. Então Yahweh escolhe o clã dos zeraítas, e eles dão um passo à frente e se dividem em famílias. Então Yahweh escolhe a família de Zinri, e eles dão um passo à frente. Os homens de Zinri dão um passo à frente, e Yahweh escolhe Acã. Encenem Josué dizendo a Acã para honrar Yahweh contando a verdade.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Acã: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Acã admitindo que ele roubou uma túnica, prata e ouro de Jericó e os escondeu debaixo de sua tenda. Josué envia homens para encontrar os itens debaixo da tenda de Acã. Os homens encontram os itens enterrados e os levam de volta a Josué no tabernáculo.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Josué e os israelitas levando Acã, as coisas dedicadas, a família de Acã e tudo o que Acã possuía para o Vale de Acor. Josué pergunta por que Acã trouxe desgraça a todo Israel. Josué diz que Yahweh punirá Acã agora. Os israelitas primeiro apedrejam Acã, e depois sua família. Os israelitas queimam os corpos deles e todos os pertences de Acã. Yahweh não está mais irado com 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os israelitas lembrando o que aconteceu com Acã no vale e chamando-o de Vale da Perturbação.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7.10–26 na tradução mais fácil de entender.</w:t>
      </w:r>
    </w:p>
    <w:p>
      <w:pPr/>
      <w:r>
        <w:rPr>
          <w:lang w:val="pt_PT" w:bidi="pt_PT"/>
        </w:rPr>
      </w:r>
      <w:r>
        <w:rPr>
          <w:lang w:val="pt_PT" w:bidi="pt_PT"/>
        </w:rPr>
        <w:t>Nessa etapa, o grupo discutirá os principais termos e palavras nessa passagem.</w:t>
      </w:r>
    </w:p>
    <w:p>
      <w:pPr/>
      <w:r>
        <w:rPr>
          <w:lang w:val="pt_PT" w:bidi="pt_PT"/>
        </w:rPr>
      </w:r>
      <w:r>
        <w:rPr>
          <w:b/>
          <w:lang w:val="pt_PT" w:bidi="pt_PT"/>
        </w:rPr>
        <w:t>Yahweh</w:t>
      </w:r>
      <w:r>
        <w:rPr>
          <w:lang w:val="pt_PT" w:bidi="pt_PT"/>
        </w:rPr>
        <w:t xml:space="preserve"> diz a Josué para se levantar. Lembrem-se de que Yahweh é o nome pessoal de Deus e será usado em toda essa passagem. Usem a mesma palavra ou frase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Yahweh diz a Josué para se levantar, porque alguém em </w:t>
      </w:r>
      <w:r>
        <w:rPr>
          <w:b/>
          <w:lang w:val="pt_PT" w:bidi="pt_PT"/>
        </w:rPr>
        <w:t>Israel</w:t>
      </w:r>
      <w:r>
        <w:rPr>
          <w:lang w:val="pt_PT" w:bidi="pt_PT"/>
        </w:rPr>
        <w:t xml:space="preserve"> pecou, ou desobedeceu a Yahweh. Israel se refere aos descendentes de </w:t>
      </w:r>
      <w:r>
        <w:rPr>
          <w:lang w:val="pt_PT" w:bidi="pt_PT"/>
        </w:rPr>
        <w:t>Abraão</w:t>
      </w:r>
      <w:r>
        <w:rPr>
          <w:lang w:val="pt_PT" w:bidi="pt_PT"/>
        </w:rPr>
        <w:t xml:space="preserve">, ou ao povo de Yahweh. Yahweh diz que alguém quebrou a </w:t>
      </w:r>
      <w:r>
        <w:rPr>
          <w:b/>
          <w:lang w:val="pt_PT" w:bidi="pt_PT"/>
        </w:rPr>
        <w:t>aliança</w:t>
      </w:r>
      <w:r>
        <w:rPr>
          <w:lang w:val="pt_PT" w:bidi="pt_PT"/>
        </w:rPr>
        <w:t xml:space="preserve"> de Yahweh. Como vocês se lembram, a aliança era o acordo formal que Yahweh fez com seu povo, que não poderia ser quebrado. Yahweh havia concordado em dar aos israelitas a terra de </w:t>
      </w:r>
      <w:r>
        <w:rPr>
          <w:lang w:val="pt_PT" w:bidi="pt_PT"/>
        </w:rPr>
        <w:t>Canaã</w:t>
      </w:r>
      <w:r>
        <w:rPr>
          <w:lang w:val="pt_PT" w:bidi="pt_PT"/>
        </w:rPr>
        <w:t xml:space="preserve">, e os israelitas haviam prometido confiar e obedecer a Yahweh. Como Acã desobedeceu a Yahweh e levou algumas coisas de Jericó, Acã quebrou a aliança de Yahweh. Usem a mesma palavra ou frase para </w:t>
      </w:r>
      <w:r>
        <w:rPr>
          <w:lang w:val="pt_PT" w:bidi="pt_PT"/>
        </w:rPr>
        <w:t>Israel</w:t>
      </w:r>
      <w:r>
        <w:rPr>
          <w:lang w:val="pt_PT" w:bidi="pt_PT"/>
        </w:rPr>
        <w:t xml:space="preserve"> e </w:t>
      </w:r>
      <w:r>
        <w:rPr>
          <w:lang w:val="pt_PT" w:bidi="pt_PT"/>
        </w:rPr>
        <w:t>aliança</w:t>
      </w:r>
      <w:r>
        <w:rPr>
          <w:lang w:val="pt_PT" w:bidi="pt_PT"/>
        </w:rPr>
        <w:t xml:space="preserve"> que vocês usaram em passagens anteriores. Para mais informações sobre Israel e aliança, consultem o Glossário Mestre.</w:t>
      </w:r>
    </w:p>
    <w:p>
      <w:pPr/>
      <w:r>
        <w:rPr>
          <w:lang w:val="pt_PT" w:bidi="pt_PT"/>
        </w:rPr>
      </w:r>
      <w:r>
        <w:rPr>
          <w:lang w:val="pt_PT" w:bidi="pt_PT"/>
        </w:rPr>
        <w:t xml:space="preserve">Parem aqui e discutam qual palavra ou frase vocês usarão para </w:t>
      </w:r>
      <w:r>
        <w:rPr>
          <w:b/>
          <w:lang w:val="pt_PT" w:bidi="pt_PT"/>
        </w:rPr>
        <w:t>pecado</w:t>
      </w:r>
      <w:r>
        <w:rPr>
          <w:lang w:val="pt_PT" w:bidi="pt_PT"/>
        </w:rPr>
        <w:t xml:space="preserve">. Consultem o Glossário Mestre para mais informações sobre </w:t>
      </w:r>
      <w:r>
        <w:rPr>
          <w:lang w:val="pt_PT" w:bidi="pt_PT"/>
        </w:rPr>
        <w:t>pecado</w:t>
      </w:r>
      <w:r>
        <w:rPr>
          <w:lang w:val="pt_PT" w:bidi="pt_PT"/>
        </w:rPr>
        <w:t>. Se vocês já traduziram essa palavra em outra parte da Bíblia, usem a mesma palavra aqui. Pause este áudio aqui.</w:t>
      </w:r>
    </w:p>
    <w:p>
      <w:pPr/>
      <w:r>
        <w:rPr>
          <w:lang w:val="pt_PT" w:bidi="pt_PT"/>
        </w:rPr>
      </w:r>
      <w:r>
        <w:rPr>
          <w:lang w:val="pt_PT" w:bidi="pt_PT"/>
        </w:rPr>
        <w:t xml:space="preserve">Yahweh diz que alguém levou algumas das </w:t>
      </w:r>
      <w:r>
        <w:rPr>
          <w:b/>
          <w:lang w:val="pt_PT" w:bidi="pt_PT"/>
        </w:rPr>
        <w:t>coisas dedicadas</w:t>
      </w:r>
      <w:r>
        <w:rPr>
          <w:lang w:val="pt_PT" w:bidi="pt_PT"/>
        </w:rPr>
        <w:t xml:space="preserve"> de Jericó. Então essa pessoa mentiu sobre isso e escondeu as coisas entre os seus pertences. A expressão “as coisas dedicadas” refere-se a tudo o que havia dentro de Jericó que Yahweh ordenou que seu povo destruísse. Destruir as coisas dentro da cidade era uma maneira de oferecê-las a Yahweh. Usem a mesma palavra ou frase para “as coisas dedicadas” que vocês usaram em passagens anteriores.</w:t>
      </w:r>
    </w:p>
    <w:p>
      <w:pPr/>
      <w:r>
        <w:rPr>
          <w:lang w:val="pt_PT" w:bidi="pt_PT"/>
        </w:rPr>
      </w:r>
      <w:r>
        <w:rPr>
          <w:lang w:val="pt_PT" w:bidi="pt_PT"/>
        </w:rPr>
        <w:t xml:space="preserve">Josué precisa </w:t>
      </w:r>
      <w:r>
        <w:rPr>
          <w:b/>
          <w:lang w:val="pt_PT" w:bidi="pt_PT"/>
        </w:rPr>
        <w:t>consagrar</w:t>
      </w:r>
      <w:r>
        <w:rPr>
          <w:lang w:val="pt_PT" w:bidi="pt_PT"/>
        </w:rPr>
        <w:t xml:space="preserve"> o povo. Consagrar significa tornar alguém santo e separado para Yahweh. Nesse caso, o povo se purificou por meio de um ritual específico que removia qualquer coisa que pudesse torná-los impuros e inaptos para adorar Yahweh. Usem a mesma palavra ou frase para consagrar que vocês usaram em passagens anteriores. Para mais informações sobre </w:t>
      </w:r>
      <w:r>
        <w:rPr>
          <w:lang w:val="pt_PT" w:bidi="pt_PT"/>
        </w:rPr>
        <w:t>consagrar</w:t>
      </w:r>
      <w:r>
        <w:rPr>
          <w:lang w:val="pt_PT" w:bidi="pt_PT"/>
        </w:rPr>
        <w:t>, consultem o Glossário Mestre.</w:t>
      </w:r>
    </w:p>
    <w:p>
      <w:pPr/>
      <w:r>
        <w:rPr>
          <w:lang w:val="pt_PT" w:bidi="pt_PT"/>
        </w:rPr>
      </w:r>
      <w:r>
        <w:rPr>
          <w:lang w:val="pt_PT" w:bidi="pt_PT"/>
        </w:rPr>
        <w:t xml:space="preserve">Josué se refere a Deus como Yahweh, o </w:t>
      </w:r>
      <w:r>
        <w:rPr>
          <w:b/>
          <w:lang w:val="pt_PT" w:bidi="pt_PT"/>
        </w:rPr>
        <w:t>Deus</w:t>
      </w:r>
      <w:r>
        <w:rPr>
          <w:lang w:val="pt_PT" w:bidi="pt_PT"/>
        </w:rPr>
        <w:t xml:space="preserve"> de Israel. Esse título lembra aos israelitas que Yahweh é o Deus de Israel de modo especial, o Deus da aliança. Yahweh prometeu dar aos israelitas a terra, e os israelitas prometeram obedecer a Yahweh. Usem a mesma frase para Yahweh, o Deus de Israel, que vocês usaram em passagens anteriores, e lembrem-se de que </w:t>
      </w:r>
      <w:r>
        <w:rPr>
          <w:lang w:val="pt_PT" w:bidi="pt_PT"/>
        </w:rPr>
        <w:t>Deus</w:t>
      </w:r>
      <w:r>
        <w:rPr>
          <w:lang w:val="pt_PT" w:bidi="pt_PT"/>
        </w:rPr>
        <w:t xml:space="preserve"> está no Glossário Mestre.</w:t>
      </w:r>
    </w:p>
    <w:p>
      <w:pPr/>
      <w:r>
        <w:rPr>
          <w:lang w:val="pt_PT" w:bidi="pt_PT"/>
        </w:rPr>
      </w:r>
      <w:r>
        <w:rPr>
          <w:lang w:val="pt_PT" w:bidi="pt_PT"/>
        </w:rPr>
        <w:t>Yahweh dá instruções específicas a Josué sobre como os israelitas devem se apresentar. Primeiro eles aparecerão por tribo, depois por clã e, em seguida, por família ou casa. Uma tribo era o maior grupo de parentes. Uma tribo consistia de vários clãs. Os clãs eram um grupo menor de parentes que incluía casas ou famílias diferentes. Uma casa ou família geralmente era o grupo de membros da família que viviam juntos.</w:t>
      </w:r>
    </w:p>
    <w:p>
      <w:pPr/>
      <w:r>
        <w:rPr>
          <w:lang w:val="pt_PT" w:bidi="pt_PT"/>
        </w:rPr>
      </w:r>
      <w:r>
        <w:rPr>
          <w:lang w:val="pt_PT" w:bidi="pt_PT"/>
        </w:rPr>
        <w:t xml:space="preserve">Parem aqui e discutam quais palavras vocês usarão para </w:t>
      </w:r>
      <w:r>
        <w:rPr>
          <w:b/>
          <w:lang w:val="pt_PT" w:bidi="pt_PT"/>
        </w:rPr>
        <w:t>tribos</w:t>
      </w:r>
      <w:r>
        <w:rPr>
          <w:lang w:val="pt_PT" w:bidi="pt_PT"/>
        </w:rPr>
        <w:t xml:space="preserve">, </w:t>
      </w:r>
      <w:r>
        <w:rPr>
          <w:b/>
          <w:lang w:val="pt_PT" w:bidi="pt_PT"/>
        </w:rPr>
        <w:t>clãs</w:t>
      </w:r>
      <w:r>
        <w:rPr>
          <w:lang w:val="pt_PT" w:bidi="pt_PT"/>
        </w:rPr>
        <w:t xml:space="preserve"> e famílias ou </w:t>
      </w:r>
      <w:r>
        <w:rPr>
          <w:b/>
          <w:lang w:val="pt_PT" w:bidi="pt_PT"/>
        </w:rPr>
        <w:t>casas</w:t>
      </w:r>
      <w:r>
        <w:rPr>
          <w:lang w:val="pt_PT" w:bidi="pt_PT"/>
        </w:rPr>
        <w:t xml:space="preserve">. Certifiquem-se de usar as mesmas palavras ou frases para tribo, clã e família que vocês usaram em livros anteriores da Bíblia. O termo </w:t>
      </w:r>
      <w:r>
        <w:rPr>
          <w:lang w:val="pt_PT" w:bidi="pt_PT"/>
        </w:rPr>
        <w:t>casa</w:t>
      </w:r>
      <w:r>
        <w:rPr>
          <w:lang w:val="pt_PT" w:bidi="pt_PT"/>
        </w:rPr>
        <w:t xml:space="preserve"> está no Glossário Mestre. Pause este áudio aqui.</w:t>
      </w:r>
    </w:p>
    <w:p>
      <w:pPr/>
      <w:r>
        <w:rPr>
          <w:lang w:val="pt_PT" w:bidi="pt_PT"/>
        </w:rPr>
      </w:r>
      <w:r>
        <w:rPr>
          <w:lang w:val="pt_PT" w:bidi="pt_PT"/>
        </w:rPr>
        <w:t xml:space="preserve">Josué diz a Acã para dar </w:t>
      </w:r>
      <w:r>
        <w:rPr>
          <w:b/>
          <w:lang w:val="pt_PT" w:bidi="pt_PT"/>
        </w:rPr>
        <w:t>glória</w:t>
      </w:r>
      <w:r>
        <w:rPr>
          <w:lang w:val="pt_PT" w:bidi="pt_PT"/>
        </w:rPr>
        <w:t xml:space="preserve"> a Yahweh e contar a verdade. Quando as pessoas dão glória a Yahweh, elas louvam Yahweh, admiram Yahweh e dizem coisas boas sobre Yahweh.</w:t>
      </w:r>
    </w:p>
    <w:p>
      <w:pPr/>
      <w:r>
        <w:rPr>
          <w:lang w:val="pt_PT" w:bidi="pt_PT"/>
        </w:rPr>
      </w:r>
      <w:r>
        <w:rPr>
          <w:lang w:val="pt_PT" w:bidi="pt_PT"/>
        </w:rPr>
        <w:t xml:space="preserve">Parem aqui e discutam qual palavra ou frase vocês usarão para </w:t>
      </w:r>
      <w:r>
        <w:rPr>
          <w:b/>
          <w:lang w:val="pt_PT" w:bidi="pt_PT"/>
        </w:rPr>
        <w:t>glória</w:t>
      </w:r>
      <w:r>
        <w:rPr>
          <w:lang w:val="pt_PT" w:bidi="pt_PT"/>
        </w:rPr>
        <w:t xml:space="preserve">. Usem a mesma palavra ou frase para glória que vocês usaram em livros anteriores da Bíblia. Para mais informações sobre </w:t>
      </w:r>
      <w:r>
        <w:rPr>
          <w:lang w:val="pt_PT" w:bidi="pt_PT"/>
        </w:rPr>
        <w:t>glória</w:t>
      </w:r>
      <w:r>
        <w:rPr>
          <w:lang w:val="pt_PT" w:bidi="pt_PT"/>
        </w:rPr>
        <w:t>, consultem o Glossário Mestre. Pause este áudio aqui.</w:t>
      </w:r>
    </w:p>
    <w:p>
      <w:pPr/>
      <w:r>
        <w:rPr>
          <w:lang w:val="pt_PT" w:bidi="pt_PT"/>
        </w:rPr>
      </w:r>
      <w:r>
        <w:rPr>
          <w:lang w:val="pt_PT" w:bidi="pt_PT"/>
        </w:rPr>
        <w:t xml:space="preserve">Acã admite que levou </w:t>
      </w:r>
      <w:r>
        <w:rPr>
          <w:b/>
          <w:lang w:val="pt_PT" w:bidi="pt_PT"/>
        </w:rPr>
        <w:t>despojos</w:t>
      </w:r>
      <w:r>
        <w:rPr>
          <w:lang w:val="pt_PT" w:bidi="pt_PT"/>
        </w:rPr>
        <w:t>, ou itens valiosos, de Jericó.</w:t>
      </w:r>
    </w:p>
    <w:p>
      <w:pPr/>
      <w:r>
        <w:rPr>
          <w:lang w:val="pt_PT" w:bidi="pt_PT"/>
        </w:rPr>
      </w:r>
      <w:r>
        <w:rPr>
          <w:lang w:val="pt_PT" w:bidi="pt_PT"/>
        </w:rPr>
        <w:t xml:space="preserve">Parem aqui e discutam como vocês falarão sobre </w:t>
      </w:r>
      <w:r>
        <w:rPr>
          <w:b/>
          <w:lang w:val="pt_PT" w:bidi="pt_PT"/>
        </w:rPr>
        <w:t>despojos</w:t>
      </w:r>
      <w:r>
        <w:rPr>
          <w:lang w:val="pt_PT" w:bidi="pt_PT"/>
        </w:rPr>
        <w:t>, ou itens valiosos que Acã levou de Jericó. Pause este áudio aqui.</w:t>
      </w:r>
    </w:p>
    <w:p>
      <w:pPr/>
      <w:r>
        <w:rPr>
          <w:lang w:val="pt_PT" w:bidi="pt_PT"/>
        </w:rPr>
      </w:r>
      <w:r>
        <w:rPr>
          <w:lang w:val="pt_PT" w:bidi="pt_PT"/>
        </w:rPr>
        <w:t>Acã levou 200 siclos de prata e uma barra de ouro pesando 50 siclos. Um siclo é uma unidade de medida que pesa cerca de 11 gramas. Nesse caso, a prata pesava pouco mais de dois quilos. A peça de ouro pesava cerca de meio quilo.</w:t>
      </w:r>
    </w:p>
    <w:p>
      <w:pPr/>
      <w:r>
        <w:rPr>
          <w:lang w:val="pt_PT" w:bidi="pt_PT"/>
        </w:rPr>
      </w:r>
      <w:r>
        <w:rPr>
          <w:lang w:val="pt_PT" w:bidi="pt_PT"/>
        </w:rPr>
        <w:t xml:space="preserve">Parem aqui e discutam como vocês falarão sobre os pesos das peças de prata e ouro. Se vocês usarem o termo </w:t>
      </w:r>
      <w:r>
        <w:rPr>
          <w:b/>
          <w:lang w:val="pt_PT" w:bidi="pt_PT"/>
        </w:rPr>
        <w:t>siclo</w:t>
      </w:r>
      <w:r>
        <w:rPr>
          <w:lang w:val="pt_PT" w:bidi="pt_PT"/>
        </w:rPr>
        <w:t xml:space="preserve"> em vez de quilos, usem a mesma palavra ou frase para siclo que vocês usaram em livros anteriores da Bíblia. Para mais informações sobre </w:t>
      </w:r>
      <w:r>
        <w:rPr>
          <w:b/>
          <w:lang w:val="pt_PT" w:bidi="pt_PT"/>
        </w:rPr>
        <w:t>siclo</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8:1–13</w:t>
      </w:r>
      <w:r>
        <w:rPr>
          <w:lang w:val="pt_PT" w:bidi="pt_PT"/>
        </w:rPr>
      </w:r>
    </w:p>
    <w:p>
      <w:pPr>
        <w:pStyle w:val="Heading3"/>
      </w:pPr>
      <w:r>
        <w:rPr>
          <w:lang w:val="pt_PT" w:bidi="pt_PT"/>
        </w:rPr>
        <w:t>Ouvir e Sentir</w:t>
      </w:r>
    </w:p>
    <w:p>
      <w:pPr/>
      <w:r>
        <w:rPr>
          <w:lang w:val="pt_PT" w:bidi="pt_PT"/>
        </w:rPr>
      </w:r>
      <w:r>
        <w:rPr>
          <w:lang w:val="pt_PT" w:bidi="pt_PT"/>
        </w:rPr>
        <w:t>Nesta etapa, ouçam Josué 8.1–13 e guardem em seus corações.</w:t>
      </w:r>
    </w:p>
    <w:p>
      <w:pPr/>
      <w:r>
        <w:rPr>
          <w:lang w:val="pt_PT" w:bidi="pt_PT"/>
        </w:rPr>
      </w:r>
      <w:r>
        <w:rPr>
          <w:lang w:val="pt_PT" w:bidi="pt_PT"/>
        </w:rPr>
        <w:t>Ouçam uma versão em áudio de Josué 8.1–13 três vezes, em três traduções diferentes, se possível. 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8.1–13 na tradução mais fácil de entender.</w:t>
      </w:r>
    </w:p>
    <w:p>
      <w:pPr/>
      <w:r>
        <w:rPr>
          <w:lang w:val="pt_PT" w:bidi="pt_PT"/>
        </w:rPr>
      </w:r>
      <w:r>
        <w:rPr>
          <w:lang w:val="pt_PT" w:bidi="pt_PT"/>
        </w:rPr>
        <w:t>Anteriormente, os soldados de Ai derrotaram um grupo de soldados israelitas porque um dos israelitas roubou secretamente coisas de Jericó e quebrou a aliança de Yahweh. Seguindo o mandamento de Yahweh, os israelitas apedrejaram o homem e destruíram as coisas roubadas para que eles pudessem restaurar seu relacionamento com Yahweh. Agora, Yahweh diz a Josué como derrotar a cidade de Ai.</w:t>
      </w:r>
    </w:p>
    <w:p>
      <w:pPr/>
      <w:r>
        <w:rPr>
          <w:lang w:val="pt_PT" w:bidi="pt_PT"/>
        </w:rPr>
      </w:r>
      <w:r>
        <w:rPr>
          <w:lang w:val="pt_PT" w:bidi="pt_PT"/>
        </w:rPr>
        <w:t>Yahweh fala com Josué. Yahweh diz a Josué para não ter medo e não ficar desencorajado. Como vocês se lembram, na última vez que Josué enviou soldados para Ai, Ai derrotou os israelitas. Desta vez, Yahweh diz a Josué para levar todo o exército israelita a fim de atacar Ai. Assim como ele fez em Jericó, Yahweh diz a Josué que ele entregou o rei, o povo, a cidade e a terra de Ai na mão de Josué. Essa é uma linguagem especial, o que significa que Yahweh ajudará Josué a derrotar a cidade. Assim como antes, Yahweh quer que Josué destrua todos que vivem dentro da cidade de Ai. No entanto, em contraste com Jericó, Yahweh diz que desta vez os israelitas podem ficar com qualquer rebanho, ou animais domesticados, e bens valiosos dentro da cidade para si mesmos. Yahweh diz a Josué que Josué deve preparar uma emboscada atrás da cidade. Essa é uma estratégia de batalha na qual Josué enviará alguns dos soldados israelitas para se esconder para que eles possam atacar Ai de surpresa.</w:t>
      </w:r>
    </w:p>
    <w:p>
      <w:pPr/>
      <w:r>
        <w:rPr>
          <w:lang w:val="pt_PT" w:bidi="pt_PT"/>
        </w:rPr>
      </w:r>
      <w:r>
        <w:rPr>
          <w:lang w:val="pt_PT" w:bidi="pt_PT"/>
        </w:rPr>
        <w:t>Parem aqui e discutam em grupo: quais estratégias de batalha ou caça as pessoas em sua cultura usam para pegar o inimigo ou a presa de surpresa? Contem uma grande história de guerra ou de caça do grupo ao qual vocês pertencem. Pause este áudio aqui.</w:t>
      </w:r>
    </w:p>
    <w:p>
      <w:pPr/>
      <w:r>
        <w:rPr>
          <w:lang w:val="pt_PT" w:bidi="pt_PT"/>
        </w:rPr>
      </w:r>
      <w:r>
        <w:rPr>
          <w:lang w:val="pt_PT" w:bidi="pt_PT"/>
        </w:rPr>
        <w:t>Josué obedece a Yahweh e leva todos os soldados israelitas para atacar Ai. Josué escolhe 30.000 de seus melhores guerreiros e dá a eles instruções especiais. Josué dá a seus homens um resumo do que acontecerá. Josué dá a eles um plano de batalha. Josué diz aos soldados para ir e se esconder atrás da cidade, ou no lado oeste da cidade, para que eles possam mais tarde atacar a cidade de surpresa. Os soldados não devem ir muito para longe da cidade, e os soldados devem estar prontos para atacar a qualquer momento.</w:t>
      </w:r>
    </w:p>
    <w:p>
      <w:pPr/>
      <w:r>
        <w:rPr>
          <w:lang w:val="pt_PT" w:bidi="pt_PT"/>
        </w:rPr>
      </w:r>
      <w:r>
        <w:rPr>
          <w:lang w:val="pt_PT" w:bidi="pt_PT"/>
        </w:rPr>
        <w:t>Enquanto os soldados estão se escondendo, Josué e o resto do exército marcharão em direção à frente da cidade como se eles fossem atacá-la. Sabemos de passagens anteriores que o exército israelita tinha um total de cerca de 40.000 soldados, então Josué teria levado cerca de 10.000 homens para marchar até a frente da cidade. Josué diz que, quando os soldados de Ai saírem para atacar os israelitas, os israelitas se virarão e fugirão, assim como eles fizeram na primeira vez. Mas desta vez, os israelitas não fugirão de medo. Em vez disso, os israelitas fugirão para enganar os soldados de Ai e fazê-los deixar a cidade deles. Josué diz que os soldados de Ai pensarão que eles estão derrotando os israelitas como fizeram antes. Quando Josué e seus homens levarem os soldados de Ai para longe da cidade, os 30.000 soldados sairão de onde eles estão se escondendo e tomarão a cidade, ou a derrotarão. Josué diz aos soldados que Yahweh os ajudará a derrotar a cidade. Uma vez que os soldados derrotaram a cidade, Josué diz a eles para queimar a cidade, porque esse era o mandamento de Yahweh. É muito importante que, desta vez, os israelitas obedeçam aos mandamentos de Yahweh.</w:t>
      </w:r>
    </w:p>
    <w:p>
      <w:pPr/>
      <w:r>
        <w:rPr>
          <w:lang w:val="pt_PT" w:bidi="pt_PT"/>
        </w:rPr>
      </w:r>
      <w:r>
        <w:rPr>
          <w:lang w:val="pt_PT" w:bidi="pt_PT"/>
        </w:rPr>
        <w:t>Então os 30.000 soldados saem do acampamento de Gilgal e ficam por trás da cidade de Ai para se esconderem durante a noite. Os soldados se escondem entre as cidades de Betel e Ai, ou cerca de 3 quilômetros a oeste de Ai. Eles esperam lá até que o ataque israelita comece no dia seguinte. Enquanto isso, Josué fica a noite toda com o resto dos israelitas no acampamento deles.</w:t>
      </w:r>
    </w:p>
    <w:p>
      <w:pPr/>
      <w:r>
        <w:rPr>
          <w:lang w:val="pt_PT" w:bidi="pt_PT"/>
        </w:rPr>
      </w:r>
      <w:r>
        <w:rPr>
          <w:lang w:val="pt_PT" w:bidi="pt_PT"/>
        </w:rPr>
        <w:t>Parem aqui e, em grupo, olhem para um mapa do acampamento israelita em Gilgal, Ai e Betel. Pause este áudio aqui.</w:t>
      </w:r>
    </w:p>
    <w:p>
      <w:pPr/>
      <w:r>
        <w:rPr>
          <w:lang w:val="pt_PT" w:bidi="pt_PT"/>
        </w:rPr>
      </w:r>
      <w:r>
        <w:rPr>
          <w:lang w:val="pt_PT" w:bidi="pt_PT"/>
        </w:rPr>
        <w:t>Cedo na manhã seguinte, Josué e os anciãos, ou os outros líderes israelitas, levam o resto dos israelitas para marchar em direção a Ai. Essa era uma distância de 25 quilômetros, ou cerca de 15 milhas. O exército israelita se aproxima de Ai, bem na frente da cidade, e então acampa para o norte, com apenas um vale separando o exército de Ai. Isso significa que os soldados de Ai podem ver facilmente o exército israelita acampado em frente a eles. Josué ordena que 5.000 homens preparem uma emboscada no lado oeste de Ai, entre Betel e Ai. Não está claro por que os números 30.000 e 5.000 são tão diferentes, mas acreditamos que essa foi a mesma emboscada.</w:t>
      </w:r>
    </w:p>
    <w:p>
      <w:pPr/>
      <w:r>
        <w:rPr>
          <w:lang w:val="pt_PT" w:bidi="pt_PT"/>
        </w:rPr>
      </w:r>
      <w:r>
        <w:rPr>
          <w:lang w:val="pt_PT" w:bidi="pt_PT"/>
        </w:rPr>
        <w:t>Parem aqui e, em grupo, olhem para um mapa mostrando a cidade de Ai, o Vale do Jordão, a posição do acampamento israelita e a emboscada israelita. Pause este áudio aqui.</w:t>
      </w:r>
    </w:p>
    <w:p>
      <w:pPr/>
      <w:r>
        <w:rPr>
          <w:lang w:val="pt_PT" w:bidi="pt_PT"/>
        </w:rPr>
      </w:r>
      <w:r>
        <w:rPr>
          <w:lang w:val="pt_PT" w:bidi="pt_PT"/>
        </w:rPr>
        <w:t>Josué e os anciãos posicionaram, ou organizaram, o exército em seus lugares ao norte e a oeste da cidade. Eles posicionaram o grupo principal de soldados para o norte, enquanto os soldados no oeste se esconderam, prontos para atacar a cidade de surpresa. Josué desce e passa a noite no vale.</w:t>
      </w:r>
    </w:p>
    <w:p>
      <w:pPr/>
      <w:r>
        <w:rPr>
          <w:lang w:val="pt_PT" w:bidi="pt_PT"/>
        </w:rPr>
      </w:r>
      <w:r>
        <w:rPr>
          <w:lang w:val="pt_PT" w:bidi="pt_PT"/>
        </w:rPr>
        <w:t>Com todos em posições de batalha, a próxima passagem descreverá a batalha entre os israelitas e a cidade de Ai.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8.1–13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diz a Josué para não ter medo e levar todo o exército para atacar Ai. Yahweh diz que ele dará a vitória a Josué. Yahweh diz que Josué deve destruir completamente Ai, mas Yahweh permite que os soldados fiquem com os animais domesticados e bens valiosos. Yahweh diz que Josué deve preparar uma emboscada atrás da cidade.</w:t>
      </w:r>
    </w:p>
    <w:p>
      <w:pPr/>
      <w:r>
        <w:rPr>
          <w:lang w:val="pt_PT" w:bidi="pt_PT"/>
        </w:rPr>
      </w:r>
      <w:r>
        <w:rPr>
          <w:b/>
          <w:lang w:val="pt_PT" w:bidi="pt_PT"/>
        </w:rPr>
        <w:t>Na segunda cena:</w:t>
      </w:r>
      <w:r>
        <w:rPr>
          <w:lang w:val="pt_PT" w:bidi="pt_PT"/>
        </w:rPr>
        <w:t xml:space="preserve"> Josué dá instruções especiais a 30.000 soldados para preparar uma emboscada a oeste da cidade. Josué diz que a parte principal do exército atacará a cidade pela frente, então virará e fugirá. Eles farão isso para afastar os soldados de Ai da cidade deles. Quando isso acontecer, os soldados no oeste lançarão um ataque surpresa e conquistarão Ai. Josué lhes diz que Yahweh dará a eles a vitória e que eles precisam queimar tudo na cidade quando a conquistarem. Josué envia os soldados durante a noite para preparar a emboscada em segredo.</w:t>
      </w:r>
    </w:p>
    <w:p>
      <w:pPr/>
      <w:r>
        <w:rPr>
          <w:lang w:val="pt_PT" w:bidi="pt_PT"/>
        </w:rPr>
      </w:r>
      <w:r>
        <w:rPr>
          <w:b/>
          <w:lang w:val="pt_PT" w:bidi="pt_PT"/>
        </w:rPr>
        <w:t>Na terceira cena:</w:t>
      </w:r>
      <w:r>
        <w:rPr>
          <w:lang w:val="pt_PT" w:bidi="pt_PT"/>
        </w:rPr>
        <w:t xml:space="preserve"> Josué fica no acampamento durante a noite. Cedo na manhã seguinte, Josué e os anciãos levam o resto do exército israelita em direção a Ai. Quando eles chegam na frente da cidade, eles montam acampamento ao norte. Naquela noite, Josué envia 5.000 homens para serem parte da emboscada a oeste. Josué e os anciãos organizam o exército em posições de batalha. Josué fica no vale durante a noite.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Anciãos</w:t>
      </w:r>
    </w:p>
    <w:p>
      <w:pPr>
        <w:pStyle w:val="ListBullet"/>
        <w:spacing w:line="240" w:lineRule="auto"/>
        <w:ind w:left="720"/>
      </w:pPr>
      <w:r>
        <w:rPr>
          <w:lang w:val="pt_PT" w:bidi="pt_PT"/>
        </w:rPr>
      </w:r>
      <w:r>
        <w:rPr>
          <w:lang w:val="pt_PT" w:bidi="pt_PT"/>
        </w:rPr>
        <w:t>O exército israelita</w:t>
      </w:r>
    </w:p>
    <w:p>
      <w:pPr>
        <w:pStyle w:val="ListBullet"/>
        <w:spacing w:line="240" w:lineRule="auto"/>
        <w:ind w:left="720"/>
      </w:pPr>
      <w:r>
        <w:rPr>
          <w:lang w:val="pt_PT" w:bidi="pt_PT"/>
        </w:rPr>
      </w:r>
      <w:r>
        <w:rPr>
          <w:lang w:val="pt_PT" w:bidi="pt_PT"/>
        </w:rPr>
        <w:t>A emboscada israelita</w:t>
      </w:r>
    </w:p>
    <w:p>
      <w:pPr>
        <w:pStyle w:val="ListBullet"/>
        <w:spacing w:line="240" w:lineRule="auto"/>
        <w:ind w:left="720"/>
      </w:pPr>
      <w:r>
        <w:rPr>
          <w:lang w:val="pt_PT" w:bidi="pt_PT"/>
        </w:rPr>
      </w:r>
      <w:r>
        <w:rPr>
          <w:lang w:val="pt_PT" w:bidi="pt_PT"/>
        </w:rPr>
        <w:t>E os soldados de Ai</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os soldados de Ai mataram recentemente 36 homens e derrotaram uma pequena parte do exército israelita depois que um israelita desobedeceu a Yahweh em Jericó.</w:t>
      </w:r>
    </w:p>
    <w:p>
      <w:pPr/>
      <w:r>
        <w:rPr>
          <w:lang w:val="pt_PT" w:bidi="pt_PT"/>
        </w:rPr>
      </w:r>
      <w:r>
        <w:rPr>
          <w:lang w:val="pt_PT" w:bidi="pt_PT"/>
        </w:rPr>
        <w:t>Yahweh usa repetição quando ele diz: “Não tenha medo”, e “Não fique desanimado”. Yahweh usa a repetição como uma maneira de enfatizar que Josué não tem razão para temer desta vez.</w:t>
      </w:r>
    </w:p>
    <w:p>
      <w:pPr/>
      <w:r>
        <w:rPr>
          <w:lang w:val="pt_PT" w:bidi="pt_PT"/>
        </w:rPr>
      </w:r>
      <w:r>
        <w:rPr>
          <w:lang w:val="pt_PT" w:bidi="pt_PT"/>
        </w:rPr>
        <w:t>Diferente da vez anterior, quando Yahweh não estava com os israelitas, desta vez Yahweh promete dar Ai, seu rei, seu povo e sua terra na mão de Josué. Essa é uma linguagem especial, o que significa que Yahweh dará a vitória a Josué.</w:t>
      </w:r>
    </w:p>
    <w:p>
      <w:pPr/>
      <w:r>
        <w:rPr>
          <w:lang w:val="pt_PT" w:bidi="pt_PT"/>
        </w:rPr>
      </w:r>
      <w:r>
        <w:rPr>
          <w:lang w:val="pt_PT" w:bidi="pt_PT"/>
        </w:rPr>
        <w:t>Quando Yahweh diz que Josué deve fazer com Ai como ele fez com Jericó, Yahweh quer dizer que Josué deve destruir completamente a cidade, matando todos nela e queimando a cidade. A única exceção desta vez é que os israelitas podem ficar com os itens valiosos e o rebanho, ou animais domésticos, como gado, ovelhas e cabras.</w:t>
      </w:r>
    </w:p>
    <w:p>
      <w:pPr/>
      <w:r>
        <w:rPr>
          <w:lang w:val="pt_PT" w:bidi="pt_PT"/>
        </w:rPr>
      </w:r>
      <w:r>
        <w:rPr>
          <w:lang w:val="pt_PT" w:bidi="pt_PT"/>
        </w:rPr>
        <w:t>Yahweh diz a Josué para preparar uma emboscada, ou um ataque surpresa, atrás da cidade, ou no lado oeste. Isso significa que os soldados na emboscada se esconderão e esperarão até que seja a hora de atacar a cidade.</w:t>
      </w:r>
    </w:p>
    <w:p>
      <w:pPr/>
      <w:r>
        <w:rPr>
          <w:lang w:val="pt_PT" w:bidi="pt_PT"/>
        </w:rPr>
      </w:r>
      <w:r>
        <w:rPr>
          <w:lang w:val="pt_PT" w:bidi="pt_PT"/>
        </w:rPr>
        <w:t>Josué prepara os soldados israelitas para marchar em direção a Ai. Josué dá instruções especiais a 30.000 soldados para preparar uma emboscada no lado oeste de Ai, ou atrás da cidade. Josué usa uma palavra especial para fazer os soldados ouvirem com cuidado o que ele está prestes a dizer.</w:t>
      </w:r>
    </w:p>
    <w:p>
      <w:pPr/>
      <w:r>
        <w:rPr>
          <w:lang w:val="pt_PT" w:bidi="pt_PT"/>
        </w:rPr>
      </w:r>
      <w:r>
        <w:rPr>
          <w:lang w:val="pt_PT" w:bidi="pt_PT"/>
        </w:rPr>
        <w:t>Parem aqui e discutam em grupo: como vocês falam normalmente sobre direções, como norte, sul, leste e oeste? O lado oeste de Ai seria o lado de Ai onde o sol se põe. O lado norte de Ai é onde Josué e o restante do exército estão. Quando vocês estão voltados para o norte, o sol poente fica à esquerda de vocês. Pensem em como vocês descreverão onde fica a emboscada, que é o lado oeste, e onde o resto do exército e Josué estão, que é o lado norte. Pause este áudio aqui.</w:t>
      </w:r>
    </w:p>
    <w:p>
      <w:pPr/>
      <w:r>
        <w:rPr>
          <w:lang w:val="pt_PT" w:bidi="pt_PT"/>
        </w:rPr>
      </w:r>
      <w:r>
        <w:rPr>
          <w:lang w:val="pt_PT" w:bidi="pt_PT"/>
        </w:rPr>
        <w:t>Parem aqui e discutam em grupo: pensem em uma ocasião em que um líder queria chamar a atenção do seu povo. Quais palavras ou frases esse líder usou para pedir a todos que ouvissem o líder com cuidado? Pause este áudio aqui.</w:t>
      </w:r>
    </w:p>
    <w:p>
      <w:pPr/>
      <w:r>
        <w:rPr>
          <w:lang w:val="pt_PT" w:bidi="pt_PT"/>
        </w:rPr>
      </w:r>
      <w:r>
        <w:rPr>
          <w:lang w:val="pt_PT" w:bidi="pt_PT"/>
        </w:rPr>
        <w:t>É importante lembrar que Josué diz aos soldados o plano de batalha antes que eles façam isso. Josué diz que o resto do exército atacará pela frente e então fingirá fugir para fazer com que os soldados de Ai deixem a cidade deles. Os soldados de Ai pensarão que estão vencendo, visto que eles já derrotaram os israelitas uma vez. Uma vez que os soldados inimigos deixem a cidade, os soldados que estão se escondendo no lado oeste de Ai atacarão por trás da cidade e a conquistarão.</w:t>
      </w:r>
    </w:p>
    <w:p>
      <w:pPr/>
      <w:r>
        <w:rPr>
          <w:lang w:val="pt_PT" w:bidi="pt_PT"/>
        </w:rPr>
      </w:r>
      <w:r>
        <w:rPr>
          <w:lang w:val="pt_PT" w:bidi="pt_PT"/>
        </w:rPr>
        <w:t>Josué diz aos soldados que são parte da emboscada que Yahweh dará a cidade nas mãos deles. Essa é uma linguagem especial, o que significa que Yahweh lhes dará a vitória.</w:t>
      </w:r>
    </w:p>
    <w:p>
      <w:pPr/>
      <w:r>
        <w:rPr>
          <w:lang w:val="pt_PT" w:bidi="pt_PT"/>
        </w:rPr>
      </w:r>
      <w:r>
        <w:rPr>
          <w:lang w:val="pt_PT" w:bidi="pt_PT"/>
        </w:rPr>
        <w:t>Josué diz aos soldados que Yahweh quer que eles queimem tudo quando tiverem derrotado a cidade. Josué diz aos soldados que eles devem queimar tudo porque Yahweh disse a eles para fazer isso. Então Josué diz: “vejam, ordenei a vocês”, para enfatizar o quão importante é que os soldados obedeçam a Yahweh.</w:t>
      </w:r>
    </w:p>
    <w:p>
      <w:pPr/>
      <w:r>
        <w:rPr>
          <w:lang w:val="pt_PT" w:bidi="pt_PT"/>
        </w:rPr>
      </w:r>
      <w:r>
        <w:rPr>
          <w:lang w:val="pt_PT" w:bidi="pt_PT"/>
        </w:rPr>
        <w:t>Parem aqui e discutam em grupo: quando um líder, ou talvez um pai, realmente quer que seus seguidores obedeçam às suas instruções, que tipos de coisas eles dizem para lhes mostrar que devem obedecer a tudo o que lhes foi dito? Pause este áudio aqui.</w:t>
      </w:r>
    </w:p>
    <w:p>
      <w:pPr/>
      <w:r>
        <w:rPr>
          <w:lang w:val="pt_PT" w:bidi="pt_PT"/>
        </w:rPr>
      </w:r>
      <w:r>
        <w:rPr>
          <w:lang w:val="pt_PT" w:bidi="pt_PT"/>
        </w:rPr>
        <w:t>É importante observar que os soldados vão à noite para o esconderijo deles no lado oeste da cidade, o que significa que é menos provável que os soldados inimigos os vejam. Josué passa a noite com o resto dos soldados e do povo no acampamento israelita em Gilgal.</w:t>
      </w:r>
    </w:p>
    <w:p>
      <w:pPr/>
      <w:r>
        <w:rPr>
          <w:lang w:val="pt_PT" w:bidi="pt_PT"/>
        </w:rPr>
      </w:r>
      <w:r>
        <w:rPr>
          <w:lang w:val="pt_PT" w:bidi="pt_PT"/>
        </w:rPr>
        <w:t>No dia seguinte, Josué e os anciãos levam o exército israelita em direção a Ai, que é uma jornada de 25 quilômetros de subida. Eles chegam na frente da cidade e então montam acampamento ao norte, com um vale, ou uma área de terra baixa, entre eles e Ai. Isso significa que o inimigo poderia vê-los do outro lado do vale, das muralhas da cidade.</w:t>
      </w:r>
    </w:p>
    <w:p>
      <w:pPr/>
      <w:r>
        <w:rPr>
          <w:lang w:val="pt_PT" w:bidi="pt_PT"/>
        </w:rPr>
      </w:r>
      <w:r>
        <w:rPr>
          <w:lang w:val="pt_PT" w:bidi="pt_PT"/>
        </w:rPr>
        <w:t>Naquela noite, Josué envia 5.000 soldados para fazer parte da emboscada no lado oeste. Não está claro se isso aconteceu na noite em que Josué estava acampado com seus soldados na frente de Ai, ou se Josué já havia enviado esses soldados. Como a ordem dos eventos nessa história não é muito clara, é melhor traduzir isso de uma maneira semelhante ao texto da Bíblia que vocês estão ouvindo.</w:t>
      </w:r>
    </w:p>
    <w:p>
      <w:pPr/>
      <w:r>
        <w:rPr>
          <w:lang w:val="pt_PT" w:bidi="pt_PT"/>
        </w:rPr>
      </w:r>
      <w:r>
        <w:rPr>
          <w:lang w:val="pt_PT" w:bidi="pt_PT"/>
        </w:rPr>
        <w:t>Josué e os anciãos, ou líderes israelitas, montam o exército em suas posições, e o narrador nos lembra de onde todas as partes do exército estão acampadas. A emboscada, ou os soldados escondidos, estão no lado oeste, e o restante do exército está no lado norte, do outro lado do vale, onde o povo de Ai poderia vê-los.</w:t>
      </w:r>
    </w:p>
    <w:p>
      <w:pPr/>
      <w:r>
        <w:rPr>
          <w:lang w:val="pt_PT" w:bidi="pt_PT"/>
        </w:rPr>
      </w:r>
      <w:r>
        <w:rPr>
          <w:lang w:val="pt_PT" w:bidi="pt_PT"/>
        </w:rPr>
        <w:t>Naquela noite, Josué desce para o vale e passa a noite no vale.</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8.1–13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Anciãos</w:t>
      </w:r>
    </w:p>
    <w:p>
      <w:pPr>
        <w:pStyle w:val="ListBullet"/>
        <w:spacing w:line="240" w:lineRule="auto"/>
        <w:ind w:left="720"/>
      </w:pPr>
      <w:r>
        <w:rPr>
          <w:lang w:val="pt_PT" w:bidi="pt_PT"/>
        </w:rPr>
      </w:r>
      <w:r>
        <w:rPr>
          <w:lang w:val="pt_PT" w:bidi="pt_PT"/>
        </w:rPr>
        <w:t>O exército israelita</w:t>
      </w:r>
    </w:p>
    <w:p>
      <w:pPr>
        <w:pStyle w:val="ListBullet"/>
        <w:spacing w:line="240" w:lineRule="auto"/>
        <w:ind w:left="720"/>
      </w:pPr>
      <w:r>
        <w:rPr>
          <w:lang w:val="pt_PT" w:bidi="pt_PT"/>
        </w:rPr>
      </w:r>
      <w:r>
        <w:rPr>
          <w:lang w:val="pt_PT" w:bidi="pt_PT"/>
        </w:rPr>
        <w:t>A emboscada israelita</w:t>
      </w:r>
    </w:p>
    <w:p>
      <w:pPr>
        <w:pStyle w:val="ListBullet"/>
        <w:spacing w:line="240" w:lineRule="auto"/>
        <w:ind w:left="720"/>
      </w:pPr>
      <w:r>
        <w:rPr>
          <w:lang w:val="pt_PT" w:bidi="pt_PT"/>
        </w:rPr>
      </w:r>
      <w:r>
        <w:rPr>
          <w:lang w:val="pt_PT" w:bidi="pt_PT"/>
        </w:rPr>
        <w:t>E os soldados de Ai</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Yahweh dizendo a Josué para não ter medo e levar todo o exército para atacar Ai. Yahweh diz que ele dará a vitória a Josué. Yahweh diz que Josué deve destruir completamente Ai, mas Yahweh permite que os soldados fiquem com os animais domesticados e bens valiosos. Yahweh diz que Josué deve preparar uma emboscada atrás da cidade.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Josué dando instruções especiais a 30.000 soldados para preparar uma emboscada a oeste da cidade. Josué diz que a parte principal do exército atacará a cidade pela frente, e então virará e fugirá. Eles farão isso para afastar os soldados de Ai da cidade deles. Quando isso acontecer, os soldados no oeste lançarão um ataque surpresa e conquistarão Ai. Josué diz aos soldados que Yahweh lhes dará a vitória e que eles precisam queimar tudo na cidade quando a conquistarem. Josué envia os soldados durante a noite para preparar a emboscada em segredo.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soldados que são parte da emboscada: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Josué ficando no acampamento durante a noite. Cedo na manhã seguinte, Josué e os anciãos levam o resto do exército israelita em direção a Ai. Quando eles chegam na frente da cidade, eles montam acampamento ao norte. Em algum momento, Josué envia 5.000 homens para serem parte da emboscada a oeste. Josué e os anciãos organizam o exército em posições de batalha. Josué fica no vale durante a noite.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soldados de Ai: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8.1–13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b/>
          <w:lang w:val="pt_PT" w:bidi="pt_PT"/>
        </w:rPr>
        <w:t>Yahweh</w:t>
      </w:r>
      <w:r>
        <w:rPr>
          <w:lang w:val="pt_PT" w:bidi="pt_PT"/>
        </w:rPr>
        <w:t xml:space="preserve"> fala com Josué e diz a Josué para não ter medo, mas ir e atacar a </w:t>
      </w:r>
      <w:r>
        <w:rPr>
          <w:b/>
          <w:lang w:val="pt_PT" w:bidi="pt_PT"/>
        </w:rPr>
        <w:t>cidade</w:t>
      </w:r>
      <w:r>
        <w:rPr>
          <w:lang w:val="pt_PT" w:bidi="pt_PT"/>
        </w:rPr>
        <w:t xml:space="preserve"> de Ai com todo o exército israelita. Yahweh é o nome pessoal de Deus e será usado em toda essa passagem. Usem a mesma palavra ou frase para cidade e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Yahweh diz a Josué que Yahweh deu Ai, seu </w:t>
      </w:r>
      <w:r>
        <w:rPr>
          <w:b/>
          <w:lang w:val="pt_PT" w:bidi="pt_PT"/>
        </w:rPr>
        <w:t>rei</w:t>
      </w:r>
      <w:r>
        <w:rPr>
          <w:lang w:val="pt_PT" w:bidi="pt_PT"/>
        </w:rPr>
        <w:t>, seu povo e a terra “</w:t>
      </w:r>
      <w:r>
        <w:rPr>
          <w:b/>
          <w:lang w:val="pt_PT" w:bidi="pt_PT"/>
        </w:rPr>
        <w:t>na mão de Josué</w:t>
      </w:r>
      <w:r>
        <w:rPr>
          <w:lang w:val="pt_PT" w:bidi="pt_PT"/>
        </w:rPr>
        <w:t xml:space="preserve">”. Usem a mesma palavra para rei que vocês usaram em passagens anteriores, e lembrem-se de que </w:t>
      </w:r>
      <w:r>
        <w:rPr>
          <w:lang w:val="pt_PT" w:bidi="pt_PT"/>
        </w:rPr>
        <w:t>rei</w:t>
      </w:r>
      <w:r>
        <w:rPr>
          <w:lang w:val="pt_PT" w:bidi="pt_PT"/>
        </w:rPr>
        <w:t xml:space="preserve"> está no Glossário Mestre. Em hebraico, a expressão “na sua mão” é uma linguagem especial usada em referência a batalhas, o que significa que Yahweh dará a Josué a vitória sobre seus inimigos. Certifiquem-se de usar a mesma palavra ou frase para "entregar algo na mão de alguém" que vocês usaram em passagens anteriores.</w:t>
      </w:r>
    </w:p>
    <w:p>
      <w:pPr/>
      <w:r>
        <w:rPr>
          <w:lang w:val="pt_PT" w:bidi="pt_PT"/>
        </w:rPr>
      </w:r>
      <w:r>
        <w:rPr>
          <w:lang w:val="pt_PT" w:bidi="pt_PT"/>
        </w:rPr>
        <w:t xml:space="preserve">Yahweh diz a Josué que o povo pode levar os itens valiosos e o </w:t>
      </w:r>
      <w:r>
        <w:rPr>
          <w:b/>
          <w:lang w:val="pt_PT" w:bidi="pt_PT"/>
        </w:rPr>
        <w:t>rebanho</w:t>
      </w:r>
      <w:r>
        <w:rPr>
          <w:lang w:val="pt_PT" w:bidi="pt_PT"/>
        </w:rPr>
        <w:t xml:space="preserve"> de Ai. Rebanho é qualquer animal que as pessoas usam para trabalho ou alimentação, como gado, ovelhas e cabras. Usem a mesma palavra para esses tipos de animais domesticados que vocês usaram anteriormente.</w:t>
      </w:r>
    </w:p>
    <w:p>
      <w:pPr/>
      <w:r>
        <w:rPr>
          <w:lang w:val="pt_PT" w:bidi="pt_PT"/>
        </w:rPr>
      </w:r>
      <w:r>
        <w:rPr>
          <w:lang w:val="pt_PT" w:bidi="pt_PT"/>
        </w:rPr>
        <w:t xml:space="preserve">Josué chama Yahweh, “Yahweh, seu </w:t>
      </w:r>
      <w:r>
        <w:rPr>
          <w:b/>
          <w:lang w:val="pt_PT" w:bidi="pt_PT"/>
        </w:rPr>
        <w:t>Deus</w:t>
      </w:r>
      <w:r>
        <w:rPr>
          <w:lang w:val="pt_PT" w:bidi="pt_PT"/>
        </w:rPr>
        <w:t xml:space="preserve">”. Josué está enfatizando o papel de Yahweh como o Deus da aliança e criador dos israelitas. Usem a mesma palavra ou frase para Deus que vocês usaram em passagens anteriores. Para mais informações sobre </w:t>
      </w:r>
      <w:r>
        <w:rPr>
          <w:lang w:val="pt_PT" w:bidi="pt_PT"/>
        </w:rPr>
        <w:t>Deus</w:t>
      </w:r>
      <w:r>
        <w:rPr>
          <w:lang w:val="pt_PT" w:bidi="pt_PT"/>
        </w:rPr>
        <w:t xml:space="preserve">, consultem o Glossário Mestre. </w:t>
      </w:r>
    </w:p>
    <w:p>
      <w:pPr/>
      <w:r>
        <w:rPr>
          <w:lang w:val="pt_PT" w:bidi="pt_PT"/>
        </w:rPr>
      </w:r>
      <w:r>
        <w:rPr>
          <w:lang w:val="pt_PT" w:bidi="pt_PT"/>
        </w:rPr>
        <w:t xml:space="preserve">Depois de organizar a emboscada, Josué e os </w:t>
      </w:r>
      <w:r>
        <w:rPr>
          <w:b/>
          <w:lang w:val="pt_PT" w:bidi="pt_PT"/>
        </w:rPr>
        <w:t>anciãos</w:t>
      </w:r>
      <w:r>
        <w:rPr>
          <w:lang w:val="pt_PT" w:bidi="pt_PT"/>
        </w:rPr>
        <w:t xml:space="preserve"> de </w:t>
      </w:r>
      <w:r>
        <w:rPr>
          <w:b/>
          <w:lang w:val="pt_PT" w:bidi="pt_PT"/>
        </w:rPr>
        <w:t>Israel</w:t>
      </w:r>
      <w:r>
        <w:rPr>
          <w:lang w:val="pt_PT" w:bidi="pt_PT"/>
        </w:rPr>
        <w:t xml:space="preserve"> levam o exército israelita em direção a Ai. Os anciãos eram outros líderes israelitas que eram responsáveis por tribos e clãs diferentes. O termo Israel refere-se a todos os descendentes de </w:t>
      </w:r>
      <w:r>
        <w:rPr>
          <w:lang w:val="pt_PT" w:bidi="pt_PT"/>
        </w:rPr>
        <w:t>Abraão</w:t>
      </w:r>
      <w:r>
        <w:rPr>
          <w:lang w:val="pt_PT" w:bidi="pt_PT"/>
        </w:rPr>
        <w:t xml:space="preserve">, ou ao povo de Yahweh. Usem a mesma palavra ou frase para anciãos e Israel que vocês usaram em passagens anteriores. Para mais informações sobre </w:t>
      </w:r>
      <w:r>
        <w:rPr>
          <w:lang w:val="pt_PT" w:bidi="pt_PT"/>
        </w:rPr>
        <w:t>anciãos</w:t>
      </w:r>
      <w:r>
        <w:rPr>
          <w:lang w:val="pt_PT" w:bidi="pt_PT"/>
        </w:rPr>
        <w:t xml:space="preserve"> e </w:t>
      </w:r>
      <w:r>
        <w:rPr>
          <w:lang w:val="pt_PT" w:bidi="pt_PT"/>
        </w:rPr>
        <w:t>Israel</w:t>
      </w:r>
      <w:r>
        <w:rPr>
          <w:lang w:val="pt_PT" w:bidi="pt_PT"/>
        </w:rPr>
        <w:t>, consultem o Glossário Mestre.</w:t>
      </w:r>
    </w:p>
    <w:p>
      <w:pPr/>
      <w:r>
        <w:rPr>
          <w:lang w:val="pt_PT" w:bidi="pt_PT"/>
        </w:rPr>
      </w:r>
      <w:r>
        <w:rPr>
          <w:lang w:val="pt_PT" w:bidi="pt_PT"/>
        </w:rPr>
        <w:t xml:space="preserve">Parem aqui e discutam em grupo como vocês falarão sobre a </w:t>
      </w:r>
      <w:r>
        <w:rPr>
          <w:b/>
          <w:lang w:val="pt_PT" w:bidi="pt_PT"/>
        </w:rPr>
        <w:t>emboscada</w:t>
      </w:r>
      <w:r>
        <w:rPr>
          <w:lang w:val="pt_PT" w:bidi="pt_PT"/>
        </w:rPr>
        <w:t>, ou sobre o grupo de soldados que está se escondendo no lado oeste de Ai para que eles possam atacar Ai de surpresa. Que palavra ou frase vocês usarão para descrevê-los?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8:14–29</w:t>
      </w:r>
      <w:r>
        <w:rPr>
          <w:lang w:val="pt_PT" w:bidi="pt_PT"/>
        </w:rPr>
      </w:r>
    </w:p>
    <w:p>
      <w:pPr>
        <w:pStyle w:val="Heading3"/>
      </w:pPr>
      <w:r>
        <w:rPr>
          <w:lang w:val="pt_PT" w:bidi="pt_PT"/>
        </w:rPr>
        <w:t>Ouvir e Sentir</w:t>
      </w:r>
    </w:p>
    <w:p>
      <w:pPr/>
      <w:r>
        <w:rPr>
          <w:lang w:val="pt_PT" w:bidi="pt_PT"/>
        </w:rPr>
      </w:r>
      <w:r>
        <w:rPr>
          <w:lang w:val="pt_PT" w:bidi="pt_PT"/>
        </w:rPr>
        <w:t>Nesta etapa, ouçam Josué 8.14–29 e guardem em seus corações.</w:t>
      </w:r>
    </w:p>
    <w:p>
      <w:pPr/>
      <w:r>
        <w:rPr>
          <w:lang w:val="pt_PT" w:bidi="pt_PT"/>
        </w:rPr>
      </w:r>
      <w:r>
        <w:rPr>
          <w:lang w:val="pt_PT" w:bidi="pt_PT"/>
        </w:rPr>
        <w:t>Ouçam uma versão em áudio de Josué 8.14–29 três vezes, em três traduções diferentes, se possível. 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8.14–29 na tradução mais fácil de entender.</w:t>
      </w:r>
    </w:p>
    <w:p>
      <w:pPr/>
      <w:r>
        <w:rPr>
          <w:lang w:val="pt_PT" w:bidi="pt_PT"/>
        </w:rPr>
      </w:r>
      <w:r>
        <w:rPr>
          <w:lang w:val="pt_PT" w:bidi="pt_PT"/>
        </w:rPr>
        <w:t>Na última passagem, Yahweh deu a Josué um plano de batalha para derrotar a cidade cananeia de Ai. Yahweh disse a Josué para preparar uma emboscada atrás da cidade, e Yahweh prometeu que ele daria a vitória a Josué. Agora, Josué e o exército israelita seguem as ordens de Yahweh e derrotam Ai.</w:t>
      </w:r>
    </w:p>
    <w:p>
      <w:pPr/>
      <w:r>
        <w:rPr>
          <w:lang w:val="pt_PT" w:bidi="pt_PT"/>
        </w:rPr>
      </w:r>
      <w:r>
        <w:rPr>
          <w:lang w:val="pt_PT" w:bidi="pt_PT"/>
        </w:rPr>
        <w:t>Como vocês se lembram, Josué organizou o exército israelita em posições de batalha com a emboscada no oeste, enquanto a parte principal do exército estava na frente da cidade. Josué passou a noite no vale entre os exércitos de Israel e a cidade de Ai. Cedo na manhã seguinte, quando o rei de Ai vê a parte principal do exército israelita, ele reúne rapidamente seu exército e sai da cidade. O rei de Ai e seu exército vão e encontram os israelitas na batalha, de frente para a Arabá, ou o vale do Rio Jordão. Esse vale ficava a leste da cidade. O rei de Ai não sabia sobre os soldados israelitas que estavam se escondendo atrás da cidade.</w:t>
      </w:r>
    </w:p>
    <w:p>
      <w:pPr/>
      <w:r>
        <w:rPr>
          <w:lang w:val="pt_PT" w:bidi="pt_PT"/>
        </w:rPr>
      </w:r>
      <w:r>
        <w:rPr>
          <w:lang w:val="pt_PT" w:bidi="pt_PT"/>
        </w:rPr>
        <w:t>Parem aqui e olhem em grupo para um mapa mostrando a cidade de Ai e Betel, o vale do Rio Jordão e as posições do acampamento israelita e a emboscada israelita. Pause este áudio aqui.</w:t>
      </w:r>
    </w:p>
    <w:p>
      <w:pPr/>
      <w:r>
        <w:rPr>
          <w:lang w:val="pt_PT" w:bidi="pt_PT"/>
        </w:rPr>
      </w:r>
      <w:r>
        <w:rPr>
          <w:lang w:val="pt_PT" w:bidi="pt_PT"/>
        </w:rPr>
        <w:t>Os dois exércitos começam a lutar. Josué e os israelitas fingem deixar os soldados de Ai vencer e empurrá-los para trás. Os israelitas fingem fugir em direção ao deserto, a terra rochosa a leste de Ai, onde poucas pessoas viviam, entre Ai e o vale do Rio Jordão. Os israelitas continuam a fugir, fazendo com que os soldados de Ai se afastem cada vez mais da cidade deles. O rei de Ai chama todos os guerreiros de Ai e Betel, uma cidade próxima, para perseguir os israelitas. Os soldados inimigos correm para fora dos portões da cidade, deixando os portões abertos e a cidade de Ai desprotegida.</w:t>
      </w:r>
    </w:p>
    <w:p>
      <w:pPr/>
      <w:r>
        <w:rPr>
          <w:lang w:val="pt_PT" w:bidi="pt_PT"/>
        </w:rPr>
      </w:r>
      <w:r>
        <w:rPr>
          <w:lang w:val="pt_PT" w:bidi="pt_PT"/>
        </w:rPr>
        <w:t>Parem aqui e discutam essa pergunta em grupo: que tipo de defesas ou proteção sua cidade tem contra ataques inimigos? Pause este áudio aqui.</w:t>
      </w:r>
    </w:p>
    <w:p>
      <w:pPr/>
      <w:r>
        <w:rPr>
          <w:lang w:val="pt_PT" w:bidi="pt_PT"/>
        </w:rPr>
      </w:r>
      <w:r>
        <w:rPr>
          <w:lang w:val="pt_PT" w:bidi="pt_PT"/>
        </w:rPr>
        <w:t>No meio da batalha, Yahweh diz a Josué para estender seu braço com seu dardo apontando para Ai. Um dardo provavelmente é uma espada curta que as pessoas usavam para perfurar e caçar. Alguns dardos eram espadas curvadas, em forma de meia-lua. Yahweh diz que ele dará Ai na mão de Josué, ou dará a Josué a vitória sobre a cidade.</w:t>
      </w:r>
    </w:p>
    <w:p>
      <w:pPr/>
      <w:r>
        <w:rPr>
          <w:lang w:val="pt_PT" w:bidi="pt_PT"/>
        </w:rPr>
      </w:r>
      <w:r>
        <w:rPr>
          <w:lang w:val="pt_PT" w:bidi="pt_PT"/>
        </w:rPr>
        <w:t>Parem aqui e, em grupo, olhem para uma imagem de um dardo. Pause este áudio aqui.</w:t>
      </w:r>
    </w:p>
    <w:p>
      <w:pPr/>
      <w:r>
        <w:rPr>
          <w:lang w:val="pt_PT" w:bidi="pt_PT"/>
        </w:rPr>
      </w:r>
      <w:r>
        <w:rPr>
          <w:lang w:val="pt_PT" w:bidi="pt_PT"/>
        </w:rPr>
        <w:t>Josué obedece a Yahweh e aponta seu dardo para Ai. A ação de Josué não apenas simboliza o poder de Yahweh em derrotar Ai, mas também pode ter sido um sinal para a emboscada israelita atacar Ai. Os soldados ocultos no lado oeste de Ai sabiam que o dardo levantado de Josué era um sinal para começar o ataque surpresa deles. Os soldados israelitas da emboscada correm para a cidade e a capturam. Eles rapidamente ateiam fogo nas casas e outras coisas na cidade.</w:t>
      </w:r>
    </w:p>
    <w:p>
      <w:pPr/>
      <w:r>
        <w:rPr>
          <w:lang w:val="pt_PT" w:bidi="pt_PT"/>
        </w:rPr>
      </w:r>
      <w:r>
        <w:rPr>
          <w:lang w:val="pt_PT" w:bidi="pt_PT"/>
        </w:rPr>
        <w:t>Quando o exército de Ai olha para trás, eles veem a cidade deles queimando e fumaça enchendo o céu. Mas não há direção para eles escaparem porque o exército israelita está em ambos os lados. Josué e os soldados que fingiram fugir de repente se voltam e começam a atacar os soldados de Ai. Os soldados israelitas que conquistaram e queimaram Ai saem da cidade e atacam os soldados de Ai pelas costas. O exército israelita abate os soldados de Ai, o que significa que eles os atacam e matam a todos. Eles não permitem que ninguém escape, mas eles levam o rei de Ai vivo e o trazem a Josué.</w:t>
      </w:r>
    </w:p>
    <w:p>
      <w:pPr/>
      <w:r>
        <w:rPr>
          <w:lang w:val="pt_PT" w:bidi="pt_PT"/>
        </w:rPr>
      </w:r>
      <w:r>
        <w:rPr>
          <w:lang w:val="pt_PT" w:bidi="pt_PT"/>
        </w:rPr>
        <w:t>Parem aqui e discutam essa pergunta em grupo: como os soldados em sua cultura tratam os líderes inimigos capturados? Pause este áudio aqui.</w:t>
      </w:r>
    </w:p>
    <w:p>
      <w:pPr/>
      <w:r>
        <w:rPr>
          <w:lang w:val="pt_PT" w:bidi="pt_PT"/>
        </w:rPr>
      </w:r>
      <w:r>
        <w:rPr>
          <w:lang w:val="pt_PT" w:bidi="pt_PT"/>
        </w:rPr>
        <w:t>Depois que o exército israelita persegue e mata todos os soldados de Ai nos campos abertos, eles retornam à cidade e matam todos que estão dentro. Eles também matam as mulheres e crianças. Todo o povo de Ai cai ao fio da espada, o que significa que os israelitas matam todas as pessoas com suas espadas. Todos os homens e mulheres de Ai morrem naquele dia, o que representa 12.000 pessoas. Desde o momento em que a emboscada começou, Josué manteve seu dardo estendido em direção à cidade de Ai até que todas as pessoas estivessem mortas. Essa ação era um símbolo de que foi Yahweh quem obteve a vitória sobre Ai, não os próprios israelitas. Assim como em Jericó, os israelitas dedicam completamente a cidade a Yahweh, destruindo completamente todo o povo e a cidade. No entanto, desta vez, Yahweh permite que os israelitas fiquem com o rebanho e os bens valiosos dentro da cidade.</w:t>
      </w:r>
    </w:p>
    <w:p>
      <w:pPr/>
      <w:r>
        <w:rPr>
          <w:lang w:val="pt_PT" w:bidi="pt_PT"/>
        </w:rPr>
      </w:r>
      <w:r>
        <w:rPr>
          <w:lang w:val="pt_PT" w:bidi="pt_PT"/>
        </w:rPr>
        <w:t>Parem aqui e discutam essa pergunta em grupo: em sua cultura, quem recebe o louvor por uma vitória na guerra, e por quê? Pause este áudio aqui.</w:t>
      </w:r>
    </w:p>
    <w:p>
      <w:pPr/>
      <w:r>
        <w:rPr>
          <w:lang w:val="pt_PT" w:bidi="pt_PT"/>
        </w:rPr>
      </w:r>
      <w:r>
        <w:rPr>
          <w:lang w:val="pt_PT" w:bidi="pt_PT"/>
        </w:rPr>
        <w:t>Os soldados israelitas queimam tudo dentro da cidade, tornando a cidade para sempre uma pilha de ruínas. Isso é apropriado, uma vez que, em hebraico, Ai significa ruínas. Ai ainda é uma pilha de ruínas no momento em que o autor escreve o livro de Josué. Josué faz seus soldados matarem o rei de Ai e pendurarem o rei em uma árvore. Como a palavra para árvore também pode significar poste, é mais provável que eles tenham colocado o corpo morto do rei em uma estaca de madeira, ou poste afiado. Essa era uma prática de guerra comum durante essa época. O exército vencedor geralmente pendurava os corpos dos inimigos derrotados como um exemplo para outros do que poderia acontecer com eles. Os soldados deixam o corpo do rei pendurado até o pôr do sol. Então eles retiram o corpo da árvore e o jogam na frente dos portões da cidade arruinada. Os soldados israelitas empilham pedras sobre o corpo morto do rei para cobri-lo. Ainda é dessa maneira no momento em que o autor escreve o livro de Josué.</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8.14–29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de manhã cedo, o rei de Ai vê o exército israelita ao norte. O rei de Ai reúne rapidamente seus soldados e sai da cidade para encontrar os israelitas na batalha. Os soldados de Ai deixam a cidade deles desprotegida.</w:t>
      </w:r>
    </w:p>
    <w:p>
      <w:pPr/>
      <w:r>
        <w:rPr>
          <w:lang w:val="pt_PT" w:bidi="pt_PT"/>
        </w:rPr>
      </w:r>
      <w:r>
        <w:rPr>
          <w:b/>
          <w:lang w:val="pt_PT" w:bidi="pt_PT"/>
        </w:rPr>
        <w:t>Na segunda cena:</w:t>
      </w:r>
      <w:r>
        <w:rPr>
          <w:lang w:val="pt_PT" w:bidi="pt_PT"/>
        </w:rPr>
        <w:t xml:space="preserve"> os israelitas lutam contra os soldados de Ai à frente da cidade e fingem deixar o inimigo vencer. Josué e os israelitas permitem que os soldados de Ai os empurrem para trás antes que eles se virem e finjam fugir. Os soldados de Ai os perseguem e se afastam mais da cidade deles. O rei de Ai chama todos os soldados de Ai e Betel para persegui-los.</w:t>
      </w:r>
    </w:p>
    <w:p>
      <w:pPr/>
      <w:r>
        <w:rPr>
          <w:lang w:val="pt_PT" w:bidi="pt_PT"/>
        </w:rPr>
      </w:r>
      <w:r>
        <w:rPr>
          <w:b/>
          <w:lang w:val="pt_PT" w:bidi="pt_PT"/>
        </w:rPr>
        <w:t>Na terceira cena:</w:t>
      </w:r>
      <w:r>
        <w:rPr>
          <w:lang w:val="pt_PT" w:bidi="pt_PT"/>
        </w:rPr>
        <w:t xml:space="preserve"> Yahweh ordena que Josué levante seu dardo e o aponte para Ai. Yahweh diz que ele dará a vitória a Josué. Josué obedece a Yahweh, e quando Josué aponta seu dardo, os israelitas começam a sua emboscada. Os israelitas deixam seu esconderijo no lado oeste da cidade e atacam a cidade. Os israelitas conquistam e queimam a cidade. Josué mantém seu dardo apontado para a cidade.</w:t>
      </w:r>
    </w:p>
    <w:p>
      <w:pPr/>
      <w:r>
        <w:rPr>
          <w:lang w:val="pt_PT" w:bidi="pt_PT"/>
        </w:rPr>
      </w:r>
      <w:r>
        <w:rPr>
          <w:b/>
          <w:lang w:val="pt_PT" w:bidi="pt_PT"/>
        </w:rPr>
        <w:t>Na quarta cena:</w:t>
      </w:r>
      <w:r>
        <w:rPr>
          <w:lang w:val="pt_PT" w:bidi="pt_PT"/>
        </w:rPr>
        <w:t xml:space="preserve"> os soldados de Ai olham para trás e veem a cidade deles queimando e fumaça no céu. Os soldados de Ai não podem escapar porque os israelitas estão em ambos os lados. Os soldados de Josué se viram e atacam os soldados inimigos. Os israelitas saem de Ai e atacam os soldados de Ai pelas costas. Os israelitas perseguem e matam todos os soldados de Ai fora da cidade. Então os soldados israelitas vão para dentro da cidade e matam todos que estão dentro. Os soldados capturam o rei de Ai. Josué finalmente abaixa seu dardo quando os israelitas derrotam a todos.</w:t>
      </w:r>
    </w:p>
    <w:p>
      <w:pPr/>
      <w:r>
        <w:rPr>
          <w:lang w:val="pt_PT" w:bidi="pt_PT"/>
        </w:rPr>
      </w:r>
      <w:r>
        <w:rPr>
          <w:b/>
          <w:lang w:val="pt_PT" w:bidi="pt_PT"/>
        </w:rPr>
        <w:t>Na quinta cena:</w:t>
      </w:r>
      <w:r>
        <w:rPr>
          <w:lang w:val="pt_PT" w:bidi="pt_PT"/>
        </w:rPr>
        <w:t xml:space="preserve"> os israelitas levam para si mesmos todos os animais e bens valiosos de Ai. Josué retorna a Ai, e os soldados de Josué trazem o rei de Ai a Josué. Josué ordena que os soldados matem o rei e o pendurem em uma árvore até o pôr do sol. Quando o sol se põe, os soldados retiram o corpo e o jogam na frente da cidade arruinada. Os soldados empilham pedras sobre o corpo do rei como um lembrete do que aconteceu.</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 exército israelita</w:t>
      </w:r>
    </w:p>
    <w:p>
      <w:pPr>
        <w:pStyle w:val="ListBullet"/>
        <w:spacing w:line="240" w:lineRule="auto"/>
        <w:ind w:left="720"/>
      </w:pPr>
      <w:r>
        <w:rPr>
          <w:lang w:val="pt_PT" w:bidi="pt_PT"/>
        </w:rPr>
      </w:r>
      <w:r>
        <w:rPr>
          <w:lang w:val="pt_PT" w:bidi="pt_PT"/>
        </w:rPr>
        <w:t>A emboscada israelita</w:t>
      </w:r>
    </w:p>
    <w:p>
      <w:pPr>
        <w:pStyle w:val="ListBullet"/>
        <w:spacing w:line="240" w:lineRule="auto"/>
        <w:ind w:left="720"/>
      </w:pPr>
      <w:r>
        <w:rPr>
          <w:lang w:val="pt_PT" w:bidi="pt_PT"/>
        </w:rPr>
      </w:r>
      <w:r>
        <w:rPr>
          <w:lang w:val="pt_PT" w:bidi="pt_PT"/>
        </w:rPr>
        <w:t>O rei de Ai</w:t>
      </w:r>
    </w:p>
    <w:p>
      <w:pPr>
        <w:pStyle w:val="ListBullet"/>
        <w:spacing w:line="240" w:lineRule="auto"/>
        <w:ind w:left="720"/>
      </w:pPr>
      <w:r>
        <w:rPr>
          <w:lang w:val="pt_PT" w:bidi="pt_PT"/>
        </w:rPr>
      </w:r>
      <w:r>
        <w:rPr>
          <w:lang w:val="pt_PT" w:bidi="pt_PT"/>
        </w:rPr>
        <w:t>O exército de Ai</w:t>
      </w:r>
    </w:p>
    <w:p>
      <w:pPr>
        <w:pStyle w:val="ListBullet"/>
        <w:spacing w:line="240" w:lineRule="auto"/>
        <w:ind w:left="720"/>
      </w:pPr>
      <w:r>
        <w:rPr>
          <w:lang w:val="pt_PT" w:bidi="pt_PT"/>
        </w:rPr>
      </w:r>
      <w:r>
        <w:rPr>
          <w:lang w:val="pt_PT" w:bidi="pt_PT"/>
        </w:rPr>
        <w:t>Os cidadãos de Ai</w:t>
      </w:r>
    </w:p>
    <w:p>
      <w:pPr>
        <w:pStyle w:val="ListBullet"/>
        <w:spacing w:line="240" w:lineRule="auto"/>
        <w:ind w:left="720"/>
      </w:pPr>
      <w:r>
        <w:rPr>
          <w:lang w:val="pt_PT" w:bidi="pt_PT"/>
        </w:rPr>
      </w:r>
      <w:r>
        <w:rPr>
          <w:lang w:val="pt_PT" w:bidi="pt_PT"/>
        </w:rPr>
        <w:t>Os homens de Betel</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na noite anterior, Josué posicionou o exército israelita do outro lado de um vale e com visão clara da cidade de Ai. O rei de Ai acorda cedo de manhã, vê o exército israelita e corre para reunir todos os seus guerreiros para atacar o exército inimigo.</w:t>
      </w:r>
    </w:p>
    <w:p>
      <w:pPr/>
      <w:r>
        <w:rPr>
          <w:lang w:val="pt_PT" w:bidi="pt_PT"/>
        </w:rPr>
      </w:r>
      <w:r>
        <w:rPr>
          <w:lang w:val="pt_PT" w:bidi="pt_PT"/>
        </w:rPr>
        <w:t>Os dois exércitos se encontram na frente de Arabá, ou do deserto próximo ao redor do vale do Rio Jordão, e começam a lutar. O narrador faz questão de lembrar a todos que o rei inimigo não sabe sobre a emboscada dos israelitas montada atrás da cidade.</w:t>
      </w:r>
    </w:p>
    <w:p>
      <w:pPr/>
      <w:r>
        <w:rPr>
          <w:lang w:val="pt_PT" w:bidi="pt_PT"/>
        </w:rPr>
      </w:r>
      <w:r>
        <w:rPr>
          <w:lang w:val="pt_PT" w:bidi="pt_PT"/>
        </w:rPr>
        <w:t>É importante lembrar que, na última vez que Israel lutou contra Ai, Ai derrotou os israelitas e matou 36 homens. Desta vez, Josué e seus soldados fingem estar derrotados e se viram para fugir. Eles terão corrido ladeira abaixo e entrado no vale.</w:t>
      </w:r>
    </w:p>
    <w:p>
      <w:pPr/>
      <w:r>
        <w:rPr>
          <w:lang w:val="pt_PT" w:bidi="pt_PT"/>
        </w:rPr>
      </w:r>
      <w:r>
        <w:rPr>
          <w:lang w:val="pt_PT" w:bidi="pt_PT"/>
        </w:rPr>
        <w:t>É importante lembrar que os israelitas estão fugindo apenas para fazer com que os soldados de Ai se afastem mais da sua cidade desprotegida. O rei de Ai chama não apenas todos os seus soldados, mas também os soldados de uma cidade próxima, Betel, para ajudar o rei a perseguir os israelitas. É importante observar que muitas traduções não incluem os homens da cidade de Betel, porque não está claro por que eles estavam envolvidos na batalha.</w:t>
      </w:r>
    </w:p>
    <w:p>
      <w:pPr/>
      <w:r>
        <w:rPr>
          <w:lang w:val="pt_PT" w:bidi="pt_PT"/>
        </w:rPr>
      </w:r>
      <w:r>
        <w:rPr>
          <w:lang w:val="pt_PT" w:bidi="pt_PT"/>
        </w:rPr>
        <w:t>É importante lembrar que, naquela época, as cidades geralmente tinham muralhas ao redor com um portão como entrada. Se os soldados deixassem o portão aberto, a cidade ficaria completamente indefesa, com todas as mulheres, crianças e homens que eram incapazes de lutar dentro da cidade.</w:t>
      </w:r>
    </w:p>
    <w:p>
      <w:pPr/>
      <w:r>
        <w:rPr>
          <w:lang w:val="pt_PT" w:bidi="pt_PT"/>
        </w:rPr>
      </w:r>
      <w:r>
        <w:rPr>
          <w:lang w:val="pt_PT" w:bidi="pt_PT"/>
        </w:rPr>
        <w:t>Yahweh fala com Josué e diz a ele para esticar seu dardo em direção a Ai, dizendo que Yahweh dará a cidade de Ai na mão de Josué. Essa é uma linguagem especial, o que significa que Yahweh dará a Josué a vitória sobre Ai. Também significa que os israelitas vencerão por causa do poder de Yahweh.</w:t>
      </w:r>
    </w:p>
    <w:p>
      <w:pPr/>
      <w:r>
        <w:rPr>
          <w:lang w:val="pt_PT" w:bidi="pt_PT"/>
        </w:rPr>
      </w:r>
      <w:r>
        <w:rPr>
          <w:lang w:val="pt_PT" w:bidi="pt_PT"/>
        </w:rPr>
        <w:t>Quando Josué levanta seu dardo, é mais provável que seja um sinal para os israelitas começarem a sua emboscada. Não está claro se a emboscada pode ver esse sinal, ou se os mensageiros têm que correr com essa mensagem para os soldados na emboscada quando virem o dardo de Josué. Em qualquer caso, depois que Josué levanta seu dardo, os soldados israelitas atrás da cidade deixam seus esconderijos, entram na cidade e a conquistam. Eles então seguem a ordem de Yahweh e queimam a cidade.</w:t>
      </w:r>
    </w:p>
    <w:p>
      <w:pPr/>
      <w:r>
        <w:rPr>
          <w:lang w:val="pt_PT" w:bidi="pt_PT"/>
        </w:rPr>
      </w:r>
      <w:r>
        <w:rPr>
          <w:lang w:val="pt_PT" w:bidi="pt_PT"/>
        </w:rPr>
        <w:t>É importante lembrar que Josué segura seu dardo continuamente enquanto o restante da batalha chega ao fim. Josué não abaixa seu dardo até que os israelitas tenham matado todas as pessoas de Ai.</w:t>
      </w:r>
    </w:p>
    <w:p>
      <w:pPr/>
      <w:r>
        <w:rPr>
          <w:lang w:val="pt_PT" w:bidi="pt_PT"/>
        </w:rPr>
      </w:r>
      <w:r>
        <w:rPr>
          <w:lang w:val="pt_PT" w:bidi="pt_PT"/>
        </w:rPr>
        <w:t>Depois que Josué levanta seu dardo, os soldados de Ai olham para trás e veem a cidade deles queimando. Então os soldados de Josué se viram e começam a atacar os soldados de Ai. Os soldados israelitas que emboscaram a cidade saem da cidade e ajudam a atacar os soldados de Ai pelas costas. Os soldados de Ai estão entre duas forças de ataque de israelitas.</w:t>
      </w:r>
    </w:p>
    <w:p>
      <w:pPr/>
      <w:r>
        <w:rPr>
          <w:lang w:val="pt_PT" w:bidi="pt_PT"/>
        </w:rPr>
      </w:r>
      <w:r>
        <w:rPr>
          <w:lang w:val="pt_PT" w:bidi="pt_PT"/>
        </w:rPr>
        <w:t>Os israelitas perseguem e matam todos os soldados de Ai no deserto. Os soldados inimigos morrem ao fio da espada, o que significa que os israelitas os matam com espadas. Eles deixam apenas o rei de Ai vivo e o trazem a Josué.</w:t>
      </w:r>
    </w:p>
    <w:p>
      <w:pPr/>
      <w:r>
        <w:rPr>
          <w:lang w:val="pt_PT" w:bidi="pt_PT"/>
        </w:rPr>
      </w:r>
      <w:r>
        <w:rPr>
          <w:lang w:val="pt_PT" w:bidi="pt_PT"/>
        </w:rPr>
        <w:t>Os israelitas então voltam para a cidade de Ai e matam todo o povo restante que está dentro dela. É importante lembrar que essa é a mesma destruição completa que Yahweh exigiu em Jericó. Os israelitas matam todos os 12.000 habitantes de Ai naquele dia.</w:t>
      </w:r>
    </w:p>
    <w:p>
      <w:pPr/>
      <w:r>
        <w:rPr>
          <w:lang w:val="pt_PT" w:bidi="pt_PT"/>
        </w:rPr>
      </w:r>
      <w:r>
        <w:rPr>
          <w:lang w:val="pt_PT" w:bidi="pt_PT"/>
        </w:rPr>
        <w:t>É importante lembrar que Josué continua mantendo estendido o seu dardo até que os israelitas destruam completamente Ai.</w:t>
      </w:r>
    </w:p>
    <w:p>
      <w:pPr/>
      <w:r>
        <w:rPr>
          <w:lang w:val="pt_PT" w:bidi="pt_PT"/>
        </w:rPr>
      </w:r>
      <w:r>
        <w:rPr>
          <w:lang w:val="pt_PT" w:bidi="pt_PT"/>
        </w:rPr>
        <w:t>Os israelitas ficam com os animais domésticos e bens valiosos de Ai, assim como Yahweh ordenou.</w:t>
      </w:r>
    </w:p>
    <w:p>
      <w:pPr/>
      <w:r>
        <w:rPr>
          <w:lang w:val="pt_PT" w:bidi="pt_PT"/>
        </w:rPr>
      </w:r>
      <w:r>
        <w:rPr>
          <w:lang w:val="pt_PT" w:bidi="pt_PT"/>
        </w:rPr>
        <w:t>Josué ordena que seus soldados matem o rei de Ai e pendurem o rei em um poste de madeira. Eles deixam o corpo lá até que o sol se ponha, então eles retiram o corpo do rei e o enterram debaixo de rochas, na frente da cidade arruinada.</w:t>
      </w:r>
    </w:p>
    <w:p>
      <w:pPr/>
      <w:r>
        <w:rPr>
          <w:lang w:val="pt_PT" w:bidi="pt_PT"/>
        </w:rPr>
      </w:r>
      <w:r>
        <w:rPr>
          <w:lang w:val="pt_PT" w:bidi="pt_PT"/>
        </w:rPr>
        <w:t>Parem aqui e contem novamente uma história sobre uma grande batalha. Prestem atenção às palavras, frases, gestos e tom de voz que vocês usam enquanto contam essa história. Como vocês deixam seu ouvinte interessado no que acontecerá em seguida? Enquanto vocês pensam na história dos israelitas atacando Ai, pensem em como vocês contarão sobre essa batalha de uma maneira interessante.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8.14–29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 exército israelita</w:t>
      </w:r>
    </w:p>
    <w:p>
      <w:pPr>
        <w:pStyle w:val="ListBullet"/>
        <w:spacing w:line="240" w:lineRule="auto"/>
        <w:ind w:left="720"/>
      </w:pPr>
      <w:r>
        <w:rPr>
          <w:lang w:val="pt_PT" w:bidi="pt_PT"/>
        </w:rPr>
      </w:r>
      <w:r>
        <w:rPr>
          <w:lang w:val="pt_PT" w:bidi="pt_PT"/>
        </w:rPr>
        <w:t>A emboscada israelita</w:t>
      </w:r>
    </w:p>
    <w:p>
      <w:pPr>
        <w:pStyle w:val="ListBullet"/>
        <w:spacing w:line="240" w:lineRule="auto"/>
        <w:ind w:left="720"/>
      </w:pPr>
      <w:r>
        <w:rPr>
          <w:lang w:val="pt_PT" w:bidi="pt_PT"/>
        </w:rPr>
      </w:r>
      <w:r>
        <w:rPr>
          <w:lang w:val="pt_PT" w:bidi="pt_PT"/>
        </w:rPr>
        <w:t>O rei de Ai</w:t>
      </w:r>
    </w:p>
    <w:p>
      <w:pPr>
        <w:pStyle w:val="ListBullet"/>
        <w:spacing w:line="240" w:lineRule="auto"/>
        <w:ind w:left="720"/>
      </w:pPr>
      <w:r>
        <w:rPr>
          <w:lang w:val="pt_PT" w:bidi="pt_PT"/>
        </w:rPr>
      </w:r>
      <w:r>
        <w:rPr>
          <w:lang w:val="pt_PT" w:bidi="pt_PT"/>
        </w:rPr>
        <w:t>O exército de Ai</w:t>
      </w:r>
    </w:p>
    <w:p>
      <w:pPr>
        <w:pStyle w:val="ListBullet"/>
        <w:spacing w:line="240" w:lineRule="auto"/>
        <w:ind w:left="720"/>
      </w:pPr>
      <w:r>
        <w:rPr>
          <w:lang w:val="pt_PT" w:bidi="pt_PT"/>
        </w:rPr>
      </w:r>
      <w:r>
        <w:rPr>
          <w:lang w:val="pt_PT" w:bidi="pt_PT"/>
        </w:rPr>
        <w:t>Os cidadãos de Ai</w:t>
      </w:r>
    </w:p>
    <w:p>
      <w:pPr>
        <w:pStyle w:val="ListBullet"/>
        <w:spacing w:line="240" w:lineRule="auto"/>
        <w:ind w:left="720"/>
      </w:pPr>
      <w:r>
        <w:rPr>
          <w:lang w:val="pt_PT" w:bidi="pt_PT"/>
        </w:rPr>
      </w:r>
      <w:r>
        <w:rPr>
          <w:lang w:val="pt_PT" w:bidi="pt_PT"/>
        </w:rPr>
        <w:t>Os homens de Betel</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o rei de Ai acordando cedo e vendo o exército israelita ao norte. O rei de Ai reúne rapidamente seus soldados e sai da cidade para encontrar os israelitas na batalha. Os soldados de Ai deixam a cidade deles desprotegida.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rei de Ai: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os israelitas lutando contra os soldados de Ai na frente da cidade e fingindo deixar o inimigo vencer. Josué e os israelitas permitem que os soldados de Ai os empurrem para trás antes que eles se virem e finjam fugir. Os soldados de Ai os perseguem e se afastam mais da cidade deles. O rei de Ai chama todos os soldados de Ai e Betel para persegui-los.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soldados israelitas: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Yahweh ordenando que Josué levante seu dardo e o aponte para Ai. Yahweh diz que ele dará a vitória a Josué. Josué obedece a Yahweh. Quando Josué aponta seu dardo, os israelitas começam a sua emboscada. Os israelitas deixam seu esconderijo no lado oeste da cidade e atacam a cidade. Eles conquistam a cidade e a queimam. Josué mantém seu dardo apontado para a cidade.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os soldados de Ai olhando para trás e vendo a cidade deles queimando e fumaça no céu. Eles não podem escapar porque os israelitas estão em ambos os lados. Os soldados de Josué se viram e atacam os soldados inimigos. Os israelitas saem de Ai e começam a atacar os soldados de Ai pelas costas.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soldados de Ai: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os israelitas perseguindo e matando todos os soldados de Ai fora da cidade. Então eles vão para dentro da cidade e matam todos que estão dentro. Os soldados capturam o rei de Ai. Josué abaixa seu dardo quando todos são derrotados.</w:t>
      </w:r>
    </w:p>
    <w:p>
      <w:pPr/>
      <w:r>
        <w:rPr>
          <w:lang w:val="pt_PT" w:bidi="pt_PT"/>
        </w:rPr>
      </w:r>
      <w:r>
        <w:rPr>
          <w:lang w:val="pt_PT" w:bidi="pt_PT"/>
        </w:rPr>
        <w:t>Encenem os israelitas levando todos os animais e bens valiosos de Ai para si mesmos. Josué retorna a Ai e seus soldados trazem o rei de Ai a ele. Josué ordena que os soldados matem o rei e o pendurem em uma árvore até a noite. Encenem os soldados levando o corpo do rei morto à noite e o jogando na frente da cidade arruinada. Os soldados empilham pedras sobre o corpo do rei como um lembrete do que aconteceu.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vocês estão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8.14–29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Quando o </w:t>
      </w:r>
      <w:r>
        <w:rPr>
          <w:b/>
          <w:lang w:val="pt_PT" w:bidi="pt_PT"/>
        </w:rPr>
        <w:t>rei</w:t>
      </w:r>
      <w:r>
        <w:rPr>
          <w:lang w:val="pt_PT" w:bidi="pt_PT"/>
        </w:rPr>
        <w:t xml:space="preserve"> de Ai vê os soldados na frente de sua </w:t>
      </w:r>
      <w:r>
        <w:rPr>
          <w:b/>
          <w:lang w:val="pt_PT" w:bidi="pt_PT"/>
        </w:rPr>
        <w:t>cidade</w:t>
      </w:r>
      <w:r>
        <w:rPr>
          <w:lang w:val="pt_PT" w:bidi="pt_PT"/>
        </w:rPr>
        <w:t xml:space="preserve">, o rei reúne seus soldados para encontrar </w:t>
      </w:r>
      <w:r>
        <w:rPr>
          <w:b/>
          <w:lang w:val="pt_PT" w:bidi="pt_PT"/>
        </w:rPr>
        <w:t>Israel</w:t>
      </w:r>
      <w:r>
        <w:rPr>
          <w:lang w:val="pt_PT" w:bidi="pt_PT"/>
        </w:rPr>
        <w:t xml:space="preserve"> na batalha. Aqui, a palavra Israel se refere a todos os descendentes de </w:t>
      </w:r>
      <w:r>
        <w:rPr>
          <w:b/>
          <w:lang w:val="pt_PT" w:bidi="pt_PT"/>
        </w:rPr>
        <w:t>Abraão</w:t>
      </w:r>
      <w:r>
        <w:rPr>
          <w:lang w:val="pt_PT" w:bidi="pt_PT"/>
        </w:rPr>
        <w:t xml:space="preserve"> juntos, ou aos </w:t>
      </w:r>
      <w:r>
        <w:rPr>
          <w:b/>
          <w:lang w:val="pt_PT" w:bidi="pt_PT"/>
        </w:rPr>
        <w:t>israelitas</w:t>
      </w:r>
      <w:r>
        <w:rPr>
          <w:lang w:val="pt_PT" w:bidi="pt_PT"/>
        </w:rPr>
        <w:t xml:space="preserve">. Usem as mesmas palavras ou frases para cidade, Israel e rei que vocês usaram em passagens anteriores. Para mais informações sobre </w:t>
      </w:r>
      <w:r>
        <w:rPr>
          <w:b/>
          <w:lang w:val="pt_PT" w:bidi="pt_PT"/>
        </w:rPr>
        <w:t>Israel</w:t>
      </w:r>
      <w:r>
        <w:rPr>
          <w:lang w:val="pt_PT" w:bidi="pt_PT"/>
        </w:rPr>
        <w:t xml:space="preserve"> e </w:t>
      </w:r>
      <w:r>
        <w:rPr>
          <w:b/>
          <w:lang w:val="pt_PT" w:bidi="pt_PT"/>
        </w:rPr>
        <w:t>rei</w:t>
      </w:r>
      <w:r>
        <w:rPr>
          <w:lang w:val="pt_PT" w:bidi="pt_PT"/>
        </w:rPr>
        <w:t>, consultem o Glossário Mestre.</w:t>
      </w:r>
    </w:p>
    <w:p>
      <w:pPr/>
      <w:r>
        <w:rPr>
          <w:lang w:val="pt_PT" w:bidi="pt_PT"/>
        </w:rPr>
      </w:r>
      <w:r>
        <w:rPr>
          <w:lang w:val="pt_PT" w:bidi="pt_PT"/>
        </w:rPr>
        <w:t xml:space="preserve">O rei de Ai não sabe que os israelitas têm uma </w:t>
      </w:r>
      <w:r>
        <w:rPr>
          <w:b/>
          <w:lang w:val="pt_PT" w:bidi="pt_PT"/>
        </w:rPr>
        <w:t>emboscada</w:t>
      </w:r>
      <w:r>
        <w:rPr>
          <w:lang w:val="pt_PT" w:bidi="pt_PT"/>
        </w:rPr>
        <w:t>, ou grupo de soldados, escondidos no lado oeste da cidade. Usem as mesmas palavras ou frases para emboscada que vocês usaram em passagens anteriores.</w:t>
      </w:r>
    </w:p>
    <w:p>
      <w:pPr/>
      <w:r>
        <w:rPr>
          <w:lang w:val="pt_PT" w:bidi="pt_PT"/>
        </w:rPr>
      </w:r>
      <w:r>
        <w:rPr>
          <w:lang w:val="pt_PT" w:bidi="pt_PT"/>
        </w:rPr>
        <w:t xml:space="preserve">Depois de batalhar com os soldados de Ai, Israel finge estar derrotado e corre para o </w:t>
      </w:r>
      <w:r>
        <w:rPr>
          <w:b/>
          <w:lang w:val="pt_PT" w:bidi="pt_PT"/>
        </w:rPr>
        <w:t>deserto</w:t>
      </w:r>
      <w:r>
        <w:rPr>
          <w:lang w:val="pt_PT" w:bidi="pt_PT"/>
        </w:rPr>
        <w:t xml:space="preserve">. Deserto se refere a um lugar seco e rochoso onde as pessoas não vivem. Usem a mesma palavra ou frase para deserto que vocês usaram em passagens anteriores. Para mais informações sobre </w:t>
      </w:r>
      <w:r>
        <w:rPr>
          <w:b/>
          <w:lang w:val="pt_PT" w:bidi="pt_PT"/>
        </w:rPr>
        <w:t>deserto</w:t>
      </w:r>
      <w:r>
        <w:rPr>
          <w:lang w:val="pt_PT" w:bidi="pt_PT"/>
        </w:rPr>
        <w:t xml:space="preserve">, consultem o Glossário Mestre. </w:t>
      </w:r>
    </w:p>
    <w:p>
      <w:pPr/>
      <w:r>
        <w:rPr>
          <w:lang w:val="pt_PT" w:bidi="pt_PT"/>
        </w:rPr>
      </w:r>
      <w:r>
        <w:rPr>
          <w:lang w:val="pt_PT" w:bidi="pt_PT"/>
        </w:rPr>
        <w:t xml:space="preserve">No meio da batalha, </w:t>
      </w:r>
      <w:r>
        <w:rPr>
          <w:b/>
          <w:lang w:val="pt_PT" w:bidi="pt_PT"/>
        </w:rPr>
        <w:t>Yahweh</w:t>
      </w:r>
      <w:r>
        <w:rPr>
          <w:lang w:val="pt_PT" w:bidi="pt_PT"/>
        </w:rPr>
        <w:t xml:space="preserve"> diz a Josué para levantar seu dardo em direção a Ai. Yahweh é o nome pessoal de Deus e é usado em toda essa passagem. Usem a mesma palavra ou frase para Yahweh que vocês usaram em passagens anteriores. Para mais informações sobre </w:t>
      </w:r>
      <w:r>
        <w:rPr>
          <w:b/>
          <w:lang w:val="pt_PT" w:bidi="pt_PT"/>
        </w:rPr>
        <w:t>Yahweh</w:t>
      </w:r>
      <w:r>
        <w:rPr>
          <w:lang w:val="pt_PT" w:bidi="pt_PT"/>
        </w:rPr>
        <w:t>, consultem o Glossário Mestre.</w:t>
      </w:r>
    </w:p>
    <w:p>
      <w:pPr/>
      <w:r>
        <w:rPr>
          <w:lang w:val="pt_PT" w:bidi="pt_PT"/>
        </w:rPr>
      </w:r>
      <w:r>
        <w:rPr>
          <w:lang w:val="pt_PT" w:bidi="pt_PT"/>
        </w:rPr>
        <w:t xml:space="preserve">Parem aqui e, em grupo, olhem para uma imagem de um </w:t>
      </w:r>
      <w:r>
        <w:rPr>
          <w:b/>
          <w:lang w:val="pt_PT" w:bidi="pt_PT"/>
        </w:rPr>
        <w:t>dardo</w:t>
      </w:r>
      <w:r>
        <w:rPr>
          <w:lang w:val="pt_PT" w:bidi="pt_PT"/>
        </w:rPr>
        <w:t>, se vocês já não tiverem visto. Discutam qual palavra vocês usarão para descrever esse tipo de arma. Pause este áudio aqui.</w:t>
      </w:r>
    </w:p>
    <w:p>
      <w:pPr/>
      <w:r>
        <w:rPr>
          <w:lang w:val="pt_PT" w:bidi="pt_PT"/>
        </w:rPr>
      </w:r>
      <w:r>
        <w:rPr>
          <w:lang w:val="pt_PT" w:bidi="pt_PT"/>
        </w:rPr>
        <w:t>Yahweh diz a Josué que Yahweh dará a cidade na mão de Josué. Lembrem-se de que essa frase é uma linguagem especial, o que significa que Yahweh dará a Josué a vitória sobre Ai. Certifiquem-se de usar a mesma frase para “entregar em sua mão” que vocês usaram em passagens anteriores.</w:t>
      </w:r>
    </w:p>
    <w:p>
      <w:pPr/>
      <w:r>
        <w:rPr>
          <w:lang w:val="pt_PT" w:bidi="pt_PT"/>
        </w:rPr>
      </w:r>
      <w:r>
        <w:rPr>
          <w:lang w:val="pt_PT" w:bidi="pt_PT"/>
        </w:rPr>
        <w:t xml:space="preserve">Yahweh permite que os israelitas fiquem com todos os </w:t>
      </w:r>
      <w:r>
        <w:rPr>
          <w:b/>
          <w:lang w:val="pt_PT" w:bidi="pt_PT"/>
        </w:rPr>
        <w:t>despojos</w:t>
      </w:r>
      <w:r>
        <w:rPr>
          <w:lang w:val="pt_PT" w:bidi="pt_PT"/>
        </w:rPr>
        <w:t xml:space="preserve"> de Ai. Lembrem-se de que o termo despojos refere-se aos bens valiosos que permanecem dentro de uma cidade derrotada, como metais preciosos ou animais domesticados, que o exército vencedor pode reter. Certifiquem-se de usar a mesma palavra ou frase para despojos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8:30–35</w:t>
      </w:r>
      <w:r>
        <w:rPr>
          <w:lang w:val="pt_PT" w:bidi="pt_PT"/>
        </w:rPr>
      </w:r>
    </w:p>
    <w:p>
      <w:pPr>
        <w:pStyle w:val="Heading3"/>
      </w:pPr>
      <w:r>
        <w:rPr>
          <w:lang w:val="pt_PT" w:bidi="pt_PT"/>
        </w:rPr>
        <w:t>Ouvir e Sentir</w:t>
      </w:r>
    </w:p>
    <w:p>
      <w:pPr/>
      <w:r>
        <w:rPr>
          <w:lang w:val="pt_PT" w:bidi="pt_PT"/>
        </w:rPr>
      </w:r>
      <w:r>
        <w:rPr>
          <w:lang w:val="pt_PT" w:bidi="pt_PT"/>
        </w:rPr>
        <w:t>Nesta etapa, ouçam Josué 8.30–35 e guardem em seus corações.</w:t>
      </w:r>
    </w:p>
    <w:p>
      <w:pPr/>
      <w:r>
        <w:rPr>
          <w:lang w:val="pt_PT" w:bidi="pt_PT"/>
        </w:rPr>
      </w:r>
      <w:r>
        <w:rPr>
          <w:lang w:val="pt_PT" w:bidi="pt_PT"/>
        </w:rPr>
        <w:t>Ouçam uma versão em áudio de Josué 8.30–35 três vezes, em três traduções diferentes, se possível. 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8.30–35 na tradução mais fácil de entender.</w:t>
      </w:r>
    </w:p>
    <w:p>
      <w:pPr/>
      <w:r>
        <w:rPr>
          <w:lang w:val="pt_PT" w:bidi="pt_PT"/>
        </w:rPr>
      </w:r>
      <w:r>
        <w:rPr>
          <w:lang w:val="pt_PT" w:bidi="pt_PT"/>
        </w:rPr>
        <w:t>Na última passagem, Josué e os israelitas seguiram o plano de batalha de Yahweh e derrotaram a cidade de Ai. Os israelitas destruíram completamente o povo e a cidade, mas Yahweh permitiu que eles mantivessem os animais e itens valiosos da cidade. Agora, Josué constrói um altar e leva o povo a se lembrar da aliança que Yahweh fez com eles.</w:t>
      </w:r>
    </w:p>
    <w:p>
      <w:pPr/>
      <w:r>
        <w:rPr>
          <w:lang w:val="pt_PT" w:bidi="pt_PT"/>
        </w:rPr>
      </w:r>
      <w:r>
        <w:rPr>
          <w:lang w:val="pt_PT" w:bidi="pt_PT"/>
        </w:rPr>
        <w:t>Algum tempo mais tarde, depois que os israelitas derrotaram Ai, Josué e os israelitas viajaram para o monte Ebal, que ficava a cerca de 32 quilômetros ao norte de Ai. O monte Ebal ficava no lado norte do vale de Siquém, enquanto o monte Gerizim ficava no lado sul do vale.</w:t>
      </w:r>
    </w:p>
    <w:p>
      <w:pPr/>
      <w:r>
        <w:rPr>
          <w:lang w:val="pt_PT" w:bidi="pt_PT"/>
        </w:rPr>
      </w:r>
      <w:r>
        <w:rPr>
          <w:lang w:val="pt_PT" w:bidi="pt_PT"/>
        </w:rPr>
        <w:t>Parem aqui e, em grupo, olhem para um mapa do monte Ebal, do vale de Siquém, do monte Gerizim e Ai. Pause este áudio aqui.</w:t>
      </w:r>
    </w:p>
    <w:p>
      <w:pPr/>
      <w:r>
        <w:rPr>
          <w:lang w:val="pt_PT" w:bidi="pt_PT"/>
        </w:rPr>
      </w:r>
      <w:r>
        <w:rPr>
          <w:lang w:val="pt_PT" w:bidi="pt_PT"/>
        </w:rPr>
        <w:t>Josué constrói um altar a Yahweh, o Deus de Israel, no monte Ebal. O Deus de Israel é um título que enfatiza quem Yahweh é para seu povo. Yahweh é o Deus da aliança deles. Como vocês se lembram, os israelitas usavam altares para fazer sacrifícios a Yahweh. Josué constrói o altar de acordo com o ensinamento na lei de Moisés — especificamente o ensinamento encontrado no livro de Deuteronômio. Os israelitas usam a frase “a lei de Moisés” para se referir a todas as instruções que Yahweh deu a seu povo por meio de Moisés. Josué chama Moisés de “o servo de Yahweh”. Esse é um título humilde que mostra que Moisés obedece a Yahweh como seu mestre. A lei de Yahweh requer que os israelitas construam um altar empilhando pedras que os israelitas não cortaram com ferramentas de ferro. Isso provavelmente acontece porque Yahweh quer que a adoração dos israelitas seja diferente e separada da adoração cananeia, que envolve cortar pedras para serem ídolos. Além disso, na cultura israelita, a pedra não cortada mostrava que o altar pertencia a Yahweh.</w:t>
      </w:r>
    </w:p>
    <w:p>
      <w:pPr/>
      <w:r>
        <w:rPr>
          <w:lang w:val="pt_PT" w:bidi="pt_PT"/>
        </w:rPr>
      </w:r>
      <w:r>
        <w:rPr>
          <w:lang w:val="pt_PT" w:bidi="pt_PT"/>
        </w:rPr>
        <w:t>Parem aqui e, em grupo, olhem para uma imagem de um altar de pedra. Como as pessoas em sua cultura fazem sacrifícios aos deuses? Descreva as cerimônias religiosas ou rituais que as pessoas realizam onde vocês vivem. Pause este áudio aqui.</w:t>
      </w:r>
    </w:p>
    <w:p>
      <w:pPr/>
      <w:r>
        <w:rPr>
          <w:lang w:val="pt_PT" w:bidi="pt_PT"/>
        </w:rPr>
      </w:r>
      <w:r>
        <w:rPr>
          <w:lang w:val="pt_PT" w:bidi="pt_PT"/>
        </w:rPr>
        <w:t>Os israelitas oferecem ofertas queimadas e ofertas de paz, ou de comunhão, a Yahweh. Quando os sacerdotes faziam uma oferta queimada em nome dos israelitas, eles queimavam todo o animal no fogo no altar. Essa era uma maneira de purificar o povo de sua desobediência a Yahweh. Em contraste, as ofertas de paz eram sacrifícios nos quais os sacerdotes queimavam apenas uma parte do animal no altar, e então os adoradores comiam o resto do animal. Quem comesse parte do animal tinha comunhão com Yahweh.</w:t>
      </w:r>
    </w:p>
    <w:p>
      <w:pPr/>
      <w:r>
        <w:rPr>
          <w:lang w:val="pt_PT" w:bidi="pt_PT"/>
        </w:rPr>
      </w:r>
      <w:r>
        <w:rPr>
          <w:lang w:val="pt_PT" w:bidi="pt_PT"/>
        </w:rPr>
        <w:t>Josué então escreve uma cópia da lei enquanto todos os israelitas o assistem. Esse é um evento importante para todo Israel, uma vez que Josué está seguindo o mandamento de Moisés em Deuteronômio. Lá, Yahweh havia instruído que todos os reis, ou líderes, de Israel escrevessem a lei para si mesmos para se lembrarem bem dela e prometerem segui-la. Antes de Moisés morrer, Moisés ordenou que Josué fosse para o monte Ebal e escrevesse a lei em pedras grandes. Isso simboliza que Yahweh fez uma aliança, ou promessa forte, de estar sempre com seu povo e dar a terra de Canaã a eles. A aliança de Yahweh está conectada à obediência dos israelitas à lei de Yahweh, porque a lei de Yahweh deu a eles os termos da aliança. Como vocês se lembram, Moisés escreveu a cópia original da lei em duas tábuas de pedra, e os israelitas mantêm essas tábuas na arca da aliança.</w:t>
      </w:r>
    </w:p>
    <w:p>
      <w:pPr/>
      <w:r>
        <w:rPr>
          <w:lang w:val="pt_PT" w:bidi="pt_PT"/>
        </w:rPr>
      </w:r>
      <w:r>
        <w:rPr>
          <w:lang w:val="pt_PT" w:bidi="pt_PT"/>
        </w:rPr>
        <w:t>Josué e os israelitas realizam uma cerimônia para honrar Yahweh. Os israelitas montaram a arca da aliança, que representa a presença de Yahweh, no centro de todo o povo de Israel. Todo Israel inclui tanto os israelitas nascidos quanto aqueles que são peregrinos, ou estrangeiros que vivem na comunidade israelita. Todos os anciãos, oficiais e juízes de Israel também estão presentes. Os anciãos eram líderes de tribos e famílias, enquanto os oficiais tinham responsabilidades militares e administrativas. Juízes eram pessoas que julgavam disputas entre os israelitas.</w:t>
      </w:r>
    </w:p>
    <w:p>
      <w:pPr/>
      <w:r>
        <w:rPr>
          <w:lang w:val="pt_PT" w:bidi="pt_PT"/>
        </w:rPr>
      </w:r>
      <w:r>
        <w:rPr>
          <w:lang w:val="pt_PT" w:bidi="pt_PT"/>
        </w:rPr>
        <w:t>Os israelitas ficam em dois grupos e se voltam para a arca da aliança. Um grupo de israelitas fica de costas para o monte Gerizim, enquanto o outro grupo fica de costas para o monte Ebal. É provável que os dois grupos de israelitas fiquem nas encostas das duas montanhas, voltados na direção da montanha oposta. Os estudiosos mostraram que esse teria sido um bom local para um grupo tão grande de pessoas ser capaz de ouvir tudo o que Josué disse. A localização teria agido como um anfiteatro, ecoando tudo o que era dito e permitindo que todos os israelitas ouvissem as bênçãos e maldições de Yahweh. Os sacerdotes levitas que carregam a arca da aliança ficam em seus lugares em cada lado da arca. Eles carregam a arca em hastes sobre seus ombros. Como vocês se lembram, os sacerdotes são os únicos que Yahweh permite que toquem as varas da arca. Todos os sacerdotes pertencem à tribo de Levi, ou aos levitas.</w:t>
      </w:r>
    </w:p>
    <w:p>
      <w:pPr/>
      <w:r>
        <w:rPr>
          <w:lang w:val="pt_PT" w:bidi="pt_PT"/>
        </w:rPr>
      </w:r>
      <w:r>
        <w:rPr>
          <w:lang w:val="pt_PT" w:bidi="pt_PT"/>
        </w:rPr>
        <w:t>Parem aqui e olhem para uma ilustração dos sacerdotes carregando a arca da aliança. Pause este áudio aqui.</w:t>
      </w:r>
    </w:p>
    <w:p>
      <w:pPr/>
      <w:r>
        <w:rPr>
          <w:lang w:val="pt_PT" w:bidi="pt_PT"/>
        </w:rPr>
      </w:r>
      <w:r>
        <w:rPr>
          <w:lang w:val="pt_PT" w:bidi="pt_PT"/>
        </w:rPr>
        <w:t>Josué enfatiza que tudo o que os israelitas fizeram foi de acordo com as instruções que Moisés deu em Deuteronômio. Moisés ordenou que os israelitas lessem a lei e abençoassem o povo. Quando alguém abençoa outra pessoa, ele está pedindo a Yahweh que mostre seu favor a essa pessoa. Nesse caso, os sacerdotes abençoam o povo antes de Josué ler em voz alta toda a lei aos israelitas. Josué lê em voz alta todos os ensinamentos de Moisés ao povo, incluindo as bênçãos e maldições. Antes de morrer, Moisés disse ao povo que Yahweh os abençoaria se eles obedecessem a Yahweh, mas que eles experimentariam maldições se desobedecessem a Yahweh. Uma maldição é quando Yahweh pune alguém. Em muitos casos em cerimônias como essa nos tempos antigos, o povo teria gritado as bênçãos e maldições. Não sabemos se o povo de Israel grita as bênçãos e maldições ou não.</w:t>
      </w:r>
    </w:p>
    <w:p>
      <w:pPr/>
      <w:r>
        <w:rPr>
          <w:lang w:val="pt_PT" w:bidi="pt_PT"/>
        </w:rPr>
      </w:r>
      <w:r>
        <w:rPr>
          <w:lang w:val="pt_PT" w:bidi="pt_PT"/>
        </w:rPr>
        <w:t>Parem aqui e discutam com seu grupo: como as pessoas em sua cultura celebram alianças e promessas que seus deuses mantiveram? Que tipo de atividades eles fazem? Como eles se organizam quando estão em grandes grupos? Como os próprios grandes grupos de pessoas se envolvem na cerimônia? Pause este áudio aqui.</w:t>
      </w:r>
    </w:p>
    <w:p>
      <w:pPr/>
      <w:r>
        <w:rPr>
          <w:lang w:val="pt_PT" w:bidi="pt_PT"/>
        </w:rPr>
      </w:r>
      <w:r>
        <w:rPr>
          <w:lang w:val="pt_PT" w:bidi="pt_PT"/>
        </w:rPr>
        <w:t>Quando diz que não há uma palavra que Josué não leia de Moisés, isso enfatiza o quão importante é que Josué leia toda a lei aos israelitas. O narrador enfatiza que todo o povo de Israel está presente para ouvir a leitura da lei. Isso inclui mulheres, crianças e estrangeiros que nem sempre estão presentes em todas as cerimônias israelitas. Toda essa cerimônia israelita celebra Yahweh e como Yahweh manteve suas promessas a seu povo escolhido. Os israelitas repetem e enfatizam que eles honrarão sua aliança e obedecerão às leis de Yahweh na terra que Yahweh deu a eles.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8.30–35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Josué e os israelitas viajam para o monte Ebal. Josué segue as instruções que Yahweh deu a Moisés sobre construir um altar. Então os sacerdotes apresentam ofertas queimadas e ofertas de paz a Yahweh em nome do povo. Josué faz uma cópia da lei de Moisés em pedras grandes na presença de todos os israelitas.</w:t>
      </w:r>
    </w:p>
    <w:p>
      <w:pPr/>
      <w:r>
        <w:rPr>
          <w:lang w:val="pt_PT" w:bidi="pt_PT"/>
        </w:rPr>
      </w:r>
      <w:r>
        <w:rPr>
          <w:b/>
          <w:lang w:val="pt_PT" w:bidi="pt_PT"/>
        </w:rPr>
        <w:t>Na segunda cena:</w:t>
      </w:r>
      <w:r>
        <w:rPr>
          <w:lang w:val="pt_PT" w:bidi="pt_PT"/>
        </w:rPr>
        <w:t xml:space="preserve"> Josué divide os israelitas em dois grupos, seguindo as instruções de Moisés. Um grupo fica na frente do monte Ebal e o outro grupo fica na frente do monte Gerizim. Os grupos ficam de frente um para o outro com a arca que os sacerdotes carregavam no meio.</w:t>
      </w:r>
    </w:p>
    <w:p>
      <w:pPr/>
      <w:r>
        <w:rPr>
          <w:lang w:val="pt_PT" w:bidi="pt_PT"/>
        </w:rPr>
      </w:r>
      <w:r>
        <w:rPr>
          <w:b/>
          <w:lang w:val="pt_PT" w:bidi="pt_PT"/>
        </w:rPr>
        <w:t>Na terceira cena:</w:t>
      </w:r>
      <w:r>
        <w:rPr>
          <w:lang w:val="pt_PT" w:bidi="pt_PT"/>
        </w:rPr>
        <w:t xml:space="preserve"> Josué lê toda a lei, incluindo as bênçãos e maldições que Moisés escreveu. Josué lê todas as palavras e todos os mandamentos que Moisés deu. Todos os israelitas, incluindo as mulheres e os estrangeiros que vivem entre eles, ouvem Josué.</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Os sacerdotes</w:t>
      </w:r>
    </w:p>
    <w:p>
      <w:pPr>
        <w:pStyle w:val="ListBullet"/>
        <w:spacing w:line="240" w:lineRule="auto"/>
        <w:ind w:left="720"/>
      </w:pPr>
      <w:r>
        <w:rPr>
          <w:lang w:val="pt_PT" w:bidi="pt_PT"/>
        </w:rPr>
      </w:r>
      <w:r>
        <w:rPr>
          <w:lang w:val="pt_PT" w:bidi="pt_PT"/>
        </w:rPr>
        <w:t>Todos os israelitas</w:t>
      </w:r>
    </w:p>
    <w:p>
      <w:pPr>
        <w:pStyle w:val="ListBullet"/>
        <w:spacing w:line="240" w:lineRule="auto"/>
        <w:ind w:left="720"/>
      </w:pPr>
      <w:r>
        <w:rPr>
          <w:lang w:val="pt_PT" w:bidi="pt_PT"/>
        </w:rPr>
      </w:r>
      <w:r>
        <w:rPr>
          <w:lang w:val="pt_PT" w:bidi="pt_PT"/>
        </w:rPr>
        <w:t>E os estrangeiros que vivem entre os israelitas</w:t>
      </w:r>
    </w:p>
    <w:p>
      <w:pPr/>
      <w:r>
        <w:rPr>
          <w:lang w:val="pt_PT" w:bidi="pt_PT"/>
        </w:rPr>
      </w:r>
      <w:r>
        <w:rPr>
          <w:lang w:val="pt_PT" w:bidi="pt_PT"/>
        </w:rPr>
        <w:t>Em grupo, prestem atenção às partes do cenário da passagem:</w:t>
      </w:r>
    </w:p>
    <w:p>
      <w:pPr/>
      <w:r>
        <w:rPr>
          <w:lang w:val="pt_PT" w:bidi="pt_PT"/>
        </w:rPr>
      </w:r>
      <w:r>
        <w:rPr>
          <w:lang w:val="pt_PT" w:bidi="pt_PT"/>
        </w:rPr>
        <w:t>É importante lembrar que no final da última passagem, os israelitas haviam derrotado Ai.</w:t>
      </w:r>
    </w:p>
    <w:p>
      <w:pPr/>
      <w:r>
        <w:rPr>
          <w:lang w:val="pt_PT" w:bidi="pt_PT"/>
        </w:rPr>
      </w:r>
      <w:r>
        <w:rPr>
          <w:lang w:val="pt_PT" w:bidi="pt_PT"/>
        </w:rPr>
        <w:t>É importante lembrar que essa passagem é uma interrupção curta, mas importante, da história maior dos israelitas conquistando a terra de Canaã. Agora, Josué está construindo um altar a Yahweh no monte Ebal. Isso significa que os israelitas foram de Ai para o monte Ebal. Eles caminharam cerca de 32 quilômetros.</w:t>
      </w:r>
    </w:p>
    <w:p>
      <w:pPr/>
      <w:r>
        <w:rPr>
          <w:lang w:val="pt_PT" w:bidi="pt_PT"/>
        </w:rPr>
      </w:r>
      <w:r>
        <w:rPr>
          <w:lang w:val="pt_PT" w:bidi="pt_PT"/>
        </w:rPr>
        <w:t>É importante lembrar que Yahweh deu instruções a Moisés sobre como construir um altar enquanto os israelitas estavam no deserto. Então Josué sabia exatamente como seguir essas instruções. Os israelitas constroem o altar com pedras que ninguém cortou.</w:t>
      </w:r>
    </w:p>
    <w:p>
      <w:pPr/>
      <w:r>
        <w:rPr>
          <w:lang w:val="pt_PT" w:bidi="pt_PT"/>
        </w:rPr>
      </w:r>
      <w:r>
        <w:rPr>
          <w:lang w:val="pt_PT" w:bidi="pt_PT"/>
        </w:rPr>
        <w:t>Os israelitas apresentam uma oferta queimada e uma oferta de paz, ou de comunhão, no altar. É importante lembrar que os sacerdotes faziam esses sacrifícios em nome do povo.</w:t>
      </w:r>
    </w:p>
    <w:p>
      <w:pPr/>
      <w:r>
        <w:rPr>
          <w:lang w:val="pt_PT" w:bidi="pt_PT"/>
        </w:rPr>
      </w:r>
      <w:r>
        <w:rPr>
          <w:lang w:val="pt_PT" w:bidi="pt_PT"/>
        </w:rPr>
        <w:t>Então Josué escreve as instruções em pedras. Essas são pedras separadas das pedras do altar. É importante lembrar que, de acordo com as instruções que Moisés deu a Josué, Josué cobre as pedras com reboco. Isso significa que Josué escreve a instrução no reboco.</w:t>
      </w:r>
    </w:p>
    <w:p>
      <w:pPr/>
      <w:r>
        <w:rPr>
          <w:lang w:val="pt_PT" w:bidi="pt_PT"/>
        </w:rPr>
      </w:r>
      <w:r>
        <w:rPr>
          <w:lang w:val="pt_PT" w:bidi="pt_PT"/>
        </w:rPr>
        <w:t>É provável que Josué copie essas leis de uma cópia que Josué já tem ou da cópia que Moisés fez. Josué escreve essas instruções nas pedras na presença de, ou na frente de todos os israelitas. Em outras palavras, muitos dos israelitas assistem a Josué enquanto ele esculpe as instruções nas pedras.</w:t>
      </w:r>
    </w:p>
    <w:p>
      <w:pPr/>
      <w:r>
        <w:rPr>
          <w:lang w:val="pt_PT" w:bidi="pt_PT"/>
        </w:rPr>
      </w:r>
      <w:r>
        <w:rPr>
          <w:lang w:val="pt_PT" w:bidi="pt_PT"/>
        </w:rPr>
        <w:t>Parem aqui e discutam com seu grupo: como vocês falariam sobre como Josué escreveu as instruções nas pedras “na presença de todo o povo” em seu idioma? Pause este áudio aqui.</w:t>
      </w:r>
    </w:p>
    <w:p>
      <w:pPr/>
      <w:r>
        <w:rPr>
          <w:lang w:val="pt_PT" w:bidi="pt_PT"/>
        </w:rPr>
      </w:r>
      <w:r>
        <w:rPr>
          <w:lang w:val="pt_PT" w:bidi="pt_PT"/>
        </w:rPr>
        <w:t>É importante lembrar que Moisés deu instruções sobre como dividir o povo de acordo com suas tribos nas duas montanhas, o monte Ebal e o monte Gerizim.</w:t>
      </w:r>
    </w:p>
    <w:p>
      <w:pPr/>
      <w:r>
        <w:rPr>
          <w:lang w:val="pt_PT" w:bidi="pt_PT"/>
        </w:rPr>
      </w:r>
      <w:r>
        <w:rPr>
          <w:lang w:val="pt_PT" w:bidi="pt_PT"/>
        </w:rPr>
        <w:t>É importante observar que, nessa passagem, não se menciona quais tribos estão no monte Ebal e quais tribos estão no monte Gerizim. Anteriormente, Moisés disse que as tribos de Simeão, Levi, Judá, Issacar, José e Benjamim ficariam no monte Gerizim e pronunciariam as bênçãos. As tribos de Rúben, Gade, Aser, Zebulom, Dã e Naftali ficariam no monte Ebal e pronunciariam as maldições. Embora a passagem não diga isso, é provável que as seis tribos no monte Gerizim gritem as bênçãos que acontecem quando as pessoas obedecem a Yahweh, e as seis tribos no monte Ebal gritem as maldições que acontecem quando as pessoas desobedecem a Yahweh. Isso permite que todos presentes ouçam o que é dito.</w:t>
      </w:r>
    </w:p>
    <w:p>
      <w:pPr/>
      <w:r>
        <w:rPr>
          <w:lang w:val="pt_PT" w:bidi="pt_PT"/>
        </w:rPr>
      </w:r>
      <w:r>
        <w:rPr>
          <w:lang w:val="pt_PT" w:bidi="pt_PT"/>
        </w:rPr>
        <w:t>Parem aqui e discutam com seu grupo: como as pessoas em sua cultura falam e se lembram de instruções passadas? Pause este áudio aqui.</w:t>
      </w:r>
    </w:p>
    <w:p>
      <w:pPr/>
      <w:r>
        <w:rPr>
          <w:lang w:val="pt_PT" w:bidi="pt_PT"/>
        </w:rPr>
      </w:r>
      <w:r>
        <w:rPr>
          <w:lang w:val="pt_PT" w:bidi="pt_PT"/>
        </w:rPr>
        <w:t>Os dois grupos de israelitas estão voltados um para o outro. A arca de Yahweh está no meio e os sacerdotes a carregam.</w:t>
      </w:r>
    </w:p>
    <w:p>
      <w:pPr/>
      <w:r>
        <w:rPr>
          <w:lang w:val="pt_PT" w:bidi="pt_PT"/>
        </w:rPr>
      </w:r>
      <w:r>
        <w:rPr>
          <w:lang w:val="pt_PT" w:bidi="pt_PT"/>
        </w:rPr>
        <w:t>Todos, os israelitas e os estrangeiros que vivem entre eles, ouvem Josué lendo as bênçãos e as maldições que Moisés escreveu. Josué também lê todas as palavras e mandamentos que Moisés deu, e todos os israelitas o ouvem. O narrador enfatiza que Josué lê todas as palavras.</w:t>
      </w:r>
    </w:p>
    <w:p>
      <w:pPr/>
      <w:r>
        <w:rPr>
          <w:lang w:val="pt_PT" w:bidi="pt_PT"/>
        </w:rPr>
      </w:r>
      <w:r>
        <w:rPr>
          <w:lang w:val="pt_PT" w:bidi="pt_PT"/>
        </w:rPr>
        <w:t>Parem aqui e discutam com seu grupo: como vocês deixarão claro em seu idioma que Josué leu todas as palavras da lei e não apenas uma parte da lei?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8.30–35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Os sacerdotes</w:t>
      </w:r>
    </w:p>
    <w:p>
      <w:pPr>
        <w:pStyle w:val="ListBullet"/>
        <w:spacing w:line="240" w:lineRule="auto"/>
        <w:ind w:left="720"/>
      </w:pPr>
      <w:r>
        <w:rPr>
          <w:lang w:val="pt_PT" w:bidi="pt_PT"/>
        </w:rPr>
      </w:r>
      <w:r>
        <w:rPr>
          <w:lang w:val="pt_PT" w:bidi="pt_PT"/>
        </w:rPr>
        <w:t>Todos os israelitas</w:t>
      </w:r>
    </w:p>
    <w:p>
      <w:pPr>
        <w:pStyle w:val="ListBullet"/>
        <w:spacing w:line="240" w:lineRule="auto"/>
        <w:ind w:left="720"/>
      </w:pPr>
      <w:r>
        <w:rPr>
          <w:lang w:val="pt_PT" w:bidi="pt_PT"/>
        </w:rPr>
      </w:r>
      <w:r>
        <w:rPr>
          <w:lang w:val="pt_PT" w:bidi="pt_PT"/>
        </w:rPr>
        <w:t>E estrangeiros que vivem entre 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Encenem Josué lembrando das instruções de Moisés. Moisés disse a eles que quando cruzarem o Rio Jordão precisam construir um altar. Moisés disse a eles como fazer isso e onde. Encenem Josué caminhando com os israelitas para o monte Ebal. Josué ordena que os israelitas construam o altar com pedras não cortadas, assim como Moisés ordenou.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Josué dizendo aos sacerdotes que façam uma oferta queimada e uma oferta de paz a Yahweh em nome do povo. Josué faz uma cópia das instruções em pedras.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sacerdotes: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Encenem Josué dividindo os israelitas em dois grupos, seguindo as instruções de Moisés. Um grupo fica no monte Ebal e o outro grupo fica no monte Gerizim. Os grupos ficam de frente um para o outro com a arca no meio carregada pelos sacerdotes. Encenem Josué lendo as bênçãos e maldições que Moisés escreveu. Josué lê todas as palavras e todos os mandamentos que Moisés deu. Todos os israelitas e todos que vivem entre eles ouvem as palavras de Josué.</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vocês estão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8.30–35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viaja para o monte Ebal para construir um </w:t>
      </w:r>
      <w:r>
        <w:rPr>
          <w:b/>
          <w:lang w:val="pt_PT" w:bidi="pt_PT"/>
        </w:rPr>
        <w:t>altar</w:t>
      </w:r>
      <w:r>
        <w:rPr>
          <w:lang w:val="pt_PT" w:bidi="pt_PT"/>
        </w:rPr>
        <w:t xml:space="preserve"> a Yahweh. Um altar se refere a um lugar onde as pessoas matam animais e os queimam como uma oferta a Yahweh. Nesse caso, os israelitas construíram o altar de pedras não cortadas, talvez como uma mesa ou pequena plataforma. Usem a mesma palavra ou frase para altar que vocês usaram em passagens anteriores. Para obterem mais informações sobre </w:t>
      </w:r>
      <w:r>
        <w:rPr>
          <w:b/>
          <w:lang w:val="pt_PT" w:bidi="pt_PT"/>
        </w:rPr>
        <w:t>altar</w:t>
      </w:r>
      <w:r>
        <w:rPr>
          <w:lang w:val="pt_PT" w:bidi="pt_PT"/>
        </w:rPr>
        <w:t>, consultem o Glossário Mestre.</w:t>
      </w:r>
    </w:p>
    <w:p>
      <w:pPr/>
      <w:r>
        <w:rPr>
          <w:lang w:val="pt_PT" w:bidi="pt_PT"/>
        </w:rPr>
      </w:r>
      <w:r>
        <w:rPr>
          <w:lang w:val="pt_PT" w:bidi="pt_PT"/>
        </w:rPr>
        <w:t xml:space="preserve">Josué constrói o altar a </w:t>
      </w:r>
      <w:r>
        <w:rPr>
          <w:b/>
          <w:lang w:val="pt_PT" w:bidi="pt_PT"/>
        </w:rPr>
        <w:t>Yahweh</w:t>
      </w:r>
      <w:r>
        <w:rPr>
          <w:lang w:val="pt_PT" w:bidi="pt_PT"/>
        </w:rPr>
        <w:t xml:space="preserve">, o </w:t>
      </w:r>
      <w:r>
        <w:rPr>
          <w:b/>
          <w:lang w:val="pt_PT" w:bidi="pt_PT"/>
        </w:rPr>
        <w:t>Deus</w:t>
      </w:r>
      <w:r>
        <w:rPr>
          <w:lang w:val="pt_PT" w:bidi="pt_PT"/>
        </w:rPr>
        <w:t xml:space="preserve"> de </w:t>
      </w:r>
      <w:r>
        <w:rPr>
          <w:b/>
          <w:lang w:val="pt_PT" w:bidi="pt_PT"/>
        </w:rPr>
        <w:t>Israel</w:t>
      </w:r>
      <w:r>
        <w:rPr>
          <w:lang w:val="pt_PT" w:bidi="pt_PT"/>
        </w:rPr>
        <w:t xml:space="preserve">. Yahweh é o nome pessoal de Deus. O Deus de Israel é um título que enfatiza quem Yahweh é para seu povo Israel. Yahweh é o Deus da aliança dos israelitas. Usem as mesmas palavras ou frases para Yahweh, Deus e Israel que vocês usaram em passagens anteriores. Para mais informações sobre </w:t>
      </w:r>
      <w:r>
        <w:rPr>
          <w:b/>
          <w:lang w:val="pt_PT" w:bidi="pt_PT"/>
        </w:rPr>
        <w:t>Yahweh</w:t>
      </w:r>
      <w:r>
        <w:rPr>
          <w:lang w:val="pt_PT" w:bidi="pt_PT"/>
        </w:rPr>
        <w:t xml:space="preserve">, </w:t>
      </w:r>
      <w:r>
        <w:rPr>
          <w:b/>
          <w:lang w:val="pt_PT" w:bidi="pt_PT"/>
        </w:rPr>
        <w:t>Deus</w:t>
      </w:r>
      <w:r>
        <w:rPr>
          <w:lang w:val="pt_PT" w:bidi="pt_PT"/>
        </w:rPr>
        <w:t xml:space="preserve"> e </w:t>
      </w:r>
      <w:r>
        <w:rPr>
          <w:b/>
          <w:lang w:val="pt_PT" w:bidi="pt_PT"/>
        </w:rPr>
        <w:t>Israel</w:t>
      </w:r>
      <w:r>
        <w:rPr>
          <w:lang w:val="pt_PT" w:bidi="pt_PT"/>
        </w:rPr>
        <w:t>, consultem o Glossário Mestre.</w:t>
      </w:r>
    </w:p>
    <w:p>
      <w:pPr/>
      <w:r>
        <w:rPr>
          <w:lang w:val="pt_PT" w:bidi="pt_PT"/>
        </w:rPr>
      </w:r>
      <w:r>
        <w:rPr>
          <w:lang w:val="pt_PT" w:bidi="pt_PT"/>
        </w:rPr>
        <w:t xml:space="preserve">Josué e os </w:t>
      </w:r>
      <w:r>
        <w:rPr>
          <w:b/>
          <w:lang w:val="pt_PT" w:bidi="pt_PT"/>
        </w:rPr>
        <w:t>israelitas</w:t>
      </w:r>
      <w:r>
        <w:rPr>
          <w:lang w:val="pt_PT" w:bidi="pt_PT"/>
        </w:rPr>
        <w:t xml:space="preserve"> construíram o altar. Os israelitas se referem ao povo de Deus que eram os descendentes de Abraão. Nesse caso, todo Israel também inclui os estrangeiros que vivem como uma parte da comunidade israelita. Todos os israelitas estão presentes para essa cerimônia. Usem a mesma palavra ou frase para os israelitas que vocês usaram em passagens anteriores. Para mais informações sobre os </w:t>
      </w:r>
      <w:r>
        <w:rPr>
          <w:b/>
          <w:lang w:val="pt_PT" w:bidi="pt_PT"/>
        </w:rPr>
        <w:t>israelitas</w:t>
      </w:r>
      <w:r>
        <w:rPr>
          <w:lang w:val="pt_PT" w:bidi="pt_PT"/>
        </w:rPr>
        <w:t>, consultem o Glossário Mestre.</w:t>
      </w:r>
    </w:p>
    <w:p>
      <w:pPr/>
      <w:r>
        <w:rPr>
          <w:lang w:val="pt_PT" w:bidi="pt_PT"/>
        </w:rPr>
      </w:r>
      <w:r>
        <w:rPr>
          <w:lang w:val="pt_PT" w:bidi="pt_PT"/>
        </w:rPr>
        <w:t xml:space="preserve">Josué se refere a Moisés como um </w:t>
      </w:r>
      <w:r>
        <w:rPr>
          <w:b/>
          <w:lang w:val="pt_PT" w:bidi="pt_PT"/>
        </w:rPr>
        <w:t>servo</w:t>
      </w:r>
      <w:r>
        <w:rPr>
          <w:lang w:val="pt_PT" w:bidi="pt_PT"/>
        </w:rPr>
        <w:t xml:space="preserve"> de Yahweh. Um servo trabalha para outra pessoa e tem um status baixo na comunidade. Muitas vezes, a palavra servo é usada para mostrar que uma pessoa serve aos outros. Nesse caso, Moisés serve a Yahweh como seu mestre. Usem a mesma palavra ou frase para “servo” que vocês usaram em passagens anteriores. Para mais informações sobre </w:t>
      </w:r>
      <w:r>
        <w:rPr>
          <w:b/>
          <w:lang w:val="pt_PT" w:bidi="pt_PT"/>
        </w:rPr>
        <w:t>servo</w:t>
      </w:r>
      <w:r>
        <w:rPr>
          <w:lang w:val="pt_PT" w:bidi="pt_PT"/>
        </w:rPr>
        <w:t>, consultem o Glossário Mestre.</w:t>
      </w:r>
    </w:p>
    <w:p>
      <w:pPr/>
      <w:r>
        <w:rPr>
          <w:lang w:val="pt_PT" w:bidi="pt_PT"/>
        </w:rPr>
      </w:r>
      <w:r>
        <w:rPr>
          <w:lang w:val="pt_PT" w:bidi="pt_PT"/>
        </w:rPr>
        <w:t>Os israelitas constroem o altar assim como Moisés ordenou no livro da lei de Moisés. Nesse caso, o livro da lei de Moisés se refere ao conjunto completo de instruções que Yahweh deu a seu povo por meio de Moisés. As instruções principais, ou os Dez Mandamentos ou leis, foram esculpidas em tábuas de pedra. No entanto, Moisés provavelmente teria escrito todo o resto das instruções em um rolo, ou um longo pedaço de pergaminho que o povo enrolou. No Antigo Testamento, encontramos a lei de Moisés, especialmente nos cinco primeiros livros da Bíblia.</w:t>
      </w:r>
    </w:p>
    <w:p>
      <w:pPr/>
      <w:r>
        <w:rPr>
          <w:lang w:val="pt_PT" w:bidi="pt_PT"/>
        </w:rPr>
      </w:r>
      <w:r>
        <w:rPr>
          <w:lang w:val="pt_PT" w:bidi="pt_PT"/>
        </w:rPr>
        <w:t xml:space="preserve">Parem aqui e revejam em grupo qual palavra ou frase vocês usarão para o livro da </w:t>
      </w:r>
      <w:r>
        <w:rPr>
          <w:b/>
          <w:lang w:val="pt_PT" w:bidi="pt_PT"/>
        </w:rPr>
        <w:t>lei</w:t>
      </w:r>
      <w:r>
        <w:rPr>
          <w:lang w:val="pt_PT" w:bidi="pt_PT"/>
        </w:rPr>
        <w:t xml:space="preserve"> de Moisés. Lembrem-se de que vocês traduziram a frase “livro da lei de Moisés” na primeira passagem no livro de Josué, então usem a mesma frase aqui. Procure a palavra </w:t>
      </w:r>
      <w:r>
        <w:rPr>
          <w:b/>
          <w:lang w:val="pt_PT" w:bidi="pt_PT"/>
        </w:rPr>
        <w:t>lei</w:t>
      </w:r>
      <w:r>
        <w:rPr>
          <w:lang w:val="pt_PT" w:bidi="pt_PT"/>
        </w:rPr>
        <w:t xml:space="preserve"> no Glossário Mestre para mais informações. Pause este áudio aqui.</w:t>
      </w:r>
    </w:p>
    <w:p>
      <w:pPr/>
      <w:r>
        <w:rPr>
          <w:lang w:val="pt_PT" w:bidi="pt_PT"/>
        </w:rPr>
      </w:r>
      <w:r>
        <w:rPr>
          <w:lang w:val="pt_PT" w:bidi="pt_PT"/>
        </w:rPr>
        <w:t xml:space="preserve">De acordo com a lei de Moisés, os israelitas não poderiam usar uma ferramenta de ferro para cortar as pedras do altar. Uma ferramenta de ferro se refere a um </w:t>
      </w:r>
      <w:r>
        <w:rPr>
          <w:b/>
          <w:lang w:val="pt_PT" w:bidi="pt_PT"/>
        </w:rPr>
        <w:t>cinzel</w:t>
      </w:r>
      <w:r>
        <w:rPr>
          <w:lang w:val="pt_PT" w:bidi="pt_PT"/>
        </w:rPr>
        <w:t>, que as pessoas usavam para cortar e moldar pedras grandes.</w:t>
      </w:r>
    </w:p>
    <w:p>
      <w:pPr/>
      <w:r>
        <w:rPr>
          <w:lang w:val="pt_PT" w:bidi="pt_PT"/>
        </w:rPr>
      </w:r>
      <w:r>
        <w:rPr>
          <w:lang w:val="pt_PT" w:bidi="pt_PT"/>
        </w:rPr>
        <w:t>Parem aqui e, em grupo, olhem para uma imagem de um cinzel. Pause este áudio aqui.</w:t>
      </w:r>
    </w:p>
    <w:p>
      <w:pPr/>
      <w:r>
        <w:rPr>
          <w:lang w:val="pt_PT" w:bidi="pt_PT"/>
        </w:rPr>
      </w:r>
      <w:r>
        <w:rPr>
          <w:lang w:val="pt_PT" w:bidi="pt_PT"/>
        </w:rPr>
        <w:t xml:space="preserve">Os israelitas fazem uma </w:t>
      </w:r>
      <w:r>
        <w:rPr>
          <w:b/>
          <w:lang w:val="pt_PT" w:bidi="pt_PT"/>
        </w:rPr>
        <w:t>oferta queimada</w:t>
      </w:r>
      <w:r>
        <w:rPr>
          <w:lang w:val="pt_PT" w:bidi="pt_PT"/>
        </w:rPr>
        <w:t xml:space="preserve"> e uma </w:t>
      </w:r>
      <w:r>
        <w:rPr>
          <w:b/>
          <w:lang w:val="pt_PT" w:bidi="pt_PT"/>
        </w:rPr>
        <w:t>oferta de paz ou comunhão</w:t>
      </w:r>
      <w:r>
        <w:rPr>
          <w:lang w:val="pt_PT" w:bidi="pt_PT"/>
        </w:rPr>
        <w:t xml:space="preserve"> a Yahweh. Uma oferta queimada é quando um sacerdote queimava um animal inteiro no fogo no altar. Essa era uma maneira de purificar o povo de sua desobediência a Yahweh. Em contraste, as ofertas de paz ou comunhão eram sacrifícios nos quais os sacerdotes queimavam apenas uma parte do animal no altar, e então os adoradores comiam o resto do animal. Quem comesse parte do animal tinha comunhão com Yahweh.</w:t>
      </w:r>
    </w:p>
    <w:p>
      <w:pPr/>
      <w:r>
        <w:rPr>
          <w:lang w:val="pt_PT" w:bidi="pt_PT"/>
        </w:rPr>
      </w:r>
      <w:r>
        <w:rPr>
          <w:lang w:val="pt_PT" w:bidi="pt_PT"/>
        </w:rPr>
        <w:t xml:space="preserve">Parem aqui e discutam quais palavras ou frases vocês usarão para </w:t>
      </w:r>
      <w:r>
        <w:rPr>
          <w:b/>
          <w:lang w:val="pt_PT" w:bidi="pt_PT"/>
        </w:rPr>
        <w:t>oferta queimada</w:t>
      </w:r>
      <w:r>
        <w:rPr>
          <w:lang w:val="pt_PT" w:bidi="pt_PT"/>
        </w:rPr>
        <w:t xml:space="preserve"> e </w:t>
      </w:r>
      <w:r>
        <w:rPr>
          <w:b/>
          <w:lang w:val="pt_PT" w:bidi="pt_PT"/>
        </w:rPr>
        <w:t>oferta de paz ou comunhão</w:t>
      </w:r>
      <w:r>
        <w:rPr>
          <w:lang w:val="pt_PT" w:bidi="pt_PT"/>
        </w:rPr>
        <w:t xml:space="preserve">. Se vocês já traduziram oferta queimada ou oferta de paz ou comunhão em outro livro da Bíblia, usem as mesmas palavras aqui. Para mais informações sobre </w:t>
      </w:r>
      <w:r>
        <w:rPr>
          <w:b/>
          <w:lang w:val="pt_PT" w:bidi="pt_PT"/>
        </w:rPr>
        <w:t>oferta queimada</w:t>
      </w:r>
      <w:r>
        <w:rPr>
          <w:lang w:val="pt_PT" w:bidi="pt_PT"/>
        </w:rPr>
        <w:t xml:space="preserve"> e </w:t>
      </w:r>
      <w:r>
        <w:rPr>
          <w:b/>
          <w:lang w:val="pt_PT" w:bidi="pt_PT"/>
        </w:rPr>
        <w:t>oferta de paz ou comunhão</w:t>
      </w:r>
      <w:r>
        <w:rPr>
          <w:lang w:val="pt_PT" w:bidi="pt_PT"/>
        </w:rPr>
        <w:t>, consultem o Glossário Mestre. Pause este áudio aqui.</w:t>
      </w:r>
    </w:p>
    <w:p>
      <w:pPr/>
      <w:r>
        <w:rPr>
          <w:lang w:val="pt_PT" w:bidi="pt_PT"/>
        </w:rPr>
      </w:r>
      <w:r>
        <w:rPr>
          <w:lang w:val="pt_PT" w:bidi="pt_PT"/>
        </w:rPr>
        <w:t>Todos os anciãos, oficiais e juízes de Israel também estão presentes na cerimônia. Os anciãos eram líderes israelitas de tribos e famílias. Os oficiais tinham responsabilidades militares e administrativas. Juízes eram pessoas que julgavam disputas entre israelitas.</w:t>
      </w:r>
    </w:p>
    <w:p>
      <w:pPr/>
      <w:r>
        <w:rPr>
          <w:lang w:val="pt_PT" w:bidi="pt_PT"/>
        </w:rPr>
      </w:r>
      <w:r>
        <w:rPr>
          <w:lang w:val="pt_PT" w:bidi="pt_PT"/>
        </w:rPr>
        <w:t xml:space="preserve">Parem aqui e discutam quais palavras vocês usarão para </w:t>
      </w:r>
      <w:r>
        <w:rPr>
          <w:b/>
          <w:lang w:val="pt_PT" w:bidi="pt_PT"/>
        </w:rPr>
        <w:t>anciãos</w:t>
      </w:r>
      <w:r>
        <w:rPr>
          <w:lang w:val="pt_PT" w:bidi="pt_PT"/>
        </w:rPr>
        <w:t xml:space="preserve">, </w:t>
      </w:r>
      <w:r>
        <w:rPr>
          <w:b/>
          <w:lang w:val="pt_PT" w:bidi="pt_PT"/>
        </w:rPr>
        <w:t>oficiais</w:t>
      </w:r>
      <w:r>
        <w:rPr>
          <w:lang w:val="pt_PT" w:bidi="pt_PT"/>
        </w:rPr>
        <w:t xml:space="preserve"> e </w:t>
      </w:r>
      <w:r>
        <w:rPr>
          <w:b/>
          <w:lang w:val="pt_PT" w:bidi="pt_PT"/>
        </w:rPr>
        <w:t>juízes</w:t>
      </w:r>
      <w:r>
        <w:rPr>
          <w:lang w:val="pt_PT" w:bidi="pt_PT"/>
        </w:rPr>
        <w:t xml:space="preserve">. Usem a mesma palavra ou frase para os anciãos que vocês usaram em passagens anteriores. Para mais informações sobre os </w:t>
      </w:r>
      <w:r>
        <w:rPr>
          <w:b/>
          <w:lang w:val="pt_PT" w:bidi="pt_PT"/>
        </w:rPr>
        <w:t>anciãos</w:t>
      </w:r>
      <w:r>
        <w:rPr>
          <w:lang w:val="pt_PT" w:bidi="pt_PT"/>
        </w:rPr>
        <w:t xml:space="preserve"> e </w:t>
      </w:r>
      <w:r>
        <w:rPr>
          <w:b/>
          <w:lang w:val="pt_PT" w:bidi="pt_PT"/>
        </w:rPr>
        <w:t>juízes</w:t>
      </w:r>
      <w:r>
        <w:rPr>
          <w:lang w:val="pt_PT" w:bidi="pt_PT"/>
        </w:rPr>
        <w:t>, consultem o Glossário Mestre. Pause este áudio aqui.</w:t>
      </w:r>
    </w:p>
    <w:p>
      <w:pPr/>
      <w:r>
        <w:rPr>
          <w:lang w:val="pt_PT" w:bidi="pt_PT"/>
        </w:rPr>
      </w:r>
      <w:r>
        <w:rPr>
          <w:lang w:val="pt_PT" w:bidi="pt_PT"/>
        </w:rPr>
        <w:t xml:space="preserve">Todos os israelitas estão presentes para a cerimônia, incluindo os </w:t>
      </w:r>
      <w:r>
        <w:rPr>
          <w:b/>
          <w:lang w:val="pt_PT" w:bidi="pt_PT"/>
        </w:rPr>
        <w:t>forasteiros</w:t>
      </w:r>
      <w:r>
        <w:rPr>
          <w:lang w:val="pt_PT" w:bidi="pt_PT"/>
        </w:rPr>
        <w:t xml:space="preserve">, ou </w:t>
      </w:r>
      <w:r>
        <w:rPr>
          <w:b/>
          <w:lang w:val="pt_PT" w:bidi="pt_PT"/>
        </w:rPr>
        <w:t>estrangeiros</w:t>
      </w:r>
      <w:r>
        <w:rPr>
          <w:lang w:val="pt_PT" w:bidi="pt_PT"/>
        </w:rPr>
        <w:t xml:space="preserve"> que vivem entre os israelitas. Um estrangeiro se refere a uma pessoa que é uma estrangeira em um país quando ela está em um país que não é onde nasceu. Nesse caso, estrangeiros são pessoas que não são descendentes de Abraão, mas que estão vivendo entre os israelitas e seguindo a lei de Moisés.</w:t>
      </w:r>
    </w:p>
    <w:p>
      <w:pPr/>
      <w:r>
        <w:rPr>
          <w:lang w:val="pt_PT" w:bidi="pt_PT"/>
        </w:rPr>
      </w:r>
      <w:r>
        <w:rPr>
          <w:lang w:val="pt_PT" w:bidi="pt_PT"/>
        </w:rPr>
        <w:t xml:space="preserve">Parem aqui e discutam em grupo qual palavra ou frase vocês usarão para </w:t>
      </w:r>
      <w:r>
        <w:rPr>
          <w:b/>
          <w:lang w:val="pt_PT" w:bidi="pt_PT"/>
        </w:rPr>
        <w:t>forasteiro</w:t>
      </w:r>
      <w:r>
        <w:rPr>
          <w:lang w:val="pt_PT" w:bidi="pt_PT"/>
        </w:rPr>
        <w:t xml:space="preserve"> ou </w:t>
      </w:r>
      <w:r>
        <w:rPr>
          <w:b/>
          <w:lang w:val="pt_PT" w:bidi="pt_PT"/>
        </w:rPr>
        <w:t>estrangeiro</w:t>
      </w:r>
      <w:r>
        <w:rPr>
          <w:lang w:val="pt_PT" w:bidi="pt_PT"/>
        </w:rPr>
        <w:t xml:space="preserve">. Procure </w:t>
      </w:r>
      <w:r>
        <w:rPr>
          <w:b/>
          <w:lang w:val="pt_PT" w:bidi="pt_PT"/>
        </w:rPr>
        <w:t>peregrino</w:t>
      </w:r>
      <w:r>
        <w:rPr>
          <w:lang w:val="pt_PT" w:bidi="pt_PT"/>
        </w:rPr>
        <w:t xml:space="preserve"> ou </w:t>
      </w:r>
      <w:r>
        <w:rPr>
          <w:b/>
          <w:lang w:val="pt_PT" w:bidi="pt_PT"/>
        </w:rPr>
        <w:t>estrangeiro</w:t>
      </w:r>
      <w:r>
        <w:rPr>
          <w:lang w:val="pt_PT" w:bidi="pt_PT"/>
        </w:rPr>
        <w:t>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Os israelitas se dividem em dois grupos e se voltam para a </w:t>
      </w:r>
      <w:r>
        <w:rPr>
          <w:b/>
          <w:lang w:val="pt_PT" w:bidi="pt_PT"/>
        </w:rPr>
        <w:t>arca da aliança</w:t>
      </w:r>
      <w:r>
        <w:rPr>
          <w:lang w:val="pt_PT" w:bidi="pt_PT"/>
        </w:rPr>
        <w:t xml:space="preserve"> no centro. A arca da aliança era uma caixa que continha as tábuas de pedra da aliança no seu interior. A arca representava a presença de Yahweh entre seu povo. Usem a mesma palavra ou frase para a arca da aliança que vocês usaram em passagens anteriores. Para mais informações sobre a </w:t>
      </w:r>
      <w:r>
        <w:rPr>
          <w:b/>
          <w:lang w:val="pt_PT" w:bidi="pt_PT"/>
        </w:rPr>
        <w:t>arca da aliança</w:t>
      </w:r>
      <w:r>
        <w:rPr>
          <w:lang w:val="pt_PT" w:bidi="pt_PT"/>
        </w:rPr>
        <w:t>, consultem o Glossário Mestre.</w:t>
      </w:r>
    </w:p>
    <w:p>
      <w:pPr/>
      <w:r>
        <w:rPr>
          <w:lang w:val="pt_PT" w:bidi="pt_PT"/>
        </w:rPr>
      </w:r>
      <w:r>
        <w:rPr>
          <w:lang w:val="pt_PT" w:bidi="pt_PT"/>
        </w:rPr>
        <w:t xml:space="preserve">Os </w:t>
      </w:r>
      <w:r>
        <w:rPr>
          <w:b/>
          <w:lang w:val="pt_PT" w:bidi="pt_PT"/>
        </w:rPr>
        <w:t>sacerdotes</w:t>
      </w:r>
      <w:r>
        <w:rPr>
          <w:lang w:val="pt_PT" w:bidi="pt_PT"/>
        </w:rPr>
        <w:t xml:space="preserve"> leviticos são aqueles que seguram a arca da aliança. Como vocês se lembram, os </w:t>
      </w:r>
      <w:r>
        <w:rPr>
          <w:b/>
          <w:lang w:val="pt_PT" w:bidi="pt_PT"/>
        </w:rPr>
        <w:t>levitas</w:t>
      </w:r>
      <w:r>
        <w:rPr>
          <w:lang w:val="pt_PT" w:bidi="pt_PT"/>
        </w:rPr>
        <w:t xml:space="preserve"> eram todos os descendentes de Levi, um dos 12 filhos de Jacó. Os sacerdotes faziam sacrifícios em nome do povo a Yahweh e ensinavam o povo como adorar Yahweh. Todos os sacerdotes eram da tribo de Levi. Usem a mesma palavra ou frase para sacerdotes que vocês usaram em passagens anteriores. Para mais informações sobre </w:t>
      </w:r>
      <w:r>
        <w:rPr>
          <w:b/>
          <w:lang w:val="pt_PT" w:bidi="pt_PT"/>
        </w:rPr>
        <w:t>levitas</w:t>
      </w:r>
      <w:r>
        <w:rPr>
          <w:lang w:val="pt_PT" w:bidi="pt_PT"/>
        </w:rPr>
        <w:t xml:space="preserve"> ou </w:t>
      </w:r>
      <w:r>
        <w:rPr>
          <w:b/>
          <w:lang w:val="pt_PT" w:bidi="pt_PT"/>
        </w:rPr>
        <w:t>sacerdote</w:t>
      </w:r>
      <w:r>
        <w:rPr>
          <w:lang w:val="pt_PT" w:bidi="pt_PT"/>
        </w:rPr>
        <w:t>, consultem o Glossário Mestre.</w:t>
      </w:r>
    </w:p>
    <w:p>
      <w:pPr/>
      <w:r>
        <w:rPr>
          <w:lang w:val="pt_PT" w:bidi="pt_PT"/>
        </w:rPr>
      </w:r>
      <w:r>
        <w:rPr>
          <w:lang w:val="pt_PT" w:bidi="pt_PT"/>
        </w:rPr>
        <w:t xml:space="preserve">Josué lê todas as palavras da lei, incluindo as </w:t>
      </w:r>
      <w:r>
        <w:rPr>
          <w:b/>
          <w:lang w:val="pt_PT" w:bidi="pt_PT"/>
        </w:rPr>
        <w:t>bênçãos</w:t>
      </w:r>
      <w:r>
        <w:rPr>
          <w:lang w:val="pt_PT" w:bidi="pt_PT"/>
        </w:rPr>
        <w:t xml:space="preserve"> e </w:t>
      </w:r>
      <w:r>
        <w:rPr>
          <w:b/>
          <w:lang w:val="pt_PT" w:bidi="pt_PT"/>
        </w:rPr>
        <w:t>maldições</w:t>
      </w:r>
      <w:r>
        <w:rPr>
          <w:lang w:val="pt_PT" w:bidi="pt_PT"/>
        </w:rPr>
        <w:t xml:space="preserve">. Uma bênção é quando alguém pede a Yahweh que mostre favor a alguém ou algo. Uma maldição é o oposto de uma bênção. Quando Yahweh amaldiçoa alguém, a coisa ruim que Yahweh diz que acontecerá certamente acontecerá. Deus amaldiçoa as pessoas para puni-las por não obedecerem a ele. Usem a mesma palavra ou frase para benção e maldição que vocês usaram em passagens anteriores. Para mais informações sobre </w:t>
      </w:r>
      <w:r>
        <w:rPr>
          <w:b/>
          <w:lang w:val="pt_PT" w:bidi="pt_PT"/>
        </w:rPr>
        <w:t>bênção</w:t>
      </w:r>
      <w:r>
        <w:rPr>
          <w:lang w:val="pt_PT" w:bidi="pt_PT"/>
        </w:rPr>
        <w:t xml:space="preserve"> e </w:t>
      </w:r>
      <w:r>
        <w:rPr>
          <w:b/>
          <w:lang w:val="pt_PT" w:bidi="pt_PT"/>
        </w:rPr>
        <w:t>maldição</w:t>
      </w:r>
      <w:r>
        <w:rPr>
          <w:lang w:val="pt_PT" w:bidi="pt_PT"/>
        </w:rPr>
        <w:t>, consultem o Glossário Mestre.</w:t>
      </w:r>
    </w:p>
    <w:p>
      <w:pPr/>
      <w:r>
        <w:rPr>
          <w:lang w:val="pt_PT" w:bidi="pt_PT"/>
        </w:rPr>
      </w:r>
      <w:r>
        <w:rPr>
          <w:lang w:val="pt_PT" w:bidi="pt_PT"/>
        </w:rPr>
        <w:t xml:space="preserve">Josué lê toda a lei na frente da </w:t>
      </w:r>
      <w:r>
        <w:rPr>
          <w:b/>
          <w:lang w:val="pt_PT" w:bidi="pt_PT"/>
        </w:rPr>
        <w:t>assembleia</w:t>
      </w:r>
      <w:r>
        <w:rPr>
          <w:lang w:val="pt_PT" w:bidi="pt_PT"/>
        </w:rPr>
        <w:t xml:space="preserve">, ou </w:t>
      </w:r>
      <w:r>
        <w:rPr>
          <w:b/>
          <w:lang w:val="pt_PT" w:bidi="pt_PT"/>
        </w:rPr>
        <w:t>congregação</w:t>
      </w:r>
      <w:r>
        <w:rPr>
          <w:lang w:val="pt_PT" w:bidi="pt_PT"/>
        </w:rPr>
        <w:t>, de Israel. Aqui, assembleia, ou congregação, descreve uma reunião formal do povo de Israel para um propósito religioso. Todos os israelitas, até mesmo os estrangeiros que vivem entre eles, participam em ouvir a leitura da aliança de Yahweh com seu povo especial.</w:t>
      </w:r>
    </w:p>
    <w:p>
      <w:pPr/>
      <w:r>
        <w:rPr>
          <w:lang w:val="pt_PT" w:bidi="pt_PT"/>
        </w:rPr>
      </w:r>
      <w:r>
        <w:rPr>
          <w:lang w:val="pt_PT" w:bidi="pt_PT"/>
        </w:rPr>
        <w:t xml:space="preserve">Parem aqui e discutam em grupo como vocês descreverão a </w:t>
      </w:r>
      <w:r>
        <w:rPr>
          <w:b/>
          <w:lang w:val="pt_PT" w:bidi="pt_PT"/>
        </w:rPr>
        <w:t>assembleia</w:t>
      </w:r>
      <w:r>
        <w:rPr>
          <w:lang w:val="pt_PT" w:bidi="pt_PT"/>
        </w:rPr>
        <w:t xml:space="preserve">, ou </w:t>
      </w:r>
      <w:r>
        <w:rPr>
          <w:b/>
          <w:lang w:val="pt_PT" w:bidi="pt_PT"/>
        </w:rPr>
        <w:t>congregação</w:t>
      </w:r>
      <w:r>
        <w:rPr>
          <w:lang w:val="pt_PT" w:bidi="pt_PT"/>
        </w:rPr>
        <w:t>, de Israel.</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9:1–15</w:t>
      </w:r>
      <w:r>
        <w:rPr>
          <w:lang w:val="pt_PT" w:bidi="pt_PT"/>
        </w:rPr>
      </w:r>
    </w:p>
    <w:p>
      <w:pPr>
        <w:pStyle w:val="Heading3"/>
      </w:pPr>
      <w:r>
        <w:rPr>
          <w:lang w:val="pt_PT" w:bidi="pt_PT"/>
        </w:rPr>
        <w:t>Ouvir e Sentir</w:t>
      </w:r>
    </w:p>
    <w:p>
      <w:pPr/>
      <w:r>
        <w:rPr>
          <w:lang w:val="pt_PT" w:bidi="pt_PT"/>
        </w:rPr>
      </w:r>
      <w:r>
        <w:rPr>
          <w:lang w:val="pt_PT" w:bidi="pt_PT"/>
        </w:rPr>
        <w:t>Nesta etapa, ouçam Josué 9.1–15 e guardem em seus corações.</w:t>
      </w:r>
    </w:p>
    <w:p>
      <w:pPr/>
      <w:r>
        <w:rPr>
          <w:lang w:val="pt_PT" w:bidi="pt_PT"/>
        </w:rPr>
      </w:r>
      <w:r>
        <w:rPr>
          <w:lang w:val="pt_PT" w:bidi="pt_PT"/>
        </w:rPr>
        <w:t>Ouçam uma versão em áudio de Josué 9.1–15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9.1–15 na tradução mais fácil de entender.</w:t>
      </w:r>
    </w:p>
    <w:p>
      <w:pPr/>
      <w:r>
        <w:rPr>
          <w:lang w:val="pt_PT" w:bidi="pt_PT"/>
        </w:rPr>
      </w:r>
      <w:r>
        <w:rPr>
          <w:lang w:val="pt_PT" w:bidi="pt_PT"/>
        </w:rPr>
        <w:t>Na passagem anterior, depois que os israelitas derrotaram Jericó e Ai, Josué levou o povo a lembrar da aliança que Yahweh fez com eles. Depois que Josué construiu um altar a Yahweh, metade do povo ficou na frente do monte Ebal, e metade do povo ficou na frente do monte Gerizim. Os sacerdotes ficaram entre o povo com a arca da aliança. Josué leu a todo o povo todas as palavras que Yahweh instruiu Moisés a escrever.</w:t>
      </w:r>
    </w:p>
    <w:p>
      <w:pPr/>
      <w:r>
        <w:rPr>
          <w:lang w:val="pt_PT" w:bidi="pt_PT"/>
        </w:rPr>
      </w:r>
      <w:r>
        <w:rPr>
          <w:lang w:val="pt_PT" w:bidi="pt_PT"/>
        </w:rPr>
        <w:t>Josué e os israelitas estavam acampados em Gilgal. Esse provavelmente é o mesmo lugar perto de Jericó onde os israelitas montaram seu primeiro acampamento depois que cruzaram o Rio Jordão para Canaã, a terra que Yahweh prometeu a eles.</w:t>
      </w:r>
    </w:p>
    <w:p>
      <w:pPr/>
      <w:r>
        <w:rPr>
          <w:lang w:val="pt_PT" w:bidi="pt_PT"/>
        </w:rPr>
      </w:r>
      <w:r>
        <w:rPr>
          <w:lang w:val="pt_PT" w:bidi="pt_PT"/>
        </w:rPr>
        <w:t>Parem aqui e olhem para o mapa. Identifiquem Gilgal, Jericó, Ai e Gibeão como um grupo. Pause este áudio aqui.</w:t>
      </w:r>
    </w:p>
    <w:p>
      <w:pPr/>
      <w:r>
        <w:rPr>
          <w:lang w:val="pt_PT" w:bidi="pt_PT"/>
        </w:rPr>
      </w:r>
      <w:r>
        <w:rPr>
          <w:lang w:val="pt_PT" w:bidi="pt_PT"/>
        </w:rPr>
        <w:t>Em Canaã, muitas pessoas viviam além do Jordão, ou a oeste do Rio Jordão. Eles eram as tribos dos hititas, amorreus, cananeus, perizeus, heveus e jebuseus. Eles viviam nas colinas e no sopé da parte central de Canaã, ao longo da costa do mar Mediterrâneo, e tão ao norte quanto as montanhas do Líbano.</w:t>
      </w:r>
    </w:p>
    <w:p>
      <w:pPr/>
      <w:r>
        <w:rPr>
          <w:lang w:val="pt_PT" w:bidi="pt_PT"/>
        </w:rPr>
      </w:r>
      <w:r>
        <w:rPr>
          <w:lang w:val="pt_PT" w:bidi="pt_PT"/>
        </w:rPr>
        <w:t>Parem aqui e olhem para o mapa de Canaã que inclui as áreas onde os hititas, amorreus, cananeus, perizeus, heveus e jebuseus teriam vivido como um grupo. Pause este áudio aqui.</w:t>
      </w:r>
    </w:p>
    <w:p>
      <w:pPr/>
      <w:r>
        <w:rPr>
          <w:lang w:val="pt_PT" w:bidi="pt_PT"/>
        </w:rPr>
      </w:r>
      <w:r>
        <w:rPr>
          <w:lang w:val="pt_PT" w:bidi="pt_PT"/>
        </w:rPr>
        <w:t>Muitos reis teriam governado cidades em cada uma dessas tribos. Todos esses reis ouviram sobre como Josué levou os israelitas para conquistar e destruir Jericó e Ai. Esses reis decidiram combinar seus exércitos para lutar contra Josué e os israelitas juntos.</w:t>
      </w:r>
    </w:p>
    <w:p>
      <w:pPr/>
      <w:r>
        <w:rPr>
          <w:lang w:val="pt_PT" w:bidi="pt_PT"/>
        </w:rPr>
      </w:r>
      <w:r>
        <w:rPr>
          <w:lang w:val="pt_PT" w:bidi="pt_PT"/>
        </w:rPr>
        <w:t>O povo de Gibeão, ou os gibeonitas, eram da tribo hivita. Eles também ouviram sobre como Josué e os israelitas derrotaram Jericó e Ai, e eles fizeram um plano diferente. Gibeão ficava a apenas alguns quilômetros de Gilgal, onde Josué e os israelitas estavam acampados. Mesmo que Yahweh tivesse ordenado aos israelitas que destruíssem todas as tribos em Canaã, os gibeonitas decidiram que não queriam lutar contra os israelitas. Em vez disso, o povo em Gibeão queria fazer uma aliança, ou acordo de paz, com Israel.</w:t>
      </w:r>
    </w:p>
    <w:p>
      <w:pPr/>
      <w:r>
        <w:rPr>
          <w:lang w:val="pt_PT" w:bidi="pt_PT"/>
        </w:rPr>
      </w:r>
      <w:r>
        <w:rPr>
          <w:lang w:val="pt_PT" w:bidi="pt_PT"/>
        </w:rPr>
        <w:t>Então, os gibeonitas decidiram enganar os israelitas fazendo com que pensassem que os gibeonitas viviam muito longe. Alguns dos gibeonitas vestiam roupas velhas e rasgadas e sandálias desgastadas para que parecesse que eles tivessem viajado de uma terra distante. Eles reuniram pão seco e quebradiço em sacos desgastados, e colocaram vinho em recipientes velhos e remendados, que são garrafas feitas de pele de animal. Eles carregaram os sacos e recipientes em seus burros, que são animais que podem carregar cargas pesadas.</w:t>
      </w:r>
    </w:p>
    <w:p>
      <w:pPr/>
      <w:r>
        <w:rPr>
          <w:lang w:val="pt_PT" w:bidi="pt_PT"/>
        </w:rPr>
      </w:r>
      <w:r>
        <w:rPr>
          <w:lang w:val="pt_PT" w:bidi="pt_PT"/>
        </w:rPr>
        <w:t>Parem aqui e, como um grupo, olhem para uma imagem de pão seco e quebradiço. Olhem para uma imagem de um recipiente de vinho. Olhem para uma imagem de sandálias velhas e gastas e roupas remendadas. Olhem para uma imagem de um burro. Pause este áudio aqui.</w:t>
      </w:r>
    </w:p>
    <w:p>
      <w:pPr/>
      <w:r>
        <w:rPr>
          <w:lang w:val="pt_PT" w:bidi="pt_PT"/>
        </w:rPr>
      </w:r>
      <w:r>
        <w:rPr>
          <w:lang w:val="pt_PT" w:bidi="pt_PT"/>
        </w:rPr>
        <w:t>O pequeno grupo de Gibeão viajou para Gilgal e encontrou Josué no acampamento israelita. Eles disseram a Josué e aos israelitas que eles haviam viajado um longo caminho para vir e fazer uma aliança, ou acordo de paz, com os israelitas. No entanto, os homens de Israel questionaram os gibeonitas sobre sua cidade. Os israelitas sabiam que não tinham permissão para fazer uma aliança com nenhuma das tribos em Canaã, e eles não confiavam que os gibeonitas estavam falando a verdade sobre onde eles viviam.</w:t>
      </w:r>
    </w:p>
    <w:p>
      <w:pPr/>
      <w:r>
        <w:rPr>
          <w:lang w:val="pt_PT" w:bidi="pt_PT"/>
        </w:rPr>
      </w:r>
      <w:r>
        <w:rPr>
          <w:lang w:val="pt_PT" w:bidi="pt_PT"/>
        </w:rPr>
        <w:t>Os gibeonitas disseram a Josué que os gibeonitas estavam dispostos a ser servos dos israelitas. Josué continuou a questionar os gibeonitas. Josué perguntou quem eles eram e onde viviam. Mas os gibeonitas insistiram que eles haviam vindo de um país muito distante.</w:t>
      </w:r>
    </w:p>
    <w:p>
      <w:pPr/>
      <w:r>
        <w:rPr>
          <w:lang w:val="pt_PT" w:bidi="pt_PT"/>
        </w:rPr>
      </w:r>
      <w:r>
        <w:rPr>
          <w:lang w:val="pt_PT" w:bidi="pt_PT"/>
        </w:rPr>
        <w:t>Os gibeonitas disseram que haviam ouvido sobre as grandes coisas que Yahweh havia feito, sobre o poder de Yahweh e sobre tudo o que Yahweh havia feito no Egito. Eles também haviam ouvido as histórias sobre como Yahweh e os israelitas derrotaram os dois reis amorreus, Seom de Hesbom e Ogue de Basã, em Astarote, a leste do Rio Jordão. Vocês se lembram das histórias no livro de Números que os israelitas derrotaram esses reis antes dos israelitas cruzarem o Rio Jordão para a terra de Canaã. Então os gibeonitas disseram que, como o povo gibeonita havia ouvido todas essas coisas, os anciãos gibeonitas e as pessoas que viviam em seu país disseram a alguns deles para embalar provisões e viajar para fazer uma aliança, ou forte acordo, com Israel. Os gibeonitas disseram aos israelitas que, quando eles deixaram sua terra, o pão deles ainda estava quente e fresco e seus couros estavam novos e inteiros. Os gibeonitas disseram que, como eles haviam viajado de tão longe e por tanto tempo, agora o pão estava seco e quebradiço, e os recipientes estavam rachados e remendados. Os gibeonitas disseram que suas roupas e sandálias estavam desgastadas dos longos dias de viagem.</w:t>
      </w:r>
    </w:p>
    <w:p>
      <w:pPr/>
      <w:r>
        <w:rPr>
          <w:lang w:val="pt_PT" w:bidi="pt_PT"/>
        </w:rPr>
      </w:r>
      <w:r>
        <w:rPr>
          <w:lang w:val="pt_PT" w:bidi="pt_PT"/>
        </w:rPr>
        <w:t>Parem aqui e discutam essa pergunta em grupo: contem sobre uma vez em que alguém disse uma mentira ou enganou alguém para se proteger. Pause este áudio aqui.</w:t>
      </w:r>
    </w:p>
    <w:p>
      <w:pPr/>
      <w:r>
        <w:rPr>
          <w:lang w:val="pt_PT" w:bidi="pt_PT"/>
        </w:rPr>
      </w:r>
      <w:r>
        <w:rPr>
          <w:lang w:val="pt_PT" w:bidi="pt_PT"/>
        </w:rPr>
        <w:t>Os israelitas examinaram a comida dos gibeonitas. Talvez eles tenham olhado para ele e tocado, ou talvez eles tenham experimentado um pouco dele e descoberto que era velho. Não sabemos exatamente o que os israelitas fizeram, mas em qualquer caso, os israelitas confiaram que o pão seco e quebradiço significava que os gibeonitas estavam contando a verdade sobre de onde eles vieram. Josué e os israelitas não pediram ajuda a Yahweh para tomar uma decisão. Em vez disso, Josué e os israelitas fizeram uma aliança de paz com os gibeonitas. Os israelitas prometeram manter os gibeonitas seguros e deixá-los viver. Os líderes de Israel fizeram um juramento, ou fizeram uma promessa solene, para garantir a aliança. O povo de Israel estava fazendo uma promessa absoluta para manter o povo de Gibeão seguro, e se Israel não mantivesse a promessa, Yahweh poderia punir Israel. Seria uma desgraça se Israel “quebrasse” o juramento.</w:t>
      </w:r>
    </w:p>
    <w:p>
      <w:pPr/>
      <w:r>
        <w:rPr>
          <w:lang w:val="pt_PT" w:bidi="pt_PT"/>
        </w:rPr>
      </w:r>
      <w:r>
        <w:rPr>
          <w:lang w:val="pt_PT" w:bidi="pt_PT"/>
        </w:rPr>
        <w:t>Parem aqui e discutam essas perguntas em grupo: contem uma história sobre uma vez em que alguém tomou uma decisão importante com base em informações que não eram verdadeiras. Pause este áudio aqui.</w:t>
      </w:r>
    </w:p>
    <w:p>
      <w:pPr/>
      <w:r>
        <w:rPr>
          <w:lang w:val="pt_PT" w:bidi="pt_PT"/>
        </w:rPr>
      </w:r>
      <w:r>
        <w:rPr>
          <w:lang w:val="pt_PT" w:bidi="pt_PT"/>
        </w:rPr>
        <w:t>Parem aqui e contem outra história sobre uma vez que dois grupos em sua comunidade fizeram um acordo de paz.</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9.1–15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todos os reis a oeste do Rio Jordão ouvem sobre como Josué levou os israelitas a derrotar as cidades de Jericó e Ai. Os reis decidem se unir e lutar como um só exército contra Josué e os israelitas.</w:t>
      </w:r>
    </w:p>
    <w:p>
      <w:pPr/>
      <w:r>
        <w:rPr>
          <w:lang w:val="pt_PT" w:bidi="pt_PT"/>
        </w:rPr>
      </w:r>
      <w:r>
        <w:rPr>
          <w:b/>
          <w:lang w:val="pt_PT" w:bidi="pt_PT"/>
        </w:rPr>
        <w:t>Na segunda cena:</w:t>
      </w:r>
      <w:r>
        <w:rPr>
          <w:lang w:val="pt_PT" w:bidi="pt_PT"/>
        </w:rPr>
        <w:t xml:space="preserve"> o povo da cidade de Gibeão, que pertencem à tribo hivita, decide que não quer lutar. Em vez disso, eles querem fazer uma aliança de paz com Josué. Eles sabem que Yahweh ordenou que os israelitas conquistassem todas as tribos em Canaã, então eles planejam enganar Josué e Israel alegando que são de uma terra distante.</w:t>
      </w:r>
    </w:p>
    <w:p>
      <w:pPr/>
      <w:r>
        <w:rPr>
          <w:lang w:val="pt_PT" w:bidi="pt_PT"/>
        </w:rPr>
      </w:r>
      <w:r>
        <w:rPr>
          <w:b/>
          <w:lang w:val="pt_PT" w:bidi="pt_PT"/>
        </w:rPr>
        <w:t>Na terceira cena:</w:t>
      </w:r>
      <w:r>
        <w:rPr>
          <w:lang w:val="pt_PT" w:bidi="pt_PT"/>
        </w:rPr>
        <w:t xml:space="preserve"> um pequeno grupo de pessoas de Gibeão viaja até Josué em Gilgal e eles pedem para fazer uma aliança. Eles carregam pão seco e quebradiço e odres rasgados, e suas roupas estão desgastadas. Eles parecem ter viajado uma longa distância. Josué e os israelitas não perguntam a Yahweh o que fazer. Em vez disso, os israelitas fazem uma aliança e promessa de proteger o povo de Gibeão e mantê-los seguros.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Reis de Canaã</w:t>
      </w:r>
    </w:p>
    <w:p>
      <w:pPr>
        <w:pStyle w:val="ListBullet"/>
        <w:spacing w:line="240" w:lineRule="auto"/>
        <w:ind w:left="720"/>
      </w:pPr>
      <w:r>
        <w:rPr>
          <w:lang w:val="pt_PT" w:bidi="pt_PT"/>
        </w:rPr>
      </w:r>
      <w:r>
        <w:rPr>
          <w:lang w:val="pt_PT" w:bidi="pt_PT"/>
        </w:rPr>
        <w:t>Hivitas que são de Gibeão</w:t>
      </w:r>
    </w:p>
    <w:p>
      <w:pPr>
        <w:pStyle w:val="ListBullet"/>
        <w:spacing w:line="240" w:lineRule="auto"/>
        <w:ind w:left="720"/>
      </w:pPr>
      <w:r>
        <w:rPr>
          <w:lang w:val="pt_PT" w:bidi="pt_PT"/>
        </w:rPr>
      </w:r>
      <w:r>
        <w:rPr>
          <w:lang w:val="pt_PT" w:bidi="pt_PT"/>
        </w:rPr>
        <w:t>Pequeno grupo de pessoas de Gibeão que viajam para Gilgal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E israelitas, incluindo líderes</w:t>
      </w:r>
    </w:p>
    <w:p>
      <w:pPr/>
      <w:r>
        <w:rPr>
          <w:lang w:val="pt_PT" w:bidi="pt_PT"/>
        </w:rPr>
      </w:r>
      <w:r>
        <w:rPr>
          <w:lang w:val="pt_PT" w:bidi="pt_PT"/>
        </w:rPr>
        <w:t>Em grupo, prestem atenção às partes do cenário da passagem:</w:t>
      </w:r>
    </w:p>
    <w:p>
      <w:pPr/>
      <w:r>
        <w:rPr>
          <w:lang w:val="pt_PT" w:bidi="pt_PT"/>
        </w:rPr>
      </w:r>
      <w:r>
        <w:rPr>
          <w:lang w:val="pt_PT" w:bidi="pt_PT"/>
        </w:rPr>
        <w:t>Na cena um, Josué e os israelitas estão acampados em Gilgal. Esse provavelmente é o mesmo lugar perto de Jericó onde os israelitas montaram seu primeiro acampamento depois que cruzaram o Rio Jordão para Canaã, a terra que Yahweh prometeu a eles. Todos os reis em Canaã além do Rio Jordão, ou a oeste do Rio Jordão, ouvem sobre como Josué e os israelitas conquistaram Jericó e Ai. Esses reis em Canaã incluem os reis dos hititas, amorreus, cananeus, perizeus, heveus e jebuseus. Essas tribos vivem nas colinas e no sopé da parte central de Canaã, ao longo da costa do mar Mediterrâneo, e tão ao norte quanto as montanhas do Líbano.</w:t>
      </w:r>
    </w:p>
    <w:p>
      <w:pPr/>
      <w:r>
        <w:rPr>
          <w:lang w:val="pt_PT" w:bidi="pt_PT"/>
        </w:rPr>
      </w:r>
      <w:r>
        <w:rPr>
          <w:lang w:val="pt_PT" w:bidi="pt_PT"/>
        </w:rPr>
        <w:t>Parem aqui e discutam em grupo: olhem para o mapa novamente e vejam onde cada região está em Canaã. Aqui, a descrição da geografia de Canaã se move do leste para o oeste. Pensem em como vocês descrevem as regiões de seu país ou território. Como vocês ordenariam as regiões geográficas da área em sua cultura quando vocês estão descrevendo? Pause este áudio aqui.</w:t>
      </w:r>
    </w:p>
    <w:p>
      <w:pPr/>
      <w:r>
        <w:rPr>
          <w:lang w:val="pt_PT" w:bidi="pt_PT"/>
        </w:rPr>
      </w:r>
      <w:r>
        <w:rPr>
          <w:lang w:val="pt_PT" w:bidi="pt_PT"/>
        </w:rPr>
        <w:t>Antes dos israelitas entrarem na terra que Yahweh prometeu a eles, Yahweh havia dito a Josué e aos israelitas para destruir completamente todo o povo que vivia em Canaã, porque Yahweh estava pronto para punir o pecado dos cananeus. Yahweh queria dizer que o povo de Israel deveria conquistar as tribos cananeias que não escolheram se converter e seguir Yahweh. Yahweh não queria que cada uma das pessoas em cada tribo fosse morta. Yahweh não permitiu que Israel fizesse alianças ou tratados de paz com ninguém que vivia em Canaã. Os reis sabiam que Yahweh havia ordenado que Josué e os israelitas conquistassem e destruíssem todos os reis e cidades em Canaã. Os reis decidem trabalhar juntos para lutar contra Josué e Israel.</w:t>
      </w:r>
    </w:p>
    <w:p>
      <w:pPr/>
      <w:r>
        <w:rPr>
          <w:lang w:val="pt_PT" w:bidi="pt_PT"/>
        </w:rPr>
      </w:r>
      <w:r>
        <w:rPr>
          <w:lang w:val="pt_PT" w:bidi="pt_PT"/>
        </w:rPr>
        <w:t>Parem aqui e discutam: contem uma história sobre como as pessoas em sua cultura respondem quando se sentem ameaçadas por um exército ou país adversário. Quais palavras ou ações as pessoas usam para mostrar como se sentem? Pause o áudio aqui.</w:t>
      </w:r>
    </w:p>
    <w:p>
      <w:pPr/>
      <w:r>
        <w:rPr>
          <w:lang w:val="pt_PT" w:bidi="pt_PT"/>
        </w:rPr>
      </w:r>
      <w:r>
        <w:rPr>
          <w:lang w:val="pt_PT" w:bidi="pt_PT"/>
        </w:rPr>
        <w:t>Na cena dois, as pessoas que vivem na cidade de Gibeão também ouvem sobre como Josué e os israelitas começaram a conquistar Canaã. Essas pessoas são de Gibeão, mas elas também são parte do povo hivita, então elas são chamadas de gibeonitas ou hivitas. Gibeão fica a apenas alguns quilômetros de onde os israelitas estão acampados. Em vez de lutar contra Israel, o povo de Gibeão quer fazer uma aliança de paz com Israel. Uma aliança é uma promessa entre dois grupos ou indivíduos. Os gibeonitas sabem que Yahweh não permitirá que os israelitas façam uma aliança com eles porque os gibeonitas vivem em Canaã, então eles decidem enganar os israelitas alegando que são de uma terra distante. Eles enviam um pequeno grupo de pessoas para representar todo o povo gibeonita. Essas pessoas levam uma mensagem aos israelitas.</w:t>
      </w:r>
    </w:p>
    <w:p>
      <w:pPr/>
      <w:r>
        <w:rPr>
          <w:lang w:val="pt_PT" w:bidi="pt_PT"/>
        </w:rPr>
      </w:r>
      <w:r>
        <w:rPr>
          <w:lang w:val="pt_PT" w:bidi="pt_PT"/>
        </w:rPr>
        <w:t>Parem aqui e discutam em grupo: como sua cultura descreve as pessoas que vão entregar uma mensagem a uma pessoa ou pessoas que representam um grupo? Pause este áudio aqui.</w:t>
      </w:r>
    </w:p>
    <w:p>
      <w:pPr/>
      <w:r>
        <w:rPr>
          <w:lang w:val="pt_PT" w:bidi="pt_PT"/>
        </w:rPr>
      </w:r>
      <w:r>
        <w:rPr>
          <w:lang w:val="pt_PT" w:bidi="pt_PT"/>
        </w:rPr>
        <w:t>Essas pessoas gibeonitas vestiram roupas e sandálias rasgadas e desgastadas. Eles colocam pão seco quebradiço em sacos velhos e carregam recipientes que foram rasgados e remendados. Odres de vinho são garrafas feitas de pele de animal. O pequeno grupo de gibeonitas carrega todas as suas provisões nos burros, que são animais grandes o suficiente para carregar cargas pesadas. Todas essas coisas fazem o pequeno grupo de gibeonitas parecer que eles estão viajando por muitos dias de um país distante.</w:t>
      </w:r>
    </w:p>
    <w:p>
      <w:pPr/>
      <w:r>
        <w:rPr>
          <w:lang w:val="pt_PT" w:bidi="pt_PT"/>
        </w:rPr>
      </w:r>
      <w:r>
        <w:rPr>
          <w:lang w:val="pt_PT" w:bidi="pt_PT"/>
        </w:rPr>
        <w:t>Na cena três, o pequeno grupo de gibeonitas chega a Gilgal e diz a Josué que vieram de uma terra distante e querem fazer uma aliança com Israel. Mas os israelitas não confiam no que os gibeonitas alegam. Os israelitas dizem: “Como saberemos que vocês não vivem nas proximidades? Não podemos fazer um tratado com vocês se vocês vivem nas proximidades”. Os gibeonitas respondem: “Somos seus servos”. Os gibeonitas dizem isso para mostrar que respeitam os israelitas e estão dispostos a obedecê-los. Mais uma vez, Josué exige saber quem são os gibeonitas e de onde eles vieram. Desta vez, os gibeonitas dizem que eles vieram de um país distante e ouviram falar do “grande nome de Yahweh, seu Deus”. Isso significa que os gibeonitas haviam ouvido sobre a fama de Yahweh e todas as grandes coisas que Yahweh havia feito no Egito. Eles também ouviram sobre o que Yahweh fez com os dois reis amorreus, Seom e Ogue, no lado leste do Rio Jordão.</w:t>
      </w:r>
    </w:p>
    <w:p>
      <w:pPr/>
      <w:r>
        <w:rPr>
          <w:lang w:val="pt_PT" w:bidi="pt_PT"/>
        </w:rPr>
      </w:r>
      <w:r>
        <w:rPr>
          <w:lang w:val="pt_PT" w:bidi="pt_PT"/>
        </w:rPr>
        <w:t>Parem aqui e discutam em grupo: os gibeonitas disseram aos israelitas como eles haviam ouvido sobre Yahweh. Como as pessoas em sua cultura relatam informações que ouviram de outras pessoas? Pause este áudio aqui.</w:t>
      </w:r>
    </w:p>
    <w:p>
      <w:pPr/>
      <w:r>
        <w:rPr>
          <w:lang w:val="pt_PT" w:bidi="pt_PT"/>
        </w:rPr>
      </w:r>
      <w:r>
        <w:rPr>
          <w:lang w:val="pt_PT" w:bidi="pt_PT"/>
        </w:rPr>
        <w:t>Quando os anciãos e o povo do país dos gibeonitas ouviram sobre Yahweh, eles enviaram o pequeno grupo de gibeonitas para fazer uma aliança com Israel. Como prova de sua longa jornada, os gibeonitas insistem que os israelitas olhem para o pão que lhes resta para comer. Os gibeonitas dizem que o pão estava quente e fresco quando eles deixaram seu lar, mas agora está seco e quebradiço. Os odres deles agora estão rasgados. Suas roupas e sandálias estão desgastadas da longa jornada. Os israelitas examinam os alimentos e decidem fazer uma aliança com o povo de Gibeão. Talvez os israelitas tenham comido parte do pão, mas, de qualquer forma, eles o examinaram cuidadosamente. Josué e os israelitas não pedem ajuda a Yahweh para tomar essa decisão. Yahweh geralmente guia os israelitas dando suas instruções ao sumo sacerdote, mas desta vez Josué e os israelitas não pedem a Yahweh que os guie para a melhor escolha. Josué e os israelitas fazem uma aliança com os gibeonitas e prometem manter os gibeonitas seguros e deixá-los viver. Os líderes da comunidade de Israel selam, ou garantem, a aliança com um juramento vinculante.</w:t>
      </w:r>
    </w:p>
    <w:p>
      <w:pPr/>
      <w:r>
        <w:rPr>
          <w:lang w:val="pt_PT" w:bidi="pt_PT"/>
        </w:rPr>
      </w:r>
      <w:r>
        <w:rPr>
          <w:lang w:val="pt_PT" w:bidi="pt_PT"/>
        </w:rPr>
        <w:t>Parem aqui e discutam: contem uma história sobre alguém tentando convencer outra pessoa contando uma mentira. Como eles os convencem? Que palavras ou tons de voz eles usam?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9.1–15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Reis de Canaã</w:t>
      </w:r>
    </w:p>
    <w:p>
      <w:pPr>
        <w:pStyle w:val="ListBullet"/>
        <w:spacing w:line="240" w:lineRule="auto"/>
        <w:ind w:left="720"/>
      </w:pPr>
      <w:r>
        <w:rPr>
          <w:lang w:val="pt_PT" w:bidi="pt_PT"/>
        </w:rPr>
      </w:r>
      <w:r>
        <w:rPr>
          <w:lang w:val="pt_PT" w:bidi="pt_PT"/>
        </w:rPr>
        <w:t>Heveus de Gibeão</w:t>
      </w:r>
    </w:p>
    <w:p>
      <w:pPr>
        <w:pStyle w:val="ListBullet"/>
        <w:spacing w:line="240" w:lineRule="auto"/>
        <w:ind w:left="720"/>
      </w:pPr>
      <w:r>
        <w:rPr>
          <w:lang w:val="pt_PT" w:bidi="pt_PT"/>
        </w:rPr>
      </w:r>
      <w:r>
        <w:rPr>
          <w:lang w:val="pt_PT" w:bidi="pt_PT"/>
        </w:rPr>
        <w:t>Pequeno grupo de pessoas de Gibeão que viajam para Gilgal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E israelitas, incluindo líderes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Todos os reis de Canaã a oeste do Rio Jordão ouvem sobre como Josué e os israelitas derrotaram Jericó e Ai. Os reis decidem que eles querem lutar contra os israelitas juntos como um só grande exército.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reis de Canaã: “O que vocês estão pensando ou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No entanto, o povo que vive na cidade de Gibeão, da tribo hivita, não quer lutar contra Josué e os israelitas. Em vez disso, os gibeonitas, que são parte da tribo hivita, querem fazer um tratado de paz com Josué e os israelitas. Eles sabem que Yahweh não permitirá que os israelitas façam um tratado com nenhuma tribo que viva em Canaã, então os gibeonitas decidem enganar Josué e 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gibeonitas: “O que vocês estão pensando ou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algumas pessoas de Gibeão reúnem suprimentos que fazem parecer que elas viajaram de uma terra distante. Eles colocaram pão seco e quebradiço em sacos desgastados e carregam odres de vinho rasgados e remendados. Eles vestiram roupas e sandálias que parecem velhas e desgastadas. Eles carregam os suprimentos em seus burros e viajam para Gilgal, onde Josué e os israelitas estão acampados.</w:t>
      </w:r>
    </w:p>
    <w:p>
      <w:pPr/>
      <w:r>
        <w:rPr>
          <w:lang w:val="pt_PT" w:bidi="pt_PT"/>
        </w:rPr>
      </w:r>
      <w:r>
        <w:rPr>
          <w:lang w:val="pt_PT" w:bidi="pt_PT"/>
        </w:rPr>
        <w:t>Quando eles chegam a Gilgal, o povo diz a Josué que eles viajaram de uma terra distante e querem fazer uma aliança com os israelitas. Mas os homens de Israel dizem aos gibeonitas: “Não sabemos de onde vocês vêm. Talvez vocês vivam em Canaã. Não podemos fazer um tratado com vocês”.</w:t>
      </w:r>
    </w:p>
    <w:p>
      <w:pPr/>
      <w:r>
        <w:rPr>
          <w:lang w:val="pt_PT" w:bidi="pt_PT"/>
        </w:rPr>
      </w:r>
      <w:r>
        <w:rPr>
          <w:lang w:val="pt_PT" w:bidi="pt_PT"/>
        </w:rPr>
        <w:t>Os representantes de Gibeão respondem: “Somos seus servos”.</w:t>
      </w:r>
    </w:p>
    <w:p>
      <w:pPr/>
      <w:r>
        <w:rPr>
          <w:lang w:val="pt_PT" w:bidi="pt_PT"/>
        </w:rPr>
      </w:r>
      <w:r>
        <w:rPr>
          <w:lang w:val="pt_PT" w:bidi="pt_PT"/>
        </w:rPr>
        <w:t>Então Josué pergunta novamente: “Quem são vocês e de onde vocês vêm?”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 pequeno grupo de Gibeão: “O que vocês estão pensando ou sentindo?” As pessoas podem responder coisas como:</w:t>
      </w:r>
    </w:p>
    <w:p>
      <w:pPr>
        <w:pStyle w:val="ListBullet"/>
        <w:spacing w:line="240" w:lineRule="auto"/>
        <w:ind w:left="720"/>
      </w:pPr>
      <w:r>
        <w:rPr>
          <w:lang w:val="pt_PT" w:bidi="pt_PT"/>
        </w:rPr>
      </w:r>
      <w:r>
        <w:rPr>
          <w:lang w:val="pt_PT" w:bidi="pt_PT"/>
        </w:rPr>
        <w:t>Pergunte às pessoas que interpretam os israelitas: “O que vocês estão pensando ou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pequeno grupo de gibeonitas diz a Josué que eles vieram de uma terra distante porque ouviram sobre a reputação de Yahweh e as grandes coisas que Yahweh fez no Egito. Eles ouviram como Yahweh ajudou os israelitas a derrotar os reis amorreus, Ogue e Seom. Eles dizem que, quando os anciãos da terra deles ouviram falar de Yahweh, os anciãos enviaram o pequeno grupo imediatamente para fazer uma aliança com os israelitas. O grupo de gibeonitas mostra aos israelitas seus suprimentos e diz: “Quando deixamos nossa terra, nosso pão estava quente e fresco, mas agora está seco e quebradiço. Nossos odres estavam novos e cheios, e agora eles estão rachados e vazios. Nossas roupas e sandálias estão desgastadas da longa viagem”. Os homens de Israel examinam os suprimentos, mas Josué e os israelitas não pedem a Yahweh que os ajude a tomar uma decisão. Então Josué faz uma aliança com os heveus de Gibeão, e os israelitas fazem um juramento de deixá-los viver.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pensando e sentindo?” A pessoa pode responder coisas como:</w:t>
      </w:r>
    </w:p>
    <w:p>
      <w:pPr>
        <w:pStyle w:val="ListBullet"/>
        <w:spacing w:line="240" w:lineRule="auto"/>
        <w:ind w:left="720"/>
      </w:pPr>
      <w:r>
        <w:rPr>
          <w:lang w:val="pt_PT" w:bidi="pt_PT"/>
        </w:rPr>
      </w:r>
      <w:r>
        <w:rPr>
          <w:lang w:val="pt_PT" w:bidi="pt_PT"/>
        </w:rPr>
        <w:t>Pergunte à pessoa que interpreta Yahweh: “O que você está pensando e sentindo?”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9.1–15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Todos os reis a oeste do </w:t>
      </w:r>
      <w:r>
        <w:rPr>
          <w:b/>
          <w:lang w:val="pt_PT" w:bidi="pt_PT"/>
        </w:rPr>
        <w:t>Rio Jordão</w:t>
      </w:r>
      <w:r>
        <w:rPr>
          <w:lang w:val="pt_PT" w:bidi="pt_PT"/>
        </w:rPr>
        <w:t xml:space="preserve"> — os hititas, amorreus, cananeus, perizeus, heveus e jebuseus — referem-se aos grupos de pessoas que viviam na terra durante o tempo em que Yahweh levou Josué e os israelitas a conquistá-la. Esses povos viviam na região montanhosa, no sopé oeste e ao longo da costa do mar Mediterrâneo, ao norte para as montanhas no Líbano. O Rio Jordão é um longo rio que corre pela terra do norte ao sul. Usem a mesma palavra ou frase para Rio Jordão que vocês usaram em passagens anteriores. Para mais informações sobre o Rio </w:t>
      </w:r>
      <w:r>
        <w:rPr>
          <w:b/>
          <w:lang w:val="pt_PT" w:bidi="pt_PT"/>
        </w:rPr>
        <w:t>Jordão</w:t>
      </w:r>
      <w:r>
        <w:rPr>
          <w:lang w:val="pt_PT" w:bidi="pt_PT"/>
        </w:rPr>
        <w:t>, consultem o Glossário Mestre.</w:t>
      </w:r>
    </w:p>
    <w:p>
      <w:pPr/>
      <w:r>
        <w:rPr>
          <w:lang w:val="pt_PT" w:bidi="pt_PT"/>
        </w:rPr>
      </w:r>
      <w:r>
        <w:rPr>
          <w:lang w:val="pt_PT" w:bidi="pt_PT"/>
        </w:rPr>
        <w:t>Parem aqui em grupo e, se necessário, olhem para um mapa de Canaã que inclui onde esses povos viviam. Pause este áudio aqui.</w:t>
      </w:r>
    </w:p>
    <w:p>
      <w:pPr/>
      <w:r>
        <w:rPr>
          <w:lang w:val="pt_PT" w:bidi="pt_PT"/>
        </w:rPr>
      </w:r>
      <w:r>
        <w:rPr>
          <w:lang w:val="pt_PT" w:bidi="pt_PT"/>
        </w:rPr>
        <w:t xml:space="preserve">Os </w:t>
      </w:r>
      <w:r>
        <w:rPr>
          <w:b/>
          <w:lang w:val="pt_PT" w:bidi="pt_PT"/>
        </w:rPr>
        <w:t>reis</w:t>
      </w:r>
      <w:r>
        <w:rPr>
          <w:lang w:val="pt_PT" w:bidi="pt_PT"/>
        </w:rPr>
        <w:t xml:space="preserve"> a oeste do Rio Jordão queriam lutar juntos contra Josué e os israelitas. Um rei era alguém que governava sobre uma cidade, tribo ou território. Use a mesma palavra para rei que você usou em passagens anteriores. Para mais informações sobre </w:t>
      </w:r>
      <w:r>
        <w:rPr>
          <w:b/>
          <w:lang w:val="pt_PT" w:bidi="pt_PT"/>
        </w:rPr>
        <w:t>rei</w:t>
      </w:r>
      <w:r>
        <w:rPr>
          <w:lang w:val="pt_PT" w:bidi="pt_PT"/>
        </w:rPr>
        <w:t>, consultem o Glossário Mestre.</w:t>
      </w:r>
    </w:p>
    <w:p>
      <w:pPr/>
      <w:r>
        <w:rPr>
          <w:lang w:val="pt_PT" w:bidi="pt_PT"/>
        </w:rPr>
      </w:r>
      <w:r>
        <w:rPr>
          <w:lang w:val="pt_PT" w:bidi="pt_PT"/>
        </w:rPr>
        <w:t xml:space="preserve">As pessoas que viviam na cidade de Gibeão não desejavam lutar. Essas pessoas são chamadas de </w:t>
      </w:r>
      <w:r>
        <w:rPr>
          <w:b/>
          <w:lang w:val="pt_PT" w:bidi="pt_PT"/>
        </w:rPr>
        <w:t>gibeonitas</w:t>
      </w:r>
      <w:r>
        <w:rPr>
          <w:lang w:val="pt_PT" w:bidi="pt_PT"/>
        </w:rPr>
        <w:t xml:space="preserve"> ou </w:t>
      </w:r>
      <w:r>
        <w:rPr>
          <w:b/>
          <w:lang w:val="pt_PT" w:bidi="pt_PT"/>
        </w:rPr>
        <w:t>heveus</w:t>
      </w:r>
      <w:r>
        <w:rPr>
          <w:lang w:val="pt_PT" w:bidi="pt_PT"/>
        </w:rPr>
        <w:t xml:space="preserve"> porque elas pertenciam à tribo hivita.</w:t>
      </w:r>
    </w:p>
    <w:p>
      <w:pPr/>
      <w:r>
        <w:rPr>
          <w:lang w:val="pt_PT" w:bidi="pt_PT"/>
        </w:rPr>
      </w:r>
      <w:r>
        <w:rPr>
          <w:lang w:val="pt_PT" w:bidi="pt_PT"/>
        </w:rPr>
        <w:t xml:space="preserve">Os gibeonitas decidiram agir com astúcia, ou mentir aos israelitas. Os gibeonitas queriam enganar os israelitas fazendo com que acreditassem que Gibeão fica longe de Canaã. Para parecer que eles haviam estado em uma longa jornada, eles embalaram suprimentos que pareciam velhos. O pão deles estava seco e quebradiço, e os odres de vinho deles estavam rachados e remendados. Um odre de vinho é uma garrafa feita de pele de animal. As roupas que os gibeonitas usavam também estavam remendadas e desgastadas. Eles carregaram todos os seus suprimentos em </w:t>
      </w:r>
      <w:r>
        <w:rPr>
          <w:b/>
          <w:lang w:val="pt_PT" w:bidi="pt_PT"/>
        </w:rPr>
        <w:t>burros</w:t>
      </w:r>
      <w:r>
        <w:rPr>
          <w:lang w:val="pt_PT" w:bidi="pt_PT"/>
        </w:rPr>
        <w:t xml:space="preserve">. Um burro é um animal grande o suficiente para carregar cargas pesadas. Para mais informações sobre </w:t>
      </w:r>
      <w:r>
        <w:rPr>
          <w:b/>
          <w:lang w:val="pt_PT" w:bidi="pt_PT"/>
        </w:rPr>
        <w:t>burro</w:t>
      </w:r>
      <w:r>
        <w:rPr>
          <w:lang w:val="pt_PT" w:bidi="pt_PT"/>
        </w:rPr>
        <w:t>, consultem o Glossário Mestre.</w:t>
      </w:r>
    </w:p>
    <w:p>
      <w:pPr/>
      <w:r>
        <w:rPr>
          <w:lang w:val="pt_PT" w:bidi="pt_PT"/>
        </w:rPr>
      </w:r>
      <w:r>
        <w:rPr>
          <w:lang w:val="pt_PT" w:bidi="pt_PT"/>
        </w:rPr>
        <w:t xml:space="preserve">Parem aqui e, em grupo, olhem para uma imagem de </w:t>
      </w:r>
      <w:r>
        <w:rPr>
          <w:b/>
          <w:lang w:val="pt_PT" w:bidi="pt_PT"/>
        </w:rPr>
        <w:t>pão seco e quebradiço</w:t>
      </w:r>
      <w:r>
        <w:rPr>
          <w:lang w:val="pt_PT" w:bidi="pt_PT"/>
        </w:rPr>
        <w:t xml:space="preserve">. Olhem para uma imagem de um </w:t>
      </w:r>
      <w:r>
        <w:rPr>
          <w:b/>
          <w:lang w:val="pt_PT" w:bidi="pt_PT"/>
        </w:rPr>
        <w:t>odre de vinho</w:t>
      </w:r>
      <w:r>
        <w:rPr>
          <w:lang w:val="pt_PT" w:bidi="pt_PT"/>
        </w:rPr>
        <w:t xml:space="preserve">. Olhem para uma imagem de </w:t>
      </w:r>
      <w:r>
        <w:rPr>
          <w:b/>
          <w:lang w:val="pt_PT" w:bidi="pt_PT"/>
        </w:rPr>
        <w:t>roupas desgastadas</w:t>
      </w:r>
      <w:r>
        <w:rPr>
          <w:lang w:val="pt_PT" w:bidi="pt_PT"/>
        </w:rPr>
        <w:t xml:space="preserve"> e </w:t>
      </w:r>
      <w:r>
        <w:rPr>
          <w:b/>
          <w:lang w:val="pt_PT" w:bidi="pt_PT"/>
        </w:rPr>
        <w:t>sandálias desgastadas</w:t>
      </w:r>
      <w:r>
        <w:rPr>
          <w:lang w:val="pt_PT" w:bidi="pt_PT"/>
        </w:rPr>
        <w:t xml:space="preserve">. Olhem para uma imagem de um </w:t>
      </w:r>
      <w:r>
        <w:rPr>
          <w:b/>
          <w:lang w:val="pt_PT" w:bidi="pt_PT"/>
        </w:rPr>
        <w:t>burro</w:t>
      </w:r>
      <w:r>
        <w:rPr>
          <w:lang w:val="pt_PT" w:bidi="pt_PT"/>
        </w:rPr>
        <w:t>. Discutam como vocês chamarão cada uma dessas coisas. Pause este áudio aqui.</w:t>
      </w:r>
    </w:p>
    <w:p>
      <w:pPr/>
      <w:r>
        <w:rPr>
          <w:lang w:val="pt_PT" w:bidi="pt_PT"/>
        </w:rPr>
      </w:r>
      <w:r>
        <w:rPr>
          <w:lang w:val="pt_PT" w:bidi="pt_PT"/>
        </w:rPr>
        <w:t xml:space="preserve">Os gibeonitas viajaram para Gilgal, onde os </w:t>
      </w:r>
      <w:r>
        <w:rPr>
          <w:b/>
          <w:lang w:val="pt_PT" w:bidi="pt_PT"/>
        </w:rPr>
        <w:t>israelitas</w:t>
      </w:r>
      <w:r>
        <w:rPr>
          <w:lang w:val="pt_PT" w:bidi="pt_PT"/>
        </w:rPr>
        <w:t xml:space="preserve"> estavam acampados. Israelitas se refere às pessoas que são descendentes de Abraão. Usem a mesma palavra ou frase para "israelitas" que vocês usaram em passagens anteriores. Para mais informações sobre </w:t>
      </w:r>
      <w:r>
        <w:rPr>
          <w:b/>
          <w:lang w:val="pt_PT" w:bidi="pt_PT"/>
        </w:rPr>
        <w:t>israelitas</w:t>
      </w:r>
      <w:r>
        <w:rPr>
          <w:lang w:val="pt_PT" w:bidi="pt_PT"/>
        </w:rPr>
        <w:t>, consultem o Glossário Mestre.</w:t>
      </w:r>
    </w:p>
    <w:p>
      <w:pPr/>
      <w:r>
        <w:rPr>
          <w:lang w:val="pt_PT" w:bidi="pt_PT"/>
        </w:rPr>
      </w:r>
      <w:r>
        <w:rPr>
          <w:lang w:val="pt_PT" w:bidi="pt_PT"/>
        </w:rPr>
        <w:t xml:space="preserve">Os gibeonitas queriam fazer um tratado de paz, ou uma </w:t>
      </w:r>
      <w:r>
        <w:rPr>
          <w:b/>
          <w:lang w:val="pt_PT" w:bidi="pt_PT"/>
        </w:rPr>
        <w:t>aliança</w:t>
      </w:r>
      <w:r>
        <w:rPr>
          <w:lang w:val="pt_PT" w:bidi="pt_PT"/>
        </w:rPr>
        <w:t xml:space="preserve">, com os israelitas. Quando as pessoas fazem uma aliança umas com as outras, elas fazem uma forte promessa umas às outras que não podem quebrar. Quando as pessoas fazem uma aliança, elas dizem que querem ter um bom relacionamento umas com as outras. Os israelitas estavam prometendo que eles viveriam em harmonia, sem lutar, com os gibeonitas. Usem a mesma palavra ou frase para aliança que vocês usaram em passagens anteriores. Para obterem mais informações sobre </w:t>
      </w:r>
      <w:r>
        <w:rPr>
          <w:b/>
          <w:lang w:val="pt_PT" w:bidi="pt_PT"/>
        </w:rPr>
        <w:t>aliança</w:t>
      </w:r>
      <w:r>
        <w:rPr>
          <w:lang w:val="pt_PT" w:bidi="pt_PT"/>
        </w:rPr>
        <w:t>, consultem o Glossário Mestre.</w:t>
      </w:r>
    </w:p>
    <w:p>
      <w:pPr/>
      <w:r>
        <w:rPr>
          <w:lang w:val="pt_PT" w:bidi="pt_PT"/>
        </w:rPr>
      </w:r>
      <w:r>
        <w:rPr>
          <w:lang w:val="pt_PT" w:bidi="pt_PT"/>
        </w:rPr>
        <w:t xml:space="preserve">Pare aqui e discuta em grupo qual palavra ou frase você usará para </w:t>
      </w:r>
      <w:r>
        <w:rPr>
          <w:b/>
          <w:lang w:val="pt_PT" w:bidi="pt_PT"/>
        </w:rPr>
        <w:t>paz</w:t>
      </w:r>
      <w:r>
        <w:rPr>
          <w:lang w:val="pt_PT" w:bidi="pt_PT"/>
        </w:rPr>
        <w:t xml:space="preserve">. Se você já traduziu essa palavra em outro livro da Bíblia, use a mesma palavra aqui. Consultem o Glossário Mestre para mais informações sobre </w:t>
      </w:r>
      <w:r>
        <w:rPr>
          <w:b/>
          <w:lang w:val="pt_PT" w:bidi="pt_PT"/>
        </w:rPr>
        <w:t>paz</w:t>
      </w:r>
      <w:r>
        <w:rPr>
          <w:lang w:val="pt_PT" w:bidi="pt_PT"/>
        </w:rPr>
        <w:t>. Pause este áudio aqui.</w:t>
      </w:r>
    </w:p>
    <w:p>
      <w:pPr/>
      <w:r>
        <w:rPr>
          <w:lang w:val="pt_PT" w:bidi="pt_PT"/>
        </w:rPr>
      </w:r>
      <w:r>
        <w:rPr>
          <w:lang w:val="pt_PT" w:bidi="pt_PT"/>
        </w:rPr>
        <w:t xml:space="preserve">No início, Josué e os israelitas não acreditavam que os gibeonitas estavam contando a verdade. Mas quando Josué questionou os gibeonitas sobre onde eles viviam, eles responderam: “Somos seus servos”. Um </w:t>
      </w:r>
      <w:r>
        <w:rPr>
          <w:b/>
          <w:lang w:val="pt_PT" w:bidi="pt_PT"/>
        </w:rPr>
        <w:t>servo</w:t>
      </w:r>
      <w:r>
        <w:rPr>
          <w:lang w:val="pt_PT" w:bidi="pt_PT"/>
        </w:rPr>
        <w:t xml:space="preserve"> é um homem ou mulher que trabalha para outra pessoa. Usem a mesma palavra para servo que vocês usaram em passagens anteriores. Para mais informações sobre </w:t>
      </w:r>
      <w:r>
        <w:rPr>
          <w:b/>
          <w:lang w:val="pt_PT" w:bidi="pt_PT"/>
        </w:rPr>
        <w:t>servo</w:t>
      </w:r>
      <w:r>
        <w:rPr>
          <w:lang w:val="pt_PT" w:bidi="pt_PT"/>
        </w:rPr>
        <w:t>, consultem o Glossário Mestre.</w:t>
      </w:r>
    </w:p>
    <w:p>
      <w:pPr/>
      <w:r>
        <w:rPr>
          <w:lang w:val="pt_PT" w:bidi="pt_PT"/>
        </w:rPr>
      </w:r>
      <w:r>
        <w:rPr>
          <w:lang w:val="pt_PT" w:bidi="pt_PT"/>
        </w:rPr>
        <w:t xml:space="preserve">Josué perguntou aos gibeonitas novamente de onde eles viajaram, e eles disseram a ele que ouviram sobre </w:t>
      </w:r>
      <w:r>
        <w:rPr>
          <w:b/>
          <w:lang w:val="pt_PT" w:bidi="pt_PT"/>
        </w:rPr>
        <w:t>Yahweh</w:t>
      </w:r>
      <w:r>
        <w:rPr>
          <w:lang w:val="pt_PT" w:bidi="pt_PT"/>
        </w:rPr>
        <w:t xml:space="preserve">, o </w:t>
      </w:r>
      <w:r>
        <w:rPr>
          <w:b/>
          <w:lang w:val="pt_PT" w:bidi="pt_PT"/>
        </w:rPr>
        <w:t>Deus</w:t>
      </w:r>
      <w:r>
        <w:rPr>
          <w:lang w:val="pt_PT" w:bidi="pt_PT"/>
        </w:rPr>
        <w:t xml:space="preserve"> dos israelitas, na terra deles. Yahweh é o nome próprio de Deus e Deus é a maneira geral de falar sobre um deus. Usem a mesma palavra ou frase para Yahweh, e a mesma palavra geral para Deus, que vocês usaram em passagens anteriores. Para mais informações sobre </w:t>
      </w:r>
      <w:r>
        <w:rPr>
          <w:b/>
          <w:lang w:val="pt_PT" w:bidi="pt_PT"/>
        </w:rPr>
        <w:t>Yahweh</w:t>
      </w:r>
      <w:r>
        <w:rPr>
          <w:lang w:val="pt_PT" w:bidi="pt_PT"/>
        </w:rPr>
        <w:t xml:space="preserve"> e sobre </w:t>
      </w:r>
      <w:r>
        <w:rPr>
          <w:b/>
          <w:lang w:val="pt_PT" w:bidi="pt_PT"/>
        </w:rPr>
        <w:t>Deus</w:t>
      </w:r>
      <w:r>
        <w:rPr>
          <w:lang w:val="pt_PT" w:bidi="pt_PT"/>
        </w:rPr>
        <w:t>, consultem o Glossário Mestre.</w:t>
      </w:r>
    </w:p>
    <w:p>
      <w:pPr/>
      <w:r>
        <w:rPr>
          <w:lang w:val="pt_PT" w:bidi="pt_PT"/>
        </w:rPr>
      </w:r>
      <w:r>
        <w:rPr>
          <w:lang w:val="pt_PT" w:bidi="pt_PT"/>
        </w:rPr>
        <w:t xml:space="preserve">Quando os anciãos da cidade de Gibeão ouviram sobre Yahweh, eles enviaram um pequeno grupo para fazer uma aliança com os israelitas. Um </w:t>
      </w:r>
      <w:r>
        <w:rPr>
          <w:b/>
          <w:lang w:val="pt_PT" w:bidi="pt_PT"/>
        </w:rPr>
        <w:t>ancião</w:t>
      </w:r>
      <w:r>
        <w:rPr>
          <w:lang w:val="pt_PT" w:bidi="pt_PT"/>
        </w:rPr>
        <w:t xml:space="preserve"> é uma pessoa com autoridade em uma comunidade. Um grupo de anciãos se reuniria para tomar decisões sobre os assuntos da comunidade. Usem a mesma palavra para ancião que vocês usaram em passagens anteriores. Para mais informações sobre </w:t>
      </w:r>
      <w:r>
        <w:rPr>
          <w:b/>
          <w:lang w:val="pt_PT" w:bidi="pt_PT"/>
        </w:rPr>
        <w:t>anciãos</w:t>
      </w:r>
      <w:r>
        <w:rPr>
          <w:lang w:val="pt_PT" w:bidi="pt_PT"/>
        </w:rPr>
        <w:t>, consultem o Glossário Mestre.</w:t>
      </w:r>
    </w:p>
    <w:p>
      <w:pPr/>
      <w:r>
        <w:rPr>
          <w:lang w:val="pt_PT" w:bidi="pt_PT"/>
        </w:rPr>
      </w:r>
      <w:r>
        <w:rPr>
          <w:lang w:val="pt_PT" w:bidi="pt_PT"/>
        </w:rPr>
        <w:t xml:space="preserve">Os líderes da comunidade de israelitas selaram a aliança com um </w:t>
      </w:r>
      <w:r>
        <w:rPr>
          <w:b/>
          <w:lang w:val="pt_PT" w:bidi="pt_PT"/>
        </w:rPr>
        <w:t>juramento</w:t>
      </w:r>
      <w:r>
        <w:rPr>
          <w:lang w:val="pt_PT" w:bidi="pt_PT"/>
        </w:rPr>
        <w:t xml:space="preserve">. Quando as pessoas fazem uma aliança umas com as outras, elas podem fazer um juramento para tornar a promessa mais séria. Quando alguém faz um juramento, ele está dizendo: “Manterei absolutamente minha promessa. Se eu não o fizer, Deus pode me punir”. Usem a mesma palavra para juramento que vocês usaram em passagens anteriores. Para mais informações sobre </w:t>
      </w:r>
      <w:r>
        <w:rPr>
          <w:b/>
          <w:lang w:val="pt_PT" w:bidi="pt_PT"/>
        </w:rPr>
        <w:t>juramento</w:t>
      </w:r>
      <w:r>
        <w:rPr>
          <w:lang w:val="pt_PT" w:bidi="pt_PT"/>
        </w:rPr>
        <w:t>, consultem o Glossário Mestre.</w:t>
      </w:r>
    </w:p>
    <w:p>
      <w:pPr/>
      <w:r>
        <w:rPr>
          <w:lang w:val="pt_PT" w:bidi="pt_PT"/>
        </w:rPr>
      </w:r>
      <w:r>
        <w:rPr>
          <w:lang w:val="pt_PT" w:bidi="pt_PT"/>
        </w:rPr>
        <w:t xml:space="preserve">Parem aqui e discutam qual palavra vocês usarão para </w:t>
      </w:r>
      <w:r>
        <w:rPr>
          <w:b/>
          <w:lang w:val="pt_PT" w:bidi="pt_PT"/>
        </w:rPr>
        <w:t>comunidade de Israel</w:t>
      </w:r>
      <w:r>
        <w:rPr>
          <w:lang w:val="pt_PT" w:bidi="pt_PT"/>
        </w:rPr>
        <w:t>. A comunidade, ou congregação, de Israel se refere a todo o grupo de povo israelita. Se vocês traduziram essa palavra em um livro anterior da Bíblia, usem a mesma palavra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9:16–27</w:t>
      </w:r>
      <w:r>
        <w:rPr>
          <w:lang w:val="pt_PT" w:bidi="pt_PT"/>
        </w:rPr>
      </w:r>
    </w:p>
    <w:p>
      <w:pPr>
        <w:pStyle w:val="Heading3"/>
      </w:pPr>
      <w:r>
        <w:rPr>
          <w:lang w:val="pt_PT" w:bidi="pt_PT"/>
        </w:rPr>
        <w:t>Ouvir e Sentir</w:t>
      </w:r>
    </w:p>
    <w:p>
      <w:pPr/>
      <w:r>
        <w:rPr>
          <w:lang w:val="pt_PT" w:bidi="pt_PT"/>
        </w:rPr>
      </w:r>
      <w:r>
        <w:rPr>
          <w:lang w:val="pt_PT" w:bidi="pt_PT"/>
        </w:rPr>
        <w:t>Nesta etapa, ouçam Josué 9.16–27 e guardem em seus corações.</w:t>
      </w:r>
    </w:p>
    <w:p>
      <w:pPr/>
      <w:r>
        <w:rPr>
          <w:lang w:val="pt_PT" w:bidi="pt_PT"/>
        </w:rPr>
      </w:r>
      <w:r>
        <w:rPr>
          <w:lang w:val="pt_PT" w:bidi="pt_PT"/>
        </w:rPr>
        <w:t>Ouçam uma versão em áudio de Josué 9.16–27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9.16–27 na tradução mais fácil de entender.</w:t>
      </w:r>
    </w:p>
    <w:p>
      <w:pPr/>
      <w:r>
        <w:rPr>
          <w:lang w:val="pt_PT" w:bidi="pt_PT"/>
        </w:rPr>
      </w:r>
      <w:r>
        <w:rPr>
          <w:lang w:val="pt_PT" w:bidi="pt_PT"/>
        </w:rPr>
        <w:t>Na passagem anterior, os israelitas estavam acampados em Gilgal. Algumas pessoas de Gibeão vieram a Josué e aos israelitas e alegaram ser de uma terra distante. Eles mostraram aos israelitas pão seco e quebradiço e eles usavam roupas desgastadas. Os gibeonitas se ofereceram para ser servos dos israelitas. Josué e os israelitas não pediram orientação a Yahweh. Em vez disso, eles fizeram uma aliança com os gibeonitas e prometeram deixá-los viver.</w:t>
      </w:r>
    </w:p>
    <w:p>
      <w:pPr/>
      <w:r>
        <w:rPr>
          <w:lang w:val="pt_PT" w:bidi="pt_PT"/>
        </w:rPr>
      </w:r>
      <w:r>
        <w:rPr>
          <w:lang w:val="pt_PT" w:bidi="pt_PT"/>
        </w:rPr>
        <w:t>Três dias depois que os israelitas e gibeonitas fizeram uma aliança juntos, os israelitas descobriram que os gibeonitas viviam perto dos israelitas. Não sabemos como os israelitas descobriram isso. Talvez os israelitas estivessem viajando pela terra e por acaso chegaram ao lugar onde os gibeonitas viviam, ou talvez alguém tenha dito aos israelitas onde os gibeonitas viviam e então os israelitas viajaram para as suas cidades. Sabemos que, dentro de três dias, toda a comunidade de Israel veio a Gibeão. Os gibeonitas viviam em quatro cidades: Gibeão, Cefira, Beerote e Quiriate-Jearim. Essas cidades ficavam próximas umas das outras.</w:t>
      </w:r>
    </w:p>
    <w:p>
      <w:pPr/>
      <w:r>
        <w:rPr>
          <w:lang w:val="pt_PT" w:bidi="pt_PT"/>
        </w:rPr>
      </w:r>
      <w:r>
        <w:rPr>
          <w:lang w:val="pt_PT" w:bidi="pt_PT"/>
        </w:rPr>
        <w:t>Parem aqui e olhem para um mapa que mostra Gilgal, Gibeão, Cefira, Beerote e Quiriate-Jearim. Pause este áudio aqui.</w:t>
      </w:r>
    </w:p>
    <w:p>
      <w:pPr/>
      <w:r>
        <w:rPr>
          <w:lang w:val="pt_PT" w:bidi="pt_PT"/>
        </w:rPr>
      </w:r>
      <w:r>
        <w:rPr>
          <w:lang w:val="pt_PT" w:bidi="pt_PT"/>
        </w:rPr>
        <w:t>A comunidade de Israel murmurou contra os líderes de Israel. O povo estava chateado por causa da situação que os líderes haviam causado. O povo israelita acreditava que Yahweh puniria os israelitas se eles não matassem os gibeonitas como Yahweh havia ordenado. Mas agora, por causa da aliança, ou tratado de paz, que os líderes de Israel haviam feito com os gibeonitas, Yahweh também poderia punir os israelitas se eles matassem os gibeonitas. Os líderes de Israel sabiam que não poderiam quebrar o juramento que haviam feito em nome de Yahweh, mesmo que eles tivessem feito o juramento com base em informações falsas. Então, em vez de matar os gibeonitas, os líderes israelitas decidiram fazer dos gibeonitas servos que cortariam madeira e carregariam água para os israelitas.</w:t>
      </w:r>
    </w:p>
    <w:p>
      <w:pPr/>
      <w:r>
        <w:rPr>
          <w:lang w:val="pt_PT" w:bidi="pt_PT"/>
        </w:rPr>
      </w:r>
      <w:r>
        <w:rPr>
          <w:lang w:val="pt_PT" w:bidi="pt_PT"/>
        </w:rPr>
        <w:t>Parem aqui e discutam essa pergunta em grupo: contem uma história sobre uma vez em que uma pessoa, ou um pequeno grupo de pessoas, tomou uma decisão que afetou um grupo maior de pessoas. Pause este áudio aqui.</w:t>
      </w:r>
    </w:p>
    <w:p>
      <w:pPr/>
      <w:r>
        <w:rPr>
          <w:lang w:val="pt_PT" w:bidi="pt_PT"/>
        </w:rPr>
      </w:r>
      <w:r>
        <w:rPr>
          <w:lang w:val="pt_PT" w:bidi="pt_PT"/>
        </w:rPr>
        <w:t>Então Josué fez com que alguém trouxesse os gibeonitas até ele. Josué perguntou aos gibeonitas por que eles enganaram os israelitas dizendo que vieram de uma terra distante quando na verdade viviam tão perto. Josué disse aos gibeonitas que, como eles mentiram, Yahweh os amaldiçoou para serem apenas escravos que cortariam madeira e carregariam água para a casa de Deus e a comunidade de Israel. Os gibeonitas ajudariam os israelitas com a madeira e a água que eles precisam para adoração no tabernáculo, ou lugar de adoração a Yahweh.</w:t>
      </w:r>
    </w:p>
    <w:p>
      <w:pPr/>
      <w:r>
        <w:rPr>
          <w:lang w:val="pt_PT" w:bidi="pt_PT"/>
        </w:rPr>
      </w:r>
      <w:r>
        <w:rPr>
          <w:lang w:val="pt_PT" w:bidi="pt_PT"/>
        </w:rPr>
        <w:t>Parem aqui e olhem para uma imagem de uma pessoa cortando madeira e uma pessoa carregando água. Pause este áudio aqui.</w:t>
      </w:r>
    </w:p>
    <w:p>
      <w:pPr/>
      <w:r>
        <w:rPr>
          <w:lang w:val="pt_PT" w:bidi="pt_PT"/>
        </w:rPr>
      </w:r>
      <w:r>
        <w:rPr>
          <w:lang w:val="pt_PT" w:bidi="pt_PT"/>
        </w:rPr>
        <w:t>Os gibeonitas responderam a Josué e disseram que eles sabiam claramente que Yahweh havia ordenado que o servo de Yahweh Moisés conquistasse a terra e destruísse o povo que vivia na terra. Os gibeonitas estavam com muito medo dos israelitas e mentiram para permanecer vivos. Os gibeonitas admitiram que Josué e os israelitas são mais poderosos do que os gibeonitas, e eles disseram a Josué para fazer com os gibeonitas o que Josué acreditava ser certo.</w:t>
      </w:r>
    </w:p>
    <w:p>
      <w:pPr/>
      <w:r>
        <w:rPr>
          <w:lang w:val="pt_PT" w:bidi="pt_PT"/>
        </w:rPr>
      </w:r>
      <w:r>
        <w:rPr>
          <w:lang w:val="pt_PT" w:bidi="pt_PT"/>
        </w:rPr>
        <w:t>Parem aqui e discutam essa pergunta em grupo: contem uma história sobre uma vez em que alguém contou a verdade, mesmo quando causou dano. Ou, contem uma história sobre uma vez em que alguém não contou a verdade para que ele não causasse danos. Qual a importância de contar a verdade, mesmo quando isso pode causar danos? Pause este áudio aqui.</w:t>
      </w:r>
    </w:p>
    <w:p>
      <w:pPr/>
      <w:r>
        <w:rPr>
          <w:lang w:val="pt_PT" w:bidi="pt_PT"/>
        </w:rPr>
      </w:r>
      <w:r>
        <w:rPr>
          <w:lang w:val="pt_PT" w:bidi="pt_PT"/>
        </w:rPr>
        <w:t>Josué salvou os gibeonitas dos israelitas que queriam destruí-los. A partir daquele dia em diante, Josué fez os gibeonitas trabalharem no tabernáculo, o lugar de adoração a Yahweh. O tabernáculo se movia de um lugar para outro, e Yahweh mostraria aos israelitas onde Yahweh queria que eles montassem o tabernáculo de cada vez. Os gibeonitas cortariam madeira e carregariam água para que os israelitas pudessem fazer os sacrifícios que Yahweh pediu a eles que fizessem no tabernáculo. Os gibeonitas continuam a servir “até este dia” em qualquer lugar que Yahweh decida que o altar, ou lugar de adoração, estará.</w:t>
      </w:r>
    </w:p>
    <w:p>
      <w:pPr/>
      <w:r>
        <w:rPr>
          <w:lang w:val="pt_PT" w:bidi="pt_PT"/>
        </w:rPr>
      </w:r>
      <w:r>
        <w:rPr>
          <w:lang w:val="pt_PT" w:bidi="pt_PT"/>
        </w:rPr>
        <w:t>Parem aqui e, em grupo, olhem para uma imagem do altar de Yahweh.</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9.16–27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três dias depois de fazer uma aliança com os gibeonitas, os israelitas descobrem que os gibeonitas vivem perto como vizinhos. Toda a comunidade israelita viaja para as cidades gibeonitas. O povo israelita quer matar os gibeonitas como Yahweh havia ordenado originalmente, mas os israelitas não têm permissão para matar os gibeonitas porque os líderes israelitas haviam feito um forte juramento diante de Yahweh de não ferir os gibeonitas.</w:t>
      </w:r>
    </w:p>
    <w:p>
      <w:pPr/>
      <w:r>
        <w:rPr>
          <w:lang w:val="pt_PT" w:bidi="pt_PT"/>
        </w:rPr>
      </w:r>
      <w:r>
        <w:rPr>
          <w:b/>
          <w:lang w:val="pt_PT" w:bidi="pt_PT"/>
        </w:rPr>
        <w:t>Na segunda cena:</w:t>
      </w:r>
      <w:r>
        <w:rPr>
          <w:lang w:val="pt_PT" w:bidi="pt_PT"/>
        </w:rPr>
        <w:t xml:space="preserve"> o povo de Israel murmura contra seus líderes. O povo quer matar os gibeonitas para obedecer ao mandamento de Yahweh de destruir quaisquer habitantes na terra. Mas os líderes lembram ao povo que os líderes fizeram um forte juramento diante de Yahweh, e se eles quebrarem esse juramento, Yahweh ficará muito irado. Os líderes acreditam que os gibeonitas devem se tornar escravos dos israelitas cortando madeira e carregando água para a comunidade.</w:t>
      </w:r>
    </w:p>
    <w:p>
      <w:pPr/>
      <w:r>
        <w:rPr>
          <w:lang w:val="pt_PT" w:bidi="pt_PT"/>
        </w:rPr>
      </w:r>
      <w:r>
        <w:rPr>
          <w:b/>
          <w:lang w:val="pt_PT" w:bidi="pt_PT"/>
        </w:rPr>
        <w:t>Na terceira cena:</w:t>
      </w:r>
      <w:r>
        <w:rPr>
          <w:lang w:val="pt_PT" w:bidi="pt_PT"/>
        </w:rPr>
        <w:t xml:space="preserve"> Josué chama os gibeonitas e pergunta por que eles mentiram sobre viver longe quando vivem perto dos israelitas. Os gibeonitas respondem que eles sabiam que Yahweh havia ordenado que os israelitas destruíssem todos os habitantes da terra, então eles mentiram para sobreviver. Eles concordam que Josué deve tratá-los como ele acredita ser melhor. Então Josué não permite que os israelitas matem os gibeonitas. Em vez disso, Josué os faz madeireiros e carregadores de água para o altar de Yahweh, onde quer que Yahweh escolha que ele esteja.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Comunidade de Israel, ou os israelitas</w:t>
      </w:r>
    </w:p>
    <w:p>
      <w:pPr>
        <w:pStyle w:val="ListBullet"/>
        <w:spacing w:line="240" w:lineRule="auto"/>
        <w:ind w:left="720"/>
      </w:pPr>
      <w:r>
        <w:rPr>
          <w:lang w:val="pt_PT" w:bidi="pt_PT"/>
        </w:rPr>
      </w:r>
      <w:r>
        <w:rPr>
          <w:lang w:val="pt_PT" w:bidi="pt_PT"/>
        </w:rPr>
        <w:t>Líderes israelitas</w:t>
      </w:r>
    </w:p>
    <w:p>
      <w:pPr>
        <w:pStyle w:val="ListBullet"/>
        <w:spacing w:line="240" w:lineRule="auto"/>
        <w:ind w:left="720"/>
      </w:pPr>
      <w:r>
        <w:rPr>
          <w:lang w:val="pt_PT" w:bidi="pt_PT"/>
        </w:rPr>
      </w:r>
      <w:r>
        <w:rPr>
          <w:lang w:val="pt_PT" w:bidi="pt_PT"/>
        </w:rPr>
        <w:t>Gibeonitas</w:t>
      </w:r>
    </w:p>
    <w:p>
      <w:pPr>
        <w:pStyle w:val="ListBullet"/>
        <w:spacing w:line="240" w:lineRule="auto"/>
        <w:ind w:left="720"/>
      </w:pPr>
      <w:r>
        <w:rPr>
          <w:lang w:val="pt_PT" w:bidi="pt_PT"/>
        </w:rPr>
      </w:r>
      <w:r>
        <w:rPr>
          <w:lang w:val="pt_PT" w:bidi="pt_PT"/>
        </w:rPr>
        <w:t>E Josué</w:t>
      </w:r>
    </w:p>
    <w:p>
      <w:pPr/>
      <w:r>
        <w:rPr>
          <w:lang w:val="pt_PT" w:bidi="pt_PT"/>
        </w:rPr>
      </w:r>
      <w:r>
        <w:rPr>
          <w:lang w:val="pt_PT" w:bidi="pt_PT"/>
        </w:rPr>
        <w:t>Em grupo, prestem atenção às partes do cenário da passagem:</w:t>
      </w:r>
    </w:p>
    <w:p>
      <w:pPr/>
      <w:r>
        <w:rPr>
          <w:lang w:val="pt_PT" w:bidi="pt_PT"/>
        </w:rPr>
      </w:r>
      <w:r>
        <w:rPr>
          <w:lang w:val="pt_PT" w:bidi="pt_PT"/>
        </w:rPr>
        <w:t>Os israelitas viajaram ao redor de Canaã. Três dias depois que eles fizeram uma aliança e um juramento solene com os gibeonitas, os israelitas chegaram ao território gibeonita e descobriram que os gibeonitas de fato viviam perto deles como vizinhos. Isso significa que Israel fez a aliança com Gibeão em um dia, eles viajaram no dia seguinte e no terceiro dia eles encontraram as cidades dos gibeonitas, que incluíam Gibeão, Cefira, Beerote e Quiriate-Jearim. Essas cidades ficavam a apenas cerca de 30 quilômetros de Gilgal, onde os israelitas haviam estado acampados. O povo de Israel queria matar os gibeonitas, mas eles não poderiam atacá-los porque os líderes israelitas haviam feito um juramento solene diante de Yahweh de não ferir os gibeonitas.</w:t>
      </w:r>
    </w:p>
    <w:p>
      <w:pPr/>
      <w:r>
        <w:rPr>
          <w:lang w:val="pt_PT" w:bidi="pt_PT"/>
        </w:rPr>
      </w:r>
      <w:r>
        <w:rPr>
          <w:lang w:val="pt_PT" w:bidi="pt_PT"/>
        </w:rPr>
        <w:t>Parem aqui e discutam em grupo: contem uma história onde alguns dos eventos na história acontecem alguns dias depois dos primeiros eventos na história. Como sua cultura conta os dias? Pause este áudio aqui.</w:t>
      </w:r>
    </w:p>
    <w:p>
      <w:pPr/>
      <w:r>
        <w:rPr>
          <w:lang w:val="pt_PT" w:bidi="pt_PT"/>
        </w:rPr>
      </w:r>
      <w:r>
        <w:rPr>
          <w:lang w:val="pt_PT" w:bidi="pt_PT"/>
        </w:rPr>
        <w:t>O povo de Israel murmura, ou reclama, contra seus líderes por causa da aliança que os líderes fizeram com os gibeonitas.</w:t>
      </w:r>
    </w:p>
    <w:p>
      <w:pPr/>
      <w:r>
        <w:rPr>
          <w:lang w:val="pt_PT" w:bidi="pt_PT"/>
        </w:rPr>
      </w:r>
      <w:r>
        <w:rPr>
          <w:lang w:val="pt_PT" w:bidi="pt_PT"/>
        </w:rPr>
        <w:t>Parem aqui e falem sobre uma vez que um grupo de pessoas reclamou de seus líderes. Que palavras ou frases vocês usam para descrever como eles reclamam? Pause este áudio aqui.</w:t>
      </w:r>
    </w:p>
    <w:p>
      <w:pPr/>
      <w:r>
        <w:rPr>
          <w:lang w:val="pt_PT" w:bidi="pt_PT"/>
        </w:rPr>
      </w:r>
      <w:r>
        <w:rPr>
          <w:lang w:val="pt_PT" w:bidi="pt_PT"/>
        </w:rPr>
        <w:t>O povo quer obedecer ao mandamento de Yahweh de destruir o povo que vive na terra. Mas os líderes lembram ao povo: “Como fizemos um juramento diante de Yahweh, não podemos quebrá-lo. Se fizermos isso, Yahweh ficará irado. Devemos deixar os gibeonitas viver”. A ira de Yahweh, ou raiva, cairia sobre os israelitas e os puniria se eles quebrassem o juramento com os gibeonitas. Então, como os israelitas não podem matar os gibeonitas, os líderes, em vez disso, decidem que os gibeonitas devem fazer o trabalho de cortar madeira e carregar água para a comunidade israelita. Geralmente, servos, escravos ou estrangeiros faziam essas tarefas. Os líderes querem garantir que o povo de Gibeão não tenha influência sobre o povo de Israel. Os próprios líderes não dizem ao povo de Gibeão sobre quais papéis os gibeonitas desempenharão. Em vez disso, Josué diz aos gibeonitas esta informação.</w:t>
      </w:r>
    </w:p>
    <w:p>
      <w:pPr/>
      <w:r>
        <w:rPr>
          <w:lang w:val="pt_PT" w:bidi="pt_PT"/>
        </w:rPr>
      </w:r>
      <w:r>
        <w:rPr>
          <w:lang w:val="pt_PT" w:bidi="pt_PT"/>
        </w:rPr>
        <w:t>Parem aqui e discutam em grupo: contem uma história que inclua uma decisão que um grupo toma em determinado momento, mas que um líder comunica mais tarde. Que palavras ajudam o ouvinte a entender a ordem dos eventos? Pause este áudio aqui.</w:t>
      </w:r>
    </w:p>
    <w:p>
      <w:pPr/>
      <w:r>
        <w:rPr>
          <w:lang w:val="pt_PT" w:bidi="pt_PT"/>
        </w:rPr>
      </w:r>
      <w:r>
        <w:rPr>
          <w:lang w:val="pt_PT" w:bidi="pt_PT"/>
        </w:rPr>
        <w:t>Josué enviou um mensageiro ao povo de Gibeão e pediu que um grupo de gibeonitas viesse para falar com Josué. O mensageiro trouxe o povo, ou grupo de pessoas, de Gibeão até Josué, e Josué lhes perguntou: “Por que vocês mentiram para nós e nos disseram que viviam longe quando estão vivendo perto de nós?” Como os gibeonitas mentiram a Josué, Yahweh amaldiçoou os gibeonitas e lhes deu uma punição para trabalhar para os israelitas. Então Josué diz aos gibeonitas: “Yahweh amaldiçoou vocês para sempre serem escravos que cortam madeira e carregam água para a casa de meu Deus”. Mesmo que os líderes israelitas já tivessem decidido qual trabalho os gibeonitas fariam, Josué é aquele que diz aos gibeonitas sobre essa decisão. Os gibeonitas respondem a Josué com grande respeito: “Somos seus servos, e fizemos isso porque temíamos por nossas vidas. Moisés servia a Yahweh, e sabemos que Yahweh prometeu dar a vocês toda a terra, e ele ordenou que vocês matassem o povo nela”. Os gibeonitas entendem que Josué e os israelitas têm poder sobre eles. Isso significa que os israelitas podem decidir como tratar os gibeonitas, e os gibeonitas não têm nada a dizer sobre como os israelitas decidem tratá-los.</w:t>
      </w:r>
    </w:p>
    <w:p>
      <w:pPr/>
      <w:r>
        <w:rPr>
          <w:lang w:val="pt_PT" w:bidi="pt_PT"/>
        </w:rPr>
      </w:r>
      <w:r>
        <w:rPr>
          <w:lang w:val="pt_PT" w:bidi="pt_PT"/>
        </w:rPr>
        <w:t>Então Josué não permitiu que os israelitas matassem os gibeonitas. Mas Josué e os líderes israelitas fizeram dos gibeonitas madeireiros e carregadores de água para a comunidade de Israel e o altar de Yahweh onde quer que Yahweh escolhesse construí-lo. Os israelitas tinham um tabernáculo que eles carregavam de um lugar para outro. Yahweh disse a eles onde montá-lo cada vez que acampassem. Os israelitas montavam o altar com o tabernáculo para fazer sacrifícios na adoração deles a Yahweh. Às vezes, Yahweh também dava instruções especiais sobre construir altares para lugares e ocasiões especiais. Os gibeonitas serviram no altar, e o narrador nos diz que eles ainda estão servindo “até este dia”, ou até o momento em que o narrador escreveu essa história.</w:t>
      </w:r>
    </w:p>
    <w:p>
      <w:pPr/>
      <w:r>
        <w:rPr>
          <w:lang w:val="pt_PT" w:bidi="pt_PT"/>
        </w:rPr>
      </w:r>
      <w:r>
        <w:rPr>
          <w:lang w:val="pt_PT" w:bidi="pt_PT"/>
        </w:rPr>
        <w:t>Parem aqui e discutam em grupo: aqui “altar” se refere a um lugar de adoração a Yahweh, porque a adoração envolvia sacrifícios em um altar. Como vocês descrevem lugares de adoração em sua cultura? Quem decide onde vocês podem adorar a Deus ou os deuses de sua cultura?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9.16–27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Comunidade de Israel, ou israelitas</w:t>
      </w:r>
    </w:p>
    <w:p>
      <w:pPr>
        <w:pStyle w:val="ListBullet"/>
        <w:spacing w:line="240" w:lineRule="auto"/>
        <w:ind w:left="720"/>
      </w:pPr>
      <w:r>
        <w:rPr>
          <w:lang w:val="pt_PT" w:bidi="pt_PT"/>
        </w:rPr>
      </w:r>
      <w:r>
        <w:rPr>
          <w:lang w:val="pt_PT" w:bidi="pt_PT"/>
        </w:rPr>
        <w:t>Líderes israelitas</w:t>
      </w:r>
    </w:p>
    <w:p>
      <w:pPr>
        <w:pStyle w:val="ListBullet"/>
        <w:spacing w:line="240" w:lineRule="auto"/>
        <w:ind w:left="720"/>
      </w:pPr>
      <w:r>
        <w:rPr>
          <w:lang w:val="pt_PT" w:bidi="pt_PT"/>
        </w:rPr>
      </w:r>
      <w:r>
        <w:rPr>
          <w:lang w:val="pt_PT" w:bidi="pt_PT"/>
        </w:rPr>
        <w:t>Gibeonitas</w:t>
      </w:r>
    </w:p>
    <w:p>
      <w:pPr>
        <w:pStyle w:val="ListBullet"/>
        <w:spacing w:line="240" w:lineRule="auto"/>
        <w:ind w:left="720"/>
      </w:pPr>
      <w:r>
        <w:rPr>
          <w:lang w:val="pt_PT" w:bidi="pt_PT"/>
        </w:rPr>
      </w:r>
      <w:r>
        <w:rPr>
          <w:lang w:val="pt_PT" w:bidi="pt_PT"/>
        </w:rPr>
        <w:t>E Josué</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Três dias depois de fazer uma aliança e um juramento solene com os gibeonitas, os israelitas descobrem que os gibeonitas mentiram para eles. Os gibeonitas são vizinhos dos israelitas. Imediatamente, o povo de Israel viaja para as cidades dos gibeonitas, chegando dentro de três dias. Mas os israelitas não atacaram os gibeonitas porque os líderes israelitas haviam feito um juramento solene diante de Yahweh para proteger Gibeão.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povo de Israel: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povo de Israel murmura contra os líderes israelitas porque os líderes haviam feito um tratado com os gibeonitas. Mas os líderes responderam: “Como fizemos um juramento solene diante de Yahweh, não podemos atacá-los. Temos que deixá-los viver porque Yahweh ficaria muito irado se quebrássemos nosso juramento”. Então os israelitas obedeceram a seus líderes e deixaram os gibeonitas viver, mas eles fizeram os gibeonitas cortar madeira e carregar água para a comunidade de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líderes israelitas: “O que vocês estão pensando e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chamou os gibeonitas para irem até ele. Josué perguntou aos gibeonitas: “Por que vocês mentiram para nós dizendo que vieram de uma terra distante? Vocês são nossos vizinhos! Agora Yahweh amaldiçoará vocês. Vocês sempre cortarão madeira e carregarão água para a casa de Yahweh, onde quer que Yahweh escolha colocá-la”.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pensando e sentindo?”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povo de Gibeão responde a Josué: “Somos seus servos, mas nos foi dito claramente que Yahweh ordenou que Moisés dirigisse o povo de Yahweh para tomar a terra e matar todos os habitantes da terra. Estávamos com medo de morrer, então mentimos para vocês. Sabemos que somos dependentes de sua misericórdia para fazer o que vocês acreditam que é certo”. Então Josué não permitiu que os israelitas matassem os gibeonitas. Josué fez dos gibeonitas madeireiros e carregadores de água para a comunidade de Israel e para a casa de Yahweh, onde quer que Yahweh escolhesse construí-la. Os gibeonitas continuam a fazer esses trabalhos no momento em que o narrador escreve essa passagem.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gibeonitas: “O que vocês estão pensando e sentindo?”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9.16–27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Três dias depois que o povo de Israel havia feito uma </w:t>
      </w:r>
      <w:r>
        <w:rPr>
          <w:b/>
          <w:lang w:val="pt_PT" w:bidi="pt_PT"/>
        </w:rPr>
        <w:t>aliança</w:t>
      </w:r>
      <w:r>
        <w:rPr>
          <w:lang w:val="pt_PT" w:bidi="pt_PT"/>
        </w:rPr>
        <w:t xml:space="preserve"> com os gibeonitas para deixá-los viver, eles descobriram que os gibeonitas não haviam dito a verdade. Quando as pessoas fazem uma aliança, elas fazem uma promessa solene uma à outra que não podem quebrar. Usem a mesma palavra ou frase para aliança que vocês usaram em passagens anteriores. Para obterem mais informações sobre </w:t>
      </w:r>
      <w:r>
        <w:rPr>
          <w:b/>
          <w:lang w:val="pt_PT" w:bidi="pt_PT"/>
        </w:rPr>
        <w:t>aliança</w:t>
      </w:r>
      <w:r>
        <w:rPr>
          <w:lang w:val="pt_PT" w:bidi="pt_PT"/>
        </w:rPr>
        <w:t>, consultem o Glossário Mestre.</w:t>
      </w:r>
    </w:p>
    <w:p>
      <w:pPr/>
      <w:r>
        <w:rPr>
          <w:lang w:val="pt_PT" w:bidi="pt_PT"/>
        </w:rPr>
      </w:r>
      <w:r>
        <w:rPr>
          <w:lang w:val="pt_PT" w:bidi="pt_PT"/>
        </w:rPr>
        <w:t xml:space="preserve">Os israelitas descobriram que os gibeonitas eram seus </w:t>
      </w:r>
      <w:r>
        <w:rPr>
          <w:b/>
          <w:lang w:val="pt_PT" w:bidi="pt_PT"/>
        </w:rPr>
        <w:t>vizinhos</w:t>
      </w:r>
      <w:r>
        <w:rPr>
          <w:lang w:val="pt_PT" w:bidi="pt_PT"/>
        </w:rPr>
        <w:t>. Um vizinho é alguém que vive perto de outra pessoa. Os gibeonitas viviam na mesma terra que os israelitas. Os gibeonitas não viviam em um país distante.</w:t>
      </w:r>
    </w:p>
    <w:p>
      <w:pPr/>
      <w:r>
        <w:rPr>
          <w:lang w:val="pt_PT" w:bidi="pt_PT"/>
        </w:rPr>
      </w:r>
      <w:r>
        <w:rPr>
          <w:lang w:val="pt_PT" w:bidi="pt_PT"/>
        </w:rPr>
        <w:t xml:space="preserve">Parem aqui e discutam em grupo qual palavra ou frase vocês usarão para </w:t>
      </w:r>
      <w:r>
        <w:rPr>
          <w:b/>
          <w:lang w:val="pt_PT" w:bidi="pt_PT"/>
        </w:rPr>
        <w:t>vizinho</w:t>
      </w:r>
      <w:r>
        <w:rPr>
          <w:lang w:val="pt_PT" w:bidi="pt_PT"/>
        </w:rPr>
        <w:t xml:space="preserve">. Procure </w:t>
      </w:r>
      <w:r>
        <w:rPr>
          <w:b/>
          <w:lang w:val="pt_PT" w:bidi="pt_PT"/>
        </w:rPr>
        <w:t>próximo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w:t>
      </w:r>
      <w:r>
        <w:rPr>
          <w:b/>
          <w:lang w:val="pt_PT" w:bidi="pt_PT"/>
        </w:rPr>
        <w:t>israelitas</w:t>
      </w:r>
      <w:r>
        <w:rPr>
          <w:lang w:val="pt_PT" w:bidi="pt_PT"/>
        </w:rPr>
        <w:t xml:space="preserve"> saíram imediatamente de Gilgal para viajar para as cidades dos gibeonitas. Israelitas se refere ao povo que é descendente de Abraão. Usem as mesmas palavras ou frases para cidade e israelita que vocês usaram em passagens anteriores. Para mais informações sobre </w:t>
      </w:r>
      <w:r>
        <w:rPr>
          <w:b/>
          <w:lang w:val="pt_PT" w:bidi="pt_PT"/>
        </w:rPr>
        <w:t>israelita</w:t>
      </w:r>
      <w:r>
        <w:rPr>
          <w:lang w:val="pt_PT" w:bidi="pt_PT"/>
        </w:rPr>
        <w:t>, consultem o Glossário Mestre.</w:t>
      </w:r>
    </w:p>
    <w:p>
      <w:pPr/>
      <w:r>
        <w:rPr>
          <w:lang w:val="pt_PT" w:bidi="pt_PT"/>
        </w:rPr>
      </w:r>
      <w:r>
        <w:rPr>
          <w:lang w:val="pt_PT" w:bidi="pt_PT"/>
        </w:rPr>
        <w:t>Parem aqui e olhem para um mapa que inclui o acampamento israelita de Gilgal, bem como as cidades dos gibeonitas. Pause este áudio aqui.</w:t>
      </w:r>
    </w:p>
    <w:p>
      <w:pPr/>
      <w:r>
        <w:rPr>
          <w:lang w:val="pt_PT" w:bidi="pt_PT"/>
        </w:rPr>
      </w:r>
      <w:r>
        <w:rPr>
          <w:lang w:val="pt_PT" w:bidi="pt_PT"/>
        </w:rPr>
        <w:t xml:space="preserve">Os israelitas não atacaram os gibeonitas porque os líderes israelitas haviam feito um forte </w:t>
      </w:r>
      <w:r>
        <w:rPr>
          <w:b/>
          <w:lang w:val="pt_PT" w:bidi="pt_PT"/>
        </w:rPr>
        <w:t>juramento</w:t>
      </w:r>
      <w:r>
        <w:rPr>
          <w:lang w:val="pt_PT" w:bidi="pt_PT"/>
        </w:rPr>
        <w:t xml:space="preserve"> diante de Yahweh para manter os gibeonitas seguros. Quando as pessoas fazem uma promessa entre si, elas podem fazer um juramento para tornar a promessa mais séria. Quando alguém faz um juramento, ele diz: “Vou absolutamente manter minha promessa. Se eu não fizer isso, Yahweh pode me punir”. Se alguém não mantém sua promessa depois de fazer um juramento, dizemos que ele quebrou o juramento. Era uma coisa muito vergonhosa e perigosa quebrar um juramento. Usem a mesma palavra para juramento que vocês usaram em passagens anteriores. Para mais informações sobre </w:t>
      </w:r>
      <w:r>
        <w:rPr>
          <w:b/>
          <w:lang w:val="pt_PT" w:bidi="pt_PT"/>
        </w:rPr>
        <w:t>juramento</w:t>
      </w:r>
      <w:r>
        <w:rPr>
          <w:lang w:val="pt_PT" w:bidi="pt_PT"/>
        </w:rPr>
        <w:t>, consultem o Glossário Mestre.</w:t>
      </w:r>
    </w:p>
    <w:p>
      <w:pPr/>
      <w:r>
        <w:rPr>
          <w:lang w:val="pt_PT" w:bidi="pt_PT"/>
        </w:rPr>
      </w:r>
      <w:r>
        <w:rPr>
          <w:lang w:val="pt_PT" w:bidi="pt_PT"/>
        </w:rPr>
        <w:t xml:space="preserve">Os líderes israelitas haviam feito um juramento diante de </w:t>
      </w:r>
      <w:r>
        <w:rPr>
          <w:b/>
          <w:lang w:val="pt_PT" w:bidi="pt_PT"/>
        </w:rPr>
        <w:t>Yahweh</w:t>
      </w:r>
      <w:r>
        <w:rPr>
          <w:lang w:val="pt_PT" w:bidi="pt_PT"/>
        </w:rPr>
        <w:t xml:space="preserve">, o </w:t>
      </w:r>
      <w:r>
        <w:rPr>
          <w:b/>
          <w:lang w:val="pt_PT" w:bidi="pt_PT"/>
        </w:rPr>
        <w:t>Deus</w:t>
      </w:r>
      <w:r>
        <w:rPr>
          <w:lang w:val="pt_PT" w:bidi="pt_PT"/>
        </w:rPr>
        <w:t xml:space="preserve"> de </w:t>
      </w:r>
      <w:r>
        <w:rPr>
          <w:b/>
          <w:lang w:val="pt_PT" w:bidi="pt_PT"/>
        </w:rPr>
        <w:t>Israel</w:t>
      </w:r>
      <w:r>
        <w:rPr>
          <w:lang w:val="pt_PT" w:bidi="pt_PT"/>
        </w:rPr>
        <w:t xml:space="preserve">. Yahweh é o nome próprio de Deus, e Deus é a maneira geral de falar sobre o Deus criador. Usem as mesmas palavras ou frases para Israel, Yahweh e a mesma palavra geral para Deus que vocês usaram em passagens anteriores. Para mais informações sobre </w:t>
      </w:r>
      <w:r>
        <w:rPr>
          <w:b/>
          <w:lang w:val="pt_PT" w:bidi="pt_PT"/>
        </w:rPr>
        <w:t>Israel</w:t>
      </w:r>
      <w:r>
        <w:rPr>
          <w:lang w:val="pt_PT" w:bidi="pt_PT"/>
        </w:rPr>
        <w:t xml:space="preserve">, </w:t>
      </w:r>
      <w:r>
        <w:rPr>
          <w:b/>
          <w:lang w:val="pt_PT" w:bidi="pt_PT"/>
        </w:rPr>
        <w:t>Yahweh</w:t>
      </w:r>
      <w:r>
        <w:rPr>
          <w:lang w:val="pt_PT" w:bidi="pt_PT"/>
        </w:rPr>
        <w:t xml:space="preserve"> e sobre </w:t>
      </w:r>
      <w:r>
        <w:rPr>
          <w:b/>
          <w:lang w:val="pt_PT" w:bidi="pt_PT"/>
        </w:rPr>
        <w:t>Deus</w:t>
      </w:r>
      <w:r>
        <w:rPr>
          <w:lang w:val="pt_PT" w:bidi="pt_PT"/>
        </w:rPr>
        <w:t>, consultem o Glossário Mestre.</w:t>
      </w:r>
    </w:p>
    <w:p>
      <w:pPr/>
      <w:r>
        <w:rPr>
          <w:lang w:val="pt_PT" w:bidi="pt_PT"/>
        </w:rPr>
      </w:r>
      <w:r>
        <w:rPr>
          <w:lang w:val="pt_PT" w:bidi="pt_PT"/>
        </w:rPr>
        <w:t xml:space="preserve">A comunidade, ou congregação, de Israel murmurou contra seus líderes porque os líderes haviam feito um juramento. Usem a mesma palavra para </w:t>
      </w:r>
      <w:r>
        <w:rPr>
          <w:b/>
          <w:lang w:val="pt_PT" w:bidi="pt_PT"/>
        </w:rPr>
        <w:t>comunidade de Israel</w:t>
      </w:r>
      <w:r>
        <w:rPr>
          <w:lang w:val="pt_PT" w:bidi="pt_PT"/>
        </w:rPr>
        <w:t xml:space="preserve"> que vocês usaram em passagens anteriores. Os líderes disseram aos israelitas que os líderes devem manter seu juramento para permitir que os gibeonitas vivam. Se os israelitas matassem os gibeonitas, Yahweh enviaria sua </w:t>
      </w:r>
      <w:r>
        <w:rPr>
          <w:b/>
          <w:lang w:val="pt_PT" w:bidi="pt_PT"/>
        </w:rPr>
        <w:t>ira</w:t>
      </w:r>
      <w:r>
        <w:rPr>
          <w:lang w:val="pt_PT" w:bidi="pt_PT"/>
        </w:rPr>
        <w:t xml:space="preserve"> sobre o povo de Israel. Fúria é a forte ira que Yahweh tem quando Yahweh vê pecado e maldade. A fúria é mais forte do que a ira e envolve punir as pessoas por seu pecado.</w:t>
      </w:r>
    </w:p>
    <w:p>
      <w:pPr/>
      <w:r>
        <w:rPr>
          <w:lang w:val="pt_PT" w:bidi="pt_PT"/>
        </w:rPr>
      </w:r>
      <w:r>
        <w:rPr>
          <w:lang w:val="pt_PT" w:bidi="pt_PT"/>
        </w:rPr>
        <w:t xml:space="preserve">Parem aqui e discutam em grupo que palavra ou frase vocês usarão para </w:t>
      </w:r>
      <w:r>
        <w:rPr>
          <w:b/>
          <w:lang w:val="pt_PT" w:bidi="pt_PT"/>
        </w:rPr>
        <w:t>ira</w:t>
      </w:r>
      <w:r>
        <w:rPr>
          <w:lang w:val="pt_PT" w:bidi="pt_PT"/>
        </w:rPr>
        <w:t xml:space="preserve">. Procurem </w:t>
      </w:r>
      <w:r>
        <w:rPr>
          <w:b/>
          <w:lang w:val="pt_PT" w:bidi="pt_PT"/>
        </w:rPr>
        <w:t>ira</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Os líderes dizem ao povo de Israel que os gibeonitas devem viver, mas de agora em diante, os gibeonitas terão os trabalhos de </w:t>
      </w:r>
      <w:r>
        <w:rPr>
          <w:b/>
          <w:lang w:val="pt_PT" w:bidi="pt_PT"/>
        </w:rPr>
        <w:t>madeireiros</w:t>
      </w:r>
      <w:r>
        <w:rPr>
          <w:lang w:val="pt_PT" w:bidi="pt_PT"/>
        </w:rPr>
        <w:t xml:space="preserve"> e </w:t>
      </w:r>
      <w:r>
        <w:rPr>
          <w:b/>
          <w:lang w:val="pt_PT" w:bidi="pt_PT"/>
        </w:rPr>
        <w:t>carregadores de água</w:t>
      </w:r>
      <w:r>
        <w:rPr>
          <w:lang w:val="pt_PT" w:bidi="pt_PT"/>
        </w:rPr>
        <w:t>. Os gibeonitas eram responsáveis por cortar árvores para obterem madeira e extrair água de poços ou riachos para a comunidade de Israel. Esses trabalhos geralmente eram feitos por escravos ou servos.</w:t>
      </w:r>
    </w:p>
    <w:p>
      <w:pPr/>
      <w:r>
        <w:rPr>
          <w:lang w:val="pt_PT" w:bidi="pt_PT"/>
        </w:rPr>
      </w:r>
      <w:r>
        <w:rPr>
          <w:lang w:val="pt_PT" w:bidi="pt_PT"/>
        </w:rPr>
        <w:t xml:space="preserve">Parem aqui e discutam em grupo qual palavra ou frase vocês usarão para </w:t>
      </w:r>
      <w:r>
        <w:rPr>
          <w:b/>
          <w:lang w:val="pt_PT" w:bidi="pt_PT"/>
        </w:rPr>
        <w:t>madeireiro</w:t>
      </w:r>
      <w:r>
        <w:rPr>
          <w:lang w:val="pt_PT" w:bidi="pt_PT"/>
        </w:rPr>
        <w:t xml:space="preserve"> e </w:t>
      </w:r>
      <w:r>
        <w:rPr>
          <w:b/>
          <w:lang w:val="pt_PT" w:bidi="pt_PT"/>
        </w:rPr>
        <w:t>carregador de água</w:t>
      </w:r>
      <w:r>
        <w:rPr>
          <w:lang w:val="pt_PT" w:bidi="pt_PT"/>
        </w:rPr>
        <w:t>. Usem a mesma palavra ou frase para madeireiro e carregador de água em todo o livro de Josué. Parem aqui e olhem para uma imagem de uma pessoa cortando madeira e carregando ou tirando água.</w:t>
      </w:r>
    </w:p>
    <w:p>
      <w:pPr/>
      <w:r>
        <w:rPr>
          <w:lang w:val="pt_PT" w:bidi="pt_PT"/>
        </w:rPr>
      </w:r>
      <w:r>
        <w:rPr>
          <w:lang w:val="pt_PT" w:bidi="pt_PT"/>
        </w:rPr>
        <w:t xml:space="preserve">Então Josué chama os gibeonitas e pergunta por que eles haviam enganado os israelitas. Josué diz aos gibeonitas que eles estão </w:t>
      </w:r>
      <w:r>
        <w:rPr>
          <w:b/>
          <w:lang w:val="pt_PT" w:bidi="pt_PT"/>
        </w:rPr>
        <w:t>amaldiçoados</w:t>
      </w:r>
      <w:r>
        <w:rPr>
          <w:lang w:val="pt_PT" w:bidi="pt_PT"/>
        </w:rPr>
        <w:t xml:space="preserve"> para ser escravos que cortam madeira e carregam água de agora em diante. Amaldiçoar alguém é o oposto de abençoar alguém. Quando vocês amaldiçoam alguém, vocês desejam que algo ruim aconteça com ele. As pessoas acreditavam que uma maldição se tornaria realidade. Procure </w:t>
      </w:r>
      <w:r>
        <w:rPr>
          <w:b/>
          <w:lang w:val="pt_PT" w:bidi="pt_PT"/>
        </w:rPr>
        <w:t>maldição</w:t>
      </w:r>
      <w:r>
        <w:rPr>
          <w:lang w:val="pt_PT" w:bidi="pt_PT"/>
        </w:rPr>
        <w:t xml:space="preserve"> no Glossário Mestre para mais informações. Usem a mesma palavra para maldição que vocês usaram em passagens anteriores.</w:t>
      </w:r>
    </w:p>
    <w:p>
      <w:pPr/>
      <w:r>
        <w:rPr>
          <w:lang w:val="pt_PT" w:bidi="pt_PT"/>
        </w:rPr>
      </w:r>
      <w:r>
        <w:rPr>
          <w:lang w:val="pt_PT" w:bidi="pt_PT"/>
        </w:rPr>
        <w:t xml:space="preserve">Os gibeonitas respondem a Josué chamando-se de seus </w:t>
      </w:r>
      <w:r>
        <w:rPr>
          <w:b/>
          <w:lang w:val="pt_PT" w:bidi="pt_PT"/>
        </w:rPr>
        <w:t>servos</w:t>
      </w:r>
      <w:r>
        <w:rPr>
          <w:lang w:val="pt_PT" w:bidi="pt_PT"/>
        </w:rPr>
        <w:t xml:space="preserve">. Um servo é um homem ou mulher que trabalha para outra pessoa. Na Bíblia, vocês podem usar a mesma palavra para servo ou escravo. Se você é um servo, você geralmente tem uma posição baixa na comunidade. Use a mesma palavra ou frase para servo que você usou em passagens anteriores. Para mais informações sobre </w:t>
      </w:r>
      <w:r>
        <w:rPr>
          <w:b/>
          <w:lang w:val="pt_PT" w:bidi="pt_PT"/>
        </w:rPr>
        <w:t>servo</w:t>
      </w:r>
      <w:r>
        <w:rPr>
          <w:lang w:val="pt_PT" w:bidi="pt_PT"/>
        </w:rPr>
        <w:t>, consultem o Glossário Mestre.</w:t>
      </w:r>
    </w:p>
    <w:p>
      <w:pPr/>
      <w:r>
        <w:rPr>
          <w:lang w:val="pt_PT" w:bidi="pt_PT"/>
        </w:rPr>
      </w:r>
      <w:r>
        <w:rPr>
          <w:lang w:val="pt_PT" w:bidi="pt_PT"/>
        </w:rPr>
        <w:t xml:space="preserve">Os gibeonitas dizem a Josué que mentiram sobre onde viviam para permanecer vivos. Os gibeonitas admitem que agora estão nas mãos de Josué, ou sob o poder de Josué. Josué salva os gibeonitas de serem mortos e diz a eles que agora servirão à nação de Israel cortando madeira e carregando água para a comunidade e para o </w:t>
      </w:r>
      <w:r>
        <w:rPr>
          <w:b/>
          <w:lang w:val="pt_PT" w:bidi="pt_PT"/>
        </w:rPr>
        <w:t>altar</w:t>
      </w:r>
      <w:r>
        <w:rPr>
          <w:lang w:val="pt_PT" w:bidi="pt_PT"/>
        </w:rPr>
        <w:t xml:space="preserve"> de Yahweh, onde quer que Yahweh escolha para o altar estar. Um altar pode se referir a um lugar onde as pessoas matam animais e os queimam como uma oferta a Yahweh, ou pode se referir a um lugar onde as pessoas queimam incenso. As pessoas muitas vezes construíam um altar de pedras. Os gibeonitas seriam para sempre servos que cortam madeira para os sacrifícios no altar e carregam a água que precisavam. Use a mesma palavra para altar que você usou em passagens anteriores. Para obterem mais informações sobre </w:t>
      </w:r>
      <w:r>
        <w:rPr>
          <w:b/>
          <w:lang w:val="pt_PT" w:bidi="pt_PT"/>
        </w:rPr>
        <w:t>altar</w:t>
      </w:r>
      <w:r>
        <w:rPr>
          <w:lang w:val="pt_PT" w:bidi="pt_PT"/>
        </w:rPr>
        <w:t>, consultem o Glossário Mestre.</w:t>
      </w:r>
    </w:p>
    <w:p>
      <w:pPr/>
      <w:r>
        <w:rPr>
          <w:lang w:val="pt_PT" w:bidi="pt_PT"/>
        </w:rPr>
      </w:r>
      <w:r>
        <w:rPr>
          <w:lang w:val="pt_PT" w:bidi="pt_PT"/>
        </w:rPr>
        <w:t>Parem aqui e, em grupo, olhem para uma imagem do altar de Yahweh.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10:1–15</w:t>
      </w:r>
      <w:r>
        <w:rPr>
          <w:lang w:val="pt_PT" w:bidi="pt_PT"/>
        </w:rPr>
      </w:r>
    </w:p>
    <w:p>
      <w:pPr>
        <w:pStyle w:val="Heading3"/>
      </w:pPr>
      <w:r>
        <w:rPr>
          <w:lang w:val="pt_PT" w:bidi="pt_PT"/>
        </w:rPr>
        <w:t>Ouvir e Sentir</w:t>
      </w:r>
    </w:p>
    <w:p>
      <w:pPr/>
      <w:r>
        <w:rPr>
          <w:lang w:val="pt_PT" w:bidi="pt_PT"/>
        </w:rPr>
      </w:r>
      <w:r>
        <w:rPr>
          <w:lang w:val="pt_PT" w:bidi="pt_PT"/>
        </w:rPr>
        <w:t>Nesta etapa, ouçam Josué 10.1–15 e guardem em seus corações.</w:t>
      </w:r>
    </w:p>
    <w:p>
      <w:pPr/>
      <w:r>
        <w:rPr>
          <w:lang w:val="pt_PT" w:bidi="pt_PT"/>
        </w:rPr>
      </w:r>
      <w:r>
        <w:rPr>
          <w:lang w:val="pt_PT" w:bidi="pt_PT"/>
        </w:rPr>
        <w:t>Ouçam uma versão em áudio de Josué 10.1–15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10.1–15 na tradução mais fácil de entender.</w:t>
      </w:r>
    </w:p>
    <w:p>
      <w:pPr/>
      <w:r>
        <w:rPr>
          <w:lang w:val="pt_PT" w:bidi="pt_PT"/>
        </w:rPr>
      </w:r>
      <w:r>
        <w:rPr>
          <w:lang w:val="pt_PT" w:bidi="pt_PT"/>
        </w:rPr>
        <w:t>Na passagem anterior, os israelitas descobriram que os gibeonitas não viviam longe. Os gibeonitas eram vizinhos dos israelitas. Como Israel havia feito uma aliança de paz com Gibeão, os israelitas não atacaram Gibeão. Em vez disso, Josué ordenou que os gibeonitas servissem a Israel como madeireiros e carregadores de água.</w:t>
      </w:r>
    </w:p>
    <w:p>
      <w:pPr/>
      <w:r>
        <w:rPr>
          <w:lang w:val="pt_PT" w:bidi="pt_PT"/>
        </w:rPr>
      </w:r>
      <w:r>
        <w:rPr>
          <w:lang w:val="pt_PT" w:bidi="pt_PT"/>
        </w:rPr>
        <w:t>Depois de confrontar os gibeonitas, o povo de Israel retornou a seu acampamento em Gilgal. Gilgal fica perto de Jericó e Ai, cidades que os israelitas haviam destruído completamente porque eles obedeceram a Yahweh.</w:t>
      </w:r>
    </w:p>
    <w:p>
      <w:pPr/>
      <w:r>
        <w:rPr>
          <w:lang w:val="pt_PT" w:bidi="pt_PT"/>
        </w:rPr>
      </w:r>
      <w:r>
        <w:rPr>
          <w:lang w:val="pt_PT" w:bidi="pt_PT"/>
        </w:rPr>
        <w:t>Parem aqui em grupo e olhem para um mapa que inclua Jericó, Ai e Gilgal. Pause este áudio aqui.</w:t>
      </w:r>
    </w:p>
    <w:p>
      <w:pPr/>
      <w:r>
        <w:rPr>
          <w:lang w:val="pt_PT" w:bidi="pt_PT"/>
        </w:rPr>
      </w:r>
      <w:r>
        <w:rPr>
          <w:lang w:val="pt_PT" w:bidi="pt_PT"/>
        </w:rPr>
        <w:t>Naquela época, Adoni-Zedeque era rei de Jerusalém, uma cidade que pertencia aos amorreus. Os amorreus eram parte das tribos cananeias. Adoni-Zedeque ouviu sobre como Josué destruiu completamente Jericó e Ai e matou os reis dessas duas cidades. Adoni-Zedeque também ouviu como os gibeonitas haviam feito uma aliança de paz com os israelitas e viviam entre os israelitas. O rei Adoni-Zedeque e seu povo estavam com medo porque Gibeão era uma cidade grande e importante. Gibeão era maior do que Ai e tão grande quanto qualquer cidade que reis governavam. Os homens de Gibeão eram conhecidos por serem grandes guerreiros. A paz de Israel com os gibeonitas teria sido uma ameaça ao reinado do rei Adoni-Zedeque, porque agora Israel e Gibeão juntos seriam difíceis de derrotar se eles atacassem Jerusalém.</w:t>
      </w:r>
    </w:p>
    <w:p>
      <w:pPr/>
      <w:r>
        <w:rPr>
          <w:lang w:val="pt_PT" w:bidi="pt_PT"/>
        </w:rPr>
      </w:r>
      <w:r>
        <w:rPr>
          <w:lang w:val="pt_PT" w:bidi="pt_PT"/>
        </w:rPr>
        <w:t>Naquela época havia quatro outros reis de cidades dos amorreus. Esses reis eram Hoão, rei de Hebrom, Piram, rei de Jarmute, Jafia, rei de Laquis e Debir, rei de Eglom. Então Adoni-Zedeque enviou mensagens a esses quatro reis dos amorreus. As mensagens diziam aos outros reis para se juntarem a Adoni-Zedeque para atacar os gibeonitas, porque os gibeonitas haviam feito paz com Josué e os israelitas. Esses cinco reis se uniram com seus exércitos para cercar e atacar Gibeão. Naqueles dias, grandes cidades geralmente tinham muralhas ao seu redor. Quando um exército cercava uma cidade, eles tornavam impossível que o povo dessa cidade fosse para fora das muralhas para obter alimento ou água. Os exércitos inimigos muitas vezes cercavam cidades para deixar o povo fraco de fome. O exército então atacaria a cidade quando estivesse mais fraca.</w:t>
      </w:r>
    </w:p>
    <w:p>
      <w:pPr/>
      <w:r>
        <w:rPr>
          <w:lang w:val="pt_PT" w:bidi="pt_PT"/>
        </w:rPr>
      </w:r>
      <w:r>
        <w:rPr>
          <w:lang w:val="pt_PT" w:bidi="pt_PT"/>
        </w:rPr>
        <w:t>Parem aqui em grupo e olhem para um mapa que inclua Gibeão, Jerusalém, Hebrom, Jarmute, Laquis e Eglom. Discutam essa pergunta em grupo: contem sobre uma vez em sua cultura em que um grupo de pessoas ou cidades se reuniu para lutar contra outro grupo. Pause este áudio aqui.</w:t>
      </w:r>
    </w:p>
    <w:p>
      <w:pPr/>
      <w:r>
        <w:rPr>
          <w:lang w:val="pt_PT" w:bidi="pt_PT"/>
        </w:rPr>
      </w:r>
      <w:r>
        <w:rPr>
          <w:lang w:val="pt_PT" w:bidi="pt_PT"/>
        </w:rPr>
        <w:t>Imediatamente, alguns homens de Gibeão levaram mensagens a Josué em Gilgal. Eles imploraram a Josué que não os deixasse sozinhos, mas que viesse rapidamente para salvá-los do ataque dos reis amorreus. Eles precisavam de Josué para salvá-los e ajudá-los. Como Israel havia feito uma aliança ou tratado com Gibeão, Israel tinha que ajudá-los. Josué reuniu imediatamente seu exército, incluindo os melhores guerreiros, e viajou de Gilgal para Gibeão. Antes deles partirem, Yahweh garantiu a Josué que os israelitas não deveriam ter medo dos exércitos amorreus. Yahweh certamente daria aos israelitas a vitória sobre os amorreus. Yahweh até mesmo disse que nenhum amorreu ficaria de pé para lutar contra Israel!</w:t>
      </w:r>
    </w:p>
    <w:p>
      <w:pPr/>
      <w:r>
        <w:rPr>
          <w:lang w:val="pt_PT" w:bidi="pt_PT"/>
        </w:rPr>
      </w:r>
      <w:r>
        <w:rPr>
          <w:lang w:val="pt_PT" w:bidi="pt_PT"/>
        </w:rPr>
        <w:t>Josué e o exército israelita marcharam durante a noite em trilhas montanhosas íngremes. Eles viajaram tão rapidamente que surpreenderam os exércitos amorreus quando chegaram a Gibeão. Yahweh fez os exércitos amorreus ficarem com medo, muito confusos e fugirem quando viram o exército israelita atacando-os. Então Yahweh fez os israelitas matarem muitos dos amorreus em Gibeão e perseguirem o restante dos amorreus pela passagem montanhosa na cidade de Bete-Horom. Yahweh deu ao exército israelita o poder de continuar atacando os amorreus tão ao sul quanto as cidades de Azeca e Maquedá.</w:t>
      </w:r>
    </w:p>
    <w:p>
      <w:pPr/>
      <w:r>
        <w:rPr>
          <w:lang w:val="pt_PT" w:bidi="pt_PT"/>
        </w:rPr>
      </w:r>
      <w:r>
        <w:rPr>
          <w:lang w:val="pt_PT" w:bidi="pt_PT"/>
        </w:rPr>
        <w:t>Enquanto os amorreus corriam a colina de Bete-Horom, afastando-se do exército israelita, Yahweh lançou grandes pedras de granizo sobre o exército amorreu. As pedras de granizo caíram por todo o caminho até Azeca. Os granizos mataram mais pessoas naquele dia do que o exército israelita matou com suas espadas.</w:t>
      </w:r>
    </w:p>
    <w:p>
      <w:pPr/>
      <w:r>
        <w:rPr>
          <w:lang w:val="pt_PT" w:bidi="pt_PT"/>
        </w:rPr>
      </w:r>
      <w:r>
        <w:rPr>
          <w:lang w:val="pt_PT" w:bidi="pt_PT"/>
        </w:rPr>
        <w:t>Parem aqui e olhem para um mapa que inclua a rota que os soldados amorreus tomaram para fugir, incluindo Gibeão, Bete-Horom, Azeca e Maquedá. Olhe para uma foto de um grande pedra de granizo em grupo. Pause este áudio aqui.</w:t>
      </w:r>
    </w:p>
    <w:p>
      <w:pPr/>
      <w:r>
        <w:rPr>
          <w:lang w:val="pt_PT" w:bidi="pt_PT"/>
        </w:rPr>
      </w:r>
      <w:r>
        <w:rPr>
          <w:lang w:val="pt_PT" w:bidi="pt_PT"/>
        </w:rPr>
        <w:t>Naquele dia, Yahweh deu aos homens de Israel a vitória sobre os amorreus. Naquele mesmo dia, Josué orou a Yahweh na frente de todo o povo de Israel. Josué pediu a Yahweh que impedisse o sol de se mover sobre Gibeão e parasse a lua no vale de Aijalom, que fica ao sul da passagem montanhosa em Bete-Horom.</w:t>
      </w:r>
    </w:p>
    <w:p>
      <w:pPr/>
      <w:r>
        <w:rPr>
          <w:lang w:val="pt_PT" w:bidi="pt_PT"/>
        </w:rPr>
      </w:r>
      <w:r>
        <w:rPr>
          <w:lang w:val="pt_PT" w:bidi="pt_PT"/>
        </w:rPr>
        <w:t>E então o sol permaneceu parado e a lua não se moveu por um dia inteiro enquanto os israelitas derrotavam completamente seus inimigos. Josué cita essa história do livro de Jasar, que provavelmente era um livro de canções de guerra antigas. Yahweh fez o que Josué pediu. Nunca antes e desde então Yahweh respondeu à oração de uma pessoa para fazer o sol e a lua ficarem parados dessa maneira. Yahweh ouviu Josué e lutou por Israel. Depois de sua vitória, Josué e os israelitas retornaram a seu acampamento em Gilgal.</w:t>
      </w:r>
    </w:p>
    <w:p>
      <w:pPr/>
      <w:r>
        <w:rPr>
          <w:lang w:val="pt_PT" w:bidi="pt_PT"/>
        </w:rPr>
      </w:r>
      <w:r>
        <w:rPr>
          <w:lang w:val="pt_PT" w:bidi="pt_PT"/>
        </w:rPr>
        <w:t>Parem aqui e discutam essa pergunta em grupo: contem sobre uma vez em que algo aconteceu que ninguém poderia explicar. Como as pessoas reagiam?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10.1–15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Adoni-Zedeque, rei de Jerusalém, fica sabendo que Josué destruiu completamente as cidades de Jericó e Ai e matou seus reis. Adoni-Zedeque também descobriu que os gibeonitas haviam feito uma aliança de paz com os israelitas. O rei e seu povo estão com muito medo.</w:t>
      </w:r>
    </w:p>
    <w:p>
      <w:pPr/>
      <w:r>
        <w:rPr>
          <w:lang w:val="pt_PT" w:bidi="pt_PT"/>
        </w:rPr>
      </w:r>
      <w:r>
        <w:rPr>
          <w:b/>
          <w:lang w:val="pt_PT" w:bidi="pt_PT"/>
        </w:rPr>
        <w:t>Na segunda cena:</w:t>
      </w:r>
      <w:r>
        <w:rPr>
          <w:lang w:val="pt_PT" w:bidi="pt_PT"/>
        </w:rPr>
        <w:t xml:space="preserve"> Adoni-Zedeque envia mensagens aos outros quatro reis dos amorreus. Adoni-Zedeque exorta os outros reis a se juntar a ele para destruir Gibeão porque eles fizeram as pazes com Josué e os israelitas. Então os cinco reis e seus exércitos se unem para cercar e atacar a cidade ou área de Gibeão.</w:t>
      </w:r>
    </w:p>
    <w:p>
      <w:pPr/>
      <w:r>
        <w:rPr>
          <w:lang w:val="pt_PT" w:bidi="pt_PT"/>
        </w:rPr>
      </w:r>
      <w:r>
        <w:rPr>
          <w:b/>
          <w:lang w:val="pt_PT" w:bidi="pt_PT"/>
        </w:rPr>
        <w:t>Na terceira cena:</w:t>
      </w:r>
      <w:r>
        <w:rPr>
          <w:lang w:val="pt_PT" w:bidi="pt_PT"/>
        </w:rPr>
        <w:t xml:space="preserve"> os homens de Gibeão enviam mensagens urgentes a Josué em Gilgal e imploram a ele que salve os gibeonitas dos cinco reis amorreus. Imediatamente, Josué e seus guerreiros partem de Gilgal em direção a Gibeão. Yahweh garante a Josué que Yahweh já deu a Israel a vitória sobre os amorreus, e os israelitas não devem ter medo.</w:t>
      </w:r>
    </w:p>
    <w:p>
      <w:pPr/>
      <w:r>
        <w:rPr>
          <w:lang w:val="pt_PT" w:bidi="pt_PT"/>
        </w:rPr>
      </w:r>
      <w:r>
        <w:rPr>
          <w:b/>
          <w:lang w:val="pt_PT" w:bidi="pt_PT"/>
        </w:rPr>
        <w:t>Na quarta cena:</w:t>
      </w:r>
      <w:r>
        <w:rPr>
          <w:lang w:val="pt_PT" w:bidi="pt_PT"/>
        </w:rPr>
        <w:t xml:space="preserve"> Josué e o exército israelita marcham imediatamente para Gibeão, e eles surpreendem o exército amorreu quando chegam. Yahweh faz os amorreus fugirem de medo, e o exército israelita mata muitos em Gibeão e persegue o restante. Yahweh mata mais soldados jogando grandes pedras de granizo sobre os amorreus em retirada do que o exército israelita mata com suas espadas.</w:t>
      </w:r>
    </w:p>
    <w:p>
      <w:pPr/>
      <w:r>
        <w:rPr>
          <w:lang w:val="pt_PT" w:bidi="pt_PT"/>
        </w:rPr>
      </w:r>
      <w:r>
        <w:rPr>
          <w:b/>
          <w:lang w:val="pt_PT" w:bidi="pt_PT"/>
        </w:rPr>
        <w:t>Na quinta cena:</w:t>
      </w:r>
      <w:r>
        <w:rPr>
          <w:lang w:val="pt_PT" w:bidi="pt_PT"/>
        </w:rPr>
        <w:t xml:space="preserve"> no mesmo dia em que Yahweh derrota os amorreus para Israel, Josué ora e pede a Yahweh que faça o sol e a lua pararem. Yahweh impede que o sol e a lua se movam pelo céu para que Josué possa derrotar os amorreus. Nunca antes ou desde então Yahweh respondeu a uma oração como essa e agiu dessa maneira. Quando eles terminam a batalha, Josué e os israelitas retornam a Gilgal.</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Adoni-Zedeque</w:t>
      </w:r>
    </w:p>
    <w:p>
      <w:pPr>
        <w:pStyle w:val="ListBullet"/>
        <w:spacing w:line="240" w:lineRule="auto"/>
        <w:ind w:left="720"/>
      </w:pPr>
      <w:r>
        <w:rPr>
          <w:lang w:val="pt_PT" w:bidi="pt_PT"/>
        </w:rPr>
      </w:r>
      <w:r>
        <w:rPr>
          <w:lang w:val="pt_PT" w:bidi="pt_PT"/>
        </w:rPr>
        <w:t>Quatro reis dos amorreus: Hoão de Hebrom, Piram de Jarmute, Jafia de Laquis, Debir de Eglom</w:t>
      </w:r>
    </w:p>
    <w:p>
      <w:pPr>
        <w:pStyle w:val="ListBullet"/>
        <w:spacing w:line="240" w:lineRule="auto"/>
        <w:ind w:left="720"/>
      </w:pPr>
      <w:r>
        <w:rPr>
          <w:lang w:val="pt_PT" w:bidi="pt_PT"/>
        </w:rPr>
      </w:r>
      <w:r>
        <w:rPr>
          <w:lang w:val="pt_PT" w:bidi="pt_PT"/>
        </w:rPr>
        <w:t>Gibeonitas</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Exército israelita</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E exércitos amorreus</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Adoni-Zedeque, rei de Jerusalém, ouve que Josué capturou e destruiu Jericó e Ai, e Josué também matou seus reis. Adoni-Zedeque também descobre sobre a aliança de paz que os israelitas e os gibeonitas fizeram juntos. Esses eventos fazem o rei e seu povo terem medo. Jerusalém era uma cidade onde alguns do povo amorreu viviam. Jerusalém estava localizada entre Jericó e Ai e Gibeão. Gibeão era uma cidade grande e importante, muito maior do que Ai. Os guerreiros gibeonitas eram poderosos e fortes. A aliança de paz de Gibeão com Israel significava que Israel e Gibeão lutavam do mesmo lado, mesmo que os gibeonitas fossem servos. O rei Adoni-Zedeque provavelmente estava com medo de que os israelitas marchassem em direção a Jerusalém em seguida para conquistá-la.</w:t>
      </w:r>
    </w:p>
    <w:p>
      <w:pPr/>
      <w:r>
        <w:rPr>
          <w:lang w:val="pt_PT" w:bidi="pt_PT"/>
        </w:rPr>
      </w:r>
      <w:r>
        <w:rPr>
          <w:lang w:val="pt_PT" w:bidi="pt_PT"/>
        </w:rPr>
        <w:t>Parem aqui e olhem para o mapa que inclui Jericó, Ai, Gibeão e Jerusalém, em grupo. Pause este áudio aqui.</w:t>
      </w:r>
    </w:p>
    <w:p>
      <w:pPr/>
      <w:r>
        <w:rPr>
          <w:lang w:val="pt_PT" w:bidi="pt_PT"/>
        </w:rPr>
      </w:r>
      <w:r>
        <w:rPr>
          <w:lang w:val="pt_PT" w:bidi="pt_PT"/>
        </w:rPr>
        <w:t>Na segunda cena, Adoni-Zedeque envia mensagens aos outros quatro reis dos amorreus. Os amorreus viviam na região montanhosa de Canaã, e eles eram guerreiros muito fortes. As cidades dos cinco reis eram cidades importantes em uma rota de comércio por meio de Canaã. Adoni-Zedeque convida Hoão de Hebrom, Piram de Jarmute, Jafia de Laquis e Debir de Eglom a se juntar a ele para atacar Gibeão porque Gibeão se aliou com Israel. Os outros reis se unem a Adoni-Zedeque, e seus exércitos juntos cercam Gibeão para cortá-la antes que eles ataquem.</w:t>
      </w:r>
    </w:p>
    <w:p>
      <w:pPr/>
      <w:r>
        <w:rPr>
          <w:lang w:val="pt_PT" w:bidi="pt_PT"/>
        </w:rPr>
      </w:r>
      <w:r>
        <w:rPr>
          <w:lang w:val="pt_PT" w:bidi="pt_PT"/>
        </w:rPr>
        <w:t>Na terceira cena, os gibeonitas enviam mensageiros a Josué em Gilgal. Eles usam palavras respeitosas para mostrar que eles estão sob a autoridade de Israel e imploram por ajuda a Josué. Eles dizem: “Somos seus servos e estamos sob sua proteção. Por favor, não nos abandonem! Todos os reis amorreus se uniram para nos atacar”. Imediatamente, Josué chama o exército, incluindo os melhores guerreiros. Antes deles começarem a marchar, Yahweh garante a Josué que os israelitas não devem temer o exército amorreu. Mesmo que essas informações venham depois que a história diz que os israelitas começam a marchar, sabemos que Yahweh encoraja Josué antes deles começarem a marchar. Yahweh já entregou os amorreus à mão de Israel. Isso significa que Yahweh já deu a Israel a vitória sobre os amorreus, e nenhum amorreu será capaz de ficar diante de Israel.</w:t>
      </w:r>
    </w:p>
    <w:p>
      <w:pPr/>
      <w:r>
        <w:rPr>
          <w:lang w:val="pt_PT" w:bidi="pt_PT"/>
        </w:rPr>
      </w:r>
      <w:r>
        <w:rPr>
          <w:lang w:val="pt_PT" w:bidi="pt_PT"/>
        </w:rPr>
        <w:t>Parem aqui e discutam em grupo: contem uma história sobre uma vez em que as circunstâncias de alguém pareciam ser sem esperança. Como vocês implorariam por ajuda a alguém se se sentissem desesperança? Que palavras vocês usariam? Pause este áudio aqui.</w:t>
      </w:r>
    </w:p>
    <w:p>
      <w:pPr/>
      <w:r>
        <w:rPr>
          <w:lang w:val="pt_PT" w:bidi="pt_PT"/>
        </w:rPr>
      </w:r>
      <w:r>
        <w:rPr>
          <w:lang w:val="pt_PT" w:bidi="pt_PT"/>
        </w:rPr>
        <w:t>Na quarta cena, Josué levou seu exército e incluiu os melhores guerreiros de Israel. Eles marcharam durante toda a noite por passagens montanhosas íngremes e chegaram a Gibeão. Uma montanha é uma parte levantada da superfície da Terra que tem lados muito íngremes. Uma passagem montanhosa é uma trilha entre duas montanhas. Como eles viajaram tão rapidamente, o exército israelita surpreendeu os amorreus quando chegaram. Yahweh fez os soldados amorreus ficarem aterrorizados e fugirem em todas as direções.</w:t>
      </w:r>
    </w:p>
    <w:p>
      <w:pPr/>
      <w:r>
        <w:rPr>
          <w:lang w:val="pt_PT" w:bidi="pt_PT"/>
        </w:rPr>
      </w:r>
      <w:r>
        <w:rPr>
          <w:lang w:val="pt_PT" w:bidi="pt_PT"/>
        </w:rPr>
        <w:t>Parem aqui e olhem para uma imagem de uma passagem montanhosa. Discutam essa pergunta em grupo: como vocês descreveriam as pessoas que estão aterrorizadas e muito confusas? Pause este áudio aqui.</w:t>
      </w:r>
    </w:p>
    <w:p>
      <w:pPr/>
      <w:r>
        <w:rPr>
          <w:lang w:val="pt_PT" w:bidi="pt_PT"/>
        </w:rPr>
      </w:r>
      <w:r>
        <w:rPr>
          <w:lang w:val="pt_PT" w:bidi="pt_PT"/>
        </w:rPr>
        <w:t>Os israelitas mataram muitos amorreus em Gibeão, e Yahweh deu a Israel a força para perseguir o restante dos amorreus enquanto fugiam. Os soldados correram ao longo da estrada para Bete-Horom, e os israelitas os perseguiram até as cidades de Azeca e Maquedá. Os israelitas os cortaram, ou os mataram com espadas. Enquanto os amorreus corriam, Yahweh fez uma grande tempestade começar. Yahweh “lançou grandes pedras de granizo” sobre os amorreus. Isso nos permite saber que Yahweh causou a tempestade de granizo. Granizo são gotas de água congeladas que podem cair durante grandes tempestades com trovões e raios. Os granizos mataram mais amorreus do que os soldados israelitas mataram com suas espadas.</w:t>
      </w:r>
    </w:p>
    <w:p>
      <w:pPr/>
      <w:r>
        <w:rPr>
          <w:lang w:val="pt_PT" w:bidi="pt_PT"/>
        </w:rPr>
      </w:r>
      <w:r>
        <w:rPr>
          <w:lang w:val="pt_PT" w:bidi="pt_PT"/>
        </w:rPr>
        <w:t>Parem aqui e discutam em grupo: como vocês falariam sobre quando um deus faz algo como um desastre natural acontecer? Aqui, Yahweh “jogou” pedras de granizo, o que significa que Yahweh causou o granizo. Como vocês poderiam falar sobre Yahweh causando algo assim? Pause este áudio aqui.</w:t>
      </w:r>
    </w:p>
    <w:p>
      <w:pPr/>
      <w:r>
        <w:rPr>
          <w:lang w:val="pt_PT" w:bidi="pt_PT"/>
        </w:rPr>
      </w:r>
      <w:r>
        <w:rPr>
          <w:lang w:val="pt_PT" w:bidi="pt_PT"/>
        </w:rPr>
        <w:t>Na quinta cena, no mesmo dia em que Yahweh deu a Josué e aos israelitas a vitória sobre os amorreus, Yahweh fez ainda mais milagres para os israelitas. Naquele dia, Josué orou a Yahweh na frente de todo o povo de Israel. Josué pediu ao sol e à lua que ficassem parados. Mesmo que Josué tenha falado com o sol e a lua, sabemos que isso significa que Josué estava pedindo a Yahweh que fizesse o sol e a lua pararem no céu para que Josué tivesse tempo suficiente para derrotar completamente os amorreus. Yahweh respondeu às orações de Josué mantendo o sol e a lua parados no céu sobre Gibeão até que Israel derrotasse os amorreus. Como o sol não se moveu, o dia foi mais longo do que um dia normal. Alguém registrou esse evento no Livro de Jasar, que provavelmente é uma coleção de canções de louvor para heróis. As pessoas teriam escrito essas canções em um longo pedaço de papel que enrolavam. Não temos mais cópias do Livro de Jasar, mas sabemos que diz que o sol não se pôs como em um dia normal. Nunca antes, nem depois, houve um dia em que o sol não se moveu.</w:t>
      </w:r>
    </w:p>
    <w:p>
      <w:pPr/>
      <w:r>
        <w:rPr>
          <w:lang w:val="pt_PT" w:bidi="pt_PT"/>
        </w:rPr>
      </w:r>
      <w:r>
        <w:rPr>
          <w:lang w:val="pt_PT" w:bidi="pt_PT"/>
        </w:rPr>
        <w:t>Parem aqui e discutam em grupo: como vocês falam normalmente sobre como o sol e a lua se movem pelo céu? Como vocês poderiam falar sobre o sol e a lua ficando parados? Pause este áudio aqui.</w:t>
      </w:r>
    </w:p>
    <w:p>
      <w:pPr/>
      <w:r>
        <w:rPr>
          <w:lang w:val="pt_PT" w:bidi="pt_PT"/>
        </w:rPr>
      </w:r>
      <w:r>
        <w:rPr>
          <w:lang w:val="pt_PT" w:bidi="pt_PT"/>
        </w:rPr>
        <w:t>Yahweh nunca respondeu à voz de uma pessoa, ou a uma pessoa orando para pedir algo, dessa mesma maneira desde que isso aconteceu.</w:t>
      </w:r>
    </w:p>
    <w:p>
      <w:pPr/>
      <w:r>
        <w:rPr>
          <w:lang w:val="pt_PT" w:bidi="pt_PT"/>
        </w:rPr>
      </w:r>
      <w:r>
        <w:rPr>
          <w:lang w:val="pt_PT" w:bidi="pt_PT"/>
        </w:rPr>
        <w:t>Parem aqui e discutam em grupo: contem uma história sobre uma oração específica que Deus respondeu. Que palavras vocês usarão para comunicar como Deus responde às orações de maneiras diferentes? Pause este áudio aqui.</w:t>
      </w:r>
    </w:p>
    <w:p>
      <w:pPr/>
      <w:r>
        <w:rPr>
          <w:lang w:val="pt_PT" w:bidi="pt_PT"/>
        </w:rPr>
      </w:r>
      <w:r>
        <w:rPr>
          <w:lang w:val="pt_PT" w:bidi="pt_PT"/>
        </w:rPr>
        <w:t>Depois que a batalha terminou, Josué e os israelitas que estavam com ele retornaram a Gilgal. A história continua falando mais sobre o que aconteceu com os amorreus, o que faz parecer impossível que Josué e os israelitas tenham retornado a Gilgal nesse momento. Não temos certeza por que a história nos diz que eles retornaram agora.</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10.1–15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Adoni-Zedeque</w:t>
      </w:r>
    </w:p>
    <w:p>
      <w:pPr>
        <w:pStyle w:val="ListBullet"/>
        <w:spacing w:line="240" w:lineRule="auto"/>
        <w:ind w:left="720"/>
      </w:pPr>
      <w:r>
        <w:rPr>
          <w:lang w:val="pt_PT" w:bidi="pt_PT"/>
        </w:rPr>
      </w:r>
      <w:r>
        <w:rPr>
          <w:lang w:val="pt_PT" w:bidi="pt_PT"/>
        </w:rPr>
        <w:t>Quatro reis dos amorreus: Hoão de Hebrom, Piram de Jarmute, Jafia de Laquis, Debir de Eglom</w:t>
      </w:r>
    </w:p>
    <w:p>
      <w:pPr>
        <w:pStyle w:val="ListBullet"/>
        <w:spacing w:line="240" w:lineRule="auto"/>
        <w:ind w:left="720"/>
      </w:pPr>
      <w:r>
        <w:rPr>
          <w:lang w:val="pt_PT" w:bidi="pt_PT"/>
        </w:rPr>
      </w:r>
      <w:r>
        <w:rPr>
          <w:lang w:val="pt_PT" w:bidi="pt_PT"/>
        </w:rPr>
        <w:t>Gibeonitas</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Exército israelita</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E exércitos amorreus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Adoni-Zedeque, rei de Jerusalém, ouve que Josué destruiu completamente as cidades de Jericó e Ai, e Josué matou os reis de ambas as cidades. Adoni-Zedeque também ouve que Gibeão fez uma aliança de paz com Israel e agora serve entre o povo de Israel. Adoni-Zedeque e seu povo estão com medo da aliança entre Gibeão e Israel porque Gibeão é uma cidade grande e importante, cheia de guerreiros poderosos.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Adoni-Zedeque: “O que você está pensando ou sentindo?”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Adoni-Zedeque envia mensagens aos outros reis amorreus, Hoão de Hebrom, Piram de Jarmute, Jafia de Laquis e Debir de Eglom. Adoni-Zedeque exorta esses reis a se juntar a ele para atacar Gibeão porque eles fizeram as pazes com Josué e os israelitas. Todos os reis concordam, e juntos seus exércitos cercam e atacam a cidade de Gibeão.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cinco reis amorreus: “O que vocês estão pensando e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povo de Gibeão envia rapidamente uma mensagem a Josué em Gilgal. Eles dizem: “Somos seus servos! Por favor, não nos abandonem. Venha e nos salve de todos os reis amorreus e seus exércitos!” Josué deixa imediatamente Gilgal para ir a Gibeão. Antes de ele sair, Yahweh tranquiliza a Josué de que ele não deve ter medo. Yahweh derrotará os amorreus em favor de Israel e dos gibeonitas. Nem um único amorreu se levantará contra Yahweh e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gibeonitas: “O que vocês estão pensando e sentindo?” As pessoas podem responder coisas como:</w:t>
      </w:r>
    </w:p>
    <w:p>
      <w:pPr>
        <w:pStyle w:val="ListBullet"/>
        <w:spacing w:line="240" w:lineRule="auto"/>
        <w:ind w:left="720"/>
      </w:pPr>
      <w:r>
        <w:rPr>
          <w:lang w:val="pt_PT" w:bidi="pt_PT"/>
        </w:rPr>
      </w:r>
      <w:r>
        <w:rPr>
          <w:lang w:val="pt_PT" w:bidi="pt_PT"/>
        </w:rPr>
        <w:t>Pergunte à pessoa que interpreta Josué: “O que você está pensando e sentindo?” A pessoa pode responder coisas como:</w:t>
      </w:r>
    </w:p>
    <w:p>
      <w:pPr>
        <w:pStyle w:val="ListBullet"/>
        <w:spacing w:line="240" w:lineRule="auto"/>
        <w:ind w:left="720"/>
      </w:pPr>
      <w:r>
        <w:rPr>
          <w:lang w:val="pt_PT" w:bidi="pt_PT"/>
        </w:rPr>
      </w:r>
      <w:r>
        <w:rPr>
          <w:lang w:val="pt_PT" w:bidi="pt_PT"/>
        </w:rPr>
        <w:t>Pergunte à pessoa que interpreta Yahweh: “O que você está pensando e sentindo?”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marcha durante toda a noite pelas passagens montanhosas e pega os amorreus de surpresa. Yahweh faz os amorreus correrem dos israelitas com medo. Yahweh ajuda os israelitas a matar muitos amorreus em Gibeão e lhes dá força para perseguir os amorreus de Bete-Horom até Azeca e Maquedá. Enquanto os amorreus correm de Israel, Yahweh cria uma grande tempestade e lança grandes pedras de granizo sobre eles de Bete-Horom até Azeca. Yahweh usa pedras de granizo para matar mais amorreus naquele dia do que as espadas dos israelitas.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 exército israelita: “O que vocês estão pensando ou sentindo?” As pessoas podem responder coisas como:</w:t>
      </w:r>
    </w:p>
    <w:p>
      <w:pPr>
        <w:pStyle w:val="ListBullet"/>
        <w:spacing w:line="240" w:lineRule="auto"/>
        <w:ind w:left="720"/>
      </w:pPr>
      <w:r>
        <w:rPr>
          <w:lang w:val="pt_PT" w:bidi="pt_PT"/>
        </w:rPr>
      </w:r>
      <w:r>
        <w:rPr>
          <w:lang w:val="pt_PT" w:bidi="pt_PT"/>
        </w:rPr>
        <w:t>Perguntem às pessoas que interpretam os exércitos amorreus: “O que vocês estão pensando ou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No mesmo dia em que Yahweh ajudou Josué a derrotar os exércitos amorreus, Josué orou a Yahweh na frente de todo o povo de Israel. Josué pediu a Yahweh que prolongasse o dia mantendo o sol e a lua parados no céu. Josué queria garantir que tivesse tempo suficiente para derrotar os amorreus. Yahweh respondeu a Josué mantendo o sol alto no céu por um dia inteiro; o sol não se pôs quando normalmente deveria. Esses eventos estão escritos no Livro de Jasar. Nunca antes e desde então Yahweh ouviu as orações de um homem e agiu dessa maneira.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pensando e sentindo?” A pessoa pode responder coisas como:</w:t>
      </w:r>
    </w:p>
    <w:p>
      <w:pPr>
        <w:pStyle w:val="ListBullet"/>
        <w:spacing w:line="240" w:lineRule="auto"/>
        <w:ind w:left="720"/>
      </w:pPr>
      <w:r>
        <w:rPr>
          <w:lang w:val="pt_PT" w:bidi="pt_PT"/>
        </w:rPr>
      </w:r>
      <w:r>
        <w:rPr>
          <w:lang w:val="pt_PT" w:bidi="pt_PT"/>
        </w:rPr>
        <w:t>Pergunte à pessoa que interpreta Yahweh: “O que você está pensando e sentindo?”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Quando Israel derrotou os amorreus completamente, todo Israel retornou a Gilgal.</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10.1–15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Adoni-Zedeque era o rei de Jerusalém. Jerusalém é uma cidade que pertencia aos amorreus. É construída em uma colina, e é uma cidade importante para o povo de Israel.</w:t>
      </w:r>
    </w:p>
    <w:p>
      <w:pPr/>
      <w:r>
        <w:rPr>
          <w:lang w:val="pt_PT" w:bidi="pt_PT"/>
        </w:rPr>
      </w:r>
      <w:r>
        <w:rPr>
          <w:lang w:val="pt_PT" w:bidi="pt_PT"/>
        </w:rPr>
        <w:t xml:space="preserve">Parem aqui e discutam em grupo que palavra ou frase vocês usarão para </w:t>
      </w:r>
      <w:r>
        <w:rPr>
          <w:b/>
          <w:lang w:val="pt_PT" w:bidi="pt_PT"/>
        </w:rPr>
        <w:t>Jerusalém</w:t>
      </w:r>
      <w:r>
        <w:rPr>
          <w:lang w:val="pt_PT" w:bidi="pt_PT"/>
        </w:rPr>
        <w:t xml:space="preserve">. Procure </w:t>
      </w:r>
      <w:r>
        <w:rPr>
          <w:b/>
          <w:lang w:val="pt_PT" w:bidi="pt_PT"/>
        </w:rPr>
        <w:t>Jerusalém</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Adoni-Zedeque era um </w:t>
      </w:r>
      <w:r>
        <w:rPr>
          <w:b/>
          <w:lang w:val="pt_PT" w:bidi="pt_PT"/>
        </w:rPr>
        <w:t>rei</w:t>
      </w:r>
      <w:r>
        <w:rPr>
          <w:lang w:val="pt_PT" w:bidi="pt_PT"/>
        </w:rPr>
        <w:t xml:space="preserve">. Um rei é alguém que governa sobre uma </w:t>
      </w:r>
      <w:r>
        <w:rPr>
          <w:b/>
          <w:lang w:val="pt_PT" w:bidi="pt_PT"/>
        </w:rPr>
        <w:t>cidade</w:t>
      </w:r>
      <w:r>
        <w:rPr>
          <w:lang w:val="pt_PT" w:bidi="pt_PT"/>
        </w:rPr>
        <w:t xml:space="preserve"> ou território. Usem as mesmas palavras para cidade e para rei que vocês usaram em passagens anteriores. Para mais informações sobre </w:t>
      </w:r>
      <w:r>
        <w:rPr>
          <w:b/>
          <w:lang w:val="pt_PT" w:bidi="pt_PT"/>
        </w:rPr>
        <w:t>rei</w:t>
      </w:r>
      <w:r>
        <w:rPr>
          <w:lang w:val="pt_PT" w:bidi="pt_PT"/>
        </w:rPr>
        <w:t>, consultem o Glossário Mestre.</w:t>
      </w:r>
    </w:p>
    <w:p>
      <w:pPr/>
      <w:r>
        <w:rPr>
          <w:lang w:val="pt_PT" w:bidi="pt_PT"/>
        </w:rPr>
      </w:r>
      <w:r>
        <w:rPr>
          <w:lang w:val="pt_PT" w:bidi="pt_PT"/>
        </w:rPr>
        <w:t xml:space="preserve">Adoni-Zedeque ouviu como Josué havia </w:t>
      </w:r>
      <w:r>
        <w:rPr>
          <w:b/>
          <w:lang w:val="pt_PT" w:bidi="pt_PT"/>
        </w:rPr>
        <w:t>destruído completamente</w:t>
      </w:r>
      <w:r>
        <w:rPr>
          <w:lang w:val="pt_PT" w:bidi="pt_PT"/>
        </w:rPr>
        <w:t xml:space="preserve"> Jericó e Ai e matado seus reis. Yahweh havia ordenado que Moisés e então Josué destruíssem completamente as cidades cananeias na Terra Prometida. O idioma original diz que os israelitas devem dedicar, ou consagrar, as cidades à destruição, o que significa que eles devem se comprometer a destruir completamente as cidades. Yahweh ordenou que Israel matasse o povo que lutou contra Yahweh, mas permitisse que qualquer um que se voltasse para seguir Yahweh vivesse. Usem a mesma palavra ou frase para “destruir completamente” que vocês usaram em passagens anteriores.</w:t>
      </w:r>
    </w:p>
    <w:p>
      <w:pPr/>
      <w:r>
        <w:rPr>
          <w:lang w:val="pt_PT" w:bidi="pt_PT"/>
        </w:rPr>
      </w:r>
      <w:r>
        <w:rPr>
          <w:lang w:val="pt_PT" w:bidi="pt_PT"/>
        </w:rPr>
        <w:t xml:space="preserve">Adoni-Zedeque está com medo porque os gibeonitas haviam feito as pazes com os israelitas. Vocês se lembrarão na passagem anterior que os gibeonitas haviam feito uma aliança, ou promessa forte, de paz com os israelitas. Nessa passagem, diz apenas que eles fizeram as pazes, ou concordaram em estar em paz uns com os outros. Vocês podem simplesmente dizer que eles fizeram as pazes, ou vocês podem dizer novamente que eles fizeram uma </w:t>
      </w:r>
      <w:r>
        <w:rPr>
          <w:b/>
          <w:lang w:val="pt_PT" w:bidi="pt_PT"/>
        </w:rPr>
        <w:t>aliança de paz</w:t>
      </w:r>
      <w:r>
        <w:rPr>
          <w:lang w:val="pt_PT" w:bidi="pt_PT"/>
        </w:rPr>
        <w:t xml:space="preserve"> uns com os outros. Se vocês disserem aliança de paz, usem os mesmos termos que usaram em passagens anteriores e consultem o Glossário Mestre para </w:t>
      </w:r>
      <w:r>
        <w:rPr>
          <w:b/>
          <w:lang w:val="pt_PT" w:bidi="pt_PT"/>
        </w:rPr>
        <w:t>aliança</w:t>
      </w:r>
      <w:r>
        <w:rPr>
          <w:lang w:val="pt_PT" w:bidi="pt_PT"/>
        </w:rPr>
        <w:t xml:space="preserve"> e </w:t>
      </w:r>
      <w:r>
        <w:rPr>
          <w:b/>
          <w:lang w:val="pt_PT" w:bidi="pt_PT"/>
        </w:rPr>
        <w:t>paz</w:t>
      </w:r>
      <w:r>
        <w:rPr>
          <w:lang w:val="pt_PT" w:bidi="pt_PT"/>
        </w:rPr>
        <w:t>, se necessário.</w:t>
      </w:r>
    </w:p>
    <w:p>
      <w:pPr/>
      <w:r>
        <w:rPr>
          <w:lang w:val="pt_PT" w:bidi="pt_PT"/>
        </w:rPr>
      </w:r>
      <w:r>
        <w:rPr>
          <w:lang w:val="pt_PT" w:bidi="pt_PT"/>
        </w:rPr>
        <w:t>Então Adoni-Zedeque exorta os outros reis amorreus a se juntarem a ele para atacar Gibeão. Os amorreus eram uma tribo na terra de Canaã. Eles viviam na região montanhosa na parte central de Canaã e viviam em cidades como Jerusalém, Hebrom, Jarmute, Laquis e Eglom.</w:t>
      </w:r>
    </w:p>
    <w:p>
      <w:pPr/>
      <w:r>
        <w:rPr>
          <w:lang w:val="pt_PT" w:bidi="pt_PT"/>
        </w:rPr>
      </w:r>
      <w:r>
        <w:rPr>
          <w:lang w:val="pt_PT" w:bidi="pt_PT"/>
        </w:rPr>
        <w:t xml:space="preserve">Parem aqui e olhem para um mapa de Canaã para ver onde os amorreus viviam. Usem a mesma palavra ou frase para </w:t>
      </w:r>
      <w:r>
        <w:rPr>
          <w:b/>
          <w:lang w:val="pt_PT" w:bidi="pt_PT"/>
        </w:rPr>
        <w:t>amorreu</w:t>
      </w:r>
      <w:r>
        <w:rPr>
          <w:lang w:val="pt_PT" w:bidi="pt_PT"/>
        </w:rPr>
        <w:t xml:space="preserve"> que vocês usaram em passagens anteriores. Pause este áudio aqui.</w:t>
      </w:r>
    </w:p>
    <w:p>
      <w:pPr/>
      <w:r>
        <w:rPr>
          <w:lang w:val="pt_PT" w:bidi="pt_PT"/>
        </w:rPr>
      </w:r>
      <w:r>
        <w:rPr>
          <w:lang w:val="pt_PT" w:bidi="pt_PT"/>
        </w:rPr>
        <w:t xml:space="preserve">Adoni-Zedeque quer atacar Gibeão porque eles fizeram as pazes com o povo de Israel, ou com os </w:t>
      </w:r>
      <w:r>
        <w:rPr>
          <w:b/>
          <w:lang w:val="pt_PT" w:bidi="pt_PT"/>
        </w:rPr>
        <w:t>israelitas</w:t>
      </w:r>
      <w:r>
        <w:rPr>
          <w:lang w:val="pt_PT" w:bidi="pt_PT"/>
        </w:rPr>
        <w:t xml:space="preserve">. Usem a mesma palavra para israelita que vocês usaram em passagens anteriores. Para mais informações sobre </w:t>
      </w:r>
      <w:r>
        <w:rPr>
          <w:b/>
          <w:lang w:val="pt_PT" w:bidi="pt_PT"/>
        </w:rPr>
        <w:t>israelita</w:t>
      </w:r>
      <w:r>
        <w:rPr>
          <w:lang w:val="pt_PT" w:bidi="pt_PT"/>
        </w:rPr>
        <w:t>, consultem o Glossário Mestre.</w:t>
      </w:r>
    </w:p>
    <w:p>
      <w:pPr/>
      <w:r>
        <w:rPr>
          <w:lang w:val="pt_PT" w:bidi="pt_PT"/>
        </w:rPr>
      </w:r>
      <w:r>
        <w:rPr>
          <w:lang w:val="pt_PT" w:bidi="pt_PT"/>
        </w:rPr>
        <w:t xml:space="preserve">Quando sua cidade está cercada, o povo de Gibeão envia uma mensagem a Josué e implora a ele que não abandone seus </w:t>
      </w:r>
      <w:r>
        <w:rPr>
          <w:b/>
          <w:lang w:val="pt_PT" w:bidi="pt_PT"/>
        </w:rPr>
        <w:t>servos</w:t>
      </w:r>
      <w:r>
        <w:rPr>
          <w:lang w:val="pt_PT" w:bidi="pt_PT"/>
        </w:rPr>
        <w:t xml:space="preserve">. Usem a mesma palavra para servo que vocês usaram em passagens anteriores. Para mais informações sobre </w:t>
      </w:r>
      <w:r>
        <w:rPr>
          <w:b/>
          <w:lang w:val="pt_PT" w:bidi="pt_PT"/>
        </w:rPr>
        <w:t>servo</w:t>
      </w:r>
      <w:r>
        <w:rPr>
          <w:lang w:val="pt_PT" w:bidi="pt_PT"/>
        </w:rPr>
        <w:t>, consultem o Glossário Mestre.</w:t>
      </w:r>
    </w:p>
    <w:p>
      <w:pPr/>
      <w:r>
        <w:rPr>
          <w:lang w:val="pt_PT" w:bidi="pt_PT"/>
        </w:rPr>
      </w:r>
      <w:r>
        <w:rPr>
          <w:lang w:val="pt_PT" w:bidi="pt_PT"/>
        </w:rPr>
        <w:t xml:space="preserve">Antes de Josué e o exército israelita marcharem de Gilgal para Gibeão, </w:t>
      </w:r>
      <w:r>
        <w:rPr>
          <w:b/>
          <w:lang w:val="pt_PT" w:bidi="pt_PT"/>
        </w:rPr>
        <w:t>Yahweh</w:t>
      </w:r>
      <w:r>
        <w:rPr>
          <w:lang w:val="pt_PT" w:bidi="pt_PT"/>
        </w:rPr>
        <w:t xml:space="preserve"> garantiu a eles que não deveriam ter medo porque Yahweh derrotaria os amorreus por Israel. Usem a mesma palavra ou frase para Yahweh que vocês usaram em passagens anteriores. Para mais informações sobre </w:t>
      </w:r>
      <w:r>
        <w:rPr>
          <w:b/>
          <w:lang w:val="pt_PT" w:bidi="pt_PT"/>
        </w:rPr>
        <w:t>Yahweh</w:t>
      </w:r>
      <w:r>
        <w:rPr>
          <w:lang w:val="pt_PT" w:bidi="pt_PT"/>
        </w:rPr>
        <w:t>, consultem o Glossário Mestre.</w:t>
      </w:r>
    </w:p>
    <w:p>
      <w:pPr/>
      <w:r>
        <w:rPr>
          <w:lang w:val="pt_PT" w:bidi="pt_PT"/>
        </w:rPr>
      </w:r>
      <w:r>
        <w:rPr>
          <w:lang w:val="pt_PT" w:bidi="pt_PT"/>
        </w:rPr>
        <w:t xml:space="preserve">Yahweh fez o exército amorreu correr dos israelitas com medo, e os israelitas os perseguiram de Bete-Horom até Azeca e Maquedá. Enquanto os amorreus fugiam, Yahweh lançou grandes </w:t>
      </w:r>
      <w:r>
        <w:rPr>
          <w:b/>
          <w:lang w:val="pt_PT" w:bidi="pt_PT"/>
        </w:rPr>
        <w:t>pedras de granizo</w:t>
      </w:r>
      <w:r>
        <w:rPr>
          <w:lang w:val="pt_PT" w:bidi="pt_PT"/>
        </w:rPr>
        <w:t xml:space="preserve"> sobre eles do céu. Uma pedra de granizo é uma gota congelada de chuva ou neve. Às vezes, os granizos podem ser tão grandes quanto ovos de galinhas. O granizo pode cair do céu durante uma forte tempestade.</w:t>
      </w:r>
    </w:p>
    <w:p>
      <w:pPr/>
      <w:r>
        <w:rPr>
          <w:lang w:val="pt_PT" w:bidi="pt_PT"/>
        </w:rPr>
      </w:r>
      <w:r>
        <w:rPr>
          <w:lang w:val="pt_PT" w:bidi="pt_PT"/>
        </w:rPr>
        <w:t xml:space="preserve">Parem aqui e, em grupo, olhem para uma imagem de um </w:t>
      </w:r>
      <w:r>
        <w:rPr>
          <w:b/>
          <w:lang w:val="pt_PT" w:bidi="pt_PT"/>
        </w:rPr>
        <w:t>pedra de granizo</w:t>
      </w:r>
      <w:r>
        <w:rPr>
          <w:lang w:val="pt_PT" w:bidi="pt_PT"/>
        </w:rPr>
        <w:t>. Discutam em grupo qual palavra ou frase vocês usarão para granizo. Se vocês já traduziram essa palavra em outro livro da Bíblia, usem a mesma palavra que vocês usaram lá. Pause este áudio aqui.</w:t>
      </w:r>
    </w:p>
    <w:p>
      <w:pPr/>
      <w:r>
        <w:rPr>
          <w:lang w:val="pt_PT" w:bidi="pt_PT"/>
        </w:rPr>
      </w:r>
      <w:r>
        <w:rPr>
          <w:lang w:val="pt_PT" w:bidi="pt_PT"/>
        </w:rPr>
        <w:t xml:space="preserve">Yahweh matou mais amorreus com pedras de granizo do que os israelitas mataram com </w:t>
      </w:r>
      <w:r>
        <w:rPr>
          <w:b/>
          <w:lang w:val="pt_PT" w:bidi="pt_PT"/>
        </w:rPr>
        <w:t>espadas</w:t>
      </w:r>
      <w:r>
        <w:rPr>
          <w:lang w:val="pt_PT" w:bidi="pt_PT"/>
        </w:rPr>
        <w:t>. Usem a mesma palavra para espadas que vocês usaram em passagens anteriores.</w:t>
      </w:r>
    </w:p>
    <w:p>
      <w:pPr/>
      <w:r>
        <w:rPr>
          <w:lang w:val="pt_PT" w:bidi="pt_PT"/>
        </w:rPr>
      </w:r>
      <w:r>
        <w:rPr>
          <w:lang w:val="pt_PT" w:bidi="pt_PT"/>
        </w:rPr>
        <w:t xml:space="preserve">No mesmo dia em que Yahweh derrotou os amorreus, Josué falou com Yahweh e pediu a Yahweh que mantivesse o sol e a lua parados no céu para que o dia fosse longo o suficiente para Israel derrotar completamente os amorreus. Falar com Yahweh significa </w:t>
      </w:r>
      <w:r>
        <w:rPr>
          <w:b/>
          <w:lang w:val="pt_PT" w:bidi="pt_PT"/>
        </w:rPr>
        <w:t>orar</w:t>
      </w:r>
      <w:r>
        <w:rPr>
          <w:lang w:val="pt_PT" w:bidi="pt_PT"/>
        </w:rPr>
        <w:t>. Quando alguém ora, ele ou ela está se comunicando com Yahweh. Quando Yahweh ouve a oração de alguém e responde, dizemos que Yahweh respondeu à oração de alguém.</w:t>
      </w:r>
    </w:p>
    <w:p>
      <w:pPr/>
      <w:r>
        <w:rPr>
          <w:lang w:val="pt_PT" w:bidi="pt_PT"/>
        </w:rPr>
      </w:r>
      <w:r>
        <w:rPr>
          <w:lang w:val="pt_PT" w:bidi="pt_PT"/>
        </w:rPr>
        <w:t xml:space="preserve">Parem aqui e discutam em grupo qual palavra ou frase vocês usarão para </w:t>
      </w:r>
      <w:r>
        <w:rPr>
          <w:b/>
          <w:lang w:val="pt_PT" w:bidi="pt_PT"/>
        </w:rPr>
        <w:t>orar</w:t>
      </w:r>
      <w:r>
        <w:rPr>
          <w:lang w:val="pt_PT" w:bidi="pt_PT"/>
        </w:rPr>
        <w:t xml:space="preserve">. Essa passagem não usa a palavra para orar a Yahweh no idioma original. Diz que Yahweh ouviu a voz de uma pessoa. No entanto, vocês podem usar sua palavra para orar se quiserem. Procure a palavra </w:t>
      </w:r>
      <w:r>
        <w:rPr>
          <w:b/>
          <w:lang w:val="pt_PT" w:bidi="pt_PT"/>
        </w:rPr>
        <w:t>oração</w:t>
      </w:r>
      <w:r>
        <w:rPr>
          <w:lang w:val="pt_PT" w:bidi="pt_PT"/>
        </w:rPr>
        <w:t xml:space="preserv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A oração de Josué para que o sol parasse também aparece no </w:t>
      </w:r>
      <w:r>
        <w:rPr>
          <w:b/>
          <w:lang w:val="pt_PT" w:bidi="pt_PT"/>
        </w:rPr>
        <w:t>Livro de Jasher</w:t>
      </w:r>
      <w:r>
        <w:rPr>
          <w:lang w:val="pt_PT" w:bidi="pt_PT"/>
        </w:rPr>
        <w:t>. Esse era um livro antigo que provavelmente era uma coleção de canções de guerra antigas. Lembrem-se de que naquela época, as pessoas escreviam contos e histórias em rolos, que eram longas folhas de papel ou couro que elas enrolavam.</w:t>
      </w:r>
    </w:p>
    <w:p>
      <w:pPr/>
      <w:r>
        <w:rPr>
          <w:lang w:val="pt_PT" w:bidi="pt_PT"/>
        </w:rPr>
      </w:r>
      <w:r>
        <w:rPr>
          <w:lang w:val="pt_PT" w:bidi="pt_PT"/>
        </w:rPr>
        <w:t xml:space="preserve">Parem aqui e discutam em grupo qual palavra ou frase vocês usarão para </w:t>
      </w:r>
      <w:r>
        <w:rPr>
          <w:b/>
          <w:lang w:val="pt_PT" w:bidi="pt_PT"/>
        </w:rPr>
        <w:t>Livro de Jasar</w:t>
      </w:r>
      <w:r>
        <w:rPr>
          <w:lang w:val="pt_PT" w:bidi="pt_PT"/>
        </w:rPr>
        <w:t>. Olhem para uma foto de um rolo, se necessário, para ajudar vocês a decidir como chamar o Livro de Jasar.</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10:16–28</w:t>
      </w:r>
      <w:r>
        <w:rPr>
          <w:lang w:val="pt_PT" w:bidi="pt_PT"/>
        </w:rPr>
      </w:r>
    </w:p>
    <w:p>
      <w:pPr>
        <w:pStyle w:val="Heading3"/>
      </w:pPr>
      <w:r>
        <w:rPr>
          <w:lang w:val="pt_PT" w:bidi="pt_PT"/>
        </w:rPr>
        <w:t>Ouvir e Sentir</w:t>
      </w:r>
    </w:p>
    <w:p>
      <w:pPr/>
      <w:r>
        <w:rPr>
          <w:lang w:val="pt_PT" w:bidi="pt_PT"/>
        </w:rPr>
      </w:r>
      <w:r>
        <w:rPr>
          <w:lang w:val="pt_PT" w:bidi="pt_PT"/>
        </w:rPr>
        <w:t>Nesta etapa, ouçam Josué 10.16–28 e guardem em seus corações.</w:t>
      </w:r>
    </w:p>
    <w:p>
      <w:pPr/>
      <w:r>
        <w:rPr>
          <w:lang w:val="pt_PT" w:bidi="pt_PT"/>
        </w:rPr>
      </w:r>
      <w:r>
        <w:rPr>
          <w:lang w:val="pt_PT" w:bidi="pt_PT"/>
        </w:rPr>
        <w:t>Ouçam uma versão em áudio de Josué 10.16–28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10.16–28 na tradução mais fácil de entender.</w:t>
      </w:r>
    </w:p>
    <w:p>
      <w:pPr/>
      <w:r>
        <w:rPr>
          <w:lang w:val="pt_PT" w:bidi="pt_PT"/>
        </w:rPr>
      </w:r>
      <w:r>
        <w:rPr>
          <w:lang w:val="pt_PT" w:bidi="pt_PT"/>
        </w:rPr>
        <w:t>Na passagem anterior, cinco reis amorreus se uniram para atacar Gibeão porque Gibeão havia feito as pazes com o povo de Israel. Yahweh lutou por Israel e Gibeão e derrotou os exércitos amorreus. Yahweh lançou pedras de granizo sobre os exércitos. Yahweh também respondeu à oração de Josué para estender o dia mantendo o sol parado no céu para que o exército israelita pudesse destruir completamente os exércitos amorreus.</w:t>
      </w:r>
    </w:p>
    <w:p>
      <w:pPr/>
      <w:r>
        <w:rPr>
          <w:lang w:val="pt_PT" w:bidi="pt_PT"/>
        </w:rPr>
      </w:r>
      <w:r>
        <w:rPr>
          <w:lang w:val="pt_PT" w:bidi="pt_PT"/>
        </w:rPr>
        <w:t>O final da passagem anterior explicou que Josué e os israelitas retornaram a Gilgal depois da batalha. Essa passagem, no entanto, conta sobre eventos que aconteceram antes da batalha terminar. Essa história ocorre antes do exército de Israel retornar a seu acampamento em Gilgal.</w:t>
      </w:r>
    </w:p>
    <w:p>
      <w:pPr/>
      <w:r>
        <w:rPr>
          <w:lang w:val="pt_PT" w:bidi="pt_PT"/>
        </w:rPr>
      </w:r>
      <w:r>
        <w:rPr>
          <w:lang w:val="pt_PT" w:bidi="pt_PT"/>
        </w:rPr>
        <w:t>Durante a batalha entre os amorreus e israelitas, os cinco reis amorreus escapam de Josué e dos israelitas. Eles fogem para uma caverna perto de Maquedá para se esconder. Quando alguém os encontra e diz a Josué, Josué ordena que soldados rolem pedras grandes na frente da entrada da caverna. Josué ordena que alguns homens permaneçam e mantenham os reis dentro da caverna. Josué diz ao restante do exército para continuar a perseguir os soldados amorreus. Os israelitas perseguem os amorreus para que ninguém possa retornar às suas cidades. Yahweh já prometeu que Yahweh derrotará os amorreus.</w:t>
      </w:r>
    </w:p>
    <w:p>
      <w:pPr/>
      <w:r>
        <w:rPr>
          <w:lang w:val="pt_PT" w:bidi="pt_PT"/>
        </w:rPr>
      </w:r>
      <w:r>
        <w:rPr>
          <w:lang w:val="pt_PT" w:bidi="pt_PT"/>
        </w:rPr>
        <w:t>Parem aqui e olhem para uma imagem de uma caverna. Pause este áudio aqui.</w:t>
      </w:r>
    </w:p>
    <w:p>
      <w:pPr/>
      <w:r>
        <w:rPr>
          <w:lang w:val="pt_PT" w:bidi="pt_PT"/>
        </w:rPr>
      </w:r>
      <w:r>
        <w:rPr>
          <w:lang w:val="pt_PT" w:bidi="pt_PT"/>
        </w:rPr>
        <w:t>Josué e o restante do exército continuam a perseguir os amorreus e matam quase todos os soldados amorreus. Os israelitas perseguem os amorreus rapidamente porque se os amorreus voltarem às suas cidades cercadas por muralhas, os amorreus estarão seguros. Apenas um pequeno grupo de amorreus escapa e volta para suas cidades. Depois que a batalha termina, os israelitas retornam com segurança a Josué no acampamento do exército israelita fora de Maquedá. Não resta um único inimigo que seja corajoso o suficiente para ameaçar Israel.</w:t>
      </w:r>
    </w:p>
    <w:p>
      <w:pPr/>
      <w:r>
        <w:rPr>
          <w:lang w:val="pt_PT" w:bidi="pt_PT"/>
        </w:rPr>
      </w:r>
      <w:r>
        <w:rPr>
          <w:lang w:val="pt_PT" w:bidi="pt_PT"/>
        </w:rPr>
        <w:t>Parem aqui e olhem para um mapa que inclui a rota que os exércitos amorreus tomaram para se retirar de Israel. Pause este áudio aqui.</w:t>
      </w:r>
    </w:p>
    <w:p>
      <w:pPr/>
      <w:r>
        <w:rPr>
          <w:lang w:val="pt_PT" w:bidi="pt_PT"/>
        </w:rPr>
      </w:r>
      <w:r>
        <w:rPr>
          <w:lang w:val="pt_PT" w:bidi="pt_PT"/>
        </w:rPr>
        <w:t>Josué diz a seus soldados para removerem as rochas grandes e trazer os reis de Jerusalém, Hebrom, Jarmute, Laquis e Eglom a Josué. Josué ordena que os comandantes, ou oficiais, de seu exército venham e coloquem seus pés no pescoço de cada rei. Fazer isso mostra que os israelitas têm poder completo sobre seus inimigos, porque Israel os derrotou. Enquanto os comandantes obedecem, Josué lembra a eles o que Yahweh disse a ele. Eles nunca devem ficar com medo ou desencorajados, mas eles devem permanecer fortes e corajosos, porque Yahweh derrotará todos os inimigos de Israel.</w:t>
      </w:r>
    </w:p>
    <w:p>
      <w:pPr/>
      <w:r>
        <w:rPr>
          <w:lang w:val="pt_PT" w:bidi="pt_PT"/>
        </w:rPr>
      </w:r>
      <w:r>
        <w:rPr>
          <w:lang w:val="pt_PT" w:bidi="pt_PT"/>
        </w:rPr>
        <w:t>Parem aqui e discutam essa pergunta em grupo: contem uma história sobre uma vez em que um grupo de pessoas em sua área conquistou completamente outro grupo de pessoas. Que tipos de coisas os conquistadores fizeram para mostrar que eles conquistaram completamente as outras pessoas? Pause este áudio aqui.</w:t>
      </w:r>
    </w:p>
    <w:p>
      <w:pPr/>
      <w:r>
        <w:rPr>
          <w:lang w:val="pt_PT" w:bidi="pt_PT"/>
        </w:rPr>
      </w:r>
      <w:r>
        <w:rPr>
          <w:lang w:val="pt_PT" w:bidi="pt_PT"/>
        </w:rPr>
        <w:t>Josué mata cada rei, e os homens de Josué penduram seus corpos em cinco árvores, ou postes. Essa é a mesma coisa que Josué fez com o rei de Ai quando ele destruiu essa cidade. Os corpos ficam pendurados lá até o pôr do sol, quando Josué ordena que seus homens retirem os corpos e os joguem na caverna onde eles haviam se escondido. Em Israel nessa época, as pessoas tinham que retirar os corpos mortos antes do pôr do sol, ou os corpos contaminariam a terra, ou tornariam a terra impura para uso de Yahweh. Os homens colocam pedras grandes na abertura da caverna, e elas permanecem lá até hoje.</w:t>
      </w:r>
    </w:p>
    <w:p>
      <w:pPr/>
      <w:r>
        <w:rPr>
          <w:lang w:val="pt_PT" w:bidi="pt_PT"/>
        </w:rPr>
      </w:r>
      <w:r>
        <w:rPr>
          <w:lang w:val="pt_PT" w:bidi="pt_PT"/>
        </w:rPr>
        <w:t>Naquele mesmo dia, Josué destrói a cidade de Maquedá dos amorreus. Não sabemos exatamente onde Maquedá estava localizada, mas sabemos que era perto de Azeca. Josué diz a seus homens para matar todas as pessoas na cidade com espadas. Então Josué mata o rei de Maquedá da mesma maneira que Josué mata o rei de Jericó. Ninguém do povo de Maquedá escapa vivo.</w:t>
      </w:r>
    </w:p>
    <w:p>
      <w:pPr/>
      <w:r>
        <w:rPr>
          <w:lang w:val="pt_PT" w:bidi="pt_PT"/>
        </w:rPr>
      </w:r>
      <w:r>
        <w:rPr>
          <w:lang w:val="pt_PT" w:bidi="pt_PT"/>
        </w:rPr>
        <w:t>Parem aqui e discutam essa pergunta em grupo: contem sobre como as pessoas em sua cultura poderiam reagir se lhes dissessem para matar um grupo inteiro de pessoas.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10.16–28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durante a batalha entre os israelitas e amorreus, os cinco reis dos amorreus escapam e se escondem em uma caverna. Quando informam a Josué, ele ordena que seus homens empilhem grandes rochas na entrada da caverna e coloquem alguns homens como guardas para manter os reis na caverna. Josué ordena que o restante do exército continue a perseguir os amorreus.</w:t>
      </w:r>
    </w:p>
    <w:p>
      <w:pPr/>
      <w:r>
        <w:rPr>
          <w:lang w:val="pt_PT" w:bidi="pt_PT"/>
        </w:rPr>
      </w:r>
      <w:r>
        <w:rPr>
          <w:b/>
          <w:lang w:val="pt_PT" w:bidi="pt_PT"/>
        </w:rPr>
        <w:t>Na segunda cena:</w:t>
      </w:r>
      <w:r>
        <w:rPr>
          <w:lang w:val="pt_PT" w:bidi="pt_PT"/>
        </w:rPr>
        <w:t xml:space="preserve"> Josué e o exército abatem os amorreus. Apenas alguns soldados chegam às suas cidades com segurança. O exército israelita volta para o acampamento em Maquedá, e não resta nenhum inimigo para ameaçar Israel.</w:t>
      </w:r>
    </w:p>
    <w:p>
      <w:pPr/>
      <w:r>
        <w:rPr>
          <w:lang w:val="pt_PT" w:bidi="pt_PT"/>
        </w:rPr>
      </w:r>
      <w:r>
        <w:rPr>
          <w:b/>
          <w:lang w:val="pt_PT" w:bidi="pt_PT"/>
        </w:rPr>
        <w:t>Na terceira cena:</w:t>
      </w:r>
      <w:r>
        <w:rPr>
          <w:lang w:val="pt_PT" w:bidi="pt_PT"/>
        </w:rPr>
        <w:t xml:space="preserve"> Josué ordena que seus homens removam os reis da caverna e tragam os reis a Josué. Josué então diz a seus comandantes para colocarem seus pés no pescoço dos reis como um sinal de poder absoluto. Josué mata os reis e diz a seus homens para pendurar seus corpos em cinco árvores. Ao pôr do sol, os homens removem os corpos e os jogam de volta para a caverna, e eles empilham rochas maiores em sua entrada.</w:t>
      </w:r>
    </w:p>
    <w:p>
      <w:pPr/>
      <w:r>
        <w:rPr>
          <w:lang w:val="pt_PT" w:bidi="pt_PT"/>
        </w:rPr>
      </w:r>
      <w:r>
        <w:rPr>
          <w:b/>
          <w:lang w:val="pt_PT" w:bidi="pt_PT"/>
        </w:rPr>
        <w:t>Na quarta cena:</w:t>
      </w:r>
      <w:r>
        <w:rPr>
          <w:lang w:val="pt_PT" w:bidi="pt_PT"/>
        </w:rPr>
        <w:t xml:space="preserve"> no mesmo dia que eles derrotam os amorreus, Josué e o exército israelita atacam a cidade de Maquedá. Eles destroem completamente a cidade e não deixam sobreviventes. Josué mata o rei da mesma maneira que ele matou o rei de Jericó.</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Soldados israelitas, ou os homens de Josué</w:t>
      </w:r>
    </w:p>
    <w:p>
      <w:pPr>
        <w:pStyle w:val="ListBullet"/>
        <w:spacing w:line="240" w:lineRule="auto"/>
        <w:ind w:left="720"/>
      </w:pPr>
      <w:r>
        <w:rPr>
          <w:lang w:val="pt_PT" w:bidi="pt_PT"/>
        </w:rPr>
      </w:r>
      <w:r>
        <w:rPr>
          <w:lang w:val="pt_PT" w:bidi="pt_PT"/>
        </w:rPr>
        <w:t>Soldados amorreus</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Cinco reis amorreus</w:t>
      </w:r>
    </w:p>
    <w:p>
      <w:pPr>
        <w:pStyle w:val="ListBullet"/>
        <w:spacing w:line="240" w:lineRule="auto"/>
        <w:ind w:left="720"/>
      </w:pPr>
      <w:r>
        <w:rPr>
          <w:lang w:val="pt_PT" w:bidi="pt_PT"/>
        </w:rPr>
      </w:r>
      <w:r>
        <w:rPr>
          <w:lang w:val="pt_PT" w:bidi="pt_PT"/>
        </w:rPr>
        <w:t>Comandantes do exército israelita</w:t>
      </w:r>
    </w:p>
    <w:p>
      <w:pPr>
        <w:pStyle w:val="ListBullet"/>
        <w:spacing w:line="240" w:lineRule="auto"/>
        <w:ind w:left="720"/>
      </w:pPr>
      <w:r>
        <w:rPr>
          <w:lang w:val="pt_PT" w:bidi="pt_PT"/>
        </w:rPr>
      </w:r>
      <w:r>
        <w:rPr>
          <w:lang w:val="pt_PT" w:bidi="pt_PT"/>
        </w:rPr>
        <w:t>E pessoas que viviam na cidade de Maquedá, incluindo o rei de Maquedá</w:t>
      </w:r>
    </w:p>
    <w:p>
      <w:pPr/>
      <w:r>
        <w:rPr>
          <w:lang w:val="pt_PT" w:bidi="pt_PT"/>
        </w:rPr>
      </w:r>
      <w:r>
        <w:rPr>
          <w:lang w:val="pt_PT" w:bidi="pt_PT"/>
        </w:rPr>
        <w:t>Em grupo, prestem atenção às partes do cenário da passagem:</w:t>
      </w:r>
    </w:p>
    <w:p>
      <w:pPr/>
      <w:r>
        <w:rPr>
          <w:lang w:val="pt_PT" w:bidi="pt_PT"/>
        </w:rPr>
      </w:r>
      <w:r>
        <w:rPr>
          <w:lang w:val="pt_PT" w:bidi="pt_PT"/>
        </w:rPr>
        <w:t>Essa história acontece antes dos soldados israelitas voltarem para seu acampamento em Gilgal. Os narradores daquela época muitas vezes terminavam uma história, e então voltavam e davam mais detalhes sobre a história.</w:t>
      </w:r>
    </w:p>
    <w:p>
      <w:pPr/>
      <w:r>
        <w:rPr>
          <w:lang w:val="pt_PT" w:bidi="pt_PT"/>
        </w:rPr>
      </w:r>
      <w:r>
        <w:rPr>
          <w:lang w:val="pt_PT" w:bidi="pt_PT"/>
        </w:rPr>
        <w:t>Parem aqui e discutam em grupo: o que vocês fazem quando terminam de contar uma história, mas então querem voltar e explicar mais sobre algo que aconteceu na história? Prestem atenção a como vocês começam a parte onde dão informações extras sobre a história que acabaram de contar. Pause este áudio aqui.</w:t>
      </w:r>
    </w:p>
    <w:p>
      <w:pPr/>
      <w:r>
        <w:rPr>
          <w:lang w:val="pt_PT" w:bidi="pt_PT"/>
        </w:rPr>
      </w:r>
      <w:r>
        <w:rPr>
          <w:lang w:val="pt_PT" w:bidi="pt_PT"/>
        </w:rPr>
        <w:t>Na passagem anterior, os israelitas e amorreus estavam lutando. Durante essa luta, os cinco reis dos amorreus escapam do exército israelita. Essa passagem descreve o que acontece quando eles escapam.</w:t>
      </w:r>
    </w:p>
    <w:p>
      <w:pPr/>
      <w:r>
        <w:rPr>
          <w:lang w:val="pt_PT" w:bidi="pt_PT"/>
        </w:rPr>
      </w:r>
      <w:r>
        <w:rPr>
          <w:lang w:val="pt_PT" w:bidi="pt_PT"/>
        </w:rPr>
        <w:t>Durante a luta, os cinco reis fogem para se esconder em uma caverna perto da cidade de Maquedá. No entanto, alguém os encontra e envia uma mensagem a Josué, que está no acampamento israelita em Maquedá. Josué ordena que seus homens empilhem pedras grandes na frente da caverna. Josué também ordena que alguns homens fiquem de guarda na entrada da caverna para que os reis não possam escapar. Josué ordena que o restante do exército continue a perseguir o exército amorreu. Os soldados amorreus estão fugindo para suas cidades cercadas por muralhas. As muralhas ao redor de uma cidade tornavam essa cidade segura. Josué não quer que nenhum soldado escape e fique seguro dentro de suas cidades.</w:t>
      </w:r>
    </w:p>
    <w:p>
      <w:pPr/>
      <w:r>
        <w:rPr>
          <w:lang w:val="pt_PT" w:bidi="pt_PT"/>
        </w:rPr>
      </w:r>
      <w:r>
        <w:rPr>
          <w:lang w:val="pt_PT" w:bidi="pt_PT"/>
        </w:rPr>
        <w:t>Na cena dois, Josué e o exército israelita abatem completamente os exércitos amorreus. Abater significa destruir ou derrotar alguém completamente.</w:t>
      </w:r>
    </w:p>
    <w:p>
      <w:pPr/>
      <w:r>
        <w:rPr>
          <w:lang w:val="pt_PT" w:bidi="pt_PT"/>
        </w:rPr>
      </w:r>
      <w:r>
        <w:rPr>
          <w:lang w:val="pt_PT" w:bidi="pt_PT"/>
        </w:rPr>
        <w:t>Parem aqui e discutam em grupo: que palavras vocês usarão para descrever esse tipo de morte? Pause este áudio aqui.</w:t>
      </w:r>
    </w:p>
    <w:p>
      <w:pPr/>
      <w:r>
        <w:rPr>
          <w:lang w:val="pt_PT" w:bidi="pt_PT"/>
        </w:rPr>
      </w:r>
      <w:r>
        <w:rPr>
          <w:lang w:val="pt_PT" w:bidi="pt_PT"/>
        </w:rPr>
        <w:t>Apenas alguns amorreus sobrevivem e chegam às suas cidades. O exército israelita retorna com segurança ao acampamento em Maquedá com Josué. Os israelitas não deixaram inimigos vivos para causar problemas a Israel.</w:t>
      </w:r>
    </w:p>
    <w:p>
      <w:pPr/>
      <w:r>
        <w:rPr>
          <w:lang w:val="pt_PT" w:bidi="pt_PT"/>
        </w:rPr>
      </w:r>
      <w:r>
        <w:rPr>
          <w:lang w:val="pt_PT" w:bidi="pt_PT"/>
        </w:rPr>
        <w:t>Na cena três, Josué diz a seus homens para abrir a boca da caverna, o que significa remover as pedras da entrada da caverna, e trazer os cinco reis a Josué. Os homens de Josué trazem os reis de Jerusalém, Hebrom, Jarmute, Laquis e Eglom. Josué então diz aos comandantes de seu exército para colocarem seus pés no pescoço de cada rei. Cada rei tinha que se deitar no chão, e os comandantes do exército israelita tinham que colocar seus pés no pescoço dos reis. Esse era um costume antigo para mostrar autoridade total de um grupo sobre outro. Os comandantes obedecem a Josué. Josué lembra a eles: “Nunca fiquem com medo ou desanimados, mas sejam fortes e corajosos". Yahweh derrotará todos os inimigos que vocês têm”. Josué mata cada rei e ordena que os homens pendurem seus corpos em cinco árvores, ou postes. Isso significa que os soldados israelitas colocaram um poste afiado, ou galho, através do corpo de cada rei. Ao pôr do sol, Josué ordena que os homens retirem os corpos e os joguem na caverna onde os homens haviam se escondido. Os soldados empilham rochas grandes na entrada da caverna, e as rochas permanecem até os dias de hoje. Isso significa que as rochas na boca da caverna ainda existiam no momento em que alguém escreveu o livro de Josué. O autor usa essa frase para nos informar que essa é uma história verdadeira.</w:t>
      </w:r>
    </w:p>
    <w:p>
      <w:pPr/>
      <w:r>
        <w:rPr>
          <w:lang w:val="pt_PT" w:bidi="pt_PT"/>
        </w:rPr>
      </w:r>
      <w:r>
        <w:rPr>
          <w:lang w:val="pt_PT" w:bidi="pt_PT"/>
        </w:rPr>
        <w:t>Parem aqui e discutam essa pergunta em grupo: como vocês terminam uma história de uma maneira que permita que seu público saiba que a história é verdadeira? Que evidências vocês compartilham que diz às pessoas que você está contando algo que realmente aconteceu? Pause este áudio aqui.</w:t>
      </w:r>
    </w:p>
    <w:p>
      <w:pPr/>
      <w:r>
        <w:rPr>
          <w:lang w:val="pt_PT" w:bidi="pt_PT"/>
        </w:rPr>
      </w:r>
      <w:r>
        <w:rPr>
          <w:lang w:val="pt_PT" w:bidi="pt_PT"/>
        </w:rPr>
        <w:t>Na cena quatro, naquele mesmo dia, Josué e o exército israelita atacam Maquedá. Eles atacam Maquedá com o fio da espada e dedicam todas as pessoas na cidade à destruição. Isso significa que eles destroem completamente a cidade e não deixam sobreviventes, assim como Yahweh ordenou. Josué mata o rei de Maquedá da mesma maneira que ele matou o rei em Jericó.</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10.16–28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Soldados israelitas, ou os homens de Josué</w:t>
      </w:r>
    </w:p>
    <w:p>
      <w:pPr>
        <w:pStyle w:val="ListBullet"/>
        <w:spacing w:line="240" w:lineRule="auto"/>
        <w:ind w:left="720"/>
      </w:pPr>
      <w:r>
        <w:rPr>
          <w:lang w:val="pt_PT" w:bidi="pt_PT"/>
        </w:rPr>
      </w:r>
      <w:r>
        <w:rPr>
          <w:lang w:val="pt_PT" w:bidi="pt_PT"/>
        </w:rPr>
        <w:t>Soldados amorreus</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Cinco reis amorreus</w:t>
      </w:r>
    </w:p>
    <w:p>
      <w:pPr>
        <w:pStyle w:val="ListBullet"/>
        <w:spacing w:line="240" w:lineRule="auto"/>
        <w:ind w:left="720"/>
      </w:pPr>
      <w:r>
        <w:rPr>
          <w:lang w:val="pt_PT" w:bidi="pt_PT"/>
        </w:rPr>
      </w:r>
      <w:r>
        <w:rPr>
          <w:lang w:val="pt_PT" w:bidi="pt_PT"/>
        </w:rPr>
        <w:t>Comandantes do exército israelita</w:t>
      </w:r>
    </w:p>
    <w:p>
      <w:pPr>
        <w:pStyle w:val="ListBullet"/>
        <w:spacing w:line="240" w:lineRule="auto"/>
        <w:ind w:left="720"/>
      </w:pPr>
      <w:r>
        <w:rPr>
          <w:lang w:val="pt_PT" w:bidi="pt_PT"/>
        </w:rPr>
      </w:r>
      <w:r>
        <w:rPr>
          <w:lang w:val="pt_PT" w:bidi="pt_PT"/>
        </w:rPr>
        <w:t>E pessoas que viviam na cidade de Maquedá, incluindo o rei de Maquedá</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Durante a batalha entre os israelitas e amorreus, os cinco reis dos amorreus escapam do exército israelita. Os reis fogem para se esconder em uma caverna perto de Maquedá. Quando alguém os encontra e manda avisar a Josué, Josué ordena que seus homens empilhem rochas grandes na frente da entrada da caverna. Josué também diz a alguns homens para ficarem de guarda na entrada da caverna para que os cinco reis não possam escapar. Josué ordena que o restante do exército israelita continue a perseguir o exército amorreu e atacá-los por trás deles. Josué não quer que nenhum homem do exército amorreu chegue a suas cidades com segurança. Josué sabe que Yahweh prometeu a vitória sobre os amorreus ao povo de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pensando ou sentindo?” A pessoa pode responder coisas como:</w:t>
      </w:r>
    </w:p>
    <w:p>
      <w:pPr>
        <w:pStyle w:val="ListBullet"/>
        <w:spacing w:line="240" w:lineRule="auto"/>
        <w:ind w:left="720"/>
      </w:pPr>
      <w:r>
        <w:rPr>
          <w:lang w:val="pt_PT" w:bidi="pt_PT"/>
        </w:rPr>
      </w:r>
      <w:r>
        <w:rPr>
          <w:lang w:val="pt_PT" w:bidi="pt_PT"/>
        </w:rPr>
        <w:t>Perguntem às pessoas que interpretam os cinco reis amorreus: “O que vocês estão pensando e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e os israelitas continuam a perseguir o exército amorreu e destruí-los completamente. Apenas alguns soldados amorreus conseguem chegar a suas cidades muradas com segurança. Os israelitas matam todo o restante dos cinco exércitos. Os israelitas viajam de volta para o acampamento onde Josué espera fora da cidade de Maquedá. Os israelitas não deixam ninguém vivo para causar problemas para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sobreviventes amorreus: “O que vocês estão pensando e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ordena que alguns homens removam as rochas da entrada da caverna e tragam os cinco reis amorreus a Josué. Alguns soldados israelitas trazem os reis de Jerusalém, Hebrom, Jarmute, Laquis e Eglom a Josué. Josué ordena que os comandantes do exército israelita venham e coloquem seus pés no pescoço de cada rei. Quando os comandantes obedecem, Josué lembra a eles de nunca terem medo ou ficarem desanimados. Josué diz a eles: “Sejam fortes e corajosos porque Yahweh continuará a conquistar todos os seus inimigos”.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comandantes do exército israelita: “O que vocês estão pensando ou sentindo?” As pessoas podem responder coisas como:</w:t>
      </w:r>
    </w:p>
    <w:p>
      <w:pPr>
        <w:pStyle w:val="ListBullet"/>
        <w:spacing w:line="240" w:lineRule="auto"/>
        <w:ind w:left="720"/>
      </w:pPr>
      <w:r>
        <w:rPr>
          <w:lang w:val="pt_PT" w:bidi="pt_PT"/>
        </w:rPr>
      </w:r>
      <w:r>
        <w:rPr>
          <w:lang w:val="pt_PT" w:bidi="pt_PT"/>
        </w:rPr>
        <w:t>Perguntem às pessoas que interpretam os cinco reis amorreus: “O que vocês estão pensando e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mata cada rei e ordena que os homens pendurem seus corpos em cinco árvores, ou postes. Ao pôr do sol, Josué ordena que seus homens retirem os corpos dos reis e os joguem na caverna onde os reis haviam se escondido. Então os homens empilham pedras na frente da entrada da caverna, onde elas permanecem até o dia de hoje.</w:t>
      </w:r>
    </w:p>
    <w:p>
      <w:pPr/>
      <w:r>
        <w:rPr>
          <w:lang w:val="pt_PT" w:bidi="pt_PT"/>
        </w:rPr>
      </w:r>
      <w:r>
        <w:rPr>
          <w:lang w:val="pt_PT" w:bidi="pt_PT"/>
        </w:rPr>
        <w:t>No mesmo dia em que Josué e os israelitas derrotam os exércitos amorreus e matam seus reis, o povo de Israel ataca e captura a cidade de Maquedá. Os israelitas matam todas as pessoas na cidade e não deixam ninguém vivo. Então Josué mata o rei de Maquedá da mesma maneira que ele havia matado o rei de Jericó.</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 povo de Maquedá: “O que vocês estão pensando ou sentindo?” As pessoas podem responder coisas como:</w:t>
      </w:r>
    </w:p>
    <w:p>
      <w:pPr>
        <w:pStyle w:val="ListBullet"/>
        <w:spacing w:line="240" w:lineRule="auto"/>
        <w:ind w:left="720"/>
      </w:pPr>
      <w:r>
        <w:rPr>
          <w:lang w:val="pt_PT" w:bidi="pt_PT"/>
        </w:rPr>
      </w:r>
      <w:r>
        <w:rPr>
          <w:lang w:val="pt_PT" w:bidi="pt_PT"/>
        </w:rPr>
        <w:t>Pergunte à pessoa que interpreta Josué: “O que você está pensando e sentindo?”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10.16–28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Durante a batalha entre os israelitas e amorreus, os cinco </w:t>
      </w:r>
      <w:r>
        <w:rPr>
          <w:b/>
          <w:lang w:val="pt_PT" w:bidi="pt_PT"/>
        </w:rPr>
        <w:t>reis</w:t>
      </w:r>
      <w:r>
        <w:rPr>
          <w:lang w:val="pt_PT" w:bidi="pt_PT"/>
        </w:rPr>
        <w:t xml:space="preserve"> dos amorreus escapam para se esconder em uma caverna. Um rei é alguém que governa sobre uma cidade ou território. Usem a mesma palavra ou frase para rei que vocês usaram em passagens anteriores. Para mais informações sobre </w:t>
      </w:r>
      <w:r>
        <w:rPr>
          <w:b/>
          <w:lang w:val="pt_PT" w:bidi="pt_PT"/>
        </w:rPr>
        <w:t>rei</w:t>
      </w:r>
      <w:r>
        <w:rPr>
          <w:lang w:val="pt_PT" w:bidi="pt_PT"/>
        </w:rPr>
        <w:t>, consultem o Glossário Mestre.</w:t>
      </w:r>
    </w:p>
    <w:p>
      <w:pPr/>
      <w:r>
        <w:rPr>
          <w:lang w:val="pt_PT" w:bidi="pt_PT"/>
        </w:rPr>
      </w:r>
      <w:r>
        <w:rPr>
          <w:lang w:val="pt_PT" w:bidi="pt_PT"/>
        </w:rPr>
        <w:t xml:space="preserve">Os cinco reis se escondem em uma </w:t>
      </w:r>
      <w:r>
        <w:rPr>
          <w:b/>
          <w:lang w:val="pt_PT" w:bidi="pt_PT"/>
        </w:rPr>
        <w:t>caverna</w:t>
      </w:r>
      <w:r>
        <w:rPr>
          <w:lang w:val="pt_PT" w:bidi="pt_PT"/>
        </w:rPr>
        <w:t xml:space="preserve"> perto da cidade de Maquedá. Uma caverna é uma grande câmara subterrânea em uma colina ou penhasco. As cavernas geralmente são formadas naturalmente por água ou vento. A entrada de uma caverna muitas vezes é chamada de sua boca.</w:t>
      </w:r>
    </w:p>
    <w:p>
      <w:pPr/>
      <w:r>
        <w:rPr>
          <w:lang w:val="pt_PT" w:bidi="pt_PT"/>
        </w:rPr>
      </w:r>
      <w:r>
        <w:rPr>
          <w:lang w:val="pt_PT" w:bidi="pt_PT"/>
        </w:rPr>
        <w:t xml:space="preserve">Parem aqui e olhem para uma imagem de uma caverna em grupo. Discutam em grupo qual palavra ou frase vocês usarão para </w:t>
      </w:r>
      <w:r>
        <w:rPr>
          <w:b/>
          <w:lang w:val="pt_PT" w:bidi="pt_PT"/>
        </w:rPr>
        <w:t>caverna</w:t>
      </w:r>
      <w:r>
        <w:rPr>
          <w:lang w:val="pt_PT" w:bidi="pt_PT"/>
        </w:rPr>
        <w:t xml:space="preserve"> e qual palavra vocês usarão para </w:t>
      </w:r>
      <w:r>
        <w:rPr>
          <w:b/>
          <w:lang w:val="pt_PT" w:bidi="pt_PT"/>
        </w:rPr>
        <w:t>boca</w:t>
      </w:r>
      <w:r>
        <w:rPr>
          <w:lang w:val="pt_PT" w:bidi="pt_PT"/>
        </w:rPr>
        <w:t>. Se vocês já traduziram essas palavras em outro livro da Bíblia, usem as mesmas palavras que vocês usaram lá. Pause este áudio aqui.</w:t>
      </w:r>
    </w:p>
    <w:p>
      <w:pPr/>
      <w:r>
        <w:rPr>
          <w:lang w:val="pt_PT" w:bidi="pt_PT"/>
        </w:rPr>
      </w:r>
      <w:r>
        <w:rPr>
          <w:lang w:val="pt_PT" w:bidi="pt_PT"/>
        </w:rPr>
        <w:t xml:space="preserve">Josué ordena que alguns homens protejam a caverna enquanto o restante do exército persegue os soldados amorreus. Josué lembra ao exército israelita que </w:t>
      </w:r>
      <w:r>
        <w:rPr>
          <w:b/>
          <w:lang w:val="pt_PT" w:bidi="pt_PT"/>
        </w:rPr>
        <w:t>Yahweh</w:t>
      </w:r>
      <w:r>
        <w:rPr>
          <w:lang w:val="pt_PT" w:bidi="pt_PT"/>
        </w:rPr>
        <w:t xml:space="preserve">, o </w:t>
      </w:r>
      <w:r>
        <w:rPr>
          <w:b/>
          <w:lang w:val="pt_PT" w:bidi="pt_PT"/>
        </w:rPr>
        <w:t>Deus</w:t>
      </w:r>
      <w:r>
        <w:rPr>
          <w:lang w:val="pt_PT" w:bidi="pt_PT"/>
        </w:rPr>
        <w:t xml:space="preserve"> deles, prometeu entregar os amorreus nas mãos deles, ou derrotar seus inimigos. Usem a mesma palavra ou frase para Yahweh e Deus que vocês usaram em passagens anteriores. Para mais informações sobre </w:t>
      </w:r>
      <w:r>
        <w:rPr>
          <w:b/>
          <w:lang w:val="pt_PT" w:bidi="pt_PT"/>
        </w:rPr>
        <w:t>Yahweh</w:t>
      </w:r>
      <w:r>
        <w:rPr>
          <w:lang w:val="pt_PT" w:bidi="pt_PT"/>
        </w:rPr>
        <w:t xml:space="preserve"> e </w:t>
      </w:r>
      <w:r>
        <w:rPr>
          <w:b/>
          <w:lang w:val="pt_PT" w:bidi="pt_PT"/>
        </w:rPr>
        <w:t>Deus</w:t>
      </w:r>
      <w:r>
        <w:rPr>
          <w:lang w:val="pt_PT" w:bidi="pt_PT"/>
        </w:rPr>
        <w:t>, consultem o Glossário Mestre.</w:t>
      </w:r>
    </w:p>
    <w:p>
      <w:pPr/>
      <w:r>
        <w:rPr>
          <w:lang w:val="pt_PT" w:bidi="pt_PT"/>
        </w:rPr>
      </w:r>
      <w:r>
        <w:rPr>
          <w:lang w:val="pt_PT" w:bidi="pt_PT"/>
        </w:rPr>
        <w:t xml:space="preserve">Yahweh promete aos </w:t>
      </w:r>
      <w:r>
        <w:rPr>
          <w:b/>
          <w:lang w:val="pt_PT" w:bidi="pt_PT"/>
        </w:rPr>
        <w:t>israelitas</w:t>
      </w:r>
      <w:r>
        <w:rPr>
          <w:lang w:val="pt_PT" w:bidi="pt_PT"/>
        </w:rPr>
        <w:t xml:space="preserve"> que Yahweh derrotará seus inimigos. Usem a mesma palavra ou frase para israelita que vocês usaram em passagens anteriores. Para mais informações sobre </w:t>
      </w:r>
      <w:r>
        <w:rPr>
          <w:b/>
          <w:lang w:val="pt_PT" w:bidi="pt_PT"/>
        </w:rPr>
        <w:t>israelita</w:t>
      </w:r>
      <w:r>
        <w:rPr>
          <w:lang w:val="pt_PT" w:bidi="pt_PT"/>
        </w:rPr>
        <w:t>, consultem o Glossário Mestre.</w:t>
      </w:r>
    </w:p>
    <w:p>
      <w:pPr/>
      <w:r>
        <w:rPr>
          <w:lang w:val="pt_PT" w:bidi="pt_PT"/>
        </w:rPr>
      </w:r>
      <w:r>
        <w:rPr>
          <w:lang w:val="pt_PT" w:bidi="pt_PT"/>
        </w:rPr>
        <w:t xml:space="preserve">Depois que Josué derrota os exércitos, ele ordena que os homens tragam os cinco reis para fora da caverna. Josué então ordena que os </w:t>
      </w:r>
      <w:r>
        <w:rPr>
          <w:b/>
          <w:lang w:val="pt_PT" w:bidi="pt_PT"/>
        </w:rPr>
        <w:t>comandantes</w:t>
      </w:r>
      <w:r>
        <w:rPr>
          <w:lang w:val="pt_PT" w:bidi="pt_PT"/>
        </w:rPr>
        <w:t xml:space="preserve"> do exército israelita coloquem seus pés no pescoço dos reis. Um comandante é um líder de um exército. Usem a mesma palavra ou frase para comandante que vocês usaram em passagens anteriores.</w:t>
      </w:r>
    </w:p>
    <w:p>
      <w:pPr/>
      <w:r>
        <w:rPr>
          <w:lang w:val="pt_PT" w:bidi="pt_PT"/>
        </w:rPr>
      </w:r>
      <w:r>
        <w:rPr>
          <w:lang w:val="pt_PT" w:bidi="pt_PT"/>
        </w:rPr>
        <w:t xml:space="preserve">No mesmo dia, Josué derrota os exércitos amorreus, Josué e o exército israelita </w:t>
      </w:r>
      <w:r>
        <w:rPr>
          <w:b/>
          <w:lang w:val="pt_PT" w:bidi="pt_PT"/>
        </w:rPr>
        <w:t>atingem com o fio da espada</w:t>
      </w:r>
      <w:r>
        <w:rPr>
          <w:lang w:val="pt_PT" w:bidi="pt_PT"/>
        </w:rPr>
        <w:t xml:space="preserve"> todas as pessoas em Maquedá. Josué </w:t>
      </w:r>
      <w:r>
        <w:rPr>
          <w:b/>
          <w:lang w:val="pt_PT" w:bidi="pt_PT"/>
        </w:rPr>
        <w:t>dedica à destruição</w:t>
      </w:r>
      <w:r>
        <w:rPr>
          <w:lang w:val="pt_PT" w:bidi="pt_PT"/>
        </w:rPr>
        <w:t xml:space="preserve"> da </w:t>
      </w:r>
      <w:r>
        <w:rPr>
          <w:b/>
          <w:lang w:val="pt_PT" w:bidi="pt_PT"/>
        </w:rPr>
        <w:t>cidade</w:t>
      </w:r>
      <w:r>
        <w:rPr>
          <w:lang w:val="pt_PT" w:bidi="pt_PT"/>
        </w:rPr>
        <w:t xml:space="preserve"> de Maquedá. Essas frases significam que os israelitas destroem completamente a cidade e seus habitantes e não deixam sobreviventes. Os israelitas fazem isso por obediência ao mandamento de Yahweh de não ter nada a ver com o povo da terra que não segue Yahweh. Usem as mesmas palavras ou frases para cidade, atingido com o fio da espada e dedicado à destruição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10:29–43</w:t>
      </w:r>
      <w:r>
        <w:rPr>
          <w:lang w:val="pt_PT" w:bidi="pt_PT"/>
        </w:rPr>
      </w:r>
    </w:p>
    <w:p>
      <w:pPr>
        <w:pStyle w:val="Heading3"/>
      </w:pPr>
      <w:r>
        <w:rPr>
          <w:lang w:val="pt_PT" w:bidi="pt_PT"/>
        </w:rPr>
        <w:t>Ouvir e Sentir</w:t>
      </w:r>
    </w:p>
    <w:p>
      <w:pPr/>
      <w:r>
        <w:rPr>
          <w:lang w:val="pt_PT" w:bidi="pt_PT"/>
        </w:rPr>
      </w:r>
      <w:r>
        <w:rPr>
          <w:lang w:val="pt_PT" w:bidi="pt_PT"/>
        </w:rPr>
        <w:t>Nesta etapa, ouçam Josué 10.29–43 e guardem em seus corações.</w:t>
      </w:r>
    </w:p>
    <w:p>
      <w:pPr/>
      <w:r>
        <w:rPr>
          <w:lang w:val="pt_PT" w:bidi="pt_PT"/>
        </w:rPr>
      </w:r>
      <w:r>
        <w:rPr>
          <w:lang w:val="pt_PT" w:bidi="pt_PT"/>
        </w:rPr>
        <w:t>Ouçam uma versão em áudio de Josué 10.29–43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10.29–43 na tradução mais fácil de entender.</w:t>
      </w:r>
    </w:p>
    <w:p>
      <w:pPr/>
      <w:r>
        <w:rPr>
          <w:lang w:val="pt_PT" w:bidi="pt_PT"/>
        </w:rPr>
      </w:r>
      <w:r>
        <w:rPr>
          <w:lang w:val="pt_PT" w:bidi="pt_PT"/>
        </w:rPr>
        <w:t>Na passagem anterior, Josué e o exército israelita derrotaram os cinco exércitos amorreus e mataram os cinco reis. Então os israelitas destruíram completamente a cidade de Maquedá e não deixaram sobreviventes. Josué matou o rei de Maquedá da mesma maneira que ele havia matado o rei de Jericó.</w:t>
      </w:r>
    </w:p>
    <w:p>
      <w:pPr/>
      <w:r>
        <w:rPr>
          <w:lang w:val="pt_PT" w:bidi="pt_PT"/>
        </w:rPr>
      </w:r>
      <w:r>
        <w:rPr>
          <w:lang w:val="pt_PT" w:bidi="pt_PT"/>
        </w:rPr>
        <w:t>Depois que os israelitas destroem a cidade de Maquedá, eles continuam viajando pela parte sul de Canaã. À medida que chegam a cada cidade, os israelitas destroem as cidades e as pessoas que vivem nelas, em obediência ao mandamento de Yahweh. Quando Josué e os israelitas matam todo o povo em uma cidade, eles reivindicam essa cidade para Yahweh.</w:t>
      </w:r>
    </w:p>
    <w:p>
      <w:pPr/>
      <w:r>
        <w:rPr>
          <w:lang w:val="pt_PT" w:bidi="pt_PT"/>
        </w:rPr>
      </w:r>
      <w:r>
        <w:rPr>
          <w:lang w:val="pt_PT" w:bidi="pt_PT"/>
        </w:rPr>
        <w:t>Parem aqui e, em grupo, olhem para um mapa do sul de Canaã. O mapa inclui essas cidades que Josué conquistou: Maquedá, Libna, Laquis, Eglom, Hebrom e Debir. Pause este áudio aqui.</w:t>
      </w:r>
    </w:p>
    <w:p>
      <w:pPr/>
      <w:r>
        <w:rPr>
          <w:lang w:val="pt_PT" w:bidi="pt_PT"/>
        </w:rPr>
      </w:r>
      <w:r>
        <w:rPr>
          <w:lang w:val="pt_PT" w:bidi="pt_PT"/>
        </w:rPr>
        <w:t>A cidade que os israelitas conquistam depois de Maquedá é Libna. Os israelitas lutam contra Libna, e Yahweh dá aos israelitas a vitória sobre Libna e seu rei. Josué e os israelitas matam todas as pessoas em Libna, incluindo o rei. Os israelitas não deixam ninguém de Libna vivo. Josué mata o rei de Libna da mesma maneira que Josué matou o rei de Jericó.</w:t>
      </w:r>
    </w:p>
    <w:p>
      <w:pPr/>
      <w:r>
        <w:rPr>
          <w:lang w:val="pt_PT" w:bidi="pt_PT"/>
        </w:rPr>
      </w:r>
      <w:r>
        <w:rPr>
          <w:lang w:val="pt_PT" w:bidi="pt_PT"/>
        </w:rPr>
        <w:t>Em seguida, Josué e os israelitas se movem para o sul, até Laquis. Eles sitiam, ou cercam a cidade e a atacam. No segundo dia, Josué e os israelitas derrotam a cidade e matam todos os que vivem em Laquis. Assim como mataram todos em Libna, os israelitas matam todos em Laquis. Novamente, Yahweh dá Laquis nas mãos dos israelitas, o que significa que Yahweh dá a vitória aos israelitas. O rei de Laquis fazia parte dos cinco reis amorreus que haviam lutado contra Israel. Josué já havia matado esse rei. Enquanto os israelitas lutam contra o povo de Laquis, o rei Horã vem da cidade de Gezer para ajudar o povo de Laquis. Josué passa todos ao fio da espada, ou mata a todos, incluindo Horã e o exército de Gezer. Ninguém do exército de Gezer permanece vivo. Os israelitas não atacam a cidade de Gezer nesta ocasião, mas matam todo o seu exército.</w:t>
      </w:r>
    </w:p>
    <w:p>
      <w:pPr/>
      <w:r>
        <w:rPr>
          <w:lang w:val="pt_PT" w:bidi="pt_PT"/>
        </w:rPr>
      </w:r>
      <w:r>
        <w:rPr>
          <w:lang w:val="pt_PT" w:bidi="pt_PT"/>
        </w:rPr>
        <w:t>Então, Josué e todo Israel vão para o sudoeste, de Laquis para a cidade de Eglom. Eles sitiam a cidade e a atacam. Naquele mesmo dia, eles capturam a cidade e matam todas as pessoas que vivem lá, assim como haviam feito com Laquis. Josué já havia matado o rei de Eglom na caverna.</w:t>
      </w:r>
    </w:p>
    <w:p>
      <w:pPr/>
      <w:r>
        <w:rPr>
          <w:lang w:val="pt_PT" w:bidi="pt_PT"/>
        </w:rPr>
      </w:r>
      <w:r>
        <w:rPr>
          <w:lang w:val="pt_PT" w:bidi="pt_PT"/>
        </w:rPr>
        <w:t>Josué e os israelitas sobem para as colinas em direção a Hebrom. Eles lutam contra o povo de Hebrom e seu rei, e matam todas as pessoas que vivem lá, assim como haviam feito em Eglom. Eles também matam todas as pessoas das cidades próximas. Josué havia matado um rei de Hebrom juntamente com os outros reis amorreus na caverna, mas Hebrom tinha um novo rei. Josué mata o novo rei de Hebrom. Israel não deixa sobreviventes em Hebrom, assim como Israel não deixou sobreviventes em Eglom.</w:t>
      </w:r>
    </w:p>
    <w:p>
      <w:pPr/>
      <w:r>
        <w:rPr>
          <w:lang w:val="pt_PT" w:bidi="pt_PT"/>
        </w:rPr>
      </w:r>
      <w:r>
        <w:rPr>
          <w:lang w:val="pt_PT" w:bidi="pt_PT"/>
        </w:rPr>
        <w:t>Finalmente, os israelitas se voltam e atacam Debir. Eles capturam o rei e as cidades ao redor de Debir e os matam com espadas. Os israelitas não deixam ninguém vivo. Eles fazem a mesma coisa com Debir e seu rei que fizeram com Hebrom, Libna e seu rei.</w:t>
      </w:r>
    </w:p>
    <w:p>
      <w:pPr/>
      <w:r>
        <w:rPr>
          <w:lang w:val="pt_PT" w:bidi="pt_PT"/>
        </w:rPr>
      </w:r>
      <w:r>
        <w:rPr>
          <w:lang w:val="pt_PT" w:bidi="pt_PT"/>
        </w:rPr>
        <w:t>Parem aqui e discutam essa pergunta em grupo: Yahweh ordenou que Josué matasse todas as pessoas nas cidades que ele conquistou. Ao matar todos em uma cidade, Josué dedicou essa cidade a Yahweh. Como as pessoas em sua cultura dedicam coisas ao seu deus? Por que vocês dedicariam algo ao seu deus? Pause este áudio aqui.</w:t>
      </w:r>
    </w:p>
    <w:p>
      <w:pPr/>
      <w:r>
        <w:rPr>
          <w:lang w:val="pt_PT" w:bidi="pt_PT"/>
        </w:rPr>
      </w:r>
      <w:r>
        <w:rPr>
          <w:lang w:val="pt_PT" w:bidi="pt_PT"/>
        </w:rPr>
        <w:t>Josué conquistou toda a terra: a região montanhosa ou a parte central do país; o Neguebe, que é a região desértica do sul; as colinas baixas, ou o sopé oeste entre as planícies e a costa; e as encostas que descem em direção ao Mar Morto. Josué não deixou ninguém vivo, mas dedicou todos a Yahweh, assim como Yahweh, o Deus de Israel, ordenou. Josué os atingiu, ou matou todos nas cidades, desde Cades-Barneia, que é parte da fronteira sul de Judá, até Gaza, na costa do Mediterrâneo. Josué conquistou a região de Gosém. Não sabemos exatamente onde fica essa região, mas essa não é a mesma Gosém que fica no Egito. Josué conquistou cidades até Gibeão, no norte. Josué destruiu todas essas cidades de uma só vez, ou em uma batalha contínua, porque Yahweh, o Deus de Israel, lutava por Israel.</w:t>
      </w:r>
    </w:p>
    <w:p>
      <w:pPr/>
      <w:r>
        <w:rPr>
          <w:lang w:val="pt_PT" w:bidi="pt_PT"/>
        </w:rPr>
      </w:r>
      <w:r>
        <w:rPr>
          <w:lang w:val="pt_PT" w:bidi="pt_PT"/>
        </w:rPr>
        <w:t>Parem aqui e olhem para um mapa da terra que Josué e os israelitas conquistaram. Pause este áudio aqui.</w:t>
      </w:r>
    </w:p>
    <w:p>
      <w:pPr/>
      <w:r>
        <w:rPr>
          <w:lang w:val="pt_PT" w:bidi="pt_PT"/>
        </w:rPr>
      </w:r>
      <w:r>
        <w:rPr>
          <w:lang w:val="pt_PT" w:bidi="pt_PT"/>
        </w:rPr>
        <w:t>Depois de derrotar todas as cidades, Josué e os israelitas retornam ao acampamento em Gilgal.</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10.29–43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seis cenas.</w:t>
      </w:r>
    </w:p>
    <w:p>
      <w:pPr/>
      <w:r>
        <w:rPr>
          <w:lang w:val="pt_PT" w:bidi="pt_PT"/>
        </w:rPr>
      </w:r>
      <w:r>
        <w:rPr>
          <w:b/>
          <w:lang w:val="pt_PT" w:bidi="pt_PT"/>
        </w:rPr>
        <w:t>Na primeira cena:</w:t>
      </w:r>
      <w:r>
        <w:rPr>
          <w:lang w:val="pt_PT" w:bidi="pt_PT"/>
        </w:rPr>
        <w:t xml:space="preserve"> depois de destruir Maquedá, Josué e os israelitas viajam para Libna. Eles atacam e destroem todos os que vivem em Libna. Eles matam o rei de Libna, assim como mataram o rei de Jericó.</w:t>
      </w:r>
    </w:p>
    <w:p>
      <w:pPr/>
      <w:r>
        <w:rPr>
          <w:lang w:val="pt_PT" w:bidi="pt_PT"/>
        </w:rPr>
      </w:r>
      <w:r>
        <w:rPr>
          <w:b/>
          <w:lang w:val="pt_PT" w:bidi="pt_PT"/>
        </w:rPr>
        <w:t>Na segunda cena:</w:t>
      </w:r>
      <w:r>
        <w:rPr>
          <w:lang w:val="pt_PT" w:bidi="pt_PT"/>
        </w:rPr>
        <w:t xml:space="preserve"> Josué leva os israelitas a Laquis, e eles atacam a cidade. No segundo dia, Yahweh dá a vitória a Israel sobre Laquis. Enquanto os israelitas derrotam Laquis, o rei Horã de Gezer chega com um exército para ajudar o povo de Laquis. Josué destrói o rei Horã, bem como seu exército.</w:t>
      </w:r>
    </w:p>
    <w:p>
      <w:pPr/>
      <w:r>
        <w:rPr>
          <w:lang w:val="pt_PT" w:bidi="pt_PT"/>
        </w:rPr>
      </w:r>
      <w:r>
        <w:rPr>
          <w:b/>
          <w:lang w:val="pt_PT" w:bidi="pt_PT"/>
        </w:rPr>
        <w:t>Na terceira cena:</w:t>
      </w:r>
      <w:r>
        <w:rPr>
          <w:lang w:val="pt_PT" w:bidi="pt_PT"/>
        </w:rPr>
        <w:t xml:space="preserve"> Josué e os israelitas viajam para Eglom e matam todos nessa cidade.</w:t>
      </w:r>
    </w:p>
    <w:p>
      <w:pPr/>
      <w:r>
        <w:rPr>
          <w:lang w:val="pt_PT" w:bidi="pt_PT"/>
        </w:rPr>
      </w:r>
      <w:r>
        <w:rPr>
          <w:b/>
          <w:lang w:val="pt_PT" w:bidi="pt_PT"/>
        </w:rPr>
        <w:t>Na quarta cena:</w:t>
      </w:r>
      <w:r>
        <w:rPr>
          <w:lang w:val="pt_PT" w:bidi="pt_PT"/>
        </w:rPr>
        <w:t xml:space="preserve"> os israelitas viajam para Hebrom e matam todos os que vivem na cidade, todos os que vivem nas cidades ao redor e o rei de Hebrom.</w:t>
      </w:r>
    </w:p>
    <w:p>
      <w:pPr/>
      <w:r>
        <w:rPr>
          <w:lang w:val="pt_PT" w:bidi="pt_PT"/>
        </w:rPr>
      </w:r>
      <w:r>
        <w:rPr>
          <w:b/>
          <w:lang w:val="pt_PT" w:bidi="pt_PT"/>
        </w:rPr>
        <w:t>Na quinta cena:</w:t>
      </w:r>
      <w:r>
        <w:rPr>
          <w:lang w:val="pt_PT" w:bidi="pt_PT"/>
        </w:rPr>
        <w:t xml:space="preserve"> os israelitas viajam para Debir, onde atacam e conquistam a cidade. Eles matam todas as pessoas, incluindo o rei, assim como haviam feito em Hebrom e Libna.</w:t>
      </w:r>
    </w:p>
    <w:p>
      <w:pPr/>
      <w:r>
        <w:rPr>
          <w:lang w:val="pt_PT" w:bidi="pt_PT"/>
        </w:rPr>
      </w:r>
      <w:r>
        <w:rPr>
          <w:b/>
          <w:lang w:val="pt_PT" w:bidi="pt_PT"/>
        </w:rPr>
        <w:t>Na sexta cena:</w:t>
      </w:r>
      <w:r>
        <w:rPr>
          <w:lang w:val="pt_PT" w:bidi="pt_PT"/>
        </w:rPr>
        <w:t xml:space="preserve"> Josué conquista toda a terra: a região montanhosa, as encostas leste, o sopé oeste e a terra seca no sul. Josué lidera seu exército de Cades-Barneia, no sul, até Gaza, perto da costa. Josué os conduz pela região de Gosém, e até Gibeão ao norte. Josué derrota todos os reis na terra e mata todo o seu povo. Josué não poupa ninguém porque Yahweh, o Deus de Israel, ordenou que Josué matasse a todos. Josué conseguiu fazer isso porque Yahweh, o Deus de Israel, lutava por seu povo. Quando a terra foi conquistada, Josué e os israelitas retornaram ao acampamento em Gilgal.</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Exército israelita</w:t>
      </w:r>
    </w:p>
    <w:p>
      <w:pPr>
        <w:pStyle w:val="ListBullet"/>
        <w:spacing w:line="240" w:lineRule="auto"/>
        <w:ind w:left="720"/>
      </w:pPr>
      <w:r>
        <w:rPr>
          <w:lang w:val="pt_PT" w:bidi="pt_PT"/>
        </w:rPr>
      </w:r>
      <w:r>
        <w:rPr>
          <w:lang w:val="pt_PT" w:bidi="pt_PT"/>
        </w:rPr>
        <w:t>O povo e o rei de Libna</w:t>
      </w:r>
    </w:p>
    <w:p>
      <w:pPr>
        <w:pStyle w:val="ListBullet"/>
        <w:spacing w:line="240" w:lineRule="auto"/>
        <w:ind w:left="720"/>
      </w:pPr>
      <w:r>
        <w:rPr>
          <w:lang w:val="pt_PT" w:bidi="pt_PT"/>
        </w:rPr>
      </w:r>
      <w:r>
        <w:rPr>
          <w:lang w:val="pt_PT" w:bidi="pt_PT"/>
        </w:rPr>
        <w:t>Pessoas de Laquis</w:t>
      </w:r>
    </w:p>
    <w:p>
      <w:pPr>
        <w:pStyle w:val="ListBullet"/>
        <w:spacing w:line="240" w:lineRule="auto"/>
        <w:ind w:left="720"/>
      </w:pPr>
      <w:r>
        <w:rPr>
          <w:lang w:val="pt_PT" w:bidi="pt_PT"/>
        </w:rPr>
      </w:r>
      <w:r>
        <w:rPr>
          <w:lang w:val="pt_PT" w:bidi="pt_PT"/>
        </w:rPr>
        <w:t>O rei Horã e seu exército</w:t>
      </w:r>
    </w:p>
    <w:p>
      <w:pPr>
        <w:pStyle w:val="ListBullet"/>
        <w:spacing w:line="240" w:lineRule="auto"/>
        <w:ind w:left="720"/>
      </w:pPr>
      <w:r>
        <w:rPr>
          <w:lang w:val="pt_PT" w:bidi="pt_PT"/>
        </w:rPr>
      </w:r>
      <w:r>
        <w:rPr>
          <w:lang w:val="pt_PT" w:bidi="pt_PT"/>
        </w:rPr>
        <w:t>Pessoas de Eglom</w:t>
      </w:r>
    </w:p>
    <w:p>
      <w:pPr>
        <w:pStyle w:val="ListBullet"/>
        <w:spacing w:line="240" w:lineRule="auto"/>
        <w:ind w:left="720"/>
      </w:pPr>
      <w:r>
        <w:rPr>
          <w:lang w:val="pt_PT" w:bidi="pt_PT"/>
        </w:rPr>
      </w:r>
      <w:r>
        <w:rPr>
          <w:lang w:val="pt_PT" w:bidi="pt_PT"/>
        </w:rPr>
        <w:t>O povo e o rei de Hebrom</w:t>
      </w:r>
    </w:p>
    <w:p>
      <w:pPr>
        <w:pStyle w:val="ListBullet"/>
        <w:spacing w:line="240" w:lineRule="auto"/>
        <w:ind w:left="720"/>
      </w:pPr>
      <w:r>
        <w:rPr>
          <w:lang w:val="pt_PT" w:bidi="pt_PT"/>
        </w:rPr>
      </w:r>
      <w:r>
        <w:rPr>
          <w:lang w:val="pt_PT" w:bidi="pt_PT"/>
        </w:rPr>
        <w:t>O povo e o rei de Debir</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Josué e todo Israel vão de Maquedá para Libna. Quando ouvimos que Josué e “todo Israel” atacam Libna, significa que Josué e o exército israelita atacam. O narrador está enfatizando que o povo e o exército dos israelitas estão agindo de maneira unificada. Se necessário, vocês podem dizer em sua tradução que são Josué e “o exército” que atacam Libna.</w:t>
      </w:r>
    </w:p>
    <w:p>
      <w:pPr/>
      <w:r>
        <w:rPr>
          <w:lang w:val="pt_PT" w:bidi="pt_PT"/>
        </w:rPr>
      </w:r>
      <w:r>
        <w:rPr>
          <w:lang w:val="pt_PT" w:bidi="pt_PT"/>
        </w:rPr>
        <w:t>Josué e o exército de Israel atacam Libna e lutam contra a cidade. Yahweh entrega a cidade de Libna e seu rei nas mãos dos israelitas. Isso significa que Yahweh dá aos israelitas a vitória sobre o povo de Libna. Josué atinge Libna com o gume da espada. Isso significa que Josué e o exército matam todas as pessoas em Libna com suas espadas, e não deixam ninguém vivo. Josué mata o rei de Libna, assim como Josué havia matado o rei de Jericó. Dessa maneira, Josué dedica cada cidade a Yahweh, ou reivindica cada cidade para Yahweh. Yahweh havia ordenado que os israelitas destruíssem completamente qualquer cidade ou tribo que adorasse ídolos.</w:t>
      </w:r>
    </w:p>
    <w:p>
      <w:pPr/>
      <w:r>
        <w:rPr>
          <w:lang w:val="pt_PT" w:bidi="pt_PT"/>
        </w:rPr>
      </w:r>
      <w:r>
        <w:rPr>
          <w:lang w:val="pt_PT" w:bidi="pt_PT"/>
        </w:rPr>
        <w:t>Parem aqui e discutam o seguinte em grupo: o autor repete as mesmas informações para cada cidade que Israel conquista, porque essa é a maneira como os israelitas contam histórias sobre batalhas. Vocês não têm que repetir informações dessa maneira se seu estilo de narrativa for diferente. No entanto, é importante lembrar que o narrador quer enfatizar que, em cada cidade, os israelitas obedecem a tudo o que Yahweh ordena que eles façam. Discutam como vocês falam sobre ações que alguém faz repetidamente. Como vocês dizem a mesma coisa cada vez que descrevem a ação repetida? Prestem atenção às ações em cada cidade nesta história, e vejam se vocês podem ouvir como o exército de Israel faz a mesma coisa cada vez que vem a uma cidade. Pause este áudio aqui.</w:t>
      </w:r>
    </w:p>
    <w:p>
      <w:pPr/>
      <w:r>
        <w:rPr>
          <w:lang w:val="pt_PT" w:bidi="pt_PT"/>
        </w:rPr>
      </w:r>
      <w:r>
        <w:rPr>
          <w:lang w:val="pt_PT" w:bidi="pt_PT"/>
        </w:rPr>
        <w:t>Na segunda cena, Josué e os israelitas seguem em frente para lutar contra a cidade de Laquis. Eles sitiam, ou cercam a cidade para que ninguém possa deixá-la para obter comida e água antes que eles ataquem. No segundo dia da batalha, Josué e todo Israel capturam Laquis e a ferem ao fio da espada. Novamente, Yahweh dá a cidade ao povo de Israel. Eles não deixam ninguém vivo, assim como fizeram com Libna. Nesse momento, Horã, o rei de Gezer, traz seu exército para ajudar o povo em Laquis a lutar contra Israel. Josué mata o rei de Gezer e todo o seu exército. Os israelitas não deixam ninguém vivo. É importante lembrar que o exército israelita não conquista a cidade de Gezer, apenas o rei e seu exército.</w:t>
      </w:r>
    </w:p>
    <w:p>
      <w:pPr/>
      <w:r>
        <w:rPr>
          <w:lang w:val="pt_PT" w:bidi="pt_PT"/>
        </w:rPr>
      </w:r>
      <w:r>
        <w:rPr>
          <w:lang w:val="pt_PT" w:bidi="pt_PT"/>
        </w:rPr>
        <w:t>Parem aqui e discutam em grupo: em cada cidade, ouvimos que Yahweh dá a Israel a vitória, ou que Israel dedica a cidade à destruição. Os israelitas confiam que Yahweh é aquele que dá a eles poder para derrotar seus inimigos, e eles obedecem a Yahweh porque confiam em Yahweh. Contem uma história de sua cultura sobre quando uma pessoa ou grupo seguia seu deus completamente, e como seu deus deu a vitória completa. Prestem atenção às palavras e frases que vocês usam para falar sobre o quão dedicado e obediente o povo era ao seu deus. Pause este áudio aqui.</w:t>
      </w:r>
    </w:p>
    <w:p>
      <w:pPr/>
      <w:r>
        <w:rPr>
          <w:lang w:val="pt_PT" w:bidi="pt_PT"/>
        </w:rPr>
      </w:r>
      <w:r>
        <w:rPr>
          <w:lang w:val="pt_PT" w:bidi="pt_PT"/>
        </w:rPr>
        <w:t>Na terceira cena, Josué e todo Israel viajam para Eglom, onde lutam contra a cidade e a derrotam em um dia. Os israelitas dedicam a cidade a Yahweh e matam todas as pessoas na cidade, assim como eles haviam feito com Laquis. Algumas das mesmas palavras e frases são usadas na descrição da destruição de cada cidade. O narrador repete coisas dessa maneira para enfatizar a força e a ajuda de Yahweh nas batalhas.</w:t>
      </w:r>
    </w:p>
    <w:p>
      <w:pPr/>
      <w:r>
        <w:rPr>
          <w:lang w:val="pt_PT" w:bidi="pt_PT"/>
        </w:rPr>
      </w:r>
      <w:r>
        <w:rPr>
          <w:lang w:val="pt_PT" w:bidi="pt_PT"/>
        </w:rPr>
        <w:t>Na quarta cena, Josué e todo o Israel sobem a colina para atacar Hebrom e suas cidades ao redor. As cidades menores que cercam Hebrom dependem de Hebrom para defendê-las. Os israelitas lutam e capturam a cidade e suas cidades menores. Os israelitas matam todas as pessoas, incluindo o rei de Hebrom. Josué não deixa ninguém vivo, assim como fez em Eglom.</w:t>
      </w:r>
    </w:p>
    <w:p>
      <w:pPr/>
      <w:r>
        <w:rPr>
          <w:lang w:val="pt_PT" w:bidi="pt_PT"/>
        </w:rPr>
      </w:r>
      <w:r>
        <w:rPr>
          <w:lang w:val="pt_PT" w:bidi="pt_PT"/>
        </w:rPr>
        <w:t>Na quinta cena, Josué e os israelitas se voltam para atacar a cidade de Debir e suas cidades ao redor. Os israelitas derrotam a cidade, capturam e matam seu rei e todos os seus habitantes. Josué mata o rei de Debir, assim como matou os reis de Hebrom e Libna.</w:t>
      </w:r>
    </w:p>
    <w:p>
      <w:pPr/>
      <w:r>
        <w:rPr>
          <w:lang w:val="pt_PT" w:bidi="pt_PT"/>
        </w:rPr>
      </w:r>
      <w:r>
        <w:rPr>
          <w:lang w:val="pt_PT" w:bidi="pt_PT"/>
        </w:rPr>
        <w:t>Na sexta cena, ouvimos um resumo das batalhas que Josué luta para tomar a parte sul de Canaã. Josué conquista toda a terra, desde a região montanhosa ao deserto do Neguebe, às terras baixas até as encostas das colinas que descem até o Mar Morto. Josué e todo Israel obedecem ao mandamento de Yahweh de matar todas as pessoas em todas as cidades da terra. Josué e os israelitas matam todo o povo de Cades-Barneia até Gaza, de Gosém a Gibeão. Eles fazem tudo isso de uma só vez em uma longa batalha contínua, indo de cidade em cidade.</w:t>
      </w:r>
    </w:p>
    <w:p>
      <w:pPr/>
      <w:r>
        <w:rPr>
          <w:lang w:val="pt_PT" w:bidi="pt_PT"/>
        </w:rPr>
      </w:r>
      <w:r>
        <w:rPr>
          <w:lang w:val="pt_PT" w:bidi="pt_PT"/>
        </w:rPr>
        <w:t>Parem aqui e, em grupo, olhem para um mapa das cidades que Josué conquistou. Pause este áudio aqui.</w:t>
      </w:r>
    </w:p>
    <w:p>
      <w:pPr/>
      <w:r>
        <w:rPr>
          <w:lang w:val="pt_PT" w:bidi="pt_PT"/>
        </w:rPr>
      </w:r>
      <w:r>
        <w:rPr>
          <w:lang w:val="pt_PT" w:bidi="pt_PT"/>
        </w:rPr>
        <w:t>Josué captura e destrói todas essas cidades e reis de uma só vez. Como Yahweh dá a vitória aos israelitas, todas essas batalhas acontecem durante uma longa viagem de cidade em cidade. Não sabemos exatamente quanto tempo Josué leva para conquistar essas cidades e reis, mas provavelmente é uma quantidade de tempo significativa.</w:t>
      </w:r>
    </w:p>
    <w:p>
      <w:pPr/>
      <w:r>
        <w:rPr>
          <w:lang w:val="pt_PT" w:bidi="pt_PT"/>
        </w:rPr>
      </w:r>
      <w:r>
        <w:rPr>
          <w:lang w:val="pt_PT" w:bidi="pt_PT"/>
        </w:rPr>
        <w:t>Parem aqui e discutam em grupo como vocês falarão sobre a longa e contínua batalha que Josué e o exército lutam contra essas cidades. Pause este áudio aqui.</w:t>
      </w:r>
    </w:p>
    <w:p>
      <w:pPr/>
      <w:r>
        <w:rPr>
          <w:lang w:val="pt_PT" w:bidi="pt_PT"/>
        </w:rPr>
      </w:r>
      <w:r>
        <w:rPr>
          <w:lang w:val="pt_PT" w:bidi="pt_PT"/>
        </w:rPr>
        <w:t>Os israelitas foram capazes de conquistar todos esses povos porque Yahweh, o Deus de Israel, lutou por Israel e deu a vitória a Israel. Yahweh havia dito aos israelitas que eles deveriam adorar apenas a ele e não a nenhum outro deus que os cananeus adoravam. Nessa história, Josué deixou claro novamente que foi Yahweh, e não nenhum outro deus, quem deu a vitória aos israelitas. Vemos esse padrão em todo o livro de Josué enquanto os israelitas percebem que é Yahweh, não um deus cananeu, que está ajudando-os. Quando eles terminaram de conquistar todo o povo da terra, Josué e todo Israel retornaram ao acampamento em Gilgal.</w:t>
      </w:r>
    </w:p>
    <w:p>
      <w:pPr/>
      <w:r>
        <w:rPr>
          <w:lang w:val="pt_PT" w:bidi="pt_PT"/>
        </w:rPr>
      </w:r>
      <w:r>
        <w:rPr>
          <w:lang w:val="pt_PT" w:bidi="pt_PT"/>
        </w:rPr>
        <w:t>Parem aqui e discutam em grupo: contem sobre uma vez em que alguém foi capaz de realizar algo que parecia impossível. Que palavras vocês usarão para ajudar as pessoas a entender como Yahweh lutava por Israel?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10.29–43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seis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Exército israelita</w:t>
      </w:r>
    </w:p>
    <w:p>
      <w:pPr>
        <w:pStyle w:val="ListBullet"/>
        <w:spacing w:line="240" w:lineRule="auto"/>
        <w:ind w:left="720"/>
      </w:pPr>
      <w:r>
        <w:rPr>
          <w:lang w:val="pt_PT" w:bidi="pt_PT"/>
        </w:rPr>
      </w:r>
      <w:r>
        <w:rPr>
          <w:lang w:val="pt_PT" w:bidi="pt_PT"/>
        </w:rPr>
        <w:t>O povo e o rei de Libna</w:t>
      </w:r>
    </w:p>
    <w:p>
      <w:pPr>
        <w:pStyle w:val="ListBullet"/>
        <w:spacing w:line="240" w:lineRule="auto"/>
        <w:ind w:left="720"/>
      </w:pPr>
      <w:r>
        <w:rPr>
          <w:lang w:val="pt_PT" w:bidi="pt_PT"/>
        </w:rPr>
      </w:r>
      <w:r>
        <w:rPr>
          <w:lang w:val="pt_PT" w:bidi="pt_PT"/>
        </w:rPr>
        <w:t>Pessoas de Laquis</w:t>
      </w:r>
    </w:p>
    <w:p>
      <w:pPr>
        <w:pStyle w:val="ListBullet"/>
        <w:spacing w:line="240" w:lineRule="auto"/>
        <w:ind w:left="720"/>
      </w:pPr>
      <w:r>
        <w:rPr>
          <w:lang w:val="pt_PT" w:bidi="pt_PT"/>
        </w:rPr>
      </w:r>
      <w:r>
        <w:rPr>
          <w:lang w:val="pt_PT" w:bidi="pt_PT"/>
        </w:rPr>
        <w:t>O rei Horã e seu exército</w:t>
      </w:r>
    </w:p>
    <w:p>
      <w:pPr>
        <w:pStyle w:val="ListBullet"/>
        <w:spacing w:line="240" w:lineRule="auto"/>
        <w:ind w:left="720"/>
      </w:pPr>
      <w:r>
        <w:rPr>
          <w:lang w:val="pt_PT" w:bidi="pt_PT"/>
        </w:rPr>
      </w:r>
      <w:r>
        <w:rPr>
          <w:lang w:val="pt_PT" w:bidi="pt_PT"/>
        </w:rPr>
        <w:t>Pessoas de Eglom</w:t>
      </w:r>
    </w:p>
    <w:p>
      <w:pPr>
        <w:pStyle w:val="ListBullet"/>
        <w:spacing w:line="240" w:lineRule="auto"/>
        <w:ind w:left="720"/>
      </w:pPr>
      <w:r>
        <w:rPr>
          <w:lang w:val="pt_PT" w:bidi="pt_PT"/>
        </w:rPr>
      </w:r>
      <w:r>
        <w:rPr>
          <w:lang w:val="pt_PT" w:bidi="pt_PT"/>
        </w:rPr>
        <w:t>O povo e o rei de Hebrom</w:t>
      </w:r>
    </w:p>
    <w:p>
      <w:pPr>
        <w:pStyle w:val="ListBullet"/>
        <w:spacing w:line="240" w:lineRule="auto"/>
        <w:ind w:left="720"/>
      </w:pPr>
      <w:r>
        <w:rPr>
          <w:lang w:val="pt_PT" w:bidi="pt_PT"/>
        </w:rPr>
      </w:r>
      <w:r>
        <w:rPr>
          <w:lang w:val="pt_PT" w:bidi="pt_PT"/>
        </w:rPr>
        <w:t>O povo e o rei de Debir</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e os israelitas viajam para a cidade de Libna. Os israelitas atacam e lutam contra o povo na cidade. Mas Yahweh dá a vitória sobre Libna e seu rei aos israelitas. Josué e os israelitas matam todas as pessoas na cidade de Libna. Os israelitas não deixam ninguém vivo. E eles matam o rei de Libna, assim como mataram o rei de Jericó.</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pensando ou sentindo?”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e os israelitas viajam para Laquis. Eles cercam a cidade e a atacam. No segundo dia da batalha, Yahweh dá a vitória sobre Laquis aos israelitas. Eles matam todas as pessoas em Laquis, assim como haviam feito em Libna.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pensando ou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Enquanto a batalha está acontecendo em Laquis, o rei Horã e seu exército viajam de Gezer para ajudar o povo de Laquis. Josué e os israelitas destroem completamente o rei e seu exército, não deixando ninguém vivo.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rei Horã e seu exército: “O que vocês estão pensando ou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Depois que Josué e o exército israelita matam todos em Laquis, eles viajam para a cidade de Eglom, onde cercam a cidade e a atacam. Naquele mesmo dia, os israelitas derrotam o povo de Eglom e matam todas as pessoas na cidade, assim como fizeram em Laquis.</w:t>
      </w:r>
    </w:p>
    <w:p>
      <w:pPr/>
      <w:r>
        <w:rPr>
          <w:lang w:val="pt_PT" w:bidi="pt_PT"/>
        </w:rPr>
      </w:r>
      <w:r>
        <w:rPr>
          <w:lang w:val="pt_PT" w:bidi="pt_PT"/>
        </w:rPr>
        <w:t>Os israelitas então viajam subindo a colina até Hebrom, onde atacam a cidade e suas vilas ao redor. Eles lutam e matam todo o povo em Hebrom, incluindo seu rei. Josué garante que ninguém sobreviva.</w:t>
      </w:r>
    </w:p>
    <w:p>
      <w:pPr/>
      <w:r>
        <w:rPr>
          <w:lang w:val="pt_PT" w:bidi="pt_PT"/>
        </w:rPr>
      </w:r>
      <w:r>
        <w:rPr>
          <w:lang w:val="pt_PT" w:bidi="pt_PT"/>
        </w:rPr>
        <w:t>Finalmente, Josué leva os israelitas a se voltarem e atacarem Debir. Eles lutam e destroem a cidade e suas vilas ao redor. Josué mata todo o povo, incluindo o rei de Debir, assim como matou todos em Hebrom e Libna.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 povo de Eglom, Hebrom e Debir: “O que vocês estão pensando ou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e os israelitas conquistaram a terra, incluindo a região montanhosa, o deserto do Neguebe, o sopé e as encostas que levam ao Mar Morto. Eles não deixaram ninguém vivo em nenhuma das cidades porque Yahweh ordenou que todas as pessoas que adorassem ídolos fossem mortas. De Cades-Barneia, no sul, até Gaza, na costa, da área central de Gosém até Gibeão, ao norte, Josué e os israelitas destruíram as cidades e mataram todas as pessoas que viviam lá. Josué conquistou todas essas cidades em uma longa batalha porque Yahweh, o Deus de Israel, lutava por Israel. Quando os israelitas haviam conquistado todas as cidades na região, Josué levou Israel de volta para o acampamento deles em Gilgal.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Deus: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10.29–43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e todo </w:t>
      </w:r>
      <w:r>
        <w:rPr>
          <w:b/>
          <w:lang w:val="pt_PT" w:bidi="pt_PT"/>
        </w:rPr>
        <w:t>Israel</w:t>
      </w:r>
      <w:r>
        <w:rPr>
          <w:lang w:val="pt_PT" w:bidi="pt_PT"/>
        </w:rPr>
        <w:t xml:space="preserve"> viajaram para Libna de Maquedá. Todo Israel se refere a todos os </w:t>
      </w:r>
      <w:r>
        <w:rPr>
          <w:b/>
          <w:lang w:val="pt_PT" w:bidi="pt_PT"/>
        </w:rPr>
        <w:t>israelitas</w:t>
      </w:r>
      <w:r>
        <w:rPr>
          <w:lang w:val="pt_PT" w:bidi="pt_PT"/>
        </w:rPr>
        <w:t xml:space="preserve"> no exército. Algumas traduções dizem que Josué foi com todo o seu exército, e algumas traduções dizem que Josué foi com todo o Israel, ou os israelitas. Se vocês disserem Israel ou israelita aqui, usem a mesma palavra para Israel ou israelita que vocês usaram em passagens anteriores. Para mais informações sobre </w:t>
      </w:r>
      <w:r>
        <w:rPr>
          <w:lang w:val="pt_PT" w:bidi="pt_PT"/>
        </w:rPr>
        <w:t>israelitas</w:t>
      </w:r>
      <w:r>
        <w:rPr>
          <w:lang w:val="pt_PT" w:bidi="pt_PT"/>
        </w:rPr>
        <w:t>, consultem o Glossário Mestre.</w:t>
      </w:r>
    </w:p>
    <w:p>
      <w:pPr/>
      <w:r>
        <w:rPr>
          <w:lang w:val="pt_PT" w:bidi="pt_PT"/>
        </w:rPr>
      </w:r>
      <w:r>
        <w:rPr>
          <w:lang w:val="pt_PT" w:bidi="pt_PT"/>
        </w:rPr>
        <w:t>Os israelitas atacaram a cidade, e Yahweh deu a cidade nas mãos de Israel. Isso significa que Yahweh deu a Israel o que eles precisavam para ter a vitória sobre a cidade de Libna. Essa frase também aparece na batalha contra Laquis. Usem palavras semelhantes que vocês já usaram em passagens anteriores quando falarem sobre Yahweh entregando o povo nas mãos de Israel.</w:t>
      </w:r>
    </w:p>
    <w:p>
      <w:pPr/>
      <w:r>
        <w:rPr>
          <w:lang w:val="pt_PT" w:bidi="pt_PT"/>
        </w:rPr>
      </w:r>
      <w:r>
        <w:rPr>
          <w:lang w:val="pt_PT" w:bidi="pt_PT"/>
        </w:rPr>
        <w:t xml:space="preserve">Usem a mesma palavra para </w:t>
      </w:r>
      <w:r>
        <w:rPr>
          <w:b/>
          <w:lang w:val="pt_PT" w:bidi="pt_PT"/>
        </w:rPr>
        <w:t>Yahweh</w:t>
      </w:r>
      <w:r>
        <w:rPr>
          <w:lang w:val="pt_PT" w:bidi="pt_PT"/>
        </w:rPr>
        <w:t xml:space="preserve">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Josué então </w:t>
      </w:r>
      <w:r>
        <w:rPr>
          <w:b/>
          <w:lang w:val="pt_PT" w:bidi="pt_PT"/>
        </w:rPr>
        <w:t>atingiu com o gume da espada</w:t>
      </w:r>
      <w:r>
        <w:rPr>
          <w:lang w:val="pt_PT" w:bidi="pt_PT"/>
        </w:rPr>
        <w:t xml:space="preserve"> a cidade de Libna. Josué e os israelitas </w:t>
      </w:r>
      <w:r>
        <w:rPr>
          <w:b/>
          <w:lang w:val="pt_PT" w:bidi="pt_PT"/>
        </w:rPr>
        <w:t>dedicaram à destruição</w:t>
      </w:r>
      <w:r>
        <w:rPr>
          <w:lang w:val="pt_PT" w:bidi="pt_PT"/>
        </w:rPr>
        <w:t xml:space="preserve"> a cidade e todas as pessoas que estavam nela. Isso significa que Josué matou todas as pessoas da cidade, não deixando nenhuma viva, em obediência ao mandamento de Yahweh de matar todo o povo que adorava ídolos. Essa frase: “atingir a cidade com o gume da espada”, também aparece nas batalhas com Laquis, Eglom, Hebrom e Debir. Usem as mesmas palavras ou frases para “atingido com o gume da espada e dedicado à destruição” que vocês usaram em passagens anteriores.</w:t>
      </w:r>
    </w:p>
    <w:p>
      <w:pPr/>
      <w:r>
        <w:rPr>
          <w:lang w:val="pt_PT" w:bidi="pt_PT"/>
        </w:rPr>
      </w:r>
      <w:r>
        <w:rPr>
          <w:lang w:val="pt_PT" w:bidi="pt_PT"/>
        </w:rPr>
        <w:t xml:space="preserve">Yahweh deu a cidade de Libna e seu rei nas mãos de Israel. Um </w:t>
      </w:r>
      <w:r>
        <w:rPr>
          <w:b/>
          <w:lang w:val="pt_PT" w:bidi="pt_PT"/>
        </w:rPr>
        <w:t>rei</w:t>
      </w:r>
      <w:r>
        <w:rPr>
          <w:lang w:val="pt_PT" w:bidi="pt_PT"/>
        </w:rPr>
        <w:t xml:space="preserve"> é alguém que governava sobre uma cidade ou território. Usem a mesma palavra para rei que vocês usaram em passagens anteriores. Para mais informações sobre </w:t>
      </w:r>
      <w:r>
        <w:rPr>
          <w:lang w:val="pt_PT" w:bidi="pt_PT"/>
        </w:rPr>
        <w:t>rei</w:t>
      </w:r>
      <w:r>
        <w:rPr>
          <w:lang w:val="pt_PT" w:bidi="pt_PT"/>
        </w:rPr>
        <w:t>, consultem o Glossário Mestre.</w:t>
      </w:r>
    </w:p>
    <w:p>
      <w:pPr/>
      <w:r>
        <w:rPr>
          <w:lang w:val="pt_PT" w:bidi="pt_PT"/>
        </w:rPr>
      </w:r>
      <w:r>
        <w:rPr>
          <w:lang w:val="pt_PT" w:bidi="pt_PT"/>
        </w:rPr>
        <w:t>Josué e os israelitas sitiaram a cidade de Laquis. Sitiar significa cercar uma cidade para que ninguém possa entrar ou sair. Essa frase também ocorre na batalha com Eglom.</w:t>
      </w:r>
    </w:p>
    <w:p>
      <w:pPr/>
      <w:r>
        <w:rPr>
          <w:lang w:val="pt_PT" w:bidi="pt_PT"/>
        </w:rPr>
      </w:r>
      <w:r>
        <w:rPr>
          <w:lang w:val="pt_PT" w:bidi="pt_PT"/>
        </w:rPr>
        <w:t xml:space="preserve">Parem aqui e discutam em grupo qual palavra ou frase vocês usarão para </w:t>
      </w:r>
      <w:r>
        <w:rPr>
          <w:b/>
          <w:lang w:val="pt_PT" w:bidi="pt_PT"/>
        </w:rPr>
        <w:t>sitiar</w:t>
      </w:r>
      <w:r>
        <w:rPr>
          <w:lang w:val="pt_PT" w:bidi="pt_PT"/>
        </w:rPr>
        <w:t>. Se vocês já traduziram essa frase em outro livro da Bíblia, usem a mesma palavra ou frase que vocês usaram lá. Pause este áudio aqui.</w:t>
      </w:r>
    </w:p>
    <w:p>
      <w:pPr/>
      <w:r>
        <w:rPr>
          <w:lang w:val="pt_PT" w:bidi="pt_PT"/>
        </w:rPr>
      </w:r>
      <w:r>
        <w:rPr>
          <w:lang w:val="pt_PT" w:bidi="pt_PT"/>
        </w:rPr>
        <w:t>Josué atacou Hebrom e suas cidades ao redor, ou vilas menores ao seu redor. Tanto Hebrom quanto Debir tinham cidades menores ao seu redor, que dependiam da cidade maior para protegê-las. A mesma palavra para cidade é usada para essas cidades menores que cercam Hebrom e Debir, então essas são cidades menores que podem ou não ter uma muralha ao seu redor. Usem a mesma palavra para cidades que podem ter sido grandes o suficiente para ter muralhas ao seu redor.</w:t>
      </w:r>
    </w:p>
    <w:p>
      <w:pPr/>
      <w:r>
        <w:rPr>
          <w:lang w:val="pt_PT" w:bidi="pt_PT"/>
        </w:rPr>
      </w:r>
      <w:r>
        <w:rPr>
          <w:lang w:val="pt_PT" w:bidi="pt_PT"/>
        </w:rPr>
        <w:t xml:space="preserve">Josué e todo Israel foram capazes de conquistar a terra porque </w:t>
      </w:r>
      <w:r>
        <w:rPr>
          <w:b/>
          <w:lang w:val="pt_PT" w:bidi="pt_PT"/>
        </w:rPr>
        <w:t>Yahweh</w:t>
      </w:r>
      <w:r>
        <w:rPr>
          <w:lang w:val="pt_PT" w:bidi="pt_PT"/>
        </w:rPr>
        <w:t xml:space="preserve">, o </w:t>
      </w:r>
      <w:r>
        <w:rPr>
          <w:b/>
          <w:lang w:val="pt_PT" w:bidi="pt_PT"/>
        </w:rPr>
        <w:t>Deus</w:t>
      </w:r>
      <w:r>
        <w:rPr>
          <w:lang w:val="pt_PT" w:bidi="pt_PT"/>
        </w:rPr>
        <w:t xml:space="preserve"> de </w:t>
      </w:r>
      <w:r>
        <w:rPr>
          <w:b/>
          <w:lang w:val="pt_PT" w:bidi="pt_PT"/>
        </w:rPr>
        <w:t>Israel</w:t>
      </w:r>
      <w:r>
        <w:rPr>
          <w:lang w:val="pt_PT" w:bidi="pt_PT"/>
        </w:rPr>
        <w:t xml:space="preserve">, os ajudava. Usem as mesmas palavras ou frases para Yahweh, o Deus de Israel, que vocês usaram em passagens anteriores. Para mais informações sobre </w:t>
      </w:r>
      <w:r>
        <w:rPr>
          <w:lang w:val="pt_PT" w:bidi="pt_PT"/>
        </w:rPr>
        <w:t>Yahweh</w:t>
      </w:r>
      <w:r>
        <w:rPr>
          <w:lang w:val="pt_PT" w:bidi="pt_PT"/>
        </w:rPr>
        <w:t xml:space="preserve"> e o termo geral para </w:t>
      </w:r>
      <w:r>
        <w:rPr>
          <w:lang w:val="pt_PT" w:bidi="pt_PT"/>
        </w:rPr>
        <w:t>Deus</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11:1–15</w:t>
      </w:r>
      <w:r>
        <w:rPr>
          <w:lang w:val="pt_PT" w:bidi="pt_PT"/>
        </w:rPr>
      </w:r>
    </w:p>
    <w:p>
      <w:pPr>
        <w:pStyle w:val="Heading3"/>
      </w:pPr>
      <w:r>
        <w:rPr>
          <w:lang w:val="pt_PT" w:bidi="pt_PT"/>
        </w:rPr>
        <w:t>Ouvir e Sentir</w:t>
      </w:r>
    </w:p>
    <w:p>
      <w:pPr/>
      <w:r>
        <w:rPr>
          <w:lang w:val="pt_PT" w:bidi="pt_PT"/>
        </w:rPr>
      </w:r>
      <w:r>
        <w:rPr>
          <w:lang w:val="pt_PT" w:bidi="pt_PT"/>
        </w:rPr>
        <w:t>Nesta etapa, ouçam Josué 11.1–15 e guardem em seus corações.</w:t>
      </w:r>
    </w:p>
    <w:p>
      <w:pPr/>
      <w:r>
        <w:rPr>
          <w:lang w:val="pt_PT" w:bidi="pt_PT"/>
        </w:rPr>
      </w:r>
      <w:r>
        <w:rPr>
          <w:lang w:val="pt_PT" w:bidi="pt_PT"/>
        </w:rPr>
        <w:t>Ouçam uma versão em áudio de Josué 11.1–15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11.1–15 na tradução mais fácil de entender.</w:t>
      </w:r>
    </w:p>
    <w:p>
      <w:pPr/>
      <w:r>
        <w:rPr>
          <w:lang w:val="pt_PT" w:bidi="pt_PT"/>
        </w:rPr>
      </w:r>
      <w:r>
        <w:rPr>
          <w:lang w:val="pt_PT" w:bidi="pt_PT"/>
        </w:rPr>
        <w:t>Na passagem anterior, Josué e os israelitas destruíram as cidades de Libna, Laquis, Eglom, Hebrom e Debir. Josué conquistou toda a terra de Cades-Barneia, no sul, até Gaza, na costa, e toda Gosém até Gibeão, ao norte. Josué conquistou todas essas cidades durante uma viagem pela terra porque Yahweh lutava por Israel.</w:t>
      </w:r>
    </w:p>
    <w:p>
      <w:pPr/>
      <w:r>
        <w:rPr>
          <w:lang w:val="pt_PT" w:bidi="pt_PT"/>
        </w:rPr>
      </w:r>
      <w:r>
        <w:rPr>
          <w:lang w:val="pt_PT" w:bidi="pt_PT"/>
        </w:rPr>
        <w:t>Quando Josué e os israelitas haviam conquistado todas as cidades, eles retornaram ao acampamento em Gilgal. Gilgal estava no nordeste da terra que haviam conquistado, perto de onde Jericó e Ai haviam estado. Na última passagem, Josué e Israel conquistaram a parte sul de Canaã. Nessa passagem, Josué leva Israel a conquistar a parte norte de Canaã.</w:t>
      </w:r>
    </w:p>
    <w:p>
      <w:pPr/>
      <w:r>
        <w:rPr>
          <w:lang w:val="pt_PT" w:bidi="pt_PT"/>
        </w:rPr>
      </w:r>
      <w:r>
        <w:rPr>
          <w:lang w:val="pt_PT" w:bidi="pt_PT"/>
        </w:rPr>
        <w:t>Quando o rei Jabim de Hazor ouve sobre as vitórias de Josué sobre as cidades do sul, o rei Jabim envia mensagens a outros reis ao seu redor. Hazor era uma cidade estratégica importante na região da Galileia. Era maior do que as outras cidades ao seu redor e era a líder das outras cidades do norte. O rei Jabim envia mensagens a muitos reis, incluindo Jobabe, rei de Madom, o rei de Sinrom e o rei de Acsafe. Não temos certeza de onde essas cidades estavam localizadas. O rei Jabim também envia mensagens aos reis nas colinas do norte. Ele envia mensagens aos reis na Arabá, ou vale do Rio Jordão, ao sul do lago da Galileia, e a àqueles no sopé, ou montanhas baixas, a oeste. Ele envia uma mensagem ao rei da cidade de Nafote-Dor, no oeste. Ele envia mensagens aos reis dos cananeus em ambos os lados do Rio Jordão, incluindo os amorreus, hititas, perizeus e jebuseus nas montanhas. Ele envia mensagens aos heveus que viviam no pé do monte Hermom, na terra de Mispa, que fica a nordeste de Gilgal. A mensagem do rei Jabim diz para que todos os reis reúnam seus exércitos para lutar contra Josué e os israelitas.</w:t>
      </w:r>
    </w:p>
    <w:p>
      <w:pPr/>
      <w:r>
        <w:rPr>
          <w:lang w:val="pt_PT" w:bidi="pt_PT"/>
        </w:rPr>
      </w:r>
      <w:r>
        <w:rPr>
          <w:lang w:val="pt_PT" w:bidi="pt_PT"/>
        </w:rPr>
        <w:t>Parem aqui e, em grupo, olhem para um mapa do norte de Canaã. Pause este áudio aqui.</w:t>
      </w:r>
    </w:p>
    <w:p>
      <w:pPr/>
      <w:r>
        <w:rPr>
          <w:lang w:val="pt_PT" w:bidi="pt_PT"/>
        </w:rPr>
      </w:r>
      <w:r>
        <w:rPr>
          <w:lang w:val="pt_PT" w:bidi="pt_PT"/>
        </w:rPr>
        <w:t>Então todos os reis e seus exércitos se reúnem para acampar no rio Merom. Há tantos soldados reunidos que contá-los seria impossível. Seria como tentar contar quantos grãos de areia existem na beira do mar. Eles também têm muitas carroças que os cavalos puxam. Eles estão prontos para lutar contra os israelitas.</w:t>
      </w:r>
    </w:p>
    <w:p>
      <w:pPr/>
      <w:r>
        <w:rPr>
          <w:lang w:val="pt_PT" w:bidi="pt_PT"/>
        </w:rPr>
      </w:r>
      <w:r>
        <w:rPr>
          <w:lang w:val="pt_PT" w:bidi="pt_PT"/>
        </w:rPr>
        <w:t>Parem aqui e, em grupo, olhem para uma imagem da areia na costa do mar. Olhem para uma imagem de um cavalo e uma imagem de uma carroça. Pause este áudio aqui.</w:t>
      </w:r>
    </w:p>
    <w:p>
      <w:pPr/>
      <w:r>
        <w:rPr>
          <w:lang w:val="pt_PT" w:bidi="pt_PT"/>
        </w:rPr>
      </w:r>
      <w:r>
        <w:rPr>
          <w:lang w:val="pt_PT" w:bidi="pt_PT"/>
        </w:rPr>
        <w:t>Yahweh diz a Josué que não tenha medo do enorme exército. Yahweh promete a Josué que, naquela mesma hora, no dia seguinte, Yahweh dará todo o grupo de exércitos a Israel, e todos os soldados cananeus estarão mortos. Yahweh diz a Josué que aleije, ou corte a parte de trás das pernas dos cavalos para que eles não possam caminhar, e que queime todas as carroças com fogo depois da batalha.</w:t>
      </w:r>
    </w:p>
    <w:p>
      <w:pPr/>
      <w:r>
        <w:rPr>
          <w:lang w:val="pt_PT" w:bidi="pt_PT"/>
        </w:rPr>
      </w:r>
      <w:r>
        <w:rPr>
          <w:lang w:val="pt_PT" w:bidi="pt_PT"/>
        </w:rPr>
        <w:t>Então Josué e todos os guerreiros israelitas viajam para o rio Merom e de repente atacam os exércitos. Yahweh faz o que Yahweh prometeu que faria e dá a vitória a Israel sobre os exércitos. O exército israelita os derrota e os persegue até a Grande Sidom e Misrefote-Maim, e a leste até o vale de Mispa. Os israelitas continuam matando os soldados do exército até que não haja soldados vivos. E Josué faz exatamente como Yahweh havia ordenado. Josué aleija os cavalos e queima os carros de guerra.</w:t>
      </w:r>
    </w:p>
    <w:p>
      <w:pPr/>
      <w:r>
        <w:rPr>
          <w:lang w:val="pt_PT" w:bidi="pt_PT"/>
        </w:rPr>
      </w:r>
      <w:r>
        <w:rPr>
          <w:lang w:val="pt_PT" w:bidi="pt_PT"/>
        </w:rPr>
        <w:t>Depois que o exército israelita derrota o enorme exército, Josué leva o exército israelita de volta em direção a Hazor. Naquela época, Hazor e seu rei governavam sobre todos os outros reinos no território. Os israelitas capturam a cidade e matam seu rei com uma espada. Os israelitas ferem Hazor ao fio da espada e dedicam toda a cidade à destruição. Em outras palavras, eles dedicam a cidade a Yahweh, e matam todas as pessoas, ou tudo o que respira. Então Israel queima Hazor com fogo.</w:t>
      </w:r>
    </w:p>
    <w:p>
      <w:pPr/>
      <w:r>
        <w:rPr>
          <w:lang w:val="pt_PT" w:bidi="pt_PT"/>
        </w:rPr>
      </w:r>
      <w:r>
        <w:rPr>
          <w:lang w:val="pt_PT" w:bidi="pt_PT"/>
        </w:rPr>
        <w:t>Josué captura todas essas cidades e seus reis. As pessoas construíram grandes cidades naquele tempo sobre as ruínas de cidades anteriores. As pessoas geralmente construíam grandes muralhas ao redor dessas cidades para proteger o povo que vivia nelas. Com o tempo, as pessoas tornaram as novas cidades cada vez mais altas, com mais e mais camadas de cidades arruinadas abaixo delas. Portanto, Hazor e todas as cidades que Josué e o exército capturaram estavam em montes altos. Josué e o exército israelita queimam Hazor completamente, mas não queimam as outras cidades. Nas cidades que o exército israelita não queima, eles mantêm todos os bens de valor e o rebanho para si mesmos. Mas eles matam todas as pessoas em todas as cidades, não deixando ninguém vivo, porque eles obedecem ao mandamento de Yahweh a Moisés, o servo de Yahweh. Yahweh havia dado mandamentos a Moisés muito antes desse tempo, e Moisés havia ordenado a Josué o que fazer quando Josué capturasse a terra. Josué obedece a Yahweh e a Moisés, e ele faz tudo o que Yahweh havia ordenado a Moisés.</w:t>
      </w:r>
    </w:p>
    <w:p>
      <w:pPr/>
      <w:r>
        <w:rPr>
          <w:lang w:val="pt_PT" w:bidi="pt_PT"/>
        </w:rPr>
      </w:r>
      <w:r>
        <w:rPr>
          <w:lang w:val="pt_PT" w:bidi="pt_PT"/>
        </w:rPr>
        <w:t>Parem aqui e discutam essa pergunta em grupo: quando seu povo conquista outras terras, como eles decidem o que destruir e o que manter? Pause este áudio aqui.</w:t>
      </w:r>
    </w:p>
    <w:p>
      <w:pPr/>
      <w:r>
        <w:rPr>
          <w:lang w:val="pt_PT" w:bidi="pt_PT"/>
        </w:rPr>
      </w:r>
      <w:r>
        <w:rPr>
          <w:lang w:val="pt_PT" w:bidi="pt_PT"/>
        </w:rPr>
        <w:t>Parem aqui e discutam essa pergunta em grupo: contem uma história sobre um líder em sua cultura. O que as pessoas fazem quando seu líder as ordena que façam algo? O que acontece quando seu líder os ordena que façam algo que outra pessoa ordenou há muito tempo?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11.1–15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Jabim, o rei de Hazor, ouve como Israel conquistou as cidades do sul e envia mensagens a todos os reis vizinhos. Jabim quer que todos os reis se unam com seus exércitos para derrotar Israel. Então todos os reis se unem em Merom para lutar contra os israelitas.</w:t>
      </w:r>
    </w:p>
    <w:p>
      <w:pPr/>
      <w:r>
        <w:rPr>
          <w:lang w:val="pt_PT" w:bidi="pt_PT"/>
        </w:rPr>
      </w:r>
      <w:r>
        <w:rPr>
          <w:b/>
          <w:lang w:val="pt_PT" w:bidi="pt_PT"/>
        </w:rPr>
        <w:t>Na segunda cena:</w:t>
      </w:r>
      <w:r>
        <w:rPr>
          <w:lang w:val="pt_PT" w:bidi="pt_PT"/>
        </w:rPr>
        <w:t xml:space="preserve"> Yahweh diz a Josué que não tenha medo, porque na mesma hora, no dia seguinte, Yahweh dará a vitória a Israel, e todos os soldados dos exércitos cananeus estarão mortos. Yahweh diz a Josué que aleije os cavalos e queime os carros de guerra depois da batalha. No dia seguinte, Yahweh dá a vitória a Israel, e Josué obedece a tudo o que Yahweh ordena.</w:t>
      </w:r>
    </w:p>
    <w:p>
      <w:pPr/>
      <w:r>
        <w:rPr>
          <w:lang w:val="pt_PT" w:bidi="pt_PT"/>
        </w:rPr>
      </w:r>
      <w:r>
        <w:rPr>
          <w:b/>
          <w:lang w:val="pt_PT" w:bidi="pt_PT"/>
        </w:rPr>
        <w:t>Na terceira cena:</w:t>
      </w:r>
      <w:r>
        <w:rPr>
          <w:lang w:val="pt_PT" w:bidi="pt_PT"/>
        </w:rPr>
        <w:t xml:space="preserve"> Josué leva o exército israelita de volta em direção a Hazor para destruí-la e matar seu rei. Israel destrói completamente Hazor e a queima. Josué e Israel não queimam nenhuma outra cidade nas colinas além de Hazor. Israel leva os bens valiosos e o rebanho de cada cidade, mas mata todas as pessoas até que nenhuma reste viva. Como Yahweh ordenou a Moisés, Moisés ordenou a Josué. Josué faz tudo o que Yahweh e Moisés ordenaram.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rei Jabim de Hazor</w:t>
      </w:r>
    </w:p>
    <w:p>
      <w:pPr>
        <w:pStyle w:val="ListBullet"/>
        <w:spacing w:line="240" w:lineRule="auto"/>
        <w:ind w:left="720"/>
      </w:pPr>
      <w:r>
        <w:rPr>
          <w:lang w:val="pt_PT" w:bidi="pt_PT"/>
        </w:rPr>
      </w:r>
      <w:r>
        <w:rPr>
          <w:lang w:val="pt_PT" w:bidi="pt_PT"/>
        </w:rPr>
        <w:t>Reis de tribos vizinhas</w:t>
      </w:r>
    </w:p>
    <w:p>
      <w:pPr>
        <w:pStyle w:val="ListBullet"/>
        <w:spacing w:line="240" w:lineRule="auto"/>
        <w:ind w:left="720"/>
      </w:pPr>
      <w:r>
        <w:rPr>
          <w:lang w:val="pt_PT" w:bidi="pt_PT"/>
        </w:rPr>
      </w:r>
      <w:r>
        <w:rPr>
          <w:lang w:val="pt_PT" w:bidi="pt_PT"/>
        </w:rPr>
        <w:t>Soldados de todos os exércitos</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Soldados israelitas</w:t>
      </w:r>
    </w:p>
    <w:p>
      <w:pPr>
        <w:pStyle w:val="ListBullet"/>
        <w:spacing w:line="240" w:lineRule="auto"/>
        <w:ind w:left="720"/>
      </w:pPr>
      <w:r>
        <w:rPr>
          <w:lang w:val="pt_PT" w:bidi="pt_PT"/>
        </w:rPr>
      </w:r>
      <w:r>
        <w:rPr>
          <w:lang w:val="pt_PT" w:bidi="pt_PT"/>
        </w:rPr>
        <w:t>Pessoas que vivem em Hazor</w:t>
      </w:r>
    </w:p>
    <w:p>
      <w:pPr>
        <w:pStyle w:val="ListBullet"/>
        <w:spacing w:line="240" w:lineRule="auto"/>
        <w:ind w:left="720"/>
      </w:pPr>
      <w:r>
        <w:rPr>
          <w:lang w:val="pt_PT" w:bidi="pt_PT"/>
        </w:rPr>
      </w:r>
      <w:r>
        <w:rPr>
          <w:lang w:val="pt_PT" w:bidi="pt_PT"/>
        </w:rPr>
        <w:t>E cavalos</w:t>
      </w:r>
    </w:p>
    <w:p>
      <w:pPr/>
      <w:r>
        <w:rPr>
          <w:lang w:val="pt_PT" w:bidi="pt_PT"/>
        </w:rPr>
      </w:r>
      <w:r>
        <w:rPr>
          <w:lang w:val="pt_PT" w:bidi="pt_PT"/>
        </w:rPr>
        <w:t>Em grupo, prestem atenção às partes do cenário da passagem:</w:t>
      </w:r>
    </w:p>
    <w:p>
      <w:pPr/>
      <w:r>
        <w:rPr>
          <w:lang w:val="pt_PT" w:bidi="pt_PT"/>
        </w:rPr>
      </w:r>
      <w:r>
        <w:rPr>
          <w:lang w:val="pt_PT" w:bidi="pt_PT"/>
        </w:rPr>
        <w:t>Na cena um, quando Jabim, o rei de Hazor, ouve sobre a vitória de Israel sobre a parte sul de Canaã, Jabim envia mensagens aos reis vizinhos na parte norte de Canaã. Esses reis incluem Jobabe, o rei de Madom, o rei de Sinrom e o rei de Acsafe. Jabim também envia mensagens aos reis na região montanhosa do norte. Ele envia mensagens aos reis na região desértica, ou Arabá, ao sul do Mar da Galileia, e aos reis nas terras baixas, ou montanhas baixas, que levam à costa. E ele envia mensagens a Dor, no oeste. Jabim envia mensagens para toda a parte norte de Canaã, a leste e a oeste do Rio Jordão. Ele envia mensagens aos reis dos amorreus, heteus, perizeus e jebuseus, e ao rei dos heveus no pé do monte Hermom. A mensagem que o rei Jabim envia diz que todos os reis devem reunir seus exércitos e se unir para lutar contra Israel. Todos os reis que recebem a mensagem reúnem seus exércitos, e todos eles se encontram no rio Merom. Eles estão prontos para lutar contra Israel. Os soldados que se reúnem são tão numerosos quanto os grãos de areia na costa do mar. Isso significa que há tantos soldados que seria impossível contá-los. Todos os exércitos também têm carros de guerra puxados por cavalos. Um carro de guerra era a arma mais avançada que as pessoas usavam naquela época. Era um símbolo do poder de um exército. Os carros ajudavam os exércitos movendo soldados e materiais muito mais rapidamente. Um cavalo é um grande animal que as pessoas usam para puxar ou carregar cargas pesadas.</w:t>
      </w:r>
    </w:p>
    <w:p>
      <w:pPr/>
      <w:r>
        <w:rPr>
          <w:lang w:val="pt_PT" w:bidi="pt_PT"/>
        </w:rPr>
      </w:r>
      <w:r>
        <w:rPr>
          <w:lang w:val="pt_PT" w:bidi="pt_PT"/>
        </w:rPr>
        <w:t>Parem aqui e discutam em grupo: contem uma história sobre um grupo tão grande que é impossível contar. Que palavras ajudam o público a entender o quão grande é o grupo? Pause este áudio aqui.</w:t>
      </w:r>
    </w:p>
    <w:p>
      <w:pPr/>
      <w:r>
        <w:rPr>
          <w:lang w:val="pt_PT" w:bidi="pt_PT"/>
        </w:rPr>
      </w:r>
      <w:r>
        <w:rPr>
          <w:lang w:val="pt_PT" w:bidi="pt_PT"/>
        </w:rPr>
        <w:t>Na cena dois, sabemos que Josué ouve sobre todos os exércitos desses reis que se reúnem. Josué e o exército israelita podem estar perto do rio Merom nesse momento. Yahweh diz a Josué: “Não tenha medo dos exércitos cananeus, porque eu os entregarei a Israel. A esta hora amanhã, todos eles estarão mortos. Então vocês devem cortar os tendões dos seus cavalos e queimar seus carros de guerra”. Yahweh promete que Yahweh garantirá que Israel derrotará o exército cananeu no mesmo horário no dia seguinte. Isso significa que a luta provavelmente começará antes disso, mas a luta terá terminado até o mesmo horário no dia seguinte. Yahweh diz a Josué para cortar os tendões dos cavalos. Cortar os tendões de um cavalo significa aleijá-lo, cortando o músculo em seu tornozelo para que o cavalo não seja capaz de caminhar. Yahweh também diz a Josué para queimar os carros de guerra. Yahweh não quer que Israel use os cavalos ou carros de guerra na batalha. Então Josué e todo o exército israelita atacam repentinamente o exército cananeu em Merom. Yahweh entrega o exército cananeu nas mãos de Israel, o que significa que Israel derrota completamente os cananeus. O exército israelita então persegue o exército cananeu por todo o caminho para o norte e oeste, até a Grande Sidom e Misrefote-Maim, e a leste até o vale de Mispa. Eles matam todos os soldados cananeus até que nenhum permaneça vivo. Josué obedece ao mandamento de Yahweh. Os soldados do exército de Josué cortam os tendões dos cavalos e queimam os carros de guerra. Novamente, o autor nos diz que Josué obedece aos mandamentos de Yahweh.</w:t>
      </w:r>
    </w:p>
    <w:p>
      <w:pPr/>
      <w:r>
        <w:rPr>
          <w:lang w:val="pt_PT" w:bidi="pt_PT"/>
        </w:rPr>
      </w:r>
      <w:r>
        <w:rPr>
          <w:lang w:val="pt_PT" w:bidi="pt_PT"/>
        </w:rPr>
        <w:t>Parem aqui e discutam em grupo: contem uma história na qual alguém obedece a ordens. Como vocês enfatizam em uma história que alguém obedeceu bem a uma ordem? Pause este áudio aqui.</w:t>
      </w:r>
    </w:p>
    <w:p>
      <w:pPr/>
      <w:r>
        <w:rPr>
          <w:lang w:val="pt_PT" w:bidi="pt_PT"/>
        </w:rPr>
      </w:r>
      <w:r>
        <w:rPr>
          <w:lang w:val="pt_PT" w:bidi="pt_PT"/>
        </w:rPr>
        <w:t>Depois da batalha, Josué leva o exército israelita em direção a Hazor. Eles capturam Hazor e seu rei e matam todas as pessoas ao fio da espada. Os israelitas destroem a cidade de Hazor porque é a cidade principal de todas as tribos no norte. Os israelitas ferem a cidade de Hazor ao fio da espada e a dedicam à destruição. Isso significa que eles matam todas as pessoas porque obedecem ao mandamento de Yahweh. Então Israel queima a cidade de Hazor. Josué captura e destrói cada cidade e seu rei. Josué e os israelitas matam todas as pessoas vivas para obedecer aos mandamentos de Yahweh. O narrador repete o que Josué e os israelitas fazem com cada pessoa em cada cidade. É importante para o narrador que saibamos que os israelitas destroem a todos e obedecem aos mandamentos de Yahweh. Yahweh ordena a Moisés, Josué e aos israelitas que dediquem todas as pessoas em todas as cidades à destruição. No entanto, os israelitas não queimam nenhuma outra cidade em um monte, além de Hazor. Naqueles dias, as pessoas construíam cidades sobre os restos de cidades que haviam existido anteriormente. Isso tornava as cidades cada vez mais altas, de modo que as cidades ficavam no topo de colinas. Israel leva todos os despojos, ou bens de valor e o rebanho, de cada cidade para que possam usá-los, mas matam todas as pessoas.</w:t>
      </w:r>
    </w:p>
    <w:p>
      <w:pPr/>
      <w:r>
        <w:rPr>
          <w:lang w:val="pt_PT" w:bidi="pt_PT"/>
        </w:rPr>
      </w:r>
      <w:r>
        <w:rPr>
          <w:lang w:val="pt_PT" w:bidi="pt_PT"/>
        </w:rPr>
        <w:t>Parem aqui e discutam em grupo: como vocês descreverão cidades que as pessoas construíram em um monte? Pause este áudio aqui.</w:t>
      </w:r>
    </w:p>
    <w:p>
      <w:pPr/>
      <w:r>
        <w:rPr>
          <w:lang w:val="pt_PT" w:bidi="pt_PT"/>
        </w:rPr>
      </w:r>
      <w:r>
        <w:rPr>
          <w:lang w:val="pt_PT" w:bidi="pt_PT"/>
        </w:rPr>
        <w:t>Agora o narrador dá um resumo do que aconteceu. Assim como Yahweh havia ordenado a Moisés, Moisés ordenou a Josué. Josué obedece plenamente a todos os mandamentos que Yahweh deu a Moisés.</w:t>
      </w:r>
    </w:p>
    <w:p>
      <w:pPr/>
      <w:r>
        <w:rPr>
          <w:lang w:val="pt_PT" w:bidi="pt_PT"/>
        </w:rPr>
      </w:r>
      <w:r>
        <w:rPr>
          <w:lang w:val="pt_PT" w:bidi="pt_PT"/>
        </w:rPr>
        <w:t>Parem aqui e discutam em grupo: contem uma história sobre uma vez em que seu povo venceu uma enorme batalha. Prestem atenção a como vocês terminam a história. Como vocês resumem o que aconteceu no final?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11.1–15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rei Jabim de Hazor</w:t>
      </w:r>
    </w:p>
    <w:p>
      <w:pPr>
        <w:pStyle w:val="ListBullet"/>
        <w:spacing w:line="240" w:lineRule="auto"/>
        <w:ind w:left="720"/>
      </w:pPr>
      <w:r>
        <w:rPr>
          <w:lang w:val="pt_PT" w:bidi="pt_PT"/>
        </w:rPr>
      </w:r>
      <w:r>
        <w:rPr>
          <w:lang w:val="pt_PT" w:bidi="pt_PT"/>
        </w:rPr>
        <w:t>Reis de tribos vizinhas</w:t>
      </w:r>
    </w:p>
    <w:p>
      <w:pPr>
        <w:pStyle w:val="ListBullet"/>
        <w:spacing w:line="240" w:lineRule="auto"/>
        <w:ind w:left="720"/>
      </w:pPr>
      <w:r>
        <w:rPr>
          <w:lang w:val="pt_PT" w:bidi="pt_PT"/>
        </w:rPr>
      </w:r>
      <w:r>
        <w:rPr>
          <w:lang w:val="pt_PT" w:bidi="pt_PT"/>
        </w:rPr>
        <w:t>Soldados de todos os exércitos</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Soldados israelitas</w:t>
      </w:r>
    </w:p>
    <w:p>
      <w:pPr>
        <w:pStyle w:val="ListBullet"/>
        <w:spacing w:line="240" w:lineRule="auto"/>
        <w:ind w:left="720"/>
      </w:pPr>
      <w:r>
        <w:rPr>
          <w:lang w:val="pt_PT" w:bidi="pt_PT"/>
        </w:rPr>
      </w:r>
      <w:r>
        <w:rPr>
          <w:lang w:val="pt_PT" w:bidi="pt_PT"/>
        </w:rPr>
        <w:t>Pessoas que vivem em Hazor</w:t>
      </w:r>
    </w:p>
    <w:p>
      <w:pPr>
        <w:pStyle w:val="ListBullet"/>
        <w:spacing w:line="240" w:lineRule="auto"/>
        <w:ind w:left="720"/>
      </w:pPr>
      <w:r>
        <w:rPr>
          <w:lang w:val="pt_PT" w:bidi="pt_PT"/>
        </w:rPr>
      </w:r>
      <w:r>
        <w:rPr>
          <w:lang w:val="pt_PT" w:bidi="pt_PT"/>
        </w:rPr>
        <w:t>E cavalos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 rei Jabim de Hazor ouve sobre como Josué e os israelitas derrotaram todos os reinos cananeus no sul. Então o rei Jabim envia mensagens a todos os seus reis vizinhos e pede a eles que tragam seus exércitos para atacar Israel em conjunto. Então todos os reis vizinhos se unem com seus exércitos em Merom. Reúnem-se tantos soldados que contá-los seria impossível. Cada exército também tem cavalos que puxam os carros de guerra.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rei Jabim: “O que você está pensando ou sentindo?” A pessoa pode responder coisas como:</w:t>
      </w:r>
    </w:p>
    <w:p>
      <w:pPr>
        <w:pStyle w:val="ListBullet"/>
        <w:spacing w:line="240" w:lineRule="auto"/>
        <w:ind w:left="720"/>
      </w:pPr>
      <w:r>
        <w:rPr>
          <w:lang w:val="pt_PT" w:bidi="pt_PT"/>
        </w:rPr>
      </w:r>
      <w:r>
        <w:rPr>
          <w:lang w:val="pt_PT" w:bidi="pt_PT"/>
        </w:rPr>
        <w:t>Perguntem às pessoas que interpretam os reis de tribos vizinhas: “O que vocês estão pensando ou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Enquanto Josué vê os exércitos reunidos para lutar contra Israel, Yahweh fala com Josué. Yahweh diz a Josué: “Não tenha medo dos exércitos cananeus. Darei a vocês a vitória sobre eles. Até amanhã, todos eles estarão mortos. Depois disso, vocês devem aleijar seus cavalos e queimar seus carros de guerra”.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pensando ou sentindo?” A pessoa pode responder coisas como:</w:t>
      </w:r>
    </w:p>
    <w:p>
      <w:pPr>
        <w:pStyle w:val="ListBullet"/>
        <w:spacing w:line="240" w:lineRule="auto"/>
        <w:ind w:left="720"/>
      </w:pPr>
      <w:r>
        <w:rPr>
          <w:lang w:val="pt_PT" w:bidi="pt_PT"/>
        </w:rPr>
      </w:r>
      <w:r>
        <w:rPr>
          <w:lang w:val="pt_PT" w:bidi="pt_PT"/>
        </w:rPr>
        <w:t>Perguntem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No dia seguinte, Josué e o exército israelita atacam o exército cananeu de repente. Yahweh dá a vitória a Israel sobre os cananeus, e os israelitas perseguem os cananeus ao leste, ao oeste e ao norte, até que todos os soldados cananeus estejam mortos. Josué e seu exército aleijam os cavalos e queimam os carros de guerra, assim como Yahweh ordenou.</w:t>
      </w:r>
    </w:p>
    <w:p>
      <w:pPr/>
      <w:r>
        <w:rPr>
          <w:lang w:val="pt_PT" w:bidi="pt_PT"/>
        </w:rPr>
      </w:r>
      <w:r>
        <w:rPr>
          <w:lang w:val="pt_PT" w:bidi="pt_PT"/>
        </w:rPr>
        <w:t>Naquele momento, Josué leva o exército israelita a se voltar e atacar Hazor. Eles matam todas as pessoas em Hazor, incluindo o rei Jabim. Então Josué queima a cidade até o chão. Os israelitas destroem e queimam Hazor, porque Hazor era o líder dos reinos cananeus do norte. Eles colocam Hazor ao fio da espada e a dedicam à destruição em obediência a Yahweh. Eles não deixam ninguém vivo.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habitantes de Hazor: “O que vocês estão pensando ou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e os israelitas conquistam todos os reinos juntamente com seus reis. Eles matam a todos para obedecer ao mandamento de Moisés. No entanto, a única cidade que Israel queima é Hazor. Eles deixam todas as outras cidades sobre colinas intactas, mesmo que matem todo o povo. Eles mantêm os despojos, ou bens valiosos, juntamente com o rebanho, mas matam todas as pessoas em todas as cidades. Yahweh havia ordenado a Moisés, e Moisés ordenou a Josué. Josué obedece plenamente a todos os mandamentos que Yahweh deu por meio de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pensando ou sentindo?”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11.1–15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Jabim, o </w:t>
      </w:r>
      <w:r>
        <w:rPr>
          <w:b/>
          <w:lang w:val="pt_PT" w:bidi="pt_PT"/>
        </w:rPr>
        <w:t>rei</w:t>
      </w:r>
      <w:r>
        <w:rPr>
          <w:lang w:val="pt_PT" w:bidi="pt_PT"/>
        </w:rPr>
        <w:t xml:space="preserve"> de Hazor, ouve sobre as vitórias de Israel sobre as tribos do sul e envia mensagens a todos os reis e </w:t>
      </w:r>
      <w:r>
        <w:rPr>
          <w:b/>
          <w:lang w:val="pt_PT" w:bidi="pt_PT"/>
        </w:rPr>
        <w:t>reinos</w:t>
      </w:r>
      <w:r>
        <w:rPr>
          <w:lang w:val="pt_PT" w:bidi="pt_PT"/>
        </w:rPr>
        <w:t xml:space="preserve"> vizinhos. Um rei é alguém que governa sobre uma cidade ou território. Um reino é o território ou o povo que um rei governa. Usem a mesma palavra para rei que vocês usaram em passagens anteriores. Para mais informações sobre </w:t>
      </w:r>
      <w:r>
        <w:rPr>
          <w:b/>
          <w:lang w:val="pt_PT" w:bidi="pt_PT"/>
        </w:rPr>
        <w:t>rei</w:t>
      </w:r>
      <w:r>
        <w:rPr>
          <w:lang w:val="pt_PT" w:bidi="pt_PT"/>
        </w:rPr>
        <w:t xml:space="preserve"> e </w:t>
      </w:r>
      <w:r>
        <w:rPr>
          <w:b/>
          <w:lang w:val="pt_PT" w:bidi="pt_PT"/>
        </w:rPr>
        <w:t>reino</w:t>
      </w:r>
      <w:r>
        <w:rPr>
          <w:lang w:val="pt_PT" w:bidi="pt_PT"/>
        </w:rPr>
        <w:t>, consultem o Glossário Mestre.</w:t>
      </w:r>
    </w:p>
    <w:p>
      <w:pPr/>
      <w:r>
        <w:rPr>
          <w:lang w:val="pt_PT" w:bidi="pt_PT"/>
        </w:rPr>
      </w:r>
      <w:r>
        <w:rPr>
          <w:lang w:val="pt_PT" w:bidi="pt_PT"/>
        </w:rPr>
        <w:t>Em resposta à mensagem do rei Jabim, todos os reis reúnem suas tropas para lutar contra Israel. Reúnem-se tantas tropas que elas são em número “como a areia na costa do mar”. Essa é uma expressão que significa que há tropas demais para contar, ou que tentar contá-las seria impossível.</w:t>
      </w:r>
    </w:p>
    <w:p>
      <w:pPr/>
      <w:r>
        <w:rPr>
          <w:lang w:val="pt_PT" w:bidi="pt_PT"/>
        </w:rPr>
      </w:r>
      <w:r>
        <w:rPr>
          <w:lang w:val="pt_PT" w:bidi="pt_PT"/>
        </w:rPr>
        <w:t xml:space="preserve">Parem aqui e, em grupo, olhem para uma imagem de areia na costa do mar. Discutam em grupo qual palavra ou frase vocês usarão para </w:t>
      </w:r>
      <w:r>
        <w:rPr>
          <w:b/>
          <w:lang w:val="pt_PT" w:bidi="pt_PT"/>
        </w:rPr>
        <w:t>como areia na costa do mar</w:t>
      </w:r>
      <w:r>
        <w:rPr>
          <w:lang w:val="pt_PT" w:bidi="pt_PT"/>
        </w:rPr>
        <w:t>. Se vocês já traduziram essa frase em outro livro da Bíblia, usem as mesmas palavras que vocês usaram lá. Pause este áudio aqui.</w:t>
      </w:r>
    </w:p>
    <w:p>
      <w:pPr/>
      <w:r>
        <w:rPr>
          <w:lang w:val="pt_PT" w:bidi="pt_PT"/>
        </w:rPr>
      </w:r>
      <w:r>
        <w:rPr>
          <w:lang w:val="pt_PT" w:bidi="pt_PT"/>
        </w:rPr>
        <w:t xml:space="preserve">Os exércitos cananeus também trazem muitos </w:t>
      </w:r>
      <w:r>
        <w:rPr>
          <w:b/>
          <w:lang w:val="pt_PT" w:bidi="pt_PT"/>
        </w:rPr>
        <w:t>cavalos</w:t>
      </w:r>
      <w:r>
        <w:rPr>
          <w:lang w:val="pt_PT" w:bidi="pt_PT"/>
        </w:rPr>
        <w:t xml:space="preserve"> que puxam os </w:t>
      </w:r>
      <w:r>
        <w:rPr>
          <w:b/>
          <w:lang w:val="pt_PT" w:bidi="pt_PT"/>
        </w:rPr>
        <w:t>carros de guerra</w:t>
      </w:r>
      <w:r>
        <w:rPr>
          <w:lang w:val="pt_PT" w:bidi="pt_PT"/>
        </w:rPr>
        <w:t xml:space="preserve">. Um cavalo é um grande animal usado para puxar ou carregar cargas pesadas. Um carro de guerra é um veículo de duas rodas puxado por cavalos usado nos tempos antigos para batalhas ou desfiles. </w:t>
      </w:r>
    </w:p>
    <w:p>
      <w:pPr/>
      <w:r>
        <w:rPr>
          <w:lang w:val="pt_PT" w:bidi="pt_PT"/>
        </w:rPr>
      </w:r>
      <w:r>
        <w:rPr>
          <w:lang w:val="pt_PT" w:bidi="pt_PT"/>
        </w:rPr>
        <w:t xml:space="preserve">Parem aqui e, em grupo, olhem para uma imagem de um </w:t>
      </w:r>
      <w:r>
        <w:rPr>
          <w:b/>
          <w:lang w:val="pt_PT" w:bidi="pt_PT"/>
        </w:rPr>
        <w:t>cavalo</w:t>
      </w:r>
      <w:r>
        <w:rPr>
          <w:lang w:val="pt_PT" w:bidi="pt_PT"/>
        </w:rPr>
        <w:t xml:space="preserve"> e um </w:t>
      </w:r>
      <w:r>
        <w:rPr>
          <w:b/>
          <w:lang w:val="pt_PT" w:bidi="pt_PT"/>
        </w:rPr>
        <w:t>carro de guerra</w:t>
      </w:r>
      <w:r>
        <w:rPr>
          <w:lang w:val="pt_PT" w:bidi="pt_PT"/>
        </w:rPr>
        <w:t>. Discutam em grupo qual palavra ou frase vocês usarão para cavalo e carro de guerra. Se você já traduziu essa palavra em outro livro da Bíblia, use a mesma palavra que você usou lá. Pause este áudio aqui.</w:t>
      </w:r>
    </w:p>
    <w:p>
      <w:pPr/>
      <w:r>
        <w:rPr>
          <w:lang w:val="pt_PT" w:bidi="pt_PT"/>
        </w:rPr>
      </w:r>
      <w:r>
        <w:rPr>
          <w:lang w:val="pt_PT" w:bidi="pt_PT"/>
        </w:rPr>
        <w:t xml:space="preserve">Os exércitos cananeus vêm para lutar contra Israel. Nessa passagem, Israel se refere ao povo que descendeu de Abraão. Usem a mesma palavra para </w:t>
      </w:r>
      <w:r>
        <w:rPr>
          <w:b/>
          <w:lang w:val="pt_PT" w:bidi="pt_PT"/>
        </w:rPr>
        <w:t>Israel</w:t>
      </w:r>
      <w:r>
        <w:rPr>
          <w:lang w:val="pt_PT" w:bidi="pt_PT"/>
        </w:rPr>
        <w:t xml:space="preserve"> ou </w:t>
      </w:r>
      <w:r>
        <w:rPr>
          <w:b/>
          <w:lang w:val="pt_PT" w:bidi="pt_PT"/>
        </w:rPr>
        <w:t>israelitas</w:t>
      </w:r>
      <w:r>
        <w:rPr>
          <w:lang w:val="pt_PT" w:bidi="pt_PT"/>
        </w:rPr>
        <w:t xml:space="preserve"> que vocês usaram em passagens anteriores. Para mais informações sobre </w:t>
      </w:r>
      <w:r>
        <w:rPr>
          <w:b/>
          <w:lang w:val="pt_PT" w:bidi="pt_PT"/>
        </w:rPr>
        <w:t>Israel</w:t>
      </w:r>
      <w:r>
        <w:rPr>
          <w:lang w:val="pt_PT" w:bidi="pt_PT"/>
        </w:rPr>
        <w:t xml:space="preserve"> ou </w:t>
      </w:r>
      <w:r>
        <w:rPr>
          <w:b/>
          <w:lang w:val="pt_PT" w:bidi="pt_PT"/>
        </w:rPr>
        <w:t>israelitas</w:t>
      </w:r>
      <w:r>
        <w:rPr>
          <w:lang w:val="pt_PT" w:bidi="pt_PT"/>
        </w:rPr>
        <w:t>, consultem o Glossário Mestre.</w:t>
      </w:r>
    </w:p>
    <w:p>
      <w:pPr/>
      <w:r>
        <w:rPr>
          <w:lang w:val="pt_PT" w:bidi="pt_PT"/>
        </w:rPr>
      </w:r>
      <w:r>
        <w:rPr>
          <w:lang w:val="pt_PT" w:bidi="pt_PT"/>
        </w:rPr>
        <w:t xml:space="preserve">Yahweh fala com Josué para garantir a Israel que </w:t>
      </w:r>
      <w:r>
        <w:rPr>
          <w:b/>
          <w:lang w:val="pt_PT" w:bidi="pt_PT"/>
        </w:rPr>
        <w:t>Yahweh</w:t>
      </w:r>
      <w:r>
        <w:rPr>
          <w:lang w:val="pt_PT" w:bidi="pt_PT"/>
        </w:rPr>
        <w:t xml:space="preserve"> lhes dará a vitória sobre o exército cananeu. Usem a mesma palavra para Yahweh que vocês usaram em passagens anteriores. Para mais informações sobre </w:t>
      </w:r>
      <w:r>
        <w:rPr>
          <w:b/>
          <w:lang w:val="pt_PT" w:bidi="pt_PT"/>
        </w:rPr>
        <w:t>Yahweh</w:t>
      </w:r>
      <w:r>
        <w:rPr>
          <w:lang w:val="pt_PT" w:bidi="pt_PT"/>
        </w:rPr>
        <w:t>, consultem o Glossário Mestre.</w:t>
      </w:r>
    </w:p>
    <w:p>
      <w:pPr/>
      <w:r>
        <w:rPr>
          <w:lang w:val="pt_PT" w:bidi="pt_PT"/>
        </w:rPr>
      </w:r>
      <w:r>
        <w:rPr>
          <w:lang w:val="pt_PT" w:bidi="pt_PT"/>
        </w:rPr>
        <w:t>Yahweh também diz a Josué que, depois que Yahweh derrotar os exércitos, Josué deve "cortar os tendões dos cavalos" e queimar os carros de guerra. Cortar os tendões de um cavalo significa cortar o músculo acima do tornozelo do cavalo, aleijando o cavalo para que ele não possa caminhar.</w:t>
      </w:r>
    </w:p>
    <w:p>
      <w:pPr/>
      <w:r>
        <w:rPr>
          <w:lang w:val="pt_PT" w:bidi="pt_PT"/>
        </w:rPr>
      </w:r>
      <w:r>
        <w:rPr>
          <w:lang w:val="pt_PT" w:bidi="pt_PT"/>
        </w:rPr>
        <w:t xml:space="preserve">Parem aqui e discutam em grupo qual palavra ou frase vocês usarão para </w:t>
      </w:r>
      <w:r>
        <w:rPr>
          <w:b/>
          <w:lang w:val="pt_PT" w:bidi="pt_PT"/>
        </w:rPr>
        <w:t>cortar os tendões dos cavalos</w:t>
      </w:r>
      <w:r>
        <w:rPr>
          <w:lang w:val="pt_PT" w:bidi="pt_PT"/>
        </w:rPr>
        <w:t>. Se você já traduziu essa frase em outro livro da Bíblia, use a mesma palavra que você usou lá. Pause este áudio aqui.</w:t>
      </w:r>
    </w:p>
    <w:p>
      <w:pPr/>
      <w:r>
        <w:rPr>
          <w:lang w:val="pt_PT" w:bidi="pt_PT"/>
        </w:rPr>
      </w:r>
      <w:r>
        <w:rPr>
          <w:lang w:val="pt_PT" w:bidi="pt_PT"/>
        </w:rPr>
        <w:t xml:space="preserve">Yahweh entrega os cananeus </w:t>
      </w:r>
      <w:r>
        <w:rPr>
          <w:b/>
          <w:lang w:val="pt_PT" w:bidi="pt_PT"/>
        </w:rPr>
        <w:t>nas mãos de Israel</w:t>
      </w:r>
      <w:r>
        <w:rPr>
          <w:lang w:val="pt_PT" w:bidi="pt_PT"/>
        </w:rPr>
        <w:t xml:space="preserve">. Nas mãos de Israel significa que Yahweh dá a Josué e Israel o poder de derrotar os exércitos cananeus e destruir as cidades. Os israelitas tomam os </w:t>
      </w:r>
      <w:r>
        <w:rPr>
          <w:b/>
          <w:lang w:val="pt_PT" w:bidi="pt_PT"/>
        </w:rPr>
        <w:t>despojos</w:t>
      </w:r>
      <w:r>
        <w:rPr>
          <w:lang w:val="pt_PT" w:bidi="pt_PT"/>
        </w:rPr>
        <w:t xml:space="preserve"> e </w:t>
      </w:r>
      <w:r>
        <w:rPr>
          <w:b/>
          <w:lang w:val="pt_PT" w:bidi="pt_PT"/>
        </w:rPr>
        <w:t>colocam todas as cidades ao fio da espada</w:t>
      </w:r>
      <w:r>
        <w:rPr>
          <w:lang w:val="pt_PT" w:bidi="pt_PT"/>
        </w:rPr>
        <w:t xml:space="preserve"> e </w:t>
      </w:r>
      <w:r>
        <w:rPr>
          <w:b/>
          <w:lang w:val="pt_PT" w:bidi="pt_PT"/>
        </w:rPr>
        <w:t>as dedicam à destruição</w:t>
      </w:r>
      <w:r>
        <w:rPr>
          <w:lang w:val="pt_PT" w:bidi="pt_PT"/>
        </w:rPr>
        <w:t>. Essas frases significam que os israelitas matam todas as pessoas em todas as cidades e não deixam ninguém vivo. Eles fazem isso por obediência ao mandamento de Yahweh por meio de Moisés. Usem as mesmas palavras ou frases para despojo, cidade e para as frases “nas mãos de Israel”, “passar ao fio da espada” e “dedicar à destruição”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11:16–23</w:t>
      </w:r>
      <w:r>
        <w:rPr>
          <w:lang w:val="pt_PT" w:bidi="pt_PT"/>
        </w:rPr>
      </w:r>
    </w:p>
    <w:p>
      <w:pPr>
        <w:pStyle w:val="Heading3"/>
      </w:pPr>
      <w:r>
        <w:rPr>
          <w:lang w:val="pt_PT" w:bidi="pt_PT"/>
        </w:rPr>
        <w:t>Ouvir e Sentir</w:t>
      </w:r>
    </w:p>
    <w:p>
      <w:pPr/>
      <w:r>
        <w:rPr>
          <w:lang w:val="pt_PT" w:bidi="pt_PT"/>
        </w:rPr>
      </w:r>
      <w:r>
        <w:rPr>
          <w:lang w:val="pt_PT" w:bidi="pt_PT"/>
        </w:rPr>
        <w:t>Nesta etapa, ouçam Josué 11.16–23 e guardem em seus corações.</w:t>
      </w:r>
    </w:p>
    <w:p>
      <w:pPr/>
      <w:r>
        <w:rPr>
          <w:lang w:val="pt_PT" w:bidi="pt_PT"/>
        </w:rPr>
      </w:r>
      <w:r>
        <w:rPr>
          <w:lang w:val="pt_PT" w:bidi="pt_PT"/>
        </w:rPr>
        <w:t>Ouçam uma versão em áudio de Josué 11.16–23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11.16–23 na tradução mais fácil de entender.</w:t>
      </w:r>
    </w:p>
    <w:p>
      <w:pPr/>
      <w:r>
        <w:rPr>
          <w:lang w:val="pt_PT" w:bidi="pt_PT"/>
        </w:rPr>
      </w:r>
      <w:r>
        <w:rPr>
          <w:lang w:val="pt_PT" w:bidi="pt_PT"/>
        </w:rPr>
        <w:t>Na passagem anterior, Yahweh deu a vitória a Josué e aos israelitas sobre os reinos do norte de Canaã. Os israelitas mataram todas as pessoas em todas as cidades, mas eles deixaram todas as cidades intactas, exceto por Hazor, que Josué queimou. Josué obedeceu plenamente a todos os mandamentos que Yahweh deu a Moisés.</w:t>
      </w:r>
    </w:p>
    <w:p>
      <w:pPr/>
      <w:r>
        <w:rPr>
          <w:lang w:val="pt_PT" w:bidi="pt_PT"/>
        </w:rPr>
      </w:r>
      <w:r>
        <w:rPr>
          <w:lang w:val="pt_PT" w:bidi="pt_PT"/>
        </w:rPr>
        <w:t>Essa passagem conta a história e dá um resumo de tudo o que Josué e os israelitas fazem quando entram na terra de Canaã que Yahweh prometeu dar a eles. Yahweh dá a vitória a Josué e aos israelitas onde quer que lutem. Josué obedece aos mandamentos de Yahweh que Yahweh deu por meio de Moisés.</w:t>
      </w:r>
    </w:p>
    <w:p>
      <w:pPr/>
      <w:r>
        <w:rPr>
          <w:lang w:val="pt_PT" w:bidi="pt_PT"/>
        </w:rPr>
      </w:r>
      <w:r>
        <w:rPr>
          <w:lang w:val="pt_PT" w:bidi="pt_PT"/>
        </w:rPr>
        <w:t>Mesmo que essa passagem diga que Josué conquista toda a terra, alguns cananeus ainda vivem em Israel. No entanto, Josué e o exército israelita conquistam tanto dos reinos que os cananeus não mais controlam a terra. Os cananeus não conseguem lutar contra Israel ou impedir que Israel tome posse da terra. Dessa maneira, Josué e Israel conquistam toda a terra.</w:t>
      </w:r>
    </w:p>
    <w:p>
      <w:pPr/>
      <w:r>
        <w:rPr>
          <w:lang w:val="pt_PT" w:bidi="pt_PT"/>
        </w:rPr>
      </w:r>
      <w:r>
        <w:rPr>
          <w:lang w:val="pt_PT" w:bidi="pt_PT"/>
        </w:rPr>
        <w:t>Josué e o exército israelita conquistam toda a terra desde o sul até o monte Halaque, perto de Edom, e do norte até a cidade de Baal-Gade, no vale entre o monte Hermom e os montes do Líbano. Eles conquistam a região montanhosa central e o sopé, o deserto do Neguebe, no sul, toda a área de Gosém e a região seca ao sul dela, e a Arabá, também chamada de vale do Rio Jordão. Os sopés eram colinas baixas entre o mar e a região montanhosa. Essa Gosém não é a mesma Gosém que existe perto do Egito. Os israelitas capturam e matam todos os reis desse território.</w:t>
      </w:r>
    </w:p>
    <w:p>
      <w:pPr/>
      <w:r>
        <w:rPr>
          <w:lang w:val="pt_PT" w:bidi="pt_PT"/>
        </w:rPr>
      </w:r>
      <w:r>
        <w:rPr>
          <w:lang w:val="pt_PT" w:bidi="pt_PT"/>
        </w:rPr>
        <w:t>Parem aqui e, em grupo, olhem para um mapa da terra que Josué conquistou. Pause este áudio aqui.</w:t>
      </w:r>
    </w:p>
    <w:p>
      <w:pPr/>
      <w:r>
        <w:rPr>
          <w:lang w:val="pt_PT" w:bidi="pt_PT"/>
        </w:rPr>
      </w:r>
      <w:r>
        <w:rPr>
          <w:lang w:val="pt_PT" w:bidi="pt_PT"/>
        </w:rPr>
        <w:t>Josué luta contra os reis por um longo tempo. Não sabemos exatamente quanto tempo leva para conquistar toda a terra, mas pode levar até sete anos. Durante esse tempo, apenas os heveus da cidade de Gibeão fazem paz com Israel. Israel derrota todas as outras cidades na batalha.</w:t>
      </w:r>
    </w:p>
    <w:p>
      <w:pPr/>
      <w:r>
        <w:rPr>
          <w:lang w:val="pt_PT" w:bidi="pt_PT"/>
        </w:rPr>
      </w:r>
      <w:r>
        <w:rPr>
          <w:lang w:val="pt_PT" w:bidi="pt_PT"/>
        </w:rPr>
        <w:t>Yahweh endurece os corações de todos os outros reis e habitantes de todas as cidades. O povo de Canaã se torna orgulhoso e teimoso, e eles estão prontos para lutar contra os israelitas. Yahweh sabe que isso acontecerá, então Yahweh ordena que Moisés mate todas as pessoas que vivem em Canaã. Yahweh não tem misericórdia com o povo, porque eles são teimosos e querem lutar contra os israelitas.</w:t>
      </w:r>
    </w:p>
    <w:p>
      <w:pPr/>
      <w:r>
        <w:rPr>
          <w:lang w:val="pt_PT" w:bidi="pt_PT"/>
        </w:rPr>
      </w:r>
      <w:r>
        <w:rPr>
          <w:lang w:val="pt_PT" w:bidi="pt_PT"/>
        </w:rPr>
        <w:t>Parem aqui e discutam essa pergunta em grupo: contem uma história em que alguém agiu de uma maneira muito teimosa, e suas ações teimosas fizeram com que coisas ruins acontecessem com essa pessoa. Pause este áudio aqui.</w:t>
      </w:r>
    </w:p>
    <w:p>
      <w:pPr/>
      <w:r>
        <w:rPr>
          <w:lang w:val="pt_PT" w:bidi="pt_PT"/>
        </w:rPr>
      </w:r>
      <w:r>
        <w:rPr>
          <w:lang w:val="pt_PT" w:bidi="pt_PT"/>
        </w:rPr>
        <w:t>Durante esse tempo, Josué também destrói os anaquins que vivem em Hebrom, Debir, Anabe e na região montanhosa de Judá e Israel. Josué remove os anaquins de todo Israel. Os anaquins são descendentes de Anaque, e eles são guerreiros muito altos. Josué destrói completamente os anaquins e suas cidades. Josué mata todos os anaquins na terra, exceto alguns em Gaza, Gate e Asdode, que eram cidades na costa do Mediterrâneo.</w:t>
      </w:r>
    </w:p>
    <w:p>
      <w:pPr/>
      <w:r>
        <w:rPr>
          <w:lang w:val="pt_PT" w:bidi="pt_PT"/>
        </w:rPr>
      </w:r>
      <w:r>
        <w:rPr>
          <w:lang w:val="pt_PT" w:bidi="pt_PT"/>
        </w:rPr>
        <w:t>Dessa maneira, Josué e todo Israel conquistam toda a terra para obedecer ao mandamento que Yahweh deu a Moisés. Josué divide toda a terra entre os israelitas. Josué dá a cada uma das 12 tribos israelitas sua herança, ou posse, de Yahweh. Vocês se lembram de que, desde os tempos de Abraão, de Jacó e de Moisés, Yahweh havia prometido aos descendentes de Abraão e de Jacó que um dia essa terra pertenceria a eles. Agora Yahweh está fazendo essa promessa se tornar realidade. Yahweh também mantém outra promessa que ele havia dado aos israelitas. Yahweh dá aos israelitas descanso, ou paz, nessa terra que ele deu a eles.</w:t>
      </w:r>
    </w:p>
    <w:p>
      <w:pPr/>
      <w:r>
        <w:rPr>
          <w:lang w:val="pt_PT" w:bidi="pt_PT"/>
        </w:rPr>
      </w:r>
      <w:r>
        <w:rPr>
          <w:lang w:val="pt_PT" w:bidi="pt_PT"/>
        </w:rPr>
        <w:t>Parem aqui e discutam em grupo: contem uma história sobre como as pessoas em sua cultura dividem a terra em que vivem. Como eles sabem quem possui cada seção de terra?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11.16–23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Josué e o exército israelita conquistam toda a terra do sul ao norte e do leste ao oeste. Eles capturam e matam todos os reis da terra. Eles lutam contra todos os reis por um longo tempo.</w:t>
      </w:r>
    </w:p>
    <w:p>
      <w:pPr/>
      <w:r>
        <w:rPr>
          <w:lang w:val="pt_PT" w:bidi="pt_PT"/>
        </w:rPr>
      </w:r>
      <w:r>
        <w:rPr>
          <w:b/>
          <w:lang w:val="pt_PT" w:bidi="pt_PT"/>
        </w:rPr>
        <w:t>Na segunda cena:</w:t>
      </w:r>
      <w:r>
        <w:rPr>
          <w:lang w:val="pt_PT" w:bidi="pt_PT"/>
        </w:rPr>
        <w:t xml:space="preserve"> nenhuma cidade, exceto Gibeão, faz paz com Israel. Yahweh torna o resto dos habitantes da terra teimosos, e eles querem lutar contra Israel. Yahweh faz isso para que Israel destrua completamente os cananeus sem misericórdia. Yahweh havia ordenado a Moisés que destruísse completamente o povo de Canaã.</w:t>
      </w:r>
    </w:p>
    <w:p>
      <w:pPr/>
      <w:r>
        <w:rPr>
          <w:lang w:val="pt_PT" w:bidi="pt_PT"/>
        </w:rPr>
      </w:r>
      <w:r>
        <w:rPr>
          <w:b/>
          <w:lang w:val="pt_PT" w:bidi="pt_PT"/>
        </w:rPr>
        <w:t>Na terceira cena:</w:t>
      </w:r>
      <w:r>
        <w:rPr>
          <w:lang w:val="pt_PT" w:bidi="pt_PT"/>
        </w:rPr>
        <w:t xml:space="preserve"> durante o tempo que ele está lutando contra os reis, Josué também destrói os anaquins. Essas são as pessoas que viviam em Hebrom, Debir, Anabe e na região montanhosa de Israel e Judá. Apenas alguns anaquins permanecem em Gaza, Gate e Asdode. Então Josué obedece aos mandamentos de Yahweh a Moisés e conquista a terra. Josué divide a terra entre as tribos de Israel como sua herança, ou posse, e o povo tem paz na terra.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Canaanitas</w:t>
      </w:r>
    </w:p>
    <w:p>
      <w:pPr>
        <w:pStyle w:val="ListBullet"/>
        <w:spacing w:line="240" w:lineRule="auto"/>
        <w:ind w:left="720"/>
      </w:pPr>
      <w:r>
        <w:rPr>
          <w:lang w:val="pt_PT" w:bidi="pt_PT"/>
        </w:rPr>
      </w:r>
      <w:r>
        <w:rPr>
          <w:lang w:val="pt_PT" w:bidi="pt_PT"/>
        </w:rPr>
        <w:t>Anaquins</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Em grupo, prestem atenção às partes do cenário da passagem:</w:t>
      </w:r>
    </w:p>
    <w:p>
      <w:pPr/>
      <w:r>
        <w:rPr>
          <w:lang w:val="pt_PT" w:bidi="pt_PT"/>
        </w:rPr>
      </w:r>
      <w:r>
        <w:rPr>
          <w:lang w:val="pt_PT" w:bidi="pt_PT"/>
        </w:rPr>
        <w:t>Essa passagem dá um resumo das batalhas de Josué para conquistar toda Canaã. A cena um nos lembra que Josué e os israelitas tomam toda a terra na região montanhosa e nas terras baixas, no deserto do Neguebe, em toda a terra de Gosém, e na Arabá, também chamada de vale do Rio Jordão. Os israelitas capturam e matam todos os reis do monte Halaque, no sul, até o vale do Líbano, na base do monte Hermom, no norte. A ampla descrição de toda a terra que Josué conquista nos ajuda a entender que Josué luta e é vitorioso em toda a terra de Canaã. Josué e o exército de Israel lutam contra os reis por cerca de sete anos, e Yahweh dá a eles a vitória.</w:t>
      </w:r>
    </w:p>
    <w:p>
      <w:pPr/>
      <w:r>
        <w:rPr>
          <w:lang w:val="pt_PT" w:bidi="pt_PT"/>
        </w:rPr>
      </w:r>
      <w:r>
        <w:rPr>
          <w:lang w:val="pt_PT" w:bidi="pt_PT"/>
        </w:rPr>
        <w:t>Parem aqui e discutam essa pergunta em grupo: contem uma história em que vocês estão descrevendo uma área de terra, especialmente o quão grande é a área de terra e o quão longe vai. Prestem atenção à maneira como vocês descrevem a grande área de terra e seus limites. Agora pratiquem a maneira mais natural de descrever os limites do território que Josué e o exército israelita conquistaram. Pause este áudio aqui.</w:t>
      </w:r>
    </w:p>
    <w:p>
      <w:pPr/>
      <w:r>
        <w:rPr>
          <w:lang w:val="pt_PT" w:bidi="pt_PT"/>
        </w:rPr>
      </w:r>
      <w:r>
        <w:rPr>
          <w:lang w:val="pt_PT" w:bidi="pt_PT"/>
        </w:rPr>
        <w:t>Na cena dois, nenhuma das cidades em Canaã faz paz com Israel, exceto o povo heveu, que vive em Gibeão, sobre o qual ouvimos em uma história anterior. Israel derrota todo o resto das cidades na batalha. Yahweh endurece os corações do povo de Canaã. Isso significa que Yahweh os torna orgulhosos, teimosos e prontos para lutar contra Israel. Yahweh faz isso para que os israelitas dediquem os cananeus e suas cidades à destruição e os destruam completamente sem misericórdia. Yahweh já havia ordenado a Moisés que destruísse completamente todo o povo cananeu.</w:t>
      </w:r>
    </w:p>
    <w:p>
      <w:pPr/>
      <w:r>
        <w:rPr>
          <w:lang w:val="pt_PT" w:bidi="pt_PT"/>
        </w:rPr>
      </w:r>
      <w:r>
        <w:rPr>
          <w:lang w:val="pt_PT" w:bidi="pt_PT"/>
        </w:rPr>
        <w:t>Parem aqui e discutam essa pergunta em grupo: lembrem-se da história que vocês contaram na etapa anterior sobre a pessoa que agiu de uma maneira teimosa. Agora, contem a história novamente e prestem atenção às palavras que vocês usam para descrever a teimosia. Como vocês falarão sobre o povo de Canaã que tem corações endurecidos? Pause este áudio aqui.</w:t>
      </w:r>
    </w:p>
    <w:p>
      <w:pPr/>
      <w:r>
        <w:rPr>
          <w:lang w:val="pt_PT" w:bidi="pt_PT"/>
        </w:rPr>
      </w:r>
      <w:r>
        <w:rPr>
          <w:lang w:val="pt_PT" w:bidi="pt_PT"/>
        </w:rPr>
        <w:t>Na cena três, durante o longo tempo em que Josué e o exército lutam contra os reis cananeus, Josué também luta contra os anaquins. Os anaquins eram guerreiros gigantes que eram descendentes de Anaque, e eles também viviam em Canaã. Josué elimina os anaquins, ou os destrói e suas cidades. Os anaquins viviam em Hebrom, Debir, Anabe e na região montanhosa de Judá e Israel. Josué não deixa nenhum anaquim na terra, mas alguns anaquins sobreviveram em Gaza, Gate e Asdode. Então Josué toma, ou conquista, toda a terra para obedecer ao mandamento que Yahweh deu a Moisés. Josué dá a terra a Israel como sua herança, ou posse. Uma herança é um presente que Yahweh dá a seu povo que ninguém pode tirar. Aqui, Josué dá porções da terra a cada tribo de Israel como a herança que Yahweh prometeu dar a eles. Quando cada tribo recebe sua terra, eles finalmente experimentam o descanso da luta que Yahweh prometeu a eles. Dessa maneira, o narrador termina a primeira parte do livro de Josué, resumindo que Yahweh dá ao seu povo a vitória e a herança prometida, ou posse. Essa história também aguarda com expectativa a próxima parte da história de Israel, um tempo de descanso e paz.</w:t>
      </w:r>
    </w:p>
    <w:p>
      <w:pPr/>
      <w:r>
        <w:rPr>
          <w:lang w:val="pt_PT" w:bidi="pt_PT"/>
        </w:rPr>
      </w:r>
      <w:r>
        <w:rPr>
          <w:lang w:val="pt_PT" w:bidi="pt_PT"/>
        </w:rPr>
        <w:t>Parem aqui e discutam essa pergunta em grupo: falem sobre um período de tempo em que sua família ou comunidade sentiu que tinha paz ou descanso como uma comunidade. Contem a história, e prestem atenção às palavras que vocês usam enquanto falam sobre esse período de tempo.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11.16–23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Canaanitas</w:t>
      </w:r>
    </w:p>
    <w:p>
      <w:pPr>
        <w:pStyle w:val="ListBullet"/>
        <w:spacing w:line="240" w:lineRule="auto"/>
        <w:ind w:left="720"/>
      </w:pPr>
      <w:r>
        <w:rPr>
          <w:lang w:val="pt_PT" w:bidi="pt_PT"/>
        </w:rPr>
      </w:r>
      <w:r>
        <w:rPr>
          <w:lang w:val="pt_PT" w:bidi="pt_PT"/>
        </w:rPr>
        <w:t>Anaquins</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e o exército israelita conquistam toda a terra de Canaã. Eles tomam a terra do monte Halaque, no sul, até o monte Hermom, no norte. Yahweh dá a vitória a Josué sobre todos os reis e reinos na terra. Mesmo que leve muito tempo, Josué captura e mata todos os reis.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pensando e sentindo?”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Nenhum dos reinos faz paz com Israel, exceto o povo em Gibeão. Josué e os israelitas derrotam todos os outros reis e reinos na batalha. O povo de Canaã luta contra Israel porque Yahweh faz seus corações serem teimosos, orgulhosos e prontos para lutar contra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cananeus: “O que vocês estão pensando e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faz os corações dos cananeus ficarem endurecidos, porque Yahweh quer que Israel dedique os cananeus à destruição e os destrua completamente. Yahweh já ordenou a Moisés que todas as tribos cananeias fossem destruídas sem misericórdia.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pensando e sentindo?” A pessoa pode responder coisas como:</w:t>
      </w:r>
    </w:p>
    <w:p>
      <w:pPr>
        <w:pStyle w:val="ListBullet"/>
        <w:spacing w:line="240" w:lineRule="auto"/>
        <w:ind w:left="720"/>
      </w:pPr>
      <w:r>
        <w:rPr>
          <w:lang w:val="pt_PT" w:bidi="pt_PT"/>
        </w:rPr>
      </w:r>
      <w:r>
        <w:rPr>
          <w:lang w:val="pt_PT" w:bidi="pt_PT"/>
        </w:rPr>
        <w:t>Pergunte às pessoas que interpretam os israelitas: “O que vocês estão pensando e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Durante o tempo em que Josué e os israelitas estão lutando contra todos os reis cananeus, Josué também conquista os anaquins. Os anaquins viviam em Hebrom, Debir, Anabe e na região montanhosa. Josué destrói completamente os anaquins e suas cidades, embora alguns anaquins continuem a viver em Gaza, Gate e Asdode.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anaquins: “O que vocês estão pensando e sentindo?” As pessoas podem responder coisas como:</w:t>
      </w:r>
    </w:p>
    <w:p>
      <w:pPr>
        <w:pStyle w:val="ListBullet"/>
        <w:spacing w:line="240" w:lineRule="auto"/>
        <w:ind w:left="720"/>
      </w:pPr>
      <w:r>
        <w:rPr>
          <w:lang w:val="pt_PT" w:bidi="pt_PT"/>
        </w:rPr>
      </w:r>
      <w:r>
        <w:rPr>
          <w:lang w:val="pt_PT" w:bidi="pt_PT"/>
        </w:rPr>
        <w:t>Pergunte à pessoa que interpreta Josué: “O que você está pensando e sentindo?”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Josué e todo Israel tomam toda a terra de acordo com o que Yahweh ordenou que Moisés fizesse. Josué dá a terra a Israel como sua herança, ou posse, de Yahweh. Josué divide a terra em porções para cada tribo. Quando Josué tiver dividido a terra, Israel estará em paz dentro da terra.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pensando e sentindo?”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11.16–23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Depois de lutar contra os reis em Canaã por um longo tempo, Josué toma toda a terra para </w:t>
      </w:r>
      <w:r>
        <w:rPr>
          <w:b/>
          <w:lang w:val="pt_PT" w:bidi="pt_PT"/>
        </w:rPr>
        <w:t>Israel</w:t>
      </w:r>
      <w:r>
        <w:rPr>
          <w:lang w:val="pt_PT" w:bidi="pt_PT"/>
        </w:rPr>
        <w:t xml:space="preserve">. Israel é todo o povo que descendeu de </w:t>
      </w:r>
      <w:r>
        <w:rPr>
          <w:lang w:val="pt_PT" w:bidi="pt_PT"/>
        </w:rPr>
        <w:t>Abraão</w:t>
      </w:r>
      <w:r>
        <w:rPr>
          <w:lang w:val="pt_PT" w:bidi="pt_PT"/>
        </w:rPr>
        <w:t xml:space="preserve">, também chamado de </w:t>
      </w:r>
      <w:r>
        <w:rPr>
          <w:b/>
          <w:lang w:val="pt_PT" w:bidi="pt_PT"/>
        </w:rPr>
        <w:t>israelitas</w:t>
      </w:r>
      <w:r>
        <w:rPr>
          <w:lang w:val="pt_PT" w:bidi="pt_PT"/>
        </w:rPr>
        <w:t xml:space="preserve">. Usem a mesma palavra ou frase para Israel e israelitas que vocês usaram em passagens anteriores. Para mais informações sobre </w:t>
      </w:r>
      <w:r>
        <w:rPr>
          <w:lang w:val="pt_PT" w:bidi="pt_PT"/>
        </w:rPr>
        <w:t>Israel</w:t>
      </w:r>
      <w:r>
        <w:rPr>
          <w:lang w:val="pt_PT" w:bidi="pt_PT"/>
        </w:rPr>
        <w:t xml:space="preserve"> e </w:t>
      </w:r>
      <w:r>
        <w:rPr>
          <w:lang w:val="pt_PT" w:bidi="pt_PT"/>
        </w:rPr>
        <w:t>israelitas</w:t>
      </w:r>
      <w:r>
        <w:rPr>
          <w:lang w:val="pt_PT" w:bidi="pt_PT"/>
        </w:rPr>
        <w:t>, consultem o Glossário Mestre.</w:t>
      </w:r>
    </w:p>
    <w:p>
      <w:pPr/>
      <w:r>
        <w:rPr>
          <w:lang w:val="pt_PT" w:bidi="pt_PT"/>
        </w:rPr>
      </w:r>
      <w:r>
        <w:rPr>
          <w:lang w:val="pt_PT" w:bidi="pt_PT"/>
        </w:rPr>
        <w:t xml:space="preserve">Josué e Israel capturam e matam todos os </w:t>
      </w:r>
      <w:r>
        <w:rPr>
          <w:b/>
          <w:lang w:val="pt_PT" w:bidi="pt_PT"/>
        </w:rPr>
        <w:t>reis</w:t>
      </w:r>
      <w:r>
        <w:rPr>
          <w:lang w:val="pt_PT" w:bidi="pt_PT"/>
        </w:rPr>
        <w:t xml:space="preserve"> em Canaã. Um rei é alguém que governa sobre uma cidade ou território. Usem a mesma palavra ou frase para rei que vocês usaram em passagens anteriores. Para mais informações sobre </w:t>
      </w:r>
      <w:r>
        <w:rPr>
          <w:lang w:val="pt_PT" w:bidi="pt_PT"/>
        </w:rPr>
        <w:t>rei</w:t>
      </w:r>
      <w:r>
        <w:rPr>
          <w:lang w:val="pt_PT" w:bidi="pt_PT"/>
        </w:rPr>
        <w:t>, consultem o Glossário Mestre.</w:t>
      </w:r>
    </w:p>
    <w:p>
      <w:pPr/>
      <w:r>
        <w:rPr>
          <w:lang w:val="pt_PT" w:bidi="pt_PT"/>
        </w:rPr>
      </w:r>
      <w:r>
        <w:rPr>
          <w:lang w:val="pt_PT" w:bidi="pt_PT"/>
        </w:rPr>
        <w:t xml:space="preserve">Exceto pelo povo de Gibeão, nenhum outro povo cananeu fez </w:t>
      </w:r>
      <w:r>
        <w:rPr>
          <w:b/>
          <w:lang w:val="pt_PT" w:bidi="pt_PT"/>
        </w:rPr>
        <w:t>paz</w:t>
      </w:r>
      <w:r>
        <w:rPr>
          <w:lang w:val="pt_PT" w:bidi="pt_PT"/>
        </w:rPr>
        <w:t xml:space="preserve"> com Israel. Quando as pessoas vivem em harmonia sem lutar, elas estão vivendo em paz. Usem a mesma palavra ou frase para paz que vocês usaram em passagens anteriores. Para mais informações sobre </w:t>
      </w:r>
      <w:r>
        <w:rPr>
          <w:lang w:val="pt_PT" w:bidi="pt_PT"/>
        </w:rPr>
        <w:t>paz</w:t>
      </w:r>
      <w:r>
        <w:rPr>
          <w:lang w:val="pt_PT" w:bidi="pt_PT"/>
        </w:rPr>
        <w:t>, consulte o Glossário Mestre.</w:t>
      </w:r>
    </w:p>
    <w:p>
      <w:pPr/>
      <w:r>
        <w:rPr>
          <w:lang w:val="pt_PT" w:bidi="pt_PT"/>
        </w:rPr>
      </w:r>
      <w:r>
        <w:rPr>
          <w:b/>
          <w:lang w:val="pt_PT" w:bidi="pt_PT"/>
        </w:rPr>
        <w:t>Yahweh</w:t>
      </w:r>
      <w:r>
        <w:rPr>
          <w:lang w:val="pt_PT" w:bidi="pt_PT"/>
        </w:rPr>
        <w:t xml:space="preserve"> endurece os corações de todos os outros reis e cidades dos cananeus, além de Gibeão. Usem a mesma palavra para Yahweh que vocês usaram em passagens anteriores, e lembrem-se de que </w:t>
      </w:r>
      <w:r>
        <w:rPr>
          <w:lang w:val="pt_PT" w:bidi="pt_PT"/>
        </w:rPr>
        <w:t>Yahweh</w:t>
      </w:r>
      <w:r>
        <w:rPr>
          <w:lang w:val="pt_PT" w:bidi="pt_PT"/>
        </w:rPr>
        <w:t xml:space="preserve"> está no Glossário Mestre. “Endurecer o coração de alguém” é uma expressão que significa fazer com que alguém seja insensível e indiferente à obra de Deus em sua vida. Quando Yahweh endurece os corações dos cananeus, eles se tornam orgulhosos e teimosos e querem lutar contra Yahweh e Israel.</w:t>
      </w:r>
    </w:p>
    <w:p>
      <w:pPr/>
      <w:r>
        <w:rPr>
          <w:lang w:val="pt_PT" w:bidi="pt_PT"/>
        </w:rPr>
      </w:r>
      <w:r>
        <w:rPr>
          <w:lang w:val="pt_PT" w:bidi="pt_PT"/>
        </w:rPr>
        <w:t xml:space="preserve">Parem aqui e discutam em grupo qual palavra ou frase vocês usarão para </w:t>
      </w:r>
      <w:r>
        <w:rPr>
          <w:b/>
          <w:lang w:val="pt_PT" w:bidi="pt_PT"/>
        </w:rPr>
        <w:t>endurecer os corações</w:t>
      </w:r>
      <w:r>
        <w:rPr>
          <w:lang w:val="pt_PT" w:bidi="pt_PT"/>
        </w:rPr>
        <w:t>. Se você já traduziu essa frase em outro livro da Bíblia, use a mesma palavra que você usou lá. Pause este áudio aqui.</w:t>
      </w:r>
    </w:p>
    <w:p>
      <w:pPr/>
      <w:r>
        <w:rPr>
          <w:lang w:val="pt_PT" w:bidi="pt_PT"/>
        </w:rPr>
      </w:r>
      <w:r>
        <w:rPr>
          <w:lang w:val="pt_PT" w:bidi="pt_PT"/>
        </w:rPr>
        <w:t>Yahweh endurece os corações dos cananeus para que Israel os destrua completamente e não dê a eles misericórdia, ou bondade. Destruí-los completamente é uma frase semelhante a dedicar à destruição. Significa destruir um grupo de pessoas e não deixar sobreviventes para obedecer ao mandamento de Yahweh.</w:t>
      </w:r>
    </w:p>
    <w:p>
      <w:pPr/>
      <w:r>
        <w:rPr>
          <w:lang w:val="pt_PT" w:bidi="pt_PT"/>
        </w:rPr>
      </w:r>
      <w:r>
        <w:rPr>
          <w:lang w:val="pt_PT" w:bidi="pt_PT"/>
        </w:rPr>
        <w:t xml:space="preserve">Parem aqui e discutam como vocês falarão sobre </w:t>
      </w:r>
      <w:r>
        <w:rPr>
          <w:b/>
          <w:lang w:val="pt_PT" w:bidi="pt_PT"/>
        </w:rPr>
        <w:t>destruí-los completamente</w:t>
      </w:r>
      <w:r>
        <w:rPr>
          <w:lang w:val="pt_PT" w:bidi="pt_PT"/>
        </w:rPr>
        <w:t xml:space="preserve"> e como vocês falarão sobre </w:t>
      </w:r>
      <w:r>
        <w:rPr>
          <w:b/>
          <w:lang w:val="pt_PT" w:bidi="pt_PT"/>
        </w:rPr>
        <w:t>misericórdia</w:t>
      </w:r>
      <w:r>
        <w:rPr>
          <w:lang w:val="pt_PT" w:bidi="pt_PT"/>
        </w:rPr>
        <w:t xml:space="preserve">. </w:t>
      </w:r>
      <w:r>
        <w:rPr>
          <w:lang w:val="pt_PT" w:bidi="pt_PT"/>
        </w:rPr>
        <w:t>Misericórdia</w:t>
      </w:r>
      <w:r>
        <w:rPr>
          <w:lang w:val="pt_PT" w:bidi="pt_PT"/>
        </w:rPr>
        <w:t xml:space="preserve"> está no Glossário Mestre. Pause este áudio aqui.</w:t>
      </w:r>
    </w:p>
    <w:p>
      <w:pPr/>
      <w:r>
        <w:rPr>
          <w:lang w:val="pt_PT" w:bidi="pt_PT"/>
        </w:rPr>
      </w:r>
      <w:r>
        <w:rPr>
          <w:lang w:val="pt_PT" w:bidi="pt_PT"/>
        </w:rPr>
        <w:t>Depois que Josué conquista toda a terra, Josué entrega a terra ao povo de Israel como uma herança, ou posse. Uma herança, ou posse, é um presente que Yahweh dá a seu povo, e ninguém pode tirar esse presente deles.</w:t>
      </w:r>
    </w:p>
    <w:p>
      <w:pPr/>
      <w:r>
        <w:rPr>
          <w:lang w:val="pt_PT" w:bidi="pt_PT"/>
        </w:rPr>
      </w:r>
      <w:r>
        <w:rPr>
          <w:lang w:val="pt_PT" w:bidi="pt_PT"/>
        </w:rPr>
        <w:t xml:space="preserve">Parem aqui e discutam em grupo qual palavra ou frase vocês usarão para </w:t>
      </w:r>
      <w:r>
        <w:rPr>
          <w:b/>
          <w:lang w:val="pt_PT" w:bidi="pt_PT"/>
        </w:rPr>
        <w:t>herança</w:t>
      </w:r>
      <w:r>
        <w:rPr>
          <w:lang w:val="pt_PT" w:bidi="pt_PT"/>
        </w:rPr>
        <w:t xml:space="preserve"> ou </w:t>
      </w:r>
      <w:r>
        <w:rPr>
          <w:b/>
          <w:lang w:val="pt_PT" w:bidi="pt_PT"/>
        </w:rPr>
        <w:t>posse</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Quando Josué distribuiu toda a terra às tribos de Israel, a terra tem descanso da guerra. Essa é uma expressão que significa que todas as pessoas na terra param de lutar e vivem em paz.</w:t>
      </w:r>
    </w:p>
    <w:p>
      <w:pPr/>
      <w:r>
        <w:rPr>
          <w:lang w:val="pt_PT" w:bidi="pt_PT"/>
        </w:rPr>
      </w:r>
      <w:r>
        <w:rPr>
          <w:lang w:val="pt_PT" w:bidi="pt_PT"/>
        </w:rPr>
        <w:t xml:space="preserve">Se necessário, parem aqui e discutam em grupo qual palavra ou frase vocês usarão para a </w:t>
      </w:r>
      <w:r>
        <w:rPr>
          <w:b/>
          <w:lang w:val="pt_PT" w:bidi="pt_PT"/>
        </w:rPr>
        <w:t>terra teve descanso da guerra</w:t>
      </w:r>
      <w:r>
        <w:rPr>
          <w:lang w:val="pt_PT" w:bidi="pt_PT"/>
        </w:rPr>
        <w:t>.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12:1–6</w:t>
      </w:r>
      <w:r>
        <w:rPr>
          <w:lang w:val="pt_PT" w:bidi="pt_PT"/>
        </w:rPr>
      </w:r>
    </w:p>
    <w:p>
      <w:pPr>
        <w:pStyle w:val="Heading3"/>
      </w:pPr>
      <w:r>
        <w:rPr>
          <w:lang w:val="pt_PT" w:bidi="pt_PT"/>
        </w:rPr>
        <w:t>Ouvir e Sentir</w:t>
      </w:r>
    </w:p>
    <w:p>
      <w:pPr/>
      <w:r>
        <w:rPr>
          <w:lang w:val="pt_PT" w:bidi="pt_PT"/>
        </w:rPr>
      </w:r>
      <w:r>
        <w:rPr>
          <w:lang w:val="pt_PT" w:bidi="pt_PT"/>
        </w:rPr>
        <w:t>Nesta etapa, ouçam Josué 12.1–6 e guardem em seus corações.</w:t>
      </w:r>
    </w:p>
    <w:p>
      <w:pPr/>
      <w:r>
        <w:rPr>
          <w:lang w:val="pt_PT" w:bidi="pt_PT"/>
        </w:rPr>
      </w:r>
      <w:r>
        <w:rPr>
          <w:lang w:val="pt_PT" w:bidi="pt_PT"/>
        </w:rPr>
        <w:t>Ouçam uma versão em áudio de Josué 12.1–6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12.1–6 na tradução mais fácil de entender.</w:t>
      </w:r>
    </w:p>
    <w:p>
      <w:pPr/>
      <w:r>
        <w:rPr>
          <w:lang w:val="pt_PT" w:bidi="pt_PT"/>
        </w:rPr>
      </w:r>
      <w:r>
        <w:rPr>
          <w:lang w:val="pt_PT" w:bidi="pt_PT"/>
        </w:rPr>
        <w:t>Na passagem anterior, Josué deu um resumo de como os israelitas conquistaram o povo em Canaã. Josué e os israelitas lutaram contra os reis no norte e no sul de Canaã por um longo tempo, e Yahweh deu a eles a vitória sobre todos os reis e reinos. Josué dividiu a terra conquistada entre as tribos de Israel conforme sua herança de Yahweh.</w:t>
      </w:r>
    </w:p>
    <w:p>
      <w:pPr/>
      <w:r>
        <w:rPr>
          <w:lang w:val="pt_PT" w:bidi="pt_PT"/>
        </w:rPr>
      </w:r>
      <w:r>
        <w:rPr>
          <w:lang w:val="pt_PT" w:bidi="pt_PT"/>
        </w:rPr>
        <w:t>Essa passagem começa uma lista de todos os reis e áreas que os israelitas conquistaram na terra que Yahweh havia prometido a eles. Quando o autor lista esses reis, é como se ele estivesse louvando Yahweh por ajudar seu povo a conquistar a terra. Nessa passagem, ouvimos o resumo dos reis e da terra que Israel conquistou antes de atravessarem o Rio Jordão e entrarem na terra de Canaã. Esses reis viviam a leste do Rio Jordão. Yahweh já havia ajudado Moisés e os israelitas a derrotar esses reis e tomar seu território. Isso aconteceu antes de Josué se tornar o líder de Israel. Em Números 21.21–35, Moisés conta a história de como os israelitas derrotaram os reis amorreus Seom e Ogue.</w:t>
      </w:r>
    </w:p>
    <w:p>
      <w:pPr/>
      <w:r>
        <w:rPr>
          <w:lang w:val="pt_PT" w:bidi="pt_PT"/>
        </w:rPr>
      </w:r>
      <w:r>
        <w:rPr>
          <w:lang w:val="pt_PT" w:bidi="pt_PT"/>
        </w:rPr>
        <w:t>Parem aqui e olhem para uma imagem do Rio Jordão em grupo. Pause este áudio aqui.</w:t>
      </w:r>
    </w:p>
    <w:p>
      <w:pPr/>
      <w:r>
        <w:rPr>
          <w:lang w:val="pt_PT" w:bidi="pt_PT"/>
        </w:rPr>
      </w:r>
      <w:r>
        <w:rPr>
          <w:lang w:val="pt_PT" w:bidi="pt_PT"/>
        </w:rPr>
        <w:t>A terra que Moisés e os israelitas conquistaram começa no sul no vale de Arnom. O rio Arnom flui pelo vale para o Mar Morto cerca de meio caminho entre as partes norte e sul do mar. A terra se estende por todo o norte até o monte Hermom e inclui toda a terra a leste do Rio Jordão, incluindo a área desértica chamada de Arabá, que às vezes é chamada de vale do rio Jordão porque fica perto do rio Jordão. As pessoas chamam toda essa área de Transjordânia. É uma parte da terra que Yahweh prometeu a Israel como herança.</w:t>
      </w:r>
    </w:p>
    <w:p>
      <w:pPr/>
      <w:r>
        <w:rPr>
          <w:lang w:val="pt_PT" w:bidi="pt_PT"/>
        </w:rPr>
      </w:r>
      <w:r>
        <w:rPr>
          <w:lang w:val="pt_PT" w:bidi="pt_PT"/>
        </w:rPr>
        <w:t>Parem aqui e olhem em grupo para um mapa da terra a leste do Rio Jordão que Israel conquistou. Procure as áreas listadas acima: vale de Arnom, rio Arnom, Mar Morto, monte Hermom e o deserto de Arabá. Pause este áudio aqui.</w:t>
      </w:r>
    </w:p>
    <w:p>
      <w:pPr/>
      <w:r>
        <w:rPr>
          <w:lang w:val="pt_PT" w:bidi="pt_PT"/>
        </w:rPr>
      </w:r>
      <w:r>
        <w:rPr>
          <w:lang w:val="pt_PT" w:bidi="pt_PT"/>
        </w:rPr>
        <w:t>Um dos reis que Moisés e os israelitas derrotaram é Seom, rei dos amorreus. O rei Seom vivia em Hesbom. Essa cidade estava localizada a leste da ponta norte do Mar Morto. O rei Seom governava a parte sul da terra de Gileade, que fica entre o rio Jabeque, ao norte, e o rio Arnom no sul. O rei Seom governava de Aroer, que fica na beira do vale de Arnom. Seu território se estendia do meio do vale de Arnom até a área entre Aroer e o Mar Morto. O rei Seom também governava sobre o vale do Jordão a leste, do mar de Quinerete, ou Mar da Galileia, no norte, até o Mar Morto, no sul. O território do rei Seom incluía áreas a leste do Mar Morto até Bete-Jesimote e o monte Pisga.</w:t>
      </w:r>
    </w:p>
    <w:p>
      <w:pPr/>
      <w:r>
        <w:rPr>
          <w:lang w:val="pt_PT" w:bidi="pt_PT"/>
        </w:rPr>
      </w:r>
      <w:r>
        <w:rPr>
          <w:lang w:val="pt_PT" w:bidi="pt_PT"/>
        </w:rPr>
        <w:t>Parem aqui e olhem para um mapa da terra do rei Seom em grupo. Pause este áudio aqui.</w:t>
      </w:r>
    </w:p>
    <w:p>
      <w:pPr/>
      <w:r>
        <w:rPr>
          <w:lang w:val="pt_PT" w:bidi="pt_PT"/>
        </w:rPr>
      </w:r>
      <w:r>
        <w:rPr>
          <w:lang w:val="pt_PT" w:bidi="pt_PT"/>
        </w:rPr>
        <w:t>Moisés e os israelitas também derrotaram o rei Ogue de Basã. Ele era um dos últimos dos refains. Os refains eram uma raça antiga de guerreiros gigantes que costumavam viver em Canaã. O rei Ogue governava das cidades de Astarote e Edrei. Essas cidades ficavam a leste e sudeste do Mar da Galileia, a cerca de 25 quilômetros de distância entre si. Ele governava uma terra do norte até o monte Hermom e do leste até a cidade de Saleca. O rei Ogue também governava toda a Basã, que está localizada a leste e nordeste do Mar da Galileia. Basã se estendia desde os territórios de Gesur e Maaca, até o leste. O rei Ogue governava a metade norte de Gileade até o sul, a terra do rei Seom de Hesbom.</w:t>
      </w:r>
    </w:p>
    <w:p>
      <w:pPr/>
      <w:r>
        <w:rPr>
          <w:lang w:val="pt_PT" w:bidi="pt_PT"/>
        </w:rPr>
      </w:r>
      <w:r>
        <w:rPr>
          <w:lang w:val="pt_PT" w:bidi="pt_PT"/>
        </w:rPr>
        <w:t>Parem aqui e, em grupo, olhem para um mapa da terra do rei Ogue. Pause este áudio aqui.</w:t>
      </w:r>
    </w:p>
    <w:p>
      <w:pPr/>
      <w:r>
        <w:rPr>
          <w:lang w:val="pt_PT" w:bidi="pt_PT"/>
        </w:rPr>
      </w:r>
      <w:r>
        <w:rPr>
          <w:lang w:val="pt_PT" w:bidi="pt_PT"/>
        </w:rPr>
        <w:t>Moisés era o servo de Yahweh. Ele e os israelitas derrotaram o rei Seom e o rei Ogue. Moisés deu a terra deles às tribos israelitas de Rúben, Gade e metade da tribo de Manassés como sua herança e posse de Yahweh.</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12.1–6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Moisés e os israelitas derrotaram os reis a leste do Rio Jordão e tomaram o território deles. A terra deles se estendia do vale de Arnom até o monte Hermom e incluía toda a terra a leste do Rio Jordão.</w:t>
      </w:r>
    </w:p>
    <w:p>
      <w:pPr/>
      <w:r>
        <w:rPr>
          <w:lang w:val="pt_PT" w:bidi="pt_PT"/>
        </w:rPr>
      </w:r>
      <w:r>
        <w:rPr>
          <w:b/>
          <w:lang w:val="pt_PT" w:bidi="pt_PT"/>
        </w:rPr>
        <w:t>Na segunda cena:</w:t>
      </w:r>
      <w:r>
        <w:rPr>
          <w:lang w:val="pt_PT" w:bidi="pt_PT"/>
        </w:rPr>
        <w:t xml:space="preserve"> agora ouvimos sobre a parte sul da terra a leste do Rio Jordão. Moisés e os israelitas derrotaram o rei Seom de Hesbom. O rei Seom governava sobre a parte sul de Gileade. O rei Seom controlava a terra a leste do Rio Jordão, do Mar da Galileia até o Mar Morto, todo o sul até o monte Pisga.</w:t>
      </w:r>
    </w:p>
    <w:p>
      <w:pPr/>
      <w:r>
        <w:rPr>
          <w:lang w:val="pt_PT" w:bidi="pt_PT"/>
        </w:rPr>
      </w:r>
      <w:r>
        <w:rPr>
          <w:b/>
          <w:lang w:val="pt_PT" w:bidi="pt_PT"/>
        </w:rPr>
        <w:t>Na terceira cena:</w:t>
      </w:r>
      <w:r>
        <w:rPr>
          <w:lang w:val="pt_PT" w:bidi="pt_PT"/>
        </w:rPr>
        <w:t xml:space="preserve"> agora ouvimos sobre a parte norte da terra a leste do Rio Jordão. Moisés e os israelitas derrotaram o rei Ogue de Basã. O rei Ogue era o último do povo de Refaim, e ele vivia em Astarote e Edrei. O rei Ogue governava a parte norte de Gileade, dos limites da terra do rei Seom, no sul, até o monte Hermom, no norte, e a oeste até as fronteiras de Gesur e Maaca.</w:t>
      </w:r>
    </w:p>
    <w:p>
      <w:pPr/>
      <w:r>
        <w:rPr>
          <w:lang w:val="pt_PT" w:bidi="pt_PT"/>
        </w:rPr>
      </w:r>
      <w:r>
        <w:rPr>
          <w:b/>
          <w:lang w:val="pt_PT" w:bidi="pt_PT"/>
        </w:rPr>
        <w:t>Na quarta cena:</w:t>
      </w:r>
      <w:r>
        <w:rPr>
          <w:lang w:val="pt_PT" w:bidi="pt_PT"/>
        </w:rPr>
        <w:t xml:space="preserve"> Moisés, o servo de Yahweh, conquistou esses reis e deu a terra deles como herança às tribos de Rúben, Gade e metade da tribo de Manassés.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O rei Seom de Hesbom</w:t>
      </w:r>
    </w:p>
    <w:p>
      <w:pPr>
        <w:pStyle w:val="ListBullet"/>
        <w:spacing w:line="240" w:lineRule="auto"/>
        <w:ind w:left="720"/>
      </w:pPr>
      <w:r>
        <w:rPr>
          <w:lang w:val="pt_PT" w:bidi="pt_PT"/>
        </w:rPr>
      </w:r>
      <w:r>
        <w:rPr>
          <w:lang w:val="pt_PT" w:bidi="pt_PT"/>
        </w:rPr>
        <w:t>E o rei Ogue de Basã</w:t>
      </w:r>
    </w:p>
    <w:p>
      <w:pPr/>
      <w:r>
        <w:rPr>
          <w:lang w:val="pt_PT" w:bidi="pt_PT"/>
        </w:rPr>
      </w:r>
      <w:r>
        <w:rPr>
          <w:lang w:val="pt_PT" w:bidi="pt_PT"/>
        </w:rPr>
        <w:t>Em grupo, prestem atenção às partes do cenário da passagem:</w:t>
      </w:r>
    </w:p>
    <w:p>
      <w:pPr/>
      <w:r>
        <w:rPr>
          <w:lang w:val="pt_PT" w:bidi="pt_PT"/>
        </w:rPr>
      </w:r>
      <w:r>
        <w:rPr>
          <w:lang w:val="pt_PT" w:bidi="pt_PT"/>
        </w:rPr>
        <w:t>Na cena um, estamos olhando para algo que já aconteceu. Yahweh já havia dado a Moisés e aos israelitas a vitória sobre os reis que governavam a leste do Rio Jordão. Moisés já havia dado a terra desses reis às tribos de Rúben, Gade e metade da tribo de Manassés. Tudo isso aconteceu antes de Josué se tornar o líder de Israel e antes dos israelitas atravessarem o Rio Jordão para conquistar a terra de Canaã. A terra que Moisés deu às tribos tinha o vale de Arnom como fronteira sul e o monte Hermom como a fronteira norte. Essa era toda a terra a leste do Rio Jordão, incluindo o deserto de Arabá.</w:t>
      </w:r>
    </w:p>
    <w:p>
      <w:pPr/>
      <w:r>
        <w:rPr>
          <w:lang w:val="pt_PT" w:bidi="pt_PT"/>
        </w:rPr>
      </w:r>
      <w:r>
        <w:rPr>
          <w:lang w:val="pt_PT" w:bidi="pt_PT"/>
        </w:rPr>
        <w:t>Parem aqui e discutam em grupo: essa história começa com uma lista de reis que os israelitas haviam conquistado no início de sua conquista de Canaã. Esse evento aconteceu antes dos eventos das histórias anteriores. Como vocês começarão essa história para mostrar que essa é uma lista de reis que os israelitas haviam conquistado anteriormente? Pause este áudio aqui.</w:t>
      </w:r>
    </w:p>
    <w:p>
      <w:pPr/>
      <w:r>
        <w:rPr>
          <w:lang w:val="pt_PT" w:bidi="pt_PT"/>
        </w:rPr>
      </w:r>
      <w:r>
        <w:rPr>
          <w:lang w:val="pt_PT" w:bidi="pt_PT"/>
        </w:rPr>
        <w:t>Na cena dois, Moisés e os israelitas derrotaram o rei Seom de Hesbom primeiro. O rei Seom governava sobre a parte sul de Gileade. Sua terra corria do rio Jaboque, no norte, até o vale do rio Arnom, no sul. Seu território se estendia a sudeste até Aroer, na beira do vale de Arnom e sudoeste a meio caminho entre Aroer e o Mar Morto. Ele governava a terra a oeste do Rio Jordão do Mar da Galileia até o Mar Morto. Sua terra incluía a cidade de Bete-Jesimote e o monte Pisga.</w:t>
      </w:r>
    </w:p>
    <w:p>
      <w:pPr/>
      <w:r>
        <w:rPr>
          <w:lang w:val="pt_PT" w:bidi="pt_PT"/>
        </w:rPr>
      </w:r>
      <w:r>
        <w:rPr>
          <w:lang w:val="pt_PT" w:bidi="pt_PT"/>
        </w:rPr>
        <w:t>Parem aqui e olhem para um mapa dos limites da terra do rei Seom. Discutam em grupo: se vocês estivessem descrevendo esses limites, como vocês fariam isso? Como vocês tornariam a ordem dos limites diferente em sua descrição do que na descrição da Bíblia? Vocês podem se sentir livres para mudar a ordem se quiserem. Pause este áudio aqui.</w:t>
      </w:r>
    </w:p>
    <w:p>
      <w:pPr/>
      <w:r>
        <w:rPr>
          <w:lang w:val="pt_PT" w:bidi="pt_PT"/>
        </w:rPr>
      </w:r>
      <w:r>
        <w:rPr>
          <w:lang w:val="pt_PT" w:bidi="pt_PT"/>
        </w:rPr>
        <w:t>Na cena três, Moisés e os israelitas também derrotaram o rei Ogue de Basã. O rei Ogue era um dos últimos dos refains. O povo de Refaim era composto por ótimos guerreiros que também eram muito grandes. Eles viviam em Canaã antes de Moisés e os israelitas entrarem na terra. O rei Ogue vivia em Astarote e Edrei. O rei Ogue governava a parte norte de Gileade. O território do rei Ogue incluía toda a terra de Basã até o leste, a terra ao norte até o monte Hermom e a cidade de Saleca, e a terra a oeste até os territórios de Gesur e Maaca. A terra do rei Ogue se estendia para o sul até o limite com a terra do rei Seom.</w:t>
      </w:r>
    </w:p>
    <w:p>
      <w:pPr/>
      <w:r>
        <w:rPr>
          <w:lang w:val="pt_PT" w:bidi="pt_PT"/>
        </w:rPr>
      </w:r>
      <w:r>
        <w:rPr>
          <w:lang w:val="pt_PT" w:bidi="pt_PT"/>
        </w:rPr>
        <w:t>A cena quatro faz uma declaração conclusiva: Moisés, servo de Yahweh, conquistou e matou esses reis, e ele tomou sua terra. O autor descreve Moisés como o servo de Yahweh duas vezes nesse versículo. Essa pode ser uma maneira do autor enfatizar que as tribos de Israel tinham uma reivindicação real sobre a terra a leste do Rio Jordão. Moisés deu a terra como herança e posse às tribos israelitas de Rúben, Gade e metade da tribo de Manassés.</w:t>
      </w:r>
    </w:p>
    <w:p>
      <w:pPr/>
      <w:r>
        <w:rPr>
          <w:lang w:val="pt_PT" w:bidi="pt_PT"/>
        </w:rPr>
      </w:r>
      <w:r>
        <w:rPr>
          <w:lang w:val="pt_PT" w:bidi="pt_PT"/>
        </w:rPr>
        <w:t>Parem aqui e, em grupo, olhem para um mapa da terra que Moisés e os israelitas conquistaram a leste do Rio Jordão.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12.1–6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O rei Seom de Hesbom</w:t>
      </w:r>
    </w:p>
    <w:p>
      <w:pPr>
        <w:pStyle w:val="ListBullet"/>
        <w:spacing w:line="240" w:lineRule="auto"/>
        <w:ind w:left="720"/>
      </w:pPr>
      <w:r>
        <w:rPr>
          <w:lang w:val="pt_PT" w:bidi="pt_PT"/>
        </w:rPr>
      </w:r>
      <w:r>
        <w:rPr>
          <w:lang w:val="pt_PT" w:bidi="pt_PT"/>
        </w:rPr>
        <w:t>E o rei Ogue de Basã</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Moisés e os israelitas haviam derrotado os reis a leste do Rio Jordão e conquistado a terra deles antes dos israelitas atravessarem o Jordão para a terra de Canaã. A terra que eles conquistaram se estendia do vale do rio Arnom até o monte Hermom e incluía toda a terra a leste do vale do Jordão.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pensando e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e os israelitas derrotaram o rei Seom de Hesbom. O rei Seom governava a parte sul de Gileade. Seu reino estendia-se do meio do vale do rio Arnom até o rio Jaboque. O rei Seom governava sobre o vale do Rio Jordão até o leste, do Mar da Galileia até o Mar Morto, até o monte Pisga.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pensando e sentindo?” A pessoa pode responder coisas como:</w:t>
      </w:r>
    </w:p>
    <w:p>
      <w:pPr>
        <w:pStyle w:val="ListBullet"/>
        <w:spacing w:line="240" w:lineRule="auto"/>
        <w:ind w:left="720"/>
      </w:pPr>
      <w:r>
        <w:rPr>
          <w:lang w:val="pt_PT" w:bidi="pt_PT"/>
        </w:rPr>
      </w:r>
      <w:r>
        <w:rPr>
          <w:lang w:val="pt_PT" w:bidi="pt_PT"/>
        </w:rPr>
        <w:t>Pergunte à pessoa que interpreta o rei Seom de Hesbom: “O que você está pensando e sentindo?”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e os israelitas também conquistaram o rei Ogue de Basã. O rei Ogue governava sobre a parte norte de Gileade. O rei Ogue era parte dos refains, que eram guerreiros grandes e poderosos. Sua terra se estendia do monte Hermom, no norte, até toda Basã, no leste, até os territórios de Gesur e Maaca, no oeste, e para o sul até o limite da terra do rei Seom.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rei Ogue de Basã: “O que você está pensando ou sentindo?”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o servo de Yahweh, conquistou o rei Seom e o rei Ogue e tomou os territórios deles. Moisés deu a terra como herança de Yahweh às tribos de Rúben, Gade e Manassés.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pensando ou sentindo?”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12.1–6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Moisés e os israelitas haviam derrotado anteriormente dois </w:t>
      </w:r>
      <w:r>
        <w:rPr>
          <w:b/>
          <w:lang w:val="pt_PT" w:bidi="pt_PT"/>
        </w:rPr>
        <w:t>reis</w:t>
      </w:r>
      <w:r>
        <w:rPr>
          <w:lang w:val="pt_PT" w:bidi="pt_PT"/>
        </w:rPr>
        <w:t xml:space="preserve"> a leste do Rio Jordão. Um rei era alguém que governava sobre uma cidade ou território. Usem a mesma palavra ou frase para rei que vocês usaram em passagens anteriores. Para mais informações sobre </w:t>
      </w:r>
      <w:r>
        <w:rPr>
          <w:lang w:val="pt_PT" w:bidi="pt_PT"/>
        </w:rPr>
        <w:t>rei</w:t>
      </w:r>
      <w:r>
        <w:rPr>
          <w:lang w:val="pt_PT" w:bidi="pt_PT"/>
        </w:rPr>
        <w:t>, consultem o Glossário Mestre.</w:t>
      </w:r>
    </w:p>
    <w:p>
      <w:pPr/>
      <w:r>
        <w:rPr>
          <w:lang w:val="pt_PT" w:bidi="pt_PT"/>
        </w:rPr>
      </w:r>
      <w:r>
        <w:rPr>
          <w:lang w:val="pt_PT" w:bidi="pt_PT"/>
        </w:rPr>
        <w:t xml:space="preserve">Os reis que Moisés derrotou governavam a terra a leste do </w:t>
      </w:r>
      <w:r>
        <w:rPr>
          <w:b/>
          <w:lang w:val="pt_PT" w:bidi="pt_PT"/>
        </w:rPr>
        <w:t>Rio Jordão</w:t>
      </w:r>
      <w:r>
        <w:rPr>
          <w:lang w:val="pt_PT" w:bidi="pt_PT"/>
        </w:rPr>
        <w:t xml:space="preserve">. O Rio Jordão é um longo rio que corre por Israel do norte ao sul. Usem a mesma palavra ou frase para Rio Jordão que vocês usaram em passagens anteriores. Para mais informações sobre o Rio </w:t>
      </w:r>
      <w:r>
        <w:rPr>
          <w:lang w:val="pt_PT" w:bidi="pt_PT"/>
        </w:rPr>
        <w:t>Jordão</w:t>
      </w:r>
      <w:r>
        <w:rPr>
          <w:lang w:val="pt_PT" w:bidi="pt_PT"/>
        </w:rPr>
        <w:t>, consultem o Glossário Mestre.</w:t>
      </w:r>
    </w:p>
    <w:p>
      <w:pPr/>
      <w:r>
        <w:rPr>
          <w:lang w:val="pt_PT" w:bidi="pt_PT"/>
        </w:rPr>
      </w:r>
      <w:r>
        <w:rPr>
          <w:lang w:val="pt_PT" w:bidi="pt_PT"/>
        </w:rPr>
        <w:t xml:space="preserve">Moisés e os </w:t>
      </w:r>
      <w:r>
        <w:rPr>
          <w:b/>
          <w:lang w:val="pt_PT" w:bidi="pt_PT"/>
        </w:rPr>
        <w:t>israelitas</w:t>
      </w:r>
      <w:r>
        <w:rPr>
          <w:lang w:val="pt_PT" w:bidi="pt_PT"/>
        </w:rPr>
        <w:t xml:space="preserve"> mataram os reis e tomaram a terra deles. Os israelitas são descendentes de Abraão. A terra de Canaã estava dividida entre as tribos de Israel. Usem a mesma palavra ou frase para israelita que vocês usaram em passagens anteriores. Para mais informações sobre </w:t>
      </w:r>
      <w:r>
        <w:rPr>
          <w:lang w:val="pt_PT" w:bidi="pt_PT"/>
        </w:rPr>
        <w:t>israelita</w:t>
      </w:r>
      <w:r>
        <w:rPr>
          <w:lang w:val="pt_PT" w:bidi="pt_PT"/>
        </w:rPr>
        <w:t>, consultem o Glossário Mestre.</w:t>
      </w:r>
    </w:p>
    <w:p>
      <w:pPr/>
      <w:r>
        <w:rPr>
          <w:lang w:val="pt_PT" w:bidi="pt_PT"/>
        </w:rPr>
      </w:r>
      <w:r>
        <w:rPr>
          <w:lang w:val="pt_PT" w:bidi="pt_PT"/>
        </w:rPr>
        <w:t xml:space="preserve">O rei Seom governava a parte sul e o rei Ogue governava as partes norte de </w:t>
      </w:r>
      <w:r>
        <w:rPr>
          <w:b/>
          <w:lang w:val="pt_PT" w:bidi="pt_PT"/>
        </w:rPr>
        <w:t>Gileade</w:t>
      </w:r>
      <w:r>
        <w:rPr>
          <w:lang w:val="pt_PT" w:bidi="pt_PT"/>
        </w:rPr>
        <w:t>. Gileade era uma área a leste do Rio Jordão. Não sabemos com certeza quais eram os limites antigos de Gileade, mas sabemos que a área de Gileade cobria grande parte da área que os israelitas conquistaram a leste do Rio Jordão.</w:t>
      </w:r>
    </w:p>
    <w:p>
      <w:pPr/>
      <w:r>
        <w:rPr>
          <w:lang w:val="pt_PT" w:bidi="pt_PT"/>
        </w:rPr>
      </w:r>
      <w:r>
        <w:rPr>
          <w:lang w:val="pt_PT" w:bidi="pt_PT"/>
        </w:rPr>
        <w:t xml:space="preserve">Parem aqui e discutam em grupo qual palavra ou frase vocês usarão para </w:t>
      </w:r>
      <w:r>
        <w:rPr>
          <w:b/>
          <w:lang w:val="pt_PT" w:bidi="pt_PT"/>
        </w:rPr>
        <w:t>Gileade</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O rei Ogue de Basã era do grupo de pessoas chamado de </w:t>
      </w:r>
      <w:r>
        <w:rPr>
          <w:b/>
          <w:lang w:val="pt_PT" w:bidi="pt_PT"/>
        </w:rPr>
        <w:t>refains</w:t>
      </w:r>
      <w:r>
        <w:rPr>
          <w:lang w:val="pt_PT" w:bidi="pt_PT"/>
        </w:rPr>
        <w:t>. Os refains eram um grupo de pessoas que viviam em Canaã. Eles eram muito altos e eram grandes guerreiros.</w:t>
      </w:r>
    </w:p>
    <w:p>
      <w:pPr/>
      <w:r>
        <w:rPr>
          <w:lang w:val="pt_PT" w:bidi="pt_PT"/>
        </w:rPr>
      </w:r>
      <w:r>
        <w:rPr>
          <w:lang w:val="pt_PT" w:bidi="pt_PT"/>
        </w:rPr>
        <w:t xml:space="preserve">Parem aqui e discutam em grupo qual palavra ou frase vocês usarão para </w:t>
      </w:r>
      <w:r>
        <w:rPr>
          <w:b/>
          <w:lang w:val="pt_PT" w:bidi="pt_PT"/>
        </w:rPr>
        <w:t>Refaim</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Moisés era um </w:t>
      </w:r>
      <w:r>
        <w:rPr>
          <w:b/>
          <w:lang w:val="pt_PT" w:bidi="pt_PT"/>
        </w:rPr>
        <w:t>servo</w:t>
      </w:r>
      <w:r>
        <w:rPr>
          <w:lang w:val="pt_PT" w:bidi="pt_PT"/>
        </w:rPr>
        <w:t xml:space="preserve"> de Yahweh. Um servo é um homem ou mulher que trabalha para outra pessoa. Usem a mesma palavra ou frase para “servo” que vocês usaram em passagens anteriores. Para mais informações sobre </w:t>
      </w:r>
      <w:r>
        <w:rPr>
          <w:lang w:val="pt_PT" w:bidi="pt_PT"/>
        </w:rPr>
        <w:t>servo</w:t>
      </w:r>
      <w:r>
        <w:rPr>
          <w:lang w:val="pt_PT" w:bidi="pt_PT"/>
        </w:rPr>
        <w:t>, consultem o Glossário Mestre.</w:t>
      </w:r>
    </w:p>
    <w:p>
      <w:pPr/>
      <w:r>
        <w:rPr>
          <w:lang w:val="pt_PT" w:bidi="pt_PT"/>
        </w:rPr>
      </w:r>
      <w:r>
        <w:rPr>
          <w:b/>
          <w:lang w:val="pt_PT" w:bidi="pt_PT"/>
        </w:rPr>
        <w:t>Yahweh</w:t>
      </w:r>
      <w:r>
        <w:rPr>
          <w:lang w:val="pt_PT" w:bidi="pt_PT"/>
        </w:rPr>
        <w:t xml:space="preserve"> é um nome pessoal para Deus que mostrava o relacionamento próximo que Deus tinha com o povo de Israel. Usem a mesma palavra ou frase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Moisés deu a terra que ele e os israelitas conquistaram a leste do Rio Jordão às tribos de Rúben, Gade e metade da tribo de Manassés como </w:t>
      </w:r>
      <w:r>
        <w:rPr>
          <w:b/>
          <w:lang w:val="pt_PT" w:bidi="pt_PT"/>
        </w:rPr>
        <w:t>herança</w:t>
      </w:r>
      <w:r>
        <w:rPr>
          <w:lang w:val="pt_PT" w:bidi="pt_PT"/>
        </w:rPr>
        <w:t xml:space="preserve"> deles, ou posse. Uma herança é um presente de Yahweh. Usem a mesma palavra ou frase para herança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12:7–24</w:t>
      </w:r>
      <w:r>
        <w:rPr>
          <w:lang w:val="pt_PT" w:bidi="pt_PT"/>
        </w:rPr>
      </w:r>
    </w:p>
    <w:p>
      <w:pPr>
        <w:pStyle w:val="Heading3"/>
      </w:pPr>
      <w:r>
        <w:rPr>
          <w:lang w:val="pt_PT" w:bidi="pt_PT"/>
        </w:rPr>
        <w:t>Ouvir e Sentir</w:t>
      </w:r>
    </w:p>
    <w:p>
      <w:pPr/>
      <w:r>
        <w:rPr>
          <w:lang w:val="pt_PT" w:bidi="pt_PT"/>
        </w:rPr>
      </w:r>
      <w:r>
        <w:rPr>
          <w:lang w:val="pt_PT" w:bidi="pt_PT"/>
        </w:rPr>
        <w:t>Nesta etapa, ouçam Josué 12.7–24 e guardem em seus corações.</w:t>
      </w:r>
    </w:p>
    <w:p>
      <w:pPr/>
      <w:r>
        <w:rPr>
          <w:lang w:val="pt_PT" w:bidi="pt_PT"/>
        </w:rPr>
      </w:r>
      <w:r>
        <w:rPr>
          <w:lang w:val="pt_PT" w:bidi="pt_PT"/>
        </w:rPr>
        <w:t>Ouçam uma versão em áudio de Josué 12.7–24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12.7–24 na tradução mais fácil de entender.</w:t>
      </w:r>
    </w:p>
    <w:p>
      <w:pPr/>
      <w:r>
        <w:rPr>
          <w:lang w:val="pt_PT" w:bidi="pt_PT"/>
        </w:rPr>
      </w:r>
      <w:r>
        <w:rPr>
          <w:lang w:val="pt_PT" w:bidi="pt_PT"/>
        </w:rPr>
        <w:t>Na passagem anterior, o autor contou como Moisés e os israelitas já haviam derrotado os reis a leste do Rio Jordão. Moisés então deu essa terra às tribos de Rúben, Gade e à metade da tribo de Manassés como sua herança de Yahweh.</w:t>
      </w:r>
    </w:p>
    <w:p>
      <w:pPr/>
      <w:r>
        <w:rPr>
          <w:lang w:val="pt_PT" w:bidi="pt_PT"/>
        </w:rPr>
      </w:r>
      <w:r>
        <w:rPr>
          <w:lang w:val="pt_PT" w:bidi="pt_PT"/>
        </w:rPr>
        <w:t>Essa passagem continua lembrando ao povo da vitória de Yahweh. É como um louvor a Yahweh. A passagem descreve todos os reis e territórios que Josué e os israelitas conquistaram no lado oeste do Rio Jordão. O autor de Josué já descreveu algumas das batalhas nas quais Israel derrotou esses reis. No entanto, o autor de Josué não mencionou anteriormente alguns desses reis e territórios. Sabemos onde algumas dessas cidades estavam localizadas, mas não sabemos exatamente onde outras cidades podem ter estado.</w:t>
      </w:r>
    </w:p>
    <w:p>
      <w:pPr/>
      <w:r>
        <w:rPr>
          <w:lang w:val="pt_PT" w:bidi="pt_PT"/>
        </w:rPr>
      </w:r>
      <w:r>
        <w:rPr>
          <w:lang w:val="pt_PT" w:bidi="pt_PT"/>
        </w:rPr>
        <w:t>Josué e os israelitas derrotaram os reis no lado oeste do Rio Jordão. Os limites dessa terra iam de Baal-Gade, no Vale do Líbano, no norte, até o Monte Halaque, perto de Edom, no sul. Josué deu toda essa terra ao resto das nove tribos e meia de Israel como sua posse. A terra que Josué deu incluía as montanhas centrais, as colinas de sopé do oeste, o vale da Arabá, as encostas leste ou lugares onde a terra se move de uma elevação mais alta para uma mais baixa, o deserto que estava na Judeia e o deserto do Neguebe, no sul de Canaã. Antes de Josué e os israelitas tomarem a terra, ela pertencia às tribos dos hititas, amorreus, cananeus, perizeus, heveus e jebuseus.</w:t>
      </w:r>
    </w:p>
    <w:p>
      <w:pPr/>
      <w:r>
        <w:rPr>
          <w:lang w:val="pt_PT" w:bidi="pt_PT"/>
        </w:rPr>
      </w:r>
      <w:r>
        <w:rPr>
          <w:lang w:val="pt_PT" w:bidi="pt_PT"/>
        </w:rPr>
        <w:t>Parem aqui e olhem para um mapa de toda a terra que Josué e os israelitas conquistaram a oeste do Rio Jordão, em grupo. Ouçam novamente a passagem da Bíblia e observem onde cada lugar está no mapa. Pause este áudio aqui.</w:t>
      </w:r>
    </w:p>
    <w:p>
      <w:pPr/>
      <w:r>
        <w:rPr>
          <w:lang w:val="pt_PT" w:bidi="pt_PT"/>
        </w:rPr>
      </w:r>
      <w:r>
        <w:rPr>
          <w:lang w:val="pt_PT" w:bidi="pt_PT"/>
        </w:rPr>
        <w:t>Então o autor lista os nomes dos reis e das cidades que os israelitas derrotaram. O autor os listou na ordem em que Josué e Israel os derrotaram. Josué e Israel derrotaram o rei de Jericó e sua cidade primeiro. Então eles derrotaram o rei de Ai, que está localizado ao lado de Betel. Em seguida, Josué e os israelitas derrotaram os reis de Jerusalém, Hebrom, Jarmute, Laquis e Eglom. Anteriormente, lemos a história da longa batalha na qual Josué derrotou esses reis no sul. Josué então derrotou o rei de Gezer, o rei de Debir, o rei de Geder, o rei de Horma e o rei de Arade. Não temos um registro dessas batalhas, mas sabemos que esses reis viviam na parte sul de Canaã. Josué então derrotou o rei de Libna, o rei de Adulã e o rei de Maquedá. Essas cidades também estavam na parte sul de Canaã.</w:t>
      </w:r>
    </w:p>
    <w:p>
      <w:pPr/>
      <w:r>
        <w:rPr>
          <w:lang w:val="pt_PT" w:bidi="pt_PT"/>
        </w:rPr>
      </w:r>
      <w:r>
        <w:rPr>
          <w:lang w:val="pt_PT" w:bidi="pt_PT"/>
        </w:rPr>
        <w:t>Parem aqui e, em grupo, olhem para um mapa das cidades dos reis que Josué conquistou na parte sul de Canaã. Pause este áudio aqui.</w:t>
      </w:r>
    </w:p>
    <w:p>
      <w:pPr/>
      <w:r>
        <w:rPr>
          <w:lang w:val="pt_PT" w:bidi="pt_PT"/>
        </w:rPr>
      </w:r>
      <w:r>
        <w:rPr>
          <w:lang w:val="pt_PT" w:bidi="pt_PT"/>
        </w:rPr>
        <w:t>Josué continuou lutando contra reis na parte central e norte de Canaã. Ele e Israel derrotaram o rei de Betel, o rei de Tapuá, o rei de Héfer, o rei de Afeca, o rei de Lasarom e o rei de Madom. Não sabemos com certeza onde esses reis viviam. Josué derrotou o rei de Hazor, o rei de Sinrom-Merom, o rei de Acsafe, o rei de Taanaque, o rei de Megido, o rei de Quedes, o rei de Jocneão no Carmelo, o rei de Dor em Nafote-Dor, o rei de Goim em Gilgal e o rei de Tirza. Alguns desses reis lutaram juntos contra Josué e os israelitas, mas os israelitas derrotaram todos eles. Todos esses reis viviam na parte norte de Canaã.</w:t>
      </w:r>
    </w:p>
    <w:p>
      <w:pPr/>
      <w:r>
        <w:rPr>
          <w:lang w:val="pt_PT" w:bidi="pt_PT"/>
        </w:rPr>
      </w:r>
      <w:r>
        <w:rPr>
          <w:lang w:val="pt_PT" w:bidi="pt_PT"/>
        </w:rPr>
        <w:t>Parem aqui em grupo e olhem para um mapa dos reis que Josué conquistou na parte norte de Canaã. Pause este áudio aqui.</w:t>
      </w:r>
    </w:p>
    <w:p>
      <w:pPr/>
      <w:r>
        <w:rPr>
          <w:lang w:val="pt_PT" w:bidi="pt_PT"/>
        </w:rPr>
      </w:r>
      <w:r>
        <w:rPr>
          <w:lang w:val="pt_PT" w:bidi="pt_PT"/>
        </w:rPr>
        <w:t>Juntos, Josué e o exército de Israel conquistaram 31 reis em Canaã. Esse é o final dessa parte do livro de Josué, e nos lembra da grande vitória que Yahweh deu aos israelitas sobre seus inimigos em Canaã. Agora entramos na história dos israelitas quando eles se estabeleceram na terra.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12.7–24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enquanto o autor lembra ao povo dos reis que os israelitas conquistaram no lado oeste do Rio Jordão, o autor começa descrevendo os limites da terra. A terra inclui as montanhas centrais, as encostas leste e oeste, o Vale do Rio Jordão e o deserto da Judeia e o sul de Canaã. Antes de Josué conquistar esses reis, os cananeus viviam lá.</w:t>
      </w:r>
    </w:p>
    <w:p>
      <w:pPr/>
      <w:r>
        <w:rPr>
          <w:lang w:val="pt_PT" w:bidi="pt_PT"/>
        </w:rPr>
      </w:r>
      <w:r>
        <w:rPr>
          <w:b/>
          <w:lang w:val="pt_PT" w:bidi="pt_PT"/>
        </w:rPr>
        <w:t>Na segunda cena:</w:t>
      </w:r>
      <w:r>
        <w:rPr>
          <w:lang w:val="pt_PT" w:bidi="pt_PT"/>
        </w:rPr>
        <w:t xml:space="preserve"> Josué conquistou os reis da parte sul de Canaã.</w:t>
      </w:r>
    </w:p>
    <w:p>
      <w:pPr/>
      <w:r>
        <w:rPr>
          <w:lang w:val="pt_PT" w:bidi="pt_PT"/>
        </w:rPr>
      </w:r>
      <w:r>
        <w:rPr>
          <w:b/>
          <w:lang w:val="pt_PT" w:bidi="pt_PT"/>
        </w:rPr>
        <w:t>Na terceira cena:</w:t>
      </w:r>
      <w:r>
        <w:rPr>
          <w:lang w:val="pt_PT" w:bidi="pt_PT"/>
        </w:rPr>
        <w:t xml:space="preserve"> em seguida, Josué conquistou os reis da parte central e norte de Canaã. Ao todo, Josué derrotou 31 reis.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Canaanitas</w:t>
      </w:r>
    </w:p>
    <w:p>
      <w:pPr>
        <w:pStyle w:val="ListBullet"/>
        <w:spacing w:line="240" w:lineRule="auto"/>
        <w:ind w:left="720"/>
      </w:pPr>
      <w:r>
        <w:rPr>
          <w:lang w:val="pt_PT" w:bidi="pt_PT"/>
        </w:rPr>
      </w:r>
      <w:r>
        <w:rPr>
          <w:lang w:val="pt_PT" w:bidi="pt_PT"/>
        </w:rPr>
        <w:t>Reis do sul de Canaã</w:t>
      </w:r>
    </w:p>
    <w:p>
      <w:pPr>
        <w:pStyle w:val="ListBullet"/>
        <w:spacing w:line="240" w:lineRule="auto"/>
        <w:ind w:left="720"/>
      </w:pPr>
      <w:r>
        <w:rPr>
          <w:lang w:val="pt_PT" w:bidi="pt_PT"/>
        </w:rPr>
      </w:r>
      <w:r>
        <w:rPr>
          <w:lang w:val="pt_PT" w:bidi="pt_PT"/>
        </w:rPr>
        <w:t>E reis do norte de Canaã</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o autor descreve como Josué e os israelitas derrotaram os reis no lado oeste do Rio Jordão. Esses reis viviam de Baal-Gade, no Vale do Líbano, no norte, até o Monte Halaque, perto de Seir, no sul. Josué deu toda a terra às tribos de Israel como posse deles, ou herança. Essa terra era um presente, ou herança, de Yahweh que ele havia prometido dar a Israel. Cada tribo seria dona de sua terra. Essa terra incluía toda Canaã, desde a região montanhosa e as encostas orientais e ocidentais até as montanhas. A região montanhosa tinha muitos lugares onde algumas terras eram mais altas do que outras áreas, mas esses montes eram pequenos. As colinas baixas são pequenas elevações na base de um conjunto de montanhas. As colinas de sopé são maiores do que colinas, mas menores do que montanhas. Montanhas são grandes colinas íngremes que se elevam abruptamente do terreno ao seu redor. A terra que Yahweh deu aos israelitas incluía o Arabá, ou Vale do Rio Jordão, o deserto da Judeia, e o deserto do Neguebe. O deserto é um lugar solitário e árido, sem água e quase sem plantas ou árvores. Antes de Josué conquistar os reis da terra, outras pessoas viviam lá, como os hititas, amorreus, cananeus, perizitas, heveus e jebuseus.</w:t>
      </w:r>
    </w:p>
    <w:p>
      <w:pPr/>
      <w:r>
        <w:rPr>
          <w:lang w:val="pt_PT" w:bidi="pt_PT"/>
        </w:rPr>
      </w:r>
      <w:r>
        <w:rPr>
          <w:lang w:val="pt_PT" w:bidi="pt_PT"/>
        </w:rPr>
        <w:t>Parem aqui e discutam em grupo: como vocês descreverão toda a terra que Josué deu ao povo como sua herança, ou posse, de Yahweh? Como vocês falarão sobre a região montanhosa, as colinas orientais e ocidentais, e as montanhas? Como vocês falarão sobre o deserto da Judeia e o deserto do Neguebe? Pause este áudio aqui.</w:t>
      </w:r>
    </w:p>
    <w:p>
      <w:pPr/>
      <w:r>
        <w:rPr>
          <w:lang w:val="pt_PT" w:bidi="pt_PT"/>
        </w:rPr>
      </w:r>
      <w:r>
        <w:rPr>
          <w:lang w:val="pt_PT" w:bidi="pt_PT"/>
        </w:rPr>
        <w:t>Na segunda cena, Josué derrotou reis na parte sul de Canaã. O autor lista esses reis na ordem em que Josué os conquistou. O nome de cada rei está listado com o número “um”, então podemos entender que Josué derrotou um rei de cada cidade. Sabemos que várias cidades e aldeias menores provavelmente cercavam cada cidade, e o rei da cidade maior governava sobre cada uma delas. Primeiro, Josué e Israel derrotaram os reis de Jericó e Ai. O autor de Josué conta as histórias dessas batalhas anteriormente no livro de Josué. Em seguida, Josué derrotou os reis de Jerusalém, Hebrom, Jarmute, Laquis e Eglom. Esses reis lutaram contra Israel em conjunto, e Israel os derrotou e matou os reis. O autor de Josué descreve essa batalha anteriormente no livro de Josué. Em seguida, Josué derrotou os reis de Gezer, Debir, Geder, Horma, Arade, Libna, Adulã e Maquedá. O autor menciona as batalhas contra os reis de Debir, Libna e Maquedá anteriormente no livro de Josué.</w:t>
      </w:r>
    </w:p>
    <w:p>
      <w:pPr/>
      <w:r>
        <w:rPr>
          <w:lang w:val="pt_PT" w:bidi="pt_PT"/>
        </w:rPr>
      </w:r>
      <w:r>
        <w:rPr>
          <w:lang w:val="pt_PT" w:bidi="pt_PT"/>
        </w:rPr>
        <w:t>Parem aqui e discutam em grupo: contem uma história que inclua uma lista de itens semelhantes. Como vocês contam essa lista de itens a outra pessoa para que ela possa se lembrar da lista? Pause este áudio aqui.</w:t>
      </w:r>
    </w:p>
    <w:p>
      <w:pPr/>
      <w:r>
        <w:rPr>
          <w:lang w:val="pt_PT" w:bidi="pt_PT"/>
        </w:rPr>
      </w:r>
      <w:r>
        <w:rPr>
          <w:lang w:val="pt_PT" w:bidi="pt_PT"/>
        </w:rPr>
        <w:t>Na terceira cena, Josué derrotou reis nas partes central e norte de Canaã. O autor lista esses reis geralmente na ordem em que Josué os derrotou. Josué derrotou um rei de cada cidade, cada uma provavelmente com seu grupo de cidades e aldeias menores. Josué e os israelitas derrotaram os reis de Betel, Tapua, Héfer, Afeca e Lasarom. Não temos nenhum registro dessas batalhas. Josué então derrotou os reis de Madom, Hazor, Sinrom-Merom e Acsafe. Temos uma curta descrição da batalha contra os reis de Madom, Hazor e Acsafe, anteriormente no livro de Josué. Josué derrotou os reis de Taanaque, Megido, Cedes, Jocneão no Carmelo, Dor em Nafote-Dor, Goim em Gilgal e Tirza. Juntos, Josué e os israelitas derrotaram 31 reis em Canaã e tomaram sua terra.</w:t>
      </w:r>
    </w:p>
    <w:p>
      <w:pPr/>
      <w:r>
        <w:rPr>
          <w:lang w:val="pt_PT" w:bidi="pt_PT"/>
        </w:rPr>
      </w:r>
      <w:r>
        <w:rPr>
          <w:lang w:val="pt_PT" w:bidi="pt_PT"/>
        </w:rPr>
        <w:t>Parem aqui e, em grupo, olhem para um mapa de todos os reis que Josué derrotou em Canaã. Pause este áudio aqui.</w:t>
      </w:r>
    </w:p>
    <w:p>
      <w:pPr/>
      <w:r>
        <w:rPr>
          <w:lang w:val="pt_PT" w:bidi="pt_PT"/>
        </w:rPr>
      </w:r>
      <w:r>
        <w:rPr>
          <w:lang w:val="pt_PT" w:bidi="pt_PT"/>
        </w:rPr>
        <w:t>Parem aqui e discutam em grupo: como vocês terminam uma longa lista para mostrar que está finalizada?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12.7–24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Canaanitas</w:t>
      </w:r>
    </w:p>
    <w:p>
      <w:pPr>
        <w:pStyle w:val="ListBullet"/>
        <w:spacing w:line="240" w:lineRule="auto"/>
        <w:ind w:left="720"/>
      </w:pPr>
      <w:r>
        <w:rPr>
          <w:lang w:val="pt_PT" w:bidi="pt_PT"/>
        </w:rPr>
      </w:r>
      <w:r>
        <w:rPr>
          <w:lang w:val="pt_PT" w:bidi="pt_PT"/>
        </w:rPr>
        <w:t>Reis do sul de Canaã</w:t>
      </w:r>
    </w:p>
    <w:p>
      <w:pPr>
        <w:pStyle w:val="ListBullet"/>
        <w:spacing w:line="240" w:lineRule="auto"/>
        <w:ind w:left="720"/>
      </w:pPr>
      <w:r>
        <w:rPr>
          <w:lang w:val="pt_PT" w:bidi="pt_PT"/>
        </w:rPr>
      </w:r>
      <w:r>
        <w:rPr>
          <w:lang w:val="pt_PT" w:bidi="pt_PT"/>
        </w:rPr>
        <w:t>E reis do norte de Canaã</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e os israelitas derrotaram muitos reis no lado oeste do Rio Jordão, de Baal-Gade, no norte, até o Monte Halaque, no sul. Josué deu toda essa terra a cada uma das tribos de Israel para que possuíssem. A terra incluía os sopés, as montanhas, o deserto e o Vale do Rio Jordão. Antes de Josué e os israelitas derrotarem todos os reis, outros cananeus viviam na terra.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cananeus: “O que vocês estão pensando ou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e os israelitas derrotaram uma longa lista de reis. Os reis derrotados começam na parte sul de Canaã. Josué derrotou os reis em Jericó e Ai primeiro. Em seguida, Josué derrotou um grupo de reis que se uniram para lutar. Esses eram os reis de Jerusalém, Hebrom, Jarmute, Laquis e Eglom. Josué então derrotou os reis de Gezer, Debir, Geder, Horma, Arade, Libna, Adulã e Maquedá. Josué derrotou todos esses reis da parte sul de Canaã.</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israelitas: “O que vocês estão pensando ou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e os israelitas então começaram a derrotar os reis no centro e no norte de Canaã. Eles derrotaram os reis de Betel, Tapua, Héfer, Afeca e Lasarom. Josué e Israel então lutaram contra e derrotaram os reis de Madom, Hazor, Sinrom-Merom e Acsafe.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reis do norte de Canaã: “O que vocês estão pensando ou sentindo?”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Em seguida, Josué derrotou os reis de Taanaque, Megido, Quedes, Jocneão, Dor, Goim e Tirza. Juntos, Josué e Israel derrotaram 31 reis.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pensando ou sentindo?”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12.7–24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Essa passagem dá uma lista dos </w:t>
      </w:r>
      <w:r>
        <w:rPr>
          <w:b/>
          <w:lang w:val="pt_PT" w:bidi="pt_PT"/>
        </w:rPr>
        <w:t>reis</w:t>
      </w:r>
      <w:r>
        <w:rPr>
          <w:lang w:val="pt_PT" w:bidi="pt_PT"/>
        </w:rPr>
        <w:t xml:space="preserve"> que Josué e os </w:t>
      </w:r>
      <w:r>
        <w:rPr>
          <w:b/>
          <w:lang w:val="pt_PT" w:bidi="pt_PT"/>
        </w:rPr>
        <w:t>israelitas</w:t>
      </w:r>
      <w:r>
        <w:rPr>
          <w:lang w:val="pt_PT" w:bidi="pt_PT"/>
        </w:rPr>
        <w:t xml:space="preserve"> derrotaram em Canaã. Usem a mesma palavra ou frase para rei e israelitas que vocês usaram em passagens anteriores. Para mais informações sobre </w:t>
      </w:r>
      <w:r>
        <w:rPr>
          <w:lang w:val="pt_PT" w:bidi="pt_PT"/>
        </w:rPr>
        <w:t>rei</w:t>
      </w:r>
      <w:r>
        <w:rPr>
          <w:lang w:val="pt_PT" w:bidi="pt_PT"/>
        </w:rPr>
        <w:t xml:space="preserve"> e </w:t>
      </w:r>
      <w:r>
        <w:rPr>
          <w:lang w:val="pt_PT" w:bidi="pt_PT"/>
        </w:rPr>
        <w:t>israelitas</w:t>
      </w:r>
      <w:r>
        <w:rPr>
          <w:lang w:val="pt_PT" w:bidi="pt_PT"/>
        </w:rPr>
        <w:t>, consultem o Glossário Mestre.</w:t>
      </w:r>
    </w:p>
    <w:p>
      <w:pPr/>
      <w:r>
        <w:rPr>
          <w:lang w:val="pt_PT" w:bidi="pt_PT"/>
        </w:rPr>
      </w:r>
      <w:r>
        <w:rPr>
          <w:lang w:val="pt_PT" w:bidi="pt_PT"/>
        </w:rPr>
        <w:t xml:space="preserve">Os reis que Josué derrotou viviam a oeste do </w:t>
      </w:r>
      <w:r>
        <w:rPr>
          <w:b/>
          <w:lang w:val="pt_PT" w:bidi="pt_PT"/>
        </w:rPr>
        <w:t>Rio Jordão</w:t>
      </w:r>
      <w:r>
        <w:rPr>
          <w:lang w:val="pt_PT" w:bidi="pt_PT"/>
        </w:rPr>
        <w:t xml:space="preserve">. O Rio Jordão é um rio importante em Israel que flui de norte a sul. Os israelitas atravessaram o Rio Jordão de leste a oeste quando entraram em Canaã. Usem a mesma palavra ou frase para “Rio Jordão” que vocês usaram em passagens anteriores. Para mais informações sobre o </w:t>
      </w:r>
      <w:r>
        <w:rPr>
          <w:lang w:val="pt_PT" w:bidi="pt_PT"/>
        </w:rPr>
        <w:t>Rio Jordão</w:t>
      </w:r>
      <w:r>
        <w:rPr>
          <w:lang w:val="pt_PT" w:bidi="pt_PT"/>
        </w:rPr>
        <w:t>, consultem o Glossário Mestre.</w:t>
      </w:r>
    </w:p>
    <w:p>
      <w:pPr/>
      <w:r>
        <w:rPr>
          <w:lang w:val="pt_PT" w:bidi="pt_PT"/>
        </w:rPr>
      </w:r>
      <w:r>
        <w:rPr>
          <w:lang w:val="pt_PT" w:bidi="pt_PT"/>
        </w:rPr>
        <w:t xml:space="preserve">A terra que Josué e o povo conquistaram incluía o </w:t>
      </w:r>
      <w:r>
        <w:rPr>
          <w:b/>
          <w:lang w:val="pt_PT" w:bidi="pt_PT"/>
        </w:rPr>
        <w:t>deserto</w:t>
      </w:r>
      <w:r>
        <w:rPr>
          <w:lang w:val="pt_PT" w:bidi="pt_PT"/>
        </w:rPr>
        <w:t xml:space="preserve"> da Judeia e o deserto do Neguebe. Um deserto é uma região árida ou solitária, sem água. Quase não há árvores ou arbustos em um deserto. Usem a mesma palavra para deserto que vocês usaram em passagens anteriores. Para mais informações sobre </w:t>
      </w:r>
      <w:r>
        <w:rPr>
          <w:lang w:val="pt_PT" w:bidi="pt_PT"/>
        </w:rPr>
        <w:t>deserto</w:t>
      </w:r>
      <w:r>
        <w:rPr>
          <w:lang w:val="pt_PT" w:bidi="pt_PT"/>
        </w:rPr>
        <w:t xml:space="preserve">, consultem o Glossário Mestre. </w:t>
      </w:r>
    </w:p>
    <w:p>
      <w:pPr/>
      <w:r>
        <w:rPr>
          <w:lang w:val="pt_PT" w:bidi="pt_PT"/>
        </w:rPr>
      </w:r>
      <w:r>
        <w:rPr>
          <w:lang w:val="pt_PT" w:bidi="pt_PT"/>
        </w:rPr>
        <w:t xml:space="preserve">Josué dividiu a terra entre as tribos de Israel para ser sua </w:t>
      </w:r>
      <w:r>
        <w:rPr>
          <w:b/>
          <w:lang w:val="pt_PT" w:bidi="pt_PT"/>
        </w:rPr>
        <w:t>herança</w:t>
      </w:r>
      <w:r>
        <w:rPr>
          <w:lang w:val="pt_PT" w:bidi="pt_PT"/>
        </w:rPr>
        <w:t xml:space="preserve">, ou </w:t>
      </w:r>
      <w:r>
        <w:rPr>
          <w:b/>
          <w:lang w:val="pt_PT" w:bidi="pt_PT"/>
        </w:rPr>
        <w:t>posse</w:t>
      </w:r>
      <w:r>
        <w:rPr>
          <w:lang w:val="pt_PT" w:bidi="pt_PT"/>
        </w:rPr>
        <w:t>. Uma posse, ou uma herança, é algo que é de propriedade de outra pessoa. Quando Josué deu a terra a cada tribo, essa tribo possuía aquela terra como a herança que Yahweh lhes havia prometido. Vocês podem usar a mesma palavra que usaram para herança, ou posse, na passagem anterior.</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13:1–7</w:t>
      </w:r>
      <w:r>
        <w:rPr>
          <w:lang w:val="pt_PT" w:bidi="pt_PT"/>
        </w:rPr>
      </w:r>
    </w:p>
    <w:p>
      <w:pPr>
        <w:pStyle w:val="Heading3"/>
      </w:pPr>
      <w:r>
        <w:rPr>
          <w:lang w:val="pt_PT" w:bidi="pt_PT"/>
        </w:rPr>
        <w:t>Ouvir e Sentir</w:t>
      </w:r>
    </w:p>
    <w:p>
      <w:pPr/>
      <w:r>
        <w:rPr>
          <w:lang w:val="pt_PT" w:bidi="pt_PT"/>
        </w:rPr>
      </w:r>
      <w:r>
        <w:rPr>
          <w:lang w:val="pt_PT" w:bidi="pt_PT"/>
        </w:rPr>
        <w:t>Nesta etapa, ouçam Josué 13.1–7 e guardem em seus corações.</w:t>
      </w:r>
    </w:p>
    <w:p>
      <w:pPr/>
      <w:r>
        <w:rPr>
          <w:lang w:val="pt_PT" w:bidi="pt_PT"/>
        </w:rPr>
      </w:r>
      <w:r>
        <w:rPr>
          <w:lang w:val="pt_PT" w:bidi="pt_PT"/>
        </w:rPr>
        <w:t>Ouçam uma versão em áudio de Josué 13.1–7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13.1–7 na tradução mais fácil de entender.</w:t>
      </w:r>
    </w:p>
    <w:p>
      <w:pPr/>
      <w:r>
        <w:rPr>
          <w:lang w:val="pt_PT" w:bidi="pt_PT"/>
        </w:rPr>
      </w:r>
      <w:r>
        <w:rPr>
          <w:lang w:val="pt_PT" w:bidi="pt_PT"/>
        </w:rPr>
        <w:t>Na última história, Josué listou os 31 reis que ele e os israelitas derrotaram na Terra Prometida, ou Canaã, a oeste do Rio Jordão.</w:t>
      </w:r>
    </w:p>
    <w:p>
      <w:pPr/>
      <w:r>
        <w:rPr>
          <w:lang w:val="pt_PT" w:bidi="pt_PT"/>
        </w:rPr>
      </w:r>
      <w:r>
        <w:rPr>
          <w:lang w:val="pt_PT" w:bidi="pt_PT"/>
        </w:rPr>
        <w:t>Esta história inicia a segunda parte do livro de Josué. O autor de Josué dá um resumo das terras e dos povos que os israelitas conquistaram ou não conquistaram. Josué divide a terra em herança, ou posse, para cada uma das tribos dos israelitas.</w:t>
      </w:r>
    </w:p>
    <w:p>
      <w:pPr/>
      <w:r>
        <w:rPr>
          <w:lang w:val="pt_PT" w:bidi="pt_PT"/>
        </w:rPr>
      </w:r>
      <w:r>
        <w:rPr>
          <w:lang w:val="pt_PT" w:bidi="pt_PT"/>
        </w:rPr>
        <w:t>A história começa quando Josué tem entre 90 e mais de 100 anos de idade. Vocês se lembrarão de que em uma história anterior, Yahweh ordena que Josué divida a Terra Prometida e dê a cada tribo de Israel uma parte da terra como herança, ou posse, antes de Josué morrer. Anos antes, Yahweh havia ordenado que Josué conquistasse a Terra Prometida. Josué já está velho, mas os israelitas ainda não conquistaram muito da Terra Prometida. Yahweh diz a Josué para terminar de dividir a Terra Prometida para as tribos de Israel, pois Josué agora está velho. Josué deve dividir a Terra Prometida para os israelitas antes de morrer.</w:t>
      </w:r>
    </w:p>
    <w:p>
      <w:pPr/>
      <w:r>
        <w:rPr>
          <w:lang w:val="pt_PT" w:bidi="pt_PT"/>
        </w:rPr>
      </w:r>
      <w:r>
        <w:rPr>
          <w:lang w:val="pt_PT" w:bidi="pt_PT"/>
        </w:rPr>
        <w:t>Parem aqui e discutam o seguinte em grupo: contem uma história de sua cultura na qual uma pessoa idosa tem uma última tarefa importante a fazer antes de morrer. Pause este áudio aqui.</w:t>
      </w:r>
    </w:p>
    <w:p>
      <w:pPr/>
      <w:r>
        <w:rPr>
          <w:lang w:val="pt_PT" w:bidi="pt_PT"/>
        </w:rPr>
      </w:r>
      <w:r>
        <w:rPr>
          <w:lang w:val="pt_PT" w:bidi="pt_PT"/>
        </w:rPr>
        <w:t>Nessa história, Yahweh conta a Josué sobre toda a terra que resta para as nove tribos e meia de Israel conquistarem na Terra Prometida a oeste do Rio Jordão. É importante observar que as áreas de terra com menos cananeus eram as regiões que os israelitas conquistaram e nas quais se estabeleceram enquanto Josué os liderava. Os israelitas ainda não haviam conquistado as regiões com o maior número de cananeus.</w:t>
      </w:r>
    </w:p>
    <w:p>
      <w:pPr/>
      <w:r>
        <w:rPr>
          <w:lang w:val="pt_PT" w:bidi="pt_PT"/>
        </w:rPr>
      </w:r>
      <w:r>
        <w:rPr>
          <w:lang w:val="pt_PT" w:bidi="pt_PT"/>
        </w:rPr>
        <w:t>Yahweh descreve a Josué a parte sul de Canaã que os israelitas ainda precisam conquistar. Yahweh nomeia quatro áreas: primeiro, o grande território de Canaã que se estendia desde o Rio Sior, ou ribeiro do Egito, ao sul, até a cidade de Ecrom, no norte. Em segundo lugar, a área que pertencia ao povo filisteu. Em terceiro lugar, a área que pertencia ao povo gesurita. E em quarto lugar, a área que pertencia ao povo avita. É possível que os filisteus e gesuritas realmente vivessem dentro da área maior de Canaã, fazendo com que fossem apenas três áreas separadas.</w:t>
      </w:r>
    </w:p>
    <w:p>
      <w:pPr/>
      <w:r>
        <w:rPr>
          <w:lang w:val="pt_PT" w:bidi="pt_PT"/>
        </w:rPr>
      </w:r>
      <w:r>
        <w:rPr>
          <w:lang w:val="pt_PT" w:bidi="pt_PT"/>
        </w:rPr>
        <w:t>Parem aqui, em grupo, e olhem para o mapa da terra de Canaã, observando o rio Sior e o limite de Ecrom. Pause este áudio aqui.</w:t>
      </w:r>
    </w:p>
    <w:p>
      <w:pPr/>
      <w:r>
        <w:rPr>
          <w:lang w:val="pt_PT" w:bidi="pt_PT"/>
        </w:rPr>
      </w:r>
      <w:r>
        <w:rPr>
          <w:lang w:val="pt_PT" w:bidi="pt_PT"/>
        </w:rPr>
        <w:t>Os filisteus viviam em um território que incluía cinco cidades principais, governadas por cinco importantes governantes filisteus. Essas eram as cidades de Gaza, Asquelom, Asdode, Gate e Ecrom. Essas cidades ficavam todas dentro da terra que Yahweh havia dado aos israelitas. Os filisteus não eram originalmente da terra de Canaã, mas haviam conquistado parte da terra e estavam vivendo lá. Yahweh queria que os israelitas conquistassem os filisteus também.</w:t>
      </w:r>
    </w:p>
    <w:p>
      <w:pPr/>
      <w:r>
        <w:rPr>
          <w:lang w:val="pt_PT" w:bidi="pt_PT"/>
        </w:rPr>
      </w:r>
      <w:r>
        <w:rPr>
          <w:lang w:val="pt_PT" w:bidi="pt_PT"/>
        </w:rPr>
        <w:t>Parem aqui e, em grupo, olhem para o mapa de Canaã e observem as cinco cidades: Gaza, Asquelom, Asdode, Gate e Ecrom. Pause este áudio aqui.</w:t>
      </w:r>
    </w:p>
    <w:p>
      <w:pPr/>
      <w:r>
        <w:rPr>
          <w:lang w:val="pt_PT" w:bidi="pt_PT"/>
        </w:rPr>
      </w:r>
      <w:r>
        <w:rPr>
          <w:lang w:val="pt_PT" w:bidi="pt_PT"/>
        </w:rPr>
        <w:t>Os gesuritas e avitas provavelmente viviam perto um do outro, na parte sul de Canaã, a sudeste da cidade filisteia de Gaza.</w:t>
      </w:r>
    </w:p>
    <w:p>
      <w:pPr/>
      <w:r>
        <w:rPr>
          <w:lang w:val="pt_PT" w:bidi="pt_PT"/>
        </w:rPr>
      </w:r>
      <w:r>
        <w:rPr>
          <w:lang w:val="pt_PT" w:bidi="pt_PT"/>
        </w:rPr>
        <w:t>Agora Yahweh descreve a Josué a parte norte de Canaã que os israelitas ainda precisam conquistar. Yahweh afirma que toda a terra dos cananeus ainda permanece. Vocês talvez se lembrem de que cananeus é um termo que pode incluir várias tribos diferentes. Nessa área de Canaã, Yahweh descreve as áreas dos sidônios e dos gebalitas.</w:t>
      </w:r>
    </w:p>
    <w:p>
      <w:pPr/>
      <w:r>
        <w:rPr>
          <w:lang w:val="pt_PT" w:bidi="pt_PT"/>
        </w:rPr>
      </w:r>
      <w:r>
        <w:rPr>
          <w:lang w:val="pt_PT" w:bidi="pt_PT"/>
        </w:rPr>
        <w:t>Yahweh diz que Josué deve tomar a cidade de Ará, que pertence aos sidônios, e a terra desde ali até o norte, chegando à cidade de Afeque, que ficava na fronteira da terra dos amorreus. Lembrem-se de que, em uma história anterior, Josué conquistou a cidade de Afeque.</w:t>
      </w:r>
    </w:p>
    <w:p>
      <w:pPr/>
      <w:r>
        <w:rPr>
          <w:lang w:val="pt_PT" w:bidi="pt_PT"/>
        </w:rPr>
      </w:r>
      <w:r>
        <w:rPr>
          <w:lang w:val="pt_PT" w:bidi="pt_PT"/>
        </w:rPr>
        <w:t>Parem aqui e, em grupo, olhem para o mapa de Canaã, observando a cidade de Ará e a cidade de Afeque. Pause este áudio aqui.</w:t>
      </w:r>
    </w:p>
    <w:p>
      <w:pPr/>
      <w:r>
        <w:rPr>
          <w:lang w:val="pt_PT" w:bidi="pt_PT"/>
        </w:rPr>
      </w:r>
      <w:r>
        <w:rPr>
          <w:lang w:val="pt_PT" w:bidi="pt_PT"/>
        </w:rPr>
        <w:t>Yahweh diz que Josué deve conquistar a região dos gebalitas. Os gebalitas viviam na área de Gebal, desde Biblos, uma cidade na costa do Mar Mediterrâneo, ao norte de Sidom, estendendo-se por todo o território do atual Líbano até o leste. O limite sul dessa área é a cidade de Baal-Gade, na base do Monte Hermom, no vale entre as montanhas do Líbano. O limite norte dessa área é a cidade de Hamate, ou Lebo-Hamate, que provavelmente fica perto do extremo norte do vale do Líbano. Sabemos por histórias posteriores que os israelitas nunca conquistaram plenamente essa terra.</w:t>
      </w:r>
    </w:p>
    <w:p>
      <w:pPr/>
      <w:r>
        <w:rPr>
          <w:lang w:val="pt_PT" w:bidi="pt_PT"/>
        </w:rPr>
      </w:r>
      <w:r>
        <w:rPr>
          <w:lang w:val="pt_PT" w:bidi="pt_PT"/>
        </w:rPr>
        <w:t>Yahweh termina dizendo a Josué que expulsará todo o povo das montanhas da área do Líbano em direção ao sul, até a cidade de Misrefote-Maim. Essa área inclui todas as terras dos sidônios.</w:t>
      </w:r>
    </w:p>
    <w:p>
      <w:pPr/>
      <w:r>
        <w:rPr>
          <w:lang w:val="pt_PT" w:bidi="pt_PT"/>
        </w:rPr>
      </w:r>
      <w:r>
        <w:rPr>
          <w:lang w:val="pt_PT" w:bidi="pt_PT"/>
        </w:rPr>
        <w:t>Parem aqui e olhem para um mapa de Canaã em grupo, observando Sidom, Baal-Gade, o Monte Hermom, as montanhas do Líbano, Hamate e Misrefote-Maim. Pause este áudio aqui.</w:t>
      </w:r>
    </w:p>
    <w:p>
      <w:pPr/>
      <w:r>
        <w:rPr>
          <w:lang w:val="pt_PT" w:bidi="pt_PT"/>
        </w:rPr>
      </w:r>
      <w:r>
        <w:rPr>
          <w:lang w:val="pt_PT" w:bidi="pt_PT"/>
        </w:rPr>
        <w:t>Yahweh então ordena que Josué distribua a terra de Canaã às nove tribos e meia dos israelitas que viverão no lado oeste do Rio Jordão. Essa será a herança deles de Yahweh.</w:t>
      </w:r>
    </w:p>
    <w:p>
      <w:pPr/>
      <w:r>
        <w:rPr>
          <w:lang w:val="pt_PT" w:bidi="pt_PT"/>
        </w:rPr>
      </w:r>
      <w:r>
        <w:rPr>
          <w:lang w:val="pt_PT" w:bidi="pt_PT"/>
        </w:rPr>
        <w:t>Parem aqui e discutam em grupo: por que vocês acham que Yahweh manda Josué distribuir a terra de Canaã entre as tribos de Israel, mesmo antes de eles a terem conquistado completamente? Como isso ajudará as tribos de Israel a vencer as batalhas?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13.1–7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Yahweh diz a Josué que ele agora é um homem velho, mas ainda há muita terra que os israelitas ainda precisam conquistar na terra de Canaã. Yahweh então descreve os limites da terra não conquistada no sul de Canaã e as pessoas que vivem neles.</w:t>
      </w:r>
    </w:p>
    <w:p>
      <w:pPr/>
      <w:r>
        <w:rPr>
          <w:lang w:val="pt_PT" w:bidi="pt_PT"/>
        </w:rPr>
      </w:r>
      <w:r>
        <w:rPr>
          <w:b/>
          <w:lang w:val="pt_PT" w:bidi="pt_PT"/>
        </w:rPr>
        <w:t>Na segunda cena:</w:t>
      </w:r>
      <w:r>
        <w:rPr>
          <w:lang w:val="pt_PT" w:bidi="pt_PT"/>
        </w:rPr>
        <w:t xml:space="preserve"> Yahweh descreve os limites da terra não conquistada no norte de Canaã e os povos que vivem neles.</w:t>
      </w:r>
    </w:p>
    <w:p>
      <w:pPr/>
      <w:r>
        <w:rPr>
          <w:lang w:val="pt_PT" w:bidi="pt_PT"/>
        </w:rPr>
      </w:r>
      <w:r>
        <w:rPr>
          <w:b/>
          <w:lang w:val="pt_PT" w:bidi="pt_PT"/>
        </w:rPr>
        <w:t>Na terceira cena:</w:t>
      </w:r>
      <w:r>
        <w:rPr>
          <w:lang w:val="pt_PT" w:bidi="pt_PT"/>
        </w:rPr>
        <w:t xml:space="preserve"> Yahweh ordena que Josué distribua a terra a oeste do Rio Jordão às nove tribos e meia de Israel como uma herança.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Filisteus</w:t>
      </w:r>
    </w:p>
    <w:p>
      <w:pPr>
        <w:pStyle w:val="ListBullet"/>
        <w:spacing w:line="240" w:lineRule="auto"/>
        <w:ind w:left="720"/>
      </w:pPr>
      <w:r>
        <w:rPr>
          <w:lang w:val="pt_PT" w:bidi="pt_PT"/>
        </w:rPr>
      </w:r>
      <w:r>
        <w:rPr>
          <w:lang w:val="pt_PT" w:bidi="pt_PT"/>
        </w:rPr>
        <w:t>Os cinco governantes filisteus de Gaza, Asdode, Asquelom, Gate e Ecrom</w:t>
      </w:r>
    </w:p>
    <w:p>
      <w:pPr>
        <w:pStyle w:val="ListBullet"/>
        <w:spacing w:line="240" w:lineRule="auto"/>
        <w:ind w:left="720"/>
      </w:pPr>
      <w:r>
        <w:rPr>
          <w:lang w:val="pt_PT" w:bidi="pt_PT"/>
        </w:rPr>
      </w:r>
      <w:r>
        <w:rPr>
          <w:lang w:val="pt_PT" w:bidi="pt_PT"/>
        </w:rPr>
        <w:t>Gesuritas</w:t>
      </w:r>
    </w:p>
    <w:p>
      <w:pPr>
        <w:pStyle w:val="ListBullet"/>
        <w:spacing w:line="240" w:lineRule="auto"/>
        <w:ind w:left="720"/>
      </w:pPr>
      <w:r>
        <w:rPr>
          <w:lang w:val="pt_PT" w:bidi="pt_PT"/>
        </w:rPr>
      </w:r>
      <w:r>
        <w:rPr>
          <w:lang w:val="pt_PT" w:bidi="pt_PT"/>
        </w:rPr>
        <w:t>Canaanitas</w:t>
      </w:r>
    </w:p>
    <w:p>
      <w:pPr>
        <w:pStyle w:val="ListBullet"/>
        <w:spacing w:line="240" w:lineRule="auto"/>
        <w:ind w:left="720"/>
      </w:pPr>
      <w:r>
        <w:rPr>
          <w:lang w:val="pt_PT" w:bidi="pt_PT"/>
        </w:rPr>
      </w:r>
      <w:r>
        <w:rPr>
          <w:lang w:val="pt_PT" w:bidi="pt_PT"/>
        </w:rPr>
        <w:t>Avitas</w:t>
      </w:r>
    </w:p>
    <w:p>
      <w:pPr>
        <w:pStyle w:val="ListBullet"/>
        <w:spacing w:line="240" w:lineRule="auto"/>
        <w:ind w:left="720"/>
      </w:pPr>
      <w:r>
        <w:rPr>
          <w:lang w:val="pt_PT" w:bidi="pt_PT"/>
        </w:rPr>
      </w:r>
      <w:r>
        <w:rPr>
          <w:lang w:val="pt_PT" w:bidi="pt_PT"/>
        </w:rPr>
        <w:t>Sidônios</w:t>
      </w:r>
    </w:p>
    <w:p>
      <w:pPr>
        <w:pStyle w:val="ListBullet"/>
        <w:spacing w:line="240" w:lineRule="auto"/>
        <w:ind w:left="720"/>
      </w:pPr>
      <w:r>
        <w:rPr>
          <w:lang w:val="pt_PT" w:bidi="pt_PT"/>
        </w:rPr>
      </w:r>
      <w:r>
        <w:rPr>
          <w:lang w:val="pt_PT" w:bidi="pt_PT"/>
        </w:rPr>
        <w:t>Amorreus</w:t>
      </w:r>
    </w:p>
    <w:p>
      <w:pPr>
        <w:pStyle w:val="ListBullet"/>
        <w:spacing w:line="240" w:lineRule="auto"/>
        <w:ind w:left="720"/>
      </w:pPr>
      <w:r>
        <w:rPr>
          <w:lang w:val="pt_PT" w:bidi="pt_PT"/>
        </w:rPr>
      </w:r>
      <w:r>
        <w:rPr>
          <w:lang w:val="pt_PT" w:bidi="pt_PT"/>
        </w:rPr>
        <w:t>Gebalitas</w:t>
      </w:r>
    </w:p>
    <w:p>
      <w:pPr>
        <w:pStyle w:val="ListBullet"/>
        <w:spacing w:line="240" w:lineRule="auto"/>
        <w:ind w:left="720"/>
      </w:pPr>
      <w:r>
        <w:rPr>
          <w:lang w:val="pt_PT" w:bidi="pt_PT"/>
        </w:rPr>
      </w:r>
      <w:r>
        <w:rPr>
          <w:lang w:val="pt_PT" w:bidi="pt_PT"/>
        </w:rPr>
        <w:t>E as nove tribos e meia a oeste do Rio Jordão</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ouvimos que Josué é velho. Então, ouvimos Yahweh dizer a Josué que ele está velho. O autor repete isso para enfatizar que Josué já está muito velho e morrerá em breve. Yahweh então continua dizendo a Josué que, mesmo que Josué e os israelitas tenham conquistado grande parte da Terra Prometida durante muitos anos, os israelitas ainda têm muita terra para conquistar e se estabelecer.</w:t>
      </w:r>
    </w:p>
    <w:p>
      <w:pPr/>
      <w:r>
        <w:rPr>
          <w:lang w:val="pt_PT" w:bidi="pt_PT"/>
        </w:rPr>
      </w:r>
      <w:r>
        <w:rPr>
          <w:lang w:val="pt_PT" w:bidi="pt_PT"/>
        </w:rPr>
        <w:t>Primeiro, Yahweh descreve a terra no sul de Canaã que os israelitas ainda precisam conquistar. Yahweh parece descrever quatro áreas de terra no sul de Canaã: primeiro, as áreas dos filisteus, dos gesuritas, dos avitas e uma área maior de cananeus. Não está claro se os filisteus e gesuritas viviam na área maior que pertencia aos cananeus, ou se essas são áreas separadas. O rio Sior, que é a fronteira sul dessa área, também é chamado de Ribeiro do Egito. Esse rio fica seco durante a época do ano em que não chove, e fica cheio de água durante a época do ano em que chove com frequência.</w:t>
      </w:r>
    </w:p>
    <w:p>
      <w:pPr/>
      <w:r>
        <w:rPr>
          <w:lang w:val="pt_PT" w:bidi="pt_PT"/>
        </w:rPr>
      </w:r>
      <w:r>
        <w:rPr>
          <w:lang w:val="pt_PT" w:bidi="pt_PT"/>
        </w:rPr>
        <w:t>Parem aqui e olhem para o mapa de Canaã novamente. Discutam em grupo como vocês falarão sobre a parte sul de Canaã que Yahweh descreve a Josué. Como vocês descreverão a área dos filisteus, dos cinco governantes e suas cidades? Como vocês descreverão a área dos gesuritas e a área maior dos cananeus? Pause este áudio aqui.</w:t>
      </w:r>
    </w:p>
    <w:p>
      <w:pPr/>
      <w:r>
        <w:rPr>
          <w:lang w:val="pt_PT" w:bidi="pt_PT"/>
        </w:rPr>
      </w:r>
      <w:r>
        <w:rPr>
          <w:lang w:val="pt_PT" w:bidi="pt_PT"/>
        </w:rPr>
        <w:t>Na segunda cena, Yahweh descreve a terra no norte de Canaã que os israelitas ainda precisam conquistar. Yahweh menciona que Ará pertence aos sidônios. Não temos certeza se Ará é uma caverna, que é o significado de seu nome, ou se é uma cidade com o nome Ará. De qualquer forma, provavelmente fica ao longo da costa do Mar Mediterrâneo. Yahweh fala da terra que se estende para todo o Líbano em direção ao leste, ou em direção ao nascer do sol.</w:t>
      </w:r>
    </w:p>
    <w:p>
      <w:pPr/>
      <w:r>
        <w:rPr>
          <w:lang w:val="pt_PT" w:bidi="pt_PT"/>
        </w:rPr>
      </w:r>
      <w:r>
        <w:rPr>
          <w:lang w:val="pt_PT" w:bidi="pt_PT"/>
        </w:rPr>
        <w:t>Parem aqui e discutam em grupo: como as pessoas em sua cultura falam sobre direções como norte, sul, leste e oeste? Aqui, as pessoas se referiam ao leste como a direção em que o sol nasce. Como vocês descreverão que a terra vai das cidades na costa do Mar Mediterrâneo para o leste? Pause este áudio aqui.</w:t>
      </w:r>
    </w:p>
    <w:p>
      <w:pPr/>
      <w:r>
        <w:rPr>
          <w:lang w:val="pt_PT" w:bidi="pt_PT"/>
        </w:rPr>
      </w:r>
      <w:r>
        <w:rPr>
          <w:lang w:val="pt_PT" w:bidi="pt_PT"/>
        </w:rPr>
        <w:t>A área do Líbano tem duas altas cadeias de montanhas, com um vale fértil entre elas. As montanhas do Líbano chegam a uma altura de mais de 3.300 metros e se estendem por mais de 150 quilômetros. O Monte Hermom é uma montanha no extremo sul da cordilheira leste. O Monte Hermom fica cerca de 40 quilômetros a nordeste do Mar da Galileia, na fronteira nordeste de Israel. O Monte Hermom é a montanha mais alta, com múltiplos picos montanhosos no Israel antigo, e os picos mais altos geralmente são cobertos de neve. A história descreve o limite leste dessa terra entre a cidade de Baal-Gade, na base do Monte Hermom, no ponto mais ao sul do Vale do Líbano, e Lebo-Hamate, ou a cidade de Hamate, no ponto mais ao norte do Vale do Líbano.</w:t>
      </w:r>
    </w:p>
    <w:p>
      <w:pPr/>
      <w:r>
        <w:rPr>
          <w:lang w:val="pt_PT" w:bidi="pt_PT"/>
        </w:rPr>
      </w:r>
      <w:r>
        <w:rPr>
          <w:lang w:val="pt_PT" w:bidi="pt_PT"/>
        </w:rPr>
        <w:t>Parem aqui e, em grupo, olhem para uma imagem das montanhas cobertas de neve do Líbano. Em grupo, olhem para uma imagem do Monte Hermom. Pause este áudio aqui.</w:t>
      </w:r>
    </w:p>
    <w:p>
      <w:pPr/>
      <w:r>
        <w:rPr>
          <w:lang w:val="pt_PT" w:bidi="pt_PT"/>
        </w:rPr>
      </w:r>
      <w:r>
        <w:rPr>
          <w:lang w:val="pt_PT" w:bidi="pt_PT"/>
        </w:rPr>
        <w:t>Então Yahweh descreve o limite oeste dessa terra como a cadeia montanhosa ocidental do Líbano, que fica ao longo da costa do Mar Mediterrâneo. Essa é a terra dos sidônios, e vai das áreas montanhosas no norte do Líbano até a cidade de Misrefote-Maim, no sul.</w:t>
      </w:r>
    </w:p>
    <w:p>
      <w:pPr/>
      <w:r>
        <w:rPr>
          <w:lang w:val="pt_PT" w:bidi="pt_PT"/>
        </w:rPr>
      </w:r>
      <w:r>
        <w:rPr>
          <w:lang w:val="pt_PT" w:bidi="pt_PT"/>
        </w:rPr>
        <w:t>Parem aqui e olhem para o mapa de Canaã novamente. Descrevam em grupo como vocês falarão sobre as fronteiras da parte norte de Canaã que Yahweh descreve a Josué. Como vocês descreveriam as duas regiões montanhosas do Líbano? Pause este áudio aqui.</w:t>
      </w:r>
    </w:p>
    <w:p>
      <w:pPr/>
      <w:r>
        <w:rPr>
          <w:lang w:val="pt_PT" w:bidi="pt_PT"/>
        </w:rPr>
      </w:r>
      <w:r>
        <w:rPr>
          <w:lang w:val="pt_PT" w:bidi="pt_PT"/>
        </w:rPr>
        <w:t>Na terceira cena, Yahweh diz a Josué que Yahweh os expulsará da terra. Muito provavelmente, Yahweh está dizendo que expulsará todas as nações restantes. Os israelitas precisarão lutar fisicamente contra as nações em Canaã, mas Yahweh dará a eles a vitória sobre essas nações que ainda vivem em Canaã. Yahweh descreve os limites dessas terras para mostrar aos israelitas que Yahweh leva a sério sua promessa a eles.</w:t>
      </w:r>
    </w:p>
    <w:p>
      <w:pPr/>
      <w:r>
        <w:rPr>
          <w:lang w:val="pt_PT" w:bidi="pt_PT"/>
        </w:rPr>
      </w:r>
      <w:r>
        <w:rPr>
          <w:lang w:val="pt_PT" w:bidi="pt_PT"/>
        </w:rPr>
        <w:t>Parem aqui e discutam em grupo: contem uma história verdadeira na qual vocês descrevam uma área de uma terra ou de uma cidade. Como os detalhes em uma história como essa provam ao seu público que ela é uma história verdadeira? Como vocês compartilham os detalhes de maneira que o público fique convencido de que vocês estiveram lá e conhecem a área? Como isso afetará a maneira como vocês fazem essa descrição da área? Pause este áudio aqui.</w:t>
      </w:r>
    </w:p>
    <w:p>
      <w:pPr/>
      <w:r>
        <w:rPr>
          <w:lang w:val="pt_PT" w:bidi="pt_PT"/>
        </w:rPr>
      </w:r>
      <w:r>
        <w:rPr>
          <w:lang w:val="pt_PT" w:bidi="pt_PT"/>
        </w:rPr>
        <w:t>Mesmo que haja outras nações ainda vivendo em Canaã, Yahweh ordena que Josué divida Canaã e dê a terra como herança, ou posse, às tribos de Israel. Yahweh então deixa claro que está falando sobre dividir a terra a oeste do Rio Jordão para as nove tribos e meia restantes, não incluindo Rúben, Gade e a meia tribo de Manassés que vivem a leste do Rio Jordão.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13.1–7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Filisteus</w:t>
      </w:r>
    </w:p>
    <w:p>
      <w:pPr>
        <w:pStyle w:val="ListBullet"/>
        <w:spacing w:line="240" w:lineRule="auto"/>
        <w:ind w:left="720"/>
      </w:pPr>
      <w:r>
        <w:rPr>
          <w:lang w:val="pt_PT" w:bidi="pt_PT"/>
        </w:rPr>
      </w:r>
      <w:r>
        <w:rPr>
          <w:lang w:val="pt_PT" w:bidi="pt_PT"/>
        </w:rPr>
        <w:t>Os cinco governantes filisteus de Gaza, Asdode, Asquelom, Gate e Ecrom</w:t>
      </w:r>
    </w:p>
    <w:p>
      <w:pPr>
        <w:pStyle w:val="ListBullet"/>
        <w:spacing w:line="240" w:lineRule="auto"/>
        <w:ind w:left="720"/>
      </w:pPr>
      <w:r>
        <w:rPr>
          <w:lang w:val="pt_PT" w:bidi="pt_PT"/>
        </w:rPr>
      </w:r>
      <w:r>
        <w:rPr>
          <w:lang w:val="pt_PT" w:bidi="pt_PT"/>
        </w:rPr>
        <w:t>Gesuritas</w:t>
      </w:r>
    </w:p>
    <w:p>
      <w:pPr>
        <w:pStyle w:val="ListBullet"/>
        <w:spacing w:line="240" w:lineRule="auto"/>
        <w:ind w:left="720"/>
      </w:pPr>
      <w:r>
        <w:rPr>
          <w:lang w:val="pt_PT" w:bidi="pt_PT"/>
        </w:rPr>
      </w:r>
      <w:r>
        <w:rPr>
          <w:lang w:val="pt_PT" w:bidi="pt_PT"/>
        </w:rPr>
        <w:t>Canaanitas</w:t>
      </w:r>
    </w:p>
    <w:p>
      <w:pPr>
        <w:pStyle w:val="ListBullet"/>
        <w:spacing w:line="240" w:lineRule="auto"/>
        <w:ind w:left="720"/>
      </w:pPr>
      <w:r>
        <w:rPr>
          <w:lang w:val="pt_PT" w:bidi="pt_PT"/>
        </w:rPr>
      </w:r>
      <w:r>
        <w:rPr>
          <w:lang w:val="pt_PT" w:bidi="pt_PT"/>
        </w:rPr>
        <w:t>Avitas</w:t>
      </w:r>
    </w:p>
    <w:p>
      <w:pPr>
        <w:pStyle w:val="ListBullet"/>
        <w:spacing w:line="240" w:lineRule="auto"/>
        <w:ind w:left="720"/>
      </w:pPr>
      <w:r>
        <w:rPr>
          <w:lang w:val="pt_PT" w:bidi="pt_PT"/>
        </w:rPr>
      </w:r>
      <w:r>
        <w:rPr>
          <w:lang w:val="pt_PT" w:bidi="pt_PT"/>
        </w:rPr>
        <w:t>Sidônios</w:t>
      </w:r>
    </w:p>
    <w:p>
      <w:pPr>
        <w:pStyle w:val="ListBullet"/>
        <w:spacing w:line="240" w:lineRule="auto"/>
        <w:ind w:left="720"/>
      </w:pPr>
      <w:r>
        <w:rPr>
          <w:lang w:val="pt_PT" w:bidi="pt_PT"/>
        </w:rPr>
      </w:r>
      <w:r>
        <w:rPr>
          <w:lang w:val="pt_PT" w:bidi="pt_PT"/>
        </w:rPr>
        <w:t>Amorreus</w:t>
      </w:r>
    </w:p>
    <w:p>
      <w:pPr>
        <w:pStyle w:val="ListBullet"/>
        <w:spacing w:line="240" w:lineRule="auto"/>
        <w:ind w:left="720"/>
      </w:pPr>
      <w:r>
        <w:rPr>
          <w:lang w:val="pt_PT" w:bidi="pt_PT"/>
        </w:rPr>
      </w:r>
      <w:r>
        <w:rPr>
          <w:lang w:val="pt_PT" w:bidi="pt_PT"/>
        </w:rPr>
        <w:t>Gebalitas</w:t>
      </w:r>
    </w:p>
    <w:p>
      <w:pPr>
        <w:pStyle w:val="ListBullet"/>
        <w:spacing w:line="240" w:lineRule="auto"/>
        <w:ind w:left="720"/>
      </w:pPr>
      <w:r>
        <w:rPr>
          <w:lang w:val="pt_PT" w:bidi="pt_PT"/>
        </w:rPr>
      </w:r>
      <w:r>
        <w:rPr>
          <w:lang w:val="pt_PT" w:bidi="pt_PT"/>
        </w:rPr>
        <w:t>E as nove tribos e meia a oeste do Rio Jordão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Yahweh diz a Josué que Josué já está idoso, mas Israel ainda tem muita terra para conquistar na terra de Canaã. Yahweh então descreve os limites da terra não conquistada.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Pergunte às pessoas que interpretam as nove tribos e meia de Israel: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a Josué que Yahweh expulsará o povo que vive na terra. Yahweh também ordena que Josué distribua as partes de Canaã a oeste do Rio Jordão às nove tribos e meia de Israel que vivem na Terra Prometida como uma herança, ou posse.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13.1–7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b/>
          <w:lang w:val="pt_PT" w:bidi="pt_PT"/>
        </w:rPr>
        <w:t>Yahweh</w:t>
      </w:r>
      <w:r>
        <w:rPr>
          <w:lang w:val="pt_PT" w:bidi="pt_PT"/>
        </w:rPr>
        <w:t xml:space="preserve"> diz a Josué que ainda há muita terra para possuir. Yahweh é um nome que Deus dá a si mesmo. Usem a mesma palavra ou frase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Para </w:t>
      </w:r>
      <w:r>
        <w:rPr>
          <w:b/>
          <w:lang w:val="pt_PT" w:bidi="pt_PT"/>
        </w:rPr>
        <w:t>possuir</w:t>
      </w:r>
      <w:r>
        <w:rPr>
          <w:lang w:val="pt_PT" w:bidi="pt_PT"/>
        </w:rPr>
        <w:t xml:space="preserve"> algo é necessário tomar posse de algo que outra pessoa possuía e se tornar o novo proprietário. Geralmente, as pessoas tomam posse de algo comprando e vendendo, ou por meio da guerra. Usem a mesma palavra ou frase para “possuir” que vocês usaram em passagens anteriores.</w:t>
      </w:r>
    </w:p>
    <w:p>
      <w:pPr/>
      <w:r>
        <w:rPr>
          <w:lang w:val="pt_PT" w:bidi="pt_PT"/>
        </w:rPr>
      </w:r>
      <w:r>
        <w:rPr>
          <w:lang w:val="pt_PT" w:bidi="pt_PT"/>
        </w:rPr>
        <w:t xml:space="preserve">Yahweh </w:t>
      </w:r>
      <w:r>
        <w:rPr>
          <w:b/>
          <w:lang w:val="pt_PT" w:bidi="pt_PT"/>
        </w:rPr>
        <w:t>expulsará</w:t>
      </w:r>
      <w:r>
        <w:rPr>
          <w:lang w:val="pt_PT" w:bidi="pt_PT"/>
        </w:rPr>
        <w:t xml:space="preserve"> os povos diante dos </w:t>
      </w:r>
      <w:r>
        <w:rPr>
          <w:b/>
          <w:lang w:val="pt_PT" w:bidi="pt_PT"/>
        </w:rPr>
        <w:t>israelitas</w:t>
      </w:r>
      <w:r>
        <w:rPr>
          <w:lang w:val="pt_PT" w:bidi="pt_PT"/>
        </w:rPr>
        <w:t xml:space="preserve">. Usem as mesmas palavras ou frases para “israelitas” e para “expulsar” que vocês usaram em passagens anteriores. Para mais informações sobre </w:t>
      </w:r>
      <w:r>
        <w:rPr>
          <w:lang w:val="pt_PT" w:bidi="pt_PT"/>
        </w:rPr>
        <w:t>israelitas</w:t>
      </w:r>
      <w:r>
        <w:rPr>
          <w:lang w:val="pt_PT" w:bidi="pt_PT"/>
        </w:rPr>
        <w:t>, consultem o Glossário Mestre.</w:t>
      </w:r>
    </w:p>
    <w:p>
      <w:pPr/>
      <w:r>
        <w:rPr>
          <w:lang w:val="pt_PT" w:bidi="pt_PT"/>
        </w:rPr>
      </w:r>
      <w:r>
        <w:rPr>
          <w:lang w:val="pt_PT" w:bidi="pt_PT"/>
        </w:rPr>
        <w:t xml:space="preserve">Yahweh ordena que Josué </w:t>
      </w:r>
      <w:r>
        <w:rPr>
          <w:b/>
          <w:lang w:val="pt_PT" w:bidi="pt_PT"/>
        </w:rPr>
        <w:t>aloque</w:t>
      </w:r>
      <w:r>
        <w:rPr>
          <w:lang w:val="pt_PT" w:bidi="pt_PT"/>
        </w:rPr>
        <w:t xml:space="preserve">, ou </w:t>
      </w:r>
      <w:r>
        <w:rPr>
          <w:b/>
          <w:lang w:val="pt_PT" w:bidi="pt_PT"/>
        </w:rPr>
        <w:t>distribua</w:t>
      </w:r>
      <w:r>
        <w:rPr>
          <w:lang w:val="pt_PT" w:bidi="pt_PT"/>
        </w:rPr>
        <w:t>, a Terra Prometida de Canaã como herança, ou posse, às nove tribos e meia dos israelitas a oeste do Rio Jordão. Alocar algo é atribuir e distribuir algo como uma parte ou porção de um todo.</w:t>
      </w:r>
    </w:p>
    <w:p>
      <w:pPr/>
      <w:r>
        <w:rPr>
          <w:lang w:val="pt_PT" w:bidi="pt_PT"/>
        </w:rPr>
      </w:r>
      <w:r>
        <w:rPr>
          <w:lang w:val="pt_PT" w:bidi="pt_PT"/>
        </w:rPr>
        <w:t xml:space="preserve">Parem aqui e discutam em grupo qual palavra ou frase vocês usarão para </w:t>
      </w:r>
      <w:r>
        <w:rPr>
          <w:b/>
          <w:lang w:val="pt_PT" w:bidi="pt_PT"/>
        </w:rPr>
        <w:t>alocar</w:t>
      </w:r>
      <w:r>
        <w:rPr>
          <w:lang w:val="pt_PT" w:bidi="pt_PT"/>
        </w:rPr>
        <w:t xml:space="preserve"> ou </w:t>
      </w:r>
      <w:r>
        <w:rPr>
          <w:b/>
          <w:lang w:val="pt_PT" w:bidi="pt_PT"/>
        </w:rPr>
        <w:t>distribuir</w:t>
      </w:r>
      <w:r>
        <w:rPr>
          <w:lang w:val="pt_PT" w:bidi="pt_PT"/>
        </w:rPr>
        <w:t>. Pause este áudio aqui.</w:t>
      </w:r>
    </w:p>
    <w:p>
      <w:pPr/>
      <w:r>
        <w:rPr>
          <w:lang w:val="pt_PT" w:bidi="pt_PT"/>
        </w:rPr>
      </w:r>
      <w:r>
        <w:rPr>
          <w:lang w:val="pt_PT" w:bidi="pt_PT"/>
        </w:rPr>
        <w:t xml:space="preserve">Uma </w:t>
      </w:r>
      <w:r>
        <w:rPr>
          <w:b/>
          <w:lang w:val="pt_PT" w:bidi="pt_PT"/>
        </w:rPr>
        <w:t>herança</w:t>
      </w:r>
      <w:r>
        <w:rPr>
          <w:lang w:val="pt_PT" w:bidi="pt_PT"/>
        </w:rPr>
        <w:t xml:space="preserve"> é algo que alguém recebe e de que toma posse vindo de seu antepassado. Uma herança geralmente consiste em posses, negócios, dinheiro, casas ou terra. Usem a mesma palavra ou frase para herança, ou posse,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13:8–13</w:t>
      </w:r>
      <w:r>
        <w:rPr>
          <w:lang w:val="pt_PT" w:bidi="pt_PT"/>
        </w:rPr>
      </w:r>
    </w:p>
    <w:p>
      <w:pPr>
        <w:pStyle w:val="Heading3"/>
      </w:pPr>
      <w:r>
        <w:rPr>
          <w:lang w:val="pt_PT" w:bidi="pt_PT"/>
        </w:rPr>
        <w:t>Ouvir e Sentir</w:t>
      </w:r>
    </w:p>
    <w:p>
      <w:pPr/>
      <w:r>
        <w:rPr>
          <w:lang w:val="pt_PT" w:bidi="pt_PT"/>
        </w:rPr>
      </w:r>
      <w:r>
        <w:rPr>
          <w:lang w:val="pt_PT" w:bidi="pt_PT"/>
        </w:rPr>
        <w:t>Nesta etapa, ouçam Josué 13.8–13 e guardem em seus corações.</w:t>
      </w:r>
    </w:p>
    <w:p>
      <w:pPr/>
      <w:r>
        <w:rPr>
          <w:lang w:val="pt_PT" w:bidi="pt_PT"/>
        </w:rPr>
      </w:r>
      <w:r>
        <w:rPr>
          <w:lang w:val="pt_PT" w:bidi="pt_PT"/>
        </w:rPr>
        <w:t>Ouçam uma versão em áudio de Josué 13.8–13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13.8–13 na tradução mais fácil de entender.</w:t>
      </w:r>
    </w:p>
    <w:p>
      <w:pPr/>
      <w:r>
        <w:rPr>
          <w:lang w:val="pt_PT" w:bidi="pt_PT"/>
        </w:rPr>
      </w:r>
      <w:r>
        <w:rPr>
          <w:lang w:val="pt_PT" w:bidi="pt_PT"/>
        </w:rPr>
        <w:t>Essa passagem segue a história anterior, onde Yahweh diz a Josué quanta terra ainda restava aos israelitas conquistar na Terra Prometida, a oeste do Rio Jordão.</w:t>
      </w:r>
    </w:p>
    <w:p>
      <w:pPr/>
      <w:r>
        <w:rPr>
          <w:lang w:val="pt_PT" w:bidi="pt_PT"/>
        </w:rPr>
      </w:r>
      <w:r>
        <w:rPr>
          <w:lang w:val="pt_PT" w:bidi="pt_PT"/>
        </w:rPr>
        <w:t>Essa passagem fala de como Moisés já havia repartido, ou distribuído, toda a terra a leste do Rio Jordão como uma herança, ou posse, às tribos de Rúben e Gade e à meia tribo de Manassés. Moisés já havia distribuído a terra a essas tribos a leste do Jordão, enquanto Josué distribuiu a terra às nove tribos e meia a oeste do Jordão. Ouvimos essa informação novamente porque é importante lembrar que, embora o Rio Jordão separasse as tribos, todas as tribos ainda eram israelitas e todas receberam terra como herança, exceto os levitas.</w:t>
      </w:r>
    </w:p>
    <w:p>
      <w:pPr/>
      <w:r>
        <w:rPr>
          <w:lang w:val="pt_PT" w:bidi="pt_PT"/>
        </w:rPr>
      </w:r>
      <w:r>
        <w:rPr>
          <w:lang w:val="pt_PT" w:bidi="pt_PT"/>
        </w:rPr>
        <w:t>Essa passagem descreve os limites de toda a terra que Moisés distribuiu às tribos de Rúben, Gade e à meia tribo de Manassés no lado leste do Rio Jordão. Os limites sul da terra vão da cidade de Aroer, na margem norte do rio Arnom, no vale, incluindo a cidade no vale de Arnom, até a planície de Medeba, chegando a Dibom. A cidade de Aroer ficava na margem norte do rio Arnom, a leste do Mar Morto.</w:t>
      </w:r>
    </w:p>
    <w:p>
      <w:pPr/>
      <w:r>
        <w:rPr>
          <w:lang w:val="pt_PT" w:bidi="pt_PT"/>
        </w:rPr>
      </w:r>
      <w:r>
        <w:rPr>
          <w:lang w:val="pt_PT" w:bidi="pt_PT"/>
        </w:rPr>
        <w:t>Parem aqui e, em grupo, olhem para um mapa da terra israelita a leste do Rio Jordão. Observem a localização de Aroer, o Vale do Rio Arnom, a planície de Medeba, o Mar Morto e Dibom. Observem a localização da cidade de Aroer na margem do rio. Observem uma foto de um vale fluvial e de uma área de planície. Pause este áudio aqui.</w:t>
      </w:r>
    </w:p>
    <w:p>
      <w:pPr/>
      <w:r>
        <w:rPr>
          <w:lang w:val="pt_PT" w:bidi="pt_PT"/>
        </w:rPr>
      </w:r>
      <w:r>
        <w:rPr>
          <w:lang w:val="pt_PT" w:bidi="pt_PT"/>
        </w:rPr>
        <w:t>Dibom era uma cidade moabita na Planície de Medeba que os israelitas capturaram dos moabitas. Então a terra vai para o norte pela Planície de Medeba, que é uma área alta e plana entre o rio Arnom, no sul, e a cidade de Hesbom, no norte. Você se lembrará do livro de Números que a cidade de Medeba era uma cidade moabita que os israelitas capturaram do rei Seom, dos amorreus, quando o rei Seom se recusou a deixar os israelitas atravessarem sua terra de maneira pacífica.</w:t>
      </w:r>
    </w:p>
    <w:p>
      <w:pPr/>
      <w:r>
        <w:rPr>
          <w:lang w:val="pt_PT" w:bidi="pt_PT"/>
        </w:rPr>
      </w:r>
      <w:r>
        <w:rPr>
          <w:lang w:val="pt_PT" w:bidi="pt_PT"/>
        </w:rPr>
        <w:t>O território a leste do Rio Jordão inclui todas as cidades que o rei Seom, dos amorreus, havia governado em Hesbom. Hesbom é outra área de planície plana e fértil. A terra continuou até a fronteira dos amonitas.</w:t>
      </w:r>
    </w:p>
    <w:p>
      <w:pPr/>
      <w:r>
        <w:rPr>
          <w:lang w:val="pt_PT" w:bidi="pt_PT"/>
        </w:rPr>
      </w:r>
      <w:r>
        <w:rPr>
          <w:lang w:val="pt_PT" w:bidi="pt_PT"/>
        </w:rPr>
        <w:t>Parem aqui e, em grupo, olhem para o mapa novamente. Observem a localização de Hesbom e a fronteira dos amonitas. Pause este áudio aqui.</w:t>
      </w:r>
    </w:p>
    <w:p>
      <w:pPr/>
      <w:r>
        <w:rPr>
          <w:lang w:val="pt_PT" w:bidi="pt_PT"/>
        </w:rPr>
      </w:r>
      <w:r>
        <w:rPr>
          <w:lang w:val="pt_PT" w:bidi="pt_PT"/>
        </w:rPr>
        <w:t>O território inclui a área de Gileade. Gileade cobre as encostas orientais, ou vertentes, do Vale do Rio Jordão e a terra plana acima dele, a leste.</w:t>
      </w:r>
    </w:p>
    <w:p>
      <w:pPr/>
      <w:r>
        <w:rPr>
          <w:lang w:val="pt_PT" w:bidi="pt_PT"/>
        </w:rPr>
      </w:r>
      <w:r>
        <w:rPr>
          <w:lang w:val="pt_PT" w:bidi="pt_PT"/>
        </w:rPr>
        <w:t>Parem aqui e, em grupo, observem a localização de Gileade no mapa. Pause este áudio aqui.</w:t>
      </w:r>
    </w:p>
    <w:p>
      <w:pPr/>
      <w:r>
        <w:rPr>
          <w:lang w:val="pt_PT" w:bidi="pt_PT"/>
        </w:rPr>
      </w:r>
      <w:r>
        <w:rPr>
          <w:lang w:val="pt_PT" w:bidi="pt_PT"/>
        </w:rPr>
        <w:t>O território também inclui o reino dos gesuritas e o reino dos maacatitas, dois pequenos reinos a nordeste do Mar da Galileia.</w:t>
      </w:r>
    </w:p>
    <w:p>
      <w:pPr/>
      <w:r>
        <w:rPr>
          <w:lang w:val="pt_PT" w:bidi="pt_PT"/>
        </w:rPr>
      </w:r>
      <w:r>
        <w:rPr>
          <w:lang w:val="pt_PT" w:bidi="pt_PT"/>
        </w:rPr>
        <w:t>Parem aqui em grupo e observem a localização de Gesur e Maaca no mapa. Pause este áudio aqui.</w:t>
      </w:r>
    </w:p>
    <w:p>
      <w:pPr/>
      <w:r>
        <w:rPr>
          <w:lang w:val="pt_PT" w:bidi="pt_PT"/>
        </w:rPr>
      </w:r>
      <w:r>
        <w:rPr>
          <w:lang w:val="pt_PT" w:bidi="pt_PT"/>
        </w:rPr>
        <w:t>O território também inclui o antigo reino de Ogue, que começou no Monte Hermom. O Monte Hermom fica a cerca de 40 quilômetros a nordeste do Mar da Galileia, a fronteira nordeste de Israel. O Monte Hermom é a montanha mais alta no Israel antigo, com vários picos montanhosos. Os picos mais altos geralmente têm neve.</w:t>
      </w:r>
    </w:p>
    <w:p>
      <w:pPr/>
      <w:r>
        <w:rPr>
          <w:lang w:val="pt_PT" w:bidi="pt_PT"/>
        </w:rPr>
      </w:r>
      <w:r>
        <w:rPr>
          <w:lang w:val="pt_PT" w:bidi="pt_PT"/>
        </w:rPr>
        <w:t>Parem aqui e, em grupo, olhem para um mapa e uma foto do Monte Hermom. Pause este áudio aqui.</w:t>
      </w:r>
    </w:p>
    <w:p>
      <w:pPr/>
      <w:r>
        <w:rPr>
          <w:lang w:val="pt_PT" w:bidi="pt_PT"/>
        </w:rPr>
      </w:r>
      <w:r>
        <w:rPr>
          <w:lang w:val="pt_PT" w:bidi="pt_PT"/>
        </w:rPr>
        <w:t>A terra se estende para cobrir todo o vale de Basã até Salca e todo o território de Ogue, rei de Basã, que reinava em Astarote e Edrei. Basã fica a nordeste do Mar da Galileia. Basã é um vale fértil para a agricultura. Salca é uma cidade na fronteira leste de Basã.</w:t>
      </w:r>
    </w:p>
    <w:p>
      <w:pPr/>
      <w:r>
        <w:rPr>
          <w:lang w:val="pt_PT" w:bidi="pt_PT"/>
        </w:rPr>
      </w:r>
      <w:r>
        <w:rPr>
          <w:lang w:val="pt_PT" w:bidi="pt_PT"/>
        </w:rPr>
        <w:t>Ogue era o rei amorreu de Basã que reinava na capital de Astarote e na cidade de Edrei. Ogue era um dos últimos dos refains, a raça de gigantes conhecida por sua grande estatura. Os refains foram mencionados em histórias anteriores. Josué lembra aos israelitas que Moisés havia matado e expulsado Ogue e todos os gigantes refains da Terra Prometida.</w:t>
      </w:r>
    </w:p>
    <w:p>
      <w:pPr/>
      <w:r>
        <w:rPr>
          <w:lang w:val="pt_PT" w:bidi="pt_PT"/>
        </w:rPr>
      </w:r>
      <w:r>
        <w:rPr>
          <w:lang w:val="pt_PT" w:bidi="pt_PT"/>
        </w:rPr>
        <w:t>Parem aqui e, em grupo, olhem para a localização de Basã, Salca, Astarote e Edrei no mapa. Pause este áudio aqui.</w:t>
      </w:r>
    </w:p>
    <w:p>
      <w:pPr/>
      <w:r>
        <w:rPr>
          <w:lang w:val="pt_PT" w:bidi="pt_PT"/>
        </w:rPr>
      </w:r>
      <w:r>
        <w:rPr>
          <w:lang w:val="pt_PT" w:bidi="pt_PT"/>
        </w:rPr>
        <w:t>No entanto, os israelitas não haviam matado ou expulsado os gesuritas e maacatitas da terra que Moisés distribuiu à meia tribo de Manassés. Até o tempo em que Josué foi escrito, os gesuritas e maacatitas viviam na terra. O autor dessa passagem dá uma advertência aos israelitas — eles falharam em fazer o que Yahweh disse a eles para fazer.</w:t>
      </w:r>
    </w:p>
    <w:p>
      <w:pPr/>
      <w:r>
        <w:rPr>
          <w:lang w:val="pt_PT" w:bidi="pt_PT"/>
        </w:rPr>
      </w:r>
      <w:r>
        <w:rPr>
          <w:lang w:val="pt_PT" w:bidi="pt_PT"/>
        </w:rPr>
        <w:t>Parem aqui e, em grupo, olhem para a localização de Gesur e Maaca no mapa.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13.8–13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Josué lembra aos israelitas que Moisés já havia dado às tribos de Rúben, Gade e à meia tribo de Manassés sua terra de herança a leste do Rio Jordão.</w:t>
      </w:r>
    </w:p>
    <w:p>
      <w:pPr/>
      <w:r>
        <w:rPr>
          <w:lang w:val="pt_PT" w:bidi="pt_PT"/>
        </w:rPr>
      </w:r>
      <w:r>
        <w:rPr>
          <w:b/>
          <w:lang w:val="pt_PT" w:bidi="pt_PT"/>
        </w:rPr>
        <w:t>Na segunda cena:</w:t>
      </w:r>
      <w:r>
        <w:rPr>
          <w:lang w:val="pt_PT" w:bidi="pt_PT"/>
        </w:rPr>
        <w:t xml:space="preserve"> Josué menciona certas cidades, vilas e regiões da terra juntamente com dois reis e quatro reinos. Os dois reis são o rei Seom dos amorreus e o rei Ogue de Basã. Josué lembra aos israelitas que Moisés havia matado e expulsado o rei Ogue de Basã juntamente com os refains. Josué lembra aos israelitas que eles haviam falhado em matar e expulsar os gesuritas e os maacatitas da Terra Prometida.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 especificamente o povo das tribos de Rúben, Gade e a meia tribo de Manassés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Seom, rei dos amorreus, em Hesbom</w:t>
      </w:r>
    </w:p>
    <w:p>
      <w:pPr>
        <w:pStyle w:val="ListBullet"/>
        <w:spacing w:line="240" w:lineRule="auto"/>
        <w:ind w:left="720"/>
      </w:pPr>
      <w:r>
        <w:rPr>
          <w:lang w:val="pt_PT" w:bidi="pt_PT"/>
        </w:rPr>
      </w:r>
      <w:r>
        <w:rPr>
          <w:lang w:val="pt_PT" w:bidi="pt_PT"/>
        </w:rPr>
        <w:t>Amonitas</w:t>
      </w:r>
    </w:p>
    <w:p>
      <w:pPr>
        <w:pStyle w:val="ListBullet"/>
        <w:spacing w:line="240" w:lineRule="auto"/>
        <w:ind w:left="720"/>
      </w:pPr>
      <w:r>
        <w:rPr>
          <w:lang w:val="pt_PT" w:bidi="pt_PT"/>
        </w:rPr>
      </w:r>
      <w:r>
        <w:rPr>
          <w:lang w:val="pt_PT" w:bidi="pt_PT"/>
        </w:rPr>
        <w:t>Gesuritas</w:t>
      </w:r>
    </w:p>
    <w:p>
      <w:pPr>
        <w:pStyle w:val="ListBullet"/>
        <w:spacing w:line="240" w:lineRule="auto"/>
        <w:ind w:left="720"/>
      </w:pPr>
      <w:r>
        <w:rPr>
          <w:lang w:val="pt_PT" w:bidi="pt_PT"/>
        </w:rPr>
      </w:r>
      <w:r>
        <w:rPr>
          <w:lang w:val="pt_PT" w:bidi="pt_PT"/>
        </w:rPr>
        <w:t>Maacatitas</w:t>
      </w:r>
    </w:p>
    <w:p>
      <w:pPr>
        <w:pStyle w:val="ListBullet"/>
        <w:spacing w:line="240" w:lineRule="auto"/>
        <w:ind w:left="720"/>
      </w:pPr>
      <w:r>
        <w:rPr>
          <w:lang w:val="pt_PT" w:bidi="pt_PT"/>
        </w:rPr>
      </w:r>
      <w:r>
        <w:rPr>
          <w:lang w:val="pt_PT" w:bidi="pt_PT"/>
        </w:rPr>
        <w:t>Ogue, rei de Basã</w:t>
      </w:r>
    </w:p>
    <w:p>
      <w:pPr>
        <w:pStyle w:val="ListBullet"/>
        <w:spacing w:line="240" w:lineRule="auto"/>
        <w:ind w:left="720"/>
      </w:pPr>
      <w:r>
        <w:rPr>
          <w:lang w:val="pt_PT" w:bidi="pt_PT"/>
        </w:rPr>
      </w:r>
      <w:r>
        <w:rPr>
          <w:lang w:val="pt_PT" w:bidi="pt_PT"/>
        </w:rPr>
        <w:t>E os refains</w:t>
      </w:r>
    </w:p>
    <w:p>
      <w:pPr/>
      <w:r>
        <w:rPr>
          <w:lang w:val="pt_PT" w:bidi="pt_PT"/>
        </w:rPr>
      </w:r>
      <w:r>
        <w:rPr>
          <w:lang w:val="pt_PT" w:bidi="pt_PT"/>
        </w:rPr>
        <w:t>Em grupo, prestem atenção às partes do cenário da passagem:</w:t>
      </w:r>
    </w:p>
    <w:p>
      <w:pPr/>
      <w:r>
        <w:rPr>
          <w:lang w:val="pt_PT" w:bidi="pt_PT"/>
        </w:rPr>
      </w:r>
      <w:r>
        <w:rPr>
          <w:lang w:val="pt_PT" w:bidi="pt_PT"/>
        </w:rPr>
        <w:t>O narrador começa sua passagem lembrando aos israelitas que Moisés já havia dado às tribos de Rúben, Gade e à meia tribo de Manassés sua terra a leste do Rio Jordão. Novamente, o narrador chama Moisés de “servo de Yahweh” para lembrar aos israelitas que foi Yahweh quem deu a seu povo a terra que lhes havia prometido. Moisés estava agindo como servo de Yahweh e obedeceu a tudo o que Yahweh disse a ele para fazer.</w:t>
      </w:r>
    </w:p>
    <w:p>
      <w:pPr/>
      <w:r>
        <w:rPr>
          <w:lang w:val="pt_PT" w:bidi="pt_PT"/>
        </w:rPr>
      </w:r>
      <w:r>
        <w:rPr>
          <w:lang w:val="pt_PT" w:bidi="pt_PT"/>
        </w:rPr>
        <w:t>Josué diz aos israelitas duas vezes que foi Moisés quem deu a terra às tribos de Rúben e Gade e à meia tribo de Manassés. Isso é para que eles se lembrem de que as duas tribos e meia que viviam a leste do Rio Jordão foram incluídas na herança. Moisés havia dado a eles essa terra para possuírem.</w:t>
      </w:r>
    </w:p>
    <w:p>
      <w:pPr/>
      <w:r>
        <w:rPr>
          <w:lang w:val="pt_PT" w:bidi="pt_PT"/>
        </w:rPr>
      </w:r>
      <w:r>
        <w:rPr>
          <w:lang w:val="pt_PT" w:bidi="pt_PT"/>
        </w:rPr>
        <w:t>Essa passagem descreve uma visão geral de toda a terra que as tribos israelitas de Rúben, Gade e a meia tribo de Manassés herdaram, ou receberam. Essa passagem é apenas uma visão geral, mas as próximas passagens falarão das fronteiras específicas para cada tribo.</w:t>
      </w:r>
    </w:p>
    <w:p>
      <w:pPr/>
      <w:r>
        <w:rPr>
          <w:lang w:val="pt_PT" w:bidi="pt_PT"/>
        </w:rPr>
      </w:r>
      <w:r>
        <w:rPr>
          <w:lang w:val="pt_PT" w:bidi="pt_PT"/>
        </w:rPr>
        <w:t>É importante lembrar que, na terra dos israelitas, os rios muitas vezes corriam por vales, que eram áreas mais baixas entre os terrenos mais elevados em ambos os lados de um rio. Esses vales podem ser chamados de desfiladeiros, ou vales. Planaltos, ou planícies, são áreas planas e elevadas, e muitas vezes são boas terras férteis para o cultivo de plantações.</w:t>
      </w:r>
    </w:p>
    <w:p>
      <w:pPr/>
      <w:r>
        <w:rPr>
          <w:lang w:val="pt_PT" w:bidi="pt_PT"/>
        </w:rPr>
      </w:r>
      <w:r>
        <w:rPr>
          <w:lang w:val="pt_PT" w:bidi="pt_PT"/>
        </w:rPr>
        <w:t>Parem aqui e, em grupo, olhem para uma foto de um vale de um rio, uma área de planícies e o Monte Hermom. Pause este áudio aqui.</w:t>
      </w:r>
    </w:p>
    <w:p>
      <w:pPr/>
      <w:r>
        <w:rPr>
          <w:lang w:val="pt_PT" w:bidi="pt_PT"/>
        </w:rPr>
      </w:r>
      <w:r>
        <w:rPr>
          <w:lang w:val="pt_PT" w:bidi="pt_PT"/>
        </w:rPr>
        <w:t>Parem aqui e discutam em grupo: descrevam as fronteiras de seu próprio país ou de sua própria área, incluindo os rios e terras planas que compõem as fronteiras. Pensem nas maneiras como vocês descrevem os limites e as terras dos territórios em que seu povo vive. Como isso é igual ou diferente da maneira como o narrador descreve essa terra nessa passagem? Vocês podem olhar para o mapa novamente se for útil. Pause este áudio aqui.</w:t>
      </w:r>
    </w:p>
    <w:p>
      <w:pPr/>
      <w:r>
        <w:rPr>
          <w:lang w:val="pt_PT" w:bidi="pt_PT"/>
        </w:rPr>
      </w:r>
      <w:r>
        <w:rPr>
          <w:lang w:val="pt_PT" w:bidi="pt_PT"/>
        </w:rPr>
        <w:t>O narrador nos conta sobre o rei Ogue de Basã. O rei Ogue governava sobre a cidade de Basã, e também sobre as cidades de Astarote e Edrei. O narrador nos lembra que o rei Ogue era o único que sobrou de um pequeno grupo de pessoas muito altas chamadas de refains, porque Moisés havia atacado e matado todo o resto dos refains.</w:t>
      </w:r>
    </w:p>
    <w:p>
      <w:pPr/>
      <w:r>
        <w:rPr>
          <w:lang w:val="pt_PT" w:bidi="pt_PT"/>
        </w:rPr>
      </w:r>
      <w:r>
        <w:rPr>
          <w:lang w:val="pt_PT" w:bidi="pt_PT"/>
        </w:rPr>
        <w:t>Parem aqui e discutam em grupo: como vocês darão as informações extras sobre o rei Ogue e os refains? Pause este áudio aqui.</w:t>
      </w:r>
    </w:p>
    <w:p>
      <w:pPr/>
      <w:r>
        <w:rPr>
          <w:lang w:val="pt_PT" w:bidi="pt_PT"/>
        </w:rPr>
      </w:r>
      <w:r>
        <w:rPr>
          <w:lang w:val="pt_PT" w:bidi="pt_PT"/>
        </w:rPr>
        <w:t>Essa história termina dizendo que os israelitas não expulsaram completamente, nem mandaram embora ou mataram, todas as pessoas que viviam na terra antes deles, como Yahweh lhes disse. Na verdade, o povo de Gesur e Maacá ainda vivia entre os israelitas.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13.8–13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israelitas, especificamente o povo das tribos de Rúben, Gade e a meia tribo de Manassés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Seom, rei dos amorreus, em Hesbom</w:t>
      </w:r>
    </w:p>
    <w:p>
      <w:pPr>
        <w:pStyle w:val="ListBullet"/>
        <w:spacing w:line="240" w:lineRule="auto"/>
        <w:ind w:left="720"/>
      </w:pPr>
      <w:r>
        <w:rPr>
          <w:lang w:val="pt_PT" w:bidi="pt_PT"/>
        </w:rPr>
      </w:r>
      <w:r>
        <w:rPr>
          <w:lang w:val="pt_PT" w:bidi="pt_PT"/>
        </w:rPr>
        <w:t>Amonitas</w:t>
      </w:r>
    </w:p>
    <w:p>
      <w:pPr>
        <w:pStyle w:val="ListBullet"/>
        <w:spacing w:line="240" w:lineRule="auto"/>
        <w:ind w:left="720"/>
      </w:pPr>
      <w:r>
        <w:rPr>
          <w:lang w:val="pt_PT" w:bidi="pt_PT"/>
        </w:rPr>
      </w:r>
      <w:r>
        <w:rPr>
          <w:lang w:val="pt_PT" w:bidi="pt_PT"/>
        </w:rPr>
        <w:t>Gesuritas</w:t>
      </w:r>
    </w:p>
    <w:p>
      <w:pPr>
        <w:pStyle w:val="ListBullet"/>
        <w:spacing w:line="240" w:lineRule="auto"/>
        <w:ind w:left="720"/>
      </w:pPr>
      <w:r>
        <w:rPr>
          <w:lang w:val="pt_PT" w:bidi="pt_PT"/>
        </w:rPr>
      </w:r>
      <w:r>
        <w:rPr>
          <w:lang w:val="pt_PT" w:bidi="pt_PT"/>
        </w:rPr>
        <w:t>Maacatitas</w:t>
      </w:r>
    </w:p>
    <w:p>
      <w:pPr>
        <w:pStyle w:val="ListBullet"/>
        <w:spacing w:line="240" w:lineRule="auto"/>
        <w:ind w:left="720"/>
      </w:pPr>
      <w:r>
        <w:rPr>
          <w:lang w:val="pt_PT" w:bidi="pt_PT"/>
        </w:rPr>
      </w:r>
      <w:r>
        <w:rPr>
          <w:lang w:val="pt_PT" w:bidi="pt_PT"/>
        </w:rPr>
        <w:t>Ogue, rei de Basã</w:t>
      </w:r>
    </w:p>
    <w:p>
      <w:pPr>
        <w:pStyle w:val="ListBullet"/>
        <w:spacing w:line="240" w:lineRule="auto"/>
        <w:ind w:left="720"/>
      </w:pPr>
      <w:r>
        <w:rPr>
          <w:lang w:val="pt_PT" w:bidi="pt_PT"/>
        </w:rPr>
      </w:r>
      <w:r>
        <w:rPr>
          <w:lang w:val="pt_PT" w:bidi="pt_PT"/>
        </w:rPr>
        <w:t>E os refains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 xml:space="preserve">Josué descreve a terra em geral que Moisés distribui como herança, ou posse, à meia tribo de Manassés e às tribos de Rúben e Gade a leste do Rio Jordão. Josué menciona certas cidades, vilas e regiões de terra juntamente com dois reis e quatro reinos. Os dois reis são o rei Seom dos amorreus e o rei Ogue de Basã. </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lembra aos israelitas que Moisés havia matado e expulsado Ogue, o rei de Basã, juntamente com os refains. Josué lembra aos israelitas que eles haviam falhado em matar e expulsar os gesuritas e os maacatitas da herança da meia tribo de Manassés. Os gesuritas e os maacatitas continuam vivendo com a meia tribo de Manassés na Terra Prometida.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Moisés: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13.8–13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Moisés, o </w:t>
      </w:r>
      <w:r>
        <w:rPr>
          <w:b/>
          <w:lang w:val="pt_PT" w:bidi="pt_PT"/>
        </w:rPr>
        <w:t>servo</w:t>
      </w:r>
      <w:r>
        <w:rPr>
          <w:lang w:val="pt_PT" w:bidi="pt_PT"/>
        </w:rPr>
        <w:t xml:space="preserve"> de </w:t>
      </w:r>
      <w:r>
        <w:rPr>
          <w:b/>
          <w:lang w:val="pt_PT" w:bidi="pt_PT"/>
        </w:rPr>
        <w:t>Yahweh</w:t>
      </w:r>
      <w:r>
        <w:rPr>
          <w:lang w:val="pt_PT" w:bidi="pt_PT"/>
        </w:rPr>
        <w:t xml:space="preserve">, havia distribuído a </w:t>
      </w:r>
      <w:r>
        <w:rPr>
          <w:b/>
          <w:lang w:val="pt_PT" w:bidi="pt_PT"/>
        </w:rPr>
        <w:t>herança</w:t>
      </w:r>
      <w:r>
        <w:rPr>
          <w:lang w:val="pt_PT" w:bidi="pt_PT"/>
        </w:rPr>
        <w:t xml:space="preserve"> de terra aos rubenitas, gaditas e à meia tribo de Manassés. Uma herança, ou posse, é algo que alguém recebe e passa a possuir de seu antepassado. Uma herança geralmente são posses, negócios, dinheiro, casas ou terra. Usem a mesma palavra ou frase para herança, Yahweh e servo que vocês usaram em passagens anteriores. Para mais informações sobre </w:t>
      </w:r>
      <w:r>
        <w:rPr>
          <w:lang w:val="pt_PT" w:bidi="pt_PT"/>
        </w:rPr>
        <w:t>Yahweh</w:t>
      </w:r>
      <w:r>
        <w:rPr>
          <w:lang w:val="pt_PT" w:bidi="pt_PT"/>
        </w:rPr>
        <w:t xml:space="preserve"> e </w:t>
      </w:r>
      <w:r>
        <w:rPr>
          <w:lang w:val="pt_PT" w:bidi="pt_PT"/>
        </w:rPr>
        <w:t>servo</w:t>
      </w:r>
      <w:r>
        <w:rPr>
          <w:lang w:val="pt_PT" w:bidi="pt_PT"/>
        </w:rPr>
        <w:t>, consultem o Glossário Mestre.</w:t>
      </w:r>
    </w:p>
    <w:p>
      <w:pPr/>
      <w:r>
        <w:rPr>
          <w:lang w:val="pt_PT" w:bidi="pt_PT"/>
        </w:rPr>
      </w:r>
      <w:r>
        <w:rPr>
          <w:b/>
          <w:lang w:val="pt_PT" w:bidi="pt_PT"/>
        </w:rPr>
        <w:t>Alocar</w:t>
      </w:r>
      <w:r>
        <w:rPr>
          <w:lang w:val="pt_PT" w:bidi="pt_PT"/>
        </w:rPr>
        <w:t xml:space="preserve"> algo é distribuir algo como uma parte ou porção de um todo. Usem a mesma palavra ou frase para “alocar” que vocês usaram em passagens anteriores.</w:t>
      </w:r>
    </w:p>
    <w:p>
      <w:pPr/>
      <w:r>
        <w:rPr>
          <w:lang w:val="pt_PT" w:bidi="pt_PT"/>
        </w:rPr>
      </w:r>
      <w:r>
        <w:rPr>
          <w:lang w:val="pt_PT" w:bidi="pt_PT"/>
        </w:rPr>
        <w:t xml:space="preserve">Josué fala do </w:t>
      </w:r>
      <w:r>
        <w:rPr>
          <w:b/>
          <w:lang w:val="pt_PT" w:bidi="pt_PT"/>
        </w:rPr>
        <w:t>vale</w:t>
      </w:r>
      <w:r>
        <w:rPr>
          <w:lang w:val="pt_PT" w:bidi="pt_PT"/>
        </w:rPr>
        <w:t xml:space="preserve"> de Arnom e de todo o </w:t>
      </w:r>
      <w:r>
        <w:rPr>
          <w:b/>
          <w:lang w:val="pt_PT" w:bidi="pt_PT"/>
        </w:rPr>
        <w:t>planalto</w:t>
      </w:r>
      <w:r>
        <w:rPr>
          <w:lang w:val="pt_PT" w:bidi="pt_PT"/>
        </w:rPr>
        <w:t xml:space="preserve"> ou planície de Medeba até Dibom. Um vale é uma longa extensão de terra em um nível mais baixo, geralmente entre colinas ou montanhas. Usem a mesma palavra ou frase para vale que vocês usaram em passagens anteriores. Um planalto ou planície elevada é uma área de terra plana que está situada em uma região mais alta.</w:t>
      </w:r>
    </w:p>
    <w:p>
      <w:pPr/>
      <w:r>
        <w:rPr>
          <w:lang w:val="pt_PT" w:bidi="pt_PT"/>
        </w:rPr>
      </w:r>
      <w:r>
        <w:rPr>
          <w:lang w:val="pt_PT" w:bidi="pt_PT"/>
        </w:rPr>
        <w:t xml:space="preserve">Parem aqui e, em grupo, olhem para uma imagem de um </w:t>
      </w:r>
      <w:r>
        <w:rPr>
          <w:b/>
          <w:lang w:val="pt_PT" w:bidi="pt_PT"/>
        </w:rPr>
        <w:t>planalto</w:t>
      </w:r>
      <w:r>
        <w:rPr>
          <w:lang w:val="pt_PT" w:bidi="pt_PT"/>
        </w:rPr>
        <w:t xml:space="preserve"> ou planície. Discutam em grupo qual palavra ou frase vocês usarão para “planalto”. Se vocês já traduziram essa palavra em outro livro da Bíblia, usem a mesma palavra que vocês usaram lá. Pause este áudio aqui.</w:t>
      </w:r>
    </w:p>
    <w:p>
      <w:pPr/>
      <w:r>
        <w:rPr>
          <w:lang w:val="pt_PT" w:bidi="pt_PT"/>
        </w:rPr>
      </w:r>
      <w:r>
        <w:rPr>
          <w:lang w:val="pt_PT" w:bidi="pt_PT"/>
        </w:rPr>
        <w:t xml:space="preserve">Josué menciona Seom e Ogue como </w:t>
      </w:r>
      <w:r>
        <w:rPr>
          <w:b/>
          <w:lang w:val="pt_PT" w:bidi="pt_PT"/>
        </w:rPr>
        <w:t>reis</w:t>
      </w:r>
      <w:r>
        <w:rPr>
          <w:lang w:val="pt_PT" w:bidi="pt_PT"/>
        </w:rPr>
        <w:t xml:space="preserve">. Usem a mesma palavra para rei que vocês usaram em passagens anteriores, e lembrem-se de que </w:t>
      </w:r>
      <w:r>
        <w:rPr>
          <w:lang w:val="pt_PT" w:bidi="pt_PT"/>
        </w:rPr>
        <w:t>rei</w:t>
      </w:r>
      <w:r>
        <w:rPr>
          <w:lang w:val="pt_PT" w:bidi="pt_PT"/>
        </w:rPr>
        <w:t xml:space="preserve"> está no Glossário Mestre.</w:t>
      </w:r>
    </w:p>
    <w:p>
      <w:pPr/>
      <w:r>
        <w:rPr>
          <w:lang w:val="pt_PT" w:bidi="pt_PT"/>
        </w:rPr>
      </w:r>
      <w:r>
        <w:rPr>
          <w:lang w:val="pt_PT" w:bidi="pt_PT"/>
        </w:rPr>
        <w:t xml:space="preserve">Josué menciona todo o </w:t>
      </w:r>
      <w:r>
        <w:rPr>
          <w:b/>
          <w:lang w:val="pt_PT" w:bidi="pt_PT"/>
        </w:rPr>
        <w:t>reino</w:t>
      </w:r>
      <w:r>
        <w:rPr>
          <w:lang w:val="pt_PT" w:bidi="pt_PT"/>
        </w:rPr>
        <w:t xml:space="preserve"> de Ogue, que era o remanescente, ou a única pessoa que restava, do grupo de pessoas chamado </w:t>
      </w:r>
      <w:r>
        <w:rPr>
          <w:b/>
          <w:lang w:val="pt_PT" w:bidi="pt_PT"/>
        </w:rPr>
        <w:t>Refains</w:t>
      </w:r>
      <w:r>
        <w:rPr>
          <w:lang w:val="pt_PT" w:bidi="pt_PT"/>
        </w:rPr>
        <w:t xml:space="preserve">. Usem a mesma palavra ou frase para reino que vocês usaram em passagens anteriores, e lembrem-se de que </w:t>
      </w:r>
      <w:r>
        <w:rPr>
          <w:lang w:val="pt_PT" w:bidi="pt_PT"/>
        </w:rPr>
        <w:t>reino</w:t>
      </w:r>
      <w:r>
        <w:rPr>
          <w:lang w:val="pt_PT" w:bidi="pt_PT"/>
        </w:rPr>
        <w:t xml:space="preserve"> está no Glossário Mestre. "Refains" é o nome de um povo gigante que vivia em Canaã antes de Moisés os matar. Usem a mesma palavra ou frase para refains que vocês usaram em passagens anteriores.</w:t>
      </w:r>
    </w:p>
    <w:p>
      <w:pPr/>
      <w:r>
        <w:rPr>
          <w:lang w:val="pt_PT" w:bidi="pt_PT"/>
        </w:rPr>
      </w:r>
      <w:r>
        <w:rPr>
          <w:lang w:val="pt_PT" w:bidi="pt_PT"/>
        </w:rPr>
        <w:t xml:space="preserve">Os </w:t>
      </w:r>
      <w:r>
        <w:rPr>
          <w:b/>
          <w:lang w:val="pt_PT" w:bidi="pt_PT"/>
        </w:rPr>
        <w:t>israelitas</w:t>
      </w:r>
      <w:r>
        <w:rPr>
          <w:lang w:val="pt_PT" w:bidi="pt_PT"/>
        </w:rPr>
        <w:t xml:space="preserve"> não expulsaram, ou destruíram, o povo de Gesur e Maaca. Esse não é o mesmo Gesur que fica a oeste do Rio Jordão. Usem a mesma palavra ou frase para israelitas que vocês usaram em passagens anteriores. Para mais informações sobre </w:t>
      </w:r>
      <w:r>
        <w:rPr>
          <w:lang w:val="pt_PT" w:bidi="pt_PT"/>
        </w:rPr>
        <w:t>israelitas</w:t>
      </w:r>
      <w:r>
        <w:rPr>
          <w:lang w:val="pt_PT" w:bidi="pt_PT"/>
        </w:rPr>
        <w:t>, consultem o Glossário Mestre.</w:t>
      </w:r>
    </w:p>
    <w:p>
      <w:pPr/>
      <w:r>
        <w:rPr>
          <w:lang w:val="pt_PT" w:bidi="pt_PT"/>
        </w:rPr>
      </w:r>
      <w:r>
        <w:rPr>
          <w:lang w:val="pt_PT" w:bidi="pt_PT"/>
        </w:rPr>
        <w:t xml:space="preserve">Os israelitas e Yahweh </w:t>
      </w:r>
      <w:r>
        <w:rPr>
          <w:b/>
          <w:lang w:val="pt_PT" w:bidi="pt_PT"/>
        </w:rPr>
        <w:t>expulsam as pessoas</w:t>
      </w:r>
      <w:r>
        <w:rPr>
          <w:lang w:val="pt_PT" w:bidi="pt_PT"/>
        </w:rPr>
        <w:t xml:space="preserve"> da terra, ou as destroem para que deixem a terra completamente. Descrevam essa ação da mesma maneira aqui que vocês fizeram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13:14–23</w:t>
      </w:r>
      <w:r>
        <w:rPr>
          <w:lang w:val="pt_PT" w:bidi="pt_PT"/>
        </w:rPr>
      </w:r>
    </w:p>
    <w:p>
      <w:pPr>
        <w:pStyle w:val="Heading3"/>
      </w:pPr>
      <w:r>
        <w:rPr>
          <w:lang w:val="pt_PT" w:bidi="pt_PT"/>
        </w:rPr>
        <w:t>Ouvir e Sentir</w:t>
      </w:r>
    </w:p>
    <w:p>
      <w:pPr/>
      <w:r>
        <w:rPr>
          <w:lang w:val="pt_PT" w:bidi="pt_PT"/>
        </w:rPr>
      </w:r>
      <w:r>
        <w:rPr>
          <w:lang w:val="pt_PT" w:bidi="pt_PT"/>
        </w:rPr>
        <w:t>Nesta etapa, ouçam Josué 13.14–23 e guardem em seus corações.</w:t>
      </w:r>
    </w:p>
    <w:p>
      <w:pPr/>
      <w:r>
        <w:rPr>
          <w:lang w:val="pt_PT" w:bidi="pt_PT"/>
        </w:rPr>
      </w:r>
      <w:r>
        <w:rPr>
          <w:lang w:val="pt_PT" w:bidi="pt_PT"/>
        </w:rPr>
        <w:t>Ouçam uma versão em áudio de Josué 13.14–23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13.14–23 na tradução mais fácil de entender.</w:t>
      </w:r>
    </w:p>
    <w:p>
      <w:pPr/>
      <w:r>
        <w:rPr>
          <w:lang w:val="pt_PT" w:bidi="pt_PT"/>
        </w:rPr>
      </w:r>
      <w:r>
        <w:rPr>
          <w:lang w:val="pt_PT" w:bidi="pt_PT"/>
        </w:rPr>
        <w:t>Essa passagem segue a história anterior, onde Josué descreve toda a terra a leste do Rio Jordão que Moisés deu às tribos de Rúben, Gade e à meia tribo de Manassés. Moisés havia atribuído, ou distribuído, a terra a essas tribos a leste do Rio Jordão antes de morrer, mas Josué distribuiu a terra a oeste do Rio Jordão às outras nove tribos e meia. É importante lembrar que, embora o Rio Jordão separasse as tribos, todas as tribos ainda eram israelitas, e todos receberam terra como herança, exceto os levitas.</w:t>
      </w:r>
    </w:p>
    <w:p>
      <w:pPr/>
      <w:r>
        <w:rPr>
          <w:lang w:val="pt_PT" w:bidi="pt_PT"/>
        </w:rPr>
      </w:r>
      <w:r>
        <w:rPr>
          <w:lang w:val="pt_PT" w:bidi="pt_PT"/>
        </w:rPr>
        <w:t>Essa passagem inicia com Josué explicando por que os levitas não receberam uma herança de terra. Em vez disso, Yahweh prometeu dar parte das ofertas de comida que os israelitas apresentam a ele aos levitas como uma herança. Você se lembrará de que, embora às vezes os israelitas queimassem o animal inteiro como uma oferta a Yahweh, outras vezes eles queimavam apenas parte do animal, e o restante era para os levitas e suas famílias comerem. Isso ajuda a explicar por que não ouviremos sobre nenhuma terra que os levitas recebem.</w:t>
      </w:r>
    </w:p>
    <w:p>
      <w:pPr/>
      <w:r>
        <w:rPr>
          <w:lang w:val="pt_PT" w:bidi="pt_PT"/>
        </w:rPr>
      </w:r>
      <w:r>
        <w:rPr>
          <w:lang w:val="pt_PT" w:bidi="pt_PT"/>
        </w:rPr>
        <w:t>Parem aqui e discutam essa pergunta em grupo: como as pessoas em sua cultura dividem as heranças e por quê? Como as pessoas respondem quando sua parte da herança parece ser diferente das outras? Como as pessoas em sua comunidade decidem quem não recebe terra? Pause este áudio aqui.</w:t>
      </w:r>
    </w:p>
    <w:p>
      <w:pPr/>
      <w:r>
        <w:rPr>
          <w:lang w:val="pt_PT" w:bidi="pt_PT"/>
        </w:rPr>
      </w:r>
      <w:r>
        <w:rPr>
          <w:lang w:val="pt_PT" w:bidi="pt_PT"/>
        </w:rPr>
        <w:t>Nessa passagem, Josué descreve a terra que Moisés deu à tribo de Rúben de acordo com seus clãs ou grupos familiares. A tribo de Rúben recebeu como território a parte sul do lado leste do Rio Jordão. Seu território consiste principalmente do antigo reino de Siom.</w:t>
      </w:r>
    </w:p>
    <w:p>
      <w:pPr/>
      <w:r>
        <w:rPr>
          <w:lang w:val="pt_PT" w:bidi="pt_PT"/>
        </w:rPr>
      </w:r>
      <w:r>
        <w:rPr>
          <w:lang w:val="pt_PT" w:bidi="pt_PT"/>
        </w:rPr>
        <w:t>Josué descreve a terra começando no sul, da cidade de Aroer, na margem do rio Arnom, no vale do rio Arnom, incluindo a cidade no vale de Arnom, até a planície de Medeba, no norte. Seu território inclui Hesbom como a cidade mais ao norte, bem como nove outras cidades nas planícies de Medeba. A cidade de Aroer ficava na margem norte do Rio Arnom, cerca de 24 quilômetros acima de onde o Rio Arnom deságua no Mar Morto. A borda do vale de Arnom se refere ao rio Arnom que fluía pelo vale de Arnom. Josué então menciona uma segunda cidade. A segunda cidade está no centro do vale de Arnom, não na margem do rio Arnom.</w:t>
      </w:r>
    </w:p>
    <w:p>
      <w:pPr/>
      <w:r>
        <w:rPr>
          <w:lang w:val="pt_PT" w:bidi="pt_PT"/>
        </w:rPr>
      </w:r>
      <w:r>
        <w:rPr>
          <w:lang w:val="pt_PT" w:bidi="pt_PT"/>
        </w:rPr>
        <w:t>Parem aqui e, em grupo, olhem para um mapa do território da tribo de Rúben. Observem a localização no sul da cidade de Aroer, na margem do rio Arnom, bem como as planícies de Medeba no norte. Observem a localização da cidade de Hesbom, Monte Pisga e Bete-Jesimote. Pause este áudio aqui.</w:t>
      </w:r>
    </w:p>
    <w:p>
      <w:pPr/>
      <w:r>
        <w:rPr>
          <w:lang w:val="pt_PT" w:bidi="pt_PT"/>
        </w:rPr>
      </w:r>
      <w:r>
        <w:rPr>
          <w:lang w:val="pt_PT" w:bidi="pt_PT"/>
        </w:rPr>
        <w:t>A Planície de Medeba se refere a uma área alta e plana entre o rio Arnom, no sul, e a cidade de Hesbom, no norte. A Planície de Medeba ficava a 600 a 700 metros de altitude, ao sul da cidade de Hesbom e ao norte da cidade de Dibom. Lembre-se de que a cidade de Medeba era uma cidade moabita a nordeste do Mar Morto, que os israelitas capturaram de Siom, o rei dos amorreus, quando o rei Siom se recusou a deixar os israelitas atravessarem sua terra em paz.</w:t>
      </w:r>
    </w:p>
    <w:p>
      <w:pPr/>
      <w:r>
        <w:rPr>
          <w:lang w:val="pt_PT" w:bidi="pt_PT"/>
        </w:rPr>
      </w:r>
      <w:r>
        <w:rPr>
          <w:lang w:val="pt_PT" w:bidi="pt_PT"/>
        </w:rPr>
        <w:t>Hesbom era uma cidade amorreia que os israelitas capturaram do rei Seom. Fica a oeste de Amon, na fronteira do território de Gade e Rúben. Bete-Peor era uma cidade nas encostas, ou na lateral da montanha, do Monte Pisgá, na parte noroeste das planícies, junto com Bete-Jesimote. Bete-Peor é onde Moisés falou pela última vez com os israelitas antes de morrer.</w:t>
      </w:r>
    </w:p>
    <w:p>
      <w:pPr/>
      <w:r>
        <w:rPr>
          <w:lang w:val="pt_PT" w:bidi="pt_PT"/>
        </w:rPr>
      </w:r>
      <w:r>
        <w:rPr>
          <w:lang w:val="pt_PT" w:bidi="pt_PT"/>
        </w:rPr>
        <w:t>O território da tribo de Rúben incluía todas as cidades do rei Siom, dos amorreus, que reinava em Hesbom. Moisés derrotou o rei Siom junto com os reis que o ajudaram de Midiã. Você se lembrará de uma história anterior que Moisés havia enviado israelitas ao rei Seom para solicitar permissão para passar por sua terra. O rei Seom se recusou e saiu para atacar os israelitas. No entanto, os israelitas, liderados por Moisés, mataram Seom e tomaram sua terra.</w:t>
      </w:r>
    </w:p>
    <w:p>
      <w:pPr/>
      <w:r>
        <w:rPr>
          <w:lang w:val="pt_PT" w:bidi="pt_PT"/>
        </w:rPr>
      </w:r>
      <w:r>
        <w:rPr>
          <w:lang w:val="pt_PT" w:bidi="pt_PT"/>
        </w:rPr>
        <w:t>Vários governantes ou príncipes midianitas eram servos do rei Siom, ou aliados dele. Moisés também matou esses príncipes. Midiã era o território a leste do Golfo de Ácaba e ao sul de Edom. Além de Siom e os governantes midianitas, os israelitas também haviam matado Balaão, o mago, que tentou predizer o futuro, e que era o filho de Beor. Ao longo da história dos israelitas, ouvimos como Yahweh puniu as pessoas que não o seguiam.</w:t>
      </w:r>
    </w:p>
    <w:p>
      <w:pPr/>
      <w:r>
        <w:rPr>
          <w:lang w:val="pt_PT" w:bidi="pt_PT"/>
        </w:rPr>
      </w:r>
      <w:r>
        <w:rPr>
          <w:lang w:val="pt_PT" w:bidi="pt_PT"/>
        </w:rPr>
        <w:t>Parem aqui e discutam essa pergunta em grupo: quais são as diferentes maneiras pelas quais as pessoas em sua cultura receberam terra? Quem são as pessoas que elas substituíram ou derrotaram no processo? Pause este áudio aqui.</w:t>
      </w:r>
    </w:p>
    <w:p>
      <w:pPr/>
      <w:r>
        <w:rPr>
          <w:lang w:val="pt_PT" w:bidi="pt_PT"/>
        </w:rPr>
      </w:r>
      <w:r>
        <w:rPr>
          <w:lang w:val="pt_PT" w:bidi="pt_PT"/>
        </w:rPr>
        <w:t>O Rio Jordão, incluindo parte do Mar Morto, era o limite oeste da tribo de Rúben.</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13.14–23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Moisés não deu aos levitas nenhuma terra como herança, uma vez que Yahweh prometeu que a herança deles eram as ofertas de alimento que os israelitas davam a Yahweh.</w:t>
      </w:r>
    </w:p>
    <w:p>
      <w:pPr/>
      <w:r>
        <w:rPr>
          <w:lang w:val="pt_PT" w:bidi="pt_PT"/>
        </w:rPr>
      </w:r>
      <w:r>
        <w:rPr>
          <w:b/>
          <w:lang w:val="pt_PT" w:bidi="pt_PT"/>
        </w:rPr>
        <w:t>Na segunda cena:</w:t>
      </w:r>
      <w:r>
        <w:rPr>
          <w:lang w:val="pt_PT" w:bidi="pt_PT"/>
        </w:rPr>
        <w:t xml:space="preserve"> Moisés deu aos rubenitas sua terra de acordo com seus clãs ou grupos familiares. Seu território se estendia de Aroer, no rio Arnom, no sul, até a planície de Medeba, no norte. Incluía Hesbom bem como nove outras cidades na planície. Também incluía Zerate-Saar na colina, bem como Bete-Peor na encosta do Monte Pisgá e Bete-Jesimote.</w:t>
      </w:r>
    </w:p>
    <w:p>
      <w:pPr/>
      <w:r>
        <w:rPr>
          <w:lang w:val="pt_PT" w:bidi="pt_PT"/>
        </w:rPr>
      </w:r>
      <w:r>
        <w:rPr>
          <w:b/>
          <w:lang w:val="pt_PT" w:bidi="pt_PT"/>
        </w:rPr>
        <w:t>Na terceira cena:</w:t>
      </w:r>
      <w:r>
        <w:rPr>
          <w:lang w:val="pt_PT" w:bidi="pt_PT"/>
        </w:rPr>
        <w:t xml:space="preserve"> Moisés deu a Rúben todas as cidades e territórios do rei Seom, dos amorreus. Moisés havia matado o rei Seom, bem como os aliados do rei Seom, que eram príncipes midianitas. Os israelitas também mataram Balaão, que praticava bruxaria.</w:t>
      </w:r>
    </w:p>
    <w:p>
      <w:pPr/>
      <w:r>
        <w:rPr>
          <w:lang w:val="pt_PT" w:bidi="pt_PT"/>
        </w:rPr>
      </w:r>
      <w:r>
        <w:rPr>
          <w:b/>
          <w:lang w:val="pt_PT" w:bidi="pt_PT"/>
        </w:rPr>
        <w:t>Na quarta cena:</w:t>
      </w:r>
      <w:r>
        <w:rPr>
          <w:lang w:val="pt_PT" w:bidi="pt_PT"/>
        </w:rPr>
        <w:t xml:space="preserve"> o narrador conclui nos dizendo que o Rio Jordão, a oeste, era a fronteira da tribo de Rúben.</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levitas</w:t>
      </w:r>
    </w:p>
    <w:p>
      <w:pPr>
        <w:pStyle w:val="ListBullet"/>
        <w:spacing w:line="240" w:lineRule="auto"/>
        <w:ind w:left="720"/>
      </w:pPr>
      <w:r>
        <w:rPr>
          <w:lang w:val="pt_PT" w:bidi="pt_PT"/>
        </w:rPr>
      </w:r>
      <w:r>
        <w:rPr>
          <w:lang w:val="pt_PT" w:bidi="pt_PT"/>
        </w:rPr>
        <w:t>A tribo de Rúben</w:t>
      </w:r>
    </w:p>
    <w:p>
      <w:pPr>
        <w:pStyle w:val="ListBullet"/>
        <w:spacing w:line="240" w:lineRule="auto"/>
        <w:ind w:left="720"/>
      </w:pPr>
      <w:r>
        <w:rPr>
          <w:lang w:val="pt_PT" w:bidi="pt_PT"/>
        </w:rPr>
      </w:r>
      <w:r>
        <w:rPr>
          <w:lang w:val="pt_PT" w:bidi="pt_PT"/>
        </w:rPr>
        <w:t>O rei Seom</w:t>
      </w:r>
    </w:p>
    <w:p>
      <w:pPr>
        <w:pStyle w:val="ListBullet"/>
        <w:spacing w:line="240" w:lineRule="auto"/>
        <w:ind w:left="720"/>
      </w:pPr>
      <w:r>
        <w:rPr>
          <w:lang w:val="pt_PT" w:bidi="pt_PT"/>
        </w:rPr>
      </w:r>
      <w:r>
        <w:rPr>
          <w:lang w:val="pt_PT" w:bidi="pt_PT"/>
        </w:rPr>
        <w:t>Governantes midianitas</w:t>
      </w:r>
    </w:p>
    <w:p>
      <w:pPr>
        <w:pStyle w:val="ListBullet"/>
        <w:spacing w:line="240" w:lineRule="auto"/>
        <w:ind w:left="720"/>
      </w:pPr>
      <w:r>
        <w:rPr>
          <w:lang w:val="pt_PT" w:bidi="pt_PT"/>
        </w:rPr>
      </w:r>
      <w:r>
        <w:rPr>
          <w:lang w:val="pt_PT" w:bidi="pt_PT"/>
        </w:rPr>
        <w:t>E Balaão</w:t>
      </w:r>
    </w:p>
    <w:p>
      <w:pPr/>
      <w:r>
        <w:rPr>
          <w:lang w:val="pt_PT" w:bidi="pt_PT"/>
        </w:rPr>
      </w:r>
      <w:r>
        <w:rPr>
          <w:lang w:val="pt_PT" w:bidi="pt_PT"/>
        </w:rPr>
        <w:t>Em grupo, prestem atenção às partes do cenário da passagem:</w:t>
      </w:r>
    </w:p>
    <w:p>
      <w:pPr/>
      <w:r>
        <w:rPr>
          <w:lang w:val="pt_PT" w:bidi="pt_PT"/>
        </w:rPr>
      </w:r>
      <w:r>
        <w:rPr>
          <w:lang w:val="pt_PT" w:bidi="pt_PT"/>
        </w:rPr>
        <w:t>Josué menciona a tribo dos levitas aqui para explicar que eles não têm herança de terra. Yahweh prometeu aos levitas uma herança diferente. Nessa passagem, Josué diz que os levitas recebem as ofertas queimadas ou ofertas de comida que o povo deu a Yahweh. Josué adiciona essas informações à lista do que cada tribo recebe, para explicar por que não há menção de terra para os levitas nessas passagens.</w:t>
      </w:r>
    </w:p>
    <w:p>
      <w:pPr/>
      <w:r>
        <w:rPr>
          <w:lang w:val="pt_PT" w:bidi="pt_PT"/>
        </w:rPr>
      </w:r>
      <w:r>
        <w:rPr>
          <w:lang w:val="pt_PT" w:bidi="pt_PT"/>
        </w:rPr>
        <w:t>Lembrem-se de que Josué está descrevendo as fronteiras da terra que Moisés já deu à tribo de Rúben, no lado leste do Rio Jordão. Josué primeiro descreve as fronteiras sul e norte. A fronteira sul é Aroer, que fica no desfiladeiro, ou vale profundo onde corre o rio Arnom. A fronteira norte é o planalto ou as planícies, ou a grande área plana de terra, de Medeba até a cidade de Hesbom. As cidades que Josué lista no território rubenita são Aroer, Hesbom, Dibom, Bamote-Baal, Bete-Baal-Meom, Jasa, Quedemote, Mefaate, Quiriataim, Sibma, Zerate-Saar, Bete-Peor, nas encostas de Pisga, e Bete-Jesimote. Lembrem-se de que encostas são as inclinações suaves das montanhas, geralmente localizadas na parte inferior da montanha.</w:t>
      </w:r>
    </w:p>
    <w:p>
      <w:pPr/>
      <w:r>
        <w:rPr>
          <w:lang w:val="pt_PT" w:bidi="pt_PT"/>
        </w:rPr>
      </w:r>
      <w:r>
        <w:rPr>
          <w:lang w:val="pt_PT" w:bidi="pt_PT"/>
        </w:rPr>
        <w:t>Parem aqui e façam essa atividade em grupo: usem itens para representar as diferentes cidades que Josué menciona e tentem organizá-los no chão conforme estão localizados no texto. Pratiquem como vocês pronunciarão os nomes em seu idioma. Olhem para o mapa novamente, se necessário. Pause este áudio aqui.</w:t>
      </w:r>
    </w:p>
    <w:p>
      <w:pPr/>
      <w:r>
        <w:rPr>
          <w:lang w:val="pt_PT" w:bidi="pt_PT"/>
        </w:rPr>
      </w:r>
      <w:r>
        <w:rPr>
          <w:lang w:val="pt_PT" w:bidi="pt_PT"/>
        </w:rPr>
        <w:t>Josué menciona que toda a área do reino do rei Seom foi para a tribo de Rúben. No entanto, Moisés deu à tribo de Rúben a parte do reino do rei Seom que estava nas planícies de Medeba. Moisés deu o resto do território de Seom a outra tribo de Israel.</w:t>
      </w:r>
    </w:p>
    <w:p>
      <w:pPr/>
      <w:r>
        <w:rPr>
          <w:lang w:val="pt_PT" w:bidi="pt_PT"/>
        </w:rPr>
      </w:r>
      <w:r>
        <w:rPr>
          <w:lang w:val="pt_PT" w:bidi="pt_PT"/>
        </w:rPr>
        <w:t>O autor dá informações históricas de pano de fundo para lembrar aos israelitas de todas as coisas que Yahweh havia feito por eles, e todas as maneiras pelas quais Yahweh puniu e expulsou o povo na terra. Moisés e os israelitas já haviam matado o rei Seom e seus príncipes midianitas, bem como Balaão, o filho de Beor. Balaão havia praticado bruxaria. Josué explica as informações extras sobre Balaão para lembrar a seu público quem Balaão era.</w:t>
      </w:r>
    </w:p>
    <w:p>
      <w:pPr/>
      <w:r>
        <w:rPr>
          <w:lang w:val="pt_PT" w:bidi="pt_PT"/>
        </w:rPr>
      </w:r>
      <w:r>
        <w:rPr>
          <w:lang w:val="pt_PT" w:bidi="pt_PT"/>
        </w:rPr>
        <w:t>A fronteira rubenita ao oeste é o Rio Jordão e o Mar Morto, mesmo que a passagem mencione apenas o Rio Jordão.</w:t>
      </w:r>
    </w:p>
    <w:p>
      <w:pPr/>
      <w:r>
        <w:rPr>
          <w:lang w:val="pt_PT" w:bidi="pt_PT"/>
        </w:rPr>
      </w:r>
      <w:r>
        <w:rPr>
          <w:lang w:val="pt_PT" w:bidi="pt_PT"/>
        </w:rPr>
        <w:t>O autor termina com uma declaração resumida de que essas cidades e suas aldeias eram a herança das famílias, ou clãs, da tribo de Rúben.</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13.14–23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levitas</w:t>
      </w:r>
    </w:p>
    <w:p>
      <w:pPr>
        <w:pStyle w:val="ListBullet"/>
        <w:spacing w:line="240" w:lineRule="auto"/>
        <w:ind w:left="720"/>
      </w:pPr>
      <w:r>
        <w:rPr>
          <w:lang w:val="pt_PT" w:bidi="pt_PT"/>
        </w:rPr>
      </w:r>
      <w:r>
        <w:rPr>
          <w:lang w:val="pt_PT" w:bidi="pt_PT"/>
        </w:rPr>
        <w:t>A tribo de Rúben</w:t>
      </w:r>
    </w:p>
    <w:p>
      <w:pPr>
        <w:pStyle w:val="ListBullet"/>
        <w:spacing w:line="240" w:lineRule="auto"/>
        <w:ind w:left="720"/>
      </w:pPr>
      <w:r>
        <w:rPr>
          <w:lang w:val="pt_PT" w:bidi="pt_PT"/>
        </w:rPr>
      </w:r>
      <w:r>
        <w:rPr>
          <w:lang w:val="pt_PT" w:bidi="pt_PT"/>
        </w:rPr>
        <w:t>O rei Seom</w:t>
      </w:r>
    </w:p>
    <w:p>
      <w:pPr>
        <w:pStyle w:val="ListBullet"/>
        <w:spacing w:line="240" w:lineRule="auto"/>
        <w:ind w:left="720"/>
      </w:pPr>
      <w:r>
        <w:rPr>
          <w:lang w:val="pt_PT" w:bidi="pt_PT"/>
        </w:rPr>
      </w:r>
      <w:r>
        <w:rPr>
          <w:lang w:val="pt_PT" w:bidi="pt_PT"/>
        </w:rPr>
        <w:t>Governantes midianitas</w:t>
      </w:r>
    </w:p>
    <w:p>
      <w:pPr>
        <w:pStyle w:val="ListBullet"/>
        <w:spacing w:line="240" w:lineRule="auto"/>
        <w:ind w:left="720"/>
      </w:pPr>
      <w:r>
        <w:rPr>
          <w:lang w:val="pt_PT" w:bidi="pt_PT"/>
        </w:rPr>
      </w:r>
      <w:r>
        <w:rPr>
          <w:lang w:val="pt_PT" w:bidi="pt_PT"/>
        </w:rPr>
        <w:t>E Balaão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Moisés não deu aos levitas uma herança de terra, uma vez que Yahweh prometeu que sua herança eram as ofertas de comida dadas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levitas: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deu aos rubenitas sua terra de acordo com seus clãs ou grupos familiares. Seu território se estendia de Aroer, no rio Arnom, no sul, até a planície de Medeba, no norte. Incluía Hesbom bem como nove outras cidades na planície. Também incluía Zerate-Saar na colina, bem como Bete-Peor na encosta do Monte Pisgá e Bete-Jesimote.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rubenitas: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havia dado a Rúben todas as cidades e territórios do rei Seom, dos amorreus. Moisés havia matado o rei Seom, bem como seus aliados que eram príncipes midianitas. Os israelitas também mataram Balaão, que praticava a bruxaria.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Rio Jordão, a oeste, era a fronteira da tribo de Rúben. Esses são os territórios de Rúben de acordo com seus clãs ou grupos familiares.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13.14–23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Moisés não deu aos </w:t>
      </w:r>
      <w:r>
        <w:rPr>
          <w:b/>
          <w:lang w:val="pt_PT" w:bidi="pt_PT"/>
        </w:rPr>
        <w:t>levitas</w:t>
      </w:r>
      <w:r>
        <w:rPr>
          <w:lang w:val="pt_PT" w:bidi="pt_PT"/>
        </w:rPr>
        <w:t xml:space="preserve"> uma herança de terra, uma vez que </w:t>
      </w:r>
      <w:r>
        <w:rPr>
          <w:b/>
          <w:lang w:val="pt_PT" w:bidi="pt_PT"/>
        </w:rPr>
        <w:t>Yahweh</w:t>
      </w:r>
      <w:r>
        <w:rPr>
          <w:lang w:val="pt_PT" w:bidi="pt_PT"/>
        </w:rPr>
        <w:t xml:space="preserve">, o </w:t>
      </w:r>
      <w:r>
        <w:rPr>
          <w:b/>
          <w:lang w:val="pt_PT" w:bidi="pt_PT"/>
        </w:rPr>
        <w:t>Deus</w:t>
      </w:r>
      <w:r>
        <w:rPr>
          <w:lang w:val="pt_PT" w:bidi="pt_PT"/>
        </w:rPr>
        <w:t xml:space="preserve"> de </w:t>
      </w:r>
      <w:r>
        <w:rPr>
          <w:b/>
          <w:lang w:val="pt_PT" w:bidi="pt_PT"/>
        </w:rPr>
        <w:t>Israel</w:t>
      </w:r>
      <w:r>
        <w:rPr>
          <w:lang w:val="pt_PT" w:bidi="pt_PT"/>
        </w:rPr>
        <w:t xml:space="preserve"> prometeu que a herança deles eram os </w:t>
      </w:r>
      <w:r>
        <w:rPr>
          <w:b/>
          <w:lang w:val="pt_PT" w:bidi="pt_PT"/>
        </w:rPr>
        <w:t>holocaustos</w:t>
      </w:r>
      <w:r>
        <w:rPr>
          <w:lang w:val="pt_PT" w:bidi="pt_PT"/>
        </w:rPr>
        <w:t xml:space="preserve">, ou </w:t>
      </w:r>
      <w:r>
        <w:rPr>
          <w:b/>
          <w:lang w:val="pt_PT" w:bidi="pt_PT"/>
        </w:rPr>
        <w:t>ofertas feitas pelo fogo</w:t>
      </w:r>
      <w:r>
        <w:rPr>
          <w:lang w:val="pt_PT" w:bidi="pt_PT"/>
        </w:rPr>
        <w:t>, ou ofertas de alimento oferecidas a Yahweh. Os sacerdotes recebiam parte dos holocaustos como alimento. Os levitas são uma das 12 tribos de Israel e eram aqueles que faziam sacrifícios a Yahweh em nome do povo. Yahweh é o nome pessoal e próprio de Deus. Deus é o único Deus verdadeiro e criador. As ofertas queimadas ou holocaustos geralmente são os sacrifícios feitos a Yahweh e queimados completamente no altar do tabernáculo, ou templo. Aqui, essas ofertas provavelmente se referem a outros tipos de ofertas em que parte do animal era queimada, mas o restante do animal era para os levitas comerem. Usem as mesmas palavras que vocês usaram para levitas, Yahweh, Deus, Israel e holocaustos em passagens anteriores. Para mais informações sobre levitas, Yahweh, Deus, Israel e holocaustos, consultem o Glossário Mestre.</w:t>
      </w:r>
    </w:p>
    <w:p>
      <w:pPr/>
      <w:r>
        <w:rPr>
          <w:lang w:val="pt_PT" w:bidi="pt_PT"/>
        </w:rPr>
      </w:r>
      <w:r>
        <w:rPr>
          <w:lang w:val="pt_PT" w:bidi="pt_PT"/>
        </w:rPr>
        <w:t xml:space="preserve">Usem a mesma palavra para </w:t>
      </w:r>
      <w:r>
        <w:rPr>
          <w:b/>
          <w:lang w:val="pt_PT" w:bidi="pt_PT"/>
        </w:rPr>
        <w:t>herança</w:t>
      </w:r>
      <w:r>
        <w:rPr>
          <w:lang w:val="pt_PT" w:bidi="pt_PT"/>
        </w:rPr>
        <w:t xml:space="preserve"> de Yahweh, ou </w:t>
      </w:r>
      <w:r>
        <w:rPr>
          <w:b/>
          <w:lang w:val="pt_PT" w:bidi="pt_PT"/>
        </w:rPr>
        <w:t>posse</w:t>
      </w:r>
      <w:r>
        <w:rPr>
          <w:lang w:val="pt_PT" w:bidi="pt_PT"/>
        </w:rPr>
        <w:t>, que vocês usaram em passagens anteriores.</w:t>
      </w:r>
    </w:p>
    <w:p>
      <w:pPr/>
      <w:r>
        <w:rPr>
          <w:lang w:val="pt_PT" w:bidi="pt_PT"/>
        </w:rPr>
      </w:r>
      <w:r>
        <w:rPr>
          <w:lang w:val="pt_PT" w:bidi="pt_PT"/>
        </w:rPr>
        <w:t xml:space="preserve">Moisés deu aos rubenitas sua terra de acordo com seus </w:t>
      </w:r>
      <w:r>
        <w:rPr>
          <w:b/>
          <w:lang w:val="pt_PT" w:bidi="pt_PT"/>
        </w:rPr>
        <w:t>clãs</w:t>
      </w:r>
      <w:r>
        <w:rPr>
          <w:lang w:val="pt_PT" w:bidi="pt_PT"/>
        </w:rPr>
        <w:t xml:space="preserve"> ou grupos familiares. Usem a mesma palavra para clãs que vocês usaram em passagens anteriores.</w:t>
      </w:r>
    </w:p>
    <w:p>
      <w:pPr/>
      <w:r>
        <w:rPr>
          <w:lang w:val="pt_PT" w:bidi="pt_PT"/>
        </w:rPr>
      </w:r>
      <w:r>
        <w:rPr>
          <w:lang w:val="pt_PT" w:bidi="pt_PT"/>
        </w:rPr>
        <w:t xml:space="preserve">Os rubenitas são uma das 12 tribos de Israel, nomeados em homenagem ao primeiro filho de Jacó. O território que Moisés havia dado à tribo de Rúben estava na beira e no meio do </w:t>
      </w:r>
      <w:r>
        <w:rPr>
          <w:b/>
          <w:lang w:val="pt_PT" w:bidi="pt_PT"/>
        </w:rPr>
        <w:t>vale</w:t>
      </w:r>
      <w:r>
        <w:rPr>
          <w:lang w:val="pt_PT" w:bidi="pt_PT"/>
        </w:rPr>
        <w:t xml:space="preserve"> de Arnom. Um vale é um leito de rio que pode estar seco quando há pouca chuva. Usem a mesma palavra para vale que vocês usaram em passagens anteriores.</w:t>
      </w:r>
    </w:p>
    <w:p>
      <w:pPr/>
      <w:r>
        <w:rPr>
          <w:lang w:val="pt_PT" w:bidi="pt_PT"/>
        </w:rPr>
      </w:r>
      <w:r>
        <w:rPr>
          <w:lang w:val="pt_PT" w:bidi="pt_PT"/>
        </w:rPr>
        <w:t xml:space="preserve">Moisés deu à tribo de Rúben todas as cidades e territórios do </w:t>
      </w:r>
      <w:r>
        <w:rPr>
          <w:b/>
          <w:lang w:val="pt_PT" w:bidi="pt_PT"/>
        </w:rPr>
        <w:t>rei</w:t>
      </w:r>
      <w:r>
        <w:rPr>
          <w:lang w:val="pt_PT" w:bidi="pt_PT"/>
        </w:rPr>
        <w:t xml:space="preserve"> Seom, dos amorreus. Usem a mesma palavra para rei que vocês usaram em passagens anteriores, e lembrem-se de que rei está no Glossário Mestre.</w:t>
      </w:r>
    </w:p>
    <w:p>
      <w:pPr/>
      <w:r>
        <w:rPr>
          <w:lang w:val="pt_PT" w:bidi="pt_PT"/>
        </w:rPr>
      </w:r>
      <w:r>
        <w:rPr>
          <w:lang w:val="pt_PT" w:bidi="pt_PT"/>
        </w:rPr>
        <w:t>Moisés havia matado o rei Seom, bem como seus aliados que eram líderes midianitas ou príncipes. O narrador usa tanto um termo geral para líderes quanto outro termo para príncipes, que são líderes um pouco abaixo dos reis. Os príncipes podem ser parte da família de um rei. Ambos são tipos de governantes, como chefes tribais.</w:t>
      </w:r>
    </w:p>
    <w:p>
      <w:pPr/>
      <w:r>
        <w:rPr>
          <w:lang w:val="pt_PT" w:bidi="pt_PT"/>
        </w:rPr>
      </w:r>
      <w:r>
        <w:rPr>
          <w:lang w:val="pt_PT" w:bidi="pt_PT"/>
        </w:rPr>
        <w:t xml:space="preserve">Parem aqui e discutam em grupo que palavras vocês usarão para os </w:t>
      </w:r>
      <w:r>
        <w:rPr>
          <w:b/>
          <w:lang w:val="pt_PT" w:bidi="pt_PT"/>
        </w:rPr>
        <w:t>líderes</w:t>
      </w:r>
      <w:r>
        <w:rPr>
          <w:lang w:val="pt_PT" w:bidi="pt_PT"/>
        </w:rPr>
        <w:t xml:space="preserve"> ou </w:t>
      </w:r>
      <w:r>
        <w:rPr>
          <w:b/>
          <w:lang w:val="pt_PT" w:bidi="pt_PT"/>
        </w:rPr>
        <w:t>chefes tribais</w:t>
      </w:r>
      <w:r>
        <w:rPr>
          <w:lang w:val="pt_PT" w:bidi="pt_PT"/>
        </w:rPr>
        <w:t xml:space="preserve"> dos midianitas, e para os príncipes midianitas. Lembrem-se de que esses chefes ou príncipes provavelmente eram servos do rei Seom. Pause este áudio aqui.</w:t>
      </w:r>
    </w:p>
    <w:p>
      <w:pPr/>
      <w:r>
        <w:rPr>
          <w:lang w:val="pt_PT" w:bidi="pt_PT"/>
        </w:rPr>
      </w:r>
      <w:r>
        <w:rPr>
          <w:lang w:val="pt_PT" w:bidi="pt_PT"/>
        </w:rPr>
        <w:t xml:space="preserve">Os israelitas também passaram Balaão </w:t>
      </w:r>
      <w:r>
        <w:rPr>
          <w:b/>
          <w:lang w:val="pt_PT" w:bidi="pt_PT"/>
        </w:rPr>
        <w:t>ao fio da espada</w:t>
      </w:r>
      <w:r>
        <w:rPr>
          <w:lang w:val="pt_PT" w:bidi="pt_PT"/>
        </w:rPr>
        <w:t>, ou seja, mataram Balaão. Balaão praticava bruxaria ou adivinhação. Isso significa que Balaão se comunicava com espíritos ou outros deuses. Usem a mesma frase para “passar Balaão ao fio da espada” que vocês usaram em passagens anteriores.</w:t>
      </w:r>
    </w:p>
    <w:p>
      <w:pPr/>
      <w:r>
        <w:rPr>
          <w:lang w:val="pt_PT" w:bidi="pt_PT"/>
        </w:rPr>
      </w:r>
      <w:r>
        <w:rPr>
          <w:lang w:val="pt_PT" w:bidi="pt_PT"/>
        </w:rPr>
        <w:t xml:space="preserve">Parem aqui e discutam em grupo que palavra ou frase vocês usarão para </w:t>
      </w:r>
      <w:r>
        <w:rPr>
          <w:b/>
          <w:lang w:val="pt_PT" w:bidi="pt_PT"/>
        </w:rPr>
        <w:t>adivinhação</w:t>
      </w:r>
      <w:r>
        <w:rPr>
          <w:lang w:val="pt_PT" w:bidi="pt_PT"/>
        </w:rPr>
        <w:t>. Procurem adivinhação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O </w:t>
      </w:r>
      <w:r>
        <w:rPr>
          <w:b/>
          <w:lang w:val="pt_PT" w:bidi="pt_PT"/>
        </w:rPr>
        <w:t>Rio Jordão</w:t>
      </w:r>
      <w:r>
        <w:rPr>
          <w:lang w:val="pt_PT" w:bidi="pt_PT"/>
        </w:rPr>
        <w:t>, a oeste, era a fronteira da tribo de Rúben. Esses são os territórios de Rúben de acordo com seus clãs ou grupos familiares. O Rio Jordão corre de norte a sul por Israel. Usem a mesma palavra que vocês usaram para Rio Jordão em passagens anteriores. Para mais informações sobre o Rio Jordão, consultem o Glossário Mestre.</w:t>
      </w:r>
    </w:p>
    <w:p>
      <w:pPr/>
      <w:r>
        <w:rPr>
          <w:lang w:val="pt_PT" w:bidi="pt_PT"/>
        </w:rPr>
      </w:r>
      <w:r>
        <w:rPr>
          <w:lang w:val="pt_PT" w:bidi="pt_PT"/>
        </w:rPr>
        <w:t xml:space="preserve">Essa era a herança da tribo de Rúben, de acordo com suas famílias ou clãs, </w:t>
      </w:r>
      <w:r>
        <w:rPr>
          <w:b/>
          <w:lang w:val="pt_PT" w:bidi="pt_PT"/>
        </w:rPr>
        <w:t>cidades</w:t>
      </w:r>
      <w:r>
        <w:rPr>
          <w:lang w:val="pt_PT" w:bidi="pt_PT"/>
        </w:rPr>
        <w:t xml:space="preserve"> e </w:t>
      </w:r>
      <w:r>
        <w:rPr>
          <w:b/>
          <w:lang w:val="pt_PT" w:bidi="pt_PT"/>
        </w:rPr>
        <w:t>aldeias</w:t>
      </w:r>
      <w:r>
        <w:rPr>
          <w:lang w:val="pt_PT" w:bidi="pt_PT"/>
        </w:rPr>
        <w:t>. Cidades são vilas maiores que têm muros ao seu redor para proteção. As aldeias eram menores do que as cidades e muitas vezes dependiam das cidades para proteção. Usem a mesma palavra para cidades e aldeias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13:24–33</w:t>
      </w:r>
      <w:r>
        <w:rPr>
          <w:lang w:val="pt_PT" w:bidi="pt_PT"/>
        </w:rPr>
      </w:r>
    </w:p>
    <w:p>
      <w:pPr>
        <w:pStyle w:val="Heading3"/>
      </w:pPr>
      <w:r>
        <w:rPr>
          <w:lang w:val="pt_PT" w:bidi="pt_PT"/>
        </w:rPr>
        <w:t>Ouvir e Sentir</w:t>
      </w:r>
    </w:p>
    <w:p>
      <w:pPr/>
      <w:r>
        <w:rPr>
          <w:lang w:val="pt_PT" w:bidi="pt_PT"/>
        </w:rPr>
      </w:r>
      <w:r>
        <w:rPr>
          <w:lang w:val="pt_PT" w:bidi="pt_PT"/>
        </w:rPr>
        <w:t>Nesta etapa, ouçam Josué 13.24–33 e guardem em seus corações.</w:t>
      </w:r>
    </w:p>
    <w:p>
      <w:pPr/>
      <w:r>
        <w:rPr>
          <w:lang w:val="pt_PT" w:bidi="pt_PT"/>
        </w:rPr>
      </w:r>
      <w:r>
        <w:rPr>
          <w:lang w:val="pt_PT" w:bidi="pt_PT"/>
        </w:rPr>
        <w:t>Ouçam uma versão em áudio de Josué 13.24–33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13.24–33 na tradução mais fácil de entender.</w:t>
      </w:r>
    </w:p>
    <w:p>
      <w:pPr/>
      <w:r>
        <w:rPr>
          <w:lang w:val="pt_PT" w:bidi="pt_PT"/>
        </w:rPr>
      </w:r>
      <w:r>
        <w:rPr>
          <w:lang w:val="pt_PT" w:bidi="pt_PT"/>
        </w:rPr>
        <w:t>Josué tem descrito o território que Moisés deu às duas tribos e meia no leste do Jordão. Você se lembrará de que, quando os israelitas vieram para o lado leste do Rio Jordão, as tribos de Rúben, Gade e metade da tribo de Manassés haviam pedido para permanecer nessa área. Essas duas tribos e meia não queriam ir mais longe na Terra Prometida. Moisés não gostou do pedido deles, mas concordou porque as duas tribos e meia prometeram lutar por Yahweh ao lado do resto de Israel para expulsar os habitantes da terra.</w:t>
      </w:r>
    </w:p>
    <w:p>
      <w:pPr/>
      <w:r>
        <w:rPr>
          <w:lang w:val="pt_PT" w:bidi="pt_PT"/>
        </w:rPr>
      </w:r>
      <w:r>
        <w:rPr>
          <w:lang w:val="pt_PT" w:bidi="pt_PT"/>
        </w:rPr>
        <w:t>Agora, Josué descreve a terra que Moisés deu à tribo de Gade de acordo com suas famílias ou clãs, no lado leste do Rio Jordão. Esse território se estendia desde Jazer, a leste, e incluía toda a região de Gileade. Gileade se referia à região montanhosa a leste do Rio Jordão, até a beira do deserto no leste. Moisés também deu a Gade metade da terra de Amom até a cidade de Aroer. Essa cidade de Aroer não era a mesma que a cidade que Moisés deu à tribo de Rúben. Essa cidade ficava mais ao norte e ao lado, ou à frente de Rabá. Não está claro se esse Aroer está a leste ou a oeste de Rabá. A fronteira sul vai até Hesbom, a capital do rei Seom. Moisés deu Hesbom à tribo de Rúben, mas Hesbom está na fronteira entre as duas tribos.</w:t>
      </w:r>
    </w:p>
    <w:p>
      <w:pPr/>
      <w:r>
        <w:rPr>
          <w:lang w:val="pt_PT" w:bidi="pt_PT"/>
        </w:rPr>
      </w:r>
      <w:r>
        <w:rPr>
          <w:lang w:val="pt_PT" w:bidi="pt_PT"/>
        </w:rPr>
        <w:t>Não sabemos onde estão hoje muitas das cidades que ouvimos nessa passagem. Maanaim era um lugar em Gileade onde Jacó viu os anjos de Deus. Maanaim estava na fronteira de Gade com a meia tribo de Manassés, que também vivia em Gileade. Acreditamos que fica a cerca de 20 quilômetros ao norte do rio Jaboque. O território também subia para o norte até Lo-Debar, a leste do Rio Jordão. Quatro cidades estavam no Vale do Jordão, ou na região mais baixa perto do rio. A fronteira oeste do território também era o Rio Jordão, e se estendia para o norte até a extremidade sul do Mar da Galileia. Então a fronteira voltava-se para o leste.</w:t>
      </w:r>
    </w:p>
    <w:p>
      <w:pPr/>
      <w:r>
        <w:rPr>
          <w:lang w:val="pt_PT" w:bidi="pt_PT"/>
        </w:rPr>
      </w:r>
      <w:r>
        <w:rPr>
          <w:lang w:val="pt_PT" w:bidi="pt_PT"/>
        </w:rPr>
        <w:t>Parem aqui e, em grupo, olhem para um mapa que inclui o território da tribo de Gade. Pause este áudio aqui.</w:t>
      </w:r>
    </w:p>
    <w:p>
      <w:pPr/>
      <w:r>
        <w:rPr>
          <w:lang w:val="pt_PT" w:bidi="pt_PT"/>
        </w:rPr>
      </w:r>
      <w:r>
        <w:rPr>
          <w:lang w:val="pt_PT" w:bidi="pt_PT"/>
        </w:rPr>
        <w:t>Josué então descreve a terra que Moisés deu aos clãs da meia tribo de Manassés. Essa terra fica diretamente ao norte da tribo de Gade. Sua terra incluía Maanaim, que ficava mais ao sul do ponto mais ao norte de Gade. Ficava em Gileade, na fronteira com Gade e incluía toda a Basã. A capital de Basã era Astarote, no norte, e estava sob o governo do rei Ogue. Os israelitas derrotaram o rei Ogue em Edrei, e tomaram sua terra, que Moisés deu à meia tribo de Manassés.</w:t>
      </w:r>
    </w:p>
    <w:p>
      <w:pPr/>
      <w:r>
        <w:rPr>
          <w:lang w:val="pt_PT" w:bidi="pt_PT"/>
        </w:rPr>
      </w:r>
      <w:r>
        <w:rPr>
          <w:lang w:val="pt_PT" w:bidi="pt_PT"/>
        </w:rPr>
        <w:t>Parem aqui e discutam essa pergunta em grupo: como as pessoas em sua cultura dividem terra e território entre si? Quem decide quem fica com quais partes da terra? Pause este áudio aqui.</w:t>
      </w:r>
    </w:p>
    <w:p>
      <w:pPr/>
      <w:r>
        <w:rPr>
          <w:lang w:val="pt_PT" w:bidi="pt_PT"/>
        </w:rPr>
      </w:r>
      <w:r>
        <w:rPr>
          <w:lang w:val="pt_PT" w:bidi="pt_PT"/>
        </w:rPr>
        <w:t>Parem aqui e, em grupo, olhem juntos para o mapa que inclui o território da meia tribo de Manassés. Observem a localização de Gileade, Astarote e Edrei.</w:t>
      </w:r>
    </w:p>
    <w:p>
      <w:pPr/>
      <w:r>
        <w:rPr>
          <w:lang w:val="pt_PT" w:bidi="pt_PT"/>
        </w:rPr>
      </w:r>
      <w:r>
        <w:rPr>
          <w:lang w:val="pt_PT" w:bidi="pt_PT"/>
        </w:rPr>
        <w:t>Josué faz uma declaração resumida da divisão da terra a leste do Rio Jordão. Moisés havia dado essa terra a Rúben, Gade e à meia tribo de Manassés, enquanto os israelitas estavam acampados nas planícies de Moabe, a leste de Jericó. No entanto, Moisés não deu terra à tribo de Levi porque Yahweh, o Deus de Israel, prometeu ser a herança dos levitas. Yahweh prometeu dar as ofertas de comida que são apresentadas a Yahweh aos levitas como sua herança, ou presente, de Yahweh.</w:t>
      </w:r>
    </w:p>
    <w:p>
      <w:pPr/>
      <w:r>
        <w:rPr>
          <w:lang w:val="pt_PT" w:bidi="pt_PT"/>
        </w:rPr>
      </w:r>
      <w:r>
        <w:rPr>
          <w:lang w:val="pt_PT" w:bidi="pt_PT"/>
        </w:rPr>
        <w:t>Parem aqui e, se necessário, olhem juntos para o mapa e localizem as planícies de Moabe.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13.24–33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Josué descreve a terra que Moisés deu aos clãs da tribo de Gade.</w:t>
      </w:r>
    </w:p>
    <w:p>
      <w:pPr/>
      <w:r>
        <w:rPr>
          <w:lang w:val="pt_PT" w:bidi="pt_PT"/>
        </w:rPr>
      </w:r>
      <w:r>
        <w:rPr>
          <w:b/>
          <w:lang w:val="pt_PT" w:bidi="pt_PT"/>
        </w:rPr>
        <w:t>Na segunda cena:</w:t>
      </w:r>
      <w:r>
        <w:rPr>
          <w:lang w:val="pt_PT" w:bidi="pt_PT"/>
        </w:rPr>
        <w:t xml:space="preserve"> Josué descreve a terra que Moisés deu aos clãs da meia tribo de Manassés, que era o filho de Maquir.</w:t>
      </w:r>
    </w:p>
    <w:p>
      <w:pPr/>
      <w:r>
        <w:rPr>
          <w:lang w:val="pt_PT" w:bidi="pt_PT"/>
        </w:rPr>
      </w:r>
      <w:r>
        <w:rPr>
          <w:b/>
          <w:lang w:val="pt_PT" w:bidi="pt_PT"/>
        </w:rPr>
        <w:t>Na terceira cena:</w:t>
      </w:r>
      <w:r>
        <w:rPr>
          <w:lang w:val="pt_PT" w:bidi="pt_PT"/>
        </w:rPr>
        <w:t xml:space="preserve"> Moisés deu essa terra enquanto os israelitas estavam acampados nas planícies de Moabe, no lado leste do Rio Jordão, a leste de Jericó. Moisés, no entanto, não deu à tribo de Levi nenhuma herança de terra, uma vez que Yahweh prometeu ser a herança deles.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A tribo de Gade</w:t>
      </w:r>
    </w:p>
    <w:p>
      <w:pPr>
        <w:pStyle w:val="ListBullet"/>
        <w:spacing w:line="240" w:lineRule="auto"/>
        <w:ind w:left="720"/>
      </w:pPr>
      <w:r>
        <w:rPr>
          <w:lang w:val="pt_PT" w:bidi="pt_PT"/>
        </w:rPr>
      </w:r>
      <w:r>
        <w:rPr>
          <w:lang w:val="pt_PT" w:bidi="pt_PT"/>
        </w:rPr>
        <w:t>O rei Seom</w:t>
      </w:r>
    </w:p>
    <w:p>
      <w:pPr>
        <w:pStyle w:val="ListBullet"/>
        <w:spacing w:line="240" w:lineRule="auto"/>
        <w:ind w:left="720"/>
      </w:pPr>
      <w:r>
        <w:rPr>
          <w:lang w:val="pt_PT" w:bidi="pt_PT"/>
        </w:rPr>
      </w:r>
      <w:r>
        <w:rPr>
          <w:lang w:val="pt_PT" w:bidi="pt_PT"/>
        </w:rPr>
        <w:t>Meia tribo de Manassés</w:t>
      </w:r>
    </w:p>
    <w:p>
      <w:pPr>
        <w:pStyle w:val="ListBullet"/>
        <w:spacing w:line="240" w:lineRule="auto"/>
        <w:ind w:left="720"/>
      </w:pPr>
      <w:r>
        <w:rPr>
          <w:lang w:val="pt_PT" w:bidi="pt_PT"/>
        </w:rPr>
      </w:r>
      <w:r>
        <w:rPr>
          <w:lang w:val="pt_PT" w:bidi="pt_PT"/>
        </w:rPr>
        <w:t>Rei Ogue</w:t>
      </w:r>
    </w:p>
    <w:p>
      <w:pPr>
        <w:pStyle w:val="ListBullet"/>
        <w:spacing w:line="240" w:lineRule="auto"/>
        <w:ind w:left="720"/>
      </w:pPr>
      <w:r>
        <w:rPr>
          <w:lang w:val="pt_PT" w:bidi="pt_PT"/>
        </w:rPr>
      </w:r>
      <w:r>
        <w:rPr>
          <w:lang w:val="pt_PT" w:bidi="pt_PT"/>
        </w:rPr>
        <w:t>Maquir</w:t>
      </w:r>
    </w:p>
    <w:p>
      <w:pPr>
        <w:pStyle w:val="ListBullet"/>
        <w:spacing w:line="240" w:lineRule="auto"/>
        <w:ind w:left="720"/>
      </w:pPr>
      <w:r>
        <w:rPr>
          <w:lang w:val="pt_PT" w:bidi="pt_PT"/>
        </w:rPr>
      </w:r>
      <w:r>
        <w:rPr>
          <w:lang w:val="pt_PT" w:bidi="pt_PT"/>
        </w:rPr>
        <w:t>E a tribo de Levi</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Josué está descrevendo a terra que Moisés deu a uma tribo e meia nessa passagem. Moisés designou essa terra enquanto os israelitas estavam acampados no lado leste do Rio Jordão, nas planícies de Moabe, antes de entrarem na Terra Prometida.</w:t>
      </w:r>
    </w:p>
    <w:p>
      <w:pPr/>
      <w:r>
        <w:rPr>
          <w:lang w:val="pt_PT" w:bidi="pt_PT"/>
        </w:rPr>
      </w:r>
      <w:r>
        <w:rPr>
          <w:lang w:val="pt_PT" w:bidi="pt_PT"/>
        </w:rPr>
        <w:t>Parem aqui e discutam essa pergunta em grupo: contem uma história do passado sobre algo que vocês viram outra pessoa fazer. Observem a linguagem que vocês usam para falar sobre essa pessoa no passado. Observem se há uma linguagem específica que vocês usam porque testemunharam esse evento, em contraste com a linguagem que usariam se apenas tivessem ouvido falar dele. Pause este áudio aqui.</w:t>
      </w:r>
    </w:p>
    <w:p>
      <w:pPr/>
      <w:r>
        <w:rPr>
          <w:lang w:val="pt_PT" w:bidi="pt_PT"/>
        </w:rPr>
      </w:r>
      <w:r>
        <w:rPr>
          <w:lang w:val="pt_PT" w:bidi="pt_PT"/>
        </w:rPr>
        <w:t>Josué descreve a terra que Moisés deu aos clãs da tribo de Gade. Gade inclui grande parte de Gileade e metade da terra de Amom, até a cidade de Aroer. Lembrem-se de que não temos certeza se Aroer está a leste ou a oeste de Rabá. Aroer está “à frente de” Rabá, mas não sabemos se isso significa que fica a leste ou a oeste de Rabá.</w:t>
      </w:r>
    </w:p>
    <w:p>
      <w:pPr/>
      <w:r>
        <w:rPr>
          <w:lang w:val="pt_PT" w:bidi="pt_PT"/>
        </w:rPr>
      </w:r>
      <w:r>
        <w:rPr>
          <w:lang w:val="pt_PT" w:bidi="pt_PT"/>
        </w:rPr>
        <w:t>Parem aqui e discutam em grupo como vocês falam sobre o fato de as cidades estarem a leste ou a oeste uma da outra. Pause este áudio aqui.</w:t>
      </w:r>
    </w:p>
    <w:p>
      <w:pPr/>
      <w:r>
        <w:rPr>
          <w:lang w:val="pt_PT" w:bidi="pt_PT"/>
        </w:rPr>
      </w:r>
      <w:r>
        <w:rPr>
          <w:lang w:val="pt_PT" w:bidi="pt_PT"/>
        </w:rPr>
        <w:t>As fronteiras da tribo de Gade consistem em uma lista de cidades. Essas cidades são Jazer, Gileade, Aroer, Rabá, Hesbom, Ramate-Mispá, Betonim, Maanaim, Debir, Bete-Arã, Bete-Ninra, Sucote e Zafom.</w:t>
      </w:r>
    </w:p>
    <w:p>
      <w:pPr/>
      <w:r>
        <w:rPr>
          <w:lang w:val="pt_PT" w:bidi="pt_PT"/>
        </w:rPr>
      </w:r>
      <w:r>
        <w:rPr>
          <w:lang w:val="pt_PT" w:bidi="pt_PT"/>
        </w:rPr>
        <w:t>Parem aqui e pratiquem listar os nomes das cidades. Discutam como vocês os pronunciarão em seu idioma. Pause este áudio aqui.</w:t>
      </w:r>
    </w:p>
    <w:p>
      <w:pPr/>
      <w:r>
        <w:rPr>
          <w:lang w:val="pt_PT" w:bidi="pt_PT"/>
        </w:rPr>
      </w:r>
      <w:r>
        <w:rPr>
          <w:lang w:val="pt_PT" w:bidi="pt_PT"/>
        </w:rPr>
        <w:t>Depois da tribo de Gade, Josué descreve a terra que Moisés deu à meia tribo de Manassés, que fica ao norte da tribo de Gade. Grande parte dessa terra incluía as partes do norte de Gileade, bem como o antigo reino de Basã, que pertencia ao rei Ogue. Moisés deu a Manassés 60 aldeias de Jair, em Basã. Jair era um descendente de Manassés, e então essa cidade foi nomeada em sua homenagem porque ele havia conquistado essas 60 aldeias de uma só vez.</w:t>
      </w:r>
    </w:p>
    <w:p>
      <w:pPr/>
      <w:r>
        <w:rPr>
          <w:lang w:val="pt_PT" w:bidi="pt_PT"/>
        </w:rPr>
      </w:r>
      <w:r>
        <w:rPr>
          <w:lang w:val="pt_PT" w:bidi="pt_PT"/>
        </w:rPr>
        <w:t>Parem aqui e discutam essa pergunta em grupo: como as pessoas em sua comunidade nomeiam cidades ou aldeias? Pause este áudio aqui.</w:t>
      </w:r>
    </w:p>
    <w:p>
      <w:pPr/>
      <w:r>
        <w:rPr>
          <w:lang w:val="pt_PT" w:bidi="pt_PT"/>
        </w:rPr>
      </w:r>
      <w:r>
        <w:rPr>
          <w:lang w:val="pt_PT" w:bidi="pt_PT"/>
        </w:rPr>
        <w:t>Josué dá uma declaração resumida de como Moisés dividiu a terra para as duas tribos e meia no lado leste do Rio Jordão. Josué reafirma o que disse no início dos limites das tribos orientais, que a tribo de Levi não recebeu terra porque o próprio Yahweh, o Deus de Israel, era a herança deles.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13.24–33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A tribo de Gade</w:t>
      </w:r>
    </w:p>
    <w:p>
      <w:pPr>
        <w:pStyle w:val="ListBullet"/>
        <w:spacing w:line="240" w:lineRule="auto"/>
        <w:ind w:left="720"/>
      </w:pPr>
      <w:r>
        <w:rPr>
          <w:lang w:val="pt_PT" w:bidi="pt_PT"/>
        </w:rPr>
      </w:r>
      <w:r>
        <w:rPr>
          <w:lang w:val="pt_PT" w:bidi="pt_PT"/>
        </w:rPr>
        <w:t>O rei Seom</w:t>
      </w:r>
    </w:p>
    <w:p>
      <w:pPr>
        <w:pStyle w:val="ListBullet"/>
        <w:spacing w:line="240" w:lineRule="auto"/>
        <w:ind w:left="720"/>
      </w:pPr>
      <w:r>
        <w:rPr>
          <w:lang w:val="pt_PT" w:bidi="pt_PT"/>
        </w:rPr>
      </w:r>
      <w:r>
        <w:rPr>
          <w:lang w:val="pt_PT" w:bidi="pt_PT"/>
        </w:rPr>
        <w:t>Meia tribo de Manassés</w:t>
      </w:r>
    </w:p>
    <w:p>
      <w:pPr>
        <w:pStyle w:val="ListBullet"/>
        <w:spacing w:line="240" w:lineRule="auto"/>
        <w:ind w:left="720"/>
      </w:pPr>
      <w:r>
        <w:rPr>
          <w:lang w:val="pt_PT" w:bidi="pt_PT"/>
        </w:rPr>
      </w:r>
      <w:r>
        <w:rPr>
          <w:lang w:val="pt_PT" w:bidi="pt_PT"/>
        </w:rPr>
        <w:t>Rei Ogue</w:t>
      </w:r>
    </w:p>
    <w:p>
      <w:pPr>
        <w:pStyle w:val="ListBullet"/>
        <w:spacing w:line="240" w:lineRule="auto"/>
        <w:ind w:left="720"/>
      </w:pPr>
      <w:r>
        <w:rPr>
          <w:lang w:val="pt_PT" w:bidi="pt_PT"/>
        </w:rPr>
      </w:r>
      <w:r>
        <w:rPr>
          <w:lang w:val="pt_PT" w:bidi="pt_PT"/>
        </w:rPr>
        <w:t>Maquir</w:t>
      </w:r>
    </w:p>
    <w:p>
      <w:pPr>
        <w:pStyle w:val="ListBullet"/>
        <w:spacing w:line="240" w:lineRule="auto"/>
        <w:ind w:left="720"/>
      </w:pPr>
      <w:r>
        <w:rPr>
          <w:lang w:val="pt_PT" w:bidi="pt_PT"/>
        </w:rPr>
      </w:r>
      <w:r>
        <w:rPr>
          <w:lang w:val="pt_PT" w:bidi="pt_PT"/>
        </w:rPr>
        <w:t>E a tribo de Levi</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descreve a terra que Moisés deu aos clãs da tribo de Gade.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tribo de Gade: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descreve a terra que Moisés deu aos clãs da meia tribo de Manassés, que era o filho de Maquir.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meia tribo de Manassés: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Moisés distribuiu essa terra enquanto os israelitas estavam acampados nas planícies de Moabe, no lado leste do Rio Jordão, a leste de Jericó. Moisés, no entanto, não deu à tribo de Levi nenhuma herança de terra, uma vez que Yahweh prometeu ser a herança deles.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13.24–33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Moisés deu uma </w:t>
      </w:r>
      <w:r>
        <w:rPr>
          <w:b/>
          <w:lang w:val="pt_PT" w:bidi="pt_PT"/>
        </w:rPr>
        <w:t>herança</w:t>
      </w:r>
      <w:r>
        <w:rPr>
          <w:lang w:val="pt_PT" w:bidi="pt_PT"/>
        </w:rPr>
        <w:t xml:space="preserve"> de Yahweh aos </w:t>
      </w:r>
      <w:r>
        <w:rPr>
          <w:b/>
          <w:lang w:val="pt_PT" w:bidi="pt_PT"/>
        </w:rPr>
        <w:t>grandes grupos familiares</w:t>
      </w:r>
      <w:r>
        <w:rPr>
          <w:lang w:val="pt_PT" w:bidi="pt_PT"/>
        </w:rPr>
        <w:t xml:space="preserve">, ou </w:t>
      </w:r>
      <w:r>
        <w:rPr>
          <w:b/>
          <w:lang w:val="pt_PT" w:bidi="pt_PT"/>
        </w:rPr>
        <w:t>clãs</w:t>
      </w:r>
      <w:r>
        <w:rPr>
          <w:lang w:val="pt_PT" w:bidi="pt_PT"/>
        </w:rPr>
        <w:t xml:space="preserve">, da tribo de Gade, no lado leste do </w:t>
      </w:r>
      <w:r>
        <w:rPr>
          <w:b/>
          <w:lang w:val="pt_PT" w:bidi="pt_PT"/>
        </w:rPr>
        <w:t>Rio Jordão</w:t>
      </w:r>
      <w:r>
        <w:rPr>
          <w:lang w:val="pt_PT" w:bidi="pt_PT"/>
        </w:rPr>
        <w:t xml:space="preserve">. Moisés deu as cidades e suas aldeias ao redor como terra natal para Gade. O Rio Jordão é o rio que corre de norte a sul por Israel. Usem as mesmas palavras para clãs ou grandes grupos familiares, herança e Rio Jordão que vocês usaram em passagens anteriores. Para mais informações sobre o </w:t>
      </w:r>
      <w:r>
        <w:rPr>
          <w:lang w:val="pt_PT" w:bidi="pt_PT"/>
        </w:rPr>
        <w:t>Rio Jordão</w:t>
      </w:r>
      <w:r>
        <w:rPr>
          <w:lang w:val="pt_PT" w:bidi="pt_PT"/>
        </w:rPr>
        <w:t>, consultem o Glossário Mestre.</w:t>
      </w:r>
    </w:p>
    <w:p>
      <w:pPr/>
      <w:r>
        <w:rPr>
          <w:lang w:val="pt_PT" w:bidi="pt_PT"/>
        </w:rPr>
      </w:r>
      <w:r>
        <w:rPr>
          <w:b/>
          <w:lang w:val="pt_PT" w:bidi="pt_PT"/>
        </w:rPr>
        <w:t>Cidades</w:t>
      </w:r>
      <w:r>
        <w:rPr>
          <w:lang w:val="pt_PT" w:bidi="pt_PT"/>
        </w:rPr>
        <w:t xml:space="preserve"> são maiores do que vilas que têm muros ao seu redor para proteção. As </w:t>
      </w:r>
      <w:r>
        <w:rPr>
          <w:b/>
          <w:lang w:val="pt_PT" w:bidi="pt_PT"/>
        </w:rPr>
        <w:t>aldeias</w:t>
      </w:r>
      <w:r>
        <w:rPr>
          <w:lang w:val="pt_PT" w:bidi="pt_PT"/>
        </w:rPr>
        <w:t xml:space="preserve"> eram menores do que as cidades e muitas vezes dependiam das cidades para proteção. Usem a mesma palavra para cidades e aldeias que vocês usaram em passagens anteriores.</w:t>
      </w:r>
    </w:p>
    <w:p>
      <w:pPr/>
      <w:r>
        <w:rPr>
          <w:lang w:val="pt_PT" w:bidi="pt_PT"/>
        </w:rPr>
      </w:r>
      <w:r>
        <w:rPr>
          <w:lang w:val="pt_PT" w:bidi="pt_PT"/>
        </w:rPr>
        <w:t>Então Moisés deu uma herança à meia tribo de Manassés, também no lado leste do Rio Jordão. Moisés deu a terra aos descendentes de Maquir, que era o filho de Manassés. Jair, um homem da tribo de Manassés, havia conquistado 60 aldeias muitos anos antes. O nome dessas cidades era Havote-Jair, mas aqui elas são chamadas de aldeias de Jair. Lembrem-se de que uma cidade geralmente é maior do que uma aldeia, e muitas vezes tem muros ao seu redor para protegê-la de um ataque inimigo, mas essas aldeias de Jair provavelmente não têm muros.</w:t>
      </w:r>
    </w:p>
    <w:p>
      <w:pPr/>
      <w:r>
        <w:rPr>
          <w:lang w:val="pt_PT" w:bidi="pt_PT"/>
        </w:rPr>
      </w:r>
      <w:r>
        <w:rPr>
          <w:lang w:val="pt_PT" w:bidi="pt_PT"/>
        </w:rPr>
        <w:t xml:space="preserve">Moisés distribuiu essas terras enquanto os israelitas estavam acampados nas planícies de Moabe, do outro lado do Rio Jordão, a leste de Jericó. Mas Moisés não deu à tribo de </w:t>
      </w:r>
      <w:r>
        <w:rPr>
          <w:b/>
          <w:lang w:val="pt_PT" w:bidi="pt_PT"/>
        </w:rPr>
        <w:t>Levi</w:t>
      </w:r>
      <w:r>
        <w:rPr>
          <w:lang w:val="pt_PT" w:bidi="pt_PT"/>
        </w:rPr>
        <w:t xml:space="preserve"> uma herança. </w:t>
      </w:r>
      <w:r>
        <w:rPr>
          <w:b/>
          <w:lang w:val="pt_PT" w:bidi="pt_PT"/>
        </w:rPr>
        <w:t>Yahweh</w:t>
      </w:r>
      <w:r>
        <w:rPr>
          <w:lang w:val="pt_PT" w:bidi="pt_PT"/>
        </w:rPr>
        <w:t xml:space="preserve">, o </w:t>
      </w:r>
      <w:r>
        <w:rPr>
          <w:b/>
          <w:lang w:val="pt_PT" w:bidi="pt_PT"/>
        </w:rPr>
        <w:t>Deus</w:t>
      </w:r>
      <w:r>
        <w:rPr>
          <w:lang w:val="pt_PT" w:bidi="pt_PT"/>
        </w:rPr>
        <w:t xml:space="preserve"> de </w:t>
      </w:r>
      <w:r>
        <w:rPr>
          <w:b/>
          <w:lang w:val="pt_PT" w:bidi="pt_PT"/>
        </w:rPr>
        <w:t>Israel</w:t>
      </w:r>
      <w:r>
        <w:rPr>
          <w:lang w:val="pt_PT" w:bidi="pt_PT"/>
        </w:rPr>
        <w:t xml:space="preserve"> prometeu aos </w:t>
      </w:r>
      <w:r>
        <w:rPr>
          <w:b/>
          <w:lang w:val="pt_PT" w:bidi="pt_PT"/>
        </w:rPr>
        <w:t>levitas</w:t>
      </w:r>
      <w:r>
        <w:rPr>
          <w:lang w:val="pt_PT" w:bidi="pt_PT"/>
        </w:rPr>
        <w:t xml:space="preserve"> que ele seria a herança deles. Os levitas são uma das 12 tribos de Israel. Yahweh é o nome pessoal e próprio de Deus. Deus é o único Deus criador verdadeiro. Aqui Israel se refere aos descendentes de Jacó. Usem as mesmas palavras ou frases que vocês usaram para Levi ou levitas, Yahweh, Deus e Israel em passagens anteriores. Para mais informações sobre </w:t>
      </w:r>
      <w:r>
        <w:rPr>
          <w:lang w:val="pt_PT" w:bidi="pt_PT"/>
        </w:rPr>
        <w:t>levitas</w:t>
      </w:r>
      <w:r>
        <w:rPr>
          <w:lang w:val="pt_PT" w:bidi="pt_PT"/>
        </w:rPr>
        <w:t xml:space="preserve">, </w:t>
      </w:r>
      <w:r>
        <w:rPr>
          <w:lang w:val="pt_PT" w:bidi="pt_PT"/>
        </w:rPr>
        <w:t>Yahweh</w:t>
      </w:r>
      <w:r>
        <w:rPr>
          <w:lang w:val="pt_PT" w:bidi="pt_PT"/>
        </w:rPr>
        <w:t xml:space="preserve">, </w:t>
      </w:r>
      <w:r>
        <w:rPr>
          <w:lang w:val="pt_PT" w:bidi="pt_PT"/>
        </w:rPr>
        <w:t>Deus</w:t>
      </w:r>
      <w:r>
        <w:rPr>
          <w:lang w:val="pt_PT" w:bidi="pt_PT"/>
        </w:rPr>
        <w:t xml:space="preserve"> e </w:t>
      </w:r>
      <w:r>
        <w:rPr>
          <w:lang w:val="pt_PT" w:bidi="pt_PT"/>
        </w:rPr>
        <w:t>Israel</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14:1–15</w:t>
      </w:r>
      <w:r>
        <w:rPr>
          <w:lang w:val="pt_PT" w:bidi="pt_PT"/>
        </w:rPr>
      </w:r>
    </w:p>
    <w:p>
      <w:pPr>
        <w:pStyle w:val="Heading3"/>
      </w:pPr>
      <w:r>
        <w:rPr>
          <w:lang w:val="pt_PT" w:bidi="pt_PT"/>
        </w:rPr>
        <w:t>Ouvir e Sentir</w:t>
      </w:r>
    </w:p>
    <w:p>
      <w:pPr/>
      <w:r>
        <w:rPr>
          <w:lang w:val="pt_PT" w:bidi="pt_PT"/>
        </w:rPr>
      </w:r>
      <w:r>
        <w:rPr>
          <w:lang w:val="pt_PT" w:bidi="pt_PT"/>
        </w:rPr>
        <w:t>Nesta etapa, ouçam Josué 14.1–15 e guardem em seus corações.</w:t>
      </w:r>
    </w:p>
    <w:p>
      <w:pPr/>
      <w:r>
        <w:rPr>
          <w:lang w:val="pt_PT" w:bidi="pt_PT"/>
        </w:rPr>
      </w:r>
      <w:r>
        <w:rPr>
          <w:lang w:val="pt_PT" w:bidi="pt_PT"/>
        </w:rPr>
        <w:t>Ouçam uma versão em áudio de Josué 14.1–15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14.1–15 na tradução mais fácil de entender.</w:t>
      </w:r>
    </w:p>
    <w:p>
      <w:pPr/>
      <w:r>
        <w:rPr>
          <w:lang w:val="pt_PT" w:bidi="pt_PT"/>
        </w:rPr>
      </w:r>
      <w:r>
        <w:rPr>
          <w:lang w:val="pt_PT" w:bidi="pt_PT"/>
        </w:rPr>
        <w:t>Os israelitas cruzaram o Rio Jordão para o lado oeste, entrando na terra de Canaã, e eles conquistaram a terra. Agora eles estão dividindo a terra entre as nove tribos e meia restantes. Lembrem-se de que Moisés já havia dividido a terra a leste do Rio Jordão entre as tribos de Rúben, Gade e metade da tribo de Manassés.</w:t>
      </w:r>
    </w:p>
    <w:p>
      <w:pPr/>
      <w:r>
        <w:rPr>
          <w:lang w:val="pt_PT" w:bidi="pt_PT"/>
        </w:rPr>
      </w:r>
      <w:r>
        <w:rPr>
          <w:lang w:val="pt_PT" w:bidi="pt_PT"/>
        </w:rPr>
        <w:t>Parem aqui e olhem juntos para um mapa da divisão da terra entre as tribos de Israel. Observem as cidades de Gilgal, Cades-Barneia e também a cidade de Hebrom. Pause este áudio aqui.</w:t>
      </w:r>
    </w:p>
    <w:p>
      <w:pPr/>
      <w:r>
        <w:rPr>
          <w:lang w:val="pt_PT" w:bidi="pt_PT"/>
        </w:rPr>
      </w:r>
      <w:r>
        <w:rPr>
          <w:lang w:val="pt_PT" w:bidi="pt_PT"/>
        </w:rPr>
        <w:t>Parem aqui e discutam essa pergunta em grupo: discutam como as pessoas inicialmente dividiram as terras da sua comunidade entre os principais clãs ou famílias. Pause este áudio aqui.</w:t>
      </w:r>
    </w:p>
    <w:p>
      <w:pPr/>
      <w:r>
        <w:rPr>
          <w:lang w:val="pt_PT" w:bidi="pt_PT"/>
        </w:rPr>
      </w:r>
      <w:r>
        <w:rPr>
          <w:lang w:val="pt_PT" w:bidi="pt_PT"/>
        </w:rPr>
        <w:t>Josué e Eleazar, o sacerdote, que era o filho de Arão, juntamente com os chefes de família de cada uma das tribos, agora dividirão a terra entre as nove tribos e meia que restam. Yahweh ordenou a Josué que dividisse a terra na forma de sorteio para ver quem ficaria com qual parte da terra. Isso significa que os líderes provavelmente jogaram pedras que estavam marcadas de alguma forma para representar cada uma das tribos. Eles então colocaram as pedras em algum tipo de jarro, ou até mesmo em uma túnica, e jogaram uma pedra para fora do jarro ou retiraram uma pedra da túnica. Os israelitas consideravam essa uma das maneiras pelas quais Yahweh revelava a sua vontade sobre determinado assunto. Essa era uma maneira comum de tomar decisões naquela época.</w:t>
      </w:r>
    </w:p>
    <w:p>
      <w:pPr/>
      <w:r>
        <w:rPr>
          <w:lang w:val="pt_PT" w:bidi="pt_PT"/>
        </w:rPr>
      </w:r>
      <w:r>
        <w:rPr>
          <w:lang w:val="pt_PT" w:bidi="pt_PT"/>
        </w:rPr>
        <w:t>Parem aqui e olhem juntos em grupo para uma imagem das pedras que as pessoas usavam como forma de sorteio. Parem aqui e assistam ao vídeo de pessoas fazendo esse tipo de sorteio, se disponível. Pause este áudio aqui.</w:t>
      </w:r>
    </w:p>
    <w:p>
      <w:pPr/>
      <w:r>
        <w:rPr>
          <w:lang w:val="pt_PT" w:bidi="pt_PT"/>
        </w:rPr>
      </w:r>
      <w:r>
        <w:rPr>
          <w:lang w:val="pt_PT" w:bidi="pt_PT"/>
        </w:rPr>
        <w:t>Parem aqui e discutam essa pergunta em grupo: como as pessoas em sua cultura buscam a orientação de Deus ou de seus deuses para tomar grandes decisões? Pause este áudio aqui.</w:t>
      </w:r>
    </w:p>
    <w:p>
      <w:pPr/>
      <w:r>
        <w:rPr>
          <w:lang w:val="pt_PT" w:bidi="pt_PT"/>
        </w:rPr>
      </w:r>
      <w:r>
        <w:rPr>
          <w:lang w:val="pt_PT" w:bidi="pt_PT"/>
        </w:rPr>
        <w:t>Vocês se lembrarão de que os levitas são uma das tribos de Israel. Yahweh não deu aos levitas uma herança na terra porque o próprio Yahweh é a herança deles. No entanto, os levitas receberam algumas cidades e pastagens para seus rebanhos. A tribo de José se dividiu em duas meias-tribos, Manassés e Efraim, que são os filhos de José. Portanto, Josué dividiu a terra em 12 áreas para as tribos de Israel. Isso incluía as tribos de Manassés e Efraim, mas não incluía a tribo de Levi. Os israelitas obedeceram ao que Yahweh havia ordenado a Moisés sobre dividir a terra de Canaã.</w:t>
      </w:r>
    </w:p>
    <w:p>
      <w:pPr/>
      <w:r>
        <w:rPr>
          <w:lang w:val="pt_PT" w:bidi="pt_PT"/>
        </w:rPr>
      </w:r>
      <w:r>
        <w:rPr>
          <w:lang w:val="pt_PT" w:bidi="pt_PT"/>
        </w:rPr>
        <w:t>Parem aqui e discutam essa pergunta em grupo: discutam como as pessoas em sua cultura se tornam sacerdotes ou líderes religiosos. Eles vêm de tribos, famílias ou clãs específicos? Discutam qualquer herança ou presente que os sacerdotes ou líderes religiosos recebam. Pause este áudio aqui.</w:t>
      </w:r>
    </w:p>
    <w:p>
      <w:pPr/>
      <w:r>
        <w:rPr>
          <w:lang w:val="pt_PT" w:bidi="pt_PT"/>
        </w:rPr>
      </w:r>
      <w:r>
        <w:rPr>
          <w:lang w:val="pt_PT" w:bidi="pt_PT"/>
        </w:rPr>
        <w:t>Agora Josué dá um exemplo de como ele distribuiu a terra. Os israelitas ainda estavam acampados em Gilgal, no lado oeste do Rio Jordão, quando Calebe e alguns da tribo de Judá se aproximaram de Josué. Algumas pessoas da tribo de Judá provavelmente vieram com Calebe porque Calebe provavelmente era da tribo de Judá. É muito provável que isso tenha ocorrido antes de Josué, Eleazar e os líderes dividirem a terra no lado oeste do Jordão. Calebe e Josué eram 2 dos 12 exploradores que Moisés havia enviado para espionar a terra de Canaã no início da jornada dos israelitas para fora do Egito. Calebe e Josué eram os únicos dois que acreditavam que Yahweh daria a eles a terra. Eles são os únicos 2 dos 12 exploradores a quem Yahweh havia permitido que entrassem na Terra Prometida.</w:t>
      </w:r>
    </w:p>
    <w:p>
      <w:pPr/>
      <w:r>
        <w:rPr>
          <w:lang w:val="pt_PT" w:bidi="pt_PT"/>
        </w:rPr>
      </w:r>
      <w:r>
        <w:rPr>
          <w:lang w:val="pt_PT" w:bidi="pt_PT"/>
        </w:rPr>
        <w:t>Calebe lembra a Josué das palavras de Yahweh a Moisés sobre Calebe, depois que eles voltaram de explorar a terra. Calebe havia trazido de volta uma boa notícia e seguido a Yahweh de todo o coração, enquanto os outros exploradores fizeram os corações dos israelitas se derreterem de medo. Por causa disso, Yahweh havia dito a Moisés que, onde quer que Calebe tivesse colocado os pés na Terra Prometida, essa parte da terra seria a de Calebe. Agora Calebe está vindo para receber o que Yahweh prometeu a ele.</w:t>
      </w:r>
    </w:p>
    <w:p>
      <w:pPr/>
      <w:r>
        <w:rPr>
          <w:lang w:val="pt_PT" w:bidi="pt_PT"/>
        </w:rPr>
      </w:r>
      <w:r>
        <w:rPr>
          <w:lang w:val="pt_PT" w:bidi="pt_PT"/>
        </w:rPr>
        <w:t>Parem aqui e discutam essa pergunta em grupo: contem uma história sobre uma promessa que alguém fez a você ou a uma pessoa que você conhece. Como a pessoa manteve a promessa? O que você ou a pessoa que recebeu a promessa sentiu antes e depois de a promessa ter sido recebida? Pause este áudio aqui.</w:t>
      </w:r>
    </w:p>
    <w:p>
      <w:pPr/>
      <w:r>
        <w:rPr>
          <w:lang w:val="pt_PT" w:bidi="pt_PT"/>
        </w:rPr>
      </w:r>
      <w:r>
        <w:rPr>
          <w:lang w:val="pt_PT" w:bidi="pt_PT"/>
        </w:rPr>
        <w:t>Calebe faz um contraste entre os israelitas desobedientes que Yahweh matou no deserto, e o próprio Calebe, a quem Yahweh manteve vivo por 45 anos. Yahweh manteve Calebe vivo porque Calebe obedeceu a Yahweh e fez tudo o que Yahweh pediu a ele que fizesse. Calebe diz que ele continua tão forte quanto era naquela época, e Calebe está igualmente pronto para ir à batalha. Isso é bom, porque Moisés havia prometido a região de Hebrom a Calebe. Os anaquins eram pessoas muito altas e poderosas, e eles viviam em cidades muradas na região de Hebrom. Na verdade, a cidade de Hebrom costumava ser chamada de Quiriate-Arba porque um grande homem dos anaquins era chamado de Arba. Mas Calebe confia que, com a ajuda de Yahweh, ele poderá derrotar os anaquins. Josué já havia derrotado os anaquins, mas aparentemente eles voltaram para a terra, e Calebe deve derrotá-los novamente.</w:t>
      </w:r>
    </w:p>
    <w:p>
      <w:pPr/>
      <w:r>
        <w:rPr>
          <w:lang w:val="pt_PT" w:bidi="pt_PT"/>
        </w:rPr>
      </w:r>
      <w:r>
        <w:rPr>
          <w:lang w:val="pt_PT" w:bidi="pt_PT"/>
        </w:rPr>
        <w:t>Então Josué pede a Yahweh que abençoe Calebe, e Yahweh dá a Calebe e aos descendentes de Calebe a região de Hebrom como herança de Calebe. Assim, Calebe e seus descendentes possuíram a terra de Hebrom. Após Calebe derrotar os anaquins nessa região, a terra teve um período de descanso da guerra, e Josué foi capaz de distribuir toda a terra para cada tribo.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14.1–15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essa é uma introdução à próxima seção do livro de Josué, onde Josué distribui a terra para cada tribo. Josué, Eleazar e os líderes das nove tribos e meia dividem a terra a oeste do Rio Jordão, por sorteio, assim como Yahweh ordenou.</w:t>
      </w:r>
    </w:p>
    <w:p>
      <w:pPr/>
      <w:r>
        <w:rPr>
          <w:lang w:val="pt_PT" w:bidi="pt_PT"/>
        </w:rPr>
      </w:r>
      <w:r>
        <w:rPr>
          <w:b/>
          <w:lang w:val="pt_PT" w:bidi="pt_PT"/>
        </w:rPr>
        <w:t>Na segunda cena:</w:t>
      </w:r>
      <w:r>
        <w:rPr>
          <w:lang w:val="pt_PT" w:bidi="pt_PT"/>
        </w:rPr>
        <w:t xml:space="preserve"> Calebe e a tribo de Judá vêm até Josué em Gilgal. Calebe lembra a Josué das palavras de Yahweh a Moisés 45 anos antes. Yahweh prometeu dar a Calebe todos os lugares onde o pé de Calebe tivesse tocado na terra, porque Calebe havia seguido Yahweh de todo o coração.</w:t>
      </w:r>
    </w:p>
    <w:p>
      <w:pPr/>
      <w:r>
        <w:rPr>
          <w:lang w:val="pt_PT" w:bidi="pt_PT"/>
        </w:rPr>
      </w:r>
      <w:r>
        <w:rPr>
          <w:b/>
          <w:lang w:val="pt_PT" w:bidi="pt_PT"/>
        </w:rPr>
        <w:t>Na terceira cena:</w:t>
      </w:r>
      <w:r>
        <w:rPr>
          <w:lang w:val="pt_PT" w:bidi="pt_PT"/>
        </w:rPr>
        <w:t xml:space="preserve"> Calebe pede a Josué a terra que Yahweh prometeu a Calebe. Josué sabe que os anaquins ainda estão na região e vivem em cidades com muralhas fortificadas. No entanto, Calebe confia que Yahweh o ajudará a expulsá-los da terra.</w:t>
      </w:r>
    </w:p>
    <w:p>
      <w:pPr/>
      <w:r>
        <w:rPr>
          <w:lang w:val="pt_PT" w:bidi="pt_PT"/>
        </w:rPr>
      </w:r>
      <w:r>
        <w:rPr>
          <w:b/>
          <w:lang w:val="pt_PT" w:bidi="pt_PT"/>
        </w:rPr>
        <w:t>Na quarta cena:</w:t>
      </w:r>
      <w:r>
        <w:rPr>
          <w:lang w:val="pt_PT" w:bidi="pt_PT"/>
        </w:rPr>
        <w:t xml:space="preserve"> Josué abençoa Calebe e dá a Calebe a terra de Hebrom. Calebe e seus descendentes possuem Hebrom desde então. Hebrom costumava ser chamada de Quiriate-Arba, em homenagem a um grande homem dos anaquins. Agora a terra descansa da guerra.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filho de Num</w:t>
      </w:r>
    </w:p>
    <w:p>
      <w:pPr>
        <w:pStyle w:val="ListBullet"/>
        <w:spacing w:line="240" w:lineRule="auto"/>
        <w:ind w:left="720"/>
      </w:pPr>
      <w:r>
        <w:rPr>
          <w:lang w:val="pt_PT" w:bidi="pt_PT"/>
        </w:rPr>
      </w:r>
      <w:r>
        <w:rPr>
          <w:lang w:val="pt_PT" w:bidi="pt_PT"/>
        </w:rPr>
        <w:t>Eleazar, o sacerdote e filho de Arão</w:t>
      </w:r>
    </w:p>
    <w:p>
      <w:pPr>
        <w:pStyle w:val="ListBullet"/>
        <w:spacing w:line="240" w:lineRule="auto"/>
        <w:ind w:left="720"/>
      </w:pPr>
      <w:r>
        <w:rPr>
          <w:lang w:val="pt_PT" w:bidi="pt_PT"/>
        </w:rPr>
      </w:r>
      <w:r>
        <w:rPr>
          <w:lang w:val="pt_PT" w:bidi="pt_PT"/>
        </w:rPr>
        <w:t>Líderes das nove tribos e meia</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Duas tribos e meia a leste do Jordão</w:t>
      </w:r>
    </w:p>
    <w:p>
      <w:pPr>
        <w:pStyle w:val="ListBullet"/>
        <w:spacing w:line="240" w:lineRule="auto"/>
        <w:ind w:left="720"/>
      </w:pPr>
      <w:r>
        <w:rPr>
          <w:lang w:val="pt_PT" w:bidi="pt_PT"/>
        </w:rPr>
      </w:r>
      <w:r>
        <w:rPr>
          <w:lang w:val="pt_PT" w:bidi="pt_PT"/>
        </w:rPr>
        <w:t>Levitas</w:t>
      </w:r>
    </w:p>
    <w:p>
      <w:pPr>
        <w:pStyle w:val="ListBullet"/>
        <w:spacing w:line="240" w:lineRule="auto"/>
        <w:ind w:left="720"/>
      </w:pPr>
      <w:r>
        <w:rPr>
          <w:lang w:val="pt_PT" w:bidi="pt_PT"/>
        </w:rPr>
      </w:r>
      <w:r>
        <w:rPr>
          <w:lang w:val="pt_PT" w:bidi="pt_PT"/>
        </w:rPr>
        <w:t>Calebe</w:t>
      </w:r>
    </w:p>
    <w:p>
      <w:pPr>
        <w:pStyle w:val="ListBullet"/>
        <w:spacing w:line="240" w:lineRule="auto"/>
        <w:ind w:left="720"/>
      </w:pPr>
      <w:r>
        <w:rPr>
          <w:lang w:val="pt_PT" w:bidi="pt_PT"/>
        </w:rPr>
      </w:r>
      <w:r>
        <w:rPr>
          <w:lang w:val="pt_PT" w:bidi="pt_PT"/>
        </w:rPr>
        <w:t>As pessoas de Judá</w:t>
      </w:r>
    </w:p>
    <w:p>
      <w:pPr>
        <w:pStyle w:val="ListBullet"/>
        <w:spacing w:line="240" w:lineRule="auto"/>
        <w:ind w:left="720"/>
      </w:pPr>
      <w:r>
        <w:rPr>
          <w:lang w:val="pt_PT" w:bidi="pt_PT"/>
        </w:rPr>
      </w:r>
      <w:r>
        <w:rPr>
          <w:lang w:val="pt_PT" w:bidi="pt_PT"/>
        </w:rPr>
        <w:t>O resto dos israelitas</w:t>
      </w:r>
    </w:p>
    <w:p>
      <w:pPr>
        <w:pStyle w:val="ListBullet"/>
        <w:spacing w:line="240" w:lineRule="auto"/>
        <w:ind w:left="720"/>
      </w:pPr>
      <w:r>
        <w:rPr>
          <w:lang w:val="pt_PT" w:bidi="pt_PT"/>
        </w:rPr>
      </w:r>
      <w:r>
        <w:rPr>
          <w:lang w:val="pt_PT" w:bidi="pt_PT"/>
        </w:rPr>
        <w:t>E os anaquins</w:t>
      </w:r>
    </w:p>
    <w:p>
      <w:pPr/>
      <w:r>
        <w:rPr>
          <w:lang w:val="pt_PT" w:bidi="pt_PT"/>
        </w:rPr>
      </w:r>
      <w:r>
        <w:rPr>
          <w:lang w:val="pt_PT" w:bidi="pt_PT"/>
        </w:rPr>
        <w:t>Em grupo, prestem atenção às partes do cenário da passagem:</w:t>
      </w:r>
    </w:p>
    <w:p>
      <w:pPr/>
      <w:r>
        <w:rPr>
          <w:lang w:val="pt_PT" w:bidi="pt_PT"/>
        </w:rPr>
      </w:r>
      <w:r>
        <w:rPr>
          <w:lang w:val="pt_PT" w:bidi="pt_PT"/>
        </w:rPr>
        <w:t>Observem que a maior parte da ação ocorre em Gilgal, no lado oeste do Rio Jordão, a leste de Jericó.</w:t>
      </w:r>
    </w:p>
    <w:p>
      <w:pPr/>
      <w:r>
        <w:rPr>
          <w:lang w:val="pt_PT" w:bidi="pt_PT"/>
        </w:rPr>
      </w:r>
      <w:r>
        <w:rPr>
          <w:lang w:val="pt_PT" w:bidi="pt_PT"/>
        </w:rPr>
        <w:t>Parem aqui e, se necessário, olhem novamente para o mapa da Terra Prometida. Observem onde Gilgal está. Pause este áudio aqui.</w:t>
      </w:r>
    </w:p>
    <w:p>
      <w:pPr/>
      <w:r>
        <w:rPr>
          <w:lang w:val="pt_PT" w:bidi="pt_PT"/>
        </w:rPr>
      </w:r>
      <w:r>
        <w:rPr>
          <w:lang w:val="pt_PT" w:bidi="pt_PT"/>
        </w:rPr>
        <w:t>O autor inicia a passagem com um resumo de como Josué dá a cada tribo sua própria porção da terra de Canaã. Essa é uma introdução à próxima seção do livro de Josué. Moisés já havia dado terras a duas tribos e meia no lado leste do Jordão. Agora Josué dará terras às nove tribos e meia restantes. Ouvimos novamente que os levitas não receberam uma herança de Yahweh porque eles foram separados para servir a Yahweh. O próprio Yahweh era a herança deles. No entanto, 12 tribos ainda receberam uma herança de terra. Josué dá uma pausa para explicar o porquê. José, um dos filhos de Jacó, ou de Israel, teve dois filhos chamados Manassés e Efraim. Esses dois filhos se tornaram os chefes de duas tribos de Israel. Isso ocorre porque a tribo de José se dividiu entre seus dois filhos, Manassés e Efraim, dando origem a duas tribos. As cenas restantes iniciam os relatos detalhados de como Josué dividiu a terra entre as tribos por meio de sorteio.</w:t>
      </w:r>
    </w:p>
    <w:p>
      <w:pPr/>
      <w:r>
        <w:rPr>
          <w:lang w:val="pt_PT" w:bidi="pt_PT"/>
        </w:rPr>
      </w:r>
      <w:r>
        <w:rPr>
          <w:lang w:val="pt_PT" w:bidi="pt_PT"/>
        </w:rPr>
        <w:t>Parem aqui e discutam essa pergunta em grupo: como vocês começam uma história ou uma conversa na qual darão muitas informações detalhadas? Pause este áudio aqui.</w:t>
      </w:r>
    </w:p>
    <w:p>
      <w:pPr/>
      <w:r>
        <w:rPr>
          <w:lang w:val="pt_PT" w:bidi="pt_PT"/>
        </w:rPr>
      </w:r>
      <w:r>
        <w:rPr>
          <w:lang w:val="pt_PT" w:bidi="pt_PT"/>
        </w:rPr>
        <w:t>Parem aqui e discutam como vocês descreverão a ideia de tomar decisões na forma de sorteio, ou jogando pedras. Pause este áudio aqui.</w:t>
      </w:r>
    </w:p>
    <w:p>
      <w:pPr/>
      <w:r>
        <w:rPr>
          <w:lang w:val="pt_PT" w:bidi="pt_PT"/>
        </w:rPr>
      </w:r>
      <w:r>
        <w:rPr>
          <w:lang w:val="pt_PT" w:bidi="pt_PT"/>
        </w:rPr>
        <w:t>Na segunda cena, Calebe, filho de Jefoné do clã dos quenezeus, pede a herança que Yahweh prometeu a Calebe 45 anos antes. Ouvimos o nome do pai de Calebe e a história da família, para que saibamos que este é o Calebe de quem já ouvimos falar. Calebe está relembrando a história de quando os israelitas estavam em Cades-Barneia. Calebe lembra a Josué sobre a herança de terra que Yahweh prometeu a Calebe por permanecer totalmente fiel a Yahweh. Calebe diz que os outros israelitas que foram explorar a terra com ele fizeram com que os corações dos israelitas desfalecessem, ou deixaram os israelitas com medo. Calebe, no entanto, seguiu a Yahweh de todo o coração, o que significa que ele obedeceu e confiou em Yahweh com entusiasmo. Assim, Yahweh prometeu a Calebe a terra por onde os pés de Calebe haviam caminhado, o que significa que ele prometeu a Calebe a região que Calebe explorou em Canaã.</w:t>
      </w:r>
    </w:p>
    <w:p>
      <w:pPr/>
      <w:r>
        <w:rPr>
          <w:lang w:val="pt_PT" w:bidi="pt_PT"/>
        </w:rPr>
      </w:r>
      <w:r>
        <w:rPr>
          <w:lang w:val="pt_PT" w:bidi="pt_PT"/>
        </w:rPr>
        <w:t>Parem aqui e discutam essa pergunta em grupo: Como vocês compartilham uma história dentro de outra história? Como vocês garantem que seja fácil notar a diferença entre o que está acontecendo no momento e o que estava acontecendo muitos anos atrás? Pause este áudio aqui.</w:t>
      </w:r>
    </w:p>
    <w:p>
      <w:pPr/>
      <w:r>
        <w:rPr>
          <w:lang w:val="pt_PT" w:bidi="pt_PT"/>
        </w:rPr>
      </w:r>
      <w:r>
        <w:rPr>
          <w:lang w:val="pt_PT" w:bidi="pt_PT"/>
        </w:rPr>
        <w:t>Parem aqui e discutam o seguinte: Calebe seguiu a Yahweh de todo o coração. Ele obedeceu e confiou em Yahweh em tudo. Os outros israelitas que foram para Canaã com Calebe muitos anos atrás não o fizeram. Como vocês falarão sobre o contraste que Calebe faz entre os outros exploradores que fizeram os corações dos israelitas desfalecerem, e ao próprio Calebe, que seguiu a Yahweh? Pause este áudio aqui.</w:t>
      </w:r>
    </w:p>
    <w:p>
      <w:pPr/>
      <w:r>
        <w:rPr>
          <w:lang w:val="pt_PT" w:bidi="pt_PT"/>
        </w:rPr>
      </w:r>
      <w:r>
        <w:rPr>
          <w:lang w:val="pt_PT" w:bidi="pt_PT"/>
        </w:rPr>
        <w:t>Na terceira cena, Calebe pede a herança que Yahweh prometeu a ele. Calebe diz: "Dê-me minha herança". Calebe pede a Josué educadamente. A terra da herança de Calebe é onde os anaquins, que são gigantes, vivem. Calebe tem certeza de que ele é forte o suficiente para lutar em uma guerra, e forte o suficiente para sair e entrar. Isso significa que Calebe é forte o suficiente para realizar quaisquer tarefas comuns e para fazer qualquer jornada. Calebe está cada vez mais certo de que Yahweh manterá sua promessa e ajudará Calebe a expulsar os anaquins.</w:t>
      </w:r>
    </w:p>
    <w:p>
      <w:pPr/>
      <w:r>
        <w:rPr>
          <w:lang w:val="pt_PT" w:bidi="pt_PT"/>
        </w:rPr>
      </w:r>
      <w:r>
        <w:rPr>
          <w:lang w:val="pt_PT" w:bidi="pt_PT"/>
        </w:rPr>
        <w:t>Parem aqui e discutam em grupo como vocês falarão sobre ter força para lutar em uma guerra e para realizar as tarefas diárias necessárias. Pause este áudio aqui.</w:t>
      </w:r>
    </w:p>
    <w:p>
      <w:pPr/>
      <w:r>
        <w:rPr>
          <w:lang w:val="pt_PT" w:bidi="pt_PT"/>
        </w:rPr>
      </w:r>
      <w:r>
        <w:rPr>
          <w:lang w:val="pt_PT" w:bidi="pt_PT"/>
        </w:rPr>
        <w:t>Na quarta cena, Josué abençoa Calebe e dá a Calebe a região de Hebrom. Quando alguém abençoava outra pessoa, fazia mais do que apenas desejar boa sorte ou fortuna a alguém. Eles capacitavam alguém com a força e o poder para concluir uma tarefa.</w:t>
      </w:r>
    </w:p>
    <w:p>
      <w:pPr/>
      <w:r>
        <w:rPr>
          <w:lang w:val="pt_PT" w:bidi="pt_PT"/>
        </w:rPr>
      </w:r>
      <w:r>
        <w:rPr>
          <w:lang w:val="pt_PT" w:bidi="pt_PT"/>
        </w:rPr>
        <w:t>Parem aqui e, se for apropriado, tomem tempo para abençoar uns aos outros e sua comunidade em nome de Yahweh. Observem quais palavras vocês usam e qual é o desejo de seu coração para a pessoa que vocês abençoam. Pause este áudio aqui.</w:t>
      </w:r>
    </w:p>
    <w:p>
      <w:pPr/>
      <w:r>
        <w:rPr>
          <w:lang w:val="pt_PT" w:bidi="pt_PT"/>
        </w:rPr>
      </w:r>
      <w:r>
        <w:rPr>
          <w:lang w:val="pt_PT" w:bidi="pt_PT"/>
        </w:rPr>
        <w:t>Calebe e seus descendentes possuíam a terra de Hebrom e a mantêm desde então. Essa é uma maneira de dizer que era um evento permanente, e que permaneceu verdadeiro pelo menos até a época em que esse livro foi escrito. Antes de Calebe conquistar a terra, ela era chamada de Quiriate-Arba, em homenagem a um grande homem dos anaquins. Agora a terra descansa da guerra, o que significa que as pessoas que ali vivem estão em paz e não estão em conflito. Essa é uma maneira de introduzir a próxima seção de Josué. Na próxima seção, veremos como Josué divide a terra, pois a terra está em paz agora.</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14.1–15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filho de Num</w:t>
      </w:r>
    </w:p>
    <w:p>
      <w:pPr>
        <w:pStyle w:val="ListBullet"/>
        <w:spacing w:line="240" w:lineRule="auto"/>
        <w:ind w:left="720"/>
      </w:pPr>
      <w:r>
        <w:rPr>
          <w:lang w:val="pt_PT" w:bidi="pt_PT"/>
        </w:rPr>
      </w:r>
      <w:r>
        <w:rPr>
          <w:lang w:val="pt_PT" w:bidi="pt_PT"/>
        </w:rPr>
        <w:t>Eleazar, o sacerdote e filho de Arão</w:t>
      </w:r>
    </w:p>
    <w:p>
      <w:pPr>
        <w:pStyle w:val="ListBullet"/>
        <w:spacing w:line="240" w:lineRule="auto"/>
        <w:ind w:left="720"/>
      </w:pPr>
      <w:r>
        <w:rPr>
          <w:lang w:val="pt_PT" w:bidi="pt_PT"/>
        </w:rPr>
      </w:r>
      <w:r>
        <w:rPr>
          <w:lang w:val="pt_PT" w:bidi="pt_PT"/>
        </w:rPr>
        <w:t>Líderes das nove tribos e meia</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Duas tribos e meia a leste do Jordão</w:t>
      </w:r>
    </w:p>
    <w:p>
      <w:pPr>
        <w:pStyle w:val="ListBullet"/>
        <w:spacing w:line="240" w:lineRule="auto"/>
        <w:ind w:left="720"/>
      </w:pPr>
      <w:r>
        <w:rPr>
          <w:lang w:val="pt_PT" w:bidi="pt_PT"/>
        </w:rPr>
      </w:r>
      <w:r>
        <w:rPr>
          <w:lang w:val="pt_PT" w:bidi="pt_PT"/>
        </w:rPr>
        <w:t>Levitas</w:t>
      </w:r>
    </w:p>
    <w:p>
      <w:pPr>
        <w:pStyle w:val="ListBullet"/>
        <w:spacing w:line="240" w:lineRule="auto"/>
        <w:ind w:left="720"/>
      </w:pPr>
      <w:r>
        <w:rPr>
          <w:lang w:val="pt_PT" w:bidi="pt_PT"/>
        </w:rPr>
      </w:r>
      <w:r>
        <w:rPr>
          <w:lang w:val="pt_PT" w:bidi="pt_PT"/>
        </w:rPr>
        <w:t>Calebe</w:t>
      </w:r>
    </w:p>
    <w:p>
      <w:pPr>
        <w:pStyle w:val="ListBullet"/>
        <w:spacing w:line="240" w:lineRule="auto"/>
        <w:ind w:left="720"/>
      </w:pPr>
      <w:r>
        <w:rPr>
          <w:lang w:val="pt_PT" w:bidi="pt_PT"/>
        </w:rPr>
      </w:r>
      <w:r>
        <w:rPr>
          <w:lang w:val="pt_PT" w:bidi="pt_PT"/>
        </w:rPr>
        <w:t>As pessoas de Judá</w:t>
      </w:r>
    </w:p>
    <w:p>
      <w:pPr>
        <w:pStyle w:val="ListBullet"/>
        <w:spacing w:line="240" w:lineRule="auto"/>
        <w:ind w:left="720"/>
      </w:pPr>
      <w:r>
        <w:rPr>
          <w:lang w:val="pt_PT" w:bidi="pt_PT"/>
        </w:rPr>
      </w:r>
      <w:r>
        <w:rPr>
          <w:lang w:val="pt_PT" w:bidi="pt_PT"/>
        </w:rPr>
        <w:t>O resto dos israelitas</w:t>
      </w:r>
    </w:p>
    <w:p>
      <w:pPr>
        <w:pStyle w:val="ListBullet"/>
        <w:spacing w:line="240" w:lineRule="auto"/>
        <w:ind w:left="720"/>
      </w:pPr>
      <w:r>
        <w:rPr>
          <w:lang w:val="pt_PT" w:bidi="pt_PT"/>
        </w:rPr>
      </w:r>
      <w:r>
        <w:rPr>
          <w:lang w:val="pt_PT" w:bidi="pt_PT"/>
        </w:rPr>
        <w:t>E os anaquins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Eleazar e os líderes das nove tribos e meia dividem a terra a oeste do Rio Jordão por sorteio, assim como Yahweh ordenou. Moisés já havia dado a terra a leste do Rio Jordão a duas tribos e meia de Israel. Os levitas não receberam uma herança de terra.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levitas: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filhos de José, Manassés e Efraim, se tornaram duas das tribos de Israel, e deram a alguns dos levitas algumas cidades e terras de pastagem para seus rebanhos.</w:t>
      </w:r>
    </w:p>
    <w:p>
      <w:pPr/>
      <w:r>
        <w:rPr>
          <w:lang w:val="pt_PT" w:bidi="pt_PT"/>
        </w:rPr>
      </w:r>
      <w:r>
        <w:rPr>
          <w:lang w:val="pt_PT" w:bidi="pt_PT"/>
        </w:rPr>
        <w:t>Calebe e a tribo de Judá vêm até Josué em Gilgal.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Calebe lembra a Josué das palavras de Yahweh a Moisés 45 anos antes. Quando Josué e Calebe, juntamente com 10 outros exploradores, foram para a Terra Prometida, Calebe trouxe de volta uma boa notícia e permaneceu fiel a Yahweh. O resto dos espiões colocou medo nos corações dos israelitas. Yahweh prometeu dar a Calebe todos os lugares por onde o pé de Calebe tocasse na terra, porque Calebe havia seguido a Yahweh de todo o coração.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Calebe: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Calebe reconhece que Yahweh o manteve vivo por 45 anos enquanto os israelitas vagavam pelo deserto. Agora Calebe tem 85 anos e continua tão forte e pronto para a batalha como quando tinha 40 anos.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Calebe pede a Josué a terra que Yahweh prometeu a Calebe. Josué sabe que os anaquins viviam na terra em cidades com muralhas fortificadas. No entanto, Calebe confia que Yahweh o ajudará a expulsar os anaquins da terra.</w:t>
      </w:r>
    </w:p>
    <w:p>
      <w:pPr/>
      <w:r>
        <w:rPr>
          <w:lang w:val="pt_PT" w:bidi="pt_PT"/>
        </w:rPr>
      </w:r>
      <w:r>
        <w:rPr>
          <w:lang w:val="pt_PT" w:bidi="pt_PT"/>
        </w:rPr>
        <w:t>Josué abençoa Calebe e dá a ele a terra de Hebrom.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Calebe: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Calebe e seus descendentes possuem Hebrom desde então. Hebrom costumava ser chamada de Quiriate-Arba, em homenagem a um grande homem dos anaquins. Agora a terra descansa da guerra.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14.1–15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Eleazar, o </w:t>
      </w:r>
      <w:r>
        <w:rPr>
          <w:b/>
          <w:lang w:val="pt_PT" w:bidi="pt_PT"/>
        </w:rPr>
        <w:t>sacerdote</w:t>
      </w:r>
      <w:r>
        <w:rPr>
          <w:lang w:val="pt_PT" w:bidi="pt_PT"/>
        </w:rPr>
        <w:t xml:space="preserve">, e os líderes dos </w:t>
      </w:r>
      <w:r>
        <w:rPr>
          <w:b/>
          <w:lang w:val="pt_PT" w:bidi="pt_PT"/>
        </w:rPr>
        <w:t>clãs</w:t>
      </w:r>
      <w:r>
        <w:rPr>
          <w:lang w:val="pt_PT" w:bidi="pt_PT"/>
        </w:rPr>
        <w:t xml:space="preserve"> tribais de </w:t>
      </w:r>
      <w:r>
        <w:rPr>
          <w:b/>
          <w:lang w:val="pt_PT" w:bidi="pt_PT"/>
        </w:rPr>
        <w:t>Israel</w:t>
      </w:r>
      <w:r>
        <w:rPr>
          <w:lang w:val="pt_PT" w:bidi="pt_PT"/>
        </w:rPr>
        <w:t xml:space="preserve"> dividem a terra de </w:t>
      </w:r>
      <w:r>
        <w:rPr>
          <w:b/>
          <w:lang w:val="pt_PT" w:bidi="pt_PT"/>
        </w:rPr>
        <w:t>Canaã</w:t>
      </w:r>
      <w:r>
        <w:rPr>
          <w:lang w:val="pt_PT" w:bidi="pt_PT"/>
        </w:rPr>
        <w:t xml:space="preserve"> nas regiões recebidas pelos </w:t>
      </w:r>
      <w:r>
        <w:rPr>
          <w:b/>
          <w:lang w:val="pt_PT" w:bidi="pt_PT"/>
        </w:rPr>
        <w:t>israelitas</w:t>
      </w:r>
      <w:r>
        <w:rPr>
          <w:lang w:val="pt_PT" w:bidi="pt_PT"/>
        </w:rPr>
        <w:t xml:space="preserve"> como </w:t>
      </w:r>
      <w:r>
        <w:rPr>
          <w:b/>
          <w:lang w:val="pt_PT" w:bidi="pt_PT"/>
        </w:rPr>
        <w:t>herança</w:t>
      </w:r>
      <w:r>
        <w:rPr>
          <w:lang w:val="pt_PT" w:bidi="pt_PT"/>
        </w:rPr>
        <w:t xml:space="preserve">. Canaã é a terra que Yahweh prometeu aos descendentes de Abraão e Jacó, ou Israel. Os israelitas são os descendentes de Jacó. Às vezes eles são simplesmente chamados de "Israel" quando se fala sobre o povo de Deus. O povo de Israel estava dividido em 12 tribos, e cada tribo era composta por grandes grupos familiares ou clãs. Aqui, clãs significa simplesmente grandes grupos familiares. Use as mesmas palavras para clãs, sacerdote, Israel, Canaã, israelitas e herança que você usou em passagens anteriores. Para mais informações sobre </w:t>
      </w:r>
      <w:r>
        <w:rPr>
          <w:lang w:val="pt_PT" w:bidi="pt_PT"/>
        </w:rPr>
        <w:t>sacerdote</w:t>
      </w:r>
      <w:r>
        <w:rPr>
          <w:lang w:val="pt_PT" w:bidi="pt_PT"/>
        </w:rPr>
        <w:t xml:space="preserve">, </w:t>
      </w:r>
      <w:r>
        <w:rPr>
          <w:lang w:val="pt_PT" w:bidi="pt_PT"/>
        </w:rPr>
        <w:t>Israel</w:t>
      </w:r>
      <w:r>
        <w:rPr>
          <w:lang w:val="pt_PT" w:bidi="pt_PT"/>
        </w:rPr>
        <w:t xml:space="preserve">, </w:t>
      </w:r>
      <w:r>
        <w:rPr>
          <w:lang w:val="pt_PT" w:bidi="pt_PT"/>
        </w:rPr>
        <w:t>Canaã</w:t>
      </w:r>
      <w:r>
        <w:rPr>
          <w:lang w:val="pt_PT" w:bidi="pt_PT"/>
        </w:rPr>
        <w:t xml:space="preserve"> e </w:t>
      </w:r>
      <w:r>
        <w:rPr>
          <w:lang w:val="pt_PT" w:bidi="pt_PT"/>
        </w:rPr>
        <w:t>israelitas</w:t>
      </w:r>
      <w:r>
        <w:rPr>
          <w:lang w:val="pt_PT" w:bidi="pt_PT"/>
        </w:rPr>
        <w:t>, consultem o Glossário Mestre.</w:t>
      </w:r>
    </w:p>
    <w:p>
      <w:pPr/>
      <w:r>
        <w:rPr>
          <w:lang w:val="pt_PT" w:bidi="pt_PT"/>
        </w:rPr>
      </w:r>
      <w:r>
        <w:rPr>
          <w:lang w:val="pt_PT" w:bidi="pt_PT"/>
        </w:rPr>
        <w:t xml:space="preserve">Josué dividiu essa terra, a oeste do Rio Jordão, por sorteio, e a deu às nove tribos e meia, assim como </w:t>
      </w:r>
      <w:r>
        <w:rPr>
          <w:b/>
          <w:lang w:val="pt_PT" w:bidi="pt_PT"/>
        </w:rPr>
        <w:t>Yahweh</w:t>
      </w:r>
      <w:r>
        <w:rPr>
          <w:lang w:val="pt_PT" w:bidi="pt_PT"/>
        </w:rPr>
        <w:t xml:space="preserve"> ordenou. Moisés já havia dado a terra a leste do </w:t>
      </w:r>
      <w:r>
        <w:rPr>
          <w:b/>
          <w:lang w:val="pt_PT" w:bidi="pt_PT"/>
        </w:rPr>
        <w:t>Rio Jordão</w:t>
      </w:r>
      <w:r>
        <w:rPr>
          <w:lang w:val="pt_PT" w:bidi="pt_PT"/>
        </w:rPr>
        <w:t xml:space="preserve"> a duas tribos e meia de Israel. Yahweh é o nome pessoal e próprio de Deus. O Rio Jordão (também chamado de Jordão) atravessa a terra de Israel de norte a sul. Use as mesmas palavras para Yahweh e Rio Jordão que você usou em passagens anteriores. Para mais informações sobre </w:t>
      </w:r>
      <w:r>
        <w:rPr>
          <w:lang w:val="pt_PT" w:bidi="pt_PT"/>
        </w:rPr>
        <w:t>Yahweh</w:t>
      </w:r>
      <w:r>
        <w:rPr>
          <w:lang w:val="pt_PT" w:bidi="pt_PT"/>
        </w:rPr>
        <w:t xml:space="preserve"> e o </w:t>
      </w:r>
      <w:r>
        <w:rPr>
          <w:lang w:val="pt_PT" w:bidi="pt_PT"/>
        </w:rPr>
        <w:t>Rio Jordão</w:t>
      </w:r>
      <w:r>
        <w:rPr>
          <w:lang w:val="pt_PT" w:bidi="pt_PT"/>
        </w:rPr>
        <w:t>, consultem o Glossário Mestre.</w:t>
      </w:r>
    </w:p>
    <w:p>
      <w:pPr/>
      <w:r>
        <w:rPr>
          <w:lang w:val="pt_PT" w:bidi="pt_PT"/>
        </w:rPr>
      </w:r>
      <w:r>
        <w:rPr>
          <w:lang w:val="pt_PT" w:bidi="pt_PT"/>
        </w:rPr>
        <w:t xml:space="preserve">Os </w:t>
      </w:r>
      <w:r>
        <w:rPr>
          <w:b/>
          <w:lang w:val="pt_PT" w:bidi="pt_PT"/>
        </w:rPr>
        <w:t>levitas</w:t>
      </w:r>
      <w:r>
        <w:rPr>
          <w:lang w:val="pt_PT" w:bidi="pt_PT"/>
        </w:rPr>
        <w:t xml:space="preserve"> não receberam uma herança de terra, mas eles receberam </w:t>
      </w:r>
      <w:r>
        <w:rPr>
          <w:b/>
          <w:lang w:val="pt_PT" w:bidi="pt_PT"/>
        </w:rPr>
        <w:t>cidades</w:t>
      </w:r>
      <w:r>
        <w:rPr>
          <w:lang w:val="pt_PT" w:bidi="pt_PT"/>
        </w:rPr>
        <w:t xml:space="preserve"> para viver e pastagem para o seu </w:t>
      </w:r>
      <w:r>
        <w:rPr>
          <w:b/>
          <w:lang w:val="pt_PT" w:bidi="pt_PT"/>
        </w:rPr>
        <w:t>gado</w:t>
      </w:r>
      <w:r>
        <w:rPr>
          <w:lang w:val="pt_PT" w:bidi="pt_PT"/>
        </w:rPr>
        <w:t xml:space="preserve">. As cidades eram grandes o suficiente para ter muralhas ao redor delas. O gado poderia incluir gado bovino, cabras e ovelhas. Use a mesma palavra para levitas, gado e cidades que você usou em passagens anteriores. Para mais informações sobre </w:t>
      </w:r>
      <w:r>
        <w:rPr>
          <w:lang w:val="pt_PT" w:bidi="pt_PT"/>
        </w:rPr>
        <w:t>levitas</w:t>
      </w:r>
      <w:r>
        <w:rPr>
          <w:lang w:val="pt_PT" w:bidi="pt_PT"/>
        </w:rPr>
        <w:t>, consultem o Glossário Mestre.</w:t>
      </w:r>
    </w:p>
    <w:p>
      <w:pPr/>
      <w:r>
        <w:rPr>
          <w:lang w:val="pt_PT" w:bidi="pt_PT"/>
        </w:rPr>
      </w:r>
      <w:r>
        <w:rPr>
          <w:lang w:val="pt_PT" w:bidi="pt_PT"/>
        </w:rPr>
        <w:t xml:space="preserve">Parem aqui e discutam em grupo qual palavra ou frase vocês usarão para a </w:t>
      </w:r>
      <w:r>
        <w:rPr>
          <w:b/>
          <w:lang w:val="pt_PT" w:bidi="pt_PT"/>
        </w:rPr>
        <w:t>pastagem</w:t>
      </w:r>
      <w:r>
        <w:rPr>
          <w:lang w:val="pt_PT" w:bidi="pt_PT"/>
        </w:rPr>
        <w:t xml:space="preserve"> que os animais dos levitas poderiam usar para viver e comer. Essa seria uma terra boa para o gado bovino, ovelhas e cabras viverem e se alimentarem das plantas. Pause este áudio aqui.</w:t>
      </w:r>
    </w:p>
    <w:p>
      <w:pPr/>
      <w:r>
        <w:rPr>
          <w:lang w:val="pt_PT" w:bidi="pt_PT"/>
        </w:rPr>
      </w:r>
      <w:r>
        <w:rPr>
          <w:lang w:val="pt_PT" w:bidi="pt_PT"/>
        </w:rPr>
        <w:t xml:space="preserve">Calebe e a tribo de Judá vêm até Josué em Gilgal. Calebe lembra a Josué das palavras de Yahweh a Moisés, o homem de </w:t>
      </w:r>
      <w:r>
        <w:rPr>
          <w:b/>
          <w:lang w:val="pt_PT" w:bidi="pt_PT"/>
        </w:rPr>
        <w:t>Deus</w:t>
      </w:r>
      <w:r>
        <w:rPr>
          <w:lang w:val="pt_PT" w:bidi="pt_PT"/>
        </w:rPr>
        <w:t xml:space="preserve">, 45 anos antes. Quando Josué e Calebe, juntamente com 10 outros exploradores, foram para a Terra Prometida, Calebe trouxe de volta uma boa notícia e permaneceu fiel a Yahweh, seu Deus. Deus é o único e verdadeiro Deus criador. Use a mesma palavra genérica para Deus que você usou em passagens anteriores. Para mais informações sobre </w:t>
      </w:r>
      <w:r>
        <w:rPr>
          <w:lang w:val="pt_PT" w:bidi="pt_PT"/>
        </w:rPr>
        <w:t>Deus</w:t>
      </w:r>
      <w:r>
        <w:rPr>
          <w:lang w:val="pt_PT" w:bidi="pt_PT"/>
        </w:rPr>
        <w:t>, consultem o Glossário Mestre.</w:t>
      </w:r>
    </w:p>
    <w:p>
      <w:pPr/>
      <w:r>
        <w:rPr>
          <w:lang w:val="pt_PT" w:bidi="pt_PT"/>
        </w:rPr>
      </w:r>
      <w:r>
        <w:rPr>
          <w:lang w:val="pt_PT" w:bidi="pt_PT"/>
        </w:rPr>
        <w:t>O resto dos exploradores fez com que os corações dos israelitas desfalecessem, ou os deixou com medo. Yahweh prometeu dar a Calebe todos os lugares que ele explorasse na terra, porque Calebe havia seguido a Yahweh de todo o coração. Use as mesmas palavras ou frases para "fazer o coração de alguém desfalecer", ou deixá-lo com medo, que você usou em passagens anteriores.</w:t>
      </w:r>
    </w:p>
    <w:p>
      <w:pPr/>
      <w:r>
        <w:rPr>
          <w:lang w:val="pt_PT" w:bidi="pt_PT"/>
        </w:rPr>
      </w:r>
      <w:r>
        <w:rPr>
          <w:lang w:val="pt_PT" w:bidi="pt_PT"/>
        </w:rPr>
        <w:t xml:space="preserve">Parem aqui e discutam em grupo como vocês falarão sobre alguém que segue a Yahweh </w:t>
      </w:r>
      <w:r>
        <w:rPr>
          <w:b/>
          <w:lang w:val="pt_PT" w:bidi="pt_PT"/>
        </w:rPr>
        <w:t>de todo o coração</w:t>
      </w:r>
      <w:r>
        <w:rPr>
          <w:lang w:val="pt_PT" w:bidi="pt_PT"/>
        </w:rPr>
        <w:t>. Pensem em uma pessoa que sempre obedece a Yahweh e demonstra seu amor por Yahweh. Como vocês os descrevem? Que palavras ou frases vocês usarão para Calebe, que segue a Yahweh de todo o coração? Pause este áudio aqui.</w:t>
      </w:r>
    </w:p>
    <w:p>
      <w:pPr/>
      <w:r>
        <w:rPr>
          <w:lang w:val="pt_PT" w:bidi="pt_PT"/>
        </w:rPr>
      </w:r>
      <w:r>
        <w:rPr>
          <w:lang w:val="pt_PT" w:bidi="pt_PT"/>
        </w:rPr>
        <w:t xml:space="preserve">Calebe reconhece que Yahweh o manteve vivo por 45 anos enquanto os israelitas vagavam pelo deserto, ou </w:t>
      </w:r>
      <w:r>
        <w:rPr>
          <w:b/>
          <w:lang w:val="pt_PT" w:bidi="pt_PT"/>
        </w:rPr>
        <w:t>ermo</w:t>
      </w:r>
      <w:r>
        <w:rPr>
          <w:lang w:val="pt_PT" w:bidi="pt_PT"/>
        </w:rPr>
        <w:t xml:space="preserve">. O deserto, ou ermo, é um lugar solitário e árido, sem água e com muito poucos animais. Use a mesma palavra para deserto que você usou em passagens anteriores. Para mais informações sobre </w:t>
      </w:r>
      <w:r>
        <w:rPr>
          <w:lang w:val="pt_PT" w:bidi="pt_PT"/>
        </w:rPr>
        <w:t>deserto</w:t>
      </w:r>
      <w:r>
        <w:rPr>
          <w:lang w:val="pt_PT" w:bidi="pt_PT"/>
        </w:rPr>
        <w:t>, consultem o Glossário Mestre.</w:t>
      </w:r>
    </w:p>
    <w:p>
      <w:pPr/>
      <w:r>
        <w:rPr>
          <w:lang w:val="pt_PT" w:bidi="pt_PT"/>
        </w:rPr>
      </w:r>
      <w:r>
        <w:rPr>
          <w:lang w:val="pt_PT" w:bidi="pt_PT"/>
        </w:rPr>
        <w:t>Agora Calebe tem 85 anos e continua tão forte e pronto para a batalha como quando tinha 40 anos. Calebe pede a Josué a terra que Yahweh prometeu a Calebe. Josué sabe que os anaquins viviam na terra com muralhas fortificadas. No entanto, Calebe confia que Yahweh o ajudará a expulsar os anaquins da terra.</w:t>
      </w:r>
    </w:p>
    <w:p>
      <w:pPr/>
      <w:r>
        <w:rPr>
          <w:lang w:val="pt_PT" w:bidi="pt_PT"/>
        </w:rPr>
      </w:r>
      <w:r>
        <w:rPr>
          <w:lang w:val="pt_PT" w:bidi="pt_PT"/>
        </w:rPr>
        <w:t xml:space="preserve">Josué </w:t>
      </w:r>
      <w:r>
        <w:rPr>
          <w:b/>
          <w:lang w:val="pt_PT" w:bidi="pt_PT"/>
        </w:rPr>
        <w:t>abençoou</w:t>
      </w:r>
      <w:r>
        <w:rPr>
          <w:lang w:val="pt_PT" w:bidi="pt_PT"/>
        </w:rPr>
        <w:t xml:space="preserve"> Calebe e deu a ele a terra de Hebrom. Abençoar alguém é orar para que Yahweh permita que essa pessoa faça coisas boas, ou que Deus faça coisas boas por essa pessoa. Use a mesma palavra para abençoar que você usou em passagens anteriores. Para mais informações sobre </w:t>
      </w:r>
      <w:r>
        <w:rPr>
          <w:lang w:val="pt_PT" w:bidi="pt_PT"/>
        </w:rPr>
        <w:t>abençoar</w:t>
      </w:r>
      <w:r>
        <w:rPr>
          <w:lang w:val="pt_PT" w:bidi="pt_PT"/>
        </w:rPr>
        <w:t>, consultem o Glossário Mestre.</w:t>
      </w:r>
    </w:p>
    <w:p>
      <w:pPr/>
      <w:r>
        <w:rPr>
          <w:lang w:val="pt_PT" w:bidi="pt_PT"/>
        </w:rPr>
      </w:r>
      <w:r>
        <w:rPr>
          <w:lang w:val="pt_PT" w:bidi="pt_PT"/>
        </w:rPr>
        <w:t>Calebe e seus descendentes possuem Hebrom como herança desde então. Hebrom costumava ser chamada de Quiriate-Arba, em homenagem a um grande homem dos anaquins. Agora a terra descansa da guerra, o que significa que as pessoas estão calmas e não estão lutando.</w:t>
      </w:r>
    </w:p>
    <w:p>
      <w:pPr/>
      <w:r>
        <w:rPr>
          <w:lang w:val="pt_PT" w:bidi="pt_PT"/>
        </w:rPr>
      </w:r>
      <w:r>
        <w:rPr>
          <w:lang w:val="pt_PT" w:bidi="pt_PT"/>
        </w:rPr>
        <w:t xml:space="preserve">Parem aqui e discutam em grupo como vocês falarão sobre a terra estando </w:t>
      </w:r>
      <w:r>
        <w:rPr>
          <w:b/>
          <w:lang w:val="pt_PT" w:bidi="pt_PT"/>
        </w:rPr>
        <w:t>calma</w:t>
      </w:r>
      <w:r>
        <w:rPr>
          <w:lang w:val="pt_PT" w:bidi="pt_PT"/>
        </w:rPr>
        <w:t xml:space="preserve"> ou </w:t>
      </w:r>
      <w:r>
        <w:rPr>
          <w:b/>
          <w:lang w:val="pt_PT" w:bidi="pt_PT"/>
        </w:rPr>
        <w:t>em paz</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15:1–12</w:t>
      </w:r>
      <w:r>
        <w:rPr>
          <w:lang w:val="pt_PT" w:bidi="pt_PT"/>
        </w:rPr>
      </w:r>
    </w:p>
    <w:p>
      <w:pPr>
        <w:pStyle w:val="Heading3"/>
      </w:pPr>
      <w:r>
        <w:rPr>
          <w:lang w:val="pt_PT" w:bidi="pt_PT"/>
        </w:rPr>
        <w:t>Ouvir e Sentir</w:t>
      </w:r>
    </w:p>
    <w:p>
      <w:pPr/>
      <w:r>
        <w:rPr>
          <w:lang w:val="pt_PT" w:bidi="pt_PT"/>
        </w:rPr>
      </w:r>
      <w:r>
        <w:rPr>
          <w:lang w:val="pt_PT" w:bidi="pt_PT"/>
        </w:rPr>
        <w:t>Nesta etapa, ouçam Josué 15.1–12 e guardem em seus corações.</w:t>
      </w:r>
    </w:p>
    <w:p>
      <w:pPr/>
      <w:r>
        <w:rPr>
          <w:lang w:val="pt_PT" w:bidi="pt_PT"/>
        </w:rPr>
      </w:r>
      <w:r>
        <w:rPr>
          <w:lang w:val="pt_PT" w:bidi="pt_PT"/>
        </w:rPr>
        <w:t>Ouçam uma versão em áudio de Josué 15.1–12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15.1–12 na tradução mais fácil de entender.</w:t>
      </w:r>
    </w:p>
    <w:p>
      <w:pPr/>
      <w:r>
        <w:rPr>
          <w:lang w:val="pt_PT" w:bidi="pt_PT"/>
        </w:rPr>
      </w:r>
      <w:r>
        <w:rPr>
          <w:lang w:val="pt_PT" w:bidi="pt_PT"/>
        </w:rPr>
        <w:t>Josué acaba de abençoar Calebe, da tribo de Judá, e de dar a Calebe a herança que Yahweh havia prometido a Calebe em Canaã. Agora, a passagem está definindo as fronteiras completas da terra que Josué deu à tribo de Judá como herança deles na Terra Prometida.</w:t>
      </w:r>
    </w:p>
    <w:p>
      <w:pPr/>
      <w:r>
        <w:rPr>
          <w:lang w:val="pt_PT" w:bidi="pt_PT"/>
        </w:rPr>
      </w:r>
      <w:r>
        <w:rPr>
          <w:lang w:val="pt_PT" w:bidi="pt_PT"/>
        </w:rPr>
        <w:t>Parem aqui e olhem para os dois mapas de Canaã. Primeiro olhem para o mapa que mostra todas as terras de cada uma das tribos de Israel. Então olhem para o mapa especificamente da tribo de Judá. Pause este áudio aqui.</w:t>
      </w:r>
    </w:p>
    <w:p>
      <w:pPr/>
      <w:r>
        <w:rPr>
          <w:lang w:val="pt_PT" w:bidi="pt_PT"/>
        </w:rPr>
      </w:r>
      <w:r>
        <w:rPr>
          <w:lang w:val="pt_PT" w:bidi="pt_PT"/>
        </w:rPr>
        <w:t>Judá não era o filho mais velho de Jacó, também chamado de Israel. No entanto, o pai de Judá, Jacó, deu a Judá uma bênção especial enquanto eles ainda estavam no Egito. Jacó abençoou Judá com a liderança. É claro que Judá é a tribo mais importante, porque Judá recebeu a primeira parte de terra quando Josué e os líderes de Israel estavam fazendo um sorteio para a distribuição dos territórios tribais. A herança de Judá corresponde à maior área de terra de todas as tribos em Canaã. O território de Judá se estendia até Edom e ao deserto de Zim, no sul.</w:t>
      </w:r>
    </w:p>
    <w:p>
      <w:pPr/>
      <w:r>
        <w:rPr>
          <w:lang w:val="pt_PT" w:bidi="pt_PT"/>
        </w:rPr>
      </w:r>
      <w:r>
        <w:rPr>
          <w:lang w:val="pt_PT" w:bidi="pt_PT"/>
        </w:rPr>
        <w:t>Essa passagem define os limites dos territórios de Judá. Atualmente não conhecemos algumas das áreas. O Mar Salgado, ou o Mar Morto, é o limite leste. A extremidade sul do Mar Morto marca o início da fronteira sul. Ele se inclina para o oeste, descendo em direção a Cades-Barneia, e depois sobe de volta em direção ao ribeiro do Egito até o mar Mediterrâneo, a oeste. O limite norte cruzava a parte norte do Mar Morto em direção ao oeste, passando por várias cidades e vilas, e passava ao sul de Jerusalém e até o mar Mediterrâneo, a oeste. O limite norte fazia divisa com ambas as tribos de Benjamim e Dã. Esses são os limites ao redor dos clãs da tribo de Judá.</w:t>
      </w:r>
    </w:p>
    <w:p>
      <w:pPr/>
      <w:r>
        <w:rPr>
          <w:lang w:val="pt_PT" w:bidi="pt_PT"/>
        </w:rPr>
      </w:r>
      <w:r>
        <w:rPr>
          <w:lang w:val="pt_PT" w:bidi="pt_PT"/>
        </w:rPr>
        <w:t>Parem aqui e olhem para o mapa do território de Judá. Pause este áudio aqui.</w:t>
      </w:r>
    </w:p>
    <w:p>
      <w:pPr/>
      <w:r>
        <w:rPr>
          <w:lang w:val="pt_PT" w:bidi="pt_PT"/>
        </w:rPr>
      </w:r>
      <w:r>
        <w:rPr>
          <w:lang w:val="pt_PT" w:bidi="pt_PT"/>
        </w:rPr>
        <w:t>Parem aqui e discutam essa pergunta em grupo: como as pessoas em sua cultura definem os limites de suas propriedades? Como eles definem os limites tribais?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15.1–12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Judá é o primeiro a receber a distribuição de terras de acordo com seus clãs tribais, chegando até Edom, ao sul, e o deserto de Zim.</w:t>
      </w:r>
    </w:p>
    <w:p>
      <w:pPr/>
      <w:r>
        <w:rPr>
          <w:lang w:val="pt_PT" w:bidi="pt_PT"/>
        </w:rPr>
      </w:r>
      <w:r>
        <w:rPr>
          <w:b/>
          <w:lang w:val="pt_PT" w:bidi="pt_PT"/>
        </w:rPr>
        <w:t>Na segunda cena:</w:t>
      </w:r>
      <w:r>
        <w:rPr>
          <w:lang w:val="pt_PT" w:bidi="pt_PT"/>
        </w:rPr>
        <w:t xml:space="preserve"> o ponto mais ao sul do Mar Morto, descendo o desfiladeiro do Escorpião até Cades-Barneia, é o limite sul de Judá. Em seguida, a fronteira se curva novamente em direção ao ribeiro, ou leito do rio, do Egito e ao mar Mediterrâneo.</w:t>
      </w:r>
    </w:p>
    <w:p>
      <w:pPr/>
      <w:r>
        <w:rPr>
          <w:lang w:val="pt_PT" w:bidi="pt_PT"/>
        </w:rPr>
      </w:r>
      <w:r>
        <w:rPr>
          <w:b/>
          <w:lang w:val="pt_PT" w:bidi="pt_PT"/>
        </w:rPr>
        <w:t>Na terceira cena:</w:t>
      </w:r>
      <w:r>
        <w:rPr>
          <w:lang w:val="pt_PT" w:bidi="pt_PT"/>
        </w:rPr>
        <w:t xml:space="preserve"> a fronteira leste é o Mar Morto, estendendo-se para norte até a foz, ou extremidade, do Rio Jordão.</w:t>
      </w:r>
    </w:p>
    <w:p>
      <w:pPr/>
      <w:r>
        <w:rPr>
          <w:lang w:val="pt_PT" w:bidi="pt_PT"/>
        </w:rPr>
      </w:r>
      <w:r>
        <w:rPr>
          <w:b/>
          <w:lang w:val="pt_PT" w:bidi="pt_PT"/>
        </w:rPr>
        <w:t>Na quarta cena:</w:t>
      </w:r>
      <w:r>
        <w:rPr>
          <w:lang w:val="pt_PT" w:bidi="pt_PT"/>
        </w:rPr>
        <w:t xml:space="preserve"> a fronteira norte se estende desde a extremidade norte do Mar Morto até a crista com vista para o vale do Rio Jordão. De lá, seguiu para o norte e para o oeste através da região montanhosa, incluindo a zona ao sul de Jerusalém, e passou por várias cidades em direção ao oeste até o mar Mediterrâneo.</w:t>
      </w:r>
    </w:p>
    <w:p>
      <w:pPr/>
      <w:r>
        <w:rPr>
          <w:lang w:val="pt_PT" w:bidi="pt_PT"/>
        </w:rPr>
      </w:r>
      <w:r>
        <w:rPr>
          <w:b/>
          <w:lang w:val="pt_PT" w:bidi="pt_PT"/>
        </w:rPr>
        <w:t>Na quinta cena:</w:t>
      </w:r>
      <w:r>
        <w:rPr>
          <w:lang w:val="pt_PT" w:bidi="pt_PT"/>
        </w:rPr>
        <w:t xml:space="preserve"> O limite oeste é o mar Mediterrâneo. Esses são todos os limites do povo da tribo de Judá.</w:t>
      </w:r>
    </w:p>
    <w:p>
      <w:pPr/>
      <w:r>
        <w:rPr>
          <w:lang w:val="pt_PT" w:bidi="pt_PT"/>
        </w:rPr>
      </w:r>
      <w:r>
        <w:rPr>
          <w:lang w:val="pt_PT" w:bidi="pt_PT"/>
        </w:rPr>
        <w:t>Os personagens dessa passagem são:</w:t>
      </w:r>
    </w:p>
    <w:p>
      <w:pPr/>
      <w:r>
        <w:rPr>
          <w:lang w:val="pt_PT" w:bidi="pt_PT"/>
        </w:rPr>
      </w:r>
      <w:r>
        <w:rPr>
          <w:lang w:val="pt_PT" w:bidi="pt_PT"/>
        </w:rPr>
        <w:t>Os clãs, ou grandes grupos familiares, da tribo de Judá</w:t>
      </w:r>
    </w:p>
    <w:p>
      <w:pPr/>
      <w:r>
        <w:rPr>
          <w:lang w:val="pt_PT" w:bidi="pt_PT"/>
        </w:rPr>
      </w:r>
      <w:r>
        <w:rPr>
          <w:lang w:val="pt_PT" w:bidi="pt_PT"/>
        </w:rPr>
        <w:t>Em grupo, prestem atenção às partes do cenário da passagem:</w:t>
      </w:r>
    </w:p>
    <w:p>
      <w:pPr/>
      <w:r>
        <w:rPr>
          <w:lang w:val="pt_PT" w:bidi="pt_PT"/>
        </w:rPr>
      </w:r>
      <w:r>
        <w:rPr>
          <w:lang w:val="pt_PT" w:bidi="pt_PT"/>
        </w:rPr>
        <w:t>Essa passagem começa apresentando a primeira distribuição que Josué fez à tribo de Judá. Ouvimos muitos detalhes sobre os limites de Judá. Corpos de água demarcam as fronteiras oeste e leste, mas o narrador nos apresenta muitos lugares que indicam onde se encontram as fronteiras sul e norte de Judá.</w:t>
      </w:r>
    </w:p>
    <w:p>
      <w:pPr/>
      <w:r>
        <w:rPr>
          <w:lang w:val="pt_PT" w:bidi="pt_PT"/>
        </w:rPr>
      </w:r>
      <w:r>
        <w:rPr>
          <w:lang w:val="pt_PT" w:bidi="pt_PT"/>
        </w:rPr>
        <w:t>Parem aqui e acompanhem o mapa dos limites da tribo de Judá enquanto ouvem a passagem novamente. Pensem na maneira como vocês falam sobre os limites de seu território. Ao traçar as linhas dos limites nesse mapa, como vocês descreverão essas linhas de limite, especialmente à medida que elas sobem uma montanha, percorrem uma encosta ou descem uma montanha? Pause este áudio aqui.</w:t>
      </w:r>
    </w:p>
    <w:p>
      <w:pPr/>
      <w:r>
        <w:rPr>
          <w:lang w:val="pt_PT" w:bidi="pt_PT"/>
        </w:rPr>
      </w:r>
      <w:r>
        <w:rPr>
          <w:lang w:val="pt_PT" w:bidi="pt_PT"/>
        </w:rPr>
        <w:t>A descrição começa com a fronteira sul e vai de leste a oeste. Em seguida, ouvimos sobre a fronteira leste e depois a fronteira norte, indo novamente de leste a oeste. Finalmente, ouvimos sobre a fronteira oeste. Atualmente não conhecemos muitos dos lugares ao longo das fronteiras sul e norte. A fronteira sul começa no Mar Morto, que é um mar cheio de sal, e segue para o sudoeste ao longo do desfiladeiro do Escorpião, que provavelmente era uma passagem através de montanhas ou colinas. Não sabemos onde essa área fica atualmente. No entanto, a fronteira sul continua através do deserto de Zim e chega até Cades-Barneia, que é o seu ponto mais meridional. Em seguida, se curva para o noroeste, em direção ao uádi, ou leito seco do rio, do Egito e até o mar Mediterrâneo.</w:t>
      </w:r>
    </w:p>
    <w:p>
      <w:pPr/>
      <w:r>
        <w:rPr>
          <w:lang w:val="pt_PT" w:bidi="pt_PT"/>
        </w:rPr>
      </w:r>
      <w:r>
        <w:rPr>
          <w:lang w:val="pt_PT" w:bidi="pt_PT"/>
        </w:rPr>
        <w:t>Parem aqui e, em grupo, olhem para uma imagem de um leito seco de um rio. Pause este áudio aqui.</w:t>
      </w:r>
    </w:p>
    <w:p>
      <w:pPr/>
      <w:r>
        <w:rPr>
          <w:lang w:val="pt_PT" w:bidi="pt_PT"/>
        </w:rPr>
      </w:r>
      <w:r>
        <w:rPr>
          <w:lang w:val="pt_PT" w:bidi="pt_PT"/>
        </w:rPr>
        <w:t>O limite leste de Judá é o próprio Mar Morto, até a foz do Rio Jordão. A foz do Rio Jordão, na fronteira leste e norte de Judá, significa o lugar onde o rio deságua em um corpo de água maior. É uma abertura onde o rio e o grande lago se conectam. Esse é o lugar onde o Rio Jordão se conecta ao Mar Morto, que é um grande lago com cerca de 85 quilômetros de comprimento e 10 quilômetros de largura.</w:t>
      </w:r>
    </w:p>
    <w:p>
      <w:pPr/>
      <w:r>
        <w:rPr>
          <w:lang w:val="pt_PT" w:bidi="pt_PT"/>
        </w:rPr>
      </w:r>
      <w:r>
        <w:rPr>
          <w:lang w:val="pt_PT" w:bidi="pt_PT"/>
        </w:rPr>
        <w:t>O limite norte é muito mais complexo à medida que se move entre cidades e vales, ou áreas de baixa altitude entre montanhas. Muitas vezes ele atravessa uma área com água ou uma nascente, onde a água brota naturalmente do solo. O mais importante a notar é que o limite segue logo ao sul na encosta, ou lado da montanha. Mais tarde, alguém provavelmente acrescentou a informação de que essa encosta fica logo ao sul da área que viria a ser a cidade de Jerusalém. Como Jerusalém se tornou uma cidade importante para os israelitas, foi bom para o público conectar essa área com Jerusalém e entender que Jerusalém ficava logo fora do território de Judá.</w:t>
      </w:r>
    </w:p>
    <w:p>
      <w:pPr/>
      <w:r>
        <w:rPr>
          <w:lang w:val="pt_PT" w:bidi="pt_PT"/>
        </w:rPr>
      </w:r>
      <w:r>
        <w:rPr>
          <w:lang w:val="pt_PT" w:bidi="pt_PT"/>
        </w:rPr>
        <w:t>A fronteira norte então sobe, ou chega até o topo da montanha que fica ao lado do vale de Hinom, e até as nascentes de água no topo da montanha. Os limites muitas vezes seguem ao longo da encosta, ou ao lado de um vale ou montanha.</w:t>
      </w:r>
    </w:p>
    <w:p>
      <w:pPr/>
      <w:r>
        <w:rPr>
          <w:lang w:val="pt_PT" w:bidi="pt_PT"/>
        </w:rPr>
      </w:r>
      <w:r>
        <w:rPr>
          <w:lang w:val="pt_PT" w:bidi="pt_PT"/>
        </w:rPr>
        <w:t>A passagem termina com a afirmação resumida de que esses são os limites da terra das famílias ou clãs de Judá.</w:t>
      </w:r>
    </w:p>
    <w:p>
      <w:pPr/>
      <w:r>
        <w:rPr>
          <w:lang w:val="pt_PT" w:bidi="pt_PT"/>
        </w:rPr>
      </w:r>
      <w:r>
        <w:rPr>
          <w:lang w:val="pt_PT" w:bidi="pt_PT"/>
        </w:rPr>
        <w:t>Parem aqui e, um de cada vez, descrevam a área de sua tribo ou clã uns aos outros. Prestem atenção à maneira como vocês contam sobre as fronteiras. Onde vocês começam? Em qual direção vocês vão? Quais áreas de terra ou cidades vocês descrevem?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15.1–12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r>
        <w:rPr>
          <w:lang w:val="pt_PT" w:bidi="pt_PT"/>
        </w:rPr>
      </w:r>
      <w:r>
        <w:rPr>
          <w:lang w:val="pt_PT" w:bidi="pt_PT"/>
        </w:rPr>
        <w:t>Os clãs, ou grandes grupos familiares, da tribo de Judá</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 seguir um exemplo da encenação e das possíveis respostas.</w:t>
      </w:r>
    </w:p>
    <w:p>
      <w:pPr/>
      <w:r>
        <w:rPr>
          <w:lang w:val="pt_PT" w:bidi="pt_PT"/>
        </w:rPr>
      </w:r>
      <w:r>
        <w:rPr>
          <w:lang w:val="pt_PT" w:bidi="pt_PT"/>
        </w:rPr>
        <w:t>A distribuição de terras para a tribo de Judá, de acordo com seus clãs, se estendia até o território de Edom, até o deserto de Zim, no extremo sul.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representa os clãs de Judá: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limite sul deles começava na extremidade sul do Mar Morto, cruzava ao sul do desfiladeiro do Escorpião, continuava até Zim e seguia para o sul de Cades-Barneia. Em seguida, passou por Hezrom, subiu até Adar e fez uma curva em direção a Carca. Em seguida, passou até Azmom e se juntou ao Uádi, ou leito seco de rio, do Egito, terminando no mar Mediterrâneo. Esse é o limite sul deles.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as tribos de Judá: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limite leste é o Mar Morto até a foz do Jordão. O limite norte começava na baía do mar, na foz do Jordão, subia até Bete-Hogla e continuava ao norte de Bete-Arabá até a pedra de Boã, que é o filho de Rúben. O limite então subia até Debir, partindo do vale de Acor e virava para o norte em direção a Gilgal, que fica de frente para o desfiladeiro de Adumim, ao sul do vale. O limite continuava ao longo das águas, ou poço, de En-Semes e saía em En-Rogel. Em seguida, subiu o vale de Ben-Hinom ao longo da encosta sul da cidade jebusita, que é Jerusalém. De lá, subiu até o topo da colina a oeste do vale de Hinom, na extremidade norte do vale de Refaim. Do alto da colina, o limite seguia em direção à nascente das águas de Neftoa, saía nas cidades do monte Efrom e descia em direção a Baalá, que também é chamada de Quiriate-Jearim. Em seguida, se curvou para o oeste, de Baalá até o monte Seir, seguiu ao longo da encosta norte do monte Jearim, também chamado de Quesalom, continuou descendo até Bete-Semes e cruzou até Timna. Ele seguiu para a encosta norte de Ecrom, virou em direção a Siquerom, passou pelo monte Baalá e chegou a Jabneel. O limite terminava no mar Mediterrâneo. O limite oeste é a linha costeira do mar Mediterrâneo.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as tribos de Judá: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Esses são os limites que delimitavam o povo de Judá, segundo seus clãs.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15.1–12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A distribuição para a tribo de </w:t>
      </w:r>
      <w:r>
        <w:rPr>
          <w:b/>
          <w:lang w:val="pt_PT" w:bidi="pt_PT"/>
        </w:rPr>
        <w:t>Judá</w:t>
      </w:r>
      <w:r>
        <w:rPr>
          <w:lang w:val="pt_PT" w:bidi="pt_PT"/>
        </w:rPr>
        <w:t xml:space="preserve">, de acordo com seus </w:t>
      </w:r>
      <w:r>
        <w:rPr>
          <w:b/>
          <w:lang w:val="pt_PT" w:bidi="pt_PT"/>
        </w:rPr>
        <w:t>clãs</w:t>
      </w:r>
      <w:r>
        <w:rPr>
          <w:lang w:val="pt_PT" w:bidi="pt_PT"/>
        </w:rPr>
        <w:t xml:space="preserve">, ou </w:t>
      </w:r>
      <w:r>
        <w:rPr>
          <w:b/>
          <w:lang w:val="pt_PT" w:bidi="pt_PT"/>
        </w:rPr>
        <w:t>grandes grupos familiares</w:t>
      </w:r>
      <w:r>
        <w:rPr>
          <w:lang w:val="pt_PT" w:bidi="pt_PT"/>
        </w:rPr>
        <w:t xml:space="preserve">, se estendia até o território de Edom, até o </w:t>
      </w:r>
      <w:r>
        <w:rPr>
          <w:b/>
          <w:lang w:val="pt_PT" w:bidi="pt_PT"/>
        </w:rPr>
        <w:t>ermo</w:t>
      </w:r>
      <w:r>
        <w:rPr>
          <w:lang w:val="pt_PT" w:bidi="pt_PT"/>
        </w:rPr>
        <w:t xml:space="preserve">, ou deserto de Zim, no extremo sul. Judá era um dos filhos de Jacó. O nome Judá também se refere à terra que Josué deu aos descendentes de Judá nessa passagem. Use a mesma palavra para Judá, </w:t>
      </w:r>
      <w:r>
        <w:rPr>
          <w:b/>
          <w:lang w:val="pt_PT" w:bidi="pt_PT"/>
        </w:rPr>
        <w:t>deserto</w:t>
      </w:r>
      <w:r>
        <w:rPr>
          <w:lang w:val="pt_PT" w:bidi="pt_PT"/>
        </w:rPr>
        <w:t xml:space="preserve"> e clãs que você usou em passagens anteriores.</w:t>
      </w:r>
    </w:p>
    <w:p>
      <w:pPr/>
      <w:r>
        <w:rPr>
          <w:lang w:val="pt_PT" w:bidi="pt_PT"/>
        </w:rPr>
      </w:r>
      <w:r>
        <w:rPr>
          <w:lang w:val="pt_PT" w:bidi="pt_PT"/>
        </w:rPr>
        <w:t xml:space="preserve">O limite sul de Judá começava na baía, na extremidade sul do </w:t>
      </w:r>
      <w:r>
        <w:rPr>
          <w:b/>
          <w:lang w:val="pt_PT" w:bidi="pt_PT"/>
        </w:rPr>
        <w:t>Mar Morto</w:t>
      </w:r>
      <w:r>
        <w:rPr>
          <w:lang w:val="pt_PT" w:bidi="pt_PT"/>
        </w:rPr>
        <w:t>, cruzava ao sul do desfiladeiro do Escorpião, continuava até o deserto de Zim e seguia para o sul de Cades-Barneia. O Mar Morto é um mar cheio de sal e, por isso, nada consegue viver nele. Muitas vezes também é chamado de grande Mar Salgado.</w:t>
      </w:r>
    </w:p>
    <w:p>
      <w:pPr/>
      <w:r>
        <w:rPr>
          <w:lang w:val="pt_PT" w:bidi="pt_PT"/>
        </w:rPr>
      </w:r>
      <w:r>
        <w:rPr>
          <w:lang w:val="pt_PT" w:bidi="pt_PT"/>
        </w:rPr>
        <w:t>Em seguida, o limite passou por Hezrom, subiu até Adar e fez uma curva em direção a Carca. Em seguida, ele passou por Azmom e se juntou ao Uádi, um leito seco de rio ou vale seco, do Egito, terminando no mar Mediterrâneo. Esse é o limite sul deles. O Egito era a terra que os israelitas deixaram em sua jornada rumo à Terra Prometida. O mar Mediterrâneo é o grande corpo de água localizado a oeste de Israel.</w:t>
      </w:r>
    </w:p>
    <w:p>
      <w:pPr/>
      <w:r>
        <w:rPr>
          <w:lang w:val="pt_PT" w:bidi="pt_PT"/>
        </w:rPr>
      </w:r>
      <w:r>
        <w:rPr>
          <w:lang w:val="pt_PT" w:bidi="pt_PT"/>
        </w:rPr>
        <w:t>Parem aqui e olhem para a imagem de um uádi, ou vale seco de um rio, se necessário. Pause este áudio aqui.</w:t>
      </w:r>
    </w:p>
    <w:p>
      <w:pPr/>
      <w:r>
        <w:rPr>
          <w:lang w:val="pt_PT" w:bidi="pt_PT"/>
        </w:rPr>
      </w:r>
      <w:r>
        <w:rPr>
          <w:lang w:val="pt_PT" w:bidi="pt_PT"/>
        </w:rPr>
        <w:t xml:space="preserve">Parem aqui e discutam em grupo qual palavra ou frase vocês usarão para </w:t>
      </w:r>
      <w:r>
        <w:rPr>
          <w:b/>
          <w:lang w:val="pt_PT" w:bidi="pt_PT"/>
        </w:rPr>
        <w:t>uádi</w:t>
      </w:r>
      <w:r>
        <w:rPr>
          <w:lang w:val="pt_PT" w:bidi="pt_PT"/>
        </w:rPr>
        <w:t xml:space="preserve"> ou vale seco de um rio. Lembrem-se de que um uádi ou leito seco de rio está seco durante a época do ano em que não chove. Geralmente fica cheio de água durante a época do ano em que chove regularmente. Se você já traduziu essa palavra em outro livro da Bíblia, use a mesma palavra que você usou lá. Pause este áudio aqui.</w:t>
      </w:r>
    </w:p>
    <w:p>
      <w:pPr/>
      <w:r>
        <w:rPr>
          <w:lang w:val="pt_PT" w:bidi="pt_PT"/>
        </w:rPr>
      </w:r>
      <w:r>
        <w:rPr>
          <w:lang w:val="pt_PT" w:bidi="pt_PT"/>
        </w:rPr>
        <w:t xml:space="preserve">O limite leste é o Mar Morto até a foz do </w:t>
      </w:r>
      <w:r>
        <w:rPr>
          <w:b/>
          <w:lang w:val="pt_PT" w:bidi="pt_PT"/>
        </w:rPr>
        <w:t>Rio Jordão</w:t>
      </w:r>
      <w:r>
        <w:rPr>
          <w:lang w:val="pt_PT" w:bidi="pt_PT"/>
        </w:rPr>
        <w:t xml:space="preserve">. O Rio Jordão atravessa Israel de norte a sul. Use a mesma palavra para Jordão ou Rio Jordão que você usou em passagens anteriores. Para mais informações sobre o </w:t>
      </w:r>
      <w:r>
        <w:rPr>
          <w:b/>
          <w:lang w:val="pt_PT" w:bidi="pt_PT"/>
        </w:rPr>
        <w:t>Rio Jordão</w:t>
      </w:r>
      <w:r>
        <w:rPr>
          <w:lang w:val="pt_PT" w:bidi="pt_PT"/>
        </w:rPr>
        <w:t>, consultem o Glossário Mestre.</w:t>
      </w:r>
    </w:p>
    <w:p>
      <w:pPr/>
      <w:r>
        <w:rPr>
          <w:lang w:val="pt_PT" w:bidi="pt_PT"/>
        </w:rPr>
      </w:r>
      <w:r>
        <w:rPr>
          <w:lang w:val="pt_PT" w:bidi="pt_PT"/>
        </w:rPr>
        <w:t>O limite norte começava na baía do mar, na foz do Jordão, subia até Bete-Hogla e continuava ao norte de Bete-Arabá até a pedra de Boã, filho de Rúben. O limite então subia até Debir, partindo do vale de Acor e virava para o norte em direção a Gilgal, que fica de frente para o desfiladeiro de Adumim, ao sul do vale. Continuou ao longo das águas, ou o poço de En-Semes, e saiu em En-Rogel. Lembrem-se de que um poço é uma fonte de água que vem de um buraco profundo no solo.</w:t>
      </w:r>
    </w:p>
    <w:p>
      <w:pPr/>
      <w:r>
        <w:rPr>
          <w:lang w:val="pt_PT" w:bidi="pt_PT"/>
        </w:rPr>
      </w:r>
      <w:r>
        <w:rPr>
          <w:lang w:val="pt_PT" w:bidi="pt_PT"/>
        </w:rPr>
        <w:t xml:space="preserve">Em seguida, o limite subiu o vale de Ben-Hinom ao longo da encosta sul da cidade jebusita, ou seja, </w:t>
      </w:r>
      <w:r>
        <w:rPr>
          <w:b/>
          <w:lang w:val="pt_PT" w:bidi="pt_PT"/>
        </w:rPr>
        <w:t>Jerusalém</w:t>
      </w:r>
      <w:r>
        <w:rPr>
          <w:lang w:val="pt_PT" w:bidi="pt_PT"/>
        </w:rPr>
        <w:t xml:space="preserve">. Jerusalém se tornou a capital de Israel e era o principal local de adoração para os judeus, e o templo de Yahweh ficava lá. Use a mesma palavra para Jerusalém, vale, encostas e desfiladeiro de montanha que você usou em passagens anteriores. Para mais informações sobre </w:t>
      </w:r>
      <w:r>
        <w:rPr>
          <w:b/>
          <w:lang w:val="pt_PT" w:bidi="pt_PT"/>
        </w:rPr>
        <w:t>Jerusalém</w:t>
      </w:r>
      <w:r>
        <w:rPr>
          <w:lang w:val="pt_PT" w:bidi="pt_PT"/>
        </w:rPr>
        <w:t>, consultem o Glossário Mestre.</w:t>
      </w:r>
    </w:p>
    <w:p>
      <w:pPr/>
      <w:r>
        <w:rPr>
          <w:lang w:val="pt_PT" w:bidi="pt_PT"/>
        </w:rPr>
      </w:r>
      <w:r>
        <w:rPr>
          <w:lang w:val="pt_PT" w:bidi="pt_PT"/>
        </w:rPr>
        <w:t>De lá, o limite subiu, ou elevou-se, até o topo da colina a oeste do vale de Hinom, na extremidade norte do vale de Refaim. Do alto da colina o limite seguia em direção à nascente das águas de Neftoa, saía nas cidades do monte Efrom e descia em direção a Baalá, que também é chamada de Quiriate-Jearim. Em seguida, se curvou para o oeste, de Baalá até o monte Seir, correu ao longo da encosta norte do monte Jearim, também chamado de Quesalom, continuou descendo até Bete-Semes e cruzou até Timna. Seguiu para a encosta norte de Ecrom, virou em direção a Siquerom, passou pelo monte Baalá e chegou a Jabneel. O limite terminava no mar.</w:t>
      </w:r>
    </w:p>
    <w:p>
      <w:pPr/>
      <w:r>
        <w:rPr>
          <w:lang w:val="pt_PT" w:bidi="pt_PT"/>
        </w:rPr>
      </w:r>
      <w:r>
        <w:rPr>
          <w:lang w:val="pt_PT" w:bidi="pt_PT"/>
        </w:rPr>
        <w:t>O limite oeste é a linha costeira do mar Mediterrâneo.</w:t>
      </w:r>
    </w:p>
    <w:p>
      <w:pPr/>
      <w:r>
        <w:rPr>
          <w:lang w:val="pt_PT" w:bidi="pt_PT"/>
        </w:rPr>
      </w:r>
      <w:r>
        <w:rPr>
          <w:lang w:val="pt_PT" w:bidi="pt_PT"/>
        </w:rPr>
        <w:t>Pare aqui e revise como você irá se referir a direções como norte, sul, leste e oeste. Use os mesmos termos para essas direções que você usou em passagens anteriores. Pause este áudio aqui.</w:t>
      </w:r>
    </w:p>
    <w:p>
      <w:pPr/>
      <w:r>
        <w:rPr>
          <w:lang w:val="pt_PT" w:bidi="pt_PT"/>
        </w:rPr>
      </w:r>
      <w:r>
        <w:rPr>
          <w:lang w:val="pt_PT" w:bidi="pt_PT"/>
        </w:rPr>
        <w:t>Esses são os limites da tribo de Judá, definidos por seus clãs ou grupos familiares.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15:13–19</w:t>
      </w:r>
      <w:r>
        <w:rPr>
          <w:lang w:val="pt_PT" w:bidi="pt_PT"/>
        </w:rPr>
      </w:r>
    </w:p>
    <w:p>
      <w:pPr>
        <w:pStyle w:val="Heading3"/>
      </w:pPr>
      <w:r>
        <w:rPr>
          <w:lang w:val="pt_PT" w:bidi="pt_PT"/>
        </w:rPr>
        <w:t>Ouvir e Sentir</w:t>
      </w:r>
    </w:p>
    <w:p>
      <w:pPr/>
      <w:r>
        <w:rPr>
          <w:lang w:val="pt_PT" w:bidi="pt_PT"/>
        </w:rPr>
      </w:r>
      <w:r>
        <w:rPr>
          <w:lang w:val="pt_PT" w:bidi="pt_PT"/>
        </w:rPr>
        <w:t>Nesta etapa, ouçam Josué 15.13–19 e guardem em seus corações.</w:t>
      </w:r>
    </w:p>
    <w:p>
      <w:pPr/>
      <w:r>
        <w:rPr>
          <w:lang w:val="pt_PT" w:bidi="pt_PT"/>
        </w:rPr>
      </w:r>
      <w:r>
        <w:rPr>
          <w:lang w:val="pt_PT" w:bidi="pt_PT"/>
        </w:rPr>
        <w:t>Ouçam uma versão em áudio de Josué 15.13–19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15.13–19 na tradução mais fácil de entender.</w:t>
      </w:r>
    </w:p>
    <w:p>
      <w:pPr/>
      <w:r>
        <w:rPr>
          <w:lang w:val="pt_PT" w:bidi="pt_PT"/>
        </w:rPr>
      </w:r>
      <w:r>
        <w:rPr>
          <w:lang w:val="pt_PT" w:bidi="pt_PT"/>
        </w:rPr>
        <w:t>Josué levou os israelitas para a terra de Canaã e começou a dividir a terra por sortes, como Yahweh ordenou. A primeira sorte caiu sobre a tribo de Judá. Calebe, o filho de Jefuné, pediu a terra que Yahweh prometeu a ele por meio de Moisés. Josué deu a Calebe a terra como Yahweh havia ordenado que Moisés fizesse. Essa terra era a área ao redor de Hebrom, que era anteriormente conhecida como Quiriate-Arba, depois do maior homem dos anaquins. Arba era o pai de Anaque, que era o antepassado dos anaquins, ou do povo anaquim. Calebe então expulsou ou destruiu os três clãs, ou grandes grupos familiares, de Anaque. Os clãs de Anaque eram o clã de Sesai, o clã de Aimã e o clã de Talmai. Essa história termina a seção na qual Josué dá a terra à tribo de Judá. Isso mostra que o povo da tribo de Judá expulsou as pessoas que viviam em sua área.</w:t>
      </w:r>
    </w:p>
    <w:p>
      <w:pPr/>
      <w:r>
        <w:rPr>
          <w:lang w:val="pt_PT" w:bidi="pt_PT"/>
        </w:rPr>
      </w:r>
      <w:r>
        <w:rPr>
          <w:lang w:val="pt_PT" w:bidi="pt_PT"/>
        </w:rPr>
        <w:t>Parem aqui e olhem juntos para um mapa de Hebrom e Debir e o deserto do Neguebe. Pause este áudio aqui.</w:t>
      </w:r>
    </w:p>
    <w:p>
      <w:pPr/>
      <w:r>
        <w:rPr>
          <w:lang w:val="pt_PT" w:bidi="pt_PT"/>
        </w:rPr>
      </w:r>
      <w:r>
        <w:rPr>
          <w:lang w:val="pt_PT" w:bidi="pt_PT"/>
        </w:rPr>
        <w:t>Parem aqui e discutam em grupo: contem uma história sobre um grupo de pessoas que vive em uma terra que já pertenceu a outra pessoa. Como vocês falam sobre um grupo expulsando outro grupo? Pause este áudio aqui.</w:t>
      </w:r>
    </w:p>
    <w:p>
      <w:pPr/>
      <w:r>
        <w:rPr>
          <w:lang w:val="pt_PT" w:bidi="pt_PT"/>
        </w:rPr>
      </w:r>
      <w:r>
        <w:rPr>
          <w:lang w:val="pt_PT" w:bidi="pt_PT"/>
        </w:rPr>
        <w:t>Calebe então continua a expulsar o povo que vivia na área de Debir, que fica a aproximadamente 20 quilômetros ao sul de Hebrom. Josué em uma ocasião já havia conquistado Debir, mas parece que o povo voltou para a área naquele momento. Calebe então oferece dar sua filha como esposa ao homem de seu exército que conquistar a área ao redor de Debir.</w:t>
      </w:r>
    </w:p>
    <w:p>
      <w:pPr/>
      <w:r>
        <w:rPr>
          <w:lang w:val="pt_PT" w:bidi="pt_PT"/>
        </w:rPr>
      </w:r>
      <w:r>
        <w:rPr>
          <w:lang w:val="pt_PT" w:bidi="pt_PT"/>
        </w:rPr>
        <w:t>Parem aqui e discutam essa pergunta em grupo: como as pessoas usam o casamento como uma recompensa em sua cultura? Discutam diferentes maneiras pelas quais as famílias encontram futuros maridos ou esposas para seus filhos. Pause este áudio aqui.</w:t>
      </w:r>
    </w:p>
    <w:p>
      <w:pPr/>
      <w:r>
        <w:rPr>
          <w:lang w:val="pt_PT" w:bidi="pt_PT"/>
        </w:rPr>
      </w:r>
      <w:r>
        <w:rPr>
          <w:lang w:val="pt_PT" w:bidi="pt_PT"/>
        </w:rPr>
        <w:t>Otniel, que é o sobrinho de Calebe, ou o filho do irmão de Calebe, Quenaz, conquistou a terra. Calebe deu a filha de Calebe, que seria prima de Otniel, por esposa a Otniel. A maioria das traduções diz que, quando Acsa, a filha de Calebe, veio a Otniel como sua esposa, Acsa pediu a Otniel que pedisse a seu pai, Calebe, que lhes desse a terra. No entanto, isso contradiz o restante da história, então algumas traduções dizem que Otniel pediu a sua nova esposa, Acsa, que pedisse a seu pai que lhes desse alguma terra. Em qualquer um dos casos, Acsa vai até Calebe montada em um burro e pede a ele uma bênção, ou um presente.</w:t>
      </w:r>
    </w:p>
    <w:p>
      <w:pPr/>
      <w:r>
        <w:rPr>
          <w:lang w:val="pt_PT" w:bidi="pt_PT"/>
        </w:rPr>
      </w:r>
      <w:r>
        <w:rPr>
          <w:lang w:val="pt_PT" w:bidi="pt_PT"/>
        </w:rPr>
        <w:t>Parem aqui e discutam essa pergunta em grupo: Contem sobre os tipos de presentes que vocês dão a seus filhos no dia de seus casamentos. Pause este áudio aqui.</w:t>
      </w:r>
    </w:p>
    <w:p>
      <w:pPr/>
      <w:r>
        <w:rPr>
          <w:lang w:val="pt_PT" w:bidi="pt_PT"/>
        </w:rPr>
      </w:r>
      <w:r>
        <w:rPr>
          <w:lang w:val="pt_PT" w:bidi="pt_PT"/>
        </w:rPr>
        <w:t>A doação de terras de Calebe a Otniel e sua filha Acsa é típica dos costumes no antigo Oriente Próximo. Muitas vezes, reis ou príncipes ofereciam terras de presente a oficiais militares como recompensa por serviços prestados. Essa também era uma maneira dos reis levarem os homens a cultivar a terra que ninguém ainda havia usado para produzir colheitas.</w:t>
      </w:r>
    </w:p>
    <w:p>
      <w:pPr/>
      <w:r>
        <w:rPr>
          <w:lang w:val="pt_PT" w:bidi="pt_PT"/>
        </w:rPr>
      </w:r>
      <w:r>
        <w:rPr>
          <w:lang w:val="pt_PT" w:bidi="pt_PT"/>
        </w:rPr>
        <w:t>Calebe ofereceu terra e casamento à pessoa que conquistasse o povo anaquim porque ele sabia que era importante destruir completamente os anaquins. A terra e o casamento eram muito importantes para as pessoas, então os soldados do exército de Calebe teriam se esforçado para derrotar os anaquins para que eles pudessem receber essa recompensa. Como a terra que Calebe deu é bastante seca, o pedido de Acsa de fontes de água é normal e razoável. Acsa quer garantir que ela e Otniel sejam capazes de viver bem na terra que Calebe deu a eles. Também é normal que Calebe dê a sua filha presentes de casamento que os ajudariam a ser bem-sucedidos.</w:t>
      </w:r>
    </w:p>
    <w:p>
      <w:pPr/>
      <w:r>
        <w:rPr>
          <w:lang w:val="pt_PT" w:bidi="pt_PT"/>
        </w:rPr>
      </w:r>
      <w:r>
        <w:rPr>
          <w:lang w:val="pt_PT" w:bidi="pt_PT"/>
        </w:rPr>
        <w:t>Parem aqui e discutam essa pergunta em grupo: Falem sobre o que acontece quando alguém tem muita terra em sua cultura. Por que alguém quereria muita terra? Se vocês têm muita terra, que tipos de coisas gostariam de ter na terra para torná-la mais útil a vocês?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15.13–19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Josué dá a Calebe a terra de Hebrom como porção da tribo de Judá, como Yahweh ordenou. Calebe expulsa três clãs, ou grandes grupos familiares, dos anaquins da terra.</w:t>
      </w:r>
    </w:p>
    <w:p>
      <w:pPr/>
      <w:r>
        <w:rPr>
          <w:lang w:val="pt_PT" w:bidi="pt_PT"/>
        </w:rPr>
      </w:r>
      <w:r>
        <w:rPr>
          <w:b/>
          <w:lang w:val="pt_PT" w:bidi="pt_PT"/>
        </w:rPr>
        <w:t>Na segunda cena:</w:t>
      </w:r>
      <w:r>
        <w:rPr>
          <w:lang w:val="pt_PT" w:bidi="pt_PT"/>
        </w:rPr>
        <w:t xml:space="preserve"> Calebe marcha contra as pessoas que vivem em Debir. Calebe oferece sua filha em casamento a quem do seu exército atacar e conquistar essa porção de terra. O sobrinho de Calebe, Otniel, conquista a terra. A filha de Calebe, Acsa, se torna a esposa de Otniel.</w:t>
      </w:r>
    </w:p>
    <w:p>
      <w:pPr/>
      <w:r>
        <w:rPr>
          <w:lang w:val="pt_PT" w:bidi="pt_PT"/>
        </w:rPr>
      </w:r>
      <w:r>
        <w:rPr>
          <w:b/>
          <w:lang w:val="pt_PT" w:bidi="pt_PT"/>
        </w:rPr>
        <w:t>Na terceira cena:</w:t>
      </w:r>
      <w:r>
        <w:rPr>
          <w:lang w:val="pt_PT" w:bidi="pt_PT"/>
        </w:rPr>
        <w:t xml:space="preserve"> Acsa pede a Calebe um pedaço de terra. Quando Acsa desce de seu burro, Calebe pergunta a ela o que há de errado ou o que ela deseja. Acsa pede um presente de nascentes de água, além da terra no deserto do Neguebe. Calebe dá a Acsa e Otniel as nascentes superiores e inferiores.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Calebe</w:t>
      </w:r>
    </w:p>
    <w:p>
      <w:pPr>
        <w:pStyle w:val="ListBullet"/>
        <w:spacing w:line="240" w:lineRule="auto"/>
        <w:ind w:left="720"/>
      </w:pPr>
      <w:r>
        <w:rPr>
          <w:lang w:val="pt_PT" w:bidi="pt_PT"/>
        </w:rPr>
      </w:r>
      <w:r>
        <w:rPr>
          <w:lang w:val="pt_PT" w:bidi="pt_PT"/>
        </w:rPr>
        <w:t>Otniel</w:t>
      </w:r>
    </w:p>
    <w:p>
      <w:pPr>
        <w:pStyle w:val="ListBullet"/>
        <w:spacing w:line="240" w:lineRule="auto"/>
        <w:ind w:left="720"/>
      </w:pPr>
      <w:r>
        <w:rPr>
          <w:lang w:val="pt_PT" w:bidi="pt_PT"/>
        </w:rPr>
      </w:r>
      <w:r>
        <w:rPr>
          <w:lang w:val="pt_PT" w:bidi="pt_PT"/>
        </w:rPr>
        <w:t>Acsa</w:t>
      </w:r>
    </w:p>
    <w:p>
      <w:pPr>
        <w:pStyle w:val="ListBullet"/>
        <w:spacing w:line="240" w:lineRule="auto"/>
        <w:ind w:left="720"/>
      </w:pPr>
      <w:r>
        <w:rPr>
          <w:lang w:val="pt_PT" w:bidi="pt_PT"/>
        </w:rPr>
      </w:r>
      <w:r>
        <w:rPr>
          <w:lang w:val="pt_PT" w:bidi="pt_PT"/>
        </w:rPr>
        <w:t>Os clãs anaquins que vivem perto de Hebrom: Sesai, Aimã e Talmai</w:t>
      </w:r>
    </w:p>
    <w:p>
      <w:pPr>
        <w:pStyle w:val="ListBullet"/>
        <w:spacing w:line="240" w:lineRule="auto"/>
        <w:ind w:left="720"/>
      </w:pPr>
      <w:r>
        <w:rPr>
          <w:lang w:val="pt_PT" w:bidi="pt_PT"/>
        </w:rPr>
      </w:r>
      <w:r>
        <w:rPr>
          <w:lang w:val="pt_PT" w:bidi="pt_PT"/>
        </w:rPr>
        <w:t>E as pessoas que vivem perto de Debir</w:t>
      </w:r>
    </w:p>
    <w:p>
      <w:pPr/>
      <w:r>
        <w:rPr>
          <w:lang w:val="pt_PT" w:bidi="pt_PT"/>
        </w:rPr>
      </w:r>
      <w:r>
        <w:rPr>
          <w:lang w:val="pt_PT" w:bidi="pt_PT"/>
        </w:rPr>
        <w:t>Em grupo, prestem atenção às partes do cenário da passagem:</w:t>
      </w:r>
    </w:p>
    <w:p>
      <w:pPr/>
      <w:r>
        <w:rPr>
          <w:lang w:val="pt_PT" w:bidi="pt_PT"/>
        </w:rPr>
      </w:r>
      <w:r>
        <w:rPr>
          <w:lang w:val="pt_PT" w:bidi="pt_PT"/>
        </w:rPr>
        <w:t>Observem que essa história acontece em três áreas diferentes. Duas dessas áreas são às vezes conhecidas por nomes diferentes. Os anaquins chamavam Hebrom, Quiriate-Arba, em homenagem ao grande antepassado Anaquim. Este nome significa "a casa de quatro". Os anaquins também chamavam Debir, Quiriate-Sefer, que significa "casa dos escribas". O Negebe é uma área de deserto seco ao sul de Hebrom e Debir.</w:t>
      </w:r>
    </w:p>
    <w:p>
      <w:pPr/>
      <w:r>
        <w:rPr>
          <w:lang w:val="pt_PT" w:bidi="pt_PT"/>
        </w:rPr>
      </w:r>
      <w:r>
        <w:rPr>
          <w:lang w:val="pt_PT" w:bidi="pt_PT"/>
        </w:rPr>
        <w:t>Parem aqui e olhem para uma foto de um lugar deserto, ou ermo. Pause este áudio aqui.</w:t>
      </w:r>
    </w:p>
    <w:p>
      <w:pPr/>
      <w:r>
        <w:rPr>
          <w:lang w:val="pt_PT" w:bidi="pt_PT"/>
        </w:rPr>
      </w:r>
      <w:r>
        <w:rPr>
          <w:lang w:val="pt_PT" w:bidi="pt_PT"/>
        </w:rPr>
        <w:t>Na primeira cena, muitas traduções dizem que Yahweh ordenou que Josué desse a Calebe a terra de Hebrom. No entanto, é mais provável que Yahweh tenha ordenado a Moisés, e então Moisés disse a Josué, uma vez que Josué assumiu a posição de Moisés como líder. Calebe agora expulsa os três clãs, ou grandes grupos familiares, de Anaque que estavam vivendo na terra ao redor de Hebrom. Isso significa que Calebe e seu exército forçam os anaquins a deixar Hebrom para que Calebe possa tomar posse da terra.</w:t>
      </w:r>
    </w:p>
    <w:p>
      <w:pPr/>
      <w:r>
        <w:rPr>
          <w:lang w:val="pt_PT" w:bidi="pt_PT"/>
        </w:rPr>
      </w:r>
      <w:r>
        <w:rPr>
          <w:lang w:val="pt_PT" w:bidi="pt_PT"/>
        </w:rPr>
        <w:t>Na segunda cena, Calebe marcha contra, ou ataca, o povo em Debir para derrotá-los. Calebe oferece sua filha como esposa a quem atacar e derrotar o povo que vive em Debir. Quenaz é o irmão mais jovem de Calebe. Otniel é o filho de Quenaz.</w:t>
      </w:r>
    </w:p>
    <w:p>
      <w:pPr/>
      <w:r>
        <w:rPr>
          <w:lang w:val="pt_PT" w:bidi="pt_PT"/>
        </w:rPr>
      </w:r>
      <w:r>
        <w:rPr>
          <w:lang w:val="pt_PT" w:bidi="pt_PT"/>
        </w:rPr>
        <w:t>Parem aqui e discutam em grupo como as pessoas em sua cultura identificam as pessoas que são seus parentes. Como vocês chamam o filho de seu irmão? Pause este áudio aqui.</w:t>
      </w:r>
    </w:p>
    <w:p>
      <w:pPr/>
      <w:r>
        <w:rPr>
          <w:lang w:val="pt_PT" w:bidi="pt_PT"/>
        </w:rPr>
      </w:r>
      <w:r>
        <w:rPr>
          <w:lang w:val="pt_PT" w:bidi="pt_PT"/>
        </w:rPr>
        <w:t>Na terceira cena, algumas traduções dizem que, quando Acsa vem a Otniel, Acsa faz uma pergunta a Otniel. Outra maneira de dizer isso seria que "no dia do casamento deles" Acsa faz uma pergunta a Otniel. A maioria das traduções diz que Acsa persuade Otniel a pedir um campo a Calebe. No entanto, na próxima parte dessa cena, é Acsa quem pede a Calebe um presente de casamento, ou uma "bênção". Então novamente, é possível traduzir que Otniel persuade Acsa a pedir a Calebe, ou que Otniel pede o campo, e Acsa pede as nascentes de água. Não temos certeza de quais nascentes de água Acsa pediu. Acsa sai de seu burro como um sinal de respeito a seu pai. Calebe pergunta a ela: "O que você quer" ou "O que você gostaria como um presente de casamento?" Calebe pergunta educadamente a Acsa por que ela veio e o que ele pode fazer por ela.</w:t>
      </w:r>
    </w:p>
    <w:p>
      <w:pPr/>
      <w:r>
        <w:rPr>
          <w:lang w:val="pt_PT" w:bidi="pt_PT"/>
        </w:rPr>
      </w:r>
      <w:r>
        <w:rPr>
          <w:lang w:val="pt_PT" w:bidi="pt_PT"/>
        </w:rPr>
        <w:t>Parem aqui e pensem no que acontece quando alguém vêm até vocês para pedir algo. Como vocês os cumprimentam? Como vocês traduzirão como Calebe cumprimenta Acsa quando ela desce do burro? Pause este áudio aqui.</w:t>
      </w:r>
    </w:p>
    <w:p>
      <w:pPr/>
      <w:r>
        <w:rPr>
          <w:lang w:val="pt_PT" w:bidi="pt_PT"/>
        </w:rPr>
      </w:r>
      <w:r>
        <w:rPr>
          <w:lang w:val="pt_PT" w:bidi="pt_PT"/>
        </w:rPr>
        <w:t>Acsa pede uma bênção, ou um presente, de nascentes de água porque a terra é muito seca. Calebe dá a ela as nascentes superiores e inferiores. Essas nascentes podem ter ficado muito perto da parcela de terra que Calebe deu originalmente a eles.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15.13–19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Calebe</w:t>
      </w:r>
    </w:p>
    <w:p>
      <w:pPr>
        <w:pStyle w:val="ListBullet"/>
        <w:spacing w:line="240" w:lineRule="auto"/>
        <w:ind w:left="720"/>
      </w:pPr>
      <w:r>
        <w:rPr>
          <w:lang w:val="pt_PT" w:bidi="pt_PT"/>
        </w:rPr>
      </w:r>
      <w:r>
        <w:rPr>
          <w:lang w:val="pt_PT" w:bidi="pt_PT"/>
        </w:rPr>
        <w:t>Otniel</w:t>
      </w:r>
    </w:p>
    <w:p>
      <w:pPr>
        <w:pStyle w:val="ListBullet"/>
        <w:spacing w:line="240" w:lineRule="auto"/>
        <w:ind w:left="720"/>
      </w:pPr>
      <w:r>
        <w:rPr>
          <w:lang w:val="pt_PT" w:bidi="pt_PT"/>
        </w:rPr>
      </w:r>
      <w:r>
        <w:rPr>
          <w:lang w:val="pt_PT" w:bidi="pt_PT"/>
        </w:rPr>
        <w:t>Acsa</w:t>
      </w:r>
    </w:p>
    <w:p>
      <w:pPr>
        <w:pStyle w:val="ListBullet"/>
        <w:spacing w:line="240" w:lineRule="auto"/>
        <w:ind w:left="720"/>
      </w:pPr>
      <w:r>
        <w:rPr>
          <w:lang w:val="pt_PT" w:bidi="pt_PT"/>
        </w:rPr>
      </w:r>
      <w:r>
        <w:rPr>
          <w:lang w:val="pt_PT" w:bidi="pt_PT"/>
        </w:rPr>
        <w:t>Os clãs anaquins que vivem perto de Hebrom — Sesai, Aimã e Talmai</w:t>
      </w:r>
    </w:p>
    <w:p>
      <w:pPr>
        <w:pStyle w:val="ListBullet"/>
        <w:spacing w:line="240" w:lineRule="auto"/>
        <w:ind w:left="720"/>
      </w:pPr>
      <w:r>
        <w:rPr>
          <w:lang w:val="pt_PT" w:bidi="pt_PT"/>
        </w:rPr>
      </w:r>
      <w:r>
        <w:rPr>
          <w:lang w:val="pt_PT" w:bidi="pt_PT"/>
        </w:rPr>
        <w:t>E as pessoas que vivem perto de Debir</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dá a Calebe a terra de Hebrom entre a porção da tribo de Judá, como Yahweh ordenou. Calebe expulsa três clãs dos anaquins da terra.</w:t>
      </w:r>
    </w:p>
    <w:p>
      <w:pPr/>
      <w:r>
        <w:rPr>
          <w:lang w:val="pt_PT" w:bidi="pt_PT"/>
        </w:rPr>
      </w:r>
      <w:r>
        <w:rPr>
          <w:lang w:val="pt_PT" w:bidi="pt_PT"/>
        </w:rPr>
        <w:t>Calebe marcha contra as pessoas que vivem em Debir.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Calebe: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Calebe oferece sua filha em casamento àquele do seu exército que atacar e conquistar essa porção de terra. O sobrinho de Calebe, Otniel, conquistou a terra. A filha de Calebe, Acsa, se torna a esposa de Otniel.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Acsa: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Otoniel: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Acsa pede a Otniel que peça a Calebe uma porção de terra. Quando Acsa sai de seu jumento, Calebe pergunta a ela o que está errado, ou o que ela quer. Acsa pede um presente de nascentes de água, além da terra no deserto do Neguebe. Calebe dá a Acsa e Otniel as nascentes superiores e inferiores.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15.13–19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dá a Calebe a terra de Hebrom entre a porção de terra da tribo de Judá, como </w:t>
      </w:r>
      <w:r>
        <w:rPr>
          <w:b/>
          <w:lang w:val="pt_PT" w:bidi="pt_PT"/>
        </w:rPr>
        <w:t>Yahweh</w:t>
      </w:r>
      <w:r>
        <w:rPr>
          <w:lang w:val="pt_PT" w:bidi="pt_PT"/>
        </w:rPr>
        <w:t xml:space="preserve"> ordenou. Judá, nesse caso, significa os descendentes de Judá, filho de Jacó. Usem as mesmas palavras que vocês usaram para Judá e Yahweh antes. Para mais informações sobre </w:t>
      </w:r>
      <w:r>
        <w:rPr>
          <w:b/>
          <w:lang w:val="pt_PT" w:bidi="pt_PT"/>
        </w:rPr>
        <w:t>Yahweh</w:t>
      </w:r>
      <w:r>
        <w:rPr>
          <w:lang w:val="pt_PT" w:bidi="pt_PT"/>
        </w:rPr>
        <w:t>, consulte o Glossário Mestre.</w:t>
      </w:r>
    </w:p>
    <w:p>
      <w:pPr/>
      <w:r>
        <w:rPr>
          <w:lang w:val="pt_PT" w:bidi="pt_PT"/>
        </w:rPr>
      </w:r>
      <w:r>
        <w:rPr>
          <w:lang w:val="pt_PT" w:bidi="pt_PT"/>
        </w:rPr>
        <w:t xml:space="preserve">Calebe </w:t>
      </w:r>
      <w:r>
        <w:rPr>
          <w:b/>
          <w:lang w:val="pt_PT" w:bidi="pt_PT"/>
        </w:rPr>
        <w:t>expulsa</w:t>
      </w:r>
      <w:r>
        <w:rPr>
          <w:lang w:val="pt_PT" w:bidi="pt_PT"/>
        </w:rPr>
        <w:t xml:space="preserve"> três clãs dos anaquins da terra ao redor de Hebrom. Usem as mesmas palavras ou frases para “expulsar as pessoas” que vocês usaram em passagens anteriores.</w:t>
      </w:r>
    </w:p>
    <w:p>
      <w:pPr/>
      <w:r>
        <w:rPr>
          <w:lang w:val="pt_PT" w:bidi="pt_PT"/>
        </w:rPr>
      </w:r>
      <w:r>
        <w:rPr>
          <w:lang w:val="pt_PT" w:bidi="pt_PT"/>
        </w:rPr>
        <w:t xml:space="preserve">Calebe então marcha contra as pessoas que vivem em Debir. Calebe oferece sua filha em casamento a quem do seu exército que atacar e conquistar essa porção de terra. O sobrinho de Calebe, Otniel, conquistou a terra. A filha de Calebe, Acsa, se torna esposa de Otoniel. Acsa persuade Otniel a pedir a Calebe um pedaço de terra. Quando Acsa desce de seu </w:t>
      </w:r>
      <w:r>
        <w:rPr>
          <w:b/>
          <w:lang w:val="pt_PT" w:bidi="pt_PT"/>
        </w:rPr>
        <w:t>jumento</w:t>
      </w:r>
      <w:r>
        <w:rPr>
          <w:lang w:val="pt_PT" w:bidi="pt_PT"/>
        </w:rPr>
        <w:t xml:space="preserve">, Calebe pergunta a ela o que há de errado ou o que ela deseja. Acsa pede uma </w:t>
      </w:r>
      <w:r>
        <w:rPr>
          <w:b/>
          <w:lang w:val="pt_PT" w:bidi="pt_PT"/>
        </w:rPr>
        <w:t>bênção</w:t>
      </w:r>
      <w:r>
        <w:rPr>
          <w:lang w:val="pt_PT" w:bidi="pt_PT"/>
        </w:rPr>
        <w:t xml:space="preserve">, ou um presente de nascentes de água, além da terra no </w:t>
      </w:r>
      <w:r>
        <w:rPr>
          <w:b/>
          <w:lang w:val="pt_PT" w:bidi="pt_PT"/>
        </w:rPr>
        <w:t>deserto</w:t>
      </w:r>
      <w:r>
        <w:rPr>
          <w:lang w:val="pt_PT" w:bidi="pt_PT"/>
        </w:rPr>
        <w:t xml:space="preserve"> do Neguebe. Calebe dá a Acsa e Otniel as </w:t>
      </w:r>
      <w:r>
        <w:rPr>
          <w:b/>
          <w:lang w:val="pt_PT" w:bidi="pt_PT"/>
        </w:rPr>
        <w:t>nascentes</w:t>
      </w:r>
      <w:r>
        <w:rPr>
          <w:lang w:val="pt_PT" w:bidi="pt_PT"/>
        </w:rPr>
        <w:t xml:space="preserve"> superiores e inferiores. Um jumento é um animal que é forte o suficiente para carregar cargas de bens ou pessoas. É menor do que um cavalo e é um animal pacífico. Uma bênção é uma maneira de dar coisas boas a alguém, ou pedir a Deus que lhes dê coisas boas. Uma nascente é onde a água sai naturalmente do solo. Usem as mesmas palavras para jumento, bênção, deserto e nascente que vocês usaram em passagens anteriores. Para mais informações sobre </w:t>
      </w:r>
      <w:r>
        <w:rPr>
          <w:b/>
          <w:lang w:val="pt_PT" w:bidi="pt_PT"/>
        </w:rPr>
        <w:t>jumento</w:t>
      </w:r>
      <w:r>
        <w:rPr>
          <w:lang w:val="pt_PT" w:bidi="pt_PT"/>
        </w:rPr>
        <w:t xml:space="preserve">, </w:t>
      </w:r>
      <w:r>
        <w:rPr>
          <w:b/>
          <w:lang w:val="pt_PT" w:bidi="pt_PT"/>
        </w:rPr>
        <w:t>bênção</w:t>
      </w:r>
      <w:r>
        <w:rPr>
          <w:lang w:val="pt_PT" w:bidi="pt_PT"/>
        </w:rPr>
        <w:t xml:space="preserve"> e </w:t>
      </w:r>
      <w:r>
        <w:rPr>
          <w:b/>
          <w:lang w:val="pt_PT" w:bidi="pt_PT"/>
        </w:rPr>
        <w:t>deserto</w:t>
      </w:r>
      <w:r>
        <w:rPr>
          <w:lang w:val="pt_PT" w:bidi="pt_PT"/>
        </w:rPr>
        <w:t>, consulte o Glossário Mestre.</w:t>
      </w:r>
    </w:p>
    <w:p>
      <w:pPr/>
      <w:r>
        <w:rPr>
          <w:lang w:val="pt_PT" w:bidi="pt_PT"/>
        </w:rPr>
      </w:r>
      <w:r>
        <w:rPr>
          <w:lang w:val="pt_PT" w:bidi="pt_PT"/>
        </w:rPr>
        <w:t>Parem aqui e olhem para a foto do jumento, se necessário.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15:20–32</w:t>
      </w:r>
      <w:r>
        <w:rPr>
          <w:lang w:val="pt_PT" w:bidi="pt_PT"/>
        </w:rPr>
      </w:r>
    </w:p>
    <w:p>
      <w:pPr>
        <w:pStyle w:val="Heading3"/>
      </w:pPr>
      <w:r>
        <w:rPr>
          <w:lang w:val="pt_PT" w:bidi="pt_PT"/>
        </w:rPr>
        <w:t>Ouvir e Sentir</w:t>
      </w:r>
    </w:p>
    <w:p>
      <w:pPr/>
      <w:r>
        <w:rPr>
          <w:lang w:val="pt_PT" w:bidi="pt_PT"/>
        </w:rPr>
      </w:r>
      <w:r>
        <w:rPr>
          <w:lang w:val="pt_PT" w:bidi="pt_PT"/>
        </w:rPr>
        <w:t>Nesta etapa, ouçam Josué 15.20–32 e guardem em seus corações.</w:t>
      </w:r>
    </w:p>
    <w:p>
      <w:pPr/>
      <w:r>
        <w:rPr>
          <w:lang w:val="pt_PT" w:bidi="pt_PT"/>
        </w:rPr>
      </w:r>
      <w:r>
        <w:rPr>
          <w:lang w:val="pt_PT" w:bidi="pt_PT"/>
        </w:rPr>
        <w:t>Ouçam uma versão em áudio de Josué 15.20–32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Josué 15.20–32 na tradução mais fácil de entender.</w:t>
      </w:r>
    </w:p>
    <w:p>
      <w:pPr/>
      <w:r>
        <w:rPr>
          <w:lang w:val="pt_PT" w:bidi="pt_PT"/>
        </w:rPr>
      </w:r>
      <w:r>
        <w:rPr>
          <w:lang w:val="pt_PT" w:bidi="pt_PT"/>
        </w:rPr>
        <w:t>Josué começou a dividir a terra de Canaã por sorteio. Yahweh ordenou que Josué dividisse a terra dessa maneira. O primeiro sorteio caiu sobre a tribo de Judá. Essa é a terra que se torna conhecida como Judá, e mais tarde como Judeia. As passagens anteriores explicaram a porção de terra que Yahweh deu a Calebe, bem como os limites do território de Judá. As seguintes passagens listam as cidades em Judá por área. Essa passagem lista as cidades na parte sul do território de Judá. As próximas passagens listarão as cidades nas colinas ao lado da costa, depois as montanhas e depois o deserto. Essas cidades são povoados maiores que muitas vezes têm muralhas ao redor para proteção.</w:t>
      </w:r>
    </w:p>
    <w:p>
      <w:pPr/>
      <w:r>
        <w:rPr>
          <w:lang w:val="pt_PT" w:bidi="pt_PT"/>
        </w:rPr>
      </w:r>
      <w:r>
        <w:rPr>
          <w:lang w:val="pt_PT" w:bidi="pt_PT"/>
        </w:rPr>
        <w:t>Parem aqui e discutam essa pergunta em grupo: como sua cultura distingue entre distritos ou áreas de terra onde as pessoas vivem? Pause este áudio aqui.</w:t>
      </w:r>
    </w:p>
    <w:p>
      <w:pPr/>
      <w:r>
        <w:rPr>
          <w:lang w:val="pt_PT" w:bidi="pt_PT"/>
        </w:rPr>
      </w:r>
      <w:r>
        <w:rPr>
          <w:lang w:val="pt_PT" w:bidi="pt_PT"/>
        </w:rPr>
        <w:t>A listagem dos nomes de cada uma dessas cidades mostra que essa é uma história verdadeira e que as tribos de Israel realmente receberam a terra de Yahweh.</w:t>
      </w:r>
    </w:p>
    <w:p>
      <w:pPr/>
      <w:r>
        <w:rPr>
          <w:lang w:val="pt_PT" w:bidi="pt_PT"/>
        </w:rPr>
      </w:r>
      <w:r>
        <w:rPr>
          <w:lang w:val="pt_PT" w:bidi="pt_PT"/>
        </w:rPr>
        <w:t>Essa passagem descreve as cidades que ficavam mais ao sul no território de Judá. Elas estão na fronteira de Edom no deserto do Neguebe. A cidade central fica nos arredores de Berseba. Madmaná e Horma estão na fronteira norte dessa área. No oeste, as cidades se estendem até Silim. Hoje não é possível identificar onde a maioria das cidades estava localizada.</w:t>
      </w:r>
    </w:p>
    <w:p>
      <w:pPr/>
      <w:r>
        <w:rPr>
          <w:lang w:val="pt_PT" w:bidi="pt_PT"/>
        </w:rPr>
      </w:r>
      <w:r>
        <w:rPr>
          <w:lang w:val="pt_PT" w:bidi="pt_PT"/>
        </w:rPr>
        <w:t>Parem aqui e olhem para um mapa de Judá e identificem a região sul em grupo. Pause este áudio aqui.</w:t>
      </w:r>
    </w:p>
    <w:p>
      <w:pPr/>
      <w:r>
        <w:rPr>
          <w:lang w:val="pt_PT" w:bidi="pt_PT"/>
        </w:rPr>
      </w:r>
      <w:r>
        <w:rPr>
          <w:lang w:val="pt_PT" w:bidi="pt_PT"/>
        </w:rPr>
        <w:t>Há 29 cidades ao todo, embora a lista real seja de aproximadamente 35 cidades. Não sabemos por que os números são diferentes. As 29 cidades se referem às cidades maiores e teria havido algumas aldeias fora dessas cidades. As aldeias são menores do que as cidades, pois elas podem ter apenas algumas casas e lugares para animais. As aldeias geralmente não têm uma muralha ao redor, o que significa que as pessoas nas aldeias muitas vezes dependiam das cidades para proteção. Os governantes ou reis de grandes cidades geralmente governavam sobre as aldeias ao redor de sua cidade.</w:t>
      </w:r>
    </w:p>
    <w:p>
      <w:pPr/>
      <w:r>
        <w:rPr>
          <w:lang w:val="pt_PT" w:bidi="pt_PT"/>
        </w:rPr>
      </w:r>
      <w:r>
        <w:rPr>
          <w:lang w:val="pt_PT" w:bidi="pt_PT"/>
        </w:rPr>
        <w:t>Parem aqui e discutam essa pergunta em grupo: nomeiem as diferentes aldeias, cidades, vilas, distritos e regiões, bem como rios e vales que são encontrados na parte sul de sua comunidade.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15.20–32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uma cena.</w:t>
      </w:r>
    </w:p>
    <w:p>
      <w:pPr/>
      <w:r>
        <w:rPr>
          <w:lang w:val="pt_PT" w:bidi="pt_PT"/>
        </w:rPr>
      </w:r>
      <w:r>
        <w:rPr>
          <w:b/>
          <w:lang w:val="pt_PT" w:bidi="pt_PT"/>
        </w:rPr>
        <w:t>Na primeira cena:</w:t>
      </w:r>
      <w:r>
        <w:rPr>
          <w:lang w:val="pt_PT" w:bidi="pt_PT"/>
        </w:rPr>
        <w:t xml:space="preserve"> A passagem é uma lista das principais cidades no distrito sul ou região de Judá.</w:t>
      </w:r>
    </w:p>
    <w:p>
      <w:pPr/>
      <w:r>
        <w:rPr>
          <w:lang w:val="pt_PT" w:bidi="pt_PT"/>
        </w:rPr>
      </w:r>
      <w:r>
        <w:rPr>
          <w:lang w:val="pt_PT" w:bidi="pt_PT"/>
        </w:rPr>
        <w:t>Os personagens dessa passagem são:</w:t>
      </w:r>
    </w:p>
    <w:p>
      <w:pPr/>
      <w:r>
        <w:rPr>
          <w:lang w:val="pt_PT" w:bidi="pt_PT"/>
        </w:rPr>
      </w:r>
      <w:r>
        <w:rPr>
          <w:lang w:val="pt_PT" w:bidi="pt_PT"/>
        </w:rPr>
        <w:t>A tribo de Judá</w:t>
      </w:r>
    </w:p>
    <w:p>
      <w:pPr/>
      <w:r>
        <w:rPr>
          <w:lang w:val="pt_PT" w:bidi="pt_PT"/>
        </w:rPr>
      </w:r>
      <w:r>
        <w:rPr>
          <w:lang w:val="pt_PT" w:bidi="pt_PT"/>
        </w:rPr>
        <w:t>Em grupo, prestem atenção às partes do cenário da passagem:</w:t>
      </w:r>
    </w:p>
    <w:p>
      <w:pPr/>
      <w:r>
        <w:rPr>
          <w:lang w:val="pt_PT" w:bidi="pt_PT"/>
        </w:rPr>
      </w:r>
      <w:r>
        <w:rPr>
          <w:lang w:val="pt_PT" w:bidi="pt_PT"/>
        </w:rPr>
        <w:t>O início dessa passagem provavelmente é uma introdução a essa passagem e está falando sobre as áreas da terra que Yahweh deu aos clãs ou aos grandes grupos familiares da tribo de Judá. O cenário dessa passagem são as cidades do sul das tribos de Judá na área do deserto do Neguebe, perto da fronteira da terra de Edom.</w:t>
      </w:r>
    </w:p>
    <w:p>
      <w:pPr/>
      <w:r>
        <w:rPr>
          <w:lang w:val="pt_PT" w:bidi="pt_PT"/>
        </w:rPr>
      </w:r>
      <w:r>
        <w:rPr>
          <w:lang w:val="pt_PT" w:bidi="pt_PT"/>
        </w:rPr>
        <w:t>Parem aqui e discutam essa pergunta em grupo: Identifiquem cidades em sua comunidade que tomaram emprestados ou traduziram nomes de outros idiomas ou grupos de pessoas. Pause este áudio aqui.</w:t>
      </w:r>
    </w:p>
    <w:p>
      <w:pPr/>
      <w:r>
        <w:rPr>
          <w:lang w:val="pt_PT" w:bidi="pt_PT"/>
        </w:rPr>
      </w:r>
      <w:r>
        <w:rPr>
          <w:lang w:val="pt_PT" w:bidi="pt_PT"/>
        </w:rPr>
        <w:t>Parem aqui e discutam essa pergunta em grupo: Discutam como vocês se lembrarão dos nomes das cidades nessa passagem. Como vocês decidirão traduzir cada um desses nomes? Pause este áudio aqui.</w:t>
      </w:r>
    </w:p>
    <w:p>
      <w:pPr/>
      <w:r>
        <w:rPr>
          <w:lang w:val="pt_PT" w:bidi="pt_PT"/>
        </w:rPr>
      </w:r>
      <w:r>
        <w:rPr>
          <w:lang w:val="pt_PT" w:bidi="pt_PT"/>
        </w:rPr>
        <w:t>Observem que a passagem lista mais de 29 cidades, mas na conclusão, o narrador nos diz que há 29 cidades com suas aldeias ao redor no total.</w:t>
      </w:r>
    </w:p>
    <w:p>
      <w:pPr/>
      <w:r>
        <w:rPr>
          <w:lang w:val="pt_PT" w:bidi="pt_PT"/>
        </w:rPr>
      </w:r>
      <w:r>
        <w:rPr>
          <w:lang w:val="pt_PT" w:bidi="pt_PT"/>
        </w:rPr>
        <w:t>Parem aqui e lembrem-se de como vocês listaram as cidades em sua comunidade na etapa dois. Em que ordem vocês colocaram suas cidades? Que palavras ou frases vocês usaram ao listar essas cidades? Prestem atenção a como vocês terminaram de listar as cidades e áreas do sul em sua própria comunidade. Como vocês concluirão a lista de cidades nessa passagem? Pause este áudio aqui.</w:t>
      </w:r>
    </w:p>
    <w:p>
      <w:pPr/>
      <w:r>
        <w:rPr>
          <w:lang w:val="pt_PT" w:bidi="pt_PT"/>
        </w:rPr>
      </w:r>
      <w:r>
        <w:rPr>
          <w:lang w:val="pt_PT" w:bidi="pt_PT"/>
        </w:rPr>
        <w:t>Agora, o grupo deve elaborar o roteiro, desenhar ou usar objetos para visualizar a passagem e a atuação nela. Vocês poderiam tentar usar pedras ou gravetos para colocar no chão e tentar listar os nomes de cada cidade.</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15.20–32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uma cena.</w:t>
      </w:r>
    </w:p>
    <w:p>
      <w:pPr/>
      <w:r>
        <w:rPr>
          <w:lang w:val="pt_PT" w:bidi="pt_PT"/>
        </w:rPr>
      </w:r>
      <w:r>
        <w:rPr>
          <w:lang w:val="pt_PT" w:bidi="pt_PT"/>
        </w:rPr>
        <w:t>Os personagens dessa passagem são:</w:t>
      </w:r>
    </w:p>
    <w:p>
      <w:pPr/>
      <w:r>
        <w:rPr>
          <w:lang w:val="pt_PT" w:bidi="pt_PT"/>
        </w:rPr>
      </w:r>
      <w:r>
        <w:rPr>
          <w:lang w:val="pt_PT" w:bidi="pt_PT"/>
        </w:rPr>
        <w:t>A tribo de Judá</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Essa é a herança para a tribo de Judá por seus clãs, ou grandes grupos familiares. A passagem nomeia 29 das cidades na parte sul da terra de Judá.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povo da tribo de Judá: “O que você está sentindo ou pensando?” A pessoa pode responder coisas como:</w:t>
      </w:r>
    </w:p>
    <w:p>
      <w:pPr/>
      <w:r>
        <w:rPr>
          <w:lang w:val="pt_PT" w:bidi="pt_PT"/>
        </w:rPr>
      </w:r>
      <w:r>
        <w:rPr>
          <w:lang w:val="pt_PT" w:bidi="pt_PT"/>
        </w:rPr>
        <w:t>Falem sobre como vocês se sentem ao perceber que a tribo de Judá recebeu todas essas cidades.</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Josué 15.20–32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Essa passagem é a </w:t>
      </w:r>
      <w:r>
        <w:rPr>
          <w:b/>
          <w:lang w:val="pt_PT" w:bidi="pt_PT"/>
        </w:rPr>
        <w:t>herança</w:t>
      </w:r>
      <w:r>
        <w:rPr>
          <w:lang w:val="pt_PT" w:bidi="pt_PT"/>
        </w:rPr>
        <w:t xml:space="preserve"> da terra que Yahweh deu à tribo de Judá de acordo com seus </w:t>
      </w:r>
      <w:r>
        <w:rPr>
          <w:b/>
          <w:lang w:val="pt_PT" w:bidi="pt_PT"/>
        </w:rPr>
        <w:t>clãs</w:t>
      </w:r>
      <w:r>
        <w:rPr>
          <w:lang w:val="pt_PT" w:bidi="pt_PT"/>
        </w:rPr>
        <w:t>, ou grandes grupos familiares. Usem a mesma palavra para herança e clãs que vocês usaram em passagens anteriores.</w:t>
      </w:r>
    </w:p>
    <w:p>
      <w:pPr/>
      <w:r>
        <w:rPr>
          <w:lang w:val="pt_PT" w:bidi="pt_PT"/>
        </w:rPr>
      </w:r>
      <w:r>
        <w:rPr>
          <w:lang w:val="pt_PT" w:bidi="pt_PT"/>
        </w:rPr>
        <w:t xml:space="preserve">A passagem é a distribuição da terra que Yahweh deu à tribo de </w:t>
      </w:r>
      <w:r>
        <w:rPr>
          <w:b/>
          <w:lang w:val="pt_PT" w:bidi="pt_PT"/>
        </w:rPr>
        <w:t>Judá</w:t>
      </w:r>
      <w:r>
        <w:rPr>
          <w:lang w:val="pt_PT" w:bidi="pt_PT"/>
        </w:rPr>
        <w:t xml:space="preserve"> na fronteira com a terra de Edom. O narrador nos diz que há 29 </w:t>
      </w:r>
      <w:r>
        <w:rPr>
          <w:b/>
          <w:lang w:val="pt_PT" w:bidi="pt_PT"/>
        </w:rPr>
        <w:t>cidades</w:t>
      </w:r>
      <w:r>
        <w:rPr>
          <w:lang w:val="pt_PT" w:bidi="pt_PT"/>
        </w:rPr>
        <w:t xml:space="preserve"> do sul. Para cada cidade, provavelmente há </w:t>
      </w:r>
      <w:r>
        <w:rPr>
          <w:b/>
          <w:lang w:val="pt_PT" w:bidi="pt_PT"/>
        </w:rPr>
        <w:t>aldeias</w:t>
      </w:r>
      <w:r>
        <w:rPr>
          <w:lang w:val="pt_PT" w:bidi="pt_PT"/>
        </w:rPr>
        <w:t xml:space="preserve"> ao redor que Yahweh deu à tribo de Judá também. No entanto, a lista inclui mais de 29 nomes. Não sabemos por que há mais de 29 nomes de cidades, mas você deve traduzir o número como ele está. Cidades são vilas maiores que possuem muralhas ao seu redor para proteção. As aldeias são menores do que as cidades e muitas vezes confiam nas cidades para proteção. Usem as mesmas palavras para Judá, cidades e aldeias que vocês usaram em passagens anteriores.</w:t>
      </w:r>
    </w:p>
    <w:p>
      <w:pPr/>
      <w:r>
        <w:rPr>
          <w:lang w:val="pt_PT" w:bidi="pt_PT"/>
        </w:rPr>
      </w:r>
      <w:r>
        <w:rPr>
          <w:lang w:val="pt_PT" w:bidi="pt_PT"/>
        </w:rPr>
        <w:t>Parem aqui e discutam em grupo como vocês traduzirão os nomes das cidades nessa passagem. Vocês os pronunciarão de uma maneira que soe natural em seu idioma?</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15:33–47</w:t>
      </w:r>
      <w:r>
        <w:rPr>
          <w:lang w:val="pt_PT" w:bidi="pt_PT"/>
        </w:rPr>
      </w:r>
    </w:p>
    <w:p>
      <w:pPr>
        <w:pStyle w:val="Heading3"/>
      </w:pPr>
      <w:r>
        <w:rPr>
          <w:lang w:val="pt_PT" w:bidi="pt_PT"/>
        </w:rPr>
        <w:t>Ouvir e Sentir</w:t>
      </w:r>
    </w:p>
    <w:p>
      <w:pPr/>
      <w:r>
        <w:rPr>
          <w:lang w:val="pt_PT" w:bidi="pt_PT"/>
        </w:rPr>
      </w:r>
      <w:r>
        <w:rPr>
          <w:lang w:val="pt_PT" w:bidi="pt_PT"/>
        </w:rPr>
        <w:t>Nesta etapa, ouçam Josué 15.33–47 e guardem em seus corações.</w:t>
      </w:r>
    </w:p>
    <w:p>
      <w:pPr/>
      <w:r>
        <w:rPr>
          <w:lang w:val="pt_PT" w:bidi="pt_PT"/>
        </w:rPr>
      </w:r>
      <w:r>
        <w:rPr>
          <w:lang w:val="pt_PT" w:bidi="pt_PT"/>
        </w:rPr>
        <w:t>Ouçam uma versão em áudio de Josué 15.20–32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15.33–47 na tradução mais fácil de entender.</w:t>
      </w:r>
    </w:p>
    <w:p>
      <w:pPr/>
      <w:r>
        <w:rPr>
          <w:lang w:val="pt_PT" w:bidi="pt_PT"/>
        </w:rPr>
      </w:r>
      <w:r>
        <w:rPr>
          <w:lang w:val="pt_PT" w:bidi="pt_PT"/>
        </w:rPr>
        <w:t>Essa passagem continua a lista de cidades ou aldeias que são parte do território que Josué deu a Judá. Essa área fica no sopé ocidental, ou colinas baixas, bem como na região costeira ocidental. Esses são quatro dos distritos de Judá. A passagem anterior listou as cidades no primeiro distrito.</w:t>
      </w:r>
    </w:p>
    <w:p>
      <w:pPr/>
      <w:r>
        <w:rPr>
          <w:lang w:val="pt_PT" w:bidi="pt_PT"/>
        </w:rPr>
      </w:r>
      <w:r>
        <w:rPr>
          <w:lang w:val="pt_PT" w:bidi="pt_PT"/>
        </w:rPr>
        <w:t>O primeiro desses quatro distritos inclui 15 cidades e aldeias ao redor. O segundo inclui 16 cidades e aldeias ao redor. O terceiro distrito inclui 9 cidades e aldeias ao redor.</w:t>
      </w:r>
    </w:p>
    <w:p>
      <w:pPr/>
      <w:r>
        <w:rPr>
          <w:lang w:val="pt_PT" w:bidi="pt_PT"/>
        </w:rPr>
      </w:r>
      <w:r>
        <w:rPr>
          <w:lang w:val="pt_PT" w:bidi="pt_PT"/>
        </w:rPr>
        <w:t>O quarto distrito está na área costeira dos filisteus e inclui Ecrom e aldeias ao redor. A passagem também explica a fronteira oeste de Judá. Esses limites vão desde o uádi do Egito até o Mar Mediterrâneo. Um uádi é um leito de rio seco nos meses quentes, e é cheio de água nas estações chuvosas.</w:t>
      </w:r>
    </w:p>
    <w:p>
      <w:pPr/>
      <w:r>
        <w:rPr>
          <w:lang w:val="pt_PT" w:bidi="pt_PT"/>
        </w:rPr>
      </w:r>
      <w:r>
        <w:rPr>
          <w:lang w:val="pt_PT" w:bidi="pt_PT"/>
        </w:rPr>
        <w:t>Parem aqui e olhem em grupo para o mapa do sopé oeste e das regiões costeiras de Judá. Pause este áudio aqui.</w:t>
      </w:r>
    </w:p>
    <w:p>
      <w:pPr/>
      <w:r>
        <w:rPr>
          <w:lang w:val="pt_PT" w:bidi="pt_PT"/>
        </w:rPr>
      </w:r>
      <w:r>
        <w:rPr>
          <w:lang w:val="pt_PT" w:bidi="pt_PT"/>
        </w:rPr>
        <w:t>Parem aqui e olhem juntos para uma imagem de um uádi, ou leito de rio seco.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15.33–47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Josué dá à tribo de Judá mais quatro distritos no sopé oeste de Canaã. O primeiro desses quatro distritos contém 14 cidades e suas aldeias.</w:t>
      </w:r>
    </w:p>
    <w:p>
      <w:pPr/>
      <w:r>
        <w:rPr>
          <w:lang w:val="pt_PT" w:bidi="pt_PT"/>
        </w:rPr>
      </w:r>
      <w:r>
        <w:rPr>
          <w:b/>
          <w:lang w:val="pt_PT" w:bidi="pt_PT"/>
        </w:rPr>
        <w:t>Na segunda cena:</w:t>
      </w:r>
      <w:r>
        <w:rPr>
          <w:lang w:val="pt_PT" w:bidi="pt_PT"/>
        </w:rPr>
        <w:t xml:space="preserve"> o segundo desses distritos contém 16 cidades e suas aldeias.</w:t>
      </w:r>
    </w:p>
    <w:p>
      <w:pPr/>
      <w:r>
        <w:rPr>
          <w:lang w:val="pt_PT" w:bidi="pt_PT"/>
        </w:rPr>
      </w:r>
      <w:r>
        <w:rPr>
          <w:b/>
          <w:lang w:val="pt_PT" w:bidi="pt_PT"/>
        </w:rPr>
        <w:t>Na terceira cena:</w:t>
      </w:r>
      <w:r>
        <w:rPr>
          <w:lang w:val="pt_PT" w:bidi="pt_PT"/>
        </w:rPr>
        <w:t xml:space="preserve"> O terceiro desses distritos contém nove cidades e suas aldeias.</w:t>
      </w:r>
    </w:p>
    <w:p>
      <w:pPr/>
      <w:r>
        <w:rPr>
          <w:lang w:val="pt_PT" w:bidi="pt_PT"/>
        </w:rPr>
      </w:r>
      <w:r>
        <w:rPr>
          <w:b/>
          <w:lang w:val="pt_PT" w:bidi="pt_PT"/>
        </w:rPr>
        <w:t>Na quarta cena:</w:t>
      </w:r>
      <w:r>
        <w:rPr>
          <w:lang w:val="pt_PT" w:bidi="pt_PT"/>
        </w:rPr>
        <w:t xml:space="preserve"> o quarto desses distritos contém a cidade de Ecrom, a oeste de Ecrom, Asdode e Gaza, e todas as aldeias ao redor delas. Estes se estendiam até o Ribeiro do Egito e, a oeste, até o Mar Mediterrâneo.</w:t>
      </w:r>
    </w:p>
    <w:p>
      <w:pPr/>
      <w:r>
        <w:rPr>
          <w:lang w:val="pt_PT" w:bidi="pt_PT"/>
        </w:rPr>
      </w:r>
      <w:r>
        <w:rPr>
          <w:lang w:val="pt_PT" w:bidi="pt_PT"/>
        </w:rPr>
        <w:t>Os personagens dessa passagem são:</w:t>
      </w:r>
    </w:p>
    <w:p>
      <w:pPr/>
      <w:r>
        <w:rPr>
          <w:lang w:val="pt_PT" w:bidi="pt_PT"/>
        </w:rPr>
      </w:r>
      <w:r>
        <w:rPr>
          <w:lang w:val="pt_PT" w:bidi="pt_PT"/>
        </w:rPr>
        <w:t>O povo da tribo de Judá</w:t>
      </w:r>
    </w:p>
    <w:p>
      <w:pPr/>
      <w:r>
        <w:rPr>
          <w:lang w:val="pt_PT" w:bidi="pt_PT"/>
        </w:rPr>
      </w:r>
      <w:r>
        <w:rPr>
          <w:lang w:val="pt_PT" w:bidi="pt_PT"/>
        </w:rPr>
        <w:t>Em grupo, prestem atenção às partes do cenário da passagem:</w:t>
      </w:r>
    </w:p>
    <w:p>
      <w:pPr/>
      <w:r>
        <w:rPr>
          <w:lang w:val="pt_PT" w:bidi="pt_PT"/>
        </w:rPr>
      </w:r>
      <w:r>
        <w:rPr>
          <w:lang w:val="pt_PT" w:bidi="pt_PT"/>
        </w:rPr>
        <w:t>Observem que três dos quatro distritos estão dentro do sopé oeste de Canaã.</w:t>
      </w:r>
    </w:p>
    <w:p>
      <w:pPr/>
      <w:r>
        <w:rPr>
          <w:lang w:val="pt_PT" w:bidi="pt_PT"/>
        </w:rPr>
      </w:r>
      <w:r>
        <w:rPr>
          <w:lang w:val="pt_PT" w:bidi="pt_PT"/>
        </w:rPr>
        <w:t>O último distrito mencionado aqui está na área costeira oeste dos filisteus. As principais fronteiras mencionadas são o uádi, ou vale do rio seco, do Egito e o Mar Mediterrâneo. Observem que nesse último distrito, Josué nomeia as cidades e menciona que cada uma tem seus povoados e aldeias. As vilas são menores do que as cidades, e as aldeias são menores do que as vilas.</w:t>
      </w:r>
    </w:p>
    <w:p>
      <w:pPr/>
      <w:r>
        <w:rPr>
          <w:lang w:val="pt_PT" w:bidi="pt_PT"/>
        </w:rPr>
      </w:r>
      <w:r>
        <w:rPr>
          <w:lang w:val="pt_PT" w:bidi="pt_PT"/>
        </w:rPr>
        <w:t>Parem aqui e, se necessário, olhem novamente para o mapa do sopé oeste e da área costeira da terra de Judá. Pause este áudio aqui.</w:t>
      </w:r>
    </w:p>
    <w:p>
      <w:pPr/>
      <w:r>
        <w:rPr>
          <w:lang w:val="pt_PT" w:bidi="pt_PT"/>
        </w:rPr>
      </w:r>
      <w:r>
        <w:rPr>
          <w:lang w:val="pt_PT" w:bidi="pt_PT"/>
        </w:rPr>
        <w:t>Parem aqui e juntos em grupo desenhem um mapa de um dos distritos, aldeias ou áreas onde vocês vivem. Revezem-se descrevendo as áreas uns aos outros. Observem o que vocês chamam de as maiores cidades, cidades médias e as menores cidades.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Josué 15.33–47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r>
        <w:rPr>
          <w:lang w:val="pt_PT" w:bidi="pt_PT"/>
        </w:rPr>
      </w:r>
      <w:r>
        <w:rPr>
          <w:lang w:val="pt_PT" w:bidi="pt_PT"/>
        </w:rPr>
        <w:t>O povo da tribo de Judá</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dá à tribo de Judá quatro distritos no sopé oeste de Canaã. O primeiro desses quatro contém 14 cidades e suas aldeias. O segundo distrito contém 16 cidades e suas aldeias. O terceiro distrito contém nove cidades e suas aldeias. O quarto distrito que Josué deu à tribo de Judá na região costeira oeste contém Ecrom, áreas a oeste de Ecrom, Asdode e Gaza, e todas as cidades e aldeias ao redor delas. Esses foram até o vale do rio seco do Egito e para o oeste até o Mar Mediterrâneo.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as tribos de Judá: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15.33–47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dá à tribo de Judá quatro distritos nos </w:t>
      </w:r>
      <w:r>
        <w:rPr>
          <w:b/>
          <w:lang w:val="pt_PT" w:bidi="pt_PT"/>
        </w:rPr>
        <w:t>sopés</w:t>
      </w:r>
      <w:r>
        <w:rPr>
          <w:lang w:val="pt_PT" w:bidi="pt_PT"/>
        </w:rPr>
        <w:t xml:space="preserve"> ocidentais de Canaã. Os sopés são colinas baixas na base de uma cordilheira. Usem a mesma palavra para sopé que vocês usaram em passagens anteriores.</w:t>
      </w:r>
    </w:p>
    <w:p>
      <w:pPr/>
      <w:r>
        <w:rPr>
          <w:lang w:val="pt_PT" w:bidi="pt_PT"/>
        </w:rPr>
      </w:r>
      <w:r>
        <w:rPr>
          <w:lang w:val="pt_PT" w:bidi="pt_PT"/>
        </w:rPr>
        <w:t xml:space="preserve">O primeiro desses quatro distritos contém 14 </w:t>
      </w:r>
      <w:r>
        <w:rPr>
          <w:b/>
          <w:lang w:val="pt_PT" w:bidi="pt_PT"/>
        </w:rPr>
        <w:t>cidades</w:t>
      </w:r>
      <w:r>
        <w:rPr>
          <w:lang w:val="pt_PT" w:bidi="pt_PT"/>
        </w:rPr>
        <w:t xml:space="preserve"> e seus </w:t>
      </w:r>
      <w:r>
        <w:rPr>
          <w:b/>
          <w:lang w:val="pt_PT" w:bidi="pt_PT"/>
        </w:rPr>
        <w:t>assentamentos</w:t>
      </w:r>
      <w:r>
        <w:rPr>
          <w:lang w:val="pt_PT" w:bidi="pt_PT"/>
        </w:rPr>
        <w:t>. O segundo distrito que Josué deu à tribo de Judá nos sopés oeste contém 16 cidades e seus assentamentos. O terceiro distrito que Josué deu à tribo de Judá no sopé oeste contém nove cidades e seus assentamentos. As cidades são maiores do que aldeias ou assentamentos e geralmente são cercadas por muros para proteção. Os assentamentos são os menores grupos de pessoas e confiam nas cidades para proteção. Usem a mesma palavra para cidades e assentamentos que vocês usaram em passagens anteriores.</w:t>
      </w:r>
    </w:p>
    <w:p>
      <w:pPr/>
      <w:r>
        <w:rPr>
          <w:lang w:val="pt_PT" w:bidi="pt_PT"/>
        </w:rPr>
      </w:r>
      <w:r>
        <w:rPr>
          <w:lang w:val="pt_PT" w:bidi="pt_PT"/>
        </w:rPr>
        <w:t>O quarto distrito que Josué dá à tribo de Judá nas regiões costeiras ocidentais contém a cidade de Ecrom e suas aldeias e assentamentos. Também contém as áreas a oeste de Ecrom, a cidade de Asdode e a cidade de Gaza, e todas as aldeias e assentamentos ao redor delas. Aldeias são grupos de pessoas maiores do que um assentamento e menores do que uma cidade. Usem a mesma palavra para aldeias que vocês usaram em passagens anteriores.</w:t>
      </w:r>
    </w:p>
    <w:p>
      <w:pPr/>
      <w:r>
        <w:rPr>
          <w:lang w:val="pt_PT" w:bidi="pt_PT"/>
        </w:rPr>
      </w:r>
      <w:r>
        <w:rPr>
          <w:lang w:val="pt_PT" w:bidi="pt_PT"/>
        </w:rPr>
        <w:t xml:space="preserve">Parem aqui e discutam em grupo como vocês chamarão os três tamanhos diferentes de lugares: </w:t>
      </w:r>
      <w:r>
        <w:rPr>
          <w:b/>
          <w:lang w:val="pt_PT" w:bidi="pt_PT"/>
        </w:rPr>
        <w:t>cidades</w:t>
      </w:r>
      <w:r>
        <w:rPr>
          <w:lang w:val="pt_PT" w:bidi="pt_PT"/>
        </w:rPr>
        <w:t xml:space="preserve">, </w:t>
      </w:r>
      <w:r>
        <w:rPr>
          <w:b/>
          <w:lang w:val="pt_PT" w:bidi="pt_PT"/>
        </w:rPr>
        <w:t>aldeias</w:t>
      </w:r>
      <w:r>
        <w:rPr>
          <w:lang w:val="pt_PT" w:bidi="pt_PT"/>
        </w:rPr>
        <w:t xml:space="preserve"> e </w:t>
      </w:r>
      <w:r>
        <w:rPr>
          <w:b/>
          <w:lang w:val="pt_PT" w:bidi="pt_PT"/>
        </w:rPr>
        <w:t>assentamentos</w:t>
      </w:r>
      <w:r>
        <w:rPr>
          <w:lang w:val="pt_PT" w:bidi="pt_PT"/>
        </w:rPr>
        <w:t>. Pause este áudio aqui.</w:t>
      </w:r>
    </w:p>
    <w:p>
      <w:pPr/>
      <w:r>
        <w:rPr>
          <w:lang w:val="pt_PT" w:bidi="pt_PT"/>
        </w:rPr>
      </w:r>
      <w:r>
        <w:rPr>
          <w:lang w:val="pt_PT" w:bidi="pt_PT"/>
        </w:rPr>
        <w:t xml:space="preserve">Estas se estendiam até o uádi, ou vale seco, do Egito, e para o oeste até o Mar Mediterrâneo. O </w:t>
      </w:r>
      <w:r>
        <w:rPr>
          <w:b/>
          <w:lang w:val="pt_PT" w:bidi="pt_PT"/>
        </w:rPr>
        <w:t>uádi</w:t>
      </w:r>
      <w:r>
        <w:rPr>
          <w:lang w:val="pt_PT" w:bidi="pt_PT"/>
        </w:rPr>
        <w:t xml:space="preserve"> é um vale de rio seco nas estações quentes e secas, e cheio de água na estação chuvosa. Traduza uádi, ou vale de rio seco, da mesma maneira que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15:48–63</w:t>
      </w:r>
      <w:r>
        <w:rPr>
          <w:lang w:val="pt_PT" w:bidi="pt_PT"/>
        </w:rPr>
      </w:r>
    </w:p>
    <w:p>
      <w:pPr>
        <w:pStyle w:val="Heading3"/>
      </w:pPr>
      <w:r>
        <w:rPr>
          <w:lang w:val="pt_PT" w:bidi="pt_PT"/>
        </w:rPr>
        <w:t>Ouvir e Sentir</w:t>
      </w:r>
    </w:p>
    <w:p>
      <w:pPr/>
      <w:r>
        <w:rPr>
          <w:lang w:val="pt_PT" w:bidi="pt_PT"/>
        </w:rPr>
      </w:r>
      <w:r>
        <w:rPr>
          <w:lang w:val="pt_PT" w:bidi="pt_PT"/>
        </w:rPr>
        <w:t>Nesta etapa, ouçam Josué 15.48–63 e guardem em seus corações.</w:t>
      </w:r>
    </w:p>
    <w:p>
      <w:pPr/>
      <w:r>
        <w:rPr>
          <w:lang w:val="pt_PT" w:bidi="pt_PT"/>
        </w:rPr>
      </w:r>
      <w:r>
        <w:rPr>
          <w:lang w:val="pt_PT" w:bidi="pt_PT"/>
        </w:rPr>
        <w:t>Ouçam uma versão em áudio de Josué 15.48–63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15.48–63 na tradução mais fácil de entender.</w:t>
      </w:r>
    </w:p>
    <w:p>
      <w:pPr/>
      <w:r>
        <w:rPr>
          <w:lang w:val="pt_PT" w:bidi="pt_PT"/>
        </w:rPr>
      </w:r>
      <w:r>
        <w:rPr>
          <w:lang w:val="pt_PT" w:bidi="pt_PT"/>
        </w:rPr>
        <w:t>Essa passagem continua a lista de cidades, vilarejos e aldeias em parte do território que Josué deu à tribo de Judá. As duas passagens anteriores listaram cinco distritos. Essa passagem lista cinco distritos na região montanhosa, e um distrito no deserto.</w:t>
      </w:r>
    </w:p>
    <w:p>
      <w:pPr/>
      <w:r>
        <w:rPr>
          <w:lang w:val="pt_PT" w:bidi="pt_PT"/>
        </w:rPr>
      </w:r>
      <w:r>
        <w:rPr>
          <w:lang w:val="pt_PT" w:bidi="pt_PT"/>
        </w:rPr>
        <w:t>Parem aqui e olhem para um mapa da terra de Judá. Procure a região montanhosa e o deserto no mapa. Vocês podem querer continuar olhando para esse mapa enquanto ouvem preparação do palco e seguir no mapa. Pause este áudio aqui.</w:t>
      </w:r>
    </w:p>
    <w:p>
      <w:pPr/>
      <w:r>
        <w:rPr>
          <w:lang w:val="pt_PT" w:bidi="pt_PT"/>
        </w:rPr>
      </w:r>
      <w:r>
        <w:rPr>
          <w:lang w:val="pt_PT" w:bidi="pt_PT"/>
        </w:rPr>
        <w:t>As cidades na região montanhosa estão localizadas em uma área de colinas baixas que ficam em uma faixa estreita de colinas de norte a sul, entre as terras baixas perto da costa, a oeste, e a região selvagem, a leste. Essas colinas descem para o leste aproximadamente 900 metros do topo das colinas até o deserto abaixo, ao longo de aproximadamente 16 quilômetros.</w:t>
      </w:r>
    </w:p>
    <w:p>
      <w:pPr/>
      <w:r>
        <w:rPr>
          <w:lang w:val="pt_PT" w:bidi="pt_PT"/>
        </w:rPr>
      </w:r>
      <w:r>
        <w:rPr>
          <w:lang w:val="pt_PT" w:bidi="pt_PT"/>
        </w:rPr>
        <w:t>Parem aqui e olhem para uma imagem da região montanhosa. Pause este áudio aqui.</w:t>
      </w:r>
    </w:p>
    <w:p>
      <w:pPr/>
      <w:r>
        <w:rPr>
          <w:lang w:val="pt_PT" w:bidi="pt_PT"/>
        </w:rPr>
      </w:r>
      <w:r>
        <w:rPr>
          <w:lang w:val="pt_PT" w:bidi="pt_PT"/>
        </w:rPr>
        <w:t>O primeiro dos cinco distritos listados aqui contém 11 cidades e suas aldeias. Lembrem-se de que as cidades geralmente são vilas maiores que têm muralhas ao redor para proteção. Aldeias são pequenos assentamentos que dependem das cidades para proteção. Nesse distrito, Josué dá outro nome para Debir, que é chamada de Quiriate-Sana.</w:t>
      </w:r>
    </w:p>
    <w:p>
      <w:pPr/>
      <w:r>
        <w:rPr>
          <w:lang w:val="pt_PT" w:bidi="pt_PT"/>
        </w:rPr>
      </w:r>
      <w:r>
        <w:rPr>
          <w:lang w:val="pt_PT" w:bidi="pt_PT"/>
        </w:rPr>
        <w:t>O segundo dos cinco distritos na região montanhosa inclui nove cidades e suas aldeias. Uma dessas cidades é Hebrom, que Calebe conquistou.</w:t>
      </w:r>
    </w:p>
    <w:p>
      <w:pPr/>
      <w:r>
        <w:rPr>
          <w:lang w:val="pt_PT" w:bidi="pt_PT"/>
        </w:rPr>
      </w:r>
      <w:r>
        <w:rPr>
          <w:lang w:val="pt_PT" w:bidi="pt_PT"/>
        </w:rPr>
        <w:t>O terceiro desses cinco distritos na região montanhosa inclui 10 cidades e suas aldeias. Acredita-se que essa área esteja a sudeste de Hebrom.</w:t>
      </w:r>
    </w:p>
    <w:p>
      <w:pPr/>
      <w:r>
        <w:rPr>
          <w:lang w:val="pt_PT" w:bidi="pt_PT"/>
        </w:rPr>
      </w:r>
      <w:r>
        <w:rPr>
          <w:lang w:val="pt_PT" w:bidi="pt_PT"/>
        </w:rPr>
        <w:t>O quarto desses cinco distritos inclui seis cidades e suas aldeias. Acredita-se que esse distrito esteja ao norte de Hebrom.</w:t>
      </w:r>
    </w:p>
    <w:p>
      <w:pPr/>
      <w:r>
        <w:rPr>
          <w:lang w:val="pt_PT" w:bidi="pt_PT"/>
        </w:rPr>
      </w:r>
      <w:r>
        <w:rPr>
          <w:lang w:val="pt_PT" w:bidi="pt_PT"/>
        </w:rPr>
        <w:t>E o quinto distrito inclui duas cidades e suas aldeias. Esse distrito está perto da fronteira norte de Judá, ao lado da fronteira da tribo de Benjamim.</w:t>
      </w:r>
    </w:p>
    <w:p>
      <w:pPr/>
      <w:r>
        <w:rPr>
          <w:lang w:val="pt_PT" w:bidi="pt_PT"/>
        </w:rPr>
      </w:r>
      <w:r>
        <w:rPr>
          <w:lang w:val="pt_PT" w:bidi="pt_PT"/>
        </w:rPr>
        <w:t>Essa passagem lista um distrito no deserto, ou área onde muito pouco cresce e há muito pouca água. Esse distrito está nas encostas leste, ou lado leste da região montanhosa, e desce a colina até o vale do Jordão. Esse distrito lista seis cidades e suas aldeias.</w:t>
      </w:r>
    </w:p>
    <w:p>
      <w:pPr/>
      <w:r>
        <w:rPr>
          <w:lang w:val="pt_PT" w:bidi="pt_PT"/>
        </w:rPr>
      </w:r>
      <w:r>
        <w:rPr>
          <w:lang w:val="pt_PT" w:bidi="pt_PT"/>
        </w:rPr>
        <w:t>Parem aqui e discutam essa pergunta em grupo: Nomeiem e listem diferentes cidades ou aldeias em seus distritos, ou regiões, onde seu idioma é falado. Pause este áudio aqui.</w:t>
      </w:r>
    </w:p>
    <w:p>
      <w:pPr/>
      <w:r>
        <w:rPr>
          <w:lang w:val="pt_PT" w:bidi="pt_PT"/>
        </w:rPr>
      </w:r>
      <w:r>
        <w:rPr>
          <w:lang w:val="pt_PT" w:bidi="pt_PT"/>
        </w:rPr>
        <w:t>Mas Judá não pôde destruir completamente o povo jebuseu que vivia em Jerusalém. Então, daquele momento até a época em que isso foi escrito, os jebuseus e o povo da tribo de Judá viviam juntos em Jerusalém, embora Jerusalém fosse finalmente uma parte do território da tribo de Benjamim.</w:t>
      </w:r>
    </w:p>
    <w:p>
      <w:pPr/>
      <w:r>
        <w:rPr>
          <w:lang w:val="pt_PT" w:bidi="pt_PT"/>
        </w:rPr>
      </w:r>
      <w:r>
        <w:rPr>
          <w:lang w:val="pt_PT" w:bidi="pt_PT"/>
        </w:rPr>
        <w:t>Parem aqui e discutam essa pergunta em grupo: como as pessoas em sua cultura respondem a novas pessoas que tentam viver em sua terra? Discutam como o povo de sua cultura obteve originalmente a terra onde vocês vivem.</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Josué 15:48–63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sete cenas.</w:t>
      </w:r>
    </w:p>
    <w:p>
      <w:pPr/>
      <w:r>
        <w:rPr>
          <w:lang w:val="pt_PT" w:bidi="pt_PT"/>
        </w:rPr>
      </w:r>
      <w:r>
        <w:rPr>
          <w:b/>
          <w:lang w:val="pt_PT" w:bidi="pt_PT"/>
        </w:rPr>
        <w:t>Na primeira cena:</w:t>
      </w:r>
      <w:r>
        <w:rPr>
          <w:lang w:val="pt_PT" w:bidi="pt_PT"/>
        </w:rPr>
        <w:t xml:space="preserve"> Josué dá à tribo de Judá mais cinco distritos na região montanhosa. O primeiro desses distritos tem 11 cidades e suas aldeias.</w:t>
      </w:r>
    </w:p>
    <w:p>
      <w:pPr/>
      <w:r>
        <w:rPr>
          <w:lang w:val="pt_PT" w:bidi="pt_PT"/>
        </w:rPr>
      </w:r>
      <w:r>
        <w:rPr>
          <w:b/>
          <w:lang w:val="pt_PT" w:bidi="pt_PT"/>
        </w:rPr>
        <w:t>Na segunda cena:</w:t>
      </w:r>
      <w:r>
        <w:rPr>
          <w:lang w:val="pt_PT" w:bidi="pt_PT"/>
        </w:rPr>
        <w:t xml:space="preserve"> O segundo desses distritos na região montanhosa tem nove cidades e suas aldeias.</w:t>
      </w:r>
    </w:p>
    <w:p>
      <w:pPr/>
      <w:r>
        <w:rPr>
          <w:lang w:val="pt_PT" w:bidi="pt_PT"/>
        </w:rPr>
      </w:r>
      <w:r>
        <w:rPr>
          <w:b/>
          <w:lang w:val="pt_PT" w:bidi="pt_PT"/>
        </w:rPr>
        <w:t>Na terceira cena:</w:t>
      </w:r>
      <w:r>
        <w:rPr>
          <w:lang w:val="pt_PT" w:bidi="pt_PT"/>
        </w:rPr>
        <w:t xml:space="preserve"> O terceiro desses distritos na região montanhosa tem 10 cidades e suas aldeias.</w:t>
      </w:r>
    </w:p>
    <w:p>
      <w:pPr/>
      <w:r>
        <w:rPr>
          <w:lang w:val="pt_PT" w:bidi="pt_PT"/>
        </w:rPr>
      </w:r>
      <w:r>
        <w:rPr>
          <w:b/>
          <w:lang w:val="pt_PT" w:bidi="pt_PT"/>
        </w:rPr>
        <w:t>Na quarta cena:</w:t>
      </w:r>
      <w:r>
        <w:rPr>
          <w:lang w:val="pt_PT" w:bidi="pt_PT"/>
        </w:rPr>
        <w:t xml:space="preserve"> O quarto desses distritos na região montanhosa tem seis cidades e suas aldeias.</w:t>
      </w:r>
    </w:p>
    <w:p>
      <w:pPr/>
      <w:r>
        <w:rPr>
          <w:lang w:val="pt_PT" w:bidi="pt_PT"/>
        </w:rPr>
      </w:r>
      <w:r>
        <w:rPr>
          <w:b/>
          <w:lang w:val="pt_PT" w:bidi="pt_PT"/>
        </w:rPr>
        <w:t>Na quinta cena:</w:t>
      </w:r>
      <w:r>
        <w:rPr>
          <w:lang w:val="pt_PT" w:bidi="pt_PT"/>
        </w:rPr>
        <w:t xml:space="preserve"> O quinto desses distritos na região montanhosa tem duas cidades e suas aldeias.</w:t>
      </w:r>
    </w:p>
    <w:p>
      <w:pPr/>
      <w:r>
        <w:rPr>
          <w:lang w:val="pt_PT" w:bidi="pt_PT"/>
        </w:rPr>
      </w:r>
      <w:r>
        <w:rPr>
          <w:b/>
          <w:lang w:val="pt_PT" w:bidi="pt_PT"/>
        </w:rPr>
        <w:t>Na sexta cena:</w:t>
      </w:r>
      <w:r>
        <w:rPr>
          <w:lang w:val="pt_PT" w:bidi="pt_PT"/>
        </w:rPr>
        <w:t xml:space="preserve"> Josué dá a Judá um distrito no deserto, no lado leste da região montanhosa. Esse distrito tem seis cidades e suas aldeias.</w:t>
      </w:r>
    </w:p>
    <w:p>
      <w:pPr/>
      <w:r>
        <w:rPr>
          <w:lang w:val="pt_PT" w:bidi="pt_PT"/>
        </w:rPr>
      </w:r>
      <w:r>
        <w:rPr>
          <w:b/>
          <w:lang w:val="pt_PT" w:bidi="pt_PT"/>
        </w:rPr>
        <w:t>Na sétima cena:</w:t>
      </w:r>
      <w:r>
        <w:rPr>
          <w:lang w:val="pt_PT" w:bidi="pt_PT"/>
        </w:rPr>
        <w:t xml:space="preserve"> em conclusão, ouvimos que a tribo de Judá não pôde expulsar os jebuseus de Jerusalém. Portanto, as pessoas na tribo de Judá viviam com os jebuseus em Jerusalém pelo menos até o tempo da escrita dessa passagem.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povo da tribo de Judá</w:t>
      </w:r>
    </w:p>
    <w:p>
      <w:pPr>
        <w:pStyle w:val="ListBullet"/>
        <w:spacing w:line="240" w:lineRule="auto"/>
        <w:ind w:left="720"/>
      </w:pPr>
      <w:r>
        <w:rPr>
          <w:lang w:val="pt_PT" w:bidi="pt_PT"/>
        </w:rPr>
      </w:r>
      <w:r>
        <w:rPr>
          <w:lang w:val="pt_PT" w:bidi="pt_PT"/>
        </w:rPr>
        <w:t>E os jebuseus</w:t>
      </w:r>
    </w:p>
    <w:p>
      <w:pPr/>
      <w:r>
        <w:rPr>
          <w:lang w:val="pt_PT" w:bidi="pt_PT"/>
        </w:rPr>
      </w:r>
      <w:r>
        <w:rPr>
          <w:lang w:val="pt_PT" w:bidi="pt_PT"/>
        </w:rPr>
        <w:t>Em grupo, prestem atenção às partes do cenário da passagem:</w:t>
      </w:r>
    </w:p>
    <w:p>
      <w:pPr/>
      <w:r>
        <w:rPr>
          <w:lang w:val="pt_PT" w:bidi="pt_PT"/>
        </w:rPr>
      </w:r>
      <w:r>
        <w:rPr>
          <w:lang w:val="pt_PT" w:bidi="pt_PT"/>
        </w:rPr>
        <w:t>Observem que a região montanhosa é uma terra de colinas ou montanhas bem ao lado do deserto. Por causa das colinas na região montanhosa, o clima teria feito com que o deserto tivesse menos chuva, e teria sido mais difícil cultivar a terra. Era muito importante para a tribo de Judá viver perto de nascentes de água, ou rios naturais, ou mares nessa área. Provavelmente há apenas seis cidades no deserto porque não há muita água, está muito quente e o solo é muito seco. Isso torna difícil para as pessoas viverem no deserto.</w:t>
      </w:r>
    </w:p>
    <w:p>
      <w:pPr/>
      <w:r>
        <w:rPr>
          <w:lang w:val="pt_PT" w:bidi="pt_PT"/>
        </w:rPr>
      </w:r>
      <w:r>
        <w:rPr>
          <w:lang w:val="pt_PT" w:bidi="pt_PT"/>
        </w:rPr>
        <w:t>Parem aqui e olhem para uma imagem do deserto. Pause este áudio aqui.</w:t>
      </w:r>
    </w:p>
    <w:p>
      <w:pPr/>
      <w:r>
        <w:rPr>
          <w:lang w:val="pt_PT" w:bidi="pt_PT"/>
        </w:rPr>
      </w:r>
      <w:r>
        <w:rPr>
          <w:lang w:val="pt_PT" w:bidi="pt_PT"/>
        </w:rPr>
        <w:t>Parem aqui e juntos em grupo desenhem um mapa de sua comunidade em papel, ou usando gravetos, pedras e folhas. Observem os tipos de terra que estão ao redor de vocês. Nomeiem as colinas e vales, montanhas ou riachos e rios. Revezem-se descrevendo o mapa e a terra uns aos outros. Observem como vocês descrevem diferentes tipos de terra ou água. Pause este áudio aqui.</w:t>
      </w:r>
    </w:p>
    <w:p>
      <w:pPr/>
      <w:r>
        <w:rPr>
          <w:lang w:val="pt_PT" w:bidi="pt_PT"/>
        </w:rPr>
      </w:r>
      <w:r>
        <w:rPr>
          <w:lang w:val="pt_PT" w:bidi="pt_PT"/>
        </w:rPr>
        <w:t>Na cena sete, observem que o povo da tribo de Judá não segue o mandamento de Yahweh de expulsar o povo que vive na terra.</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15.48–63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sete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povo da tribo de Judá</w:t>
      </w:r>
    </w:p>
    <w:p>
      <w:pPr>
        <w:pStyle w:val="ListBullet"/>
        <w:spacing w:line="240" w:lineRule="auto"/>
        <w:ind w:left="720"/>
      </w:pPr>
      <w:r>
        <w:rPr>
          <w:lang w:val="pt_PT" w:bidi="pt_PT"/>
        </w:rPr>
      </w:r>
      <w:r>
        <w:rPr>
          <w:lang w:val="pt_PT" w:bidi="pt_PT"/>
        </w:rPr>
        <w:t>E os jebuseus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dá à tribo de Judá mais cinco distritos na região montanhosa. O primeiro desses distritos tem 11 cidades e suas aldeias. O segundo desses distritos tem nove cidades e suas aldeias. O terceiro desses distritos tem 10 cidades e suas aldeias. O quarto desses distritos tem seis cidades e suas aldeias. O quinto desses distritos tem duas cidades e suas aldeias.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representa a tribo de Judá: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dá a Judá um distrito no deserto no lado leste da região montanhosa. Esse distrito tem seis cidades e suas aldeias.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representa a tribo de Judá: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povo da tribo de Judá não conseguiu expulsar os jebuseus de Jerusalém. Portanto, Judá vivia com os jebuseus em Jerusalém pelo menos até o tempo da escrita dessa passagem.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jebuseus: “O que você está sentindo ou pensando?” A pessoa pode responder coisas como:</w:t>
      </w:r>
    </w:p>
    <w:p>
      <w:pPr/>
      <w:r>
        <w:rPr>
          <w:lang w:val="pt_PT" w:bidi="pt_PT"/>
        </w:rPr>
      </w:r>
      <w:r>
        <w:rPr>
          <w:lang w:val="pt_PT" w:bidi="pt_PT"/>
        </w:rPr>
        <w:t>Pare aqui e pratique listar os nomes das cidades no trecho. Usem objetos para aprender os nomes das cidades.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15.48–63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dá à tribo de Judá cinco distritos na </w:t>
      </w:r>
      <w:r>
        <w:rPr>
          <w:b/>
          <w:lang w:val="pt_PT" w:bidi="pt_PT"/>
        </w:rPr>
        <w:t>região montanhosa</w:t>
      </w:r>
      <w:r>
        <w:rPr>
          <w:lang w:val="pt_PT" w:bidi="pt_PT"/>
        </w:rPr>
        <w:t xml:space="preserve"> de Canaã. A região montanhosa é uma área de </w:t>
      </w:r>
      <w:r>
        <w:rPr>
          <w:b/>
          <w:lang w:val="pt_PT" w:bidi="pt_PT"/>
        </w:rPr>
        <w:t>colinas</w:t>
      </w:r>
      <w:r>
        <w:rPr>
          <w:lang w:val="pt_PT" w:bidi="pt_PT"/>
        </w:rPr>
        <w:t xml:space="preserve"> baixas ou montanhas que correm para o norte e para o sul no meio de Judá. Usem a mesma palavra para colinas ou região montanhosa que vocês usaram em passagens anteriores.</w:t>
      </w:r>
    </w:p>
    <w:p>
      <w:pPr/>
      <w:r>
        <w:rPr>
          <w:lang w:val="pt_PT" w:bidi="pt_PT"/>
        </w:rPr>
      </w:r>
      <w:r>
        <w:rPr>
          <w:lang w:val="pt_PT" w:bidi="pt_PT"/>
        </w:rPr>
        <w:t xml:space="preserve">O primeiro desses cinco distritos contém 11 </w:t>
      </w:r>
      <w:r>
        <w:rPr>
          <w:b/>
          <w:lang w:val="pt_PT" w:bidi="pt_PT"/>
        </w:rPr>
        <w:t>cidades</w:t>
      </w:r>
      <w:r>
        <w:rPr>
          <w:lang w:val="pt_PT" w:bidi="pt_PT"/>
        </w:rPr>
        <w:t xml:space="preserve"> e suas </w:t>
      </w:r>
      <w:r>
        <w:rPr>
          <w:b/>
          <w:lang w:val="pt_PT" w:bidi="pt_PT"/>
        </w:rPr>
        <w:t>aldeias</w:t>
      </w:r>
      <w:r>
        <w:rPr>
          <w:lang w:val="pt_PT" w:bidi="pt_PT"/>
        </w:rPr>
        <w:t>. O segundo distrito que Josué dá à tribo de Judá na região montanhosa contém nove cidades e suas aldeias. O terceiro distrito que Josué dá à tribo de Judá na região montanhosa contém dez cidades e suas aldeias. O quarto desses cinco distritos contém seis cidades e suas aldeias. O quinto distrito contém duas cidades e suas aldeias. As cidades são maiores do que vilas e geralmente são cercadas por muralhas para proteção. Aldeias são os menores assentamentos de pessoas e dependem das cidades para proteção. Usem a mesma palavra para cidades e aldeias que vocês usaram em passagens anteriores.</w:t>
      </w:r>
    </w:p>
    <w:p>
      <w:pPr/>
      <w:r>
        <w:rPr>
          <w:lang w:val="pt_PT" w:bidi="pt_PT"/>
        </w:rPr>
      </w:r>
      <w:r>
        <w:rPr>
          <w:lang w:val="pt_PT" w:bidi="pt_PT"/>
        </w:rPr>
        <w:t xml:space="preserve">Josué dá um distrito à tribo de Judá no </w:t>
      </w:r>
      <w:r>
        <w:rPr>
          <w:b/>
          <w:lang w:val="pt_PT" w:bidi="pt_PT"/>
        </w:rPr>
        <w:t>deserto</w:t>
      </w:r>
      <w:r>
        <w:rPr>
          <w:lang w:val="pt_PT" w:bidi="pt_PT"/>
        </w:rPr>
        <w:t xml:space="preserve">. Esse deserto está na encosta </w:t>
      </w:r>
      <w:r>
        <w:rPr>
          <w:b/>
          <w:lang w:val="pt_PT" w:bidi="pt_PT"/>
        </w:rPr>
        <w:t>leste</w:t>
      </w:r>
      <w:r>
        <w:rPr>
          <w:lang w:val="pt_PT" w:bidi="pt_PT"/>
        </w:rPr>
        <w:t xml:space="preserve"> da região montanhosa. Um deserto é um lugar seco onde muito pouco cresce e muito poucos animais vivem. Um declive é o lado inclinado das colinas ou montanhas. Use a mesma palavra para deserto e encostas que você usou em passagens anteriores. Para mais informações sobre </w:t>
      </w:r>
      <w:r>
        <w:rPr>
          <w:lang w:val="pt_PT" w:bidi="pt_PT"/>
        </w:rPr>
        <w:t>deserto</w:t>
      </w:r>
      <w:r>
        <w:rPr>
          <w:lang w:val="pt_PT" w:bidi="pt_PT"/>
        </w:rPr>
        <w:t xml:space="preserve">, consultem o Glossário Mestre. </w:t>
      </w:r>
    </w:p>
    <w:p>
      <w:pPr/>
      <w:r>
        <w:rPr>
          <w:lang w:val="pt_PT" w:bidi="pt_PT"/>
        </w:rPr>
      </w:r>
      <w:r>
        <w:rPr>
          <w:lang w:val="pt_PT" w:bidi="pt_PT"/>
        </w:rPr>
        <w:t>Judá não pôde expulsar os jebuseus de Jerusalém. Portanto, os filhos de Judá, ou o povo da tribo de Judá, viviam com os jebuseus em Jerusalém pelo menos até o tempo da escrita dessa passagem.</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16:1–10</w:t>
      </w:r>
      <w:r>
        <w:rPr>
          <w:lang w:val="pt_PT" w:bidi="pt_PT"/>
        </w:rPr>
      </w:r>
    </w:p>
    <w:p>
      <w:pPr>
        <w:pStyle w:val="Heading3"/>
      </w:pPr>
      <w:r>
        <w:rPr>
          <w:lang w:val="pt_PT" w:bidi="pt_PT"/>
        </w:rPr>
        <w:t>Ouvir e Sentir</w:t>
      </w:r>
    </w:p>
    <w:p>
      <w:pPr/>
      <w:r>
        <w:rPr>
          <w:lang w:val="pt_PT" w:bidi="pt_PT"/>
        </w:rPr>
      </w:r>
      <w:r>
        <w:rPr>
          <w:lang w:val="pt_PT" w:bidi="pt_PT"/>
        </w:rPr>
        <w:t>Nesta etapa, ouçam Josué 16.1–10 e guardem em seus corações.</w:t>
      </w:r>
    </w:p>
    <w:p>
      <w:pPr/>
      <w:r>
        <w:rPr>
          <w:lang w:val="pt_PT" w:bidi="pt_PT"/>
        </w:rPr>
      </w:r>
      <w:r>
        <w:rPr>
          <w:lang w:val="pt_PT" w:bidi="pt_PT"/>
        </w:rPr>
        <w:t>Ouçam uma versão em áudio de Josué 16.1–10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Josué 16.1–10 na tradução mais fácil de entender.</w:t>
      </w:r>
    </w:p>
    <w:p>
      <w:pPr/>
      <w:r>
        <w:rPr>
          <w:lang w:val="pt_PT" w:bidi="pt_PT"/>
        </w:rPr>
      </w:r>
      <w:r>
        <w:rPr>
          <w:lang w:val="pt_PT" w:bidi="pt_PT"/>
        </w:rPr>
        <w:t>Essa passagem continua a descrever a distribuição da terra às tribos de Israel. Lembrem-se de que a primeira distribuição da terra foi para a tribo de Judá. A segunda distribuição de terra foi para a tribo de José. Os líderes israelitas jogaram pedras com marcadores, chamados de sortes, para decidir para qual tribo distribuir a terra em seguida. Agora Josué está dando terras à tribo de José. Lembrem-se de que a tribo de José está dividida em duas tribos de acordo com os dois filhos de José — Manassés, que é o mais velho, e Efraim. Essa passagem descreve o limite sul de toda a tribo de José, e a extensão total do limite da meia tribo de Efraim.</w:t>
      </w:r>
    </w:p>
    <w:p>
      <w:pPr/>
      <w:r>
        <w:rPr>
          <w:lang w:val="pt_PT" w:bidi="pt_PT"/>
        </w:rPr>
      </w:r>
      <w:r>
        <w:rPr>
          <w:lang w:val="pt_PT" w:bidi="pt_PT"/>
        </w:rPr>
        <w:t>Parem aqui e falem em grupo sobre suas diferentes tribos ou partes diferentes de seu grupo étnico. Como os grupos menores dentro de sua tribo ou grupo de pessoas se formaram? Como vocês falam sobre os diferentes grupos menores dentro do grupo maior? Pause este áudio aqui.</w:t>
      </w:r>
    </w:p>
    <w:p>
      <w:pPr/>
      <w:r>
        <w:rPr>
          <w:lang w:val="pt_PT" w:bidi="pt_PT"/>
        </w:rPr>
      </w:r>
      <w:r>
        <w:rPr>
          <w:lang w:val="pt_PT" w:bidi="pt_PT"/>
        </w:rPr>
        <w:t>O limite sul da tribo de José faz fronteira com a maior parte da fronteira norte da tribo de Benjamim.</w:t>
      </w:r>
    </w:p>
    <w:p>
      <w:pPr/>
      <w:r>
        <w:rPr>
          <w:lang w:val="pt_PT" w:bidi="pt_PT"/>
        </w:rPr>
      </w:r>
      <w:r>
        <w:rPr>
          <w:lang w:val="pt_PT" w:bidi="pt_PT"/>
        </w:rPr>
        <w:t>Parem aqui e olhem para um mapa da terra que Yahweh deu às 12 tribos de Israel. Observem onde Efraim e Manassés estão localizados. Pause este áudio aqui.</w:t>
      </w:r>
    </w:p>
    <w:p>
      <w:pPr/>
      <w:r>
        <w:rPr>
          <w:lang w:val="pt_PT" w:bidi="pt_PT"/>
        </w:rPr>
      </w:r>
      <w:r>
        <w:rPr>
          <w:lang w:val="pt_PT" w:bidi="pt_PT"/>
        </w:rPr>
        <w:t>Parem aqui e olhem para o mapa dos limites de Efraim com as cidades nomeadas. Vocês podem querer ouvir as próximas informações enquanto olham para esse mapa e o acompanham. Pause este áudio aqui.</w:t>
      </w:r>
    </w:p>
    <w:p>
      <w:pPr/>
      <w:r>
        <w:rPr>
          <w:lang w:val="pt_PT" w:bidi="pt_PT"/>
        </w:rPr>
      </w:r>
      <w:r>
        <w:rPr>
          <w:lang w:val="pt_PT" w:bidi="pt_PT"/>
        </w:rPr>
        <w:t>Ouvimos sobre a fronteira sul da tribo de José, começando do leste para o oeste. O limite começa no rio Jordão perto de Jericó, mas a leste das nascentes de água perto de Jericó. Então do rio Jordão, o limite vai para o oeste através do deserto e sobe para a região montanhosa, ou área montanhosa, de Betel. Algumas versões mencionam Betel e Luz como cidades separadas, mas a maioria das pessoas acredita que Luz é outro nome para Betel. De Betel, o limite continua para o oeste até a fronteira dos arquitas, que também eram cananeus, em Atarote. De lá, a maioria das passagens diz que a fronteira desceu, ou foi para baixo. Lembrem-se de que Betel está na região montanhosa, e então a fronteira desce as montanhas até a área de terra baixa de Bete-Horom Inferior e Gezer antes de terminar no Mar Mediterrâneo. Gezer está a cerca de 24 quilômetros do mar.</w:t>
      </w:r>
    </w:p>
    <w:p>
      <w:pPr/>
      <w:r>
        <w:rPr>
          <w:lang w:val="pt_PT" w:bidi="pt_PT"/>
        </w:rPr>
      </w:r>
      <w:r>
        <w:rPr>
          <w:lang w:val="pt_PT" w:bidi="pt_PT"/>
        </w:rPr>
        <w:t>Josué dá a Efraim e Manassés, os filhos de José, essa terra como herança deles. Agora a passagem descreve o limite para os clãs, ou grandes grupos familiares, de Efraim. Mesmo que Manassés fosse o filho mais velho de José, o pai de José, Jacó, abençoou o filho de José, Efraim, para que seja maior do que Manassés. Então aqui, Josué dá a Efraim a primeira distribuição de terra para a tribo de José.</w:t>
      </w:r>
    </w:p>
    <w:p>
      <w:pPr/>
      <w:r>
        <w:rPr>
          <w:lang w:val="pt_PT" w:bidi="pt_PT"/>
        </w:rPr>
      </w:r>
      <w:r>
        <w:rPr>
          <w:lang w:val="pt_PT" w:bidi="pt_PT"/>
        </w:rPr>
        <w:t>Parem aqui e discutam essa pergunta em grupo: falem sobre algumas maneiras pelas quais vocês destacam o filho mais velho em cada família em sua cultura. Existe alguma responsabilidade que o filho mais velho tenha e os filhos mais novos não, ou que os filhos mais novos tenham e o filho mais velho não? O que faria vocês darem responsabilidades a uma criança diferente? Pause este áudio aqui.</w:t>
      </w:r>
    </w:p>
    <w:p>
      <w:pPr/>
      <w:r>
        <w:rPr>
          <w:lang w:val="pt_PT" w:bidi="pt_PT"/>
        </w:rPr>
      </w:r>
      <w:r>
        <w:rPr>
          <w:lang w:val="pt_PT" w:bidi="pt_PT"/>
        </w:rPr>
        <w:t>A descrição do limite sul de Efraim começa no leste em uma cidade chamada Atarote-Adar e vai para o oeste até o Mar Mediterrâneo. Embora a passagem não diga isso, é provável que a fronteira sul de Efraim siga a fronteira sul mencionada anteriormente para toda a tribo de José. A passagem inclui a cidade de Bete-Horom como parte do limite. A cidade de Bete-Horom estava na região montanhosa como uma maneira de se proteger de inimigos nas terras baixas ou planícies costeiras.</w:t>
      </w:r>
    </w:p>
    <w:p>
      <w:pPr/>
      <w:r>
        <w:rPr>
          <w:lang w:val="pt_PT" w:bidi="pt_PT"/>
        </w:rPr>
      </w:r>
      <w:r>
        <w:rPr>
          <w:lang w:val="pt_PT" w:bidi="pt_PT"/>
        </w:rPr>
        <w:t>Então a passagem pula para o limite leste de Efraim, que começa no norte em Micmetate e vai a leste de Janoé. A fronteira então se volta para o sul para tocar Jericó, o que significa que veio para a parte periférica de Jericó. Então o limite leste termina no rio Jordão.</w:t>
      </w:r>
    </w:p>
    <w:p>
      <w:pPr/>
      <w:r>
        <w:rPr>
          <w:lang w:val="pt_PT" w:bidi="pt_PT"/>
        </w:rPr>
      </w:r>
      <w:r>
        <w:rPr>
          <w:lang w:val="pt_PT" w:bidi="pt_PT"/>
        </w:rPr>
        <w:t>A passagem volta ao limite norte de Efraim, que é a fronteira sul de Manassés. O limite norte começa no leste em Tapua, que é uma cidade logo a oeste de Micmetate. Tapua é uma cidade que Josué deu a Efraim, mas a terra ao redor dela pertence a Manassés. De Tapua, a fronteira viaja para o oeste ao longo do ribeiro Caná, ou uádi, até o mar. Esse uádi, ou fundo do rio seco, provavelmente tem água durante as épocas do ano em que chove muito, mas fica seco o restante do ano. Quando há água, a água flui para o oeste, saindo da região montanhosa e entrando na planície em direção ao mar.</w:t>
      </w:r>
    </w:p>
    <w:p>
      <w:pPr/>
      <w:r>
        <w:rPr>
          <w:lang w:val="pt_PT" w:bidi="pt_PT"/>
        </w:rPr>
      </w:r>
      <w:r>
        <w:rPr>
          <w:lang w:val="pt_PT" w:bidi="pt_PT"/>
        </w:rPr>
        <w:t>Parem aqui e olhem para uma imagem de um uádi, ou fundo de rio seco. Pause este áudio aqui.</w:t>
      </w:r>
    </w:p>
    <w:p>
      <w:pPr/>
      <w:r>
        <w:rPr>
          <w:lang w:val="pt_PT" w:bidi="pt_PT"/>
        </w:rPr>
      </w:r>
      <w:r>
        <w:rPr>
          <w:lang w:val="pt_PT" w:bidi="pt_PT"/>
        </w:rPr>
        <w:t>José dá essa terra às famílias, ou clãs, de Efraim como uma herança, ou posse. O território de Efraim também inclui cidades na herança, ou posse de Manassés. Josué dá a Efraim todas essas cidades com todas as suas aldeias. Lembrem-se de que uma cidade é uma vila maior com uma muralha ao redor para proteção. Uma aldeia é um pequeno assentamento que depende da cidade para proteção.</w:t>
      </w:r>
    </w:p>
    <w:p>
      <w:pPr/>
      <w:r>
        <w:rPr>
          <w:lang w:val="pt_PT" w:bidi="pt_PT"/>
        </w:rPr>
      </w:r>
      <w:r>
        <w:rPr>
          <w:lang w:val="pt_PT" w:bidi="pt_PT"/>
        </w:rPr>
        <w:t>Os efraíitas têm sucesso em tomar o território que Josué distribuiu a eles, exceto a cidade de Gezer. O povo de Efraim foi incapaz de expulsar, ou enviar para longe, os cananeus de Gezer. A tribo de Efraim permitiu que os cananeus ficassem como trabalhadores forçados, ou escravos. Gezer estava nas terras baixas mais perto do mar. Essas cidades eram tipicamente maiores do que as cidades na região montanhosa. Essa pode ter sido uma razão pela qual os efraimitas foram incapazes de expulsá-los de Gezer. Os efraimitas desobedeceram diretamente ao mandamento de Yahweh de expulsar todo o povo quando eles não expulsaram o povo que vivia em Gezer. Quando Josué escreveu essa passagem, os cananeus em Gezer ainda estavam vivendo como escravos com os efraimitas.</w:t>
      </w:r>
    </w:p>
    <w:p>
      <w:pPr/>
      <w:r>
        <w:rPr>
          <w:lang w:val="pt_PT" w:bidi="pt_PT"/>
        </w:rPr>
      </w:r>
      <w:r>
        <w:rPr>
          <w:lang w:val="pt_PT" w:bidi="pt_PT"/>
        </w:rPr>
        <w:t>Parem aqui e discutam essa pergunta em grupo: Nomeiem as outras comunidades que têm terra, ou se estabeleceram, entre seu povo. Falem sobre como essas pessoas se estabeleceram entre vocês. Qual é a atitude de sua comunidade para com esses grupos de pessoas, e como vocês as tratam?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16.1–10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a sorte caiu sobre a tribo de José. Josué descreve a fronteira sul de toda a terra para a tribo de José. Essa fronteira ia do rio Jordão até o Mar Mediterrâneo.</w:t>
      </w:r>
    </w:p>
    <w:p>
      <w:pPr/>
      <w:r>
        <w:rPr>
          <w:lang w:val="pt_PT" w:bidi="pt_PT"/>
        </w:rPr>
      </w:r>
      <w:r>
        <w:rPr>
          <w:b/>
          <w:lang w:val="pt_PT" w:bidi="pt_PT"/>
        </w:rPr>
        <w:t>Na segunda cena:</w:t>
      </w:r>
      <w:r>
        <w:rPr>
          <w:lang w:val="pt_PT" w:bidi="pt_PT"/>
        </w:rPr>
        <w:t xml:space="preserve"> Josué divide a terra de José em duas partes, e Josué dá a primeira distribuição à meia tribo de Efraim. Josué descreve os limites da terra de Efraim.</w:t>
      </w:r>
    </w:p>
    <w:p>
      <w:pPr/>
      <w:r>
        <w:rPr>
          <w:lang w:val="pt_PT" w:bidi="pt_PT"/>
        </w:rPr>
      </w:r>
      <w:r>
        <w:rPr>
          <w:b/>
          <w:lang w:val="pt_PT" w:bidi="pt_PT"/>
        </w:rPr>
        <w:t>Na terceira cena:</w:t>
      </w:r>
      <w:r>
        <w:rPr>
          <w:lang w:val="pt_PT" w:bidi="pt_PT"/>
        </w:rPr>
        <w:t xml:space="preserve"> Efraim não conseguiu expulsar todos os cananeus da cidade de Gezer. A tribo de Efraim permitiu que os cananeus ficassem em Gezer como escravos. Na época em que Josué escreveu essa passagem, os cananeus ainda estavam vivendo com a tribo de Efraim.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 tribo completa de José, que inclui o povo da tribo de Efraim e o povo da tribo de Manassés</w:t>
      </w:r>
    </w:p>
    <w:p>
      <w:pPr>
        <w:pStyle w:val="ListBullet"/>
        <w:spacing w:line="240" w:lineRule="auto"/>
        <w:ind w:left="720"/>
      </w:pPr>
      <w:r>
        <w:rPr>
          <w:lang w:val="pt_PT" w:bidi="pt_PT"/>
        </w:rPr>
      </w:r>
      <w:r>
        <w:rPr>
          <w:lang w:val="pt_PT" w:bidi="pt_PT"/>
        </w:rPr>
        <w:t>E os cananeus</w:t>
      </w:r>
    </w:p>
    <w:p>
      <w:pPr/>
      <w:r>
        <w:rPr>
          <w:lang w:val="pt_PT" w:bidi="pt_PT"/>
        </w:rPr>
      </w:r>
      <w:r>
        <w:rPr>
          <w:lang w:val="pt_PT" w:bidi="pt_PT"/>
        </w:rPr>
        <w:t>Em grupo, prestem atenção às partes do cenário da passagem:</w:t>
      </w:r>
    </w:p>
    <w:p>
      <w:pPr/>
      <w:r>
        <w:rPr>
          <w:lang w:val="pt_PT" w:bidi="pt_PT"/>
        </w:rPr>
      </w:r>
      <w:r>
        <w:rPr>
          <w:lang w:val="pt_PT" w:bidi="pt_PT"/>
        </w:rPr>
        <w:t>Na primeira cena, lembrem-se de que Efraim é o filho de José. A tribo de José foi dividida em duas entre seus filhos Efraim e Manassés. Manassés era o filho mais velho de José, mas Jacó, o avô deles, havia dado a Efraim uma bênção especial. A passagem originalmente coloca Manassés e Efraim na ordem de nascimento correta, mas então descreve a herança que Josué deu a Efraim primeiro. Nessa primeira cena, Josué descreve a fronteira sul de toda a terra que ele deu às duas tribos de José, Manassés e Efraim. A declaração de que Manassés e Efraim receberam sua herança, ou posse, é um resumo da cena um.</w:t>
      </w:r>
    </w:p>
    <w:p>
      <w:pPr/>
      <w:r>
        <w:rPr>
          <w:lang w:val="pt_PT" w:bidi="pt_PT"/>
        </w:rPr>
      </w:r>
      <w:r>
        <w:rPr>
          <w:lang w:val="pt_PT" w:bidi="pt_PT"/>
        </w:rPr>
        <w:t>Na segunda cena, Josué dá à tribo de Efraim as fronteiras de sua terra. Josué descreve os limites de leste a oeste na fronteira sul, de norte a sul na fronteira leste, e de leste a oeste na fronteira norte. A fronteira oeste é o Mar Mediterrâneo. Josué deu todas essas cidades e suas aldeias, incluindo algumas cidades na herança de Manassés, a Efraim. Observem que há vários tipos diferentes de paisagens na terra de Efraim. As fronteiras para o leste, até o rio Jordão, estão nas encostas leste da região montanhosa perto do deserto seco. A maior parte das terras de Efraim fica na região montanhosa, enquanto a parte oeste da terra compreende as áreas mais baixas perto do Mar Mediterrâneo.</w:t>
      </w:r>
    </w:p>
    <w:p>
      <w:pPr/>
      <w:r>
        <w:rPr>
          <w:lang w:val="pt_PT" w:bidi="pt_PT"/>
        </w:rPr>
      </w:r>
      <w:r>
        <w:rPr>
          <w:lang w:val="pt_PT" w:bidi="pt_PT"/>
        </w:rPr>
        <w:t>Parem aqui e pensem na ordem em que Josué descreve os limites da terra. Josué descreve os limites ao sul de leste a oeste, depois os limites a leste de norte a sul e, em seguida, os limites ao norte de leste a oeste novamente. Quando vocês estão descrevendo os limites de sua terra, como vocês ordenam as informações? Pause este áudio aqui.</w:t>
      </w:r>
    </w:p>
    <w:p>
      <w:pPr/>
      <w:r>
        <w:rPr>
          <w:lang w:val="pt_PT" w:bidi="pt_PT"/>
        </w:rPr>
      </w:r>
      <w:r>
        <w:rPr>
          <w:lang w:val="pt_PT" w:bidi="pt_PT"/>
        </w:rPr>
        <w:t>Na terceira cena, lembrem-se de que o mandamento de Yahweh era expulsar todos os povos que viviam na terra. Efraim não fez isso em Gezer. Em vez disso, o povo de Efraim permitiu que os cananeus vivessem em Gezer sujeitos a trabalhos forçados. Os cananeus eram como escravos para o povo de Efraim — eles tinham que trabalhar duro para servir aos efraimitas, e eles não tinham escolha.</w:t>
      </w:r>
    </w:p>
    <w:p>
      <w:pPr/>
      <w:r>
        <w:rPr>
          <w:lang w:val="pt_PT" w:bidi="pt_PT"/>
        </w:rPr>
      </w:r>
      <w:r>
        <w:rPr>
          <w:lang w:val="pt_PT" w:bidi="pt_PT"/>
        </w:rPr>
        <w:t>Pare aqui e discuta como você descreve as pessoas que trabalham como escravos, fazendo um trabalho árduo sem ter escolha. Pause este áudio aqui.</w:t>
      </w:r>
    </w:p>
    <w:p>
      <w:pPr/>
      <w:r>
        <w:rPr>
          <w:lang w:val="pt_PT" w:bidi="pt_PT"/>
        </w:rPr>
      </w:r>
      <w:r>
        <w:rPr>
          <w:lang w:val="pt_PT" w:bidi="pt_PT"/>
        </w:rPr>
        <w:t>Agora, o grupo deve elaborar o roteiro, desenhar ou usar objetos para visualizar a passagem e a atuação nela. Usem rochas, folhas ou gravetos para fazer um mapa dos limites e cidades de Efraim. Pratique dizer os nomes das cidades e de quaisquer pontos de referência mencionados na passagem.</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16.1–10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 tribo completa de José, que inclui o povo da tribo de Efraim e o povo da tribo de Manassés</w:t>
      </w:r>
    </w:p>
    <w:p>
      <w:pPr>
        <w:pStyle w:val="ListBullet"/>
        <w:spacing w:line="240" w:lineRule="auto"/>
        <w:ind w:left="720"/>
      </w:pPr>
      <w:r>
        <w:rPr>
          <w:lang w:val="pt_PT" w:bidi="pt_PT"/>
        </w:rPr>
      </w:r>
      <w:r>
        <w:rPr>
          <w:lang w:val="pt_PT" w:bidi="pt_PT"/>
        </w:rPr>
        <w:t>E os cananeus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 sorte caiu sobre a tribo de José. Josué descreve a fronteira sul da tribo de José, do rio Jordão até o Mar Mediterrâneo. Josué divide a terra de José em duas partes e dá a primeira distribuição a Efraim.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povo da tribo de Manassés: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descreve os limites da terra de Efraim. Os limites vão de leste a oeste na fronteira sul, de norte a sul na fronteira leste, e de leste a oeste na fronteira norte. A fronteira oeste é o Mar Mediterrâneo. Josué dá todas essas cidades com suas aldeias, incluindo algumas na herança de Manassés, a Efraim.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povo de Manassés: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Efraim não pôde expulsar todos os cananeus em Gezer. A tribo de Efraim permitiu que os cananeus ficassem em Gezer como escravos. Na época em que Josué escreveu essa passagem, os cananeus ainda estavam vivendo com a tribo de Efraim.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tribo de Efraim: “O que você está sentindo ou pensando?” A pessoa pode responder coisas como:</w:t>
      </w:r>
    </w:p>
    <w:p>
      <w:pPr/>
      <w:r>
        <w:rPr>
          <w:lang w:val="pt_PT" w:bidi="pt_PT"/>
        </w:rPr>
      </w:r>
      <w:r>
        <w:rPr>
          <w:lang w:val="pt_PT" w:bidi="pt_PT"/>
        </w:rPr>
        <w:t>Parem aqui e pratiquem descrever as fronteiras da terra na passagem. Usem objetos para aprender os nomes das cidades.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16.1–10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A próxima </w:t>
      </w:r>
      <w:r>
        <w:rPr>
          <w:b/>
          <w:lang w:val="pt_PT" w:bidi="pt_PT"/>
        </w:rPr>
        <w:t>distribuição</w:t>
      </w:r>
      <w:r>
        <w:rPr>
          <w:lang w:val="pt_PT" w:bidi="pt_PT"/>
        </w:rPr>
        <w:t xml:space="preserve"> de terra era para a tribo de José. Josué descreve a fronteira sul da tribo de José, do </w:t>
      </w:r>
      <w:r>
        <w:rPr>
          <w:b/>
          <w:lang w:val="pt_PT" w:bidi="pt_PT"/>
        </w:rPr>
        <w:t>rio Jordão</w:t>
      </w:r>
      <w:r>
        <w:rPr>
          <w:lang w:val="pt_PT" w:bidi="pt_PT"/>
        </w:rPr>
        <w:t xml:space="preserve"> para o </w:t>
      </w:r>
      <w:r>
        <w:rPr>
          <w:b/>
          <w:lang w:val="pt_PT" w:bidi="pt_PT"/>
        </w:rPr>
        <w:t>deserto</w:t>
      </w:r>
      <w:r>
        <w:rPr>
          <w:lang w:val="pt_PT" w:bidi="pt_PT"/>
        </w:rPr>
        <w:t xml:space="preserve">, e de Jericó até a </w:t>
      </w:r>
      <w:r>
        <w:rPr>
          <w:b/>
          <w:lang w:val="pt_PT" w:bidi="pt_PT"/>
        </w:rPr>
        <w:t>região montanhosa</w:t>
      </w:r>
      <w:r>
        <w:rPr>
          <w:lang w:val="pt_PT" w:bidi="pt_PT"/>
        </w:rPr>
        <w:t xml:space="preserve"> até o Mar Mediterrâneo. O rio Jordão é um rio que corre de norte para o sul em Israel. O deserto é uma área estéril e seca de terra onde muito pouco cresce. Usem as mesmas palavras que vocês usaram para distribuição, rio Jordão, deserto e região montanhosa que em passagens anteriores. Para mais informações sobre o </w:t>
      </w:r>
      <w:r>
        <w:rPr>
          <w:lang w:val="pt_PT" w:bidi="pt_PT"/>
        </w:rPr>
        <w:t>rio Jordão</w:t>
      </w:r>
      <w:r>
        <w:rPr>
          <w:lang w:val="pt_PT" w:bidi="pt_PT"/>
        </w:rPr>
        <w:t xml:space="preserve"> e </w:t>
      </w:r>
      <w:r>
        <w:rPr>
          <w:lang w:val="pt_PT" w:bidi="pt_PT"/>
        </w:rPr>
        <w:t>deserto</w:t>
      </w:r>
      <w:r>
        <w:rPr>
          <w:lang w:val="pt_PT" w:bidi="pt_PT"/>
        </w:rPr>
        <w:t>, consultem o Glossário Mestre.</w:t>
      </w:r>
    </w:p>
    <w:p>
      <w:pPr/>
      <w:r>
        <w:rPr>
          <w:lang w:val="pt_PT" w:bidi="pt_PT"/>
        </w:rPr>
      </w:r>
      <w:r>
        <w:rPr>
          <w:lang w:val="pt_PT" w:bidi="pt_PT"/>
        </w:rPr>
        <w:t xml:space="preserve">O povo da tribo de José, que são as tribos de Manassés e Efraim, recebeu essa terra como sua </w:t>
      </w:r>
      <w:r>
        <w:rPr>
          <w:b/>
          <w:lang w:val="pt_PT" w:bidi="pt_PT"/>
        </w:rPr>
        <w:t>herança</w:t>
      </w:r>
      <w:r>
        <w:rPr>
          <w:lang w:val="pt_PT" w:bidi="pt_PT"/>
        </w:rPr>
        <w:t xml:space="preserve">, ou </w:t>
      </w:r>
      <w:r>
        <w:rPr>
          <w:b/>
          <w:lang w:val="pt_PT" w:bidi="pt_PT"/>
        </w:rPr>
        <w:t>posse</w:t>
      </w:r>
      <w:r>
        <w:rPr>
          <w:lang w:val="pt_PT" w:bidi="pt_PT"/>
        </w:rPr>
        <w:t>. Uma herança é o dinheiro ou propriedade que você recebe de alguém, geralmente quando essa pessoa morre. Usem a mesma palavra para herança que vocês usaram em passagens anteriores.</w:t>
      </w:r>
    </w:p>
    <w:p>
      <w:pPr/>
      <w:r>
        <w:rPr>
          <w:lang w:val="pt_PT" w:bidi="pt_PT"/>
        </w:rPr>
      </w:r>
      <w:r>
        <w:rPr>
          <w:lang w:val="pt_PT" w:bidi="pt_PT"/>
        </w:rPr>
        <w:t xml:space="preserve">A terra de Efraim está dividida, e Josué descreve os limites de acordo com os </w:t>
      </w:r>
      <w:r>
        <w:rPr>
          <w:b/>
          <w:lang w:val="pt_PT" w:bidi="pt_PT"/>
        </w:rPr>
        <w:t>clãs</w:t>
      </w:r>
      <w:r>
        <w:rPr>
          <w:lang w:val="pt_PT" w:bidi="pt_PT"/>
        </w:rPr>
        <w:t>, ou grandes grupos familiares, de Efraim. Usem a mesma palavra que vocês usaram para clãs em passagens anteriores.</w:t>
      </w:r>
    </w:p>
    <w:p>
      <w:pPr/>
      <w:r>
        <w:rPr>
          <w:lang w:val="pt_PT" w:bidi="pt_PT"/>
        </w:rPr>
      </w:r>
      <w:r>
        <w:rPr>
          <w:lang w:val="pt_PT" w:bidi="pt_PT"/>
        </w:rPr>
        <w:t xml:space="preserve">Os limites vão de leste para o oeste na fronteira sul, de norte a sul na fronteira leste, e de leste para o oeste na fronteira norte. Josué dá todas essas </w:t>
      </w:r>
      <w:r>
        <w:rPr>
          <w:b/>
          <w:lang w:val="pt_PT" w:bidi="pt_PT"/>
        </w:rPr>
        <w:t>cidades</w:t>
      </w:r>
      <w:r>
        <w:rPr>
          <w:lang w:val="pt_PT" w:bidi="pt_PT"/>
        </w:rPr>
        <w:t xml:space="preserve"> e </w:t>
      </w:r>
      <w:r>
        <w:rPr>
          <w:b/>
          <w:lang w:val="pt_PT" w:bidi="pt_PT"/>
        </w:rPr>
        <w:t>aldeias</w:t>
      </w:r>
      <w:r>
        <w:rPr>
          <w:lang w:val="pt_PT" w:bidi="pt_PT"/>
        </w:rPr>
        <w:t>, incluindo algumas na herança de Manassés, a Efraim. As cidades são maiores do que vilas e têm muralhas ao redor para proteção. Aldeias são pequenos assentamentos de pessoas que vão para a cidade em busca de proteção. Usem as mesmas palavras para cidades e aldeias que vocês usaram em passagens anteriores.</w:t>
      </w:r>
    </w:p>
    <w:p>
      <w:pPr/>
      <w:r>
        <w:rPr>
          <w:lang w:val="pt_PT" w:bidi="pt_PT"/>
        </w:rPr>
      </w:r>
      <w:r>
        <w:rPr>
          <w:lang w:val="pt_PT" w:bidi="pt_PT"/>
        </w:rPr>
        <w:t xml:space="preserve">Parte da fronteira norte de Efraim incluía o ribeiro Caná, ou </w:t>
      </w:r>
      <w:r>
        <w:rPr>
          <w:b/>
          <w:lang w:val="pt_PT" w:bidi="pt_PT"/>
        </w:rPr>
        <w:t>uádi</w:t>
      </w:r>
      <w:r>
        <w:rPr>
          <w:lang w:val="pt_PT" w:bidi="pt_PT"/>
        </w:rPr>
        <w:t>. Lembrem-se de que o uádi é um leito de rio que fica seco na parte do ano em que não chove e cheio de água na parte do ano em que chove. Usem a mesma palavra ou frase para uádi, ou fundo seco de rio, que vocês usaram em passagens anteriores.</w:t>
      </w:r>
    </w:p>
    <w:p>
      <w:pPr/>
      <w:r>
        <w:rPr>
          <w:lang w:val="pt_PT" w:bidi="pt_PT"/>
        </w:rPr>
      </w:r>
      <w:r>
        <w:rPr>
          <w:lang w:val="pt_PT" w:bidi="pt_PT"/>
        </w:rPr>
        <w:t xml:space="preserve">Efraim não pôde </w:t>
      </w:r>
      <w:r>
        <w:rPr>
          <w:b/>
          <w:lang w:val="pt_PT" w:bidi="pt_PT"/>
        </w:rPr>
        <w:t xml:space="preserve"> expulsar</w:t>
      </w:r>
      <w:r>
        <w:rPr>
          <w:lang w:val="pt_PT" w:bidi="pt_PT"/>
        </w:rPr>
        <w:t xml:space="preserve"> todos os cananeus em Gezer. Use a mesma frase para expulsar que você usou em passagens anteriores.</w:t>
      </w:r>
    </w:p>
    <w:p>
      <w:pPr/>
      <w:r>
        <w:rPr>
          <w:lang w:val="pt_PT" w:bidi="pt_PT"/>
        </w:rPr>
      </w:r>
      <w:r>
        <w:rPr>
          <w:lang w:val="pt_PT" w:bidi="pt_PT"/>
        </w:rPr>
        <w:t xml:space="preserve">Na época em que Josué escreveu essa passagem, os cananeus ainda estavam vivendo com a tribo de Efraim. Cananeus é um termo geral para as pessoas que vivem em </w:t>
      </w:r>
      <w:r>
        <w:rPr>
          <w:b/>
          <w:lang w:val="pt_PT" w:bidi="pt_PT"/>
        </w:rPr>
        <w:t>Canaã</w:t>
      </w:r>
      <w:r>
        <w:rPr>
          <w:lang w:val="pt_PT" w:bidi="pt_PT"/>
        </w:rPr>
        <w:t xml:space="preserve">. Para mais informações sobre </w:t>
      </w:r>
      <w:r>
        <w:rPr>
          <w:lang w:val="pt_PT" w:bidi="pt_PT"/>
        </w:rPr>
        <w:t>Canaã</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17:1–13</w:t>
      </w:r>
      <w:r>
        <w:rPr>
          <w:lang w:val="pt_PT" w:bidi="pt_PT"/>
        </w:rPr>
      </w:r>
    </w:p>
    <w:p>
      <w:pPr>
        <w:pStyle w:val="Heading3"/>
      </w:pPr>
      <w:r>
        <w:rPr>
          <w:lang w:val="pt_PT" w:bidi="pt_PT"/>
        </w:rPr>
        <w:t>Ouvir e Sentir</w:t>
      </w:r>
    </w:p>
    <w:p>
      <w:pPr/>
      <w:r>
        <w:rPr>
          <w:lang w:val="pt_PT" w:bidi="pt_PT"/>
        </w:rPr>
      </w:r>
      <w:r>
        <w:rPr>
          <w:lang w:val="pt_PT" w:bidi="pt_PT"/>
        </w:rPr>
        <w:t>Nesta etapa, ouçam Josué 17.1–13 e guardem em seus corações.</w:t>
      </w:r>
    </w:p>
    <w:p>
      <w:pPr/>
      <w:r>
        <w:rPr>
          <w:lang w:val="pt_PT" w:bidi="pt_PT"/>
        </w:rPr>
      </w:r>
      <w:r>
        <w:rPr>
          <w:lang w:val="pt_PT" w:bidi="pt_PT"/>
        </w:rPr>
        <w:t>Ouçam uma versão em áudio de Josué 17.1–13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Josué 17.1–13 na tradução mais fácil de entender.</w:t>
      </w:r>
    </w:p>
    <w:p>
      <w:pPr/>
      <w:r>
        <w:rPr>
          <w:lang w:val="pt_PT" w:bidi="pt_PT"/>
        </w:rPr>
      </w:r>
      <w:r>
        <w:rPr>
          <w:lang w:val="pt_PT" w:bidi="pt_PT"/>
        </w:rPr>
        <w:t>Josué, Eleazar, o sacerdote, e os líderes das tribos de Israel ainda estão dividindo a terra entre as tribos de Israel. Eles estão dando a segunda distribuição de terra à tribo de José, que foi dividida entre as tribos de Manassés e de Efraim. Josué já deu à tribo de Efraim sua herança da terra. Agora Josué está dando à meia tribo de Manassés sua herança no lado oeste do rio Jordão. A introdução lembra ao público que a outra metade da tribo de Manassés já recebeu a terra no lado leste do rio Jordão.</w:t>
      </w:r>
    </w:p>
    <w:p>
      <w:pPr/>
      <w:r>
        <w:rPr>
          <w:lang w:val="pt_PT" w:bidi="pt_PT"/>
        </w:rPr>
      </w:r>
      <w:r>
        <w:rPr>
          <w:lang w:val="pt_PT" w:bidi="pt_PT"/>
        </w:rPr>
        <w:t>Parem aqui e olhem juntos para um mapa de Israel dividido nas 12 tribos. Observem particularmente toda a distribuição de terra de Manassés em ambos os lados do rio Jordão. Pause este áudio aqui.</w:t>
      </w:r>
    </w:p>
    <w:p>
      <w:pPr/>
      <w:r>
        <w:rPr>
          <w:lang w:val="pt_PT" w:bidi="pt_PT"/>
        </w:rPr>
      </w:r>
      <w:r>
        <w:rPr>
          <w:lang w:val="pt_PT" w:bidi="pt_PT"/>
        </w:rPr>
        <w:t>A passagem explica os descendentes de Manassés e sua herança, ou posse. O único filho de Manassés, Maquir, era um guerreiro forte e corajoso. Josué deu a alguns dos descendentes de Maquir as regiões de Gileade e Basã no lado leste do rio Jordão. Maquir provavelmente também tinha um filho chamado Gileade. Essa é uma Gileade diferente da região de Gileade. Aos descendentes de Gileade, o filho de Maquir, Josué deu a terra no lado oeste do rio Jordão, de acordo com seus clãs, ou grandes grupos familiares. A passagem menciona seis dos clãs, ou grandes grupos familiares, que descendem de Manassés. Esses seis eram especificamente os descendentes masculinos de Manassés, porque a próxima seção menciona as descendentes femininas.</w:t>
      </w:r>
    </w:p>
    <w:p>
      <w:pPr/>
      <w:r>
        <w:rPr>
          <w:lang w:val="pt_PT" w:bidi="pt_PT"/>
        </w:rPr>
      </w:r>
      <w:r>
        <w:rPr>
          <w:lang w:val="pt_PT" w:bidi="pt_PT"/>
        </w:rPr>
        <w:t>Héfer, que era o bisneto de Manassés, tinha um filho chamado Zelofeade, que tinha apenas filhas. A família de Zelofeade arriscou perder sua herança porque não havia filhos.</w:t>
      </w:r>
    </w:p>
    <w:p>
      <w:pPr/>
      <w:r>
        <w:rPr>
          <w:lang w:val="pt_PT" w:bidi="pt_PT"/>
        </w:rPr>
      </w:r>
      <w:r>
        <w:rPr>
          <w:lang w:val="pt_PT" w:bidi="pt_PT"/>
        </w:rPr>
        <w:t>As cinco filhas de Zelofeade foram a Eleazar, a Josué e aos líderes das famílias tribais. As filhas lembraram aos líderes que Yahweh havia dito a Moisés para dar a elas a terra, uma vez que elas não tinham irmãos. Tipicamente, os israelitas dariam a terra aos filhos, mas se não houvesse filhos, Yahweh disse que a terra em seguida iria para as filhas. Legalmente, as filhas de Zelofeade mereciam a herança ou posse de seu pai, uma vez que elas não tinham irmãos. Josué obedece ao mandamento de Yahweh e dá a terra às cinco filhas de Zelofeade, juntamente com o restante dos cinco clãs. Josué dá 10 porções de terra a oeste do rio Jordão a esses descendentes de Manassés — uma porção para cada uma das filhas de Zelofeade e uma para cada um dos cinco clãs restantes de Manassés.</w:t>
      </w:r>
    </w:p>
    <w:p>
      <w:pPr/>
      <w:r>
        <w:rPr>
          <w:lang w:val="pt_PT" w:bidi="pt_PT"/>
        </w:rPr>
      </w:r>
      <w:r>
        <w:rPr>
          <w:lang w:val="pt_PT" w:bidi="pt_PT"/>
        </w:rPr>
        <w:t>Parem aqui e discutam essa pergunta em grupo: discutam a herança em sua cultura. Para quem vai a herança quando alguém morre? Qual é o papel dos filhos do sexo masculino e feminino quando se trata de herança? Em que contexto as mulheres têm permissão para herdar propriedade? Pause este áudio aqui.</w:t>
      </w:r>
    </w:p>
    <w:p>
      <w:pPr/>
      <w:r>
        <w:rPr>
          <w:lang w:val="pt_PT" w:bidi="pt_PT"/>
        </w:rPr>
      </w:r>
      <w:r>
        <w:rPr>
          <w:lang w:val="pt_PT" w:bidi="pt_PT"/>
        </w:rPr>
        <w:t>Parem aqui e olhem para o mapa do território de Manassés. Vocês podem querer olhar para o mapa enquanto ouvem a próxima informação, e seguir no mapa. Pause este áudio aqui.</w:t>
      </w:r>
    </w:p>
    <w:p>
      <w:pPr/>
      <w:r>
        <w:rPr>
          <w:lang w:val="pt_PT" w:bidi="pt_PT"/>
        </w:rPr>
      </w:r>
      <w:r>
        <w:rPr>
          <w:lang w:val="pt_PT" w:bidi="pt_PT"/>
        </w:rPr>
        <w:t>O restante da passagem descreve as fronteiras de Manassés no lado oeste do rio Jordão. A fronteira sul começa do leste e se move para o oeste. Menciona a cidade de Aser, que não é a mesma que o território da tribo de Aser. A fronteira sul segue todo o caminho ao longo do ribeiro, ou uádi, de Caná até o Mar Mediterrâneo. O lado sul do ribeiro Caná pertencia a Efraim, e o lado norte do ribeiro Caná pertencia a Manassés. Os limites do sul se sobrepõem ligeiramente aos da tribo de Efraim. Na verdade, algumas das cidades de Efraim estão entre as cidades de Manassés. As fronteiras ao norte da terra da tribo de Manassés se sobrepõem às das tribos de Issacar e Aser.</w:t>
      </w:r>
    </w:p>
    <w:p>
      <w:pPr/>
      <w:r>
        <w:rPr>
          <w:lang w:val="pt_PT" w:bidi="pt_PT"/>
        </w:rPr>
      </w:r>
      <w:r>
        <w:rPr>
          <w:lang w:val="pt_PT" w:bidi="pt_PT"/>
        </w:rPr>
        <w:t>Manassés também tinha cidades na terra de Issacar e na terra de Aser. A passagem nomeia várias cidades juntamente com seu povo e seus assentamentos, ou aldeias. A ameaça cananeia permanece mesmo depois que os israelitas estão na terra. Na verdade, os cananeus não têm intenção de deixar sua terra natal. Os cananeus viveram na região por muito tempo e se beneficiaram muito dos recursos da terra. O povo da tribo de Manassés foi incapaz de expulsar os cananeus nativos desses lugares, então eles fizeram os cananeus trabalharem duro para eles. Isso estava em contraste direto com o mandamento que Yahweh deu a eles de expulsar todas as outras nações na terra.</w:t>
      </w:r>
    </w:p>
    <w:p>
      <w:pPr/>
      <w:r>
        <w:rPr>
          <w:lang w:val="pt_PT" w:bidi="pt_PT"/>
        </w:rPr>
      </w:r>
      <w:r>
        <w:rPr>
          <w:lang w:val="pt_PT" w:bidi="pt_PT"/>
        </w:rPr>
        <w:t>Parem aqui e discutam essa pergunta em grupo: Contem uma história sobre uma vez que um grupo em sua cultura foi desobediente a Deus, ou a seus deuses. O que aconteceu? Como eles se sentiram? Quais foram as consequências?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17.1–13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Josué dá a distribuição da terra à tribo de Manassés, que era o filho primogênito de José. Josué dá a alguns dos descendentes do filho de Manassés, Maquir, que era o pai de Gileade, a região de Gileade e a região de Basã no lado leste do Rio Jordão.</w:t>
      </w:r>
    </w:p>
    <w:p>
      <w:pPr/>
      <w:r>
        <w:rPr>
          <w:lang w:val="pt_PT" w:bidi="pt_PT"/>
        </w:rPr>
      </w:r>
      <w:r>
        <w:rPr>
          <w:b/>
          <w:lang w:val="pt_PT" w:bidi="pt_PT"/>
        </w:rPr>
        <w:t>Na segunda cena:</w:t>
      </w:r>
      <w:r>
        <w:rPr>
          <w:lang w:val="pt_PT" w:bidi="pt_PT"/>
        </w:rPr>
        <w:t xml:space="preserve"> então Josué dá ao restante dos descendentes masculinos de Manassés a terra no lado oeste do rio Jordão de acordo com seus clãs, ou grandes grupos familiares. Há seis clãs de Manassés, compostos por seus filhos ou descendentes do sexo masculino.</w:t>
      </w:r>
    </w:p>
    <w:p>
      <w:pPr/>
      <w:r>
        <w:rPr>
          <w:lang w:val="pt_PT" w:bidi="pt_PT"/>
        </w:rPr>
      </w:r>
      <w:r>
        <w:rPr>
          <w:b/>
          <w:lang w:val="pt_PT" w:bidi="pt_PT"/>
        </w:rPr>
        <w:t>Na terceira cena:</w:t>
      </w:r>
      <w:r>
        <w:rPr>
          <w:lang w:val="pt_PT" w:bidi="pt_PT"/>
        </w:rPr>
        <w:t xml:space="preserve"> um dos clãs de Manassés tem cinco filhas e nenhum filho homem. Então as cinco filhas pedem a Josué para manter a promessa que Yahweh fez a Moisés de dar a eles a terra como herança, ou posse. Então Josué dá às filhas a terra juntamente com os outros cinco clãs. Portanto, há 10 porções de terra que Josué dá à tribo de Manassés no lado oeste do rio Jordão, mais a terra de Gileade e Basã no lado leste do rio Jordão.</w:t>
      </w:r>
    </w:p>
    <w:p>
      <w:pPr/>
      <w:r>
        <w:rPr>
          <w:lang w:val="pt_PT" w:bidi="pt_PT"/>
        </w:rPr>
      </w:r>
      <w:r>
        <w:rPr>
          <w:b/>
          <w:lang w:val="pt_PT" w:bidi="pt_PT"/>
        </w:rPr>
        <w:t>Na quarta cena:</w:t>
      </w:r>
      <w:r>
        <w:rPr>
          <w:lang w:val="pt_PT" w:bidi="pt_PT"/>
        </w:rPr>
        <w:t xml:space="preserve"> a passagem descreve as fronteiras de Manassés da cidade de Aser na fronteira sul até o Mar Mediterrâneo, e a fronteira com as tribos de Aser e Issacar no norte e no leste. Várias das cidades no território de Manassés pertencem a Efraim. E Josué dá algumas das cidades em Aser e Issacar à tribo de Manassés.</w:t>
      </w:r>
    </w:p>
    <w:p>
      <w:pPr/>
      <w:r>
        <w:rPr>
          <w:lang w:val="pt_PT" w:bidi="pt_PT"/>
        </w:rPr>
      </w:r>
      <w:r>
        <w:rPr>
          <w:b/>
          <w:lang w:val="pt_PT" w:bidi="pt_PT"/>
        </w:rPr>
        <w:t>Na quinta cena:</w:t>
      </w:r>
      <w:r>
        <w:rPr>
          <w:lang w:val="pt_PT" w:bidi="pt_PT"/>
        </w:rPr>
        <w:t xml:space="preserve"> Manassés não pode tomar posse plena das cidades de Aser e Issacar porque os cananeus não sairão. Quando Manassés se torna forte, eles tomam os cananeus como escravos, mas não expulsam os cananeus da terra.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povo da tribo de Manassés</w:t>
      </w:r>
    </w:p>
    <w:p>
      <w:pPr>
        <w:pStyle w:val="ListBullet"/>
        <w:spacing w:line="240" w:lineRule="auto"/>
        <w:ind w:left="720"/>
      </w:pPr>
      <w:r>
        <w:rPr>
          <w:lang w:val="pt_PT" w:bidi="pt_PT"/>
        </w:rPr>
      </w:r>
      <w:r>
        <w:rPr>
          <w:lang w:val="pt_PT" w:bidi="pt_PT"/>
        </w:rPr>
        <w:t>Maquir</w:t>
      </w:r>
    </w:p>
    <w:p>
      <w:pPr>
        <w:pStyle w:val="ListBullet"/>
        <w:spacing w:line="240" w:lineRule="auto"/>
        <w:ind w:left="720"/>
      </w:pPr>
      <w:r>
        <w:rPr>
          <w:lang w:val="pt_PT" w:bidi="pt_PT"/>
        </w:rPr>
      </w:r>
      <w:r>
        <w:rPr>
          <w:lang w:val="pt_PT" w:bidi="pt_PT"/>
        </w:rPr>
        <w:t>Gileade</w:t>
      </w:r>
    </w:p>
    <w:p>
      <w:pPr>
        <w:pStyle w:val="ListBullet"/>
        <w:spacing w:line="240" w:lineRule="auto"/>
        <w:ind w:left="720"/>
      </w:pPr>
      <w:r>
        <w:rPr>
          <w:lang w:val="pt_PT" w:bidi="pt_PT"/>
        </w:rPr>
      </w:r>
      <w:r>
        <w:rPr>
          <w:lang w:val="pt_PT" w:bidi="pt_PT"/>
        </w:rPr>
        <w:t>Abiezer, Heleque, Asriel, Siquém, Héfer e Semida</w:t>
      </w:r>
    </w:p>
    <w:p>
      <w:pPr>
        <w:pStyle w:val="ListBullet"/>
        <w:spacing w:line="240" w:lineRule="auto"/>
        <w:ind w:left="720"/>
      </w:pPr>
      <w:r>
        <w:rPr>
          <w:lang w:val="pt_PT" w:bidi="pt_PT"/>
        </w:rPr>
      </w:r>
      <w:r>
        <w:rPr>
          <w:lang w:val="pt_PT" w:bidi="pt_PT"/>
        </w:rPr>
        <w:t>Zelofeade</w:t>
      </w:r>
    </w:p>
    <w:p>
      <w:pPr>
        <w:pStyle w:val="ListBullet"/>
        <w:spacing w:line="240" w:lineRule="auto"/>
        <w:ind w:left="720"/>
      </w:pPr>
      <w:r>
        <w:rPr>
          <w:lang w:val="pt_PT" w:bidi="pt_PT"/>
        </w:rPr>
      </w:r>
      <w:r>
        <w:rPr>
          <w:lang w:val="pt_PT" w:bidi="pt_PT"/>
        </w:rPr>
        <w:t>Maalá, Noé, Hogla, Milca e Tirza</w:t>
      </w:r>
    </w:p>
    <w:p>
      <w:pPr>
        <w:pStyle w:val="ListBullet"/>
        <w:spacing w:line="240" w:lineRule="auto"/>
        <w:ind w:left="720"/>
      </w:pPr>
      <w:r>
        <w:rPr>
          <w:lang w:val="pt_PT" w:bidi="pt_PT"/>
        </w:rPr>
      </w:r>
      <w:r>
        <w:rPr>
          <w:lang w:val="pt_PT" w:bidi="pt_PT"/>
        </w:rPr>
        <w:t>Josué, filho de Num.</w:t>
      </w:r>
    </w:p>
    <w:p>
      <w:pPr>
        <w:pStyle w:val="ListBullet"/>
        <w:spacing w:line="240" w:lineRule="auto"/>
        <w:ind w:left="720"/>
      </w:pPr>
      <w:r>
        <w:rPr>
          <w:lang w:val="pt_PT" w:bidi="pt_PT"/>
        </w:rPr>
      </w:r>
      <w:r>
        <w:rPr>
          <w:lang w:val="pt_PT" w:bidi="pt_PT"/>
        </w:rPr>
        <w:t>Eleazar, o sacerdote</w:t>
      </w:r>
    </w:p>
    <w:p>
      <w:pPr>
        <w:pStyle w:val="ListBullet"/>
        <w:spacing w:line="240" w:lineRule="auto"/>
        <w:ind w:left="720"/>
      </w:pPr>
      <w:r>
        <w:rPr>
          <w:lang w:val="pt_PT" w:bidi="pt_PT"/>
        </w:rPr>
      </w:r>
      <w:r>
        <w:rPr>
          <w:lang w:val="pt_PT" w:bidi="pt_PT"/>
        </w:rPr>
        <w:t>Líderes tribais das tribos de Israel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 os cananeus</w:t>
      </w:r>
    </w:p>
    <w:p>
      <w:pPr/>
      <w:r>
        <w:rPr>
          <w:lang w:val="pt_PT" w:bidi="pt_PT"/>
        </w:rPr>
      </w:r>
      <w:r>
        <w:rPr>
          <w:lang w:val="pt_PT" w:bidi="pt_PT"/>
        </w:rPr>
        <w:t>Em grupo, prestem atenção às partes do cenário da passagem:</w:t>
      </w:r>
    </w:p>
    <w:p>
      <w:pPr/>
      <w:r>
        <w:rPr>
          <w:lang w:val="pt_PT" w:bidi="pt_PT"/>
        </w:rPr>
      </w:r>
      <w:r>
        <w:rPr>
          <w:lang w:val="pt_PT" w:bidi="pt_PT"/>
        </w:rPr>
        <w:t>Nas três primeiras cenas, ouvimos sobre muitas pessoas diferentes e seus relacionamentos umas com as outras. Certifiquem-se de observar que Gileade é tanto uma pessoa quanto um lugar. Gileade é o nome de parte da terra que metade da tribo de Manassés recebeu no lado leste do Rio Jordão. Gileade também é o antepassado de todos os clãs de Manassés que estão recebendo a distribuição da terra no lado oeste do rio Jordão.</w:t>
      </w:r>
    </w:p>
    <w:p>
      <w:pPr/>
      <w:r>
        <w:rPr>
          <w:lang w:val="pt_PT" w:bidi="pt_PT"/>
        </w:rPr>
      </w:r>
      <w:r>
        <w:rPr>
          <w:lang w:val="pt_PT" w:bidi="pt_PT"/>
        </w:rPr>
        <w:t>Parem aqui e lembrem-se dos seguintes relacionamentos: José é o pai de Efraim e Manassés. Manassés tem um filho, Maquir. Maquir pode ter vários filhos, mas um de seus filhos é Gileade. Os descendentes dos outros filhos de Maquir recebem a terra de Gileade e Basã a leste do rio Jordão. Os descendentes de Gileade recebem dez porções de terra a oeste do rio Jordão. Há seis clãs, ou grupos familiares dos descendentes de Gileade. Um desses clãs recebe cinco porções da terra, uma porção para cada filha. Cada um dos outros clãs recebe uma porção de terra. Isso faz 10 porções de terra no lado oeste do rio Jordão que vão para a tribo de Manassés. Agora desenhem ou usem objetos para visualizar os relacionamentos das pessoas umas com as outras, começando com José. Pause este áudio aqui.</w:t>
      </w:r>
    </w:p>
    <w:p>
      <w:pPr/>
      <w:r>
        <w:rPr>
          <w:lang w:val="pt_PT" w:bidi="pt_PT"/>
        </w:rPr>
      </w:r>
      <w:r>
        <w:rPr>
          <w:lang w:val="pt_PT" w:bidi="pt_PT"/>
        </w:rPr>
        <w:t>Parem aqui e discutam essa pergunta em grupo: como vocês falam sobre descendentes e gerações masculinas e femininas em sua cultura? Como vocês falam sobre os pais de seus pais? Como vocês falam sobre os filhos de seus filhos? Pause este áudio aqui.</w:t>
      </w:r>
    </w:p>
    <w:p>
      <w:pPr/>
      <w:r>
        <w:rPr>
          <w:lang w:val="pt_PT" w:bidi="pt_PT"/>
        </w:rPr>
      </w:r>
      <w:r>
        <w:rPr>
          <w:lang w:val="pt_PT" w:bidi="pt_PT"/>
        </w:rPr>
        <w:t>Na terceira cena, vocês se lembrarão de que Zelofeade, o filho de Héfer, tem cinco filhas. O narrador nos lembra dessa história anterior e agora nos conta o que aconteceu com as filhas.</w:t>
      </w:r>
    </w:p>
    <w:p>
      <w:pPr/>
      <w:r>
        <w:rPr>
          <w:lang w:val="pt_PT" w:bidi="pt_PT"/>
        </w:rPr>
      </w:r>
      <w:r>
        <w:rPr>
          <w:lang w:val="pt_PT" w:bidi="pt_PT"/>
        </w:rPr>
        <w:t>Na quarta cena, ouvimos a descrição do limite de Manassés, começando com a fronteira sul no leste e indo para o oeste. O limite começa na cidade chamada Aser. Esse não é o mesmo que o território da tribo de Aser. O limite estende-se por todo o percurso ao longo do ribeiro de Caná até o Mar Mediterrâneo. Observem aqui, como com Efraim, que há uma grande variedade de paisagens — do rio Jordão e parte do deserto, até a região montanhosa, até as terras baixas perto do mar.</w:t>
      </w:r>
    </w:p>
    <w:p>
      <w:pPr/>
      <w:r>
        <w:rPr>
          <w:lang w:val="pt_PT" w:bidi="pt_PT"/>
        </w:rPr>
      </w:r>
      <w:r>
        <w:rPr>
          <w:lang w:val="pt_PT" w:bidi="pt_PT"/>
        </w:rPr>
        <w:t>Quando o restante dessa passagem menciona Aser, agora está falando sobre o território da tribo de Aser. A fronteira noroeste de Manassés é a fronteira com o território da tribo de Aser, e no lado nordeste é o território da tribo de Issacar. Josué dá à tribo de Manassés cidades dentro dos territórios de Aser e Issacar. Josué dá a Manassés sete cidades com seu povo e seus assentamentos, ou aldeias. No entanto, o povo da tribo de Manassés não expulsa os cananeus dessas cidades porque os cananeus se recusam a sair. Uma vez que os israelitas ficam mais fortes, eles forçam os cananeus a trabalhar para eles.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17.1–13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povo da tribo de Manassés</w:t>
      </w:r>
    </w:p>
    <w:p>
      <w:pPr>
        <w:pStyle w:val="ListBullet"/>
        <w:spacing w:line="240" w:lineRule="auto"/>
        <w:ind w:left="720"/>
      </w:pPr>
      <w:r>
        <w:rPr>
          <w:lang w:val="pt_PT" w:bidi="pt_PT"/>
        </w:rPr>
      </w:r>
      <w:r>
        <w:rPr>
          <w:lang w:val="pt_PT" w:bidi="pt_PT"/>
        </w:rPr>
        <w:t>Maquir</w:t>
      </w:r>
    </w:p>
    <w:p>
      <w:pPr>
        <w:pStyle w:val="ListBullet"/>
        <w:spacing w:line="240" w:lineRule="auto"/>
        <w:ind w:left="720"/>
      </w:pPr>
      <w:r>
        <w:rPr>
          <w:lang w:val="pt_PT" w:bidi="pt_PT"/>
        </w:rPr>
      </w:r>
      <w:r>
        <w:rPr>
          <w:lang w:val="pt_PT" w:bidi="pt_PT"/>
        </w:rPr>
        <w:t>Gileade</w:t>
      </w:r>
    </w:p>
    <w:p>
      <w:pPr>
        <w:pStyle w:val="ListBullet"/>
        <w:spacing w:line="240" w:lineRule="auto"/>
        <w:ind w:left="720"/>
      </w:pPr>
      <w:r>
        <w:rPr>
          <w:lang w:val="pt_PT" w:bidi="pt_PT"/>
        </w:rPr>
      </w:r>
      <w:r>
        <w:rPr>
          <w:lang w:val="pt_PT" w:bidi="pt_PT"/>
        </w:rPr>
        <w:t>Abiezer, Heleque, Asriel, Siquém, Héfer e Semida</w:t>
      </w:r>
    </w:p>
    <w:p>
      <w:pPr>
        <w:pStyle w:val="ListBullet"/>
        <w:spacing w:line="240" w:lineRule="auto"/>
        <w:ind w:left="720"/>
      </w:pPr>
      <w:r>
        <w:rPr>
          <w:lang w:val="pt_PT" w:bidi="pt_PT"/>
        </w:rPr>
      </w:r>
      <w:r>
        <w:rPr>
          <w:lang w:val="pt_PT" w:bidi="pt_PT"/>
        </w:rPr>
        <w:t>Zelofeade</w:t>
      </w:r>
    </w:p>
    <w:p>
      <w:pPr>
        <w:pStyle w:val="ListBullet"/>
        <w:spacing w:line="240" w:lineRule="auto"/>
        <w:ind w:left="720"/>
      </w:pPr>
      <w:r>
        <w:rPr>
          <w:lang w:val="pt_PT" w:bidi="pt_PT"/>
        </w:rPr>
      </w:r>
      <w:r>
        <w:rPr>
          <w:lang w:val="pt_PT" w:bidi="pt_PT"/>
        </w:rPr>
        <w:t>Maalá, Noé, Hogla, Milca e Tirza</w:t>
      </w:r>
    </w:p>
    <w:p>
      <w:pPr>
        <w:pStyle w:val="ListBullet"/>
        <w:spacing w:line="240" w:lineRule="auto"/>
        <w:ind w:left="720"/>
      </w:pPr>
      <w:r>
        <w:rPr>
          <w:lang w:val="pt_PT" w:bidi="pt_PT"/>
        </w:rPr>
      </w:r>
      <w:r>
        <w:rPr>
          <w:lang w:val="pt_PT" w:bidi="pt_PT"/>
        </w:rPr>
        <w:t>Josué, filho de Num.</w:t>
      </w:r>
    </w:p>
    <w:p>
      <w:pPr>
        <w:pStyle w:val="ListBullet"/>
        <w:spacing w:line="240" w:lineRule="auto"/>
        <w:ind w:left="720"/>
      </w:pPr>
      <w:r>
        <w:rPr>
          <w:lang w:val="pt_PT" w:bidi="pt_PT"/>
        </w:rPr>
      </w:r>
      <w:r>
        <w:rPr>
          <w:lang w:val="pt_PT" w:bidi="pt_PT"/>
        </w:rPr>
        <w:t>Eleazar, o sacerdote</w:t>
      </w:r>
    </w:p>
    <w:p>
      <w:pPr>
        <w:pStyle w:val="ListBullet"/>
        <w:spacing w:line="240" w:lineRule="auto"/>
        <w:ind w:left="720"/>
      </w:pPr>
      <w:r>
        <w:rPr>
          <w:lang w:val="pt_PT" w:bidi="pt_PT"/>
        </w:rPr>
      </w:r>
      <w:r>
        <w:rPr>
          <w:lang w:val="pt_PT" w:bidi="pt_PT"/>
        </w:rPr>
        <w:t>Líderes tribais de Israel</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E os cananeus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dá a distribuição da terra à tribo de Manassés, que era o filho primogênito de José. Moisés já havia dado aos descendentes de Maquir, filho de Manassés, que era o pai de Gileade e um guerreiro poderoso, as áreas de Gileade e Basã no lado leste do rio Jordão. Então Josué dá ao restante dos descendentes masculinos de Manassés a terra no lado oeste do rio Jordão de acordo com seus clãs, ou grandes grupos familiares. Há seis clãs e seus filhos, ou descendentes masculinos, de Manassés.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seis clãs: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Um dos clãs de Manassés tem cinco filhas e não tem filhos. Então as cinco filhas pedem a Josué para manter a promessa que Yahweh fez a Moisés de dar a eles a terra como herança, ou posse. Então Josué dá às filhas a terra juntamente com os outros cinco clãs, ou grandes grupos familiares.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as cinco filhas: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Portanto, há 10 porções de terra dadas à tribo de Manassés, mais a terra de Gileade e Basã. As fronteiras de Manassés vão da terra das tribos de Aser e Issacar até o Mar Mediterrâneo, até Micmetate no sul e ao rio Jordão no leste. Várias das cidades no território de Manassés pertencem a Efraim. E Josué dá algumas das cidades em Aser e Issacar a Manassés.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povo da tribo de Manassés: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Manassés não consegue tomar posse plena das cidades em Aser e Issacar porque os cananeus não querem sair. Quando os descendentes de Manassés se tornam fortes, eles tomam os cananeus como escravos, mas não os expulsam da terra.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 pessoa que interpreta os cananeus: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17.1–13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dá a </w:t>
      </w:r>
      <w:r>
        <w:rPr>
          <w:b/>
          <w:lang w:val="pt_PT" w:bidi="pt_PT"/>
        </w:rPr>
        <w:t>distribuição</w:t>
      </w:r>
      <w:r>
        <w:rPr>
          <w:lang w:val="pt_PT" w:bidi="pt_PT"/>
        </w:rPr>
        <w:t xml:space="preserve"> da terra à tribo de Manassés, que era o filho primogênito de José. Josué dá as regiões de Gileade e Basã no lado leste do </w:t>
      </w:r>
      <w:r>
        <w:rPr>
          <w:b/>
          <w:lang w:val="pt_PT" w:bidi="pt_PT"/>
        </w:rPr>
        <w:t>rio Jordão</w:t>
      </w:r>
      <w:r>
        <w:rPr>
          <w:lang w:val="pt_PT" w:bidi="pt_PT"/>
        </w:rPr>
        <w:t xml:space="preserve"> a alguns dos descendentes de Manassés. O Rio Jordão atravessa Israel de norte a sul. Usem as mesmas palavras para distribuição e para o rio Jordão que vocês usaram em passagens anteriores. Para mais informações sobre o </w:t>
      </w:r>
      <w:r>
        <w:rPr>
          <w:lang w:val="pt_PT" w:bidi="pt_PT"/>
        </w:rPr>
        <w:t>Rio Jordão</w:t>
      </w:r>
      <w:r>
        <w:rPr>
          <w:lang w:val="pt_PT" w:bidi="pt_PT"/>
        </w:rPr>
        <w:t>, consultem o Glossário Mestre.</w:t>
      </w:r>
    </w:p>
    <w:p>
      <w:pPr/>
      <w:r>
        <w:rPr>
          <w:lang w:val="pt_PT" w:bidi="pt_PT"/>
        </w:rPr>
      </w:r>
      <w:r>
        <w:rPr>
          <w:lang w:val="pt_PT" w:bidi="pt_PT"/>
        </w:rPr>
        <w:t xml:space="preserve">Então Josué dá ao restante dos </w:t>
      </w:r>
      <w:r>
        <w:rPr>
          <w:b/>
          <w:lang w:val="pt_PT" w:bidi="pt_PT"/>
        </w:rPr>
        <w:t>descendentes</w:t>
      </w:r>
      <w:r>
        <w:rPr>
          <w:lang w:val="pt_PT" w:bidi="pt_PT"/>
        </w:rPr>
        <w:t xml:space="preserve"> masculinos de Manassés a terra no lado oeste do rio Jordão de acordo com seus </w:t>
      </w:r>
      <w:r>
        <w:rPr>
          <w:b/>
          <w:lang w:val="pt_PT" w:bidi="pt_PT"/>
        </w:rPr>
        <w:t>clãs</w:t>
      </w:r>
      <w:r>
        <w:rPr>
          <w:lang w:val="pt_PT" w:bidi="pt_PT"/>
        </w:rPr>
        <w:t xml:space="preserve">, ou </w:t>
      </w:r>
      <w:r>
        <w:rPr>
          <w:b/>
          <w:lang w:val="pt_PT" w:bidi="pt_PT"/>
        </w:rPr>
        <w:t>grandes grupos familiares</w:t>
      </w:r>
      <w:r>
        <w:rPr>
          <w:lang w:val="pt_PT" w:bidi="pt_PT"/>
        </w:rPr>
        <w:t xml:space="preserve">. Há seis clãs e seus filhos, ou descendentes masculinos, de Manassés. Descendentes são as pessoas que vêm depois de alguém em uma linhagem familiar. Usem a mesma palavra para descendentes e clãs que vocês usaram em passagens anteriores. Para mais informações sobre </w:t>
      </w:r>
      <w:r>
        <w:rPr>
          <w:lang w:val="pt_PT" w:bidi="pt_PT"/>
        </w:rPr>
        <w:t>descendentes</w:t>
      </w:r>
      <w:r>
        <w:rPr>
          <w:lang w:val="pt_PT" w:bidi="pt_PT"/>
        </w:rPr>
        <w:t>, consulte o Glossário Mestre.</w:t>
      </w:r>
    </w:p>
    <w:p>
      <w:pPr/>
      <w:r>
        <w:rPr>
          <w:lang w:val="pt_PT" w:bidi="pt_PT"/>
        </w:rPr>
      </w:r>
      <w:r>
        <w:rPr>
          <w:lang w:val="pt_PT" w:bidi="pt_PT"/>
        </w:rPr>
        <w:t xml:space="preserve">Um dos clãs de Manassés tem apenas cinco filhas. Então as cinco filhas pedem a Josué, Eleazar, o </w:t>
      </w:r>
      <w:r>
        <w:rPr>
          <w:b/>
          <w:lang w:val="pt_PT" w:bidi="pt_PT"/>
        </w:rPr>
        <w:t>sacerdote</w:t>
      </w:r>
      <w:r>
        <w:rPr>
          <w:lang w:val="pt_PT" w:bidi="pt_PT"/>
        </w:rPr>
        <w:t xml:space="preserve">, e aos líderes tribais que mantenham a promessa que </w:t>
      </w:r>
      <w:r>
        <w:rPr>
          <w:b/>
          <w:lang w:val="pt_PT" w:bidi="pt_PT"/>
        </w:rPr>
        <w:t>Yahweh</w:t>
      </w:r>
      <w:r>
        <w:rPr>
          <w:lang w:val="pt_PT" w:bidi="pt_PT"/>
        </w:rPr>
        <w:t xml:space="preserve"> fez a Moisés de dar a elas a terra como </w:t>
      </w:r>
      <w:r>
        <w:rPr>
          <w:b/>
          <w:lang w:val="pt_PT" w:bidi="pt_PT"/>
        </w:rPr>
        <w:t>herança</w:t>
      </w:r>
      <w:r>
        <w:rPr>
          <w:lang w:val="pt_PT" w:bidi="pt_PT"/>
        </w:rPr>
        <w:t xml:space="preserve">. Usem as mesmas palavras para sacerdote, Yahweh e herança que vocês usaram em passagens anteriores. Para mais informações sobre </w:t>
      </w:r>
      <w:r>
        <w:rPr>
          <w:lang w:val="pt_PT" w:bidi="pt_PT"/>
        </w:rPr>
        <w:t>sacerdote</w:t>
      </w:r>
      <w:r>
        <w:rPr>
          <w:lang w:val="pt_PT" w:bidi="pt_PT"/>
        </w:rPr>
        <w:t xml:space="preserve"> e </w:t>
      </w:r>
      <w:r>
        <w:rPr>
          <w:lang w:val="pt_PT" w:bidi="pt_PT"/>
        </w:rPr>
        <w:t>Yahweh</w:t>
      </w:r>
      <w:r>
        <w:rPr>
          <w:lang w:val="pt_PT" w:bidi="pt_PT"/>
        </w:rPr>
        <w:t>, consultem o Glossário Mestre.</w:t>
      </w:r>
    </w:p>
    <w:p>
      <w:pPr/>
      <w:r>
        <w:rPr>
          <w:lang w:val="pt_PT" w:bidi="pt_PT"/>
        </w:rPr>
      </w:r>
      <w:r>
        <w:rPr>
          <w:lang w:val="pt_PT" w:bidi="pt_PT"/>
        </w:rPr>
        <w:t>Então Josué dá às filhas a terra juntamente com os outros cinco clãs. Portanto, Josué dá 10 porções de terra à tribo de Manassés no lado oeste do rio Jordão.</w:t>
      </w:r>
    </w:p>
    <w:p>
      <w:pPr/>
      <w:r>
        <w:rPr>
          <w:lang w:val="pt_PT" w:bidi="pt_PT"/>
        </w:rPr>
      </w:r>
      <w:r>
        <w:rPr>
          <w:lang w:val="pt_PT" w:bidi="pt_PT"/>
        </w:rPr>
        <w:t xml:space="preserve">Várias das </w:t>
      </w:r>
      <w:r>
        <w:rPr>
          <w:b/>
          <w:lang w:val="pt_PT" w:bidi="pt_PT"/>
        </w:rPr>
        <w:t>cidades</w:t>
      </w:r>
      <w:r>
        <w:rPr>
          <w:lang w:val="pt_PT" w:bidi="pt_PT"/>
        </w:rPr>
        <w:t xml:space="preserve"> no território de Manassés pertencem a Efraim. E Josué dá algumas das cidades em Aser e Issacar, juntamente com seu povo e </w:t>
      </w:r>
      <w:r>
        <w:rPr>
          <w:b/>
          <w:lang w:val="pt_PT" w:bidi="pt_PT"/>
        </w:rPr>
        <w:t>aldeias</w:t>
      </w:r>
      <w:r>
        <w:rPr>
          <w:lang w:val="pt_PT" w:bidi="pt_PT"/>
        </w:rPr>
        <w:t>, a Manassés. As cidades são maiores do que as aldeias e possuem muralhas ao redor para proteção. Aldeias são pequenos assentamentos de pessoas que dependem das cidades para proteção. Usem as mesmas palavras para cidades e aldeias que vocês usaram em passagens anteriores.</w:t>
      </w:r>
    </w:p>
    <w:p>
      <w:pPr/>
      <w:r>
        <w:rPr>
          <w:lang w:val="pt_PT" w:bidi="pt_PT"/>
        </w:rPr>
      </w:r>
      <w:r>
        <w:rPr>
          <w:lang w:val="pt_PT" w:bidi="pt_PT"/>
        </w:rPr>
        <w:t xml:space="preserve">Manassés não consegue tomar posse completa das cidades em Aser e Issacar, porque os cananeus persistem em ficar. Quando os </w:t>
      </w:r>
      <w:r>
        <w:rPr>
          <w:b/>
          <w:lang w:val="pt_PT" w:bidi="pt_PT"/>
        </w:rPr>
        <w:t>israelitas</w:t>
      </w:r>
      <w:r>
        <w:rPr>
          <w:lang w:val="pt_PT" w:bidi="pt_PT"/>
        </w:rPr>
        <w:t xml:space="preserve"> se tornam fortes, eles fazem os cananeus trabalharem para eles, mas eles não expulsam os cananeus da terra. Falem sobre como os israelitas forçaram os cananeus a trabalhar duro para eles da mesma maneira que vocês fizeram em passagens anteriores. Usem a mesma palavra para israelitas que vocês usaram em passagens anteriores. Para mais informações sobre </w:t>
      </w:r>
      <w:r>
        <w:rPr>
          <w:lang w:val="pt_PT" w:bidi="pt_PT"/>
        </w:rPr>
        <w:t>israelitas</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17:14–18</w:t>
      </w:r>
      <w:r>
        <w:rPr>
          <w:lang w:val="pt_PT" w:bidi="pt_PT"/>
        </w:rPr>
      </w:r>
    </w:p>
    <w:p>
      <w:pPr>
        <w:pStyle w:val="Heading3"/>
      </w:pPr>
      <w:r>
        <w:rPr>
          <w:lang w:val="pt_PT" w:bidi="pt_PT"/>
        </w:rPr>
        <w:t>Ouvir e Sentir</w:t>
      </w:r>
    </w:p>
    <w:p>
      <w:pPr/>
      <w:r>
        <w:rPr>
          <w:lang w:val="pt_PT" w:bidi="pt_PT"/>
        </w:rPr>
      </w:r>
      <w:r>
        <w:rPr>
          <w:lang w:val="pt_PT" w:bidi="pt_PT"/>
        </w:rPr>
        <w:t>Nesta etapa, ouçam Josué 17.14–18 e guardem em seus corações.</w:t>
      </w:r>
    </w:p>
    <w:p>
      <w:pPr/>
      <w:r>
        <w:rPr>
          <w:lang w:val="pt_PT" w:bidi="pt_PT"/>
        </w:rPr>
      </w:r>
      <w:r>
        <w:rPr>
          <w:lang w:val="pt_PT" w:bidi="pt_PT"/>
        </w:rPr>
        <w:t>Ouça uma versão em áudio de Josué 17.14–18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17.14–18 na tradução mais fácil de entender.</w:t>
      </w:r>
    </w:p>
    <w:p>
      <w:pPr/>
      <w:r>
        <w:rPr>
          <w:lang w:val="pt_PT" w:bidi="pt_PT"/>
        </w:rPr>
      </w:r>
      <w:r>
        <w:rPr>
          <w:lang w:val="pt_PT" w:bidi="pt_PT"/>
        </w:rPr>
        <w:t>Josué deu ao povo da tribo de José a distribuição de terra deles. As tribos de Manassés e Efraim compõem a tribo de José. Moisés deu metade da terra da tribo de Manassés no lado leste do Rio Jordão, juntamente com duas outras tribos. Josué deu a Efraim e à meia tribo de Manassés terra no lado oeste do Rio Jordão. Agora o povo de José, como uma tribo unificada, está reclamando com Josué que eles não têm terra suficiente para todo o seu povo, porque Yahweh os abençoou com muitas pessoas.</w:t>
      </w:r>
    </w:p>
    <w:p>
      <w:pPr/>
      <w:r>
        <w:rPr>
          <w:lang w:val="pt_PT" w:bidi="pt_PT"/>
        </w:rPr>
      </w:r>
      <w:r>
        <w:rPr>
          <w:lang w:val="pt_PT" w:bidi="pt_PT"/>
        </w:rPr>
        <w:t>Parem aqui e contem uma história de uma vez que alguém reclamou com vocês. O que você fez? Falem sobre a diferença entre como vocês responderam e como queriam responder. Pause este áudio aqui.</w:t>
      </w:r>
    </w:p>
    <w:p>
      <w:pPr/>
      <w:r>
        <w:rPr>
          <w:lang w:val="pt_PT" w:bidi="pt_PT"/>
        </w:rPr>
      </w:r>
      <w:r>
        <w:rPr>
          <w:lang w:val="pt_PT" w:bidi="pt_PT"/>
        </w:rPr>
        <w:t>Parem aqui e discutam essa pergunta em grupo: há subtribos ou clãs em sua comunidade que cresceram até ser uma grande população e não tinham terra ou recursos suficientes? Como sua comunidade resolveu esse desafio? Pause este áudio aqui.</w:t>
      </w:r>
    </w:p>
    <w:p>
      <w:pPr/>
      <w:r>
        <w:rPr>
          <w:lang w:val="pt_PT" w:bidi="pt_PT"/>
        </w:rPr>
      </w:r>
      <w:r>
        <w:rPr>
          <w:lang w:val="pt_PT" w:bidi="pt_PT"/>
        </w:rPr>
        <w:t>É possível que o povo da tribo de José espere que Josué lhes dê o que querem porque Josué é da tribo de Efraim. No entanto, Josué dá à tribo de José uma resposta justa. Josué encoraja a tribo de José a trabalhar e lutar pela terra em que os refains e os ferezeus vivem.</w:t>
      </w:r>
    </w:p>
    <w:p>
      <w:pPr/>
      <w:r>
        <w:rPr>
          <w:lang w:val="pt_PT" w:bidi="pt_PT"/>
        </w:rPr>
      </w:r>
      <w:r>
        <w:rPr>
          <w:lang w:val="pt_PT" w:bidi="pt_PT"/>
        </w:rPr>
        <w:t>Não temos certeza se a terra florestada, ou terra cheia de árvores, que Josué encoraja a tribo de José a limpar ficava a leste ou a oeste do Rio Jordão. Os refains eram gigantes como os anaquins, e viviam principalmente a leste do Rio Jordão, mas alguns viviam no lado oeste, mais perto de Jerusalém. Os ferezeus, no entanto, viviam a oeste do Rio Jordão.</w:t>
      </w:r>
    </w:p>
    <w:p>
      <w:pPr/>
      <w:r>
        <w:rPr>
          <w:lang w:val="pt_PT" w:bidi="pt_PT"/>
        </w:rPr>
      </w:r>
      <w:r>
        <w:rPr>
          <w:lang w:val="pt_PT" w:bidi="pt_PT"/>
        </w:rPr>
        <w:t>Parem aqui e olhem juntos para o mapa da tribo de José, observando onde os refains e os ferezeus viviam. Pause este áudio aqui.</w:t>
      </w:r>
    </w:p>
    <w:p>
      <w:pPr/>
      <w:r>
        <w:rPr>
          <w:lang w:val="pt_PT" w:bidi="pt_PT"/>
        </w:rPr>
      </w:r>
      <w:r>
        <w:rPr>
          <w:lang w:val="pt_PT" w:bidi="pt_PT"/>
        </w:rPr>
        <w:t>Parem aqui e olhem para uma imagem de uma área florestal. Pause este áudio aqui.</w:t>
      </w:r>
    </w:p>
    <w:p>
      <w:pPr/>
      <w:r>
        <w:rPr>
          <w:lang w:val="pt_PT" w:bidi="pt_PT"/>
        </w:rPr>
      </w:r>
      <w:r>
        <w:rPr>
          <w:lang w:val="pt_PT" w:bidi="pt_PT"/>
        </w:rPr>
        <w:t>A tribo de José, ainda insatisfeita com a herança ou posse da terra, reclama com Josué que os cananeus são fortes demais e têm carros ou carroças de ferro. Os cananeus usavam esses carros especificamente para a guerra. Qualquer exército que tivesse carros de ferro seria forte e capaz de derrotar seus inimigos facilmente. Mas os israelitas lutam principalmente a pé, sem cavalos e carros de guerra. Os israelitas provavelmente sentem que os cananeus, com seus carros de guerra, são fortes demais para que eles os combatam.</w:t>
      </w:r>
    </w:p>
    <w:p>
      <w:pPr/>
      <w:r>
        <w:rPr>
          <w:lang w:val="pt_PT" w:bidi="pt_PT"/>
        </w:rPr>
      </w:r>
      <w:r>
        <w:rPr>
          <w:lang w:val="pt_PT" w:bidi="pt_PT"/>
        </w:rPr>
        <w:t>Parem aqui e olhem para uma imagem de um carro de ferro. Pause este áudio aqui.</w:t>
      </w:r>
    </w:p>
    <w:p>
      <w:pPr/>
      <w:r>
        <w:rPr>
          <w:lang w:val="pt_PT" w:bidi="pt_PT"/>
        </w:rPr>
      </w:r>
      <w:r>
        <w:rPr>
          <w:lang w:val="pt_PT" w:bidi="pt_PT"/>
        </w:rPr>
        <w:t>Parem aqui e discutam esta pergunta em grupo: contem sobre uma vez em que vocês disseram a alguém, que estava reclamando, para encontrar sua própria solução para o problema deles. Qual foi o resultado? Como eles responderam? Pause este áudio aqui.</w:t>
      </w:r>
    </w:p>
    <w:p>
      <w:pPr/>
      <w:r>
        <w:rPr>
          <w:lang w:val="pt_PT" w:bidi="pt_PT"/>
        </w:rPr>
      </w:r>
      <w:r>
        <w:rPr>
          <w:lang w:val="pt_PT" w:bidi="pt_PT"/>
        </w:rPr>
        <w:t>Esses cananeus com carros de guerra viviam em Bete-Seã, que fica no extremo leste do Vale de Jezreel. Essa terra protege a entrada da importante rota de comércio para o Vale do Jordão. Está no extremo leste do território de Manassés, a oeste do Rio Jordão.</w:t>
      </w:r>
    </w:p>
    <w:p>
      <w:pPr/>
      <w:r>
        <w:rPr>
          <w:lang w:val="pt_PT" w:bidi="pt_PT"/>
        </w:rPr>
      </w:r>
      <w:r>
        <w:rPr>
          <w:lang w:val="pt_PT" w:bidi="pt_PT"/>
        </w:rPr>
        <w:t>Parem aqui e olhem juntos um mapa de Bete-Sã e da área do Vale de Jezreel em relação aos territórios de Manassés e Efraim. Pause este áudio aqui.</w:t>
      </w:r>
    </w:p>
    <w:p>
      <w:pPr/>
      <w:r>
        <w:rPr>
          <w:lang w:val="pt_PT" w:bidi="pt_PT"/>
        </w:rPr>
      </w:r>
      <w:r>
        <w:rPr>
          <w:lang w:val="pt_PT" w:bidi="pt_PT"/>
        </w:rPr>
        <w:t>É possível que Josué encoraje a tribo de José, que é a tribo de Efraim e a meia tribo de Manassés, a tomar a região montanhosa, que é o monte Gilboa. Essa cordilheira era fortemente florestada e ficava logo ao sul do Vale de Jezreel. Josué concorda que a tribo de José é grande, e Josué acrescenta que eles são poderosos. Josué acredita que eles não apenas limparão a terra das árvores para torná-la adequada para viver, mas expulsarão os cananeus que têm carros de guerra de ferro.</w:t>
      </w:r>
    </w:p>
    <w:p>
      <w:pPr/>
      <w:r>
        <w:rPr>
          <w:lang w:val="pt_PT" w:bidi="pt_PT"/>
        </w:rPr>
      </w:r>
      <w:r>
        <w:rPr>
          <w:lang w:val="pt_PT" w:bidi="pt_PT"/>
        </w:rPr>
        <w:t>Parem aqui e discutam essa pergunta em grupo: contem uma história sobre uma vez em que vocês estavam se esforçando para trabalhar ou lutando por algo que precisavam, mas então alguém os encorajou. Como vocês se sentiram?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17.14–18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A tribo de José reclama com Josué sobre precisar de mais terra porque há muitas pessoas em sua tribo. Yahweh abençoou a tribo de José e os fez crescer. Josué responde e diz a eles que, como há muitas pessoas, eles podem subir e desbravar a área florestal onde os ferezeus e os refains vivem.</w:t>
      </w:r>
    </w:p>
    <w:p>
      <w:pPr/>
      <w:r>
        <w:rPr>
          <w:lang w:val="pt_PT" w:bidi="pt_PT"/>
        </w:rPr>
      </w:r>
      <w:r>
        <w:rPr>
          <w:b/>
          <w:lang w:val="pt_PT" w:bidi="pt_PT"/>
        </w:rPr>
        <w:t>Na segunda cena:</w:t>
      </w:r>
      <w:r>
        <w:rPr>
          <w:lang w:val="pt_PT" w:bidi="pt_PT"/>
        </w:rPr>
        <w:t xml:space="preserve"> A tribo de José responde ainda dizendo que a região montanhosa não é terra suficiente. A tribo de José também está com medo dos cananeus com seus carros de ferro que vivem no vale, na cidade de Bete-Seã e suas aldeias, e no vale de Jezreel.</w:t>
      </w:r>
    </w:p>
    <w:p>
      <w:pPr/>
      <w:r>
        <w:rPr>
          <w:lang w:val="pt_PT" w:bidi="pt_PT"/>
        </w:rPr>
      </w:r>
      <w:r>
        <w:rPr>
          <w:b/>
          <w:lang w:val="pt_PT" w:bidi="pt_PT"/>
        </w:rPr>
        <w:t>Na terceira cena:</w:t>
      </w:r>
      <w:r>
        <w:rPr>
          <w:lang w:val="pt_PT" w:bidi="pt_PT"/>
        </w:rPr>
        <w:t xml:space="preserve"> Josué concorda que eles são muitos e que são poderosos. Josué concorda em dar à tribo de José a região montanhosa, e Josué acredita que eles a desbravarão e tomarão a terra até suas fronteiras mais distantes. Josué também acredita que a tribo de José pode derrotar os cananeus, mesmo que eles tenham carros de ferro e sejam fortes.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 tribo completa de José, que inclui o povo da tribo de Efraim e o povo da tribo de Manassés</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ferezeus</w:t>
      </w:r>
    </w:p>
    <w:p>
      <w:pPr>
        <w:pStyle w:val="ListBullet"/>
        <w:spacing w:line="240" w:lineRule="auto"/>
        <w:ind w:left="720"/>
      </w:pPr>
      <w:r>
        <w:rPr>
          <w:lang w:val="pt_PT" w:bidi="pt_PT"/>
        </w:rPr>
      </w:r>
      <w:r>
        <w:rPr>
          <w:lang w:val="pt_PT" w:bidi="pt_PT"/>
        </w:rPr>
        <w:t>Refains</w:t>
      </w:r>
    </w:p>
    <w:p>
      <w:pPr>
        <w:pStyle w:val="ListBullet"/>
        <w:spacing w:line="240" w:lineRule="auto"/>
        <w:ind w:left="720"/>
      </w:pPr>
      <w:r>
        <w:rPr>
          <w:lang w:val="pt_PT" w:bidi="pt_PT"/>
        </w:rPr>
      </w:r>
      <w:r>
        <w:rPr>
          <w:lang w:val="pt_PT" w:bidi="pt_PT"/>
        </w:rPr>
        <w:t>E Cananeus</w:t>
      </w:r>
    </w:p>
    <w:p>
      <w:pPr/>
      <w:r>
        <w:rPr>
          <w:lang w:val="pt_PT" w:bidi="pt_PT"/>
        </w:rPr>
      </w:r>
      <w:r>
        <w:rPr>
          <w:lang w:val="pt_PT" w:bidi="pt_PT"/>
        </w:rPr>
        <w:t>Em grupo, prestem atenção às partes do cenário da passagem:</w:t>
      </w:r>
    </w:p>
    <w:p>
      <w:pPr/>
      <w:r>
        <w:rPr>
          <w:lang w:val="pt_PT" w:bidi="pt_PT"/>
        </w:rPr>
      </w:r>
      <w:r>
        <w:rPr>
          <w:lang w:val="pt_PT" w:bidi="pt_PT"/>
        </w:rPr>
        <w:t>Não sabemos quando Josué e o povo da tribo de José tiveram essa conversa. A tribo de José não se aproximou de Josué, Eleazar e dos líderes tribais, mas apenas de Josué. Então não sabemos se eles se aproximaram de Josué logo depois que Josué deu a eles sua distribuição de terras, ou depois que Josué havia distribuído toda a terra a todas as tribos de Israel.</w:t>
      </w:r>
    </w:p>
    <w:p>
      <w:pPr/>
      <w:r>
        <w:rPr>
          <w:lang w:val="pt_PT" w:bidi="pt_PT"/>
        </w:rPr>
      </w:r>
      <w:r>
        <w:rPr>
          <w:lang w:val="pt_PT" w:bidi="pt_PT"/>
        </w:rPr>
        <w:t>Também observem que a tribo de José está unida como um só povo nessa passagem. Sabemos que eles se tornaram duas tribos — Efraim e Manassés. Mas aqui eles se reúnem como a tribo de José. Josué encoraja a tribo de José, dizendo que eles podem derrotar os cananeus e desbravar a terra, ou prepará-la para nela habitarem. Essa terra tinha uma floresta, ou muitas árvores nela. Para viver na terra, o povo precisaria derrubar algumas das árvores para abrir espaço para casas e cidades. Josué se refere ao povo da tribo como a casa, ou tribo, de José, e como Efraim e Manassés.</w:t>
      </w:r>
    </w:p>
    <w:p>
      <w:pPr/>
      <w:r>
        <w:rPr>
          <w:lang w:val="pt_PT" w:bidi="pt_PT"/>
        </w:rPr>
      </w:r>
      <w:r>
        <w:rPr>
          <w:lang w:val="pt_PT" w:bidi="pt_PT"/>
        </w:rPr>
        <w:t>Também não sabemos a terra exata que Josué os encoraja a desbravar. Os ferezeus e os refains viviam principalmente em lados opostos do Rio Jordão. No entanto, algumas pessoas acreditam que Josué está encorajando a tribo de José a limpar a terra do monte Gilboa, perto de Bete-Seã e do vale de Jezreel.</w:t>
      </w:r>
    </w:p>
    <w:p>
      <w:pPr/>
      <w:r>
        <w:rPr>
          <w:lang w:val="pt_PT" w:bidi="pt_PT"/>
        </w:rPr>
      </w:r>
      <w:r>
        <w:rPr>
          <w:lang w:val="pt_PT" w:bidi="pt_PT"/>
        </w:rPr>
        <w:t>Parem aqui e discutam essa pergunta em grupo: Como as pessoas em sua cultura encorajam os outros a serem corajosos e os incentivam a acreditar que eles podem fazer as coisas? Que tons de voz as pessoas usam quando estão encorajando os outros? Que tipos de linguagem eles usam?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17.14–18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 tribo completa de José, que inclui o povo da tribo de Efraim e o povo da tribo de Manassés</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Ferezeus</w:t>
      </w:r>
    </w:p>
    <w:p>
      <w:pPr>
        <w:pStyle w:val="ListBullet"/>
        <w:spacing w:line="240" w:lineRule="auto"/>
        <w:ind w:left="720"/>
      </w:pPr>
      <w:r>
        <w:rPr>
          <w:lang w:val="pt_PT" w:bidi="pt_PT"/>
        </w:rPr>
      </w:r>
      <w:r>
        <w:rPr>
          <w:lang w:val="pt_PT" w:bidi="pt_PT"/>
        </w:rPr>
        <w:t>Refains</w:t>
      </w:r>
    </w:p>
    <w:p>
      <w:pPr>
        <w:pStyle w:val="ListBullet"/>
        <w:spacing w:line="240" w:lineRule="auto"/>
        <w:ind w:left="720"/>
      </w:pPr>
      <w:r>
        <w:rPr>
          <w:lang w:val="pt_PT" w:bidi="pt_PT"/>
        </w:rPr>
      </w:r>
      <w:r>
        <w:rPr>
          <w:lang w:val="pt_PT" w:bidi="pt_PT"/>
        </w:rPr>
        <w:t>E Cananeus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 tribo de José reclama com Josué sobre precisar de mais terra porque há muitas pessoas em sua tribo. Yahweh abençoou a tribo de José para ter muitas pessoas. Josué diz à tribo de José que, como eles têm muitas pessoas, eles podem subir e desmatar a área florestal onde os ferezeus e os refains vivem.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tribo de José: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tribo de José responde ainda dizendo que a região montanhosa não é terra suficiente. Eles também estão com medo dos cananeus que vivem no vale, em Bete-Sã e suas cidades, e no vale de Jezreel, com seus carros de guerra de ferro.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concorda que eles são muitas pessoas e que são poderosos. Josué concorda em dar à tribo de José a região montanhosa, e Josué acredita que eles a desbravarão e tomarão a terra até suas fronteiras mais distantes. Josué também acredita que a tribo de José pode derrotar os cananeus, mesmo que eles tenham carros de ferro e sejam fortes.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tribo de José: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17.14–18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A tribo de José reclama com Josué sobre precisar de mais terra como </w:t>
      </w:r>
      <w:r>
        <w:rPr>
          <w:b/>
          <w:lang w:val="pt_PT" w:bidi="pt_PT"/>
        </w:rPr>
        <w:t>herança</w:t>
      </w:r>
      <w:r>
        <w:rPr>
          <w:lang w:val="pt_PT" w:bidi="pt_PT"/>
        </w:rPr>
        <w:t xml:space="preserve">, ou </w:t>
      </w:r>
      <w:r>
        <w:rPr>
          <w:b/>
          <w:lang w:val="pt_PT" w:bidi="pt_PT"/>
        </w:rPr>
        <w:t>posse</w:t>
      </w:r>
      <w:r>
        <w:rPr>
          <w:lang w:val="pt_PT" w:bidi="pt_PT"/>
        </w:rPr>
        <w:t xml:space="preserve">, porque há muitas pessoas em sua tribo desde que </w:t>
      </w:r>
      <w:r>
        <w:rPr>
          <w:b/>
          <w:lang w:val="pt_PT" w:bidi="pt_PT"/>
        </w:rPr>
        <w:t>Yahweh</w:t>
      </w:r>
      <w:r>
        <w:rPr>
          <w:lang w:val="pt_PT" w:bidi="pt_PT"/>
        </w:rPr>
        <w:t xml:space="preserve"> as </w:t>
      </w:r>
      <w:r>
        <w:rPr>
          <w:b/>
          <w:lang w:val="pt_PT" w:bidi="pt_PT"/>
        </w:rPr>
        <w:t>abençoou</w:t>
      </w:r>
      <w:r>
        <w:rPr>
          <w:lang w:val="pt_PT" w:bidi="pt_PT"/>
        </w:rPr>
        <w:t xml:space="preserve">. Uma herança, ou posse, é propriedade, terra ou posses que as pessoas ganham quando alguém morre. Yahweh é o nome pessoal de Deus. Yahweh abençoou o povo porque ele fez algo bom por eles. Usem as mesmas palavras para herança ou posse, "Yahweh" e "abençoar" que vocês usaram em passagens anteriores. Para mais informações sobre </w:t>
      </w:r>
      <w:r>
        <w:rPr>
          <w:lang w:val="pt_PT" w:bidi="pt_PT"/>
        </w:rPr>
        <w:t>"Yahweh"</w:t>
      </w:r>
      <w:r>
        <w:rPr>
          <w:lang w:val="pt_PT" w:bidi="pt_PT"/>
        </w:rPr>
        <w:t xml:space="preserve"> e </w:t>
      </w:r>
      <w:r>
        <w:rPr>
          <w:lang w:val="pt_PT" w:bidi="pt_PT"/>
        </w:rPr>
        <w:t>"abençoar"</w:t>
      </w:r>
      <w:r>
        <w:rPr>
          <w:lang w:val="pt_PT" w:bidi="pt_PT"/>
        </w:rPr>
        <w:t>, consultem o Glossário Mestre.</w:t>
      </w:r>
    </w:p>
    <w:p>
      <w:pPr/>
      <w:r>
        <w:rPr>
          <w:lang w:val="pt_PT" w:bidi="pt_PT"/>
        </w:rPr>
      </w:r>
      <w:r>
        <w:rPr>
          <w:lang w:val="pt_PT" w:bidi="pt_PT"/>
        </w:rPr>
        <w:t xml:space="preserve">Josué responde e diz a eles que, como há muitas pessoas, e a </w:t>
      </w:r>
      <w:r>
        <w:rPr>
          <w:b/>
          <w:lang w:val="pt_PT" w:bidi="pt_PT"/>
        </w:rPr>
        <w:t>região montanhosa</w:t>
      </w:r>
      <w:r>
        <w:rPr>
          <w:lang w:val="pt_PT" w:bidi="pt_PT"/>
        </w:rPr>
        <w:t xml:space="preserve"> não é suficiente, eles podem subir e desmatar a área florestal onde os ferezeus e os refains vivem. Lembrem-se de que a região serrana é uma área montanhosa que se estende de norte a sul pelas terras que Josué deu a Efraim. Uma </w:t>
      </w:r>
      <w:r>
        <w:rPr>
          <w:b/>
          <w:lang w:val="pt_PT" w:bidi="pt_PT"/>
        </w:rPr>
        <w:t>floresta</w:t>
      </w:r>
      <w:r>
        <w:rPr>
          <w:lang w:val="pt_PT" w:bidi="pt_PT"/>
        </w:rPr>
        <w:t xml:space="preserve"> é a terra que tem muitas árvores. Usem a mesma palavra para região montanhosa que vocês usaram em passagens anteriores.</w:t>
      </w:r>
    </w:p>
    <w:p>
      <w:pPr/>
      <w:r>
        <w:rPr>
          <w:lang w:val="pt_PT" w:bidi="pt_PT"/>
        </w:rPr>
      </w:r>
      <w:r>
        <w:rPr>
          <w:lang w:val="pt_PT" w:bidi="pt_PT"/>
        </w:rPr>
        <w:t xml:space="preserve">Parem aqui e discutam em grupo qual palavra ou frase vocês usarão para </w:t>
      </w:r>
      <w:r>
        <w:rPr>
          <w:b/>
          <w:lang w:val="pt_PT" w:bidi="pt_PT"/>
        </w:rPr>
        <w:t>"floresta</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A tribo de José diz que a região montanhosa não é terra suficiente. Eles também estão com medo dos cananeus que vivem no vale, em Bete-Seã e suas </w:t>
      </w:r>
      <w:r>
        <w:rPr>
          <w:b/>
          <w:lang w:val="pt_PT" w:bidi="pt_PT"/>
        </w:rPr>
        <w:t>aldeias</w:t>
      </w:r>
      <w:r>
        <w:rPr>
          <w:lang w:val="pt_PT" w:bidi="pt_PT"/>
        </w:rPr>
        <w:t xml:space="preserve">, e no vale de Jezreel, com seus carros de ferro. Uma aldeia é um pequeno assentamento de pessoas que vão para cidades para proteção. Use a mesma palavra que você usou para "aldeias" em passagens anteriores. </w:t>
      </w:r>
    </w:p>
    <w:p>
      <w:pPr/>
      <w:r>
        <w:rPr>
          <w:lang w:val="pt_PT" w:bidi="pt_PT"/>
        </w:rPr>
      </w:r>
      <w:r>
        <w:rPr>
          <w:lang w:val="pt_PT" w:bidi="pt_PT"/>
        </w:rPr>
        <w:t xml:space="preserve">Josué concorda que eles são muitas pessoas e que são poderosos. Josué concorda em dar à tribo de José a região montanhosa, e Josué acredita que eles a desbravarão e tomarão a terra até suas fronteiras mais distantes. Josué também acredita que a tribo de José pode derrotar os </w:t>
      </w:r>
      <w:r>
        <w:rPr>
          <w:b/>
          <w:lang w:val="pt_PT" w:bidi="pt_PT"/>
        </w:rPr>
        <w:t>cananeus</w:t>
      </w:r>
      <w:r>
        <w:rPr>
          <w:lang w:val="pt_PT" w:bidi="pt_PT"/>
        </w:rPr>
        <w:t xml:space="preserve">, mesmo que eles tenham </w:t>
      </w:r>
      <w:r>
        <w:rPr>
          <w:b/>
          <w:lang w:val="pt_PT" w:bidi="pt_PT"/>
        </w:rPr>
        <w:t>carros de ferro</w:t>
      </w:r>
      <w:r>
        <w:rPr>
          <w:lang w:val="pt_PT" w:bidi="pt_PT"/>
        </w:rPr>
        <w:t xml:space="preserve"> e sejam fortes. O ferro é um metal forte e duro que as pessoas muitas vezes usam para construir armas. Usem as mesmas palavras para carros, ferro e cananeus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18:1–10</w:t>
      </w:r>
      <w:r>
        <w:rPr>
          <w:lang w:val="pt_PT" w:bidi="pt_PT"/>
        </w:rPr>
      </w:r>
    </w:p>
    <w:p>
      <w:pPr>
        <w:pStyle w:val="Heading3"/>
      </w:pPr>
      <w:r>
        <w:rPr>
          <w:lang w:val="pt_PT" w:bidi="pt_PT"/>
        </w:rPr>
        <w:t>Ouvir e Sentir</w:t>
      </w:r>
    </w:p>
    <w:p>
      <w:pPr/>
      <w:r>
        <w:rPr>
          <w:lang w:val="pt_PT" w:bidi="pt_PT"/>
        </w:rPr>
      </w:r>
      <w:r>
        <w:rPr>
          <w:lang w:val="pt_PT" w:bidi="pt_PT"/>
        </w:rPr>
        <w:t>Nesta etapa, ouçam Josué 18.1–10 e guardem em seus corações.</w:t>
      </w:r>
    </w:p>
    <w:p>
      <w:pPr/>
      <w:r>
        <w:rPr>
          <w:lang w:val="pt_PT" w:bidi="pt_PT"/>
        </w:rPr>
      </w:r>
      <w:r>
        <w:rPr>
          <w:lang w:val="pt_PT" w:bidi="pt_PT"/>
        </w:rPr>
        <w:t>Ouça uma versão em áudio de Josué 18.1–10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Josué 18.1–10 na tradução mais fácil de entender.</w:t>
      </w:r>
    </w:p>
    <w:p>
      <w:pPr/>
      <w:r>
        <w:rPr>
          <w:lang w:val="pt_PT" w:bidi="pt_PT"/>
        </w:rPr>
      </w:r>
      <w:r>
        <w:rPr>
          <w:lang w:val="pt_PT" w:bidi="pt_PT"/>
        </w:rPr>
        <w:t>Várias passagens anteriores descreviam Josué distribuindo terras para cinco tribos israelitas. Eles eram a tribo de Judá, a tribo de Rúben, a tribo de Gade e as duas meias-tribos de Manassés e de Efraim.</w:t>
      </w:r>
    </w:p>
    <w:p>
      <w:pPr/>
      <w:r>
        <w:rPr>
          <w:lang w:val="pt_PT" w:bidi="pt_PT"/>
        </w:rPr>
      </w:r>
      <w:r>
        <w:rPr>
          <w:lang w:val="pt_PT" w:bidi="pt_PT"/>
        </w:rPr>
        <w:t>Na última passagem, as tribos de Efraim e Manassés disseram a Josué que estavam infelizes porque Josué deu a eles apenas um lote de terra, mesmo que houvesse muitas pessoas em ambas as tribos. Josué disse a eles para conquistarem a terra florestal que pertencia aos cananeus. As tribos estavam com medo das pessoas que viviam lá, mas Josué disse às tribos que eles eram um povo numeroso e forte, e que não teriam apenas uma área de terra. Eles conquistariam a região montanhosa e derrotariam os cananeus.</w:t>
      </w:r>
    </w:p>
    <w:p>
      <w:pPr/>
      <w:r>
        <w:rPr>
          <w:lang w:val="pt_PT" w:bidi="pt_PT"/>
        </w:rPr>
      </w:r>
      <w:r>
        <w:rPr>
          <w:lang w:val="pt_PT" w:bidi="pt_PT"/>
        </w:rPr>
        <w:t>Depois que o povo de Israel conquista a terra, toda a congregação, ou comunidade, de Israel se reúne na cidade de Siló. Siló estava em uma montanha na região montanhosa, na terra que agora pertencia à tribo de Efraim. Estava localizada centralmente entre Siquém, ao norte, e Betel, ao sul. Ficava a oeste do Rio Jordão, cerca de 32 quilômetros ao norte de Jerusalém. O nome "Siló" significa “descanso” no idioma original. Vocês se lembrarão do livro de Deuteronômio que o próprio Yahweh havia ordenado que Moisés montasse o tabernáculo no lugar que Yahweh escolheria, onde Yahweh viveria entre os israelitas na Terra Prometida. Josué, e possivelmente o sumo sacerdote Eleazar, devem ter ordenado que todos os israelitas viessem para Siló. Então o povo de Israel montou a tenda do encontro, ou tabernáculo, lá. Vocês se lembrarão de que a tenda do encontro é a tenda onde Yahweh se encontra com seu povo. Yahweh havia dado instruções detalhadas a Moisés sobre como fazer e montar essa tenda e as coisas dentro dela. Os levitas retiraram a tenda, a carregaram e a montaram em cada novo lugar quando se mudavam pelo deserto.</w:t>
      </w:r>
    </w:p>
    <w:p>
      <w:pPr/>
      <w:r>
        <w:rPr>
          <w:lang w:val="pt_PT" w:bidi="pt_PT"/>
        </w:rPr>
      </w:r>
      <w:r>
        <w:rPr>
          <w:lang w:val="pt_PT" w:bidi="pt_PT"/>
        </w:rPr>
        <w:t>Ainda há sete tribos israelitas para as quais Josué ainda não distribuiu uma parte de terra como sua herança. Essas são as seguintes tribos: a tribo de Benjamim, a tribo de Simeão, a tribo de Zebulom, a tribo de Issacar, a tribo de Aser, a tribo de Naftali e a tribo de Dã. Josué repreende os israelitas dessas tribos porque eles ainda não conquistaram a terra que Yahweh, o Deus dos antepassados deles, deu a eles. As sete tribos não mostraram urgência em pedir a Josué que dividisse a terra deles por sorteio. Eles também não mostraram urgência em tomar posse da terra, que era a herança deles de Yahweh. Essas tribos estavam mostrando que não eram gratos a Yahweh, e que eles não confiavam em Yahweh para conquistar seus inimigos para eles.</w:t>
      </w:r>
    </w:p>
    <w:p>
      <w:pPr/>
      <w:r>
        <w:rPr>
          <w:lang w:val="pt_PT" w:bidi="pt_PT"/>
        </w:rPr>
      </w:r>
      <w:r>
        <w:rPr>
          <w:lang w:val="pt_PT" w:bidi="pt_PT"/>
        </w:rPr>
        <w:t>Parem aqui e, em grupo, olhem para um mapa da terra de Canaã como era antes das sete tribos de Israel receberem sua porção da terra. Pause este áudio aqui.</w:t>
      </w:r>
    </w:p>
    <w:p>
      <w:pPr/>
      <w:r>
        <w:rPr>
          <w:lang w:val="pt_PT" w:bidi="pt_PT"/>
        </w:rPr>
      </w:r>
      <w:r>
        <w:rPr>
          <w:lang w:val="pt_PT" w:bidi="pt_PT"/>
        </w:rPr>
        <w:t>Josué ordena que o povo de Israel forneça três pessoas de cada uma das sete tribos. Josué diz que o povo deve ir e voltar na terra e inspecioná-la. Eles devem escrever um relatório sobre o território de acordo com a herança que cada tribo eventualmente receberá. O relatório incluirá listas de cidades nas diferentes partes da terra, com informações sobre seu tamanho e características. Provavelmente também conterá informações sobre a qualidade e condição do solo, quais terras são férteis e o que elas produzem. Provavelmente também dirá onde o país tem montanhas e onde é plano, quais terras são bem irrigadas e quais são secas, e quaisquer outras coisas que ajudem a comparar as diferentes partes da terra. Josué diz que, depois de inspecionar a terra, o povo deve dividi-la em sete porções. A tribo de Judá já tem seu território no sul. A “casa de José”, ou os descendentes de José, que são as tribos de Efraim e a meia tribo de Manassés, já têm seu território no norte. Essas tribos devem permanecer em sua terra.</w:t>
      </w:r>
    </w:p>
    <w:p>
      <w:pPr/>
      <w:r>
        <w:rPr>
          <w:lang w:val="pt_PT" w:bidi="pt_PT"/>
        </w:rPr>
      </w:r>
      <w:r>
        <w:rPr>
          <w:lang w:val="pt_PT" w:bidi="pt_PT"/>
        </w:rPr>
        <w:t>Parem aqui e discutam esta pergunta em grupo: como vocês fazem o levantamento de terras em sua região? Falem sobre quais coisas vocês consideram importantes em uma área quando procuram um novo lugar para viver. Pause este áudio aqui.</w:t>
      </w:r>
    </w:p>
    <w:p>
      <w:pPr/>
      <w:r>
        <w:rPr>
          <w:lang w:val="pt_PT" w:bidi="pt_PT"/>
        </w:rPr>
      </w:r>
      <w:r>
        <w:rPr>
          <w:lang w:val="pt_PT" w:bidi="pt_PT"/>
        </w:rPr>
        <w:t>Depois que o povo dividir a terra em sete partes, eles voltarão para Josué e darão a ele seus relatórios. Então Josué lançará sortes para as sete tribos diante de Yahweh para que Yahweh possa mostrar qual parte da terra Yahweh quer que cada tribo tenha. A frase “lançar sortes” provavelmente se refere a colocar objetos marcados, ou sortes, em um saco ou recipiente. Os objetos geralmente eram seixos. As pessoas marcaram esses objetos com cores diferentes, símbolos diferentes ou nomes diferentes. Então uma pessoa sacudia o saco até que um dos objetos caísse. A pessoa esperava que Yahweh fizesse o objeto correto marcado cair. Sabemos de histórias anteriores que Josué lançaria sortes na entrada da tenda do encontro, e Eleazar, o sumo sacerdote, e os chefes das tribos estariam presentes com Josué.</w:t>
      </w:r>
    </w:p>
    <w:p>
      <w:pPr/>
      <w:r>
        <w:rPr>
          <w:lang w:val="pt_PT" w:bidi="pt_PT"/>
        </w:rPr>
      </w:r>
      <w:r>
        <w:rPr>
          <w:lang w:val="pt_PT" w:bidi="pt_PT"/>
        </w:rPr>
        <w:t>Parem aqui e, em grupo, olhem para uma imagem de sortes. Pause este áudio aqui.</w:t>
      </w:r>
    </w:p>
    <w:p>
      <w:pPr/>
      <w:r>
        <w:rPr>
          <w:lang w:val="pt_PT" w:bidi="pt_PT"/>
        </w:rPr>
      </w:r>
      <w:r>
        <w:rPr>
          <w:lang w:val="pt_PT" w:bidi="pt_PT"/>
        </w:rPr>
        <w:t>Parem aqui e discutam essa pergunta em grupo: como as pessoas em sua cultura determinam a vontade dos deuses que seguem? Pause este áudio aqui.</w:t>
      </w:r>
    </w:p>
    <w:p>
      <w:pPr/>
      <w:r>
        <w:rPr>
          <w:lang w:val="pt_PT" w:bidi="pt_PT"/>
        </w:rPr>
      </w:r>
      <w:r>
        <w:rPr>
          <w:lang w:val="pt_PT" w:bidi="pt_PT"/>
        </w:rPr>
        <w:t>Então Josué lembra novamente ao povo de Israel que a tribo de Levi não deve receber nenhuma porção na terra, porque ser sacerdotes de Yahweh é a herança deles. E as tribos de Gade, Rúben e metade da tribo de Manassés já haviam recebido sua herança no outro lado do Rio Jordão. Moisés, o servo de Yahweh, havia dado a eles. Ao dizer isso, Josué lembra aos israelitas que há apenas sete tribos que ainda têm que receber suas porções de terra.</w:t>
      </w:r>
    </w:p>
    <w:p>
      <w:pPr/>
      <w:r>
        <w:rPr>
          <w:lang w:val="pt_PT" w:bidi="pt_PT"/>
        </w:rPr>
      </w:r>
      <w:r>
        <w:rPr>
          <w:lang w:val="pt_PT" w:bidi="pt_PT"/>
        </w:rPr>
        <w:t>Josué agora fala com as 21 pessoas das 7 tribos e diz a elas: “Caminhem ao redor da terra e escrevam um relatório sobre ela. Então voltem a mim. Lançarei sortes para vocês aqui em Siló para deixar Yahweh decidir como dividir a terra entre vocês”. Então, os 21 homens das 7 tribos vão em sua jornada. Os homens saem e percorrem toda a terra, e escrevem um relatório sobre isso. O relatório mostra como eles dividem a terra em sete partes, e lista as cidades em cada parte. Então os homens retornam a Josué no acampamento perto da cidade de Siló.</w:t>
      </w:r>
    </w:p>
    <w:p>
      <w:pPr/>
      <w:r>
        <w:rPr>
          <w:lang w:val="pt_PT" w:bidi="pt_PT"/>
        </w:rPr>
      </w:r>
      <w:r>
        <w:rPr>
          <w:lang w:val="pt_PT" w:bidi="pt_PT"/>
        </w:rPr>
        <w:t>Parem aqui e discutam essa pergunta em grupo: Josué pede ao povo que escreva um relatório sobre a terra. Como vocês registram e armazenam informações importantes em sua cultura? Pause este áudio aqui.</w:t>
      </w:r>
    </w:p>
    <w:p>
      <w:pPr/>
      <w:r>
        <w:rPr>
          <w:lang w:val="pt_PT" w:bidi="pt_PT"/>
        </w:rPr>
      </w:r>
      <w:r>
        <w:rPr>
          <w:lang w:val="pt_PT" w:bidi="pt_PT"/>
        </w:rPr>
        <w:t>Então, lá na cidade de Siló, Josué lança sortes para eles na presença de Yahweh perto da tenda do encontro. Josué divide a terra para as sete tribos restantes de Israel. Cada tribo recebe seu próprio pedaço de terra.</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Josué 18.1–10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oito cenas.</w:t>
      </w:r>
    </w:p>
    <w:p>
      <w:pPr/>
      <w:r>
        <w:rPr>
          <w:lang w:val="pt_PT" w:bidi="pt_PT"/>
        </w:rPr>
      </w:r>
      <w:r>
        <w:rPr>
          <w:b/>
          <w:lang w:val="pt_PT" w:bidi="pt_PT"/>
        </w:rPr>
        <w:t>Na primeira cena:</w:t>
      </w:r>
      <w:r>
        <w:rPr>
          <w:lang w:val="pt_PT" w:bidi="pt_PT"/>
        </w:rPr>
        <w:t xml:space="preserve"> Todo o povo de Israel se reúne na cidade de Siló e monta a tenda do encontro.</w:t>
      </w:r>
    </w:p>
    <w:p>
      <w:pPr/>
      <w:r>
        <w:rPr>
          <w:lang w:val="pt_PT" w:bidi="pt_PT"/>
        </w:rPr>
      </w:r>
      <w:r>
        <w:rPr>
          <w:b/>
          <w:lang w:val="pt_PT" w:bidi="pt_PT"/>
        </w:rPr>
        <w:t>Na segunda cena:</w:t>
      </w:r>
      <w:r>
        <w:rPr>
          <w:lang w:val="pt_PT" w:bidi="pt_PT"/>
        </w:rPr>
        <w:t xml:space="preserve"> Josué repreende os israelitas porque há sete tribos que não estão se esforçando para possuir a terra que Yahweh deu a eles como sua herança.</w:t>
      </w:r>
    </w:p>
    <w:p>
      <w:pPr/>
      <w:r>
        <w:rPr>
          <w:lang w:val="pt_PT" w:bidi="pt_PT"/>
        </w:rPr>
      </w:r>
      <w:r>
        <w:rPr>
          <w:b/>
          <w:lang w:val="pt_PT" w:bidi="pt_PT"/>
        </w:rPr>
        <w:t>Na terceira cena:</w:t>
      </w:r>
      <w:r>
        <w:rPr>
          <w:lang w:val="pt_PT" w:bidi="pt_PT"/>
        </w:rPr>
        <w:t xml:space="preserve"> Josué ordena que o povo de Israel forneça três pessoas de cada uma das sete tribos para que Josué possa enviá-las para inspecionar a terra que querem receber. Josué diz aos israelitas o que Josué exigirá que o povo selecionado faça. Essas pessoas escreverão um relatório sobre o território de acordo com as divisões propostas que cada tribo receberá. Eles dividirão a terra em sete territórios.</w:t>
      </w:r>
    </w:p>
    <w:p>
      <w:pPr/>
      <w:r>
        <w:rPr>
          <w:lang w:val="pt_PT" w:bidi="pt_PT"/>
        </w:rPr>
      </w:r>
      <w:r>
        <w:rPr>
          <w:b/>
          <w:lang w:val="pt_PT" w:bidi="pt_PT"/>
        </w:rPr>
        <w:t>Na quarta cena:</w:t>
      </w:r>
      <w:r>
        <w:rPr>
          <w:lang w:val="pt_PT" w:bidi="pt_PT"/>
        </w:rPr>
        <w:t xml:space="preserve"> Josué diz aos israelitas que, depois que o povo tiver dividido a terra em sete partes, eles voltarão a Josué e darão a ele seus relatórios. Então Josué lançará sortes para as sete tribos diante de Yahweh para decidir qual parte da terra Yahweh quer que cada tribo tenha.</w:t>
      </w:r>
    </w:p>
    <w:p>
      <w:pPr/>
      <w:r>
        <w:rPr>
          <w:lang w:val="pt_PT" w:bidi="pt_PT"/>
        </w:rPr>
      </w:r>
      <w:r>
        <w:rPr>
          <w:b/>
          <w:lang w:val="pt_PT" w:bidi="pt_PT"/>
        </w:rPr>
        <w:t>Na quinta cena:</w:t>
      </w:r>
      <w:r>
        <w:rPr>
          <w:lang w:val="pt_PT" w:bidi="pt_PT"/>
        </w:rPr>
        <w:t xml:space="preserve"> Josué lembra ao povo de Israel que a tribo de Levi não deve receber nenhuma porção na terra, porque sua herança é ser sacerdotes de Yahweh. E as tribos de Gade, Rúben e metade da tribo de Manassés já haviam recebido sua herança no outro lado do Rio Jordão. </w:t>
      </w:r>
    </w:p>
    <w:p>
      <w:pPr/>
      <w:r>
        <w:rPr>
          <w:lang w:val="pt_PT" w:bidi="pt_PT"/>
        </w:rPr>
      </w:r>
      <w:r>
        <w:rPr>
          <w:b/>
          <w:lang w:val="pt_PT" w:bidi="pt_PT"/>
        </w:rPr>
        <w:t>Na sexta cena:</w:t>
      </w:r>
      <w:r>
        <w:rPr>
          <w:lang w:val="pt_PT" w:bidi="pt_PT"/>
        </w:rPr>
        <w:t xml:space="preserve"> Josué agora fala com as 21 pessoas selecionadas das 7 tribos e as instrui sobre o que fazer.</w:t>
      </w:r>
    </w:p>
    <w:p>
      <w:pPr/>
      <w:r>
        <w:rPr>
          <w:lang w:val="pt_PT" w:bidi="pt_PT"/>
        </w:rPr>
      </w:r>
      <w:r>
        <w:rPr>
          <w:b/>
          <w:lang w:val="pt_PT" w:bidi="pt_PT"/>
        </w:rPr>
        <w:t>Na sétima cena:</w:t>
      </w:r>
      <w:r>
        <w:rPr>
          <w:lang w:val="pt_PT" w:bidi="pt_PT"/>
        </w:rPr>
        <w:t xml:space="preserve"> Os 21 homens das 7 tribos partiram em sua jornada. Eles percorrem toda a terra e escrevem um relatório sobre a terra. Então os homens retornam a Josué, ao acampamento perto da cidade de Siló.</w:t>
      </w:r>
    </w:p>
    <w:p>
      <w:pPr/>
      <w:r>
        <w:rPr>
          <w:lang w:val="pt_PT" w:bidi="pt_PT"/>
        </w:rPr>
      </w:r>
      <w:r>
        <w:rPr>
          <w:b/>
          <w:lang w:val="pt_PT" w:bidi="pt_PT"/>
        </w:rPr>
        <w:t>Na oitava cena:</w:t>
      </w:r>
      <w:r>
        <w:rPr>
          <w:lang w:val="pt_PT" w:bidi="pt_PT"/>
        </w:rPr>
        <w:t xml:space="preserve"> Josué lança sortes para as sete tribos de Israel na presença de Yahweh. Josué divide a terra para as sete tribos e cada tribo recebe seu próprio pedaço de terra.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Todos os israelitas</w:t>
      </w:r>
    </w:p>
    <w:p>
      <w:pPr>
        <w:pStyle w:val="ListBullet"/>
        <w:spacing w:line="240" w:lineRule="auto"/>
        <w:ind w:left="720"/>
      </w:pPr>
      <w:r>
        <w:rPr>
          <w:lang w:val="pt_PT" w:bidi="pt_PT"/>
        </w:rPr>
      </w:r>
      <w:r>
        <w:rPr>
          <w:lang w:val="pt_PT" w:bidi="pt_PT"/>
        </w:rPr>
        <w:t>Sete tribos de Israel às quais Josué ainda não atribuiu uma parte de terra como sua herança, ou posse. Estas são a tribo de Benjamim, a tribo de Simeão, a tribo de Zebulom, a tribo de Issacar, a tribo de Aser, a tribo de Naftali e a tribo de Dã.</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E 21 homens das 7 tribos que foram inspecionar a terra. Havia três homens de cada tribo.</w:t>
      </w:r>
    </w:p>
    <w:p>
      <w:pPr/>
      <w:r>
        <w:rPr>
          <w:lang w:val="pt_PT" w:bidi="pt_PT"/>
        </w:rPr>
      </w:r>
      <w:r>
        <w:rPr>
          <w:lang w:val="pt_PT" w:bidi="pt_PT"/>
        </w:rPr>
        <w:t>Em grupo, prestem atenção às partes do cenário da passagem:</w:t>
      </w:r>
    </w:p>
    <w:p>
      <w:pPr/>
      <w:r>
        <w:rPr>
          <w:lang w:val="pt_PT" w:bidi="pt_PT"/>
        </w:rPr>
      </w:r>
      <w:r>
        <w:rPr>
          <w:lang w:val="pt_PT" w:bidi="pt_PT"/>
        </w:rPr>
        <w:t>Então toda a congregação, ou comunidade, de Israel se reúne na cidade de Siló. Siló é onde a tribo de Efraim se estabeleceu.</w:t>
      </w:r>
    </w:p>
    <w:p>
      <w:pPr/>
      <w:r>
        <w:rPr>
          <w:lang w:val="pt_PT" w:bidi="pt_PT"/>
        </w:rPr>
      </w:r>
      <w:r>
        <w:rPr>
          <w:lang w:val="pt_PT" w:bidi="pt_PT"/>
        </w:rPr>
        <w:t>Ainda há sete tribos do povo israelita às quais Josué não atribuiu uma parte de terra como sua herança, ou posse. Então Josué fala com o povo e faz uma pergunta a eles: “Quanto tempo vocês esperarão antes de começar a tomar posse da terra que Yahweh, o Deus de seus antepassados, deu a vocês?” “Tomar posse da terra” é uma linguagem especial, o que significa que os israelitas expulsarão os cananeus que estavam na terra. Josué se refere a Yahweh pelo título de Yahweh: “Deus de vossos antepassados”. Ao fazer isso, Josué enfatiza que é Yahweh, o único Deus verdadeiro, que fez uma promessa aos antepassados israelitas. Yahweh também é aquele que deu aos israelitas essa terra. Josué não espera uma resposta à sua pergunta. Josué faz essa pergunta como uma repreensão às sete tribos.</w:t>
      </w:r>
    </w:p>
    <w:p>
      <w:pPr/>
      <w:r>
        <w:rPr>
          <w:lang w:val="pt_PT" w:bidi="pt_PT"/>
        </w:rPr>
      </w:r>
      <w:r>
        <w:rPr>
          <w:lang w:val="pt_PT" w:bidi="pt_PT"/>
        </w:rPr>
        <w:t>Pare aqui e discuta essa pergunta em grupo: Como você repreende alguém em seu idioma? Conte uma história sobre uma vez em que os líderes religiosos repreenderam as pessoas por não seguirem seu Deus. Como eles soaram? Que tipos de coisas eles disseram? Pause este áudio aqui.</w:t>
      </w:r>
    </w:p>
    <w:p>
      <w:pPr/>
      <w:r>
        <w:rPr>
          <w:lang w:val="pt_PT" w:bidi="pt_PT"/>
        </w:rPr>
      </w:r>
      <w:r>
        <w:rPr>
          <w:lang w:val="pt_PT" w:bidi="pt_PT"/>
        </w:rPr>
        <w:t>Josué ordena que o povo de Israel forneça três pessoas de cada uma das sete tribos. Josué diz às tribos o que Josué fará. Josué enviará o povo para percorrer a terra que desejam receber e fazer o levantamento dela. As pessoas devem escrever um relatório sobre o território de acordo com a herança ou as divisões propostas que cada tribo eventualmente receberá.</w:t>
      </w:r>
    </w:p>
    <w:p>
      <w:pPr/>
      <w:r>
        <w:rPr>
          <w:lang w:val="pt_PT" w:bidi="pt_PT"/>
        </w:rPr>
      </w:r>
      <w:r>
        <w:rPr>
          <w:lang w:val="pt_PT" w:bidi="pt_PT"/>
        </w:rPr>
        <w:t>Josué descreve o que acontecerá. Josué diz que, depois que o povo tiver dividido a terra em sete partes, eles devem voltar a Josué e dar a ele seus relatórios. A tribo de Judá já tem seu território no sul, e “a casa de José”, ou os descendentes de José, que são as tribos de Efraim e a meia tribo de Manassés, já têm seu território no norte. Essas tribos devem permanecer em sua terra. Então Josué lançará sortes para as sete tribos diante de Yahweh, ou na presença de Yahweh, para decidir qual parte da terra Yahweh quer que cada tribo tenha. Embora a história diga que apenas Josué lança sortes, sabemos de histórias anteriores que o sumo sacerdote Eleazar e os outros líderes tribais teriam estado lá também.</w:t>
      </w:r>
    </w:p>
    <w:p>
      <w:pPr/>
      <w:r>
        <w:rPr>
          <w:lang w:val="pt_PT" w:bidi="pt_PT"/>
        </w:rPr>
      </w:r>
      <w:r>
        <w:rPr>
          <w:lang w:val="pt_PT" w:bidi="pt_PT"/>
        </w:rPr>
        <w:t>Parem aqui e, em grupo, olhem para um mapa da terra de Canaã como era antes das sete tribos de Israel receberem sua porção da terra. Pause este áudio aqui.</w:t>
      </w:r>
    </w:p>
    <w:p>
      <w:pPr/>
      <w:r>
        <w:rPr>
          <w:lang w:val="pt_PT" w:bidi="pt_PT"/>
        </w:rPr>
      </w:r>
      <w:r>
        <w:rPr>
          <w:lang w:val="pt_PT" w:bidi="pt_PT"/>
        </w:rPr>
        <w:t xml:space="preserve">Então Josué lembra aos israelitas que a tribo de Levi não deve receber nenhuma porção na terra, porque ser sacerdotes de Yahweh é a herança deles. E as tribos de Gade, Rúben e metade da tribo de Manassés já haviam recebido sua herança no outro lado do Rio Jordão. </w:t>
      </w:r>
    </w:p>
    <w:p>
      <w:pPr/>
      <w:r>
        <w:rPr>
          <w:lang w:val="pt_PT" w:bidi="pt_PT"/>
        </w:rPr>
      </w:r>
      <w:r>
        <w:rPr>
          <w:lang w:val="pt_PT" w:bidi="pt_PT"/>
        </w:rPr>
        <w:t xml:space="preserve">Josué agora fala com as 21 pessoas das 7 tribos e as instrui. Josué diz: "Caminhem ao redor da terra e escrevam um relatório sobre ela. Então volte para mim. Lançarei sortes para vocês aqui em Siló para deixar Yahweh decidir como dividir a terra entre vocês”. </w:t>
      </w:r>
    </w:p>
    <w:p>
      <w:pPr/>
      <w:r>
        <w:rPr>
          <w:lang w:val="pt_PT" w:bidi="pt_PT"/>
        </w:rPr>
      </w:r>
      <w:r>
        <w:rPr>
          <w:lang w:val="pt_PT" w:bidi="pt_PT"/>
        </w:rPr>
        <w:t>Parem aqui e discutam essa pergunta em grupo: essa passagem repete várias vezes o que acontecerá. Josué primeiro diz aos israelitas o que ele quer que os 21 homens das 7 tribos façam. Em seguida, Josué dá instruções aos homens que os israelitas selecionaram. Discutam como vocês deixarão claro que Josué está falando primeiro sobre seu plano aos israelitas, e que mais tarde Josué está instruindo as pessoas selecionadas. Pause este áudio aqui.</w:t>
      </w:r>
    </w:p>
    <w:p>
      <w:pPr/>
      <w:r>
        <w:rPr>
          <w:lang w:val="pt_PT" w:bidi="pt_PT"/>
        </w:rPr>
      </w:r>
      <w:r>
        <w:rPr>
          <w:lang w:val="pt_PT" w:bidi="pt_PT"/>
        </w:rPr>
        <w:t>Então, os 21 homens das 7 tribos vão em sua jornada. Os homens percorrem toda a terra e escrevem um relatório sobre ela. Eles provavelmente escrevem o relatório em um rolo. As pessoas usavam rolos em vez de livros. Livros não existiam naquela época. O relatório mostra como eles dividem a terra em sete partes e listam as cidades em cada parte. Então os homens retornam a Josué, ao acampamento perto da cidade de Siló.</w:t>
      </w:r>
    </w:p>
    <w:p>
      <w:pPr/>
      <w:r>
        <w:rPr>
          <w:lang w:val="pt_PT" w:bidi="pt_PT"/>
        </w:rPr>
      </w:r>
      <w:r>
        <w:rPr>
          <w:lang w:val="pt_PT" w:bidi="pt_PT"/>
        </w:rPr>
        <w:t>Parem aqui e, em grupo, olhem para uma imagem de rolos. Pause este áudio aqui.</w:t>
      </w:r>
    </w:p>
    <w:p>
      <w:pPr/>
      <w:r>
        <w:rPr>
          <w:lang w:val="pt_PT" w:bidi="pt_PT"/>
        </w:rPr>
      </w:r>
      <w:r>
        <w:rPr>
          <w:lang w:val="pt_PT" w:bidi="pt_PT"/>
        </w:rPr>
        <w:t>Parem aqui e, em grupo, interpretem a cena. Selecione uma pessoa para ser Josué e algumas pessoas para serem os representantes das sete tribos de Israel. O homem que interpreta Josué dirá aos outros para inspecionar um pequeno pedaço de terra nas proximidades. Ele dirá a eles quais coisas importantes procurar para que possam dividir a terra em várias partes. Então, eles podem procurar árvores, áreas verdes, casas, poços ou qualquer outra coisa que a pessoa que interpreta Josué decida o que agrega valor à terra. O povo que sai deve decidir como registrará as informações e então trará seus relatórios de volta à pessoa que interpreta Josué. Pause este áudio aqui.</w:t>
      </w:r>
    </w:p>
    <w:p>
      <w:pPr/>
      <w:r>
        <w:rPr>
          <w:lang w:val="pt_PT" w:bidi="pt_PT"/>
        </w:rPr>
      </w:r>
      <w:r>
        <w:rPr>
          <w:lang w:val="pt_PT" w:bidi="pt_PT"/>
        </w:rPr>
        <w:t>Então, lá na cidade de Siló, Josué lança sortes para eles na presença de Yahweh perto da tenda do encontro. Josué divide a terra para as sete tribos restantes de Israel. Cada tribo recebe seu próprio pedaço de terra.</w:t>
      </w:r>
    </w:p>
    <w:p>
      <w:pPr/>
      <w:r>
        <w:rPr>
          <w:lang w:val="pt_PT" w:bidi="pt_PT"/>
        </w:rPr>
      </w:r>
      <w:r>
        <w:rPr>
          <w:lang w:val="pt_PT" w:bidi="pt_PT"/>
        </w:rPr>
        <w:t>Parem aqui e, em grupo, olhem para uma foto de lotes, se necessário.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Josué 18.1–10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oito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Todos os israelitas</w:t>
      </w:r>
    </w:p>
    <w:p>
      <w:pPr>
        <w:pStyle w:val="ListBullet"/>
        <w:spacing w:line="240" w:lineRule="auto"/>
        <w:ind w:left="720"/>
      </w:pPr>
      <w:r>
        <w:rPr>
          <w:lang w:val="pt_PT" w:bidi="pt_PT"/>
        </w:rPr>
      </w:r>
      <w:r>
        <w:rPr>
          <w:lang w:val="pt_PT" w:bidi="pt_PT"/>
        </w:rPr>
        <w:t>Sete tribos de Israel às quais Josué ainda não atribuiu uma parte de terra como sua herança, ou posse. Estas são a tribo de Benjamim, a tribo de Simeão, a tribo de Zebulom, a tribo de Issacar, a tribo de Aser, a tribo de Naftali e a tribo de Dã.</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E 21 homens das 7 tribos para irem e inspecionarem a terra. Há três homens de cada tribo.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 xml:space="preserve">Depois que o povo de Israel conquista a terra, toda a congregação, ou comunidade, de Israel se reúne na cidade de Siló. </w:t>
      </w:r>
    </w:p>
    <w:p>
      <w:pPr/>
      <w:r>
        <w:rPr>
          <w:lang w:val="pt_PT" w:bidi="pt_PT"/>
        </w:rPr>
      </w:r>
      <w:r>
        <w:rPr>
          <w:lang w:val="pt_PT" w:bidi="pt_PT"/>
        </w:rPr>
        <w:t>Ainda há sete tribos do povo israelita às quais Josué não atribuiu uma parte de terra como sua herança, ou posse. Então Josué repreende o povo de Israel e diz que eles não deveriam ter esperado tanto tempo para tomar posse da terra que Yahweh, o Deus dos antepassados deles, havia dado a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ordena que o povo de Israel forneça três pessoas de cada uma das sete tribos. Josué diz às tribos que enviará o povo para percorrer a terra que desejam receber, indo de um lado para o outro, e fazer o levantamento dela. Eles escreverão um relatório sobre o território de acordo com a herança, ou divisões propostas, que cada tribo eventualmente receberá.</w:t>
      </w:r>
    </w:p>
    <w:p>
      <w:pPr/>
      <w:r>
        <w:rPr>
          <w:lang w:val="pt_PT" w:bidi="pt_PT"/>
        </w:rPr>
      </w:r>
      <w:r>
        <w:rPr>
          <w:lang w:val="pt_PT" w:bidi="pt_PT"/>
        </w:rPr>
        <w:t>Josué diz que, depois que o povo tiver dividido a terra em sete partes, eles voltarão a Josué e darão a ele seus relatórios. A tribo de Judá já tem seu território no sul, e “a casa de José”, ou os descendentes de José, que são as tribos de Efraim e a meia tribo de Manassés, já têm seu território no norte. Essas tribos devem permanecer em sua terra. Então Josué lançará sortes para as sete tribos diante de Yahweh para decidir qual parte da terra Yahweh quer que cada tribo tenha.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 xml:space="preserve">Então Josué lembra aos israelitas que a tribo de Levi não deve receber nenhuma porção na terra, porque ser sacerdotes de Yahweh é a herança deles. E as tribos de Gade, Rúben e metade da tribo de Manassés já haviam recebido sua herança no outro lado do Rio Jordão. </w:t>
      </w:r>
    </w:p>
    <w:p>
      <w:pPr/>
      <w:r>
        <w:rPr>
          <w:lang w:val="pt_PT" w:bidi="pt_PT"/>
        </w:rPr>
      </w:r>
      <w:r>
        <w:rPr>
          <w:lang w:val="pt_PT" w:bidi="pt_PT"/>
        </w:rPr>
        <w:t xml:space="preserve">Josué agora instrui as 21 pessoas selecionadas das 7 tribos: "Caminhem ao redor da terra e escrevam um relatório sobre ela. Então volte para mim. Lançarei sortes para vocês aqui em Siló para deixar Yahweh decidir como dividir a terra entre vocês”. </w:t>
      </w:r>
    </w:p>
    <w:p>
      <w:pPr/>
      <w:r>
        <w:rPr>
          <w:lang w:val="pt_PT" w:bidi="pt_PT"/>
        </w:rPr>
      </w:r>
      <w:r>
        <w:rPr>
          <w:lang w:val="pt_PT" w:bidi="pt_PT"/>
        </w:rPr>
        <w:t>Então, os homens vão em sua jornada. Os homens percorrem toda a terra e escrevem um relatório sobre ela. O relatório mostra como eles dividem a terra em sete partes e listam as cidades em cada parte. Então os homens retornam a Josué, ao acampamento perto da cidade de Siló.</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21 homens das 7 tribos: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lá na cidade de Siló, Josué lança sortes para eles na presença de Yahweh perto da tenda do encontro. Josué divide a terra para as sete tribos restantes de Israel. Cada tribo recebe seu próprio pedaço de terra.</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Josué 18.1–10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Então toda a </w:t>
      </w:r>
      <w:r>
        <w:rPr>
          <w:b/>
          <w:lang w:val="pt_PT" w:bidi="pt_PT"/>
        </w:rPr>
        <w:t>congregação</w:t>
      </w:r>
      <w:r>
        <w:rPr>
          <w:lang w:val="pt_PT" w:bidi="pt_PT"/>
        </w:rPr>
        <w:t xml:space="preserve">, ou </w:t>
      </w:r>
      <w:r>
        <w:rPr>
          <w:b/>
          <w:lang w:val="pt_PT" w:bidi="pt_PT"/>
        </w:rPr>
        <w:t>comunidade</w:t>
      </w:r>
      <w:r>
        <w:rPr>
          <w:lang w:val="pt_PT" w:bidi="pt_PT"/>
        </w:rPr>
        <w:t xml:space="preserve">, dos </w:t>
      </w:r>
      <w:r>
        <w:rPr>
          <w:b/>
          <w:lang w:val="pt_PT" w:bidi="pt_PT"/>
        </w:rPr>
        <w:t>filhos de Israel</w:t>
      </w:r>
      <w:r>
        <w:rPr>
          <w:lang w:val="pt_PT" w:bidi="pt_PT"/>
        </w:rPr>
        <w:t xml:space="preserve"> se reúne em Siló e monta a tenda do encontro, ou tabernáculo, lá. Usem a mesma palavra para congregação ou comunidade que vocês usaram antes. Filhos de Israel, ou os israelitas, são os descendentes de Jacó. Usem a mesma palavra ou frase para filhos de Israel que vocês usaram em passagens anteriores. Procurem por </w:t>
      </w:r>
      <w:r>
        <w:rPr>
          <w:b/>
          <w:lang w:val="pt_PT" w:bidi="pt_PT"/>
        </w:rPr>
        <w:t>Israelitas</w:t>
      </w:r>
      <w:r>
        <w:rPr>
          <w:lang w:val="pt_PT" w:bidi="pt_PT"/>
        </w:rPr>
        <w:t xml:space="preserve"> no Glossário Mestre para mais informações. </w:t>
      </w:r>
    </w:p>
    <w:p>
      <w:pPr/>
      <w:r>
        <w:rPr>
          <w:lang w:val="pt_PT" w:bidi="pt_PT"/>
        </w:rPr>
      </w:r>
      <w:r>
        <w:rPr>
          <w:b/>
          <w:lang w:val="pt_PT" w:bidi="pt_PT"/>
        </w:rPr>
        <w:t>Siló</w:t>
      </w:r>
      <w:r>
        <w:rPr>
          <w:lang w:val="pt_PT" w:bidi="pt_PT"/>
        </w:rPr>
        <w:t xml:space="preserve"> era uma cidade em uma montanha na região montanhosa de Efraim. Estava localizada centralmente entre Siquém, ao norte, e Betel, ao sul. Ficava a oeste do Rio Jordão, cerca de 34 quilômetros ao norte de Jerusalém. O nome "Siló" significa “descanso” no idioma original.</w:t>
      </w:r>
    </w:p>
    <w:p>
      <w:pPr/>
      <w:r>
        <w:rPr>
          <w:lang w:val="pt_PT" w:bidi="pt_PT"/>
        </w:rPr>
      </w:r>
      <w:r>
        <w:rPr>
          <w:lang w:val="pt_PT" w:bidi="pt_PT"/>
        </w:rPr>
        <w:t>A tenda do encontro é uma frase que às vezes descreve o tabernáculo, ou a casa de Deus. Refere-se a uma grande tenda que os israelitas transportavam de um lugar para outro. Dentro estava a arca da aliança. A tenda do encontro era onde os israelitas adoravam Yahweh. Este era um lugar onde os sacerdotes faziam sacrifícios em nome do povo antes de eles construírem o templo.</w:t>
      </w:r>
    </w:p>
    <w:p>
      <w:pPr/>
      <w:r>
        <w:rPr>
          <w:lang w:val="pt_PT" w:bidi="pt_PT"/>
        </w:rPr>
      </w:r>
      <w:r>
        <w:rPr>
          <w:lang w:val="pt_PT" w:bidi="pt_PT"/>
        </w:rPr>
        <w:t xml:space="preserve">Parem aqui e discutam em grupo que palavra ou frase vocês usarão para a </w:t>
      </w:r>
      <w:r>
        <w:rPr>
          <w:b/>
          <w:lang w:val="pt_PT" w:bidi="pt_PT"/>
        </w:rPr>
        <w:t>tenda do encontro</w:t>
      </w:r>
      <w:r>
        <w:rPr>
          <w:lang w:val="pt_PT" w:bidi="pt_PT"/>
        </w:rPr>
        <w:t xml:space="preserve">. Procurem a palavra </w:t>
      </w:r>
      <w:r>
        <w:rPr>
          <w:b/>
          <w:lang w:val="pt_PT" w:bidi="pt_PT"/>
        </w:rPr>
        <w:t>tabernáculo</w:t>
      </w:r>
      <w:r>
        <w:rPr>
          <w:lang w:val="pt_PT" w:bidi="pt_PT"/>
        </w:rPr>
        <w:t xml:space="preserve">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Josué repreende os israelitas e lhes pergunta quanto tempo eles adiarão para tomar posse da terra, que </w:t>
      </w:r>
      <w:r>
        <w:rPr>
          <w:b/>
          <w:lang w:val="pt_PT" w:bidi="pt_PT"/>
        </w:rPr>
        <w:t>Yahweh</w:t>
      </w:r>
      <w:r>
        <w:rPr>
          <w:lang w:val="pt_PT" w:bidi="pt_PT"/>
        </w:rPr>
        <w:t xml:space="preserve">, o </w:t>
      </w:r>
      <w:r>
        <w:rPr>
          <w:b/>
          <w:lang w:val="pt_PT" w:bidi="pt_PT"/>
        </w:rPr>
        <w:t>Deus</w:t>
      </w:r>
      <w:r>
        <w:rPr>
          <w:lang w:val="pt_PT" w:bidi="pt_PT"/>
        </w:rPr>
        <w:t xml:space="preserve"> dos pais deles, lhes deu. Yahweh é o nome pessoal para Deus, e é usado em toda essa passagem. Use o mesmo nome para Yahweh que vocês usaram em passagens anteriores. Para mais informações sobre </w:t>
      </w:r>
      <w:r>
        <w:rPr>
          <w:b/>
          <w:lang w:val="pt_PT" w:bidi="pt_PT"/>
        </w:rPr>
        <w:t>Yahweh</w:t>
      </w:r>
      <w:r>
        <w:rPr>
          <w:lang w:val="pt_PT" w:bidi="pt_PT"/>
        </w:rPr>
        <w:t xml:space="preserve">, consulte o Glossário Mestre. "Deus" é o nome geral para Deus, o criador do universo. Usem a mesma palavra que vocês usaram em passagens anteriores. Procure </w:t>
      </w:r>
      <w:r>
        <w:rPr>
          <w:b/>
          <w:lang w:val="pt_PT" w:bidi="pt_PT"/>
        </w:rPr>
        <w:t>Deus</w:t>
      </w:r>
      <w:r>
        <w:rPr>
          <w:lang w:val="pt_PT" w:bidi="pt_PT"/>
        </w:rPr>
        <w:t xml:space="preserve"> no Glossário Mestre para mais informações.</w:t>
      </w:r>
    </w:p>
    <w:p>
      <w:pPr/>
      <w:r>
        <w:rPr>
          <w:lang w:val="pt_PT" w:bidi="pt_PT"/>
        </w:rPr>
      </w:r>
      <w:r>
        <w:rPr>
          <w:lang w:val="pt_PT" w:bidi="pt_PT"/>
        </w:rPr>
        <w:t xml:space="preserve">Josué diz aos 21 homens para escreverem descrições da terra que percorrerem. Esses homens provavelmente escrevem as descrições em </w:t>
      </w:r>
      <w:r>
        <w:rPr>
          <w:b/>
          <w:lang w:val="pt_PT" w:bidi="pt_PT"/>
        </w:rPr>
        <w:t>rolos</w:t>
      </w:r>
      <w:r>
        <w:rPr>
          <w:lang w:val="pt_PT" w:bidi="pt_PT"/>
        </w:rPr>
        <w:t>. Use a mesma palavra ou frase para pergaminhos ou livros que você usou em passagens anteriores.</w:t>
      </w:r>
    </w:p>
    <w:p>
      <w:pPr/>
      <w:r>
        <w:rPr>
          <w:lang w:val="pt_PT" w:bidi="pt_PT"/>
        </w:rPr>
      </w:r>
      <w:r>
        <w:rPr>
          <w:lang w:val="pt_PT" w:bidi="pt_PT"/>
        </w:rPr>
        <w:t xml:space="preserve">Então Josué lembra ao povo de Israel que os </w:t>
      </w:r>
      <w:r>
        <w:rPr>
          <w:b/>
          <w:lang w:val="pt_PT" w:bidi="pt_PT"/>
        </w:rPr>
        <w:t>levitas</w:t>
      </w:r>
      <w:r>
        <w:rPr>
          <w:lang w:val="pt_PT" w:bidi="pt_PT"/>
        </w:rPr>
        <w:t xml:space="preserve"> não devem receber porção na terra, porque ser </w:t>
      </w:r>
      <w:r>
        <w:rPr>
          <w:b/>
          <w:lang w:val="pt_PT" w:bidi="pt_PT"/>
        </w:rPr>
        <w:t>sacerdotes</w:t>
      </w:r>
      <w:r>
        <w:rPr>
          <w:lang w:val="pt_PT" w:bidi="pt_PT"/>
        </w:rPr>
        <w:t xml:space="preserve"> de Yahweh é a herança deles. Usem a mesma palavra ou frase para "levitas" e "sacerdotes" que vocês usaram em passagens anteriores. Para mais informações sobre </w:t>
      </w:r>
      <w:r>
        <w:rPr>
          <w:b/>
          <w:lang w:val="pt_PT" w:bidi="pt_PT"/>
        </w:rPr>
        <w:t>"levitas"</w:t>
      </w:r>
      <w:r>
        <w:rPr>
          <w:lang w:val="pt_PT" w:bidi="pt_PT"/>
        </w:rPr>
        <w:t xml:space="preserve"> e </w:t>
      </w:r>
      <w:r>
        <w:rPr>
          <w:b/>
          <w:lang w:val="pt_PT" w:bidi="pt_PT"/>
        </w:rPr>
        <w:t>"sacerdotes"</w:t>
      </w:r>
      <w:r>
        <w:rPr>
          <w:lang w:val="pt_PT" w:bidi="pt_PT"/>
        </w:rPr>
        <w:t>, consultem o Glossário Mestre.</w:t>
      </w:r>
    </w:p>
    <w:p>
      <w:pPr/>
      <w:r>
        <w:rPr>
          <w:lang w:val="pt_PT" w:bidi="pt_PT"/>
        </w:rPr>
      </w:r>
      <w:r>
        <w:rPr>
          <w:lang w:val="pt_PT" w:bidi="pt_PT"/>
        </w:rPr>
        <w:t xml:space="preserve">Josué </w:t>
      </w:r>
      <w:r>
        <w:rPr>
          <w:b/>
          <w:lang w:val="pt_PT" w:bidi="pt_PT"/>
        </w:rPr>
        <w:t>lança sortes</w:t>
      </w:r>
      <w:r>
        <w:rPr>
          <w:lang w:val="pt_PT" w:bidi="pt_PT"/>
        </w:rPr>
        <w:t xml:space="preserve"> para os israelitas em Siló diante de Yahweh. A frase “lançar sortes” provavelmente se refere a colocar objetos marcados, ou sortes, em um saco ou recipiente. Esses objetos geralmente eram seixos. As pessoas marcavam esses objetos seja com cores diferentes, símbolos diferentes ou nomes diferentes. Então uma pessoa sacudia o saco até que um dos objetos caísse. Usem a mesma palavra ou frase para "lançar sortes" que vocês usaram em passagens anteriores.</w:t>
      </w:r>
    </w:p>
    <w:p>
      <w:pPr/>
      <w:r>
        <w:rPr>
          <w:lang w:val="pt_PT" w:bidi="pt_PT"/>
        </w:rPr>
      </w:r>
      <w:r>
        <w:rPr>
          <w:lang w:val="pt_PT" w:bidi="pt_PT"/>
        </w:rPr>
        <w:t>Parem aqui e, em grupo, olhem para uma foto de sortes, se necessário.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18:11–28</w:t>
      </w:r>
      <w:r>
        <w:rPr>
          <w:lang w:val="pt_PT" w:bidi="pt_PT"/>
        </w:rPr>
      </w:r>
    </w:p>
    <w:p>
      <w:pPr>
        <w:pStyle w:val="Heading3"/>
      </w:pPr>
      <w:r>
        <w:rPr>
          <w:lang w:val="pt_PT" w:bidi="pt_PT"/>
        </w:rPr>
        <w:t>Ouvir e Sentir</w:t>
      </w:r>
    </w:p>
    <w:p>
      <w:pPr/>
      <w:r>
        <w:rPr>
          <w:lang w:val="pt_PT" w:bidi="pt_PT"/>
        </w:rPr>
      </w:r>
      <w:r>
        <w:rPr>
          <w:lang w:val="pt_PT" w:bidi="pt_PT"/>
        </w:rPr>
        <w:t>Nesta etapa, ouçam Josué 18.11–28 e guardem em seus corações.</w:t>
      </w:r>
    </w:p>
    <w:p>
      <w:pPr/>
      <w:r>
        <w:rPr>
          <w:lang w:val="pt_PT" w:bidi="pt_PT"/>
        </w:rPr>
      </w:r>
      <w:r>
        <w:rPr>
          <w:lang w:val="pt_PT" w:bidi="pt_PT"/>
        </w:rPr>
        <w:t>Ouçam uma versão em áudio de Josué 18.11–28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Josué 18.11–28 na tradução mais fácil de entender.</w:t>
      </w:r>
    </w:p>
    <w:p>
      <w:pPr/>
      <w:r>
        <w:rPr>
          <w:lang w:val="pt_PT" w:bidi="pt_PT"/>
        </w:rPr>
      </w:r>
      <w:r>
        <w:rPr>
          <w:lang w:val="pt_PT" w:bidi="pt_PT"/>
        </w:rPr>
        <w:t>Na passagem anterior, Josué repreendeu os israelitas porque sete tribos não mostraram urgência em possuir a terra que Yahweh lhes havia dado como herança. Josué ordenou que as tribos selecionassem três pessoas de cada tribo para inspecionar a terra e dividi-la em sete partes. Então Josué lançou sortes para determinar qual porção de terra Yahweh selecionou para cada tribo.</w:t>
      </w:r>
    </w:p>
    <w:p>
      <w:pPr/>
      <w:r>
        <w:rPr>
          <w:lang w:val="pt_PT" w:bidi="pt_PT"/>
        </w:rPr>
      </w:r>
      <w:r>
        <w:rPr>
          <w:lang w:val="pt_PT" w:bidi="pt_PT"/>
        </w:rPr>
        <w:t>Essa passagem é a primeira de sete que descrevem os territórios com limites que Josué distribuiu às sete tribos restantes. As descrições da terra são muito detalhadas e mostram exatamente quais territórios Yahweh dá a cada tribo como herança e posse deles. Os limites claros são prova de que Yahweh cumpre sua promessa a Abraão, Isaque e Jacó de dar ao povo de Israel a terra de Canaã para possuir.</w:t>
      </w:r>
    </w:p>
    <w:p>
      <w:pPr/>
      <w:r>
        <w:rPr>
          <w:lang w:val="pt_PT" w:bidi="pt_PT"/>
        </w:rPr>
      </w:r>
      <w:r>
        <w:rPr>
          <w:lang w:val="pt_PT" w:bidi="pt_PT"/>
        </w:rPr>
        <w:t>A primeira sorte que Josué lançou caiu sobre os clãs, ou grandes grupos familiares, da tribo de Benjamim. Benjamim era o segundo filho de Jacó com Raquel. O território de Benjamim ficava ao norte do território de Judá e ao sul da terra dos descendentes de José, Efraim e da metade ocidental da tribo de Manassés.</w:t>
      </w:r>
    </w:p>
    <w:p>
      <w:pPr/>
      <w:r>
        <w:rPr>
          <w:lang w:val="pt_PT" w:bidi="pt_PT"/>
        </w:rPr>
      </w:r>
      <w:r>
        <w:rPr>
          <w:lang w:val="pt_PT" w:bidi="pt_PT"/>
        </w:rPr>
        <w:t>Parem aqui e, em grupo, olhem para dois mapas mostrando o território da tribo de Benjamim. Prestem atenção a pontos de referência como cidades, colinas, vales e fontes de água como rios e nascentes. Observem quem são os vizinhos da tribo de Benjamim. Continuem olhando para esses mapas enquanto ouvem o restante das informações, para que vocês possam seguir. Pause este áudio aqui.</w:t>
      </w:r>
    </w:p>
    <w:p>
      <w:pPr/>
      <w:r>
        <w:rPr>
          <w:lang w:val="pt_PT" w:bidi="pt_PT"/>
        </w:rPr>
      </w:r>
      <w:r>
        <w:rPr>
          <w:lang w:val="pt_PT" w:bidi="pt_PT"/>
        </w:rPr>
        <w:t>A descrição da fronteira da terra de Benjamim começa no lado norte, onde a fronteira vai brevemente ao longo da fronteira sul de Manassés Ocidental e depois ao longo da fronteira sul de Efraim. A descrição do limite começa no lado leste, no Rio Jordão. A fronteira norte termina no deserto de Bete-Áven.</w:t>
      </w:r>
    </w:p>
    <w:p>
      <w:pPr/>
      <w:r>
        <w:rPr>
          <w:lang w:val="pt_PT" w:bidi="pt_PT"/>
        </w:rPr>
      </w:r>
      <w:r>
        <w:rPr>
          <w:lang w:val="pt_PT" w:bidi="pt_PT"/>
        </w:rPr>
        <w:t>Agora a passagem descreve a fronteira oeste de Benjamim. Em Bete-Horom, a fronteira vira para o sul ao longo da borda oeste da colina, de frente para Bete-Horom. O limite oeste termina na cidade de Quiriate-Baal, também conhecida como Quiriate-Jearim, que pertence à tribo de Judá. Do outro lado da fronteira oeste está a terra que se tornará a herança e posse de outra tribo de Israel.</w:t>
      </w:r>
    </w:p>
    <w:p>
      <w:pPr/>
      <w:r>
        <w:rPr>
          <w:lang w:val="pt_PT" w:bidi="pt_PT"/>
        </w:rPr>
      </w:r>
      <w:r>
        <w:rPr>
          <w:lang w:val="pt_PT" w:bidi="pt_PT"/>
        </w:rPr>
        <w:t>Agora a passagem descreve a fronteira sul de Benjamim, que vai ao longo da fronteira norte do território de Judá. A fronteira sul de Benjamim começa na periferia de Quiriate-Jearim. A fronteira sul termina na enseada norte no Mar Salgado, ou Mar Morto, onde o Rio Jordão desemboca nele.</w:t>
      </w:r>
    </w:p>
    <w:p>
      <w:pPr/>
      <w:r>
        <w:rPr>
          <w:lang w:val="pt_PT" w:bidi="pt_PT"/>
        </w:rPr>
      </w:r>
      <w:r>
        <w:rPr>
          <w:lang w:val="pt_PT" w:bidi="pt_PT"/>
        </w:rPr>
        <w:t>A fronteira no lado leste da terra de Benjamim é o Rio Jordão. Essa é a terra que o clã de Benjamim recebe como herança deles. Esses limites marcam a terra que a tribo de Benjamim recebe de acordo com seus grupos familiares.</w:t>
      </w:r>
    </w:p>
    <w:p>
      <w:pPr/>
      <w:r>
        <w:rPr>
          <w:lang w:val="pt_PT" w:bidi="pt_PT"/>
        </w:rPr>
      </w:r>
      <w:r>
        <w:rPr>
          <w:lang w:val="pt_PT" w:bidi="pt_PT"/>
        </w:rPr>
        <w:t>Há 12 cidades nessa terra, juntamente com os assentamentos ao redor delas na parte leste do território, que pertence à tribo de Benjamim.</w:t>
      </w:r>
    </w:p>
    <w:p>
      <w:pPr/>
      <w:r>
        <w:rPr>
          <w:lang w:val="pt_PT" w:bidi="pt_PT"/>
        </w:rPr>
      </w:r>
      <w:r>
        <w:rPr>
          <w:lang w:val="pt_PT" w:bidi="pt_PT"/>
        </w:rPr>
        <w:t>Parem aqui e discutam esta pergunta em grupo: quando vocês falam sobre um país, como descrevem o que existe dentro do seu território? Como vocês falam sobre cidades, recursos naturais, terreno, áreas com bom solo e fontes de água? Pause este áudio aqui.</w:t>
      </w:r>
    </w:p>
    <w:p>
      <w:pPr/>
      <w:r>
        <w:rPr>
          <w:lang w:val="pt_PT" w:bidi="pt_PT"/>
        </w:rPr>
      </w:r>
      <w:r>
        <w:rPr>
          <w:lang w:val="pt_PT" w:bidi="pt_PT"/>
        </w:rPr>
        <w:t>Há outras 14 cidades, juntamente com os assentamentos ao redor delas na parte oeste do território, que também pertencem à tribo de Benjamim. Josué distribui essa terra à tribo de Benjamim.</w:t>
      </w:r>
    </w:p>
    <w:p>
      <w:pPr/>
      <w:r>
        <w:rPr>
          <w:lang w:val="pt_PT" w:bidi="pt_PT"/>
        </w:rPr>
      </w:r>
      <w:r>
        <w:rPr>
          <w:lang w:val="pt_PT" w:bidi="pt_PT"/>
        </w:rPr>
        <w:t>Parem aqui e, em grupo, façam o seguinte exercício: selecionem uma área ou região local e se revezem descrevendo-a juntos. Descrevam as fronteiras e as características da área, como cidades, fontes de água, áreas agrícolas e assim por diante.</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Josué 18.11–28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seis cenas.</w:t>
      </w:r>
    </w:p>
    <w:p>
      <w:pPr/>
      <w:r>
        <w:rPr>
          <w:lang w:val="pt_PT" w:bidi="pt_PT"/>
        </w:rPr>
      </w:r>
      <w:r>
        <w:rPr>
          <w:b/>
          <w:lang w:val="pt_PT" w:bidi="pt_PT"/>
        </w:rPr>
        <w:t>Na primeira cena:</w:t>
      </w:r>
      <w:r>
        <w:rPr>
          <w:lang w:val="pt_PT" w:bidi="pt_PT"/>
        </w:rPr>
        <w:t xml:space="preserve"> a passagem descreve a fronteira norte da tribo de Benjamim.</w:t>
      </w:r>
    </w:p>
    <w:p>
      <w:pPr/>
      <w:r>
        <w:rPr>
          <w:lang w:val="pt_PT" w:bidi="pt_PT"/>
        </w:rPr>
      </w:r>
      <w:r>
        <w:rPr>
          <w:b/>
          <w:lang w:val="pt_PT" w:bidi="pt_PT"/>
        </w:rPr>
        <w:t>Na segunda cena:</w:t>
      </w:r>
      <w:r>
        <w:rPr>
          <w:lang w:val="pt_PT" w:bidi="pt_PT"/>
        </w:rPr>
        <w:t xml:space="preserve"> A passagem descreve a fronteira oeste da tribo de Benjamim.</w:t>
      </w:r>
    </w:p>
    <w:p>
      <w:pPr/>
      <w:r>
        <w:rPr>
          <w:lang w:val="pt_PT" w:bidi="pt_PT"/>
        </w:rPr>
      </w:r>
      <w:r>
        <w:rPr>
          <w:b/>
          <w:lang w:val="pt_PT" w:bidi="pt_PT"/>
        </w:rPr>
        <w:t>Na terceira cena:</w:t>
      </w:r>
      <w:r>
        <w:rPr>
          <w:lang w:val="pt_PT" w:bidi="pt_PT"/>
        </w:rPr>
        <w:t xml:space="preserve"> a passagem descreve a fronteira sul da tribo de Benjamim.</w:t>
      </w:r>
    </w:p>
    <w:p>
      <w:pPr/>
      <w:r>
        <w:rPr>
          <w:lang w:val="pt_PT" w:bidi="pt_PT"/>
        </w:rPr>
      </w:r>
      <w:r>
        <w:rPr>
          <w:b/>
          <w:lang w:val="pt_PT" w:bidi="pt_PT"/>
        </w:rPr>
        <w:t>Na quarta cena:</w:t>
      </w:r>
      <w:r>
        <w:rPr>
          <w:lang w:val="pt_PT" w:bidi="pt_PT"/>
        </w:rPr>
        <w:t xml:space="preserve"> A passagem descreve a fronteira leste da tribo de Benjamim.</w:t>
      </w:r>
    </w:p>
    <w:p>
      <w:pPr/>
      <w:r>
        <w:rPr>
          <w:lang w:val="pt_PT" w:bidi="pt_PT"/>
        </w:rPr>
      </w:r>
      <w:r>
        <w:rPr>
          <w:b/>
          <w:lang w:val="pt_PT" w:bidi="pt_PT"/>
        </w:rPr>
        <w:t>Na quinta cena:</w:t>
      </w:r>
      <w:r>
        <w:rPr>
          <w:lang w:val="pt_PT" w:bidi="pt_PT"/>
        </w:rPr>
        <w:t xml:space="preserve"> A passagem lista cidades na parte leste do território de Benjamim.</w:t>
      </w:r>
    </w:p>
    <w:p>
      <w:pPr/>
      <w:r>
        <w:rPr>
          <w:lang w:val="pt_PT" w:bidi="pt_PT"/>
        </w:rPr>
      </w:r>
      <w:r>
        <w:rPr>
          <w:b/>
          <w:lang w:val="pt_PT" w:bidi="pt_PT"/>
        </w:rPr>
        <w:t>Na sexta cena:</w:t>
      </w:r>
      <w:r>
        <w:rPr>
          <w:lang w:val="pt_PT" w:bidi="pt_PT"/>
        </w:rPr>
        <w:t xml:space="preserve"> a passagem lista cidades na parte oeste do território de Benjamim.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o sacerdote Eleazar e os líderes tribais. Mesmo que a passagem não os mencione, sabemos que eles são as pessoas que estão lançando sortes.</w:t>
      </w:r>
    </w:p>
    <w:p>
      <w:pPr>
        <w:pStyle w:val="ListBullet"/>
        <w:spacing w:line="240" w:lineRule="auto"/>
        <w:ind w:left="720"/>
      </w:pPr>
      <w:r>
        <w:rPr>
          <w:lang w:val="pt_PT" w:bidi="pt_PT"/>
        </w:rPr>
      </w:r>
      <w:r>
        <w:rPr>
          <w:lang w:val="pt_PT" w:bidi="pt_PT"/>
        </w:rPr>
        <w:t>E a tribo de Benjamim, que viverá na área que Yahweh está dando a eles como uma herança e posse.</w:t>
      </w:r>
    </w:p>
    <w:p>
      <w:pPr/>
      <w:r>
        <w:rPr>
          <w:lang w:val="pt_PT" w:bidi="pt_PT"/>
        </w:rPr>
      </w:r>
      <w:r>
        <w:rPr>
          <w:lang w:val="pt_PT" w:bidi="pt_PT"/>
        </w:rPr>
        <w:t>Em grupo, prestem atenção às partes do cenário da passagem:</w:t>
      </w:r>
    </w:p>
    <w:p>
      <w:pPr/>
      <w:r>
        <w:rPr>
          <w:lang w:val="pt_PT" w:bidi="pt_PT"/>
        </w:rPr>
      </w:r>
      <w:r>
        <w:rPr>
          <w:lang w:val="pt_PT" w:bidi="pt_PT"/>
        </w:rPr>
        <w:t>A primeira sorte que Josué lança cai sobre os clãs da tribo de Benjamim. Não sabemos exatamente como Josué lança as sortes ou como as tribos escolhem a terra com base no resultado da sorte. O território de Benjamim fica ao norte do território de Judá e ao sul da terra dos descendentes de José, Efraim e da metade ocidental da tribo de Manassés.</w:t>
      </w:r>
    </w:p>
    <w:p>
      <w:pPr/>
      <w:r>
        <w:rPr>
          <w:lang w:val="pt_PT" w:bidi="pt_PT"/>
        </w:rPr>
      </w:r>
      <w:r>
        <w:rPr>
          <w:lang w:val="pt_PT" w:bidi="pt_PT"/>
        </w:rPr>
        <w:t>Parem aqui e, em grupo, olhem para dois mapas mostrando o território da tribo de Benjamim. Prestem atenção a pontos de referência como cidades, colinas, vales e fontes de água como rios e nascentes. Observem quem são os vizinhos da tribo de Benjamim. Continuem olhando para esses mapas enquanto ouvem o restante das informações, para que vocês possam seguir. Pause este áudio aqui.</w:t>
      </w:r>
    </w:p>
    <w:p>
      <w:pPr/>
      <w:r>
        <w:rPr>
          <w:lang w:val="pt_PT" w:bidi="pt_PT"/>
        </w:rPr>
      </w:r>
      <w:r>
        <w:rPr>
          <w:lang w:val="pt_PT" w:bidi="pt_PT"/>
        </w:rPr>
        <w:t>A descrição da fronteira da terra de Benjamim começa no lado norte, onde a fronteira vai brevemente ao longo da fronteira sul de Manassés Ocidental e depois ao longo da fronteira sul de Efraim. A descrição do limite começa no lado leste, no Rio Jordão. O limite então passa pela encosta norte da cidade de Jericó. Jericó fica em uma área relativamente plana, mas tem montanhas íngremes ao norte e noroeste. Um declive se refere à subida íngreme de uma montanha. Daquele ponto, vai para oeste e continua pela região montanhosa. A fronteira norte termina no deserto de Bete-Áven.</w:t>
      </w:r>
    </w:p>
    <w:p>
      <w:pPr/>
      <w:r>
        <w:rPr>
          <w:lang w:val="pt_PT" w:bidi="pt_PT"/>
        </w:rPr>
      </w:r>
      <w:r>
        <w:rPr>
          <w:lang w:val="pt_PT" w:bidi="pt_PT"/>
        </w:rPr>
        <w:t>De lá, a fronteira continua em direção ao sul até a encosta sul da cidade de Luz, também conhecida como Betel. O limite continua até a aldeia de Atarote-Adar, que fica na montanha que fica ao sul da aldeia de Bete-Horom de Baixo. A própria Bete-Horom pertence a Efraim.</w:t>
      </w:r>
    </w:p>
    <w:p>
      <w:pPr/>
      <w:r>
        <w:rPr>
          <w:lang w:val="pt_PT" w:bidi="pt_PT"/>
        </w:rPr>
      </w:r>
      <w:r>
        <w:rPr>
          <w:lang w:val="pt_PT" w:bidi="pt_PT"/>
        </w:rPr>
        <w:t>Agora a passagem descreve a fronteira oeste de Benjamim. Em Bete-Horom, a fronteira vira para o sul ao longo da borda oeste da colina, de frente para Bete-Horom. O limite oeste termina na cidade de Quiriate-Baal, também conhecida como Quiriate-Jearim, que pertence à tribo de Judá. Do outro lado da fronteira ocidental está a terra que se tornará a herança de outra tribo de Israel.</w:t>
      </w:r>
    </w:p>
    <w:p>
      <w:pPr/>
      <w:r>
        <w:rPr>
          <w:lang w:val="pt_PT" w:bidi="pt_PT"/>
        </w:rPr>
      </w:r>
      <w:r>
        <w:rPr>
          <w:lang w:val="pt_PT" w:bidi="pt_PT"/>
        </w:rPr>
        <w:t>Agora a passagem descreve a fronteira sul de Benjamim, que vai ao longo da fronteira norte do território de Judá. A fronteira sul de Benjamim começa na periferia de Quiriate-Jearim. De lá, o limite vai para a cidade de Efrom e então para as águas de nascente de Neftoa. A fronteira então continua até o pé da montanha no lado norte do vale de Refaim, onde o vale de Hinom começa. De lá, vai para o sul pelo vale de Hinom até o ombro dos jebuseus, que é uma cadeia montanhosa ao sul da cidade de Jebus. Jebus mais tarde se tornou Jerusalém. Então a fronteira vai até a nascente de Rogel. Virando para o norte, a fronteira continua então até a aldeia de En-Semes e a cidade de Gelilote, que provavelmente era outro nome para Gilgal. O significado exato de Gelilote não é claro. Gelilote fica em frente à passagem, ou subida, de Adumim. A Passagem de Adumim é uma estrada que sobe a montanha Adumim. O limite continua ladeira abaixo até a pedra de Boã, o filho de Rúben. De lá, a fronteira passa ao longo do lado norte da encosta com vista para a Arabá, ou o vale do Jordão. Então vai para o próprio vale de Arabá, que é um deserto árido. Arabá significa deserto, ou terra baldia. A fronteira continua passando pela encosta norte da cidade de Bete-Hogla. A fronteira sul então termina na enseada norte no Mar Salgado, ou Mar Morto, onde o Rio Jordão desemboca nele.</w:t>
      </w:r>
    </w:p>
    <w:p>
      <w:pPr/>
      <w:r>
        <w:rPr>
          <w:lang w:val="pt_PT" w:bidi="pt_PT"/>
        </w:rPr>
      </w:r>
      <w:r>
        <w:rPr>
          <w:lang w:val="pt_PT" w:bidi="pt_PT"/>
        </w:rPr>
        <w:t>A fronteira no lado leste da terra de Benjamim é o Rio Jordão. Essa é a terra que o clã de Benjamim recebe como herança deles. Esses limites marcam a terra que a tribo de Benjamim recebe de acordo com seus grupos familiares.</w:t>
      </w:r>
    </w:p>
    <w:p>
      <w:pPr/>
      <w:r>
        <w:rPr>
          <w:lang w:val="pt_PT" w:bidi="pt_PT"/>
        </w:rPr>
      </w:r>
      <w:r>
        <w:rPr>
          <w:lang w:val="pt_PT" w:bidi="pt_PT"/>
        </w:rPr>
        <w:t>Há 12 cidades nessa terra, juntamente com os assentamentos ao redor delas na parte leste do território, que pertence à tribo de Benjamim. Essas cidades são: Jericó, Bete-Hoglá, Emeque-Quesis, Bete-Arabá, Zemaraim, Betel, Avim, Pará, Ofra, Quefar-Amonai, Ofni e Gaba.</w:t>
      </w:r>
    </w:p>
    <w:p>
      <w:pPr/>
      <w:r>
        <w:rPr>
          <w:lang w:val="pt_PT" w:bidi="pt_PT"/>
        </w:rPr>
      </w:r>
      <w:r>
        <w:rPr>
          <w:lang w:val="pt_PT" w:bidi="pt_PT"/>
        </w:rPr>
        <w:t>Há outras 14 cidades, juntamente com os assentamentos ao redor delas, na parte oeste do território, que também pertence à tribo de Benjamim. Essas cidades são: Gibeão, Ramá, Beerote, Mispa, Cefira, Mosa, Requém, Irpeel, Tarala, Zela, Elefe, Jebus também chamado de Jerusalém, Gibeá e Quiriate. Josué designou essa terra à tribo de Benjamim.</w:t>
      </w:r>
    </w:p>
    <w:p>
      <w:pPr/>
      <w:r>
        <w:rPr>
          <w:lang w:val="pt_PT" w:bidi="pt_PT"/>
        </w:rPr>
      </w:r>
      <w:r>
        <w:rPr>
          <w:lang w:val="pt_PT" w:bidi="pt_PT"/>
        </w:rPr>
        <w:t>Agora, em grupo, recriem o território de Benjamim no chão. Primeiro, reúna alguns materiais como pedras maiores para representar os vizinhos de Benjamim — as tribos de Judá, Efraim, Manassés Oeste e uma pedra adicional para representar o seu futuro vizinho do outro lado da fronteira oeste. Então reúnam outros itens que vocês usarão para marcar cidades e assentamentos na fronteira e cidades dentro da terra, colinas, vales e corpos de água como nascentes, o Rio Jordão e o Mar Salgado, ou Mar Morto. Em seguida, ouçam o áudio novamente e pausem com frequência para anotar cada ponto de referência à medida que ouvirem sobre ele. Quando vocês tiverem colocado todos os objetos, desenhem uma linha entre todos os marcos de referência na fronteira.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Josué 18.11–28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seis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o sacerdote Eleazar e os líderes tribais. Mesmo que a passagem não os mencione, sabemos que eles são as pessoas que estão lançando sortes.</w:t>
      </w:r>
    </w:p>
    <w:p>
      <w:pPr>
        <w:pStyle w:val="ListBullet"/>
        <w:spacing w:line="240" w:lineRule="auto"/>
        <w:ind w:left="720"/>
      </w:pPr>
      <w:r>
        <w:rPr>
          <w:lang w:val="pt_PT" w:bidi="pt_PT"/>
        </w:rPr>
      </w:r>
      <w:r>
        <w:rPr>
          <w:lang w:val="pt_PT" w:bidi="pt_PT"/>
        </w:rPr>
        <w:t>E a tribo de Benjamim, que viverá na área que Yahweh está dando a eles como herança e posse.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 primeira sorte que Josué lança cai sobre os clãs da tribo de Benjamim. O território de Benjamim fica ao norte do território de Judá e ao sul da terra dos descendentes de José, Efraim e Manassés Ocidental.</w:t>
      </w:r>
    </w:p>
    <w:p>
      <w:pPr/>
      <w:r>
        <w:rPr>
          <w:lang w:val="pt_PT" w:bidi="pt_PT"/>
        </w:rPr>
      </w:r>
      <w:r>
        <w:rPr>
          <w:lang w:val="pt_PT" w:bidi="pt_PT"/>
        </w:rPr>
        <w:t>Josué descreve as fronteiras norte, oeste, sul e leste da terra que pertence à tribo de Benjamim.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descreve as cidades nas partes leste e oeste da terra que pertence à tribo de Benjamim.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benjamitas: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Josué 18.11–28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A primeira </w:t>
      </w:r>
      <w:r>
        <w:rPr>
          <w:b/>
          <w:lang w:val="pt_PT" w:bidi="pt_PT"/>
        </w:rPr>
        <w:t>sorte</w:t>
      </w:r>
      <w:r>
        <w:rPr>
          <w:lang w:val="pt_PT" w:bidi="pt_PT"/>
        </w:rPr>
        <w:t xml:space="preserve"> que Josué lança cai sobre os </w:t>
      </w:r>
      <w:r>
        <w:rPr>
          <w:b/>
          <w:lang w:val="pt_PT" w:bidi="pt_PT"/>
        </w:rPr>
        <w:t>clãs</w:t>
      </w:r>
      <w:r>
        <w:rPr>
          <w:lang w:val="pt_PT" w:bidi="pt_PT"/>
        </w:rPr>
        <w:t>, ou grandes grupos familiares, da tribo de Benjamim. Usem a mesma palavra ou frase para "sorte" e "clãs", ou grandes grupos familiares, que vocês usaram em passagens anteriores.</w:t>
      </w:r>
    </w:p>
    <w:p>
      <w:pPr/>
      <w:r>
        <w:rPr>
          <w:lang w:val="pt_PT" w:bidi="pt_PT"/>
        </w:rPr>
      </w:r>
      <w:r>
        <w:rPr>
          <w:lang w:val="pt_PT" w:bidi="pt_PT"/>
        </w:rPr>
        <w:t xml:space="preserve">A fronteira norte termina no </w:t>
      </w:r>
      <w:r>
        <w:rPr>
          <w:b/>
          <w:lang w:val="pt_PT" w:bidi="pt_PT"/>
        </w:rPr>
        <w:t>deserto</w:t>
      </w:r>
      <w:r>
        <w:rPr>
          <w:lang w:val="pt_PT" w:bidi="pt_PT"/>
        </w:rPr>
        <w:t xml:space="preserve"> de Bete-Ávem. Usem a mesma palavra ou frase para deserto que vocês usaram em passagens anteriores. Para mais informações sobre </w:t>
      </w:r>
      <w:r>
        <w:rPr>
          <w:lang w:val="pt_PT" w:bidi="pt_PT"/>
        </w:rPr>
        <w:t>deserto</w:t>
      </w:r>
      <w:r>
        <w:rPr>
          <w:lang w:val="pt_PT" w:bidi="pt_PT"/>
        </w:rPr>
        <w:t xml:space="preserve">, consultem o Glossário Mestre. </w:t>
      </w:r>
    </w:p>
    <w:p>
      <w:pPr/>
      <w:r>
        <w:rPr>
          <w:lang w:val="pt_PT" w:bidi="pt_PT"/>
        </w:rPr>
      </w:r>
      <w:r>
        <w:rPr>
          <w:lang w:val="pt_PT" w:bidi="pt_PT"/>
        </w:rPr>
        <w:t xml:space="preserve">Do outro lado da fronteira oeste está a terra que se tornará a </w:t>
      </w:r>
      <w:r>
        <w:rPr>
          <w:b/>
          <w:lang w:val="pt_PT" w:bidi="pt_PT"/>
        </w:rPr>
        <w:t>herança e posse</w:t>
      </w:r>
      <w:r>
        <w:rPr>
          <w:lang w:val="pt_PT" w:bidi="pt_PT"/>
        </w:rPr>
        <w:t xml:space="preserve"> de outra tribo de Israel. Usem a mesma palavra ou frase para “herança" e "posse” que vocês usaram em passagens anteriores.</w:t>
      </w:r>
    </w:p>
    <w:p>
      <w:pPr/>
      <w:r>
        <w:rPr>
          <w:lang w:val="pt_PT" w:bidi="pt_PT"/>
        </w:rPr>
      </w:r>
      <w:r>
        <w:rPr>
          <w:lang w:val="pt_PT" w:bidi="pt_PT"/>
        </w:rPr>
        <w:t>Como a fronteira sul de Benjamim passa ao longo da fronteira norte de Judá, vocês já traduziram e descreveram muitos dos nomes de lugares em Josué 15.1–12. Traduzam ou descrevam esses nomes de lugares como vocês fizeram em Josué 15.1–12.</w:t>
      </w:r>
    </w:p>
    <w:p>
      <w:pPr/>
      <w:r>
        <w:rPr>
          <w:lang w:val="pt_PT" w:bidi="pt_PT"/>
        </w:rPr>
      </w:r>
      <w:r>
        <w:rPr>
          <w:lang w:val="pt_PT" w:bidi="pt_PT"/>
        </w:rPr>
        <w:t xml:space="preserve">Usem as mesmas palavras e frases que vocês usaram em passagens anteriores para os tipos de paisagem na terra, incluindo a </w:t>
      </w:r>
      <w:r>
        <w:rPr>
          <w:b/>
          <w:lang w:val="pt_PT" w:bidi="pt_PT"/>
        </w:rPr>
        <w:t>região montanhosa</w:t>
      </w:r>
      <w:r>
        <w:rPr>
          <w:lang w:val="pt_PT" w:bidi="pt_PT"/>
        </w:rPr>
        <w:t xml:space="preserve">, </w:t>
      </w:r>
      <w:r>
        <w:rPr>
          <w:b/>
          <w:lang w:val="pt_PT" w:bidi="pt_PT"/>
        </w:rPr>
        <w:t>nascentes de água</w:t>
      </w:r>
      <w:r>
        <w:rPr>
          <w:lang w:val="pt_PT" w:bidi="pt_PT"/>
        </w:rPr>
        <w:t xml:space="preserve">, </w:t>
      </w:r>
      <w:r>
        <w:rPr>
          <w:b/>
          <w:lang w:val="pt_PT" w:bidi="pt_PT"/>
        </w:rPr>
        <w:t>encostas</w:t>
      </w:r>
      <w:r>
        <w:rPr>
          <w:lang w:val="pt_PT" w:bidi="pt_PT"/>
        </w:rPr>
        <w:t xml:space="preserve"> ou </w:t>
      </w:r>
      <w:r>
        <w:rPr>
          <w:b/>
          <w:lang w:val="pt_PT" w:bidi="pt_PT"/>
        </w:rPr>
        <w:t>lados de montanhas</w:t>
      </w:r>
      <w:r>
        <w:rPr>
          <w:lang w:val="pt_PT" w:bidi="pt_PT"/>
        </w:rPr>
        <w:t>.</w:t>
      </w:r>
    </w:p>
    <w:p>
      <w:pPr/>
      <w:r>
        <w:rPr>
          <w:lang w:val="pt_PT" w:bidi="pt_PT"/>
        </w:rPr>
      </w:r>
      <w:r>
        <w:rPr>
          <w:lang w:val="pt_PT" w:bidi="pt_PT"/>
        </w:rPr>
        <w:t xml:space="preserve">Há 12 </w:t>
      </w:r>
      <w:r>
        <w:rPr>
          <w:b/>
          <w:lang w:val="pt_PT" w:bidi="pt_PT"/>
        </w:rPr>
        <w:t>cidades</w:t>
      </w:r>
      <w:r>
        <w:rPr>
          <w:lang w:val="pt_PT" w:bidi="pt_PT"/>
        </w:rPr>
        <w:t xml:space="preserve"> nessa terra, juntamente com os </w:t>
      </w:r>
      <w:r>
        <w:rPr>
          <w:b/>
          <w:lang w:val="pt_PT" w:bidi="pt_PT"/>
        </w:rPr>
        <w:t>assentamentos</w:t>
      </w:r>
      <w:r>
        <w:rPr>
          <w:lang w:val="pt_PT" w:bidi="pt_PT"/>
        </w:rPr>
        <w:t xml:space="preserve"> ao redor delas na parte leste do território, que pertence à tribo de Benjamim. Uma cidade é um grande lugar com muitos edifícios, estradas e lojas onde muitas pessoas vivem e trabalham. Muitas vezes há uma muralha ao redor de uma cidade para proteção. Um assentamento é o menor tipo de um grupo de casas. Um assentamento tem menos edifícios e estradas onde menos pessoas vivem. Geralmente há várias aldeias e assentamentos ao redor de uma cidade, e eles dependem da cidade para proteção. Usem as mesmas palavras ou frases para cidade e assentamento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19:1–9</w:t>
      </w:r>
      <w:r>
        <w:rPr>
          <w:lang w:val="pt_PT" w:bidi="pt_PT"/>
        </w:rPr>
      </w:r>
    </w:p>
    <w:p>
      <w:pPr>
        <w:pStyle w:val="Heading3"/>
      </w:pPr>
      <w:r>
        <w:rPr>
          <w:lang w:val="pt_PT" w:bidi="pt_PT"/>
        </w:rPr>
        <w:t>Ouvir e Sentir</w:t>
      </w:r>
    </w:p>
    <w:p>
      <w:pPr/>
      <w:r>
        <w:rPr>
          <w:lang w:val="pt_PT" w:bidi="pt_PT"/>
        </w:rPr>
      </w:r>
      <w:r>
        <w:rPr>
          <w:lang w:val="pt_PT" w:bidi="pt_PT"/>
        </w:rPr>
        <w:t>Nesta etapa, ouçam Josué 19.1–9 e guardem em seus corações.</w:t>
      </w:r>
    </w:p>
    <w:p>
      <w:pPr/>
      <w:r>
        <w:rPr>
          <w:lang w:val="pt_PT" w:bidi="pt_PT"/>
        </w:rPr>
      </w:r>
      <w:r>
        <w:rPr>
          <w:lang w:val="pt_PT" w:bidi="pt_PT"/>
        </w:rPr>
        <w:t>Ouçam uma versão em áudio de Josué 19.1–9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19.1–9 na tradução mais fácil de entender.</w:t>
      </w:r>
    </w:p>
    <w:p>
      <w:pPr/>
      <w:r>
        <w:rPr>
          <w:lang w:val="pt_PT" w:bidi="pt_PT"/>
        </w:rPr>
      </w:r>
      <w:r>
        <w:rPr>
          <w:lang w:val="pt_PT" w:bidi="pt_PT"/>
        </w:rPr>
        <w:t>A passagem anterior foi a primeira de sete que descrevem os territórios com suas fronteiras que Yahweh alocou às sete tribos restantes de Israel. A primeira sorte que Josué lançou caiu na tribo de Benjamim, e a passagem descreveu os limites do território de Benjamim e as cidades que estão nele.</w:t>
      </w:r>
    </w:p>
    <w:p>
      <w:pPr/>
      <w:r>
        <w:rPr>
          <w:lang w:val="pt_PT" w:bidi="pt_PT"/>
        </w:rPr>
      </w:r>
      <w:r>
        <w:rPr>
          <w:lang w:val="pt_PT" w:bidi="pt_PT"/>
        </w:rPr>
        <w:t>Agora Josué lança a sorte novamente. Essa segunda sorte mostra que a tribo de Simeão é a próxima a receber terra. Existe alguma porção de terra para cada clã, ou grande grupo familiar, na tribo de Simeão. A terra deles está dentro dos limites da terra que a tribo de Judá recebeu como herança sua.</w:t>
      </w:r>
    </w:p>
    <w:p>
      <w:pPr/>
      <w:r>
        <w:rPr>
          <w:lang w:val="pt_PT" w:bidi="pt_PT"/>
        </w:rPr>
      </w:r>
      <w:r>
        <w:rPr>
          <w:lang w:val="pt_PT" w:bidi="pt_PT"/>
        </w:rPr>
        <w:t>Parem aqui e, em grupo, observem dois mapas que mostram o território da tribo de Simeão. Prestem atenção a pontos de referência como cidades, colinas, vales e fontes de água como rios e nascentes. Observem quem são os vizinhos da tribo de Simeão. Continuem olhando para esse mapa enquanto ouvem o restante das informações, para que possam acompanhar. Pause este áudio aqui.</w:t>
      </w:r>
    </w:p>
    <w:p>
      <w:pPr/>
      <w:r>
        <w:rPr>
          <w:lang w:val="pt_PT" w:bidi="pt_PT"/>
        </w:rPr>
      </w:r>
      <w:r>
        <w:rPr>
          <w:lang w:val="pt_PT" w:bidi="pt_PT"/>
        </w:rPr>
        <w:t>A passagem não descreve as fronteiras da terra da tribo de Simeão, mas lista as cidades que Yahweh lhes dá como herança e posse deles dentro do território da tribo de Judá. Yahweh dá à tribo de Simeão as seguintes cidades como sua posse permanente: Berseba, que também é chamada Seba, Molada, Hazar-Sual, Balá, Ezém, Eltolade, Betul, Horma, Ziclague, Bete-Marcabote, Hazar-Susa, Bete-Lebaote e Saruém. Ao todo, Yahweh dá a Simeão 13 cidades e os assentamentos que as cercam. Todas essas cidades e assentamentos estão na área seca do deserto do Neguebe.</w:t>
      </w:r>
    </w:p>
    <w:p>
      <w:pPr/>
      <w:r>
        <w:rPr>
          <w:lang w:val="pt_PT" w:bidi="pt_PT"/>
        </w:rPr>
      </w:r>
      <w:r>
        <w:rPr>
          <w:lang w:val="pt_PT" w:bidi="pt_PT"/>
        </w:rPr>
        <w:t>Parem aqui e discutam em grupo: essa passagem define a terra da tribo de Simeão listando todas as cidades que Yahweh dá a Simeão. De que outras maneiras vocês podem descrever claramente uma área grande como um país sem falar sobre suas fronteiras? Pause este áudio aqui.</w:t>
      </w:r>
    </w:p>
    <w:p>
      <w:pPr/>
      <w:r>
        <w:rPr>
          <w:lang w:val="pt_PT" w:bidi="pt_PT"/>
        </w:rPr>
      </w:r>
      <w:r>
        <w:rPr>
          <w:lang w:val="pt_PT" w:bidi="pt_PT"/>
        </w:rPr>
        <w:t>O território da tribo de Simeão também inclui as cidades de Aim, Rimom, Eter e Asã. Essas quatro cidades também incluem os assentamentos que as cercavam. As cidades de Aim e Rimom estão no deserto do Neguebe, enquanto as cidades de Eter e Asã estão no norte, no distrito de Sefela, que tem bom solo. A terra de Simeão também inclui todas as outras cidades e assentamentos até o sul de Baalate-Beer, que também é chamada de Ramá, no Neguebe, ou Ramá do Sul. Essa é a terra que Yahweh dá aos grandes grupos familiares do clã de Simeão como herança e posse deles.</w:t>
      </w:r>
    </w:p>
    <w:p>
      <w:pPr/>
      <w:r>
        <w:rPr>
          <w:lang w:val="pt_PT" w:bidi="pt_PT"/>
        </w:rPr>
      </w:r>
      <w:r>
        <w:rPr>
          <w:lang w:val="pt_PT" w:bidi="pt_PT"/>
        </w:rPr>
        <w:t>Parem aqui em grupo e olhem para o mapa da terra de Simeão. Encontrem as cidades e discutam sua localização. Quantas estão perto de um rio ou riacho? As cidades estão próximas umas das outras ou separadas? Elas estão em colinas ou em terra plana? Na sua área, como as pessoas decidiram onde construir cidades? Que características da terra os fizeram decidir construir nesses lugares? Pause este áudio aqui.</w:t>
      </w:r>
    </w:p>
    <w:p>
      <w:pPr/>
      <w:r>
        <w:rPr>
          <w:lang w:val="pt_PT" w:bidi="pt_PT"/>
        </w:rPr>
      </w:r>
      <w:r>
        <w:rPr>
          <w:lang w:val="pt_PT" w:bidi="pt_PT"/>
        </w:rPr>
        <w:t>A terra que a tribo de Simeão recebe como herança deles, ou posse permanente, está dentro da terra da tribo de Judá. Judá havia recebido terra demais para o número de pessoas em sua tribo, portanto, Yahweh dá à tribo de Simeão sua parte de terra dentro da terra que pertence à tribo de Judá.</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19.1–9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Josué lança a sorte pela segunda vez. A tribo de Simeão é a próxima a receber terra. A terra deles está dentro dos limites da terra que a tribo de Judá recebeu como herança sua.</w:t>
      </w:r>
    </w:p>
    <w:p>
      <w:pPr/>
      <w:r>
        <w:rPr>
          <w:lang w:val="pt_PT" w:bidi="pt_PT"/>
        </w:rPr>
      </w:r>
      <w:r>
        <w:rPr>
          <w:b/>
          <w:lang w:val="pt_PT" w:bidi="pt_PT"/>
        </w:rPr>
        <w:t>Na segunda cena:</w:t>
      </w:r>
      <w:r>
        <w:rPr>
          <w:lang w:val="pt_PT" w:bidi="pt_PT"/>
        </w:rPr>
        <w:t xml:space="preserve"> a passagem lista as 13 primeiras cidades com seus assentamentos que estão na terra da tribo de Simeão.</w:t>
      </w:r>
    </w:p>
    <w:p>
      <w:pPr/>
      <w:r>
        <w:rPr>
          <w:lang w:val="pt_PT" w:bidi="pt_PT"/>
        </w:rPr>
      </w:r>
      <w:r>
        <w:rPr>
          <w:b/>
          <w:lang w:val="pt_PT" w:bidi="pt_PT"/>
        </w:rPr>
        <w:t>Na terceira cena:</w:t>
      </w:r>
      <w:r>
        <w:rPr>
          <w:lang w:val="pt_PT" w:bidi="pt_PT"/>
        </w:rPr>
        <w:t xml:space="preserve"> a passagem lista mais quatro cidades com seus assentamentos que estão na terra da tribo de Simeão.</w:t>
      </w:r>
    </w:p>
    <w:p>
      <w:pPr/>
      <w:r>
        <w:rPr>
          <w:lang w:val="pt_PT" w:bidi="pt_PT"/>
        </w:rPr>
      </w:r>
      <w:r>
        <w:rPr>
          <w:b/>
          <w:lang w:val="pt_PT" w:bidi="pt_PT"/>
        </w:rPr>
        <w:t>Na quarta cena:</w:t>
      </w:r>
      <w:r>
        <w:rPr>
          <w:lang w:val="pt_PT" w:bidi="pt_PT"/>
        </w:rPr>
        <w:t xml:space="preserve"> a passagem diz novamente que a terra que Yahweh dá ao clã de Simeão como posse permanente deles está dentro da terra do clã de Judá. A passagem explica que isso acontece porque Judá havia recebido originalmente terra demais para o número de pessoas em sua tribo.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o sacerdote Eleazar e os líderes tribais. Mesmo que a passagem não os mencione, sabemos que eles são as pessoas que estão lançando sortes.</w:t>
      </w:r>
    </w:p>
    <w:p>
      <w:pPr>
        <w:pStyle w:val="ListBullet"/>
        <w:spacing w:line="240" w:lineRule="auto"/>
        <w:ind w:left="720"/>
      </w:pPr>
      <w:r>
        <w:rPr>
          <w:lang w:val="pt_PT" w:bidi="pt_PT"/>
        </w:rPr>
      </w:r>
      <w:r>
        <w:rPr>
          <w:lang w:val="pt_PT" w:bidi="pt_PT"/>
        </w:rPr>
        <w:t>E a tribo de Simeão, que viverá na área que Yahweh está dando a eles como herança.</w:t>
      </w:r>
    </w:p>
    <w:p>
      <w:pPr/>
      <w:r>
        <w:rPr>
          <w:lang w:val="pt_PT" w:bidi="pt_PT"/>
        </w:rPr>
      </w:r>
      <w:r>
        <w:rPr>
          <w:lang w:val="pt_PT" w:bidi="pt_PT"/>
        </w:rPr>
        <w:t>Em grupo, prestem atenção às partes do cenário da passagem:</w:t>
      </w:r>
    </w:p>
    <w:p>
      <w:pPr/>
      <w:r>
        <w:rPr>
          <w:lang w:val="pt_PT" w:bidi="pt_PT"/>
        </w:rPr>
      </w:r>
      <w:r>
        <w:rPr>
          <w:lang w:val="pt_PT" w:bidi="pt_PT"/>
        </w:rPr>
        <w:t>Josué lança a sorte novamente. Essa segunda sorte mostra que a tribo de Simeão é a próxima a receber terra. Há alguma porção de terra para cada clã, ou grande grupo familiar, na tribo de Simeão. A terra deles está dentro dos limites da terra que a tribo de Judá recebe como herança e posse.</w:t>
      </w:r>
    </w:p>
    <w:p>
      <w:pPr/>
      <w:r>
        <w:rPr>
          <w:lang w:val="pt_PT" w:bidi="pt_PT"/>
        </w:rPr>
      </w:r>
      <w:r>
        <w:rPr>
          <w:lang w:val="pt_PT" w:bidi="pt_PT"/>
        </w:rPr>
        <w:t>Parem aqui e, em grupo, observem dois mapas que mostram o território da tribo de Simeão. Prestem atenção a pontos de referência como cidades, colinas, vales e fontes de água como rios e nascentes. Observem quem são os vizinhos da tribo de Simeão. Continuem olhando para esse mapa enquanto ouvem o restante das informações, para que possam acompanhar. Pause este áudio aqui.</w:t>
      </w:r>
    </w:p>
    <w:p>
      <w:pPr/>
      <w:r>
        <w:rPr>
          <w:lang w:val="pt_PT" w:bidi="pt_PT"/>
        </w:rPr>
      </w:r>
      <w:r>
        <w:rPr>
          <w:lang w:val="pt_PT" w:bidi="pt_PT"/>
        </w:rPr>
        <w:t>A passagem não descreve as fronteiras da terra da tribo de Simeão, mas lista cidades que Yahweh lhes dá como herança dentro do território da tribo de Judá. A tribo de Simeão recebe as seguintes cidades como sua posse permanente: Berseba, que também é chamada de Seba, Molada, Hazar-Sual, Balá, Ezém, Eltolade, Betul, Horma, Ziclague, Bete-Marcabote, Hazar-Susa, Bete-Lebaote e Saruém. Ao todo, Yahweh dá a Simeão 13 cidades e os assentamentos que as cercam. Todas essas cidades e assentamentos estavam na área seca do deserto do Neguebe.</w:t>
      </w:r>
    </w:p>
    <w:p>
      <w:pPr/>
      <w:r>
        <w:rPr>
          <w:lang w:val="pt_PT" w:bidi="pt_PT"/>
        </w:rPr>
      </w:r>
      <w:r>
        <w:rPr>
          <w:lang w:val="pt_PT" w:bidi="pt_PT"/>
        </w:rPr>
        <w:t>O território da tribo de Simeão também incluía as cidades de Aim, Rimom, Eter e Asã. Essas quatro cidades também incluem os assentamentos que as cercavam. As cidades de Aim e Rimom estão no deserto do Neguebe, enquanto as cidades de Eter e Asã estão no norte, no distrito de Sefela, que tem bom solo. A terra de Simeão também inclui todas as outras cidades e assentamentos até o sul de Baalate-Beer, que também é chamada de Ramá, no Neguebe, ou Ramá do Sul. Essa é a terra que Yahweh dá aos grupos familiares do clã de Simeão como herança e posse deles.</w:t>
      </w:r>
    </w:p>
    <w:p>
      <w:pPr/>
      <w:r>
        <w:rPr>
          <w:lang w:val="pt_PT" w:bidi="pt_PT"/>
        </w:rPr>
      </w:r>
      <w:r>
        <w:rPr>
          <w:lang w:val="pt_PT" w:bidi="pt_PT"/>
        </w:rPr>
        <w:t>Parem aqui e, em grupo, discutam como vocês falarão sobre cidades que as pessoas conhecem por dois nomes. Pause este áudio aqui.</w:t>
      </w:r>
    </w:p>
    <w:p>
      <w:pPr/>
      <w:r>
        <w:rPr>
          <w:lang w:val="pt_PT" w:bidi="pt_PT"/>
        </w:rPr>
      </w:r>
      <w:r>
        <w:rPr>
          <w:lang w:val="pt_PT" w:bidi="pt_PT"/>
        </w:rPr>
        <w:t>A terra que a tribo de Simeão recebe como herança deles, ou posse permanente, está dentro da terra do clã de Judá. Judá havia recebido terra demais para o número de pessoas em sua tribo. Portanto, o clã de Simeão recebe a parte de terra deles dentro da terra que pertence ao clã de Judá.</w:t>
      </w:r>
    </w:p>
    <w:p>
      <w:pPr/>
      <w:r>
        <w:rPr>
          <w:lang w:val="pt_PT" w:bidi="pt_PT"/>
        </w:rPr>
      </w:r>
      <w:r>
        <w:rPr>
          <w:lang w:val="pt_PT" w:bidi="pt_PT"/>
        </w:rPr>
        <w:t>Agora, em grupo, recriem o território de Simeão no chão. Primeiro encontrem cerca de 17 pedras maiores para representar as cidades e cerca de 40 pedras para representar os assentamentos. Organizem as pedras que representam cidades e assentamentos no chão enquanto olham para o mapa da terra de Simeão. Encontrem algumas varas para representar rios e riachos, e coloquem-nas no chão. Em seguida, encontrem alguns ramos com folhas ou outros objetos do mesmo tipo que vocês podem usar para colocar ao redor da terra da tribo de Simeão para representar a terra ao redor de Judá.</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19.1–9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o sacerdote Eleazar e os líderes tribais. Mesmo que a passagem não os mencione, sabemos que eles são as pessoas que estão lançando sortes.</w:t>
      </w:r>
    </w:p>
    <w:p>
      <w:pPr>
        <w:pStyle w:val="ListBullet"/>
        <w:spacing w:line="240" w:lineRule="auto"/>
        <w:ind w:left="720"/>
      </w:pPr>
      <w:r>
        <w:rPr>
          <w:lang w:val="pt_PT" w:bidi="pt_PT"/>
        </w:rPr>
      </w:r>
      <w:r>
        <w:rPr>
          <w:lang w:val="pt_PT" w:bidi="pt_PT"/>
        </w:rPr>
        <w:t>E a tribo de Simeão, que viverá na área que Yahweh está dando a eles como herança.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lança a sorte novamente. Essa segunda sorte mostra que a tribo de Simeão é a próxima a receber terra. Há alguma terra para cada família na tribo de Simeão. A terra deles está dentro dos limites da terra que a tribo de Judá recebe como herança.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pessoas da tribo de Simeão: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tribo de Simeão recebe as seguintes cidades como sua posse permanente: Berseba, que também é chamada de Seba, Molada, Hazar-Sual, Balá, Ezém, Eltolade, Betul, Horma, Ziclague, Bete-Marcabote, Hazar-Susa, Bete-Lebaote e a cidade de Saruém. Ao todo, há 13 cidades e os assentamentos que as cercam. Todas essas cidades e assentamentos estão na área seca do Neguebe.</w:t>
      </w:r>
    </w:p>
    <w:p>
      <w:pPr/>
      <w:r>
        <w:rPr>
          <w:lang w:val="pt_PT" w:bidi="pt_PT"/>
        </w:rPr>
      </w:r>
      <w:r>
        <w:rPr>
          <w:lang w:val="pt_PT" w:bidi="pt_PT"/>
        </w:rPr>
        <w:t>O território da tribo de Simeão também inclui as cidades de Aim, Rimom, Eter e Asã. Ao todo, Yahweh dá a Simeão 13 cidades e os assentamentos que as cercam. As cidades de Aim e Rimom estão no Neguebe, enquanto as cidades de Eter e Asã estão no norte, no distrito de Sefela, que tem bom solo. A terra de Simeão também inclui todas as outras cidades e assentamentos até o sul de Baalate-Beer, que também é chamada de Ramá, no Neguebe, ou Ramá do Sul. Essa é a terra que os grupos familiares do clã de Simeão recebem como herança deles.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pessoas da tribo de Simeão: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terra que os clãs da tribo de Simeão recebem como posse permanente deles está dentro da terra do clã de Judá. Judá havia recebido terra demais para o número de pessoas em sua tribo. Portanto, o clã de Simeão recebe a parte de terra deles dentro da terra que pertence ao clã de Judá.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19.1–9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lança a </w:t>
      </w:r>
      <w:r>
        <w:rPr>
          <w:b/>
          <w:lang w:val="pt_PT" w:bidi="pt_PT"/>
        </w:rPr>
        <w:t>sorte</w:t>
      </w:r>
      <w:r>
        <w:rPr>
          <w:lang w:val="pt_PT" w:bidi="pt_PT"/>
        </w:rPr>
        <w:t xml:space="preserve"> novamente. Essa segunda sorte mostra que a tribo de Simeão é a próxima a receber terra. Há alguma terra para cada </w:t>
      </w:r>
      <w:r>
        <w:rPr>
          <w:b/>
          <w:lang w:val="pt_PT" w:bidi="pt_PT"/>
        </w:rPr>
        <w:t>clã</w:t>
      </w:r>
      <w:r>
        <w:rPr>
          <w:lang w:val="pt_PT" w:bidi="pt_PT"/>
        </w:rPr>
        <w:t>, ou grande grupo familiar, na tribo de Simeão. Usem a mesma palavra ou frase para sorte e clã, ou grande grupo familiar, que vocês usaram em passagens anteriores.</w:t>
      </w:r>
    </w:p>
    <w:p>
      <w:pPr/>
      <w:r>
        <w:rPr>
          <w:lang w:val="pt_PT" w:bidi="pt_PT"/>
        </w:rPr>
      </w:r>
      <w:r>
        <w:rPr>
          <w:lang w:val="pt_PT" w:bidi="pt_PT"/>
        </w:rPr>
        <w:t xml:space="preserve">A terra de Simeão está dentro dos limites da terra que a tribo de Judá havia recebido como </w:t>
      </w:r>
      <w:r>
        <w:rPr>
          <w:b/>
          <w:lang w:val="pt_PT" w:bidi="pt_PT"/>
        </w:rPr>
        <w:t>herança</w:t>
      </w:r>
      <w:r>
        <w:rPr>
          <w:lang w:val="pt_PT" w:bidi="pt_PT"/>
        </w:rPr>
        <w:t>. Usem a mesma palavra ou frase para herança que vocês usaram em passagens anteriores.</w:t>
      </w:r>
    </w:p>
    <w:p>
      <w:pPr/>
      <w:r>
        <w:rPr>
          <w:lang w:val="pt_PT" w:bidi="pt_PT"/>
        </w:rPr>
      </w:r>
      <w:r>
        <w:rPr>
          <w:lang w:val="pt_PT" w:bidi="pt_PT"/>
        </w:rPr>
        <w:t xml:space="preserve">Ao todo, há 13 </w:t>
      </w:r>
      <w:r>
        <w:rPr>
          <w:b/>
          <w:lang w:val="pt_PT" w:bidi="pt_PT"/>
        </w:rPr>
        <w:t>cidades</w:t>
      </w:r>
      <w:r>
        <w:rPr>
          <w:lang w:val="pt_PT" w:bidi="pt_PT"/>
        </w:rPr>
        <w:t xml:space="preserve"> e os </w:t>
      </w:r>
      <w:r>
        <w:rPr>
          <w:b/>
          <w:lang w:val="pt_PT" w:bidi="pt_PT"/>
        </w:rPr>
        <w:t>assentamentos</w:t>
      </w:r>
      <w:r>
        <w:rPr>
          <w:lang w:val="pt_PT" w:bidi="pt_PT"/>
        </w:rPr>
        <w:t xml:space="preserve"> que as cercam. Usem a mesma palavra ou frase para cidade e assentamento que vocês usaram em passagens anteriores.</w:t>
      </w:r>
    </w:p>
    <w:p>
      <w:pPr/>
      <w:r>
        <w:rPr>
          <w:lang w:val="pt_PT" w:bidi="pt_PT"/>
        </w:rPr>
      </w:r>
      <w:r>
        <w:rPr>
          <w:lang w:val="pt_PT" w:bidi="pt_PT"/>
        </w:rPr>
        <w:t xml:space="preserve">Como a terra que Yahweh deu à tribo de Simeão é parte da terra que Yahweh deu à tribo de Judá, vocês já traduziram e descreveram muitos dos nomes de lugares dessa passagem em Josué 15.20–32 e Josué 15.33–47. Traduzam ou descrevam esses nomes de lugares como vocês fizeram em Josué 15.20–32 e Josué 15.33–47. Vocês podem usar a palavra </w:t>
      </w:r>
      <w:r>
        <w:rPr>
          <w:b/>
          <w:lang w:val="pt_PT" w:bidi="pt_PT"/>
        </w:rPr>
        <w:t>deserto</w:t>
      </w:r>
      <w:r>
        <w:rPr>
          <w:lang w:val="pt_PT" w:bidi="pt_PT"/>
        </w:rPr>
        <w:t xml:space="preserve"> quando descreverem o deserto do Neguebe. Se necessário, consultem </w:t>
      </w:r>
      <w:r>
        <w:rPr>
          <w:lang w:val="pt_PT" w:bidi="pt_PT"/>
        </w:rPr>
        <w:t>deserto</w:t>
      </w:r>
      <w:r>
        <w:rPr>
          <w:lang w:val="pt_PT" w:bidi="pt_PT"/>
        </w:rPr>
        <w:t xml:space="preserve">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19:10–16</w:t>
      </w:r>
      <w:r>
        <w:rPr>
          <w:lang w:val="pt_PT" w:bidi="pt_PT"/>
        </w:rPr>
      </w:r>
    </w:p>
    <w:p>
      <w:pPr>
        <w:pStyle w:val="Heading3"/>
      </w:pPr>
      <w:r>
        <w:rPr>
          <w:lang w:val="pt_PT" w:bidi="pt_PT"/>
        </w:rPr>
        <w:t>Ouvir e Sentir</w:t>
      </w:r>
    </w:p>
    <w:p>
      <w:pPr/>
      <w:r>
        <w:rPr>
          <w:lang w:val="pt_PT" w:bidi="pt_PT"/>
        </w:rPr>
      </w:r>
      <w:r>
        <w:rPr>
          <w:lang w:val="pt_PT" w:bidi="pt_PT"/>
        </w:rPr>
        <w:t>Nesta etapa, ouçam Josué 19.10–16 e guardem em seus corações.</w:t>
      </w:r>
    </w:p>
    <w:p>
      <w:pPr/>
      <w:r>
        <w:rPr>
          <w:lang w:val="pt_PT" w:bidi="pt_PT"/>
        </w:rPr>
      </w:r>
      <w:r>
        <w:rPr>
          <w:lang w:val="pt_PT" w:bidi="pt_PT"/>
        </w:rPr>
        <w:t>Ouçam uma versão em áudio de Josué 19.10–16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19.10–16 na tradução mais fácil de entender.</w:t>
      </w:r>
    </w:p>
    <w:p>
      <w:pPr/>
      <w:r>
        <w:rPr>
          <w:lang w:val="pt_PT" w:bidi="pt_PT"/>
        </w:rPr>
      </w:r>
      <w:r>
        <w:rPr>
          <w:lang w:val="pt_PT" w:bidi="pt_PT"/>
        </w:rPr>
        <w:t>A passagem anterior era a segunda de sete descrevendo os territórios com seus limites que Yahweh alocou às sete tribos restantes de Israel. A segunda sorte que Josué lançou caiu sobre a tribo de Simeão e a passagem descrevia o território de Simeão.</w:t>
      </w:r>
    </w:p>
    <w:p>
      <w:pPr/>
      <w:r>
        <w:rPr>
          <w:lang w:val="pt_PT" w:bidi="pt_PT"/>
        </w:rPr>
      </w:r>
      <w:r>
        <w:rPr>
          <w:lang w:val="pt_PT" w:bidi="pt_PT"/>
        </w:rPr>
        <w:t>Agora Josué lança a sorte novamente. Essa terceira sorte mostra que a tribo de Zebulom é a próxima a receber terra. Zebulom é o sexto e mais jovem filho de Jacó com Lia. Há alguma terra para cada clã, ou grande grupo familiar, na tribo de Zebulom. Josué lhes distribui a terra que será a sua herança, ou posse permanente. A terra chega até a cidade de Saride, no sudeste.</w:t>
      </w:r>
    </w:p>
    <w:p>
      <w:pPr/>
      <w:r>
        <w:rPr>
          <w:lang w:val="pt_PT" w:bidi="pt_PT"/>
        </w:rPr>
      </w:r>
      <w:r>
        <w:rPr>
          <w:lang w:val="pt_PT" w:bidi="pt_PT"/>
        </w:rPr>
        <w:t>Parem aqui e, em grupo, olhem para dois mapas mostrando o território da tribo de Zebulom. Prestem atenção a pontos de referência como cidades, colinas, vales e fontes de água como rios e nascentes. Observem quem são os vizinhos da tribo de Zebulom. Continuem olhando para esse mapa enquanto ouvem o restante das informações, para que possam acompanhar. Pause este áudio aqui.</w:t>
      </w:r>
    </w:p>
    <w:p>
      <w:pPr/>
      <w:r>
        <w:rPr>
          <w:lang w:val="pt_PT" w:bidi="pt_PT"/>
        </w:rPr>
      </w:r>
      <w:r>
        <w:rPr>
          <w:lang w:val="pt_PT" w:bidi="pt_PT"/>
        </w:rPr>
        <w:t>A descrição da fronteira sul começa na cidade de Saride, no leste. De Saride, a fronteira vai para oeste até a cidade de Marala, então continua até a cidade de Dabesete. A fronteira então chega ao ribeiro, ou uádi, perto da cidade de Jocneão. Um ribeiro, ou uádi, é um leito de rio que flui com água em certas estações do ano. Do outro lado dessa parte da fronteira está a terra da metade oeste da tribo de Manassés.</w:t>
      </w:r>
    </w:p>
    <w:p>
      <w:pPr/>
      <w:r>
        <w:rPr>
          <w:lang w:val="pt_PT" w:bidi="pt_PT"/>
        </w:rPr>
      </w:r>
      <w:r>
        <w:rPr>
          <w:lang w:val="pt_PT" w:bidi="pt_PT"/>
        </w:rPr>
        <w:t>Do outro lado da cidade de Saride, a fronteira se volta para leste em direção ao nascer do sol e chega ao limite da cidade de Quislote-Tabor. Então a fronteira continua até a cidade de Daberate e até a cidade de Jafia. Do outro lado da fronteira sudeste está a terra que se tornará a herança e posse de outra tribo de Israel.</w:t>
      </w:r>
    </w:p>
    <w:p>
      <w:pPr/>
      <w:r>
        <w:rPr>
          <w:lang w:val="pt_PT" w:bidi="pt_PT"/>
        </w:rPr>
      </w:r>
      <w:r>
        <w:rPr>
          <w:lang w:val="pt_PT" w:bidi="pt_PT"/>
        </w:rPr>
        <w:t>A fronteira leste começa lá e continua até a cidade de Gate-Hefer. Continua até as cidades de Ete-Cazim e Rimom e se volta em direção à cidade de Neá.</w:t>
      </w:r>
    </w:p>
    <w:p>
      <w:pPr/>
      <w:r>
        <w:rPr>
          <w:lang w:val="pt_PT" w:bidi="pt_PT"/>
        </w:rPr>
      </w:r>
      <w:r>
        <w:rPr>
          <w:lang w:val="pt_PT" w:bidi="pt_PT"/>
        </w:rPr>
        <w:t>No norte, a fronteira se volta em direção à cidade de Hanatom. A fronteira termina no vale de Ifta-El, a oeste. Do outro lado da fronteira leste e norte está a terra que se tornará a herança de ainda outra tribo de Israel.</w:t>
      </w:r>
    </w:p>
    <w:p>
      <w:pPr/>
      <w:r>
        <w:rPr>
          <w:lang w:val="pt_PT" w:bidi="pt_PT"/>
        </w:rPr>
      </w:r>
      <w:r>
        <w:rPr>
          <w:lang w:val="pt_PT" w:bidi="pt_PT"/>
        </w:rPr>
        <w:t>A passagem não descreve a fronteira oeste da terra da tribo de Zebulom. Do outro lado da fronteira oeste está a terra que se tornará a herança de ainda outra tribo de Israel.</w:t>
      </w:r>
    </w:p>
    <w:p>
      <w:pPr/>
      <w:r>
        <w:rPr>
          <w:lang w:val="pt_PT" w:bidi="pt_PT"/>
        </w:rPr>
      </w:r>
      <w:r>
        <w:rPr>
          <w:lang w:val="pt_PT" w:bidi="pt_PT"/>
        </w:rPr>
        <w:t>A tribo de Zebulom recebe 12 cidades com seus assentamentos ao redor. Algumas das cidades são Catate, Naalal, Sinrom, Idala e Belém. Por favor, observem que na Bíblia há outra cidade chamada Belém, que fica na terra da tribo de Judá, onde Jesus nasce mais tarde. Não sabemos por que essa passagem lista apenas 5 cidades das 12 mencionadas. É possível que outras cidades não listadas aqui estejam incluídas nesse número. Por exemplo, a cidade de Nazaré é uma parte da terra da tribo de Zebulom, mas a passagem não a menciona.</w:t>
      </w:r>
    </w:p>
    <w:p>
      <w:pPr/>
      <w:r>
        <w:rPr>
          <w:lang w:val="pt_PT" w:bidi="pt_PT"/>
        </w:rPr>
      </w:r>
      <w:r>
        <w:rPr>
          <w:lang w:val="pt_PT" w:bidi="pt_PT"/>
        </w:rPr>
        <w:t>Parem aqui e discutam essa pergunta em grupo: essa passagem lista apenas 5 cidades das 12 mencionadas. Em sua comunidade, quais são alguns dos motivos pelos quais algumas informações às vezes estão faltando em documentos importantes como um levantamento de terra? Pause este áudio aqui.</w:t>
      </w:r>
    </w:p>
    <w:p>
      <w:pPr/>
      <w:r>
        <w:rPr>
          <w:lang w:val="pt_PT" w:bidi="pt_PT"/>
        </w:rPr>
      </w:r>
      <w:r>
        <w:rPr>
          <w:lang w:val="pt_PT" w:bidi="pt_PT"/>
        </w:rPr>
        <w:t>Essa é a terra que Yahweh dá à tribo de Zebulom como herança deles, ou posse permanente. Cada clã, ou grande grupo familiar, recebe alguma terra. Eles recebem essas cidades com os assentamentos perto delas.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19.10–16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sete cenas.</w:t>
      </w:r>
    </w:p>
    <w:p>
      <w:pPr/>
      <w:r>
        <w:rPr>
          <w:lang w:val="pt_PT" w:bidi="pt_PT"/>
        </w:rPr>
      </w:r>
      <w:r>
        <w:rPr>
          <w:b/>
          <w:lang w:val="pt_PT" w:bidi="pt_PT"/>
        </w:rPr>
        <w:t>Na primeira cena:</w:t>
      </w:r>
      <w:r>
        <w:rPr>
          <w:lang w:val="pt_PT" w:bidi="pt_PT"/>
        </w:rPr>
        <w:t xml:space="preserve"> Josué lança a sorte pela terceira vez. A tribo de Zebulom é a próxima a receber a terra como sua herança. Josué lhes distribui a terra que chega até a cidade de Saride, no sudeste.</w:t>
      </w:r>
    </w:p>
    <w:p>
      <w:pPr/>
      <w:r>
        <w:rPr>
          <w:lang w:val="pt_PT" w:bidi="pt_PT"/>
        </w:rPr>
      </w:r>
      <w:r>
        <w:rPr>
          <w:b/>
          <w:lang w:val="pt_PT" w:bidi="pt_PT"/>
        </w:rPr>
        <w:t>Na segunda cena:</w:t>
      </w:r>
      <w:r>
        <w:rPr>
          <w:lang w:val="pt_PT" w:bidi="pt_PT"/>
        </w:rPr>
        <w:t xml:space="preserve"> a passagem descreve a parte da fronteira sul da terra da tribo de Zebulom indo para oeste da cidade de Saride.</w:t>
      </w:r>
    </w:p>
    <w:p>
      <w:pPr/>
      <w:r>
        <w:rPr>
          <w:lang w:val="pt_PT" w:bidi="pt_PT"/>
        </w:rPr>
      </w:r>
      <w:r>
        <w:rPr>
          <w:b/>
          <w:lang w:val="pt_PT" w:bidi="pt_PT"/>
        </w:rPr>
        <w:t>Na terceira cena:</w:t>
      </w:r>
      <w:r>
        <w:rPr>
          <w:lang w:val="pt_PT" w:bidi="pt_PT"/>
        </w:rPr>
        <w:t xml:space="preserve"> a passagem descreve parte da fronteira sul da terra da tribo de Zebulom, indo para leste da cidade de Saride.</w:t>
      </w:r>
    </w:p>
    <w:p>
      <w:pPr/>
      <w:r>
        <w:rPr>
          <w:lang w:val="pt_PT" w:bidi="pt_PT"/>
        </w:rPr>
      </w:r>
      <w:r>
        <w:rPr>
          <w:b/>
          <w:lang w:val="pt_PT" w:bidi="pt_PT"/>
        </w:rPr>
        <w:t>Na quarta cena:</w:t>
      </w:r>
      <w:r>
        <w:rPr>
          <w:lang w:val="pt_PT" w:bidi="pt_PT"/>
        </w:rPr>
        <w:t xml:space="preserve"> a passagem descreve a fronteira leste da terra da tribo de Zebulom.</w:t>
      </w:r>
    </w:p>
    <w:p>
      <w:pPr/>
      <w:r>
        <w:rPr>
          <w:lang w:val="pt_PT" w:bidi="pt_PT"/>
        </w:rPr>
      </w:r>
      <w:r>
        <w:rPr>
          <w:b/>
          <w:lang w:val="pt_PT" w:bidi="pt_PT"/>
        </w:rPr>
        <w:t>Na quinta cena:</w:t>
      </w:r>
      <w:r>
        <w:rPr>
          <w:lang w:val="pt_PT" w:bidi="pt_PT"/>
        </w:rPr>
        <w:t xml:space="preserve"> a passagem descreve a fronteira norte da terra da tribo de Zebulom.</w:t>
      </w:r>
    </w:p>
    <w:p>
      <w:pPr/>
      <w:r>
        <w:rPr>
          <w:lang w:val="pt_PT" w:bidi="pt_PT"/>
        </w:rPr>
      </w:r>
      <w:r>
        <w:rPr>
          <w:b/>
          <w:lang w:val="pt_PT" w:bidi="pt_PT"/>
        </w:rPr>
        <w:t>Na sexta cena:</w:t>
      </w:r>
      <w:r>
        <w:rPr>
          <w:lang w:val="pt_PT" w:bidi="pt_PT"/>
        </w:rPr>
        <w:t xml:space="preserve"> a passagem lista 5 das 12 cidades que são parte da terra da tribo de Zebulom com seus assentamentos ao redor.</w:t>
      </w:r>
    </w:p>
    <w:p>
      <w:pPr/>
      <w:r>
        <w:rPr>
          <w:lang w:val="pt_PT" w:bidi="pt_PT"/>
        </w:rPr>
      </w:r>
      <w:r>
        <w:rPr>
          <w:b/>
          <w:lang w:val="pt_PT" w:bidi="pt_PT"/>
        </w:rPr>
        <w:t>Na sétima cena:</w:t>
      </w:r>
      <w:r>
        <w:rPr>
          <w:lang w:val="pt_PT" w:bidi="pt_PT"/>
        </w:rPr>
        <w:t xml:space="preserve"> a passagem confirma que essa é a terra que a tribo de Zebulom recebe como herança deles, ou posse permanente.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o sacerdote Eleazar e os líderes tribais. Mesmo que a passagem não os mencione, sabemos que eles são as pessoas que estão lançando sortes.</w:t>
      </w:r>
    </w:p>
    <w:p>
      <w:pPr>
        <w:pStyle w:val="ListBullet"/>
        <w:spacing w:line="240" w:lineRule="auto"/>
        <w:ind w:left="720"/>
      </w:pPr>
      <w:r>
        <w:rPr>
          <w:lang w:val="pt_PT" w:bidi="pt_PT"/>
        </w:rPr>
      </w:r>
      <w:r>
        <w:rPr>
          <w:lang w:val="pt_PT" w:bidi="pt_PT"/>
        </w:rPr>
        <w:t>E a tribo de Zebulom, que viverá na área que Yahweh está dando a eles como herança.</w:t>
      </w:r>
    </w:p>
    <w:p>
      <w:pPr/>
      <w:r>
        <w:rPr>
          <w:lang w:val="pt_PT" w:bidi="pt_PT"/>
        </w:rPr>
      </w:r>
      <w:r>
        <w:rPr>
          <w:lang w:val="pt_PT" w:bidi="pt_PT"/>
        </w:rPr>
        <w:t>Em grupo, prestem atenção às partes do cenário da passagem:</w:t>
      </w:r>
    </w:p>
    <w:p>
      <w:pPr/>
      <w:r>
        <w:rPr>
          <w:lang w:val="pt_PT" w:bidi="pt_PT"/>
        </w:rPr>
      </w:r>
      <w:r>
        <w:rPr>
          <w:lang w:val="pt_PT" w:bidi="pt_PT"/>
        </w:rPr>
        <w:t>Josué lança a sorte novamente. Essa terceira sorte mostra que a tribo de Zebulom é a próxima a receber terra. Há alguma terra para cada clã, ou grande grupo familiar, na tribo de Zebulom. Josué lhes distribui a terra que será a herança deles, ou posse permanente. A terra chega até a cidade de Saride, no sudeste.</w:t>
      </w:r>
    </w:p>
    <w:p>
      <w:pPr/>
      <w:r>
        <w:rPr>
          <w:lang w:val="pt_PT" w:bidi="pt_PT"/>
        </w:rPr>
      </w:r>
      <w:r>
        <w:rPr>
          <w:lang w:val="pt_PT" w:bidi="pt_PT"/>
        </w:rPr>
        <w:t>Parem aqui e, em grupo, olhem para dois mapas mostrando o território da tribo de Zebulom. Prestem atenção a pontos de referência como cidades, colinas, vales e fontes de água como rios e nascentes. Observem quem são os vizinhos da tribo de Zebulom. Continuem olhando para esse mapa enquanto ouvem o restante das informações, para que possam acompanhar. Pause este áudio aqui.</w:t>
      </w:r>
    </w:p>
    <w:p>
      <w:pPr/>
      <w:r>
        <w:rPr>
          <w:lang w:val="pt_PT" w:bidi="pt_PT"/>
        </w:rPr>
      </w:r>
      <w:r>
        <w:rPr>
          <w:lang w:val="pt_PT" w:bidi="pt_PT"/>
        </w:rPr>
        <w:t>A descrição da fronteira sul começa na cidade de Saride, no leste. De Saride, a fronteira vai para oeste até a cidade de Marala, então continua até a cidade de Dabesete. A fronteira então chega ao ribeiro perto da cidade de Jocneão. Do outro lado dessa parte da fronteira está a terra da tribo de Manassés Ocidental.</w:t>
      </w:r>
    </w:p>
    <w:p>
      <w:pPr/>
      <w:r>
        <w:rPr>
          <w:lang w:val="pt_PT" w:bidi="pt_PT"/>
        </w:rPr>
      </w:r>
      <w:r>
        <w:rPr>
          <w:lang w:val="pt_PT" w:bidi="pt_PT"/>
        </w:rPr>
        <w:t>Do outro lado da cidade de Saride, a fronteira se volta para leste em direção ao nascer do sol e chega ao limite da cidade de Quislote-Tabor.</w:t>
      </w:r>
    </w:p>
    <w:p>
      <w:pPr/>
      <w:r>
        <w:rPr>
          <w:lang w:val="pt_PT" w:bidi="pt_PT"/>
        </w:rPr>
      </w:r>
      <w:r>
        <w:rPr>
          <w:lang w:val="pt_PT" w:bidi="pt_PT"/>
        </w:rPr>
        <w:t>Parem aqui e discutam o seguinte: observem que, quando o autor fala sobre um limite indo em direção ao leste, ele às vezes também diz que vai “em direção ao nascer do sol”, ou na direção em que o sol nasce todas as manhãs. Por que vocês acham que o autor diz isso? Como vocês falam sobre certas direções quando vocês descrevem fronteiras de territórios ou quando vocês descrevem onde algo está? Pause este áudio aqui.</w:t>
      </w:r>
    </w:p>
    <w:p>
      <w:pPr/>
      <w:r>
        <w:rPr>
          <w:lang w:val="pt_PT" w:bidi="pt_PT"/>
        </w:rPr>
      </w:r>
      <w:r>
        <w:rPr>
          <w:lang w:val="pt_PT" w:bidi="pt_PT"/>
        </w:rPr>
        <w:t>Então a linha de limite continua até a cidade de Daberate, e até a cidade de Jafia. Do outro lado da fronteira sudeste está a terra que se tornará a herança de outra tribo de Israel.</w:t>
      </w:r>
    </w:p>
    <w:p>
      <w:pPr/>
      <w:r>
        <w:rPr>
          <w:lang w:val="pt_PT" w:bidi="pt_PT"/>
        </w:rPr>
      </w:r>
      <w:r>
        <w:rPr>
          <w:lang w:val="pt_PT" w:bidi="pt_PT"/>
        </w:rPr>
        <w:t>A fronteira leste começa lá e continua até a cidade de Gate-Hefer. Continua até as cidades de Ete-Cazim e Rimom, e se volta em direção à cidade de Neá.</w:t>
      </w:r>
    </w:p>
    <w:p>
      <w:pPr/>
      <w:r>
        <w:rPr>
          <w:lang w:val="pt_PT" w:bidi="pt_PT"/>
        </w:rPr>
      </w:r>
      <w:r>
        <w:rPr>
          <w:lang w:val="pt_PT" w:bidi="pt_PT"/>
        </w:rPr>
        <w:t>No norte, a fronteira se volta em direção à cidade de Hanatom. A fronteira termina no vale de Ifta-El, a oeste. Do outro lado da fronteira leste e norte está a terra que se tornará a herança de ainda outra tribo de Israel.</w:t>
      </w:r>
    </w:p>
    <w:p>
      <w:pPr/>
      <w:r>
        <w:rPr>
          <w:lang w:val="pt_PT" w:bidi="pt_PT"/>
        </w:rPr>
      </w:r>
      <w:r>
        <w:rPr>
          <w:lang w:val="pt_PT" w:bidi="pt_PT"/>
        </w:rPr>
        <w:t>A passagem não descreve a fronteira oeste da terra da tribo de Zebulom. Do outro lado da fronteira oeste está a terra que se tornará a herança de ainda outra tribo de Israel.</w:t>
      </w:r>
    </w:p>
    <w:p>
      <w:pPr/>
      <w:r>
        <w:rPr>
          <w:lang w:val="pt_PT" w:bidi="pt_PT"/>
        </w:rPr>
      </w:r>
      <w:r>
        <w:rPr>
          <w:lang w:val="pt_PT" w:bidi="pt_PT"/>
        </w:rPr>
        <w:t>A tribo de Zebulom recebe 12 cidades com seus assentamentos ao redor. Algumas das cidades são Catate, Naalal, Sinrom, Idala e Belém.</w:t>
      </w:r>
    </w:p>
    <w:p>
      <w:pPr/>
      <w:r>
        <w:rPr>
          <w:lang w:val="pt_PT" w:bidi="pt_PT"/>
        </w:rPr>
      </w:r>
      <w:r>
        <w:rPr>
          <w:lang w:val="pt_PT" w:bidi="pt_PT"/>
        </w:rPr>
        <w:t>Essa é a terra que a tribo de Zebulom recebe como sua herança, ou posse permanente. Cada clã, ou grande grupo familiar, recebe alguma terra. Eles recebem essas cidades com os assentamentos que estão nas proximidades.</w:t>
      </w:r>
    </w:p>
    <w:p>
      <w:pPr/>
      <w:r>
        <w:rPr>
          <w:lang w:val="pt_PT" w:bidi="pt_PT"/>
        </w:rPr>
      </w:r>
      <w:r>
        <w:rPr>
          <w:lang w:val="pt_PT" w:bidi="pt_PT"/>
        </w:rPr>
        <w:t>Agora, em grupo, recriem o território de Zebulom no chão. Primeiro reúnam alguns materiais como pedras maiores para representar os vizinhos atuais de Zebulom — a tribo de Manassés Ocidental e pedras adicionais para representar os seus futuros vizinhos do outro lado das fronteiras sudeste, leste, norte e oeste. Então reúnam outros itens que vocês usarão para marcar cidades na fronteira, e cidades e assentamentos dentro da terra. Também encontrem objetos para representar colinas, vales e corpos de água como nascentes e rios. Em seguida, ouçam o áudio novamente e pausem com frequência para anotar cada ponto de referência à medida que ouvirem sobre ele. Quando vocês tiverem colocado todos os objetos, desenhem uma linha entre todos os marcos de referência na fronteira.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19.10–16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sete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o sacerdote Eleazar e os líderes tribais. Mesmo que a passagem não os mencione, sabemos que eles são as pessoas que estão lançando sortes.</w:t>
      </w:r>
    </w:p>
    <w:p>
      <w:pPr>
        <w:pStyle w:val="ListBullet"/>
        <w:spacing w:line="240" w:lineRule="auto"/>
        <w:ind w:left="720"/>
      </w:pPr>
      <w:r>
        <w:rPr>
          <w:lang w:val="pt_PT" w:bidi="pt_PT"/>
        </w:rPr>
      </w:r>
      <w:r>
        <w:rPr>
          <w:lang w:val="pt_PT" w:bidi="pt_PT"/>
        </w:rPr>
        <w:t>E a tribo de Zebulom, que viverá na área que Yahweh está dando a eles como herança.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lança a sorte novamente. Essa terceira sorte mostra que a tribo de Zebulom é a próxima a receber terra. Há alguma terra para cada clã, ou grande grupo familiar, na tribo de Zebulom. Josué lhes distribui a terra que será a herança deles, ou posse permanente. A terra chega até a cidade de Saride, no sudeste.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 Saride, a fronteira vai para oeste até a cidade de Marala, então continua até a cidade de Dabesete. A fronteira então chega ao ribeiro perto da cidade de Jocneão.</w:t>
      </w:r>
    </w:p>
    <w:p>
      <w:pPr/>
      <w:r>
        <w:rPr>
          <w:lang w:val="pt_PT" w:bidi="pt_PT"/>
        </w:rPr>
      </w:r>
      <w:r>
        <w:rPr>
          <w:lang w:val="pt_PT" w:bidi="pt_PT"/>
        </w:rPr>
        <w:t>Do outro lado da cidade de Saride, a fronteira se volta para leste em direção ao nascer do sol e chega ao limite da cidade de Quislote-Tabor. Então a linha de limite continua até a cidade de Daberate e até a cidade de Jafia.</w:t>
      </w:r>
    </w:p>
    <w:p>
      <w:pPr/>
      <w:r>
        <w:rPr>
          <w:lang w:val="pt_PT" w:bidi="pt_PT"/>
        </w:rPr>
      </w:r>
      <w:r>
        <w:rPr>
          <w:lang w:val="pt_PT" w:bidi="pt_PT"/>
        </w:rPr>
        <w:t>A fronteira leste começa lá e continua até a cidade de Gate-Hefer. Continua até as cidades de Ete-Cazim e Rimom, e se volta em direção à cidade de Neá.</w:t>
      </w:r>
    </w:p>
    <w:p>
      <w:pPr/>
      <w:r>
        <w:rPr>
          <w:lang w:val="pt_PT" w:bidi="pt_PT"/>
        </w:rPr>
      </w:r>
      <w:r>
        <w:rPr>
          <w:lang w:val="pt_PT" w:bidi="pt_PT"/>
        </w:rPr>
        <w:t>No norte, a fronteira se volta em direção à cidade de Hanatom. A fronteira termina no vale de Ifta-El, a oeste.</w:t>
      </w:r>
    </w:p>
    <w:p>
      <w:pPr/>
      <w:r>
        <w:rPr>
          <w:lang w:val="pt_PT" w:bidi="pt_PT"/>
        </w:rPr>
      </w:r>
      <w:r>
        <w:rPr>
          <w:lang w:val="pt_PT" w:bidi="pt_PT"/>
        </w:rPr>
        <w:t>Yahweh dá à tribo de Zebulom 12 cidades com seus assentamentos ao redor. Algumas das cidades são Catate, Naalal, Sinrom, Idala e Belém.</w:t>
      </w:r>
    </w:p>
    <w:p>
      <w:pPr/>
      <w:r>
        <w:rPr>
          <w:lang w:val="pt_PT" w:bidi="pt_PT"/>
        </w:rPr>
      </w:r>
      <w:r>
        <w:rPr>
          <w:lang w:val="pt_PT" w:bidi="pt_PT"/>
        </w:rPr>
        <w:t>Essa é a terra que a tribo de Zebulom recebe como sua herança, ou posse permanente. Cada clã, ou grande grupo familiar, recebe alguma terra. Eles recebem essas cidades com os assentamentos que estão nas proximidades.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está interpretando o povo na tribo de Zebulom: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19.10–16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lança a </w:t>
      </w:r>
      <w:r>
        <w:rPr>
          <w:b/>
          <w:lang w:val="pt_PT" w:bidi="pt_PT"/>
        </w:rPr>
        <w:t>sorte</w:t>
      </w:r>
      <w:r>
        <w:rPr>
          <w:lang w:val="pt_PT" w:bidi="pt_PT"/>
        </w:rPr>
        <w:t xml:space="preserve"> novamente. Essa terceira sorte mostra que a tribo de Zebulom é a próxima a receber terra. Usem a mesma palavra ou frase para sorte que vocês usaram em passagens anteriores.</w:t>
      </w:r>
    </w:p>
    <w:p>
      <w:pPr/>
      <w:r>
        <w:rPr>
          <w:lang w:val="pt_PT" w:bidi="pt_PT"/>
        </w:rPr>
      </w:r>
      <w:r>
        <w:rPr>
          <w:lang w:val="pt_PT" w:bidi="pt_PT"/>
        </w:rPr>
        <w:t xml:space="preserve">Há alguma terra para cada </w:t>
      </w:r>
      <w:r>
        <w:rPr>
          <w:b/>
          <w:lang w:val="pt_PT" w:bidi="pt_PT"/>
        </w:rPr>
        <w:t>clã</w:t>
      </w:r>
      <w:r>
        <w:rPr>
          <w:lang w:val="pt_PT" w:bidi="pt_PT"/>
        </w:rPr>
        <w:t>, ou grande grupo familiar, na tribo de Zebulom. Usem a mesma palavra ou frase para clã, ou grande grupo familiar, que vocês usaram em passagens anteriores.</w:t>
      </w:r>
    </w:p>
    <w:p>
      <w:pPr/>
      <w:r>
        <w:rPr>
          <w:lang w:val="pt_PT" w:bidi="pt_PT"/>
        </w:rPr>
      </w:r>
      <w:r>
        <w:rPr>
          <w:lang w:val="pt_PT" w:bidi="pt_PT"/>
        </w:rPr>
        <w:t xml:space="preserve">Josué distribui à tribo de Zebulom a terra que será a sua </w:t>
      </w:r>
      <w:r>
        <w:rPr>
          <w:b/>
          <w:lang w:val="pt_PT" w:bidi="pt_PT"/>
        </w:rPr>
        <w:t>herança</w:t>
      </w:r>
      <w:r>
        <w:rPr>
          <w:lang w:val="pt_PT" w:bidi="pt_PT"/>
        </w:rPr>
        <w:t>, ou posse permanente. Usem a mesma palavra ou frase para herança que vocês usaram em passagens anteriores.</w:t>
      </w:r>
    </w:p>
    <w:p>
      <w:pPr/>
      <w:r>
        <w:rPr>
          <w:lang w:val="pt_PT" w:bidi="pt_PT"/>
        </w:rPr>
      </w:r>
      <w:r>
        <w:rPr>
          <w:lang w:val="pt_PT" w:bidi="pt_PT"/>
        </w:rPr>
        <w:t xml:space="preserve">A fronteira então chega ao </w:t>
      </w:r>
      <w:r>
        <w:rPr>
          <w:b/>
          <w:lang w:val="pt_PT" w:bidi="pt_PT"/>
        </w:rPr>
        <w:t>ribeiro</w:t>
      </w:r>
      <w:r>
        <w:rPr>
          <w:lang w:val="pt_PT" w:bidi="pt_PT"/>
        </w:rPr>
        <w:t xml:space="preserve"> perto da cidade de Jocneão. A palavra no idioma original traduzida como ribeiro aqui também pode ser traduzida por </w:t>
      </w:r>
      <w:r>
        <w:rPr>
          <w:b/>
          <w:lang w:val="pt_PT" w:bidi="pt_PT"/>
        </w:rPr>
        <w:t>ravina</w:t>
      </w:r>
      <w:r>
        <w:rPr>
          <w:lang w:val="pt_PT" w:bidi="pt_PT"/>
        </w:rPr>
        <w:t xml:space="preserve">, </w:t>
      </w:r>
      <w:r>
        <w:rPr>
          <w:b/>
          <w:lang w:val="pt_PT" w:bidi="pt_PT"/>
        </w:rPr>
        <w:t>uádi</w:t>
      </w:r>
      <w:r>
        <w:rPr>
          <w:lang w:val="pt_PT" w:bidi="pt_PT"/>
        </w:rPr>
        <w:t xml:space="preserve"> ou </w:t>
      </w:r>
      <w:r>
        <w:rPr>
          <w:b/>
          <w:lang w:val="pt_PT" w:bidi="pt_PT"/>
        </w:rPr>
        <w:t>leito seco de rio</w:t>
      </w:r>
      <w:r>
        <w:rPr>
          <w:lang w:val="pt_PT" w:bidi="pt_PT"/>
        </w:rPr>
        <w:t>. Um leito de rio seco geralmente tem água fluindo nele quando chove. Traduzam ribeiro, uádi, leito seco de rio ou ravina da mesma maneira que traduziram anteriormente.</w:t>
      </w:r>
    </w:p>
    <w:p>
      <w:pPr/>
      <w:r>
        <w:rPr>
          <w:lang w:val="pt_PT" w:bidi="pt_PT"/>
        </w:rPr>
      </w:r>
      <w:r>
        <w:rPr>
          <w:lang w:val="pt_PT" w:bidi="pt_PT"/>
        </w:rPr>
        <w:t>Parem aqui e olhem para uma foto de um uádi ou leito seco de rio, se necessário. Pause este áudio aqui.</w:t>
      </w:r>
    </w:p>
    <w:p>
      <w:pPr/>
      <w:r>
        <w:rPr>
          <w:lang w:val="pt_PT" w:bidi="pt_PT"/>
        </w:rPr>
      </w:r>
      <w:r>
        <w:rPr>
          <w:lang w:val="pt_PT" w:bidi="pt_PT"/>
        </w:rPr>
        <w:t xml:space="preserve">A tribo de Zebulom recebe as </w:t>
      </w:r>
      <w:r>
        <w:rPr>
          <w:b/>
          <w:lang w:val="pt_PT" w:bidi="pt_PT"/>
        </w:rPr>
        <w:t>cidades</w:t>
      </w:r>
      <w:r>
        <w:rPr>
          <w:lang w:val="pt_PT" w:bidi="pt_PT"/>
        </w:rPr>
        <w:t xml:space="preserve"> de Catate, Naalal, Sinrom, Idala e Belém. Há 12 cidades juntamente com seus </w:t>
      </w:r>
      <w:r>
        <w:rPr>
          <w:b/>
          <w:lang w:val="pt_PT" w:bidi="pt_PT"/>
        </w:rPr>
        <w:t>assentamentos</w:t>
      </w:r>
      <w:r>
        <w:rPr>
          <w:lang w:val="pt_PT" w:bidi="pt_PT"/>
        </w:rPr>
        <w:t>. Usem as mesmas palavras ou frases para cidade e assentamento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19:17–23</w:t>
      </w:r>
      <w:r>
        <w:rPr>
          <w:lang w:val="pt_PT" w:bidi="pt_PT"/>
        </w:rPr>
      </w:r>
    </w:p>
    <w:p>
      <w:pPr>
        <w:pStyle w:val="Heading3"/>
      </w:pPr>
      <w:r>
        <w:rPr>
          <w:lang w:val="pt_PT" w:bidi="pt_PT"/>
        </w:rPr>
        <w:t>Ouvir e Sentir</w:t>
      </w:r>
    </w:p>
    <w:p>
      <w:pPr/>
      <w:r>
        <w:rPr>
          <w:lang w:val="pt_PT" w:bidi="pt_PT"/>
        </w:rPr>
      </w:r>
      <w:r>
        <w:rPr>
          <w:lang w:val="pt_PT" w:bidi="pt_PT"/>
        </w:rPr>
        <w:t>Nesta etapa, ouçam Josué 19.17–23 e guardem em seus corações.</w:t>
      </w:r>
    </w:p>
    <w:p>
      <w:pPr/>
      <w:r>
        <w:rPr>
          <w:lang w:val="pt_PT" w:bidi="pt_PT"/>
        </w:rPr>
      </w:r>
      <w:r>
        <w:rPr>
          <w:lang w:val="pt_PT" w:bidi="pt_PT"/>
        </w:rPr>
        <w:t>Ouçam uma versão em áudio de Josué 19.17–23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19.17–23 na tradução mais fácil de entender.</w:t>
      </w:r>
    </w:p>
    <w:p>
      <w:pPr/>
      <w:r>
        <w:rPr>
          <w:lang w:val="pt_PT" w:bidi="pt_PT"/>
        </w:rPr>
      </w:r>
      <w:r>
        <w:rPr>
          <w:lang w:val="pt_PT" w:bidi="pt_PT"/>
        </w:rPr>
        <w:t>A passagem anterior era a terceira de sete descrevendo os territórios com seus limites que Yahweh distribuiu às sete tribos restantes de Israel. A terceira sorte que Josué lançou caiu sobre a tribo de Zebulom, e a passagem descrevia as cidades que eram parte do território de Zebulom.</w:t>
      </w:r>
    </w:p>
    <w:p>
      <w:pPr/>
      <w:r>
        <w:rPr>
          <w:lang w:val="pt_PT" w:bidi="pt_PT"/>
        </w:rPr>
      </w:r>
      <w:r>
        <w:rPr>
          <w:lang w:val="pt_PT" w:bidi="pt_PT"/>
        </w:rPr>
        <w:t>Agora Josué lança a sorte novamente. Essa quarta sorte mostra que a tribo de Issacar é a próxima a receber a terra. Issacar era o quinto filho de Jacó com Lia. Há alguma porção de terra para cada clã, ou grande grupo familiar, na tribo de Issacar.</w:t>
      </w:r>
    </w:p>
    <w:p>
      <w:pPr/>
      <w:r>
        <w:rPr>
          <w:lang w:val="pt_PT" w:bidi="pt_PT"/>
        </w:rPr>
      </w:r>
      <w:r>
        <w:rPr>
          <w:lang w:val="pt_PT" w:bidi="pt_PT"/>
        </w:rPr>
        <w:t>Parem aqui e, em grupo, olhem para dois mapas mostrando o território da tribo de Issacar. Prestem atenção a pontos de referência como cidades, colinas, vales e fontes de água como rios e nascentes. Observem quem são os vizinhos da tribo de Issacar. Continuem olhando para esse mapa enquanto ouvem o restante das informações, para que possam acompanhar. Pause este áudio aqui.</w:t>
      </w:r>
    </w:p>
    <w:p>
      <w:pPr/>
      <w:r>
        <w:rPr>
          <w:lang w:val="pt_PT" w:bidi="pt_PT"/>
        </w:rPr>
      </w:r>
      <w:r>
        <w:rPr>
          <w:lang w:val="pt_PT" w:bidi="pt_PT"/>
        </w:rPr>
        <w:t>A descrição da terra da tribo de Issacar consiste principalmente em cidades. O território da tribo de Issacar inclui as cidades de Jezreel, Quesulote, Suném, Hafaraim, Siom, Anacarate, Rabite, Quisião, Ebes, Remete, En-Ganim, En-Hada e Bete-Pasês. A lista não parece seguir uma ordem particular de locais. Não sabemos onde muitas das cidades ficavam. A cidade de Jezreel ficava na parte leste do vale de Jezreel, que é uma grande planície fértil. Jezreel significa “Deus semeia”. É fácil cultivar colheitas para comer nesta planície fértil. A terra da tribo de Issacar cobre uma grande parte desse vale.</w:t>
      </w:r>
    </w:p>
    <w:p>
      <w:pPr/>
      <w:r>
        <w:rPr>
          <w:lang w:val="pt_PT" w:bidi="pt_PT"/>
        </w:rPr>
      </w:r>
      <w:r>
        <w:rPr>
          <w:lang w:val="pt_PT" w:bidi="pt_PT"/>
        </w:rPr>
        <w:t>Parem aqui e discutam essa pergunta em grupo: as cidades que a passagem lista aqui não parecem seguir uma ordem particular de locais. Quando vocês descrevem uma área em sua terra, que ordem vocês seguem quando listam cidades ou outros marcos? Pause este áudio aqui.</w:t>
      </w:r>
    </w:p>
    <w:p>
      <w:pPr/>
      <w:r>
        <w:rPr>
          <w:lang w:val="pt_PT" w:bidi="pt_PT"/>
        </w:rPr>
      </w:r>
      <w:r>
        <w:rPr>
          <w:lang w:val="pt_PT" w:bidi="pt_PT"/>
        </w:rPr>
        <w:t>A passagem agora descreve o limite noroeste da tribo de Issacar, o qual ela compartilha com a tribo de Zebulom. No lado oeste, a fronteira começa perto da cidade de Tabor, que ficava no outro lado da fronteira e era uma parte da terra da tribo de Zebulom. Então a fronteira passa perto das cidades de Saazima e Bete-Semes. A fronteira continua para o leste até o rio Jordão. A terra de Issacar inclui 16 cidades e as aldeias que estão perto delas.</w:t>
      </w:r>
    </w:p>
    <w:p>
      <w:pPr/>
      <w:r>
        <w:rPr>
          <w:lang w:val="pt_PT" w:bidi="pt_PT"/>
        </w:rPr>
      </w:r>
      <w:r>
        <w:rPr>
          <w:lang w:val="pt_PT" w:bidi="pt_PT"/>
        </w:rPr>
        <w:t>A tribo de Issacar compartilha suas fronteiras oeste e sul com a tribo de Manassés Ocidental. A fronteira leste da tribo de Issacar é o rio Jordão. Do outro lado da fronteira sudeste está a terra que se tornará a herança de outra tribo de Israel.</w:t>
      </w:r>
    </w:p>
    <w:p>
      <w:pPr/>
      <w:r>
        <w:rPr>
          <w:lang w:val="pt_PT" w:bidi="pt_PT"/>
        </w:rPr>
      </w:r>
      <w:r>
        <w:rPr>
          <w:lang w:val="pt_PT" w:bidi="pt_PT"/>
        </w:rPr>
        <w:t>A tribo de Issacar recebe essa terra como sua herança, ou posse permanente. Cada clã, ou grande grupo familiar, recebe alguma terra. Eles recebem essas cidades com os assentamentos ao redor delas.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19.17–23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Josué lança a sorte pela quarta vez. A tribo de Issacar é a próxima a receber a terra como sua herança.</w:t>
      </w:r>
    </w:p>
    <w:p>
      <w:pPr/>
      <w:r>
        <w:rPr>
          <w:lang w:val="pt_PT" w:bidi="pt_PT"/>
        </w:rPr>
      </w:r>
      <w:r>
        <w:rPr>
          <w:b/>
          <w:lang w:val="pt_PT" w:bidi="pt_PT"/>
        </w:rPr>
        <w:t>Na segunda cena:</w:t>
      </w:r>
      <w:r>
        <w:rPr>
          <w:lang w:val="pt_PT" w:bidi="pt_PT"/>
        </w:rPr>
        <w:t xml:space="preserve"> a passagem lista a maioria das cidades que fazem parte da terra da tribo de Issacar.</w:t>
      </w:r>
    </w:p>
    <w:p>
      <w:pPr/>
      <w:r>
        <w:rPr>
          <w:lang w:val="pt_PT" w:bidi="pt_PT"/>
        </w:rPr>
      </w:r>
      <w:r>
        <w:rPr>
          <w:b/>
          <w:lang w:val="pt_PT" w:bidi="pt_PT"/>
        </w:rPr>
        <w:t>Na terceira cena:</w:t>
      </w:r>
      <w:r>
        <w:rPr>
          <w:lang w:val="pt_PT" w:bidi="pt_PT"/>
        </w:rPr>
        <w:t xml:space="preserve"> a passagem descreve a fronteira noroeste da terra da tribo de Issacar.</w:t>
      </w:r>
    </w:p>
    <w:p>
      <w:pPr/>
      <w:r>
        <w:rPr>
          <w:lang w:val="pt_PT" w:bidi="pt_PT"/>
        </w:rPr>
      </w:r>
      <w:r>
        <w:rPr>
          <w:b/>
          <w:lang w:val="pt_PT" w:bidi="pt_PT"/>
        </w:rPr>
        <w:t>Na quarta cena:</w:t>
      </w:r>
      <w:r>
        <w:rPr>
          <w:lang w:val="pt_PT" w:bidi="pt_PT"/>
        </w:rPr>
        <w:t xml:space="preserve"> a passagem confirma que essa é a terra que a tribo de Issacar recebe como sua herança, ou posse permanente.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o sacerdote Eleazar e os líderes tribais. Mesmo que a passagem não os mencione, sabemos que eles são as pessoas que estão lançando sortes.</w:t>
      </w:r>
    </w:p>
    <w:p>
      <w:pPr>
        <w:pStyle w:val="ListBullet"/>
        <w:spacing w:line="240" w:lineRule="auto"/>
        <w:ind w:left="720"/>
      </w:pPr>
      <w:r>
        <w:rPr>
          <w:lang w:val="pt_PT" w:bidi="pt_PT"/>
        </w:rPr>
      </w:r>
      <w:r>
        <w:rPr>
          <w:lang w:val="pt_PT" w:bidi="pt_PT"/>
        </w:rPr>
        <w:t>E a tribo de Issacar, que viverá na área que Yahweh está dando a eles como herança.</w:t>
      </w:r>
    </w:p>
    <w:p>
      <w:pPr/>
      <w:r>
        <w:rPr>
          <w:lang w:val="pt_PT" w:bidi="pt_PT"/>
        </w:rPr>
      </w:r>
      <w:r>
        <w:rPr>
          <w:lang w:val="pt_PT" w:bidi="pt_PT"/>
        </w:rPr>
        <w:t>Em grupo, prestem atenção às partes do cenário da passagem:</w:t>
      </w:r>
    </w:p>
    <w:p>
      <w:pPr/>
      <w:r>
        <w:rPr>
          <w:lang w:val="pt_PT" w:bidi="pt_PT"/>
        </w:rPr>
      </w:r>
      <w:r>
        <w:rPr>
          <w:lang w:val="pt_PT" w:bidi="pt_PT"/>
        </w:rPr>
        <w:t>Josué lança a sorte novamente. Essa quarta sorte mostra que a tribo de Issacar é a próxima a receber a terra. Há alguma porção de terra para cada clã, ou grande grupo familiar, na tribo de Issacar.</w:t>
      </w:r>
    </w:p>
    <w:p>
      <w:pPr/>
      <w:r>
        <w:rPr>
          <w:lang w:val="pt_PT" w:bidi="pt_PT"/>
        </w:rPr>
      </w:r>
      <w:r>
        <w:rPr>
          <w:lang w:val="pt_PT" w:bidi="pt_PT"/>
        </w:rPr>
        <w:t>Parem aqui e, em grupo, olhem para dois mapas mostrando o território da tribo de Issacar. Prestem atenção a pontos de referência como cidades, colinas, vales e fontes de água como rios e nascentes. Observem quem são os vizinhos da tribo de Issacar. Continuem olhando para esse mapa enquanto ouvem o restante das informações, para que possam acompanhar. Pause este áudio aqui.</w:t>
      </w:r>
    </w:p>
    <w:p>
      <w:pPr/>
      <w:r>
        <w:rPr>
          <w:lang w:val="pt_PT" w:bidi="pt_PT"/>
        </w:rPr>
      </w:r>
      <w:r>
        <w:rPr>
          <w:lang w:val="pt_PT" w:bidi="pt_PT"/>
        </w:rPr>
        <w:t>O território da tribo de Issacar inclui as cidades de Jezreel, Quesulote, Suném, Hafaraim, Siom, Anacarate, Rabite, Quisião, Ebes, Remete, En-Ganim, En-Hada e Bete-Pasês.</w:t>
      </w:r>
    </w:p>
    <w:p>
      <w:pPr/>
      <w:r>
        <w:rPr>
          <w:lang w:val="pt_PT" w:bidi="pt_PT"/>
        </w:rPr>
      </w:r>
      <w:r>
        <w:rPr>
          <w:lang w:val="pt_PT" w:bidi="pt_PT"/>
        </w:rPr>
        <w:t>Parem aqui e, em grupo, falem sobre o significado dos nomes das cidades em sua terra. Pause este áudio aqui.</w:t>
      </w:r>
    </w:p>
    <w:p>
      <w:pPr/>
      <w:r>
        <w:rPr>
          <w:lang w:val="pt_PT" w:bidi="pt_PT"/>
        </w:rPr>
      </w:r>
      <w:r>
        <w:rPr>
          <w:lang w:val="pt_PT" w:bidi="pt_PT"/>
        </w:rPr>
        <w:t>No lado oeste, a fronteira noroeste começa perto da cidade de Tabor, que fica no outro lado da fronteira e é uma parte da terra da tribo de Zebulom. Então a fronteira passa perto das cidades de Saazima e Bete-Semes. A fronteira continua para o leste até o rio Jordão. A terra de Issacar inclui 16 cidades e as aldeias perto delas.</w:t>
      </w:r>
    </w:p>
    <w:p>
      <w:pPr/>
      <w:r>
        <w:rPr>
          <w:lang w:val="pt_PT" w:bidi="pt_PT"/>
        </w:rPr>
      </w:r>
      <w:r>
        <w:rPr>
          <w:lang w:val="pt_PT" w:bidi="pt_PT"/>
        </w:rPr>
        <w:t>A tribo de Issacar recebe essa terra como sua posse permanente. Cada clã, ou grande grupo familiar, recebe alguma terra. Eles recebem essas cidades com os assentamentos ao redor delas.</w:t>
      </w:r>
    </w:p>
    <w:p>
      <w:pPr/>
      <w:r>
        <w:rPr>
          <w:lang w:val="pt_PT" w:bidi="pt_PT"/>
        </w:rPr>
      </w:r>
      <w:r>
        <w:rPr>
          <w:lang w:val="pt_PT" w:bidi="pt_PT"/>
        </w:rPr>
        <w:t>Agora, em grupo, recriem o território de Issacar no chão. Primeiro, reúnam alguns materiais como pedras maiores para representar os vizinhos existentes de Issacar — a tribo de Zebulom, Manassés Ocidental e uma pedra adicional para representar o seu futuro vizinho do outro lado da fronteira norte. Então reúnam outros itens que vocês usarão para marcar cidades na fronteira, e cidades e assentamentos dentro da terra. Também encontrem objetos para representar colinas, vales e corpos de água como nascentes e rios. Em seguida, ouçam o áudio novamente e pausem com frequência para anotar cada ponto de referência à medida que ouvirem sobre ele. Quando vocês tiverem colocado todos os objetos, desenhem uma linha entre todos os marcos de referência na fronteira noroeste, que é a única fronteira que a passagem está descrevendo.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19.17–23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o sacerdote Eleazar e os líderes tribais. Mesmo que a passagem não os mencione, sabemos que eles são as pessoas que estão lançando sortes.</w:t>
      </w:r>
    </w:p>
    <w:p>
      <w:pPr>
        <w:pStyle w:val="ListBullet"/>
        <w:spacing w:line="240" w:lineRule="auto"/>
        <w:ind w:left="720"/>
      </w:pPr>
      <w:r>
        <w:rPr>
          <w:lang w:val="pt_PT" w:bidi="pt_PT"/>
        </w:rPr>
      </w:r>
      <w:r>
        <w:rPr>
          <w:lang w:val="pt_PT" w:bidi="pt_PT"/>
        </w:rPr>
        <w:t>E a tribo de Issacar, que viverá na área que Yahweh está dando a eles como herança.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lança a sorte novamente. Essa quarta sorte mostra que a tribo de Issacar é a próxima a receber a terra. Há alguma porção de terra para cada clã, ou grande grupo familiar, na tribo de Issacar.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território da tribo de Issacar inclui as cidades de Jezreel, Quesulote, Suném, Hafaraim, Siom, Anacarate, Rabite, Quisião, Ebes, Remete, En-Ganim, En-Hada e Bete-Pasês.</w:t>
      </w:r>
    </w:p>
    <w:p>
      <w:pPr/>
      <w:r>
        <w:rPr>
          <w:lang w:val="pt_PT" w:bidi="pt_PT"/>
        </w:rPr>
      </w:r>
      <w:r>
        <w:rPr>
          <w:lang w:val="pt_PT" w:bidi="pt_PT"/>
        </w:rPr>
        <w:t>No lado oeste, a fronteira noroeste começa perto da cidade de Tabor, que fica no outro lado da fronteira e é uma parte da terra da tribo de Zebulom. Então a fronteira passa perto das cidades de Saazima e Bete-Semes. A fronteira continua para o leste até o rio Jordão. A terra de Issacar inclui 16 cidades e os assentamentos perto delas.</w:t>
      </w:r>
    </w:p>
    <w:p>
      <w:pPr/>
      <w:r>
        <w:rPr>
          <w:lang w:val="pt_PT" w:bidi="pt_PT"/>
        </w:rPr>
      </w:r>
      <w:r>
        <w:rPr>
          <w:lang w:val="pt_PT" w:bidi="pt_PT"/>
        </w:rPr>
        <w:t>A tribo de Issacar recebe essa terra como sua posse permanente. Cada clã, ou grande grupo familiar, recebe alguma terra. Eles recebem essas cidades com os assentamentos ao redor delas.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está interpretando o povo da tribo de Issacar: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19.17–23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lança a </w:t>
      </w:r>
      <w:r>
        <w:rPr>
          <w:b/>
          <w:lang w:val="pt_PT" w:bidi="pt_PT"/>
        </w:rPr>
        <w:t>sorte</w:t>
      </w:r>
      <w:r>
        <w:rPr>
          <w:lang w:val="pt_PT" w:bidi="pt_PT"/>
        </w:rPr>
        <w:t xml:space="preserve"> novamente. Essa quarta sorte mostra que a tribo de Issacar é a próxima a receber a terra. Há alguma porção de terra para cada </w:t>
      </w:r>
      <w:r>
        <w:rPr>
          <w:b/>
          <w:lang w:val="pt_PT" w:bidi="pt_PT"/>
        </w:rPr>
        <w:t>clã</w:t>
      </w:r>
      <w:r>
        <w:rPr>
          <w:lang w:val="pt_PT" w:bidi="pt_PT"/>
        </w:rPr>
        <w:t>, ou grande grupo familiar, na tribo de Issacar. Usem a mesma palavra ou frase para sorte e clã, ou grande grupo familiar, que vocês usaram em passagens anteriores.</w:t>
      </w:r>
    </w:p>
    <w:p>
      <w:pPr/>
      <w:r>
        <w:rPr>
          <w:lang w:val="pt_PT" w:bidi="pt_PT"/>
        </w:rPr>
      </w:r>
      <w:r>
        <w:rPr>
          <w:lang w:val="pt_PT" w:bidi="pt_PT"/>
        </w:rPr>
        <w:t xml:space="preserve">A terra de Issacar inclui 16 </w:t>
      </w:r>
      <w:r>
        <w:rPr>
          <w:b/>
          <w:lang w:val="pt_PT" w:bidi="pt_PT"/>
        </w:rPr>
        <w:t>cidades</w:t>
      </w:r>
      <w:r>
        <w:rPr>
          <w:lang w:val="pt_PT" w:bidi="pt_PT"/>
        </w:rPr>
        <w:t xml:space="preserve"> e os </w:t>
      </w:r>
      <w:r>
        <w:rPr>
          <w:b/>
          <w:lang w:val="pt_PT" w:bidi="pt_PT"/>
        </w:rPr>
        <w:t>assentamentos</w:t>
      </w:r>
      <w:r>
        <w:rPr>
          <w:lang w:val="pt_PT" w:bidi="pt_PT"/>
        </w:rPr>
        <w:t xml:space="preserve"> que estão perto delas. Usem a mesma palavra ou frase para cidade e assentamento que vocês usaram em passagens anteriores.</w:t>
      </w:r>
    </w:p>
    <w:p>
      <w:pPr/>
      <w:r>
        <w:rPr>
          <w:lang w:val="pt_PT" w:bidi="pt_PT"/>
        </w:rPr>
      </w:r>
      <w:r>
        <w:rPr>
          <w:lang w:val="pt_PT" w:bidi="pt_PT"/>
        </w:rPr>
        <w:t xml:space="preserve">A tribo de Issacar recebe essa terra como sua </w:t>
      </w:r>
      <w:r>
        <w:rPr>
          <w:b/>
          <w:lang w:val="pt_PT" w:bidi="pt_PT"/>
        </w:rPr>
        <w:t>herança</w:t>
      </w:r>
      <w:r>
        <w:rPr>
          <w:lang w:val="pt_PT" w:bidi="pt_PT"/>
        </w:rPr>
        <w:t>, ou posse permanente. Usem a mesma palavra ou frase para herança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19:24–31</w:t>
      </w:r>
      <w:r>
        <w:rPr>
          <w:lang w:val="pt_PT" w:bidi="pt_PT"/>
        </w:rPr>
      </w:r>
    </w:p>
    <w:p>
      <w:pPr>
        <w:pStyle w:val="Heading3"/>
      </w:pPr>
      <w:r>
        <w:rPr>
          <w:lang w:val="pt_PT" w:bidi="pt_PT"/>
        </w:rPr>
        <w:t>Ouvir e Sentir</w:t>
      </w:r>
    </w:p>
    <w:p>
      <w:pPr/>
      <w:r>
        <w:rPr>
          <w:lang w:val="pt_PT" w:bidi="pt_PT"/>
        </w:rPr>
      </w:r>
      <w:r>
        <w:rPr>
          <w:lang w:val="pt_PT" w:bidi="pt_PT"/>
        </w:rPr>
        <w:t>Nesta etapa, ouçam Josué 19.24–31 e guardem em seus corações.</w:t>
      </w:r>
    </w:p>
    <w:p>
      <w:pPr/>
      <w:r>
        <w:rPr>
          <w:lang w:val="pt_PT" w:bidi="pt_PT"/>
        </w:rPr>
      </w:r>
      <w:r>
        <w:rPr>
          <w:lang w:val="pt_PT" w:bidi="pt_PT"/>
        </w:rPr>
        <w:t>Ouçam uma versão em áudio de Josué 19.24–31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19.24–31 na tradução mais fácil de entender.</w:t>
      </w:r>
    </w:p>
    <w:p>
      <w:pPr/>
      <w:r>
        <w:rPr>
          <w:lang w:val="pt_PT" w:bidi="pt_PT"/>
        </w:rPr>
      </w:r>
      <w:r>
        <w:rPr>
          <w:lang w:val="pt_PT" w:bidi="pt_PT"/>
        </w:rPr>
        <w:t>A passagem anterior era a quarta de sete que descrevem os territórios com seus limites que Yahweh distribuiu às sete tribos restantes de Israel. A quarta sorte que Josué lançou caiu sobre a tribo de Issacar, e a passagem descrevia as cidades no território da tribo de Issacar e uma pequena parte do limite.</w:t>
      </w:r>
    </w:p>
    <w:p>
      <w:pPr/>
      <w:r>
        <w:rPr>
          <w:lang w:val="pt_PT" w:bidi="pt_PT"/>
        </w:rPr>
      </w:r>
      <w:r>
        <w:rPr>
          <w:lang w:val="pt_PT" w:bidi="pt_PT"/>
        </w:rPr>
        <w:t>Agora Josué lança a sorte novamente. Essa quinta sorte mostra que a tribo de Aser é a próxima a receber a terra. Aser era o segundo e mais jovem filho da serva de Lia, Zilpa. Há alguma porção de terra para cada clã, ou grande grupo familiar, na tribo de Aser.</w:t>
      </w:r>
    </w:p>
    <w:p>
      <w:pPr/>
      <w:r>
        <w:rPr>
          <w:lang w:val="pt_PT" w:bidi="pt_PT"/>
        </w:rPr>
      </w:r>
      <w:r>
        <w:rPr>
          <w:lang w:val="pt_PT" w:bidi="pt_PT"/>
        </w:rPr>
        <w:t>Parem aqui e, em grupo, olhem para dois mapas mostrando o território da tribo de Aser. Prestem atenção a pontos de referência como cidades, colinas, vales e fontes de água como rios e nascentes. Observem quem são os vizinhos da tribo de Aser. Continuem olhando para esse mapa enquanto ouvem o restante das informações, para que possam acompanhar. Pause este áudio aqui.</w:t>
      </w:r>
    </w:p>
    <w:p>
      <w:pPr/>
      <w:r>
        <w:rPr>
          <w:lang w:val="pt_PT" w:bidi="pt_PT"/>
        </w:rPr>
      </w:r>
      <w:r>
        <w:rPr>
          <w:lang w:val="pt_PT" w:bidi="pt_PT"/>
        </w:rPr>
        <w:t>A tribo de Aser recebe a terra na área noroeste de Israel. A fronteira sul da terra da tribo de Aser começa na cidade de Helcate e leva para oeste pelas cidades de Hali, Bétem, Acsafe, Alameleque, Amade e Misal. Do outro lado dessa parte da fronteira está a terra da tribo de Manassés Ocidental.</w:t>
      </w:r>
    </w:p>
    <w:p>
      <w:pPr/>
      <w:r>
        <w:rPr>
          <w:lang w:val="pt_PT" w:bidi="pt_PT"/>
        </w:rPr>
      </w:r>
      <w:r>
        <w:rPr>
          <w:lang w:val="pt_PT" w:bidi="pt_PT"/>
        </w:rPr>
        <w:t>A terra da tribo de Aser se estende até a cordilheira do monte Carmelo, no sudoeste. A fronteira oeste da terra estendia-se ao longo do Mar Mediterrâneo. No entanto, a passagem não descreve toda a fronteira oeste. Aqui se menciona o ponto sul da fronteira oeste, que eram as cidades de Carmelo e Sior-Libnate.</w:t>
      </w:r>
    </w:p>
    <w:p>
      <w:pPr/>
      <w:r>
        <w:rPr>
          <w:lang w:val="pt_PT" w:bidi="pt_PT"/>
        </w:rPr>
      </w:r>
      <w:r>
        <w:rPr>
          <w:lang w:val="pt_PT" w:bidi="pt_PT"/>
        </w:rPr>
        <w:t>A fronteira leste segue para o norte da cidade de Helcate até a cidade de Bete-Dagom. Toca o território da tribo de Zebulom e o vale de Ifta-El, que forma parte do limite entre a tribo de Aser e os territórios da tribo de Zebulom.</w:t>
      </w:r>
    </w:p>
    <w:p>
      <w:pPr/>
      <w:r>
        <w:rPr>
          <w:lang w:val="pt_PT" w:bidi="pt_PT"/>
        </w:rPr>
      </w:r>
      <w:r>
        <w:rPr>
          <w:lang w:val="pt_PT" w:bidi="pt_PT"/>
        </w:rPr>
        <w:t>Parem aqui para discutir essa pergunta em grupo: a terra da tribo de Aser tinha duas fronteiras naturais, que são o Mar Mediterrâneo e o vale de Ifta-El. Que limites naturais sua terra, ou regiões em sua terra, tem? Pause este áudio aqui.</w:t>
      </w:r>
    </w:p>
    <w:p>
      <w:pPr/>
      <w:r>
        <w:rPr>
          <w:lang w:val="pt_PT" w:bidi="pt_PT"/>
        </w:rPr>
      </w:r>
      <w:r>
        <w:rPr>
          <w:lang w:val="pt_PT" w:bidi="pt_PT"/>
        </w:rPr>
        <w:t>A fronteira continua para o norte até as cidades de Bete-Emeque e Neiel, e vai até Cabul, no norte. A tribo de Aser também recebe as cidades de Ebrom, Reobe, Hamom e Caná. A terra se estende no norte até a importante cidade de Sidom. Do outro lado da parte superior da fronteira leste, ao norte e a leste da terra da tribo de Zebulom, está a terra que se tornará a herança de outra tribo de Israel.</w:t>
      </w:r>
    </w:p>
    <w:p>
      <w:pPr/>
      <w:r>
        <w:rPr>
          <w:lang w:val="pt_PT" w:bidi="pt_PT"/>
        </w:rPr>
      </w:r>
      <w:r>
        <w:rPr>
          <w:lang w:val="pt_PT" w:bidi="pt_PT"/>
        </w:rPr>
        <w:t>Agora a passagem provavelmente está descrevendo a fronteira norte da terra da tribo de Aser. A fronteira se volta para o sul em direção à cidade de Ramá e continua até Tiro, uma cidade forte com muralhas altas. Depois de chegar à cidade de Hosa, a fronteira segue para oeste e termina no Mar Mediterrâneo. Ao norte da terra da tribo de Aser está a terra de Canaã. A terra da tribo de Aser inclui as cidades de Maalabe, Aczibe, Umá, Afeca e Reobe. Há um total de 22 cidades, juntamente com os assentamentos ao redor delas.</w:t>
      </w:r>
    </w:p>
    <w:p>
      <w:pPr/>
      <w:r>
        <w:rPr>
          <w:lang w:val="pt_PT" w:bidi="pt_PT"/>
        </w:rPr>
      </w:r>
      <w:r>
        <w:rPr>
          <w:lang w:val="pt_PT" w:bidi="pt_PT"/>
        </w:rPr>
        <w:t>A tribo de Aser recebe essa terra como sua herança, ou posse permanente. Cada clã, ou grande grupo familiar, recebe alguma porção de terra, e eles recebem essas cidades com os assentamentos que estão ao redor delas.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19.24–31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seis cenas.</w:t>
      </w:r>
    </w:p>
    <w:p>
      <w:pPr/>
      <w:r>
        <w:rPr>
          <w:lang w:val="pt_PT" w:bidi="pt_PT"/>
        </w:rPr>
      </w:r>
      <w:r>
        <w:rPr>
          <w:b/>
          <w:lang w:val="pt_PT" w:bidi="pt_PT"/>
        </w:rPr>
        <w:t>Na primeira cena:</w:t>
      </w:r>
      <w:r>
        <w:rPr>
          <w:lang w:val="pt_PT" w:bidi="pt_PT"/>
        </w:rPr>
        <w:t xml:space="preserve"> Josué lança a sorte pela quinta vez. A tribo de Aser é a próxima a receber a terra como sua herança.</w:t>
      </w:r>
    </w:p>
    <w:p>
      <w:pPr/>
      <w:r>
        <w:rPr>
          <w:lang w:val="pt_PT" w:bidi="pt_PT"/>
        </w:rPr>
      </w:r>
      <w:r>
        <w:rPr>
          <w:b/>
          <w:lang w:val="pt_PT" w:bidi="pt_PT"/>
        </w:rPr>
        <w:t>Na segunda cena:</w:t>
      </w:r>
      <w:r>
        <w:rPr>
          <w:lang w:val="pt_PT" w:bidi="pt_PT"/>
        </w:rPr>
        <w:t xml:space="preserve"> a passagem descreve a fronteira sul da terra da tribo de Aser.</w:t>
      </w:r>
    </w:p>
    <w:p>
      <w:pPr/>
      <w:r>
        <w:rPr>
          <w:lang w:val="pt_PT" w:bidi="pt_PT"/>
        </w:rPr>
      </w:r>
      <w:r>
        <w:rPr>
          <w:b/>
          <w:lang w:val="pt_PT" w:bidi="pt_PT"/>
        </w:rPr>
        <w:t>Na terceira cena:</w:t>
      </w:r>
      <w:r>
        <w:rPr>
          <w:lang w:val="pt_PT" w:bidi="pt_PT"/>
        </w:rPr>
        <w:t xml:space="preserve"> a passagem descreve parte da fronteira oeste da terra da tribo de Aser.</w:t>
      </w:r>
    </w:p>
    <w:p>
      <w:pPr/>
      <w:r>
        <w:rPr>
          <w:lang w:val="pt_PT" w:bidi="pt_PT"/>
        </w:rPr>
      </w:r>
      <w:r>
        <w:rPr>
          <w:b/>
          <w:lang w:val="pt_PT" w:bidi="pt_PT"/>
        </w:rPr>
        <w:t>Na quarta cena:</w:t>
      </w:r>
      <w:r>
        <w:rPr>
          <w:lang w:val="pt_PT" w:bidi="pt_PT"/>
        </w:rPr>
        <w:t xml:space="preserve"> a passagem descreve a fronteira leste da terra da tribo de Aser.</w:t>
      </w:r>
    </w:p>
    <w:p>
      <w:pPr/>
      <w:r>
        <w:rPr>
          <w:lang w:val="pt_PT" w:bidi="pt_PT"/>
        </w:rPr>
      </w:r>
      <w:r>
        <w:rPr>
          <w:b/>
          <w:lang w:val="pt_PT" w:bidi="pt_PT"/>
        </w:rPr>
        <w:t>Na quinta cena:</w:t>
      </w:r>
      <w:r>
        <w:rPr>
          <w:lang w:val="pt_PT" w:bidi="pt_PT"/>
        </w:rPr>
        <w:t xml:space="preserve"> a passagem provavelmente descreve a fronteira norte, e também lista algumas das cidades pertencentes à terra da tribo de Aser.</w:t>
      </w:r>
    </w:p>
    <w:p>
      <w:pPr/>
      <w:r>
        <w:rPr>
          <w:lang w:val="pt_PT" w:bidi="pt_PT"/>
        </w:rPr>
      </w:r>
      <w:r>
        <w:rPr>
          <w:b/>
          <w:lang w:val="pt_PT" w:bidi="pt_PT"/>
        </w:rPr>
        <w:t>Na sexta cena:</w:t>
      </w:r>
      <w:r>
        <w:rPr>
          <w:lang w:val="pt_PT" w:bidi="pt_PT"/>
        </w:rPr>
        <w:t xml:space="preserve"> a passagem confirma que essa é a terra da tribo de Aser, que eles recebem como sua herança, ou posse permanente.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o sacerdote Eleazar e os líderes tribais. Mesmo que a passagem não os mencione, sabemos que eles são as pessoas que estão lançando sortes.</w:t>
      </w:r>
    </w:p>
    <w:p>
      <w:pPr>
        <w:pStyle w:val="ListBullet"/>
        <w:spacing w:line="240" w:lineRule="auto"/>
        <w:ind w:left="720"/>
      </w:pPr>
      <w:r>
        <w:rPr>
          <w:lang w:val="pt_PT" w:bidi="pt_PT"/>
        </w:rPr>
      </w:r>
      <w:r>
        <w:rPr>
          <w:lang w:val="pt_PT" w:bidi="pt_PT"/>
        </w:rPr>
        <w:t>E a tribo de Aser, que viverá na área que Yahweh está dando a eles como herança.</w:t>
      </w:r>
    </w:p>
    <w:p>
      <w:pPr/>
      <w:r>
        <w:rPr>
          <w:lang w:val="pt_PT" w:bidi="pt_PT"/>
        </w:rPr>
      </w:r>
      <w:r>
        <w:rPr>
          <w:lang w:val="pt_PT" w:bidi="pt_PT"/>
        </w:rPr>
        <w:t>Em grupo, prestem atenção às partes do cenário da passagem:</w:t>
      </w:r>
    </w:p>
    <w:p>
      <w:pPr/>
      <w:r>
        <w:rPr>
          <w:lang w:val="pt_PT" w:bidi="pt_PT"/>
        </w:rPr>
      </w:r>
      <w:r>
        <w:rPr>
          <w:lang w:val="pt_PT" w:bidi="pt_PT"/>
        </w:rPr>
        <w:t>Josué lança a sorte novamente. Essa quinta sorte mostra que a tribo de Aser é a próxima a receber a terra. Aser é o segundo filho de Zilpa, serva de Lia. Há alguma porção de terra para cada clã, ou grande grupo familiar, na tribo de Aser.</w:t>
      </w:r>
    </w:p>
    <w:p>
      <w:pPr/>
      <w:r>
        <w:rPr>
          <w:lang w:val="pt_PT" w:bidi="pt_PT"/>
        </w:rPr>
      </w:r>
      <w:r>
        <w:rPr>
          <w:lang w:val="pt_PT" w:bidi="pt_PT"/>
        </w:rPr>
        <w:t>Parem aqui e, em grupo, olhem para dois mapas mostrando o território da tribo de Aser. Prestem atenção a pontos de referência como cidades, colinas, vales e fontes de água como rios e nascentes. Observem quem são os vizinhos da tribo de Aser. Continuem olhando para esse mapa enquanto ouvem o restante das informações, para que possam acompanhar. Pause este áudio aqui.</w:t>
      </w:r>
    </w:p>
    <w:p>
      <w:pPr/>
      <w:r>
        <w:rPr>
          <w:lang w:val="pt_PT" w:bidi="pt_PT"/>
        </w:rPr>
      </w:r>
      <w:r>
        <w:rPr>
          <w:lang w:val="pt_PT" w:bidi="pt_PT"/>
        </w:rPr>
        <w:t>A tribo de Aser recebe a terra na área noroeste de Israel. A fronteira sul da terra da tribo de Aser começa na cidade de Helcate e leva para oeste pelas cidades de Hali, Bétem, Acsafe, Alameleque, Amade e Misal. Do outro lado dessa parte da fronteira está a terra da tribo de Manassés Ocidental.</w:t>
      </w:r>
    </w:p>
    <w:p>
      <w:pPr/>
      <w:r>
        <w:rPr>
          <w:lang w:val="pt_PT" w:bidi="pt_PT"/>
        </w:rPr>
      </w:r>
      <w:r>
        <w:rPr>
          <w:lang w:val="pt_PT" w:bidi="pt_PT"/>
        </w:rPr>
        <w:t>A terra da tribo de Aser se estende até a cordilheira do monte Carmelo, no sudoeste. A fronteira oeste da terra estende-se ao longo do Mar Mediterrâneo. No entanto, a passagem não descreve toda a fronteira oeste. Aqui se menciona o ponto sul da fronteira oeste, que consiste nas cidades de Carmelo e Sior-Libnate.</w:t>
      </w:r>
    </w:p>
    <w:p>
      <w:pPr/>
      <w:r>
        <w:rPr>
          <w:lang w:val="pt_PT" w:bidi="pt_PT"/>
        </w:rPr>
      </w:r>
      <w:r>
        <w:rPr>
          <w:lang w:val="pt_PT" w:bidi="pt_PT"/>
        </w:rPr>
        <w:t>A fronteira leste segue para o norte da cidade de Helcate até a cidade de Bete-Dagom. Toca o território da tribo de Zebulom e o vale de Ifta-El, que forma parte do limite entre a tribo de Aser e os territórios da tribo de Zebulom.</w:t>
      </w:r>
    </w:p>
    <w:p>
      <w:pPr/>
      <w:r>
        <w:rPr>
          <w:lang w:val="pt_PT" w:bidi="pt_PT"/>
        </w:rPr>
      </w:r>
      <w:r>
        <w:rPr>
          <w:lang w:val="pt_PT" w:bidi="pt_PT"/>
        </w:rPr>
        <w:t>A fronteira continua para o norte até as cidades de Bete-Emeque e Neiel, e vai até Cabul, no norte. A tribo de Aser também recebe as cidades de Ebrom, Reobe, Hamom e Caná. A terra se estende no norte até a importante cidade de Sidom. Do outro lado da parte superior da fronteira leste, ao norte e a leste da terra da tribo de Zebulom, está a terra que se tornará a herança de outra tribo de Israel.</w:t>
      </w:r>
    </w:p>
    <w:p>
      <w:pPr/>
      <w:r>
        <w:rPr>
          <w:lang w:val="pt_PT" w:bidi="pt_PT"/>
        </w:rPr>
      </w:r>
      <w:r>
        <w:rPr>
          <w:lang w:val="pt_PT" w:bidi="pt_PT"/>
        </w:rPr>
        <w:t>Agora a passagem provavelmente está descrevendo a fronteira norte da terra da tribo de Aser. A fronteira se volta para o sul em direção à cidade de Ramá e continua até Tiro, uma cidade forte com muralhas altas. Depois de chegar à cidade de Hosa, a fronteira segue para oeste e termina no Mar Mediterrâneo. Ao norte da terra da tribo de Aser está a terra de Canaã. A terra da tribo de Aser inclui as cidades de Maalabe, Aczibe, Umá, Afeca e Reobe. Há um total de 22 cidades, juntamente com os assentamentos ao redor delas.</w:t>
      </w:r>
    </w:p>
    <w:p>
      <w:pPr/>
      <w:r>
        <w:rPr>
          <w:lang w:val="pt_PT" w:bidi="pt_PT"/>
        </w:rPr>
      </w:r>
      <w:r>
        <w:rPr>
          <w:lang w:val="pt_PT" w:bidi="pt_PT"/>
        </w:rPr>
        <w:t>A tribo de Aser recebe essa terra como sua herança, ou posse permanente. Cada clã, ou grande grupo familiar, recebe alguma terra. Eles recebem essas cidades com os assentamentos ao redor delas.</w:t>
      </w:r>
    </w:p>
    <w:p>
      <w:pPr/>
      <w:r>
        <w:rPr>
          <w:lang w:val="pt_PT" w:bidi="pt_PT"/>
        </w:rPr>
      </w:r>
      <w:r>
        <w:rPr>
          <w:lang w:val="pt_PT" w:bidi="pt_PT"/>
        </w:rPr>
        <w:t>Agora, em grupo, recriem o território de Aser no chão. Primeiro reúnam alguns materiais como pedras maiores para representar os vizinhos existentes de Aser — a tribo de Manassés Ocidental, a tribo de Zebulom e duas pedras adicionais para representar o seu futuro vizinho do outro lado da parte superior da fronteira leste e Canaã ao norte. Encontrem algo para representar o Mar Mediterrâneo, que é a fronteira oeste. Então reúnam outros itens que vocês usarão para marcar cidades na fronteira e cidades e assentamentos dentro da terra. Também encontrem objetos para representar colinas, vales e corpos de água como nascentes e rios. Em seguida, ouçam o áudio novamente e pausem com frequência para anotar cada ponto de referência à medida que ouvirem sobre ele. Quando vocês tiverem colocado todos os objetos, desenhem uma linha entre todos os marcos de referência na fronteira.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19.24–31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seis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o sacerdote Eleazar e os líderes tribais. Mesmo que a passagem não os mencione, sabemos que eles são as pessoas que estão lançando sortes.</w:t>
      </w:r>
    </w:p>
    <w:p>
      <w:pPr>
        <w:pStyle w:val="ListBullet"/>
        <w:spacing w:line="240" w:lineRule="auto"/>
        <w:ind w:left="720"/>
      </w:pPr>
      <w:r>
        <w:rPr>
          <w:lang w:val="pt_PT" w:bidi="pt_PT"/>
        </w:rPr>
      </w:r>
      <w:r>
        <w:rPr>
          <w:lang w:val="pt_PT" w:bidi="pt_PT"/>
        </w:rPr>
        <w:t>E a tribo de Aser, que viverá na área que Yahweh está dando a eles como herança.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lança a sorte novamente. Essa quinta sorte mostra que a tribo de Aser é a próxima a receber a terra. Aser é o segundo filho de Zilpa, serva de Lia. Há alguma porção de terra para cada clã, ou grande grupo familiar, na tribo de Aser.</w:t>
      </w:r>
    </w:p>
    <w:p>
      <w:pPr/>
      <w:r>
        <w:rPr>
          <w:lang w:val="pt_PT" w:bidi="pt_PT"/>
        </w:rPr>
      </w:r>
      <w:r>
        <w:rPr>
          <w:lang w:val="pt_PT" w:bidi="pt_PT"/>
        </w:rPr>
        <w:t>A tribo de Aser recebe a terra na área noroeste de Israel. A fronteira sul da terra da tribo de Aser começa na cidade de Helcate e leva para oeste pelas cidades de Hali, Bétem, Acsafe, Alameleque, Amade e Misal.</w:t>
      </w:r>
    </w:p>
    <w:p>
      <w:pPr/>
      <w:r>
        <w:rPr>
          <w:lang w:val="pt_PT" w:bidi="pt_PT"/>
        </w:rPr>
      </w:r>
      <w:r>
        <w:rPr>
          <w:lang w:val="pt_PT" w:bidi="pt_PT"/>
        </w:rPr>
        <w:t>A terra da tribo de Aser se estende até a cordilheira do monte Carmelo, no sudoeste. A fronteira oeste da terra estende-se ao longo do Mar Mediterrâneo. No entanto, a passagem não descreve toda a fronteira oeste. Aqui se menciona o ponto sul da fronteira oeste, que era as cidades de Carmelo e Sior-Libnate.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passagem descreve a fronteira leste da terra da tribo de Aser.</w:t>
      </w:r>
    </w:p>
    <w:p>
      <w:pPr/>
      <w:r>
        <w:rPr>
          <w:lang w:val="pt_PT" w:bidi="pt_PT"/>
        </w:rPr>
      </w:r>
      <w:r>
        <w:rPr>
          <w:lang w:val="pt_PT" w:bidi="pt_PT"/>
        </w:rPr>
        <w:t>A passagem provavelmente descreve a fronteira norte e também lista algumas das cidades pertencentes à terra da tribo de Aser.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está interpretando o povo da tribo de Aser: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tribo de Aser recebe essa terra como sua herança, ou posse permanente. Cada clã, ou grande grupo familiar, recebe alguma terra. Eles recebem essas cidades com os assentamentos ao redor delas.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19.24–31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lança a </w:t>
      </w:r>
      <w:r>
        <w:rPr>
          <w:b/>
          <w:lang w:val="pt_PT" w:bidi="pt_PT"/>
        </w:rPr>
        <w:t>sorte</w:t>
      </w:r>
      <w:r>
        <w:rPr>
          <w:lang w:val="pt_PT" w:bidi="pt_PT"/>
        </w:rPr>
        <w:t xml:space="preserve"> novamente. Essa quinta sorte mostra que a tribo de Aser é a próxima a receber a terra. Há alguma porção de terra para cada </w:t>
      </w:r>
      <w:r>
        <w:rPr>
          <w:b/>
          <w:lang w:val="pt_PT" w:bidi="pt_PT"/>
        </w:rPr>
        <w:t>clã</w:t>
      </w:r>
      <w:r>
        <w:rPr>
          <w:lang w:val="pt_PT" w:bidi="pt_PT"/>
        </w:rPr>
        <w:t>, ou grande grupo familiar, na tribo de Aser. Usem a mesma palavra ou frase para sorte e clã, ou grande grupo familiar, que vocês usaram em passagens anteriores.</w:t>
      </w:r>
    </w:p>
    <w:p>
      <w:pPr/>
      <w:r>
        <w:rPr>
          <w:lang w:val="pt_PT" w:bidi="pt_PT"/>
        </w:rPr>
      </w:r>
      <w:r>
        <w:rPr>
          <w:lang w:val="pt_PT" w:bidi="pt_PT"/>
        </w:rPr>
        <w:t xml:space="preserve">Há um total de 22 </w:t>
      </w:r>
      <w:r>
        <w:rPr>
          <w:b/>
          <w:lang w:val="pt_PT" w:bidi="pt_PT"/>
        </w:rPr>
        <w:t>cidades</w:t>
      </w:r>
      <w:r>
        <w:rPr>
          <w:lang w:val="pt_PT" w:bidi="pt_PT"/>
        </w:rPr>
        <w:t xml:space="preserve">, juntamente com os </w:t>
      </w:r>
      <w:r>
        <w:rPr>
          <w:b/>
          <w:lang w:val="pt_PT" w:bidi="pt_PT"/>
        </w:rPr>
        <w:t>assentamentos</w:t>
      </w:r>
      <w:r>
        <w:rPr>
          <w:lang w:val="pt_PT" w:bidi="pt_PT"/>
        </w:rPr>
        <w:t xml:space="preserve"> ao redor delas. Usem a mesma palavra ou frase para cidade e assentamento que vocês usaram em passagens anteriores.</w:t>
      </w:r>
    </w:p>
    <w:p>
      <w:pPr/>
      <w:r>
        <w:rPr>
          <w:lang w:val="pt_PT" w:bidi="pt_PT"/>
        </w:rPr>
      </w:r>
      <w:r>
        <w:rPr>
          <w:lang w:val="pt_PT" w:bidi="pt_PT"/>
        </w:rPr>
        <w:t xml:space="preserve">A tribo de Aser recebe essa terra como sua </w:t>
      </w:r>
      <w:r>
        <w:rPr>
          <w:b/>
          <w:lang w:val="pt_PT" w:bidi="pt_PT"/>
        </w:rPr>
        <w:t>herança</w:t>
      </w:r>
      <w:r>
        <w:rPr>
          <w:lang w:val="pt_PT" w:bidi="pt_PT"/>
        </w:rPr>
        <w:t>, ou posse permanente. Cada clã, ou grande grupo familiar, recebe alguma terra. Usem a mesma palavra ou frase para herança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19:32–39</w:t>
      </w:r>
      <w:r>
        <w:rPr>
          <w:lang w:val="pt_PT" w:bidi="pt_PT"/>
        </w:rPr>
      </w:r>
    </w:p>
    <w:p>
      <w:pPr>
        <w:pStyle w:val="Heading3"/>
      </w:pPr>
      <w:r>
        <w:rPr>
          <w:lang w:val="pt_PT" w:bidi="pt_PT"/>
        </w:rPr>
        <w:t>Ouvir e Sentir</w:t>
      </w:r>
    </w:p>
    <w:p>
      <w:pPr/>
      <w:r>
        <w:rPr>
          <w:lang w:val="pt_PT" w:bidi="pt_PT"/>
        </w:rPr>
      </w:r>
      <w:r>
        <w:rPr>
          <w:lang w:val="pt_PT" w:bidi="pt_PT"/>
        </w:rPr>
        <w:t>Nesta etapa, ouçam Josué 19.32–39 e guardem em seus corações.</w:t>
      </w:r>
    </w:p>
    <w:p>
      <w:pPr/>
      <w:r>
        <w:rPr>
          <w:lang w:val="pt_PT" w:bidi="pt_PT"/>
        </w:rPr>
      </w:r>
      <w:r>
        <w:rPr>
          <w:lang w:val="pt_PT" w:bidi="pt_PT"/>
        </w:rPr>
        <w:t>Ouçam uma versão em áudio de Josué 19.32–39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19.32–39 na tradução mais fácil de entender.</w:t>
      </w:r>
    </w:p>
    <w:p>
      <w:pPr/>
      <w:r>
        <w:rPr>
          <w:lang w:val="pt_PT" w:bidi="pt_PT"/>
        </w:rPr>
      </w:r>
      <w:r>
        <w:rPr>
          <w:lang w:val="pt_PT" w:bidi="pt_PT"/>
        </w:rPr>
        <w:t>A passagem anterior era a quinta de sete que descreve os territórios com seus limites que Yahweh distribuiu às sete tribos restantes de Israel. A quinta sorte que Josué lançou caiu sobre a tribo de Aser, e a passagem descrevia os limites do território da tribo de Aser e as cidades nele.</w:t>
      </w:r>
    </w:p>
    <w:p>
      <w:pPr/>
      <w:r>
        <w:rPr>
          <w:lang w:val="pt_PT" w:bidi="pt_PT"/>
        </w:rPr>
      </w:r>
      <w:r>
        <w:rPr>
          <w:lang w:val="pt_PT" w:bidi="pt_PT"/>
        </w:rPr>
        <w:t>Agora Josué lança a sorte novamente. Essa sexta sorte mostra que a tribo de Naftali é a próxima a receber a terra. Naftali era o segundo e mais jovem filho de Bila, serva de Raquel. Há alguma porção de terra para cada clã, ou grande grupo familiar, na tribo de Naftali.</w:t>
      </w:r>
    </w:p>
    <w:p>
      <w:pPr/>
      <w:r>
        <w:rPr>
          <w:lang w:val="pt_PT" w:bidi="pt_PT"/>
        </w:rPr>
      </w:r>
      <w:r>
        <w:rPr>
          <w:lang w:val="pt_PT" w:bidi="pt_PT"/>
        </w:rPr>
        <w:t>Parem aqui e, em grupo, olhem para dois mapas mostrando o território da tribo de Naftali. Prestem atenção a pontos de referência como cidades, colinas, vales e fontes de água como rios e nascentes. Observem quem são os vizinhos da tribo de Naftali. Continuem olhando para esse mapa enquanto ouvem o restante das informações, para que possam acompanhar. Pause este áudio aqui.</w:t>
      </w:r>
    </w:p>
    <w:p>
      <w:pPr/>
      <w:r>
        <w:rPr>
          <w:lang w:val="pt_PT" w:bidi="pt_PT"/>
        </w:rPr>
      </w:r>
      <w:r>
        <w:rPr>
          <w:lang w:val="pt_PT" w:bidi="pt_PT"/>
        </w:rPr>
        <w:t>A fronteira sul da terra da tribo de Naftali começa na cidade de Helefe perto da grande árvore na cidade de Zaananim. A fronteira passa pelas cidades de Adami-Niquebe e Jabneel, e continua para o leste até a cidade de Lacum. O rio Jordão é o extremo leste da fronteira sul da tribo de Naftali. Do outro lado da fronteira sul está a terra da tribo de Issacar.</w:t>
      </w:r>
    </w:p>
    <w:p>
      <w:pPr/>
      <w:r>
        <w:rPr>
          <w:lang w:val="pt_PT" w:bidi="pt_PT"/>
        </w:rPr>
      </w:r>
      <w:r>
        <w:rPr>
          <w:lang w:val="pt_PT" w:bidi="pt_PT"/>
        </w:rPr>
        <w:t>O limite oeste se estende por meio da cidade de Aznote-Tabor, que fica no pé do monte Tabor. A fronteira segue para o norte até a cidade de Hucoque, e toca a terra da tribo de Zebulom no sul. A fronteira toca a terra da tribo de Aser no oeste e o rio Jordão no leste. Do outro lado da parte norte da fronteira está a terra de Canaã.</w:t>
      </w:r>
    </w:p>
    <w:p>
      <w:pPr/>
      <w:r>
        <w:rPr>
          <w:lang w:val="pt_PT" w:bidi="pt_PT"/>
        </w:rPr>
      </w:r>
      <w:r>
        <w:rPr>
          <w:lang w:val="pt_PT" w:bidi="pt_PT"/>
        </w:rPr>
        <w:t>Do outro lado da fronteira leste da terra de Naftali está a terra da tribo de Manassés Oriental.</w:t>
      </w:r>
    </w:p>
    <w:p>
      <w:pPr/>
      <w:r>
        <w:rPr>
          <w:lang w:val="pt_PT" w:bidi="pt_PT"/>
        </w:rPr>
      </w:r>
      <w:r>
        <w:rPr>
          <w:lang w:val="pt_PT" w:bidi="pt_PT"/>
        </w:rPr>
        <w:t>Dentro da sua terra estão várias cidades fortificadas, ou cidades com muralhas fortes ao redor delas. Essas cidades são Zidim, Zer, Hamate, Racate, Quinerete, Adamá, Ramá, Hazor, Quedes, Edrei, En-Hazor, Irom, Migdal-El, Horém, Bete-Anate e Bete-Semes. Ao todo, há 19 cidades com os assentamentos que as cercam.</w:t>
      </w:r>
    </w:p>
    <w:p>
      <w:pPr/>
      <w:r>
        <w:rPr>
          <w:lang w:val="pt_PT" w:bidi="pt_PT"/>
        </w:rPr>
      </w:r>
      <w:r>
        <w:rPr>
          <w:lang w:val="pt_PT" w:bidi="pt_PT"/>
        </w:rPr>
        <w:t>Parem aqui e discutam essa pergunta em grupo: que tipo de defesas urbanas as pessoas usaram nas cidades de seu país ao longo dos anos? Como vocês decidiram se uma cidade deveria ter defesas urbanas? Pause este áudio aqui.</w:t>
      </w:r>
    </w:p>
    <w:p>
      <w:pPr/>
      <w:r>
        <w:rPr>
          <w:lang w:val="pt_PT" w:bidi="pt_PT"/>
        </w:rPr>
      </w:r>
      <w:r>
        <w:rPr>
          <w:lang w:val="pt_PT" w:bidi="pt_PT"/>
        </w:rPr>
        <w:t>A tribo de Naftali recebe essa terra como sua herança, ou posse permanente. Cada clã, ou grande grupo familiar, recebe alguma terra. Eles recebem essas cidades com os assentamentos que estão ao redor delas.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19.32–39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Josué lança a sorte pela sexta vez. A tribo de Naftali é a próxima a receber a terra como sua herança.</w:t>
      </w:r>
    </w:p>
    <w:p>
      <w:pPr/>
      <w:r>
        <w:rPr>
          <w:lang w:val="pt_PT" w:bidi="pt_PT"/>
        </w:rPr>
      </w:r>
      <w:r>
        <w:rPr>
          <w:b/>
          <w:lang w:val="pt_PT" w:bidi="pt_PT"/>
        </w:rPr>
        <w:t>Na segunda cena:</w:t>
      </w:r>
      <w:r>
        <w:rPr>
          <w:lang w:val="pt_PT" w:bidi="pt_PT"/>
        </w:rPr>
        <w:t xml:space="preserve"> a passagem descreve a fronteira sul da terra da tribo de Naftali.</w:t>
      </w:r>
    </w:p>
    <w:p>
      <w:pPr/>
      <w:r>
        <w:rPr>
          <w:lang w:val="pt_PT" w:bidi="pt_PT"/>
        </w:rPr>
      </w:r>
      <w:r>
        <w:rPr>
          <w:b/>
          <w:lang w:val="pt_PT" w:bidi="pt_PT"/>
        </w:rPr>
        <w:t>Na terceira cena:</w:t>
      </w:r>
      <w:r>
        <w:rPr>
          <w:lang w:val="pt_PT" w:bidi="pt_PT"/>
        </w:rPr>
        <w:t xml:space="preserve"> a passagem descreve parte da fronteira oeste da terra da tribo de Naftali.</w:t>
      </w:r>
    </w:p>
    <w:p>
      <w:pPr/>
      <w:r>
        <w:rPr>
          <w:lang w:val="pt_PT" w:bidi="pt_PT"/>
        </w:rPr>
      </w:r>
      <w:r>
        <w:rPr>
          <w:b/>
          <w:lang w:val="pt_PT" w:bidi="pt_PT"/>
        </w:rPr>
        <w:t>Na quarta cena:</w:t>
      </w:r>
      <w:r>
        <w:rPr>
          <w:lang w:val="pt_PT" w:bidi="pt_PT"/>
        </w:rPr>
        <w:t xml:space="preserve"> a passagem lista algumas das 19 cidades fortificadas, ou cidades com muralhas fortes, que pertencem à terra da tribo de Naftali.</w:t>
      </w:r>
    </w:p>
    <w:p>
      <w:pPr/>
      <w:r>
        <w:rPr>
          <w:lang w:val="pt_PT" w:bidi="pt_PT"/>
        </w:rPr>
      </w:r>
      <w:r>
        <w:rPr>
          <w:b/>
          <w:lang w:val="pt_PT" w:bidi="pt_PT"/>
        </w:rPr>
        <w:t>Na quinta cena:</w:t>
      </w:r>
      <w:r>
        <w:rPr>
          <w:lang w:val="pt_PT" w:bidi="pt_PT"/>
        </w:rPr>
        <w:t xml:space="preserve"> a passagem confirma que essa é a terra da tribo de Naftali, que eles recebem como sua herança, ou posse permanente.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o sacerdote Eleazar e os líderes tribais. Mesmo que a passagem não os mencione, sabemos que eles são as pessoas que estão lançando sortes.</w:t>
      </w:r>
    </w:p>
    <w:p>
      <w:pPr>
        <w:pStyle w:val="ListBullet"/>
        <w:spacing w:line="240" w:lineRule="auto"/>
        <w:ind w:left="720"/>
      </w:pPr>
      <w:r>
        <w:rPr>
          <w:lang w:val="pt_PT" w:bidi="pt_PT"/>
        </w:rPr>
      </w:r>
      <w:r>
        <w:rPr>
          <w:lang w:val="pt_PT" w:bidi="pt_PT"/>
        </w:rPr>
        <w:t>E a tribo de Naftali, que viverá na área que Yahweh está dando a eles como herança.</w:t>
      </w:r>
    </w:p>
    <w:p>
      <w:pPr/>
      <w:r>
        <w:rPr>
          <w:lang w:val="pt_PT" w:bidi="pt_PT"/>
        </w:rPr>
      </w:r>
      <w:r>
        <w:rPr>
          <w:lang w:val="pt_PT" w:bidi="pt_PT"/>
        </w:rPr>
        <w:t>Em grupo, prestem atenção às partes do cenário da passagem:</w:t>
      </w:r>
    </w:p>
    <w:p>
      <w:pPr/>
      <w:r>
        <w:rPr>
          <w:lang w:val="pt_PT" w:bidi="pt_PT"/>
        </w:rPr>
      </w:r>
      <w:r>
        <w:rPr>
          <w:lang w:val="pt_PT" w:bidi="pt_PT"/>
        </w:rPr>
        <w:t>Josué lança a sorte novamente. Essa sexta sorte mostra que a tribo de Naftali é a próxima a receber a porção de terra. Há alguma porção de terra para cada clã, ou grande grupo familiar, na tribo de Naftali.</w:t>
      </w:r>
    </w:p>
    <w:p>
      <w:pPr/>
      <w:r>
        <w:rPr>
          <w:lang w:val="pt_PT" w:bidi="pt_PT"/>
        </w:rPr>
      </w:r>
      <w:r>
        <w:rPr>
          <w:lang w:val="pt_PT" w:bidi="pt_PT"/>
        </w:rPr>
        <w:t>Parem aqui e, em grupo, olhem para dois mapas mostrando o território da tribo de Naftali. Prestem atenção a pontos de referência como cidades, colinas, vales e fontes de água como rios e nascentes. Observem quem são os vizinhos da tribo de Naftali. Continuem olhando para esse mapa enquanto ouvem o restante das informações, para que possam acompanhar. Pause este áudio aqui.</w:t>
      </w:r>
    </w:p>
    <w:p>
      <w:pPr/>
      <w:r>
        <w:rPr>
          <w:lang w:val="pt_PT" w:bidi="pt_PT"/>
        </w:rPr>
      </w:r>
      <w:r>
        <w:rPr>
          <w:lang w:val="pt_PT" w:bidi="pt_PT"/>
        </w:rPr>
        <w:t>A fronteira sul da terra da tribo de Naftali começa na cidade de Helefe perto da grande árvore na cidade de Zaananim. A fronteira passa pelas cidades de Adami-Niquebe e Jabneel, e continua para o leste até a cidade de Lacum. O rio Jordão é o extremo leste da fronteira sul da tribo de Naftali. Do outro lado da fronteira sul está a terra da tribo de Issacar.</w:t>
      </w:r>
    </w:p>
    <w:p>
      <w:pPr/>
      <w:r>
        <w:rPr>
          <w:lang w:val="pt_PT" w:bidi="pt_PT"/>
        </w:rPr>
      </w:r>
      <w:r>
        <w:rPr>
          <w:lang w:val="pt_PT" w:bidi="pt_PT"/>
        </w:rPr>
        <w:t>O limite oeste se estende por meio da cidade de Aznote-Tabor, que fica no pé do monte Tabor. A fronteira segue para o norte até a cidade de Hucoque, e toca a terra da tribo de Zebulom no sul. A fronteira toca a terra da tribo de Aser no oeste e o rio Jordão no leste. Do outro lado da parte norte da fronteira está a terra de Canaã.</w:t>
      </w:r>
    </w:p>
    <w:p>
      <w:pPr/>
      <w:r>
        <w:rPr>
          <w:lang w:val="pt_PT" w:bidi="pt_PT"/>
        </w:rPr>
      </w:r>
      <w:r>
        <w:rPr>
          <w:lang w:val="pt_PT" w:bidi="pt_PT"/>
        </w:rPr>
        <w:t>Do outro lado da fronteira leste da terra de Naftali está a terra da tribo de Manassés Oriental.</w:t>
      </w:r>
    </w:p>
    <w:p>
      <w:pPr/>
      <w:r>
        <w:rPr>
          <w:lang w:val="pt_PT" w:bidi="pt_PT"/>
        </w:rPr>
      </w:r>
      <w:r>
        <w:rPr>
          <w:lang w:val="pt_PT" w:bidi="pt_PT"/>
        </w:rPr>
        <w:t>Dentro da sua terra estão várias cidades fortificadas, ou cidades com muralhas fortes ao redor delas. Essas cidades são Zidim, Zer, Hamate, Racate, Quinerete, Adamá, Ramá, Hazor, Quedes, Edrei, En-Hazor, Irom, Migdal-El, Horém, Bete-Anate e Bete-Semes. Ao todo, há 19 cidades com os assentamentos que as cercam.</w:t>
      </w:r>
    </w:p>
    <w:p>
      <w:pPr/>
      <w:r>
        <w:rPr>
          <w:lang w:val="pt_PT" w:bidi="pt_PT"/>
        </w:rPr>
      </w:r>
      <w:r>
        <w:rPr>
          <w:lang w:val="pt_PT" w:bidi="pt_PT"/>
        </w:rPr>
        <w:t>A tribo de Naftali recebe essa terra como sua herança, ou posse permanente. Cada clã, ou grande grupo familiar, recebe alguma terra. Eles recebem essas cidades com os assentamentos ao redor delas.</w:t>
      </w:r>
    </w:p>
    <w:p>
      <w:pPr/>
      <w:r>
        <w:rPr>
          <w:lang w:val="pt_PT" w:bidi="pt_PT"/>
        </w:rPr>
      </w:r>
      <w:r>
        <w:rPr>
          <w:lang w:val="pt_PT" w:bidi="pt_PT"/>
        </w:rPr>
        <w:t>Agora, em grupo, recriem o território de Naftali no chão. Primeiro reúnam alguns materiais como pedras maiores para representar os vizinhos de Naftali — a tribo de Issacar, a tribo de Zebulom, a tribo de Aser, a tribo de Manassés do leste e a terra de Canaã. Então reúnam outros itens que vocês usarão para marcar cidades na fronteira, e cidades e assentamentos dentro da terra. Também encontrem objetos para representar colinas, vales e corpos de água como nascentes e rios. Em seguida, ouçam o áudio novamente e pausem muitas vezes para anotar cada ponto de referência à medida que ouvem sobre ele. Quando vocês tiverem colocado todos os objetos, desenhem uma linha entre todos os marcos de referência na fronteira.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19.32–39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o sacerdote Eleazar e os líderes tribais. Mesmo que a passagem não os mencione, sabemos que eles são as pessoas que estão lançando sortes.</w:t>
      </w:r>
    </w:p>
    <w:p>
      <w:pPr>
        <w:pStyle w:val="ListBullet"/>
        <w:spacing w:line="240" w:lineRule="auto"/>
        <w:ind w:left="720"/>
      </w:pPr>
      <w:r>
        <w:rPr>
          <w:lang w:val="pt_PT" w:bidi="pt_PT"/>
        </w:rPr>
      </w:r>
      <w:r>
        <w:rPr>
          <w:lang w:val="pt_PT" w:bidi="pt_PT"/>
        </w:rPr>
        <w:t>E a tribo de Naftali, que viverá na área que Yahweh está dando a eles como herança.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lança a sorte novamente. Essa sexta sorte mostra que a tribo de Naftali é a próxima a receber a terra. Há alguma porção de terra para cada clã, ou grande grupo familiar, na tribo de Naftali.</w:t>
      </w:r>
    </w:p>
    <w:p>
      <w:pPr/>
      <w:r>
        <w:rPr>
          <w:lang w:val="pt_PT" w:bidi="pt_PT"/>
        </w:rPr>
      </w:r>
      <w:r>
        <w:rPr>
          <w:lang w:val="pt_PT" w:bidi="pt_PT"/>
        </w:rPr>
        <w:t>A passagem descreve a fronteira sul da terra da tribo de Naftali.</w:t>
      </w:r>
    </w:p>
    <w:p>
      <w:pPr/>
      <w:r>
        <w:rPr>
          <w:lang w:val="pt_PT" w:bidi="pt_PT"/>
        </w:rPr>
      </w:r>
      <w:r>
        <w:rPr>
          <w:lang w:val="pt_PT" w:bidi="pt_PT"/>
        </w:rPr>
        <w:t>A passagem descreve a fronteira oeste da terra da tribo de Naftali.</w:t>
      </w:r>
    </w:p>
    <w:p>
      <w:pPr/>
      <w:r>
        <w:rPr>
          <w:lang w:val="pt_PT" w:bidi="pt_PT"/>
        </w:rPr>
      </w:r>
      <w:r>
        <w:rPr>
          <w:lang w:val="pt_PT" w:bidi="pt_PT"/>
        </w:rPr>
        <w:t>A passagem lista algumas das 19 cidades fortificadas, ou cidades com muralhas fortes, que são parte da terra da tribo de Naftali.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povo da tribo de Naftali: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tribo de Naftali recebe essa terra como sua herança, ou posse permanente. Cada clã, ou grande grupo familiar, recebe alguma terra. Eles recebem essas cidades com os assentamentos ao redor delas.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19.32–39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lança a </w:t>
      </w:r>
      <w:r>
        <w:rPr>
          <w:b/>
          <w:lang w:val="pt_PT" w:bidi="pt_PT"/>
        </w:rPr>
        <w:t>sorte</w:t>
      </w:r>
      <w:r>
        <w:rPr>
          <w:lang w:val="pt_PT" w:bidi="pt_PT"/>
        </w:rPr>
        <w:t xml:space="preserve"> novamente. Essa sexta sorte mostra que a tribo de Naftali é a próxima a receber a terra. Há alguma porção de terra para cada </w:t>
      </w:r>
      <w:r>
        <w:rPr>
          <w:b/>
          <w:lang w:val="pt_PT" w:bidi="pt_PT"/>
        </w:rPr>
        <w:t>clã</w:t>
      </w:r>
      <w:r>
        <w:rPr>
          <w:lang w:val="pt_PT" w:bidi="pt_PT"/>
        </w:rPr>
        <w:t>, ou grande grupo familiar, na tribo de Naftali. Usem a mesma palavra ou frase para sorte e clã, ou grande grupo familiar, que vocês usaram em passagens anteriores.</w:t>
      </w:r>
    </w:p>
    <w:p>
      <w:pPr/>
      <w:r>
        <w:rPr>
          <w:lang w:val="pt_PT" w:bidi="pt_PT"/>
        </w:rPr>
      </w:r>
      <w:r>
        <w:rPr>
          <w:lang w:val="pt_PT" w:bidi="pt_PT"/>
        </w:rPr>
        <w:t xml:space="preserve">Ao todo, há um total de 19 </w:t>
      </w:r>
      <w:r>
        <w:rPr>
          <w:b/>
          <w:lang w:val="pt_PT" w:bidi="pt_PT"/>
        </w:rPr>
        <w:t>cidades</w:t>
      </w:r>
      <w:r>
        <w:rPr>
          <w:lang w:val="pt_PT" w:bidi="pt_PT"/>
        </w:rPr>
        <w:t xml:space="preserve"> com os </w:t>
      </w:r>
      <w:r>
        <w:rPr>
          <w:b/>
          <w:lang w:val="pt_PT" w:bidi="pt_PT"/>
        </w:rPr>
        <w:t>assentamentos</w:t>
      </w:r>
      <w:r>
        <w:rPr>
          <w:lang w:val="pt_PT" w:bidi="pt_PT"/>
        </w:rPr>
        <w:t xml:space="preserve"> que as cercam na terra de Naftali. Usem a mesma palavra ou frase para cidade e assentamento que vocês usaram em passagens anteriores.</w:t>
      </w:r>
    </w:p>
    <w:p>
      <w:pPr/>
      <w:r>
        <w:rPr>
          <w:lang w:val="pt_PT" w:bidi="pt_PT"/>
        </w:rPr>
      </w:r>
      <w:r>
        <w:rPr>
          <w:lang w:val="pt_PT" w:bidi="pt_PT"/>
        </w:rPr>
        <w:t xml:space="preserve">A tribo de Naftali recebe essa terra como sua </w:t>
      </w:r>
      <w:r>
        <w:rPr>
          <w:b/>
          <w:lang w:val="pt_PT" w:bidi="pt_PT"/>
        </w:rPr>
        <w:t>herança</w:t>
      </w:r>
      <w:r>
        <w:rPr>
          <w:lang w:val="pt_PT" w:bidi="pt_PT"/>
        </w:rPr>
        <w:t>, ou posse permanente. Cada clã, ou grande grupo familiar, recebe alguma terra. Usem a mesma palavra ou frase para herança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19:40–48</w:t>
      </w:r>
      <w:r>
        <w:rPr>
          <w:lang w:val="pt_PT" w:bidi="pt_PT"/>
        </w:rPr>
      </w:r>
    </w:p>
    <w:p>
      <w:pPr>
        <w:pStyle w:val="Heading3"/>
      </w:pPr>
      <w:r>
        <w:rPr>
          <w:lang w:val="pt_PT" w:bidi="pt_PT"/>
        </w:rPr>
        <w:t>Ouvir e Sentir</w:t>
      </w:r>
    </w:p>
    <w:p>
      <w:pPr/>
      <w:r>
        <w:rPr>
          <w:lang w:val="pt_PT" w:bidi="pt_PT"/>
        </w:rPr>
      </w:r>
      <w:r>
        <w:rPr>
          <w:lang w:val="pt_PT" w:bidi="pt_PT"/>
        </w:rPr>
        <w:t>Nesta etapa, ouçam Josué 19.40–48 e guardem em seus corações.</w:t>
      </w:r>
    </w:p>
    <w:p>
      <w:pPr/>
      <w:r>
        <w:rPr>
          <w:lang w:val="pt_PT" w:bidi="pt_PT"/>
        </w:rPr>
      </w:r>
      <w:r>
        <w:rPr>
          <w:lang w:val="pt_PT" w:bidi="pt_PT"/>
        </w:rPr>
        <w:t>Ouçam uma versão em áudio de Josué 19.40–48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19.40–48 na tradução mais fácil de entender.</w:t>
      </w:r>
    </w:p>
    <w:p>
      <w:pPr/>
      <w:r>
        <w:rPr>
          <w:lang w:val="pt_PT" w:bidi="pt_PT"/>
        </w:rPr>
      </w:r>
      <w:r>
        <w:rPr>
          <w:lang w:val="pt_PT" w:bidi="pt_PT"/>
        </w:rPr>
        <w:t>A passagem anterior era a sexta de sete que descreve os territórios com seus limites que Yahweh distribuiu às sete tribos restantes de Israel. A sexta sorte que Josué lançou caiu sobre a tribo de Naftali, e a passagem descrevia os limites do território da tribo de Naftali e as cidades nele.</w:t>
      </w:r>
    </w:p>
    <w:p>
      <w:pPr/>
      <w:r>
        <w:rPr>
          <w:lang w:val="pt_PT" w:bidi="pt_PT"/>
        </w:rPr>
      </w:r>
      <w:r>
        <w:rPr>
          <w:lang w:val="pt_PT" w:bidi="pt_PT"/>
        </w:rPr>
        <w:t>Agora Josué lança a sorte novamente. Essa sétima sorte mostra que a tribo de Dã é a próxima e última a receber a terra. Dã é o filho primogênito de Bila, serva de Raquel. Há alguma porção de terra para cada clã, ou grande grupo familiar, na tribo de Dã.</w:t>
      </w:r>
    </w:p>
    <w:p>
      <w:pPr/>
      <w:r>
        <w:rPr>
          <w:lang w:val="pt_PT" w:bidi="pt_PT"/>
        </w:rPr>
      </w:r>
      <w:r>
        <w:rPr>
          <w:lang w:val="pt_PT" w:bidi="pt_PT"/>
        </w:rPr>
        <w:t>Parem aqui e, em grupo, olhem para dois mapas mostrando o território da tribo de Dã. Prestem atenção a pontos de referência como cidades, colinas, vales e fontes de água como rios e nascentes. Observem quem são os vizinhos da tribo de Dã. Continuem olhando para esse mapa enquanto ouvem o restante das informações, para que possam acompanhar. Pause este áudio aqui.</w:t>
      </w:r>
    </w:p>
    <w:p>
      <w:pPr/>
      <w:r>
        <w:rPr>
          <w:lang w:val="pt_PT" w:bidi="pt_PT"/>
        </w:rPr>
      </w:r>
      <w:r>
        <w:rPr>
          <w:lang w:val="pt_PT" w:bidi="pt_PT"/>
        </w:rPr>
        <w:t>A terra da tribo de Dã inclui as cidades de Zorá, Estaol e Ir-Semes. Essas são cidades de fronteira com a terra da tribo de Judá. A cidade de Ir-Semes também é chamada de Bete-Semes. A tribo de Dã também tem as cidades de Saalabim, Aijalom, Itla, Elom, Timna e Ecrom. As cidades de Timna e Ecrom estão na fronteira com a terra da tribo de Judá. Dã também tem as cidades de Elteque, Gibetom, Baalate, Jeúde, Benê-Beraque e Gate-Rimom. A maioria das últimas cinco cidades está perto da cidade de Jope, que está na costa do Mediterrâneo. A terra da tribo de Dã também inclui as cidades de Me-Jarcom e Racom e o território que ficava perto da cidade de Jope. A terra da tribo de Dã faz fronteira com a terra da tribo de Judá ao sul, a terra da tribo de Benjamim ao leste, e a terra das tribos de Efraim e Manassés Ocidental ao norte. A fronteira oeste da terra da tribo de Dã é o Mar Mediterrâneo.</w:t>
      </w:r>
    </w:p>
    <w:p>
      <w:pPr/>
      <w:r>
        <w:rPr>
          <w:lang w:val="pt_PT" w:bidi="pt_PT"/>
        </w:rPr>
      </w:r>
      <w:r>
        <w:rPr>
          <w:lang w:val="pt_PT" w:bidi="pt_PT"/>
        </w:rPr>
        <w:t>A passagem agora explica que, em algum momento depois que a tribo de Dã recebe a terra, eles falham ou têm problemas para tomar posse de toda a terra, e seus inimigos a capturam. Por causa disso, o povo da tribo de Dã sobe até a cidade de Lesém e luta contra ela. Lesém é uma cidade antiga que fica na nascente do rio Jordão, a nordeste da terra da tribo de Dã. O povo da tribo de Dã conquista a cidade de Lesém e mata o povo com espadas. A passagem em Juízes 18 descreve o que acontece. Na passagem de Juízes, Lesém é chamado de Laís. Então a tribo de Dã se muda para a cidade de Lesém e vive nela. Eles dão à cidade um novo nome, Dã, depois do homem de quem sua tribo descendeu.</w:t>
      </w:r>
    </w:p>
    <w:p>
      <w:pPr/>
      <w:r>
        <w:rPr>
          <w:lang w:val="pt_PT" w:bidi="pt_PT"/>
        </w:rPr>
      </w:r>
      <w:r>
        <w:rPr>
          <w:lang w:val="pt_PT" w:bidi="pt_PT"/>
        </w:rPr>
        <w:t>Parem aqui e, em grupo, encontrem a cidade de Lesém, também chamada de Dã, no mapa de Israel. Pause este áudio aqui.</w:t>
      </w:r>
    </w:p>
    <w:p>
      <w:pPr/>
      <w:r>
        <w:rPr>
          <w:lang w:val="pt_PT" w:bidi="pt_PT"/>
        </w:rPr>
      </w:r>
      <w:r>
        <w:rPr>
          <w:lang w:val="pt_PT" w:bidi="pt_PT"/>
        </w:rPr>
        <w:t>Parem aqui e discutam essa pergunta em grupo: considerem a história do seu grupo étnico. Falem sobre diferentes maneiras que as pessoas passaram a possuir ou ter direitos sobre cidades, aldeias e terra. Falem sobre exemplos de quando pessoas receberam uma cidade, e exemplos de quando as pessoas conquistaram uma cidade. Pause este áudio aqui.</w:t>
      </w:r>
    </w:p>
    <w:p>
      <w:pPr/>
      <w:r>
        <w:rPr>
          <w:lang w:val="pt_PT" w:bidi="pt_PT"/>
        </w:rPr>
      </w:r>
      <w:r>
        <w:rPr>
          <w:lang w:val="pt_PT" w:bidi="pt_PT"/>
        </w:rPr>
        <w:t>A tribo de Dã recebe essa terra como sua herança, ou posse permanente. Cada clã, ou grande grupo familiar, recebe alguma terra. Eles recebem essas cidades com os assentamentos ao redor delas.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19.40–48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Josué lança a sorte pela sétima vez. A tribo de Dã é a próxima e última a receber a terra como sua herança.</w:t>
      </w:r>
    </w:p>
    <w:p>
      <w:pPr/>
      <w:r>
        <w:rPr>
          <w:lang w:val="pt_PT" w:bidi="pt_PT"/>
        </w:rPr>
      </w:r>
      <w:r>
        <w:rPr>
          <w:b/>
          <w:lang w:val="pt_PT" w:bidi="pt_PT"/>
        </w:rPr>
        <w:t>Na segunda cena:</w:t>
      </w:r>
      <w:r>
        <w:rPr>
          <w:lang w:val="pt_PT" w:bidi="pt_PT"/>
        </w:rPr>
        <w:t xml:space="preserve"> a passagem lista as cidades que são parte da terra da tribo de Dã.</w:t>
      </w:r>
    </w:p>
    <w:p>
      <w:pPr/>
      <w:r>
        <w:rPr>
          <w:lang w:val="pt_PT" w:bidi="pt_PT"/>
        </w:rPr>
      </w:r>
      <w:r>
        <w:rPr>
          <w:b/>
          <w:lang w:val="pt_PT" w:bidi="pt_PT"/>
        </w:rPr>
        <w:t>Na terceira cena:</w:t>
      </w:r>
      <w:r>
        <w:rPr>
          <w:lang w:val="pt_PT" w:bidi="pt_PT"/>
        </w:rPr>
        <w:t xml:space="preserve"> a passagem explica que a tribo de Dã falha em tomar posse de toda a terra que recebe. Por causa disso, eles sobem até a cidade de Lesém, lutam contra ela e a conquistam. Eles dão à cidade um novo nome, Dã, depois do homem de quem sua tribo descendeu.</w:t>
      </w:r>
    </w:p>
    <w:p>
      <w:pPr/>
      <w:r>
        <w:rPr>
          <w:lang w:val="pt_PT" w:bidi="pt_PT"/>
        </w:rPr>
      </w:r>
      <w:r>
        <w:rPr>
          <w:b/>
          <w:lang w:val="pt_PT" w:bidi="pt_PT"/>
        </w:rPr>
        <w:t>Na quarta cena:</w:t>
      </w:r>
      <w:r>
        <w:rPr>
          <w:lang w:val="pt_PT" w:bidi="pt_PT"/>
        </w:rPr>
        <w:t xml:space="preserve"> a passagem confirma que essa é a terra da tribo de Dã, que eles recebem como sua herança, ou posse permanente.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o sacerdote Eleazar e os líderes tribais. Mesmo que a passagem não os mencione, sabemos que eles são as pessoas que estão lançando sortes.</w:t>
      </w:r>
    </w:p>
    <w:p>
      <w:pPr>
        <w:pStyle w:val="ListBullet"/>
        <w:spacing w:line="240" w:lineRule="auto"/>
        <w:ind w:left="720"/>
      </w:pPr>
      <w:r>
        <w:rPr>
          <w:lang w:val="pt_PT" w:bidi="pt_PT"/>
        </w:rPr>
      </w:r>
      <w:r>
        <w:rPr>
          <w:lang w:val="pt_PT" w:bidi="pt_PT"/>
        </w:rPr>
        <w:t>E a tribo de Dã, que viverá na área que Yahweh está dando a eles como herança.</w:t>
      </w:r>
    </w:p>
    <w:p>
      <w:pPr/>
      <w:r>
        <w:rPr>
          <w:lang w:val="pt_PT" w:bidi="pt_PT"/>
        </w:rPr>
      </w:r>
      <w:r>
        <w:rPr>
          <w:lang w:val="pt_PT" w:bidi="pt_PT"/>
        </w:rPr>
        <w:t>Em grupo, prestem atenção às partes do cenário da passagem:</w:t>
      </w:r>
    </w:p>
    <w:p>
      <w:pPr/>
      <w:r>
        <w:rPr>
          <w:lang w:val="pt_PT" w:bidi="pt_PT"/>
        </w:rPr>
      </w:r>
      <w:r>
        <w:rPr>
          <w:lang w:val="pt_PT" w:bidi="pt_PT"/>
        </w:rPr>
        <w:t>Josué lança a sorte novamente. Essa sétima sorte mostra que a tribo de Dã é a próxima e última a receber a terra. Há alguma porção de terra para cada clã, ou grande grupo familiar, na tribo de Dã.</w:t>
      </w:r>
    </w:p>
    <w:p>
      <w:pPr/>
      <w:r>
        <w:rPr>
          <w:lang w:val="pt_PT" w:bidi="pt_PT"/>
        </w:rPr>
      </w:r>
      <w:r>
        <w:rPr>
          <w:lang w:val="pt_PT" w:bidi="pt_PT"/>
        </w:rPr>
        <w:t>Parem aqui e, em grupo, olhem para dois mapas mostrando o território da tribo de Dã. Prestem atenção a pontos de referência como cidades, colinas, vales e fontes de água como rios e nascentes. Observem quem são os vizinhos da tribo de Dã. Continuem olhando para esse mapa enquanto ouvem o restante das informações, para que possam acompanhar. Pause este áudio aqui.</w:t>
      </w:r>
    </w:p>
    <w:p>
      <w:pPr/>
      <w:r>
        <w:rPr>
          <w:lang w:val="pt_PT" w:bidi="pt_PT"/>
        </w:rPr>
      </w:r>
      <w:r>
        <w:rPr>
          <w:lang w:val="pt_PT" w:bidi="pt_PT"/>
        </w:rPr>
        <w:t>A terra da tribo de Dã inclui as cidades de Zorá, Estaol e Ir-Semes. Essas são cidades de fronteira com a terra da tribo de Judá. A cidade de Ir-Semes também é chamada de Bete-Semes. A tribo de Dã também tem as cidades de Saalabim, Aijalom, Itla, Elom, Timna e Ecrom. As cidades de Timna e Ecrom estão na fronteira com a terra da tribo de Judá. Dã também tem as cidades de Elteque, Gibetom, Baalate, Jeúde, Benê-Beraque e Gate-Rimom. A maioria das últimas cinco cidades está perto da cidade de Jope, que está na costa do Mediterrâneo. A terra da tribo de Dã também incluía as cidades de Me-Jarcom e Racom e o território que fica perto da cidade de Jope. A terra da tribo de Dã faz fronteira com a terra da tribo de Judá ao sul, a terra da tribo de Benjamim ao leste, e a terra das tribos de Efraim e Manassés Ocidental ao norte. A fronteira oeste da terra da tribo de Dã é o Mar Mediterrâneo.</w:t>
      </w:r>
    </w:p>
    <w:p>
      <w:pPr/>
      <w:r>
        <w:rPr>
          <w:lang w:val="pt_PT" w:bidi="pt_PT"/>
        </w:rPr>
      </w:r>
      <w:r>
        <w:rPr>
          <w:lang w:val="pt_PT" w:bidi="pt_PT"/>
        </w:rPr>
        <w:t>A passagem agora explica que, em algum momento depois que a tribo de Dã recebe a terra, eles falham ou têm problemas para tomar posse de toda a terra, e seus inimigos a capturam. Por causa disso, o povo da tribo de Dã sobe até a cidade de Lesém e luta contra ela. Lesém é uma cidade antiga que ficava na nascente do rio Jordão, a nordeste da terra da tribo de Dã. O povo da tribo de Dã conquista a cidade de Lesém e mata o povo com espadas. Então a tribo de Dã se muda para a cidade de Lesém e vive nela. Eles dão à cidade um novo nome, Dã, depois do homem de quem sua tribo descendeu.</w:t>
      </w:r>
    </w:p>
    <w:p>
      <w:pPr/>
      <w:r>
        <w:rPr>
          <w:lang w:val="pt_PT" w:bidi="pt_PT"/>
        </w:rPr>
      </w:r>
      <w:r>
        <w:rPr>
          <w:lang w:val="pt_PT" w:bidi="pt_PT"/>
        </w:rPr>
        <w:t>Parem aqui e, em grupo, encontrem a cidade de Lesém, ou Dã, no mapa de Israel. Pause este áudio aqui.</w:t>
      </w:r>
    </w:p>
    <w:p>
      <w:pPr/>
      <w:r>
        <w:rPr>
          <w:lang w:val="pt_PT" w:bidi="pt_PT"/>
        </w:rPr>
      </w:r>
      <w:r>
        <w:rPr>
          <w:lang w:val="pt_PT" w:bidi="pt_PT"/>
        </w:rPr>
        <w:t>A tribo de Dã recebe essa terra como sua herança, ou posse permanente. Cada clã, ou grande grupo familiar, recebe alguma terra. Eles recebem essas cidades com os assentamentos ao redor delas.</w:t>
      </w:r>
    </w:p>
    <w:p>
      <w:pPr/>
      <w:r>
        <w:rPr>
          <w:lang w:val="pt_PT" w:bidi="pt_PT"/>
        </w:rPr>
      </w:r>
      <w:r>
        <w:rPr>
          <w:lang w:val="pt_PT" w:bidi="pt_PT"/>
        </w:rPr>
        <w:t>Agora, em grupo, recriem o território de Dã no chão. Primeiro reúnam alguns materiais como pedras maiores para representar os vizinhos de Dã — a tribo de Judá, a tribo de Benjamim, a tribo de Efraim e a tribo de Manassés Ocidental. Encontrem um objeto para representar o Mar Mediterrâneo. Então reúnam outros itens que vocês usarão para marcar cidades na fronteira, e cidades e assentamentos dentro da terra. Também encontrem objetos para representar colinas, vales e corpos de água como nascentes e rios. Em seguida, ouçam o áudio novamente e pausem com frequência para anotar cada ponto de referência à medida que ouvem sobre ele.</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19.40–48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o sacerdote Eleazar e os líderes tribais. Mesmo que a passagem não os mencione, sabemos que eles são as pessoas que estão lançando sortes.</w:t>
      </w:r>
    </w:p>
    <w:p>
      <w:pPr>
        <w:pStyle w:val="ListBullet"/>
        <w:spacing w:line="240" w:lineRule="auto"/>
        <w:ind w:left="720"/>
      </w:pPr>
      <w:r>
        <w:rPr>
          <w:lang w:val="pt_PT" w:bidi="pt_PT"/>
        </w:rPr>
      </w:r>
      <w:r>
        <w:rPr>
          <w:lang w:val="pt_PT" w:bidi="pt_PT"/>
        </w:rPr>
        <w:t>E a tribo de Dã, que viverá na área que Yahweh está dando a eles como herança.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lança a sorte novamente. Essa sétima sorte mostra que a tribo de Dã é a próxima e última a receber a terra. Há alguma porção de terra para cada clã, ou grande grupo familiar, na tribo de Dã.</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passagem lista as cidades que são parte da terra da tribo de Dã.</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pessoas da tribo de Dã: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passagem agora explica que, em algum momento depois que a tribo de Dã recebe a terra, eles falham ou têm problemas para tomar posse de toda a terra, e seus inimigos a capturam. Por causa disso, o povo da tribo de Dã sobe até a cidade de Lesém e luta contra ela. O povo da tribo de Dã conquista a cidade de Lesém e mata o povo com espadas. Então a tribo de Dã se muda para a cidade de Lesém e vive nela. Eles dão à cidade um novo nome, Dã, depois do homem de quem sua tribo descendeu.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pessoas da tribo de Dã: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tribo de Dã recebe essa terra como sua herança, ou posse permanente. Cada clã, ou grande grupo familiar, recebe alguma terra. Eles recebem essas cidades com os assentamentos que estão ao redor delas.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19.40–48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lança a </w:t>
      </w:r>
      <w:r>
        <w:rPr>
          <w:b/>
          <w:lang w:val="pt_PT" w:bidi="pt_PT"/>
        </w:rPr>
        <w:t>sorte</w:t>
      </w:r>
      <w:r>
        <w:rPr>
          <w:lang w:val="pt_PT" w:bidi="pt_PT"/>
        </w:rPr>
        <w:t xml:space="preserve"> novamente. Essa sétima sorte mostra que a tribo de Dã é a próxima e última a receber a terra. Há alguma porção de terra para cada </w:t>
      </w:r>
      <w:r>
        <w:rPr>
          <w:b/>
          <w:lang w:val="pt_PT" w:bidi="pt_PT"/>
        </w:rPr>
        <w:t>clã</w:t>
      </w:r>
      <w:r>
        <w:rPr>
          <w:lang w:val="pt_PT" w:bidi="pt_PT"/>
        </w:rPr>
        <w:t>, ou grande grupo familiar, na tribo de Dã.</w:t>
      </w:r>
    </w:p>
    <w:p>
      <w:pPr/>
      <w:r>
        <w:rPr>
          <w:lang w:val="pt_PT" w:bidi="pt_PT"/>
        </w:rPr>
      </w:r>
      <w:r>
        <w:rPr>
          <w:lang w:val="pt_PT" w:bidi="pt_PT"/>
        </w:rPr>
        <w:t>Usem a mesma palavra ou frase para sorte e clã, ou grande grupo familiar, que vocês usaram em passagens anteriores.</w:t>
      </w:r>
    </w:p>
    <w:p>
      <w:pPr/>
      <w:r>
        <w:rPr>
          <w:lang w:val="pt_PT" w:bidi="pt_PT"/>
        </w:rPr>
      </w:r>
      <w:r>
        <w:rPr>
          <w:lang w:val="pt_PT" w:bidi="pt_PT"/>
        </w:rPr>
        <w:t xml:space="preserve">A tribo de Dã recebe essa terra como sua </w:t>
      </w:r>
      <w:r>
        <w:rPr>
          <w:b/>
          <w:lang w:val="pt_PT" w:bidi="pt_PT"/>
        </w:rPr>
        <w:t>herança</w:t>
      </w:r>
      <w:r>
        <w:rPr>
          <w:lang w:val="pt_PT" w:bidi="pt_PT"/>
        </w:rPr>
        <w:t xml:space="preserve">, ou posse permanente. Cada clã, ou grande grupo familiar, recebe alguma terra. Eles recebem essas </w:t>
      </w:r>
      <w:r>
        <w:rPr>
          <w:b/>
          <w:lang w:val="pt_PT" w:bidi="pt_PT"/>
        </w:rPr>
        <w:t>cidades</w:t>
      </w:r>
      <w:r>
        <w:rPr>
          <w:lang w:val="pt_PT" w:bidi="pt_PT"/>
        </w:rPr>
        <w:t xml:space="preserve"> com os </w:t>
      </w:r>
      <w:r>
        <w:rPr>
          <w:b/>
          <w:lang w:val="pt_PT" w:bidi="pt_PT"/>
        </w:rPr>
        <w:t>assentamentos</w:t>
      </w:r>
      <w:r>
        <w:rPr>
          <w:lang w:val="pt_PT" w:bidi="pt_PT"/>
        </w:rPr>
        <w:t xml:space="preserve"> que estão ao redor delas. Usem a mesma palavra ou frase para herança, cidades e assentamentos que vocês usaram em passagens anteriores.</w:t>
      </w:r>
    </w:p>
    <w:p>
      <w:pPr/>
      <w:r>
        <w:rPr>
          <w:lang w:val="pt_PT" w:bidi="pt_PT"/>
        </w:rPr>
      </w:r>
      <w:r>
        <w:rPr>
          <w:lang w:val="pt_PT" w:bidi="pt_PT"/>
        </w:rPr>
        <w:t xml:space="preserve">O povo da tribo de Dã conquista a cidade de Lesém e </w:t>
      </w:r>
      <w:r>
        <w:rPr>
          <w:b/>
          <w:lang w:val="pt_PT" w:bidi="pt_PT"/>
        </w:rPr>
        <w:t>passa a cidade ao fio da espada</w:t>
      </w:r>
      <w:r>
        <w:rPr>
          <w:lang w:val="pt_PT" w:bidi="pt_PT"/>
        </w:rPr>
        <w:t xml:space="preserve">, ou </w:t>
      </w:r>
      <w:r>
        <w:rPr>
          <w:b/>
          <w:lang w:val="pt_PT" w:bidi="pt_PT"/>
        </w:rPr>
        <w:t>fere a cidade com a espada</w:t>
      </w:r>
      <w:r>
        <w:rPr>
          <w:lang w:val="pt_PT" w:bidi="pt_PT"/>
        </w:rPr>
        <w:t>. Passar a cidade ao fio da espada, ou feri-la com uma espada, significa matar o povo nessa cidade com espadas. Usem a mesma palavra ou frase para “passar ao fio da espada” que vocês usaram antes.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19:49–51</w:t>
      </w:r>
      <w:r>
        <w:rPr>
          <w:lang w:val="pt_PT" w:bidi="pt_PT"/>
        </w:rPr>
      </w:r>
    </w:p>
    <w:p>
      <w:pPr>
        <w:pStyle w:val="Heading3"/>
      </w:pPr>
      <w:r>
        <w:rPr>
          <w:lang w:val="pt_PT" w:bidi="pt_PT"/>
        </w:rPr>
        <w:t>Ouvir e Sentir</w:t>
      </w:r>
    </w:p>
    <w:p>
      <w:pPr/>
      <w:r>
        <w:rPr>
          <w:lang w:val="pt_PT" w:bidi="pt_PT"/>
        </w:rPr>
      </w:r>
      <w:r>
        <w:rPr>
          <w:lang w:val="pt_PT" w:bidi="pt_PT"/>
        </w:rPr>
        <w:t>Nesta etapa, ouçam Josué 19.49–51 e guardem em seus corações.</w:t>
      </w:r>
    </w:p>
    <w:p>
      <w:pPr/>
      <w:r>
        <w:rPr>
          <w:lang w:val="pt_PT" w:bidi="pt_PT"/>
        </w:rPr>
      </w:r>
      <w:r>
        <w:rPr>
          <w:lang w:val="pt_PT" w:bidi="pt_PT"/>
        </w:rPr>
        <w:t>Ouçam uma versão em áudio de Josué 19.49–51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19.49–51 na tradução mais fácil de entender.</w:t>
      </w:r>
    </w:p>
    <w:p>
      <w:pPr/>
      <w:r>
        <w:rPr>
          <w:lang w:val="pt_PT" w:bidi="pt_PT"/>
        </w:rPr>
      </w:r>
      <w:r>
        <w:rPr>
          <w:lang w:val="pt_PT" w:bidi="pt_PT"/>
        </w:rPr>
        <w:t>A passagem anterior era a última de sete que descrevia os territórios com os limites que Yahweh distribuiu para as sete tribos restantes de Israel. A última sorte que Josué lançou caiu sobre a tribo de Dã, e a passagem listou as cidades, que juntamente com seus assentamentos, estavam no território de Dã.</w:t>
      </w:r>
    </w:p>
    <w:p>
      <w:pPr/>
      <w:r>
        <w:rPr>
          <w:lang w:val="pt_PT" w:bidi="pt_PT"/>
        </w:rPr>
      </w:r>
      <w:r>
        <w:rPr>
          <w:lang w:val="pt_PT" w:bidi="pt_PT"/>
        </w:rPr>
        <w:t>Essa história acontece em Siló, onde está a tenda do encontro, ou tabernáculo. Depois que o povo de Israel termina de dividir a terra entre todos os clãs, eles dão um pouco de terra a Josué, filho de Num, como herança para ele. Yahweh havia dito que Josué poderia ter qualquer cidade que Josué quisesse. Yahweh provavelmente disse isso na época em que Yahweh havia prometido a terra em Canaã a Calebe, o filho de Jefoné, em Josué 15. Então, os israelitas dão a Josué a cidade que Josué escolhe, que é Timnate-Sera. Em outra parte da Bíblia é chamada de Timnate-Heres. A cidade fica na região montanhosa que pertence à tribo de Efraim, já que Josué é de Efraim. Timnate-Sera fica 27 quilômetros a noroeste de Jerusalém. Josué reconstrói a cidade, que foi abandonada quando ele a recebeu, e ele se estabelece lá.</w:t>
      </w:r>
    </w:p>
    <w:p>
      <w:pPr/>
      <w:r>
        <w:rPr>
          <w:lang w:val="pt_PT" w:bidi="pt_PT"/>
        </w:rPr>
      </w:r>
      <w:r>
        <w:rPr>
          <w:lang w:val="pt_PT" w:bidi="pt_PT"/>
        </w:rPr>
        <w:t>Parem aqui e, em grupo, olhem para um mapa de Efraim e da cidade de Josué, Timnate-Sera. Pause este áudio aqui.</w:t>
      </w:r>
    </w:p>
    <w:p>
      <w:pPr/>
      <w:r>
        <w:rPr>
          <w:lang w:val="pt_PT" w:bidi="pt_PT"/>
        </w:rPr>
      </w:r>
      <w:r>
        <w:rPr>
          <w:lang w:val="pt_PT" w:bidi="pt_PT"/>
        </w:rPr>
        <w:t>Esses são os pedaços de terra que Eleazar, o sacerdote, e Josué, o filho de Num, distribuíram como herança juntamente com os líderes dos clãs, ou famílias, das tribos israelitas. Vocês se lembrarão de que Yahweh disse a Moisés para nomear um líder de cada um dos clãs de Israel para ajudar a distribuir a terra juntamente com Josué e Eleazar, o sacerdote. Eleazar, Josué e os líderes dos clãs usaram sortes para dividir a terra. Eles lançaram sortes na frente da tenda do encontro em Siló, porque a tenda do encontro é onde a presença de Yahweh está. Dessa maneira, eles completaram a divisão da terra.</w:t>
      </w:r>
    </w:p>
    <w:p>
      <w:pPr/>
      <w:r>
        <w:rPr>
          <w:lang w:val="pt_PT" w:bidi="pt_PT"/>
        </w:rPr>
      </w:r>
      <w:r>
        <w:rPr>
          <w:lang w:val="pt_PT" w:bidi="pt_PT"/>
        </w:rPr>
        <w:t>Parem aqui e discutam esta pergunta em grupo: quem decide como dividir a terra no seu povo, e como eles decidem? Se os limites entre regiões em sua terra não mudam mais, quem os determinou e como fizeram isso antes? Pause este áudio aqui.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19.49–51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Depois que os israelitas terminam de dividir a terra, eles dão a Josué, filho de Num, uma porção de terra como sua herança. De acordo com o que Yahweh havia dito antes, os israelitas dão a Josué uma cidade que ele escolhe, que é Timnate-Sera na região montanhosa de Efraim.</w:t>
      </w:r>
    </w:p>
    <w:p>
      <w:pPr/>
      <w:r>
        <w:rPr>
          <w:lang w:val="pt_PT" w:bidi="pt_PT"/>
        </w:rPr>
      </w:r>
      <w:r>
        <w:rPr>
          <w:b/>
          <w:lang w:val="pt_PT" w:bidi="pt_PT"/>
        </w:rPr>
        <w:t>Na segunda cena:</w:t>
      </w:r>
      <w:r>
        <w:rPr>
          <w:lang w:val="pt_PT" w:bidi="pt_PT"/>
        </w:rPr>
        <w:t xml:space="preserve"> A passagem termina todas as passagens que descreviam como Yahweh distribuiu a terra para as 12 tribos de Israel.</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Josué, filho de Num.</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Eleazar, o sacerdote</w:t>
      </w:r>
    </w:p>
    <w:p>
      <w:pPr>
        <w:pStyle w:val="ListBullet"/>
        <w:spacing w:line="240" w:lineRule="auto"/>
        <w:ind w:left="720"/>
      </w:pPr>
      <w:r>
        <w:rPr>
          <w:lang w:val="pt_PT" w:bidi="pt_PT"/>
        </w:rPr>
      </w:r>
      <w:r>
        <w:rPr>
          <w:lang w:val="pt_PT" w:bidi="pt_PT"/>
        </w:rPr>
        <w:t>E líderes dos clãs, ou famílias, das tribos israelitas</w:t>
      </w:r>
    </w:p>
    <w:p>
      <w:pPr/>
      <w:r>
        <w:rPr>
          <w:lang w:val="pt_PT" w:bidi="pt_PT"/>
        </w:rPr>
      </w:r>
      <w:r>
        <w:rPr>
          <w:lang w:val="pt_PT" w:bidi="pt_PT"/>
        </w:rPr>
        <w:t>Em grupo, prestem atenção às partes do cenário da passagem:</w:t>
      </w:r>
    </w:p>
    <w:p>
      <w:pPr/>
      <w:r>
        <w:rPr>
          <w:lang w:val="pt_PT" w:bidi="pt_PT"/>
        </w:rPr>
      </w:r>
      <w:r>
        <w:rPr>
          <w:lang w:val="pt_PT" w:bidi="pt_PT"/>
        </w:rPr>
        <w:t>Essa história acontece em Siló, onde fica a tenda do encontro. Depois que o povo de Israel terminou de dividir a terra entre todas as tribos, eles dão uma porção de terra a Josué, filho de Num, como herança. Yahweh havia dito que Josué poderia ter qualquer cidade que Josué quisesse. Yahweh aparentemente havia feito isso anteriormente, mas não temos um registro disso. Você poderia reordenar essa seção para que dissesse algo como: "Yahweh havia ordenado antes que Josué deveria receber qualquer cidade que Josué quisesse. Então, depois que os israelitas haviam terminado de dividir a terra, eles deram a Josué uma cidade que ele escolheu como sua herança".</w:t>
      </w:r>
    </w:p>
    <w:p>
      <w:pPr/>
      <w:r>
        <w:rPr>
          <w:lang w:val="pt_PT" w:bidi="pt_PT"/>
        </w:rPr>
      </w:r>
      <w:r>
        <w:rPr>
          <w:lang w:val="pt_PT" w:bidi="pt_PT"/>
        </w:rPr>
        <w:t>Então, o povo de Israel dá a Josué a cidade que ele escolhe, que é Timnate-Sera, também chamada de Timnate-Heres, na região montanhosa que pertence ao clã de Efraim. Josué é da tribo de Efraim, então pode ser por isso que ele escolhe essa cidade. Timnate-Sera fica 27 quilômetros a noroeste de Jerusalém. Josué reconstrói a cidade, porque ela foi abandonada quando ele a recebeu, e ele se estabelece lá.</w:t>
      </w:r>
    </w:p>
    <w:p>
      <w:pPr/>
      <w:r>
        <w:rPr>
          <w:lang w:val="pt_PT" w:bidi="pt_PT"/>
        </w:rPr>
      </w:r>
      <w:r>
        <w:rPr>
          <w:lang w:val="pt_PT" w:bidi="pt_PT"/>
        </w:rPr>
        <w:t>Parem aqui e, em grupo, observem um mapa de Timnate-Sera, a cidade de Josué, na região de Efraim. Pause este áudio aqui.</w:t>
      </w:r>
    </w:p>
    <w:p>
      <w:pPr/>
      <w:r>
        <w:rPr>
          <w:lang w:val="pt_PT" w:bidi="pt_PT"/>
        </w:rPr>
      </w:r>
      <w:r>
        <w:rPr>
          <w:lang w:val="pt_PT" w:bidi="pt_PT"/>
        </w:rPr>
        <w:t>Parem aqui e discutam essa pergunta em grupo: a cidade que Josué escolheu tinha dois nomes diferentes, que também era o caso de algumas outras cidades que os israelitas herdaram. Há cidades ou áreas em seu país que têm mais de um nome? Se assim for, de onde vieram os diferentes nomes para cada cidade? Pause este áudio aqui.</w:t>
      </w:r>
    </w:p>
    <w:p>
      <w:pPr/>
      <w:r>
        <w:rPr>
          <w:lang w:val="pt_PT" w:bidi="pt_PT"/>
        </w:rPr>
      </w:r>
      <w:r>
        <w:rPr>
          <w:lang w:val="pt_PT" w:bidi="pt_PT"/>
        </w:rPr>
        <w:t>Agora a passagem resume e conclui todas as passagens que falam sobre a distribuição de terra às tribos de Israel. É quase idêntica à introdução desta seção de Josué, em Josué 14.1–2, que dá início a estas passagens que falam sobre a distribuição de terras. Esses são os pedaços de terra que Eleazar, o sacerdote, e Josué, o filho de Num, distribuíram como herança juntamente com os líderes dos clãs, ou famílias, das tribos israelitas. Eles lançam sortes na frente da tenda do encontro em Siló, porque a tenda do encontro é onde a presença de Yahweh está. Dessa maneira, eles completam a divisão da terra.</w:t>
      </w:r>
    </w:p>
    <w:p>
      <w:pPr/>
      <w:r>
        <w:rPr>
          <w:lang w:val="pt_PT" w:bidi="pt_PT"/>
        </w:rPr>
      </w:r>
      <w:r>
        <w:rPr>
          <w:lang w:val="pt_PT" w:bidi="pt_PT"/>
        </w:rPr>
        <w:t>Parem aqui e discutam essa pergunta em grupo: isso termina a história completa de quando Yahweh alocou a terra às 12 tribos de Israel. O início dessa história, várias passagens anteriores, e o fim dessa história nessa passagem, são quase os mesmos. Em sua cultura, como vocês marcam o início e o fim de uma parte importante da história? Tenham em mente que essa história é uma lista ou descrição de terra que Yahweh dá ao seu povo. Em sua cultura, como vocês podem começar e terminar um registro oficial da terra que as autoridades dão às pessoas?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19.49–51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Israelitas</w:t>
      </w:r>
    </w:p>
    <w:p>
      <w:pPr>
        <w:pStyle w:val="ListBullet"/>
        <w:spacing w:line="240" w:lineRule="auto"/>
        <w:ind w:left="720"/>
      </w:pPr>
      <w:r>
        <w:rPr>
          <w:lang w:val="pt_PT" w:bidi="pt_PT"/>
        </w:rPr>
      </w:r>
      <w:r>
        <w:rPr>
          <w:lang w:val="pt_PT" w:bidi="pt_PT"/>
        </w:rPr>
        <w:t>Josué, filho de Num.</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Eleazar, o sumo sacerdote</w:t>
      </w:r>
    </w:p>
    <w:p>
      <w:pPr>
        <w:pStyle w:val="ListBullet"/>
        <w:spacing w:line="240" w:lineRule="auto"/>
        <w:ind w:left="720"/>
      </w:pPr>
      <w:r>
        <w:rPr>
          <w:lang w:val="pt_PT" w:bidi="pt_PT"/>
        </w:rPr>
      </w:r>
      <w:r>
        <w:rPr>
          <w:lang w:val="pt_PT" w:bidi="pt_PT"/>
        </w:rPr>
        <w:t>E líderes dos clãs, ou famílias, das tribos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Depois que o povo de Israel terminou de dividir a terra entre todos os clãs, eles dão uma porção de terra a Josué, filho de Num, como herança dele. Yahweh havia dito que Josué poderia ter qualquer cidade que ele quisesse. Então, o povo de Israel dá a Josué a cidade que Josué escolhe, que é Timnate-Sera, ou Timnate-Heres. Essa cidade está na região montanhosa que pertence ao clã de Efraim, porque Josué é da tribo de Efraim. Timnate-Sera fica 27 quilômetros a noroeste de Jerusalém. Josué reconstrói a cidade, que é abandonada quando ele a recebe, e ele se estabelece lá.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Esses são os pedaços de terra que Eleazar, o sacerdote, e Josué, o filho de Num, distribuem como herança juntamente com os líderes das famílias das tribos israelitas. Eles usam sortes para dividir a terra na presença de Yahweh em Siló, na entrada da tenda do encontro. Dessa maneira, eles completam a divisão da terra.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Eleazar, o sumo sacerdote: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19.49–51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Depois que os </w:t>
      </w:r>
      <w:r>
        <w:rPr>
          <w:b/>
          <w:lang w:val="pt_PT" w:bidi="pt_PT"/>
        </w:rPr>
        <w:t>filhos de Israel</w:t>
      </w:r>
      <w:r>
        <w:rPr>
          <w:lang w:val="pt_PT" w:bidi="pt_PT"/>
        </w:rPr>
        <w:t xml:space="preserve">, ou os </w:t>
      </w:r>
      <w:r>
        <w:rPr>
          <w:b/>
          <w:lang w:val="pt_PT" w:bidi="pt_PT"/>
        </w:rPr>
        <w:t>israelitas</w:t>
      </w:r>
      <w:r>
        <w:rPr>
          <w:lang w:val="pt_PT" w:bidi="pt_PT"/>
        </w:rPr>
        <w:t xml:space="preserve">, terminam de dividir a terra entre todos os clãs, eles dão alguma terra a Josué, filho de Num, como </w:t>
      </w:r>
      <w:r>
        <w:rPr>
          <w:b/>
          <w:lang w:val="pt_PT" w:bidi="pt_PT"/>
        </w:rPr>
        <w:t>herança</w:t>
      </w:r>
      <w:r>
        <w:rPr>
          <w:lang w:val="pt_PT" w:bidi="pt_PT"/>
        </w:rPr>
        <w:t xml:space="preserve">. Usem a mesma palavra ou frase para filhos de Israel que vocês usaram em passagens anteriores. Para mais informações sobre </w:t>
      </w:r>
      <w:r>
        <w:rPr>
          <w:lang w:val="pt_PT" w:bidi="pt_PT"/>
        </w:rPr>
        <w:t>israelitas</w:t>
      </w:r>
      <w:r>
        <w:rPr>
          <w:lang w:val="pt_PT" w:bidi="pt_PT"/>
        </w:rPr>
        <w:t>, consultem o Glossário Mestre. Usem a mesma palavra ou frase para herança que vocês usaram em passagens anteriores.</w:t>
      </w:r>
    </w:p>
    <w:p>
      <w:pPr/>
      <w:r>
        <w:rPr>
          <w:lang w:val="pt_PT" w:bidi="pt_PT"/>
        </w:rPr>
      </w:r>
      <w:r>
        <w:rPr>
          <w:b/>
          <w:lang w:val="pt_PT" w:bidi="pt_PT"/>
        </w:rPr>
        <w:t>Yahweh</w:t>
      </w:r>
      <w:r>
        <w:rPr>
          <w:lang w:val="pt_PT" w:bidi="pt_PT"/>
        </w:rPr>
        <w:t xml:space="preserve"> havia dito que Josué poderia ter qualquer cidade que Josué quisesse. Usem o mesmo nome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 xml:space="preserve">Esses são os pedaços de terra que Eleazar, o </w:t>
      </w:r>
      <w:r>
        <w:rPr>
          <w:b/>
          <w:lang w:val="pt_PT" w:bidi="pt_PT"/>
        </w:rPr>
        <w:t>sacerdote</w:t>
      </w:r>
      <w:r>
        <w:rPr>
          <w:lang w:val="pt_PT" w:bidi="pt_PT"/>
        </w:rPr>
        <w:t xml:space="preserve">, e Josué, o filho de Num, distribuíram como herança e posse juntamente com os líderes das famílias das tribos israelitas. Eles usaram </w:t>
      </w:r>
      <w:r>
        <w:rPr>
          <w:b/>
          <w:lang w:val="pt_PT" w:bidi="pt_PT"/>
        </w:rPr>
        <w:t>sortes</w:t>
      </w:r>
      <w:r>
        <w:rPr>
          <w:lang w:val="pt_PT" w:bidi="pt_PT"/>
        </w:rPr>
        <w:t xml:space="preserve"> para dividir a terra na presença de Yahweh em Siló, na entrada da tenda do encontro. Esse versículo, Josué 19.51, é como Josué 14.1, que vocês traduziram antes. Vocês devem comparar como vocês traduziram palavras e frases semelhantes nesse versículo e traduzir de uma maneira semelhante aqui. Usem a mesma palavra ou frase para sacerdote e para sortes que vocês usaram em passagens anteriores. Para mais informações sobre </w:t>
      </w:r>
      <w:r>
        <w:rPr>
          <w:lang w:val="pt_PT" w:bidi="pt_PT"/>
        </w:rPr>
        <w:t>sacerdote</w:t>
      </w:r>
      <w:r>
        <w:rPr>
          <w:lang w:val="pt_PT" w:bidi="pt_PT"/>
        </w:rPr>
        <w:t>, consultem o Glossário Mestre.</w:t>
      </w:r>
    </w:p>
    <w:p>
      <w:pPr/>
      <w:r>
        <w:rPr>
          <w:lang w:val="pt_PT" w:bidi="pt_PT"/>
        </w:rPr>
      </w:r>
      <w:r>
        <w:rPr>
          <w:lang w:val="pt_PT" w:bidi="pt_PT"/>
        </w:rPr>
        <w:t xml:space="preserve">Usem a mesma palavra ou frase para </w:t>
      </w:r>
      <w:r>
        <w:rPr>
          <w:b/>
          <w:lang w:val="pt_PT" w:bidi="pt_PT"/>
        </w:rPr>
        <w:t>tenda do encontro</w:t>
      </w:r>
      <w:r>
        <w:rPr>
          <w:lang w:val="pt_PT" w:bidi="pt_PT"/>
        </w:rPr>
        <w:t xml:space="preserve"> que vocês usaram em passagens anteriores. Para mais informações sobre tenda do encontro, que se refere ao tabernáculo, consultem </w:t>
      </w:r>
      <w:r>
        <w:rPr>
          <w:lang w:val="pt_PT" w:bidi="pt_PT"/>
        </w:rPr>
        <w:t>tabernáculo</w:t>
      </w:r>
      <w:r>
        <w:rPr>
          <w:lang w:val="pt_PT" w:bidi="pt_PT"/>
        </w:rPr>
        <w:t xml:space="preserve">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20:1–9</w:t>
      </w:r>
      <w:r>
        <w:rPr>
          <w:lang w:val="pt_PT" w:bidi="pt_PT"/>
        </w:rPr>
      </w:r>
    </w:p>
    <w:p>
      <w:pPr>
        <w:pStyle w:val="Heading3"/>
      </w:pPr>
      <w:r>
        <w:rPr>
          <w:lang w:val="pt_PT" w:bidi="pt_PT"/>
        </w:rPr>
        <w:t>Ouvir e Sentir</w:t>
      </w:r>
    </w:p>
    <w:p>
      <w:pPr/>
      <w:r>
        <w:rPr>
          <w:lang w:val="pt_PT" w:bidi="pt_PT"/>
        </w:rPr>
      </w:r>
      <w:r>
        <w:rPr>
          <w:lang w:val="pt_PT" w:bidi="pt_PT"/>
        </w:rPr>
        <w:t>Nesta etapa, ouçam Josué 20.1–9 e guardem em seus corações.</w:t>
      </w:r>
    </w:p>
    <w:p>
      <w:pPr/>
      <w:r>
        <w:rPr>
          <w:lang w:val="pt_PT" w:bidi="pt_PT"/>
        </w:rPr>
      </w:r>
      <w:r>
        <w:rPr>
          <w:lang w:val="pt_PT" w:bidi="pt_PT"/>
        </w:rPr>
        <w:t>Ouçam uma versão em áudio de Josué 20.1–9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20.1–9 na tradução mais fácil de entender.</w:t>
      </w:r>
    </w:p>
    <w:p>
      <w:pPr/>
      <w:r>
        <w:rPr>
          <w:lang w:val="pt_PT" w:bidi="pt_PT"/>
        </w:rPr>
      </w:r>
      <w:r>
        <w:rPr>
          <w:lang w:val="pt_PT" w:bidi="pt_PT"/>
        </w:rPr>
        <w:t>Na passagem anterior, depois que Josué havia terminado de dividir a terra entre todas as tribos de Israel, os israelitas deram uma cidade a Josué como herança. Os israelitas seguiram as instruções de Yahweh quando deram a Josué a cidade que Josué escolheu, que era Timnate-Sera em Efraim. Josué reconstruiu a cidade e se estabeleceu lá.</w:t>
      </w:r>
    </w:p>
    <w:p>
      <w:pPr/>
      <w:r>
        <w:rPr>
          <w:lang w:val="pt_PT" w:bidi="pt_PT"/>
        </w:rPr>
      </w:r>
      <w:r>
        <w:rPr>
          <w:lang w:val="pt_PT" w:bidi="pt_PT"/>
        </w:rPr>
        <w:t>Agora Yahweh fala com os filhos de Israel, ou os israelitas, por meio de Josué. Yahweh ordena que Josué diga aos israelitas que agora é a hora de escolher as cidades de refúgio, ou cidades seguras. Yahweh já havia dado as instruções sobre as cidades de refúgio aos israelitas por meio de Moisés. Yahweh instrui os israelitas por meio de Josué a escolher essas cidades para que um homicida, ou alguém que matou acidentalmente outra pessoa e não tinha a intenção de fazer isso, possa correr para uma dessas cidades para estar seguro. Yahweh havia dito aos israelitas como montar essas cidades. Yahweh explica que essas cidades protegerão o homicida do vingador de sangue, que desejará matar o homicida.</w:t>
      </w:r>
    </w:p>
    <w:p>
      <w:pPr/>
      <w:r>
        <w:rPr>
          <w:lang w:val="pt_PT" w:bidi="pt_PT"/>
        </w:rPr>
      </w:r>
      <w:r>
        <w:rPr>
          <w:lang w:val="pt_PT" w:bidi="pt_PT"/>
        </w:rPr>
        <w:t>O vingador de sangue é um parente da pessoa que foi morta. O trabalho dele era vingar, ou revidar, o assassinato. O vingador de sangue puniria as pessoas que matassem como um tipo de pagamento pelo sofrimento ou perda que o assassino causou à família. O vingador de sangue faria isso matando o homicida. Isso afirma o princípio de punição que Yahweh estabeleceu no livro de Gênesis quando Yahweh disse que, se alguém matasse uma pessoa, outra pessoa mataria aquele que matou. Yahweh quer que a nação dele seja pura e livre de homicidas, porque a nação e a terra se tornam impuras, ou inaptas para o serviço a Yahweh, quando as pessoas que matam outros têm permissão para viver. No entanto, Yahweh quer proteger as pessoas que matam acidentalmente, ou sem a intenção de matar.</w:t>
      </w:r>
    </w:p>
    <w:p>
      <w:pPr/>
      <w:r>
        <w:rPr>
          <w:lang w:val="pt_PT" w:bidi="pt_PT"/>
        </w:rPr>
      </w:r>
      <w:r>
        <w:rPr>
          <w:lang w:val="pt_PT" w:bidi="pt_PT"/>
        </w:rPr>
        <w:t>Parem aqui e discutam essa pergunta em grupo: que tipos diferentes de punição seu grupo de pessoas tem para alguém que assassina uma pessoa de propósito e para alguém que mata uma pessoa acidentalmente? Pause este áudio aqui.</w:t>
      </w:r>
    </w:p>
    <w:p>
      <w:pPr/>
      <w:r>
        <w:rPr>
          <w:lang w:val="pt_PT" w:bidi="pt_PT"/>
        </w:rPr>
      </w:r>
      <w:r>
        <w:rPr>
          <w:lang w:val="pt_PT" w:bidi="pt_PT"/>
        </w:rPr>
        <w:t>Yahweh fala a Josué para dizer aos israelitas que o homicida que mata alguém sem intenção deve correr para uma das cidades de refúgio. O homicida deve ficar no portão da cidade, onde os anciãos julgam os casos e explicar aos líderes da cidade o que ele fez. A entrada do portão da cidade é uma área perto da entrada da cidade. Os anciãos da cidade, ou líderes, que eram as autoridades locais, se reuniriam no portão da cidade para decidir sobre conflitos que as pessoas traziam a eles para resolver. Os líderes provavelmente tomariam uma decisão temporária se eles achassem que o homicida matou a pessoa de propósito ou acidentalmente. Não temos certeza do que os líderes da cidade usavam, além do testemunho do homicida, para decidir se ele era culpado ou não. Se eles julgassem que ele matou a pessoa de propósito, os líderes o entregariam ao vingador de sangue.</w:t>
      </w:r>
    </w:p>
    <w:p>
      <w:pPr/>
      <w:r>
        <w:rPr>
          <w:lang w:val="pt_PT" w:bidi="pt_PT"/>
        </w:rPr>
      </w:r>
      <w:r>
        <w:rPr>
          <w:lang w:val="pt_PT" w:bidi="pt_PT"/>
        </w:rPr>
        <w:t>Parem aqui e discutam em grupo: onde vocês se reúnem para tomar decisões sobre conflitos em sua comunidade? Quem se reúne para tomar essas decisões? Pause este áudio aqui.</w:t>
      </w:r>
    </w:p>
    <w:p>
      <w:pPr/>
      <w:r>
        <w:rPr>
          <w:lang w:val="pt_PT" w:bidi="pt_PT"/>
        </w:rPr>
      </w:r>
      <w:r>
        <w:rPr>
          <w:lang w:val="pt_PT" w:bidi="pt_PT"/>
        </w:rPr>
        <w:t>Se o homicida convencesse os líderes de que ele estava contando a verdade e era inocente, ou não tinha a intenção de matar a pessoa, os anciãos deveriam permitir que o homicida entrasse na cidade. Os anciãos dariam ao homem um lugar para viver na cidade, e o homem viveria entre eles. E se o vingador de sangue perseguisse o homicida, os anciãos não deveriam entregar o homem que fugiu para a sua cidade em busca de segurança ao homem que veio para matá-lo. Eles deveriam proteger o homicida, porque ele matou a outra pessoa sem planejar fazer isso, não porque ele odiava a pessoa.</w:t>
      </w:r>
    </w:p>
    <w:p>
      <w:pPr/>
      <w:r>
        <w:rPr>
          <w:lang w:val="pt_PT" w:bidi="pt_PT"/>
        </w:rPr>
      </w:r>
      <w:r>
        <w:rPr>
          <w:lang w:val="pt_PT" w:bidi="pt_PT"/>
        </w:rPr>
        <w:t>Parem aqui e falem em grupo sobre situações onde as pessoas se vingaram depois que alguém cometeu um crime contra seu parente. Pause este áudio aqui.</w:t>
      </w:r>
    </w:p>
    <w:p>
      <w:pPr/>
      <w:r>
        <w:rPr>
          <w:lang w:val="pt_PT" w:bidi="pt_PT"/>
        </w:rPr>
      </w:r>
      <w:r>
        <w:rPr>
          <w:lang w:val="pt_PT" w:bidi="pt_PT"/>
        </w:rPr>
        <w:t>O homicida tinha que ficar na cidade de refúgio, ou cidade segura, até que a congregação ou comunidade da cidade de onde ele era se reunisse e julgasse o seu caso. A "congregação" aqui se refere aos homens adultos da comunidade israelita. Números 35 deixa claro que era a congregação da cidade do homicida que julgaria o homicida e então o enviaria de volta para a cidade segura se ele fosse inocente. A congregação decidia se o homicida matou a pessoa por acidente e não porque ele odiava a pessoa. Se assim fosse, eles retornariam o homicida para a cidade de refúgio, ou cidade segura. Se o homicida fosse inocente, ele deveria ficar na cidade de refúgio até que o sumo sacerdote daquela época morresse. Lembre-se novamente de que Yahweh havia dito anteriormente, no livro de Gênesis, que se uma pessoa matasse alguém, outra pessoa mataria esse assassino. Como o homicida matou sem intenção essa pessoa, Yahweh fornece a morte natural do sumo sacerdote como um substituto, ou troca, em nome do homicida para que o homicida não precise morrer. O sumo sacerdote era a única pessoa a receber a unção de óleo sagrado. Essa unção separava o sumo sacerdote de todas as outras pessoas para servir a Yahweh de uma maneira única. Somente a morte do sumo sacerdote poderia redimir, ou libertar, o homicida. Ninguém mais poderia fazer isso. Depois da morte do sumo sacerdote, o homicida era livre para retornar para sua própria casa na cidade da qual ele fugiu.</w:t>
      </w:r>
    </w:p>
    <w:p>
      <w:pPr/>
      <w:r>
        <w:rPr>
          <w:lang w:val="pt_PT" w:bidi="pt_PT"/>
        </w:rPr>
      </w:r>
      <w:r>
        <w:rPr>
          <w:lang w:val="pt_PT" w:bidi="pt_PT"/>
        </w:rPr>
        <w:t>Parem aqui e discutam em grupo: quem realiza julgamentos e toma decisões sobre conflitos em seu grupo de pessoas? Se os membros da comunidade se envolvem, como vocês decidem quem toma parte do julgamento? Pause este áudio aqui.</w:t>
      </w:r>
    </w:p>
    <w:p>
      <w:pPr/>
      <w:r>
        <w:rPr>
          <w:lang w:val="pt_PT" w:bidi="pt_PT"/>
        </w:rPr>
      </w:r>
      <w:r>
        <w:rPr>
          <w:lang w:val="pt_PT" w:bidi="pt_PT"/>
        </w:rPr>
        <w:t>Então os israelitas realizam o que Yahweh ordena que eles façam por meio de Josué. Eles separaram seis cidades de refúgio, ou cidades seguras. Três dessas cidades estão no lado oeste e três no lado leste do rio Jordão.</w:t>
      </w:r>
    </w:p>
    <w:p>
      <w:pPr/>
      <w:r>
        <w:rPr>
          <w:lang w:val="pt_PT" w:bidi="pt_PT"/>
        </w:rPr>
      </w:r>
      <w:r>
        <w:rPr>
          <w:lang w:val="pt_PT" w:bidi="pt_PT"/>
        </w:rPr>
        <w:t>Parem aqui e, em grupo, olhem para um mapa mostrando as cidades de refúgio ou cidades seguras em Israel. Pause este áudio aqui.</w:t>
      </w:r>
    </w:p>
    <w:p>
      <w:pPr/>
      <w:r>
        <w:rPr>
          <w:lang w:val="pt_PT" w:bidi="pt_PT"/>
        </w:rPr>
      </w:r>
      <w:r>
        <w:rPr>
          <w:lang w:val="pt_PT" w:bidi="pt_PT"/>
        </w:rPr>
        <w:t>Essas são cidades escolhidas, ou cidades seguras, para todos os israelitas e quaisquer estrangeiros que vivam entre eles, para que qualquer um que mate uma pessoa acidentalmente possa correr para lá. Então o parente da pessoa que morreu não matará o homicida enquanto ele estiver lá.</w:t>
      </w:r>
    </w:p>
    <w:p>
      <w:pPr/>
      <w:r>
        <w:rPr>
          <w:lang w:val="pt_PT" w:bidi="pt_PT"/>
        </w:rPr>
      </w:r>
      <w:r>
        <w:rPr>
          <w:lang w:val="pt_PT" w:bidi="pt_PT"/>
        </w:rPr>
        <w:t>Parem aqui e discutam essa pergunta em grupo: o que acontece se um estrangeiro que vive com seu povo mata alguém? Como as leis mudam para ele como estrangeiro, ou elas não mudam para um estrangeiro?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20.1–9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Yahweh fala com Josué e ordena que Josué diga aos israelitas para escolherem cidades de refúgio, ou cidades seguras.</w:t>
      </w:r>
    </w:p>
    <w:p>
      <w:pPr/>
      <w:r>
        <w:rPr>
          <w:lang w:val="pt_PT" w:bidi="pt_PT"/>
        </w:rPr>
      </w:r>
      <w:r>
        <w:rPr>
          <w:b/>
          <w:lang w:val="pt_PT" w:bidi="pt_PT"/>
        </w:rPr>
        <w:t>Na segunda cena:</w:t>
      </w:r>
      <w:r>
        <w:rPr>
          <w:lang w:val="pt_PT" w:bidi="pt_PT"/>
        </w:rPr>
        <w:t xml:space="preserve"> Yahweh diz a Josué para dizer aos israelitas que o homicida deve fugir para uma dessas cidades e deve permanecer na entrada do portão da cidade, onde os anciãos julgam casos. Eles devem proteger o homicida se ele matou a outra pessoa por acidente.</w:t>
      </w:r>
    </w:p>
    <w:p>
      <w:pPr/>
      <w:r>
        <w:rPr>
          <w:lang w:val="pt_PT" w:bidi="pt_PT"/>
        </w:rPr>
      </w:r>
      <w:r>
        <w:rPr>
          <w:b/>
          <w:lang w:val="pt_PT" w:bidi="pt_PT"/>
        </w:rPr>
        <w:t>Na terceira cena:</w:t>
      </w:r>
      <w:r>
        <w:rPr>
          <w:lang w:val="pt_PT" w:bidi="pt_PT"/>
        </w:rPr>
        <w:t xml:space="preserve"> Josué deve dizer aos israelitas que o homicida deve permanecer na cidade de refúgio, ou cidade segura, até que a congregação ou comunidade de sua própria cidade se reúna e julgue o caso. Ele deve ficar na cidade de refúgio até que o sumo sacerdote daquela época morra. Depois disso, o homicida estará livre para voltar para sua própria casa na cidade da qual fugiu.</w:t>
      </w:r>
    </w:p>
    <w:p>
      <w:pPr/>
      <w:r>
        <w:rPr>
          <w:lang w:val="pt_PT" w:bidi="pt_PT"/>
        </w:rPr>
      </w:r>
      <w:r>
        <w:rPr>
          <w:b/>
          <w:lang w:val="pt_PT" w:bidi="pt_PT"/>
        </w:rPr>
        <w:t>Na quarta cena:</w:t>
      </w:r>
      <w:r>
        <w:rPr>
          <w:lang w:val="pt_PT" w:bidi="pt_PT"/>
        </w:rPr>
        <w:t xml:space="preserve"> os israelitas separaram seis cidades de refúgio, ou cidades seguras. Três dessas cidades estão no lado oeste e três no lado leste do rio Jordão.</w:t>
      </w:r>
    </w:p>
    <w:p>
      <w:pPr/>
      <w:r>
        <w:rPr>
          <w:lang w:val="pt_PT" w:bidi="pt_PT"/>
        </w:rPr>
      </w:r>
      <w:r>
        <w:rPr>
          <w:b/>
          <w:lang w:val="pt_PT" w:bidi="pt_PT"/>
        </w:rPr>
        <w:t>Na quinta cena:</w:t>
      </w:r>
      <w:r>
        <w:rPr>
          <w:lang w:val="pt_PT" w:bidi="pt_PT"/>
        </w:rPr>
        <w:t xml:space="preserve"> a passagem resume o que Josué disse sobre as cidades de refúgio, ou cidades seguras. Devem ser lugares seguros para todos os israelitas e todos os estrangeiros que vivem entre os israelitas, para que qualquer um que mate uma pessoa por acidente possa fugir para lá.</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homicida</w:t>
      </w:r>
    </w:p>
    <w:p>
      <w:pPr>
        <w:pStyle w:val="ListBullet"/>
        <w:spacing w:line="240" w:lineRule="auto"/>
        <w:ind w:left="720"/>
      </w:pPr>
      <w:r>
        <w:rPr>
          <w:lang w:val="pt_PT" w:bidi="pt_PT"/>
        </w:rPr>
      </w:r>
      <w:r>
        <w:rPr>
          <w:lang w:val="pt_PT" w:bidi="pt_PT"/>
        </w:rPr>
        <w:t>O vingador de sangue</w:t>
      </w:r>
    </w:p>
    <w:p>
      <w:pPr>
        <w:pStyle w:val="ListBullet"/>
        <w:spacing w:line="240" w:lineRule="auto"/>
        <w:ind w:left="720"/>
      </w:pPr>
      <w:r>
        <w:rPr>
          <w:lang w:val="pt_PT" w:bidi="pt_PT"/>
        </w:rPr>
      </w:r>
      <w:r>
        <w:rPr>
          <w:lang w:val="pt_PT" w:bidi="pt_PT"/>
        </w:rPr>
        <w:t>Anciãos da cidade, ou líderes</w:t>
      </w:r>
    </w:p>
    <w:p>
      <w:pPr>
        <w:pStyle w:val="ListBullet"/>
        <w:spacing w:line="240" w:lineRule="auto"/>
        <w:ind w:left="720"/>
      </w:pPr>
      <w:r>
        <w:rPr>
          <w:lang w:val="pt_PT" w:bidi="pt_PT"/>
        </w:rPr>
      </w:r>
      <w:r>
        <w:rPr>
          <w:lang w:val="pt_PT" w:bidi="pt_PT"/>
        </w:rPr>
        <w:t>A congregação, ou comunidade, da cidade de refúgio</w:t>
      </w:r>
    </w:p>
    <w:p>
      <w:pPr>
        <w:pStyle w:val="ListBullet"/>
        <w:spacing w:line="240" w:lineRule="auto"/>
        <w:ind w:left="720"/>
      </w:pPr>
      <w:r>
        <w:rPr>
          <w:lang w:val="pt_PT" w:bidi="pt_PT"/>
        </w:rPr>
      </w:r>
      <w:r>
        <w:rPr>
          <w:lang w:val="pt_PT" w:bidi="pt_PT"/>
        </w:rPr>
        <w:t>A congregação, ou comunidade, da cidade de onde vem o assassino</w:t>
      </w:r>
    </w:p>
    <w:p>
      <w:pPr>
        <w:pStyle w:val="ListBullet"/>
        <w:spacing w:line="240" w:lineRule="auto"/>
        <w:ind w:left="720"/>
      </w:pPr>
      <w:r>
        <w:rPr>
          <w:lang w:val="pt_PT" w:bidi="pt_PT"/>
        </w:rPr>
      </w:r>
      <w:r>
        <w:rPr>
          <w:lang w:val="pt_PT" w:bidi="pt_PT"/>
        </w:rPr>
        <w:t>E estrangeiros que vivem em Israel</w:t>
      </w:r>
    </w:p>
    <w:p>
      <w:pPr/>
      <w:r>
        <w:rPr>
          <w:lang w:val="pt_PT" w:bidi="pt_PT"/>
        </w:rPr>
      </w:r>
      <w:r>
        <w:rPr>
          <w:lang w:val="pt_PT" w:bidi="pt_PT"/>
        </w:rPr>
        <w:t>Em grupo, prestem atenção às partes do cenário da passagem:</w:t>
      </w:r>
    </w:p>
    <w:p>
      <w:pPr/>
      <w:r>
        <w:rPr>
          <w:lang w:val="pt_PT" w:bidi="pt_PT"/>
        </w:rPr>
      </w:r>
      <w:r>
        <w:rPr>
          <w:lang w:val="pt_PT" w:bidi="pt_PT"/>
        </w:rPr>
        <w:t>Depois que Josué termina de dividir a terra entre as 12 tribos, Yahweh ordena que Josué diga aos israelitas que agora é hora de escolher as cidades de refúgio, ou cidades seguras. Yahweh já havia dado instruções sobre as cidades de refúgio aos israelitas por meio de Moisés. Yahweh está dizendo que agora é hora de colocar em prática as instruções que Yahweh deu aos israelitas anos atrás.</w:t>
      </w:r>
    </w:p>
    <w:p>
      <w:pPr/>
      <w:r>
        <w:rPr>
          <w:lang w:val="pt_PT" w:bidi="pt_PT"/>
        </w:rPr>
      </w:r>
      <w:r>
        <w:rPr>
          <w:lang w:val="pt_PT" w:bidi="pt_PT"/>
        </w:rPr>
        <w:t>Parem aqui e discutam em grupo: quando Yahweh falou com Josué, Yahweh deixou claro que estava ordenando que Josué mandasse que os israelitas escolhessem as cidades de refúgio. Falem sobre palavras diferentes que vocês usam em seu idioma para dar instruções ou mandamentos. Falem sobre como vocês deixarão claro que Yahweh está ordenando que os israelitas coloquem em prática os mandamentos sobre montar cidades de refúgio que Yahweh deu a eles muitos anos atrás. Pause este áudio aqui.</w:t>
      </w:r>
    </w:p>
    <w:p>
      <w:pPr/>
      <w:r>
        <w:rPr>
          <w:lang w:val="pt_PT" w:bidi="pt_PT"/>
        </w:rPr>
      </w:r>
      <w:r>
        <w:rPr>
          <w:lang w:val="pt_PT" w:bidi="pt_PT"/>
        </w:rPr>
        <w:t>Josué deve dizer aos israelitas que as cidades de refúgio, ou cidades seguras, serão para qualquer homicida que mate alguém por acidente, ou que não tenha a intenção de matar a pessoa. Yahweh permite que o homicida fuja para essa cidade para que o homicida possa estar seguro do vingador de sangue que quer matar o homicida.</w:t>
      </w:r>
    </w:p>
    <w:p>
      <w:pPr/>
      <w:r>
        <w:rPr>
          <w:lang w:val="pt_PT" w:bidi="pt_PT"/>
        </w:rPr>
      </w:r>
      <w:r>
        <w:rPr>
          <w:lang w:val="pt_PT" w:bidi="pt_PT"/>
        </w:rPr>
        <w:t>O homicida deve correr para uma dessas cidades de refúgio, ou cidades seguras. O homicida deve ficar na entrada do portão da cidade onde os anciãos julgam os casos. O homicida deve dizer aos líderes da cidade o que ele fez.</w:t>
      </w:r>
    </w:p>
    <w:p>
      <w:pPr/>
      <w:r>
        <w:rPr>
          <w:lang w:val="pt_PT" w:bidi="pt_PT"/>
        </w:rPr>
      </w:r>
      <w:r>
        <w:rPr>
          <w:lang w:val="pt_PT" w:bidi="pt_PT"/>
        </w:rPr>
        <w:t>Se o homicida convencer os líderes que ele está contando a verdade e é inocente de matança deliberada, os anciãos devem permitir que o homicida entre na cidade. Os anciãos devem dar ao homicida um lugar para viver na cidade, e o homicida viverá entre eles. Se o vingador de sangue perseguir o homicida, os anciãos não devem dar o homem que se refugia em sua cidade ao homem que vem para matá-lo. Eles devem proteger o homicida, porque o homicida matou a outra pessoa sem planejar fazer isso, e ele não odiava a pessoa que matou no passado.</w:t>
      </w:r>
    </w:p>
    <w:p>
      <w:pPr/>
      <w:r>
        <w:rPr>
          <w:lang w:val="pt_PT" w:bidi="pt_PT"/>
        </w:rPr>
      </w:r>
      <w:r>
        <w:rPr>
          <w:lang w:val="pt_PT" w:bidi="pt_PT"/>
        </w:rPr>
        <w:t>O homicida tem que ficar na cidade de refúgio, ou cidade segura, até que a comunidade da sua cidade de origem se reúna e julgue seu caso. Se o assassino é inocente, porque ele matou o homem por acidente ou sem odiá-lo, a comunidade retornará o homicida para a cidade de refúgio, ou cidade segura. O homicida deve ficar na cidade de refúgio até que o sumo sacerdote daquela época morra. Depois disso, o homicida estará livre para voltar para sua própria casa na cidade da qual fugiu.</w:t>
      </w:r>
    </w:p>
    <w:p>
      <w:pPr/>
      <w:r>
        <w:rPr>
          <w:lang w:val="pt_PT" w:bidi="pt_PT"/>
        </w:rPr>
      </w:r>
      <w:r>
        <w:rPr>
          <w:lang w:val="pt_PT" w:bidi="pt_PT"/>
        </w:rPr>
        <w:t>Depois que Josué diz aos israelitas essas coisas, os israelitas separam seis cidades de refúgio, ou cidades seguras. Três dessas cidades estão no lado oeste e três no lado leste do rio Jordão. A Palavra para "separado" no idioma original significa "separado para uso especial".</w:t>
      </w:r>
    </w:p>
    <w:p>
      <w:pPr/>
      <w:r>
        <w:rPr>
          <w:lang w:val="pt_PT" w:bidi="pt_PT"/>
        </w:rPr>
      </w:r>
      <w:r>
        <w:rPr>
          <w:lang w:val="pt_PT" w:bidi="pt_PT"/>
        </w:rPr>
        <w:t>Parem aqui e discutam em grupo: que palavras vocês usam em seu idioma para mostrar que algo, ou algum lugar, foi separado, ou colocado de lado, para um propósito especial? Pause este áudio aqui.</w:t>
      </w:r>
    </w:p>
    <w:p>
      <w:pPr/>
      <w:r>
        <w:rPr>
          <w:lang w:val="pt_PT" w:bidi="pt_PT"/>
        </w:rPr>
      </w:r>
      <w:r>
        <w:rPr>
          <w:lang w:val="pt_PT" w:bidi="pt_PT"/>
        </w:rPr>
        <w:t>No lado oeste, os israelitas escolhem a cidade de Quedes, na região da Galileia, na região montanhosa da tribo de Naftali. Eles também escolhem a cidade de Siquém na região montanhosa da tribo de Efraim. E eles escolhem a cidade de Quiriate-Arba, também chamada de Hebrom, na região montanhosa da tribo de Judá. Do outro lado do rio Jordão, a leste da cidade de Jericó, os israelitas separaram a cidade de Bezer, que ficava no deserto, em uma área plana que pertencia à tribo de Rúben. Eles também escolheram a cidade de Ramote, na região de Gileade, na terra pertencente à tribo de Gade. E eles escolheram a cidade de Golã, em Basã, na terra pertencente à tribo de Manassés.</w:t>
      </w:r>
    </w:p>
    <w:p>
      <w:pPr/>
      <w:r>
        <w:rPr>
          <w:lang w:val="pt_PT" w:bidi="pt_PT"/>
        </w:rPr>
      </w:r>
      <w:r>
        <w:rPr>
          <w:lang w:val="pt_PT" w:bidi="pt_PT"/>
        </w:rPr>
        <w:t>Parem aqui e, em grupo, olhem para um mapa mostrando as cidades de refúgio, ou cidades seguras, em Israel. Pause este áudio aqui.</w:t>
      </w:r>
    </w:p>
    <w:p>
      <w:pPr/>
      <w:r>
        <w:rPr>
          <w:lang w:val="pt_PT" w:bidi="pt_PT"/>
        </w:rPr>
      </w:r>
      <w:r>
        <w:rPr>
          <w:lang w:val="pt_PT" w:bidi="pt_PT"/>
        </w:rPr>
        <w:t>O final da passagem resume o que Josué disse sobre as cidades de refúgio, ou cidades seguras. Deveriam ser lugares seguros para todos os israelitas e todos os estrangeiros que viviam entre eles, para que qualquer um que matasse uma pessoa por acidente pudesse fugir para lá. O assassino estaria seguro nessa cidade, e o vingador de sangue não seria capaz de matá-lo até que a comunidade julgasse o caso do assassino e o encontrasse culpado.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20.1–9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sete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Os israelitas</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homicida</w:t>
      </w:r>
    </w:p>
    <w:p>
      <w:pPr>
        <w:pStyle w:val="ListBullet"/>
        <w:spacing w:line="240" w:lineRule="auto"/>
        <w:ind w:left="720"/>
      </w:pPr>
      <w:r>
        <w:rPr>
          <w:lang w:val="pt_PT" w:bidi="pt_PT"/>
        </w:rPr>
      </w:r>
      <w:r>
        <w:rPr>
          <w:lang w:val="pt_PT" w:bidi="pt_PT"/>
        </w:rPr>
        <w:t>O vingador de sangue</w:t>
      </w:r>
    </w:p>
    <w:p>
      <w:pPr>
        <w:pStyle w:val="ListBullet"/>
        <w:spacing w:line="240" w:lineRule="auto"/>
        <w:ind w:left="720"/>
      </w:pPr>
      <w:r>
        <w:rPr>
          <w:lang w:val="pt_PT" w:bidi="pt_PT"/>
        </w:rPr>
      </w:r>
      <w:r>
        <w:rPr>
          <w:lang w:val="pt_PT" w:bidi="pt_PT"/>
        </w:rPr>
        <w:t>Anciãos da cidade, ou líderes</w:t>
      </w:r>
    </w:p>
    <w:p>
      <w:pPr>
        <w:pStyle w:val="ListBullet"/>
        <w:spacing w:line="240" w:lineRule="auto"/>
        <w:ind w:left="720"/>
      </w:pPr>
      <w:r>
        <w:rPr>
          <w:lang w:val="pt_PT" w:bidi="pt_PT"/>
        </w:rPr>
      </w:r>
      <w:r>
        <w:rPr>
          <w:lang w:val="pt_PT" w:bidi="pt_PT"/>
        </w:rPr>
        <w:t>A congregação, ou comunidade, da cidade de refúgio</w:t>
      </w:r>
    </w:p>
    <w:p>
      <w:pPr>
        <w:pStyle w:val="ListBullet"/>
        <w:spacing w:line="240" w:lineRule="auto"/>
        <w:ind w:left="720"/>
      </w:pPr>
      <w:r>
        <w:rPr>
          <w:lang w:val="pt_PT" w:bidi="pt_PT"/>
        </w:rPr>
      </w:r>
      <w:r>
        <w:rPr>
          <w:lang w:val="pt_PT" w:bidi="pt_PT"/>
        </w:rPr>
        <w:t>A congregação, ou comunidade, da cidade de onde o homicida é originário</w:t>
      </w:r>
    </w:p>
    <w:p>
      <w:pPr>
        <w:pStyle w:val="ListBullet"/>
        <w:spacing w:line="240" w:lineRule="auto"/>
        <w:ind w:left="720"/>
      </w:pPr>
      <w:r>
        <w:rPr>
          <w:lang w:val="pt_PT" w:bidi="pt_PT"/>
        </w:rPr>
      </w:r>
      <w:r>
        <w:rPr>
          <w:lang w:val="pt_PT" w:bidi="pt_PT"/>
        </w:rPr>
        <w:t>E estrangeiros que vivem em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Depois que Josué termina de dividir a terra entre as 12 tribos, Yahweh ordena que Josué fale com os israelitas e diga: "Agora é a hora de escolher as cidades de refúgio, ou cidades seguras, sobre as quais falei anteriormente com vocês por meio de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fala a Josué para dizer aos israelitas que as cidades de refúgio, ou cidades seguras, serão para qualquer pessoa que mate alguém por acidente e que não tenha a intenção de matar a pessoa. A pessoa tem permissão para fugir para uma dessas cidades para que ela possa estar segura do vingador de sangue que quer matá-la.</w:t>
      </w:r>
    </w:p>
    <w:p>
      <w:pPr/>
      <w:r>
        <w:rPr>
          <w:lang w:val="pt_PT" w:bidi="pt_PT"/>
        </w:rPr>
      </w:r>
      <w:r>
        <w:rPr>
          <w:lang w:val="pt_PT" w:bidi="pt_PT"/>
        </w:rPr>
        <w:t>O homicida deve correr para uma dessas cidades de refúgio, ou cidades seguras. Ele deve ficar na entrada do portão da cidade onde os anciãos julgam os casos. Ele deve dizer aos líderes da cidade o que ele fez.</w:t>
      </w:r>
    </w:p>
    <w:p>
      <w:pPr/>
      <w:r>
        <w:rPr>
          <w:lang w:val="pt_PT" w:bidi="pt_PT"/>
        </w:rPr>
      </w:r>
      <w:r>
        <w:rPr>
          <w:lang w:val="pt_PT" w:bidi="pt_PT"/>
        </w:rPr>
        <w:t>Se o homicida convencer os líderes que ele está contando a verdade e é inocente de matança deliberada, os anciãos devem permitir que o homicida entre na cidade. Os anciãos devem dar a ele um lugar para viver lá, e ele viverá entre eles. Se o vingador de sangue perseguir o homicida, os anciãos não devem dar o homem que se refugia em sua cidade ao homem que vem para matá-lo. Eles devem proteger o homicida, porque o homicida matou a outra pessoa sem planejar fazer isso, e ele não odiava a pessoa que matou no passado.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homicida tem que ficar na cidade de refúgio, ou cidade segura, até que sua comunidade se reúna e julgue o caso. Se o homicida for inocente, ele deve ficar na cidade de refúgio até que o sumo sacerdote daquela época morra. Depois disso, o homicida é livre para retornar para sua própria casa na cidade da qual ele fugiu.</w:t>
      </w:r>
    </w:p>
    <w:p>
      <w:pPr/>
      <w:r>
        <w:rPr>
          <w:lang w:val="pt_PT" w:bidi="pt_PT"/>
        </w:rPr>
      </w:r>
      <w:r>
        <w:rPr>
          <w:lang w:val="pt_PT" w:bidi="pt_PT"/>
        </w:rPr>
        <w:t xml:space="preserve">Depois que Josué diz aos israelitas essas coisas, os israelitas separaram seis cidades de refúgio, ou cidades seguras. Três dessas cidades estão no lado oeste e três no lado leste do rio Jordão. </w:t>
      </w:r>
    </w:p>
    <w:p>
      <w:pPr/>
      <w:r>
        <w:rPr>
          <w:lang w:val="pt_PT" w:bidi="pt_PT"/>
        </w:rPr>
      </w:r>
      <w:r>
        <w:rPr>
          <w:lang w:val="pt_PT" w:bidi="pt_PT"/>
        </w:rPr>
        <w:t>As cidades de refúgio, ou cidades seguras, devem ser lugares seguros para todos os israelitas e todos os estrangeiros que vivem entre eles, para que qualquer um que mate uma pessoa por acidente possa fugir para lá. O homicida estará seguro nessa cidade e o vingador de sangue não será capaz de matá-lo até que a comunidade julgue o caso do homicida e o considere culpado.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vocês estão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20.1–9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b/>
          <w:lang w:val="pt_PT" w:bidi="pt_PT"/>
        </w:rPr>
        <w:t>Yahweh</w:t>
      </w:r>
      <w:r>
        <w:rPr>
          <w:lang w:val="pt_PT" w:bidi="pt_PT"/>
        </w:rPr>
        <w:t xml:space="preserve"> ordena que Josué diga aos filhos de Israel, ou israelitas: "Agora é a hora de escolher as </w:t>
      </w:r>
      <w:r>
        <w:rPr>
          <w:b/>
          <w:lang w:val="pt_PT" w:bidi="pt_PT"/>
        </w:rPr>
        <w:t>cidades de refúgio</w:t>
      </w:r>
      <w:r>
        <w:rPr>
          <w:lang w:val="pt_PT" w:bidi="pt_PT"/>
        </w:rPr>
        <w:t xml:space="preserve">, ou cidades seguras, sobre as quais disse anteriormente a Moisés para falar a vocês". Yahweh é o nome pessoal para Deus, e é usado em toda essa passagem. Usem o mesmo nome para Yahweh que vocês usaram em passagens anteriores. Para mais informações sobre </w:t>
      </w:r>
      <w:r>
        <w:rPr>
          <w:lang w:val="pt_PT" w:bidi="pt_PT"/>
        </w:rPr>
        <w:t>Yahweh</w:t>
      </w:r>
      <w:r>
        <w:rPr>
          <w:lang w:val="pt_PT" w:bidi="pt_PT"/>
        </w:rPr>
        <w:t>, consultem o Glossário Mestre.</w:t>
      </w:r>
    </w:p>
    <w:p>
      <w:pPr/>
      <w:r>
        <w:rPr>
          <w:lang w:val="pt_PT" w:bidi="pt_PT"/>
        </w:rPr>
      </w:r>
      <w:r>
        <w:rPr>
          <w:b/>
          <w:lang w:val="pt_PT" w:bidi="pt_PT"/>
        </w:rPr>
        <w:t>Filhos de Israel</w:t>
      </w:r>
      <w:r>
        <w:rPr>
          <w:lang w:val="pt_PT" w:bidi="pt_PT"/>
        </w:rPr>
        <w:t xml:space="preserve">, ou </w:t>
      </w:r>
      <w:r>
        <w:rPr>
          <w:b/>
          <w:lang w:val="pt_PT" w:bidi="pt_PT"/>
        </w:rPr>
        <w:t>israelitas</w:t>
      </w:r>
      <w:r>
        <w:rPr>
          <w:lang w:val="pt_PT" w:bidi="pt_PT"/>
        </w:rPr>
        <w:t xml:space="preserve">, referem-se aos descendentes de Israel, ou Jacó. Usem a mesma palavra ou frase para filhos de Israel que vocês usaram em passagens anteriores. Para mais informações sobre </w:t>
      </w:r>
      <w:r>
        <w:rPr>
          <w:lang w:val="pt_PT" w:bidi="pt_PT"/>
        </w:rPr>
        <w:t>israelitas</w:t>
      </w:r>
      <w:r>
        <w:rPr>
          <w:lang w:val="pt_PT" w:bidi="pt_PT"/>
        </w:rPr>
        <w:t>, consultem o Glossário Mestre.</w:t>
      </w:r>
    </w:p>
    <w:p>
      <w:pPr/>
      <w:r>
        <w:rPr>
          <w:lang w:val="pt_PT" w:bidi="pt_PT"/>
        </w:rPr>
      </w:r>
      <w:r>
        <w:rPr>
          <w:lang w:val="pt_PT" w:bidi="pt_PT"/>
        </w:rPr>
        <w:t xml:space="preserve">Parem aqui e discutam em grupo qual palavra ou frase vocês usarão para </w:t>
      </w:r>
      <w:r>
        <w:rPr>
          <w:b/>
          <w:lang w:val="pt_PT" w:bidi="pt_PT"/>
        </w:rPr>
        <w:t>cidades de refú</w:t>
      </w:r>
      <w:r>
        <w:rPr>
          <w:lang w:val="pt_PT" w:bidi="pt_PT"/>
        </w:rPr>
        <w:t>gio. Se você já traduziu essa palavra em outro livro da Bíblia, use a mesma palavra que você usou lá. Pause este áudio aqui.</w:t>
      </w:r>
    </w:p>
    <w:p>
      <w:pPr/>
      <w:r>
        <w:rPr>
          <w:lang w:val="pt_PT" w:bidi="pt_PT"/>
        </w:rPr>
      </w:r>
      <w:r>
        <w:rPr>
          <w:lang w:val="pt_PT" w:bidi="pt_PT"/>
        </w:rPr>
        <w:t xml:space="preserve">As cidades serão para vocês um refúgio do </w:t>
      </w:r>
      <w:r>
        <w:rPr>
          <w:b/>
          <w:lang w:val="pt_PT" w:bidi="pt_PT"/>
        </w:rPr>
        <w:t>vingador de sangue</w:t>
      </w:r>
      <w:r>
        <w:rPr>
          <w:lang w:val="pt_PT" w:bidi="pt_PT"/>
        </w:rPr>
        <w:t xml:space="preserve">. O vingador de sangue era um parente da pessoa morta cujo trabalho era vingar a morte. O vingador de sangue puniria um </w:t>
      </w:r>
      <w:r>
        <w:rPr>
          <w:b/>
          <w:lang w:val="pt_PT" w:bidi="pt_PT"/>
        </w:rPr>
        <w:t>assassino involuntário</w:t>
      </w:r>
      <w:r>
        <w:rPr>
          <w:lang w:val="pt_PT" w:bidi="pt_PT"/>
        </w:rPr>
        <w:t xml:space="preserve"> como um tipo de pagamento pelo sofrimento ou perda que o assassino involuntário causou à família. O vingador de sangue faria isso matando o homicida.</w:t>
      </w:r>
    </w:p>
    <w:p>
      <w:pPr/>
      <w:r>
        <w:rPr>
          <w:lang w:val="pt_PT" w:bidi="pt_PT"/>
        </w:rPr>
      </w:r>
      <w:r>
        <w:rPr>
          <w:lang w:val="pt_PT" w:bidi="pt_PT"/>
        </w:rPr>
        <w:t xml:space="preserve">Parem aqui e discutam em grupo quais palavras ou frases vocês usarão para </w:t>
      </w:r>
      <w:r>
        <w:rPr>
          <w:b/>
          <w:lang w:val="pt_PT" w:bidi="pt_PT"/>
        </w:rPr>
        <w:t>vingador de sangue</w:t>
      </w:r>
      <w:r>
        <w:rPr>
          <w:lang w:val="pt_PT" w:bidi="pt_PT"/>
        </w:rPr>
        <w:t xml:space="preserve"> e </w:t>
      </w:r>
      <w:r>
        <w:rPr>
          <w:b/>
          <w:lang w:val="pt_PT" w:bidi="pt_PT"/>
        </w:rPr>
        <w:t xml:space="preserve">homicida. Se você já </w:t>
      </w:r>
      <w:r>
        <w:rPr>
          <w:lang w:val="pt_PT" w:bidi="pt_PT"/>
        </w:rPr>
        <w:t>traduziu essas frases em outro livro da Bíblia, use a mesma frase que você usou lá. Pause este áudio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21:1–8</w:t>
      </w:r>
      <w:r>
        <w:rPr>
          <w:lang w:val="pt_PT" w:bidi="pt_PT"/>
        </w:rPr>
      </w:r>
    </w:p>
    <w:p>
      <w:pPr>
        <w:pStyle w:val="Heading3"/>
      </w:pPr>
      <w:r>
        <w:rPr>
          <w:lang w:val="pt_PT" w:bidi="pt_PT"/>
        </w:rPr>
        <w:t>Ouvir e Sentir</w:t>
      </w:r>
    </w:p>
    <w:p>
      <w:pPr/>
      <w:r>
        <w:rPr>
          <w:lang w:val="pt_PT" w:bidi="pt_PT"/>
        </w:rPr>
      </w:r>
      <w:r>
        <w:rPr>
          <w:lang w:val="pt_PT" w:bidi="pt_PT"/>
        </w:rPr>
        <w:t>Nesta etapa, ouçam Josué 21.1–8 e guardem em seus corações.</w:t>
      </w:r>
    </w:p>
    <w:p>
      <w:pPr/>
      <w:r>
        <w:rPr>
          <w:lang w:val="pt_PT" w:bidi="pt_PT"/>
        </w:rPr>
      </w:r>
      <w:r>
        <w:rPr>
          <w:lang w:val="pt_PT" w:bidi="pt_PT"/>
        </w:rPr>
        <w:t>Ouçam uma versão em áudio de Josué 21.1–8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21.1–8 na tradução mais fácil de entender.</w:t>
      </w:r>
    </w:p>
    <w:p>
      <w:pPr/>
      <w:r>
        <w:rPr>
          <w:lang w:val="pt_PT" w:bidi="pt_PT"/>
        </w:rPr>
      </w:r>
      <w:r>
        <w:rPr>
          <w:lang w:val="pt_PT" w:bidi="pt_PT"/>
        </w:rPr>
        <w:t>Os israelitas estão na terra que Yahweh prometeu dar a eles. Os israelitas lançam sortes, e as tribos de Israel recebem terras específicas onde cada tribo viverá. Yahweh também dá instruções para escolher cidades de refúgio onde alguém que mata outra pessoa acidentalmente pode ir para estar seguro. Agora, os israelitas dão à última tribo de Israel, os levitas, 48 cidades específicas para viverem. Essas cidades estão espalhadas por toda a terra das outras tribos de Israel. Yahweh ordenou que Moisés desse aos levitas essas cidades, e agora os israelitas obedecem ao mandamento de Yahweh dando aos levitas essas cidades para viverem.</w:t>
      </w:r>
    </w:p>
    <w:p>
      <w:pPr/>
      <w:r>
        <w:rPr>
          <w:lang w:val="pt_PT" w:bidi="pt_PT"/>
        </w:rPr>
      </w:r>
      <w:r>
        <w:rPr>
          <w:lang w:val="pt_PT" w:bidi="pt_PT"/>
        </w:rPr>
        <w:t>Os líderes dos levitas vêm aos líderes de Israel, incluindo Eleazar, o sacerdote, Josué, o filho de Num, e os líderes das outras tribos de Israel. Os levitas eram os descendentes de Levi, um dos 12 filhos de Israel. Levi tinha três filhos: Coate, Gérson e Merari. Um dos netos de Coate era Arão, que se tornou o primeiro sacerdote do povo de Israel. Os descendentes do sexo masculino de Arão eram responsáveis por servir a Yahweh como sacerdotes para Israel. Os levitas não receberam terra como as outras tribos de Israel porque os levitas eram separados como homens santos e serviam a Yahweh. Mas os levitas tinham cidades para habitar que ficavam dentro da terra atribuída às outras tribos.</w:t>
      </w:r>
    </w:p>
    <w:p>
      <w:pPr/>
      <w:r>
        <w:rPr>
          <w:lang w:val="pt_PT" w:bidi="pt_PT"/>
        </w:rPr>
      </w:r>
      <w:r>
        <w:rPr>
          <w:lang w:val="pt_PT" w:bidi="pt_PT"/>
        </w:rPr>
        <w:t>Parem aqui e discutam essa pergunta em grupo: contem ao grupo sobre qual família, clã ou tribo vocês são parte, ou quem seus antepassados foram. Quem são as outras tribos ou grupos familiares em sua comunidade? Alguma das outras famílias ou tribos é tratada de forma diferente em sua comunidade? Pause este áudio aqui.</w:t>
      </w:r>
    </w:p>
    <w:p>
      <w:pPr/>
      <w:r>
        <w:rPr>
          <w:lang w:val="pt_PT" w:bidi="pt_PT"/>
        </w:rPr>
      </w:r>
      <w:r>
        <w:rPr>
          <w:lang w:val="pt_PT" w:bidi="pt_PT"/>
        </w:rPr>
        <w:t>Os levitas vêm aos líderes de Israel em Siló, que é o mesmo lugar onde os líderes se reuniram para distribuir a terra para as outras tribos de Israel. Siló é uma cidade a 19 quilômetros ao sul de Siquém, na terra de Efraim no lado oeste do rio Jordão.</w:t>
      </w:r>
    </w:p>
    <w:p>
      <w:pPr/>
      <w:r>
        <w:rPr>
          <w:lang w:val="pt_PT" w:bidi="pt_PT"/>
        </w:rPr>
      </w:r>
      <w:r>
        <w:rPr>
          <w:lang w:val="pt_PT" w:bidi="pt_PT"/>
        </w:rPr>
        <w:t>Parem aqui e, em grupo, olhem para um mapa de Siló. Pause este áudio aqui.</w:t>
      </w:r>
    </w:p>
    <w:p>
      <w:pPr/>
      <w:r>
        <w:rPr>
          <w:lang w:val="pt_PT" w:bidi="pt_PT"/>
        </w:rPr>
      </w:r>
      <w:r>
        <w:rPr>
          <w:lang w:val="pt_PT" w:bidi="pt_PT"/>
        </w:rPr>
        <w:t>Os levitas lembram os líderes de Israel sobre o mandamento de Yahweh a Moisés de dar terras aos levitas, incluindo cidades para morar e pastagens para o seu gado. Gado é animal grande que os israelitas criavam para alimentação, trabalho agrícola e para sacrifícios a Yahweh. Uma pastagem é uma área aberta de terra onde a grama cresce sem nenhuma ajuda das pessoas. Durante o tempo dos levitas, era importante que as pessoas tivessem terra suficiente com grama para que seus animais comessem. Em outra parte do Antigo Testamento, Yahweh diz que deve haver cerca de 1.000 metros quadrados ao redor de cada cidade levita que é reservada para a pastagem dos animais.</w:t>
      </w:r>
    </w:p>
    <w:p>
      <w:pPr/>
      <w:r>
        <w:rPr>
          <w:lang w:val="pt_PT" w:bidi="pt_PT"/>
        </w:rPr>
      </w:r>
      <w:r>
        <w:rPr>
          <w:lang w:val="pt_PT" w:bidi="pt_PT"/>
        </w:rPr>
        <w:t>Parem aqui e, em grupo, olhem para uma imagem de gado e pastagem. Pause este áudio aqui.</w:t>
      </w:r>
    </w:p>
    <w:p>
      <w:pPr/>
      <w:r>
        <w:rPr>
          <w:lang w:val="pt_PT" w:bidi="pt_PT"/>
        </w:rPr>
      </w:r>
      <w:r>
        <w:rPr>
          <w:lang w:val="pt_PT" w:bidi="pt_PT"/>
        </w:rPr>
        <w:t>Os líderes de Israel já sabem sobre o mandamento de Yahweh. O povo de Israel faz o que Yahweh ordenou e dá aos levitas estas cidades para nelas viverem e as terras ao redor das cidades para os seus animais comerem a grama. Essa passagem mostra que Yahweh mantém sua promessa de dar aos levitas as cidades onde morar. Sabemos através de outras partes de Josué e do Antigo Testamento que os levitas viviam nas cidades em toda a terra de Israel, e eles ensinaram e lideraram os israelitas sobre como seguir Yahweh.</w:t>
      </w:r>
    </w:p>
    <w:p>
      <w:pPr/>
      <w:r>
        <w:rPr>
          <w:lang w:val="pt_PT" w:bidi="pt_PT"/>
        </w:rPr>
      </w:r>
      <w:r>
        <w:rPr>
          <w:lang w:val="pt_PT" w:bidi="pt_PT"/>
        </w:rPr>
        <w:t>Os líderes israelitas lançam sortes para as cidades a serem dadas aos levitas, da mesma maneira que as outras tribos receberam sua terra. Lançar, ou jogar, sortes era uma maneira comum de decidir algo importante durante esse tempo entre os israelitas. Quando as pessoas lançavam sortes, elas provavelmente colocavam objetos como pedras, dados ou varetas marcadas em um recipiente e então escolhiam um objeto, ou jogavam um objeto para fora, para tomar uma decisão. Os israelitas acreditavam que Yahweh era quem, em última instância, decidia o resultado do lançamento de sortes.</w:t>
      </w:r>
    </w:p>
    <w:p>
      <w:pPr/>
      <w:r>
        <w:rPr>
          <w:lang w:val="pt_PT" w:bidi="pt_PT"/>
        </w:rPr>
      </w:r>
      <w:r>
        <w:rPr>
          <w:lang w:val="pt_PT" w:bidi="pt_PT"/>
        </w:rPr>
        <w:t>Parem aqui e discutam essa pergunta em grupo: como vocês tomam decisões em sua comunidade? Se vocês lançam sortes, como vocês fazem isso? Pause este áudio aqui.</w:t>
      </w:r>
    </w:p>
    <w:p>
      <w:pPr/>
      <w:r>
        <w:rPr>
          <w:lang w:val="pt_PT" w:bidi="pt_PT"/>
        </w:rPr>
      </w:r>
      <w:r>
        <w:rPr>
          <w:lang w:val="pt_PT" w:bidi="pt_PT"/>
        </w:rPr>
        <w:t>Os líderes dão a cada um dos três clãs de levitas lugares específicos para viver. Há um total de 48 cidades que os líderes de Israel deram às famílias levitas, e Yahweh já separou 6 das cidades como as cidades de refúgio para pessoas que haviam matado alguém sem intenção. Essa passagem nos diz em qual território de cada tribo todas as 48 cidades levitas estão, incluindo as 6 cidades de refúgio. Todas as cidades estão dentro da terra das 12 tribos de Israel, que são Rúben, Simeão, Judá, Issacar, Zebulom, Dã, Naftali, Gade, Aser, José e Benjamim. Lembrem-se de que a tribo de José estava dividida em duas meias tribos chamadas Efraim e Manassés.</w:t>
      </w:r>
    </w:p>
    <w:p>
      <w:pPr/>
      <w:r>
        <w:rPr>
          <w:lang w:val="pt_PT" w:bidi="pt_PT"/>
        </w:rPr>
      </w:r>
      <w:r>
        <w:rPr>
          <w:lang w:val="pt_PT" w:bidi="pt_PT"/>
        </w:rPr>
        <w:t>Primeiro, os líderes lançam sortes para as cidades para os coatitas, o que inclui os descendentes de Arão, o sacerdote. Os levitas, que são descendentes de Arão, recebem 13 cidades da terra de Judá, Simeão e Benjamim. Os líderes dão aos descendentes de Arão suas cidades primeiro, porque os descendentes de Arão são sacerdotes para Yahweh. Dar as cidades primeiro aos descendentes de Arão mostra o quão importantes os sacerdotes são para o povo de Israel. Suas cidades também são as mais próximas de Jerusalém, que é onde os sacerdotes mais tarde servirão a Yahweh. O restante dos coatitas recebe 10 cidades da terra das tribos de Efraim, Dã e a meia tribo de Manassés que vivem a oeste do rio Jordão.</w:t>
      </w:r>
    </w:p>
    <w:p>
      <w:pPr/>
      <w:r>
        <w:rPr>
          <w:lang w:val="pt_PT" w:bidi="pt_PT"/>
        </w:rPr>
      </w:r>
      <w:r>
        <w:rPr>
          <w:lang w:val="pt_PT" w:bidi="pt_PT"/>
        </w:rPr>
        <w:t>As outras duas tribos de Levi — Gérson e Merari — também recebem suas cidades da terra das outras tribos de Israel. Os descendentes de Gérson recebem 13 cidades na Galileia da terra das tribos de Issacar, Aser, Naftali e a meia tribo de Manassés que vive no lado leste do Rio Jordão. Os descendentes de Merari recebem 12 cidades da terra das tribos de Rúben, Gade e Zebulom.</w:t>
      </w:r>
    </w:p>
    <w:p>
      <w:pPr/>
      <w:r>
        <w:rPr>
          <w:lang w:val="pt_PT" w:bidi="pt_PT"/>
        </w:rPr>
      </w:r>
      <w:r>
        <w:rPr>
          <w:lang w:val="pt_PT" w:bidi="pt_PT"/>
        </w:rPr>
        <w:t>Parem aqui e olhem para um mapa dos territórios das tribos de Israel. Pause este áudio aqui.</w:t>
      </w:r>
    </w:p>
    <w:p>
      <w:pPr/>
      <w:r>
        <w:rPr>
          <w:lang w:val="pt_PT" w:bidi="pt_PT"/>
        </w:rPr>
      </w:r>
      <w:r>
        <w:rPr>
          <w:lang w:val="pt_PT" w:bidi="pt_PT"/>
        </w:rPr>
        <w:t>A última parte dessa passagem resume a terra que os levitas recebem. Os líderes dos israelitas dão aos levitas essas cidades e pastagens, assim como Yahweh ordenou a Moisés.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21.1–8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os levitas vão aos líderes de Israel para pedir as cidades que Yahweh prometeu para que os levitas nelas vivessem. Os líderes de Israel dão aos levitas as cidades para nelas habitarem que estão na terra das outras tribos de Israel.</w:t>
      </w:r>
    </w:p>
    <w:p>
      <w:pPr/>
      <w:r>
        <w:rPr>
          <w:lang w:val="pt_PT" w:bidi="pt_PT"/>
        </w:rPr>
      </w:r>
      <w:r>
        <w:rPr>
          <w:b/>
          <w:lang w:val="pt_PT" w:bidi="pt_PT"/>
        </w:rPr>
        <w:t>Na segunda cena:</w:t>
      </w:r>
      <w:r>
        <w:rPr>
          <w:lang w:val="pt_PT" w:bidi="pt_PT"/>
        </w:rPr>
        <w:t xml:space="preserve"> os descendentes de Arão na tribo de Coate recebem suas 13 cidades, e os outros descendentes de Coate recebem suas 10 cidades.</w:t>
      </w:r>
    </w:p>
    <w:p>
      <w:pPr/>
      <w:r>
        <w:rPr>
          <w:lang w:val="pt_PT" w:bidi="pt_PT"/>
        </w:rPr>
      </w:r>
      <w:r>
        <w:rPr>
          <w:b/>
          <w:lang w:val="pt_PT" w:bidi="pt_PT"/>
        </w:rPr>
        <w:t>Na terceira cena:</w:t>
      </w:r>
      <w:r>
        <w:rPr>
          <w:lang w:val="pt_PT" w:bidi="pt_PT"/>
        </w:rPr>
        <w:t xml:space="preserve"> os descendentes de Gérson recebem suas 13 cidades para nelas habitarem, e os descendentes de Merari recebem suas 12 cidades para nelas habitarem.</w:t>
      </w:r>
    </w:p>
    <w:p>
      <w:pPr/>
      <w:r>
        <w:rPr>
          <w:lang w:val="pt_PT" w:bidi="pt_PT"/>
        </w:rPr>
      </w:r>
      <w:r>
        <w:rPr>
          <w:b/>
          <w:lang w:val="pt_PT" w:bidi="pt_PT"/>
        </w:rPr>
        <w:t>Na quarta cena:</w:t>
      </w:r>
      <w:r>
        <w:rPr>
          <w:lang w:val="pt_PT" w:bidi="pt_PT"/>
        </w:rPr>
        <w:t xml:space="preserve"> este é um resumo de que todos os levitas recebem suas cidades para nelas morarem.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Líderes dos levitas</w:t>
      </w:r>
    </w:p>
    <w:p>
      <w:pPr>
        <w:pStyle w:val="ListBullet"/>
        <w:spacing w:line="240" w:lineRule="auto"/>
        <w:ind w:left="720"/>
      </w:pPr>
      <w:r>
        <w:rPr>
          <w:lang w:val="pt_PT" w:bidi="pt_PT"/>
        </w:rPr>
      </w:r>
      <w:r>
        <w:rPr>
          <w:lang w:val="pt_PT" w:bidi="pt_PT"/>
        </w:rPr>
        <w:t>Eleazar, o sacerdote</w:t>
      </w:r>
    </w:p>
    <w:p>
      <w:pPr>
        <w:pStyle w:val="ListBullet"/>
        <w:spacing w:line="240" w:lineRule="auto"/>
        <w:ind w:left="720"/>
      </w:pPr>
      <w:r>
        <w:rPr>
          <w:lang w:val="pt_PT" w:bidi="pt_PT"/>
        </w:rPr>
      </w:r>
      <w:r>
        <w:rPr>
          <w:lang w:val="pt_PT" w:bidi="pt_PT"/>
        </w:rPr>
        <w:t>Josué, filho de Num.</w:t>
      </w:r>
    </w:p>
    <w:p>
      <w:pPr>
        <w:pStyle w:val="ListBullet"/>
        <w:spacing w:line="240" w:lineRule="auto"/>
        <w:ind w:left="720"/>
      </w:pPr>
      <w:r>
        <w:rPr>
          <w:lang w:val="pt_PT" w:bidi="pt_PT"/>
        </w:rPr>
      </w:r>
      <w:r>
        <w:rPr>
          <w:lang w:val="pt_PT" w:bidi="pt_PT"/>
        </w:rPr>
        <w:t>Líderes tribais de Israel</w:t>
      </w:r>
    </w:p>
    <w:p>
      <w:pPr>
        <w:pStyle w:val="ListBullet"/>
        <w:spacing w:line="240" w:lineRule="auto"/>
        <w:ind w:left="720"/>
      </w:pPr>
      <w:r>
        <w:rPr>
          <w:lang w:val="pt_PT" w:bidi="pt_PT"/>
        </w:rPr>
      </w:r>
      <w:r>
        <w:rPr>
          <w:lang w:val="pt_PT" w:bidi="pt_PT"/>
        </w:rPr>
        <w:t>Clãs coatitas</w:t>
      </w:r>
    </w:p>
    <w:p>
      <w:pPr>
        <w:pStyle w:val="ListBullet"/>
        <w:spacing w:line="240" w:lineRule="auto"/>
        <w:ind w:left="720"/>
      </w:pPr>
      <w:r>
        <w:rPr>
          <w:lang w:val="pt_PT" w:bidi="pt_PT"/>
        </w:rPr>
      </w:r>
      <w:r>
        <w:rPr>
          <w:lang w:val="pt_PT" w:bidi="pt_PT"/>
        </w:rPr>
        <w:t>Clãs gersonitas</w:t>
      </w:r>
    </w:p>
    <w:p>
      <w:pPr>
        <w:pStyle w:val="ListBullet"/>
        <w:spacing w:line="240" w:lineRule="auto"/>
        <w:ind w:left="720"/>
      </w:pPr>
      <w:r>
        <w:rPr>
          <w:lang w:val="pt_PT" w:bidi="pt_PT"/>
        </w:rPr>
      </w:r>
      <w:r>
        <w:rPr>
          <w:lang w:val="pt_PT" w:bidi="pt_PT"/>
        </w:rPr>
        <w:t>E clãs de Merari</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antes dessa passagem, Yahweh disse aos israelitas como escolher as cidades de refúgio para pessoas que matam outra pessoa acidentalmente. Lembrem-se de que essas seis cidades de refúgio também estão incluídas nessa passagem atual, como algumas das cidades onde os levitas viverão.</w:t>
      </w:r>
    </w:p>
    <w:p>
      <w:pPr/>
      <w:r>
        <w:rPr>
          <w:lang w:val="pt_PT" w:bidi="pt_PT"/>
        </w:rPr>
      </w:r>
      <w:r>
        <w:rPr>
          <w:lang w:val="pt_PT" w:bidi="pt_PT"/>
        </w:rPr>
        <w:t>Na primeira cena, lembrem-se de que os líderes do clã levita, ou grupo familiar, vão até os líderes de Israel e dizem para dar a eles as cidades que Yahweh ordenou que Moisés desse. Isso não significa que os líderes de Israel se esqueceram de dar aos levitas a terra deles. Todas as outras tribos receberam a terra deles, e agora é a vez dos levitas de receberem as cidades deles da terra das outras tribos de Israel. Lembrem-se de que os líderes dos israelitas incluíam Eleazar, o sacerdote, Josué, filho de Num, e os outros líderes das tribos.</w:t>
      </w:r>
    </w:p>
    <w:p>
      <w:pPr/>
      <w:r>
        <w:rPr>
          <w:lang w:val="pt_PT" w:bidi="pt_PT"/>
        </w:rPr>
      </w:r>
      <w:r>
        <w:rPr>
          <w:lang w:val="pt_PT" w:bidi="pt_PT"/>
        </w:rPr>
        <w:t>A localização também é importante — os levitas vão aos líderes de Israel em Siló, que é o mesmo lugar onde as outras tribos receberam as terras. Lembrem-se de que Siló está no lado oeste do rio Jordão na terra de Efraim. Este também é o lugar onde o tabernáculo está localizado, e onde os líderes israelitas se reúnem para tomar decisões importantes.</w:t>
      </w:r>
    </w:p>
    <w:p>
      <w:pPr/>
      <w:r>
        <w:rPr>
          <w:lang w:val="pt_PT" w:bidi="pt_PT"/>
        </w:rPr>
      </w:r>
      <w:r>
        <w:rPr>
          <w:lang w:val="pt_PT" w:bidi="pt_PT"/>
        </w:rPr>
        <w:t>Parem aqui e, em grupo, olhem para um mapa de Siló novamente, se necessário. Pause este áudio aqui.</w:t>
      </w:r>
    </w:p>
    <w:p>
      <w:pPr/>
      <w:r>
        <w:rPr>
          <w:lang w:val="pt_PT" w:bidi="pt_PT"/>
        </w:rPr>
      </w:r>
      <w:r>
        <w:rPr>
          <w:lang w:val="pt_PT" w:bidi="pt_PT"/>
        </w:rPr>
        <w:t>Lembrem-se de que os líderes levitas disseram que Yahweh ordenou que Moisés desse a eles cidades, e as pastagens ao redor das cidades para que o gado deles se alimentassem da grama.</w:t>
      </w:r>
    </w:p>
    <w:p>
      <w:pPr/>
      <w:r>
        <w:rPr>
          <w:lang w:val="pt_PT" w:bidi="pt_PT"/>
        </w:rPr>
      </w:r>
      <w:r>
        <w:rPr>
          <w:lang w:val="pt_PT" w:bidi="pt_PT"/>
        </w:rPr>
        <w:t>Parem aqui e, em grupo, olhem para uma imagem de gado e pastagem novamente, se necessário. Pause este áudio aqui.</w:t>
      </w:r>
    </w:p>
    <w:p>
      <w:pPr/>
      <w:r>
        <w:rPr>
          <w:lang w:val="pt_PT" w:bidi="pt_PT"/>
        </w:rPr>
      </w:r>
      <w:r>
        <w:rPr>
          <w:lang w:val="pt_PT" w:bidi="pt_PT"/>
        </w:rPr>
        <w:t>Lembrem-se de que os levitas não receberam sua própria terra quando Yahweh distribuiu a terra para as outras tribos, porque os levitas são separados como homens santos e servem a Yahweh, e o próprio Yahweh é a herança deles. Os líderes de Israel fazem o que os levitas dizem, e dão cidades aos levitas para que eles vivam nelas.</w:t>
      </w:r>
    </w:p>
    <w:p>
      <w:pPr/>
      <w:r>
        <w:rPr>
          <w:lang w:val="pt_PT" w:bidi="pt_PT"/>
        </w:rPr>
      </w:r>
      <w:r>
        <w:rPr>
          <w:lang w:val="pt_PT" w:bidi="pt_PT"/>
        </w:rPr>
        <w:t>Na segunda e na terceira cena, aprendemos onde as 48 cidades estão localizadas para os levitas viverem nelas. Os líderes de Israel lançam, ou jogam, sortes para descobrir a vontade de Yahweh sobre onde cada uma das tribos levitas viverá. Lembrem-se de que lançar sortes é a mesma maneira pela qual os líderes de Israel decidiram onde as outras tribos também deveriam viver. Lançar sortes era uma maneira comum de tomar decisões durante aquele tempo, e as pessoas faziam isso escolhendo pedras, dados ou varetas marcadas.</w:t>
      </w:r>
    </w:p>
    <w:p>
      <w:pPr/>
      <w:r>
        <w:rPr>
          <w:lang w:val="pt_PT" w:bidi="pt_PT"/>
        </w:rPr>
      </w:r>
      <w:r>
        <w:rPr>
          <w:lang w:val="pt_PT" w:bidi="pt_PT"/>
        </w:rPr>
        <w:t>Na segunda cena, lembrem-se de que a tribo de Coate é a primeira tribo levita a receber suas cidades. O filho mais velho de Levi era Gérson e não Coate, mas lembrem-se de que o descendente de Coate era Arão. Arão se tornou o primeiro sacerdote de Israel, o que provavelmente é o motivo por que seus descendentes são mencionados primeiro na lista de levitas que recebem suas cidades. Lembrem-se de que os descendentes de Arão recebem 13 cidades na terra de Judá, Simeão e Benjamim, a qual é a mais próxima de Jerusalém. O restante dos descendentes de Coate recebe 10 cidades da terra dos clãs de Efraim, Dã e a meia tribo de Manassés que vivem a oeste do rio Jordão.</w:t>
      </w:r>
    </w:p>
    <w:p>
      <w:pPr/>
      <w:r>
        <w:rPr>
          <w:lang w:val="pt_PT" w:bidi="pt_PT"/>
        </w:rPr>
      </w:r>
      <w:r>
        <w:rPr>
          <w:lang w:val="pt_PT" w:bidi="pt_PT"/>
        </w:rPr>
        <w:t>Na terceira cena, lembrem-se de que os outros dois clãs de Levi — Gérson e Merari — recebem as cidades deles. Lembrem-se de que os descendentes de Gérson recebem 13 cidades na Galileia da terra dos clãs das tribos de Issacar, Aser, Naftali e a meia tribo de Manassés que vivia no lado leste do rio Jordão. Lembrem-se de que os descendentes de Merari recebem 12 cidades da terra das tribos de Rúben, Gade e Zebulom. Havia uma terra para cada clã, ou grande grupo familiar, entre os descendentes de Merari.</w:t>
      </w:r>
    </w:p>
    <w:p>
      <w:pPr/>
      <w:r>
        <w:rPr>
          <w:lang w:val="pt_PT" w:bidi="pt_PT"/>
        </w:rPr>
      </w:r>
      <w:r>
        <w:rPr>
          <w:lang w:val="pt_PT" w:bidi="pt_PT"/>
        </w:rPr>
        <w:t>Parem aqui e discutam em grupo: essas passagens em todo o livro de Josué muitas vezes lembram ao público que cada tribo israelita está dividida em clãs, ou grandes grupos familiares. Em muitas dessas passagens, ouvimos frases como "os clãs de uma certa tribo", ou "havia terra para cada clã entre uma certa tribo". Em sua cultura, como vocês dividem grandes tribos em clãs, ou grupos familiares, dentro da tribo? Como vocês falam sobre os clãs dentro de uma tribo maior? Pause este áudio aqui.</w:t>
      </w:r>
    </w:p>
    <w:p>
      <w:pPr/>
      <w:r>
        <w:rPr>
          <w:lang w:val="pt_PT" w:bidi="pt_PT"/>
        </w:rPr>
      </w:r>
      <w:r>
        <w:rPr>
          <w:lang w:val="pt_PT" w:bidi="pt_PT"/>
        </w:rPr>
        <w:t>Na quarta cena, há uma declaração final resumida sobre a passagem. Os israelitas atribuíram aos levitas suas cidades com a terra ao redor das cidades para que os animais dos levitas se alimentassem da grama. Eles designaram a terra lançando sortes, e eles fizeram tudo isso como Yahweh ordenou a Moisés.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21.1–8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Líderes dos levitas</w:t>
      </w:r>
    </w:p>
    <w:p>
      <w:pPr>
        <w:pStyle w:val="ListBullet"/>
        <w:spacing w:line="240" w:lineRule="auto"/>
        <w:ind w:left="720"/>
      </w:pPr>
      <w:r>
        <w:rPr>
          <w:lang w:val="pt_PT" w:bidi="pt_PT"/>
        </w:rPr>
      </w:r>
      <w:r>
        <w:rPr>
          <w:lang w:val="pt_PT" w:bidi="pt_PT"/>
        </w:rPr>
        <w:t>Eleazar, o sacerdote</w:t>
      </w:r>
    </w:p>
    <w:p>
      <w:pPr>
        <w:pStyle w:val="ListBullet"/>
        <w:spacing w:line="240" w:lineRule="auto"/>
        <w:ind w:left="720"/>
      </w:pPr>
      <w:r>
        <w:rPr>
          <w:lang w:val="pt_PT" w:bidi="pt_PT"/>
        </w:rPr>
      </w:r>
      <w:r>
        <w:rPr>
          <w:lang w:val="pt_PT" w:bidi="pt_PT"/>
        </w:rPr>
        <w:t>Josué, filho de Num.</w:t>
      </w:r>
    </w:p>
    <w:p>
      <w:pPr>
        <w:pStyle w:val="ListBullet"/>
        <w:spacing w:line="240" w:lineRule="auto"/>
        <w:ind w:left="720"/>
      </w:pPr>
      <w:r>
        <w:rPr>
          <w:lang w:val="pt_PT" w:bidi="pt_PT"/>
        </w:rPr>
      </w:r>
      <w:r>
        <w:rPr>
          <w:lang w:val="pt_PT" w:bidi="pt_PT"/>
        </w:rPr>
        <w:t>Líderes tribais de Israel</w:t>
      </w:r>
    </w:p>
    <w:p>
      <w:pPr>
        <w:pStyle w:val="ListBullet"/>
        <w:spacing w:line="240" w:lineRule="auto"/>
        <w:ind w:left="720"/>
      </w:pPr>
      <w:r>
        <w:rPr>
          <w:lang w:val="pt_PT" w:bidi="pt_PT"/>
        </w:rPr>
      </w:r>
      <w:r>
        <w:rPr>
          <w:lang w:val="pt_PT" w:bidi="pt_PT"/>
        </w:rPr>
        <w:t>Clãs coatitas</w:t>
      </w:r>
    </w:p>
    <w:p>
      <w:pPr>
        <w:pStyle w:val="ListBullet"/>
        <w:spacing w:line="240" w:lineRule="auto"/>
        <w:ind w:left="720"/>
      </w:pPr>
      <w:r>
        <w:rPr>
          <w:lang w:val="pt_PT" w:bidi="pt_PT"/>
        </w:rPr>
      </w:r>
      <w:r>
        <w:rPr>
          <w:lang w:val="pt_PT" w:bidi="pt_PT"/>
        </w:rPr>
        <w:t>Clãs gersonitas</w:t>
      </w:r>
    </w:p>
    <w:p>
      <w:pPr>
        <w:pStyle w:val="ListBullet"/>
        <w:spacing w:line="240" w:lineRule="auto"/>
        <w:ind w:left="720"/>
      </w:pPr>
      <w:r>
        <w:rPr>
          <w:lang w:val="pt_PT" w:bidi="pt_PT"/>
        </w:rPr>
      </w:r>
      <w:r>
        <w:rPr>
          <w:lang w:val="pt_PT" w:bidi="pt_PT"/>
        </w:rPr>
        <w:t>E clãs meraritas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líderes dos levitas vão aos líderes de Israel para pedir as cidades e pastagens ao redor que Yahweh disse a Moisés para dar aos levitas. Os líderes de Israel incluem Eleazar, o sacerdote, Josué, o filho de Num, e os líderes das outras tribos de Israel. Isso acontece em Siló.</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líderes dos levitas: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líderes de Israel fazem o que Yahweh ordenou que Moisés fizesse. Eles dão aos levitas cidades para viverem e pastagens para o gado deles.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Eleazar, o sacerdote, Josué, filho de Num, e os outros líderes tribais de Israel: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lançaram sortes para decidir onde os levitas deveriam ter suas cidades. A primeira sorte é para os descendentes de Arão, o sacerdote. Eles são uma parte do clã coatita. Eles recebem 13 cidades e suas pastagens ao redor, das terras de Judá, Simeão e Benjamim. Os clãs coatitas restantes recebem 10 cidades da terra das tribos de Efraim, Dã e a meia tribo de Manassés que vivem a oeste do rio Jordão.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clãs coatitas: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gersonitas e os meraritas também recebem suas cidades. Os descendentes de Gérson recebem suas 13 cidades da terra das tribos de Issacar, Aser, Naftali e a meia tribo de Manassés que vive no lado leste do rio Jordão. Os descendentes de Merari recebem 12 cidades da terra das tribos de Rúben, Gade e Zebulom.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clãs gersonitas e meraritas: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israelitas terminam de distribuir as cidades e pastagens para todos os clãs levitas. Eles fazem tudo isso de acordo com o mandamento de Yahweh a Moisés.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Eleazar, o sacerdote, Josué, filho de Num, e os outros líderes tribais de Israel: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21.1–8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Os líderes tribais dos </w:t>
      </w:r>
      <w:r>
        <w:rPr>
          <w:b/>
          <w:lang w:val="pt_PT" w:bidi="pt_PT"/>
        </w:rPr>
        <w:t>levitas</w:t>
      </w:r>
      <w:r>
        <w:rPr>
          <w:lang w:val="pt_PT" w:bidi="pt_PT"/>
        </w:rPr>
        <w:t xml:space="preserve"> vêm para falar com os líderes de Israel, o que inclui Eleazar, o </w:t>
      </w:r>
      <w:r>
        <w:rPr>
          <w:b/>
          <w:lang w:val="pt_PT" w:bidi="pt_PT"/>
        </w:rPr>
        <w:t>sacerdote</w:t>
      </w:r>
      <w:r>
        <w:rPr>
          <w:lang w:val="pt_PT" w:bidi="pt_PT"/>
        </w:rPr>
        <w:t xml:space="preserve">. Os levitas são uma das 12 tribos de Israel. Traduzam levitas e sacerdotes da mesma forma que vocês traduziram em passagens anteriores. Para mais informações sobre </w:t>
      </w:r>
      <w:r>
        <w:rPr>
          <w:b/>
          <w:lang w:val="pt_PT" w:bidi="pt_PT"/>
        </w:rPr>
        <w:t>levitas</w:t>
      </w:r>
      <w:r>
        <w:rPr>
          <w:lang w:val="pt_PT" w:bidi="pt_PT"/>
        </w:rPr>
        <w:t xml:space="preserve"> e </w:t>
      </w:r>
      <w:r>
        <w:rPr>
          <w:b/>
          <w:lang w:val="pt_PT" w:bidi="pt_PT"/>
        </w:rPr>
        <w:t>sacerdotes</w:t>
      </w:r>
      <w:r>
        <w:rPr>
          <w:lang w:val="pt_PT" w:bidi="pt_PT"/>
        </w:rPr>
        <w:t>, consultem o Glossário Mestre.</w:t>
      </w:r>
    </w:p>
    <w:p>
      <w:pPr/>
      <w:r>
        <w:rPr>
          <w:lang w:val="pt_PT" w:bidi="pt_PT"/>
        </w:rPr>
      </w:r>
      <w:r>
        <w:rPr>
          <w:lang w:val="pt_PT" w:bidi="pt_PT"/>
        </w:rPr>
        <w:t xml:space="preserve">Josué é o filho de Num, e Josué se tornou o líder de Israel depois que Moisés morreu. Josué levou os </w:t>
      </w:r>
      <w:r>
        <w:rPr>
          <w:b/>
          <w:lang w:val="pt_PT" w:bidi="pt_PT"/>
        </w:rPr>
        <w:t>israelitas</w:t>
      </w:r>
      <w:r>
        <w:rPr>
          <w:lang w:val="pt_PT" w:bidi="pt_PT"/>
        </w:rPr>
        <w:t xml:space="preserve"> para </w:t>
      </w:r>
      <w:r>
        <w:rPr>
          <w:b/>
          <w:lang w:val="pt_PT" w:bidi="pt_PT"/>
        </w:rPr>
        <w:t>Canaã</w:t>
      </w:r>
      <w:r>
        <w:rPr>
          <w:lang w:val="pt_PT" w:bidi="pt_PT"/>
        </w:rPr>
        <w:t xml:space="preserve">. Os líderes tribais se referem a todos os líderes masculinos de diferentes grupos familiares de cada uma das 12 tribos de Israel. Esses são os mesmos líderes que distribuíram a terra a todas as outras tribos de Israel. Usem as mesmas palavras para israelitas e Canaã que vocês usaram em passagens anteriores. Para mais informações sobre </w:t>
      </w:r>
      <w:r>
        <w:rPr>
          <w:b/>
          <w:lang w:val="pt_PT" w:bidi="pt_PT"/>
        </w:rPr>
        <w:t>israelitas</w:t>
      </w:r>
      <w:r>
        <w:rPr>
          <w:lang w:val="pt_PT" w:bidi="pt_PT"/>
        </w:rPr>
        <w:t xml:space="preserve"> e </w:t>
      </w:r>
      <w:r>
        <w:rPr>
          <w:b/>
          <w:lang w:val="pt_PT" w:bidi="pt_PT"/>
        </w:rPr>
        <w:t>Canaã</w:t>
      </w:r>
      <w:r>
        <w:rPr>
          <w:lang w:val="pt_PT" w:bidi="pt_PT"/>
        </w:rPr>
        <w:t>, consultem o Glossário Mestre.</w:t>
      </w:r>
    </w:p>
    <w:p>
      <w:pPr/>
      <w:r>
        <w:rPr>
          <w:lang w:val="pt_PT" w:bidi="pt_PT"/>
        </w:rPr>
      </w:r>
      <w:r>
        <w:rPr>
          <w:lang w:val="pt_PT" w:bidi="pt_PT"/>
        </w:rPr>
        <w:t xml:space="preserve">Os líderes levitas dizem aos líderes israelitas que </w:t>
      </w:r>
      <w:r>
        <w:rPr>
          <w:b/>
          <w:lang w:val="pt_PT" w:bidi="pt_PT"/>
        </w:rPr>
        <w:t>Yahweh</w:t>
      </w:r>
      <w:r>
        <w:rPr>
          <w:lang w:val="pt_PT" w:bidi="pt_PT"/>
        </w:rPr>
        <w:t xml:space="preserve"> ordenou que Moisés desse a eles essas </w:t>
      </w:r>
      <w:r>
        <w:rPr>
          <w:b/>
          <w:lang w:val="pt_PT" w:bidi="pt_PT"/>
        </w:rPr>
        <w:t>cidades</w:t>
      </w:r>
      <w:r>
        <w:rPr>
          <w:lang w:val="pt_PT" w:bidi="pt_PT"/>
        </w:rPr>
        <w:t xml:space="preserve"> e pastagens para o gado e outros animais. Traduzam cidades e Yahweh da mesma forma que vocês traduziram em passagens anteriores. Para mais informações sobre </w:t>
      </w:r>
      <w:r>
        <w:rPr>
          <w:b/>
          <w:lang w:val="pt_PT" w:bidi="pt_PT"/>
        </w:rPr>
        <w:t>Yahweh</w:t>
      </w:r>
      <w:r>
        <w:rPr>
          <w:lang w:val="pt_PT" w:bidi="pt_PT"/>
        </w:rPr>
        <w:t>, consultem o Glossário Mestre.</w:t>
      </w:r>
    </w:p>
    <w:p>
      <w:pPr/>
      <w:r>
        <w:rPr>
          <w:lang w:val="pt_PT" w:bidi="pt_PT"/>
        </w:rPr>
      </w:r>
      <w:r>
        <w:rPr>
          <w:lang w:val="pt_PT" w:bidi="pt_PT"/>
        </w:rPr>
        <w:t>Parem aqui e, em grupo, olhem para uma imagem de gado e pastagem novamente, se necessário. Pause este áudio aqui.</w:t>
      </w:r>
    </w:p>
    <w:p>
      <w:pPr/>
      <w:r>
        <w:rPr>
          <w:lang w:val="pt_PT" w:bidi="pt_PT"/>
        </w:rPr>
      </w:r>
      <w:r>
        <w:rPr>
          <w:lang w:val="pt_PT" w:bidi="pt_PT"/>
        </w:rPr>
        <w:t xml:space="preserve">Os líderes israelitas lançam sortes para determinar as cidades e as pastagens de cada um dos </w:t>
      </w:r>
      <w:r>
        <w:rPr>
          <w:b/>
          <w:lang w:val="pt_PT" w:bidi="pt_PT"/>
        </w:rPr>
        <w:t>clãs</w:t>
      </w:r>
      <w:r>
        <w:rPr>
          <w:lang w:val="pt_PT" w:bidi="pt_PT"/>
        </w:rPr>
        <w:t xml:space="preserve"> levitas. Os clãs coatitas recebem as cidades deles primeiro porque os descendentes de Arão, o sacerdote, estavam no clã de Coate. Arão foi o primeiro sumo sacerdote dos israelitas. Traduzam clãs da mesma forma que vocês traduziram em passagens anteriores.</w:t>
      </w:r>
    </w:p>
    <w:p>
      <w:pPr/>
      <w:r>
        <w:rPr>
          <w:lang w:val="pt_PT" w:bidi="pt_PT"/>
        </w:rPr>
      </w:r>
      <w:r>
        <w:rPr>
          <w:lang w:val="pt_PT" w:bidi="pt_PT"/>
        </w:rPr>
        <w:t xml:space="preserve">Os </w:t>
      </w:r>
      <w:r>
        <w:rPr>
          <w:b/>
          <w:lang w:val="pt_PT" w:bidi="pt_PT"/>
        </w:rPr>
        <w:t>descendentes</w:t>
      </w:r>
      <w:r>
        <w:rPr>
          <w:lang w:val="pt_PT" w:bidi="pt_PT"/>
        </w:rPr>
        <w:t xml:space="preserve"> de Gérson e os descendentes de Merari também recebem suas cidades e pastagens. Traduzam descendentes da mesma forma que vocês traduziram em passagens anteriores. Para mais informações sobre </w:t>
      </w:r>
      <w:r>
        <w:rPr>
          <w:b/>
          <w:lang w:val="pt_PT" w:bidi="pt_PT"/>
        </w:rPr>
        <w:t>descendentes</w:t>
      </w:r>
      <w:r>
        <w:rPr>
          <w:lang w:val="pt_PT" w:bidi="pt_PT"/>
        </w:rPr>
        <w:t>,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21:9–19</w:t>
      </w:r>
      <w:r>
        <w:rPr>
          <w:lang w:val="pt_PT" w:bidi="pt_PT"/>
        </w:rPr>
      </w:r>
    </w:p>
    <w:p>
      <w:pPr>
        <w:pStyle w:val="Heading3"/>
      </w:pPr>
      <w:r>
        <w:rPr>
          <w:lang w:val="pt_PT" w:bidi="pt_PT"/>
        </w:rPr>
        <w:t>Ouvir e Sentir</w:t>
      </w:r>
    </w:p>
    <w:p>
      <w:pPr/>
      <w:r>
        <w:rPr>
          <w:lang w:val="pt_PT" w:bidi="pt_PT"/>
        </w:rPr>
      </w:r>
      <w:r>
        <w:rPr>
          <w:lang w:val="pt_PT" w:bidi="pt_PT"/>
        </w:rPr>
        <w:t>Nesta etapa, ouçam Josué 21.9–19 e guardem em seus corações.</w:t>
      </w:r>
    </w:p>
    <w:p>
      <w:pPr/>
      <w:r>
        <w:rPr>
          <w:lang w:val="pt_PT" w:bidi="pt_PT"/>
        </w:rPr>
      </w:r>
      <w:r>
        <w:rPr>
          <w:lang w:val="pt_PT" w:bidi="pt_PT"/>
        </w:rPr>
        <w:t>Ouçam uma versão em áudio de Josué 21.9–19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21.9–19 na tradução mais fácil de entender.</w:t>
      </w:r>
    </w:p>
    <w:p>
      <w:pPr/>
      <w:r>
        <w:rPr>
          <w:lang w:val="pt_PT" w:bidi="pt_PT"/>
        </w:rPr>
      </w:r>
      <w:r>
        <w:rPr>
          <w:lang w:val="pt_PT" w:bidi="pt_PT"/>
        </w:rPr>
        <w:t>Os israelitas estão na terra que Yahweh prometeu dar a eles. Os levitas vão aos líderes de Israel e pedem suas cidades e pastagens ao redor para os animais deles que Yahweh ordenou que Moisés desse aos levitas. Os líderes de Israel lançam sortes e dão 48 cidades aos levitas em toda a terra dos israelitas. Cada uma das tribos levitas recebe as cidades e as pastagens ao redor, incluindo os coatitas que são descendentes de Arão, e os outros coatitas, os gersonitas e os meraritas. Essa passagem e as seguintes passagens nomeiam as cidades específicas dadas a cada uma dessas tribos levitas. Essa passagem dá os nomes das 13 cidades dos coatitas que são descendentes de Arão.</w:t>
      </w:r>
    </w:p>
    <w:p>
      <w:pPr/>
      <w:r>
        <w:rPr>
          <w:lang w:val="pt_PT" w:bidi="pt_PT"/>
        </w:rPr>
      </w:r>
      <w:r>
        <w:rPr>
          <w:lang w:val="pt_PT" w:bidi="pt_PT"/>
        </w:rPr>
        <w:t>Arão foi o primeiro sumo sacerdote de Israel, e ele era o neto de Coate, que era um dos filhos de Levi. Quando os líderes israelitas distribuíram a terra aos clãs levitas, eles lançaram a primeira sorte para os descendentes coatitas de Arão porque eles eram sacerdotes de Yahweh. Lembrem-se de que lançar sortes era uma maneira comum de decidir algo importante durante o tempo dos levitas, e que Yahweh era, em última análise, quem decidia o resultado das sortes. As 13 cidades que os descendentes de Arão receberam eram todas na terra das tribos de Judá, Simeão e Benjamim. Lembrem-se de que provavelmente não eram apenas os levitas que viveriam nessas cidades. Os levitas viviam lá para ser um exemplo ao povo e para ensinar o povo como seguir a Yahweh.</w:t>
      </w:r>
    </w:p>
    <w:p>
      <w:pPr/>
      <w:r>
        <w:rPr>
          <w:lang w:val="pt_PT" w:bidi="pt_PT"/>
        </w:rPr>
      </w:r>
      <w:r>
        <w:rPr>
          <w:lang w:val="pt_PT" w:bidi="pt_PT"/>
        </w:rPr>
        <w:t>Os descendentes coatitas de Arão receberam nove cidades da terra de Judá e Simeão. A primeira cidade nomeada é Hebrom, que também era chamada de cidade de Arba naquela época, nomeada em homenagem a Arba, que era o pai de Anaque. Anaque e Arba eram pessoas que viviam na terra antes de os israelitas chegarem. Hebrom estava na região montanhosa de Judá. Um monte é uma área de terra naturalmente elevada, e é menor do que uma montanha. A região montanhosa é uma área de Judá onde há muitas colinas.</w:t>
      </w:r>
    </w:p>
    <w:p>
      <w:pPr/>
      <w:r>
        <w:rPr>
          <w:lang w:val="pt_PT" w:bidi="pt_PT"/>
        </w:rPr>
      </w:r>
      <w:r>
        <w:rPr>
          <w:lang w:val="pt_PT" w:bidi="pt_PT"/>
        </w:rPr>
        <w:t>Parem aqui e, em grupo, olhem para uma imagem de uma região montanhosa. Além disso, olhem para o mapa das 13 cidades que os descendentes coatitas de Arão recebem. Encontrem a cidade de Hebrom no mapa. Pause este áudio aqui.</w:t>
      </w:r>
    </w:p>
    <w:p>
      <w:pPr/>
      <w:r>
        <w:rPr>
          <w:lang w:val="pt_PT" w:bidi="pt_PT"/>
        </w:rPr>
      </w:r>
      <w:r>
        <w:rPr>
          <w:lang w:val="pt_PT" w:bidi="pt_PT"/>
        </w:rPr>
        <w:t>Os levitas receberam Hebrom e as pastagens ao redor para os animais deles. Uma pastagem é uma área aberta de grama que cresce sem a ajuda das pessoas. Essa pastagem era para os animais dos levitas comerem a grama.</w:t>
      </w:r>
    </w:p>
    <w:p>
      <w:pPr/>
      <w:r>
        <w:rPr>
          <w:lang w:val="pt_PT" w:bidi="pt_PT"/>
        </w:rPr>
      </w:r>
      <w:r>
        <w:rPr>
          <w:lang w:val="pt_PT" w:bidi="pt_PT"/>
        </w:rPr>
        <w:t>Parem aqui e, em grupo, olhem para uma imagem de pastagem. Pause este áudio aqui.</w:t>
      </w:r>
    </w:p>
    <w:p>
      <w:pPr/>
      <w:r>
        <w:rPr>
          <w:lang w:val="pt_PT" w:bidi="pt_PT"/>
        </w:rPr>
      </w:r>
      <w:r>
        <w:rPr>
          <w:lang w:val="pt_PT" w:bidi="pt_PT"/>
        </w:rPr>
        <w:t>Os líderes de Israel dão a cidade e a pastagem de Hebrom aos levitas, mas os campos e assentamentos de Hebrom pertencem a Calebe, o filho de Jefoné. As cidades tinham uma muralha ao redor para proteger o povo. Os campos eram bons para o cultivo de alimentos, e os assentamentos eram pequenos grupos de casas de pessoas que não tinham um muro ao seu redor. Lembrem-se de que Calebe é um dos exploradores que Moisés enviou para a terra, e Calebe não tem medo do povo nem de tomar a terra como propriedade dos israelitas. Moisés prometeu dar a Calebe uma parte da terra, e Josué manteve essa promessa quando ele deu a Calebe esses campos e assentamentos ao redor da cidade de Hebrom. Agora, os líderes dos israelitas dão aos levitas a cidade de Hebrom.</w:t>
      </w:r>
    </w:p>
    <w:p>
      <w:pPr/>
      <w:r>
        <w:rPr>
          <w:lang w:val="pt_PT" w:bidi="pt_PT"/>
        </w:rPr>
      </w:r>
      <w:r>
        <w:rPr>
          <w:lang w:val="pt_PT" w:bidi="pt_PT"/>
        </w:rPr>
        <w:t>Parem aqui e, em grupo, olhem para imagens de campos e uma aldeia. Pause este áudio aqui.</w:t>
      </w:r>
    </w:p>
    <w:p>
      <w:pPr/>
      <w:r>
        <w:rPr>
          <w:lang w:val="pt_PT" w:bidi="pt_PT"/>
        </w:rPr>
      </w:r>
      <w:r>
        <w:rPr>
          <w:lang w:val="pt_PT" w:bidi="pt_PT"/>
        </w:rPr>
        <w:t>Além disso, parem aqui e discutam essa pergunta em grupo: descrevam os diferentes tamanhos de assentamentos em sua área. Como vocês chamam cada tipo de assentamento, e que tipos de pessoas vivem em cada tipo de área? Pause este áudio aqui.</w:t>
      </w:r>
    </w:p>
    <w:p>
      <w:pPr/>
      <w:r>
        <w:rPr>
          <w:lang w:val="pt_PT" w:bidi="pt_PT"/>
        </w:rPr>
      </w:r>
      <w:r>
        <w:rPr>
          <w:lang w:val="pt_PT" w:bidi="pt_PT"/>
        </w:rPr>
        <w:t>A cidade de Hebrom também é uma das cidades de refúgio para alguém que mata acidentalmente outra pessoa. Lembrem-se de que há seis cidades de refúgio espalhadas por toda a terra de Israel. Hebrom é provavelmente a primeira cidade na lista porque é uma cidade importante como cidade de refúgio.</w:t>
      </w:r>
    </w:p>
    <w:p>
      <w:pPr/>
      <w:r>
        <w:rPr>
          <w:lang w:val="pt_PT" w:bidi="pt_PT"/>
        </w:rPr>
      </w:r>
      <w:r>
        <w:rPr>
          <w:lang w:val="pt_PT" w:bidi="pt_PT"/>
        </w:rPr>
        <w:t>Os descendentes de Arão, o sacerdote, também recebem essas outras oito cidades com suas pastagens ao redor: Libna, Jatir, Estemoa, Holom, Debir, Aim, Jutá e Bete-Semes. Das nove cidades que os israelitas deram aos descendentes de Arão na terra de Judá e Simeão, oito das nove cidades estão na terra de Judá, e a cidade de Aim pertence tanto a Judá quanto a Simeão. Todas essas cidades estão mais perto de Jerusalém, onde o templo futuramente estará. Os descendentes de Arão são sacerdotes, e é útil estar perto do lugar de adoração.</w:t>
      </w:r>
    </w:p>
    <w:p>
      <w:pPr/>
      <w:r>
        <w:rPr>
          <w:lang w:val="pt_PT" w:bidi="pt_PT"/>
        </w:rPr>
      </w:r>
      <w:r>
        <w:rPr>
          <w:lang w:val="pt_PT" w:bidi="pt_PT"/>
        </w:rPr>
        <w:t>Parem aqui e olhem para um mapa das cidades que os descendentes coatitas de Arão recebem. Encontrem, em grupo, as cidades de Libna, Jatir, Estemoa, Holom, Debir, Aim, Jutá e Bete-Semes. Pause este áudio aqui.</w:t>
      </w:r>
    </w:p>
    <w:p>
      <w:pPr/>
      <w:r>
        <w:rPr>
          <w:lang w:val="pt_PT" w:bidi="pt_PT"/>
        </w:rPr>
      </w:r>
      <w:r>
        <w:rPr>
          <w:lang w:val="pt_PT" w:bidi="pt_PT"/>
        </w:rPr>
        <w:t>Os levitas, que são descendentes de Arão, também recebem quatro cidades da terra de Benjamim, e as pastagens ao redor para seus animais. Essas quatro cidades são Gibeão, Geba, Anatote e Almom.</w:t>
      </w:r>
    </w:p>
    <w:p>
      <w:pPr/>
      <w:r>
        <w:rPr>
          <w:lang w:val="pt_PT" w:bidi="pt_PT"/>
        </w:rPr>
      </w:r>
      <w:r>
        <w:rPr>
          <w:lang w:val="pt_PT" w:bidi="pt_PT"/>
        </w:rPr>
        <w:t>Parem aqui e olhem para um mapa das cidades que os descendentes coatitas de Arão recebem. Encontrem, como um grupo, as cidades de Gibeão, Geba, Anatote e Almom. Pause este áudio aqui.</w:t>
      </w:r>
    </w:p>
    <w:p>
      <w:pPr/>
      <w:r>
        <w:rPr>
          <w:lang w:val="pt_PT" w:bidi="pt_PT"/>
        </w:rPr>
      </w:r>
      <w:r>
        <w:rPr>
          <w:lang w:val="pt_PT" w:bidi="pt_PT"/>
        </w:rPr>
        <w:t>No total, os descendentes de Arão recebem 13 cidades e as pastagens ao redor da terra das tribos de Judá, Simeão e Benjamim. Os descendentes de Arão são sacerdotes para o povo de Israel.</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21.9–19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os levitas, que são descendentes de Arão, recebem cidades na terra de Judá e Simeão.</w:t>
      </w:r>
    </w:p>
    <w:p>
      <w:pPr/>
      <w:r>
        <w:rPr>
          <w:lang w:val="pt_PT" w:bidi="pt_PT"/>
        </w:rPr>
      </w:r>
      <w:r>
        <w:rPr>
          <w:b/>
          <w:lang w:val="pt_PT" w:bidi="pt_PT"/>
        </w:rPr>
        <w:t>Na segunda cena:</w:t>
      </w:r>
      <w:r>
        <w:rPr>
          <w:lang w:val="pt_PT" w:bidi="pt_PT"/>
        </w:rPr>
        <w:t xml:space="preserve"> os descendentes de Arão recebem Hebrom e as pastagens ao redor. Calebe já tem os campos e assentamentos ao redor de Hebrom, e Hebrom também é uma cidade de refúgio.</w:t>
      </w:r>
    </w:p>
    <w:p>
      <w:pPr/>
      <w:r>
        <w:rPr>
          <w:lang w:val="pt_PT" w:bidi="pt_PT"/>
        </w:rPr>
      </w:r>
      <w:r>
        <w:rPr>
          <w:b/>
          <w:lang w:val="pt_PT" w:bidi="pt_PT"/>
        </w:rPr>
        <w:t>Na terceira cena:</w:t>
      </w:r>
      <w:r>
        <w:rPr>
          <w:lang w:val="pt_PT" w:bidi="pt_PT"/>
        </w:rPr>
        <w:t xml:space="preserve"> os descendentes de Arão recebem oito outras cidades na terra das tribos de Judá e Simeão.</w:t>
      </w:r>
    </w:p>
    <w:p>
      <w:pPr/>
      <w:r>
        <w:rPr>
          <w:lang w:val="pt_PT" w:bidi="pt_PT"/>
        </w:rPr>
      </w:r>
      <w:r>
        <w:rPr>
          <w:b/>
          <w:lang w:val="pt_PT" w:bidi="pt_PT"/>
        </w:rPr>
        <w:t>Na quarta cena:</w:t>
      </w:r>
      <w:r>
        <w:rPr>
          <w:lang w:val="pt_PT" w:bidi="pt_PT"/>
        </w:rPr>
        <w:t xml:space="preserve"> os descendentes de Arão recebem quatro cidades na terra da tribo de Benjamim.</w:t>
      </w:r>
    </w:p>
    <w:p>
      <w:pPr/>
      <w:r>
        <w:rPr>
          <w:lang w:val="pt_PT" w:bidi="pt_PT"/>
        </w:rPr>
      </w:r>
      <w:r>
        <w:rPr>
          <w:b/>
          <w:lang w:val="pt_PT" w:bidi="pt_PT"/>
        </w:rPr>
        <w:t>Na quinta cena:</w:t>
      </w:r>
      <w:r>
        <w:rPr>
          <w:lang w:val="pt_PT" w:bidi="pt_PT"/>
        </w:rPr>
        <w:t xml:space="preserve"> os descendentes de Arão recebem 13 cidades no total, e as pastagens ao redor.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Líderes de Israel</w:t>
      </w:r>
    </w:p>
    <w:p>
      <w:pPr>
        <w:pStyle w:val="ListBullet"/>
        <w:spacing w:line="240" w:lineRule="auto"/>
        <w:ind w:left="720"/>
      </w:pPr>
      <w:r>
        <w:rPr>
          <w:lang w:val="pt_PT" w:bidi="pt_PT"/>
        </w:rPr>
      </w:r>
      <w:r>
        <w:rPr>
          <w:lang w:val="pt_PT" w:bidi="pt_PT"/>
        </w:rPr>
        <w:t>Tribo de Judá</w:t>
      </w:r>
    </w:p>
    <w:p>
      <w:pPr>
        <w:pStyle w:val="ListBullet"/>
        <w:spacing w:line="240" w:lineRule="auto"/>
        <w:ind w:left="720"/>
      </w:pPr>
      <w:r>
        <w:rPr>
          <w:lang w:val="pt_PT" w:bidi="pt_PT"/>
        </w:rPr>
      </w:r>
      <w:r>
        <w:rPr>
          <w:lang w:val="pt_PT" w:bidi="pt_PT"/>
        </w:rPr>
        <w:t>Tribo de Simeão</w:t>
      </w:r>
    </w:p>
    <w:p>
      <w:pPr>
        <w:pStyle w:val="ListBullet"/>
        <w:spacing w:line="240" w:lineRule="auto"/>
        <w:ind w:left="720"/>
      </w:pPr>
      <w:r>
        <w:rPr>
          <w:lang w:val="pt_PT" w:bidi="pt_PT"/>
        </w:rPr>
      </w:r>
      <w:r>
        <w:rPr>
          <w:lang w:val="pt_PT" w:bidi="pt_PT"/>
        </w:rPr>
        <w:t>Levitas, que são descendentes de Arão</w:t>
      </w:r>
    </w:p>
    <w:p>
      <w:pPr>
        <w:pStyle w:val="ListBullet"/>
        <w:spacing w:line="240" w:lineRule="auto"/>
        <w:ind w:left="720"/>
      </w:pPr>
      <w:r>
        <w:rPr>
          <w:lang w:val="pt_PT" w:bidi="pt_PT"/>
        </w:rPr>
      </w:r>
      <w:r>
        <w:rPr>
          <w:lang w:val="pt_PT" w:bidi="pt_PT"/>
        </w:rPr>
        <w:t>Calebe, filho de Jefoné</w:t>
      </w:r>
    </w:p>
    <w:p>
      <w:pPr>
        <w:pStyle w:val="ListBullet"/>
        <w:spacing w:line="240" w:lineRule="auto"/>
        <w:ind w:left="720"/>
      </w:pPr>
      <w:r>
        <w:rPr>
          <w:lang w:val="pt_PT" w:bidi="pt_PT"/>
        </w:rPr>
      </w:r>
      <w:r>
        <w:rPr>
          <w:lang w:val="pt_PT" w:bidi="pt_PT"/>
        </w:rPr>
        <w:t>E a tribo de Benjamim</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na passagem anterior, os líderes de Israel deram aos levitas 48 cidades para nelas viverem, e as pastagens ao redor para os animais deles. Todos os três clãs de levitas receberam suas cidades e pastagens da terra das outras tribos de Israel. Todos os descendentes de Arão no clã de Coate, outros levitas no clã de Coate, levitas no clã de Gérson e levitas no clã de Merari recebem sua terra.</w:t>
      </w:r>
    </w:p>
    <w:p>
      <w:pPr/>
      <w:r>
        <w:rPr>
          <w:lang w:val="pt_PT" w:bidi="pt_PT"/>
        </w:rPr>
      </w:r>
      <w:r>
        <w:rPr>
          <w:lang w:val="pt_PT" w:bidi="pt_PT"/>
        </w:rPr>
        <w:t>Na primeira cena, lembrem-se de que os descendentes de Arão no clã de Coate recebem suas cidades e as pastagens ao redor primeiro. Os líderes de Israel lançaram a sorte por eles primeiro porque eles são os sacerdotes de Israel. Lembrem-se de que as cidades dos descendentes de Arão vêm todas da terra das tribos de Judá, Simeão e Benjamim. As primeiras cidades listadas são da terra das tribos de Judá e Simeão.</w:t>
      </w:r>
    </w:p>
    <w:p>
      <w:pPr/>
      <w:r>
        <w:rPr>
          <w:lang w:val="pt_PT" w:bidi="pt_PT"/>
        </w:rPr>
      </w:r>
      <w:r>
        <w:rPr>
          <w:lang w:val="pt_PT" w:bidi="pt_PT"/>
        </w:rPr>
        <w:t>Na segunda cena, os descendentes de Arão recebem a cidade de Hebrom e as pastagens ao redor. Lembrem-se de que Hebrom está na região montanhosa da tribo de Judá.</w:t>
      </w:r>
    </w:p>
    <w:p>
      <w:pPr/>
      <w:r>
        <w:rPr>
          <w:lang w:val="pt_PT" w:bidi="pt_PT"/>
        </w:rPr>
      </w:r>
      <w:r>
        <w:rPr>
          <w:lang w:val="pt_PT" w:bidi="pt_PT"/>
        </w:rPr>
        <w:t>Parem aqui em grupo e olhem novamente para uma imagem de pastagens, uma imagem de uma região montanhosa e o mapa das 13 cidades que os descendentes coatitas de Arão recebem, se necessário. Encontrem a cidade de Hebrom no mapa. Pause este áudio aqui.</w:t>
      </w:r>
    </w:p>
    <w:p>
      <w:pPr/>
      <w:r>
        <w:rPr>
          <w:lang w:val="pt_PT" w:bidi="pt_PT"/>
        </w:rPr>
      </w:r>
      <w:r>
        <w:rPr>
          <w:lang w:val="pt_PT" w:bidi="pt_PT"/>
        </w:rPr>
        <w:t>Lembrem-se de que Hebrom também era chamada de cidade de Arba, ou Quiriate-Arba. No idioma original, Quiriate significa "cidade". Arba era o nome de uma pessoa que vivia na cidade de Arba. Essas são informações de contexto, e pode ser mais natural em seu idioma incluí-las de uma maneira diferente. Por exemplo: "O povo de Israel deu a eles a cidade de Quiriate-Arba. Arba era o pai de Anaque. Essa cidade tinha outro nome, Hebrom".</w:t>
      </w:r>
    </w:p>
    <w:p>
      <w:pPr/>
      <w:r>
        <w:rPr>
          <w:lang w:val="pt_PT" w:bidi="pt_PT"/>
        </w:rPr>
      </w:r>
      <w:r>
        <w:rPr>
          <w:lang w:val="pt_PT" w:bidi="pt_PT"/>
        </w:rPr>
        <w:t>Parem aqui e discutam essa pergunta em grupo: qual é a melhor maneira de traduzir essa parte da passagem? Como vocês mostrarão que Hebrom tinha dois nomes, e a origem do nome Cidade de Arba? Pause este áudio aqui.</w:t>
      </w:r>
    </w:p>
    <w:p>
      <w:pPr/>
      <w:r>
        <w:rPr>
          <w:lang w:val="pt_PT" w:bidi="pt_PT"/>
        </w:rPr>
      </w:r>
      <w:r>
        <w:rPr>
          <w:lang w:val="pt_PT" w:bidi="pt_PT"/>
        </w:rPr>
        <w:t>Lembrem-se de que os campos e aldeias ao redor de Hebrom não foram para os descendentes de Arão. Lembrem-se de que Calebe, o filho de Jefoné, já havia recebido os campos e assentamentos ao redor como sua própria posse. Calebe possuía a terra, o que significa que a terra pertence a Yahweh, mas Calebe pode usar a terra. Lembrem-se de que um assentamento é menor do que uma cidade, e que um assentamento não tem muralhas ao redor como as cidades tinham durante aquele tempo.</w:t>
      </w:r>
    </w:p>
    <w:p>
      <w:pPr/>
      <w:r>
        <w:rPr>
          <w:lang w:val="pt_PT" w:bidi="pt_PT"/>
        </w:rPr>
      </w:r>
      <w:r>
        <w:rPr>
          <w:lang w:val="pt_PT" w:bidi="pt_PT"/>
        </w:rPr>
        <w:t>Parem aqui e, em grupo, olhem para imagens de campos e um assentamento novamente, se necessário. Pause este áudio aqui.</w:t>
      </w:r>
    </w:p>
    <w:p>
      <w:pPr/>
      <w:r>
        <w:rPr>
          <w:lang w:val="pt_PT" w:bidi="pt_PT"/>
        </w:rPr>
      </w:r>
      <w:r>
        <w:rPr>
          <w:lang w:val="pt_PT" w:bidi="pt_PT"/>
        </w:rPr>
        <w:t>Lembrem-se de que Hebrom também é uma cidade de refúgio. Uma pessoa que mata acidentalmente outra pessoa pode ter proteção se ela for para uma das seis cidades de refúgio espalhadas por todo Israel. Em alguns idiomas, pode ser mais natural dizer que Hebrom é uma cidade de refúgio no início da cena, quando é apresentada pela primeira vez. Um exemplo disso poderia ser: "Os descendentes de Arão receberam Hebrom, uma cidade de refúgio, e as pastagens ao redor".</w:t>
      </w:r>
    </w:p>
    <w:p>
      <w:pPr/>
      <w:r>
        <w:rPr>
          <w:lang w:val="pt_PT" w:bidi="pt_PT"/>
        </w:rPr>
      </w:r>
      <w:r>
        <w:rPr>
          <w:lang w:val="pt_PT" w:bidi="pt_PT"/>
        </w:rPr>
        <w:t>Parem aqui e discutam essa pergunta em grupo: qual é a maneira mais natural de traduzir essa parte da passagem em seu idioma? Seria melhor incluir que Hebrom é uma cidade de refúgio no início da cena? Pause este áudio aqui.</w:t>
      </w:r>
    </w:p>
    <w:p>
      <w:pPr/>
      <w:r>
        <w:rPr>
          <w:lang w:val="pt_PT" w:bidi="pt_PT"/>
        </w:rPr>
      </w:r>
      <w:r>
        <w:rPr>
          <w:lang w:val="pt_PT" w:bidi="pt_PT"/>
        </w:rPr>
        <w:t>Na terceira cena, os descendentes de Arão recebem oito outras cidades da terra das tribos de Judá e Simeão. Os descendentes de Arão também recebem as pastagens ao redor de cada uma dessas oito cidades. Lembrem-se de que essas cidades são: Libna, Jatir, Estemoa, Holom, Debir, Aim, Juta e Bete-Semes. A maioria dessas cidades está ao sul de Hebrom, na região montanhosa da tribo de Judá, exceto Bete-Semes, que fica no limite norte da terra de Judá. Oito das cidades estão na terra da tribo de Judá, e as tribos de Judá e Simeão compartilham Aim.</w:t>
      </w:r>
    </w:p>
    <w:p>
      <w:pPr/>
      <w:r>
        <w:rPr>
          <w:lang w:val="pt_PT" w:bidi="pt_PT"/>
        </w:rPr>
      </w:r>
      <w:r>
        <w:rPr>
          <w:lang w:val="pt_PT" w:bidi="pt_PT"/>
        </w:rPr>
        <w:t>Parem aqui em grupo e olhem novamente para um mapa das cidades que os descendentes coatitas de Arão recebem, se necessário. Encontrem as cidades de Libna, Jatir, Estemoa, Holom, Debir, Aim, Juta e Bete-Semes no mapa. Pause este áudio aqui.</w:t>
      </w:r>
    </w:p>
    <w:p>
      <w:pPr/>
      <w:r>
        <w:rPr>
          <w:lang w:val="pt_PT" w:bidi="pt_PT"/>
        </w:rPr>
      </w:r>
      <w:r>
        <w:rPr>
          <w:lang w:val="pt_PT" w:bidi="pt_PT"/>
        </w:rPr>
        <w:t>Na quarta cena, os descendentes de Arão recebem quatro cidades da terra da tribo de Benjamim. Eles também recebem as pastagens ao redor de suas quatro cidades. As cidades são Gibeão, Geba, Anatote e Almom. Gibeão fica a noroeste de Jerusalém, Geba e Anatote ficam ambos a nordeste de Jerusalém, e Almom fica a nordeste de Anatote.</w:t>
      </w:r>
    </w:p>
    <w:p>
      <w:pPr/>
      <w:r>
        <w:rPr>
          <w:lang w:val="pt_PT" w:bidi="pt_PT"/>
        </w:rPr>
      </w:r>
      <w:r>
        <w:rPr>
          <w:lang w:val="pt_PT" w:bidi="pt_PT"/>
        </w:rPr>
        <w:t>Parem aqui em grupo e olhem novamente para um mapa das cidades que os descendentes coatitas de Arão recebem, se necessário. Encontrem as cidades de Gibeão, Geba, Anatote e Almom no mapa. Pause este áudio aqui.</w:t>
      </w:r>
    </w:p>
    <w:p>
      <w:pPr/>
      <w:r>
        <w:rPr>
          <w:lang w:val="pt_PT" w:bidi="pt_PT"/>
        </w:rPr>
      </w:r>
      <w:r>
        <w:rPr>
          <w:lang w:val="pt_PT" w:bidi="pt_PT"/>
        </w:rPr>
        <w:t>Na quinta cena, há uma declaração resumida de todas as cidades que os descendentes de Arão recebem. No total, os descendentes de Arão, o sacerdote, recebem 13 cidades e suas pastagens ao redor das terras das tribos de Judá, Simeão e Benjamim.</w:t>
      </w:r>
    </w:p>
    <w:p>
      <w:pPr/>
      <w:r>
        <w:rPr>
          <w:lang w:val="pt_PT" w:bidi="pt_PT"/>
        </w:rPr>
      </w:r>
      <w:r>
        <w:rPr>
          <w:lang w:val="pt_PT" w:bidi="pt_PT"/>
        </w:rPr>
        <w:t>Agora, o grupo deve produzir o roteiro, desenhar ou usar objetos para visualizar a passagem e as ações nela.</w:t>
      </w:r>
    </w:p>
    <w:p>
      <w:pPr/>
      <w:r>
        <w:rPr>
          <w:lang w:val="pt_PT" w:bidi="pt_PT"/>
        </w:rPr>
      </w:r>
      <w:r>
        <w:rPr>
          <w:lang w:val="pt_PT" w:bidi="pt_PT"/>
        </w:rPr>
        <w:t>Ao visualizar a passagem e a ação nela, certifiquem-se de usar objetos para representar as 13 cidades que os descendentes de Arão recebem. Pensem em como vocês podem mostrar que Hebrom é uma cidade de refúgio e é diferente das outras 12 cidades nessa passagem. Usem o mapa para ajudar a encontrar a localização de todas as 13 cidades.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21.9–19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Os líderes de Israel</w:t>
      </w:r>
    </w:p>
    <w:p>
      <w:pPr>
        <w:pStyle w:val="ListBullet"/>
        <w:spacing w:line="240" w:lineRule="auto"/>
        <w:ind w:left="720"/>
      </w:pPr>
      <w:r>
        <w:rPr>
          <w:lang w:val="pt_PT" w:bidi="pt_PT"/>
        </w:rPr>
      </w:r>
      <w:r>
        <w:rPr>
          <w:lang w:val="pt_PT" w:bidi="pt_PT"/>
        </w:rPr>
        <w:t>Tribo de Judá</w:t>
      </w:r>
    </w:p>
    <w:p>
      <w:pPr>
        <w:pStyle w:val="ListBullet"/>
        <w:spacing w:line="240" w:lineRule="auto"/>
        <w:ind w:left="720"/>
      </w:pPr>
      <w:r>
        <w:rPr>
          <w:lang w:val="pt_PT" w:bidi="pt_PT"/>
        </w:rPr>
      </w:r>
      <w:r>
        <w:rPr>
          <w:lang w:val="pt_PT" w:bidi="pt_PT"/>
        </w:rPr>
        <w:t>Tribo de Simeão</w:t>
      </w:r>
    </w:p>
    <w:p>
      <w:pPr>
        <w:pStyle w:val="ListBullet"/>
        <w:spacing w:line="240" w:lineRule="auto"/>
        <w:ind w:left="720"/>
      </w:pPr>
      <w:r>
        <w:rPr>
          <w:lang w:val="pt_PT" w:bidi="pt_PT"/>
        </w:rPr>
      </w:r>
      <w:r>
        <w:rPr>
          <w:lang w:val="pt_PT" w:bidi="pt_PT"/>
        </w:rPr>
        <w:t>Levitas, que são descendentes de Arão</w:t>
      </w:r>
    </w:p>
    <w:p>
      <w:pPr>
        <w:pStyle w:val="ListBullet"/>
        <w:spacing w:line="240" w:lineRule="auto"/>
        <w:ind w:left="720"/>
      </w:pPr>
      <w:r>
        <w:rPr>
          <w:lang w:val="pt_PT" w:bidi="pt_PT"/>
        </w:rPr>
      </w:r>
      <w:r>
        <w:rPr>
          <w:lang w:val="pt_PT" w:bidi="pt_PT"/>
        </w:rPr>
        <w:t>Calebe, filho de Jefoné</w:t>
      </w:r>
    </w:p>
    <w:p>
      <w:pPr>
        <w:pStyle w:val="ListBullet"/>
        <w:spacing w:line="240" w:lineRule="auto"/>
        <w:ind w:left="720"/>
      </w:pPr>
      <w:r>
        <w:rPr>
          <w:lang w:val="pt_PT" w:bidi="pt_PT"/>
        </w:rPr>
      </w:r>
      <w:r>
        <w:rPr>
          <w:lang w:val="pt_PT" w:bidi="pt_PT"/>
        </w:rPr>
        <w:t>E a tribo de Benjamim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líderes de Israel lançaram a sorte primeiro para os descendentes de Arão, que estão no clã de Coate na tribo levita. Os descendentes de Arão recebem cidades da terra das tribos de Judá e Simeão.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descendentes de Arão: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descendentes de Arão recebem a cidade de Hebrom na região montanhosa da tribo de Judá e as pastagens ao redor. Hebrom também é uma cidade refúgio para alguém que mata acidentalmente outra pessoa. Hebrom também é chamada de cidade de Arba devido a Arba, que era o pai de Anaque. Os campos e assentamentos ao redor de Hebrom pertencem a Calebe, o filho de Jefoné, e não aos descendentes de Arão.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Calebe, o filho de Jefoné: “O que você está sentindo ou pensando?” A pessoa pode responder coisas como:</w:t>
      </w:r>
    </w:p>
    <w:p>
      <w:pPr>
        <w:pStyle w:val="ListBullet"/>
        <w:spacing w:line="240" w:lineRule="auto"/>
        <w:ind w:left="720"/>
      </w:pPr>
      <w:r>
        <w:rPr>
          <w:lang w:val="pt_PT" w:bidi="pt_PT"/>
        </w:rPr>
      </w:r>
      <w:r>
        <w:rPr>
          <w:lang w:val="pt_PT" w:bidi="pt_PT"/>
        </w:rPr>
        <w:t>Além disso, pergunte às pessoas que interpretam os descendentes de Arão: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líderes israelitas também atribuem oito outras cidades e as pastagens ao redor aos levitas na terra das tribos de Judá e Simeão. Essas oito cidades são Libna, Jatir, Estemoa, Holom, Debir, Aim, Jutá e Bete-Semes. Os descendentes de Arão recebem um total de nove cidades na terra das tribos de Judá e Simeão.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tribo de Judá: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descendentes de Arão também recebem quatro cidades e suas pastagens ao redor, da terra da tribo de Benjamim. Essas quatro cidades são Gibeão, Geba, Anatote e Almom. Os descendentes de Arão recebem um total de 13 cidades e suas respectivas pastagens das terras das tribos de Judá, Simeão e Benjamim. Os descendentes de Arão são sacerdotes.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tribo de Benjamim: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21.9–19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Os líderes de Israel distribuem certas cidades aos </w:t>
      </w:r>
      <w:r>
        <w:rPr>
          <w:b/>
          <w:lang w:val="pt_PT" w:bidi="pt_PT"/>
        </w:rPr>
        <w:t>clãs</w:t>
      </w:r>
      <w:r>
        <w:rPr>
          <w:lang w:val="pt_PT" w:bidi="pt_PT"/>
        </w:rPr>
        <w:t xml:space="preserve"> coatitas dos </w:t>
      </w:r>
      <w:r>
        <w:rPr>
          <w:b/>
          <w:lang w:val="pt_PT" w:bidi="pt_PT"/>
        </w:rPr>
        <w:t>levitas</w:t>
      </w:r>
      <w:r>
        <w:rPr>
          <w:lang w:val="pt_PT" w:bidi="pt_PT"/>
        </w:rPr>
        <w:t xml:space="preserve">, que são descendentes de Arão. Os levitas servem a Yahweh. Traduzam clãs e levitas da mesma forma que vocês traduziram em passagens anteriores. Para mais informações sobre </w:t>
      </w:r>
      <w:r>
        <w:rPr>
          <w:b/>
          <w:lang w:val="pt_PT" w:bidi="pt_PT"/>
        </w:rPr>
        <w:t>levitas</w:t>
      </w:r>
      <w:r>
        <w:rPr>
          <w:lang w:val="pt_PT" w:bidi="pt_PT"/>
        </w:rPr>
        <w:t>, consultem o Glossário Mestre.</w:t>
      </w:r>
    </w:p>
    <w:p>
      <w:pPr/>
      <w:r>
        <w:rPr>
          <w:lang w:val="pt_PT" w:bidi="pt_PT"/>
        </w:rPr>
      </w:r>
      <w:r>
        <w:rPr>
          <w:lang w:val="pt_PT" w:bidi="pt_PT"/>
        </w:rPr>
        <w:t xml:space="preserve">Os líderes de Israel lançaram sortes para cada uma das cidades que deram aos levitas. Os </w:t>
      </w:r>
      <w:r>
        <w:rPr>
          <w:b/>
          <w:lang w:val="pt_PT" w:bidi="pt_PT"/>
        </w:rPr>
        <w:t>descendentes</w:t>
      </w:r>
      <w:r>
        <w:rPr>
          <w:lang w:val="pt_PT" w:bidi="pt_PT"/>
        </w:rPr>
        <w:t xml:space="preserve"> de Arão recebem a primeira sorte e as primeiras cidades. Traduzam descendentes da mesma forma que vocês traduziram em passagens anteriores. Para mais informações sobre </w:t>
      </w:r>
      <w:r>
        <w:rPr>
          <w:b/>
          <w:lang w:val="pt_PT" w:bidi="pt_PT"/>
        </w:rPr>
        <w:t>descendentes</w:t>
      </w:r>
      <w:r>
        <w:rPr>
          <w:lang w:val="pt_PT" w:bidi="pt_PT"/>
        </w:rPr>
        <w:t>, consultem o Glossário Mestre.</w:t>
      </w:r>
    </w:p>
    <w:p>
      <w:pPr/>
      <w:r>
        <w:rPr>
          <w:lang w:val="pt_PT" w:bidi="pt_PT"/>
        </w:rPr>
      </w:r>
      <w:r>
        <w:rPr>
          <w:lang w:val="pt_PT" w:bidi="pt_PT"/>
        </w:rPr>
        <w:t xml:space="preserve">Uma </w:t>
      </w:r>
      <w:r>
        <w:rPr>
          <w:b/>
          <w:lang w:val="pt_PT" w:bidi="pt_PT"/>
        </w:rPr>
        <w:t>cidade</w:t>
      </w:r>
      <w:r>
        <w:rPr>
          <w:lang w:val="pt_PT" w:bidi="pt_PT"/>
        </w:rPr>
        <w:t xml:space="preserve"> é um grande </w:t>
      </w:r>
      <w:r>
        <w:rPr>
          <w:b/>
          <w:lang w:val="pt_PT" w:bidi="pt_PT"/>
        </w:rPr>
        <w:t>assentamento</w:t>
      </w:r>
      <w:r>
        <w:rPr>
          <w:lang w:val="pt_PT" w:bidi="pt_PT"/>
        </w:rPr>
        <w:t xml:space="preserve"> de pessoas. Durante o tempo dos levitas, uma cidade tinha uma muralha ao redor para proteger as pessoas que viviam dentro da cidade, enquanto uma aldeia ou assentamento não tinha uma muralha ao redor. Usem as mesmas palavras para cidade e assentamento que vocês usaram em passagens anteriores.</w:t>
      </w:r>
    </w:p>
    <w:p>
      <w:pPr/>
      <w:r>
        <w:rPr>
          <w:lang w:val="pt_PT" w:bidi="pt_PT"/>
        </w:rPr>
      </w:r>
      <w:r>
        <w:rPr>
          <w:lang w:val="pt_PT" w:bidi="pt_PT"/>
        </w:rPr>
        <w:t xml:space="preserve">A primeira cidade que os descendentes de Arão receberam foi </w:t>
      </w:r>
      <w:r>
        <w:rPr>
          <w:b/>
          <w:lang w:val="pt_PT" w:bidi="pt_PT"/>
        </w:rPr>
        <w:t>Hebrom</w:t>
      </w:r>
      <w:r>
        <w:rPr>
          <w:lang w:val="pt_PT" w:bidi="pt_PT"/>
        </w:rPr>
        <w:t xml:space="preserve">. Hebrom era uma cidade na região montanhosa de Judá, e costumava ser chamada de cidade de Arba, devido a Arba, o pai de Anaque. Calebe, filho de Jefoné, já possuía os campos e assentamentos ao redor de Hebrom, mas a própria cidade de Hebrom e as pastagens ao redor foram para os descendentes de Arão. Hebrom também era uma </w:t>
      </w:r>
      <w:r>
        <w:rPr>
          <w:b/>
          <w:lang w:val="pt_PT" w:bidi="pt_PT"/>
        </w:rPr>
        <w:t>cidade de refúgio</w:t>
      </w:r>
      <w:r>
        <w:rPr>
          <w:lang w:val="pt_PT" w:bidi="pt_PT"/>
        </w:rPr>
        <w:t xml:space="preserve"> para alguém que matou outra pessoa acidentalmente. Traduzam Hebrom e cidade refúgio da mesma forma que vocês traduziram em passagens anteriores. Para mais informações sobre </w:t>
      </w:r>
      <w:r>
        <w:rPr>
          <w:b/>
          <w:lang w:val="pt_PT" w:bidi="pt_PT"/>
        </w:rPr>
        <w:t>Hebrom</w:t>
      </w:r>
      <w:r>
        <w:rPr>
          <w:lang w:val="pt_PT" w:bidi="pt_PT"/>
        </w:rPr>
        <w:t>, consultem o Glossário Mestre.</w:t>
      </w:r>
    </w:p>
    <w:p>
      <w:pPr/>
      <w:r>
        <w:rPr>
          <w:lang w:val="pt_PT" w:bidi="pt_PT"/>
        </w:rPr>
      </w:r>
      <w:r>
        <w:rPr>
          <w:lang w:val="pt_PT" w:bidi="pt_PT"/>
        </w:rPr>
        <w:t>Parem aqui e, em grupo, olhem novamente para um mapa das 13 cidades que os descendentes coatitas de Arão recebem, se necessário. Encontrem a cidade de Hebrom no mapa. Pause este áudio aqui.</w:t>
      </w:r>
    </w:p>
    <w:p>
      <w:pPr/>
      <w:r>
        <w:rPr>
          <w:lang w:val="pt_PT" w:bidi="pt_PT"/>
        </w:rPr>
      </w:r>
      <w:r>
        <w:rPr>
          <w:lang w:val="pt_PT" w:bidi="pt_PT"/>
        </w:rPr>
        <w:t>Os descendentes de Arão também recebem as cidades de Libna, Jatir, Estemoa, Holom, Debir, Aim, Jutá e Bete-Semes e as pastagens ao redor de cada cidade. Traduzam esses nomes de cidades como vocês fizeram em passagens anteriores. Yahweh dá essas cidades à tribo de Judá em uma passagem anterior. Essas oito cidades, mais a cidade de Hebrom, são as nove cidades que os descendentes de Arão recebem na terra das tribos de Judá e Simeão.</w:t>
      </w:r>
    </w:p>
    <w:p>
      <w:pPr/>
      <w:r>
        <w:rPr>
          <w:lang w:val="pt_PT" w:bidi="pt_PT"/>
        </w:rPr>
      </w:r>
      <w:r>
        <w:rPr>
          <w:lang w:val="pt_PT" w:bidi="pt_PT"/>
        </w:rPr>
        <w:t>Parem aqui e, em grupo, olhem novamente para um mapa das 13 cidades que os descendentes coatitas de Arão recebem, se necessário. Encontrem as cidades de Libna, Jatir, Estemoa, Holom, Debir, Aim, Jutá e Bete-Semes no mapa. Pause este áudio aqui.</w:t>
      </w:r>
    </w:p>
    <w:p>
      <w:pPr/>
      <w:r>
        <w:rPr>
          <w:lang w:val="pt_PT" w:bidi="pt_PT"/>
        </w:rPr>
      </w:r>
      <w:r>
        <w:rPr>
          <w:lang w:val="pt_PT" w:bidi="pt_PT"/>
        </w:rPr>
        <w:t>Os descendentes de Arão também recebem quatro cidades e suas pastagens ao redor, da terra da tribo de Benjamim. Benjamim era o filho mais jovem de Israel, e uma das tribos de Israel. As quatro cidades que os descendentes de Arão recebem são Gibeão, Geba, Anatote e Almom.</w:t>
      </w:r>
    </w:p>
    <w:p>
      <w:pPr/>
      <w:r>
        <w:rPr>
          <w:lang w:val="pt_PT" w:bidi="pt_PT"/>
        </w:rPr>
      </w:r>
      <w:r>
        <w:rPr>
          <w:lang w:val="pt_PT" w:bidi="pt_PT"/>
        </w:rPr>
        <w:t>Parem aqui e, em grupo, olhem novamente para um mapa das 13 cidades que os descendentes coatitas de Arão recebem, se necessário. Encontrem as cidades de Gibeão, Geba, Anatote e Almom no mapa. Pause este áudio aqui.</w:t>
      </w:r>
    </w:p>
    <w:p>
      <w:pPr/>
      <w:r>
        <w:rPr>
          <w:lang w:val="pt_PT" w:bidi="pt_PT"/>
        </w:rPr>
      </w:r>
      <w:r>
        <w:rPr>
          <w:lang w:val="pt_PT" w:bidi="pt_PT"/>
        </w:rPr>
        <w:t xml:space="preserve">Traduzam os nomes das cidades de </w:t>
      </w:r>
      <w:r>
        <w:rPr>
          <w:b/>
          <w:lang w:val="pt_PT" w:bidi="pt_PT"/>
        </w:rPr>
        <w:t>Gibeão</w:t>
      </w:r>
      <w:r>
        <w:rPr>
          <w:lang w:val="pt_PT" w:bidi="pt_PT"/>
        </w:rPr>
        <w:t xml:space="preserve"> e </w:t>
      </w:r>
      <w:r>
        <w:rPr>
          <w:b/>
          <w:lang w:val="pt_PT" w:bidi="pt_PT"/>
        </w:rPr>
        <w:t>Geba</w:t>
      </w:r>
      <w:r>
        <w:rPr>
          <w:lang w:val="pt_PT" w:bidi="pt_PT"/>
        </w:rPr>
        <w:t xml:space="preserve"> da mesma forma que vocês traduziram em passagens anteriores. Yahweh dá essas cidades à tribo de Benjamim em uma passagem anterior.</w:t>
      </w:r>
    </w:p>
    <w:p>
      <w:pPr/>
      <w:r>
        <w:rPr>
          <w:lang w:val="pt_PT" w:bidi="pt_PT"/>
        </w:rPr>
      </w:r>
      <w:r>
        <w:rPr>
          <w:lang w:val="pt_PT" w:bidi="pt_PT"/>
        </w:rPr>
        <w:t xml:space="preserve">Parem aqui e discutam essa pergunta em grupo: como vocês traduzirão os nomes das cidades </w:t>
      </w:r>
      <w:r>
        <w:rPr>
          <w:b/>
          <w:lang w:val="pt_PT" w:bidi="pt_PT"/>
        </w:rPr>
        <w:t>Anatote</w:t>
      </w:r>
      <w:r>
        <w:rPr>
          <w:lang w:val="pt_PT" w:bidi="pt_PT"/>
        </w:rPr>
        <w:t xml:space="preserve"> e </w:t>
      </w:r>
      <w:r>
        <w:rPr>
          <w:b/>
          <w:lang w:val="pt_PT" w:bidi="pt_PT"/>
        </w:rPr>
        <w:t>Almom</w:t>
      </w:r>
      <w:r>
        <w:rPr>
          <w:lang w:val="pt_PT" w:bidi="pt_PT"/>
        </w:rPr>
        <w:t>? Pause este áudio aqui.</w:t>
      </w:r>
    </w:p>
    <w:p>
      <w:pPr/>
      <w:r>
        <w:rPr>
          <w:lang w:val="pt_PT" w:bidi="pt_PT"/>
        </w:rPr>
      </w:r>
      <w:r>
        <w:rPr>
          <w:lang w:val="pt_PT" w:bidi="pt_PT"/>
        </w:rPr>
        <w:t xml:space="preserve">Os descendentes de Arão, os </w:t>
      </w:r>
      <w:r>
        <w:rPr>
          <w:b/>
          <w:lang w:val="pt_PT" w:bidi="pt_PT"/>
        </w:rPr>
        <w:t>sacerdotes</w:t>
      </w:r>
      <w:r>
        <w:rPr>
          <w:lang w:val="pt_PT" w:bidi="pt_PT"/>
        </w:rPr>
        <w:t xml:space="preserve">, receberam um total de 13 cidades e suas pastagens ao redor, das terras das tribos de Judá, Simeão e Benjamim. Traduzam sacerdotes da mesma forma que vocês traduziram em passagens anteriores. Para mais informações sobre </w:t>
      </w:r>
      <w:r>
        <w:rPr>
          <w:b/>
          <w:lang w:val="pt_PT" w:bidi="pt_PT"/>
        </w:rPr>
        <w:t>sacerdotes</w:t>
      </w:r>
      <w:r>
        <w:rPr>
          <w:lang w:val="pt_PT" w:bidi="pt_PT"/>
        </w:rPr>
        <w:t>, consulte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21:20–26</w:t>
      </w:r>
      <w:r>
        <w:rPr>
          <w:lang w:val="pt_PT" w:bidi="pt_PT"/>
        </w:rPr>
      </w:r>
    </w:p>
    <w:p>
      <w:pPr>
        <w:pStyle w:val="Heading3"/>
      </w:pPr>
      <w:r>
        <w:rPr>
          <w:lang w:val="pt_PT" w:bidi="pt_PT"/>
        </w:rPr>
        <w:t>Ouvir e Sentir</w:t>
      </w:r>
    </w:p>
    <w:p>
      <w:pPr/>
      <w:r>
        <w:rPr>
          <w:lang w:val="pt_PT" w:bidi="pt_PT"/>
        </w:rPr>
      </w:r>
      <w:r>
        <w:rPr>
          <w:lang w:val="pt_PT" w:bidi="pt_PT"/>
        </w:rPr>
        <w:t>Nesta etapa, ouçam Josué 21.20–26 e guardem em seus corações.</w:t>
      </w:r>
    </w:p>
    <w:p>
      <w:pPr/>
      <w:r>
        <w:rPr>
          <w:lang w:val="pt_PT" w:bidi="pt_PT"/>
        </w:rPr>
      </w:r>
      <w:r>
        <w:rPr>
          <w:lang w:val="pt_PT" w:bidi="pt_PT"/>
        </w:rPr>
        <w:t>Ouçam uma versão em áudio de Josué 21.20–26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21.20–26 na tradução mais fácil de entender.</w:t>
      </w:r>
    </w:p>
    <w:p>
      <w:pPr/>
      <w:r>
        <w:rPr>
          <w:lang w:val="pt_PT" w:bidi="pt_PT"/>
        </w:rPr>
      </w:r>
      <w:r>
        <w:rPr>
          <w:lang w:val="pt_PT" w:bidi="pt_PT"/>
        </w:rPr>
        <w:t>Os israelitas estão na terra que Yahweh prometeu dar a eles. Em uma passagem anterior, os levitas vieram aos líderes de Israel e pediram suas cidades e pastagens ao redor para seus animais, as quais Yahweh ordenou que Moisés desse aos levitas. Os líderes de Israel lançaram sortes e deram 48 cidades aos levitas em toda a terra dos israelitas. Cada uma das tribos levitas recebe suas cidades e as pastagens ao redor. Essa passagem nomeia as 10 cidades para os coatitas que não eram descendentes de Arão.</w:t>
      </w:r>
    </w:p>
    <w:p>
      <w:pPr/>
      <w:r>
        <w:rPr>
          <w:lang w:val="pt_PT" w:bidi="pt_PT"/>
        </w:rPr>
      </w:r>
      <w:r>
        <w:rPr>
          <w:lang w:val="pt_PT" w:bidi="pt_PT"/>
        </w:rPr>
        <w:t>Na tribo coatita, havia quatro filhos de Coate. Anrã era o filho mais velho, e ele foi o pai de Moisés e Arão. Arão se tornou o primeiro sumo sacerdote de Israel, e seus descendentes já receberam suas cidades da terra de Judá, Simeão e Benjamim na passagem anterior. Agora, as famílias dos outros três filhos de Coate — Izar, Hebrom e Uziel — recebem suas cidades. Esses coatitas não eram sacerdotes, mas eles serviram a Yahweh carregando a arca e os móveis do tabernáculo, e fazendo outros deveres.</w:t>
      </w:r>
    </w:p>
    <w:p>
      <w:pPr/>
      <w:r>
        <w:rPr>
          <w:lang w:val="pt_PT" w:bidi="pt_PT"/>
        </w:rPr>
      </w:r>
      <w:r>
        <w:rPr>
          <w:lang w:val="pt_PT" w:bidi="pt_PT"/>
        </w:rPr>
        <w:t>Os descendentes coatitas desses outros três filhos de Coate receberam um total de 10 cidades da terra das tribos de Efraim, Dã e a meia tribo de Manassés, no lado oeste do rio Jordão. Lembrem-se de que Efraim e Manassés eram ambos filhos de José, um dos 12 filhos de Israel, e Efraim e Manassés eram duas meias tribos. Além disso, Manassés tinha uma parte de sua tribo no lado oeste do rio Jordão, e uma metade de sua tribo no lado leste do rio Jordão. Uma das 10 cidades é uma cidade de refúgio.</w:t>
      </w:r>
    </w:p>
    <w:p>
      <w:pPr/>
      <w:r>
        <w:rPr>
          <w:lang w:val="pt_PT" w:bidi="pt_PT"/>
        </w:rPr>
      </w:r>
      <w:r>
        <w:rPr>
          <w:lang w:val="pt_PT" w:bidi="pt_PT"/>
        </w:rPr>
        <w:t>Lembrem-se de que os levitas provavelmente não eram as únicas pessoas que viviam nessas cidades. Os levitas viviam lá para ser um exemplo ao povo e para ensinar o povo como seguir a Yahweh.</w:t>
      </w:r>
    </w:p>
    <w:p>
      <w:pPr/>
      <w:r>
        <w:rPr>
          <w:lang w:val="pt_PT" w:bidi="pt_PT"/>
        </w:rPr>
      </w:r>
      <w:r>
        <w:rPr>
          <w:lang w:val="pt_PT" w:bidi="pt_PT"/>
        </w:rPr>
        <w:t>Os coatitas que não eram sacerdotes receberam quatro cidades da terra de Efraim. A primeira cidade é Siquém. Eles também receberam as pastagens ao redor para seus animais. Uma pastagem é uma área aberta de grama que cresce sem a ajuda das pessoas. Essa pastagem era para os animais dos levitas comerem a grama.</w:t>
      </w:r>
    </w:p>
    <w:p>
      <w:pPr/>
      <w:r>
        <w:rPr>
          <w:lang w:val="pt_PT" w:bidi="pt_PT"/>
        </w:rPr>
      </w:r>
      <w:r>
        <w:rPr>
          <w:lang w:val="pt_PT" w:bidi="pt_PT"/>
        </w:rPr>
        <w:t>Parem aqui e, em grupo, olhem para uma imagem de pastagem. Além disso, olhem para o mapa das 10 cidades dos coatitas que não eram sacerdotes. Encontrem a cidade de Siquém no mapa. Pause este áudio aqui.</w:t>
      </w:r>
    </w:p>
    <w:p>
      <w:pPr/>
      <w:r>
        <w:rPr>
          <w:lang w:val="pt_PT" w:bidi="pt_PT"/>
        </w:rPr>
      </w:r>
      <w:r>
        <w:rPr>
          <w:lang w:val="pt_PT" w:bidi="pt_PT"/>
        </w:rPr>
        <w:t>A cidade de Siquém é a primeira na lista, provavelmente porque também era uma das cidades de refúgio para alguém que matou acidentalmente outra pessoa. Lembrem-se de que havia seis cidades de refúgio espalhadas por toda a terra de Israel.</w:t>
      </w:r>
    </w:p>
    <w:p>
      <w:pPr/>
      <w:r>
        <w:rPr>
          <w:lang w:val="pt_PT" w:bidi="pt_PT"/>
        </w:rPr>
      </w:r>
      <w:r>
        <w:rPr>
          <w:lang w:val="pt_PT" w:bidi="pt_PT"/>
        </w:rPr>
        <w:t>Siquém ficava na região montanhosa de Efraim. Um monte é uma área de terra naturalmente elevada, e é menor do que uma montanha. Região montanhosa é uma área onde há muitos montes.</w:t>
      </w:r>
    </w:p>
    <w:p>
      <w:pPr/>
      <w:r>
        <w:rPr>
          <w:lang w:val="pt_PT" w:bidi="pt_PT"/>
        </w:rPr>
      </w:r>
      <w:r>
        <w:rPr>
          <w:lang w:val="pt_PT" w:bidi="pt_PT"/>
        </w:rPr>
        <w:t>Parem aqui e, em grupo, olhem para uma imagem de uma região montanhosa. Pause este áudio aqui.</w:t>
      </w:r>
    </w:p>
    <w:p>
      <w:pPr/>
      <w:r>
        <w:rPr>
          <w:lang w:val="pt_PT" w:bidi="pt_PT"/>
        </w:rPr>
      </w:r>
      <w:r>
        <w:rPr>
          <w:lang w:val="pt_PT" w:bidi="pt_PT"/>
        </w:rPr>
        <w:t>Os coatitas que não eram sacerdotes também receberam estas outras três cidades com suas pastagens ao redor da terra da tribo de Efraim: Gezer, Quibzaim e Bete-Horom.</w:t>
      </w:r>
    </w:p>
    <w:p>
      <w:pPr/>
      <w:r>
        <w:rPr>
          <w:lang w:val="pt_PT" w:bidi="pt_PT"/>
        </w:rPr>
      </w:r>
      <w:r>
        <w:rPr>
          <w:lang w:val="pt_PT" w:bidi="pt_PT"/>
        </w:rPr>
        <w:t>Parem aqui e, em grupo, olhem para um mapa das cidades dos coatitas que não eram sacerdotes. Encontrem no mapa as cidades de Gezer, Quibzaim e Bete-Horom. Pause este áudio aqui.</w:t>
      </w:r>
    </w:p>
    <w:p>
      <w:pPr/>
      <w:r>
        <w:rPr>
          <w:lang w:val="pt_PT" w:bidi="pt_PT"/>
        </w:rPr>
      </w:r>
      <w:r>
        <w:rPr>
          <w:lang w:val="pt_PT" w:bidi="pt_PT"/>
        </w:rPr>
        <w:t>Os coatitas que não eram sacerdotes receberam quatro cidades da terra da tribo de Dã, e as pastagens ao redor para seus animais. Essas quatro cidades eram Elteque, Gibetom, Aijalom e Gate-Rimom.</w:t>
      </w:r>
    </w:p>
    <w:p>
      <w:pPr/>
      <w:r>
        <w:rPr>
          <w:lang w:val="pt_PT" w:bidi="pt_PT"/>
        </w:rPr>
      </w:r>
      <w:r>
        <w:rPr>
          <w:lang w:val="pt_PT" w:bidi="pt_PT"/>
        </w:rPr>
        <w:t>Parem aqui e olhem para um mapa das cidades dos coatitas que não eram sacerdotes. Encontrem no mapa as cidades de Elteque, Gibetom, Aijalom e Gate-Rimom. Pause este áudio aqui.</w:t>
      </w:r>
    </w:p>
    <w:p>
      <w:pPr/>
      <w:r>
        <w:rPr>
          <w:lang w:val="pt_PT" w:bidi="pt_PT"/>
        </w:rPr>
      </w:r>
      <w:r>
        <w:rPr>
          <w:lang w:val="pt_PT" w:bidi="pt_PT"/>
        </w:rPr>
        <w:t>Os coatitas que não eram sacerdotes receberam duas cidades da terra da meia tribo de Manassés, e as pastagens ao redor para seus animais. Essa é a parte da tribo de Manassés que vivia a oeste do rio Jordão. Essas duas cidades eram Taanaque e Jibleão. Taanaque ficava na fronteira da terra entre Issacar e Manassés. Jibleão é chamada de "Gate-Rimom" nessa parte da passagem, mas a maioria das pessoas acredita que "Jibleão" ou "Ibleão" é uma tradução melhor porque essa cidade é referida como Jibleão ou Ibleão em outra parte do Antigo Testamento.</w:t>
      </w:r>
    </w:p>
    <w:p>
      <w:pPr/>
      <w:r>
        <w:rPr>
          <w:lang w:val="pt_PT" w:bidi="pt_PT"/>
        </w:rPr>
      </w:r>
      <w:r>
        <w:rPr>
          <w:lang w:val="pt_PT" w:bidi="pt_PT"/>
        </w:rPr>
        <w:t>Parem aqui e olhem para um mapa das cidades dos coatitas que não eram sacerdotes. Encontrem as cidades de Taanaque e Jibleão no mapa. Pause este áudio aqui.</w:t>
      </w:r>
    </w:p>
    <w:p>
      <w:pPr/>
      <w:r>
        <w:rPr>
          <w:lang w:val="pt_PT" w:bidi="pt_PT"/>
        </w:rPr>
      </w:r>
      <w:r>
        <w:rPr>
          <w:lang w:val="pt_PT" w:bidi="pt_PT"/>
        </w:rPr>
        <w:t>Os outros coatitas receberam um total de 10 cidades e suas pastagens ao redor da terra das tribos de Efraim, Dã e a meia tribo de Manassés, que vivia a oeste do rio Jordão.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21.20–26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os coatitas que não são sacerdotes recebem quatro cidades da terra da tribo de Efraim.</w:t>
      </w:r>
    </w:p>
    <w:p>
      <w:pPr/>
      <w:r>
        <w:rPr>
          <w:lang w:val="pt_PT" w:bidi="pt_PT"/>
        </w:rPr>
      </w:r>
      <w:r>
        <w:rPr>
          <w:b/>
          <w:lang w:val="pt_PT" w:bidi="pt_PT"/>
        </w:rPr>
        <w:t>Na segunda cena:</w:t>
      </w:r>
      <w:r>
        <w:rPr>
          <w:lang w:val="pt_PT" w:bidi="pt_PT"/>
        </w:rPr>
        <w:t xml:space="preserve"> os coatitas que não são sacerdotes recebem quatro cidades da terra da tribo de Dã.</w:t>
      </w:r>
    </w:p>
    <w:p>
      <w:pPr/>
      <w:r>
        <w:rPr>
          <w:lang w:val="pt_PT" w:bidi="pt_PT"/>
        </w:rPr>
      </w:r>
      <w:r>
        <w:rPr>
          <w:b/>
          <w:lang w:val="pt_PT" w:bidi="pt_PT"/>
        </w:rPr>
        <w:t>Na terceira cena:</w:t>
      </w:r>
      <w:r>
        <w:rPr>
          <w:lang w:val="pt_PT" w:bidi="pt_PT"/>
        </w:rPr>
        <w:t xml:space="preserve"> os coatitas que não são sacerdotes recebem duas cidades da terra da meia tribo de Manassés, que vive no lado oeste do rio Jordão.</w:t>
      </w:r>
    </w:p>
    <w:p>
      <w:pPr/>
      <w:r>
        <w:rPr>
          <w:lang w:val="pt_PT" w:bidi="pt_PT"/>
        </w:rPr>
      </w:r>
      <w:r>
        <w:rPr>
          <w:b/>
          <w:lang w:val="pt_PT" w:bidi="pt_PT"/>
        </w:rPr>
        <w:t>Na quarta cena:</w:t>
      </w:r>
      <w:r>
        <w:rPr>
          <w:lang w:val="pt_PT" w:bidi="pt_PT"/>
        </w:rPr>
        <w:t xml:space="preserve"> os coatitas que não são sacerdotes recebem um total de 10 cidades e suas pastagens ao redor.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Líderes de Israel</w:t>
      </w:r>
    </w:p>
    <w:p>
      <w:pPr>
        <w:pStyle w:val="ListBullet"/>
        <w:spacing w:line="240" w:lineRule="auto"/>
        <w:ind w:left="720"/>
      </w:pPr>
      <w:r>
        <w:rPr>
          <w:lang w:val="pt_PT" w:bidi="pt_PT"/>
        </w:rPr>
      </w:r>
      <w:r>
        <w:rPr>
          <w:lang w:val="pt_PT" w:bidi="pt_PT"/>
        </w:rPr>
        <w:t>Coatitas que não são descendentes de Arão</w:t>
      </w:r>
    </w:p>
    <w:p>
      <w:pPr>
        <w:pStyle w:val="ListBullet"/>
        <w:spacing w:line="240" w:lineRule="auto"/>
        <w:ind w:left="720"/>
      </w:pPr>
      <w:r>
        <w:rPr>
          <w:lang w:val="pt_PT" w:bidi="pt_PT"/>
        </w:rPr>
      </w:r>
      <w:r>
        <w:rPr>
          <w:lang w:val="pt_PT" w:bidi="pt_PT"/>
        </w:rPr>
        <w:t>Tribo de Efraim</w:t>
      </w:r>
    </w:p>
    <w:p>
      <w:pPr>
        <w:pStyle w:val="ListBullet"/>
        <w:spacing w:line="240" w:lineRule="auto"/>
        <w:ind w:left="720"/>
      </w:pPr>
      <w:r>
        <w:rPr>
          <w:lang w:val="pt_PT" w:bidi="pt_PT"/>
        </w:rPr>
      </w:r>
      <w:r>
        <w:rPr>
          <w:lang w:val="pt_PT" w:bidi="pt_PT"/>
        </w:rPr>
        <w:t>Tribo de Dã</w:t>
      </w:r>
    </w:p>
    <w:p>
      <w:pPr>
        <w:pStyle w:val="ListBullet"/>
        <w:spacing w:line="240" w:lineRule="auto"/>
        <w:ind w:left="720"/>
      </w:pPr>
      <w:r>
        <w:rPr>
          <w:lang w:val="pt_PT" w:bidi="pt_PT"/>
        </w:rPr>
      </w:r>
      <w:r>
        <w:rPr>
          <w:lang w:val="pt_PT" w:bidi="pt_PT"/>
        </w:rPr>
        <w:t>E a meia tribo de Manassés, que vive no lado oeste do rio Jordão</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na passagem anterior, os líderes de Israel deram aos coatitas, que eram descendentes de Arão, suas 13 cidades para habitar, e as pastagens ao redor para seus animais.</w:t>
      </w:r>
    </w:p>
    <w:p>
      <w:pPr/>
      <w:r>
        <w:rPr>
          <w:lang w:val="pt_PT" w:bidi="pt_PT"/>
        </w:rPr>
      </w:r>
      <w:r>
        <w:rPr>
          <w:lang w:val="pt_PT" w:bidi="pt_PT"/>
        </w:rPr>
        <w:t>Na primeira cena, lembrem-se de que agora os coatitas que não são descendentes de Arão recebem suas cidades para habitar. Lembrem-se de que esses coatitas também são do clã de Coate. Anrão é um dos quatro filhos de Coate, e Arão é o filho de Anrão. Arão e seus descendentes são sacerdotes.</w:t>
      </w:r>
    </w:p>
    <w:p>
      <w:pPr/>
      <w:r>
        <w:rPr>
          <w:lang w:val="pt_PT" w:bidi="pt_PT"/>
        </w:rPr>
      </w:r>
      <w:r>
        <w:rPr>
          <w:lang w:val="pt_PT" w:bidi="pt_PT"/>
        </w:rPr>
        <w:t>Agora, os descendentes dos outros três filhos de Coate recebem suas cidades. Lembrem-se de que as cidades dos coatitas que não são sacerdotes vêm todas da terra das tribos de Efraim, Dã e a meia tribo de Manassés, que vivem no lado oeste do rio Jordão. As primeiras cidades listadas são da terra da tribo de Efraim.</w:t>
      </w:r>
    </w:p>
    <w:p>
      <w:pPr/>
      <w:r>
        <w:rPr>
          <w:lang w:val="pt_PT" w:bidi="pt_PT"/>
        </w:rPr>
      </w:r>
      <w:r>
        <w:rPr>
          <w:lang w:val="pt_PT" w:bidi="pt_PT"/>
        </w:rPr>
        <w:t>Lembrem-se de que os coatitas que não são sacerdotes recebem a cidade de Siquém e suas pastagens ao redor.</w:t>
      </w:r>
    </w:p>
    <w:p>
      <w:pPr/>
      <w:r>
        <w:rPr>
          <w:lang w:val="pt_PT" w:bidi="pt_PT"/>
        </w:rPr>
      </w:r>
      <w:r>
        <w:rPr>
          <w:lang w:val="pt_PT" w:bidi="pt_PT"/>
        </w:rPr>
        <w:t>Parem aqui e, em grupo, olhem para uma imagem de pastagem novamente, se necessário. Além disso, olhem para o mapa das cidades dos coatitas que não eram sacerdotes. Encontrem a cidade de Siquém no mapa. Pause este áudio aqui.</w:t>
      </w:r>
    </w:p>
    <w:p>
      <w:pPr/>
      <w:r>
        <w:rPr>
          <w:lang w:val="pt_PT" w:bidi="pt_PT"/>
        </w:rPr>
      </w:r>
      <w:r>
        <w:rPr>
          <w:lang w:val="pt_PT" w:bidi="pt_PT"/>
        </w:rPr>
        <w:t>Lembrem-se de que Siquém também era uma cidade de refúgio. Uma pessoa que matou acidentalmente outra pessoa poderia ter proteção se ela fosse para uma das seis cidades de refúgio espalhadas por todo Israel. Em alguns idiomas, pode ser mais natural dizer que Siquém era uma cidade de refúgio mais adiante nesta cena, depois de mencionar sua localização na região montanhosa de Efraim. Um exemplo disso poderia ser: "Os coatitas que não eram sacerdotes receberam Siquém e suas pastagens ao redor na região montanhosa de Efraim. Siquém era uma cidade de refúgio".</w:t>
      </w:r>
    </w:p>
    <w:p>
      <w:pPr/>
      <w:r>
        <w:rPr>
          <w:lang w:val="pt_PT" w:bidi="pt_PT"/>
        </w:rPr>
      </w:r>
      <w:r>
        <w:rPr>
          <w:lang w:val="pt_PT" w:bidi="pt_PT"/>
        </w:rPr>
        <w:t>Parem aqui e discutam essa pergunta em grupo: qual é a maneira mais natural de traduzir essa parte da passagem em seu idioma? Seria melhor incluir que Siquém é uma cidade de refúgio aqui, ou mais adiante na cena? Pause este áudio aqui.</w:t>
      </w:r>
    </w:p>
    <w:p>
      <w:pPr/>
      <w:r>
        <w:rPr>
          <w:lang w:val="pt_PT" w:bidi="pt_PT"/>
        </w:rPr>
      </w:r>
      <w:r>
        <w:rPr>
          <w:lang w:val="pt_PT" w:bidi="pt_PT"/>
        </w:rPr>
        <w:t>Lembrem-se de que Siquém ficava na região montanhosa de Efraim.</w:t>
      </w:r>
    </w:p>
    <w:p>
      <w:pPr/>
      <w:r>
        <w:rPr>
          <w:lang w:val="pt_PT" w:bidi="pt_PT"/>
        </w:rPr>
      </w:r>
      <w:r>
        <w:rPr>
          <w:lang w:val="pt_PT" w:bidi="pt_PT"/>
        </w:rPr>
        <w:t>Parem aqui e, em grupo, olhem novamente para uma imagem de uma região montanhosa, se necessário Pause este áudio aqui.</w:t>
      </w:r>
    </w:p>
    <w:p>
      <w:pPr/>
      <w:r>
        <w:rPr>
          <w:lang w:val="pt_PT" w:bidi="pt_PT"/>
        </w:rPr>
      </w:r>
      <w:r>
        <w:rPr>
          <w:lang w:val="pt_PT" w:bidi="pt_PT"/>
        </w:rPr>
        <w:t>Os coatitas que não são sacerdotes também recebem três outras cidades da terra da tribo de Efraim. Eles também recebem as pastagens ao redor de cada uma dessas cidades. Lembrem-se de que as cidades são Gezer, Quibzaim e Bete-Horom. Gezer ficava a sudeste de Jope, e Bete-Horom ficava a noroeste de Jerusalém. Quibzaim não foi mencionado previamente.</w:t>
      </w:r>
    </w:p>
    <w:p>
      <w:pPr/>
      <w:r>
        <w:rPr>
          <w:lang w:val="pt_PT" w:bidi="pt_PT"/>
        </w:rPr>
      </w:r>
      <w:r>
        <w:rPr>
          <w:lang w:val="pt_PT" w:bidi="pt_PT"/>
        </w:rPr>
        <w:t>Parem aqui e, em grupo, olhem novamente para o mapa das cidades dos coatitas que não eram sacerdotes, se necessário. Encontrem no mapa as cidades de Gezer, Quibzaim e Bete-Horom. Pause este áudio aqui.</w:t>
      </w:r>
    </w:p>
    <w:p>
      <w:pPr/>
      <w:r>
        <w:rPr>
          <w:lang w:val="pt_PT" w:bidi="pt_PT"/>
        </w:rPr>
      </w:r>
      <w:r>
        <w:rPr>
          <w:lang w:val="pt_PT" w:bidi="pt_PT"/>
        </w:rPr>
        <w:t>Na passagem, há uma lista dessas quatro cidades da terra da tribo de Efraim, e então diz: "um total de quatro cidades". Depois da lista das quatro cidades na segunda cena, a passagem diz novamente: "um total de quatro cidades".</w:t>
      </w:r>
    </w:p>
    <w:p>
      <w:pPr/>
      <w:r>
        <w:rPr>
          <w:lang w:val="pt_PT" w:bidi="pt_PT"/>
        </w:rPr>
      </w:r>
      <w:r>
        <w:rPr>
          <w:lang w:val="pt_PT" w:bidi="pt_PT"/>
        </w:rPr>
        <w:t>Parem aqui e discutam essa pergunta em grupo: como vocês listam as coisas de uma maneira interessante? Qual é a melhor maneira de traduzir a lista de quatro cidades na primeira cena e a lista de quatro cidades na segunda cena para que fique claro que há quatro cidades em cada cena? Pause este áudio aqui.</w:t>
      </w:r>
    </w:p>
    <w:p>
      <w:pPr/>
      <w:r>
        <w:rPr>
          <w:lang w:val="pt_PT" w:bidi="pt_PT"/>
        </w:rPr>
      </w:r>
      <w:r>
        <w:rPr>
          <w:lang w:val="pt_PT" w:bidi="pt_PT"/>
        </w:rPr>
        <w:t>Na segunda cena, os coatitas que não são sacerdotes recebem quatro cidades da terra da tribo de Dã. Eles também recebem as pastagens ao redor de suas quatro cidades. As quatro cidades são: Elteque, Gibetom, Aijalom e Gate-Rimom. A localização de Elteque é incerta. Gibetom está localizada ao sul de Jope e a oeste de Gezer. Aijalom está localizada a noroeste de Jerusalém. Gate-Rimom ficava provavelmente a nordeste de Jope.</w:t>
      </w:r>
    </w:p>
    <w:p>
      <w:pPr/>
      <w:r>
        <w:rPr>
          <w:lang w:val="pt_PT" w:bidi="pt_PT"/>
        </w:rPr>
      </w:r>
      <w:r>
        <w:rPr>
          <w:lang w:val="pt_PT" w:bidi="pt_PT"/>
        </w:rPr>
        <w:t>Parem aqui e, em grupo, olhem novamente para o mapa das cidades dos coatitas que não eram sacerdotes, se necessário. Encontrem no mapa as cidades de Elteque, Gibetom, Aijalom e Gate-Rimom. Pause este áudio aqui.</w:t>
      </w:r>
    </w:p>
    <w:p>
      <w:pPr/>
      <w:r>
        <w:rPr>
          <w:lang w:val="pt_PT" w:bidi="pt_PT"/>
        </w:rPr>
      </w:r>
      <w:r>
        <w:rPr>
          <w:lang w:val="pt_PT" w:bidi="pt_PT"/>
        </w:rPr>
        <w:t>Na terceira cena, os coatitas que não são sacerdotes recebem duas cidades da terra da meia tribo de Manassés, e as pastagens ao redor para seus animais. Essa é a parte do clã de Manassés que vivia a oeste do rio Jordão. Essas duas cidades eram Taanaque e Jibleão. Taanaque ficava na fronteira da terra entre Issacar e Manassés. Lembrem-se de que Jibleão é o nome mais provável da outra cidade, mesmo que muitas traduções chamem essa cidade de Gate-Rimom.</w:t>
      </w:r>
    </w:p>
    <w:p>
      <w:pPr/>
      <w:r>
        <w:rPr>
          <w:lang w:val="pt_PT" w:bidi="pt_PT"/>
        </w:rPr>
      </w:r>
      <w:r>
        <w:rPr>
          <w:lang w:val="pt_PT" w:bidi="pt_PT"/>
        </w:rPr>
        <w:t>Parem aqui e, em grupo, olhem novamente para o mapa das cidades dos coatitas que não eram sacerdotes, se necessário. Encontrem as cidades de Taanaque e Jibleão no mapa. Pause este áudio aqui.</w:t>
      </w:r>
    </w:p>
    <w:p>
      <w:pPr/>
      <w:r>
        <w:rPr>
          <w:lang w:val="pt_PT" w:bidi="pt_PT"/>
        </w:rPr>
      </w:r>
      <w:r>
        <w:rPr>
          <w:lang w:val="pt_PT" w:bidi="pt_PT"/>
        </w:rPr>
        <w:t>Além disso, parem aqui e discutam essa pergunta em grupo: como vocês traduzirão o nome da segunda cidade que os outros coatitas recebem? Vocês a traduzirão como Gate-Rimom ou Jibleão? Pause este áudio aqui.</w:t>
      </w:r>
    </w:p>
    <w:p>
      <w:pPr/>
      <w:r>
        <w:rPr>
          <w:lang w:val="pt_PT" w:bidi="pt_PT"/>
        </w:rPr>
      </w:r>
      <w:r>
        <w:rPr>
          <w:lang w:val="pt_PT" w:bidi="pt_PT"/>
        </w:rPr>
        <w:t>Na quarta cena, há uma declaração resumida de todas as cidades que os coatitas que não são sacerdotes recebem. No total, os outros coatitas recebem 10 cidades e suas pastagens ao redor da terra das tribos de Efraim, Dã e a meia tribo de Manassés, que vivem a oeste do rio Jordão.</w:t>
      </w:r>
    </w:p>
    <w:p>
      <w:pPr/>
      <w:r>
        <w:rPr>
          <w:lang w:val="pt_PT" w:bidi="pt_PT"/>
        </w:rPr>
      </w:r>
      <w:r>
        <w:rPr>
          <w:lang w:val="pt_PT" w:bidi="pt_PT"/>
        </w:rPr>
        <w:t>Parem aqui e discutam essa pergunta em grupo: como vocês traduzirão essa declaração resumida sobre as 10 cidades dos coatitas que não eram sacerdotes? Pause este áudio aqui.</w:t>
      </w:r>
    </w:p>
    <w:p>
      <w:pPr/>
      <w:r>
        <w:rPr>
          <w:lang w:val="pt_PT" w:bidi="pt_PT"/>
        </w:rPr>
      </w:r>
      <w:r>
        <w:rPr>
          <w:lang w:val="pt_PT" w:bidi="pt_PT"/>
        </w:rPr>
        <w:t>Agora, o grupo deve produzir o roteiro, desenhar ou usar objetos para visualizar a passagem e as ações nela.</w:t>
      </w:r>
    </w:p>
    <w:p>
      <w:pPr/>
      <w:r>
        <w:rPr>
          <w:lang w:val="pt_PT" w:bidi="pt_PT"/>
        </w:rPr>
      </w:r>
      <w:r>
        <w:rPr>
          <w:lang w:val="pt_PT" w:bidi="pt_PT"/>
        </w:rPr>
        <w:t>Ao visualizar a passagem e as ações nela, certifiquem-se de usar objetos para representar as 10 cidades que os coatitas que não são sacerdotes recebem. Pensem em como vocês podem mostrar que Siquém é uma cidade de refúgio e é diferente das outras nove cidades nessa passagem. Usem o mapa para ajudar a encontrar a localização de todas as 10 cidades.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21.20–26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Líderes de Israel</w:t>
      </w:r>
    </w:p>
    <w:p>
      <w:pPr>
        <w:pStyle w:val="ListBullet"/>
        <w:spacing w:line="240" w:lineRule="auto"/>
        <w:ind w:left="720"/>
      </w:pPr>
      <w:r>
        <w:rPr>
          <w:lang w:val="pt_PT" w:bidi="pt_PT"/>
        </w:rPr>
      </w:r>
      <w:r>
        <w:rPr>
          <w:lang w:val="pt_PT" w:bidi="pt_PT"/>
        </w:rPr>
        <w:t>Coatitas que não são descendentes de Arão</w:t>
      </w:r>
    </w:p>
    <w:p>
      <w:pPr>
        <w:pStyle w:val="ListBullet"/>
        <w:spacing w:line="240" w:lineRule="auto"/>
        <w:ind w:left="720"/>
      </w:pPr>
      <w:r>
        <w:rPr>
          <w:lang w:val="pt_PT" w:bidi="pt_PT"/>
        </w:rPr>
      </w:r>
      <w:r>
        <w:rPr>
          <w:lang w:val="pt_PT" w:bidi="pt_PT"/>
        </w:rPr>
        <w:t>Tribo de Efraim</w:t>
      </w:r>
    </w:p>
    <w:p>
      <w:pPr>
        <w:pStyle w:val="ListBullet"/>
        <w:spacing w:line="240" w:lineRule="auto"/>
        <w:ind w:left="720"/>
      </w:pPr>
      <w:r>
        <w:rPr>
          <w:lang w:val="pt_PT" w:bidi="pt_PT"/>
        </w:rPr>
      </w:r>
      <w:r>
        <w:rPr>
          <w:lang w:val="pt_PT" w:bidi="pt_PT"/>
        </w:rPr>
        <w:t>Tribo de Dã</w:t>
      </w:r>
    </w:p>
    <w:p>
      <w:pPr>
        <w:pStyle w:val="ListBullet"/>
        <w:spacing w:line="240" w:lineRule="auto"/>
        <w:ind w:left="720"/>
      </w:pPr>
      <w:r>
        <w:rPr>
          <w:lang w:val="pt_PT" w:bidi="pt_PT"/>
        </w:rPr>
      </w:r>
      <w:r>
        <w:rPr>
          <w:lang w:val="pt_PT" w:bidi="pt_PT"/>
        </w:rPr>
        <w:t>E a meia tribo de Manassés, que vive no lado oeste do rio Jordão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líderes de Israel agora lançam as sortes dos coatitas que não são sacerdotes. Esses coatitas não são descendentes de Arão. A primeira cidade que os coatitas que não são sacerdotes recebem é Siquém, na região montanhosa de Efraim. Siquém também é uma cidade de refúgio para alguém que mata acidentalmente outra pessoa.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coatitas que não são sacerdotes: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líderes israelitas também designam outras três cidades, com suas pastagens ao redor, aos coatitas que não são sacerdotes, na terra da tribo de Efraim. Essas três cidades são Gezer, Quibzaim e Bete-Horom.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tribo de Efraim: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coatitas que não são sacerdotes também recebem quatro cidades e suas pastagens ao redor da terra da tribo de Dã. Essas quatro cidades são Elteque, Gibetom, Aijalom e Gate-Rimom.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tribo de Dã: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coatitas que não são sacerdotes também recebem duas cidades e suas pastagens ao redor da terra da meia tribo de Manassés. Essa é a parte do clã de Manassés que vive a oeste do rio Jordão. Essas duas cidades são Taanaque e Jibleão. Os coatitas que não são sacerdotes recebem um total de 10 cidades e suas pastagens.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meia tribo de Manassés: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21.20–26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Os líderes de Israel atribuíram certas cidades aos outros </w:t>
      </w:r>
      <w:r>
        <w:rPr>
          <w:b/>
          <w:lang w:val="pt_PT" w:bidi="pt_PT"/>
        </w:rPr>
        <w:t>clãs</w:t>
      </w:r>
      <w:r>
        <w:rPr>
          <w:lang w:val="pt_PT" w:bidi="pt_PT"/>
        </w:rPr>
        <w:t xml:space="preserve"> coatitas dos </w:t>
      </w:r>
      <w:r>
        <w:rPr>
          <w:b/>
          <w:lang w:val="pt_PT" w:bidi="pt_PT"/>
        </w:rPr>
        <w:t>levitas</w:t>
      </w:r>
      <w:r>
        <w:rPr>
          <w:lang w:val="pt_PT" w:bidi="pt_PT"/>
        </w:rPr>
        <w:t xml:space="preserve">. Esses coatitas não eram </w:t>
      </w:r>
      <w:r>
        <w:rPr>
          <w:lang w:val="pt_PT" w:bidi="pt_PT"/>
        </w:rPr>
        <w:t>descendentes</w:t>
      </w:r>
      <w:r>
        <w:rPr>
          <w:lang w:val="pt_PT" w:bidi="pt_PT"/>
        </w:rPr>
        <w:t xml:space="preserve"> de Arão, o sacerdote, mas eles serviam a Yahweh no </w:t>
      </w:r>
      <w:r>
        <w:rPr>
          <w:lang w:val="pt_PT" w:bidi="pt_PT"/>
        </w:rPr>
        <w:t>tabernáculo</w:t>
      </w:r>
      <w:r>
        <w:rPr>
          <w:lang w:val="pt_PT" w:bidi="pt_PT"/>
        </w:rPr>
        <w:t xml:space="preserve">. Traduzam clãs e levitas da mesma forma que vocês traduziram em passagens anteriores. Para mais informações sobre </w:t>
      </w:r>
      <w:r>
        <w:rPr>
          <w:lang w:val="pt_PT" w:bidi="pt_PT"/>
        </w:rPr>
        <w:t>levitas</w:t>
      </w:r>
      <w:r>
        <w:rPr>
          <w:lang w:val="pt_PT" w:bidi="pt_PT"/>
        </w:rPr>
        <w:t>, consultem o Glossário Mestre.</w:t>
      </w:r>
    </w:p>
    <w:p>
      <w:pPr/>
      <w:r>
        <w:rPr>
          <w:lang w:val="pt_PT" w:bidi="pt_PT"/>
        </w:rPr>
      </w:r>
      <w:r>
        <w:rPr>
          <w:lang w:val="pt_PT" w:bidi="pt_PT"/>
        </w:rPr>
        <w:t>Os líderes de Israel lançaram sortes para cada uma das cidades que deram aos levitas. Os outros coatitas agora recebem suas 10 cidades na terra de Efraim, Dã e a meia tribo de Manassés, que fica no lado oeste do rio Jordão.</w:t>
      </w:r>
    </w:p>
    <w:p>
      <w:pPr/>
      <w:r>
        <w:rPr>
          <w:lang w:val="pt_PT" w:bidi="pt_PT"/>
        </w:rPr>
      </w:r>
      <w:r>
        <w:rPr>
          <w:lang w:val="pt_PT" w:bidi="pt_PT"/>
        </w:rPr>
        <w:t xml:space="preserve">Uma </w:t>
      </w:r>
      <w:r>
        <w:rPr>
          <w:b/>
          <w:lang w:val="pt_PT" w:bidi="pt_PT"/>
        </w:rPr>
        <w:t>cidade</w:t>
      </w:r>
      <w:r>
        <w:rPr>
          <w:lang w:val="pt_PT" w:bidi="pt_PT"/>
        </w:rPr>
        <w:t xml:space="preserve"> é um grande assentamento de pessoas. Durante o tempo dos levitas, uma cidade tinha uma muralha ao seu redor para proteger as pessoas que viviam dentro da cidade, enquanto uma vila não tinha uma muralha ao seu redor. Os levitas também recebem as </w:t>
      </w:r>
      <w:r>
        <w:rPr>
          <w:b/>
          <w:lang w:val="pt_PT" w:bidi="pt_PT"/>
        </w:rPr>
        <w:t>pastagens</w:t>
      </w:r>
      <w:r>
        <w:rPr>
          <w:lang w:val="pt_PT" w:bidi="pt_PT"/>
        </w:rPr>
        <w:t xml:space="preserve"> ao redor da cidade. Traduzam cidades e pastagens da mesma forma que vocês traduziram em passagens anteriores.</w:t>
      </w:r>
    </w:p>
    <w:p>
      <w:pPr/>
      <w:r>
        <w:rPr>
          <w:lang w:val="pt_PT" w:bidi="pt_PT"/>
        </w:rPr>
      </w:r>
      <w:r>
        <w:rPr>
          <w:lang w:val="pt_PT" w:bidi="pt_PT"/>
        </w:rPr>
        <w:t xml:space="preserve">Siquém era uma </w:t>
      </w:r>
      <w:r>
        <w:rPr>
          <w:b/>
          <w:lang w:val="pt_PT" w:bidi="pt_PT"/>
        </w:rPr>
        <w:t>cidade de refúgio</w:t>
      </w:r>
      <w:r>
        <w:rPr>
          <w:lang w:val="pt_PT" w:bidi="pt_PT"/>
        </w:rPr>
        <w:t xml:space="preserve"> na terra da tribo de Efraim. Os coatitas que não eram sacerdotes receberam Siquém como uma de suas cidades. Traduzam "cidade de refúgio" da mesma forma que vocês traduziram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21:27–33</w:t>
      </w:r>
      <w:r>
        <w:rPr>
          <w:lang w:val="pt_PT" w:bidi="pt_PT"/>
        </w:rPr>
      </w:r>
    </w:p>
    <w:p>
      <w:pPr>
        <w:pStyle w:val="Heading3"/>
      </w:pPr>
      <w:r>
        <w:rPr>
          <w:lang w:val="pt_PT" w:bidi="pt_PT"/>
        </w:rPr>
        <w:t>Ouvir e Sentir</w:t>
      </w:r>
    </w:p>
    <w:p>
      <w:pPr/>
      <w:r>
        <w:rPr>
          <w:lang w:val="pt_PT" w:bidi="pt_PT"/>
        </w:rPr>
      </w:r>
      <w:r>
        <w:rPr>
          <w:lang w:val="pt_PT" w:bidi="pt_PT"/>
        </w:rPr>
        <w:t>Nesta etapa, ouçam Josué 21.27–33 e guardem em seus corações.</w:t>
      </w:r>
    </w:p>
    <w:p>
      <w:pPr/>
      <w:r>
        <w:rPr>
          <w:lang w:val="pt_PT" w:bidi="pt_PT"/>
        </w:rPr>
      </w:r>
      <w:r>
        <w:rPr>
          <w:lang w:val="pt_PT" w:bidi="pt_PT"/>
        </w:rPr>
        <w:t>Ouçam uma versão em áudio de Josué 21.27–33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21.27–33 na tradução mais fácil de entender.</w:t>
      </w:r>
    </w:p>
    <w:p>
      <w:pPr/>
      <w:r>
        <w:rPr>
          <w:lang w:val="pt_PT" w:bidi="pt_PT"/>
        </w:rPr>
      </w:r>
      <w:r>
        <w:rPr>
          <w:lang w:val="pt_PT" w:bidi="pt_PT"/>
        </w:rPr>
        <w:t>Os israelitas estão na terra que Yahweh prometeu dar a eles. Em uma passagem anterior, os levitas vieram aos líderes de Israel e pediram suas cidades e pastagens ao redor para seus animais. Os líderes de Israel lançaram sortes e deram 48 cidades aos levitas em toda a terra dos israelitas. Cada um dos clãs levitas recebeu suas cidades e as pastagens ao redor. Essa passagem tem as 13 cidades dos gersonitas.</w:t>
      </w:r>
    </w:p>
    <w:p>
      <w:pPr/>
      <w:r>
        <w:rPr>
          <w:lang w:val="pt_PT" w:bidi="pt_PT"/>
        </w:rPr>
      </w:r>
      <w:r>
        <w:rPr>
          <w:lang w:val="pt_PT" w:bidi="pt_PT"/>
        </w:rPr>
        <w:t>Os coatitas que são descendentes de Arão, e os coatitas que não são sacerdotes, já receberam suas cidades e pastagens ao redor. Agora, os gersonitas recebem suas cidades e pastagens ao redor. Gerson era o mais velho dos três filhos de Levi, que era um dos filhos de Israel. Os gersonitas eram levitas que não eram sacerdotes, mas eles serviam a Yahweh carregando as cortinas do tabernáculo quando se mudavam, e fazendo outros deveres no tabernáculo.</w:t>
      </w:r>
    </w:p>
    <w:p>
      <w:pPr/>
      <w:r>
        <w:rPr>
          <w:lang w:val="pt_PT" w:bidi="pt_PT"/>
        </w:rPr>
      </w:r>
      <w:r>
        <w:rPr>
          <w:lang w:val="pt_PT" w:bidi="pt_PT"/>
        </w:rPr>
        <w:t>Todas as 13 cidades dos gersonitas estão na parte norte de Canaã, e 2 das 13 cidades são cidades de refúgio. As cidades são da terra da meia tribo de Manassés, no lado leste do rio Jordão, da terra da tribo de Issacar, da terra da tribo de Aser e da terra da tribo de Naftali. Lembrem-se de que Issacar, Aser e Naftali são todos filhos de Israel, e os nomes de 3 das 12 tribos de Israel. Além disso, Manassés era um dos filhos de José, que era um dos 12 filhos de Israel. Em uma passagem anterior, os coatitas que não eram sacerdotes receberam duas cidades da outra meia tribo de Manassés, que vivia no lado oeste do rio Jordão.</w:t>
      </w:r>
    </w:p>
    <w:p>
      <w:pPr/>
      <w:r>
        <w:rPr>
          <w:lang w:val="pt_PT" w:bidi="pt_PT"/>
        </w:rPr>
      </w:r>
      <w:r>
        <w:rPr>
          <w:lang w:val="pt_PT" w:bidi="pt_PT"/>
        </w:rPr>
        <w:t>Lembrem-se de que os gersonitas provavelmente não eram as únicas pessoas que viviam nessas cidades. Os levitas que eram do clã gersonita viviam nas cidades para ser um exemplo ao povo e para ensinar o povo como seguir a Yahweh.</w:t>
      </w:r>
    </w:p>
    <w:p>
      <w:pPr/>
      <w:r>
        <w:rPr>
          <w:lang w:val="pt_PT" w:bidi="pt_PT"/>
        </w:rPr>
      </w:r>
      <w:r>
        <w:rPr>
          <w:lang w:val="pt_PT" w:bidi="pt_PT"/>
        </w:rPr>
        <w:t>Os gersonitas recebem duas cidades da terra da meia tribo de Manassés, no lado leste do rio Jordão. A primeira cidade é Golã, na região de Basã. Os gersonitas também recebem a pastagem ao redor. Uma pastagem é uma área aberta de grama que cresce sem a ajuda das pessoas. Essa pastagem era para os animais dos levitas comerem a grama.</w:t>
      </w:r>
    </w:p>
    <w:p>
      <w:pPr/>
      <w:r>
        <w:rPr>
          <w:lang w:val="pt_PT" w:bidi="pt_PT"/>
        </w:rPr>
      </w:r>
      <w:r>
        <w:rPr>
          <w:lang w:val="pt_PT" w:bidi="pt_PT"/>
        </w:rPr>
        <w:t>Parem aqui e, em grupo, olhem para uma imagem de pastagem. Além disso, olhem para o mapa das cidades que os gersonitas receberam. Encontrem Golã no mapa. Pause este áudio aqui.</w:t>
      </w:r>
    </w:p>
    <w:p>
      <w:pPr/>
      <w:r>
        <w:rPr>
          <w:lang w:val="pt_PT" w:bidi="pt_PT"/>
        </w:rPr>
      </w:r>
      <w:r>
        <w:rPr>
          <w:lang w:val="pt_PT" w:bidi="pt_PT"/>
        </w:rPr>
        <w:t>A cidade de Golã é uma cidade importante porque também é uma das cidades de refúgio para alguém que mata acidentalmente outra pessoa. Lembrem-se de que há seis cidades de refúgio espalhadas por toda a terra de Israel. Os gersonitas provavelmente recebem essa cidade primeiro porque é uma cidade importante.</w:t>
      </w:r>
    </w:p>
    <w:p>
      <w:pPr/>
      <w:r>
        <w:rPr>
          <w:lang w:val="pt_PT" w:bidi="pt_PT"/>
        </w:rPr>
      </w:r>
      <w:r>
        <w:rPr>
          <w:lang w:val="pt_PT" w:bidi="pt_PT"/>
        </w:rPr>
        <w:t>A outra cidade que os gersonitas recebem da meia tribo de Manassés é Beesterá e suas pastagens ao redor. Beesterá também é chamada de Astarote em outra parte do Antigo Testamento, nome associado a uma das deusas cananeias. Também é possível que o nome Beesterá signifique "casa de Astarte". Essa cidade provavelmente ficava em um monte e ficava na beira do território israelita.</w:t>
      </w:r>
    </w:p>
    <w:p>
      <w:pPr/>
      <w:r>
        <w:rPr>
          <w:lang w:val="pt_PT" w:bidi="pt_PT"/>
        </w:rPr>
      </w:r>
      <w:r>
        <w:rPr>
          <w:lang w:val="pt_PT" w:bidi="pt_PT"/>
        </w:rPr>
        <w:t>Parem aqui e, em grupo, olhem para o mapa das cidades que os gersonitas receberam. Encontrem Beesterá no mapa. Pause este áudio aqui.</w:t>
      </w:r>
    </w:p>
    <w:p>
      <w:pPr/>
      <w:r>
        <w:rPr>
          <w:lang w:val="pt_PT" w:bidi="pt_PT"/>
        </w:rPr>
      </w:r>
      <w:r>
        <w:rPr>
          <w:lang w:val="pt_PT" w:bidi="pt_PT"/>
        </w:rPr>
        <w:t>Os gersonitas recebem quatro cidades da terra da tribo de Issacar, e as pastagens ao redor para seus animais. Essas quatro cidades são Quisiom, Daberate, Jarmute e En-Ganim.</w:t>
      </w:r>
    </w:p>
    <w:p>
      <w:pPr/>
      <w:r>
        <w:rPr>
          <w:lang w:val="pt_PT" w:bidi="pt_PT"/>
        </w:rPr>
      </w:r>
      <w:r>
        <w:rPr>
          <w:lang w:val="pt_PT" w:bidi="pt_PT"/>
        </w:rPr>
        <w:t>Parem aqui e, em grupo, olhem para o mapa das cidades que os gersonitas receberam. Encontrem no mapa Quisiom, Daberate, Jarmute e En-Ganim. Pause este áudio aqui.</w:t>
      </w:r>
    </w:p>
    <w:p>
      <w:pPr/>
      <w:r>
        <w:rPr>
          <w:lang w:val="pt_PT" w:bidi="pt_PT"/>
        </w:rPr>
      </w:r>
      <w:r>
        <w:rPr>
          <w:lang w:val="pt_PT" w:bidi="pt_PT"/>
        </w:rPr>
        <w:t>Os gersonitas recebem quatro cidades da terra da tribo de Aser, e as pastagens ao redor para seus animais. Essas quatro cidades são Misal, Abdom, Helcate e Reobe.</w:t>
      </w:r>
    </w:p>
    <w:p>
      <w:pPr/>
      <w:r>
        <w:rPr>
          <w:lang w:val="pt_PT" w:bidi="pt_PT"/>
        </w:rPr>
      </w:r>
      <w:r>
        <w:rPr>
          <w:lang w:val="pt_PT" w:bidi="pt_PT"/>
        </w:rPr>
        <w:t>Parem aqui e, em grupo, olhem para o mapa das cidades que os gersonitas receberam. Encontrem no mapa Misal, Abdom, Helcate e Reobe. Pause este áudio aqui.</w:t>
      </w:r>
    </w:p>
    <w:p>
      <w:pPr/>
      <w:r>
        <w:rPr>
          <w:lang w:val="pt_PT" w:bidi="pt_PT"/>
        </w:rPr>
      </w:r>
      <w:r>
        <w:rPr>
          <w:lang w:val="pt_PT" w:bidi="pt_PT"/>
        </w:rPr>
        <w:t>Os gersonitas recebem três cidades da terra da tribo de Naftali, e as pastagens ao redor para seus animais. Essas três cidades são Quedes, na região da Galileia, Hamote-Dor e Cartã. Quedes também é uma cidade de refúgio para alguém que mata outra pessoa acidentalmente. A cidade de Hamote-Dor também é chamada de Hamate em uma passagem anterior no livro de Josué, e Hamom em outra parte do Antigo Testamento.</w:t>
      </w:r>
    </w:p>
    <w:p>
      <w:pPr/>
      <w:r>
        <w:rPr>
          <w:lang w:val="pt_PT" w:bidi="pt_PT"/>
        </w:rPr>
      </w:r>
      <w:r>
        <w:rPr>
          <w:lang w:val="pt_PT" w:bidi="pt_PT"/>
        </w:rPr>
        <w:t>Parem aqui e, em grupo, olhem para o mapa das cidades que os gersonitas recebem. Encontrem no mapa Quedes, Hamote-Dor e Cartã. Pause este áudio aqui.</w:t>
      </w:r>
    </w:p>
    <w:p>
      <w:pPr/>
      <w:r>
        <w:rPr>
          <w:lang w:val="pt_PT" w:bidi="pt_PT"/>
        </w:rPr>
      </w:r>
      <w:r>
        <w:rPr>
          <w:lang w:val="pt_PT" w:bidi="pt_PT"/>
        </w:rPr>
        <w:t>Os gersonitas recebem um total de 13 cidades, com as pastagens ao redor delas, vindas da terra da meia tribo de Manassés, no lado leste do rio Jordão, e da terra das tribos de Issacar, Aser e Naftali.</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21.27–33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os gersonitas recebem duas cidades da terra da meia tribo de Manassés, que vive no lado leste do rio Jordão. Uma das cidades é uma cidade de refúgio.</w:t>
      </w:r>
    </w:p>
    <w:p>
      <w:pPr/>
      <w:r>
        <w:rPr>
          <w:lang w:val="pt_PT" w:bidi="pt_PT"/>
        </w:rPr>
      </w:r>
      <w:r>
        <w:rPr>
          <w:b/>
          <w:lang w:val="pt_PT" w:bidi="pt_PT"/>
        </w:rPr>
        <w:t>Na segunda cena:</w:t>
      </w:r>
      <w:r>
        <w:rPr>
          <w:lang w:val="pt_PT" w:bidi="pt_PT"/>
        </w:rPr>
        <w:t xml:space="preserve"> os gersonitas recebem quatro cidades da terra da tribo de Issacar.</w:t>
      </w:r>
    </w:p>
    <w:p>
      <w:pPr/>
      <w:r>
        <w:rPr>
          <w:lang w:val="pt_PT" w:bidi="pt_PT"/>
        </w:rPr>
      </w:r>
      <w:r>
        <w:rPr>
          <w:b/>
          <w:lang w:val="pt_PT" w:bidi="pt_PT"/>
        </w:rPr>
        <w:t>Na terceira cena:</w:t>
      </w:r>
      <w:r>
        <w:rPr>
          <w:lang w:val="pt_PT" w:bidi="pt_PT"/>
        </w:rPr>
        <w:t xml:space="preserve"> os gersonitas recebem quatro cidades da terra da tribo de Aser.</w:t>
      </w:r>
    </w:p>
    <w:p>
      <w:pPr/>
      <w:r>
        <w:rPr>
          <w:lang w:val="pt_PT" w:bidi="pt_PT"/>
        </w:rPr>
      </w:r>
      <w:r>
        <w:rPr>
          <w:b/>
          <w:lang w:val="pt_PT" w:bidi="pt_PT"/>
        </w:rPr>
        <w:t>Na quarta cena:</w:t>
      </w:r>
      <w:r>
        <w:rPr>
          <w:lang w:val="pt_PT" w:bidi="pt_PT"/>
        </w:rPr>
        <w:t xml:space="preserve"> os gersonitas recebem três cidades da terra da tribo de Naftali. Uma das cidades é uma cidade de refúgio.</w:t>
      </w:r>
    </w:p>
    <w:p>
      <w:pPr/>
      <w:r>
        <w:rPr>
          <w:lang w:val="pt_PT" w:bidi="pt_PT"/>
        </w:rPr>
      </w:r>
      <w:r>
        <w:rPr>
          <w:b/>
          <w:lang w:val="pt_PT" w:bidi="pt_PT"/>
        </w:rPr>
        <w:t>Na quinta cena:</w:t>
      </w:r>
      <w:r>
        <w:rPr>
          <w:lang w:val="pt_PT" w:bidi="pt_PT"/>
        </w:rPr>
        <w:t xml:space="preserve"> os gersonitas recebem um total de 13 cidades e as pastagens ao redor delas.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Líderes de Israel</w:t>
      </w:r>
    </w:p>
    <w:p>
      <w:pPr>
        <w:pStyle w:val="ListBullet"/>
        <w:spacing w:line="240" w:lineRule="auto"/>
        <w:ind w:left="720"/>
      </w:pPr>
      <w:r>
        <w:rPr>
          <w:lang w:val="pt_PT" w:bidi="pt_PT"/>
        </w:rPr>
      </w:r>
      <w:r>
        <w:rPr>
          <w:lang w:val="pt_PT" w:bidi="pt_PT"/>
        </w:rPr>
        <w:t>Clã gersonita dos levitas</w:t>
      </w:r>
    </w:p>
    <w:p>
      <w:pPr>
        <w:pStyle w:val="ListBullet"/>
        <w:spacing w:line="240" w:lineRule="auto"/>
        <w:ind w:left="720"/>
      </w:pPr>
      <w:r>
        <w:rPr>
          <w:lang w:val="pt_PT" w:bidi="pt_PT"/>
        </w:rPr>
      </w:r>
      <w:r>
        <w:rPr>
          <w:lang w:val="pt_PT" w:bidi="pt_PT"/>
        </w:rPr>
        <w:t>Meia tribo de Manassés, que vive no lado leste do rio Jordão</w:t>
      </w:r>
    </w:p>
    <w:p>
      <w:pPr>
        <w:pStyle w:val="ListBullet"/>
        <w:spacing w:line="240" w:lineRule="auto"/>
        <w:ind w:left="720"/>
      </w:pPr>
      <w:r>
        <w:rPr>
          <w:lang w:val="pt_PT" w:bidi="pt_PT"/>
        </w:rPr>
      </w:r>
      <w:r>
        <w:rPr>
          <w:lang w:val="pt_PT" w:bidi="pt_PT"/>
        </w:rPr>
        <w:t>Tribo de Issacar</w:t>
      </w:r>
    </w:p>
    <w:p>
      <w:pPr>
        <w:pStyle w:val="ListBullet"/>
        <w:spacing w:line="240" w:lineRule="auto"/>
        <w:ind w:left="720"/>
      </w:pPr>
      <w:r>
        <w:rPr>
          <w:lang w:val="pt_PT" w:bidi="pt_PT"/>
        </w:rPr>
      </w:r>
      <w:r>
        <w:rPr>
          <w:lang w:val="pt_PT" w:bidi="pt_PT"/>
        </w:rPr>
        <w:t>Tribo de Aser</w:t>
      </w:r>
    </w:p>
    <w:p>
      <w:pPr>
        <w:pStyle w:val="ListBullet"/>
        <w:spacing w:line="240" w:lineRule="auto"/>
        <w:ind w:left="720"/>
      </w:pPr>
      <w:r>
        <w:rPr>
          <w:lang w:val="pt_PT" w:bidi="pt_PT"/>
        </w:rPr>
      </w:r>
      <w:r>
        <w:rPr>
          <w:lang w:val="pt_PT" w:bidi="pt_PT"/>
        </w:rPr>
        <w:t>E a tribo de Naftali</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nas passagens anteriores, os líderes de Israel deram aos coatitas, que eram descendentes de Arão, suas 13 cidades para habitar, e as pastagens ao redor para seus animais. Os líderes de Israel também deram aos coatitas que não eram sacerdotes 10 cidades para habitar, e as pastagens ao redor.</w:t>
      </w:r>
    </w:p>
    <w:p>
      <w:pPr/>
      <w:r>
        <w:rPr>
          <w:lang w:val="pt_PT" w:bidi="pt_PT"/>
        </w:rPr>
      </w:r>
      <w:r>
        <w:rPr>
          <w:lang w:val="pt_PT" w:bidi="pt_PT"/>
        </w:rPr>
        <w:t>Na primeira cena, lembrem-se de que agora o clã de Gérson recebe suas cidades. Gérson é um dos três filhos de Levi. Lembrem-se de que as cidades dos gersonitas estão todas no norte de Canaã, na terra da meia tribo de Manassés, que vive no lado leste do rio Jordão, e na terra das tribos de Issacar, Aser e Naftali. As primeiras cidades são da terra da meia tribo de Manassés, que vive no lado leste do rio Jordão.</w:t>
      </w:r>
    </w:p>
    <w:p>
      <w:pPr/>
      <w:r>
        <w:rPr>
          <w:lang w:val="pt_PT" w:bidi="pt_PT"/>
        </w:rPr>
      </w:r>
      <w:r>
        <w:rPr>
          <w:lang w:val="pt_PT" w:bidi="pt_PT"/>
        </w:rPr>
        <w:t>Lembrem-se de que os gersonitas recebem a cidade de Golã e as pastagens ao redor dela. Golã fica a leste do Mar da Galileia, na região de Basã.</w:t>
      </w:r>
    </w:p>
    <w:p>
      <w:pPr/>
      <w:r>
        <w:rPr>
          <w:lang w:val="pt_PT" w:bidi="pt_PT"/>
        </w:rPr>
      </w:r>
      <w:r>
        <w:rPr>
          <w:lang w:val="pt_PT" w:bidi="pt_PT"/>
        </w:rPr>
        <w:t>Parem aqui e, em grupo, olhem para uma imagem de pastagem novamente, se necessário. Além disso, em grupo, olhem novamente para o mapa das cidades que os gersonitas receberam, se necessário. Encontrem Golã no mapa. Pause este áudio aqui.</w:t>
      </w:r>
    </w:p>
    <w:p>
      <w:pPr/>
      <w:r>
        <w:rPr>
          <w:lang w:val="pt_PT" w:bidi="pt_PT"/>
        </w:rPr>
      </w:r>
      <w:r>
        <w:rPr>
          <w:lang w:val="pt_PT" w:bidi="pt_PT"/>
        </w:rPr>
        <w:t>Lembrem-se de que Golã também é uma cidade de refúgio. Uma pessoa que mata acidentalmente outra pessoa pode ter proteção se ela for para uma das seis cidades de refúgio espalhadas por todo Israel. Lembrem-se de que já há uma cidade de refúgio distribuída aos levitas que são descendentes de Arão, e uma cidade de refúgio distribuída aos coatitas que não são sacerdotes.</w:t>
      </w:r>
    </w:p>
    <w:p>
      <w:pPr/>
      <w:r>
        <w:rPr>
          <w:lang w:val="pt_PT" w:bidi="pt_PT"/>
        </w:rPr>
      </w:r>
      <w:r>
        <w:rPr>
          <w:lang w:val="pt_PT" w:bidi="pt_PT"/>
        </w:rPr>
        <w:t>Os gersonitas também recebem a cidade de Beesterá na terra da meia tribo de Manassés, que vive no lado leste do rio Jordão. Eles também recebem as pastagens ao redor dessa cidade. Beesterá também está na região de Basã, a leste da cidade de Golã.</w:t>
      </w:r>
    </w:p>
    <w:p>
      <w:pPr/>
      <w:r>
        <w:rPr>
          <w:lang w:val="pt_PT" w:bidi="pt_PT"/>
        </w:rPr>
      </w:r>
      <w:r>
        <w:rPr>
          <w:lang w:val="pt_PT" w:bidi="pt_PT"/>
        </w:rPr>
        <w:t>Parem aqui e olhem para o mapa das cidades que os gersonitas receberam. Encontrem Beesterá no mapa. Pause este áudio aqui.</w:t>
      </w:r>
    </w:p>
    <w:p>
      <w:pPr/>
      <w:r>
        <w:rPr>
          <w:lang w:val="pt_PT" w:bidi="pt_PT"/>
        </w:rPr>
      </w:r>
      <w:r>
        <w:rPr>
          <w:lang w:val="pt_PT" w:bidi="pt_PT"/>
        </w:rPr>
        <w:t>Lembrem-se de que Beesterá também é chamada de Astarote em outra parte do Antigo Testamento. Astarote era uma deusa cananeia.</w:t>
      </w:r>
    </w:p>
    <w:p>
      <w:pPr/>
      <w:r>
        <w:rPr>
          <w:lang w:val="pt_PT" w:bidi="pt_PT"/>
        </w:rPr>
      </w:r>
      <w:r>
        <w:rPr>
          <w:lang w:val="pt_PT" w:bidi="pt_PT"/>
        </w:rPr>
        <w:t>Parem aqui e discutam essa pergunta em grupo: como vocês traduzirão o nome dessa cidade — Beesterá ou Astarote? Pause este áudio aqui.</w:t>
      </w:r>
    </w:p>
    <w:p>
      <w:pPr/>
      <w:r>
        <w:rPr>
          <w:lang w:val="pt_PT" w:bidi="pt_PT"/>
        </w:rPr>
      </w:r>
      <w:r>
        <w:rPr>
          <w:lang w:val="pt_PT" w:bidi="pt_PT"/>
        </w:rPr>
        <w:t>No final da primeira, segunda, terceira e quarta cenas, há um resumo sobre o número de cidades que os gersonitas recebem dessa tribo. Por exemplo, na primeira cena descreve as duas cidades, e então no final da primeira cena, diz "um total de duas cidades".</w:t>
      </w:r>
    </w:p>
    <w:p>
      <w:pPr/>
      <w:r>
        <w:rPr>
          <w:lang w:val="pt_PT" w:bidi="pt_PT"/>
        </w:rPr>
      </w:r>
      <w:r>
        <w:rPr>
          <w:lang w:val="pt_PT" w:bidi="pt_PT"/>
        </w:rPr>
        <w:t>Parem aqui e discutam essa pergunta em grupo: qual é a melhor maneira de traduzir a última parte de cada uma dessas cenas, mostrando o número total de cidades que os gersonitas recebem na terra de cada uma das tribos? Como vocês deixarão claro o número total de cidades em cada cena? Pause este áudio aqui.</w:t>
      </w:r>
    </w:p>
    <w:p>
      <w:pPr/>
      <w:r>
        <w:rPr>
          <w:lang w:val="pt_PT" w:bidi="pt_PT"/>
        </w:rPr>
      </w:r>
      <w:r>
        <w:rPr>
          <w:lang w:val="pt_PT" w:bidi="pt_PT"/>
        </w:rPr>
        <w:t>Na segunda cena, os gersonitas recebem quatro cidades da terra da tribo de Issacar. Eles também recebem as pastagens ao redor dessas quatro cidades. As quatro cidades são: Quisiom, Daberate, Jarmute e En-Ganim. Quisiom fica a sudeste de Nazaré, e Daberate fica a leste de Nazaré. Jarmute fica ao sul de Quisiom, e En-Ganim fica a sudoeste do Mar da Galileia.</w:t>
      </w:r>
    </w:p>
    <w:p>
      <w:pPr/>
      <w:r>
        <w:rPr>
          <w:lang w:val="pt_PT" w:bidi="pt_PT"/>
        </w:rPr>
      </w:r>
      <w:r>
        <w:rPr>
          <w:lang w:val="pt_PT" w:bidi="pt_PT"/>
        </w:rPr>
        <w:t>Parem aqui e, em grupo, olhem novamente para o mapa das cidades que os gersonitas receberam, se necessário. Encontrem no mapa Quisiom, Daberate, Jarmute e En-Ganim. Pause este áudio aqui.</w:t>
      </w:r>
    </w:p>
    <w:p>
      <w:pPr/>
      <w:r>
        <w:rPr>
          <w:lang w:val="pt_PT" w:bidi="pt_PT"/>
        </w:rPr>
      </w:r>
      <w:r>
        <w:rPr>
          <w:lang w:val="pt_PT" w:bidi="pt_PT"/>
        </w:rPr>
        <w:t>Na terceira cena, os gersonitas recebem quatro cidades da terra da tribo de Aser, e as pastagens ao redor. Essas quatro cidades são Misal, Abdom, Helcate e Reobe. As localizações de Misal, Helcate e Reobe são desconhecidas. A cidade de Abdom fica a nordeste de Aco.</w:t>
      </w:r>
    </w:p>
    <w:p>
      <w:pPr/>
      <w:r>
        <w:rPr>
          <w:lang w:val="pt_PT" w:bidi="pt_PT"/>
        </w:rPr>
      </w:r>
      <w:r>
        <w:rPr>
          <w:lang w:val="pt_PT" w:bidi="pt_PT"/>
        </w:rPr>
        <w:t>Parem aqui e, em grupo, olhem novamente para o mapa das cidades que os gersonitas receberam, se necessário. Encontrem no mapa Misal, Abdom, Helcate e Reobe. Pause este áudio aqui.</w:t>
      </w:r>
    </w:p>
    <w:p>
      <w:pPr/>
      <w:r>
        <w:rPr>
          <w:lang w:val="pt_PT" w:bidi="pt_PT"/>
        </w:rPr>
      </w:r>
      <w:r>
        <w:rPr>
          <w:lang w:val="pt_PT" w:bidi="pt_PT"/>
        </w:rPr>
        <w:t>Além disso, parem aqui e discutam essa pergunta em grupo: seria mais natural em seu idioma traduzir "e suas pastagens ao redor" com cada uma das cidades, ou listar os nomes primeiro e então dizer que todas elas têm pastagens ao redor? Por exemplo: "Os gersonitas receberam a cidade de Misal e as pastagens ao redor dela, a cidade de Abdom e as pastagens ao redor dela, da terra da tribo de Aser". Pause este áudio aqui.</w:t>
      </w:r>
    </w:p>
    <w:p>
      <w:pPr/>
      <w:r>
        <w:rPr>
          <w:lang w:val="pt_PT" w:bidi="pt_PT"/>
        </w:rPr>
      </w:r>
      <w:r>
        <w:rPr>
          <w:lang w:val="pt_PT" w:bidi="pt_PT"/>
        </w:rPr>
        <w:t>Na quarta cena, os gersonitas recebem três cidades da terra da tribo de Naftali, e as pastagens ao redor. As três cidades são: Quedes, Hamote-Dor e Cartã. Lembrem-se de que Quedes também é uma cidade de refúgio para alguém que mata outra pessoa acidentalmente. Essa é a segunda cidade de refúgio que os gersonitas recebem. Quedes fica a noroeste do Mar da Galileia, na região da Galileia. Hamote-Dor provavelmente fica na costa oeste do Mar da Galileia. Lembrem-se de que Hamote-Dor também é chamado de Hamate e Hamom. A localização da cidade de Cartã é desconhecida.</w:t>
      </w:r>
    </w:p>
    <w:p>
      <w:pPr/>
      <w:r>
        <w:rPr>
          <w:lang w:val="pt_PT" w:bidi="pt_PT"/>
        </w:rPr>
      </w:r>
      <w:r>
        <w:rPr>
          <w:lang w:val="pt_PT" w:bidi="pt_PT"/>
        </w:rPr>
        <w:t>Parem aqui e, em grupo, olhem novamente para o mapa das cidades que os gersonitas receberam, se necessário. Encontrem no mapa Quedes, Hamote-Dor e Cartã. Pause este áudio aqui.</w:t>
      </w:r>
    </w:p>
    <w:p>
      <w:pPr/>
      <w:r>
        <w:rPr>
          <w:lang w:val="pt_PT" w:bidi="pt_PT"/>
        </w:rPr>
      </w:r>
      <w:r>
        <w:rPr>
          <w:lang w:val="pt_PT" w:bidi="pt_PT"/>
        </w:rPr>
        <w:t>Além disso, parem aqui e discutam essa pergunta em grupo: como vocês traduzirão a cidade de Hamote-Dor? Vocês dirão Hamote-Dor, Hamate ou Hamom? Pause este áudio aqui.</w:t>
      </w:r>
    </w:p>
    <w:p>
      <w:pPr/>
      <w:r>
        <w:rPr>
          <w:lang w:val="pt_PT" w:bidi="pt_PT"/>
        </w:rPr>
      </w:r>
      <w:r>
        <w:rPr>
          <w:lang w:val="pt_PT" w:bidi="pt_PT"/>
        </w:rPr>
        <w:t>Na quinta cena, há uma declaração resumida de todas as cidades que os gersonitas recebem. No total, os gersonitas recebem 13 cidades e as pastagens ao redor delas, da terra da meia tribo de Manassés, que vive a leste do rio Jordão, e da terra das tribos de Issacar, Aser e Naftali.</w:t>
      </w:r>
    </w:p>
    <w:p>
      <w:pPr/>
      <w:r>
        <w:rPr>
          <w:lang w:val="pt_PT" w:bidi="pt_PT"/>
        </w:rPr>
      </w:r>
      <w:r>
        <w:rPr>
          <w:lang w:val="pt_PT" w:bidi="pt_PT"/>
        </w:rPr>
        <w:t>Parem aqui e discutam essa pergunta em grupo: como vocês traduzirão essa declaração resumida sobre as 13 cidades que os gersonitas recebem? Pause este áudio aqui.</w:t>
      </w:r>
    </w:p>
    <w:p>
      <w:pPr/>
      <w:r>
        <w:rPr>
          <w:lang w:val="pt_PT" w:bidi="pt_PT"/>
        </w:rPr>
      </w:r>
      <w:r>
        <w:rPr>
          <w:lang w:val="pt_PT" w:bidi="pt_PT"/>
        </w:rPr>
        <w:t>Agora, o grupo deve produzir o roteiro, desenhar ou usar objetos para visualizar a passagem e as ações nela.</w:t>
      </w:r>
    </w:p>
    <w:p>
      <w:pPr/>
      <w:r>
        <w:rPr>
          <w:lang w:val="pt_PT" w:bidi="pt_PT"/>
        </w:rPr>
      </w:r>
      <w:r>
        <w:rPr>
          <w:lang w:val="pt_PT" w:bidi="pt_PT"/>
        </w:rPr>
        <w:t>Ao visualizar a passagem e as ações nela, certifiquem-se de usar objetos para representar as 13 cidades que os gersonitas recebem. Pensem em como vocês podem mostrar que Golã e Quedes são cidades de refúgio e são diferentes das outras 11 cidades nessa passagem. Usem o mapa para ajudar a encontrar a localização de todas as 13 cidades.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21.27–33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Líderes de Israel</w:t>
      </w:r>
    </w:p>
    <w:p>
      <w:pPr>
        <w:pStyle w:val="ListBullet"/>
        <w:spacing w:line="240" w:lineRule="auto"/>
        <w:ind w:left="720"/>
      </w:pPr>
      <w:r>
        <w:rPr>
          <w:lang w:val="pt_PT" w:bidi="pt_PT"/>
        </w:rPr>
      </w:r>
      <w:r>
        <w:rPr>
          <w:lang w:val="pt_PT" w:bidi="pt_PT"/>
        </w:rPr>
        <w:t>Clã gersonita</w:t>
      </w:r>
    </w:p>
    <w:p>
      <w:pPr>
        <w:pStyle w:val="ListBullet"/>
        <w:spacing w:line="240" w:lineRule="auto"/>
        <w:ind w:left="720"/>
      </w:pPr>
      <w:r>
        <w:rPr>
          <w:lang w:val="pt_PT" w:bidi="pt_PT"/>
        </w:rPr>
      </w:r>
      <w:r>
        <w:rPr>
          <w:lang w:val="pt_PT" w:bidi="pt_PT"/>
        </w:rPr>
        <w:t>Meia tribo de Manassés, que vive no lado leste do rio Jordão</w:t>
      </w:r>
    </w:p>
    <w:p>
      <w:pPr>
        <w:pStyle w:val="ListBullet"/>
        <w:spacing w:line="240" w:lineRule="auto"/>
        <w:ind w:left="720"/>
      </w:pPr>
      <w:r>
        <w:rPr>
          <w:lang w:val="pt_PT" w:bidi="pt_PT"/>
        </w:rPr>
      </w:r>
      <w:r>
        <w:rPr>
          <w:lang w:val="pt_PT" w:bidi="pt_PT"/>
        </w:rPr>
        <w:t>Tribo de Issacar</w:t>
      </w:r>
    </w:p>
    <w:p>
      <w:pPr>
        <w:pStyle w:val="ListBullet"/>
        <w:spacing w:line="240" w:lineRule="auto"/>
        <w:ind w:left="720"/>
      </w:pPr>
      <w:r>
        <w:rPr>
          <w:lang w:val="pt_PT" w:bidi="pt_PT"/>
        </w:rPr>
      </w:r>
      <w:r>
        <w:rPr>
          <w:lang w:val="pt_PT" w:bidi="pt_PT"/>
        </w:rPr>
        <w:t>Tribo de Aser</w:t>
      </w:r>
    </w:p>
    <w:p>
      <w:pPr>
        <w:pStyle w:val="ListBullet"/>
        <w:spacing w:line="240" w:lineRule="auto"/>
        <w:ind w:left="720"/>
      </w:pPr>
      <w:r>
        <w:rPr>
          <w:lang w:val="pt_PT" w:bidi="pt_PT"/>
        </w:rPr>
      </w:r>
      <w:r>
        <w:rPr>
          <w:lang w:val="pt_PT" w:bidi="pt_PT"/>
        </w:rPr>
        <w:t>E a tribo de Naftali</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líderes de Israel agora lançam sortes para os gersonitas. Os gersonitas recebem duas cidades da terra da meia tribo de Manassés, que vive a leste do rio Jordão. As cidades são Golã, na região de Basã, e Beesterá, com as pastagens ao redor delas Golã também é uma cidade de refúgio para alguém que mata acidentalmente outra pessoa.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gersonitas: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líderes israelitas distribuíram quatro cidades e as pastagens ao redor delas aos gersonitas na terra da tribo de Issacar. Essas quatro cidades são Quisiom, Daberate, Jarmute e En-Ganim.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tribo de Issacar: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gersonitas também recebem quatro cidades e as pastagens ao redor delas, da terra da tribo de Aser. Essas quatro cidades são Misal, Abdom, Helcate e Reobe.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tribo de Aser: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gersonitas também recebem três cidades e as pastagens ao redor delas, da terra da tribo de Naftali. Essas três cidades são Quedes, Hamote-Dor e Cartã. Os gersonitas recebem um total de 13 cidades e as pastagens ao redor.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tribo de Naftali: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21.27–33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Os líderes de Israel distribuem certas cidades com as </w:t>
      </w:r>
      <w:r>
        <w:rPr>
          <w:b/>
          <w:lang w:val="pt_PT" w:bidi="pt_PT"/>
        </w:rPr>
        <w:t>pastagens</w:t>
      </w:r>
      <w:r>
        <w:rPr>
          <w:lang w:val="pt_PT" w:bidi="pt_PT"/>
        </w:rPr>
        <w:t xml:space="preserve"> delas aos </w:t>
      </w:r>
      <w:r>
        <w:rPr>
          <w:b/>
          <w:lang w:val="pt_PT" w:bidi="pt_PT"/>
        </w:rPr>
        <w:t>clãs</w:t>
      </w:r>
      <w:r>
        <w:rPr>
          <w:lang w:val="pt_PT" w:bidi="pt_PT"/>
        </w:rPr>
        <w:t xml:space="preserve"> gersonitas dos </w:t>
      </w:r>
      <w:r>
        <w:rPr>
          <w:b/>
          <w:lang w:val="pt_PT" w:bidi="pt_PT"/>
        </w:rPr>
        <w:t>levitas</w:t>
      </w:r>
      <w:r>
        <w:rPr>
          <w:lang w:val="pt_PT" w:bidi="pt_PT"/>
        </w:rPr>
        <w:t xml:space="preserve">. Esses gersonitas não são sacerdotes, mas eles servem a Yahweh. Traduzam pastagens, levitas e clãs da mesma forma que vocês traduziram em passagens anteriores. Para mais informações sobre </w:t>
      </w:r>
      <w:r>
        <w:rPr>
          <w:lang w:val="pt_PT" w:bidi="pt_PT"/>
        </w:rPr>
        <w:t>levitas</w:t>
      </w:r>
      <w:r>
        <w:rPr>
          <w:lang w:val="pt_PT" w:bidi="pt_PT"/>
        </w:rPr>
        <w:t>, consultem o Glossário Mestre.</w:t>
      </w:r>
    </w:p>
    <w:p>
      <w:pPr/>
      <w:r>
        <w:rPr>
          <w:lang w:val="pt_PT" w:bidi="pt_PT"/>
        </w:rPr>
      </w:r>
      <w:r>
        <w:rPr>
          <w:lang w:val="pt_PT" w:bidi="pt_PT"/>
        </w:rPr>
        <w:t>Os líderes de Israel lançam sortes para cada uma das cidades que dão aos levitas. Os gersonitas agora recebem suas 13 cidades na terra da meia tribo de Manassés, que fica no lado leste do rio Jordão, e da terra das tribos de Issacar, Aser e Naftali.</w:t>
      </w:r>
    </w:p>
    <w:p>
      <w:pPr/>
      <w:r>
        <w:rPr>
          <w:lang w:val="pt_PT" w:bidi="pt_PT"/>
        </w:rPr>
      </w:r>
      <w:r>
        <w:rPr>
          <w:lang w:val="pt_PT" w:bidi="pt_PT"/>
        </w:rPr>
        <w:t xml:space="preserve">Uma </w:t>
      </w:r>
      <w:r>
        <w:rPr>
          <w:b/>
          <w:lang w:val="pt_PT" w:bidi="pt_PT"/>
        </w:rPr>
        <w:t>cidade</w:t>
      </w:r>
      <w:r>
        <w:rPr>
          <w:lang w:val="pt_PT" w:bidi="pt_PT"/>
        </w:rPr>
        <w:t xml:space="preserve"> é um grande assentamento de pessoas. Durante o tempo dos levitas, uma cidade tinha uma muralha ao seu redor para proteger as pessoas que viviam dentro da cidade, enquanto uma vila não tinha uma muralha ao seu redor. Traduza cidade da mesma forma que você traduziu em passagens anteriores.</w:t>
      </w:r>
    </w:p>
    <w:p>
      <w:pPr/>
      <w:r>
        <w:rPr>
          <w:lang w:val="pt_PT" w:bidi="pt_PT"/>
        </w:rPr>
      </w:r>
      <w:r>
        <w:rPr>
          <w:lang w:val="pt_PT" w:bidi="pt_PT"/>
        </w:rPr>
        <w:t xml:space="preserve">Os gersonitas recebem Quedes, na terra da tribo de Naftali. Quedes também é uma </w:t>
      </w:r>
      <w:r>
        <w:rPr>
          <w:b/>
          <w:lang w:val="pt_PT" w:bidi="pt_PT"/>
        </w:rPr>
        <w:t>cidade de refúgio</w:t>
      </w:r>
      <w:r>
        <w:rPr>
          <w:lang w:val="pt_PT" w:bidi="pt_PT"/>
        </w:rPr>
        <w:t xml:space="preserve"> para alguém que mata outra pessoa acidentalmente. Quedes fica na região da </w:t>
      </w:r>
      <w:r>
        <w:rPr>
          <w:b/>
          <w:lang w:val="pt_PT" w:bidi="pt_PT"/>
        </w:rPr>
        <w:t>Galileia</w:t>
      </w:r>
      <w:r>
        <w:rPr>
          <w:lang w:val="pt_PT" w:bidi="pt_PT"/>
        </w:rPr>
        <w:t>. Traduzam cidade de refúgio e Galileia como vocês traduziram em passagens anteriores. Para mais informações sobre Galileia,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21:34–40</w:t>
      </w:r>
      <w:r>
        <w:rPr>
          <w:lang w:val="pt_PT" w:bidi="pt_PT"/>
        </w:rPr>
      </w:r>
    </w:p>
    <w:p>
      <w:pPr>
        <w:pStyle w:val="Heading3"/>
      </w:pPr>
      <w:r>
        <w:rPr>
          <w:lang w:val="pt_PT" w:bidi="pt_PT"/>
        </w:rPr>
        <w:t>Ouvir e Sentir</w:t>
      </w:r>
    </w:p>
    <w:p>
      <w:pPr/>
      <w:r>
        <w:rPr>
          <w:lang w:val="pt_PT" w:bidi="pt_PT"/>
        </w:rPr>
      </w:r>
      <w:r>
        <w:rPr>
          <w:lang w:val="pt_PT" w:bidi="pt_PT"/>
        </w:rPr>
        <w:t>Nesta etapa, ouçam Josué 21.34–40 e guardem em seus corações.</w:t>
      </w:r>
    </w:p>
    <w:p>
      <w:pPr/>
      <w:r>
        <w:rPr>
          <w:lang w:val="pt_PT" w:bidi="pt_PT"/>
        </w:rPr>
      </w:r>
      <w:r>
        <w:rPr>
          <w:lang w:val="pt_PT" w:bidi="pt_PT"/>
        </w:rPr>
        <w:t>Ouçam uma versão em áudio de Josué 21.34–40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21.34–40 na tradução mais fácil de entender.</w:t>
      </w:r>
    </w:p>
    <w:p>
      <w:pPr/>
      <w:r>
        <w:rPr>
          <w:lang w:val="pt_PT" w:bidi="pt_PT"/>
        </w:rPr>
      </w:r>
      <w:r>
        <w:rPr>
          <w:lang w:val="pt_PT" w:bidi="pt_PT"/>
        </w:rPr>
        <w:t>Os israelitas estão na terra que Yahweh prometeu dar a eles. Em uma passagem anterior, os levitas vieram aos líderes de Israel e pediram suas cidades e pastagens ao redor para seus animais. Os líderes de Israel lançaram sortes e deram 48 cidades aos levitas em toda a terra dos israelitas. Cada um dos clãs levitas recebeu suas cidades e as pastagens ao redor. Essa passagem tem os nomes das 12 cidades dos meraritas.</w:t>
      </w:r>
    </w:p>
    <w:p>
      <w:pPr/>
      <w:r>
        <w:rPr>
          <w:lang w:val="pt_PT" w:bidi="pt_PT"/>
        </w:rPr>
      </w:r>
      <w:r>
        <w:rPr>
          <w:lang w:val="pt_PT" w:bidi="pt_PT"/>
        </w:rPr>
        <w:t>Os coatitas que são descendentes de Arão, os coatitas que não são sacerdotes, e os gersonitas já receberam suas cidades e as pastagens ao redor. Todos os levitas que ainda não foram nomeados nas passagens anteriores estão nos clãs meraritas. Agora, esse último clã de levitas — os meraritas — recebe suas cidades. Os clãs meraritas são descendentes de Merari, um dos 3 filhos de Levi, que era um dos 12 filhos de Israel. Os meraritas são levitas que não são sacerdotes, mas eles servem a Yahweh carregando as estruturas do tabernáculo quando os israelitas se mudam de lugar, e fazendo outros deveres no tabernáculo.</w:t>
      </w:r>
    </w:p>
    <w:p>
      <w:pPr/>
      <w:r>
        <w:rPr>
          <w:lang w:val="pt_PT" w:bidi="pt_PT"/>
        </w:rPr>
      </w:r>
      <w:r>
        <w:rPr>
          <w:lang w:val="pt_PT" w:bidi="pt_PT"/>
        </w:rPr>
        <w:t>As 12 cidades que os líderes israelitas distribuem aos meraritas estão na terra das tribos de Zebulom, Rúben e Gade. Lembrem-se de que Zebulom, Rúben e Gade são todos filhos de Israel, e 3 das 12 tribos de Israel. Duas das 12 cidades dadas aos meraritas são cidades de refúgio.</w:t>
      </w:r>
    </w:p>
    <w:p>
      <w:pPr/>
      <w:r>
        <w:rPr>
          <w:lang w:val="pt_PT" w:bidi="pt_PT"/>
        </w:rPr>
      </w:r>
      <w:r>
        <w:rPr>
          <w:lang w:val="pt_PT" w:bidi="pt_PT"/>
        </w:rPr>
        <w:t>Lembrem-se de que os meraritas provavelmente não são as únicas pessoas que vivem nessas cidades. Os levitas que são do clã merarita vivem nas cidades para ser um exemplo ao povo e para ensinar ao povo como seguir Yahweh.</w:t>
      </w:r>
    </w:p>
    <w:p>
      <w:pPr/>
      <w:r>
        <w:rPr>
          <w:lang w:val="pt_PT" w:bidi="pt_PT"/>
        </w:rPr>
      </w:r>
      <w:r>
        <w:rPr>
          <w:lang w:val="pt_PT" w:bidi="pt_PT"/>
        </w:rPr>
        <w:t>Os meraritas recebem quatro cidades da terra da tribo de Zebulom. As quatro cidades são Jocneão, Cartá, Dimna e Naalal.</w:t>
      </w:r>
    </w:p>
    <w:p>
      <w:pPr/>
      <w:r>
        <w:rPr>
          <w:lang w:val="pt_PT" w:bidi="pt_PT"/>
        </w:rPr>
      </w:r>
      <w:r>
        <w:rPr>
          <w:lang w:val="pt_PT" w:bidi="pt_PT"/>
        </w:rPr>
        <w:t>Parem aqui e olhem para um mapa das cidades dos meraritas. Encontrem em grupo as cidades de Jocneão, Cartá, Dimna e Naalal. Pause este áudio aqui.</w:t>
      </w:r>
    </w:p>
    <w:p>
      <w:pPr/>
      <w:r>
        <w:rPr>
          <w:lang w:val="pt_PT" w:bidi="pt_PT"/>
        </w:rPr>
      </w:r>
      <w:r>
        <w:rPr>
          <w:lang w:val="pt_PT" w:bidi="pt_PT"/>
        </w:rPr>
        <w:t>Os meraritas também recebem as pastagens ao redor das quatro cidades na terra da tribo de Zebulom. Uma pastagem é uma área aberta de grama que cresce sem a ajuda das pessoas. Essas pastagens eram para que os animais dos levitas comessem a grama.</w:t>
      </w:r>
    </w:p>
    <w:p>
      <w:pPr/>
      <w:r>
        <w:rPr>
          <w:lang w:val="pt_PT" w:bidi="pt_PT"/>
        </w:rPr>
      </w:r>
      <w:r>
        <w:rPr>
          <w:lang w:val="pt_PT" w:bidi="pt_PT"/>
        </w:rPr>
        <w:t>Parem aqui e, em grupo, olhem para uma imagem de pastagem novamente, se necessário. Pause este áudio aqui.</w:t>
      </w:r>
    </w:p>
    <w:p>
      <w:pPr/>
      <w:r>
        <w:rPr>
          <w:lang w:val="pt_PT" w:bidi="pt_PT"/>
        </w:rPr>
      </w:r>
      <w:r>
        <w:rPr>
          <w:lang w:val="pt_PT" w:bidi="pt_PT"/>
        </w:rPr>
        <w:t>Os meraritas recebem quatro cidades da terra da tribo de Rúben, e as pastagens ao redor para seus animais. Lembrem-se de que a terra da tribo de Rúben está no lado leste do rio Jordão. As quatro cidades que os meraritas recebem são Bezer, Jasa, Quedemote e Mefaate. A partir de outras passagens em Josué, sabemos que Bezer é uma das seis cidades de refúgio em Israel, para onde alguém deve ir se matar outra pessoa acidentalmente.</w:t>
      </w:r>
    </w:p>
    <w:p>
      <w:pPr/>
      <w:r>
        <w:rPr>
          <w:lang w:val="pt_PT" w:bidi="pt_PT"/>
        </w:rPr>
      </w:r>
      <w:r>
        <w:rPr>
          <w:lang w:val="pt_PT" w:bidi="pt_PT"/>
        </w:rPr>
        <w:t>Parem aqui e olhem para um mapa das cidades dos meraritas. Encontrem em grupo as cidades de Bezer, Jasa, Quedemote e Mefaate. Pause este áudio aqui.</w:t>
      </w:r>
    </w:p>
    <w:p>
      <w:pPr/>
      <w:r>
        <w:rPr>
          <w:lang w:val="pt_PT" w:bidi="pt_PT"/>
        </w:rPr>
      </w:r>
      <w:r>
        <w:rPr>
          <w:lang w:val="pt_PT" w:bidi="pt_PT"/>
        </w:rPr>
        <w:t>Os meraritas recebem quatro cidades da terra da tribo de Gade, e as pastagens ao redor para seus animais. Essas quatro cidades são Ramote em Gileade, Maanaim, Hesbom e Jazer. Ramote é a sexta e última cidade de refúgio para onde alguém pode ir se matar outra pessoa acidentalmente.</w:t>
      </w:r>
    </w:p>
    <w:p>
      <w:pPr/>
      <w:r>
        <w:rPr>
          <w:lang w:val="pt_PT" w:bidi="pt_PT"/>
        </w:rPr>
      </w:r>
      <w:r>
        <w:rPr>
          <w:lang w:val="pt_PT" w:bidi="pt_PT"/>
        </w:rPr>
        <w:t>Parem aqui e olhem para um mapa das cidades dos meraritas. Encontrem em grupo as cidades de Ramote em Gileade, Maanaim, Hesbom e Jazer. Pause este áudio aqui.</w:t>
      </w:r>
    </w:p>
    <w:p>
      <w:pPr/>
      <w:r>
        <w:rPr>
          <w:lang w:val="pt_PT" w:bidi="pt_PT"/>
        </w:rPr>
      </w:r>
      <w:r>
        <w:rPr>
          <w:lang w:val="pt_PT" w:bidi="pt_PT"/>
        </w:rPr>
        <w:t>Os meraritas receberam um total de 12 cidades e suas pastagens das terras das tribos de Zebulom, Rúben e Gade.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21.34–40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os meraritas recebem quatro cidades da terra da tribo de Zebulom.</w:t>
      </w:r>
    </w:p>
    <w:p>
      <w:pPr/>
      <w:r>
        <w:rPr>
          <w:lang w:val="pt_PT" w:bidi="pt_PT"/>
        </w:rPr>
      </w:r>
      <w:r>
        <w:rPr>
          <w:b/>
          <w:lang w:val="pt_PT" w:bidi="pt_PT"/>
        </w:rPr>
        <w:t>Na segunda cena:</w:t>
      </w:r>
      <w:r>
        <w:rPr>
          <w:lang w:val="pt_PT" w:bidi="pt_PT"/>
        </w:rPr>
        <w:t xml:space="preserve"> os meraritas recebem quatro cidades da terra da tribo de Rúben.</w:t>
      </w:r>
    </w:p>
    <w:p>
      <w:pPr/>
      <w:r>
        <w:rPr>
          <w:lang w:val="pt_PT" w:bidi="pt_PT"/>
        </w:rPr>
      </w:r>
      <w:r>
        <w:rPr>
          <w:b/>
          <w:lang w:val="pt_PT" w:bidi="pt_PT"/>
        </w:rPr>
        <w:t>Na terceira cena:</w:t>
      </w:r>
      <w:r>
        <w:rPr>
          <w:lang w:val="pt_PT" w:bidi="pt_PT"/>
        </w:rPr>
        <w:t xml:space="preserve"> os meraritas recebem quatro cidades da terra da tribo de Gade.</w:t>
      </w:r>
    </w:p>
    <w:p>
      <w:pPr/>
      <w:r>
        <w:rPr>
          <w:lang w:val="pt_PT" w:bidi="pt_PT"/>
        </w:rPr>
      </w:r>
      <w:r>
        <w:rPr>
          <w:b/>
          <w:lang w:val="pt_PT" w:bidi="pt_PT"/>
        </w:rPr>
        <w:t>Na quarta cena:</w:t>
      </w:r>
      <w:r>
        <w:rPr>
          <w:lang w:val="pt_PT" w:bidi="pt_PT"/>
        </w:rPr>
        <w:t xml:space="preserve"> os meraritas recebem um total de 12 cidades e suas pastagens ao redor.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Líderes de Israel</w:t>
      </w:r>
    </w:p>
    <w:p>
      <w:pPr>
        <w:pStyle w:val="ListBullet"/>
        <w:spacing w:line="240" w:lineRule="auto"/>
        <w:ind w:left="720"/>
      </w:pPr>
      <w:r>
        <w:rPr>
          <w:lang w:val="pt_PT" w:bidi="pt_PT"/>
        </w:rPr>
      </w:r>
      <w:r>
        <w:rPr>
          <w:lang w:val="pt_PT" w:bidi="pt_PT"/>
        </w:rPr>
        <w:t>Clã merarita dos levitas</w:t>
      </w:r>
    </w:p>
    <w:p>
      <w:pPr>
        <w:pStyle w:val="ListBullet"/>
        <w:spacing w:line="240" w:lineRule="auto"/>
        <w:ind w:left="720"/>
      </w:pPr>
      <w:r>
        <w:rPr>
          <w:lang w:val="pt_PT" w:bidi="pt_PT"/>
        </w:rPr>
      </w:r>
      <w:r>
        <w:rPr>
          <w:lang w:val="pt_PT" w:bidi="pt_PT"/>
        </w:rPr>
        <w:t>Tribo de Zebulom</w:t>
      </w:r>
    </w:p>
    <w:p>
      <w:pPr>
        <w:pStyle w:val="ListBullet"/>
        <w:spacing w:line="240" w:lineRule="auto"/>
        <w:ind w:left="720"/>
      </w:pPr>
      <w:r>
        <w:rPr>
          <w:lang w:val="pt_PT" w:bidi="pt_PT"/>
        </w:rPr>
      </w:r>
      <w:r>
        <w:rPr>
          <w:lang w:val="pt_PT" w:bidi="pt_PT"/>
        </w:rPr>
        <w:t>Tribo de Rúben</w:t>
      </w:r>
    </w:p>
    <w:p>
      <w:pPr>
        <w:pStyle w:val="ListBullet"/>
        <w:spacing w:line="240" w:lineRule="auto"/>
        <w:ind w:left="720"/>
      </w:pPr>
      <w:r>
        <w:rPr>
          <w:lang w:val="pt_PT" w:bidi="pt_PT"/>
        </w:rPr>
      </w:r>
      <w:r>
        <w:rPr>
          <w:lang w:val="pt_PT" w:bidi="pt_PT"/>
        </w:rPr>
        <w:t>E a tribo de Gade</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nas passagens anteriores, os líderes de Israel deram 13 cidades e pastagens aos coatitas, que são descendentes de Arão. Os líderes de Israel deram 10 cidades e pastagens aos outros coatitas, e 13 cidades e pastagens aos gersonitas.</w:t>
      </w:r>
    </w:p>
    <w:p>
      <w:pPr/>
      <w:r>
        <w:rPr>
          <w:lang w:val="pt_PT" w:bidi="pt_PT"/>
        </w:rPr>
      </w:r>
      <w:r>
        <w:rPr>
          <w:lang w:val="pt_PT" w:bidi="pt_PT"/>
        </w:rPr>
        <w:t>Lembrem-se de que agora o clã de Merari recebe suas cidades. Merari era um dos três filhos de Levi. Os meraritas são o último clã de levitas a receber suas cidades. O autor dessa passagem dá a informação extra de que esses meraritas são o "restante" dos levitas.</w:t>
      </w:r>
    </w:p>
    <w:p>
      <w:pPr/>
      <w:r>
        <w:rPr>
          <w:lang w:val="pt_PT" w:bidi="pt_PT"/>
        </w:rPr>
      </w:r>
      <w:r>
        <w:rPr>
          <w:lang w:val="pt_PT" w:bidi="pt_PT"/>
        </w:rPr>
        <w:t>Lembrem-se de que as cidades dos meraritas são da terra das tribos de Zebulom, Rúben e Gade. Lembrem-se de que a terra da tribo de Zebulom está no lado oeste do rio Jordão, e a terra das tribos de Rúben e Gade estão ambas no lado leste do rio Jordão.</w:t>
      </w:r>
    </w:p>
    <w:p>
      <w:pPr/>
      <w:r>
        <w:rPr>
          <w:lang w:val="pt_PT" w:bidi="pt_PT"/>
        </w:rPr>
      </w:r>
      <w:r>
        <w:rPr>
          <w:lang w:val="pt_PT" w:bidi="pt_PT"/>
        </w:rPr>
        <w:t>Na primeira cena, lembrem-se de que os meraritas recebem quatro cidades e suas pastagens ao redor na terra da tribo de Zebulom. As cidades são Jocneão, Cartá, Dimna e Naalal. A terra da tribo de Zebulom está no norte de Israel entre o mar Mediterrâneo e o mar da Galileia. A cidade de Jocneão fica a noroeste de Megido, ao pé do monte Carmelo. Os locais das cidades de Cartá e Naalal são desconhecidos. Dimna é provavelmente a mesma cidade que é chamada de Rimom em uma passagem anterior.</w:t>
      </w:r>
    </w:p>
    <w:p>
      <w:pPr/>
      <w:r>
        <w:rPr>
          <w:lang w:val="pt_PT" w:bidi="pt_PT"/>
        </w:rPr>
      </w:r>
      <w:r>
        <w:rPr>
          <w:lang w:val="pt_PT" w:bidi="pt_PT"/>
        </w:rPr>
        <w:t>Parem aqui e olhem para um mapa das cidades dos meraritas. Encontrem novamente em grupo as cidades de Jocneão, Cartá, Dimna e Naalal, se necessário. Pause este áudio aqui.</w:t>
      </w:r>
    </w:p>
    <w:p>
      <w:pPr/>
      <w:r>
        <w:rPr>
          <w:lang w:val="pt_PT" w:bidi="pt_PT"/>
        </w:rPr>
      </w:r>
      <w:r>
        <w:rPr>
          <w:lang w:val="pt_PT" w:bidi="pt_PT"/>
        </w:rPr>
        <w:t>No final da primeira, segunda e terceira cenas, há um resumo sobre o número de cidades que os meraritas recebem dessa tribo. É dito "quatro cidades" no final de cada cena.</w:t>
      </w:r>
    </w:p>
    <w:p>
      <w:pPr/>
      <w:r>
        <w:rPr>
          <w:lang w:val="pt_PT" w:bidi="pt_PT"/>
        </w:rPr>
      </w:r>
      <w:r>
        <w:rPr>
          <w:lang w:val="pt_PT" w:bidi="pt_PT"/>
        </w:rPr>
        <w:t>Parem aqui e discutam essa pergunta em grupo: qual é a melhor maneira de traduzir a última parte de cada uma dessas cenas para mostrar que os meraritas recebem quatro cidades de cada uma das tribos nessa passagem? Pause este áudio aqui.</w:t>
      </w:r>
    </w:p>
    <w:p>
      <w:pPr/>
      <w:r>
        <w:rPr>
          <w:lang w:val="pt_PT" w:bidi="pt_PT"/>
        </w:rPr>
      </w:r>
      <w:r>
        <w:rPr>
          <w:lang w:val="pt_PT" w:bidi="pt_PT"/>
        </w:rPr>
        <w:t>Na segunda cena, os meraritas recebem quatro cidades da terra da tribo de Rúben. Eles também recebem as pastagens ao redor dessas quatro cidades. As quatro cidades são: Bezer, Jasa, Quedemote e Mefaate. Sabemos a partir de outra parte do livro de Josué que Bezer é uma cidade de refúgio, mesmo que não seja identificada como uma cidade de refúgio nessa passagem. Bezer fica a leste do rio Jordão, e Jasa provavelmente fica a leste do mar Morto, a sudeste de Madaba. Quedemote fica provavelmente a leste do Mar Morto e ao norte do rio Arnom. Mefaate está ao sul da cidade de Amã no que hoje é o país da Jordânia.</w:t>
      </w:r>
    </w:p>
    <w:p>
      <w:pPr/>
      <w:r>
        <w:rPr>
          <w:lang w:val="pt_PT" w:bidi="pt_PT"/>
        </w:rPr>
      </w:r>
      <w:r>
        <w:rPr>
          <w:lang w:val="pt_PT" w:bidi="pt_PT"/>
        </w:rPr>
        <w:t>Parem aqui e olhem para um mapa das cidades dos meraritas. Encontrem as cidades de Bezer, Jasa, Quedemote e Mefaate novamente, em grupo, se necessário. Pause este áudio aqui.</w:t>
      </w:r>
    </w:p>
    <w:p>
      <w:pPr/>
      <w:r>
        <w:rPr>
          <w:lang w:val="pt_PT" w:bidi="pt_PT"/>
        </w:rPr>
      </w:r>
      <w:r>
        <w:rPr>
          <w:lang w:val="pt_PT" w:bidi="pt_PT"/>
        </w:rPr>
        <w:t>Além disso, parem aqui e discutam essa pergunta em grupo: seria mais natural em seu idioma traduzir "e suas pastagens ao redor" com cada uma das cidades, ou listar os nomes primeiro e então dizer que todas elas têm pastagens ao redor? Por exemplo: "Os meraritas receberam a cidade de Bezer e suas pastagens ao redor, a cidade de Jasa e suas pastagens ao redor, e todas as outras cidades da terra da tribo de Rúben". Pause este áudio aqui.</w:t>
      </w:r>
    </w:p>
    <w:p>
      <w:pPr/>
      <w:r>
        <w:rPr>
          <w:lang w:val="pt_PT" w:bidi="pt_PT"/>
        </w:rPr>
      </w:r>
      <w:r>
        <w:rPr>
          <w:lang w:val="pt_PT" w:bidi="pt_PT"/>
        </w:rPr>
        <w:t>Na terceira cena, os meraritas recebem quatro cidades da terra da tribo de Gade, e as pastagens ao redor. Essas quatro cidades são Ramote em Gileade, Maanaim, Hesbom e Jazer. Lembrem-se de que Ramote é uma cidade de refúgio. Maanaim está na fronteira das terras que pertencem aos clãs de Gade e Manassés. Ramote fica ao norte, Hesbom fica a sudoeste, e Jazer está a oeste da cidade de Amã no que hoje é o país da Jordânia.</w:t>
      </w:r>
    </w:p>
    <w:p>
      <w:pPr/>
      <w:r>
        <w:rPr>
          <w:lang w:val="pt_PT" w:bidi="pt_PT"/>
        </w:rPr>
      </w:r>
      <w:r>
        <w:rPr>
          <w:lang w:val="pt_PT" w:bidi="pt_PT"/>
        </w:rPr>
        <w:t>Parem aqui e olhem para um mapa das cidades dos meraritas. Encontrem, em grupo, as cidades de Ramote em Gileade, Maanaim, Hesbom e Jazer novamente, se necessário. Pause este áudio aqui.</w:t>
      </w:r>
    </w:p>
    <w:p>
      <w:pPr/>
      <w:r>
        <w:rPr>
          <w:lang w:val="pt_PT" w:bidi="pt_PT"/>
        </w:rPr>
      </w:r>
      <w:r>
        <w:rPr>
          <w:lang w:val="pt_PT" w:bidi="pt_PT"/>
        </w:rPr>
        <w:t>Na quarta cena, há uma declaração resumida de todas as cidades que os meraritas recebem. No total, os meraritas recebem 12 cidades, e suas pastagens ao redor, da terra das tribos de Zebulom, Rúben e Gade.</w:t>
      </w:r>
    </w:p>
    <w:p>
      <w:pPr/>
      <w:r>
        <w:rPr>
          <w:lang w:val="pt_PT" w:bidi="pt_PT"/>
        </w:rPr>
      </w:r>
      <w:r>
        <w:rPr>
          <w:lang w:val="pt_PT" w:bidi="pt_PT"/>
        </w:rPr>
        <w:t>Agora, o grupo deve produzir o roteiro, desenhar ou usar objetos para visualizar a passagem e as ações nela.</w:t>
      </w:r>
    </w:p>
    <w:p>
      <w:pPr/>
      <w:r>
        <w:rPr>
          <w:lang w:val="pt_PT" w:bidi="pt_PT"/>
        </w:rPr>
      </w:r>
      <w:r>
        <w:rPr>
          <w:lang w:val="pt_PT" w:bidi="pt_PT"/>
        </w:rPr>
        <w:t>Ao visualizar a passagem e a ação nela, certifiquem-se de usar objetos para representar as 12 cidades que os meraritas recebem. Pensem em como vocês podem mostrar que Bezer e Ramote são cidades de refúgio e são diferentes das outras 10 cidades nessa passagem. Usem o mapa para ajudar a encontrar a localização de todas as 12 cidades.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21.34–40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Líderes de Israel</w:t>
      </w:r>
    </w:p>
    <w:p>
      <w:pPr>
        <w:pStyle w:val="ListBullet"/>
        <w:spacing w:line="240" w:lineRule="auto"/>
        <w:ind w:left="720"/>
      </w:pPr>
      <w:r>
        <w:rPr>
          <w:lang w:val="pt_PT" w:bidi="pt_PT"/>
        </w:rPr>
      </w:r>
      <w:r>
        <w:rPr>
          <w:lang w:val="pt_PT" w:bidi="pt_PT"/>
        </w:rPr>
        <w:t>Clã merarita dos levitas</w:t>
      </w:r>
    </w:p>
    <w:p>
      <w:pPr>
        <w:pStyle w:val="ListBullet"/>
        <w:spacing w:line="240" w:lineRule="auto"/>
        <w:ind w:left="720"/>
      </w:pPr>
      <w:r>
        <w:rPr>
          <w:lang w:val="pt_PT" w:bidi="pt_PT"/>
        </w:rPr>
      </w:r>
      <w:r>
        <w:rPr>
          <w:lang w:val="pt_PT" w:bidi="pt_PT"/>
        </w:rPr>
        <w:t>Tribo de Zebulom</w:t>
      </w:r>
    </w:p>
    <w:p>
      <w:pPr>
        <w:pStyle w:val="ListBullet"/>
        <w:spacing w:line="240" w:lineRule="auto"/>
        <w:ind w:left="720"/>
      </w:pPr>
      <w:r>
        <w:rPr>
          <w:lang w:val="pt_PT" w:bidi="pt_PT"/>
        </w:rPr>
      </w:r>
      <w:r>
        <w:rPr>
          <w:lang w:val="pt_PT" w:bidi="pt_PT"/>
        </w:rPr>
        <w:t>Tribo de Rúben</w:t>
      </w:r>
    </w:p>
    <w:p>
      <w:pPr>
        <w:pStyle w:val="ListBullet"/>
        <w:spacing w:line="240" w:lineRule="auto"/>
        <w:ind w:left="720"/>
      </w:pPr>
      <w:r>
        <w:rPr>
          <w:lang w:val="pt_PT" w:bidi="pt_PT"/>
        </w:rPr>
      </w:r>
      <w:r>
        <w:rPr>
          <w:lang w:val="pt_PT" w:bidi="pt_PT"/>
        </w:rPr>
        <w:t>E a tribo de Gade</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líderes de Israel agora lançam sortes para os meraritas. Os meraritas recebem quatro cidades e suas pastagens ao redor na terra da tribo de Zebulom. As cidades são Jocneão, Cartá, Dimna e Naalal.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tribo de Zebulom: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líderes israelitas distribuem quatro cidades e suas pastagens ao redor aos meraritas na terra da tribo de Rúben. Essas quatro cidades são Bezer, Jasa, Quedemote e Mefaate.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meraritas: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Os meraritas recebem quatro cidades e suas pastagens ao redor na terra da tribo de Gade. Essas quatro cidades são Ramote em Gileade, Maanaim, Hesbom e Jazer. Ramote é uma cidade de refúgio para alguém que mata outra pessoa acidentalmente. Os meraritas recebem um total de 12 cidades e as pastagens ao redor.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tribo de Gade: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21.34–40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Os líderes de Israel distribuem certas cidades aos </w:t>
      </w:r>
      <w:r>
        <w:rPr>
          <w:b/>
          <w:lang w:val="pt_PT" w:bidi="pt_PT"/>
        </w:rPr>
        <w:t>clãs</w:t>
      </w:r>
      <w:r>
        <w:rPr>
          <w:lang w:val="pt_PT" w:bidi="pt_PT"/>
        </w:rPr>
        <w:t xml:space="preserve"> meraritas dos </w:t>
      </w:r>
      <w:r>
        <w:rPr>
          <w:b/>
          <w:lang w:val="pt_PT" w:bidi="pt_PT"/>
        </w:rPr>
        <w:t>levitas</w:t>
      </w:r>
      <w:r>
        <w:rPr>
          <w:lang w:val="pt_PT" w:bidi="pt_PT"/>
        </w:rPr>
        <w:t xml:space="preserve">. Esses meraritas não são sacerdotes, mas eles servem a Yahweh. Traduzam levitas e clãs da mesma forma que vocês traduziram em passagens anteriores. Para mais informações sobre </w:t>
      </w:r>
      <w:r>
        <w:rPr>
          <w:lang w:val="pt_PT" w:bidi="pt_PT"/>
        </w:rPr>
        <w:t>levitas</w:t>
      </w:r>
      <w:r>
        <w:rPr>
          <w:lang w:val="pt_PT" w:bidi="pt_PT"/>
        </w:rPr>
        <w:t>, consultem o Glossário Mestre.</w:t>
      </w:r>
    </w:p>
    <w:p>
      <w:pPr/>
      <w:r>
        <w:rPr>
          <w:lang w:val="pt_PT" w:bidi="pt_PT"/>
        </w:rPr>
      </w:r>
      <w:r>
        <w:rPr>
          <w:lang w:val="pt_PT" w:bidi="pt_PT"/>
        </w:rPr>
        <w:t>Os líderes de Israel lançam sortes para cada uma das cidades que dão aos levitas. Os meraritas agora recebem suas 12 cidades na terra das tribos de Zebulom, Rúben e Gade.</w:t>
      </w:r>
    </w:p>
    <w:p>
      <w:pPr/>
      <w:r>
        <w:rPr>
          <w:lang w:val="pt_PT" w:bidi="pt_PT"/>
        </w:rPr>
      </w:r>
      <w:r>
        <w:rPr>
          <w:lang w:val="pt_PT" w:bidi="pt_PT"/>
        </w:rPr>
        <w:t xml:space="preserve">Uma </w:t>
      </w:r>
      <w:r>
        <w:rPr>
          <w:b/>
          <w:lang w:val="pt_PT" w:bidi="pt_PT"/>
        </w:rPr>
        <w:t>cidade</w:t>
      </w:r>
      <w:r>
        <w:rPr>
          <w:lang w:val="pt_PT" w:bidi="pt_PT"/>
        </w:rPr>
        <w:t xml:space="preserve"> é um grande assentamento de pessoas. Durante o tempo dos levitas, uma cidade tinha uma muralha ao seu redor para proteger as pessoas que viviam dentro da cidade, enquanto uma vila não tinha uma muralha ao seu redor. Os levitas também recebem as </w:t>
      </w:r>
      <w:r>
        <w:rPr>
          <w:b/>
          <w:lang w:val="pt_PT" w:bidi="pt_PT"/>
        </w:rPr>
        <w:t>pastagens</w:t>
      </w:r>
      <w:r>
        <w:rPr>
          <w:lang w:val="pt_PT" w:bidi="pt_PT"/>
        </w:rPr>
        <w:t xml:space="preserve"> ao redor da cidade. Traduzam cidades e pastagens da mesma forma que vocês traduziram em passagens anteriores.</w:t>
      </w:r>
    </w:p>
    <w:p>
      <w:pPr/>
      <w:r>
        <w:rPr>
          <w:lang w:val="pt_PT" w:bidi="pt_PT"/>
        </w:rPr>
      </w:r>
      <w:r>
        <w:rPr>
          <w:lang w:val="pt_PT" w:bidi="pt_PT"/>
        </w:rPr>
        <w:t xml:space="preserve">Os meraritas recebem Ramote na terra da tribo de Gade. Ramote é uma </w:t>
      </w:r>
      <w:r>
        <w:rPr>
          <w:b/>
          <w:lang w:val="pt_PT" w:bidi="pt_PT"/>
        </w:rPr>
        <w:t>cidade de refúgio</w:t>
      </w:r>
      <w:r>
        <w:rPr>
          <w:lang w:val="pt_PT" w:bidi="pt_PT"/>
        </w:rPr>
        <w:t>. Traduzam "cidade de refúgio" da mesma forma que vocês traduziram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21:41–45</w:t>
      </w:r>
      <w:r>
        <w:rPr>
          <w:lang w:val="pt_PT" w:bidi="pt_PT"/>
        </w:rPr>
      </w:r>
    </w:p>
    <w:p>
      <w:pPr>
        <w:pStyle w:val="Heading3"/>
      </w:pPr>
      <w:r>
        <w:rPr>
          <w:lang w:val="pt_PT" w:bidi="pt_PT"/>
        </w:rPr>
        <w:t>Ouvir e Sentir</w:t>
      </w:r>
    </w:p>
    <w:p>
      <w:pPr/>
      <w:r>
        <w:rPr>
          <w:lang w:val="pt_PT" w:bidi="pt_PT"/>
        </w:rPr>
      </w:r>
      <w:r>
        <w:rPr>
          <w:lang w:val="pt_PT" w:bidi="pt_PT"/>
        </w:rPr>
        <w:t>Nesta etapa, ouçam Josué 21.41–45 e guardem em seus corações.</w:t>
      </w:r>
    </w:p>
    <w:p>
      <w:pPr/>
      <w:r>
        <w:rPr>
          <w:lang w:val="pt_PT" w:bidi="pt_PT"/>
        </w:rPr>
      </w:r>
      <w:r>
        <w:rPr>
          <w:lang w:val="pt_PT" w:bidi="pt_PT"/>
        </w:rPr>
        <w:t>Ouçam uma versão em áudio de Josué 21.41–45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21.41–45 na tradução mais fácil de entender.</w:t>
      </w:r>
    </w:p>
    <w:p>
      <w:pPr/>
      <w:r>
        <w:rPr>
          <w:lang w:val="pt_PT" w:bidi="pt_PT"/>
        </w:rPr>
      </w:r>
      <w:r>
        <w:rPr>
          <w:lang w:val="pt_PT" w:bidi="pt_PT"/>
        </w:rPr>
        <w:t>Os israelitas estão na terra que Yahweh prometeu dar a eles. Em uma passagem anterior, os levitas vieram aos líderes de Israel e pediram suas cidades e pastagens ao redor para seus animais. Os líderes de Israel lançaram sortes e deram 48 cidades aos levitas em toda a terra dos israelitas. Cada um dos clãs levitas recebeu suas cidades e as pastagens ao redor. Agora, essa seção do livro de Josué é concluída com um resumo sobre as cidades levíticas. Também há um lembrete de que Yahweh manteve todas as suas promessas a seu povo Israel dando a eles a terra que ele prometeu dar a eles.</w:t>
      </w:r>
    </w:p>
    <w:p>
      <w:pPr/>
      <w:r>
        <w:rPr>
          <w:lang w:val="pt_PT" w:bidi="pt_PT"/>
        </w:rPr>
      </w:r>
      <w:r>
        <w:rPr>
          <w:lang w:val="pt_PT" w:bidi="pt_PT"/>
        </w:rPr>
        <w:t>Os coatitas que são descendentes de Arão recebem 13 cidades. Os coatitas que não são sacerdotes recebem 10 cidades. Os gersonitas recebem 13 cidades. E os meraritas recebem 12 cidades. Os levitas também recebem as pastagens ao redor de cada uma dessas 48 cidades.</w:t>
      </w:r>
    </w:p>
    <w:p>
      <w:pPr/>
      <w:r>
        <w:rPr>
          <w:lang w:val="pt_PT" w:bidi="pt_PT"/>
        </w:rPr>
      </w:r>
      <w:r>
        <w:rPr>
          <w:lang w:val="pt_PT" w:bidi="pt_PT"/>
        </w:rPr>
        <w:t>Parem aqui e, em grupo, olhem para um mapa de todas as 48 cidades levíticas. Tomem nota das 6 cidades de refúgio incluídas nas 48 cidades levíticas. Além disso, em grupo, olhem para uma imagem de uma pastagem novamente, se necessário. Pause este áudio aqui.</w:t>
      </w:r>
    </w:p>
    <w:p>
      <w:pPr/>
      <w:r>
        <w:rPr>
          <w:lang w:val="pt_PT" w:bidi="pt_PT"/>
        </w:rPr>
      </w:r>
      <w:r>
        <w:rPr>
          <w:lang w:val="pt_PT" w:bidi="pt_PT"/>
        </w:rPr>
        <w:t>Os levitas não possuem essas cidades como sua própria herança da mesma maneira que as outras tribos de Israel possuem a terra que Yahweh deu a eles como herança. Os levitas são diferentes das outras tribos de Israel porque os levitas servem a Yahweh, e o próprio Yahweh é a herança deles. Yahweh fornece um lugar para eles viverem, e pastagens para seus animais comerem a grama.</w:t>
      </w:r>
    </w:p>
    <w:p>
      <w:pPr/>
      <w:r>
        <w:rPr>
          <w:lang w:val="pt_PT" w:bidi="pt_PT"/>
        </w:rPr>
      </w:r>
      <w:r>
        <w:rPr>
          <w:lang w:val="pt_PT" w:bidi="pt_PT"/>
        </w:rPr>
        <w:t>Parem aqui e discutam essa pergunta em grupo: falem sobre uma vez em que Deus atendeu às suas necessidades ou às necessidades de outra pessoa que vocês conhecem. Pause este áudio aqui.</w:t>
      </w:r>
    </w:p>
    <w:p>
      <w:pPr/>
      <w:r>
        <w:rPr>
          <w:lang w:val="pt_PT" w:bidi="pt_PT"/>
        </w:rPr>
      </w:r>
      <w:r>
        <w:rPr>
          <w:lang w:val="pt_PT" w:bidi="pt_PT"/>
        </w:rPr>
        <w:t>Lembrem-se de que os levitas provavelmente não são as únicas pessoas que vivem nessas 48 cidades. Os levitas vivem nas cidades para ser um exemplo ao povo e para ensinar ao povo como seguir Yahweh.</w:t>
      </w:r>
    </w:p>
    <w:p>
      <w:pPr/>
      <w:r>
        <w:rPr>
          <w:lang w:val="pt_PT" w:bidi="pt_PT"/>
        </w:rPr>
      </w:r>
      <w:r>
        <w:rPr>
          <w:lang w:val="pt_PT" w:bidi="pt_PT"/>
        </w:rPr>
        <w:t>Yahweh prometeu a Abraão e seus descendentes que ele daria a eles a terra de Canaã. No início do livro de Josué, Yahweh lembrou a Josué novamente de sua promessa aos pais dos israelitas de que ele daria a eles a terra de Canaã. Agora, Yahweh está mostrando que ele manteve sua promessa ao entregar aos israelitas a terra de Canaã. Os pais dos israelitas são todos os antepassados dos israelitas.</w:t>
      </w:r>
    </w:p>
    <w:p>
      <w:pPr/>
      <w:r>
        <w:rPr>
          <w:lang w:val="pt_PT" w:bidi="pt_PT"/>
        </w:rPr>
      </w:r>
      <w:r>
        <w:rPr>
          <w:lang w:val="pt_PT" w:bidi="pt_PT"/>
        </w:rPr>
        <w:t>Parem aqui e discutam essa pergunta em grupo: contem uma história sobre uma promessa que Deus deu a seus antepassados. O que aconteceu com a promessa? Pause este áudio aqui.</w:t>
      </w:r>
    </w:p>
    <w:p>
      <w:pPr/>
      <w:r>
        <w:rPr>
          <w:lang w:val="pt_PT" w:bidi="pt_PT"/>
        </w:rPr>
      </w:r>
      <w:r>
        <w:rPr>
          <w:lang w:val="pt_PT" w:bidi="pt_PT"/>
        </w:rPr>
        <w:t>Yahweh havia atribuído a terra às outras tribos de Israel, e agora os levitas que servem a Yahweh também têm cidades para morar, e pastagens para seus animais comerem a grama. Todas as cidades dos levitas estão dentro da terra das outras tribos de Israel. Os israelitas tomaram a terra e fizeram dela a casa deles. Os antepassados dos israelitas não possuíam nada da terra de Canaã, mas as tribos israelitas atuais possuem a terra. Yahweh prometeu essa terra a Abraão muitos anos atrás, e mais tarde ele a prometeu a Jacó e aos descendentes de Jacó. Já se passaram várias centenas de anos, e agora a promessa está se tornando realidade.</w:t>
      </w:r>
    </w:p>
    <w:p>
      <w:pPr/>
      <w:r>
        <w:rPr>
          <w:lang w:val="pt_PT" w:bidi="pt_PT"/>
        </w:rPr>
      </w:r>
      <w:r>
        <w:rPr>
          <w:lang w:val="pt_PT" w:bidi="pt_PT"/>
        </w:rPr>
        <w:t>Em todo o livro de Josué, vemos que o povo de Israel ainda não conquistou completamente a terra. Mas aqui, Yahweh enfatiza que ele manterá suas promessas — Yahweh dará aos israelitas a terra completa que ele prometeu a eles. Israel ainda precisa ser obediente para conquistar algumas partes da terra.</w:t>
      </w:r>
    </w:p>
    <w:p>
      <w:pPr/>
      <w:r>
        <w:rPr>
          <w:lang w:val="pt_PT" w:bidi="pt_PT"/>
        </w:rPr>
      </w:r>
      <w:r>
        <w:rPr>
          <w:lang w:val="pt_PT" w:bidi="pt_PT"/>
        </w:rPr>
        <w:t>Yahweh também havia prometido aos antepassados de Israel que daria a eles descanso, ou paz, de todos os seus inimigos. Nenhum dos inimigos de Israel havia sido capaz de lutar contra Israel e vencer. A razão pela qual nenhum dos inimigos de Israel poderia derrotar Israel é porque Yahweh dava a vitória aos israelitas. Yahweh é aquele que derrotou todos os inimigos de Israel e deu descanso a Israel. Esse tipo de descanso enfatizava que eles não tinham mais que lutar contra seus inimigos e poderiam finalmente se estabelecer em um lugar para viver.</w:t>
      </w:r>
    </w:p>
    <w:p>
      <w:pPr/>
      <w:r>
        <w:rPr>
          <w:lang w:val="pt_PT" w:bidi="pt_PT"/>
        </w:rPr>
      </w:r>
      <w:r>
        <w:rPr>
          <w:lang w:val="pt_PT" w:bidi="pt_PT"/>
        </w:rPr>
        <w:t>Yahweh manteve todas as suas boas promessas à casa de Israel. A casa de Israel é o povo de Israel, incluindo os antepassados dos israelitas atuais. Nenhuma das promessas de Yahweh falhou, e tudo aconteceu assim como Yahweh disse que aconteceria. Essa é uma das partes mais importantes do livro de Josué, porque mostra claramente o tema do livro de Josué. Yahweh fez o que ele disse que faria — Yahweh deu a eles a terra, e Yahweh deu a eles descanso.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21.41–45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os levitas recebem um total de 48 cidades e suas pastagens ao redor.</w:t>
      </w:r>
    </w:p>
    <w:p>
      <w:pPr/>
      <w:r>
        <w:rPr>
          <w:lang w:val="pt_PT" w:bidi="pt_PT"/>
        </w:rPr>
      </w:r>
      <w:r>
        <w:rPr>
          <w:b/>
          <w:lang w:val="pt_PT" w:bidi="pt_PT"/>
        </w:rPr>
        <w:t>Na segunda cena:</w:t>
      </w:r>
      <w:r>
        <w:rPr>
          <w:lang w:val="pt_PT" w:bidi="pt_PT"/>
        </w:rPr>
        <w:t xml:space="preserve"> Yahweh manteve todas as suas promessas de dar a seu povo Israel a terra.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Levitas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Os antepassados de Israel</w:t>
      </w:r>
    </w:p>
    <w:p>
      <w:pPr>
        <w:pStyle w:val="ListBullet"/>
        <w:spacing w:line="240" w:lineRule="auto"/>
        <w:ind w:left="720"/>
      </w:pPr>
      <w:r>
        <w:rPr>
          <w:lang w:val="pt_PT" w:bidi="pt_PT"/>
        </w:rPr>
      </w:r>
      <w:r>
        <w:rPr>
          <w:lang w:val="pt_PT" w:bidi="pt_PT"/>
        </w:rPr>
        <w:t>E os inimigos de Israel</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as passagens anteriores deram detalhes sobre as localizações das 48 cidades que os levitas receberam. Esta passagem é a conclusão da seção sobre todas as cidades que os levitas receberam, e também uma conclusão de todo o livro de Josué. As passagens no livro de Josué que seguem essa são apenas informações extras.</w:t>
      </w:r>
    </w:p>
    <w:p>
      <w:pPr/>
      <w:r>
        <w:rPr>
          <w:lang w:val="pt_PT" w:bidi="pt_PT"/>
        </w:rPr>
      </w:r>
      <w:r>
        <w:rPr>
          <w:lang w:val="pt_PT" w:bidi="pt_PT"/>
        </w:rPr>
        <w:t>Na primeira cena, lembrem-se de que há uma declaração resumida sobre todas as cidades e pastagens que os levitas receberam em toda a terra de todas as tribos de Israel. No total, os levitas receberam 48 cidades. Lembrem-se de que os coatitas que eram descendentes de Arão receberam 13 cidades, os coatitas que não eram sacerdotes receberam 10 cidades, os gersonitas receberam 13 cidades e os meraritas receberam 12 cidades. Há três cidades de refúgio distribuídas aos levitas a leste do rio Jordão, e três cidades de refúgio distribuídas aos levitas a oeste do rio Jordão.</w:t>
      </w:r>
    </w:p>
    <w:p>
      <w:pPr/>
      <w:r>
        <w:rPr>
          <w:lang w:val="pt_PT" w:bidi="pt_PT"/>
        </w:rPr>
      </w:r>
      <w:r>
        <w:rPr>
          <w:lang w:val="pt_PT" w:bidi="pt_PT"/>
        </w:rPr>
        <w:t>Parem aqui e, em grupo, olhem para um mapa de todas as 48 cidades levitas novamente, se necessário. Tomem nota das 6 cidades de refúgio incluídas nas 48 cidades levitas. Pause este áudio aqui.</w:t>
      </w:r>
    </w:p>
    <w:p>
      <w:pPr/>
      <w:r>
        <w:rPr>
          <w:lang w:val="pt_PT" w:bidi="pt_PT"/>
        </w:rPr>
      </w:r>
      <w:r>
        <w:rPr>
          <w:lang w:val="pt_PT" w:bidi="pt_PT"/>
        </w:rPr>
        <w:t>As 48 cidades levitas estão em todo o restante da terra das tribos de Israel. No idioma original, repete-se várias vezes que "os levitas receberam as pastagens ao redor de cada cidade" para enfatizar que cada cidade tinha pastagens ao seu redor.</w:t>
      </w:r>
    </w:p>
    <w:p>
      <w:pPr/>
      <w:r>
        <w:rPr>
          <w:lang w:val="pt_PT" w:bidi="pt_PT"/>
        </w:rPr>
      </w:r>
      <w:r>
        <w:rPr>
          <w:lang w:val="pt_PT" w:bidi="pt_PT"/>
        </w:rPr>
        <w:t>Parem aqui e discutam essa pergunta em grupo: é mais natural em seu idioma resumir que cada cidade tinha pastagens, ou vocês deveriam repetir depois do nome de cada cidade para enfatizar que todas as cidades tinham pastagens ao redor para que os levitas usassem? Por exemplo: "Cada uma dessas cidades tinha sua própria pastagem ao redor". Pause este áudio aqui.</w:t>
      </w:r>
    </w:p>
    <w:p>
      <w:pPr/>
      <w:r>
        <w:rPr>
          <w:lang w:val="pt_PT" w:bidi="pt_PT"/>
        </w:rPr>
      </w:r>
      <w:r>
        <w:rPr>
          <w:lang w:val="pt_PT" w:bidi="pt_PT"/>
        </w:rPr>
        <w:t>O autor começa a segunda cena de forma clara. Ele está resumindo o tema de todo o livro de Josué. Yahweh lembra a Israel que ele manteve todas as suas promessas aos antepassados de Israel, incluindo promessas de dar a eles a terra e promessas de dar a eles descanso de seus inimigos.</w:t>
      </w:r>
    </w:p>
    <w:p>
      <w:pPr/>
      <w:r>
        <w:rPr>
          <w:lang w:val="pt_PT" w:bidi="pt_PT"/>
        </w:rPr>
      </w:r>
      <w:r>
        <w:rPr>
          <w:lang w:val="pt_PT" w:bidi="pt_PT"/>
        </w:rPr>
        <w:t>Parem aqui e discutam essa pergunta em grupo: como vocês traduzirão o início da segunda cena? Como vocês podem mostrar que essa cena começa com um resumo importante do livro de Josué? Pause este áudio aqui.</w:t>
      </w:r>
    </w:p>
    <w:p>
      <w:pPr/>
      <w:r>
        <w:rPr>
          <w:lang w:val="pt_PT" w:bidi="pt_PT"/>
        </w:rPr>
      </w:r>
      <w:r>
        <w:rPr>
          <w:lang w:val="pt_PT" w:bidi="pt_PT"/>
        </w:rPr>
        <w:t>Lembrem-se de que um tema importante do livro de Josué é que Yahweh entrega a terra de Canaã a Israel, assim como ele havia prometido que faria aos antepassados de Israel. No início do livro de Josué, Yahweh repete essa promessa. Agora, Yahweh manteve sua promessa. Pode ser mais natural reorganizar essa parte da passagem para falar sobre a promessa de Yahweh primeiramente no passado, e então como Yahweh manteve sua promessa dando a terra a Israel.</w:t>
      </w:r>
    </w:p>
    <w:p>
      <w:pPr/>
      <w:r>
        <w:rPr>
          <w:lang w:val="pt_PT" w:bidi="pt_PT"/>
        </w:rPr>
      </w:r>
      <w:r>
        <w:rPr>
          <w:lang w:val="pt_PT" w:bidi="pt_PT"/>
        </w:rPr>
        <w:t>Parem aqui e discutam essa pergunta em grupo: como vocês traduzirão essa parte da passagem? Seria mais natural mencionar a promessa de Yahweh primeiramente no passado, e então como Yahweh manteve sua promessa? Pause este áudio aqui.</w:t>
      </w:r>
    </w:p>
    <w:p>
      <w:pPr/>
      <w:r>
        <w:rPr>
          <w:lang w:val="pt_PT" w:bidi="pt_PT"/>
        </w:rPr>
      </w:r>
      <w:r>
        <w:rPr>
          <w:lang w:val="pt_PT" w:bidi="pt_PT"/>
        </w:rPr>
        <w:t>A promessa que Yahweh fez foi aos pais de Israel, o que representa os antepassados do povo de Israel. Esses pais incluíam Abraão, Isaque e Jacó. Eles eram os antepassados dos israelitas de muito tempo atrás. Yahweh prometeu dar aos descendentes de Abraão, Isaque e Jacó a terra de Canaã.</w:t>
      </w:r>
    </w:p>
    <w:p>
      <w:pPr/>
      <w:r>
        <w:rPr>
          <w:lang w:val="pt_PT" w:bidi="pt_PT"/>
        </w:rPr>
      </w:r>
      <w:r>
        <w:rPr>
          <w:lang w:val="pt_PT" w:bidi="pt_PT"/>
        </w:rPr>
        <w:t>Parem aqui e discutam essa pergunta em grupo: que palavras vocês usam quando falam sobre seus antepassados, ou pais, de muito tempo atrás? Pause este áudio aqui.</w:t>
      </w:r>
    </w:p>
    <w:p>
      <w:pPr/>
      <w:r>
        <w:rPr>
          <w:lang w:val="pt_PT" w:bidi="pt_PT"/>
        </w:rPr>
      </w:r>
      <w:r>
        <w:rPr>
          <w:lang w:val="pt_PT" w:bidi="pt_PT"/>
        </w:rPr>
        <w:t>Lembrem-se de que o povo de Israel tomou posse da terra, ou conquistou a terra. Eles viviam na terra e fizeram dela a sua casa. Sua tradução deve deixar isso claro.</w:t>
      </w:r>
    </w:p>
    <w:p>
      <w:pPr/>
      <w:r>
        <w:rPr>
          <w:lang w:val="pt_PT" w:bidi="pt_PT"/>
        </w:rPr>
      </w:r>
      <w:r>
        <w:rPr>
          <w:lang w:val="pt_PT" w:bidi="pt_PT"/>
        </w:rPr>
        <w:t>Yahweh também manteve sua promessa aos antepassados de Israel de dar descanso em todos os lados. Lembrem-se de que descanso significa que Israel teve paz de todos os seus inimigos e poderia viver em paz na terra. Nenhum dos inimigos de Israel poderia resistir a eles. Israel derrotou todos os seus inimigos. Pode ser mais natural reorganizar essa parte da passagem para que a derrota dos inimigos de Israel venha primeiro, e então a promessa que Yahweh fez de dar paz a Israel. Finalmente, a última parte seria um lembrete de que Yahweh manteve sua promessa.</w:t>
      </w:r>
    </w:p>
    <w:p>
      <w:pPr/>
      <w:r>
        <w:rPr>
          <w:lang w:val="pt_PT" w:bidi="pt_PT"/>
        </w:rPr>
      </w:r>
      <w:r>
        <w:rPr>
          <w:lang w:val="pt_PT" w:bidi="pt_PT"/>
        </w:rPr>
        <w:t>Parem aqui e discutam essa pergunta em grupo: como vocês traduzirão essa parte da passagem? Seria mais natural mencionar que Israel derrotou todos os seus inimigos, e então que Yahweh manteve sua promessa a Israel? Pause este áudio aqui.</w:t>
      </w:r>
    </w:p>
    <w:p>
      <w:pPr/>
      <w:r>
        <w:rPr>
          <w:lang w:val="pt_PT" w:bidi="pt_PT"/>
        </w:rPr>
      </w:r>
      <w:r>
        <w:rPr>
          <w:lang w:val="pt_PT" w:bidi="pt_PT"/>
        </w:rPr>
        <w:t>Nenhum dos inimigos de Israel poderia derrotar Israel. No idioma original é dito: "Um homem de todos os inimigos deles não ficou diante deles". Isso significa que nenhum dos inimigos de Israel foi capaz de lutar contra eles e vencer. Lembrem-se de que a razão pela qual os inimigos de Israel não puderam derrotá-los foi porque Yahweh entregou todos os seus inimigos a eles.</w:t>
      </w:r>
    </w:p>
    <w:p>
      <w:pPr/>
      <w:r>
        <w:rPr>
          <w:lang w:val="pt_PT" w:bidi="pt_PT"/>
        </w:rPr>
      </w:r>
      <w:r>
        <w:rPr>
          <w:lang w:val="pt_PT" w:bidi="pt_PT"/>
        </w:rPr>
        <w:t>Parem aqui e discutam essa pergunta em grupo: como vocês traduzirão a razão pela qual os inimigos de Israel não puderam derrotá-los? Alguns exemplos são: "Yahweh fez Israel vencer suas batalhas" ou "Yahweh entregou todos os inimigos de Israel em suas mãos". Pause este áudio aqui.</w:t>
      </w:r>
    </w:p>
    <w:p>
      <w:pPr/>
      <w:r>
        <w:rPr>
          <w:lang w:val="pt_PT" w:bidi="pt_PT"/>
        </w:rPr>
      </w:r>
      <w:r>
        <w:rPr>
          <w:lang w:val="pt_PT" w:bidi="pt_PT"/>
        </w:rPr>
        <w:t>Lembrem-se de que nenhuma das boas promessas de Yahweh a Israel falhou. No idioma original é dito: "Nenhuma palavra caiu de todas as boas palavras que Yahweh falou à casa de Israel". Todas as promessas que Yahweh fez a Israel se tornaram realidade.</w:t>
      </w:r>
    </w:p>
    <w:p>
      <w:pPr/>
      <w:r>
        <w:rPr>
          <w:lang w:val="pt_PT" w:bidi="pt_PT"/>
        </w:rPr>
      </w:r>
      <w:r>
        <w:rPr>
          <w:lang w:val="pt_PT" w:bidi="pt_PT"/>
        </w:rPr>
        <w:t>Parem aqui e discutam essa pergunta em grupo: qual é a melhor maneira de traduzir a ideia de que Yahweh não quebrou suas promessas? Pause este áudio aqui.</w:t>
      </w:r>
    </w:p>
    <w:p>
      <w:pPr/>
      <w:r>
        <w:rPr>
          <w:lang w:val="pt_PT" w:bidi="pt_PT"/>
        </w:rPr>
      </w:r>
      <w:r>
        <w:rPr>
          <w:lang w:val="pt_PT" w:bidi="pt_PT"/>
        </w:rPr>
        <w:t>Lembrem-se de que as passagens que seguem essa são informações adicionais depois da conclusão do livro de Josué.</w:t>
      </w:r>
    </w:p>
    <w:p>
      <w:pPr/>
      <w:r>
        <w:rPr>
          <w:lang w:val="pt_PT" w:bidi="pt_PT"/>
        </w:rPr>
      </w:r>
      <w:r>
        <w:rPr>
          <w:lang w:val="pt_PT" w:bidi="pt_PT"/>
        </w:rPr>
        <w:t>Agora, o grupo deve produzir o roteiro, desenhar ou usar objetos para visualizar a passagem e as ações nela.</w:t>
      </w:r>
    </w:p>
    <w:p>
      <w:pPr/>
      <w:r>
        <w:rPr>
          <w:lang w:val="pt_PT" w:bidi="pt_PT"/>
        </w:rPr>
      </w:r>
      <w:r>
        <w:rPr>
          <w:lang w:val="pt_PT" w:bidi="pt_PT"/>
        </w:rPr>
        <w:t>Na primeira cena, pode ser útil desenhar ou usar objetos para representar todas as 48 cidades levitas em toda a terra de Israel. Vocês poderiam usar uma cor diferente ou um tipo diferente de objeto para os quatro grupos diferentes de cidades distribuídas aos diferentes clãs dos levitas, que são os descendentes de Arão, os outros coatitas, os gersonitas e os meraritas. Certifiquem-se de também usar um tipo diferente de objeto para representar as seis cidades de refúgio.</w:t>
      </w:r>
    </w:p>
    <w:p>
      <w:pPr/>
      <w:r>
        <w:rPr>
          <w:lang w:val="pt_PT" w:bidi="pt_PT"/>
        </w:rPr>
      </w:r>
      <w:r>
        <w:rPr>
          <w:lang w:val="pt_PT" w:bidi="pt_PT"/>
        </w:rPr>
        <w:t>Na segunda cena, lembrem-se de mostrar que Yahweh manteve sua promessa de dar a terra a Israel e de dar a Israel descanso de seus inimigos. Todas as promessas de Yahweh se tornaram realidade.</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21.41–45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Levitas</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Israel</w:t>
      </w:r>
    </w:p>
    <w:p>
      <w:pPr>
        <w:pStyle w:val="ListBullet"/>
        <w:spacing w:line="240" w:lineRule="auto"/>
        <w:ind w:left="720"/>
      </w:pPr>
      <w:r>
        <w:rPr>
          <w:lang w:val="pt_PT" w:bidi="pt_PT"/>
        </w:rPr>
      </w:r>
      <w:r>
        <w:rPr>
          <w:lang w:val="pt_PT" w:bidi="pt_PT"/>
        </w:rPr>
        <w:t>Os antepassados de Israel</w:t>
      </w:r>
    </w:p>
    <w:p>
      <w:pPr>
        <w:pStyle w:val="ListBullet"/>
        <w:spacing w:line="240" w:lineRule="auto"/>
        <w:ind w:left="720"/>
      </w:pPr>
      <w:r>
        <w:rPr>
          <w:lang w:val="pt_PT" w:bidi="pt_PT"/>
        </w:rPr>
      </w:r>
      <w:r>
        <w:rPr>
          <w:lang w:val="pt_PT" w:bidi="pt_PT"/>
        </w:rPr>
        <w:t>E os inimigos de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Os levitas receberam um total de 48 cidades para viver em toda a terra das tribos de Israel. Os levitas também receberam as pastagens para seus animais ao redor de cada uma das 48 cidades.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levitas: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deu a Israel toda a terra que Yahweh prometeu dar aos antepassados de Israel. Israel conquistou a terra e viveu na terra. Yahweh também manteve sua promessa aos antepassados de Israel de que ele daria a Israel descanso na terra.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antepassados de Israel: “O que vocês estão sentindo ou pensando?” As pessoas podem responder coisas como:</w:t>
      </w:r>
    </w:p>
    <w:p>
      <w:pPr>
        <w:pStyle w:val="ListBullet"/>
        <w:spacing w:line="240" w:lineRule="auto"/>
        <w:ind w:left="720"/>
      </w:pPr>
      <w:r>
        <w:rPr>
          <w:lang w:val="pt_PT" w:bidi="pt_PT"/>
        </w:rPr>
      </w:r>
      <w:r>
        <w:rPr>
          <w:lang w:val="pt_PT" w:bidi="pt_PT"/>
        </w:rPr>
        <w:t>Além disso, pergunte às pessoas que interpretam Israel: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Nenhum dos inimigos de Israel poderia derrotar Israel, porque Yahweh deu a vitória a Israel. Todas as boas promessas de Yahweh a Israel se tornaram realidade, e nenhuma delas falhou.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inimigos de Israel: “O que vocês estão sentindo ou pensando?” As pessoas podem responder coisas como:</w:t>
      </w:r>
    </w:p>
    <w:p>
      <w:pPr>
        <w:pStyle w:val="ListBullet"/>
        <w:spacing w:line="240" w:lineRule="auto"/>
        <w:ind w:left="720"/>
      </w:pPr>
      <w:r>
        <w:rPr>
          <w:lang w:val="pt_PT" w:bidi="pt_PT"/>
        </w:rPr>
      </w:r>
      <w:r>
        <w:rPr>
          <w:lang w:val="pt_PT" w:bidi="pt_PT"/>
        </w:rPr>
        <w:t>Além disso, pergunte à pessoa que interpreta Yahweh: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21.41–45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Os líderes de Israel distribuíram certas cidades a todos os clãs dos </w:t>
      </w:r>
      <w:r>
        <w:rPr>
          <w:b/>
          <w:lang w:val="pt_PT" w:bidi="pt_PT"/>
        </w:rPr>
        <w:t>levitas</w:t>
      </w:r>
      <w:r>
        <w:rPr>
          <w:lang w:val="pt_PT" w:bidi="pt_PT"/>
        </w:rPr>
        <w:t xml:space="preserve">. Todos os levitas serviam a Yahweh e eles não receberam sua própria terra. Traduzam levitas da mesma forma que vocês traduziram em passagens anteriores. Para mais informações sobre </w:t>
      </w:r>
      <w:r>
        <w:rPr>
          <w:lang w:val="pt_PT" w:bidi="pt_PT"/>
        </w:rPr>
        <w:t>levitas</w:t>
      </w:r>
      <w:r>
        <w:rPr>
          <w:lang w:val="pt_PT" w:bidi="pt_PT"/>
        </w:rPr>
        <w:t>, consultem o Glossário Mestre.</w:t>
      </w:r>
    </w:p>
    <w:p>
      <w:pPr/>
      <w:r>
        <w:rPr>
          <w:lang w:val="pt_PT" w:bidi="pt_PT"/>
        </w:rPr>
      </w:r>
      <w:r>
        <w:rPr>
          <w:lang w:val="pt_PT" w:bidi="pt_PT"/>
        </w:rPr>
        <w:t xml:space="preserve">Uma </w:t>
      </w:r>
      <w:r>
        <w:rPr>
          <w:b/>
          <w:lang w:val="pt_PT" w:bidi="pt_PT"/>
        </w:rPr>
        <w:t>cidade</w:t>
      </w:r>
      <w:r>
        <w:rPr>
          <w:lang w:val="pt_PT" w:bidi="pt_PT"/>
        </w:rPr>
        <w:t xml:space="preserve"> é um grande assentamento de pessoas. Durante o tempo dos levitas, uma cidade tinha uma muralha ao seu redor para proteger as pessoas que viviam dentro da cidade, enquanto uma vila não tinha uma muralha ao seu redor. Os levitas também recebem as </w:t>
      </w:r>
      <w:r>
        <w:rPr>
          <w:b/>
          <w:lang w:val="pt_PT" w:bidi="pt_PT"/>
        </w:rPr>
        <w:t>pastagens</w:t>
      </w:r>
      <w:r>
        <w:rPr>
          <w:lang w:val="pt_PT" w:bidi="pt_PT"/>
        </w:rPr>
        <w:t xml:space="preserve"> ao redor da cidade. Traduzam cidades e pastagens da mesma forma que vocês traduziram em passagens anteriores.</w:t>
      </w:r>
    </w:p>
    <w:p>
      <w:pPr/>
      <w:r>
        <w:rPr>
          <w:lang w:val="pt_PT" w:bidi="pt_PT"/>
        </w:rPr>
      </w:r>
      <w:r>
        <w:rPr>
          <w:lang w:val="pt_PT" w:bidi="pt_PT"/>
        </w:rPr>
        <w:t xml:space="preserve">As cidades dos levitas estavam em toda a terra dos </w:t>
      </w:r>
      <w:r>
        <w:rPr>
          <w:b/>
          <w:lang w:val="pt_PT" w:bidi="pt_PT"/>
        </w:rPr>
        <w:t>israelitas</w:t>
      </w:r>
      <w:r>
        <w:rPr>
          <w:lang w:val="pt_PT" w:bidi="pt_PT"/>
        </w:rPr>
        <w:t xml:space="preserve">. Traduzam israelitas da mesma forma que vocês traduziram em passagens anteriores. Para mais informações sobre </w:t>
      </w:r>
      <w:r>
        <w:rPr>
          <w:lang w:val="pt_PT" w:bidi="pt_PT"/>
        </w:rPr>
        <w:t>israelitas</w:t>
      </w:r>
      <w:r>
        <w:rPr>
          <w:lang w:val="pt_PT" w:bidi="pt_PT"/>
        </w:rPr>
        <w:t>, consultem o Glossário Mestre.</w:t>
      </w:r>
    </w:p>
    <w:p>
      <w:pPr/>
      <w:r>
        <w:rPr>
          <w:lang w:val="pt_PT" w:bidi="pt_PT"/>
        </w:rPr>
      </w:r>
      <w:r>
        <w:rPr>
          <w:b/>
          <w:lang w:val="pt_PT" w:bidi="pt_PT"/>
        </w:rPr>
        <w:t>Yahweh</w:t>
      </w:r>
      <w:r>
        <w:rPr>
          <w:lang w:val="pt_PT" w:bidi="pt_PT"/>
        </w:rPr>
        <w:t xml:space="preserve"> deu a Israel a terra que Yahweh prometeu dar aos antepassados de Israel. Israel se refere ao povo israelita. Traduzam Yahweh da mesma maneira que vocês traduziram em passagens anteriores. Para mais informações sobre </w:t>
      </w:r>
      <w:r>
        <w:rPr>
          <w:lang w:val="pt_PT" w:bidi="pt_PT"/>
        </w:rPr>
        <w:t>Yahweh</w:t>
      </w:r>
      <w:r>
        <w:rPr>
          <w:lang w:val="pt_PT" w:bidi="pt_PT"/>
        </w:rPr>
        <w:t>, consultem o Glossário Mestre.</w:t>
      </w:r>
    </w:p>
    <w:p>
      <w:pPr/>
      <w:r>
        <w:rPr>
          <w:lang w:val="pt_PT" w:bidi="pt_PT"/>
        </w:rPr>
      </w:r>
      <w:r>
        <w:rPr>
          <w:lang w:val="pt_PT" w:bidi="pt_PT"/>
        </w:rPr>
        <w:t>No início do livro de Josué, Yahweh lembrou aos israelitas de sua promessa de dar a terra de Canaã aos israelitas. Promessa também pode significar "fazer um juramento" ou "promessa solene".</w:t>
      </w:r>
    </w:p>
    <w:p>
      <w:pPr/>
      <w:r>
        <w:rPr>
          <w:lang w:val="pt_PT" w:bidi="pt_PT"/>
        </w:rPr>
      </w:r>
      <w:r>
        <w:rPr>
          <w:lang w:val="pt_PT" w:bidi="pt_PT"/>
        </w:rPr>
        <w:t xml:space="preserve">Parem aqui e discutam essa pergunta em grupo: como vocês traduzirão a ideia de Yahweh prometendo solenemente dar a Israel a terra? Lembrem-se de traduzir "promessa solene" ou "fazer um </w:t>
      </w:r>
      <w:r>
        <w:rPr>
          <w:b/>
          <w:lang w:val="pt_PT" w:bidi="pt_PT"/>
        </w:rPr>
        <w:t>juramento</w:t>
      </w:r>
      <w:r>
        <w:rPr>
          <w:lang w:val="pt_PT" w:bidi="pt_PT"/>
        </w:rPr>
        <w:t xml:space="preserve">" da mesma forma que no início do livro de Josué. Para mais informações sobre promessas solenes e juramentos, consulte </w:t>
      </w:r>
      <w:r>
        <w:rPr>
          <w:lang w:val="pt_PT" w:bidi="pt_PT"/>
        </w:rPr>
        <w:t>juramento</w:t>
      </w:r>
      <w:r>
        <w:rPr>
          <w:lang w:val="pt_PT" w:bidi="pt_PT"/>
        </w:rPr>
        <w:t xml:space="preserve"> no Glossário Mestre. Pause este áudio aqui.</w:t>
      </w:r>
    </w:p>
    <w:p>
      <w:pPr/>
      <w:r>
        <w:rPr>
          <w:lang w:val="pt_PT" w:bidi="pt_PT"/>
        </w:rPr>
      </w:r>
      <w:r>
        <w:rPr>
          <w:lang w:val="pt_PT" w:bidi="pt_PT"/>
        </w:rPr>
        <w:t>Os israelitas tomaram a terra e a conquistaram. Eles viviam na terra. Isso é exatamente o que Yahweh prometeu a Israel no início do livro de Josué, que Israel tomaria posse da terra.</w:t>
      </w:r>
    </w:p>
    <w:p>
      <w:pPr/>
      <w:r>
        <w:rPr>
          <w:lang w:val="pt_PT" w:bidi="pt_PT"/>
        </w:rPr>
      </w:r>
      <w:r>
        <w:rPr>
          <w:lang w:val="pt_PT" w:bidi="pt_PT"/>
        </w:rPr>
        <w:t xml:space="preserve">Parem aqui e discutam essa pergunta em grupo: como vocês traduzirão a ideia de Israel </w:t>
      </w:r>
      <w:r>
        <w:rPr>
          <w:b/>
          <w:lang w:val="pt_PT" w:bidi="pt_PT"/>
        </w:rPr>
        <w:t>tomando posse da terra</w:t>
      </w:r>
      <w:r>
        <w:rPr>
          <w:lang w:val="pt_PT" w:bidi="pt_PT"/>
        </w:rPr>
        <w:t>, ou conquistando-a? Lembrem-se de traduzir "tomar posse da terra" da mesma forma que no início do livro de Josué. Pause este áudio aqui.</w:t>
      </w:r>
    </w:p>
    <w:p>
      <w:pPr/>
      <w:r>
        <w:rPr>
          <w:lang w:val="pt_PT" w:bidi="pt_PT"/>
        </w:rPr>
      </w:r>
      <w:r>
        <w:rPr>
          <w:lang w:val="pt_PT" w:bidi="pt_PT"/>
        </w:rPr>
        <w:t>Yahweh deu ao povo de Israel descanso e segurança na terra. Isso também cumpriu a promessa solene de Yahweh aos antepassados de Israel de dar a Israel descanso na terra. Nenhum dos inimigos de Israel poderia derrotar Israel.</w:t>
      </w:r>
    </w:p>
    <w:p>
      <w:pPr/>
      <w:r>
        <w:rPr>
          <w:lang w:val="pt_PT" w:bidi="pt_PT"/>
        </w:rPr>
      </w:r>
      <w:r>
        <w:rPr>
          <w:lang w:val="pt_PT" w:bidi="pt_PT"/>
        </w:rPr>
        <w:t>Parem aqui e discutam essa pergunta em grupo: como vocês traduzirão a ideia de "descanso por todos os lados?" Alguns exemplos podem ser: "paz em toda a terra", ou "tudo ao redor deles". Pause este áudio aqui.</w:t>
      </w:r>
    </w:p>
    <w:p>
      <w:pPr/>
      <w:r>
        <w:rPr>
          <w:lang w:val="pt_PT" w:bidi="pt_PT"/>
        </w:rPr>
      </w:r>
      <w:r>
        <w:rPr>
          <w:lang w:val="pt_PT" w:bidi="pt_PT"/>
        </w:rPr>
        <w:t xml:space="preserve">Todas as boas promessas de Yahweh à casa de Israel se tornaram realidade. Nenhuma das promessas falhou. A </w:t>
      </w:r>
      <w:r>
        <w:rPr>
          <w:b/>
          <w:lang w:val="pt_PT" w:bidi="pt_PT"/>
        </w:rPr>
        <w:t>casa de Israel</w:t>
      </w:r>
      <w:r>
        <w:rPr>
          <w:lang w:val="pt_PT" w:bidi="pt_PT"/>
        </w:rPr>
        <w:t xml:space="preserve"> é todo o povo de Israel. Traduzam "casa de Israel" da mesma forma que vocês traduziram em passagens anteriores que falam sobre a casa de um povo, ou o grupo familiar. Para mais informações sobre a casa de Israel, consultem </w:t>
      </w:r>
      <w:r>
        <w:rPr>
          <w:lang w:val="pt_PT" w:bidi="pt_PT"/>
        </w:rPr>
        <w:t>casa</w:t>
      </w:r>
      <w:r>
        <w:rPr>
          <w:lang w:val="pt_PT" w:bidi="pt_PT"/>
        </w:rPr>
        <w:t xml:space="preserve">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22:1–12</w:t>
      </w:r>
      <w:r>
        <w:rPr>
          <w:lang w:val="pt_PT" w:bidi="pt_PT"/>
        </w:rPr>
      </w:r>
    </w:p>
    <w:p>
      <w:pPr>
        <w:pStyle w:val="Heading3"/>
      </w:pPr>
      <w:r>
        <w:rPr>
          <w:lang w:val="pt_PT" w:bidi="pt_PT"/>
        </w:rPr>
        <w:t>Ouvir e Sentir</w:t>
      </w:r>
    </w:p>
    <w:p>
      <w:pPr/>
      <w:r>
        <w:rPr>
          <w:lang w:val="pt_PT" w:bidi="pt_PT"/>
        </w:rPr>
      </w:r>
      <w:r>
        <w:rPr>
          <w:lang w:val="pt_PT" w:bidi="pt_PT"/>
        </w:rPr>
        <w:t>Nesta etapa, ouçam Josué 22.1–12 e guardem em seus corações.</w:t>
      </w:r>
    </w:p>
    <w:p>
      <w:pPr/>
      <w:r>
        <w:rPr>
          <w:lang w:val="pt_PT" w:bidi="pt_PT"/>
        </w:rPr>
      </w:r>
      <w:r>
        <w:rPr>
          <w:lang w:val="pt_PT" w:bidi="pt_PT"/>
        </w:rPr>
        <w:t>Ouçam uma versão em áudio de Josué 22.1–12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22.1–12 na tradução mais fácil de entender.</w:t>
      </w:r>
    </w:p>
    <w:p>
      <w:pPr/>
      <w:r>
        <w:rPr>
          <w:lang w:val="pt_PT" w:bidi="pt_PT"/>
        </w:rPr>
      </w:r>
      <w:r>
        <w:rPr>
          <w:lang w:val="pt_PT" w:bidi="pt_PT"/>
        </w:rPr>
        <w:t>Até esse ponto no livro de Josué, os israelitas lutaram juntos como um povo unido. Os israelitas obedeceram fielmente a Yahweh e seguiram seu líder Josué para conquistar vilas e cidades em toda a terra de Canaã. Por sua vez, Yahweh ajudou Israel a conquistar esses lugares, dando a Israel a vitória sobre seus inimigos. Lembrem-se de que mais de 400 anos antes, Yahweh prometeu a Abraão dar a terra de Canaã aos descendentes de Abraão. Yahweh manteve sua promessa e distribuiu a terra entre as tribos de Israel, dando mais terra a tribos maiores e menos terra a tribos menores. Então os israelitas escolheram cidades com pastagens para que os levitas vivessem e cidades especiais de refúgio em toda a terra, de acordo com as instruções de Yahweh por meio de Moisés.</w:t>
      </w:r>
    </w:p>
    <w:p>
      <w:pPr/>
      <w:r>
        <w:rPr>
          <w:lang w:val="pt_PT" w:bidi="pt_PT"/>
        </w:rPr>
      </w:r>
      <w:r>
        <w:rPr>
          <w:lang w:val="pt_PT" w:bidi="pt_PT"/>
        </w:rPr>
        <w:t>Nessa passagem, Josué manterá outra promessa, que Moisés falou primeiro e mais tarde Josué repetiu. Essa promessa às tribos de Rúben, Gade e metade da tribo de Manassés era sobre a porção de terra que Yahweh daria a eles por herança.</w:t>
      </w:r>
    </w:p>
    <w:p>
      <w:pPr/>
      <w:r>
        <w:rPr>
          <w:lang w:val="pt_PT" w:bidi="pt_PT"/>
        </w:rPr>
      </w:r>
      <w:r>
        <w:rPr>
          <w:lang w:val="pt_PT" w:bidi="pt_PT"/>
        </w:rPr>
        <w:t>Vocês se lembrarão de histórias anteriores que essas tribos fizeram uma promessa solene a Moisés, e mais tarde a Josué. Os líderes dessas tribos disseram que enviariam seus homens para a guerra e ajudariam as outras tribos de Israel a conquistar a terra de Canaã. Como recompensa por serem fiéis, Moisés fez uma promessa aos rubenitas, aos gaditas e à meia tribo de Manassés. Ele prometeu a eles uma porção de terra no lado leste do rio Jordão para suas famílias e rebanhos. Alguns estudiosos da Bíblia agrupam as tribos de Rúben, Gade e a meia tribo de Manassés e as chamam de "tribos orientais" porque eles pediram terra a leste do rio Jordão.</w:t>
      </w:r>
    </w:p>
    <w:p>
      <w:pPr/>
      <w:r>
        <w:rPr>
          <w:lang w:val="pt_PT" w:bidi="pt_PT"/>
        </w:rPr>
      </w:r>
      <w:r>
        <w:rPr>
          <w:lang w:val="pt_PT" w:bidi="pt_PT"/>
        </w:rPr>
        <w:t>Se necessário, parem aqui e, em grupo, olhem para um mapa das divisões de terra entre as tribos de Israel nos lados leste e oeste do rio Jordão. Observem a localização de Siló. Pause este áudio aqui.</w:t>
      </w:r>
    </w:p>
    <w:p>
      <w:pPr/>
      <w:r>
        <w:rPr>
          <w:lang w:val="pt_PT" w:bidi="pt_PT"/>
        </w:rPr>
      </w:r>
      <w:r>
        <w:rPr>
          <w:lang w:val="pt_PT" w:bidi="pt_PT"/>
        </w:rPr>
        <w:t>Essa história começa em Siló, onde o tabernáculo ficava e os israelitas acamparam. Josué reúne os homens das tribos orientais para falar com eles sobre um assunto muito importante. Josué começa louvando essas tribos por obedecer aos líderes de Israel — primeiro Moisés e então o próprio Josué.</w:t>
      </w:r>
    </w:p>
    <w:p>
      <w:pPr/>
      <w:r>
        <w:rPr>
          <w:lang w:val="pt_PT" w:bidi="pt_PT"/>
        </w:rPr>
      </w:r>
      <w:r>
        <w:rPr>
          <w:lang w:val="pt_PT" w:bidi="pt_PT"/>
        </w:rPr>
        <w:t>Josué se refere a Moisés como "o servo de Yahweh", porque Moisés teve o cuidado de fazer tudo o que Yahweh disse a ele para fazer. Dessa maneira, Josué dá a entender que sempre que Moisés deu instruções, ou mandamentos, a Israel, ele o fez em nome de Yahweh e em obediência a Yahweh. Então, ao seguir as instruções de Moisés e Josué para ajudar o restante dos israelitas a conquistar a terra que Yahweh deu a eles a oeste do rio Jordão, as tribos orientais estavam obedecendo a Yahweh.</w:t>
      </w:r>
    </w:p>
    <w:p>
      <w:pPr/>
      <w:r>
        <w:rPr>
          <w:lang w:val="pt_PT" w:bidi="pt_PT"/>
        </w:rPr>
      </w:r>
      <w:r>
        <w:rPr>
          <w:lang w:val="pt_PT" w:bidi="pt_PT"/>
        </w:rPr>
        <w:t>Parem aqui e discutam essa pergunta em grupo: quem tem a mais alta autoridade em sua cultura? Como esse líder envia mensagens importantes ao povo? Se o líder usa outra pessoa para enviar uma mensagem, como as pessoas podem saber que a mensagem é realmente do líder? Pause este áudio aqui.</w:t>
      </w:r>
    </w:p>
    <w:p>
      <w:pPr/>
      <w:r>
        <w:rPr>
          <w:lang w:val="pt_PT" w:bidi="pt_PT"/>
        </w:rPr>
      </w:r>
      <w:r>
        <w:rPr>
          <w:lang w:val="pt_PT" w:bidi="pt_PT"/>
        </w:rPr>
        <w:t>Josué louva as tribos orientais porque elas foram fiéis em manter sua promessa, ou palavra, para ajudar as outras tribos israelitas a tomar posse da terra. Josué reconhece que as tribos orientais mantiveram essa promessa por muito tempo. Alguns estudiosos da Bíblia pensam que talvez até 30 anos poderiam ter passado desde que os homens das tribos orientais deixaram suas famílias na terra a leste do rio Jordão para ajudar o restante dos israelitas.</w:t>
      </w:r>
    </w:p>
    <w:p>
      <w:pPr/>
      <w:r>
        <w:rPr>
          <w:lang w:val="pt_PT" w:bidi="pt_PT"/>
        </w:rPr>
      </w:r>
      <w:r>
        <w:rPr>
          <w:lang w:val="pt_PT" w:bidi="pt_PT"/>
        </w:rPr>
        <w:t xml:space="preserve">As tribos orientais mantiveram sua promessa de ficar com o restante das tribos de Israel, e Yahweh manteve sua promessa de dar aos israelitas descanso de seus inimigos. Agora, Josué mantém </w:t>
      </w:r>
      <w:r>
        <w:rPr>
          <w:b/>
          <w:lang w:val="pt_PT" w:bidi="pt_PT"/>
        </w:rPr>
        <w:t>sua</w:t>
      </w:r>
      <w:r>
        <w:rPr>
          <w:lang w:val="pt_PT" w:bidi="pt_PT"/>
        </w:rPr>
        <w:t xml:space="preserve"> promessa permitindo que as tribos orientais retornem para suas casas, a leste do rio Jordão. Essa é a terra que Moisés prometeu dar a eles como herança se eles mantiverem fielmente sua promessa.</w:t>
      </w:r>
    </w:p>
    <w:p>
      <w:pPr/>
      <w:r>
        <w:rPr>
          <w:lang w:val="pt_PT" w:bidi="pt_PT"/>
        </w:rPr>
      </w:r>
      <w:r>
        <w:rPr>
          <w:lang w:val="pt_PT" w:bidi="pt_PT"/>
        </w:rPr>
        <w:t>Parem aqui e peçam a alguém do grupo que compartilhe uma história sobre uma ocasião em que manteve a promessa de fazer algo. Em sua cultura, o que acontece se alguém mantém uma promessa? O que acontece se a pessoa não fizer o que prometeu? Pause este áudio aqui.</w:t>
      </w:r>
    </w:p>
    <w:p>
      <w:pPr/>
      <w:r>
        <w:rPr>
          <w:lang w:val="pt_PT" w:bidi="pt_PT"/>
        </w:rPr>
      </w:r>
      <w:r>
        <w:rPr>
          <w:lang w:val="pt_PT" w:bidi="pt_PT"/>
        </w:rPr>
        <w:t>Antes das tribos orientais saírem, no entanto, Josué os encoraja a continuar sendo israelitas bons e fiéis em sua terra natal, a leste do rio Jordão. Josué exorta-os a permanecerem unidos com o restante de Israel obedecendo a tudo o que Yahweh ordenou por meio de Moisés na lei e adorando apenas a Yahweh. Josué diz às tribos orientais para que mostrem seu amor a Yahweh, fazendo todas as coisas que Moisés disse que eram agradáveis a Yahweh, e sendo fiéis e leais a Yahweh, servindo-o bem. Josué diz que as tribos orientais devem fazer essas coisas com todo o seu coração e alma. Isso significa que as pessoas nas tribos orientais devem seguir totalmente a Yahweh com seus pensamentos, ações e emoções.</w:t>
      </w:r>
    </w:p>
    <w:p>
      <w:pPr/>
      <w:r>
        <w:rPr>
          <w:lang w:val="pt_PT" w:bidi="pt_PT"/>
        </w:rPr>
      </w:r>
      <w:r>
        <w:rPr>
          <w:lang w:val="pt_PT" w:bidi="pt_PT"/>
        </w:rPr>
        <w:t>Nesse ponto, o autor nos lembra que Moisés deu anteriormente uma área de terra chamada Basã à metade oriental da tribo de Manassés. Enquanto isso, Josué deu à outra metade da tribo de Manassés uma porção de terra com seus irmãos no lado oeste do rio Jordão. Basã significa "frutífero". Basã é uma região no lado nordeste do rio Jordão que tem bom solo para a criação de gado. Em outra história, Yahweh deu aos israelitas a vitória sobre Ogue, o rei de Basã e todo o seu exército.</w:t>
      </w:r>
    </w:p>
    <w:p>
      <w:pPr/>
      <w:r>
        <w:rPr>
          <w:lang w:val="pt_PT" w:bidi="pt_PT"/>
        </w:rPr>
      </w:r>
      <w:r>
        <w:rPr>
          <w:lang w:val="pt_PT" w:bidi="pt_PT"/>
        </w:rPr>
        <w:t>Quando Josué envia as tribos orientais para suas casas, ele também as abençoa. Na cultura deles, naquela época, uma bênção é um costume que um líder, ou pai de uma família, pode fazer ao dizer adeus a alguém. A pessoa muitas vezes pedirá a Yahweh que faça coisas boas pela outra pessoa e que dê a ela benefícios materiais e espirituais. Josué abençoa as tribos de Rúben, Gade e a meia tribo de Manassés dizendo a eles para retornarem para suas tendas, a leste do rio Jordão, com grande riqueza das coisas, ou despojos, que os israelitas coletaram das batalhas que lutaram em Canaã. Essa riqueza inclui muitos rebanhos de gado, metais valiosos como prata, ouro, bronze e ferro, e uma grande quantidade de roupas.</w:t>
      </w:r>
    </w:p>
    <w:p>
      <w:pPr/>
      <w:r>
        <w:rPr>
          <w:lang w:val="pt_PT" w:bidi="pt_PT"/>
        </w:rPr>
      </w:r>
      <w:r>
        <w:rPr>
          <w:lang w:val="pt_PT" w:bidi="pt_PT"/>
        </w:rPr>
        <w:t>Parem aqui e discutam essas perguntas em grupo: que costumes os líderes em sua cultura têm quando dizem adeus a alguém? Que coisas as pessoas em sua cultura entendem como presentes valiosos? Pause este áudio aqui.</w:t>
      </w:r>
    </w:p>
    <w:p>
      <w:pPr/>
      <w:r>
        <w:rPr>
          <w:lang w:val="pt_PT" w:bidi="pt_PT"/>
        </w:rPr>
      </w:r>
      <w:r>
        <w:rPr>
          <w:lang w:val="pt_PT" w:bidi="pt_PT"/>
        </w:rPr>
        <w:t>Josué também diz às tribos orientais para compartilharem os despojos com seus parentes de volta para casa, assim como outra vez, em uma história anterior, quando Yahweh ordenou que Moisés dividisse os despojos igualmente entre os homens que lutaram na guerra e as pessoas que permaneceram em casa. Essa prática sugere que Yahweh provavelmente queria que todos que ajudaram a nação de Israel recebessem uma recompensa.</w:t>
      </w:r>
    </w:p>
    <w:p>
      <w:pPr/>
      <w:r>
        <w:rPr>
          <w:lang w:val="pt_PT" w:bidi="pt_PT"/>
        </w:rPr>
      </w:r>
      <w:r>
        <w:rPr>
          <w:lang w:val="pt_PT" w:bidi="pt_PT"/>
        </w:rPr>
        <w:t>As tribos orientais deixaram o restante dos israelitas em Siló, em Canaã, e começaram sua jornada para casa na terra de Gileade, uma região rochosa que Yahweh disse anteriormente a Moisés para dar a eles. Basã, a terra da meia tribo de Manassés, faz fronteira com o norte de Gileade.</w:t>
      </w:r>
    </w:p>
    <w:p>
      <w:pPr/>
      <w:r>
        <w:rPr>
          <w:lang w:val="pt_PT" w:bidi="pt_PT"/>
        </w:rPr>
      </w:r>
      <w:r>
        <w:rPr>
          <w:lang w:val="pt_PT" w:bidi="pt_PT"/>
        </w:rPr>
        <w:t>Antes das tribos orientais deixarem a terra de Canaã e atravessarem o rio Jordão para Gileade, elas chegam a um lugar que às vezes é chamado de Gelilote. Gelilote significa fronteira, ou limite. Gelilote pode ser o nome de um lugar real, ou pode ser uma descrição de um lugar na fronteira de Canaã, perto do rio Jordão. A localização exata de Gelilote é desconhecida. Alguns estudiosos da Bíblia acreditam que é o lugar onde Yahweh disse a cada uma das tribos de Israel, em uma história anterior, para construir um memorial de rochas que eles haviam tomado do leito do rio onde atravessaram o rio Jordão em terra seca para entrar em Canaã.</w:t>
      </w:r>
    </w:p>
    <w:p>
      <w:pPr/>
      <w:r>
        <w:rPr>
          <w:lang w:val="pt_PT" w:bidi="pt_PT"/>
        </w:rPr>
      </w:r>
      <w:r>
        <w:rPr>
          <w:lang w:val="pt_PT" w:bidi="pt_PT"/>
        </w:rPr>
        <w:t>Parem aqui e discutam essa pergunta em grupo: como sua cultura marca eventos ou acordos importantes entre grupos de pessoas? Pause este áudio aqui.</w:t>
      </w:r>
    </w:p>
    <w:p>
      <w:pPr/>
      <w:r>
        <w:rPr>
          <w:lang w:val="pt_PT" w:bidi="pt_PT"/>
        </w:rPr>
      </w:r>
      <w:r>
        <w:rPr>
          <w:lang w:val="pt_PT" w:bidi="pt_PT"/>
        </w:rPr>
        <w:t>As tribos orientais decidem pausar sua jornada e construir um altar muito grande perto do rio Jordão. Um altar geralmente se refere a um tipo de mesa ou plataforma construída de pedras, onde os israelitas matavam e queimavam animais como uma oferta a Deus. Não sabemos por que as tribos orientais construíram o altar, ou como ele era. Também não sabemos o quão grande esse altar era. No entanto, o altar provavelmente era grande o suficiente para que as pessoas vissem à distância.</w:t>
      </w:r>
    </w:p>
    <w:p>
      <w:pPr/>
      <w:r>
        <w:rPr>
          <w:lang w:val="pt_PT" w:bidi="pt_PT"/>
        </w:rPr>
      </w:r>
      <w:r>
        <w:rPr>
          <w:lang w:val="pt_PT" w:bidi="pt_PT"/>
        </w:rPr>
        <w:t>Parem aqui e, em grupo, olhem para uma imagem de um exemplo de um altar de pedra. Pause este áudio aqui.</w:t>
      </w:r>
    </w:p>
    <w:p>
      <w:pPr/>
      <w:r>
        <w:rPr>
          <w:lang w:val="pt_PT" w:bidi="pt_PT"/>
        </w:rPr>
      </w:r>
      <w:r>
        <w:rPr>
          <w:lang w:val="pt_PT" w:bidi="pt_PT"/>
        </w:rPr>
        <w:t>Logo, todos os israelitas no lado oeste do rio Jordão ouvem sobre isso, e eles não ficam felizes! Todos os israelitas se reúnem em Siló, prontos para ir à guerra contra as tribos orientais. De repente, apenas pouco tempo depois que Josué abençoou as tribos orientais e as enviou no seu caminho, há perigo de desunião entre todas as tribos de Israel.</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22.1–12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três cenas.</w:t>
      </w:r>
    </w:p>
    <w:p>
      <w:pPr/>
      <w:r>
        <w:rPr>
          <w:lang w:val="pt_PT" w:bidi="pt_PT"/>
        </w:rPr>
      </w:r>
      <w:r>
        <w:rPr>
          <w:b/>
          <w:lang w:val="pt_PT" w:bidi="pt_PT"/>
        </w:rPr>
        <w:t>Na primeira cena:</w:t>
      </w:r>
      <w:r>
        <w:rPr>
          <w:lang w:val="pt_PT" w:bidi="pt_PT"/>
        </w:rPr>
        <w:t xml:space="preserve"> Josué abençoa as tribos orientais e permite que elas retornem à sua herança de terra a leste do rio Jordão.</w:t>
      </w:r>
    </w:p>
    <w:p>
      <w:pPr/>
      <w:r>
        <w:rPr>
          <w:lang w:val="pt_PT" w:bidi="pt_PT"/>
        </w:rPr>
      </w:r>
      <w:r>
        <w:rPr>
          <w:b/>
          <w:lang w:val="pt_PT" w:bidi="pt_PT"/>
        </w:rPr>
        <w:t>Na segunda cena:</w:t>
      </w:r>
      <w:r>
        <w:rPr>
          <w:lang w:val="pt_PT" w:bidi="pt_PT"/>
        </w:rPr>
        <w:t xml:space="preserve"> as tribos orientais pausam sua jornada para casa para construir um grande altar perto do rio Jordão.</w:t>
      </w:r>
    </w:p>
    <w:p>
      <w:pPr/>
      <w:r>
        <w:rPr>
          <w:lang w:val="pt_PT" w:bidi="pt_PT"/>
        </w:rPr>
      </w:r>
      <w:r>
        <w:rPr>
          <w:b/>
          <w:lang w:val="pt_PT" w:bidi="pt_PT"/>
        </w:rPr>
        <w:t>Na terceira cena:</w:t>
      </w:r>
      <w:r>
        <w:rPr>
          <w:lang w:val="pt_PT" w:bidi="pt_PT"/>
        </w:rPr>
        <w:t xml:space="preserve"> o restante de Israel reage às notícias do altar que as tribos orientais construíram.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filho de Num</w:t>
      </w:r>
    </w:p>
    <w:p>
      <w:pPr>
        <w:pStyle w:val="ListBullet"/>
        <w:spacing w:line="240" w:lineRule="auto"/>
        <w:ind w:left="720"/>
      </w:pPr>
      <w:r>
        <w:rPr>
          <w:lang w:val="pt_PT" w:bidi="pt_PT"/>
        </w:rPr>
      </w:r>
      <w:r>
        <w:rPr>
          <w:lang w:val="pt_PT" w:bidi="pt_PT"/>
        </w:rPr>
        <w:t>Os homens das tribos de Rúben, Gade e a meia tribo de Manassés, às vezes chamadas de tribos orientais</w:t>
      </w:r>
    </w:p>
    <w:p>
      <w:pPr>
        <w:pStyle w:val="ListBullet"/>
        <w:spacing w:line="240" w:lineRule="auto"/>
        <w:ind w:left="720"/>
      </w:pPr>
      <w:r>
        <w:rPr>
          <w:lang w:val="pt_PT" w:bidi="pt_PT"/>
        </w:rPr>
      </w:r>
      <w:r>
        <w:rPr>
          <w:lang w:val="pt_PT" w:bidi="pt_PT"/>
        </w:rPr>
        <w:t>Moisés, o servo de Yahweh</w:t>
      </w:r>
    </w:p>
    <w:p>
      <w:pPr>
        <w:pStyle w:val="ListBullet"/>
        <w:spacing w:line="240" w:lineRule="auto"/>
        <w:ind w:left="720"/>
      </w:pPr>
      <w:r>
        <w:rPr>
          <w:lang w:val="pt_PT" w:bidi="pt_PT"/>
        </w:rPr>
      </w:r>
      <w:r>
        <w:rPr>
          <w:lang w:val="pt_PT" w:bidi="pt_PT"/>
        </w:rPr>
        <w:t>As tribos restantes de Israel</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Em grupo, prestem atenção às partes do cenário da passagem:</w:t>
      </w:r>
    </w:p>
    <w:p>
      <w:pPr/>
      <w:r>
        <w:rPr>
          <w:lang w:val="pt_PT" w:bidi="pt_PT"/>
        </w:rPr>
      </w:r>
      <w:r>
        <w:rPr>
          <w:lang w:val="pt_PT" w:bidi="pt_PT"/>
        </w:rPr>
        <w:t>A cena um acontece em Siló, provavelmente no tabernáculo, ou tenda do encontro, algum tempo depois que Yahweh dividiu a terra entre os israelitas.</w:t>
      </w:r>
    </w:p>
    <w:p>
      <w:pPr/>
      <w:r>
        <w:rPr>
          <w:lang w:val="pt_PT" w:bidi="pt_PT"/>
        </w:rPr>
      </w:r>
      <w:r>
        <w:rPr>
          <w:lang w:val="pt_PT" w:bidi="pt_PT"/>
        </w:rPr>
        <w:t>Josué chama as tribos orientais, e ele as elogia porque elas "ouviram sua voz". Josué está elogiando-os por obedecer às suas instruções.</w:t>
      </w:r>
    </w:p>
    <w:p>
      <w:pPr/>
      <w:r>
        <w:rPr>
          <w:lang w:val="pt_PT" w:bidi="pt_PT"/>
        </w:rPr>
      </w:r>
      <w:r>
        <w:rPr>
          <w:lang w:val="pt_PT" w:bidi="pt_PT"/>
        </w:rPr>
        <w:t>Parem aqui e discutam qual palavra ou frase vocês usarão para mostrar que os israelitas obedeceram a Moisés e Josué. Pause o áudio aqui.</w:t>
      </w:r>
    </w:p>
    <w:p>
      <w:pPr/>
      <w:r>
        <w:rPr>
          <w:lang w:val="pt_PT" w:bidi="pt_PT"/>
        </w:rPr>
      </w:r>
      <w:r>
        <w:rPr>
          <w:lang w:val="pt_PT" w:bidi="pt_PT"/>
        </w:rPr>
        <w:t>Josué também elogia a lealdade das tribos orientais para com seus irmãos israelitas. Josué libera as tribos orientais de seu voto de ficar com o restante dos israelitas. Josué permite que as tribos orientais retornem à terra que Moisés, o servo de Yahweh, deu a eles no lado leste do rio Jordão.</w:t>
      </w:r>
    </w:p>
    <w:p>
      <w:pPr/>
      <w:r>
        <w:rPr>
          <w:lang w:val="pt_PT" w:bidi="pt_PT"/>
        </w:rPr>
      </w:r>
      <w:r>
        <w:rPr>
          <w:lang w:val="pt_PT" w:bidi="pt_PT"/>
        </w:rPr>
        <w:t>Observem que Josué se refere duas vezes a Moisés como "o servo de Yahweh". Josué faz isso para chamar a atenção das tribos orientais para certas coisas sobre Moisés. Em primeiro lugar, Josué está lembrando a eles que a autoridade de Moisés veio de Yahweh e que as coisas que Moisés disse aos israelitas eram de Yahweh. Em segundo lugar, Josué usa Moisés como um exemplo para as tribos orientais seguirem. Como "o servo de Yahweh", Moisés era um grande líder do povo israelita, mas ele também era um seguidor humilde. Moisés liderou bem o povo mostrando com sua própria vida como seguir fielmente as instruções de Yahweh.</w:t>
      </w:r>
    </w:p>
    <w:p>
      <w:pPr/>
      <w:r>
        <w:rPr>
          <w:lang w:val="pt_PT" w:bidi="pt_PT"/>
        </w:rPr>
      </w:r>
      <w:r>
        <w:rPr>
          <w:lang w:val="pt_PT" w:bidi="pt_PT"/>
        </w:rPr>
        <w:t>Josué exorta as tribos orientais a continuar obedecendo às regras de Moisés quando estiverem longe de seus irmãos israelitas na terra a leste do rio Jordão.</w:t>
      </w:r>
    </w:p>
    <w:p>
      <w:pPr/>
      <w:r>
        <w:rPr>
          <w:lang w:val="pt_PT" w:bidi="pt_PT"/>
        </w:rPr>
      </w:r>
      <w:r>
        <w:rPr>
          <w:lang w:val="pt_PT" w:bidi="pt_PT"/>
        </w:rPr>
        <w:t>Josué instrui as tribos orientais a permanecerem leais a Yahweh, seu Deus. Josué diz que eles devem garantir que amem Yahweh andando em todos os seus caminhos. Essa é uma maneira de dizer que as tribos orientais devem fazer tudo o que puderem para agradar a Yahweh. Josué diz que as tribos orientais devem se apegar firmemente a Yahweh. Em outras palavras, as tribos orientais devem se apegar, ser leais ou ser fiéis a Yahweh. As tribos orientais não devem adorar nenhum outro deus além de Yahweh.</w:t>
      </w:r>
    </w:p>
    <w:p>
      <w:pPr/>
      <w:r>
        <w:rPr>
          <w:lang w:val="pt_PT" w:bidi="pt_PT"/>
        </w:rPr>
      </w:r>
      <w:r>
        <w:rPr>
          <w:lang w:val="pt_PT" w:bidi="pt_PT"/>
        </w:rPr>
        <w:t>Parem aqui e discutam como vocês descreverão que as tribos orientais devem amar a Yahweh e ser leais a Yahweh. Pause o áudio aqui.</w:t>
      </w:r>
    </w:p>
    <w:p>
      <w:pPr/>
      <w:r>
        <w:rPr>
          <w:lang w:val="pt_PT" w:bidi="pt_PT"/>
        </w:rPr>
      </w:r>
      <w:r>
        <w:rPr>
          <w:lang w:val="pt_PT" w:bidi="pt_PT"/>
        </w:rPr>
        <w:t>Então Josué diz que as tribos orientais devem servir a Yahweh com todo o seu coração e toda a sua alma, o que é uma maneira de dizer que elas devem adorar e servir a Yahweh em tudo o que pensam e em tudo o que fazem.</w:t>
      </w:r>
    </w:p>
    <w:p>
      <w:pPr/>
      <w:r>
        <w:rPr>
          <w:lang w:val="pt_PT" w:bidi="pt_PT"/>
        </w:rPr>
      </w:r>
      <w:r>
        <w:rPr>
          <w:lang w:val="pt_PT" w:bidi="pt_PT"/>
        </w:rPr>
        <w:t>Parem aqui e discutam como vocês descreverão como servir a Yahweh com todo o seu coração e alma. Pause o áudio aqui.</w:t>
      </w:r>
    </w:p>
    <w:p>
      <w:pPr/>
      <w:r>
        <w:rPr>
          <w:lang w:val="pt_PT" w:bidi="pt_PT"/>
        </w:rPr>
      </w:r>
      <w:r>
        <w:rPr>
          <w:lang w:val="pt_PT" w:bidi="pt_PT"/>
        </w:rPr>
        <w:t>Aqui, o autor dá algumas informações extras e diz que Moisés deu especificamente a região de Basã, no lado leste do rio Jordão, a metade da tribo de Manassés. A outra metade da tribo de Manassés recebeu a terra no lado oeste do rio Jordão.</w:t>
      </w:r>
    </w:p>
    <w:p>
      <w:pPr/>
      <w:r>
        <w:rPr>
          <w:lang w:val="pt_PT" w:bidi="pt_PT"/>
        </w:rPr>
      </w:r>
      <w:r>
        <w:rPr>
          <w:lang w:val="pt_PT" w:bidi="pt_PT"/>
        </w:rPr>
        <w:t>Josué abençoa as tribos orientais e diz que elas devem retornar a suas famílias com uma grande porção da grande riqueza que Israel havia tomado quando conquistaram as cidades na terra de Canaã. As coisas que as pessoas levam na batalha são chamadas de despojos ou saques. Nessa história, os despojos incluem vastos rebanhos de gado, metais preciosos de prata, ouro, bronze e ferro, e muitas roupas. Depois que Josué abençoa as tribos orientais, Josué permite que elas voltem para sua terra e compartilhem os despojos com suas famílias.</w:t>
      </w:r>
    </w:p>
    <w:p>
      <w:pPr/>
      <w:r>
        <w:rPr>
          <w:lang w:val="pt_PT" w:bidi="pt_PT"/>
        </w:rPr>
      </w:r>
      <w:r>
        <w:rPr>
          <w:lang w:val="pt_PT" w:bidi="pt_PT"/>
        </w:rPr>
        <w:t>Na cena dois, as tribos orientais deixam o restante dos israelitas em Siló e começam a jornada para a terra de Gileade, que Moisés havia dado a eles. Quando as tribos orientais viajam para sua terra natal com todos os despojos que Josué lhes deu, elas devem ser um grupo muito grande de pessoas e animais. Lembrem-se de uma história anterior quando Moisés fez um censo e contou todos os homens nas tribos orientais que poderiam ir à guerra. É possível que esse grupo que está saindo de Siló tenha até 100.000 homens, além de muitos rebanhos grandes de gado.</w:t>
      </w:r>
    </w:p>
    <w:p>
      <w:pPr/>
      <w:r>
        <w:rPr>
          <w:lang w:val="pt_PT" w:bidi="pt_PT"/>
        </w:rPr>
      </w:r>
      <w:r>
        <w:rPr>
          <w:lang w:val="pt_PT" w:bidi="pt_PT"/>
        </w:rPr>
        <w:t>Antes das tribos orientais deixarem a terra de Canaã, elas decidem parar e construir um altar muito grande e impressionante perto do rio Jordão em um lugar chamado Gelilote. Naqueles dias, o povo geralmente construía altares de pedras, mas não sabemos quais materiais as tribos orientais usaram para construir esse altar.</w:t>
      </w:r>
    </w:p>
    <w:p>
      <w:pPr/>
      <w:r>
        <w:rPr>
          <w:lang w:val="pt_PT" w:bidi="pt_PT"/>
        </w:rPr>
      </w:r>
      <w:r>
        <w:rPr>
          <w:lang w:val="pt_PT" w:bidi="pt_PT"/>
        </w:rPr>
        <w:t>Na cena três, o restante dos israelitas ouve as notícias sobre as tribos orientais construindo um grande altar. As notícias causam grande preocupação entre o restante do povo de Israel. Toda a congregação, ou comunidade dos outros israelitas, se reúne em Siló, pronta para ir à guerra contra as tribos orientais. Toda a comunidade de israelitas nesse caso se refere aos guerreiros das tribos ocidentais.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22.1–12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filho de Num</w:t>
      </w:r>
    </w:p>
    <w:p>
      <w:pPr>
        <w:pStyle w:val="ListBullet"/>
        <w:spacing w:line="240" w:lineRule="auto"/>
        <w:ind w:left="720"/>
      </w:pPr>
      <w:r>
        <w:rPr>
          <w:lang w:val="pt_PT" w:bidi="pt_PT"/>
        </w:rPr>
      </w:r>
      <w:r>
        <w:rPr>
          <w:lang w:val="pt_PT" w:bidi="pt_PT"/>
        </w:rPr>
        <w:t>As tribos de Rúben, Gade e a meia tribo de Manassés, que às vezes são chamadas de tribos orientais</w:t>
      </w:r>
    </w:p>
    <w:p>
      <w:pPr>
        <w:pStyle w:val="ListBullet"/>
        <w:spacing w:line="240" w:lineRule="auto"/>
        <w:ind w:left="720"/>
      </w:pPr>
      <w:r>
        <w:rPr>
          <w:lang w:val="pt_PT" w:bidi="pt_PT"/>
        </w:rPr>
      </w:r>
      <w:r>
        <w:rPr>
          <w:lang w:val="pt_PT" w:bidi="pt_PT"/>
        </w:rPr>
        <w:t>Moisés, o servo de Yahweh</w:t>
      </w:r>
    </w:p>
    <w:p>
      <w:pPr>
        <w:pStyle w:val="ListBullet"/>
        <w:spacing w:line="240" w:lineRule="auto"/>
        <w:ind w:left="720"/>
      </w:pPr>
      <w:r>
        <w:rPr>
          <w:lang w:val="pt_PT" w:bidi="pt_PT"/>
        </w:rPr>
      </w:r>
      <w:r>
        <w:rPr>
          <w:lang w:val="pt_PT" w:bidi="pt_PT"/>
        </w:rPr>
        <w:t>As tribos restantes de Israel</w:t>
      </w:r>
    </w:p>
    <w:p>
      <w:pPr>
        <w:pStyle w:val="ListBullet"/>
        <w:spacing w:line="240" w:lineRule="auto"/>
        <w:ind w:left="720"/>
      </w:pPr>
      <w:r>
        <w:rPr>
          <w:lang w:val="pt_PT" w:bidi="pt_PT"/>
        </w:rPr>
      </w:r>
      <w:r>
        <w:rPr>
          <w:lang w:val="pt_PT" w:bidi="pt_PT"/>
        </w:rPr>
        <w:t>E Yahweh</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o líder dos israelitas, reúne as tribos orientais. Josué elogia as tribos orientais por sua obediência à liderança dele e de Moisés. Josué também elogia a lealdade deles ao restante de Israel e o cuidado deles em obedecer aos mandamentos de Yahweh.</w:t>
      </w:r>
    </w:p>
    <w:p>
      <w:pPr/>
      <w:r>
        <w:rPr>
          <w:lang w:val="pt_PT" w:bidi="pt_PT"/>
        </w:rPr>
      </w:r>
      <w:r>
        <w:rPr>
          <w:lang w:val="pt_PT" w:bidi="pt_PT"/>
        </w:rPr>
        <w:t>Josué confirma que Yahweh cumpriu sua promessa de dar a Israel descanso, ou paz, na terra. Isso significa que chegou a hora de liberar as tribos orientais de sua promessa de ficar com o restante de Israel. Josué declara que eles agora são livres para retornarem a suas próprias famílias na terra que herdaram, a leste do rio Jordão.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diz às tribos orientais para continuarem a obedecer à lei que Moisés deu a eles. Josué os encoraja a demonstrar seu amor e adoração a Yahweh por meio de sua obediência, lealdade e serviço humilde.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abençoa as tribos orientais com grande riqueza para levar para casa e compartilhar com suas famílias.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As tribos orientais deixam o restante de Israel e começam sua jornada para casa, em direção à terra de Gileade no lado leste do rio Jordão.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as tribos orientais: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Enquanto ainda na terra de Canaã, as tribos orientais fazem uma pausa para construir um altar muito grande. Quando o restante dos israelitas ouve sobre isso, eles ficam muito preocupados, então eles se reúnem em Siló, prontos para ir à guerra contra as tribos orientais.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as tribos restantes de Israel: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22.1–12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Josué, o líder nomeado dos israelitas, convoca uma reunião com as tribos orientais de Israel. As tribos orientais são as tribos de Rúben, Gade e a meia tribo de Manassés.</w:t>
      </w:r>
    </w:p>
    <w:p>
      <w:pPr/>
      <w:r>
        <w:rPr>
          <w:lang w:val="pt_PT" w:bidi="pt_PT"/>
        </w:rPr>
      </w:r>
      <w:r>
        <w:rPr>
          <w:lang w:val="pt_PT" w:bidi="pt_PT"/>
        </w:rPr>
        <w:t xml:space="preserve">Josué diz que as tribos orientais fizeram tudo o que o </w:t>
      </w:r>
      <w:r>
        <w:rPr>
          <w:b/>
          <w:lang w:val="pt_PT" w:bidi="pt_PT"/>
        </w:rPr>
        <w:t>servo</w:t>
      </w:r>
      <w:r>
        <w:rPr>
          <w:lang w:val="pt_PT" w:bidi="pt_PT"/>
        </w:rPr>
        <w:t xml:space="preserve"> de </w:t>
      </w:r>
      <w:r>
        <w:rPr>
          <w:b/>
          <w:lang w:val="pt_PT" w:bidi="pt_PT"/>
        </w:rPr>
        <w:t>Yahweh</w:t>
      </w:r>
      <w:r>
        <w:rPr>
          <w:lang w:val="pt_PT" w:bidi="pt_PT"/>
        </w:rPr>
        <w:t xml:space="preserve">, Moisés pediu a eles que fizessem, e que elas seguiram a Yahweh, seu </w:t>
      </w:r>
      <w:r>
        <w:rPr>
          <w:b/>
          <w:lang w:val="pt_PT" w:bidi="pt_PT"/>
        </w:rPr>
        <w:t>Deus</w:t>
      </w:r>
      <w:r>
        <w:rPr>
          <w:lang w:val="pt_PT" w:bidi="pt_PT"/>
        </w:rPr>
        <w:t xml:space="preserve">. Josué diz que as tribos orientais também obedeceram às instruções de Josué e ajudaram os outros </w:t>
      </w:r>
      <w:r>
        <w:rPr>
          <w:lang w:val="pt_PT" w:bidi="pt_PT"/>
        </w:rPr>
        <w:t>israelitas</w:t>
      </w:r>
      <w:r>
        <w:rPr>
          <w:lang w:val="pt_PT" w:bidi="pt_PT"/>
        </w:rPr>
        <w:t xml:space="preserve">. Yahweh é o nome pessoal de Deus, e Deus é o termo geral para o Deus criador. Usem as mesmas palavras para israelitas, Yahweh e Deus que vocês usaram em passagens anteriores. </w:t>
      </w:r>
      <w:r>
        <w:rPr>
          <w:lang w:val="pt_PT" w:bidi="pt_PT"/>
        </w:rPr>
        <w:t>Yahweh</w:t>
      </w:r>
      <w:r>
        <w:rPr>
          <w:lang w:val="pt_PT" w:bidi="pt_PT"/>
        </w:rPr>
        <w:t xml:space="preserve"> e </w:t>
      </w:r>
      <w:r>
        <w:rPr>
          <w:lang w:val="pt_PT" w:bidi="pt_PT"/>
        </w:rPr>
        <w:t>Deus</w:t>
      </w:r>
      <w:r>
        <w:rPr>
          <w:lang w:val="pt_PT" w:bidi="pt_PT"/>
        </w:rPr>
        <w:t xml:space="preserve"> estão no Glossário Mestre. Um servo, ou escravo, é um homem ou mulher que trabalha para outra pessoa. Use a mesma palavra para servo que você usou em passagens anteriores. Para mais informações, consultem </w:t>
      </w:r>
      <w:r>
        <w:rPr>
          <w:lang w:val="pt_PT" w:bidi="pt_PT"/>
        </w:rPr>
        <w:t>servo</w:t>
      </w:r>
      <w:r>
        <w:rPr>
          <w:lang w:val="pt_PT" w:bidi="pt_PT"/>
        </w:rPr>
        <w:t xml:space="preserve"> no Glossário Mestre.</w:t>
      </w:r>
    </w:p>
    <w:p>
      <w:pPr/>
      <w:r>
        <w:rPr>
          <w:lang w:val="pt_PT" w:bidi="pt_PT"/>
        </w:rPr>
      </w:r>
      <w:r>
        <w:rPr>
          <w:lang w:val="pt_PT" w:bidi="pt_PT"/>
        </w:rPr>
        <w:t xml:space="preserve">Josué instrui as tribos orientais a obedecer a todos os </w:t>
      </w:r>
      <w:r>
        <w:rPr>
          <w:b/>
          <w:lang w:val="pt_PT" w:bidi="pt_PT"/>
        </w:rPr>
        <w:t>mandamentos</w:t>
      </w:r>
      <w:r>
        <w:rPr>
          <w:lang w:val="pt_PT" w:bidi="pt_PT"/>
        </w:rPr>
        <w:t xml:space="preserve"> e </w:t>
      </w:r>
      <w:r>
        <w:rPr>
          <w:b/>
          <w:lang w:val="pt_PT" w:bidi="pt_PT"/>
        </w:rPr>
        <w:t>leis</w:t>
      </w:r>
      <w:r>
        <w:rPr>
          <w:lang w:val="pt_PT" w:bidi="pt_PT"/>
        </w:rPr>
        <w:t xml:space="preserve"> que Yahweh deu a eles por meio de Moisés, seu servo. Tanto os mandamentos quanto as leis são as instruções gerais que Yahweh deu a seu povo. A lei pode se referir às instruções gerais que Yahweh deu a seu povo para viver, e os mandamentos podem se referir às instruções mais específicas que Yahweh deu a seu povo para adorá-lo. Em qualquer caso, ambos os termos se referem às instruções gerais que Yahweh deu a seu povo. Usem as mesmas palavras que vocês têm usado para mandamentos e leis, e lembrem-se de que tanto </w:t>
      </w:r>
      <w:r>
        <w:rPr>
          <w:lang w:val="pt_PT" w:bidi="pt_PT"/>
        </w:rPr>
        <w:t>mandamentos</w:t>
      </w:r>
      <w:r>
        <w:rPr>
          <w:lang w:val="pt_PT" w:bidi="pt_PT"/>
        </w:rPr>
        <w:t xml:space="preserve"> quanto </w:t>
      </w:r>
      <w:r>
        <w:rPr>
          <w:lang w:val="pt_PT" w:bidi="pt_PT"/>
        </w:rPr>
        <w:t>leis</w:t>
      </w:r>
      <w:r>
        <w:rPr>
          <w:lang w:val="pt_PT" w:bidi="pt_PT"/>
        </w:rPr>
        <w:t xml:space="preserve"> estão no Glossário Mestre.</w:t>
      </w:r>
    </w:p>
    <w:p>
      <w:pPr/>
      <w:r>
        <w:rPr>
          <w:lang w:val="pt_PT" w:bidi="pt_PT"/>
        </w:rPr>
      </w:r>
      <w:r>
        <w:rPr>
          <w:lang w:val="pt_PT" w:bidi="pt_PT"/>
        </w:rPr>
        <w:t xml:space="preserve">Se necessário, parem aqui e, juntos discutam como vocês falarão sobre </w:t>
      </w:r>
      <w:r>
        <w:rPr>
          <w:b/>
          <w:lang w:val="pt_PT" w:bidi="pt_PT"/>
        </w:rPr>
        <w:t>mandamentos</w:t>
      </w:r>
      <w:r>
        <w:rPr>
          <w:lang w:val="pt_PT" w:bidi="pt_PT"/>
        </w:rPr>
        <w:t xml:space="preserve"> e </w:t>
      </w:r>
      <w:r>
        <w:rPr>
          <w:b/>
          <w:lang w:val="pt_PT" w:bidi="pt_PT"/>
        </w:rPr>
        <w:t>leis</w:t>
      </w:r>
      <w:r>
        <w:rPr>
          <w:lang w:val="pt_PT" w:bidi="pt_PT"/>
        </w:rPr>
        <w:t xml:space="preserve"> nessa passagem. Se vocês traduziram essas ideias juntas em passagens anteriores, usem as mesmas palavras ou frases aqui. Pause este áudio aqui.</w:t>
      </w:r>
    </w:p>
    <w:p>
      <w:pPr/>
      <w:r>
        <w:rPr>
          <w:lang w:val="pt_PT" w:bidi="pt_PT"/>
        </w:rPr>
      </w:r>
      <w:r>
        <w:rPr>
          <w:lang w:val="pt_PT" w:bidi="pt_PT"/>
        </w:rPr>
        <w:t xml:space="preserve">Josué </w:t>
      </w:r>
      <w:r>
        <w:rPr>
          <w:b/>
          <w:lang w:val="pt_PT" w:bidi="pt_PT"/>
        </w:rPr>
        <w:t>abençoa</w:t>
      </w:r>
      <w:r>
        <w:rPr>
          <w:lang w:val="pt_PT" w:bidi="pt_PT"/>
        </w:rPr>
        <w:t xml:space="preserve"> as tribos orientais e as envia para o outro lado do rio </w:t>
      </w:r>
      <w:r>
        <w:rPr>
          <w:b/>
          <w:lang w:val="pt_PT" w:bidi="pt_PT"/>
        </w:rPr>
        <w:t>Jordão</w:t>
      </w:r>
      <w:r>
        <w:rPr>
          <w:lang w:val="pt_PT" w:bidi="pt_PT"/>
        </w:rPr>
        <w:t xml:space="preserve">. Usem a mesma palavra para abençoar e rio Jordão que vocês usaram anteriormente, e lembrem-se de que </w:t>
      </w:r>
      <w:r>
        <w:rPr>
          <w:lang w:val="pt_PT" w:bidi="pt_PT"/>
        </w:rPr>
        <w:t>abençoar</w:t>
      </w:r>
      <w:r>
        <w:rPr>
          <w:lang w:val="pt_PT" w:bidi="pt_PT"/>
        </w:rPr>
        <w:t xml:space="preserve"> e </w:t>
      </w:r>
      <w:r>
        <w:rPr>
          <w:lang w:val="pt_PT" w:bidi="pt_PT"/>
        </w:rPr>
        <w:t>rio Jordão</w:t>
      </w:r>
      <w:r>
        <w:rPr>
          <w:lang w:val="pt_PT" w:bidi="pt_PT"/>
        </w:rPr>
        <w:t xml:space="preserve"> estão no Glossário Mestre. Mas antes de eles saírem, Josué diz a eles para levarem muitas coisas valiosas dos </w:t>
      </w:r>
      <w:r>
        <w:rPr>
          <w:b/>
          <w:lang w:val="pt_PT" w:bidi="pt_PT"/>
        </w:rPr>
        <w:t>despojos</w:t>
      </w:r>
      <w:r>
        <w:rPr>
          <w:lang w:val="pt_PT" w:bidi="pt_PT"/>
        </w:rPr>
        <w:t xml:space="preserve"> de batalha. Despojo é o nome para todos os objetos de valor e </w:t>
      </w:r>
      <w:r>
        <w:rPr>
          <w:b/>
          <w:lang w:val="pt_PT" w:bidi="pt_PT"/>
        </w:rPr>
        <w:t>gado</w:t>
      </w:r>
      <w:r>
        <w:rPr>
          <w:lang w:val="pt_PT" w:bidi="pt_PT"/>
        </w:rPr>
        <w:t xml:space="preserve"> que as pessoas levam quando um grupo ataca e derrota outra comunidade. Despojo é como uma recompensa, ou prêmio, que é compartilhado entre os guerreiros que lutaram pela vitória. Usem as mesmas palavras para despojos, gado, </w:t>
      </w:r>
      <w:r>
        <w:rPr>
          <w:b/>
          <w:lang w:val="pt_PT" w:bidi="pt_PT"/>
        </w:rPr>
        <w:t>prata</w:t>
      </w:r>
      <w:r>
        <w:rPr>
          <w:lang w:val="pt_PT" w:bidi="pt_PT"/>
        </w:rPr>
        <w:t xml:space="preserve">, </w:t>
      </w:r>
      <w:r>
        <w:rPr>
          <w:b/>
          <w:lang w:val="pt_PT" w:bidi="pt_PT"/>
        </w:rPr>
        <w:t>ouro</w:t>
      </w:r>
      <w:r>
        <w:rPr>
          <w:lang w:val="pt_PT" w:bidi="pt_PT"/>
        </w:rPr>
        <w:t xml:space="preserve">, </w:t>
      </w:r>
      <w:r>
        <w:rPr>
          <w:b/>
          <w:lang w:val="pt_PT" w:bidi="pt_PT"/>
        </w:rPr>
        <w:t>bronze</w:t>
      </w:r>
      <w:r>
        <w:rPr>
          <w:lang w:val="pt_PT" w:bidi="pt_PT"/>
        </w:rPr>
        <w:t xml:space="preserve"> e </w:t>
      </w:r>
      <w:r>
        <w:rPr>
          <w:b/>
          <w:lang w:val="pt_PT" w:bidi="pt_PT"/>
        </w:rPr>
        <w:t>ferro</w:t>
      </w:r>
      <w:r>
        <w:rPr>
          <w:lang w:val="pt_PT" w:bidi="pt_PT"/>
        </w:rPr>
        <w:t xml:space="preserve"> que vocês usaram em passagens anteriores.</w:t>
      </w:r>
    </w:p>
    <w:p>
      <w:pPr/>
      <w:r>
        <w:rPr>
          <w:lang w:val="pt_PT" w:bidi="pt_PT"/>
        </w:rPr>
      </w:r>
      <w:r>
        <w:rPr>
          <w:lang w:val="pt_PT" w:bidi="pt_PT"/>
        </w:rPr>
        <w:t xml:space="preserve">Antes das tribos orientais deixarem </w:t>
      </w:r>
      <w:r>
        <w:rPr>
          <w:b/>
          <w:lang w:val="pt_PT" w:bidi="pt_PT"/>
        </w:rPr>
        <w:t>Canaã</w:t>
      </w:r>
      <w:r>
        <w:rPr>
          <w:lang w:val="pt_PT" w:bidi="pt_PT"/>
        </w:rPr>
        <w:t xml:space="preserve">, elas vieram para Gelilote, uma fronteira localizada em algum lugar perto do rio Jordão. As tribos orientais pararam lá para construir um grande </w:t>
      </w:r>
      <w:r>
        <w:rPr>
          <w:b/>
          <w:lang w:val="pt_PT" w:bidi="pt_PT"/>
        </w:rPr>
        <w:t>altar</w:t>
      </w:r>
      <w:r>
        <w:rPr>
          <w:lang w:val="pt_PT" w:bidi="pt_PT"/>
        </w:rPr>
        <w:t xml:space="preserve">. Um altar pode se referir a um lugar onde as pessoas matam e queimam animais como uma oferta a Deus, ou um lugar onde as pessoas queimam incenso. As pessoas muitas vezes constroem altares de pedras, talvez como uma mesa ou pequena plataforma. Usem a mesma palavra para Canaã e altar que vocês usaram em passagens anteriores. Para mais informações, consultem </w:t>
      </w:r>
      <w:r>
        <w:rPr>
          <w:lang w:val="pt_PT" w:bidi="pt_PT"/>
        </w:rPr>
        <w:t>Canaã</w:t>
      </w:r>
      <w:r>
        <w:rPr>
          <w:lang w:val="pt_PT" w:bidi="pt_PT"/>
        </w:rPr>
        <w:t xml:space="preserve"> e </w:t>
      </w:r>
      <w:r>
        <w:rPr>
          <w:lang w:val="pt_PT" w:bidi="pt_PT"/>
        </w:rPr>
        <w:t>altar</w:t>
      </w:r>
      <w:r>
        <w:rPr>
          <w:lang w:val="pt_PT" w:bidi="pt_PT"/>
        </w:rPr>
        <w:t xml:space="preserve"> no Glossário Mestre.</w:t>
      </w:r>
    </w:p>
    <w:p>
      <w:pPr/>
      <w:r>
        <w:rPr>
          <w:lang w:val="pt_PT" w:bidi="pt_PT"/>
        </w:rPr>
      </w:r>
      <w:r>
        <w:rPr>
          <w:lang w:val="pt_PT" w:bidi="pt_PT"/>
        </w:rPr>
        <w:t xml:space="preserve">A </w:t>
      </w:r>
      <w:r>
        <w:rPr>
          <w:b/>
          <w:lang w:val="pt_PT" w:bidi="pt_PT"/>
        </w:rPr>
        <w:t>comunidade</w:t>
      </w:r>
      <w:r>
        <w:rPr>
          <w:lang w:val="pt_PT" w:bidi="pt_PT"/>
        </w:rPr>
        <w:t xml:space="preserve">, ou </w:t>
      </w:r>
      <w:r>
        <w:rPr>
          <w:b/>
          <w:lang w:val="pt_PT" w:bidi="pt_PT"/>
        </w:rPr>
        <w:t>congregação</w:t>
      </w:r>
      <w:r>
        <w:rPr>
          <w:lang w:val="pt_PT" w:bidi="pt_PT"/>
        </w:rPr>
        <w:t>, dos israelitas ouviu sobre o altar e se preparou para ir à guerra contra as tribos orientais. Usem a mesma palavra para comunidade ou congregação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22:13–20</w:t>
      </w:r>
      <w:r>
        <w:rPr>
          <w:lang w:val="pt_PT" w:bidi="pt_PT"/>
        </w:rPr>
      </w:r>
    </w:p>
    <w:p>
      <w:pPr>
        <w:pStyle w:val="Heading3"/>
      </w:pPr>
      <w:r>
        <w:rPr>
          <w:lang w:val="pt_PT" w:bidi="pt_PT"/>
        </w:rPr>
        <w:t>Ouvir e Sentir</w:t>
      </w:r>
    </w:p>
    <w:p>
      <w:pPr/>
      <w:r>
        <w:rPr>
          <w:lang w:val="pt_PT" w:bidi="pt_PT"/>
        </w:rPr>
      </w:r>
      <w:r>
        <w:rPr>
          <w:lang w:val="pt_PT" w:bidi="pt_PT"/>
        </w:rPr>
        <w:t>Nesta etapa, ouçam Josué 22.13–20 e guardem em seus corações.</w:t>
      </w:r>
    </w:p>
    <w:p>
      <w:pPr/>
      <w:r>
        <w:rPr>
          <w:lang w:val="pt_PT" w:bidi="pt_PT"/>
        </w:rPr>
      </w:r>
      <w:r>
        <w:rPr>
          <w:lang w:val="pt_PT" w:bidi="pt_PT"/>
        </w:rPr>
        <w:t>Ouçam uma versão em áudio de Josué 22.13–20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22.13–20 na tradução mais fácil de entender.</w:t>
      </w:r>
    </w:p>
    <w:p>
      <w:pPr/>
      <w:r>
        <w:rPr>
          <w:lang w:val="pt_PT" w:bidi="pt_PT"/>
        </w:rPr>
      </w:r>
      <w:r>
        <w:rPr>
          <w:lang w:val="pt_PT" w:bidi="pt_PT"/>
        </w:rPr>
        <w:t>Na história anterior, as tribos de Rúben, Gade e metade da tribo de Manassés, também conhecidas como as tribos orientais de Israel, deixaram Siló e viajaram para o leste em direção à terra que Yahweh havia dado a eles no outro lado do rio Jordão. No entanto, antes de deixarem Canaã, as tribos orientais pararam para construir um grande altar em algum lugar perto do rio Jordão. As tribos restantes de Israel, às vezes conhecidas como as tribos ocidentais, ouviram sobre o grande altar que as tribos orientais haviam construído, e elas se reuniram em Siló. Eles queriam ir à guerra contra as tribos orientais.</w:t>
      </w:r>
    </w:p>
    <w:p>
      <w:pPr/>
      <w:r>
        <w:rPr>
          <w:lang w:val="pt_PT" w:bidi="pt_PT"/>
        </w:rPr>
      </w:r>
      <w:r>
        <w:rPr>
          <w:lang w:val="pt_PT" w:bidi="pt_PT"/>
        </w:rPr>
        <w:t>Nessa história, descobriremos por que as tribos ocidentais reagiram tão fortemente. Veremos como os israelitas tentam lidar com essa situação, que ameaça quebrar a unidade do povo israelita.</w:t>
      </w:r>
    </w:p>
    <w:p>
      <w:pPr/>
      <w:r>
        <w:rPr>
          <w:lang w:val="pt_PT" w:bidi="pt_PT"/>
        </w:rPr>
      </w:r>
      <w:r>
        <w:rPr>
          <w:lang w:val="pt_PT" w:bidi="pt_PT"/>
        </w:rPr>
        <w:t>O povo das tribos ocidentais em Siló decide não ir à guerra contra seus irmãos, as tribos orientais, imediatamente. Primeiro, eles enviam uma delegação, ou um grupo de homens que representam todo o povo, para falar com as tribos orientais. Fineias, o sacerdote, lidera a delegação, que inclui um líder principal de cada uma das nove tribos e meia ocidentais. Eles enviam um sacerdote e os principais líderes porque estão seriamente preocupados com o altar.</w:t>
      </w:r>
    </w:p>
    <w:p>
      <w:pPr/>
      <w:r>
        <w:rPr>
          <w:lang w:val="pt_PT" w:bidi="pt_PT"/>
        </w:rPr>
      </w:r>
      <w:r>
        <w:rPr>
          <w:lang w:val="pt_PT" w:bidi="pt_PT"/>
        </w:rPr>
        <w:t>Fineias é o filho de Eleazar, e o neto de Arão, que era o sumo sacerdote original. Em uma história anterior, Eleazar substituiu seu pai Arão como o sumo sacerdote de Israel depois que Arão morreu. Parte do trabalho de um sacerdote era ensinar o povo de Israel como adorar Yahweh de uma maneira que agradasse a Yahweh. Fineias é um sacerdote muito fiel. Vocês se lembrarão de uma história anterior quando alguns israelitas foram infiéis a Yahweh em Peor. Eles adoravam falsos deuses, mas Fineias mostrou a todos que ele era leal a Yahweh, matando os malfeitores com uma lança. Provavelmente é por essa razão que o povo das tribos ocidentais envia Fineias para liderar a delegação e falar com as tribos orientais sobre o altar.</w:t>
      </w:r>
    </w:p>
    <w:p>
      <w:pPr/>
      <w:r>
        <w:rPr>
          <w:lang w:val="pt_PT" w:bidi="pt_PT"/>
        </w:rPr>
      </w:r>
      <w:r>
        <w:rPr>
          <w:lang w:val="pt_PT" w:bidi="pt_PT"/>
        </w:rPr>
        <w:t>A delegação de homens das tribos ocidentais viaja até Gileade, onde encontram as tribos orientais. Gileade é a região montanhosa no lado leste do rio Jordão que Yahweh deu às tribos orientais como herança. Aqui, o grupo de homens, que representa todo o povo das tribos ocidentais de Israel, fala com as tribos orientais.</w:t>
      </w:r>
    </w:p>
    <w:p>
      <w:pPr/>
      <w:r>
        <w:rPr>
          <w:lang w:val="pt_PT" w:bidi="pt_PT"/>
        </w:rPr>
      </w:r>
      <w:r>
        <w:rPr>
          <w:lang w:val="pt_PT" w:bidi="pt_PT"/>
        </w:rPr>
        <w:t>Parem aqui e olhem para um mapa da terra dos israelitas com a localização de Siló e a região de Gileade marcadas nele. Pause este áudio aqui.</w:t>
      </w:r>
    </w:p>
    <w:p>
      <w:pPr/>
      <w:r>
        <w:rPr>
          <w:lang w:val="pt_PT" w:bidi="pt_PT"/>
        </w:rPr>
      </w:r>
      <w:r>
        <w:rPr>
          <w:lang w:val="pt_PT" w:bidi="pt_PT"/>
        </w:rPr>
        <w:t>A delegação diz que eles trazem uma mensagem de todo o povo de Yahweh, mas na verdade eles estão se referindo apenas à comunidade das tribos ocidentais. Talvez eles digam "todo o povo de Yahweh" para mostrar o quão fiéis as tribos ocidentais são a Yahweh, porque em sua mensagem, as tribos ocidentais exigem saber por que as tribos orientais se rebelaram contra Yahweh. As tribos ocidentais querem saber por que as tribos orientais quebraram a fé, ou traíram Yahweh, construindo um novo altar que Yahweh não permitiu.</w:t>
      </w:r>
    </w:p>
    <w:p>
      <w:pPr/>
      <w:r>
        <w:rPr>
          <w:lang w:val="pt_PT" w:bidi="pt_PT"/>
        </w:rPr>
      </w:r>
      <w:r>
        <w:rPr>
          <w:lang w:val="pt_PT" w:bidi="pt_PT"/>
        </w:rPr>
        <w:t>Um altar geralmente se refere a um tipo de mesa, ou plataforma, construída de pedras, onde os israelitas matam e queimam animais como uma oferta a Yahweh. Yahweh disse aos israelitas em uma história anterior como e onde construir um altar para ele. Parece que Yahweh não havia dito às tribos orientais para construírem esse altar.</w:t>
      </w:r>
    </w:p>
    <w:p>
      <w:pPr/>
      <w:r>
        <w:rPr>
          <w:lang w:val="pt_PT" w:bidi="pt_PT"/>
        </w:rPr>
      </w:r>
      <w:r>
        <w:rPr>
          <w:lang w:val="pt_PT" w:bidi="pt_PT"/>
        </w:rPr>
        <w:t>As tribos ocidentais lembram às tribos orientais sobre a vez em que os israelitas pecaram contra Yahweh em um lugar chamado Peor. Os israelitas sofreram muito porque eles pecaram, ou se rebelaram, contra Yahweh. Vocês se lembrarão nessa história de como alguns dos israelitas pecaram por adorar os ídolos, ou falsos deuses, de Baal. Como punição por esse pecado, Yahweh enviou uma praga, ou doença terrível, que matou 24.000 pessoas. Yahweh interrompeu a praga porque Fineias, o sacerdote, matou os malfeitores.</w:t>
      </w:r>
    </w:p>
    <w:p>
      <w:pPr/>
      <w:r>
        <w:rPr>
          <w:lang w:val="pt_PT" w:bidi="pt_PT"/>
        </w:rPr>
      </w:r>
      <w:r>
        <w:rPr>
          <w:lang w:val="pt_PT" w:bidi="pt_PT"/>
        </w:rPr>
        <w:t>Parem aqui e discutam essa pergunta em grupo: o que acontece com as pessoas em sua cultura quando pecam? O que as pessoas em sua comunidade pensam quando veem uma pessoa sofrer quando essa pessoa peca? Falem sobre uma vez em que vocês disseram a alguém para não fazer algo errado porque vocês sabiam que teria consequências ruins para vocês ou outras pessoas. Pause este áudio aqui.</w:t>
      </w:r>
    </w:p>
    <w:p>
      <w:pPr/>
      <w:r>
        <w:rPr>
          <w:lang w:val="pt_PT" w:bidi="pt_PT"/>
        </w:rPr>
      </w:r>
      <w:r>
        <w:rPr>
          <w:lang w:val="pt_PT" w:bidi="pt_PT"/>
        </w:rPr>
        <w:t>As tribos ocidentais dizem que ainda não se purificaram desse pecado, o que provavelmente significa que elas ainda estão se recuperando de todas as pessoas que morreram da praga que Yahweh enviou sobre elas. As tribos ocidentais parecem pensar que as tribos orientais construíram o altar para adorar falsos deuses, o que deixará Yahweh irado. As tribos ocidentais estão preocupadas que a rebelião da tribo oriental possa trazer consequências mortais a todas as tribos de Israel.</w:t>
      </w:r>
    </w:p>
    <w:p>
      <w:pPr/>
      <w:r>
        <w:rPr>
          <w:lang w:val="pt_PT" w:bidi="pt_PT"/>
        </w:rPr>
      </w:r>
      <w:r>
        <w:rPr>
          <w:lang w:val="pt_PT" w:bidi="pt_PT"/>
        </w:rPr>
        <w:t>As tribos ocidentais pensam que talvez as tribos orientais tenham achado a terra a leste do rio Jordão impura, ou inapta para adorar Yahweh. As tribos ocidentais pensam que essa pode ser a razão pela qual as tribos orientais construíram outro altar. As tribos ocidentais oferecem uma solução generosa a esse problema em potencial, convidando as tribos orientais a retornarem à terra de Canaã, onde o tabernáculo de Yahweh fica, a oeste do rio Jordão. O tabernáculo, ou tenda do encontro, é o lugar do altar oficial de Yahweh, onde o povo de Israel pode adorar a Yahweh e oferecer sacrifícios de animais. O problema do altar diz tanto respeito às tribos ocidentais que elas estão dispostas a compartilhar a terra de sua herança com as tribos orientais para garantir que Yahweh não fique irado com elas.</w:t>
      </w:r>
    </w:p>
    <w:p>
      <w:pPr/>
      <w:r>
        <w:rPr>
          <w:lang w:val="pt_PT" w:bidi="pt_PT"/>
        </w:rPr>
      </w:r>
      <w:r>
        <w:rPr>
          <w:lang w:val="pt_PT" w:bidi="pt_PT"/>
        </w:rPr>
        <w:t>As tribos ocidentais não querem ser associadas a nenhum pecado, ou rebelião, das tribos orientais. Eles imploram às tribos orientais que não se rebelem contra Yahweh construindo outro altar, além do altar especial de Yahweh no tabernáculo.</w:t>
      </w:r>
    </w:p>
    <w:p>
      <w:pPr/>
      <w:r>
        <w:rPr>
          <w:lang w:val="pt_PT" w:bidi="pt_PT"/>
        </w:rPr>
      </w:r>
      <w:r>
        <w:rPr>
          <w:lang w:val="pt_PT" w:bidi="pt_PT"/>
        </w:rPr>
        <w:t>As tribos ocidentais terminam sua mensagem lembrando às tribos orientais sobre outra vez em que toda a congregação de Israel sofreu por causa do pecado de apenas um homem. Vocês se lembrarão de uma história anterior quando Yahweh deu aos inimigos de Israel a vitória sobre Israel em batalha porque um homem, Acã, pecou e roubou as coisas que Yahweh disse que os israelitas deveriam destruir. As tribos ocidentais não querem que Yahweh as considere rebeldes juntamente com as tribos orientais e que elas sofram as consequências pelo pecado das tribos orientais.</w:t>
      </w:r>
    </w:p>
    <w:p>
      <w:pPr/>
      <w:r>
        <w:rPr>
          <w:lang w:val="pt_PT" w:bidi="pt_PT"/>
        </w:rPr>
      </w:r>
      <w:r>
        <w:rPr>
          <w:lang w:val="pt_PT" w:bidi="pt_PT"/>
        </w:rPr>
        <w:t>As tribos ocidentais também lembram às tribos orientais que Yahweh não puniu apenas Acã por seu pecado. Aproximadamente 36 homens de guerra morreram na batalha de Ai, mas além disso, a congregação de Israel apedrejou Acã e seus filhos e filhas antes de queimarem com fogo tudo o que Acã possuía. Talvez eles digam isso para fazer as tribos orientais pensarem sobre o que pode acontecer com as famílias das tribos orientais se elas pecarem.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22.13–20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as tribos ocidentais enviam uma delegação de homens para a região de Gileade para perguntar às tribos orientais por que elas construíram um altar.</w:t>
      </w:r>
    </w:p>
    <w:p>
      <w:pPr/>
      <w:r>
        <w:rPr>
          <w:lang w:val="pt_PT" w:bidi="pt_PT"/>
        </w:rPr>
      </w:r>
      <w:r>
        <w:rPr>
          <w:b/>
          <w:lang w:val="pt_PT" w:bidi="pt_PT"/>
        </w:rPr>
        <w:t>Na segunda cena:</w:t>
      </w:r>
      <w:r>
        <w:rPr>
          <w:lang w:val="pt_PT" w:bidi="pt_PT"/>
        </w:rPr>
        <w:t xml:space="preserve"> a delegação fala com os homens orientais.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 comunidade das tribos ocidentais de Israel</w:t>
      </w:r>
    </w:p>
    <w:p>
      <w:pPr>
        <w:pStyle w:val="ListBullet"/>
        <w:spacing w:line="240" w:lineRule="auto"/>
        <w:ind w:left="720"/>
      </w:pPr>
      <w:r>
        <w:rPr>
          <w:lang w:val="pt_PT" w:bidi="pt_PT"/>
        </w:rPr>
      </w:r>
      <w:r>
        <w:rPr>
          <w:lang w:val="pt_PT" w:bidi="pt_PT"/>
        </w:rPr>
        <w:t>Uma delegação de homens das tribos ocidentais, incluindo Fineias, o sacerdote, e 10 principais líderes</w:t>
      </w:r>
    </w:p>
    <w:p>
      <w:pPr>
        <w:pStyle w:val="ListBullet"/>
        <w:spacing w:line="240" w:lineRule="auto"/>
        <w:ind w:left="720"/>
      </w:pPr>
      <w:r>
        <w:rPr>
          <w:lang w:val="pt_PT" w:bidi="pt_PT"/>
        </w:rPr>
      </w:r>
      <w:r>
        <w:rPr>
          <w:lang w:val="pt_PT" w:bidi="pt_PT"/>
        </w:rPr>
        <w:t>E a comunidade das tribos orientais de Israel</w:t>
      </w:r>
    </w:p>
    <w:p>
      <w:pPr/>
      <w:r>
        <w:rPr>
          <w:lang w:val="pt_PT" w:bidi="pt_PT"/>
        </w:rPr>
      </w:r>
      <w:r>
        <w:rPr>
          <w:lang w:val="pt_PT" w:bidi="pt_PT"/>
        </w:rPr>
        <w:t>Em grupo, prestem atenção às partes do cenário da passagem:</w:t>
      </w:r>
    </w:p>
    <w:p>
      <w:pPr/>
      <w:r>
        <w:rPr>
          <w:lang w:val="pt_PT" w:bidi="pt_PT"/>
        </w:rPr>
      </w:r>
      <w:r>
        <w:rPr>
          <w:lang w:val="pt_PT" w:bidi="pt_PT"/>
        </w:rPr>
        <w:t>A primeira cena começa onde a história anterior terminou, em Siló, onde o tabernáculo fica, na terra a oeste do rio Jordão. As tribos ocidentais se reúnem aqui, prontas para ir à guerra contra as tribos orientais, porque ouviram as notícias de que as tribos orientais construíram um altar sem consultar a Yahweh. Na primeira cena, os israelitas estão preocupados. No entanto, antes de a comunidade das tribos ocidentais ir para a guerra, eles decidem enviar primeiro Fineias, o sacerdote, para liderar uma delegação, ou grupo de homens, para questionar as tribos orientais. O grupo de homens faz a longa jornada de Siló para a região de Gileade, no lado leste do rio Jordão.</w:t>
      </w:r>
    </w:p>
    <w:p>
      <w:pPr/>
      <w:r>
        <w:rPr>
          <w:lang w:val="pt_PT" w:bidi="pt_PT"/>
        </w:rPr>
      </w:r>
      <w:r>
        <w:rPr>
          <w:lang w:val="pt_PT" w:bidi="pt_PT"/>
        </w:rPr>
        <w:t>Essa história provavelmente aconteceu logo depois que as tribos orientais construíram o altar. Podemos acreditar nisso porque a delegação fala com as tribos orientais todas juntas em Gileade. Isso significa que Rúben, Gade e a meia tribo de Manassés das tribos orientais ainda estão juntas. Eles ainda não se separaram uns dos outros para ir para a terra que Yahweh deu a eles.</w:t>
      </w:r>
    </w:p>
    <w:p>
      <w:pPr/>
      <w:r>
        <w:rPr>
          <w:lang w:val="pt_PT" w:bidi="pt_PT"/>
        </w:rPr>
      </w:r>
      <w:r>
        <w:rPr>
          <w:lang w:val="pt_PT" w:bidi="pt_PT"/>
        </w:rPr>
        <w:t>Na cena dois, a delegação fala com as tribos orientais em Gileade como representantes do povo de Yahweh das tribos ocidentais. Eles perguntam por que as tribos orientais quebraram a fé com Yahweh, ou são desleais a Yahweh. A delegação usa a repetição do nome de Yahweh para deixar claro desde o início que esse assunto é sobre o pecado das tribos orientais contra Yahweh. Eles dizem: "Pertencemos a Yahweh", e quando eles acusam as tribos orientais, dizem: "Vocês traíram o Deus de Israel. Vocês se afastaram de Yahweh, ou pararam de seguir Yahweh. Vocês se rebelaram contra Yahweh".</w:t>
      </w:r>
    </w:p>
    <w:p>
      <w:pPr/>
      <w:r>
        <w:rPr>
          <w:lang w:val="pt_PT" w:bidi="pt_PT"/>
        </w:rPr>
      </w:r>
      <w:r>
        <w:rPr>
          <w:lang w:val="pt_PT" w:bidi="pt_PT"/>
        </w:rPr>
        <w:t>Parem aqui e discutam qual palavra ou frase vocês usarão para mostrar que as tribos orientais haviam quebrado a fé com Yahweh, ou foram desleais com ele. Pause este áudio aqui.</w:t>
      </w:r>
    </w:p>
    <w:p>
      <w:pPr/>
      <w:r>
        <w:rPr>
          <w:lang w:val="pt_PT" w:bidi="pt_PT"/>
        </w:rPr>
      </w:r>
      <w:r>
        <w:rPr>
          <w:lang w:val="pt_PT" w:bidi="pt_PT"/>
        </w:rPr>
        <w:t>Então a delegação faz uma pergunta que não é realmente uma pergunta, mas uma maneira de dizer às tribos orientais: "Sofremos punição suficiente pelo pecado do povo em Peor. Não tragam mais punição sobre nós ao se rebelarem contra Yahweh". A delegação continua a advertir as tribos orientais que elas devem parar sua rebelião naquele mesmo dia. Caso contrário, eles deixarão Yahweh irado com o povo de Israel no dia seguinte. Essa é uma maneira de dizer que haverá futuras consequências ruins para todo Israel.</w:t>
      </w:r>
    </w:p>
    <w:p>
      <w:pPr/>
      <w:r>
        <w:rPr>
          <w:lang w:val="pt_PT" w:bidi="pt_PT"/>
        </w:rPr>
      </w:r>
      <w:r>
        <w:rPr>
          <w:lang w:val="pt_PT" w:bidi="pt_PT"/>
        </w:rPr>
        <w:t>Depois de acusar as tribos orientais de rebelião, a delegação parece entender que talvez as tribos orientais não tenham pecado intencionalmente contra Yahweh. Ao dizer: "Mas agora, se a terra é impura, ou inapta para adorar Yahweh", é como se a delegação estivesse dizendo: "Talvez vocês tenham pecado porque sentiram que tinham que fazer isso". Sob essas circunstâncias, a delegação diz que as tribos ocidentais ficariam felizes em ajudar as tribos orientais. Eles fazem uma oferta para compartilhar a terra que Yahweh deu a eles com a condição de que as tribos orientais não se rebelem e façam Yahweh ficar irado com toda a comunidade de Israel.</w:t>
      </w:r>
    </w:p>
    <w:p>
      <w:pPr/>
      <w:r>
        <w:rPr>
          <w:lang w:val="pt_PT" w:bidi="pt_PT"/>
        </w:rPr>
      </w:r>
      <w:r>
        <w:rPr>
          <w:lang w:val="pt_PT" w:bidi="pt_PT"/>
        </w:rPr>
        <w:t>Finalmente, a delegação faz às tribos orientais uma pergunta que não é realmente uma pergunta. Eles perguntam: "Quando Acã pecou, Yahweh não puniu toda a comunidade de Israel?" Essa é, na verdade, uma declaração para dizer que eles não querem receber mais punição de Yahweh por causa do pecado de outras pessoas. Eles lembram às tribos orientais sobre o que aconteceu quando um homem, Acã, traiu Yahweh. Acã desobedeceu às instruções de Yahweh sobre o que Israel deveria fazer com as coisas dedicadas, ou as coisas que Yahweh queria que Israel destruísse. Isso fez Yahweh ficar irado com toda a comunidade de Israel. A delegação termina seu discurso com o lembrete solene de que Acã não foi a única pessoa que morreu por seu pecado. Não sabemos se eles dizem isso de uma maneira suplicante ou ameaçadora, mas as tribos orientais provavelmente se lembram de como a comunidade de israelitas lidou com Acã, apedrejando a família de Acã e queimando todos os seus pertences.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22.13–20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A comunidade das tribos ocidentais de Israel</w:t>
      </w:r>
    </w:p>
    <w:p>
      <w:pPr>
        <w:pStyle w:val="ListBullet"/>
        <w:spacing w:line="240" w:lineRule="auto"/>
        <w:ind w:left="720"/>
      </w:pPr>
      <w:r>
        <w:rPr>
          <w:lang w:val="pt_PT" w:bidi="pt_PT"/>
        </w:rPr>
      </w:r>
      <w:r>
        <w:rPr>
          <w:lang w:val="pt_PT" w:bidi="pt_PT"/>
        </w:rPr>
        <w:t>Uma delegação de homens das tribos ocidentais, incluindo Fineias, o sacerdote, e 10 principais líderes</w:t>
      </w:r>
    </w:p>
    <w:p>
      <w:pPr>
        <w:pStyle w:val="ListBullet"/>
        <w:spacing w:line="240" w:lineRule="auto"/>
        <w:ind w:left="720"/>
      </w:pPr>
      <w:r>
        <w:rPr>
          <w:lang w:val="pt_PT" w:bidi="pt_PT"/>
        </w:rPr>
      </w:r>
      <w:r>
        <w:rPr>
          <w:lang w:val="pt_PT" w:bidi="pt_PT"/>
        </w:rPr>
        <w:t>E a comunidade das tribos orientais de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 história anterior terminou quando as tribos ocidentais de Israel se reuniram em Siló, prontas para ir à guerra contra as tribos orientais por causa de notícias de que as tribos orientais construíram um grande altar. Agora, as tribos ocidentais enviam uma delegação, ou grupo de homens, para a região de Gileade, para questionar as tribos orientais sobre o altar. Fineias, o sacerdote, lidera o grupo de homens.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 comunidade das tribos ocidentais: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Uma vez que o grupo de homens chega à comunidade das tribos orientais na região de Gileade, eles perguntam às tribos orientais por que elas se rebelaram contra Yahweh, seu Deus, construindo um altar. O grupo de homens diz que representa todo o povo de Yahweh e exige uma razão para a traição da tribo oriental.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grupo de homens que Fineias, o sacerdote, liderava: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grupo de homens liderado por Fineias continua a história lembrando às tribos orientais sobre uma ocasião em que Yahweh puniu toda a comunidade de Israel por causa dos pecados de alguns israelitas que adoraram falsos deuses em Peor.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grupo de homens liderados por Fineias, o sacerdote: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grupo de homens oferece uma solução generosa para o problema do altar e se oferece para compartilhar a terra que Yahweh deu a eles no lado oeste do rio Jordão, desde que as tribos orientais não continuem em sua rebelião contra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grupo de homens que Fineias, o sacerdote, liderava: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o grupo de homens lembra às tribos orientais de outra vez em que toda a comunidade sofreu as consequências do pecado de apenas um homem, chamado Acã.</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grupo de homens que Fineias, o sacerdote, liderava: “O que vocês estão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22.13–20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As tribos ocidentais enviam Fineias, o </w:t>
      </w:r>
      <w:r>
        <w:rPr>
          <w:b/>
          <w:lang w:val="pt_PT" w:bidi="pt_PT"/>
        </w:rPr>
        <w:t>sacerdote</w:t>
      </w:r>
      <w:r>
        <w:rPr>
          <w:lang w:val="pt_PT" w:bidi="pt_PT"/>
        </w:rPr>
        <w:t xml:space="preserve">, para liderar uma delegação de homens para falar com as tribos orientais na região de Gileade. Para mais informações sobre </w:t>
      </w:r>
      <w:r>
        <w:rPr>
          <w:lang w:val="pt_PT" w:bidi="pt_PT"/>
        </w:rPr>
        <w:t>sacerdote</w:t>
      </w:r>
      <w:r>
        <w:rPr>
          <w:lang w:val="pt_PT" w:bidi="pt_PT"/>
        </w:rPr>
        <w:t xml:space="preserve">, consultem o Glossário Mestre. Usem a mesma palavra ou frase para "sacerdote" que vocês usaram em passagens anteriores. </w:t>
      </w:r>
    </w:p>
    <w:p>
      <w:pPr/>
      <w:r>
        <w:rPr>
          <w:lang w:val="pt_PT" w:bidi="pt_PT"/>
        </w:rPr>
      </w:r>
      <w:r>
        <w:rPr>
          <w:lang w:val="pt_PT" w:bidi="pt_PT"/>
        </w:rPr>
        <w:t xml:space="preserve">A delegação inclui os </w:t>
      </w:r>
      <w:r>
        <w:rPr>
          <w:b/>
          <w:lang w:val="pt_PT" w:bidi="pt_PT"/>
        </w:rPr>
        <w:t>principais</w:t>
      </w:r>
      <w:r>
        <w:rPr>
          <w:lang w:val="pt_PT" w:bidi="pt_PT"/>
        </w:rPr>
        <w:t xml:space="preserve"> líderes das famílias, ou </w:t>
      </w:r>
      <w:r>
        <w:rPr>
          <w:b/>
          <w:lang w:val="pt_PT" w:bidi="pt_PT"/>
        </w:rPr>
        <w:t>clãs</w:t>
      </w:r>
      <w:r>
        <w:rPr>
          <w:lang w:val="pt_PT" w:bidi="pt_PT"/>
        </w:rPr>
        <w:t xml:space="preserve">, das </w:t>
      </w:r>
      <w:r>
        <w:rPr>
          <w:b/>
          <w:lang w:val="pt_PT" w:bidi="pt_PT"/>
        </w:rPr>
        <w:t>tribos</w:t>
      </w:r>
      <w:r>
        <w:rPr>
          <w:lang w:val="pt_PT" w:bidi="pt_PT"/>
        </w:rPr>
        <w:t xml:space="preserve"> de Israel. Usem a mesma palavra ou frase para principais líderes, clãs e tribos que vocês usaram em passagens anteriores.</w:t>
      </w:r>
    </w:p>
    <w:p>
      <w:pPr/>
      <w:r>
        <w:rPr>
          <w:lang w:val="pt_PT" w:bidi="pt_PT"/>
        </w:rPr>
      </w:r>
      <w:r>
        <w:rPr>
          <w:lang w:val="pt_PT" w:bidi="pt_PT"/>
        </w:rPr>
        <w:t xml:space="preserve">A delegação dá uma mensagem de todo o povo de </w:t>
      </w:r>
      <w:r>
        <w:rPr>
          <w:b/>
          <w:lang w:val="pt_PT" w:bidi="pt_PT"/>
        </w:rPr>
        <w:t>Yahweh</w:t>
      </w:r>
      <w:r>
        <w:rPr>
          <w:lang w:val="pt_PT" w:bidi="pt_PT"/>
        </w:rPr>
        <w:t xml:space="preserve">, se referindo a toda a comunidade das tribos ocidentais de Israel. Yahweh é o nome pessoal de Deus, o que mostrava o relacionamento próximo que o povo israelita tinha com Deus. Para mais informações sobre </w:t>
      </w:r>
      <w:r>
        <w:rPr>
          <w:lang w:val="pt_PT" w:bidi="pt_PT"/>
        </w:rPr>
        <w:t>Yahweh</w:t>
      </w:r>
      <w:r>
        <w:rPr>
          <w:lang w:val="pt_PT" w:bidi="pt_PT"/>
        </w:rPr>
        <w:t>, consulte o Glossário Mestre. Usem a mesma palavra ou frase para Yahweh que vocês usaram em passagens anteriores.</w:t>
      </w:r>
    </w:p>
    <w:p>
      <w:pPr/>
      <w:r>
        <w:rPr>
          <w:lang w:val="pt_PT" w:bidi="pt_PT"/>
        </w:rPr>
      </w:r>
      <w:r>
        <w:rPr>
          <w:lang w:val="pt_PT" w:bidi="pt_PT"/>
        </w:rPr>
        <w:t xml:space="preserve">A delegação fala em nome de toda a </w:t>
      </w:r>
      <w:r>
        <w:rPr>
          <w:b/>
          <w:lang w:val="pt_PT" w:bidi="pt_PT"/>
        </w:rPr>
        <w:t>comunidade</w:t>
      </w:r>
      <w:r>
        <w:rPr>
          <w:lang w:val="pt_PT" w:bidi="pt_PT"/>
        </w:rPr>
        <w:t xml:space="preserve">, ou congregação, de </w:t>
      </w:r>
      <w:r>
        <w:rPr>
          <w:b/>
          <w:lang w:val="pt_PT" w:bidi="pt_PT"/>
        </w:rPr>
        <w:t>israelitas</w:t>
      </w:r>
      <w:r>
        <w:rPr>
          <w:lang w:val="pt_PT" w:bidi="pt_PT"/>
        </w:rPr>
        <w:t xml:space="preserve">. Isso inclui todas as pessoas nas tribos ocidentais. Usem as mesmas palavras para comunidade e israelitas que vocês usaram em passagens anteriores. Lembrem-se de que </w:t>
      </w:r>
      <w:r>
        <w:rPr>
          <w:lang w:val="pt_PT" w:bidi="pt_PT"/>
        </w:rPr>
        <w:t>israelitas</w:t>
      </w:r>
      <w:r>
        <w:rPr>
          <w:lang w:val="pt_PT" w:bidi="pt_PT"/>
        </w:rPr>
        <w:t xml:space="preserve"> está no Glossário Mestre.</w:t>
      </w:r>
    </w:p>
    <w:p>
      <w:pPr/>
      <w:r>
        <w:rPr>
          <w:lang w:val="pt_PT" w:bidi="pt_PT"/>
        </w:rPr>
      </w:r>
      <w:r>
        <w:rPr>
          <w:lang w:val="pt_PT" w:bidi="pt_PT"/>
        </w:rPr>
        <w:t xml:space="preserve">A delegação fala sobre se afastar do </w:t>
      </w:r>
      <w:r>
        <w:rPr>
          <w:b/>
          <w:lang w:val="pt_PT" w:bidi="pt_PT"/>
        </w:rPr>
        <w:t>Deus</w:t>
      </w:r>
      <w:r>
        <w:rPr>
          <w:lang w:val="pt_PT" w:bidi="pt_PT"/>
        </w:rPr>
        <w:t xml:space="preserve"> de Israel. Deus é o termo geral para Deus. Para mais informações sobre </w:t>
      </w:r>
      <w:r>
        <w:rPr>
          <w:lang w:val="pt_PT" w:bidi="pt_PT"/>
        </w:rPr>
        <w:t>Deus</w:t>
      </w:r>
      <w:r>
        <w:rPr>
          <w:lang w:val="pt_PT" w:bidi="pt_PT"/>
        </w:rPr>
        <w:t>, consulte o Glossário Mestre. Usem a mesma palavra ou frase para Deus que vocês usaram em passagens anteriores.</w:t>
      </w:r>
    </w:p>
    <w:p>
      <w:pPr/>
      <w:r>
        <w:rPr>
          <w:lang w:val="pt_PT" w:bidi="pt_PT"/>
        </w:rPr>
      </w:r>
      <w:r>
        <w:rPr>
          <w:lang w:val="pt_PT" w:bidi="pt_PT"/>
        </w:rPr>
        <w:t xml:space="preserve">As tribos ocidentais perguntam por que as tribos orientais traíram Yahweh e construíram um </w:t>
      </w:r>
      <w:r>
        <w:rPr>
          <w:b/>
          <w:lang w:val="pt_PT" w:bidi="pt_PT"/>
        </w:rPr>
        <w:t>altar</w:t>
      </w:r>
      <w:r>
        <w:rPr>
          <w:lang w:val="pt_PT" w:bidi="pt_PT"/>
        </w:rPr>
        <w:t xml:space="preserve">. Para obterem mais informações sobre </w:t>
      </w:r>
      <w:r>
        <w:rPr>
          <w:lang w:val="pt_PT" w:bidi="pt_PT"/>
        </w:rPr>
        <w:t>altar</w:t>
      </w:r>
      <w:r>
        <w:rPr>
          <w:lang w:val="pt_PT" w:bidi="pt_PT"/>
        </w:rPr>
        <w:t>, consultem o Glossário Mestre. Usem a mesma palavra ou frase para altar que vocês usaram em passagens anteriores.</w:t>
      </w:r>
    </w:p>
    <w:p>
      <w:pPr/>
      <w:r>
        <w:rPr>
          <w:lang w:val="pt_PT" w:bidi="pt_PT"/>
        </w:rPr>
      </w:r>
      <w:r>
        <w:rPr>
          <w:lang w:val="pt_PT" w:bidi="pt_PT"/>
        </w:rPr>
        <w:t xml:space="preserve">As tribos ocidentais falam sobre o </w:t>
      </w:r>
      <w:r>
        <w:rPr>
          <w:b/>
          <w:lang w:val="pt_PT" w:bidi="pt_PT"/>
        </w:rPr>
        <w:t>pecado</w:t>
      </w:r>
      <w:r>
        <w:rPr>
          <w:lang w:val="pt_PT" w:bidi="pt_PT"/>
        </w:rPr>
        <w:t xml:space="preserve"> do povo em Peor e a </w:t>
      </w:r>
      <w:r>
        <w:rPr>
          <w:b/>
          <w:lang w:val="pt_PT" w:bidi="pt_PT"/>
        </w:rPr>
        <w:t>praga</w:t>
      </w:r>
      <w:r>
        <w:rPr>
          <w:lang w:val="pt_PT" w:bidi="pt_PT"/>
        </w:rPr>
        <w:t xml:space="preserve"> que Yahweh enviou entre elas. Pecado é um ato de rebelião contra Deus quando alguém desobedece às regras de Deus. Outra palavra para pecado é iniquidade. Para mais informações sobre </w:t>
      </w:r>
      <w:r>
        <w:rPr>
          <w:lang w:val="pt_PT" w:bidi="pt_PT"/>
        </w:rPr>
        <w:t>pecado</w:t>
      </w:r>
      <w:r>
        <w:rPr>
          <w:lang w:val="pt_PT" w:bidi="pt_PT"/>
        </w:rPr>
        <w:t>, consulte o Glossário Mestre. Usem a mesma palavra ou frase para pecado que vocês usaram em passagens anteriores.</w:t>
      </w:r>
    </w:p>
    <w:p>
      <w:pPr/>
      <w:r>
        <w:rPr>
          <w:lang w:val="pt_PT" w:bidi="pt_PT"/>
        </w:rPr>
      </w:r>
      <w:r>
        <w:rPr>
          <w:lang w:val="pt_PT" w:bidi="pt_PT"/>
        </w:rPr>
        <w:t>Uma praga é uma forma de punição que Yahweh dá quando ele julga uma pessoa ou grupo de pessoas. Em muitas passagens da Bíblia, uma praga é uma doença mortal que mata muitas pessoas.</w:t>
      </w:r>
    </w:p>
    <w:p>
      <w:pPr/>
      <w:r>
        <w:rPr>
          <w:lang w:val="pt_PT" w:bidi="pt_PT"/>
        </w:rPr>
      </w:r>
      <w:r>
        <w:rPr>
          <w:lang w:val="pt_PT" w:bidi="pt_PT"/>
        </w:rPr>
        <w:t xml:space="preserve">Parem aqui e discutam em grupo qual palavra ou frase vocês usarão para </w:t>
      </w:r>
      <w:r>
        <w:rPr>
          <w:b/>
          <w:lang w:val="pt_PT" w:bidi="pt_PT"/>
        </w:rPr>
        <w:t>praga</w:t>
      </w:r>
      <w:r>
        <w:rPr>
          <w:lang w:val="pt_PT" w:bidi="pt_PT"/>
        </w:rPr>
        <w:t>. Se vocês já traduziram essa palavra em outro livro da Bíblia, usem a mesma palavra que usaram lá. Pause este áudio aqui.</w:t>
      </w:r>
    </w:p>
    <w:p>
      <w:pPr/>
      <w:r>
        <w:rPr>
          <w:lang w:val="pt_PT" w:bidi="pt_PT"/>
        </w:rPr>
      </w:r>
      <w:r>
        <w:rPr>
          <w:lang w:val="pt_PT" w:bidi="pt_PT"/>
        </w:rPr>
        <w:t xml:space="preserve">As tribos ocidentais pensam que talvez a terra das tribos orientais seja </w:t>
      </w:r>
      <w:r>
        <w:rPr>
          <w:b/>
          <w:lang w:val="pt_PT" w:bidi="pt_PT"/>
        </w:rPr>
        <w:t>impura</w:t>
      </w:r>
      <w:r>
        <w:rPr>
          <w:lang w:val="pt_PT" w:bidi="pt_PT"/>
        </w:rPr>
        <w:t xml:space="preserve">, ou </w:t>
      </w:r>
      <w:r>
        <w:rPr>
          <w:b/>
          <w:lang w:val="pt_PT" w:bidi="pt_PT"/>
        </w:rPr>
        <w:t>contaminada</w:t>
      </w:r>
      <w:r>
        <w:rPr>
          <w:lang w:val="pt_PT" w:bidi="pt_PT"/>
        </w:rPr>
        <w:t xml:space="preserve">, o que significa que a terra pode ter sido ritualmente imprópria como um lugar onde os israelitas poderiam adorar Yahweh. Consulte </w:t>
      </w:r>
      <w:r>
        <w:rPr>
          <w:lang w:val="pt_PT" w:bidi="pt_PT"/>
        </w:rPr>
        <w:t>puro e impuro</w:t>
      </w:r>
      <w:r>
        <w:rPr>
          <w:lang w:val="pt_PT" w:bidi="pt_PT"/>
        </w:rPr>
        <w:t xml:space="preserve"> no Glossário Mestre para mais informações. Usem a mesma palavra ou frase para impuro, ou contaminado, que vocês usaram em passagens anteriores.</w:t>
      </w:r>
    </w:p>
    <w:p>
      <w:pPr/>
      <w:r>
        <w:rPr>
          <w:lang w:val="pt_PT" w:bidi="pt_PT"/>
        </w:rPr>
      </w:r>
      <w:r>
        <w:rPr>
          <w:lang w:val="pt_PT" w:bidi="pt_PT"/>
        </w:rPr>
        <w:t xml:space="preserve">As tribos ocidentais sugerem que as tribos orientais retornem à terra a oeste do </w:t>
      </w:r>
      <w:r>
        <w:rPr>
          <w:lang w:val="pt_PT" w:bidi="pt_PT"/>
        </w:rPr>
        <w:t>rio Jordão</w:t>
      </w:r>
      <w:r>
        <w:rPr>
          <w:lang w:val="pt_PT" w:bidi="pt_PT"/>
        </w:rPr>
        <w:t xml:space="preserve">, ao lugar onde está o </w:t>
      </w:r>
      <w:r>
        <w:rPr>
          <w:b/>
          <w:lang w:val="pt_PT" w:bidi="pt_PT"/>
        </w:rPr>
        <w:t>tabernáculo</w:t>
      </w:r>
      <w:r>
        <w:rPr>
          <w:lang w:val="pt_PT" w:bidi="pt_PT"/>
        </w:rPr>
        <w:t xml:space="preserve"> de Yahweh. O tabernáculo, ou casa de Deus, é uma grande tenda que os israelitas moviam de um lugar para outro. O tabernáculo às vezes é chamado de tenda do encontro, e é onde o povo israelita costumava adorar Yahweh. Para mais informações, consultem </w:t>
      </w:r>
      <w:r>
        <w:rPr>
          <w:lang w:val="pt_PT" w:bidi="pt_PT"/>
        </w:rPr>
        <w:t>tabernáculo</w:t>
      </w:r>
      <w:r>
        <w:rPr>
          <w:lang w:val="pt_PT" w:bidi="pt_PT"/>
        </w:rPr>
        <w:t xml:space="preserve"> no Glossário Mestre.</w:t>
      </w:r>
    </w:p>
    <w:p>
      <w:pPr/>
      <w:r>
        <w:rPr>
          <w:lang w:val="pt_PT" w:bidi="pt_PT"/>
        </w:rPr>
      </w:r>
      <w:r>
        <w:rPr>
          <w:lang w:val="pt_PT" w:bidi="pt_PT"/>
        </w:rPr>
        <w:t xml:space="preserve">Parem aqui e discutam em grupo qual palavra ou frase vocês usarão para </w:t>
      </w:r>
      <w:r>
        <w:rPr>
          <w:b/>
          <w:lang w:val="pt_PT" w:bidi="pt_PT"/>
        </w:rPr>
        <w:t>tabernáculo</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As tribos ocidentais lembram às tribos orientais que Acã trouxe punição aos israelitas porque ele roubou as </w:t>
      </w:r>
      <w:r>
        <w:rPr>
          <w:b/>
          <w:lang w:val="pt_PT" w:bidi="pt_PT"/>
        </w:rPr>
        <w:t>coisas dedicadas</w:t>
      </w:r>
      <w:r>
        <w:rPr>
          <w:lang w:val="pt_PT" w:bidi="pt_PT"/>
        </w:rPr>
        <w:t xml:space="preserve"> que Yahweh disse para destruir. Usem a mesma palavra ou frase para "coisas dedicadas"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22:21–34</w:t>
      </w:r>
      <w:r>
        <w:rPr>
          <w:lang w:val="pt_PT" w:bidi="pt_PT"/>
        </w:rPr>
      </w:r>
    </w:p>
    <w:p>
      <w:pPr>
        <w:pStyle w:val="Heading3"/>
      </w:pPr>
      <w:r>
        <w:rPr>
          <w:lang w:val="pt_PT" w:bidi="pt_PT"/>
        </w:rPr>
        <w:t>Ouvir e Sentir</w:t>
      </w:r>
    </w:p>
    <w:p>
      <w:pPr/>
      <w:r>
        <w:rPr>
          <w:lang w:val="pt_PT" w:bidi="pt_PT"/>
        </w:rPr>
      </w:r>
      <w:r>
        <w:rPr>
          <w:lang w:val="pt_PT" w:bidi="pt_PT"/>
        </w:rPr>
        <w:t>Nesta etapa, ouçam Josué 22.21–34 e guardem em seus corações.</w:t>
      </w:r>
    </w:p>
    <w:p>
      <w:pPr/>
      <w:r>
        <w:rPr>
          <w:lang w:val="pt_PT" w:bidi="pt_PT"/>
        </w:rPr>
      </w:r>
      <w:r>
        <w:rPr>
          <w:lang w:val="pt_PT" w:bidi="pt_PT"/>
        </w:rPr>
        <w:t>Ouçam uma versão em áudio de Josué 22.21–34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22.21–34 na tradução mais fácil de entender.</w:t>
      </w:r>
    </w:p>
    <w:p>
      <w:pPr/>
      <w:r>
        <w:rPr>
          <w:lang w:val="pt_PT" w:bidi="pt_PT"/>
        </w:rPr>
      </w:r>
      <w:r>
        <w:rPr>
          <w:lang w:val="pt_PT" w:bidi="pt_PT"/>
        </w:rPr>
        <w:t>A história anterior terminou com as tribos ocidentais de Israel muito preocupadas com o fato de as tribos orientais estarem sendo desleais a Yahweh, o Deus de Israel. Vocês se lembrarão de que o grupo de homens que representava as tribos ocidentais de Israel acusou as tribos orientais de se rebelarem contra Yahweh e serem infiéis a Yahweh ao construírem outro altar como o do tabernáculo em Siló.</w:t>
      </w:r>
    </w:p>
    <w:p>
      <w:pPr/>
      <w:r>
        <w:rPr>
          <w:lang w:val="pt_PT" w:bidi="pt_PT"/>
        </w:rPr>
      </w:r>
      <w:r>
        <w:rPr>
          <w:lang w:val="pt_PT" w:bidi="pt_PT"/>
        </w:rPr>
        <w:t>Nessa história, as tribos orientais respondem ao grupo de homens das tribos ocidentais, e descobrimos a razão pela qual as tribos orientais decidiram construir um altar. Lembrem-se de que um altar geralmente é uma estrutura onde as pessoas oferecem sacrifícios a seus deuses, e, nesse caso, a Yahweh, o Deus de Israel, como uma forma de adoração.</w:t>
      </w:r>
    </w:p>
    <w:p>
      <w:pPr/>
      <w:r>
        <w:rPr>
          <w:lang w:val="pt_PT" w:bidi="pt_PT"/>
        </w:rPr>
      </w:r>
      <w:r>
        <w:rPr>
          <w:lang w:val="pt_PT" w:bidi="pt_PT"/>
        </w:rPr>
        <w:t>As tribos orientais respondem fortemente ao grupo de homens que são os líderes das famílias de Israel. Eles invocam o nome de Yahweh. Eles dizem três nomes para Deus — o Poderoso, Yahweh e Deus. "O Poderoso" significa que Yahweh é maior do que qualquer deus porque ele é o único Deus verdadeiro. Algumas versões da Bíblia usam a frase "Deus dos deuses". As tribos orientais fazem um forte apelo a Yahweh, não uma vez, mas duas vezes, para testificar como uma testemunha sobre por que elas construíram o altar. É como se eles estivessem dizendo: "Apelamos a Yahweh, o Deus Todo-Poderoso, porque ele sabe por que fizemos isso. E queremos que vocês, homens, também saibam o porquê!"</w:t>
      </w:r>
    </w:p>
    <w:p>
      <w:pPr/>
      <w:r>
        <w:rPr>
          <w:lang w:val="pt_PT" w:bidi="pt_PT"/>
        </w:rPr>
      </w:r>
      <w:r>
        <w:rPr>
          <w:lang w:val="pt_PT" w:bidi="pt_PT"/>
        </w:rPr>
        <w:t>Eles chamam o próprio Yahweh para testemunhar a favor ou contra eles, entregando-os às tribos ocidentais para puni-los com a morte se eles forem culpados do que as tribos ocidentais dizem que são culpados. As tribos orientais estão dizendo que elas concordam com as tribos ocidentais que qualquer um que não mantenha a fé, ou que seja desleal a Yahweh, deve ser punido pela morte.</w:t>
      </w:r>
    </w:p>
    <w:p>
      <w:pPr/>
      <w:r>
        <w:rPr>
          <w:lang w:val="pt_PT" w:bidi="pt_PT"/>
        </w:rPr>
      </w:r>
      <w:r>
        <w:rPr>
          <w:lang w:val="pt_PT" w:bidi="pt_PT"/>
        </w:rPr>
        <w:t>As tribos orientais condenam de todo o coração a ideia de se afastar de Yahweh para adorar outros deuses, ou oferecer sacrifícios em um altar que Yahweh não autorizou. Na verdade, as tribos orientais invocam Yahweh novamente para puni-las se ele as considerar culpadas de oferecer ofertas queimadas, ofertas de cereais ou ofertas de paz no novo altar. Nessa cultura, uma oferta queimada é uma forma de sacrifício que as pessoas podem trazer a Yahweh para mostrar sua devoção a Yahweh. Uma oferta de cereais é uma forma diferente de sacrifício que as pessoas podem trazer a Yahweh para agradecer a ele por sua provisão. Uma oferta de paz, ou oferta de comunhão, é outro tipo de sacrifício de ação de graças que as pessoas podem dar a Yahweh. Todos esses sacrifícios são formas de adoração.</w:t>
      </w:r>
    </w:p>
    <w:p>
      <w:pPr/>
      <w:r>
        <w:rPr>
          <w:lang w:val="pt_PT" w:bidi="pt_PT"/>
        </w:rPr>
      </w:r>
      <w:r>
        <w:rPr>
          <w:lang w:val="pt_PT" w:bidi="pt_PT"/>
        </w:rPr>
        <w:t>Parem aqui e discutam os tipos de sacrifícios ou ofertas que as pessoas dão a Deus ou aos deuses em sua cultura. Contem uma história sobre como as pessoas em suas comunidades agradecem a Deus pelas coisas que ele fez por elas. Pause este áudio aqui.</w:t>
      </w:r>
    </w:p>
    <w:p>
      <w:pPr/>
      <w:r>
        <w:rPr>
          <w:lang w:val="pt_PT" w:bidi="pt_PT"/>
        </w:rPr>
      </w:r>
      <w:r>
        <w:rPr>
          <w:lang w:val="pt_PT" w:bidi="pt_PT"/>
        </w:rPr>
        <w:t>Então as tribos orientais explicam por que elas construíram o altar. Embora as tribos ocidentais os tenham acusado de ser infiéis, as tribos orientais na verdade construíram o altar porque elas queriam garantir que suas gerações futuras sempre fossem capazes de adorar e servir a Yahweh. As tribos orientais estavam com medo de que as gerações futuras das tribos ocidentais dissessem às gerações futuras das tribos orientais que elas não têm o direito de adorar a Yahweh, o Deus de Israel. O rio Jordão separa a terra de Canaã, ou a Terra Prometida, da região de Gileade. Gileade é a terra que Yahweh deu às tribos de Rúben, Gade e metade da tribo de Manassés. As tribos orientais pensavam que as gerações futuras das tribos ocidentais poderiam usar o limite natural do rio Jordão como uma razão para impedir que as gerações futuras das tribos orientais adorassem Yahweh.</w:t>
      </w:r>
    </w:p>
    <w:p>
      <w:pPr/>
      <w:r>
        <w:rPr>
          <w:lang w:val="pt_PT" w:bidi="pt_PT"/>
        </w:rPr>
      </w:r>
      <w:r>
        <w:rPr>
          <w:lang w:val="pt_PT" w:bidi="pt_PT"/>
        </w:rPr>
        <w:t>Parem aqui e discutam essas perguntas em grupo: como as gerações futuras de seu povo podem saber sobre acordos que seus líderes fizeram no passado? Se os grupos de pessoas vivem longe uns dos outros, o que os líderes em sua comunidade podem fazer para garantir que todos se lembrem do acordo? Pause este áudio aqui.</w:t>
      </w:r>
    </w:p>
    <w:p>
      <w:pPr/>
      <w:r>
        <w:rPr>
          <w:lang w:val="pt_PT" w:bidi="pt_PT"/>
        </w:rPr>
      </w:r>
      <w:r>
        <w:rPr>
          <w:lang w:val="pt_PT" w:bidi="pt_PT"/>
        </w:rPr>
        <w:t>Como eles estavam com medo disso, as tribos orientais decidiram construir um altar. As tribos orientais construíram o altar como uma testemunha, ou sinal, para provar que elas haviam servido a Yahweh, oferecendo a ele sacrifícios no altar em Siló, onde o tabernáculo ficava. As tribos orientais não construíram o novo altar para oferecer nenhum sacrifício nele. Eles queriam que o altar fosse um lembrete permanente às gerações futuras das tribos orientais e ocidentais de Israel de que Yahweh é o Deus de todas as tribos de Israel. O altar mostra que as tribos orientais têm os mesmos direitos que as tribos ocidentais de adorar Yahweh. Nessa cultura, as pessoas às vezes usavam objetos como lembretes de um acordo entre pessoas diferentes.</w:t>
      </w:r>
    </w:p>
    <w:p>
      <w:pPr/>
      <w:r>
        <w:rPr>
          <w:lang w:val="pt_PT" w:bidi="pt_PT"/>
        </w:rPr>
      </w:r>
      <w:r>
        <w:rPr>
          <w:lang w:val="pt_PT" w:bidi="pt_PT"/>
        </w:rPr>
        <w:t>As tribos orientais construíram propositalmente o altar para se parecer com o altar oficial de Yahweh que seus antepassados construíram. Isso provavelmente acontece porque eles sabiam que os israelitas eram as únicas pessoas que haviam entrado no tabernáculo e visto o altar original. Ninguém mais sabia como era. Eles fizeram isso para provar que eles também eram israelitas e o povo de Yahweh.</w:t>
      </w:r>
    </w:p>
    <w:p>
      <w:pPr/>
      <w:r>
        <w:rPr>
          <w:lang w:val="pt_PT" w:bidi="pt_PT"/>
        </w:rPr>
      </w:r>
      <w:r>
        <w:rPr>
          <w:lang w:val="pt_PT" w:bidi="pt_PT"/>
        </w:rPr>
        <w:t>Parem aqui e, em grupo, olhem para uma imagem de um altar como o altar que estava no tabernáculo. O altar que as tribos orientais fizeram era de alguma forma como esse altar no tabernáculo, embora não saibamos exatamente como eles eram iguais. Pause o áudio aqui.</w:t>
      </w:r>
    </w:p>
    <w:p>
      <w:pPr/>
      <w:r>
        <w:rPr>
          <w:lang w:val="pt_PT" w:bidi="pt_PT"/>
        </w:rPr>
      </w:r>
      <w:r>
        <w:rPr>
          <w:lang w:val="pt_PT" w:bidi="pt_PT"/>
        </w:rPr>
        <w:t>As tribos orientais repetem que não tinham intenção de deixar de adorar a Yahweh ou de se rebelar contra ele, ao construir um altar no qual oferecer sacrifícios. Eles entendem que as pessoas devem oferecer sacrifícios apenas nos altares que Yahweh diz a elas para usar, como o altar de Yahweh no tabernáculo de Yahweh.</w:t>
      </w:r>
    </w:p>
    <w:p>
      <w:pPr/>
      <w:r>
        <w:rPr>
          <w:lang w:val="pt_PT" w:bidi="pt_PT"/>
        </w:rPr>
      </w:r>
      <w:r>
        <w:rPr>
          <w:lang w:val="pt_PT" w:bidi="pt_PT"/>
        </w:rPr>
        <w:t>Fineias, o sacerdote e os líderes das famílias das tribos ocidentais de Israel ouvem tudo o que as tribos orientais dizem, e eles estão muito felizes. Fineias concorda que Yahweh ainda está com as tribos orientais e as tribos ocidentais.</w:t>
      </w:r>
    </w:p>
    <w:p>
      <w:pPr/>
      <w:r>
        <w:rPr>
          <w:lang w:val="pt_PT" w:bidi="pt_PT"/>
        </w:rPr>
      </w:r>
      <w:r>
        <w:rPr>
          <w:lang w:val="pt_PT" w:bidi="pt_PT"/>
        </w:rPr>
        <w:t>Parem aqui e falem sobre uma vez em que havia um grande mal-entendido entre dois grupos de pessoas. Como o povo resolveu o mal-entendido? Pause o áudio aqui.</w:t>
      </w:r>
    </w:p>
    <w:p>
      <w:pPr/>
      <w:r>
        <w:rPr>
          <w:lang w:val="pt_PT" w:bidi="pt_PT"/>
        </w:rPr>
      </w:r>
      <w:r>
        <w:rPr>
          <w:lang w:val="pt_PT" w:bidi="pt_PT"/>
        </w:rPr>
        <w:t>Fineias elogia as tribos orientais. Como as tribos orientais têm sido leais a Yahweh, Yahweh não ficará irado com todas elas nem as destruirá.</w:t>
      </w:r>
    </w:p>
    <w:p>
      <w:pPr/>
      <w:r>
        <w:rPr>
          <w:lang w:val="pt_PT" w:bidi="pt_PT"/>
        </w:rPr>
      </w:r>
      <w:r>
        <w:rPr>
          <w:lang w:val="pt_PT" w:bidi="pt_PT"/>
        </w:rPr>
        <w:t>Então Fineias e os outros líderes deixam a terra de Gileade e retornam à terra de Canaã para dizer ao restante do povo das tribos ocidentais o que aconteceu. O relatório também os deixa felizes, e eles louvam e agradecem a Yahweh porque eles não precisam mais ir à guerra contra seus irmãos nas tribos orientais.</w:t>
      </w:r>
    </w:p>
    <w:p>
      <w:pPr/>
      <w:r>
        <w:rPr>
          <w:lang w:val="pt_PT" w:bidi="pt_PT"/>
        </w:rPr>
      </w:r>
      <w:r>
        <w:rPr>
          <w:lang w:val="pt_PT" w:bidi="pt_PT"/>
        </w:rPr>
        <w:t>A partir daquela época, as tribos ocidentais não falaram mais sobre destruir a terra onde as tribos orientais viviam.</w:t>
      </w:r>
    </w:p>
    <w:p>
      <w:pPr/>
      <w:r>
        <w:rPr>
          <w:lang w:val="pt_PT" w:bidi="pt_PT"/>
        </w:rPr>
      </w:r>
      <w:r>
        <w:rPr>
          <w:lang w:val="pt_PT" w:bidi="pt_PT"/>
        </w:rPr>
        <w:t>Parem aqui e discutam essas perguntas em grupo: o que pode fazer seu povo ir à guerra contra outro grupo de pessoas? Discutam as maneiras pelas quais a guerra afetou, ou poderia afetar, sua comunidade. Pause este áudio aqui.</w:t>
      </w:r>
    </w:p>
    <w:p>
      <w:pPr/>
      <w:r>
        <w:rPr>
          <w:lang w:val="pt_PT" w:bidi="pt_PT"/>
        </w:rPr>
      </w:r>
      <w:r>
        <w:rPr>
          <w:lang w:val="pt_PT" w:bidi="pt_PT"/>
        </w:rPr>
        <w:t>A história termina quando os povos de Rúben e Gade chamam o altar de "Testemunha", ou "É uma testemunha entre nós de que Yahweh é Deus", para mostrar que as tribos orientais adoram Yahweh, o mesmo Deus que as tribos ocidentais adoram.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22.21–34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as tribos orientais dizem que não são culpadas. As tribos orientais apelam a Yahweh e então explicam a razão pela qual elas construíram o altar.</w:t>
      </w:r>
    </w:p>
    <w:p>
      <w:pPr/>
      <w:r>
        <w:rPr>
          <w:lang w:val="pt_PT" w:bidi="pt_PT"/>
        </w:rPr>
      </w:r>
      <w:r>
        <w:rPr>
          <w:b/>
          <w:lang w:val="pt_PT" w:bidi="pt_PT"/>
        </w:rPr>
        <w:t>Na segunda cena:</w:t>
      </w:r>
      <w:r>
        <w:rPr>
          <w:lang w:val="pt_PT" w:bidi="pt_PT"/>
        </w:rPr>
        <w:t xml:space="preserve"> Fineias, o sacerdote e os principais líderes das tribos ocidentais estão felizes com a resposta das tribos orientais às acusações.</w:t>
      </w:r>
    </w:p>
    <w:p>
      <w:pPr/>
      <w:r>
        <w:rPr>
          <w:lang w:val="pt_PT" w:bidi="pt_PT"/>
        </w:rPr>
      </w:r>
      <w:r>
        <w:rPr>
          <w:b/>
          <w:lang w:val="pt_PT" w:bidi="pt_PT"/>
        </w:rPr>
        <w:t>Na terceira cena:</w:t>
      </w:r>
      <w:r>
        <w:rPr>
          <w:lang w:val="pt_PT" w:bidi="pt_PT"/>
        </w:rPr>
        <w:t xml:space="preserve"> Fineias e os principais líderes das tribos ocidentais retornam à terra de Canaã e explicam tudo o que as tribos orientais disseram. O relatório deixa o restante do povo das tribos ocidentais de Israel feliz, e eles param de falar sobre ir à guerra contra as tribos orientais.</w:t>
      </w:r>
    </w:p>
    <w:p>
      <w:pPr/>
      <w:r>
        <w:rPr>
          <w:lang w:val="pt_PT" w:bidi="pt_PT"/>
        </w:rPr>
      </w:r>
      <w:r>
        <w:rPr>
          <w:b/>
          <w:lang w:val="pt_PT" w:bidi="pt_PT"/>
        </w:rPr>
        <w:t>Na quarta cena:</w:t>
      </w:r>
      <w:r>
        <w:rPr>
          <w:lang w:val="pt_PT" w:bidi="pt_PT"/>
        </w:rPr>
        <w:t xml:space="preserve"> as tribos orientais nomeiam o altar.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povo das tribos orientais de Israel, incluindo as tribos de Rúben, Gade e a meia tribo de Manassés</w:t>
      </w:r>
    </w:p>
    <w:p>
      <w:pPr>
        <w:pStyle w:val="ListBullet"/>
        <w:spacing w:line="240" w:lineRule="auto"/>
        <w:ind w:left="720"/>
      </w:pPr>
      <w:r>
        <w:rPr>
          <w:lang w:val="pt_PT" w:bidi="pt_PT"/>
        </w:rPr>
      </w:r>
      <w:r>
        <w:rPr>
          <w:lang w:val="pt_PT" w:bidi="pt_PT"/>
        </w:rPr>
        <w:t>Os principais líderes das tribos ocidentais de Israel</w:t>
      </w:r>
    </w:p>
    <w:p>
      <w:pPr>
        <w:pStyle w:val="ListBullet"/>
        <w:spacing w:line="240" w:lineRule="auto"/>
        <w:ind w:left="720"/>
      </w:pPr>
      <w:r>
        <w:rPr>
          <w:lang w:val="pt_PT" w:bidi="pt_PT"/>
        </w:rPr>
      </w:r>
      <w:r>
        <w:rPr>
          <w:lang w:val="pt_PT" w:bidi="pt_PT"/>
        </w:rPr>
        <w:t>Fineias, o sacerdote</w:t>
      </w:r>
    </w:p>
    <w:p>
      <w:pPr>
        <w:pStyle w:val="ListBullet"/>
        <w:spacing w:line="240" w:lineRule="auto"/>
        <w:ind w:left="720"/>
      </w:pPr>
      <w:r>
        <w:rPr>
          <w:lang w:val="pt_PT" w:bidi="pt_PT"/>
        </w:rPr>
      </w:r>
      <w:r>
        <w:rPr>
          <w:lang w:val="pt_PT" w:bidi="pt_PT"/>
        </w:rPr>
        <w:t>E o restante do povo das tribos ocidentais de Israel, às vezes chamado de israelitas</w:t>
      </w:r>
    </w:p>
    <w:p>
      <w:pPr/>
      <w:r>
        <w:rPr>
          <w:lang w:val="pt_PT" w:bidi="pt_PT"/>
        </w:rPr>
      </w:r>
      <w:r>
        <w:rPr>
          <w:lang w:val="pt_PT" w:bidi="pt_PT"/>
        </w:rPr>
        <w:t>Em grupo, prestem atenção às partes do cenário da passagem:</w:t>
      </w:r>
    </w:p>
    <w:p>
      <w:pPr/>
      <w:r>
        <w:rPr>
          <w:lang w:val="pt_PT" w:bidi="pt_PT"/>
        </w:rPr>
      </w:r>
      <w:r>
        <w:rPr>
          <w:lang w:val="pt_PT" w:bidi="pt_PT"/>
        </w:rPr>
        <w:t>A atmosfera provavelmente é muito tensa no início dessa passagem. Em breve poderá haver guerra entre os dois grupos de tribos israelitas. Nesse momento, a unidade continuada das tribos de Israel depende inteiramente do que as tribos orientais dizem em resposta às acusações das tribos ocidentais.</w:t>
      </w:r>
    </w:p>
    <w:p>
      <w:pPr/>
      <w:r>
        <w:rPr>
          <w:lang w:val="pt_PT" w:bidi="pt_PT"/>
        </w:rPr>
      </w:r>
      <w:r>
        <w:rPr>
          <w:lang w:val="pt_PT" w:bidi="pt_PT"/>
        </w:rPr>
        <w:t>Na primeira cena, as tribos orientais apelam a Yahweh para agir como uma testemunha delas.</w:t>
      </w:r>
    </w:p>
    <w:p>
      <w:pPr/>
      <w:r>
        <w:rPr>
          <w:lang w:val="pt_PT" w:bidi="pt_PT"/>
        </w:rPr>
      </w:r>
      <w:r>
        <w:rPr>
          <w:lang w:val="pt_PT" w:bidi="pt_PT"/>
        </w:rPr>
        <w:t>As tribos orientais invocam o nome de Yahweh repetindo a frase: "Yahweh, o Poderoso, ele é Deus!" Algumas traduções da Bíblia dizem: "Yahweh, o Deus dos deuses", o que significa que Yahweh é o único Deus verdadeiro. Essa frase mostra que Yahweh é todo-poderoso e tem autoridade suprema. Quando as tribos orientais repetem essa frase, é como se elas estivessem dizendo: "Sabemos e estamos completamente convencidos de que Yahweh é o Todo-Poderoso, o Deus acima de todos os deuses".</w:t>
      </w:r>
    </w:p>
    <w:p>
      <w:pPr/>
      <w:r>
        <w:rPr>
          <w:lang w:val="pt_PT" w:bidi="pt_PT"/>
        </w:rPr>
      </w:r>
      <w:r>
        <w:rPr>
          <w:lang w:val="pt_PT" w:bidi="pt_PT"/>
        </w:rPr>
        <w:t>Parem aqui e discutam em grupo como vocês dirão: "Yahweh, o Poderoso, ele é Deus!" Pause o áudio aqui.</w:t>
      </w:r>
    </w:p>
    <w:p>
      <w:pPr/>
      <w:r>
        <w:rPr>
          <w:lang w:val="pt_PT" w:bidi="pt_PT"/>
        </w:rPr>
      </w:r>
      <w:r>
        <w:rPr>
          <w:lang w:val="pt_PT" w:bidi="pt_PT"/>
        </w:rPr>
        <w:t>As tribos orientais sabem que Yahweh vê tudo o que elas fizeram e que ele sabe a verdade sobre por que elas construíram o altar. Nesse momento, as tribos orientais estão insistindo em sua inocência. É como se eles estivessem dizendo: "Yahweh sabe que somos inocentes das ações rebeldes das quais vocês nos acusam".</w:t>
      </w:r>
    </w:p>
    <w:p>
      <w:pPr/>
      <w:r>
        <w:rPr>
          <w:lang w:val="pt_PT" w:bidi="pt_PT"/>
        </w:rPr>
      </w:r>
      <w:r>
        <w:rPr>
          <w:lang w:val="pt_PT" w:bidi="pt_PT"/>
        </w:rPr>
        <w:t>As tribos orientais estão tão confiantes de sua inocência que estão dispostas a que Yahweh as derrube, ou as mate, se elas tiverem quebrado sua aliança com ele. Na verdade, por duas vezes, eles invocam Yahweh para que os castigue caso ele os considere culpados de deixar de adorar Yahweh e construir um altar para oferecer qualquer tipo de sacrifício. As tribos orientais mencionam três tipos de sacrifícios: as ofertas queimadas, as ofertas de cereais e as ofertas de paz. Esses são todos os tipos de presentes que uma pessoa dá a Yahweh.</w:t>
      </w:r>
    </w:p>
    <w:p>
      <w:pPr/>
      <w:r>
        <w:rPr>
          <w:lang w:val="pt_PT" w:bidi="pt_PT"/>
        </w:rPr>
      </w:r>
      <w:r>
        <w:rPr>
          <w:lang w:val="pt_PT" w:bidi="pt_PT"/>
        </w:rPr>
        <w:t>Parem aqui e discutam em grupo como vocês incluirão essa lista de tipos diferentes de sacrifícios quando vocês encenarem essa passagem. Se vocês traduziram oferta queimada, oferta de cereais e oferta de paz em passagens anteriores, usem as mesmas palavras ou frases que vocês usaram antes. Pause o áudio aqui.</w:t>
      </w:r>
    </w:p>
    <w:p>
      <w:pPr/>
      <w:r>
        <w:rPr>
          <w:lang w:val="pt_PT" w:bidi="pt_PT"/>
        </w:rPr>
      </w:r>
      <w:r>
        <w:rPr>
          <w:lang w:val="pt_PT" w:bidi="pt_PT"/>
        </w:rPr>
        <w:t>As tribos orientais se defendem dizendo que a razão pela qual elas construíram o altar era porque elas acreditavam que as gerações futuras das tribos ocidentais poderiam tentar impedir que as gerações futuras das tribos orientais fossem capazes de adorar Yahweh. Eles pensavam que as gerações futuras das tribos ocidentais poderiam perguntar se as tribos orientais tinham o direito de adorar Yahweh, dizendo: "Que direito vocês têm de adorar Yahweh, o Deus de Israel?" Essa não é realmente uma pergunta que precisa ser respondida. É uma maneira de dizer: "Vocês não têm o direito de adorar Yahweh porque vocês não são parte de Israel".</w:t>
      </w:r>
    </w:p>
    <w:p>
      <w:pPr/>
      <w:r>
        <w:rPr>
          <w:lang w:val="pt_PT" w:bidi="pt_PT"/>
        </w:rPr>
      </w:r>
      <w:r>
        <w:rPr>
          <w:lang w:val="pt_PT" w:bidi="pt_PT"/>
        </w:rPr>
        <w:t>As tribos orientais estavam com medo de que as gerações futuras das tribos ocidentais não acreditassem que as gerações futuras das tribos orientais eram parte de Israel porque o rio Jordão separava suas terras. As tribos orientais usam a repetição para mostrar sua preocupação. Eles dizem que as gerações futuras das tribos ocidentais podem dizer que as gerações futuras das tribos orientais não têm parte, nem participação, em Yahweh e impedi-las de adorar Yahweh. Sua versão da Bíblia pode dizer que eles "não têm reivindicação" sobre Yahweh, ou não têm o direito de ser o povo de Yahweh. É importante deixar claro em sua tradução que as tribos orientais estão falando sobre o que as gerações futuras podem dizer em algum momento do futuro. Não está claro por que essa porção da passagem fala apenas de Rúben e Gade, mas não menciona a meia tribo de Manassés.</w:t>
      </w:r>
    </w:p>
    <w:p>
      <w:pPr/>
      <w:r>
        <w:rPr>
          <w:lang w:val="pt_PT" w:bidi="pt_PT"/>
        </w:rPr>
      </w:r>
      <w:r>
        <w:rPr>
          <w:lang w:val="pt_PT" w:bidi="pt_PT"/>
        </w:rPr>
        <w:t>As tribos orientais dizem que decidiram construir um altar por causa de seus medos. As tribos orientais repetem que não construíram o altar com a intenção de oferecer nenhum tipo de sacrifício, mas sim, para ser uma testemunha para todas as gerações futuras de Israel de que as tribos orientais têm uma participação igual à das tribos ocidentais para adorar Yahweh como seu Deus. Quando duas pessoas, ou grupos de pessoas, fazem uma aliança ou acordo, elas muitas vezes estabelecem uma testemunha, ou memorial ou sinal, de que fizeram o acordo. O altar de alguma forma serviria como testemunha, ou sinal, de que eles adoram Yahweh, o Deus de Israel. Não está claro como o altar serviria como testemunha, mas o propósito do altar é claro. O que é importante deixar claro é que o altar deveria mostrar, ou fornecer evidências, às gerações futuras de que as tribos orientais também podem oferecer sacrifícios a Yahweh no altar de Yahweh em seu santuário, o lugar onde Yahweh vive, no tabernáculo.</w:t>
      </w:r>
    </w:p>
    <w:p>
      <w:pPr/>
      <w:r>
        <w:rPr>
          <w:lang w:val="pt_PT" w:bidi="pt_PT"/>
        </w:rPr>
      </w:r>
      <w:r>
        <w:rPr>
          <w:lang w:val="pt_PT" w:bidi="pt_PT"/>
        </w:rPr>
        <w:t>Até este momento, não sabemos como é o altar, mas agora as tribos orientais dão mais informações. Eles dizem que é uma cópia do altar que os antepassados do povo de Israel construíram. É uma cópia do altar oficial de Yahweh, mas eles repetem que não o construíram para oferecer sacrifícios. Então as tribos orientais dizem a frase: "Longe esteja de nós nos rebelarmos contra Yahweh", que é uma maneira de dizer: "Não temos desejo algum de nos rebelarmos contra Yahweh". Eles enfatizam mais uma vez que não querem se afastar de, ou trair, Yahweh construindo um altar para oferecer sacrifícios de adoração em vez do altar oficial de Yahweh, que está no tabernáculo.</w:t>
      </w:r>
    </w:p>
    <w:p>
      <w:pPr/>
      <w:r>
        <w:rPr>
          <w:lang w:val="pt_PT" w:bidi="pt_PT"/>
        </w:rPr>
      </w:r>
      <w:r>
        <w:rPr>
          <w:lang w:val="pt_PT" w:bidi="pt_PT"/>
        </w:rPr>
        <w:t>Esse é um assunto muito sério, e provavelmente é por isso que as tribos orientais tomaram o cuidado de se explicar claramente, repetindo muitas vezes.</w:t>
      </w:r>
    </w:p>
    <w:p>
      <w:pPr/>
      <w:r>
        <w:rPr>
          <w:lang w:val="pt_PT" w:bidi="pt_PT"/>
        </w:rPr>
      </w:r>
      <w:r>
        <w:rPr>
          <w:lang w:val="pt_PT" w:bidi="pt_PT"/>
        </w:rPr>
        <w:t>Parem aqui e discutam em grupo: quando vocês estão tentando convencer alguém de que vocês estão contando a verdade, que tipos de coisas vocês dizem? Como vocês as dizem? Que tom de voz vocês usam? Pause este áudio aqui.</w:t>
      </w:r>
    </w:p>
    <w:p>
      <w:pPr/>
      <w:r>
        <w:rPr>
          <w:lang w:val="pt_PT" w:bidi="pt_PT"/>
        </w:rPr>
      </w:r>
      <w:r>
        <w:rPr>
          <w:lang w:val="pt_PT" w:bidi="pt_PT"/>
        </w:rPr>
        <w:t>Na cena dois, ouvimos que as palavras do povo das tribos orientais foram "boas aos olhos de" Fineias, o sacerdote, e dos principais líderes das tribos ocidentais. Essa é uma linguagem especial para dizer que agradou a eles, ou que eles estavam felizes ou satisfeitos com o que as tribos orientais disseram.</w:t>
      </w:r>
    </w:p>
    <w:p>
      <w:pPr/>
      <w:r>
        <w:rPr>
          <w:lang w:val="pt_PT" w:bidi="pt_PT"/>
        </w:rPr>
      </w:r>
      <w:r>
        <w:rPr>
          <w:lang w:val="pt_PT" w:bidi="pt_PT"/>
        </w:rPr>
        <w:t>Parem aqui e discutam em grupo qual frase vocês usarão para dizer que a resposta das tribos orientais agradou a Fineias e aos principais líderes das tribos ocidentais. Pensem em como vocês diriam que alguém pensa que algo é muito bom. Pause o áudio aqui.</w:t>
      </w:r>
    </w:p>
    <w:p>
      <w:pPr/>
      <w:r>
        <w:rPr>
          <w:lang w:val="pt_PT" w:bidi="pt_PT"/>
        </w:rPr>
      </w:r>
      <w:r>
        <w:rPr>
          <w:lang w:val="pt_PT" w:bidi="pt_PT"/>
        </w:rPr>
        <w:t>Lembrem-se da passagem anterior de que Fineias, o sacerdote, é o líder do grupo de líderes das tribos ocidentais de Israel. Como líder, Fineias responde às tribos orientais, e a atmosfera muda para uma de alegria e felicidade. Fineias confirma que Yahweh não abandonou o povo de Israel, porque as tribos orientais não abandonaram Yahweh. Fineias diz que as tribos orientais salvaram os israelitas da "mão de Yahweh", o que significa que Yahweh não punirá os israelitas.</w:t>
      </w:r>
    </w:p>
    <w:p>
      <w:pPr/>
      <w:r>
        <w:rPr>
          <w:lang w:val="pt_PT" w:bidi="pt_PT"/>
        </w:rPr>
      </w:r>
      <w:r>
        <w:rPr>
          <w:lang w:val="pt_PT" w:bidi="pt_PT"/>
        </w:rPr>
        <w:t>Na cena três, Fineias o sacerdote, filho de Eleazar o sacerdote, junto com os principais líderes das tribos ocidentais de Israel, deixam as tribos de Rúben e Gade em Gileade para voltar ao seu povo na terra de Canaã. Não está claro por que a meia tribo de Manassés não é mencionada novamente nessa porção da passagem. Quando Fineias e os principais líderes chegam, eles dizem ao restante dos israelitas o que aconteceu com as tribos orientais. O relatório deixa o restante dos israelitas felizes, e eles louvam a Yahweh. Eles não falam mais sobre ir à guerra contra seus irmãos nas tribos orientais de Israel, Rúben e Gade.</w:t>
      </w:r>
    </w:p>
    <w:p>
      <w:pPr/>
      <w:r>
        <w:rPr>
          <w:lang w:val="pt_PT" w:bidi="pt_PT"/>
        </w:rPr>
      </w:r>
      <w:r>
        <w:rPr>
          <w:lang w:val="pt_PT" w:bidi="pt_PT"/>
        </w:rPr>
        <w:t>Não está claro quando a cena quatro aconteceu. A cena quatro pode ter acontecido antes ou depois de Fineias e os líderes terem deixado a terra de Gileade. Na cena quatro, o povo de Rúben e o povo de Gade nomearam o altar. Algumas versões da Bíblia dizem que eles nomearam o altar de "Testemunha" porque ele é uma testemunha entre as tribos orientais e as tribos ocidentais de que Yahweh é Deus para todas as tribos de Israel. Outras versões dizem que eles nomearam o altar: "É uma testemunha entre nós de que Yahweh é Deus". De qualquer forma, o nome destaca o propósito do altar: é ser um lembrete entre as tribos do leste e do oeste de que todas elas servem ao mesmo Deus, Yahweh.</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22.21–34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O povo das tribos orientais de Israel, incluindo as tribos de Rúben, Gade e a meia tribo de Manassés</w:t>
      </w:r>
    </w:p>
    <w:p>
      <w:pPr>
        <w:pStyle w:val="ListBullet"/>
        <w:spacing w:line="240" w:lineRule="auto"/>
        <w:ind w:left="720"/>
      </w:pPr>
      <w:r>
        <w:rPr>
          <w:lang w:val="pt_PT" w:bidi="pt_PT"/>
        </w:rPr>
      </w:r>
      <w:r>
        <w:rPr>
          <w:lang w:val="pt_PT" w:bidi="pt_PT"/>
        </w:rPr>
        <w:t>Os principais líderes das tribos ocidentais de Israel</w:t>
      </w:r>
    </w:p>
    <w:p>
      <w:pPr>
        <w:pStyle w:val="ListBullet"/>
        <w:spacing w:line="240" w:lineRule="auto"/>
        <w:ind w:left="720"/>
      </w:pPr>
      <w:r>
        <w:rPr>
          <w:lang w:val="pt_PT" w:bidi="pt_PT"/>
        </w:rPr>
      </w:r>
      <w:r>
        <w:rPr>
          <w:lang w:val="pt_PT" w:bidi="pt_PT"/>
        </w:rPr>
        <w:t>Fineias, o sacerdote</w:t>
      </w:r>
    </w:p>
    <w:p>
      <w:pPr>
        <w:pStyle w:val="ListBullet"/>
        <w:spacing w:line="240" w:lineRule="auto"/>
        <w:ind w:left="720"/>
      </w:pPr>
      <w:r>
        <w:rPr>
          <w:lang w:val="pt_PT" w:bidi="pt_PT"/>
        </w:rPr>
      </w:r>
      <w:r>
        <w:rPr>
          <w:lang w:val="pt_PT" w:bidi="pt_PT"/>
        </w:rPr>
        <w:t>E o restante do povo das tribos ocidentais de Israel, às vezes chamado de israelitas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As tribos orientais respondem às tribos ocidentais. As tribos orientais invocam Yahweh como uma testemunha de suas intenções ao construir o altar. As tribos orientais estão dispostas a receber punição de Yahweh se ele as considerar culpadas de serem desleais a ele e de oferecer sacrifícios em um lugar não autorizado ou a outro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as tribos orientais de Israel: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As tribos orientais então explicam a Fineias, o sacerdote, e aos principais líderes das tribos ocidentais, a razão pela qual elas construíram o altar. As tribos orientais pensavam que as gerações futuras de tribos ocidentais poderiam tentar impedir que as gerações futuras das tribos orientais adorassem Yahweh, então elas queriam fazer algo para garantir que isso não acontecesse. Eles decidiram construir uma cópia do altar no tabernáculo em Siló como evidência, ou prova, para todas as gerações futuras de que as tribos orientais têm o mesmo direito que as tribos ocidentais de adorar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as tribos orientais de Israel: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As tribos orientais terminam sua resposta às tribos ocidentais declarando fortemente que não têm desejo de se rebelar contra Yahweh e se afastar dele ao construir um altar para oferecer vários sacrifícios.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as tribos orientais de Israel: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 resposta das tribos orientais alegra Fineias, o sacerdote, e os principais líderes das tribos ocidentais de Israel. Fineias diz que as tribos orientais resgataram Israel da disciplina, ou correção de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Fineias e os principais líderes das tribos ocidentais de Israel: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Fineias e os principais líderes das tribos ocidentais retornam à terra de Canaã e dizem ao restante das tribos ocidentais o que aconteceu. O relatório deles deixa todo o povo muito feliz e o povo louva a Yahweh. As tribos ocidentais não querem mais ir à guerra contra as tribos orientais.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 restante do povo das tribos ocidentais de Israel: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As tribos de Rúben e Gade dão um nome ao altar que elas e a meia tribo de Manassés construíram. Eles o chamam de "Testemunha" porque é um sinal entre as tribos orientais e ocidentais de Israel de que Yahweh é o Deus de todo Israel.</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as tribos orientais de Israel: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22.21–34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As tribos orientais respondem aos líderes dos </w:t>
      </w:r>
      <w:r>
        <w:rPr>
          <w:b/>
          <w:lang w:val="pt_PT" w:bidi="pt_PT"/>
        </w:rPr>
        <w:t>clãs</w:t>
      </w:r>
      <w:r>
        <w:rPr>
          <w:lang w:val="pt_PT" w:bidi="pt_PT"/>
        </w:rPr>
        <w:t xml:space="preserve"> de </w:t>
      </w:r>
      <w:r>
        <w:rPr>
          <w:b/>
          <w:lang w:val="pt_PT" w:bidi="pt_PT"/>
        </w:rPr>
        <w:t>Israel</w:t>
      </w:r>
      <w:r>
        <w:rPr>
          <w:lang w:val="pt_PT" w:bidi="pt_PT"/>
        </w:rPr>
        <w:t xml:space="preserve">. Eles apelam a </w:t>
      </w:r>
      <w:r>
        <w:rPr>
          <w:b/>
          <w:lang w:val="pt_PT" w:bidi="pt_PT"/>
        </w:rPr>
        <w:t>Yahweh</w:t>
      </w:r>
      <w:r>
        <w:rPr>
          <w:lang w:val="pt_PT" w:bidi="pt_PT"/>
        </w:rPr>
        <w:t xml:space="preserve"> como sua testemunha. Yahweh é o nome pessoal de Deus. As tribos orientais também falam sobre Yahweh, o </w:t>
      </w:r>
      <w:r>
        <w:rPr>
          <w:b/>
          <w:lang w:val="pt_PT" w:bidi="pt_PT"/>
        </w:rPr>
        <w:t>Deus</w:t>
      </w:r>
      <w:r>
        <w:rPr>
          <w:lang w:val="pt_PT" w:bidi="pt_PT"/>
        </w:rPr>
        <w:t xml:space="preserve"> de Israel. Para mais informações sobre </w:t>
      </w:r>
      <w:r>
        <w:rPr>
          <w:lang w:val="pt_PT" w:bidi="pt_PT"/>
        </w:rPr>
        <w:t>Yahweh</w:t>
      </w:r>
      <w:r>
        <w:rPr>
          <w:lang w:val="pt_PT" w:bidi="pt_PT"/>
        </w:rPr>
        <w:t xml:space="preserve">, </w:t>
      </w:r>
      <w:r>
        <w:rPr>
          <w:lang w:val="pt_PT" w:bidi="pt_PT"/>
        </w:rPr>
        <w:t>Deus</w:t>
      </w:r>
      <w:r>
        <w:rPr>
          <w:lang w:val="pt_PT" w:bidi="pt_PT"/>
        </w:rPr>
        <w:t xml:space="preserve"> e </w:t>
      </w:r>
      <w:r>
        <w:rPr>
          <w:lang w:val="pt_PT" w:bidi="pt_PT"/>
        </w:rPr>
        <w:t>Israel</w:t>
      </w:r>
      <w:r>
        <w:rPr>
          <w:lang w:val="pt_PT" w:bidi="pt_PT"/>
        </w:rPr>
        <w:t>, consultem o Glossário Mestre. Usem a mesma palavra ou frase para Yahweh, Deus, clãs e Israel que vocês usaram em passagens anteriores.</w:t>
      </w:r>
    </w:p>
    <w:p>
      <w:pPr/>
      <w:r>
        <w:rPr>
          <w:lang w:val="pt_PT" w:bidi="pt_PT"/>
        </w:rPr>
      </w:r>
      <w:r>
        <w:rPr>
          <w:lang w:val="pt_PT" w:bidi="pt_PT"/>
        </w:rPr>
        <w:t>As tribos orientais repetem a frase: "Yahweh, o Poderoso, é Deus!" "O Poderoso" é um título para Deus que se refere ao poder ilimitado de Yahweh.</w:t>
      </w:r>
    </w:p>
    <w:p>
      <w:pPr/>
      <w:r>
        <w:rPr>
          <w:lang w:val="pt_PT" w:bidi="pt_PT"/>
        </w:rPr>
      </w:r>
      <w:r>
        <w:rPr>
          <w:lang w:val="pt_PT" w:bidi="pt_PT"/>
        </w:rPr>
        <w:t xml:space="preserve">As tribos orientais dizem que Yahweh fez do </w:t>
      </w:r>
      <w:r>
        <w:rPr>
          <w:b/>
          <w:lang w:val="pt_PT" w:bidi="pt_PT"/>
        </w:rPr>
        <w:t>rio Jordão</w:t>
      </w:r>
      <w:r>
        <w:rPr>
          <w:lang w:val="pt_PT" w:bidi="pt_PT"/>
        </w:rPr>
        <w:t xml:space="preserve"> um limite entre elas e as tribos ocidentais. Usem as mesmas palavras para rio Jordão que vocês usaram anteriormente, e lembrem-se de que o </w:t>
      </w:r>
      <w:r>
        <w:rPr>
          <w:lang w:val="pt_PT" w:bidi="pt_PT"/>
        </w:rPr>
        <w:t>rio Jordão</w:t>
      </w:r>
      <w:r>
        <w:rPr>
          <w:lang w:val="pt_PT" w:bidi="pt_PT"/>
        </w:rPr>
        <w:t xml:space="preserve"> está no Glossário Mestre.</w:t>
      </w:r>
    </w:p>
    <w:p>
      <w:pPr/>
      <w:r>
        <w:rPr>
          <w:lang w:val="pt_PT" w:bidi="pt_PT"/>
        </w:rPr>
      </w:r>
      <w:r>
        <w:rPr>
          <w:lang w:val="pt_PT" w:bidi="pt_PT"/>
        </w:rPr>
        <w:t xml:space="preserve">As tribos orientais estão com medo de que no futuro as tribos ocidentais digam às tribos orientais que elas não são parte do povo de Yahweh, e elas farão com que as tribos orientais parem de temer, ou adorar, Yahweh. Usem as mesmas frases para </w:t>
      </w:r>
      <w:r>
        <w:rPr>
          <w:b/>
          <w:lang w:val="pt_PT" w:bidi="pt_PT"/>
        </w:rPr>
        <w:t>temor de Yahweh</w:t>
      </w:r>
      <w:r>
        <w:rPr>
          <w:lang w:val="pt_PT" w:bidi="pt_PT"/>
        </w:rPr>
        <w:t xml:space="preserve"> que vocês usaram em passagens anteriores, e consultem o Glossário Mestre para mais informações sobre </w:t>
      </w:r>
      <w:r>
        <w:rPr>
          <w:lang w:val="pt_PT" w:bidi="pt_PT"/>
        </w:rPr>
        <w:t>temor de Deus</w:t>
      </w:r>
      <w:r>
        <w:rPr>
          <w:lang w:val="pt_PT" w:bidi="pt_PT"/>
        </w:rPr>
        <w:t>.</w:t>
      </w:r>
    </w:p>
    <w:p>
      <w:pPr/>
      <w:r>
        <w:rPr>
          <w:lang w:val="pt_PT" w:bidi="pt_PT"/>
        </w:rPr>
      </w:r>
      <w:r>
        <w:rPr>
          <w:lang w:val="pt_PT" w:bidi="pt_PT"/>
        </w:rPr>
        <w:t xml:space="preserve">As tribos orientais dizem aos principais líderes das tribos ocidentais que elas não construíram o </w:t>
      </w:r>
      <w:r>
        <w:rPr>
          <w:b/>
          <w:lang w:val="pt_PT" w:bidi="pt_PT"/>
        </w:rPr>
        <w:t>altar</w:t>
      </w:r>
      <w:r>
        <w:rPr>
          <w:lang w:val="pt_PT" w:bidi="pt_PT"/>
        </w:rPr>
        <w:t xml:space="preserve"> para oferecer ofertas queimadas, ofertas de cereais ou ofertas de paz nele. Esses são todos os tipos diferentes de sacrifícios que o povo oferece a Yahweh em um altar. Um altar é um lugar especial para o povo trazer presentes a Yahweh. Para obterem mais informações sobre </w:t>
      </w:r>
      <w:r>
        <w:rPr>
          <w:lang w:val="pt_PT" w:bidi="pt_PT"/>
        </w:rPr>
        <w:t>altar</w:t>
      </w:r>
      <w:r>
        <w:rPr>
          <w:lang w:val="pt_PT" w:bidi="pt_PT"/>
        </w:rPr>
        <w:t xml:space="preserve">, consultem o Glossário Mestre. Usem a mesma palavra ou frase para altar que vocês usaram em passagens anteriores. </w:t>
      </w:r>
    </w:p>
    <w:p>
      <w:pPr/>
      <w:r>
        <w:rPr>
          <w:lang w:val="pt_PT" w:bidi="pt_PT"/>
        </w:rPr>
      </w:r>
      <w:r>
        <w:rPr>
          <w:lang w:val="pt_PT" w:bidi="pt_PT"/>
        </w:rPr>
        <w:t xml:space="preserve">Um </w:t>
      </w:r>
      <w:r>
        <w:rPr>
          <w:b/>
          <w:lang w:val="pt_PT" w:bidi="pt_PT"/>
        </w:rPr>
        <w:t>sacrifício</w:t>
      </w:r>
      <w:r>
        <w:rPr>
          <w:lang w:val="pt_PT" w:bidi="pt_PT"/>
        </w:rPr>
        <w:t xml:space="preserve"> é um presente oferecido a Yahweh no altar. Geralmente é um animal, mas também pode ser alimentos ou especiarias aromáticas. Para mais informações sobre </w:t>
      </w:r>
      <w:r>
        <w:rPr>
          <w:lang w:val="pt_PT" w:bidi="pt_PT"/>
        </w:rPr>
        <w:t>sacrifícios</w:t>
      </w:r>
      <w:r>
        <w:rPr>
          <w:lang w:val="pt_PT" w:bidi="pt_PT"/>
        </w:rPr>
        <w:t>, consultem o Glossário Mestre. Usem a mesma palavra ou frase para sacrifícios que vocês usaram em passagens anteriores.</w:t>
      </w:r>
    </w:p>
    <w:p>
      <w:pPr/>
      <w:r>
        <w:rPr>
          <w:lang w:val="pt_PT" w:bidi="pt_PT"/>
        </w:rPr>
      </w:r>
      <w:r>
        <w:rPr>
          <w:lang w:val="pt_PT" w:bidi="pt_PT"/>
        </w:rPr>
        <w:t xml:space="preserve">Uma </w:t>
      </w:r>
      <w:r>
        <w:rPr>
          <w:b/>
          <w:lang w:val="pt_PT" w:bidi="pt_PT"/>
        </w:rPr>
        <w:t>oferta queimada</w:t>
      </w:r>
      <w:r>
        <w:rPr>
          <w:lang w:val="pt_PT" w:bidi="pt_PT"/>
        </w:rPr>
        <w:t xml:space="preserve"> é quando uma pessoa traz um animal inteiro para matar e então queimar no altar como uma maneira de dizer a Yahweh: "Reconheço que fiz errado e quero me dedicar a você". Para mais informações sobre </w:t>
      </w:r>
      <w:r>
        <w:rPr>
          <w:lang w:val="pt_PT" w:bidi="pt_PT"/>
        </w:rPr>
        <w:t>oferta queimada</w:t>
      </w:r>
      <w:r>
        <w:rPr>
          <w:lang w:val="pt_PT" w:bidi="pt_PT"/>
        </w:rPr>
        <w:t>, consultem o Glossário Mestre. Usem a mesma palavra ou frase para oferta queimada que vocês usaram em passagens anteriores.</w:t>
      </w:r>
    </w:p>
    <w:p>
      <w:pPr/>
      <w:r>
        <w:rPr>
          <w:lang w:val="pt_PT" w:bidi="pt_PT"/>
        </w:rPr>
      </w:r>
      <w:r>
        <w:rPr>
          <w:lang w:val="pt_PT" w:bidi="pt_PT"/>
        </w:rPr>
        <w:t xml:space="preserve">As pessoas oferecem uma </w:t>
      </w:r>
      <w:r>
        <w:rPr>
          <w:b/>
          <w:lang w:val="pt_PT" w:bidi="pt_PT"/>
        </w:rPr>
        <w:t>oferta de cereais</w:t>
      </w:r>
      <w:r>
        <w:rPr>
          <w:lang w:val="pt_PT" w:bidi="pt_PT"/>
        </w:rPr>
        <w:t xml:space="preserve">, geralmente de cevada ou trigo, como uma maneira de agradecer a Yahweh por sua provisão. Uma </w:t>
      </w:r>
      <w:r>
        <w:rPr>
          <w:b/>
          <w:lang w:val="pt_PT" w:bidi="pt_PT"/>
        </w:rPr>
        <w:t>oferta de paz ou comunhão</w:t>
      </w:r>
      <w:r>
        <w:rPr>
          <w:lang w:val="pt_PT" w:bidi="pt_PT"/>
        </w:rPr>
        <w:t xml:space="preserve"> é um tipo de sacrifício animal oferecido a Yahweh para agradecer a ele por sua bondade. Consulte a </w:t>
      </w:r>
      <w:r>
        <w:rPr>
          <w:b/>
          <w:lang w:val="pt_PT" w:bidi="pt_PT"/>
        </w:rPr>
        <w:t>oferta de cereais</w:t>
      </w:r>
      <w:r>
        <w:rPr>
          <w:lang w:val="pt_PT" w:bidi="pt_PT"/>
        </w:rPr>
        <w:t xml:space="preserve"> e </w:t>
      </w:r>
      <w:r>
        <w:rPr>
          <w:b/>
          <w:lang w:val="pt_PT" w:bidi="pt_PT"/>
        </w:rPr>
        <w:t>oferta de paz ou comunhão</w:t>
      </w:r>
      <w:r>
        <w:rPr>
          <w:lang w:val="pt_PT" w:bidi="pt_PT"/>
        </w:rPr>
        <w:t xml:space="preserve"> no Glossário Mestre para mais informações.</w:t>
      </w:r>
    </w:p>
    <w:p>
      <w:pPr/>
      <w:r>
        <w:rPr>
          <w:lang w:val="pt_PT" w:bidi="pt_PT"/>
        </w:rPr>
      </w:r>
      <w:r>
        <w:rPr>
          <w:lang w:val="pt_PT" w:bidi="pt_PT"/>
        </w:rPr>
        <w:t xml:space="preserve">Parem aqui e discutam quais palavras ou frases vocês usarão para dizer </w:t>
      </w:r>
      <w:r>
        <w:rPr>
          <w:b/>
          <w:lang w:val="pt_PT" w:bidi="pt_PT"/>
        </w:rPr>
        <w:t>oferta de cereais</w:t>
      </w:r>
      <w:r>
        <w:rPr>
          <w:lang w:val="pt_PT" w:bidi="pt_PT"/>
        </w:rPr>
        <w:t xml:space="preserve"> e </w:t>
      </w:r>
      <w:r>
        <w:rPr>
          <w:b/>
          <w:lang w:val="pt_PT" w:bidi="pt_PT"/>
        </w:rPr>
        <w:t>oferta de paz ou comunhão</w:t>
      </w:r>
      <w:r>
        <w:rPr>
          <w:lang w:val="pt_PT" w:bidi="pt_PT"/>
        </w:rPr>
        <w:t>. Usem as mesmas palavras ou frases que vocês usaram em passagens anteriores. Pause o áudio aqui.</w:t>
      </w:r>
    </w:p>
    <w:p>
      <w:pPr/>
      <w:r>
        <w:rPr>
          <w:lang w:val="pt_PT" w:bidi="pt_PT"/>
        </w:rPr>
      </w:r>
      <w:r>
        <w:rPr>
          <w:lang w:val="pt_PT" w:bidi="pt_PT"/>
        </w:rPr>
        <w:t xml:space="preserve">As tribos orientais queriam garantir que suas gerações futuras pudessem continuar adorando a Yahweh, oferecendo sacrifícios no altar no </w:t>
      </w:r>
      <w:r>
        <w:rPr>
          <w:b/>
          <w:lang w:val="pt_PT" w:bidi="pt_PT"/>
        </w:rPr>
        <w:t>tabernáculo</w:t>
      </w:r>
      <w:r>
        <w:rPr>
          <w:lang w:val="pt_PT" w:bidi="pt_PT"/>
        </w:rPr>
        <w:t xml:space="preserve"> de Yahweh. Para mais informações sobre </w:t>
      </w:r>
      <w:r>
        <w:rPr>
          <w:lang w:val="pt_PT" w:bidi="pt_PT"/>
        </w:rPr>
        <w:t>descendentes</w:t>
      </w:r>
      <w:r>
        <w:rPr>
          <w:lang w:val="pt_PT" w:bidi="pt_PT"/>
        </w:rPr>
        <w:t xml:space="preserve"> e </w:t>
      </w:r>
      <w:r>
        <w:rPr>
          <w:lang w:val="pt_PT" w:bidi="pt_PT"/>
        </w:rPr>
        <w:t>tabernáculo</w:t>
      </w:r>
      <w:r>
        <w:rPr>
          <w:lang w:val="pt_PT" w:bidi="pt_PT"/>
        </w:rPr>
        <w:t>, consultem o Glossário Mestre. Usem as mesmas palavras ou frases para descendentes e tabernáculo que vocês usaram em passagens anteriores.</w:t>
      </w:r>
    </w:p>
    <w:p>
      <w:pPr/>
      <w:r>
        <w:rPr>
          <w:lang w:val="pt_PT" w:bidi="pt_PT"/>
        </w:rPr>
      </w:r>
      <w:r>
        <w:rPr>
          <w:lang w:val="pt_PT" w:bidi="pt_PT"/>
        </w:rPr>
        <w:t>As tribos orientais construíram o altar para ser um tipo de testemunha, ou testemunho, o que lembraria a todas as gerações futuras de Israel que as tribos orientais formam parte de Israel e, portanto, têm o direito de adorar a Yahweh.</w:t>
      </w:r>
    </w:p>
    <w:p>
      <w:pPr/>
      <w:r>
        <w:rPr>
          <w:lang w:val="pt_PT" w:bidi="pt_PT"/>
        </w:rPr>
      </w:r>
      <w:r>
        <w:rPr>
          <w:lang w:val="pt_PT" w:bidi="pt_PT"/>
        </w:rPr>
        <w:t xml:space="preserve">Parem aqui e discutam em grupo como vocês falarão sobre o altar como uma </w:t>
      </w:r>
      <w:r>
        <w:rPr>
          <w:b/>
          <w:lang w:val="pt_PT" w:bidi="pt_PT"/>
        </w:rPr>
        <w:t>testemunha</w:t>
      </w:r>
      <w:r>
        <w:rPr>
          <w:lang w:val="pt_PT" w:bidi="pt_PT"/>
        </w:rPr>
        <w:t xml:space="preserve"> de que tanto as tribos orientais quanto ocidentais de Israel adoram a Yahweh, o Deus de Israel. Pause este áudio aqui.</w:t>
      </w:r>
    </w:p>
    <w:p>
      <w:pPr/>
      <w:r>
        <w:rPr>
          <w:lang w:val="pt_PT" w:bidi="pt_PT"/>
        </w:rPr>
      </w:r>
      <w:r>
        <w:rPr>
          <w:lang w:val="pt_PT" w:bidi="pt_PT"/>
        </w:rPr>
        <w:t xml:space="preserve">Fineias, o </w:t>
      </w:r>
      <w:r>
        <w:rPr>
          <w:b/>
          <w:lang w:val="pt_PT" w:bidi="pt_PT"/>
        </w:rPr>
        <w:t>sacerdote</w:t>
      </w:r>
      <w:r>
        <w:rPr>
          <w:lang w:val="pt_PT" w:bidi="pt_PT"/>
        </w:rPr>
        <w:t xml:space="preserve">, e os principais líderes das tribos ocidentais de Israel estão felizes com a explicação das tribos orientais. Para mais informações sobre </w:t>
      </w:r>
      <w:r>
        <w:rPr>
          <w:lang w:val="pt_PT" w:bidi="pt_PT"/>
        </w:rPr>
        <w:t>sacerdote</w:t>
      </w:r>
      <w:r>
        <w:rPr>
          <w:lang w:val="pt_PT" w:bidi="pt_PT"/>
        </w:rPr>
        <w:t xml:space="preserve">, consultem o Glossário Mestre. Usem a mesma palavra ou frase para sacerdote que vocês usaram em passagens anteriores. </w:t>
      </w:r>
    </w:p>
    <w:p>
      <w:pPr/>
      <w:r>
        <w:rPr>
          <w:lang w:val="pt_PT" w:bidi="pt_PT"/>
        </w:rPr>
      </w:r>
      <w:r>
        <w:rPr>
          <w:lang w:val="pt_PT" w:bidi="pt_PT"/>
        </w:rPr>
        <w:t xml:space="preserve">As tribos ocidentais de Israel </w:t>
      </w:r>
      <w:r>
        <w:rPr>
          <w:b/>
          <w:lang w:val="pt_PT" w:bidi="pt_PT"/>
        </w:rPr>
        <w:t>abençoam</w:t>
      </w:r>
      <w:r>
        <w:rPr>
          <w:lang w:val="pt_PT" w:bidi="pt_PT"/>
        </w:rPr>
        <w:t xml:space="preserve"> ou louvam a Yahweh quando ouvem o relatório de Fineias e dos principais líderes, e elas não falam mais sobre ir à guerra contra seus irmãos nas tribos orientais. Usem a mesma palavra para abençoar que vocês usaram em passagens anteriores, e lembrem-se de que </w:t>
      </w:r>
      <w:r>
        <w:rPr>
          <w:lang w:val="pt_PT" w:bidi="pt_PT"/>
        </w:rPr>
        <w:t>abençoar</w:t>
      </w:r>
      <w:r>
        <w:rPr>
          <w:lang w:val="pt_PT" w:bidi="pt_PT"/>
        </w:rPr>
        <w:t xml:space="preserve"> está no Glossário Mestre.</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23:1–8</w:t>
      </w:r>
      <w:r>
        <w:rPr>
          <w:lang w:val="pt_PT" w:bidi="pt_PT"/>
        </w:rPr>
      </w:r>
    </w:p>
    <w:p>
      <w:pPr>
        <w:pStyle w:val="Heading3"/>
      </w:pPr>
      <w:r>
        <w:rPr>
          <w:lang w:val="pt_PT" w:bidi="pt_PT"/>
        </w:rPr>
        <w:t>Ouvir e Sentir</w:t>
      </w:r>
    </w:p>
    <w:p>
      <w:pPr/>
      <w:r>
        <w:rPr>
          <w:lang w:val="pt_PT" w:bidi="pt_PT"/>
        </w:rPr>
      </w:r>
      <w:r>
        <w:rPr>
          <w:lang w:val="pt_PT" w:bidi="pt_PT"/>
        </w:rPr>
        <w:t>Nesta etapa, ouçam Josué 23.1–8 e guardem em seus corações.</w:t>
      </w:r>
    </w:p>
    <w:p>
      <w:pPr/>
      <w:r>
        <w:rPr>
          <w:lang w:val="pt_PT" w:bidi="pt_PT"/>
        </w:rPr>
      </w:r>
      <w:r>
        <w:rPr>
          <w:lang w:val="pt_PT" w:bidi="pt_PT"/>
        </w:rPr>
        <w:t>Ouçam uma versão em áudio de Josué 23.1–8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23.1–8 na tradução mais fácil de entender.</w:t>
      </w:r>
    </w:p>
    <w:p>
      <w:pPr/>
      <w:r>
        <w:rPr>
          <w:lang w:val="pt_PT" w:bidi="pt_PT"/>
        </w:rPr>
      </w:r>
      <w:r>
        <w:rPr>
          <w:lang w:val="pt_PT" w:bidi="pt_PT"/>
        </w:rPr>
        <w:t>Essa história provavelmente começa muitos anos depois que Yahweh deu paz aos israelitas em relação a todos os seus inimigos. Josué se tornou um homem muito velho. Josué reúne todos os anciãos tribais, líderes familiares, juízes e oficiais de Israel para compartilhar algumas palavras finais de encorajamento com eles. Os anciãos, líderes familiares, juízes e oficiais são todos homens com posições diferentes de autoridade dentro de Israel que servem sob a liderança de Josué. Esses homens provavelmente ajudam Josué dando conselhos sobre assuntos de guerra e outras questões importantes. Esses homens também ajudam Josué a liderar Israel seguindo suas instruções sobre como organizar e manter o acampamento dos israelitas em ordem.</w:t>
      </w:r>
    </w:p>
    <w:p>
      <w:pPr/>
      <w:r>
        <w:rPr>
          <w:lang w:val="pt_PT" w:bidi="pt_PT"/>
        </w:rPr>
      </w:r>
      <w:r>
        <w:rPr>
          <w:lang w:val="pt_PT" w:bidi="pt_PT"/>
        </w:rPr>
        <w:t>Josué se dirige a essas pessoas, dizendo que ele se tornou um homem muito velho. Isso sugere que Josué está ciente de que ele pode não viver por muito mais tempo, o que provavelmente é a razão pela qual Josué reúne os líderes de Israel. Josué então faz três chamadas separadas para que os israelitas obedeçam a Yahweh. O primeiro chamado para obedecer é parte dessa história. A segunda e a terceira chamadas à obediência fazem parte da próxima história.</w:t>
      </w:r>
    </w:p>
    <w:p>
      <w:pPr/>
      <w:r>
        <w:rPr>
          <w:lang w:val="pt_PT" w:bidi="pt_PT"/>
        </w:rPr>
      </w:r>
      <w:r>
        <w:rPr>
          <w:lang w:val="pt_PT" w:bidi="pt_PT"/>
        </w:rPr>
        <w:t>Josué diz que todos os israelitas viram com seus próprios olhos tudo o que Yahweh, o Deus de Israel, fez para ajudá-los. Josué lembra aos israelitas que Yahweh derrotou as nações inimigas por eles. Josué repete a frase "Yahweh seu Deus" em toda essa mensagem para destacar um fato muito importante: Yahweh é o único Deus dos israelitas. Vocês se lembrarão de uma história anterior de como Israel fez um acordo especial, ou aliança, com Yahweh para sempre obedecer a ele. Ao dizer "Yahweh, seu Deus", Josué está lembrando aos oficiais de Israel sobre o acordo de Israel de não adorar nenhum deus além de Yahweh.</w:t>
      </w:r>
    </w:p>
    <w:p>
      <w:pPr/>
      <w:r>
        <w:rPr>
          <w:lang w:val="pt_PT" w:bidi="pt_PT"/>
        </w:rPr>
      </w:r>
      <w:r>
        <w:rPr>
          <w:lang w:val="pt_PT" w:bidi="pt_PT"/>
        </w:rPr>
        <w:t>Josué lembra a todos os oficiais de Israel sobre a terra que ele deu anteriormente às diferentes tribos de Israel. Josué está falando sobre a terra conhecida como Canaã, que ficava entre o rio Jordão no lado leste e o Mediterrâneo, ou Grande Mar, no lado oeste. É a mesma terra que Yahweh deu às tribos de Israel como uma herança, ou presente. O mar Mediterrâneo e o rio Jordão são ambos grandes corpos de água que fornecem fronteiras naturais aos lados leste e oeste da terra que Yahweh deu aos israelitas como herança.</w:t>
      </w:r>
    </w:p>
    <w:p>
      <w:pPr/>
      <w:r>
        <w:rPr>
          <w:lang w:val="pt_PT" w:bidi="pt_PT"/>
        </w:rPr>
      </w:r>
      <w:r>
        <w:rPr>
          <w:lang w:val="pt_PT" w:bidi="pt_PT"/>
        </w:rPr>
        <w:t>Parem aqui e olhem para um mapa da terra de Canaã que mostra as divisões da terra para as tribos israelitas, e as fronteiras naturais do Mar Mediterrâneo a oeste e o rio Jordão a leste. Pause este áudio aqui.</w:t>
      </w:r>
    </w:p>
    <w:p>
      <w:pPr/>
      <w:r>
        <w:rPr>
          <w:lang w:val="pt_PT" w:bidi="pt_PT"/>
        </w:rPr>
      </w:r>
      <w:r>
        <w:rPr>
          <w:lang w:val="pt_PT" w:bidi="pt_PT"/>
        </w:rPr>
        <w:t>Josué lembra aos líderes que os israelitas ainda precisam conquistar e tomar posse de parte dessa terra, mas ele promete que Yahweh os ajudará. Josué diz que Yahweh expulsará, ou forçará, todo o povo não israelita que está vivendo lá agora a deixar a terra e ir para outro lugar. Josué diz que todas essas coisas acontecerão porque Yahweh manterá a promessa que Yahweh fez a Israel.</w:t>
      </w:r>
    </w:p>
    <w:p>
      <w:pPr/>
      <w:r>
        <w:rPr>
          <w:lang w:val="pt_PT" w:bidi="pt_PT"/>
        </w:rPr>
      </w:r>
      <w:r>
        <w:rPr>
          <w:lang w:val="pt_PT" w:bidi="pt_PT"/>
        </w:rPr>
        <w:t>Josué diz aos oficiais de Israel para serem fortes! Os oficiais devem obedecer exatamente às instruções que Moisés escreveu no Livro da Lei. "O Livro da Lei" se refere aos cinco primeiros livros da Bíblia, também conhecidos como o Pentateuco. O Pentateuco contém as leis, ou conjunto de instruções, que Yahweh deu a Moisés.</w:t>
      </w:r>
    </w:p>
    <w:p>
      <w:pPr/>
      <w:r>
        <w:rPr>
          <w:lang w:val="pt_PT" w:bidi="pt_PT"/>
        </w:rPr>
      </w:r>
      <w:r>
        <w:rPr>
          <w:lang w:val="pt_PT" w:bidi="pt_PT"/>
        </w:rPr>
        <w:t>Ao dizer isso, Josué lembra aos israelitas novamente sobre sua aliança, ou acordo especial, com Yahweh. Lembrem-se de uma história anterior de como a Lei de Moisés descrevia as coisas que Israel havia concordado em fazer como o povo de Yahweh. Se os israelitas continuassem a ser fiéis e fizessem o que prometeram, Yahweh continuaria a ser o Deus deles e os abençoaria na terra que ele deu a eles como herança.</w:t>
      </w:r>
    </w:p>
    <w:p>
      <w:pPr/>
      <w:r>
        <w:rPr>
          <w:lang w:val="pt_PT" w:bidi="pt_PT"/>
        </w:rPr>
      </w:r>
      <w:r>
        <w:rPr>
          <w:lang w:val="pt_PT" w:bidi="pt_PT"/>
        </w:rPr>
        <w:t>Então Josué lista algumas coisas que os israelitas nunca devem fazer. Josué diz que eles não devem fazer amigos com o povo que Yahweh planeja forçar a sair da terra. Isso provavelmente acontece porque Yahweh não quer que os israelitas sejam influenciados pelo povo dessas nações e adorem seus deuses. Josué diz claramente que os israelitas não devem nem mesmo dizer os nomes dos deuses dessas pessoas, ou orar a esses deuses, ou fazer promessas nos nomes de seus deuses. Josué diz que os israelitas nunca devem servir a esses deuses ou se curvar para adorá-los.</w:t>
      </w:r>
    </w:p>
    <w:p>
      <w:pPr/>
      <w:r>
        <w:rPr>
          <w:lang w:val="pt_PT" w:bidi="pt_PT"/>
        </w:rPr>
      </w:r>
      <w:r>
        <w:rPr>
          <w:lang w:val="pt_PT" w:bidi="pt_PT"/>
        </w:rPr>
        <w:t>Adorar significa dar honra especial a alguém ou algo. As nações que viviam na terra que Yahweh havia dado aos israelitas costumavam adorar muitos deuses falsos, chamados de ídolos. Esses deuses não eram realmente deuses, porque eles não tinham poder ou autoridade. Eles muitas vezes eram apenas imagens, estátuas ou objetos que o povo da terra adorava. Às vezes, quando o povo adorava esses deuses, eles faziam coisas horríveis porque pensavam que isso agradava a seus deuses.</w:t>
      </w:r>
    </w:p>
    <w:p>
      <w:pPr/>
      <w:r>
        <w:rPr>
          <w:lang w:val="pt_PT" w:bidi="pt_PT"/>
        </w:rPr>
      </w:r>
      <w:r>
        <w:rPr>
          <w:lang w:val="pt_PT" w:bidi="pt_PT"/>
        </w:rPr>
        <w:t>Parem aqui e, em grupo, discutam as coisas que as pessoas em sua cultura podem adorar, ou às quais se dedicar. Que coisas eles fazem para mostrar sua devoção?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23.1–8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uma cena.</w:t>
      </w:r>
    </w:p>
    <w:p>
      <w:pPr/>
      <w:r>
        <w:rPr>
          <w:lang w:val="pt_PT" w:bidi="pt_PT"/>
        </w:rPr>
      </w:r>
      <w:r>
        <w:rPr>
          <w:b/>
          <w:lang w:val="pt_PT" w:bidi="pt_PT"/>
        </w:rPr>
        <w:t>Nessa cena:</w:t>
      </w:r>
      <w:r>
        <w:rPr>
          <w:lang w:val="pt_PT" w:bidi="pt_PT"/>
        </w:rPr>
        <w:t xml:space="preserve"> Josué fala com os líderes de Israel e os chama para continuar se dedicando a Yahweh e continuar obedecendo às instruções de Yahweh, porque Yahweh fez coisas boas por eles. Josué adverte os israelitas para que não façam amigos com o povo que vive na terra que Yahweh prometeu dar a eles como herança.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E os anciãos, os chefes de famílias, os juízes e os oficiais de Israel</w:t>
      </w:r>
    </w:p>
    <w:p>
      <w:pPr/>
      <w:r>
        <w:rPr>
          <w:lang w:val="pt_PT" w:bidi="pt_PT"/>
        </w:rPr>
      </w:r>
      <w:r>
        <w:rPr>
          <w:lang w:val="pt_PT" w:bidi="pt_PT"/>
        </w:rPr>
        <w:t>Em grupo, prestem atenção às partes do cenário da passagem:</w:t>
      </w:r>
    </w:p>
    <w:p>
      <w:pPr/>
      <w:r>
        <w:rPr>
          <w:lang w:val="pt_PT" w:bidi="pt_PT"/>
        </w:rPr>
      </w:r>
      <w:r>
        <w:rPr>
          <w:lang w:val="pt_PT" w:bidi="pt_PT"/>
        </w:rPr>
        <w:t>Essa história provavelmente começa muitos anos depois que Yahweh deu paz aos israelitas em relação a todos os seus inimigos. Josué se tornou um homem muito velho. Josué reúne todos os anciãos, líderes, juízes e oficiais de Israel para compartilhar algumas palavras finais de encorajamento com eles. Essas são todas pessoas importantes, o que mostra que Josué tem algo muito importante a dizer. Não está claro onde essa história acontece, mas alguns estudiosos da Bíblia pensam que provavelmente aconteceu em Siló, onde o tabernáculo ficava.</w:t>
      </w:r>
    </w:p>
    <w:p>
      <w:pPr/>
      <w:r>
        <w:rPr>
          <w:lang w:val="pt_PT" w:bidi="pt_PT"/>
        </w:rPr>
      </w:r>
      <w:r>
        <w:rPr>
          <w:lang w:val="pt_PT" w:bidi="pt_PT"/>
        </w:rPr>
        <w:t>Josué se dirige ao povo e diz que ele agora é um homem muito velho. Ele diz que todos eles viram com seus próprios olhos tudo o que Yahweh, o Deus de Israel, fez para ajudá-los. Josué lembra a eles que Yahweh derrotou as nações inimigas de Israel lutando pelos israelitas. Josué repete a frase "Yahweh seu Deus" em toda essa passagem para destacar um fato muito importante. Yahweh é o único Deus dos israelitas. É importante observar que Josué não está se excluindo do povo de Yahweh quando ele diz isso. É possível que ele diga "Yahweh seu Deus", em vez de "Yahweh nosso Deus", porque ele está falando de uma posição de autoridade em relação ao povo. Vocês podem usar "seu Deus" ou "nosso Deus", dependendo do que é mais claro em seu idioma.</w:t>
      </w:r>
    </w:p>
    <w:p>
      <w:pPr/>
      <w:r>
        <w:rPr>
          <w:lang w:val="pt_PT" w:bidi="pt_PT"/>
        </w:rPr>
      </w:r>
      <w:r>
        <w:rPr>
          <w:lang w:val="pt_PT" w:bidi="pt_PT"/>
        </w:rPr>
        <w:t>Parem aqui e discutam em grupo se vocês devem chamar Yahweh de "seu" Deus ou "nosso" Deus. Certifiquem-se de usar a mesma frase em toda a passagem. Pause o áudio aqui.</w:t>
      </w:r>
    </w:p>
    <w:p>
      <w:pPr/>
      <w:r>
        <w:rPr>
          <w:lang w:val="pt_PT" w:bidi="pt_PT"/>
        </w:rPr>
      </w:r>
      <w:r>
        <w:rPr>
          <w:lang w:val="pt_PT" w:bidi="pt_PT"/>
        </w:rPr>
        <w:t>Josué lembra aos oficiais que eles ainda precisam conquistar e tomar posse de parte da terra que Yahweh deu a eles como herança. Josué diz que anteriormente liderou os israelitas para conquistar, ou exterminar, algumas das nações, mas algumas nações ainda permanecem. Josué diz que Yahweh manterá sua promessa de dar a eles a terra ao "expulsar o povo", ou forçando o povo que vivia lá a sair.</w:t>
      </w:r>
    </w:p>
    <w:p>
      <w:pPr/>
      <w:r>
        <w:rPr>
          <w:lang w:val="pt_PT" w:bidi="pt_PT"/>
        </w:rPr>
      </w:r>
      <w:r>
        <w:rPr>
          <w:lang w:val="pt_PT" w:bidi="pt_PT"/>
        </w:rPr>
        <w:t>Josué diz que Yahweh derrotou os inimigos de Israel, e Yahweh em breve forçará os povos a saírem da terra que ele deu aos israelitas. Então, em retorno, os israelitas devem responder sendo leais a Yahweh. Josué diz aos oficiais de Israel que eles devem ser muito cuidadosos para garantir que sigam as instruções que Moisés escreveu no Livro da Lei. Josué diz que eles não devem se voltar para a direita nem para a esquerda, uma linguagem especial, que significa que eles não devem desobedecer nenhuma parte da lei. Esse tipo de linguagem mostra que, quando os israelitas obedecem plenamente a Yahweh, é como se eles estivessem seguindo cuidadosamente um caminho reto. Josué está chamando os israelitas para concentrar sua atenção em manter-se no caminho reto, obedecendo a Yahweh completamente.</w:t>
      </w:r>
    </w:p>
    <w:p>
      <w:pPr/>
      <w:r>
        <w:rPr>
          <w:lang w:val="pt_PT" w:bidi="pt_PT"/>
        </w:rPr>
      </w:r>
      <w:r>
        <w:rPr>
          <w:lang w:val="pt_PT" w:bidi="pt_PT"/>
        </w:rPr>
        <w:t>Parem aqui e discutam em grupo qual palavra ou frase vocês usarão para mostrar que os israelitas devem obedecer às instruções de Yahweh exatamente, sem "se voltar para a esquerda ou para a direita". Pause o áudio aqui.</w:t>
      </w:r>
    </w:p>
    <w:p>
      <w:pPr/>
      <w:r>
        <w:rPr>
          <w:lang w:val="pt_PT" w:bidi="pt_PT"/>
        </w:rPr>
      </w:r>
      <w:r>
        <w:rPr>
          <w:lang w:val="pt_PT" w:bidi="pt_PT"/>
        </w:rPr>
        <w:t>Josué diz que os israelitas não devem se misturar, nem fazer amizade com o povo não israelita que ainda resta na terra. Algumas traduções da Bíblia dizem que os israelitas não devem "misturar-se" ou se casar com os povos não israelitas. Então Josué diz que os israelitas não devem orar, ou fazer promessas em nome dos deuses do povo que Yahweh forçará a sair da terra. Josué diz que o povo não deve servir, ou se curvar para adorar, esses deuses, mas em vez disso, os israelitas devem continuar a ser leais, ou "apegar-se fortemente", a Yahweh, seu Deus. Agarrar-se firmemente a Yahweh é uma linguagem especial. Quando uma pessoa tem algo que é muito valioso para ela, ela pode segurá-lo com muita força em sua mão para garantir que não o perca. De uma maneira semelhante, os israelitas mostrariam o quanto eles valorizavam Yahweh ao seguir cuidadosamente todas as suas instruções. Em sua tradução, é importante mostrar um forte contraste entre o que Josué diz que os israelitas não devem fazer, e o que eles devem fazer, em resposta à fidelidade de Yahweh em relação a eles.</w:t>
      </w:r>
    </w:p>
    <w:p>
      <w:pPr/>
      <w:r>
        <w:rPr>
          <w:lang w:val="pt_PT" w:bidi="pt_PT"/>
        </w:rPr>
      </w:r>
      <w:r>
        <w:rPr>
          <w:lang w:val="pt_PT" w:bidi="pt_PT"/>
        </w:rPr>
        <w:t>Parem aqui e discutam em grupo quais palavras ou frases vocês usarão para mostrar o forte contraste entre os mandamentos de Josué para que Israel não adorasse os deuses do povo não israelita, mas em vez disso, fosse leal a Yahweh. Então pratiquem falar sobre o contraste em sua tradução.</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23.1–8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uma cena.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E os anciãos, os chefes de famílias, os juízes e os oficiais de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reúne os anciãos, chefes de famílias, juízes e oficiais de Israel. Josué diz a eles que ele agora é um homem muito velho e lembra a eles que eles viram as muitas coisas que Yahweh, seu Deus, fez para ajudá-los a derrotar as nações inimigas ao seu redor.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lembra aos oficiais que eles ainda precisam conquistar e tomar posse de parte da terra que Yahweh deu a eles como herança. Josué diz que Yahweh manterá sua promessa de dar a eles a terra ao "expulsar o povo", ou forçando todas as pessoas que estavam vivendo lá a deixar a terra e ir para outro lugar.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Josué diz que os israelitas não devem fazer amizade com o povo não israelita que vive atualmente na terra. Josué também diz que os israelitas não devem orar, ou fazer promessas em nome dos deuses do povo que Yahweh forçará a sair da terra. Josué diz que eles não devem servir ou adorar esses deuses, mas em vez disso, os israelitas devem continuar a ser leais a Yahweh, seu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23.1–8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reúne os vários líderes de Israel, os </w:t>
      </w:r>
      <w:r>
        <w:rPr>
          <w:b/>
          <w:lang w:val="pt_PT" w:bidi="pt_PT"/>
        </w:rPr>
        <w:t>anciãos</w:t>
      </w:r>
      <w:r>
        <w:rPr>
          <w:lang w:val="pt_PT" w:bidi="pt_PT"/>
        </w:rPr>
        <w:t xml:space="preserve">, chefes de famílias, </w:t>
      </w:r>
      <w:r>
        <w:rPr>
          <w:b/>
          <w:lang w:val="pt_PT" w:bidi="pt_PT"/>
        </w:rPr>
        <w:t>juízes</w:t>
      </w:r>
      <w:r>
        <w:rPr>
          <w:lang w:val="pt_PT" w:bidi="pt_PT"/>
        </w:rPr>
        <w:t xml:space="preserve"> e </w:t>
      </w:r>
      <w:r>
        <w:rPr>
          <w:b/>
          <w:lang w:val="pt_PT" w:bidi="pt_PT"/>
        </w:rPr>
        <w:t>oficiais</w:t>
      </w:r>
      <w:r>
        <w:rPr>
          <w:lang w:val="pt_PT" w:bidi="pt_PT"/>
        </w:rPr>
        <w:t xml:space="preserve">. Essas são todas as pessoas em posições de autoridade em Israel. Os anciãos eram os líderes das várias tribos de Israel. Os juízes tinham autoridade para decidir como lidar com um problema entre duas pessoas. Os oficiais tinham posições de autoridade sobre soldados, ou guerreiros. Usem as mesmas palavras para anciãos, juízes e oficiais que vocês usaram em passagens anteriores. Consulte o </w:t>
      </w:r>
      <w:r>
        <w:rPr>
          <w:lang w:val="pt_PT" w:bidi="pt_PT"/>
        </w:rPr>
        <w:t>ancião</w:t>
      </w:r>
      <w:r>
        <w:rPr>
          <w:lang w:val="pt_PT" w:bidi="pt_PT"/>
        </w:rPr>
        <w:t xml:space="preserve"> e </w:t>
      </w:r>
      <w:r>
        <w:rPr>
          <w:lang w:val="pt_PT" w:bidi="pt_PT"/>
        </w:rPr>
        <w:t>juiz</w:t>
      </w:r>
      <w:r>
        <w:rPr>
          <w:lang w:val="pt_PT" w:bidi="pt_PT"/>
        </w:rPr>
        <w:t xml:space="preserve"> no Glossário Mestre para mais informações.</w:t>
      </w:r>
    </w:p>
    <w:p>
      <w:pPr/>
      <w:r>
        <w:rPr>
          <w:lang w:val="pt_PT" w:bidi="pt_PT"/>
        </w:rPr>
      </w:r>
      <w:r>
        <w:rPr>
          <w:lang w:val="pt_PT" w:bidi="pt_PT"/>
        </w:rPr>
        <w:t xml:space="preserve">Josué lembra ao povo como </w:t>
      </w:r>
      <w:r>
        <w:rPr>
          <w:b/>
          <w:lang w:val="pt_PT" w:bidi="pt_PT"/>
        </w:rPr>
        <w:t>Yahweh</w:t>
      </w:r>
      <w:r>
        <w:rPr>
          <w:lang w:val="pt_PT" w:bidi="pt_PT"/>
        </w:rPr>
        <w:t xml:space="preserve">, seu </w:t>
      </w:r>
      <w:r>
        <w:rPr>
          <w:b/>
          <w:lang w:val="pt_PT" w:bidi="pt_PT"/>
        </w:rPr>
        <w:t>Deus</w:t>
      </w:r>
      <w:r>
        <w:rPr>
          <w:lang w:val="pt_PT" w:bidi="pt_PT"/>
        </w:rPr>
        <w:t xml:space="preserve">, lutou por Israel e derrotou seus inimigos. Yahweh é o nome pessoal de Deus. Para mais informações sobre </w:t>
      </w:r>
      <w:r>
        <w:rPr>
          <w:lang w:val="pt_PT" w:bidi="pt_PT"/>
        </w:rPr>
        <w:t>Yahweh</w:t>
      </w:r>
      <w:r>
        <w:rPr>
          <w:lang w:val="pt_PT" w:bidi="pt_PT"/>
        </w:rPr>
        <w:t xml:space="preserve"> e </w:t>
      </w:r>
      <w:r>
        <w:rPr>
          <w:lang w:val="pt_PT" w:bidi="pt_PT"/>
        </w:rPr>
        <w:t>Deus</w:t>
      </w:r>
      <w:r>
        <w:rPr>
          <w:lang w:val="pt_PT" w:bidi="pt_PT"/>
        </w:rPr>
        <w:t>, consultem o Glossário Mestre. Usem as mesmas palavras ou frases para Yahweh e Deus que vocês usaram em passagens anteriores.</w:t>
      </w:r>
    </w:p>
    <w:p>
      <w:pPr/>
      <w:r>
        <w:rPr>
          <w:lang w:val="pt_PT" w:bidi="pt_PT"/>
        </w:rPr>
      </w:r>
      <w:r>
        <w:rPr>
          <w:lang w:val="pt_PT" w:bidi="pt_PT"/>
        </w:rPr>
        <w:t xml:space="preserve">Josué diz que ele havia dividido a terra da </w:t>
      </w:r>
      <w:r>
        <w:rPr>
          <w:b/>
          <w:lang w:val="pt_PT" w:bidi="pt_PT"/>
        </w:rPr>
        <w:t>herança</w:t>
      </w:r>
      <w:r>
        <w:rPr>
          <w:lang w:val="pt_PT" w:bidi="pt_PT"/>
        </w:rPr>
        <w:t xml:space="preserve"> dos israelitas entre eles, e que muitas </w:t>
      </w:r>
      <w:r>
        <w:rPr>
          <w:b/>
          <w:lang w:val="pt_PT" w:bidi="pt_PT"/>
        </w:rPr>
        <w:t>nações</w:t>
      </w:r>
      <w:r>
        <w:rPr>
          <w:lang w:val="pt_PT" w:bidi="pt_PT"/>
        </w:rPr>
        <w:t xml:space="preserve"> já haviam sido conquistadas entre o </w:t>
      </w:r>
      <w:r>
        <w:rPr>
          <w:b/>
          <w:lang w:val="pt_PT" w:bidi="pt_PT"/>
        </w:rPr>
        <w:t>rio Jordão</w:t>
      </w:r>
      <w:r>
        <w:rPr>
          <w:lang w:val="pt_PT" w:bidi="pt_PT"/>
        </w:rPr>
        <w:t xml:space="preserve"> e o Mar Mediterrâneo. Uma nação é um grupo de pessoas que pertencem umas às outras, que vivem no mesmo país e que têm o mesmo governante. Usem as mesmas palavras para herança, nação e rio Jordão que vocês usaram em passagens anteriores, e lembrem-se de que a </w:t>
      </w:r>
      <w:r>
        <w:rPr>
          <w:lang w:val="pt_PT" w:bidi="pt_PT"/>
        </w:rPr>
        <w:t>nação</w:t>
      </w:r>
      <w:r>
        <w:rPr>
          <w:lang w:val="pt_PT" w:bidi="pt_PT"/>
        </w:rPr>
        <w:t xml:space="preserve"> e o </w:t>
      </w:r>
      <w:r>
        <w:rPr>
          <w:lang w:val="pt_PT" w:bidi="pt_PT"/>
        </w:rPr>
        <w:t>rio Jordão</w:t>
      </w:r>
      <w:r>
        <w:rPr>
          <w:lang w:val="pt_PT" w:bidi="pt_PT"/>
        </w:rPr>
        <w:t xml:space="preserve"> estão no Glossário Mestre.</w:t>
      </w:r>
    </w:p>
    <w:p>
      <w:pPr/>
      <w:r>
        <w:rPr>
          <w:lang w:val="pt_PT" w:bidi="pt_PT"/>
        </w:rPr>
      </w:r>
      <w:r>
        <w:rPr>
          <w:lang w:val="pt_PT" w:bidi="pt_PT"/>
        </w:rPr>
        <w:t xml:space="preserve">Josué diz aos israelitas para responder à bondade de Yahweh sendo diligentes para obedecer a tudo o que Moisés ordenou no </w:t>
      </w:r>
      <w:r>
        <w:rPr>
          <w:b/>
          <w:lang w:val="pt_PT" w:bidi="pt_PT"/>
        </w:rPr>
        <w:t>Livro da Lei</w:t>
      </w:r>
      <w:r>
        <w:rPr>
          <w:lang w:val="pt_PT" w:bidi="pt_PT"/>
        </w:rPr>
        <w:t xml:space="preserve">. Usem a mesma palavra ou frase para "Livro da Lei" que vocês usaram em passagens anteriores. Consulte a </w:t>
      </w:r>
      <w:r>
        <w:rPr>
          <w:lang w:val="pt_PT" w:bidi="pt_PT"/>
        </w:rPr>
        <w:t>lei</w:t>
      </w:r>
      <w:r>
        <w:rPr>
          <w:lang w:val="pt_PT" w:bidi="pt_PT"/>
        </w:rPr>
        <w:t xml:space="preserve"> no Glossário Mestre para mais informações sobre lei.</w:t>
      </w:r>
    </w:p>
    <w:p>
      <w:pPr/>
      <w:r>
        <w:rPr>
          <w:lang w:val="pt_PT" w:bidi="pt_PT"/>
        </w:rPr>
      </w:r>
      <w:r>
        <w:rPr>
          <w:lang w:val="pt_PT" w:bidi="pt_PT"/>
        </w:rPr>
        <w:t xml:space="preserve">Josué diz que os israelitas não devem fazer amizade com os povos não israelitas. Josué também diz que os israelitas não devem orar, servir ou se curvar para adorar nenhum dos deuses das nações não israelitas. Os deuses, ou ídolos, das outras nações não eram realmente deuses. Eles eram deuses falsos, porque apenas Yahweh é o único Deus verdadeiro. Consulte </w:t>
      </w:r>
      <w:r>
        <w:rPr>
          <w:lang w:val="pt_PT" w:bidi="pt_PT"/>
        </w:rPr>
        <w:t>deuses</w:t>
      </w:r>
      <w:r>
        <w:rPr>
          <w:lang w:val="pt_PT" w:bidi="pt_PT"/>
        </w:rPr>
        <w:t xml:space="preserve"> no Glossário Mestre para mais informações.</w:t>
      </w:r>
    </w:p>
    <w:p>
      <w:pPr/>
      <w:r>
        <w:rPr>
          <w:lang w:val="pt_PT" w:bidi="pt_PT"/>
        </w:rPr>
      </w:r>
      <w:r>
        <w:rPr>
          <w:lang w:val="pt_PT" w:bidi="pt_PT"/>
        </w:rPr>
        <w:t xml:space="preserve">Parem aqui e discutam qual palavra vocês usarão para </w:t>
      </w:r>
      <w:r>
        <w:rPr>
          <w:b/>
          <w:lang w:val="pt_PT" w:bidi="pt_PT"/>
        </w:rPr>
        <w:t>deuses</w:t>
      </w:r>
      <w:r>
        <w:rPr>
          <w:lang w:val="pt_PT" w:bidi="pt_PT"/>
        </w:rPr>
        <w:t>. Se vocês traduziram a palavra "deuses" em uma passagem anterior, usem a mesma palavra aqui.</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23:9–16</w:t>
      </w:r>
      <w:r>
        <w:rPr>
          <w:lang w:val="pt_PT" w:bidi="pt_PT"/>
        </w:rPr>
      </w:r>
    </w:p>
    <w:p>
      <w:pPr>
        <w:pStyle w:val="Heading3"/>
      </w:pPr>
      <w:r>
        <w:rPr>
          <w:lang w:val="pt_PT" w:bidi="pt_PT"/>
        </w:rPr>
        <w:t>Ouvir e Sentir</w:t>
      </w:r>
    </w:p>
    <w:p>
      <w:pPr/>
      <w:r>
        <w:rPr>
          <w:lang w:val="pt_PT" w:bidi="pt_PT"/>
        </w:rPr>
      </w:r>
      <w:r>
        <w:rPr>
          <w:lang w:val="pt_PT" w:bidi="pt_PT"/>
        </w:rPr>
        <w:t>Nesta etapa, ouçam Josué 23.9–16 e guardem em seus corações.</w:t>
      </w:r>
    </w:p>
    <w:p>
      <w:pPr/>
      <w:r>
        <w:rPr>
          <w:lang w:val="pt_PT" w:bidi="pt_PT"/>
        </w:rPr>
      </w:r>
      <w:r>
        <w:rPr>
          <w:lang w:val="pt_PT" w:bidi="pt_PT"/>
        </w:rPr>
        <w:t>Ouçam uma versão em áudio de Josué 23.9–16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23.9–16 na tradução mais fácil de entender.</w:t>
      </w:r>
    </w:p>
    <w:p>
      <w:pPr/>
      <w:r>
        <w:rPr>
          <w:lang w:val="pt_PT" w:bidi="pt_PT"/>
        </w:rPr>
      </w:r>
      <w:r>
        <w:rPr>
          <w:lang w:val="pt_PT" w:bidi="pt_PT"/>
        </w:rPr>
        <w:t>Essa passagem continua a história anterior, quando Josué reuniu todos os anciãos tribais, líderes familiares, juízes e oficiais de Israel para dizer algumas palavras finais de encorajamento a eles. Todo o discurso de Josué aos líderes de Israel inclui três chamadas separadas para que os israelitas mantenham sua promessa de aliança de obedecer a Yahweh. Ouvimos o primeiro chamado para obedecer na história anterior. Agora, continuaremos a ouvir o segundo e o terceiro chamados de Josué para que os israelitas mantenham sua promessa de aliança a Yahweh. A aliança era um acordo inquebrável entre Yahweh e os israelitas. Nesse acordo, tanto Yahweh quanto os israelitas prometeram fazer certas coisas.</w:t>
      </w:r>
    </w:p>
    <w:p>
      <w:pPr/>
      <w:r>
        <w:rPr>
          <w:lang w:val="pt_PT" w:bidi="pt_PT"/>
        </w:rPr>
      </w:r>
      <w:r>
        <w:rPr>
          <w:lang w:val="pt_PT" w:bidi="pt_PT"/>
        </w:rPr>
        <w:t>A história anterior terminou com Josué dizendo aos líderes israelitas para se apegarem a Yahweh. Essa é uma linguagem especial para dizer que os israelitas não devem se separar de Yahweh adorando outros deuses.</w:t>
      </w:r>
    </w:p>
    <w:p>
      <w:pPr/>
      <w:r>
        <w:rPr>
          <w:lang w:val="pt_PT" w:bidi="pt_PT"/>
        </w:rPr>
      </w:r>
      <w:r>
        <w:rPr>
          <w:lang w:val="pt_PT" w:bidi="pt_PT"/>
        </w:rPr>
        <w:t>Agora Josué os chama pela segunda vez para obedecer a Yahweh. Josué repete as razões pelas quais os israelitas devem ser leais a Yahweh e adorar apenas a Yahweh. Josué diz pela segunda vez que Yahweh já expulsou, ou forçou a saída, de nações grandes e poderosas da terra em favor do povo de Israel. Por causa da ajuda de Yahweh, ninguém foi capaz de derrotar os israelitas. Josué diz que, como Yahweh manteve sua promessa de lutar pelos israelitas, apenas um soldado israelita pode fazer 1.000 soldados inimigos fugirem. Isso significa que os israelitas derrotaram facilmente seus inimigos porque Yahweh os ajudou!</w:t>
      </w:r>
    </w:p>
    <w:p>
      <w:pPr/>
      <w:r>
        <w:rPr>
          <w:lang w:val="pt_PT" w:bidi="pt_PT"/>
        </w:rPr>
      </w:r>
      <w:r>
        <w:rPr>
          <w:lang w:val="pt_PT" w:bidi="pt_PT"/>
        </w:rPr>
        <w:t>Josué instrui os oficiais a serem muito cuidadosos para amar Yahweh, o Deus de Israel, acima de todas as coisas. Amar a Yahweh é escolher ser completamente dedicado a ele. Josué espera que Israel se dedique a Yahweh por causa das coisas boas que Yahweh fez por eles.</w:t>
      </w:r>
    </w:p>
    <w:p>
      <w:pPr/>
      <w:r>
        <w:rPr>
          <w:lang w:val="pt_PT" w:bidi="pt_PT"/>
        </w:rPr>
      </w:r>
      <w:r>
        <w:rPr>
          <w:lang w:val="pt_PT" w:bidi="pt_PT"/>
        </w:rPr>
        <w:t>Então Josué adverte os oficiais sobre o que acontecerá se eles se afastarem de Yahweh ao desobedecerem a Yahweh e fazerem amizade com, ou até mesmo se casarem com o povo não israelita que permanece na terra. Josué quer que os israelitas saibam com toda certeza o que acontecerá com eles se escolherem ser infiéis a Yahweh. Josué diz que Yahweh não ajudará mais os israelitas ao forçar os povos não israelitas a deixar a terra. Se os israelitas escolherem seguir os caminhos dessas pessoas em vez de seguir a Yahweh, então Yahweh dará a eles o que querem: Yahweh permitirá que os não israelitas permaneçam na terra. No entanto, Josué deixa muito claro que isso não será uma bênção para o povo de Israel.</w:t>
      </w:r>
    </w:p>
    <w:p>
      <w:pPr/>
      <w:r>
        <w:rPr>
          <w:lang w:val="pt_PT" w:bidi="pt_PT"/>
        </w:rPr>
      </w:r>
      <w:r>
        <w:rPr>
          <w:lang w:val="pt_PT" w:bidi="pt_PT"/>
        </w:rPr>
        <w:t>Parem aqui e discutam essa pergunta em grupo: o que poderia acontecer se uma pessoa de sua comunidade quisesse se casar com alguém de uma comunidade inimiga? As pessoas no comando permitiriam isso? Como esse casamento afetaria sua comunidade? Pause este áudio aqui.</w:t>
      </w:r>
    </w:p>
    <w:p>
      <w:pPr/>
      <w:r>
        <w:rPr>
          <w:lang w:val="pt_PT" w:bidi="pt_PT"/>
        </w:rPr>
      </w:r>
      <w:r>
        <w:rPr>
          <w:lang w:val="pt_PT" w:bidi="pt_PT"/>
        </w:rPr>
        <w:t>Josué usa uma linguagem especial para descrever os problemas que o povo não israelita causará. Josué diz que o povo não israelita será um laço e uma armadilha para Israel. Um laço e uma armadilha são coisas que as pessoas usam para pegar e prender pássaros. As pessoas as fazem com madeira ou uma rede. Josué então diz que o povo não israelita será um chicote nas costas dos israelitas e espinhos nos seus olhos. Um chicote é um objeto longo e flexível usado para bater nas costas de animais ou pessoas. Um chicote pode causar muita dor e sofrimento. Espinhos são partes duras, afiadas e pontiagudas de plantas que causam dor quando espetam a pele. Josué diz que os israelitas sofreriam por causa das decisões dos povos não israelitas. Isso continuaria até que todos os israelitas morressem e nenhum permanecesse na boa terra que Yahweh havia dado a eles.</w:t>
      </w:r>
    </w:p>
    <w:p>
      <w:pPr/>
      <w:r>
        <w:rPr>
          <w:lang w:val="pt_PT" w:bidi="pt_PT"/>
        </w:rPr>
      </w:r>
      <w:r>
        <w:rPr>
          <w:lang w:val="pt_PT" w:bidi="pt_PT"/>
        </w:rPr>
        <w:t>Parem aqui e, em grupo, olhem para imagens de um laço, uma armadilha, um chicote e espinhos. Pause este áudio aqui.</w:t>
      </w:r>
    </w:p>
    <w:p>
      <w:pPr/>
      <w:r>
        <w:rPr>
          <w:lang w:val="pt_PT" w:bidi="pt_PT"/>
        </w:rPr>
      </w:r>
      <w:r>
        <w:rPr>
          <w:lang w:val="pt_PT" w:bidi="pt_PT"/>
        </w:rPr>
        <w:t>Então Josué começa seu terceiro e último chamado para obedecer a Yahweh, anunciando que Josué em breve morrerá. Essa poderia ser a última vez que Josué se dirigia aos oficiais dessa maneira. Saber isso provavelmente fez os oficiais prestarem muita atenção às suas palavras.</w:t>
      </w:r>
    </w:p>
    <w:p>
      <w:pPr/>
      <w:r>
        <w:rPr>
          <w:lang w:val="pt_PT" w:bidi="pt_PT"/>
        </w:rPr>
      </w:r>
      <w:r>
        <w:rPr>
          <w:lang w:val="pt_PT" w:bidi="pt_PT"/>
        </w:rPr>
        <w:t>Josué diz que todo o povo de Israel sabe com todos os seus corações e almas que Yahweh manteve cada uma de suas promessas a eles. Saber algo "com todo o coração e alma" é uma frase especial que os israelitas usam para se referir a todo o ser de uma pessoa. É como se Josué estivesse dizendo que os israelitas sabem que é completamente verdade que Yahweh, o Deus deles, manteve todas as suas promessas a eles. Josué então diz que Yahweh manteve todas as promessas que ele fez a Israel e que Yahweh não falhou em manter nenhuma de suas promessas. Aqui, Josué está repetindo a mesma verdade, mas de maneiras diferentes para enfatizar o quão completamente verdadeiro é que Yahweh manteve suas promessas a Israel. Isso é importante porque vocês se lembrarão de que o acordo especial de Israel, ou aliança, com Yahweh é baseado em Israel e Yahweh mantendo suas promessas um ao outro. Yahweh manteve suas promessas. Israel fará o mesmo?</w:t>
      </w:r>
    </w:p>
    <w:p>
      <w:pPr/>
      <w:r>
        <w:rPr>
          <w:lang w:val="pt_PT" w:bidi="pt_PT"/>
        </w:rPr>
      </w:r>
      <w:r>
        <w:rPr>
          <w:lang w:val="pt_PT" w:bidi="pt_PT"/>
        </w:rPr>
        <w:t>Parem aqui e contem sobre uma vez em que dois grupos de pessoas foram muito leais uns aos outros. Que tipos de coisas eles fizeram para mostrar sua lealdade? Pause este áudio aqui.</w:t>
      </w:r>
    </w:p>
    <w:p>
      <w:pPr/>
      <w:r>
        <w:rPr>
          <w:lang w:val="pt_PT" w:bidi="pt_PT"/>
        </w:rPr>
      </w:r>
      <w:r>
        <w:rPr>
          <w:lang w:val="pt_PT" w:bidi="pt_PT"/>
        </w:rPr>
        <w:t>Josué diz aos oficiais que, assim como Yahweh manteve todas as suas promessas de fazer o bem a Israel, os israelitas também podem ter certeza absoluta de que Yahweh cumprirá todas as suas advertências de julgamento se eles não mantiverem sua promessa de obedecer a Yahweh, seu Deus. Josué diz que, se Israel quebrar o acordo especial, ou aliança, que eles fizeram com Yahweh, seu Deus, servindo e se curvando para adorar outros deuses, então a ira de Yahweh será "acesa contra eles". Isso significa que Yahweh ficará muito irado com os israelitas. Se isso acontecer, Josué diz que os israelitas morrerão rapidamente e desaparecerão da boa terra que Yahweh deu a eles.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23.9–16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duas cenas.</w:t>
      </w:r>
    </w:p>
    <w:p>
      <w:pPr/>
      <w:r>
        <w:rPr>
          <w:lang w:val="pt_PT" w:bidi="pt_PT"/>
        </w:rPr>
      </w:r>
      <w:r>
        <w:rPr>
          <w:b/>
          <w:lang w:val="pt_PT" w:bidi="pt_PT"/>
        </w:rPr>
        <w:t>Na primeira cena:</w:t>
      </w:r>
      <w:r>
        <w:rPr>
          <w:lang w:val="pt_PT" w:bidi="pt_PT"/>
        </w:rPr>
        <w:t xml:space="preserve"> Josué faz seu segundo chamado para os líderes de Israel obedecerem a Yahweh. Josué os encoraja a continuar se dedicando a Yahweh porque Yahweh fez coisas boas por eles. Josué adverte os israelitas para que não façam amizade ou se casem com as pessoas que vivem na terra que Yahweh prometeu dar a eles como herança.</w:t>
      </w:r>
    </w:p>
    <w:p>
      <w:pPr/>
      <w:r>
        <w:rPr>
          <w:lang w:val="pt_PT" w:bidi="pt_PT"/>
        </w:rPr>
      </w:r>
      <w:r>
        <w:rPr>
          <w:b/>
          <w:lang w:val="pt_PT" w:bidi="pt_PT"/>
        </w:rPr>
        <w:t>Na segunda cena:</w:t>
      </w:r>
      <w:r>
        <w:rPr>
          <w:lang w:val="pt_PT" w:bidi="pt_PT"/>
        </w:rPr>
        <w:t xml:space="preserve"> Josué faz seu terceiro chamado para os líderes de Israel obedecerem a Yahweh. Josué anuncia que ele em breve morrerá, e adverte os líderes de Israel o que acontecerá com os israelitas se eles desobedecerem às instruções de Yahweh.</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E os anciãos, os chefes de famílias, os juízes e os oficiais de Israel</w:t>
      </w:r>
    </w:p>
    <w:p>
      <w:pPr/>
      <w:r>
        <w:rPr>
          <w:lang w:val="pt_PT" w:bidi="pt_PT"/>
        </w:rPr>
      </w:r>
      <w:r>
        <w:rPr>
          <w:lang w:val="pt_PT" w:bidi="pt_PT"/>
        </w:rPr>
        <w:t>Em grupo, prestem atenção às partes do cenário da passagem:</w:t>
      </w:r>
    </w:p>
    <w:p>
      <w:pPr/>
      <w:r>
        <w:rPr>
          <w:lang w:val="pt_PT" w:bidi="pt_PT"/>
        </w:rPr>
      </w:r>
      <w:r>
        <w:rPr>
          <w:lang w:val="pt_PT" w:bidi="pt_PT"/>
        </w:rPr>
        <w:t>Essa passagem é uma continuação da passagem anterior. Josué ainda está falando com os anciãos, os chefes de famílias, os juízes e os oficiais de Israel. Na história anterior, Josué fez seu primeiro chamado para os israelitas obedecerem a Yahweh. Nessa história, Josué faz um segundo e terceiro chamado para que os israelitas obedeçam a Yahweh. Josué usa a repetição em vários pontos em toda essa história para enfatizar alguns assuntos muito importantes.</w:t>
      </w:r>
    </w:p>
    <w:p>
      <w:pPr/>
      <w:r>
        <w:rPr>
          <w:lang w:val="pt_PT" w:bidi="pt_PT"/>
        </w:rPr>
      </w:r>
      <w:r>
        <w:rPr>
          <w:lang w:val="pt_PT" w:bidi="pt_PT"/>
        </w:rPr>
        <w:t>Essa história começa com Josué repetindo algo que ele disse na história anterior. Josué explica por que os israelitas devem continuar a ser leais a Yahweh. Josué diz que os israelitas devem continuar a obedecer a Yahweh porque Yahweh expulsou, ou forçou a saída de, grandes e poderosas nações da terra, diante do povo de Israel. Josué diz que, por causa da ajuda de Yahweh, ninguém foi capaz de derrotar os israelitas. Josué também diz que, por causa da ajuda de Yahweh, apenas um soldado israelita, ou guerreiro, é capaz de "fazer fugir" 1.000 soldados inimigos, ou fazer esses soldados fugirem. Essa linguagem especial dá a ideia de alguém fugindo de algo que pensa ser muito perigoso, como quando um pássaro está com medo e de repente voa para longe. Com essa linguagem especial, Josué está dizendo que os israelitas foram capazes de derrotar facilmente seus inimigos porque Yahweh os ajudou.</w:t>
      </w:r>
    </w:p>
    <w:p>
      <w:pPr/>
      <w:r>
        <w:rPr>
          <w:lang w:val="pt_PT" w:bidi="pt_PT"/>
        </w:rPr>
      </w:r>
      <w:r>
        <w:rPr>
          <w:lang w:val="pt_PT" w:bidi="pt_PT"/>
        </w:rPr>
        <w:t>Josué diz aos oficiais para terem muito cuidado para amar Yahweh, o Deus de Israel, mais do que qualquer um ou qualquer outra coisa. Na Bíblia, a palavra amor pode significar coisas diferentes. Aqui, amar Yahweh é escolher ser completamente dedicado a ele. Josué espera que Israel se dedique a Yahweh por causa das coisas boas que Yahweh fez por eles.</w:t>
      </w:r>
    </w:p>
    <w:p>
      <w:pPr/>
      <w:r>
        <w:rPr>
          <w:lang w:val="pt_PT" w:bidi="pt_PT"/>
        </w:rPr>
      </w:r>
      <w:r>
        <w:rPr>
          <w:lang w:val="pt_PT" w:bidi="pt_PT"/>
        </w:rPr>
        <w:t>Depois disso, Josué diz aos israelitas o que acontecerá se eles fizerem amizade ou se casarem com os povos não israelitas na terra. Josué quer que os israelitas saibam com certeza o que acontecerá. Primeiro de tudo, Josué confirma que Yahweh, o Deus deles, não forçará mais o remanescente, ou o povo não israelita, a sair da terra. Então Josué usa uma linguagem especial para descrever como seria para Israel se isso acontecesse. Josué diz que o povo não israelita que permanecesse na terra seria tão perigoso para Israel quanto laços e armadilhas são para os pássaros. Josué diz que os não israelitas causariam aos israelitas tanta dor e sofrimento quanto os açoites de um chicote nas costas ou como espinhos nos olhos. Essa linguagem especial descreve como a vida se tornaria terrível para os israelitas se eles escolhessem se afastar de Yahweh. Josué diz que os israelitas sofreriam essas consequências por suas decisões ruins até que todos morressem, ou perecessem, e nenhum permanecesse na boa terra que Yahweh, o Deus deles, havia lhes dado.</w:t>
      </w:r>
    </w:p>
    <w:p>
      <w:pPr/>
      <w:r>
        <w:rPr>
          <w:lang w:val="pt_PT" w:bidi="pt_PT"/>
        </w:rPr>
      </w:r>
      <w:r>
        <w:rPr>
          <w:lang w:val="pt_PT" w:bidi="pt_PT"/>
        </w:rPr>
        <w:t>Parem aqui e discutam em grupo quais palavras ou frases em seu próprio idioma vocês usarão para descrever o sofrimento que as nações inimigas causarão aos israelitas se eles desobedecerem a Yahweh. Pause o áudio aqui.</w:t>
      </w:r>
    </w:p>
    <w:p>
      <w:pPr/>
      <w:r>
        <w:rPr>
          <w:lang w:val="pt_PT" w:bidi="pt_PT"/>
        </w:rPr>
      </w:r>
      <w:r>
        <w:rPr>
          <w:lang w:val="pt_PT" w:bidi="pt_PT"/>
        </w:rPr>
        <w:t>Josué começa seu terceiro e último chamado para os israelitas obedecerem a Yahweh, anunciando que ele em breve "seguirá o caminho de toda a terra". Essa é uma frase que significa que ele em breve morrerá, como tudo na Terra algum dia morre. O anúncio de que Josué logo morreria provavelmente fez com que as pessoas que ouviam prestassem muita atenção, porque o que Josué está prestes a dizer poderia ser suas palavras finais para eles.</w:t>
      </w:r>
    </w:p>
    <w:p>
      <w:pPr/>
      <w:r>
        <w:rPr>
          <w:lang w:val="pt_PT" w:bidi="pt_PT"/>
        </w:rPr>
      </w:r>
      <w:r>
        <w:rPr>
          <w:lang w:val="pt_PT" w:bidi="pt_PT"/>
        </w:rPr>
        <w:t>Parem aqui e discutam em grupo: falem sobre uma vez em que vocês ouviram alguém dizer que em breve morreria. Em sua cultura, como as pessoas falam sobre estar prestes a morrer? Pause este áudio aqui.</w:t>
      </w:r>
    </w:p>
    <w:p>
      <w:pPr/>
      <w:r>
        <w:rPr>
          <w:lang w:val="pt_PT" w:bidi="pt_PT"/>
        </w:rPr>
      </w:r>
      <w:r>
        <w:rPr>
          <w:lang w:val="pt_PT" w:bidi="pt_PT"/>
        </w:rPr>
        <w:t>Josué diz que todo o povo de Israel sabe com todo o seu coração e alma que Yahweh manteve cada uma de suas promessas, ou palavras, a eles. Saber algo "com todo o seu coração e alma" é uma frase especial no idioma dos israelitas que se refere a todo o ser de uma pessoa. É como se Josué estivesse dizendo que os israelitas sabem que é completamente verdade que Yahweh, o Deus deles, fez tudo o que ele disse que faria. O fato de Yahweh manter sua palavra significa que Yahweh fará o que ele diz. Yahweh manterá suas promessas.</w:t>
      </w:r>
    </w:p>
    <w:p>
      <w:pPr/>
      <w:r>
        <w:rPr>
          <w:lang w:val="pt_PT" w:bidi="pt_PT"/>
        </w:rPr>
      </w:r>
      <w:r>
        <w:rPr>
          <w:lang w:val="pt_PT" w:bidi="pt_PT"/>
        </w:rPr>
        <w:t>Josué então diz que Yahweh manteve todas as promessas que ele fez a Israel, e que Yahweh não falhou em manter nenhuma de suas promessas. Josué está repetindo a mesma verdade, mas de maneiras diferentes para enfatizar o quão completamente ou plenamente é verdade que Yahweh manteve suas promessas a Israel.</w:t>
      </w:r>
    </w:p>
    <w:p>
      <w:pPr/>
      <w:r>
        <w:rPr>
          <w:lang w:val="pt_PT" w:bidi="pt_PT"/>
        </w:rPr>
      </w:r>
      <w:r>
        <w:rPr>
          <w:lang w:val="pt_PT" w:bidi="pt_PT"/>
        </w:rPr>
        <w:t>Parem aqui e discutam essas perguntas em grupo: falem sobre algo que vocês sabem que é completamente verdade. Que palavra ou frase em seu idioma pode explicar melhor que alguém sabe que algo é completamente verdade? Pause o áudio aqui.</w:t>
      </w:r>
    </w:p>
    <w:p>
      <w:pPr/>
      <w:r>
        <w:rPr>
          <w:lang w:val="pt_PT" w:bidi="pt_PT"/>
        </w:rPr>
      </w:r>
      <w:r>
        <w:rPr>
          <w:lang w:val="pt_PT" w:bidi="pt_PT"/>
        </w:rPr>
        <w:t>No entanto, Josué diz aos oficiais que, assim como Yahweh manteve todas as suas promessas de bem a Israel, eles podem ter certeza de que Yahweh cumprirá todas as suas advertências de julgamento e finalmente destruirá o povo de Israel se eles desobedecerem a Yahweh, seu Deus. Josué diz que, se Israel quebrar o acordo especial, ou aliança, que eles fizeram com Yahweh, seu Deus, servindo e se curvando para adorar outros deuses, então a ira de Yahweh será "acesa contra eles". Isso significa que Yahweh ficará muito irado com os israelitas. Na Bíblia, a ira muitas vezes é comparada ao fogo. Aqui, a ira de Yahweh se acenderá contra os israelitas. "Aceso" é o que acontece quando um fogo acabou de começar e está começando a queimar. Se os israelitas adorarem outros deuses, Josué diz que os israelitas perecerão rapidamente da boa terra que Yahweh deu a eles. Isso significa que Yahweh será rápido em punir os israelitas por serem desleais, e os fará morrer.</w:t>
      </w:r>
    </w:p>
    <w:p>
      <w:pPr/>
      <w:r>
        <w:rPr>
          <w:lang w:val="pt_PT" w:bidi="pt_PT"/>
        </w:rPr>
      </w:r>
      <w:r>
        <w:rPr>
          <w:lang w:val="pt_PT" w:bidi="pt_PT"/>
        </w:rPr>
        <w:t>Observem no final, quando Josué diz que Yahweh ficará irado com os israelitas, Josué não diz que a frase "Yahweh seu Deus" ficará irado com vocês. Isso provavelmente acontece porque se os israelitas quebrarem sua aliança com Yahweh e adorarem outros deuses, Yahweh não será mais o Deus dos israelitas.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23.9–16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E os anciãos, os chefes de famílias, os juízes e os oficiais de Israel</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lembra aos líderes israelitas que eles devem ser leais a Yahweh porque Yahweh os ajudou a derrotar seus inimigos e expulsou nações grandes e poderosas da terra por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líderes israelitas: “O que vocês estão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também diz aos líderes israelitas o que acontecerá se os israelitas forem infiéis a Yahweh e se misturarem com os povos não israelitas. Josué diz que Yahweh não forçará mais o povo não israelita a sair da terra, e que essas pessoas causarão muita dor e sofrimento aos israelitas, até que todos eles morram e não haja mais israelitas na terra.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Josué anuncia aos oficiais que ele não viverá por muito mais tempo. Josué diz que todo o povo de Israel sabe que é completamente verdade que Yahweh, o Deus deles, manteve todas as suas promessas a eles, e que ele não falhou em manter nenhuma delas.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Da mesma maneira que Yahweh manteve todas as suas promessas de bem a Israel, Josué diz que eles podem ter certeza de que Yahweh também cumprirá todas as suas advertências de julgamento sobre o povo de Israel se eles desobedecerem a Yahweh, seu Deus, e quebrarem sua aliança com ele.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Se os israelitas servirem e se curvarem para adorar outros deuses, Josué diz que Yahweh ficará muito irado com os israelitas. Se isso acontecer, Josué diz que Yahweh será rápido em aplicar julgamento a eles, fazendo o povo morrer para que eles não possam mais viver na boa terra que Yahweh havia dado a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23.9–16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Embora essa passagem não os nomeie, Josué está continuando a falar com os vários líderes de Israel, os </w:t>
      </w:r>
      <w:r>
        <w:rPr>
          <w:b/>
          <w:lang w:val="pt_PT" w:bidi="pt_PT"/>
        </w:rPr>
        <w:t>anciãos</w:t>
      </w:r>
      <w:r>
        <w:rPr>
          <w:lang w:val="pt_PT" w:bidi="pt_PT"/>
        </w:rPr>
        <w:t xml:space="preserve">, chefes de famílias, </w:t>
      </w:r>
      <w:r>
        <w:rPr>
          <w:b/>
          <w:lang w:val="pt_PT" w:bidi="pt_PT"/>
        </w:rPr>
        <w:t>juízes</w:t>
      </w:r>
      <w:r>
        <w:rPr>
          <w:lang w:val="pt_PT" w:bidi="pt_PT"/>
        </w:rPr>
        <w:t xml:space="preserve"> e </w:t>
      </w:r>
      <w:r>
        <w:rPr>
          <w:b/>
          <w:lang w:val="pt_PT" w:bidi="pt_PT"/>
        </w:rPr>
        <w:t>oficiais</w:t>
      </w:r>
      <w:r>
        <w:rPr>
          <w:lang w:val="pt_PT" w:bidi="pt_PT"/>
        </w:rPr>
        <w:t xml:space="preserve">. Essas são todas as pessoas em posições de autoridade em Israel. Os anciãos eram os líderes das várias tribos de Israel. Os juízes tinham autoridade para decidir como lidar com um problema entre duas pessoas. Os oficiais tinham posições de autoridade sobre soldados, ou guerreiros. Usem as mesmas palavras para anciãos, juízes e oficiais que vocês usaram em passagens anteriores. Consulte o </w:t>
      </w:r>
      <w:r>
        <w:rPr>
          <w:lang w:val="pt_PT" w:bidi="pt_PT"/>
        </w:rPr>
        <w:t>ancião</w:t>
      </w:r>
      <w:r>
        <w:rPr>
          <w:lang w:val="pt_PT" w:bidi="pt_PT"/>
        </w:rPr>
        <w:t xml:space="preserve"> e </w:t>
      </w:r>
      <w:r>
        <w:rPr>
          <w:lang w:val="pt_PT" w:bidi="pt_PT"/>
        </w:rPr>
        <w:t>juiz</w:t>
      </w:r>
      <w:r>
        <w:rPr>
          <w:lang w:val="pt_PT" w:bidi="pt_PT"/>
        </w:rPr>
        <w:t xml:space="preserve"> no Glossário Mestre para mais informações.</w:t>
      </w:r>
    </w:p>
    <w:p>
      <w:pPr/>
      <w:r>
        <w:rPr>
          <w:lang w:val="pt_PT" w:bidi="pt_PT"/>
        </w:rPr>
      </w:r>
      <w:r>
        <w:rPr>
          <w:lang w:val="pt_PT" w:bidi="pt_PT"/>
        </w:rPr>
        <w:t xml:space="preserve">Josué lembra ao povo como </w:t>
      </w:r>
      <w:r>
        <w:rPr>
          <w:b/>
          <w:lang w:val="pt_PT" w:bidi="pt_PT"/>
        </w:rPr>
        <w:t>Yahweh</w:t>
      </w:r>
      <w:r>
        <w:rPr>
          <w:lang w:val="pt_PT" w:bidi="pt_PT"/>
        </w:rPr>
        <w:t xml:space="preserve">, seu </w:t>
      </w:r>
      <w:r>
        <w:rPr>
          <w:b/>
          <w:lang w:val="pt_PT" w:bidi="pt_PT"/>
        </w:rPr>
        <w:t>Deus</w:t>
      </w:r>
      <w:r>
        <w:rPr>
          <w:lang w:val="pt_PT" w:bidi="pt_PT"/>
        </w:rPr>
        <w:t xml:space="preserve">, lutou por </w:t>
      </w:r>
      <w:r>
        <w:rPr>
          <w:lang w:val="pt_PT" w:bidi="pt_PT"/>
        </w:rPr>
        <w:t>Israel</w:t>
      </w:r>
      <w:r>
        <w:rPr>
          <w:lang w:val="pt_PT" w:bidi="pt_PT"/>
        </w:rPr>
        <w:t xml:space="preserve"> e expulsou </w:t>
      </w:r>
      <w:r>
        <w:rPr>
          <w:b/>
          <w:lang w:val="pt_PT" w:bidi="pt_PT"/>
        </w:rPr>
        <w:t>nações</w:t>
      </w:r>
      <w:r>
        <w:rPr>
          <w:lang w:val="pt_PT" w:bidi="pt_PT"/>
        </w:rPr>
        <w:t xml:space="preserve"> grandes e fortes da terra de Canaã. Yahweh é o nome pessoal de Deus. Para mais informações sobre </w:t>
      </w:r>
      <w:r>
        <w:rPr>
          <w:lang w:val="pt_PT" w:bidi="pt_PT"/>
        </w:rPr>
        <w:t>Yahweh</w:t>
      </w:r>
      <w:r>
        <w:rPr>
          <w:lang w:val="pt_PT" w:bidi="pt_PT"/>
        </w:rPr>
        <w:t xml:space="preserve">, </w:t>
      </w:r>
      <w:r>
        <w:rPr>
          <w:lang w:val="pt_PT" w:bidi="pt_PT"/>
        </w:rPr>
        <w:t>Deus</w:t>
      </w:r>
      <w:r>
        <w:rPr>
          <w:lang w:val="pt_PT" w:bidi="pt_PT"/>
        </w:rPr>
        <w:t xml:space="preserve"> e </w:t>
      </w:r>
      <w:r>
        <w:rPr>
          <w:lang w:val="pt_PT" w:bidi="pt_PT"/>
        </w:rPr>
        <w:t>nações</w:t>
      </w:r>
      <w:r>
        <w:rPr>
          <w:lang w:val="pt_PT" w:bidi="pt_PT"/>
        </w:rPr>
        <w:t>, consultem o Glossário Mestre. Usem as mesmas palavras ou frases para Yahweh, Deus e nações que vocês usaram em passagens anteriores.</w:t>
      </w:r>
    </w:p>
    <w:p>
      <w:pPr/>
      <w:r>
        <w:rPr>
          <w:lang w:val="pt_PT" w:bidi="pt_PT"/>
        </w:rPr>
      </w:r>
      <w:r>
        <w:rPr>
          <w:lang w:val="pt_PT" w:bidi="pt_PT"/>
        </w:rPr>
        <w:t xml:space="preserve">Josué lembra aos israelitas que eles devem </w:t>
      </w:r>
      <w:r>
        <w:rPr>
          <w:b/>
          <w:lang w:val="pt_PT" w:bidi="pt_PT"/>
        </w:rPr>
        <w:t>amar</w:t>
      </w:r>
      <w:r>
        <w:rPr>
          <w:lang w:val="pt_PT" w:bidi="pt_PT"/>
        </w:rPr>
        <w:t xml:space="preserve"> Yahweh porque Yahweh os ajudou a derrotar seus inimigos e expulsou nações grandes e poderosas da terra em favor deles. O amor às vezes pode ter significados diferentes, dependendo do contexto em que é usado. No livro de Josué, amar a Yahweh significa ser consciente e completamente dedicado a Yahweh. Usem a mesma palavra para amor que vocês usaram em passagens anteriores em Josué.</w:t>
      </w:r>
    </w:p>
    <w:p>
      <w:pPr/>
      <w:r>
        <w:rPr>
          <w:lang w:val="pt_PT" w:bidi="pt_PT"/>
        </w:rPr>
      </w:r>
      <w:r>
        <w:rPr>
          <w:lang w:val="pt_PT" w:bidi="pt_PT"/>
        </w:rPr>
        <w:t xml:space="preserve">Josué diz a eles que Yahweh não </w:t>
      </w:r>
      <w:r>
        <w:rPr>
          <w:b/>
          <w:lang w:val="pt_PT" w:bidi="pt_PT"/>
        </w:rPr>
        <w:t>expulsará</w:t>
      </w:r>
      <w:r>
        <w:rPr>
          <w:lang w:val="pt_PT" w:bidi="pt_PT"/>
        </w:rPr>
        <w:t xml:space="preserve"> as nações de </w:t>
      </w:r>
      <w:r>
        <w:rPr>
          <w:lang w:val="pt_PT" w:bidi="pt_PT"/>
        </w:rPr>
        <w:t>Canaã</w:t>
      </w:r>
      <w:r>
        <w:rPr>
          <w:lang w:val="pt_PT" w:bidi="pt_PT"/>
        </w:rPr>
        <w:t xml:space="preserve"> se os israelitas forem infiéis a Yahweh e se casarem com o </w:t>
      </w:r>
      <w:r>
        <w:rPr>
          <w:b/>
          <w:lang w:val="pt_PT" w:bidi="pt_PT"/>
        </w:rPr>
        <w:t>restante</w:t>
      </w:r>
      <w:r>
        <w:rPr>
          <w:lang w:val="pt_PT" w:bidi="pt_PT"/>
        </w:rPr>
        <w:t xml:space="preserve"> de pessoas não israelitas que haviam sobrevivido e permanecido na terra. Falem sobre Yahweh expulsando as nações de Canaã da mesma maneira que vocês falaram em passagens anteriores. Um remanescente é uma pequena porção de algo, como pessoas, que permanece, ou que sobrou de um grupo maior. Usem a mesma palavra ou frase para remanescente que vocês usaram em passagens anteriores.</w:t>
      </w:r>
    </w:p>
    <w:p>
      <w:pPr/>
      <w:r>
        <w:rPr>
          <w:lang w:val="pt_PT" w:bidi="pt_PT"/>
        </w:rPr>
      </w:r>
      <w:r>
        <w:rPr>
          <w:lang w:val="pt_PT" w:bidi="pt_PT"/>
        </w:rPr>
        <w:t xml:space="preserve">Josué diz que os israelitas sabem com </w:t>
      </w:r>
      <w:r>
        <w:rPr>
          <w:b/>
          <w:lang w:val="pt_PT" w:bidi="pt_PT"/>
        </w:rPr>
        <w:t>todo o seu coração e alma</w:t>
      </w:r>
      <w:r>
        <w:rPr>
          <w:lang w:val="pt_PT" w:bidi="pt_PT"/>
        </w:rPr>
        <w:t xml:space="preserve"> que Yahweh manterá suas promessas. Usem a mesma frase para saber algo com "todo o seu coração e alma" que vocês usaram em passagens anteriores.</w:t>
      </w:r>
    </w:p>
    <w:p>
      <w:pPr/>
      <w:r>
        <w:rPr>
          <w:lang w:val="pt_PT" w:bidi="pt_PT"/>
        </w:rPr>
      </w:r>
      <w:r>
        <w:rPr>
          <w:lang w:val="pt_PT" w:bidi="pt_PT"/>
        </w:rPr>
        <w:t xml:space="preserve">Da mesma maneira que Yahweh manteve todas as suas boas palavras, ou promessas, a Israel, Josué diz que eles podem ter certeza de que Yahweh também cumprirá todas as suas palavras </w:t>
      </w:r>
      <w:r>
        <w:rPr>
          <w:b/>
          <w:lang w:val="pt_PT" w:bidi="pt_PT"/>
        </w:rPr>
        <w:t>más</w:t>
      </w:r>
      <w:r>
        <w:rPr>
          <w:lang w:val="pt_PT" w:bidi="pt_PT"/>
        </w:rPr>
        <w:t xml:space="preserve">, ou advertências, sobre o povo de Israel, se eles desobedecerem a Yahweh, seu Deus, quebrando sua aliança com ele. As boas palavras de Yahweh são suas promessas a seu povo. As palavras más de Yahweh são as advertências de julgamento que Yahweh dá a seu povo quando eles desobedecem. Se vocês falarem sobre "palavras más", usem a mesma palavra para "mal" que vocês usaram em passagens anteriores, e lembrem-se de que o </w:t>
      </w:r>
      <w:r>
        <w:rPr>
          <w:lang w:val="pt_PT" w:bidi="pt_PT"/>
        </w:rPr>
        <w:t>mal</w:t>
      </w:r>
      <w:r>
        <w:rPr>
          <w:lang w:val="pt_PT" w:bidi="pt_PT"/>
        </w:rPr>
        <w:t xml:space="preserve"> está no Glossário Mestre.</w:t>
      </w:r>
    </w:p>
    <w:p>
      <w:pPr/>
      <w:r>
        <w:rPr>
          <w:lang w:val="pt_PT" w:bidi="pt_PT"/>
        </w:rPr>
      </w:r>
      <w:r>
        <w:rPr>
          <w:lang w:val="pt_PT" w:bidi="pt_PT"/>
        </w:rPr>
        <w:t xml:space="preserve">Uma </w:t>
      </w:r>
      <w:r>
        <w:rPr>
          <w:b/>
          <w:lang w:val="pt_PT" w:bidi="pt_PT"/>
        </w:rPr>
        <w:t>aliança</w:t>
      </w:r>
      <w:r>
        <w:rPr>
          <w:lang w:val="pt_PT" w:bidi="pt_PT"/>
        </w:rPr>
        <w:t xml:space="preserve"> é um acordo inquebrável entre duas pessoas. Cada pessoa promete fazer certas coisas, mas se ela falhar em fazer essas coisas, então ela deve receber as consequências. Usem a mesma palavra para aliança que vocês usaram anteriormente. Para obterem mais informações sobre </w:t>
      </w:r>
      <w:r>
        <w:rPr>
          <w:lang w:val="pt_PT" w:bidi="pt_PT"/>
        </w:rPr>
        <w:t>aliança</w:t>
      </w:r>
      <w:r>
        <w:rPr>
          <w:lang w:val="pt_PT" w:bidi="pt_PT"/>
        </w:rPr>
        <w:t>, consultem o Glossário Mestre.</w:t>
      </w:r>
    </w:p>
    <w:p>
      <w:pPr/>
      <w:r>
        <w:rPr>
          <w:lang w:val="pt_PT" w:bidi="pt_PT"/>
        </w:rPr>
      </w:r>
      <w:r>
        <w:rPr>
          <w:lang w:val="pt_PT" w:bidi="pt_PT"/>
        </w:rPr>
        <w:t xml:space="preserve">Se os israelitas servirem e se curvarem para adorar outros </w:t>
      </w:r>
      <w:r>
        <w:rPr>
          <w:b/>
          <w:lang w:val="pt_PT" w:bidi="pt_PT"/>
        </w:rPr>
        <w:t>deuses</w:t>
      </w:r>
      <w:r>
        <w:rPr>
          <w:lang w:val="pt_PT" w:bidi="pt_PT"/>
        </w:rPr>
        <w:t xml:space="preserve">, então Yahweh ficará muito irado e punirá os israelitas com a morte, de modo que eles não poderão mais viver na boa terra que Yahweh deu a eles. Os deuses, ou ídolos, das outras nações não eram realmente deuses. Eles eram deuses falsos, porque apenas Yahweh é o único Deus verdadeiro. Consulte </w:t>
      </w:r>
      <w:r>
        <w:rPr>
          <w:lang w:val="pt_PT" w:bidi="pt_PT"/>
        </w:rPr>
        <w:t>deuses</w:t>
      </w:r>
      <w:r>
        <w:rPr>
          <w:lang w:val="pt_PT" w:bidi="pt_PT"/>
        </w:rPr>
        <w:t xml:space="preserve"> no Glossário Mestre para mais informações. Usem a mesma palavra ou frase para deuses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24:1–13</w:t>
      </w:r>
      <w:r>
        <w:rPr>
          <w:lang w:val="pt_PT" w:bidi="pt_PT"/>
        </w:rPr>
      </w:r>
    </w:p>
    <w:p>
      <w:pPr>
        <w:pStyle w:val="Heading3"/>
      </w:pPr>
      <w:r>
        <w:rPr>
          <w:lang w:val="pt_PT" w:bidi="pt_PT"/>
        </w:rPr>
        <w:t>Ouvir e Sentir</w:t>
      </w:r>
    </w:p>
    <w:p>
      <w:pPr/>
      <w:r>
        <w:rPr>
          <w:lang w:val="pt_PT" w:bidi="pt_PT"/>
        </w:rPr>
      </w:r>
      <w:r>
        <w:rPr>
          <w:lang w:val="pt_PT" w:bidi="pt_PT"/>
        </w:rPr>
        <w:t>Nesta etapa, ouçam Josué 24.1–13 e guardem em seus corações.</w:t>
      </w:r>
    </w:p>
    <w:p>
      <w:pPr/>
      <w:r>
        <w:rPr>
          <w:lang w:val="pt_PT" w:bidi="pt_PT"/>
        </w:rPr>
      </w:r>
      <w:r>
        <w:rPr>
          <w:lang w:val="pt_PT" w:bidi="pt_PT"/>
        </w:rPr>
        <w:t>Ouçam uma versão em áudio de Josué 24.1–13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24.1–13 na tradução mais fácil de entender.</w:t>
      </w:r>
    </w:p>
    <w:p>
      <w:pPr/>
      <w:r>
        <w:rPr>
          <w:lang w:val="pt_PT" w:bidi="pt_PT"/>
        </w:rPr>
      </w:r>
      <w:r>
        <w:rPr>
          <w:lang w:val="pt_PT" w:bidi="pt_PT"/>
        </w:rPr>
        <w:t>Josué, que é um homem velho agora, tem lembrado aos líderes israelitas das promessas que Yahweh fez a eles. Nessa seção, Josué reúne todos os israelitas para renovar sua aliança, ou promessa, com Yahweh. Josué começa dizendo ao povo o que Yahweh disse. Yahweh lembra aos israelitas do que ele fez por eles para mostrar que ele é um Deus bom e confiável.</w:t>
      </w:r>
    </w:p>
    <w:p>
      <w:pPr/>
      <w:r>
        <w:rPr>
          <w:lang w:val="pt_PT" w:bidi="pt_PT"/>
        </w:rPr>
      </w:r>
      <w:r>
        <w:rPr>
          <w:lang w:val="pt_PT" w:bidi="pt_PT"/>
        </w:rPr>
        <w:t>Josué chama todas as tribos de Israel para se reunirem na cidade de Siquém. Siquém era uma cidade no meio de Canaã, a terra que Yahweh deu aos israelitas. Dois dos antepassados dos israelitas, Abraão e Jacó, haviam construído altares a Yahweh aqui, então era uma cidade santa.</w:t>
      </w:r>
    </w:p>
    <w:p>
      <w:pPr/>
      <w:r>
        <w:rPr>
          <w:lang w:val="pt_PT" w:bidi="pt_PT"/>
        </w:rPr>
      </w:r>
      <w:r>
        <w:rPr>
          <w:lang w:val="pt_PT" w:bidi="pt_PT"/>
        </w:rPr>
        <w:t>Parem aqui e, em grupo, olhem para um mapa de Canaã. Olhem para a cidade de Siquém. Pause este áudio aqui.</w:t>
      </w:r>
    </w:p>
    <w:p>
      <w:pPr/>
      <w:r>
        <w:rPr>
          <w:lang w:val="pt_PT" w:bidi="pt_PT"/>
        </w:rPr>
      </w:r>
      <w:r>
        <w:rPr>
          <w:lang w:val="pt_PT" w:bidi="pt_PT"/>
        </w:rPr>
        <w:t>Quando os israelitas chegam lá, Josué diz a todos os anciãos, líderes, juízes e oficiais para virem e se apresentarem diante de Deus. Esses são os mesmos líderes que Josué reuniu para lembrar a eles o que Yahweh fez e o que os líderes devem fazer. Todos os líderes entram na presença de Deus. O povo havia montado anteriormente o tabernáculo na cidade de Siló, não em Siquém. O povo normalmente se encontrava com Yahweh no tabernáculo na frente da tenda do encontro que continha a arca da aliança. Então, talvez a arca da aliança estivesse em Siquém para esse encontro, ou talvez o povo tenha se encontrado aqui porque Siquém também era um lugar santo para os israelitas.</w:t>
      </w:r>
    </w:p>
    <w:p>
      <w:pPr/>
      <w:r>
        <w:rPr>
          <w:lang w:val="pt_PT" w:bidi="pt_PT"/>
        </w:rPr>
      </w:r>
      <w:r>
        <w:rPr>
          <w:lang w:val="pt_PT" w:bidi="pt_PT"/>
        </w:rPr>
        <w:t>Parem aqui e discutam essa pergunta em grupo: em sua cultura, quando as pessoas e seus líderes tomam uma grande decisão ou fazem um anúncio, como elas mostram o quão importante isso é? Onde eles normalmente tomam essas decisões importantes? Como os líderes agem? O que elas fazem? Pause este áudio aqui.</w:t>
      </w:r>
    </w:p>
    <w:p>
      <w:pPr/>
      <w:r>
        <w:rPr>
          <w:lang w:val="pt_PT" w:bidi="pt_PT"/>
        </w:rPr>
      </w:r>
      <w:r>
        <w:rPr>
          <w:lang w:val="pt_PT" w:bidi="pt_PT"/>
        </w:rPr>
        <w:t>Então Josué fala com todos os israelitas e seus líderes, dizendo a eles as palavras que Yahweh, o Deus de Israel, disse. Yahweh conta a história de como ele fez do grupo de pessoas de Israel o seu povo. Por meio de sua história, Yahweh está lembrando aos israelitas que eles são o povo de Yahweh por causa de como Yahweh os protegeu e os liderou.</w:t>
      </w:r>
    </w:p>
    <w:p>
      <w:pPr/>
      <w:r>
        <w:rPr>
          <w:lang w:val="pt_PT" w:bidi="pt_PT"/>
        </w:rPr>
      </w:r>
      <w:r>
        <w:rPr>
          <w:lang w:val="pt_PT" w:bidi="pt_PT"/>
        </w:rPr>
        <w:t>Yahweh diz que, há muito tempo, os antepassados de Israel, ou gerações passadas da mesma família, viviam na terra além do rio. Esse era o lado leste do rio Eufrates, que era um grande rio a leste de Canaã.</w:t>
      </w:r>
    </w:p>
    <w:p>
      <w:pPr/>
      <w:r>
        <w:rPr>
          <w:lang w:val="pt_PT" w:bidi="pt_PT"/>
        </w:rPr>
      </w:r>
      <w:r>
        <w:rPr>
          <w:lang w:val="pt_PT" w:bidi="pt_PT"/>
        </w:rPr>
        <w:t>Parem aqui e, em grupo, olhem para um mapa de Canaã novamente, conforme necessário. Olhem para o rio Eufrates no mapa. Pause este áudio aqui.</w:t>
      </w:r>
    </w:p>
    <w:p>
      <w:pPr/>
      <w:r>
        <w:rPr>
          <w:lang w:val="pt_PT" w:bidi="pt_PT"/>
        </w:rPr>
      </w:r>
      <w:r>
        <w:rPr>
          <w:lang w:val="pt_PT" w:bidi="pt_PT"/>
        </w:rPr>
        <w:t>Esses antepassados, incluindo Terá, o pai de Abraão e Naor, serviam e adoravam deuses falsos. Mas mesmo que a família de Abraão não adorasse Yahweh, Yahweh ainda chamou Abraão para seguir Yahweh e mudar sua família para Canaã. Yahweh levou Abraão por toda a terra de Canaã e deu a Abraão muitos descendentes. Yahweh deu a Abraão um filho, Isaque, e então deu a Isaque dois filhos, que eram Jacó e Esaú. Yahweh deu a Esaú a terra de Seir, que era uma terra verde com colinas a sudoeste de Canaã. Mas Yahweh levou Jacó e sua família para a terra do Egito.</w:t>
      </w:r>
    </w:p>
    <w:p>
      <w:pPr/>
      <w:r>
        <w:rPr>
          <w:lang w:val="pt_PT" w:bidi="pt_PT"/>
        </w:rPr>
      </w:r>
      <w:r>
        <w:rPr>
          <w:lang w:val="pt_PT" w:bidi="pt_PT"/>
        </w:rPr>
        <w:t>Parem aqui e, em grupo, olhem para um mapa de Canaã novamente, conforme necessário. Olhem para Seir e Egito no mapa. Pause este áudio aqui.</w:t>
      </w:r>
    </w:p>
    <w:p>
      <w:pPr/>
      <w:r>
        <w:rPr>
          <w:lang w:val="pt_PT" w:bidi="pt_PT"/>
        </w:rPr>
      </w:r>
      <w:r>
        <w:rPr>
          <w:lang w:val="pt_PT" w:bidi="pt_PT"/>
        </w:rPr>
        <w:t>Por muitos anos, os israelitas foram escravos no Egito, mas Yahweh enviou Moisés e Arão para liderar os israelitas. Quando os egípcios não permitiram que os israelitas deixassem o Egito, Yahweh trouxe grandes problemas para os egípcios. Yahweh diz: "Eu tirei você do Egito". Yahweh não está mais falando apenas sobre os antepassados dos israelitas. Algumas das pessoas na multidão eram crianças pequenas na época em que os israelitas deixaram o Egito e se lembram de quando Yahweh os salvou.</w:t>
      </w:r>
    </w:p>
    <w:p>
      <w:pPr/>
      <w:r>
        <w:rPr>
          <w:lang w:val="pt_PT" w:bidi="pt_PT"/>
        </w:rPr>
      </w:r>
      <w:r>
        <w:rPr>
          <w:lang w:val="pt_PT" w:bidi="pt_PT"/>
        </w:rPr>
        <w:t>Quando os israelitas chegaram a um mar, ou grande lago, na beira do Egito, eles viram os egípcios seguindo-os com carros de guerra e homens montados em cavalos. Às vezes esse corpo d'água é chamado de Mar de Juncos, ou Mar Vermelho.</w:t>
      </w:r>
    </w:p>
    <w:p>
      <w:pPr/>
      <w:r>
        <w:rPr>
          <w:lang w:val="pt_PT" w:bidi="pt_PT"/>
        </w:rPr>
      </w:r>
      <w:r>
        <w:rPr>
          <w:lang w:val="pt_PT" w:bidi="pt_PT"/>
        </w:rPr>
        <w:t>Parem aqui e vejam uma imagem de carros de guerra em grupo. Pause este áudio aqui.</w:t>
      </w:r>
    </w:p>
    <w:p>
      <w:pPr/>
      <w:r>
        <w:rPr>
          <w:lang w:val="pt_PT" w:bidi="pt_PT"/>
        </w:rPr>
      </w:r>
      <w:r>
        <w:rPr>
          <w:lang w:val="pt_PT" w:bidi="pt_PT"/>
        </w:rPr>
        <w:t>Como eles estavam com medo, os israelitas clamaram a Yahweh pedindo ajuda. Para manter os egípcios longe dos israelitas, Yahweh colocou uma nuvem escura entre os dois grupos. Quando Yahweh abriu um caminho pelo mar para que os israelitas o atravessassem, os egípcios tentaram segui-lo. Mas Yahweh fez o mar passar sobre os egípcios e os afogou. Yahweh lembra aos israelitas que eles sabem que isso é verdade porque alguns deles viram isso quando eram jovens.</w:t>
      </w:r>
    </w:p>
    <w:p>
      <w:pPr/>
      <w:r>
        <w:rPr>
          <w:lang w:val="pt_PT" w:bidi="pt_PT"/>
        </w:rPr>
      </w:r>
      <w:r>
        <w:rPr>
          <w:lang w:val="pt_PT" w:bidi="pt_PT"/>
        </w:rPr>
        <w:t>Parem aqui e discutam esta pergunta em grupo: contem uma história sobre algo estranho ou incrível que aconteceu e que vocês viram com outra pessoa do grupo. Ouçam as frases usadas pelo orador que mostram que outras pessoas no grupo também viram isso. Pause este áudio aqui.</w:t>
      </w:r>
    </w:p>
    <w:p>
      <w:pPr/>
      <w:r>
        <w:rPr>
          <w:lang w:val="pt_PT" w:bidi="pt_PT"/>
        </w:rPr>
      </w:r>
      <w:r>
        <w:rPr>
          <w:lang w:val="pt_PT" w:bidi="pt_PT"/>
        </w:rPr>
        <w:t>Depois que eles atravessaram o mar, os israelitas viveram no deserto, ou ermo, por muitos anos. Então Yahweh os levou para Canaã, a terra que ele prometeu dar a eles. Outros grupos de pessoas viviam em Canaã e tentaram impedir que os israelitas entrassem na terra. Um desses grupos de pessoas eram os amorreus. Às vezes as pessoas chamavam todos os diferentes grupos de pessoas nessa área de "amorreus".</w:t>
      </w:r>
    </w:p>
    <w:p>
      <w:pPr/>
      <w:r>
        <w:rPr>
          <w:lang w:val="pt_PT" w:bidi="pt_PT"/>
        </w:rPr>
      </w:r>
      <w:r>
        <w:rPr>
          <w:lang w:val="pt_PT" w:bidi="pt_PT"/>
        </w:rPr>
        <w:t>No entanto, Yahweh derrotou todos os grupos de pessoas e deu a terra deles aos israelitas. O rei Balaque de Moabe, que era o filho de Zipor, era um dos inimigos dos israelitas. Quando o rei Balaque tentou parar os israelitas, ele enviou o profeta Balaão para amaldiçoar os israelitas. Mas Yahweh não permitiria que Balaão amaldiçoasse os israelitas. Em vez disso, Yahweh fez Balaão colocar bênçãos sobre os israelitas repetidamente. Yahweh salvou os israelitas da mão do rei Balaque, o que significa que ele salvou os israelitas do rei Balaque e seus exércitos.</w:t>
      </w:r>
    </w:p>
    <w:p>
      <w:pPr/>
      <w:r>
        <w:rPr>
          <w:lang w:val="pt_PT" w:bidi="pt_PT"/>
        </w:rPr>
      </w:r>
      <w:r>
        <w:rPr>
          <w:lang w:val="pt_PT" w:bidi="pt_PT"/>
        </w:rPr>
        <w:t>Quando os israelitas atravessaram o rio Jordão, vários grupos de pessoas lutaram contra Israel. Havia o povo de Jericó, bem como os grupos de amorreus, ferezeus, cananeus, heteus, girgaseus, heveus e jebuseus. Todos esses povos seguiram outros deuses. Yahweh diz que ele deu esses povos nas mãos dos israelitas, o que significa que ele deu a Israel a vitória sobre esses povos.</w:t>
      </w:r>
    </w:p>
    <w:p>
      <w:pPr/>
      <w:r>
        <w:rPr>
          <w:lang w:val="pt_PT" w:bidi="pt_PT"/>
        </w:rPr>
      </w:r>
      <w:r>
        <w:rPr>
          <w:lang w:val="pt_PT" w:bidi="pt_PT"/>
        </w:rPr>
        <w:t>Parem aqui e, em grupo, olhem para um mapa de Canaã novamente, conforme necessário. Olhem para o rio Jordão e Jericó no mapa. Pause este áudio aqui.</w:t>
      </w:r>
    </w:p>
    <w:p>
      <w:pPr/>
      <w:r>
        <w:rPr>
          <w:lang w:val="pt_PT" w:bidi="pt_PT"/>
        </w:rPr>
      </w:r>
      <w:r>
        <w:rPr>
          <w:lang w:val="pt_PT" w:bidi="pt_PT"/>
        </w:rPr>
        <w:t>Os israelitas não venceram essas batalhas por causa de suas próprias armas e força. Yahweh "enviou um vespão", ou causou terror, entre os inimigos de Israel, incluindo os dois reis amorreus, e fez essas pessoas fugirem dos israelitas. Yahweh deu a terra e as cidades desses outros povos aos israelitas. Os israelitas não tiveram que plantar os alimentos que estão comendo agora, nem construir quaisquer cidades onde estão vivendo.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24.1–13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Josué diz ao povo de Israel para vir para Siquém. Os líderes se apresentam diante de Deus. Na frente do povo e dos líderes, Josué anuncia que repetirá o que Yahweh disse.</w:t>
      </w:r>
    </w:p>
    <w:p>
      <w:pPr/>
      <w:r>
        <w:rPr>
          <w:lang w:val="pt_PT" w:bidi="pt_PT"/>
        </w:rPr>
      </w:r>
      <w:r>
        <w:rPr>
          <w:b/>
          <w:lang w:val="pt_PT" w:bidi="pt_PT"/>
        </w:rPr>
        <w:t>Na segunda cena:</w:t>
      </w:r>
      <w:r>
        <w:rPr>
          <w:lang w:val="pt_PT" w:bidi="pt_PT"/>
        </w:rPr>
        <w:t xml:space="preserve"> Yahweh diz que ele levou Abraão para Canaã e deu a ele muitos descendentes, mesmo que a família de Abraão não servisse a Yahweh.</w:t>
      </w:r>
    </w:p>
    <w:p>
      <w:pPr/>
      <w:r>
        <w:rPr>
          <w:lang w:val="pt_PT" w:bidi="pt_PT"/>
        </w:rPr>
      </w:r>
      <w:r>
        <w:rPr>
          <w:b/>
          <w:lang w:val="pt_PT" w:bidi="pt_PT"/>
        </w:rPr>
        <w:t>Na terceira cena:</w:t>
      </w:r>
      <w:r>
        <w:rPr>
          <w:lang w:val="pt_PT" w:bidi="pt_PT"/>
        </w:rPr>
        <w:t xml:space="preserve"> Yahweh lembra aos israelitas que, quando eles pediram ajuda a Yahweh, Yahweh derrotou os egípcios e tirou os israelitas do Egito.</w:t>
      </w:r>
    </w:p>
    <w:p>
      <w:pPr/>
      <w:r>
        <w:rPr>
          <w:lang w:val="pt_PT" w:bidi="pt_PT"/>
        </w:rPr>
      </w:r>
      <w:r>
        <w:rPr>
          <w:b/>
          <w:lang w:val="pt_PT" w:bidi="pt_PT"/>
        </w:rPr>
        <w:t>Na quarta cena:</w:t>
      </w:r>
      <w:r>
        <w:rPr>
          <w:lang w:val="pt_PT" w:bidi="pt_PT"/>
        </w:rPr>
        <w:t xml:space="preserve"> Yahweh então lembra a eles que ele trouxe os israelitas para Canaã. Yahweh derrotou outros grupos de pessoas que lutaram contra os israelitas, incluindo o rei Balaque e o profeta Balaão.</w:t>
      </w:r>
    </w:p>
    <w:p>
      <w:pPr/>
      <w:r>
        <w:rPr>
          <w:lang w:val="pt_PT" w:bidi="pt_PT"/>
        </w:rPr>
      </w:r>
      <w:r>
        <w:rPr>
          <w:b/>
          <w:lang w:val="pt_PT" w:bidi="pt_PT"/>
        </w:rPr>
        <w:t>Na quinta cena:</w:t>
      </w:r>
      <w:r>
        <w:rPr>
          <w:lang w:val="pt_PT" w:bidi="pt_PT"/>
        </w:rPr>
        <w:t xml:space="preserve"> Yahweh lista os grupos de pessoas que ele destruiu depois que os israelitas atravessaram o rio Jordão. Yahweh lembra aos israelitas que eles não venceram Canaã por causa de sua própria força. Yahweh é aquele que deu aos israelitas a terra, cidades para viver e campos de alimentos para comer.</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Os anciãos, líderes, juízes e oficiais de Israel</w:t>
      </w:r>
    </w:p>
    <w:p>
      <w:pPr>
        <w:pStyle w:val="ListBullet"/>
        <w:spacing w:line="240" w:lineRule="auto"/>
        <w:ind w:left="720"/>
      </w:pPr>
      <w:r>
        <w:rPr>
          <w:lang w:val="pt_PT" w:bidi="pt_PT"/>
        </w:rPr>
      </w:r>
      <w:r>
        <w:rPr>
          <w:lang w:val="pt_PT" w:bidi="pt_PT"/>
        </w:rPr>
        <w:t>Yahweh, o Deus de Israel</w:t>
      </w:r>
    </w:p>
    <w:p>
      <w:pPr>
        <w:pStyle w:val="ListBullet"/>
        <w:spacing w:line="240" w:lineRule="auto"/>
        <w:ind w:left="720"/>
      </w:pPr>
      <w:r>
        <w:rPr>
          <w:lang w:val="pt_PT" w:bidi="pt_PT"/>
        </w:rPr>
      </w:r>
      <w:r>
        <w:rPr>
          <w:lang w:val="pt_PT" w:bidi="pt_PT"/>
        </w:rPr>
        <w:t>Terá, o pai de Abraão e Naor</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Esaú</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egípcios</w:t>
      </w:r>
    </w:p>
    <w:p>
      <w:pPr>
        <w:pStyle w:val="ListBullet"/>
        <w:spacing w:line="240" w:lineRule="auto"/>
        <w:ind w:left="720"/>
      </w:pPr>
      <w:r>
        <w:rPr>
          <w:lang w:val="pt_PT" w:bidi="pt_PT"/>
        </w:rPr>
      </w:r>
      <w:r>
        <w:rPr>
          <w:lang w:val="pt_PT" w:bidi="pt_PT"/>
        </w:rPr>
        <w:t>Balaque, filho de Zipor, que era o rei de Moabe</w:t>
      </w:r>
    </w:p>
    <w:p>
      <w:pPr>
        <w:pStyle w:val="ListBullet"/>
        <w:spacing w:line="240" w:lineRule="auto"/>
        <w:ind w:left="720"/>
      </w:pPr>
      <w:r>
        <w:rPr>
          <w:lang w:val="pt_PT" w:bidi="pt_PT"/>
        </w:rPr>
      </w:r>
      <w:r>
        <w:rPr>
          <w:lang w:val="pt_PT" w:bidi="pt_PT"/>
        </w:rPr>
        <w:t>Balaão, filho de Beor, que era um profeta</w:t>
      </w:r>
    </w:p>
    <w:p>
      <w:pPr>
        <w:pStyle w:val="ListBullet"/>
        <w:spacing w:line="240" w:lineRule="auto"/>
        <w:ind w:left="720"/>
      </w:pPr>
      <w:r>
        <w:rPr>
          <w:lang w:val="pt_PT" w:bidi="pt_PT"/>
        </w:rPr>
      </w:r>
      <w:r>
        <w:rPr>
          <w:lang w:val="pt_PT" w:bidi="pt_PT"/>
        </w:rPr>
        <w:t>O povo de Jericó</w:t>
      </w:r>
    </w:p>
    <w:p>
      <w:pPr>
        <w:pStyle w:val="ListBullet"/>
        <w:spacing w:line="240" w:lineRule="auto"/>
        <w:ind w:left="720"/>
      </w:pPr>
      <w:r>
        <w:rPr>
          <w:lang w:val="pt_PT" w:bidi="pt_PT"/>
        </w:rPr>
      </w:r>
      <w:r>
        <w:rPr>
          <w:lang w:val="pt_PT" w:bidi="pt_PT"/>
        </w:rPr>
        <w:t>E os outros grupos de pessoas em Canaã: os amorreus, perizeus, cananeus, heteus, girgaseus, heveus e jebuseus</w:t>
      </w:r>
    </w:p>
    <w:p>
      <w:pPr/>
      <w:r>
        <w:rPr>
          <w:lang w:val="pt_PT" w:bidi="pt_PT"/>
        </w:rPr>
      </w:r>
      <w:r>
        <w:rPr>
          <w:lang w:val="pt_PT" w:bidi="pt_PT"/>
        </w:rPr>
        <w:t>Em grupo, prestem atenção às partes do cenário da passagem:</w:t>
      </w:r>
    </w:p>
    <w:p>
      <w:pPr/>
      <w:r>
        <w:rPr>
          <w:lang w:val="pt_PT" w:bidi="pt_PT"/>
        </w:rPr>
      </w:r>
      <w:r>
        <w:rPr>
          <w:lang w:val="pt_PT" w:bidi="pt_PT"/>
        </w:rPr>
        <w:t>Josué é um homem velho e não será capaz de liderar os israelitas por muito mais tempo. Nessa seção, Josué reúne os israelitas para lembrar a eles o que Yahweh fez por eles antes de pedir a eles que prometam servir a Yahweh.</w:t>
      </w:r>
    </w:p>
    <w:p>
      <w:pPr/>
      <w:r>
        <w:rPr>
          <w:lang w:val="pt_PT" w:bidi="pt_PT"/>
        </w:rPr>
      </w:r>
      <w:r>
        <w:rPr>
          <w:lang w:val="pt_PT" w:bidi="pt_PT"/>
        </w:rPr>
        <w:t>Yahweh falou com Josué e deu a ele palavras para dizer ao povo de Israel. Então Josué diz aos israelitas para se reunirem para ouvir o que Yahweh disse. Josué então repete o que Yahweh disse sobre o que Yahweh fez pelos israelitas. Essas são histórias que os israelitas conhecem. Muitas das pessoas que estão ouvindo estavam vivas quando essas histórias aconteceram, então Yahweh não inclui todos os detalhes. Yahweh quer lembrar ao povo que Yahweh é aquele que realizou todas essas vitórias e coisas incríveis. Essas histórias mostram que Yahweh é um Deus confiável.</w:t>
      </w:r>
    </w:p>
    <w:p>
      <w:pPr/>
      <w:r>
        <w:rPr>
          <w:lang w:val="pt_PT" w:bidi="pt_PT"/>
        </w:rPr>
      </w:r>
      <w:r>
        <w:rPr>
          <w:lang w:val="pt_PT" w:bidi="pt_PT"/>
        </w:rPr>
        <w:t>A primeira cena começa quando Josué diz aos israelitas para se reunirem na cidade de Siquém. Como há tantos israelitas, eles podem ter ficado fora da cidade. Josué diz aos anciãos, líderes, juízes e oficiais de Israel para se apresentarem diante de Deus. Isso significa que eles se reuniram na frente de um lugar santo perto de todo o povo, como o tabernáculo ou um altar antigo a Yahweh.</w:t>
      </w:r>
    </w:p>
    <w:p>
      <w:pPr/>
      <w:r>
        <w:rPr>
          <w:lang w:val="pt_PT" w:bidi="pt_PT"/>
        </w:rPr>
      </w:r>
      <w:r>
        <w:rPr>
          <w:lang w:val="pt_PT" w:bidi="pt_PT"/>
        </w:rPr>
        <w:t>Josué então fala com todos os líderes e o povo. Para que todos pudessem ouvi-lo, Josué pode ter tido pessoas de pé na multidão que repetiriam suas palavras ao povo que estava no fundo. Josué começa informando ao povo que Josué repetirá as palavras que Yahweh, o Deus de Israel, disse.</w:t>
      </w:r>
    </w:p>
    <w:p>
      <w:pPr/>
      <w:r>
        <w:rPr>
          <w:lang w:val="pt_PT" w:bidi="pt_PT"/>
        </w:rPr>
      </w:r>
      <w:r>
        <w:rPr>
          <w:lang w:val="pt_PT" w:bidi="pt_PT"/>
        </w:rPr>
        <w:t>A segunda cena é o que Yahweh disse. Yahweh começa lembrando aos israelitas que há muito tempo, mais de 750 anos antes desse encontro, seus antepassados viviam no lado leste do rio Eufrates. Esses antepassados, incluindo o pai de Abraão, Terá, adoravam outros deuses. Mas por causa de sua bondade, Yahweh escolheu levar Abraão para Canaã e dar a Abraão muitos descendentes, incluindo Isaque, Jacó e Esaú. Yahweh deu a região montanhosa de Seir a Esaú, mas Jacó e sua família foram para o Egito.</w:t>
      </w:r>
    </w:p>
    <w:p>
      <w:pPr/>
      <w:r>
        <w:rPr>
          <w:lang w:val="pt_PT" w:bidi="pt_PT"/>
        </w:rPr>
      </w:r>
      <w:r>
        <w:rPr>
          <w:lang w:val="pt_PT" w:bidi="pt_PT"/>
        </w:rPr>
        <w:t>A terceira cena começa quando Yahweh começa a contar como ele trouxe os israelitas para fora do Egito. Agora, em vez de falar sobre os antepassados deles, Yahweh diz: "Eu tirei vocês do Egito". Algumas dessas pessoas estavam lá no Egito. Yahweh não lembra aos israelitas que eles foram escravos por 430 anos lá, pois o povo se lembraria disso. Em vez disso, Yahweh lembra a eles o que ele fez. Yahweh enviou Moisés e Arão para liderar os israelitas, e Yahweh trouxe grandes problemas ao povo do Egito. Quando os israelitas chegaram ao mar, e os egípcios os perseguiam, os israelitas clamaram a Yahweh por ajuda. Yahweh fez um caminho para os israelitas pela água, mas afogou os egípcios quando eles tentaram seguir. Yahweh lembra aos israelitas que alguns deles estavam lá e viram o que Yahweh fez. Então, Yahweh diz, eles viveram no deserto por muito tempo, cerca de 40 anos.</w:t>
      </w:r>
    </w:p>
    <w:p>
      <w:pPr/>
      <w:r>
        <w:rPr>
          <w:lang w:val="pt_PT" w:bidi="pt_PT"/>
        </w:rPr>
      </w:r>
      <w:r>
        <w:rPr>
          <w:lang w:val="pt_PT" w:bidi="pt_PT"/>
        </w:rPr>
        <w:t>Parem aqui e discutam essa pergunta em grupo: imaginem que vocês estão contando a história de sua família, até o presente momento, a seu filho ou irmão. Prestem atenção a como vocês se dirigiriam à criança ou ao irmão, especialmente quando chegarem à parte em que eles se lembram da história. Pause este áudio aqui.</w:t>
      </w:r>
    </w:p>
    <w:p>
      <w:pPr/>
      <w:r>
        <w:rPr>
          <w:lang w:val="pt_PT" w:bidi="pt_PT"/>
        </w:rPr>
      </w:r>
      <w:r>
        <w:rPr>
          <w:lang w:val="pt_PT" w:bidi="pt_PT"/>
        </w:rPr>
        <w:t>Na quarta cena, Yahweh descreve como ele derrotou os inimigos dos israelitas quando os trouxe para Canaã. Os israelitas lutaram contra grupos de pessoas que tentaram impedir que eles se estabelecessem em Canaã, começando no lado leste do rio Jordão. Mas Yahweh protegeu Israel. Yahweh destruiu os amorreus para que os israelitas pudessem tomar a terra dos amorreus. Quando Balaque, que era rei de Moabe, se preparou para lutar contra Israel, ele enviou um homem chamado Balaão. Balaque queria que Balaão amaldiçoasse os israelitas, ou desejasse coisas ruins para eles. No entanto, Yahweh não deixaria Balaão os amaldiçoar. Em vez disso, Yahweh fez Balaão abençoar, ou orar por coisas boas para os israelitas muitas vezes.</w:t>
      </w:r>
    </w:p>
    <w:p>
      <w:pPr/>
      <w:r>
        <w:rPr>
          <w:lang w:val="pt_PT" w:bidi="pt_PT"/>
        </w:rPr>
      </w:r>
      <w:r>
        <w:rPr>
          <w:lang w:val="pt_PT" w:bidi="pt_PT"/>
        </w:rPr>
        <w:t>Na quinta cena, Yahwah descreve o que aconteceu depois que os israelitas atravessaram o rio Jordão. Novamente, Yahweh derrotou os grupos de pessoas que estavam lá: o povo de Jericó, os amorreus, ferezeus, cananeus, heteus, girgaseus, heveus e jebuseus. Yahweh fez os outros grupos de pessoas ficarem aterrorizados, incluindo os dois reis amorreus. Algumas versões dizem que Yahweh "enviou um vespão", o inseto voador que pica. No entanto, a maioria das pessoas pensa que isso significa que Yahweh deixou o povo com muito medo, ou os deixou em pânico. Yahweh lembra claramente ao povo que eles não venceram essas batalhas pela força de suas armas. Yahweh deu aos israelitas a vitória e os trouxe para uma terra que tinha cidades e campos de alimentos já prontos para eles. Yahweh menciona duas das colheitas mais importantes para os israelitas: vinhas onde cultivam uvas e bosques de oliveiras. Yahweh já forneceu essas coisas.</w:t>
      </w:r>
    </w:p>
    <w:p>
      <w:pPr/>
      <w:r>
        <w:rPr>
          <w:lang w:val="pt_PT" w:bidi="pt_PT"/>
        </w:rPr>
      </w:r>
      <w:r>
        <w:rPr>
          <w:lang w:val="pt_PT" w:bidi="pt_PT"/>
        </w:rPr>
        <w:t>Parem aqui e vejam fotos de vinhedos e de um bosque de oliveiras. Pause este áudio aqui.</w:t>
      </w:r>
    </w:p>
    <w:p>
      <w:pPr/>
      <w:r>
        <w:rPr>
          <w:lang w:val="pt_PT" w:bidi="pt_PT"/>
        </w:rPr>
      </w:r>
      <w:r>
        <w:rPr>
          <w:lang w:val="pt_PT" w:bidi="pt_PT"/>
        </w:rPr>
        <w:t>Parem aqui e discutam essa pergunta em grupo: nessa história, Yahweh queria mostrar aos israelitas que eles poderiam confiar em Yahweh. Contem uma história da sua cultura sobre uma ocasião em que uma pessoa lembrou outra do porquê de poder confiar nessa pessoa. Como essa pessoa mostrou que era digna de confiança? O que eles disseram à outra pessoa?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24.1–13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O povo de Israel</w:t>
      </w:r>
    </w:p>
    <w:p>
      <w:pPr>
        <w:pStyle w:val="ListBullet"/>
        <w:spacing w:line="240" w:lineRule="auto"/>
        <w:ind w:left="720"/>
      </w:pPr>
      <w:r>
        <w:rPr>
          <w:lang w:val="pt_PT" w:bidi="pt_PT"/>
        </w:rPr>
      </w:r>
      <w:r>
        <w:rPr>
          <w:lang w:val="pt_PT" w:bidi="pt_PT"/>
        </w:rPr>
        <w:t>Os anciãos, líderes, juízes e oficiais de Israel</w:t>
      </w:r>
    </w:p>
    <w:p>
      <w:pPr>
        <w:pStyle w:val="ListBullet"/>
        <w:spacing w:line="240" w:lineRule="auto"/>
        <w:ind w:left="720"/>
      </w:pPr>
      <w:r>
        <w:rPr>
          <w:lang w:val="pt_PT" w:bidi="pt_PT"/>
        </w:rPr>
      </w:r>
      <w:r>
        <w:rPr>
          <w:lang w:val="pt_PT" w:bidi="pt_PT"/>
        </w:rPr>
        <w:t>Yahweh, o Deus de Israel</w:t>
      </w:r>
    </w:p>
    <w:p>
      <w:pPr>
        <w:pStyle w:val="ListBullet"/>
        <w:spacing w:line="240" w:lineRule="auto"/>
        <w:ind w:left="720"/>
      </w:pPr>
      <w:r>
        <w:rPr>
          <w:lang w:val="pt_PT" w:bidi="pt_PT"/>
        </w:rPr>
      </w:r>
      <w:r>
        <w:rPr>
          <w:lang w:val="pt_PT" w:bidi="pt_PT"/>
        </w:rPr>
        <w:t>Terá, o pai de Abraão e Naor</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Isaque</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Esaú</w:t>
      </w:r>
    </w:p>
    <w:p>
      <w:pPr>
        <w:pStyle w:val="ListBullet"/>
        <w:spacing w:line="240" w:lineRule="auto"/>
        <w:ind w:left="720"/>
      </w:pPr>
      <w:r>
        <w:rPr>
          <w:lang w:val="pt_PT" w:bidi="pt_PT"/>
        </w:rPr>
      </w:r>
      <w:r>
        <w:rPr>
          <w:lang w:val="pt_PT" w:bidi="pt_PT"/>
        </w:rPr>
        <w:t>Moisés</w:t>
      </w:r>
    </w:p>
    <w:p>
      <w:pPr>
        <w:pStyle w:val="ListBullet"/>
        <w:spacing w:line="240" w:lineRule="auto"/>
        <w:ind w:left="720"/>
      </w:pPr>
      <w:r>
        <w:rPr>
          <w:lang w:val="pt_PT" w:bidi="pt_PT"/>
        </w:rPr>
      </w:r>
      <w:r>
        <w:rPr>
          <w:lang w:val="pt_PT" w:bidi="pt_PT"/>
        </w:rPr>
        <w:t>Arão</w:t>
      </w:r>
    </w:p>
    <w:p>
      <w:pPr>
        <w:pStyle w:val="ListBullet"/>
        <w:spacing w:line="240" w:lineRule="auto"/>
        <w:ind w:left="720"/>
      </w:pPr>
      <w:r>
        <w:rPr>
          <w:lang w:val="pt_PT" w:bidi="pt_PT"/>
        </w:rPr>
      </w:r>
      <w:r>
        <w:rPr>
          <w:lang w:val="pt_PT" w:bidi="pt_PT"/>
        </w:rPr>
        <w:t>Os egípcios</w:t>
      </w:r>
    </w:p>
    <w:p>
      <w:pPr>
        <w:pStyle w:val="ListBullet"/>
        <w:spacing w:line="240" w:lineRule="auto"/>
        <w:ind w:left="720"/>
      </w:pPr>
      <w:r>
        <w:rPr>
          <w:lang w:val="pt_PT" w:bidi="pt_PT"/>
        </w:rPr>
      </w:r>
      <w:r>
        <w:rPr>
          <w:lang w:val="pt_PT" w:bidi="pt_PT"/>
        </w:rPr>
        <w:t>Balaque, filho de Zipor, que era o rei de Moabe</w:t>
      </w:r>
    </w:p>
    <w:p>
      <w:pPr>
        <w:pStyle w:val="ListBullet"/>
        <w:spacing w:line="240" w:lineRule="auto"/>
        <w:ind w:left="720"/>
      </w:pPr>
      <w:r>
        <w:rPr>
          <w:lang w:val="pt_PT" w:bidi="pt_PT"/>
        </w:rPr>
      </w:r>
      <w:r>
        <w:rPr>
          <w:lang w:val="pt_PT" w:bidi="pt_PT"/>
        </w:rPr>
        <w:t>Balaão, filho de Beor, que era um profeta</w:t>
      </w:r>
    </w:p>
    <w:p>
      <w:pPr>
        <w:pStyle w:val="ListBullet"/>
        <w:spacing w:line="240" w:lineRule="auto"/>
        <w:ind w:left="720"/>
      </w:pPr>
      <w:r>
        <w:rPr>
          <w:lang w:val="pt_PT" w:bidi="pt_PT"/>
        </w:rPr>
      </w:r>
      <w:r>
        <w:rPr>
          <w:lang w:val="pt_PT" w:bidi="pt_PT"/>
        </w:rPr>
        <w:t>O povo de Jericó</w:t>
      </w:r>
    </w:p>
    <w:p>
      <w:pPr>
        <w:pStyle w:val="ListBullet"/>
        <w:spacing w:line="240" w:lineRule="auto"/>
        <w:ind w:left="720"/>
      </w:pPr>
      <w:r>
        <w:rPr>
          <w:lang w:val="pt_PT" w:bidi="pt_PT"/>
        </w:rPr>
      </w:r>
      <w:r>
        <w:rPr>
          <w:lang w:val="pt_PT" w:bidi="pt_PT"/>
        </w:rPr>
        <w:t>E os outros grupos de pessoas em Canaã: os amorreus, perizeus, cananeus, heteus, girgaseus, heveus e jebuseus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Josué diz a todas as tribos de Israel para se reunirem na cidade de Siquém. Quando eles chegam lá, Josué chama os anciãos, os líderes, os juízes e os oficiais para virem e ficarem diante de Deus em um lugar santo. Então Josué diz a todo o povo: "Essas são as palavras que Yahweh, o Deus de Israel, diz a vocês".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disse: "Há muito tempo, seus antepassados viviam no lado leste do rio Eufrates. Seus antepassados, incluindo o pai de Abraão, Terá, adoravam outros deuses além de mim. Mas tirei seu antepassado Abraão dessa terra e o conduzi para Canaã. Dei a ele seu filho, Isaque, e por meio de Isaque, dei a ele muitos descendentes. Dei a Isaque dois filhos, Jacó e Esaú. Dei a região montanhosa de Seir a Esaú, mas Jacó e sua família foram para o Egito".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Abraão: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Yahweh disse: "Mais tarde, enviei Moisés e Arão a vocês e seus antepassados no Egito. Trouxe grandes problemas sobre o povo do Egito, mas levei vocês com segurança para fora do Egito e para o mar. Quando o exército egípcio perseguiu vocês com carros de guerra e homens montados em cavalos, coloquei uma nuvem escura entre vocês e os egípcios. Abri o mar para que vocês pudessem passar com segurança. Mas quando os egípcios tentaram seguir, fiz o mar cobri-los e afogá-los. Muitos de vocês estavam lá e viram isso acontecer. Então vocês viveram no deserto por muito tempo".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egípcios: “O que você está sentindo ou pensando?” A pessoa pode responder coisas como:</w:t>
      </w:r>
    </w:p>
    <w:p>
      <w:pPr>
        <w:pStyle w:val="ListBullet"/>
        <w:spacing w:line="240" w:lineRule="auto"/>
        <w:ind w:left="720"/>
      </w:pPr>
      <w:r>
        <w:rPr>
          <w:lang w:val="pt_PT" w:bidi="pt_PT"/>
        </w:rPr>
      </w:r>
      <w:r>
        <w:rPr>
          <w:lang w:val="pt_PT" w:bidi="pt_PT"/>
        </w:rPr>
        <w:t>Pergunte às pessoas que interpretam os israelitas: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continua sua história e diz: "Então trouxe vocês para a terra dos amorreus no lado leste do rio Jordão. Os amorreus lutaram contra vocês, mas eu lutei por vocês e os destruí para que vocês pudessem tomar a terra deles para vocês mesmos. O rei Balaque de Moabe, que era o filho de Zipor, se preparou para atacar vocês. Ele mandou chamar o profeta Balaão para vir e amaldiçoar vocês. Mas não permitiria que Balaão lançasse uma maldição sobre vocês. Em vez disso, fiz com que ele colocasse uma bênção sobre vocês".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Balaão: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Yahweh diz: "Quando vocês atravessaram o rio Jordão, o povo de Jericó lutou contra vocês, mas fiz com que vocês os derrotassem. Então os amorreus, ferezeus, cananeus, heteus, girgaseus, heveus e jebuseus lutaram contra vocês. Mas fiz vocês derrotarem todos eles. Fiz os outros grupos de pessoas entrarem em pânico, incluindo os dois reis amorreus. Eu os derrotei por vocês".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esses grupos de pessoas: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Yahweh diz: "Não foram a sua própria força e armas que lhes deram a vitória. Fui eu quem deu a vocês a terra deles e as cidades deles. Vocês não tiveram que preparar a terra, plantar nenhuma colheita ou construir nenhuma cidade".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anciãos e líderes do povo: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24.1–13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reúne todas as tribos de </w:t>
      </w:r>
      <w:r>
        <w:rPr>
          <w:b/>
          <w:lang w:val="pt_PT" w:bidi="pt_PT"/>
        </w:rPr>
        <w:t>Israel</w:t>
      </w:r>
      <w:r>
        <w:rPr>
          <w:lang w:val="pt_PT" w:bidi="pt_PT"/>
        </w:rPr>
        <w:t xml:space="preserve">. Israel se refere a todos os descendentes de Jacó, ou Israel. Para mais informações sobre </w:t>
      </w:r>
      <w:r>
        <w:rPr>
          <w:b/>
          <w:lang w:val="pt_PT" w:bidi="pt_PT"/>
        </w:rPr>
        <w:t>Israel</w:t>
      </w:r>
      <w:r>
        <w:rPr>
          <w:lang w:val="pt_PT" w:bidi="pt_PT"/>
        </w:rPr>
        <w:t xml:space="preserve">, consulte o Glossário Mestre. Usem a mesma palavra ou frase para "Israel" que vocês usaram em passagens anteriores. </w:t>
      </w:r>
    </w:p>
    <w:p>
      <w:pPr/>
      <w:r>
        <w:rPr>
          <w:lang w:val="pt_PT" w:bidi="pt_PT"/>
        </w:rPr>
      </w:r>
      <w:r>
        <w:rPr>
          <w:lang w:val="pt_PT" w:bidi="pt_PT"/>
        </w:rPr>
        <w:t xml:space="preserve">Josué diz aos </w:t>
      </w:r>
      <w:r>
        <w:rPr>
          <w:b/>
          <w:lang w:val="pt_PT" w:bidi="pt_PT"/>
        </w:rPr>
        <w:t>anciãos</w:t>
      </w:r>
      <w:r>
        <w:rPr>
          <w:lang w:val="pt_PT" w:bidi="pt_PT"/>
        </w:rPr>
        <w:t xml:space="preserve">, líderes, </w:t>
      </w:r>
      <w:r>
        <w:rPr>
          <w:b/>
          <w:lang w:val="pt_PT" w:bidi="pt_PT"/>
        </w:rPr>
        <w:t>juízes</w:t>
      </w:r>
      <w:r>
        <w:rPr>
          <w:lang w:val="pt_PT" w:bidi="pt_PT"/>
        </w:rPr>
        <w:t xml:space="preserve"> e oficiais de Israel para virem diante de Deus em um lugar santo.</w:t>
      </w:r>
    </w:p>
    <w:p>
      <w:pPr/>
      <w:r>
        <w:rPr>
          <w:lang w:val="pt_PT" w:bidi="pt_PT"/>
        </w:rPr>
      </w:r>
      <w:r>
        <w:rPr>
          <w:lang w:val="pt_PT" w:bidi="pt_PT"/>
        </w:rPr>
        <w:t xml:space="preserve">Um </w:t>
      </w:r>
      <w:r>
        <w:rPr>
          <w:b/>
          <w:lang w:val="pt_PT" w:bidi="pt_PT"/>
        </w:rPr>
        <w:t>ancião</w:t>
      </w:r>
      <w:r>
        <w:rPr>
          <w:lang w:val="pt_PT" w:bidi="pt_PT"/>
        </w:rPr>
        <w:t xml:space="preserve"> é uma pessoa com autoridade na comunidade. Para mais informações sobre </w:t>
      </w:r>
      <w:r>
        <w:rPr>
          <w:b/>
          <w:lang w:val="pt_PT" w:bidi="pt_PT"/>
        </w:rPr>
        <w:t>anciãos</w:t>
      </w:r>
      <w:r>
        <w:rPr>
          <w:lang w:val="pt_PT" w:bidi="pt_PT"/>
        </w:rPr>
        <w:t>, consultem o Glossário Mestre. Usem a mesma palavra ou frase para ancião que vocês usaram em passagens anteriores.</w:t>
      </w:r>
    </w:p>
    <w:p>
      <w:pPr/>
      <w:r>
        <w:rPr>
          <w:lang w:val="pt_PT" w:bidi="pt_PT"/>
        </w:rPr>
      </w:r>
      <w:r>
        <w:rPr>
          <w:lang w:val="pt_PT" w:bidi="pt_PT"/>
        </w:rPr>
        <w:t xml:space="preserve">Os </w:t>
      </w:r>
      <w:r>
        <w:rPr>
          <w:b/>
          <w:lang w:val="pt_PT" w:bidi="pt_PT"/>
        </w:rPr>
        <w:t>juízes</w:t>
      </w:r>
      <w:r>
        <w:rPr>
          <w:lang w:val="pt_PT" w:bidi="pt_PT"/>
        </w:rPr>
        <w:t xml:space="preserve"> eram líderes que ajudavam a resolver discussões ou disputas e às vezes lideravam os israelitas em batalhas. Para mais informações sobre </w:t>
      </w:r>
      <w:r>
        <w:rPr>
          <w:b/>
          <w:lang w:val="pt_PT" w:bidi="pt_PT"/>
        </w:rPr>
        <w:t>juízes</w:t>
      </w:r>
      <w:r>
        <w:rPr>
          <w:lang w:val="pt_PT" w:bidi="pt_PT"/>
        </w:rPr>
        <w:t>, consultem o Glossário Mestre. Usem a mesma palavra ou frase para juiz que vocês usaram em passagens anteriores.</w:t>
      </w:r>
    </w:p>
    <w:p>
      <w:pPr/>
      <w:r>
        <w:rPr>
          <w:lang w:val="pt_PT" w:bidi="pt_PT"/>
        </w:rPr>
      </w:r>
      <w:r>
        <w:rPr>
          <w:lang w:val="pt_PT" w:bidi="pt_PT"/>
        </w:rPr>
        <w:t xml:space="preserve">Josué diz que as palavras que ele estará falando são as palavras de </w:t>
      </w:r>
      <w:r>
        <w:rPr>
          <w:b/>
          <w:lang w:val="pt_PT" w:bidi="pt_PT"/>
        </w:rPr>
        <w:t>Yahweh</w:t>
      </w:r>
      <w:r>
        <w:rPr>
          <w:lang w:val="pt_PT" w:bidi="pt_PT"/>
        </w:rPr>
        <w:t xml:space="preserve">. Yahweh é o nome próprio de Deus. Yahweh é um nome único — nenhuma outra religião na terra ao redor de Israel usou um nome como esse para o seu deus. Para mais informações sobre </w:t>
      </w:r>
      <w:r>
        <w:rPr>
          <w:b/>
          <w:lang w:val="pt_PT" w:bidi="pt_PT"/>
        </w:rPr>
        <w:t>Yahweh</w:t>
      </w:r>
      <w:r>
        <w:rPr>
          <w:lang w:val="pt_PT" w:bidi="pt_PT"/>
        </w:rPr>
        <w:t xml:space="preserve">, consulte o Glossário Mestre. Usem a mesma palavra ou frase para Yahweh que vocês usaram em passagens anteriores. </w:t>
      </w:r>
    </w:p>
    <w:p>
      <w:pPr/>
      <w:r>
        <w:rPr>
          <w:lang w:val="pt_PT" w:bidi="pt_PT"/>
        </w:rPr>
      </w:r>
      <w:r>
        <w:rPr>
          <w:lang w:val="pt_PT" w:bidi="pt_PT"/>
        </w:rPr>
        <w:t xml:space="preserve">Josué diz que Yahweh é o </w:t>
      </w:r>
      <w:r>
        <w:rPr>
          <w:b/>
          <w:lang w:val="pt_PT" w:bidi="pt_PT"/>
        </w:rPr>
        <w:t>Deus</w:t>
      </w:r>
      <w:r>
        <w:rPr>
          <w:lang w:val="pt_PT" w:bidi="pt_PT"/>
        </w:rPr>
        <w:t xml:space="preserve"> de Israel. Em alguns momentos nesta seção, as pessoas usam o termo geral para Deus. Para mais informações sobre </w:t>
      </w:r>
      <w:r>
        <w:rPr>
          <w:b/>
          <w:lang w:val="pt_PT" w:bidi="pt_PT"/>
        </w:rPr>
        <w:t>Deus</w:t>
      </w:r>
      <w:r>
        <w:rPr>
          <w:lang w:val="pt_PT" w:bidi="pt_PT"/>
        </w:rPr>
        <w:t>, consulte o Glossário Mestre. Usem a mesma palavra ou frase para Deus que vocês usaram em passagens anteriores.</w:t>
      </w:r>
    </w:p>
    <w:p>
      <w:pPr/>
      <w:r>
        <w:rPr>
          <w:lang w:val="pt_PT" w:bidi="pt_PT"/>
        </w:rPr>
      </w:r>
      <w:r>
        <w:rPr>
          <w:lang w:val="pt_PT" w:bidi="pt_PT"/>
        </w:rPr>
        <w:t xml:space="preserve">Yahweh diz que os </w:t>
      </w:r>
      <w:r>
        <w:rPr>
          <w:b/>
          <w:lang w:val="pt_PT" w:bidi="pt_PT"/>
        </w:rPr>
        <w:t>antepassados</w:t>
      </w:r>
      <w:r>
        <w:rPr>
          <w:lang w:val="pt_PT" w:bidi="pt_PT"/>
        </w:rPr>
        <w:t xml:space="preserve"> dos israelitas adoravam outros deuses. Os antepassados de uma pessoa são seus pais, avós e gerações passadas da mesma família. Usem a mesma palavra ou frase para antepassado que vocês usaram em passagens anteriores.</w:t>
      </w:r>
    </w:p>
    <w:p>
      <w:pPr/>
      <w:r>
        <w:rPr>
          <w:lang w:val="pt_PT" w:bidi="pt_PT"/>
        </w:rPr>
      </w:r>
      <w:r>
        <w:rPr>
          <w:lang w:val="pt_PT" w:bidi="pt_PT"/>
        </w:rPr>
        <w:t xml:space="preserve">Mas Yahweh levou Abraão para a terra de </w:t>
      </w:r>
      <w:r>
        <w:rPr>
          <w:b/>
          <w:lang w:val="pt_PT" w:bidi="pt_PT"/>
        </w:rPr>
        <w:t>Canaã</w:t>
      </w:r>
      <w:r>
        <w:rPr>
          <w:lang w:val="pt_PT" w:bidi="pt_PT"/>
        </w:rPr>
        <w:t xml:space="preserve">. O povo deu o nome de Canaã a uma área de terra em homenagem ao neto de Noé, Canaã. Essa é a terra que Yahweh dá aos israelitas. Para mais informações sobre </w:t>
      </w:r>
      <w:r>
        <w:rPr>
          <w:b/>
          <w:lang w:val="pt_PT" w:bidi="pt_PT"/>
        </w:rPr>
        <w:t>Canaã</w:t>
      </w:r>
      <w:r>
        <w:rPr>
          <w:lang w:val="pt_PT" w:bidi="pt_PT"/>
        </w:rPr>
        <w:t>, consultem o Glossário Mestre. Usem a mesma palavra ou frase para Canaã que vocês usaram em passagens anteriores.</w:t>
      </w:r>
    </w:p>
    <w:p>
      <w:pPr/>
      <w:r>
        <w:rPr>
          <w:lang w:val="pt_PT" w:bidi="pt_PT"/>
        </w:rPr>
      </w:r>
      <w:r>
        <w:rPr>
          <w:lang w:val="pt_PT" w:bidi="pt_PT"/>
        </w:rPr>
        <w:t>Parem aqui e, em grupo, olhem para um mapa de Canaã novamente, conforme necessário. Pause este áudio aqui.</w:t>
      </w:r>
    </w:p>
    <w:p>
      <w:pPr/>
      <w:r>
        <w:rPr>
          <w:lang w:val="pt_PT" w:bidi="pt_PT"/>
        </w:rPr>
      </w:r>
      <w:r>
        <w:rPr>
          <w:lang w:val="pt_PT" w:bidi="pt_PT"/>
        </w:rPr>
        <w:t xml:space="preserve">Yahweh deu a Abraão muitos </w:t>
      </w:r>
      <w:r>
        <w:rPr>
          <w:b/>
          <w:lang w:val="pt_PT" w:bidi="pt_PT"/>
        </w:rPr>
        <w:t>descendentes</w:t>
      </w:r>
      <w:r>
        <w:rPr>
          <w:lang w:val="pt_PT" w:bidi="pt_PT"/>
        </w:rPr>
        <w:t xml:space="preserve">. Os descendentes de uma pessoa são seus filhos, netos e todas as gerações futuras da mesma família. Os israelitas são descendentes de Abraão. Para mais informações sobre </w:t>
      </w:r>
      <w:r>
        <w:rPr>
          <w:b/>
          <w:lang w:val="pt_PT" w:bidi="pt_PT"/>
        </w:rPr>
        <w:t>descendente</w:t>
      </w:r>
      <w:r>
        <w:rPr>
          <w:lang w:val="pt_PT" w:bidi="pt_PT"/>
        </w:rPr>
        <w:t xml:space="preserve">, consultem o Glossário Mestre. Usem a mesma palavra ou frase para descendentes que vocês usaram em passagens anteriores. </w:t>
      </w:r>
    </w:p>
    <w:p>
      <w:pPr/>
      <w:r>
        <w:rPr>
          <w:lang w:val="pt_PT" w:bidi="pt_PT"/>
        </w:rPr>
      </w:r>
      <w:r>
        <w:rPr>
          <w:lang w:val="pt_PT" w:bidi="pt_PT"/>
        </w:rPr>
        <w:t xml:space="preserve">Depois que Yahweh resgatou os descendentes de Abraão do Egito, os israelitas viveram por muito tempo no </w:t>
      </w:r>
      <w:r>
        <w:rPr>
          <w:b/>
          <w:lang w:val="pt_PT" w:bidi="pt_PT"/>
        </w:rPr>
        <w:t>deserto</w:t>
      </w:r>
      <w:r>
        <w:rPr>
          <w:lang w:val="pt_PT" w:bidi="pt_PT"/>
        </w:rPr>
        <w:t xml:space="preserve">. O deserto é um lugar solitário e estéril, sem água. Quase não há árvores ou arbustos crescendo no deserto. Para mais informações sobre </w:t>
      </w:r>
      <w:r>
        <w:rPr>
          <w:b/>
          <w:lang w:val="pt_PT" w:bidi="pt_PT"/>
        </w:rPr>
        <w:t>deserto</w:t>
      </w:r>
      <w:r>
        <w:rPr>
          <w:lang w:val="pt_PT" w:bidi="pt_PT"/>
        </w:rPr>
        <w:t xml:space="preserve">, consulte o Glossário Mestre. Usem a mesma palavra ou frase para deserto que vocês usaram em passagens anteriores. </w:t>
      </w:r>
    </w:p>
    <w:p>
      <w:pPr/>
      <w:r>
        <w:rPr>
          <w:lang w:val="pt_PT" w:bidi="pt_PT"/>
        </w:rPr>
      </w:r>
      <w:r>
        <w:rPr>
          <w:lang w:val="pt_PT" w:bidi="pt_PT"/>
        </w:rPr>
        <w:t xml:space="preserve">Então Yahweh trouxe os israelitas para a terra dos </w:t>
      </w:r>
      <w:r>
        <w:rPr>
          <w:b/>
          <w:lang w:val="pt_PT" w:bidi="pt_PT"/>
        </w:rPr>
        <w:t>amorreus</w:t>
      </w:r>
      <w:r>
        <w:rPr>
          <w:lang w:val="pt_PT" w:bidi="pt_PT"/>
        </w:rPr>
        <w:t>. Os amorreus eram um grupo de pessoas que vivia em Canaã, mas às vezes os israelitas usavam a palavra amorreus para se referir a qualquer um em Canaã que não fosse um israelita. Usem a mesma palavra ou frase para amorreu que vocês usaram em passagens anteriores.</w:t>
      </w:r>
    </w:p>
    <w:p>
      <w:pPr/>
      <w:r>
        <w:rPr>
          <w:lang w:val="pt_PT" w:bidi="pt_PT"/>
        </w:rPr>
      </w:r>
      <w:r>
        <w:rPr>
          <w:lang w:val="pt_PT" w:bidi="pt_PT"/>
        </w:rPr>
        <w:t xml:space="preserve">Mais tarde, os israelitas atravessaram o </w:t>
      </w:r>
      <w:r>
        <w:rPr>
          <w:b/>
          <w:lang w:val="pt_PT" w:bidi="pt_PT"/>
        </w:rPr>
        <w:t>rio Jordão</w:t>
      </w:r>
      <w:r>
        <w:rPr>
          <w:lang w:val="pt_PT" w:bidi="pt_PT"/>
        </w:rPr>
        <w:t xml:space="preserve">. O Rio Jordão é um longo rio que corre por Israel do norte ao sul. Para mais informações sobre o </w:t>
      </w:r>
      <w:r>
        <w:rPr>
          <w:b/>
          <w:lang w:val="pt_PT" w:bidi="pt_PT"/>
        </w:rPr>
        <w:t>rio Jordão</w:t>
      </w:r>
      <w:r>
        <w:rPr>
          <w:lang w:val="pt_PT" w:bidi="pt_PT"/>
        </w:rPr>
        <w:t>, consultem o Glossário Mestre. Usem a mesma palavra ou frase para o rio Jordão que vocês usaram em passagens anteriores.</w:t>
      </w:r>
    </w:p>
    <w:p>
      <w:pPr/>
      <w:r>
        <w:rPr>
          <w:lang w:val="pt_PT" w:bidi="pt_PT"/>
        </w:rPr>
      </w:r>
      <w:r>
        <w:rPr>
          <w:lang w:val="pt_PT" w:bidi="pt_PT"/>
        </w:rPr>
        <w:t xml:space="preserve">Balaque, que era rei do povo de Moabe, chamou Balaão para </w:t>
      </w:r>
      <w:r>
        <w:rPr>
          <w:b/>
          <w:lang w:val="pt_PT" w:bidi="pt_PT"/>
        </w:rPr>
        <w:t>amaldiçoar</w:t>
      </w:r>
      <w:r>
        <w:rPr>
          <w:lang w:val="pt_PT" w:bidi="pt_PT"/>
        </w:rPr>
        <w:t xml:space="preserve"> os israelitas. Quando vocês amaldiçoam alguém, vocês desejam que algo ruim aconteça com ele. As pessoas acreditavam que uma maldição se tornaria realidade. Para mais informações sobre </w:t>
      </w:r>
      <w:r>
        <w:rPr>
          <w:b/>
          <w:lang w:val="pt_PT" w:bidi="pt_PT"/>
        </w:rPr>
        <w:t>maldição</w:t>
      </w:r>
      <w:r>
        <w:rPr>
          <w:lang w:val="pt_PT" w:bidi="pt_PT"/>
        </w:rPr>
        <w:t>, consultem o Glossário Mestre. Usem a mesma palavra ou frase para maldição que vocês usaram em passagens anteriores.</w:t>
      </w:r>
    </w:p>
    <w:p>
      <w:pPr/>
      <w:r>
        <w:rPr>
          <w:lang w:val="pt_PT" w:bidi="pt_PT"/>
        </w:rPr>
      </w:r>
      <w:r>
        <w:rPr>
          <w:lang w:val="pt_PT" w:bidi="pt_PT"/>
        </w:rPr>
        <w:t xml:space="preserve">No entanto, Yahweh fez Balaão </w:t>
      </w:r>
      <w:r>
        <w:rPr>
          <w:b/>
          <w:lang w:val="pt_PT" w:bidi="pt_PT"/>
        </w:rPr>
        <w:t>abençoar</w:t>
      </w:r>
      <w:r>
        <w:rPr>
          <w:lang w:val="pt_PT" w:bidi="pt_PT"/>
        </w:rPr>
        <w:t xml:space="preserve"> os israelitas em vez disso. Quando Deus abençoa uma pessoa, Deus está fazendo, ou prometendo fazer, algo bom para essa pessoa. Quando um humano fala uma bênção sobre outra pessoa, ele está orando para que Deus faça coisas boas para essa outra pessoa. Para mais informações sobre </w:t>
      </w:r>
      <w:r>
        <w:rPr>
          <w:b/>
          <w:lang w:val="pt_PT" w:bidi="pt_PT"/>
        </w:rPr>
        <w:t>bênção</w:t>
      </w:r>
      <w:r>
        <w:rPr>
          <w:lang w:val="pt_PT" w:bidi="pt_PT"/>
        </w:rPr>
        <w:t>, consultem o Glossário Mestre. Usem a mesma palavra ou frase para bênção que vocês usaram em passagens anteriores.</w:t>
      </w:r>
    </w:p>
    <w:p>
      <w:pPr/>
      <w:r>
        <w:rPr>
          <w:lang w:val="pt_PT" w:bidi="pt_PT"/>
        </w:rPr>
      </w:r>
      <w:r>
        <w:rPr>
          <w:lang w:val="pt_PT" w:bidi="pt_PT"/>
        </w:rPr>
        <w:t xml:space="preserve">Yahweh destruiu os </w:t>
      </w:r>
      <w:r>
        <w:rPr>
          <w:b/>
          <w:lang w:val="pt_PT" w:bidi="pt_PT"/>
        </w:rPr>
        <w:t>amorreus</w:t>
      </w:r>
      <w:r>
        <w:rPr>
          <w:lang w:val="pt_PT" w:bidi="pt_PT"/>
        </w:rPr>
        <w:t xml:space="preserve">, </w:t>
      </w:r>
      <w:r>
        <w:rPr>
          <w:b/>
          <w:lang w:val="pt_PT" w:bidi="pt_PT"/>
        </w:rPr>
        <w:t>ferezeus</w:t>
      </w:r>
      <w:r>
        <w:rPr>
          <w:lang w:val="pt_PT" w:bidi="pt_PT"/>
        </w:rPr>
        <w:t xml:space="preserve">, </w:t>
      </w:r>
      <w:r>
        <w:rPr>
          <w:b/>
          <w:lang w:val="pt_PT" w:bidi="pt_PT"/>
        </w:rPr>
        <w:t>cananeus</w:t>
      </w:r>
      <w:r>
        <w:rPr>
          <w:lang w:val="pt_PT" w:bidi="pt_PT"/>
        </w:rPr>
        <w:t xml:space="preserve">, </w:t>
      </w:r>
      <w:r>
        <w:rPr>
          <w:b/>
          <w:lang w:val="pt_PT" w:bidi="pt_PT"/>
        </w:rPr>
        <w:t>heteus</w:t>
      </w:r>
      <w:r>
        <w:rPr>
          <w:lang w:val="pt_PT" w:bidi="pt_PT"/>
        </w:rPr>
        <w:t xml:space="preserve">, </w:t>
      </w:r>
      <w:r>
        <w:rPr>
          <w:b/>
          <w:lang w:val="pt_PT" w:bidi="pt_PT"/>
        </w:rPr>
        <w:t>girgaseus</w:t>
      </w:r>
      <w:r>
        <w:rPr>
          <w:lang w:val="pt_PT" w:bidi="pt_PT"/>
        </w:rPr>
        <w:t xml:space="preserve">, </w:t>
      </w:r>
      <w:r>
        <w:rPr>
          <w:b/>
          <w:lang w:val="pt_PT" w:bidi="pt_PT"/>
        </w:rPr>
        <w:t>heveus</w:t>
      </w:r>
      <w:r>
        <w:rPr>
          <w:lang w:val="pt_PT" w:bidi="pt_PT"/>
        </w:rPr>
        <w:t xml:space="preserve"> e </w:t>
      </w:r>
      <w:r>
        <w:rPr>
          <w:b/>
          <w:lang w:val="pt_PT" w:bidi="pt_PT"/>
        </w:rPr>
        <w:t>jebuseus</w:t>
      </w:r>
      <w:r>
        <w:rPr>
          <w:lang w:val="pt_PT" w:bidi="pt_PT"/>
        </w:rPr>
        <w:t>. Esses são todos os outros grupos de povos em Canaã que não adoravam Yahweh. Usem as mesmas palavras ou frases para esses grupos de povos que vocês usaram em passagens anteriores.</w:t>
      </w:r>
    </w:p>
    <w:p>
      <w:pPr/>
      <w:r>
        <w:rPr>
          <w:lang w:val="pt_PT" w:bidi="pt_PT"/>
        </w:rPr>
      </w:r>
      <w:r>
        <w:rPr>
          <w:lang w:val="pt_PT" w:bidi="pt_PT"/>
        </w:rPr>
        <w:t xml:space="preserve">Yahweh diz que ele deu </w:t>
      </w:r>
      <w:r>
        <w:rPr>
          <w:b/>
          <w:lang w:val="pt_PT" w:bidi="pt_PT"/>
        </w:rPr>
        <w:t>vinhas</w:t>
      </w:r>
      <w:r>
        <w:rPr>
          <w:lang w:val="pt_PT" w:bidi="pt_PT"/>
        </w:rPr>
        <w:t xml:space="preserve"> e </w:t>
      </w:r>
      <w:r>
        <w:rPr>
          <w:b/>
          <w:lang w:val="pt_PT" w:bidi="pt_PT"/>
        </w:rPr>
        <w:t>bosques de oliveiras</w:t>
      </w:r>
      <w:r>
        <w:rPr>
          <w:lang w:val="pt_PT" w:bidi="pt_PT"/>
        </w:rPr>
        <w:t xml:space="preserve"> aos israelitas. Uma vinha é um jardim onde as pessoas cultivam frutos chamados uvas em uma planta chamada videira. Bosques de Oliveiras eram jardins onde as pessoas cultivavam frutas chamadas azeitonas em árvores. Se vocês plantassem essas árvores e videiras a partir de uma semente, elas precisariam crescer por vários anos antes de produzirem azeitonas ou uvas. Tanto as uvas quanto as azeitonas eram culturas importantes para os israelitas.</w:t>
      </w:r>
    </w:p>
    <w:p>
      <w:pPr/>
      <w:r>
        <w:rPr>
          <w:lang w:val="pt_PT" w:bidi="pt_PT"/>
        </w:rPr>
      </w:r>
      <w:r>
        <w:rPr>
          <w:lang w:val="pt_PT" w:bidi="pt_PT"/>
        </w:rPr>
        <w:t>Parem aqui e olhem para fotos de vinhas e de um olival, se necessário. Pause este áudio aqui.</w:t>
      </w:r>
    </w:p>
    <w:p>
      <w:pPr/>
      <w:r>
        <w:rPr>
          <w:lang w:val="pt_PT" w:bidi="pt_PT"/>
        </w:rPr>
      </w:r>
      <w:r>
        <w:rPr>
          <w:lang w:val="pt_PT" w:bidi="pt_PT"/>
        </w:rPr>
        <w:t xml:space="preserve">Parem aqui e discutam em grupo quais palavras ou frases vocês usarão para </w:t>
      </w:r>
      <w:r>
        <w:rPr>
          <w:b/>
          <w:lang w:val="pt_PT" w:bidi="pt_PT"/>
        </w:rPr>
        <w:t>vinha</w:t>
      </w:r>
      <w:r>
        <w:rPr>
          <w:lang w:val="pt_PT" w:bidi="pt_PT"/>
        </w:rPr>
        <w:t xml:space="preserve"> e </w:t>
      </w:r>
      <w:r>
        <w:rPr>
          <w:b/>
          <w:lang w:val="pt_PT" w:bidi="pt_PT"/>
        </w:rPr>
        <w:t>olivais</w:t>
      </w:r>
      <w:r>
        <w:rPr>
          <w:lang w:val="pt_PT" w:bidi="pt_PT"/>
        </w:rPr>
        <w:t xml:space="preserve">. Procurem </w:t>
      </w:r>
      <w:r>
        <w:rPr>
          <w:b/>
          <w:lang w:val="pt_PT" w:bidi="pt_PT"/>
        </w:rPr>
        <w:t>vinha</w:t>
      </w:r>
      <w:r>
        <w:rPr>
          <w:lang w:val="pt_PT" w:bidi="pt_PT"/>
        </w:rPr>
        <w:t xml:space="preserve"> no Glossário Mestre para mais informações. Se você já traduziu essas palavras em outro livro da Bíblia, use as mesmas palavras que você usou lá.</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24:14–28</w:t>
      </w:r>
      <w:r>
        <w:rPr>
          <w:lang w:val="pt_PT" w:bidi="pt_PT"/>
        </w:rPr>
      </w:r>
    </w:p>
    <w:p>
      <w:pPr>
        <w:pStyle w:val="Heading3"/>
      </w:pPr>
      <w:r>
        <w:rPr>
          <w:lang w:val="pt_PT" w:bidi="pt_PT"/>
        </w:rPr>
        <w:t>Ouvir e Sentir</w:t>
      </w:r>
    </w:p>
    <w:p>
      <w:pPr/>
      <w:r>
        <w:rPr>
          <w:lang w:val="pt_PT" w:bidi="pt_PT"/>
        </w:rPr>
      </w:r>
      <w:r>
        <w:rPr>
          <w:lang w:val="pt_PT" w:bidi="pt_PT"/>
        </w:rPr>
        <w:t>Nesta etapa, ouçam Josué 24.14–28 e guardem em seus corações.</w:t>
      </w:r>
    </w:p>
    <w:p>
      <w:pPr/>
      <w:r>
        <w:rPr>
          <w:lang w:val="pt_PT" w:bidi="pt_PT"/>
        </w:rPr>
      </w:r>
      <w:r>
        <w:rPr>
          <w:lang w:val="pt_PT" w:bidi="pt_PT"/>
        </w:rPr>
        <w:t>Ouçam uma versão em áudio de Josué 24.14–28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24.14–28 na tradução mais fácil de entender.</w:t>
      </w:r>
    </w:p>
    <w:p>
      <w:pPr/>
      <w:r>
        <w:rPr>
          <w:lang w:val="pt_PT" w:bidi="pt_PT"/>
        </w:rPr>
      </w:r>
      <w:r>
        <w:rPr>
          <w:lang w:val="pt_PT" w:bidi="pt_PT"/>
        </w:rPr>
        <w:t>Josué tem repetido as palavras de Yahweh sobre o que Yahweh fez por Israel. Agora, Josué pedirá ao povo que escolha a qual deus servirão: Yahweh, que os salvou e os protegeu, ou outros deuses. Se os israelitas escolherem Yahweh, eles devem adorar apenas Yahweh. Depois de garantir que os israelitas entendam o quão séria essa escolha é, Josué escreve a promessa deles em uma aliança com Yahweh e ergue uma pedra como um lembrete dessa promessa.</w:t>
      </w:r>
    </w:p>
    <w:p>
      <w:pPr/>
      <w:r>
        <w:rPr>
          <w:lang w:val="pt_PT" w:bidi="pt_PT"/>
        </w:rPr>
      </w:r>
      <w:r>
        <w:rPr>
          <w:lang w:val="pt_PT" w:bidi="pt_PT"/>
        </w:rPr>
        <w:t>Como Yahweh provou ser um Deus bom e confiável, Josué exorta os israelitas a temer Yahweh, ou a ter grande respeito e admiração por Yahweh. Eles devem servir a Yahweh adorando-o com todo o seu coração e obedecendo a ele fielmente e completamente. Se eles servem a Yahweh, eles devem servir apenas a ele. Os israelitas devem parar de servir os deuses que seus antepassados adoravam perto do rio Eufrates e no Egito. Os israelitas devem jogar fora todas as estátuas ou imagens desses deuses.</w:t>
      </w:r>
    </w:p>
    <w:p>
      <w:pPr/>
      <w:r>
        <w:rPr>
          <w:lang w:val="pt_PT" w:bidi="pt_PT"/>
        </w:rPr>
      </w:r>
      <w:r>
        <w:rPr>
          <w:lang w:val="pt_PT" w:bidi="pt_PT"/>
        </w:rPr>
        <w:t>Parem aqui e discutam essa pergunta em grupo: contem uma história sobre uma vez em que vocês decidiram parar uma atividade ou hábito ruim. Como vocês mostraram que estavam parando? O que vocês fizeram com todos os itens necessários para realizar essa atividade? Como vocês se impediram de fazer essa atividade novamente? Pause este áudio aqui.</w:t>
      </w:r>
    </w:p>
    <w:p>
      <w:pPr/>
      <w:r>
        <w:rPr>
          <w:lang w:val="pt_PT" w:bidi="pt_PT"/>
        </w:rPr>
      </w:r>
      <w:r>
        <w:rPr>
          <w:lang w:val="pt_PT" w:bidi="pt_PT"/>
        </w:rPr>
        <w:t>Josué dá ao povo uma escolha, porque Yahweh não força as pessoas a servi-lo. Se os israelitas não estão dispostos a obedecer a Yahweh, então eles devem escolher a quem servirão. Os israelitas podem escolher os deuses que seus antepassados adoravam, antes de eles adorarem Yahweh. Ou eles podem escolher os deuses dos amorreus, a quem Yahweh derrotou. No entanto, Josué declara que Josué e todos em sua família, as outras pessoas que vivem com Josué, servirão a Yahweh.</w:t>
      </w:r>
    </w:p>
    <w:p>
      <w:pPr/>
      <w:r>
        <w:rPr>
          <w:lang w:val="pt_PT" w:bidi="pt_PT"/>
        </w:rPr>
      </w:r>
      <w:r>
        <w:rPr>
          <w:lang w:val="pt_PT" w:bidi="pt_PT"/>
        </w:rPr>
        <w:t>Os israelitas declaram firmemente que eles nunca abandonarão Yahweh e servirão a outros deuses, porque Yahweh é aquele que os salvou. Eles repetem e concordam com o que Yahweh disse anteriormente: Yahweh os trouxe para fora do Egito. Yahweh mostrou a eles grandes sinais e os protegeu. Yahweh deu a eles a terra em que vivem. Yahweh mostrou que ele é o Deus deles, os israelitas dizem, então eles servirão a Yahweh.</w:t>
      </w:r>
    </w:p>
    <w:p>
      <w:pPr/>
      <w:r>
        <w:rPr>
          <w:lang w:val="pt_PT" w:bidi="pt_PT"/>
        </w:rPr>
      </w:r>
      <w:r>
        <w:rPr>
          <w:lang w:val="pt_PT" w:bidi="pt_PT"/>
        </w:rPr>
        <w:t>Josué adverte o povo que essa é uma promessa séria a ser feita e Josué quer que eles pensem com cuidado. Josué diz que não é fácil servir a Yahweh. Os israelitas já serviram a falsos deuses e mostraram que não podem servir somente a Yahweh! Yahweh é santo. Nenhum outro Deus é como Yahweh. Yahweh também é ciumento, o que significa que Yahweh requer obediência total. Yahweh não permitirá que os israelitas sirvam a outros deuses, além de Yahweh. Yahweh sempre foi bom para os israelitas, mas eles nunca devem começar a servir a outros deuses. Se eles fizerem isso, Yahweh não perdoará esse pecado ou desobediência. Yahweh se voltará contra os israelitas e os punirá até que ele os tenha destruído completamente. Yahweh já disse isso aos israelitas quando ele deu a eles sua lei. Os israelitas devem entender completamente esse acordo e estar preparados para fazer o que prometem.</w:t>
      </w:r>
    </w:p>
    <w:p>
      <w:pPr/>
      <w:r>
        <w:rPr>
          <w:lang w:val="pt_PT" w:bidi="pt_PT"/>
        </w:rPr>
      </w:r>
      <w:r>
        <w:rPr>
          <w:lang w:val="pt_PT" w:bidi="pt_PT"/>
        </w:rPr>
        <w:t>O povo exclama: "Não, não serviremos a outros deuses!" Novamente eles dizem que servirão a Yahweh. Por causa do que eles disseram, Josué diz que o povo é testemunha contra si mesmo de que eles escolheram servir a Yahweh. Como uma testemunha diz a verdade sobre o que ela viu perante um juiz, os israelitas terão que contar a verdade sobre sua promessa quebrada a Yahweh se eles servirem a outros deuses. As próprias palavras deles provarão que eles são culpados se pararem de servir apenas Yahweh. Os israelitas concordam que eles serão testemunhas.</w:t>
      </w:r>
    </w:p>
    <w:p>
      <w:pPr/>
      <w:r>
        <w:rPr>
          <w:lang w:val="pt_PT" w:bidi="pt_PT"/>
        </w:rPr>
      </w:r>
      <w:r>
        <w:rPr>
          <w:lang w:val="pt_PT" w:bidi="pt_PT"/>
        </w:rPr>
        <w:t>Parem aqui e discutam essa pergunta em grupo: discutam o que aconteceria se um grupo de pessoas fizesse uma promessa importante e a quebrasse em sua cultura. Como as pessoas mostrariam que o grupo quebrou sua promessa? Quem daria evidências, ou provas, de como o povo quebrou sua promessa? Pause este áudio aqui.</w:t>
      </w:r>
    </w:p>
    <w:p>
      <w:pPr/>
      <w:r>
        <w:rPr>
          <w:lang w:val="pt_PT" w:bidi="pt_PT"/>
        </w:rPr>
      </w:r>
      <w:r>
        <w:rPr>
          <w:lang w:val="pt_PT" w:bidi="pt_PT"/>
        </w:rPr>
        <w:t>Novamente, Josué lembra ao povo que eles devem se livrar de quaisquer outros deuses, ou qualquer coisa que eles amem ou adorem como um deus. Em vez disso, eles devem prometer sua lealdade a Yahweh. Então os israelitas prometem que eles servirão apenas a Yahweh, que é o Deus deles. Eles prometem obedecer a todos os seus mandamentos.</w:t>
      </w:r>
    </w:p>
    <w:p>
      <w:pPr/>
      <w:r>
        <w:rPr>
          <w:lang w:val="pt_PT" w:bidi="pt_PT"/>
        </w:rPr>
      </w:r>
      <w:r>
        <w:rPr>
          <w:lang w:val="pt_PT" w:bidi="pt_PT"/>
        </w:rPr>
        <w:t>Então naquele dia em que o povo está reunido em Siquém, Josué faz uma aliança, ou uma promessa solene entre eles e Yahweh. Como a aliança no Monte Sinai, essa também inclui as mesmas leis e regras para os israelitas, que Josué diz a eles que devem obedecer. Josué escreve tudo o que eles disseram e decidiram no rolo das leis de Deus para seu povo. As pessoas faziam rolos escrevendo em um longo pedaço de pergaminho ou papiro, que era como papel, e então enrolando-o.</w:t>
      </w:r>
    </w:p>
    <w:p>
      <w:pPr/>
      <w:r>
        <w:rPr>
          <w:lang w:val="pt_PT" w:bidi="pt_PT"/>
        </w:rPr>
      </w:r>
      <w:r>
        <w:rPr>
          <w:lang w:val="pt_PT" w:bidi="pt_PT"/>
        </w:rPr>
        <w:t>Parem aqui e olhem para uma imagem de um rolo em grupo. Pause este áudio aqui.</w:t>
      </w:r>
    </w:p>
    <w:p>
      <w:pPr/>
      <w:r>
        <w:rPr>
          <w:lang w:val="pt_PT" w:bidi="pt_PT"/>
        </w:rPr>
      </w:r>
      <w:r>
        <w:rPr>
          <w:lang w:val="pt_PT" w:bidi="pt_PT"/>
        </w:rPr>
        <w:t>Então Josué pega uma pedra grande e a ergue sob um grande terebinto. Às vezes essa árvore também é chamada de carvalho.</w:t>
      </w:r>
    </w:p>
    <w:p>
      <w:pPr/>
      <w:r>
        <w:rPr>
          <w:lang w:val="pt_PT" w:bidi="pt_PT"/>
        </w:rPr>
      </w:r>
      <w:r>
        <w:rPr>
          <w:lang w:val="pt_PT" w:bidi="pt_PT"/>
        </w:rPr>
        <w:t>Parem aqui e, em grupo, olhem para uma imagem de uma árvore de terebinto. Pause este áudio aqui.</w:t>
      </w:r>
    </w:p>
    <w:p>
      <w:pPr/>
      <w:r>
        <w:rPr>
          <w:lang w:val="pt_PT" w:bidi="pt_PT"/>
        </w:rPr>
      </w:r>
      <w:r>
        <w:rPr>
          <w:lang w:val="pt_PT" w:bidi="pt_PT"/>
        </w:rPr>
        <w:t>Essa árvore estava em um lugar santo, e pode ter sido o mesmo lugar onde Abraão e Jacó construíram altares a Yahweh. Josué diz ao povo para olhar e se lembrar dessa pedra. Será uma testemunha, ou lembrete, do que o povo prometeu. Como a pedra estava lá quando o povo falou sua promessa, é como se a pedra tivesse ouvido a promessa. Quando os israelitas virem essa pedra, eles se lembrarão da promessa que fizeram perto da pedra. Então a pedra lembrará os israelitas de não se rebelarem contra seu Deus.</w:t>
      </w:r>
    </w:p>
    <w:p>
      <w:pPr/>
      <w:r>
        <w:rPr>
          <w:lang w:val="pt_PT" w:bidi="pt_PT"/>
        </w:rPr>
      </w:r>
      <w:r>
        <w:rPr>
          <w:lang w:val="pt_PT" w:bidi="pt_PT"/>
        </w:rPr>
        <w:t>Parem aqui e discutam essa pergunta em grupo: em sua cultura, quando as pessoas tomam uma decisão ou fazem um acordo importante, como elas se lembram desse acordo? Que objetos eles usam para se lembrar do que prometeram? Onde eles colocam esses lembretes? Pause este áudio aqui.</w:t>
      </w:r>
    </w:p>
    <w:p>
      <w:pPr/>
      <w:r>
        <w:rPr>
          <w:lang w:val="pt_PT" w:bidi="pt_PT"/>
        </w:rPr>
      </w:r>
      <w:r>
        <w:rPr>
          <w:lang w:val="pt_PT" w:bidi="pt_PT"/>
        </w:rPr>
        <w:t>Então Josué envia o povo de volta para suas próprias heranças, a terra que Yahweh havia dado a eles.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24.14–28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Esta passagem tem cinco cenas.</w:t>
      </w:r>
    </w:p>
    <w:p>
      <w:pPr/>
      <w:r>
        <w:rPr>
          <w:lang w:val="pt_PT" w:bidi="pt_PT"/>
        </w:rPr>
      </w:r>
      <w:r>
        <w:rPr>
          <w:b/>
          <w:lang w:val="pt_PT" w:bidi="pt_PT"/>
        </w:rPr>
        <w:t>Na primeira cena:</w:t>
      </w:r>
      <w:r>
        <w:rPr>
          <w:lang w:val="pt_PT" w:bidi="pt_PT"/>
        </w:rPr>
        <w:t xml:space="preserve"> Josué dá aos israelitas uma escolha de servir a Yahweh ou servir aos deuses de outras pessoas. Josué anuncia que ele e o povo em sua casa servirão a Yahweh.</w:t>
      </w:r>
    </w:p>
    <w:p>
      <w:pPr/>
      <w:r>
        <w:rPr>
          <w:lang w:val="pt_PT" w:bidi="pt_PT"/>
        </w:rPr>
      </w:r>
      <w:r>
        <w:rPr>
          <w:b/>
          <w:lang w:val="pt_PT" w:bidi="pt_PT"/>
        </w:rPr>
        <w:t>Na segunda cena:</w:t>
      </w:r>
      <w:r>
        <w:rPr>
          <w:lang w:val="pt_PT" w:bidi="pt_PT"/>
        </w:rPr>
        <w:t xml:space="preserve"> os israelitas respondem que eles servirão a Yahweh. Yahweh é o Deus deles e ele os trouxe para fora da escravidão para essa terra.</w:t>
      </w:r>
    </w:p>
    <w:p>
      <w:pPr/>
      <w:r>
        <w:rPr>
          <w:lang w:val="pt_PT" w:bidi="pt_PT"/>
        </w:rPr>
      </w:r>
      <w:r>
        <w:rPr>
          <w:b/>
          <w:lang w:val="pt_PT" w:bidi="pt_PT"/>
        </w:rPr>
        <w:t>Na terceira cena:</w:t>
      </w:r>
      <w:r>
        <w:rPr>
          <w:lang w:val="pt_PT" w:bidi="pt_PT"/>
        </w:rPr>
        <w:t xml:space="preserve"> Josué adverte os israelitas sobre o quão importante é essa promessa. Yahweh é santo e não aceitará nenhum rival. O povo declara que servirá apenas a Yahweh.</w:t>
      </w:r>
    </w:p>
    <w:p>
      <w:pPr/>
      <w:r>
        <w:rPr>
          <w:lang w:val="pt_PT" w:bidi="pt_PT"/>
        </w:rPr>
      </w:r>
      <w:r>
        <w:rPr>
          <w:b/>
          <w:lang w:val="pt_PT" w:bidi="pt_PT"/>
        </w:rPr>
        <w:t>Na quarta cena:</w:t>
      </w:r>
      <w:r>
        <w:rPr>
          <w:lang w:val="pt_PT" w:bidi="pt_PT"/>
        </w:rPr>
        <w:t xml:space="preserve"> Josué explica as regras dessa aliança. Josué diz ao povo que eles são testemunhas contra si mesmos, e o povo concorda. Então Josué diz a eles para expulsar outros deuses falsos e declarar sua lealdade a Yahweh. O povo declara que servirá a Yahweh.</w:t>
      </w:r>
    </w:p>
    <w:p>
      <w:pPr/>
      <w:r>
        <w:rPr>
          <w:lang w:val="pt_PT" w:bidi="pt_PT"/>
        </w:rPr>
      </w:r>
      <w:r>
        <w:rPr>
          <w:b/>
          <w:lang w:val="pt_PT" w:bidi="pt_PT"/>
        </w:rPr>
        <w:t>Na quinta cena:</w:t>
      </w:r>
      <w:r>
        <w:rPr>
          <w:lang w:val="pt_PT" w:bidi="pt_PT"/>
        </w:rPr>
        <w:t xml:space="preserve"> Josué faz a aliança entre os israelitas e Yahweh. Josué ergue uma pedra como um lembrete dessa aliança. Então Josué envia todos de volta para as seções de terra que Yahweh deu a eles.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e sua família</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 povo israelita</w:t>
      </w:r>
    </w:p>
    <w:p>
      <w:pPr>
        <w:pStyle w:val="ListBullet"/>
        <w:spacing w:line="240" w:lineRule="auto"/>
        <w:ind w:left="720"/>
      </w:pPr>
      <w:r>
        <w:rPr>
          <w:lang w:val="pt_PT" w:bidi="pt_PT"/>
        </w:rPr>
      </w:r>
      <w:r>
        <w:rPr>
          <w:lang w:val="pt_PT" w:bidi="pt_PT"/>
        </w:rPr>
        <w:t>Os antepassados dos israelitas</w:t>
      </w:r>
    </w:p>
    <w:p>
      <w:pPr>
        <w:pStyle w:val="ListBullet"/>
        <w:spacing w:line="240" w:lineRule="auto"/>
        <w:ind w:left="720"/>
      </w:pPr>
      <w:r>
        <w:rPr>
          <w:lang w:val="pt_PT" w:bidi="pt_PT"/>
        </w:rPr>
      </w:r>
      <w:r>
        <w:rPr>
          <w:lang w:val="pt_PT" w:bidi="pt_PT"/>
        </w:rPr>
        <w:t>E o povo amorreu</w:t>
      </w:r>
    </w:p>
    <w:p>
      <w:pPr/>
      <w:r>
        <w:rPr>
          <w:lang w:val="pt_PT" w:bidi="pt_PT"/>
        </w:rPr>
      </w:r>
      <w:r>
        <w:rPr>
          <w:lang w:val="pt_PT" w:bidi="pt_PT"/>
        </w:rPr>
        <w:t>Em grupo, prestem atenção às partes do cenário da passagem:</w:t>
      </w:r>
    </w:p>
    <w:p>
      <w:pPr/>
      <w:r>
        <w:rPr>
          <w:lang w:val="pt_PT" w:bidi="pt_PT"/>
        </w:rPr>
      </w:r>
      <w:r>
        <w:rPr>
          <w:lang w:val="pt_PT" w:bidi="pt_PT"/>
        </w:rPr>
        <w:t>Depois de repetir as palavras de Yahweh, Josué agora fala ao povo com as suas próprias palavras. Josué exorta o povo a fazer duas coisas: servir a Yahweh e parar de adorar quaisquer outros deuses. Os israelitas mais velhos já fizeram uma promessa solene de adorar Yahweh enquanto estavam no deserto. Mas eles também escolheram adorar outros deuses. Josué agora quer que todos os israelitas prometam novamente servir a Yahweh e apenas Yahweh. Josué fala muito claramente sobre o quão importante essa promessa é, para que os israelitas estejam preparados para manter sua promessa.</w:t>
      </w:r>
    </w:p>
    <w:p>
      <w:pPr/>
      <w:r>
        <w:rPr>
          <w:lang w:val="pt_PT" w:bidi="pt_PT"/>
        </w:rPr>
      </w:r>
      <w:r>
        <w:rPr>
          <w:lang w:val="pt_PT" w:bidi="pt_PT"/>
        </w:rPr>
        <w:t>Na primeira cena, Josué dá ao povo uma escolha: servir a Yahweh ou servir a outros deuses. Josué os exorta a temer Yahweh, ou a tratar Yahweh com profundo respeito e admiração. Se eles servem a Yahweh, eles devem servi-lo completamente, fielmente e sinceramente. Eles não podem passar parte de seu tempo adorando outros deuses. Em vez disso, o povo deve parar de adorar os deuses que seus antepassados adoravam enquanto estavam ao lado do rio Eufrates ou no Egito. Eles devem jogar fora todas as estátuas ou itens que representam outros deuses.</w:t>
      </w:r>
    </w:p>
    <w:p>
      <w:pPr/>
      <w:r>
        <w:rPr>
          <w:lang w:val="pt_PT" w:bidi="pt_PT"/>
        </w:rPr>
      </w:r>
      <w:r>
        <w:rPr>
          <w:lang w:val="pt_PT" w:bidi="pt_PT"/>
        </w:rPr>
        <w:t>Parem aqui e discutam essa pergunta em grupo: o povo deve servir a Yahweh completamente, com todo o seu coração. Eles devem servir fielmente. Eles não podem servir a Yahweh parte do tempo e então passar algum tempo servindo a outros deuses. Eles devem ser sinceros: suas ações têm que combinar com o que dizem. Falem sobre quais palavras vocês usariam para descrever a maneira como os israelitas devem servir a Yahweh. Pause este áudio aqui.</w:t>
      </w:r>
    </w:p>
    <w:p>
      <w:pPr/>
      <w:r>
        <w:rPr>
          <w:lang w:val="pt_PT" w:bidi="pt_PT"/>
        </w:rPr>
      </w:r>
      <w:r>
        <w:rPr>
          <w:lang w:val="pt_PT" w:bidi="pt_PT"/>
        </w:rPr>
        <w:t>Mas, o povo pode decidir que servir a Yahweh é ruim aos seus olhos, o que significa que é difícil demais ou eles não querem. Se assim for, eles podem escolher servir a outros deuses. Eles podem escolher os deuses de seus antepassados, ignorando tudo o que Yahweh fez por eles. Ou eles podem escolher os deuses dos amorreus, a quem Yahweh derrotou. Josué deixa claro que eles não podem servir tanto a Yahweh quanto a outros deuses.</w:t>
      </w:r>
    </w:p>
    <w:p>
      <w:pPr/>
      <w:r>
        <w:rPr>
          <w:lang w:val="pt_PT" w:bidi="pt_PT"/>
        </w:rPr>
      </w:r>
      <w:r>
        <w:rPr>
          <w:lang w:val="pt_PT" w:bidi="pt_PT"/>
        </w:rPr>
        <w:t>Josué, como líder deles, dá um bom exemplo e anuncia que ele escolhe servir a Yahweh. Todos que vivem na casa de Josué também farão o mesmo.</w:t>
      </w:r>
    </w:p>
    <w:p>
      <w:pPr/>
      <w:r>
        <w:rPr>
          <w:lang w:val="pt_PT" w:bidi="pt_PT"/>
        </w:rPr>
      </w:r>
      <w:r>
        <w:rPr>
          <w:lang w:val="pt_PT" w:bidi="pt_PT"/>
        </w:rPr>
        <w:t>O povo anuncia sua decisão na segunda cena. Os israelitas exclamam que eles nunca seriam infiéis a Yahweh e serviriam a outros deuses! "Que isso nunca aconteça!", eles dizem. Yahweh é o Deus deles, que os salvou da escravidão no Egito e os trouxe com segurança para esta terra. Eles concordam que Yahweh é aquele que derrotou os outros grupos de povos que viviam na terra. Então os israelitas dizem que servirão a Yahweh, porque apenas ele é o Deus dos israelitas.</w:t>
      </w:r>
    </w:p>
    <w:p>
      <w:pPr/>
      <w:r>
        <w:rPr>
          <w:lang w:val="pt_PT" w:bidi="pt_PT"/>
        </w:rPr>
      </w:r>
      <w:r>
        <w:rPr>
          <w:lang w:val="pt_PT" w:bidi="pt_PT"/>
        </w:rPr>
        <w:t>Parem aqui e discutam essa pergunta em grupo: em seu idioma, que expressões vocês usam para mostrar que algo nunca poderia acontecer ou que vocês nunca fariam uma certa coisa? Como uma atividade, sugiram uns aos outros eventos incríveis ou impossíveis, e então discutam como vocês responderiam. Pause este áudio aqui.</w:t>
      </w:r>
    </w:p>
    <w:p>
      <w:pPr/>
      <w:r>
        <w:rPr>
          <w:lang w:val="pt_PT" w:bidi="pt_PT"/>
        </w:rPr>
      </w:r>
      <w:r>
        <w:rPr>
          <w:lang w:val="pt_PT" w:bidi="pt_PT"/>
        </w:rPr>
        <w:t>Na terceira cena, Josué garante que o povo entenda o quão importante esse acordo é. Josué diz a eles que não é fácil servir a Yahweh. Josué diz a eles que eles não são capazes de seguir Yahweh corretamente, com fidelidade e sinceridade. Para mostrar o quão difícil é, Josué exagera, dizendo que eles não são capazes de servir a Yahweh! Mesmo agora, embora Yahweh venha liderando os israelitas há anos, Josué ainda tem que dizer aos israelitas para se livrarem de falsos deuses!</w:t>
      </w:r>
    </w:p>
    <w:p>
      <w:pPr/>
      <w:r>
        <w:rPr>
          <w:lang w:val="pt_PT" w:bidi="pt_PT"/>
        </w:rPr>
      </w:r>
      <w:r>
        <w:rPr>
          <w:lang w:val="pt_PT" w:bidi="pt_PT"/>
        </w:rPr>
        <w:t>Yahweh é santo e diferente de outros deuses. Yahweh é ciumento, o que significa que ele não deixará seu povo adorar deuses inúteis e malignos. Yahweh não perdoará o pecado deles se o fizerem. Enquanto os israelitas estavam no deserto, Yahweh falou com eles e disse a eles como adorá-lo. Yahweh disse a eles que lhes daria coisas boas se eles o obedecessem, mas os puniria se não o fizessem. Então, Josué diz que, se os israelitas pecarem contra Yahweh e o desobedecerem servindo a outros deuses, Yahweh os punirá. Assim como Yahweh deu a eles coisas boas que ele prometeu, ele também os punirá por seu pecado, assim como ele prometeu.</w:t>
      </w:r>
    </w:p>
    <w:p>
      <w:pPr/>
      <w:r>
        <w:rPr>
          <w:lang w:val="pt_PT" w:bidi="pt_PT"/>
        </w:rPr>
      </w:r>
      <w:r>
        <w:rPr>
          <w:lang w:val="pt_PT" w:bidi="pt_PT"/>
        </w:rPr>
        <w:t>Parem aqui e discutam essa pergunta em grupo: contem uma história sobre uma vez em que vocês estavam fazendo uma promessa ou acordo importante com outra pessoa. Já que era tão importante, como vocês se prepararam para fazer essa promessa? O que vocês fizeram para garantir que ambos entendessem o que teriam que fazer? Pause este áudio aqui.</w:t>
      </w:r>
    </w:p>
    <w:p>
      <w:pPr/>
      <w:r>
        <w:rPr>
          <w:lang w:val="pt_PT" w:bidi="pt_PT"/>
        </w:rPr>
      </w:r>
      <w:r>
        <w:rPr>
          <w:lang w:val="pt_PT" w:bidi="pt_PT"/>
        </w:rPr>
        <w:t>Os israelitas respondem com um forte "não", dizendo que eles não servirão a outros deuses! Eles escolhem servir a Yahweh!</w:t>
      </w:r>
    </w:p>
    <w:p>
      <w:pPr/>
      <w:r>
        <w:rPr>
          <w:lang w:val="pt_PT" w:bidi="pt_PT"/>
        </w:rPr>
      </w:r>
      <w:r>
        <w:rPr>
          <w:lang w:val="pt_PT" w:bidi="pt_PT"/>
        </w:rPr>
        <w:t>Na quarta cena, Josué garante que os israelitas entendam as regras dessa promessa. Se eles concordarem, os israelitas serão suas próprias testemunhas. Como testemunhas na frente de um juiz, os próprios israelitas terão que confessar e ser prova de sua própria desobediência se um dia quebrarem sua promessa. O povo concorda que eles são testemunhas.</w:t>
      </w:r>
    </w:p>
    <w:p>
      <w:pPr/>
      <w:r>
        <w:rPr>
          <w:lang w:val="pt_PT" w:bidi="pt_PT"/>
        </w:rPr>
      </w:r>
      <w:r>
        <w:rPr>
          <w:lang w:val="pt_PT" w:bidi="pt_PT"/>
        </w:rPr>
        <w:t>Então Josué repete a segunda parte da promessa: livrar-se de quaisquer outros deuses. Alguns dos israelitas ainda adoravam outros deuses, além de Yahweh. Eles provavelmente tinham estátuas de deuses estrangeiros, talvez com eles agora ou em suas casas. Josué diz a eles para decidirem agora parar de servir a esses deuses. E quando eles voltavam para casa, o povo então se livrava de qualquer coisa que usava para servir a esses outros deuses. Josué diz aos israelitas para prometerem sua lealdade a Yahweh agora. E o povo faz: eles dizem que Yahweh é o Deus deles. Eles prometem que adorarão apenas a Yahweh e obedecerão a todos os seus mandamentos.</w:t>
      </w:r>
    </w:p>
    <w:p>
      <w:pPr/>
      <w:r>
        <w:rPr>
          <w:lang w:val="pt_PT" w:bidi="pt_PT"/>
        </w:rPr>
      </w:r>
      <w:r>
        <w:rPr>
          <w:lang w:val="pt_PT" w:bidi="pt_PT"/>
        </w:rPr>
        <w:t>Na quinta cena, Josué faz oficialmente a aliança naquele mesmo dia. O povo promete servir a Yahweh, e Josué, como representante de Yahweh, faz a aliança ou acordo solene. Essa aliança tinha leis às quais o povo tinha que obedecer. Josué explica as leis e instrui o povo a segui-las. Josué escreve o acordo, as leis e tudo o que ele e o povo disseram no rolo, ou longo pedaço de pergaminho, que listava as leis de Deus para seu povo. Como é um livro importante, as pessoas o manteriam seguro, então o registro do acordo também estaria seguro.</w:t>
      </w:r>
    </w:p>
    <w:p>
      <w:pPr/>
      <w:r>
        <w:rPr>
          <w:lang w:val="pt_PT" w:bidi="pt_PT"/>
        </w:rPr>
      </w:r>
      <w:r>
        <w:rPr>
          <w:lang w:val="pt_PT" w:bidi="pt_PT"/>
        </w:rPr>
        <w:t>Parem aqui e discutam essa pergunta em grupo: em sua cultura, como vocês registram acordos ou promessas importantes? Onde vocês mantêm esses registros? Pause este áudio aqui.</w:t>
      </w:r>
    </w:p>
    <w:p>
      <w:pPr/>
      <w:r>
        <w:rPr>
          <w:lang w:val="pt_PT" w:bidi="pt_PT"/>
        </w:rPr>
      </w:r>
      <w:r>
        <w:rPr>
          <w:lang w:val="pt_PT" w:bidi="pt_PT"/>
        </w:rPr>
        <w:t>Então Josué ergue uma pedra grande como um lembrete. Essa pedra provavelmente seria uma pedra alta e larga, para que as pessoas pudessem ver e se lembrar facilmente dela. Outras pessoas podem ter ajudado Josué a rolar a pedra para um lugar santo debaixo de uma árvore. Esse pode ser o mesmo lugar onde Abraão havia adorado Yahweh e Jacó havia se livrado dos falsos deuses de sua casa. Como esse era um lugar santo, ninguém moveria a pedra, então ela ficaria lá por muito tempo para que as pessoas vissem.</w:t>
      </w:r>
    </w:p>
    <w:p>
      <w:pPr/>
      <w:r>
        <w:rPr>
          <w:lang w:val="pt_PT" w:bidi="pt_PT"/>
        </w:rPr>
      </w:r>
      <w:r>
        <w:rPr>
          <w:lang w:val="pt_PT" w:bidi="pt_PT"/>
        </w:rPr>
        <w:t>Josué diz ao povo para olhar para essa pedra agora. Como uma testemunha que ouve um acordo entre duas pessoas e as lembra do que disseram, essa pedra também é uma testemunha. Está aqui para lembrar ao povo do que eles prometeram se eles alguma vez servissem a outros deuses.</w:t>
      </w:r>
    </w:p>
    <w:p>
      <w:pPr/>
      <w:r>
        <w:rPr>
          <w:lang w:val="pt_PT" w:bidi="pt_PT"/>
        </w:rPr>
      </w:r>
      <w:r>
        <w:rPr>
          <w:lang w:val="pt_PT" w:bidi="pt_PT"/>
        </w:rPr>
        <w:t>Agora que Josué fez tudo o que pôde para garantir que o povo entenda, ele envia todos eles de volta para suas casas.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24.14–28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Esta passagem tem cinco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 e sua família</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 povo israelita</w:t>
      </w:r>
    </w:p>
    <w:p>
      <w:pPr>
        <w:pStyle w:val="ListBullet"/>
        <w:spacing w:line="240" w:lineRule="auto"/>
        <w:ind w:left="720"/>
      </w:pPr>
      <w:r>
        <w:rPr>
          <w:lang w:val="pt_PT" w:bidi="pt_PT"/>
        </w:rPr>
      </w:r>
      <w:r>
        <w:rPr>
          <w:lang w:val="pt_PT" w:bidi="pt_PT"/>
        </w:rPr>
        <w:t>Os antepassados dos israelitas</w:t>
      </w:r>
    </w:p>
    <w:p>
      <w:pPr>
        <w:pStyle w:val="ListBullet"/>
        <w:spacing w:line="240" w:lineRule="auto"/>
        <w:ind w:left="720"/>
      </w:pPr>
      <w:r>
        <w:rPr>
          <w:lang w:val="pt_PT" w:bidi="pt_PT"/>
        </w:rPr>
      </w:r>
      <w:r>
        <w:rPr>
          <w:lang w:val="pt_PT" w:bidi="pt_PT"/>
        </w:rPr>
        <w:t>E o povo amorreu</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Agora Josué fala com o povo israelita com suas próprias palavras: "Por causa do que Yahweh fez, honrem e temam Yahweh. Sirvam a ele de todo o coração! Joguem fora os ídolos que seus antepassados adoravam junto ao rio Eufrates e no Egito. Em vez disso, sirvam apenas a Yahweh! Mas, se vocês não estão dispostos a obedecer a Yahweh, então decidam hoje a qual deus vocês obedecerão. Vocês terão que escolher entre os deuses que seus antepassados adoravam na terra além do rio Eufrates e os deuses que os amorreus adoram na terra onde vocês agora estão vivendo. Mas eu e todos em minha família decidimos obedecer a Yahweh".</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O povo responde: "Nunca serviríamos a outros deuses! Foi de fato Yahweh, nosso Deus, que nos trouxe para fora do Egito, onde éramos escravos. Ele nos mostrou sinais incríveis. Em nosso caminho aqui, viajamos pelo território de muitas nações, mas Yahweh sempre nos manteve seguros. Quando chegamos aqui, os amorreus estavam vivendo nessa terra, mas Yahweh expulsou todos eles por nós. Serviremos a Yahweh, porque apenas ele é nosso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povo israelita: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Mas Josué diz ao povo: "Vocês podem não ser capazes de servir a Yahweh. Ele é santo; nenhum outro deus é como ele. Yahweh exige que vocês adorem apenas ele. Se vocês adorarem outros deuses, Yahweh não perdoará vocês. Yahweh sempre foi bom para vocês, mas vocês nunca devem parar de adorá-lo e começar a adorar outros deuses. Se vocês fizerem isso, Yahweh se voltará contra vocês e os punirá até que os tenha destruído completamente".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"Não, não serviremos a outros deuses", o povo responde. "Serviremos a Yahweh!"</w:t>
      </w:r>
    </w:p>
    <w:p>
      <w:pPr/>
      <w:r>
        <w:rPr>
          <w:lang w:val="pt_PT" w:bidi="pt_PT"/>
        </w:rPr>
      </w:r>
      <w:r>
        <w:rPr>
          <w:lang w:val="pt_PT" w:bidi="pt_PT"/>
        </w:rPr>
        <w:t>Então Josué diz: "Vocês são suas próprias testemunhas. Vocês disseram: 'Escolhemos servir a Yahweh!'"</w:t>
      </w:r>
    </w:p>
    <w:p>
      <w:pPr/>
      <w:r>
        <w:rPr>
          <w:lang w:val="pt_PT" w:bidi="pt_PT"/>
        </w:rPr>
      </w:r>
      <w:r>
        <w:rPr>
          <w:lang w:val="pt_PT" w:bidi="pt_PT"/>
        </w:rPr>
        <w:t>O povo concorda: "Sim, somos testemunhas".</w:t>
      </w:r>
    </w:p>
    <w:p>
      <w:pPr/>
      <w:r>
        <w:rPr>
          <w:lang w:val="pt_PT" w:bidi="pt_PT"/>
        </w:rPr>
      </w:r>
      <w:r>
        <w:rPr>
          <w:lang w:val="pt_PT" w:bidi="pt_PT"/>
        </w:rPr>
        <w:t>Josué diz: "Alguns de vocês ainda têm ídolos de deuses estrangeiros com vocês. Destruam todos eles e prometam sua lealdade a Yahweh, o Deus de Israel".</w:t>
      </w:r>
    </w:p>
    <w:p>
      <w:pPr/>
      <w:r>
        <w:rPr>
          <w:lang w:val="pt_PT" w:bidi="pt_PT"/>
        </w:rPr>
      </w:r>
      <w:r>
        <w:rPr>
          <w:lang w:val="pt_PT" w:bidi="pt_PT"/>
        </w:rPr>
        <w:t>Então o povo promete: "Yahweh é nosso Deus. Adoraremos apenas a ele e obedeceremos a todos os seus mandamentos".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povo israelita: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naquele dia, quando o povo está reunido em Siquém, Josué faz uma aliança entre eles e Yahweh. Essa aliança inclui leis e regras às quais os israelitas devem obedecer. Josué escreve tudo o que eles dizem e decidem no livro das leis de Deus para o seu povo.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Para lembrar os israelitas de seu acordo, Josué encontra uma grande pedra. Josué a ergue em um lugar santo sob uma árvore. Então Josué fala ao povo novamente: "Olhem de perto para esta pedra! Ela ouviu tudo o que Yahweh nos disse. Está aqui para lembrar vocês de não se rebelarem contra nosso Deus".</w:t>
      </w:r>
    </w:p>
    <w:p>
      <w:pPr/>
      <w:r>
        <w:rPr>
          <w:lang w:val="pt_PT" w:bidi="pt_PT"/>
        </w:rPr>
      </w:r>
      <w:r>
        <w:rPr>
          <w:lang w:val="pt_PT" w:bidi="pt_PT"/>
        </w:rPr>
        <w:t>Então Josué envia todos de volta para suas casas na terra que Yahweh deu a eles.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24.14–28 na tradução mais fácil de entender.</w:t>
      </w:r>
    </w:p>
    <w:p>
      <w:pPr/>
      <w:r>
        <w:rPr>
          <w:lang w:val="pt_PT" w:bidi="pt_PT"/>
        </w:rPr>
      </w:r>
      <w:r>
        <w:rPr>
          <w:lang w:val="pt_PT" w:bidi="pt_PT"/>
        </w:rPr>
        <w:t>Nesta etapa, o grupo discutirá os principais termos e palavras-chave dessa passagem.</w:t>
      </w:r>
    </w:p>
    <w:p>
      <w:pPr/>
      <w:r>
        <w:rPr>
          <w:lang w:val="pt_PT" w:bidi="pt_PT"/>
        </w:rPr>
      </w:r>
      <w:r>
        <w:rPr>
          <w:lang w:val="pt_PT" w:bidi="pt_PT"/>
        </w:rPr>
        <w:t xml:space="preserve">Josué exorta o povo a </w:t>
      </w:r>
      <w:r>
        <w:rPr>
          <w:b/>
          <w:lang w:val="pt_PT" w:bidi="pt_PT"/>
        </w:rPr>
        <w:t>temer</w:t>
      </w:r>
      <w:r>
        <w:rPr>
          <w:lang w:val="pt_PT" w:bidi="pt_PT"/>
        </w:rPr>
        <w:t xml:space="preserve"> Yahweh. Aqui, temor significa ter reverência, honra e respeito por Deus. As pessoas mostram esse temor obedecendo a Deus por causa do respeito que têm por Deus, não porque estão com medo da crueldade de Deus. Para mais informações sobre temor, consultem </w:t>
      </w:r>
      <w:r>
        <w:rPr>
          <w:b/>
          <w:lang w:val="pt_PT" w:bidi="pt_PT"/>
        </w:rPr>
        <w:t>temor de Deus</w:t>
      </w:r>
      <w:r>
        <w:rPr>
          <w:lang w:val="pt_PT" w:bidi="pt_PT"/>
        </w:rPr>
        <w:t xml:space="preserve"> no Glossário Mestre. Usem a mesma palavra ou frase para temor que vocês usaram em passagens anteriores.</w:t>
      </w:r>
    </w:p>
    <w:p>
      <w:pPr/>
      <w:r>
        <w:rPr>
          <w:lang w:val="pt_PT" w:bidi="pt_PT"/>
        </w:rPr>
      </w:r>
      <w:r>
        <w:rPr>
          <w:b/>
          <w:lang w:val="pt_PT" w:bidi="pt_PT"/>
        </w:rPr>
        <w:t>Yahweh</w:t>
      </w:r>
      <w:r>
        <w:rPr>
          <w:lang w:val="pt_PT" w:bidi="pt_PT"/>
        </w:rPr>
        <w:t xml:space="preserve"> é o nome próprio de Deus. Yahweh é um nome único — nenhuma outra religião na terra ao redor de Israel usou um nome como esse para o seu deus. Para mais informações sobre </w:t>
      </w:r>
      <w:r>
        <w:rPr>
          <w:b/>
          <w:lang w:val="pt_PT" w:bidi="pt_PT"/>
        </w:rPr>
        <w:t>Yahweh</w:t>
      </w:r>
      <w:r>
        <w:rPr>
          <w:lang w:val="pt_PT" w:bidi="pt_PT"/>
        </w:rPr>
        <w:t xml:space="preserve">, consulte o Glossário Mestre. Usem a mesma palavra ou frase para Yahweh que vocês usaram em passagens anteriores. </w:t>
      </w:r>
    </w:p>
    <w:p>
      <w:pPr/>
      <w:r>
        <w:rPr>
          <w:lang w:val="pt_PT" w:bidi="pt_PT"/>
        </w:rPr>
      </w:r>
      <w:r>
        <w:rPr>
          <w:lang w:val="pt_PT" w:bidi="pt_PT"/>
        </w:rPr>
        <w:t xml:space="preserve">Josué diz ao povo para se livrar dos </w:t>
      </w:r>
      <w:r>
        <w:rPr>
          <w:b/>
          <w:lang w:val="pt_PT" w:bidi="pt_PT"/>
        </w:rPr>
        <w:t>deuses</w:t>
      </w:r>
      <w:r>
        <w:rPr>
          <w:lang w:val="pt_PT" w:bidi="pt_PT"/>
        </w:rPr>
        <w:t xml:space="preserve"> a que seus antepassados serviam. Esses deuses são falsos deuses, não Yahweh. O povo provavelmente usou ídolos, que são objetos que as pessoas fazem para adorar um deus. Josué está dizendo a eles para se livrarem desses ídolos e pararem de adorar esses deuses. Tanto Josué quanto o povo usam o termo geral Deus para Yahweh quando discutem a qual deus servirão. Para mais informações sobre </w:t>
      </w:r>
      <w:r>
        <w:rPr>
          <w:b/>
          <w:lang w:val="pt_PT" w:bidi="pt_PT"/>
        </w:rPr>
        <w:t>Deus</w:t>
      </w:r>
      <w:r>
        <w:rPr>
          <w:lang w:val="pt_PT" w:bidi="pt_PT"/>
        </w:rPr>
        <w:t xml:space="preserve"> e outros </w:t>
      </w:r>
      <w:r>
        <w:rPr>
          <w:b/>
          <w:lang w:val="pt_PT" w:bidi="pt_PT"/>
        </w:rPr>
        <w:t>falsos deuses</w:t>
      </w:r>
      <w:r>
        <w:rPr>
          <w:lang w:val="pt_PT" w:bidi="pt_PT"/>
        </w:rPr>
        <w:t>, consultem o Glossário Mestre. Usem a mesma palavra ou frase para deuses e para o termo geral para o Deus criador que vocês usaram em passagens anteriores.</w:t>
      </w:r>
    </w:p>
    <w:p>
      <w:pPr/>
      <w:r>
        <w:rPr>
          <w:lang w:val="pt_PT" w:bidi="pt_PT"/>
        </w:rPr>
      </w:r>
      <w:r>
        <w:rPr>
          <w:lang w:val="pt_PT" w:bidi="pt_PT"/>
        </w:rPr>
        <w:t xml:space="preserve">Os </w:t>
      </w:r>
      <w:r>
        <w:rPr>
          <w:b/>
          <w:lang w:val="pt_PT" w:bidi="pt_PT"/>
        </w:rPr>
        <w:t>antepassados</w:t>
      </w:r>
      <w:r>
        <w:rPr>
          <w:lang w:val="pt_PT" w:bidi="pt_PT"/>
        </w:rPr>
        <w:t xml:space="preserve"> de uma pessoa são seus pais, avós e gerações passadas da mesma família. Usem a mesma palavra ou frase para antepassado que vocês usaram em passagens anteriores.</w:t>
      </w:r>
    </w:p>
    <w:p>
      <w:pPr/>
      <w:r>
        <w:rPr>
          <w:lang w:val="pt_PT" w:bidi="pt_PT"/>
        </w:rPr>
      </w:r>
      <w:r>
        <w:rPr>
          <w:lang w:val="pt_PT" w:bidi="pt_PT"/>
        </w:rPr>
        <w:t xml:space="preserve">Josué diz que ele e sua </w:t>
      </w:r>
      <w:r>
        <w:rPr>
          <w:b/>
          <w:lang w:val="pt_PT" w:bidi="pt_PT"/>
        </w:rPr>
        <w:t>família</w:t>
      </w:r>
      <w:r>
        <w:rPr>
          <w:lang w:val="pt_PT" w:bidi="pt_PT"/>
        </w:rPr>
        <w:t xml:space="preserve"> servirão a Yahweh. Na Bíblia, uma família significa todas as pessoas que estão vivendo juntas em uma casa. As pessoas também usavam a palavra “casa” em vez de “família”. Para mais informações sobre </w:t>
      </w:r>
      <w:r>
        <w:rPr>
          <w:b/>
          <w:lang w:val="pt_PT" w:bidi="pt_PT"/>
        </w:rPr>
        <w:t>família</w:t>
      </w:r>
      <w:r>
        <w:rPr>
          <w:lang w:val="pt_PT" w:bidi="pt_PT"/>
        </w:rPr>
        <w:t>, consulte o Glossário Mestre. Usem a mesma palavra ou frase para família que vocês usaram em passagens anteriores.</w:t>
      </w:r>
    </w:p>
    <w:p>
      <w:pPr/>
      <w:r>
        <w:rPr>
          <w:lang w:val="pt_PT" w:bidi="pt_PT"/>
        </w:rPr>
      </w:r>
      <w:r>
        <w:rPr>
          <w:lang w:val="pt_PT" w:bidi="pt_PT"/>
        </w:rPr>
        <w:t xml:space="preserve">Os israelitas concordam que Yahweh os trouxe para a terra dos </w:t>
      </w:r>
      <w:r>
        <w:rPr>
          <w:b/>
          <w:lang w:val="pt_PT" w:bidi="pt_PT"/>
        </w:rPr>
        <w:t>amorreus</w:t>
      </w:r>
      <w:r>
        <w:rPr>
          <w:lang w:val="pt_PT" w:bidi="pt_PT"/>
        </w:rPr>
        <w:t>. Usem a mesma palavra ou frase para amorreu que vocês usaram em passagens anteriores.</w:t>
      </w:r>
    </w:p>
    <w:p>
      <w:pPr/>
      <w:r>
        <w:rPr>
          <w:lang w:val="pt_PT" w:bidi="pt_PT"/>
        </w:rPr>
      </w:r>
      <w:r>
        <w:rPr>
          <w:lang w:val="pt_PT" w:bidi="pt_PT"/>
        </w:rPr>
        <w:t xml:space="preserve">O povo declara que seguirá a Yahweh, que mostrou a eles grandes </w:t>
      </w:r>
      <w:r>
        <w:rPr>
          <w:b/>
          <w:lang w:val="pt_PT" w:bidi="pt_PT"/>
        </w:rPr>
        <w:t>sinais</w:t>
      </w:r>
      <w:r>
        <w:rPr>
          <w:lang w:val="pt_PT" w:bidi="pt_PT"/>
        </w:rPr>
        <w:t>. Sinal é outra palavra para milagre, que é algo que acontece, que é muito incomum e surpreendente e parece impossível. Deus realiza sinais para mostrar ao povo que ele é poderoso e que eles podem confiar nele.</w:t>
      </w:r>
    </w:p>
    <w:p>
      <w:pPr/>
      <w:r>
        <w:rPr>
          <w:lang w:val="pt_PT" w:bidi="pt_PT"/>
        </w:rPr>
      </w:r>
      <w:r>
        <w:rPr>
          <w:lang w:val="pt_PT" w:bidi="pt_PT"/>
        </w:rPr>
        <w:t xml:space="preserve">Parem aqui e, como um grupo, discutam qual palavra ou expressão vocês usarão para </w:t>
      </w:r>
      <w:r>
        <w:rPr>
          <w:b/>
          <w:lang w:val="pt_PT" w:bidi="pt_PT"/>
        </w:rPr>
        <w:t>sinal</w:t>
      </w:r>
      <w:r>
        <w:rPr>
          <w:lang w:val="pt_PT" w:bidi="pt_PT"/>
        </w:rPr>
        <w:t xml:space="preserve">. Procure </w:t>
      </w:r>
      <w:r>
        <w:rPr>
          <w:b/>
          <w:lang w:val="pt_PT" w:bidi="pt_PT"/>
        </w:rPr>
        <w:t>sinais</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O povo diz que Yahweh </w:t>
      </w:r>
      <w:r>
        <w:rPr>
          <w:b/>
          <w:lang w:val="pt_PT" w:bidi="pt_PT"/>
        </w:rPr>
        <w:t>expulsou</w:t>
      </w:r>
      <w:r>
        <w:rPr>
          <w:lang w:val="pt_PT" w:bidi="pt_PT"/>
        </w:rPr>
        <w:t xml:space="preserve"> os cananeus diante deles, o que significa que Yahweh derrotou os cananeus e os fez deixar a terra. Usem a mesma palavra ou frase para "expulsou" que vocês usaram em passagens anteriores.</w:t>
      </w:r>
    </w:p>
    <w:p>
      <w:pPr/>
      <w:r>
        <w:rPr>
          <w:lang w:val="pt_PT" w:bidi="pt_PT"/>
        </w:rPr>
      </w:r>
      <w:r>
        <w:rPr>
          <w:lang w:val="pt_PT" w:bidi="pt_PT"/>
        </w:rPr>
        <w:t xml:space="preserve">Josué diz ao povo que Yahweh é </w:t>
      </w:r>
      <w:r>
        <w:rPr>
          <w:b/>
          <w:lang w:val="pt_PT" w:bidi="pt_PT"/>
        </w:rPr>
        <w:t>santo</w:t>
      </w:r>
      <w:r>
        <w:rPr>
          <w:lang w:val="pt_PT" w:bidi="pt_PT"/>
        </w:rPr>
        <w:t xml:space="preserve">. Isso significa que Deus é completamente bom, completamente puro, poderoso e majestoso. Significa que Deus é inteiro, completo e imutável. Ele é completamente diferente de qualquer um ou qualquer coisa que exista. Josué mais tarde ergue uma pedra em um lugar santo. Qualquer lugar, pessoa ou objeto que é dedicado a Deus é chamado de santo. Isso significa que o objeto ou a pessoa são separados para os propósitos especiais de Deus. Para mais informações sobre </w:t>
      </w:r>
      <w:r>
        <w:rPr>
          <w:b/>
          <w:lang w:val="pt_PT" w:bidi="pt_PT"/>
        </w:rPr>
        <w:t>santo</w:t>
      </w:r>
      <w:r>
        <w:rPr>
          <w:lang w:val="pt_PT" w:bidi="pt_PT"/>
        </w:rPr>
        <w:t xml:space="preserve">, consulte o Glossário Mestre. Use a mesma palavra ou frase para santo que você usou em passagens anteriores. </w:t>
      </w:r>
    </w:p>
    <w:p>
      <w:pPr/>
      <w:r>
        <w:rPr>
          <w:lang w:val="pt_PT" w:bidi="pt_PT"/>
        </w:rPr>
      </w:r>
      <w:r>
        <w:rPr>
          <w:lang w:val="pt_PT" w:bidi="pt_PT"/>
        </w:rPr>
        <w:t xml:space="preserve">Josué também diz que Yahweh é </w:t>
      </w:r>
      <w:r>
        <w:rPr>
          <w:b/>
          <w:lang w:val="pt_PT" w:bidi="pt_PT"/>
        </w:rPr>
        <w:t>ciumento</w:t>
      </w:r>
      <w:r>
        <w:rPr>
          <w:lang w:val="pt_PT" w:bidi="pt_PT"/>
        </w:rPr>
        <w:t>. Aqui, isso significa que Yahweh não tolerará nenhum rival. Isso não significa que Deus é mesquinho ou desconfiado. Ele simplesmente não quer que seu povo desperdice seu tempo adorando deuses inúteis que não os amam.</w:t>
      </w:r>
    </w:p>
    <w:p>
      <w:pPr/>
      <w:r>
        <w:rPr>
          <w:lang w:val="pt_PT" w:bidi="pt_PT"/>
        </w:rPr>
      </w:r>
      <w:r>
        <w:rPr>
          <w:lang w:val="pt_PT" w:bidi="pt_PT"/>
        </w:rPr>
        <w:t xml:space="preserve">Parem aqui e discutam em grupo qual palavra ou frase vocês usarão para </w:t>
      </w:r>
      <w:r>
        <w:rPr>
          <w:b/>
          <w:lang w:val="pt_PT" w:bidi="pt_PT"/>
        </w:rPr>
        <w:t>ciumento</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Josué diz que Yahweh não </w:t>
      </w:r>
      <w:r>
        <w:rPr>
          <w:b/>
          <w:lang w:val="pt_PT" w:bidi="pt_PT"/>
        </w:rPr>
        <w:t>perdoará</w:t>
      </w:r>
      <w:r>
        <w:rPr>
          <w:lang w:val="pt_PT" w:bidi="pt_PT"/>
        </w:rPr>
        <w:t xml:space="preserve"> o pecado deles se eles adorarem outros deuses. Para perdoar alguém que fez algo ruim com vocês, vocês param de ficar irados com essa pessoa. Vocês não os punem. Assim como Yahweh disse a eles antes, se o povo adorar outros deuses, Yahweh punirá o povo.</w:t>
      </w:r>
    </w:p>
    <w:p>
      <w:pPr/>
      <w:r>
        <w:rPr>
          <w:lang w:val="pt_PT" w:bidi="pt_PT"/>
        </w:rPr>
      </w:r>
      <w:r>
        <w:rPr>
          <w:lang w:val="pt_PT" w:bidi="pt_PT"/>
        </w:rPr>
        <w:t xml:space="preserve">Parem aqui e discutam em grupo qual palavra ou expressão usarão para </w:t>
      </w:r>
      <w:r>
        <w:rPr>
          <w:b/>
          <w:lang w:val="pt_PT" w:bidi="pt_PT"/>
        </w:rPr>
        <w:t>perdoar</w:t>
      </w:r>
      <w:r>
        <w:rPr>
          <w:lang w:val="pt_PT" w:bidi="pt_PT"/>
        </w:rPr>
        <w:t xml:space="preserve">. Procure </w:t>
      </w:r>
      <w:r>
        <w:rPr>
          <w:b/>
          <w:lang w:val="pt_PT" w:bidi="pt_PT"/>
        </w:rPr>
        <w:t>perdoar</w:t>
      </w:r>
      <w:r>
        <w:rPr>
          <w:lang w:val="pt_PT" w:bidi="pt_PT"/>
        </w:rPr>
        <w:t xml:space="preserv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O </w:t>
      </w:r>
      <w:r>
        <w:rPr>
          <w:b/>
          <w:lang w:val="pt_PT" w:bidi="pt_PT"/>
        </w:rPr>
        <w:t>pecado</w:t>
      </w:r>
      <w:r>
        <w:rPr>
          <w:lang w:val="pt_PT" w:bidi="pt_PT"/>
        </w:rPr>
        <w:t xml:space="preserve"> é um ato de desobediência contra Deus. Toda vez que uma pessoa desobedece às leis de Deus, ela comete pecado. Para mais informações sobre </w:t>
      </w:r>
      <w:r>
        <w:rPr>
          <w:b/>
          <w:lang w:val="pt_PT" w:bidi="pt_PT"/>
        </w:rPr>
        <w:t>pecado</w:t>
      </w:r>
      <w:r>
        <w:rPr>
          <w:lang w:val="pt_PT" w:bidi="pt_PT"/>
        </w:rPr>
        <w:t>, consulte o Glossário Mestre. Usem a mesma palavra ou frase para pecado que vocês usaram em passagens anteriores.</w:t>
      </w:r>
    </w:p>
    <w:p>
      <w:pPr/>
      <w:r>
        <w:rPr>
          <w:lang w:val="pt_PT" w:bidi="pt_PT"/>
        </w:rPr>
      </w:r>
      <w:r>
        <w:rPr>
          <w:lang w:val="pt_PT" w:bidi="pt_PT"/>
        </w:rPr>
        <w:t xml:space="preserve">Josué diz ao povo que eles são </w:t>
      </w:r>
      <w:r>
        <w:rPr>
          <w:b/>
          <w:lang w:val="pt_PT" w:bidi="pt_PT"/>
        </w:rPr>
        <w:t>testemunhas</w:t>
      </w:r>
      <w:r>
        <w:rPr>
          <w:lang w:val="pt_PT" w:bidi="pt_PT"/>
        </w:rPr>
        <w:t xml:space="preserve"> dessa promessa. Uma testemunha é alguém que declara a verdade sobre algo que viu. Usem a mesma palavra ou frase para testemunha que vocês usaram em passagens anteriores.</w:t>
      </w:r>
    </w:p>
    <w:p>
      <w:pPr/>
      <w:r>
        <w:rPr>
          <w:lang w:val="pt_PT" w:bidi="pt_PT"/>
        </w:rPr>
      </w:r>
      <w:r>
        <w:rPr>
          <w:lang w:val="pt_PT" w:bidi="pt_PT"/>
        </w:rPr>
        <w:t xml:space="preserve">Quando o povo concorda, Josué faz uma </w:t>
      </w:r>
      <w:r>
        <w:rPr>
          <w:b/>
          <w:lang w:val="pt_PT" w:bidi="pt_PT"/>
        </w:rPr>
        <w:t>aliança</w:t>
      </w:r>
      <w:r>
        <w:rPr>
          <w:lang w:val="pt_PT" w:bidi="pt_PT"/>
        </w:rPr>
        <w:t xml:space="preserve"> entre o povo e Yahweh. Quando as pessoas fazem uma aliança, elas fazem uma promessa solene uma à outra que não podem quebrar. Para obterem mais informações sobre </w:t>
      </w:r>
      <w:r>
        <w:rPr>
          <w:b/>
          <w:lang w:val="pt_PT" w:bidi="pt_PT"/>
        </w:rPr>
        <w:t>aliança</w:t>
      </w:r>
      <w:r>
        <w:rPr>
          <w:lang w:val="pt_PT" w:bidi="pt_PT"/>
        </w:rPr>
        <w:t>, consultem o Glossário Mestre. Usem a mesma palavra ou frase para aliança que vocês usaram em passagens anteriores.</w:t>
      </w:r>
    </w:p>
    <w:p>
      <w:pPr/>
      <w:r>
        <w:rPr>
          <w:lang w:val="pt_PT" w:bidi="pt_PT"/>
        </w:rPr>
      </w:r>
      <w:r>
        <w:rPr>
          <w:lang w:val="pt_PT" w:bidi="pt_PT"/>
        </w:rPr>
        <w:t xml:space="preserve">Josué escreve tudo isso no </w:t>
      </w:r>
      <w:r>
        <w:rPr>
          <w:b/>
          <w:lang w:val="pt_PT" w:bidi="pt_PT"/>
        </w:rPr>
        <w:t>Livro ou Rolo da Lei de Deus</w:t>
      </w:r>
      <w:r>
        <w:rPr>
          <w:lang w:val="pt_PT" w:bidi="pt_PT"/>
        </w:rPr>
        <w:t xml:space="preserve">. A Lei era um conjunto de instruções que Deus deu ao povo de Israel. As pessoas escreviam a lei em um rolo, ou em uma longa tira de papiro ou pergaminho. Papiro é uma folha fina que as pessoas fazem das fibras de uma certa planta, e o pergaminho é feito da pele de um animal. Em ambas as extremidades do rolo, as pessoas anexavam uma alça de madeira estreita, como uma vara redonda. Quando as pessoas liam um rolo, elas desenrolavam um lado do rolo, e enrolavam a outra extremidade em torno da vara. Para mais informações sobre </w:t>
      </w:r>
      <w:r>
        <w:rPr>
          <w:b/>
          <w:lang w:val="pt_PT" w:bidi="pt_PT"/>
        </w:rPr>
        <w:t>Lei</w:t>
      </w:r>
      <w:r>
        <w:rPr>
          <w:lang w:val="pt_PT" w:bidi="pt_PT"/>
        </w:rPr>
        <w:t>, consulte o Glossário Mestre. Usem a mesma palavra ou frase para "Livro ou Rolo da Lei de Deus" que vocês usaram em passagens anteriores.</w:t>
      </w:r>
    </w:p>
    <w:p>
      <w:pPr/>
      <w:r>
        <w:rPr>
          <w:lang w:val="pt_PT" w:bidi="pt_PT"/>
        </w:rPr>
      </w:r>
      <w:r>
        <w:rPr>
          <w:lang w:val="pt_PT" w:bidi="pt_PT"/>
        </w:rPr>
        <w:t>Parem aqui e, em grupo, olhem para uma imagem de um rolo, conforme necessário.</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Josué 24:29–33</w:t>
      </w:r>
      <w:r>
        <w:rPr>
          <w:lang w:val="pt_PT" w:bidi="pt_PT"/>
        </w:rPr>
      </w:r>
    </w:p>
    <w:p>
      <w:pPr>
        <w:pStyle w:val="Heading3"/>
      </w:pPr>
      <w:r>
        <w:rPr>
          <w:lang w:val="pt_PT" w:bidi="pt_PT"/>
        </w:rPr>
        <w:t>Ouvir e Sentir</w:t>
      </w:r>
    </w:p>
    <w:p>
      <w:pPr/>
      <w:r>
        <w:rPr>
          <w:lang w:val="pt_PT" w:bidi="pt_PT"/>
        </w:rPr>
      </w:r>
      <w:r>
        <w:rPr>
          <w:lang w:val="pt_PT" w:bidi="pt_PT"/>
        </w:rPr>
        <w:t>Nesta etapa, ouçam Josué 24.29–33 e guardem em seus corações.</w:t>
      </w:r>
    </w:p>
    <w:p>
      <w:pPr/>
      <w:r>
        <w:rPr>
          <w:lang w:val="pt_PT" w:bidi="pt_PT"/>
        </w:rPr>
      </w:r>
      <w:r>
        <w:rPr>
          <w:lang w:val="pt_PT" w:bidi="pt_PT"/>
        </w:rPr>
        <w:t>Ouçam uma versão em áudio de Josué 24.29–33 três vezes, em três traduções diferentes, se possível.</w:t>
      </w:r>
    </w:p>
    <w:p>
      <w:pPr/>
      <w:r>
        <w:rPr>
          <w:lang w:val="pt_PT" w:bidi="pt_PT"/>
        </w:rPr>
      </w:r>
      <w:r>
        <w:rPr>
          <w:lang w:val="pt_PT" w:bidi="pt_PT"/>
        </w:rPr>
        <w:t>Pausem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Pausem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Pause este áudio aqui.</w:t>
      </w:r>
    </w:p>
    <w:p>
      <w:pPr>
        <w:pStyle w:val="ListBullet"/>
        <w:spacing w:line="240" w:lineRule="auto"/>
        <w:ind w:left="720"/>
      </w:pPr>
      <w:r>
        <w:rPr>
          <w:lang w:val="pt_PT" w:bidi="pt_PT"/>
        </w:rPr>
      </w:r>
      <w:r>
        <w:rPr>
          <w:lang w:val="pt_PT" w:bidi="pt_PT"/>
        </w:rPr>
        <w:t>O que essa passagem nos diz sobre as pessoas? Pausem este áudio aqui.</w:t>
      </w:r>
    </w:p>
    <w:p>
      <w:pPr>
        <w:pStyle w:val="ListBullet"/>
        <w:spacing w:line="240" w:lineRule="auto"/>
        <w:ind w:left="720"/>
      </w:pPr>
      <w:r>
        <w:rPr>
          <w:lang w:val="pt_PT" w:bidi="pt_PT"/>
        </w:rPr>
      </w:r>
      <w:r>
        <w:rPr>
          <w:lang w:val="pt_PT" w:bidi="pt_PT"/>
        </w:rPr>
        <w:t>Como essa passagem afeta nosso dia a dia? Pausem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Josué 24.29–33 na tradução mais fácil de entender.</w:t>
      </w:r>
    </w:p>
    <w:p>
      <w:pPr/>
      <w:r>
        <w:rPr>
          <w:lang w:val="pt_PT" w:bidi="pt_PT"/>
        </w:rPr>
      </w:r>
      <w:r>
        <w:rPr>
          <w:lang w:val="pt_PT" w:bidi="pt_PT"/>
        </w:rPr>
        <w:t>Nas últimas passagens, Josué exortou os israelitas a servirem a Yahweh e eles concordaram com uma aliança para fazer isso. Não muito tempo depois, Josué morre e o povo o sepulta. Josué completou a tarefa que Yahweh deu a ele. Os israelitas estão com segurança em seu novo lar e estão servindo a Yahweh. O povo também enterra os ossos de José, que eles trouxeram com eles do Egito, e enterram Eleazar, o sumo sacerdote. Os restos mortais de todos esses homens agora estão enterrados na terra que Deus havia prometido a seus antepassados.</w:t>
      </w:r>
    </w:p>
    <w:p>
      <w:pPr/>
      <w:r>
        <w:rPr>
          <w:lang w:val="pt_PT" w:bidi="pt_PT"/>
        </w:rPr>
      </w:r>
      <w:r>
        <w:rPr>
          <w:lang w:val="pt_PT" w:bidi="pt_PT"/>
        </w:rPr>
        <w:t>Algum tempo depois da grande reunião na última seção, Josué, o filho de Num, morre. Josué era um "servo de Yahweh", assim como Moisés. A longa vida de 110 anos de Josué era um sinal da bênção de Deus. O povo sepulta Josué em sua própria terra, a herança que Deus deu a ele. O povo enterrou Josué em uma cidade chamada Timnate-Sera, que ficava ao norte de uma montanha chamada Gaás. Apesar de não termos certeza de onde exatamente a montanha ficava, a cidade ficava na terra montanhosa onde os efraimitas viviam.</w:t>
      </w:r>
    </w:p>
    <w:p>
      <w:pPr/>
      <w:r>
        <w:rPr>
          <w:lang w:val="pt_PT" w:bidi="pt_PT"/>
        </w:rPr>
      </w:r>
      <w:r>
        <w:rPr>
          <w:lang w:val="pt_PT" w:bidi="pt_PT"/>
        </w:rPr>
        <w:t>Parem aqui e, em grupo, olhem para um mapa de Canaã. Procurem a região montanhosa de Efraim, bem como a cidade de Timnate-Sera. Pausem este áudio aqui.</w:t>
      </w:r>
    </w:p>
    <w:p>
      <w:pPr/>
      <w:r>
        <w:rPr>
          <w:lang w:val="pt_PT" w:bidi="pt_PT"/>
        </w:rPr>
      </w:r>
      <w:r>
        <w:rPr>
          <w:lang w:val="pt_PT" w:bidi="pt_PT"/>
        </w:rPr>
        <w:t>Depois que Josué morreu, o povo de Israel serviu a Yahweh por um tempo. Seus anciãos ou líderes que ainda viviam depois que Josué morreu estavam liderando o povo, e esses anciãos haviam visto o que Yahweh havia feito por Israel no deserto e enquanto tomavam Canaã. Esses anciãos provavelmente lembravam os israelitas de sua promessa de servir a Yahweh. Então, enquanto esses anciãos estavam vivos, os israelitas eram fiéis a Yahweh.</w:t>
      </w:r>
    </w:p>
    <w:p>
      <w:pPr/>
      <w:r>
        <w:rPr>
          <w:lang w:val="pt_PT" w:bidi="pt_PT"/>
        </w:rPr>
      </w:r>
      <w:r>
        <w:rPr>
          <w:lang w:val="pt_PT" w:bidi="pt_PT"/>
        </w:rPr>
        <w:t>Uma das maneiras pelas quais os israelitas foram fiéis foi cuidando dos restos mortais de José. Lembrem-se de que José era o antepassado dos israelitas, que ajudou a trazer os israelitas para o Egito. Antes de morrer, José havia pedido a seus irmãos que prometessem que eles trariam seus ossos para a Terra Prometida. Os israelitas mantêm essa promessa quando enterram esses ossos em Siquém, na terra que Jacó havia comprado para sua família. Essa é a terra que os descendentes de José agora possuem e na qual vivem, que Yahweh havia prometido dar a eles. Embora os israelitas provavelmente não tenham enterrado José na mesma época em que enterraram Josué, o escritor incluiu essa informação aqui porque mostra que Yahweh fez tudo o que ele disse que faria, até mesmo as promessas de muito tempo atrás.</w:t>
      </w:r>
    </w:p>
    <w:p>
      <w:pPr/>
      <w:r>
        <w:rPr>
          <w:lang w:val="pt_PT" w:bidi="pt_PT"/>
        </w:rPr>
      </w:r>
      <w:r>
        <w:rPr>
          <w:lang w:val="pt_PT" w:bidi="pt_PT"/>
        </w:rPr>
        <w:t>Parem aqui e, em grupo, olhem para um mapa de Canaã. Procure a cidade de Siquém.</w:t>
      </w:r>
    </w:p>
    <w:p>
      <w:pPr/>
      <w:r>
        <w:rPr>
          <w:lang w:val="pt_PT" w:bidi="pt_PT"/>
        </w:rPr>
      </w:r>
      <w:r>
        <w:rPr>
          <w:lang w:val="pt_PT" w:bidi="pt_PT"/>
        </w:rPr>
        <w:t>Discutam essa pergunta em grupo: depois que José morreu, as pessoas colocaram sal e especiarias em seu corpo e o envolveram em tecido fino para preservar seus ossos por mais de 450 anos. Em sua cultura, como as pessoas discutem ou se preparam para seus próprios rituais de sepultamento? Quais são algumas coisas que eles pedem? Como seus descendentes tentam honrar seus pedidos? Pausem este áudio aqui.</w:t>
      </w:r>
    </w:p>
    <w:p>
      <w:pPr/>
      <w:r>
        <w:rPr>
          <w:lang w:val="pt_PT" w:bidi="pt_PT"/>
        </w:rPr>
      </w:r>
      <w:r>
        <w:rPr>
          <w:lang w:val="pt_PT" w:bidi="pt_PT"/>
        </w:rPr>
        <w:t>Quando o sacerdote Eleazar, o filho de Arão, morre, o povo também o sepulta na terra montanhosa dos efraimitas. Eles o enterram em Gibeá, que poderia ser uma colina ou uma cidade que pertencia ao filho de Eleazar, Fineias.</w:t>
      </w:r>
    </w:p>
    <w:p>
      <w:pPr/>
      <w:r>
        <w:rPr>
          <w:lang w:val="pt_PT" w:bidi="pt_PT"/>
        </w:rPr>
      </w:r>
      <w:r>
        <w:rPr>
          <w:lang w:val="pt_PT" w:bidi="pt_PT"/>
        </w:rPr>
        <w:t>Os israelitas enterram todos os três homens na terra onde seus descendentes, ou parentes, agora vivem. Como essas pessoas cuidariam dos lugares de sepultamento, esses eram bons lugares para enterrar os corpos desses homens. Os israelitas não terão que se preocupar com outras pessoas perturbando os locais de sepultamento.</w:t>
      </w:r>
    </w:p>
    <w:p>
      <w:pPr/>
      <w:r>
        <w:rPr>
          <w:lang w:val="pt_PT" w:bidi="pt_PT"/>
        </w:rPr>
      </w:r>
      <w:r>
        <w:rPr>
          <w:lang w:val="pt_PT" w:bidi="pt_PT"/>
        </w:rPr>
        <w:t>Parem aqui e discutam essa pergunta em grupo: em sua cultura, que tipo de lugares são bons para enterrar pessoas que morreram? Por que a localização é importante?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Josué 24.29–33 na tradução mais fácil de entender.</w:t>
      </w:r>
    </w:p>
    <w:p>
      <w:pPr/>
      <w:r>
        <w:rPr>
          <w:lang w:val="pt_PT" w:bidi="pt_PT"/>
        </w:rPr>
      </w:r>
      <w:r>
        <w:rPr>
          <w:lang w:val="pt_PT" w:bidi="pt_PT"/>
        </w:rPr>
        <w:t>Nesta etapa, o grupo definirá as cenas, os personagens e o cenário desta passagem. Em seguida, o grupo visualizará essa passagem.</w:t>
      </w:r>
    </w:p>
    <w:p>
      <w:pPr/>
      <w:r>
        <w:rPr>
          <w:lang w:val="pt_PT" w:bidi="pt_PT"/>
        </w:rPr>
      </w:r>
      <w:r>
        <w:rPr>
          <w:lang w:val="pt_PT" w:bidi="pt_PT"/>
        </w:rPr>
        <w:t>Essa passagem tem quatro cenas.</w:t>
      </w:r>
    </w:p>
    <w:p>
      <w:pPr/>
      <w:r>
        <w:rPr>
          <w:lang w:val="pt_PT" w:bidi="pt_PT"/>
        </w:rPr>
      </w:r>
      <w:r>
        <w:rPr>
          <w:b/>
          <w:lang w:val="pt_PT" w:bidi="pt_PT"/>
        </w:rPr>
        <w:t>Na primeira cena:</w:t>
      </w:r>
      <w:r>
        <w:rPr>
          <w:lang w:val="pt_PT" w:bidi="pt_PT"/>
        </w:rPr>
        <w:t xml:space="preserve"> Josué morre, e os israelitas enterram seu corpo em Timnate-Sera.</w:t>
      </w:r>
    </w:p>
    <w:p>
      <w:pPr/>
      <w:r>
        <w:rPr>
          <w:lang w:val="pt_PT" w:bidi="pt_PT"/>
        </w:rPr>
      </w:r>
      <w:r>
        <w:rPr>
          <w:b/>
          <w:lang w:val="pt_PT" w:bidi="pt_PT"/>
        </w:rPr>
        <w:t>Na segunda cena:</w:t>
      </w:r>
      <w:r>
        <w:rPr>
          <w:lang w:val="pt_PT" w:bidi="pt_PT"/>
        </w:rPr>
        <w:t xml:space="preserve"> os israelitas servem a Yahweh durante a vida de Josué e durante a vida dos anciãos que viram o que Yahweh fez por Israel.</w:t>
      </w:r>
    </w:p>
    <w:p>
      <w:pPr/>
      <w:r>
        <w:rPr>
          <w:lang w:val="pt_PT" w:bidi="pt_PT"/>
        </w:rPr>
      </w:r>
      <w:r>
        <w:rPr>
          <w:b/>
          <w:lang w:val="pt_PT" w:bidi="pt_PT"/>
        </w:rPr>
        <w:t>Na terceira cena:</w:t>
      </w:r>
      <w:r>
        <w:rPr>
          <w:lang w:val="pt_PT" w:bidi="pt_PT"/>
        </w:rPr>
        <w:t xml:space="preserve"> uma maneira pela qual os israelitas são fiéis é enterrando os ossos de José em Siquém.</w:t>
      </w:r>
    </w:p>
    <w:p>
      <w:pPr/>
      <w:r>
        <w:rPr>
          <w:lang w:val="pt_PT" w:bidi="pt_PT"/>
        </w:rPr>
      </w:r>
      <w:r>
        <w:rPr>
          <w:b/>
          <w:lang w:val="pt_PT" w:bidi="pt_PT"/>
        </w:rPr>
        <w:t>Na quarta cena:</w:t>
      </w:r>
      <w:r>
        <w:rPr>
          <w:lang w:val="pt_PT" w:bidi="pt_PT"/>
        </w:rPr>
        <w:t xml:space="preserve"> Eleazar morre e os israelitas enterram seu corpo na terra de Fineias.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 incluindo os descendentes de José</w:t>
      </w:r>
    </w:p>
    <w:p>
      <w:pPr>
        <w:pStyle w:val="ListBullet"/>
        <w:spacing w:line="240" w:lineRule="auto"/>
        <w:ind w:left="720"/>
      </w:pPr>
      <w:r>
        <w:rPr>
          <w:lang w:val="pt_PT" w:bidi="pt_PT"/>
        </w:rPr>
      </w:r>
      <w:r>
        <w:rPr>
          <w:lang w:val="pt_PT" w:bidi="pt_PT"/>
        </w:rPr>
        <w:t>Os anciãos</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Os descendentes de Hamor</w:t>
      </w:r>
    </w:p>
    <w:p>
      <w:pPr>
        <w:pStyle w:val="ListBullet"/>
        <w:spacing w:line="240" w:lineRule="auto"/>
        <w:ind w:left="720"/>
      </w:pPr>
      <w:r>
        <w:rPr>
          <w:lang w:val="pt_PT" w:bidi="pt_PT"/>
        </w:rPr>
      </w:r>
      <w:r>
        <w:rPr>
          <w:lang w:val="pt_PT" w:bidi="pt_PT"/>
        </w:rPr>
        <w:t>Eleazar</w:t>
      </w:r>
    </w:p>
    <w:p>
      <w:pPr>
        <w:pStyle w:val="ListBullet"/>
        <w:spacing w:line="240" w:lineRule="auto"/>
        <w:ind w:left="720"/>
      </w:pPr>
      <w:r>
        <w:rPr>
          <w:lang w:val="pt_PT" w:bidi="pt_PT"/>
        </w:rPr>
      </w:r>
      <w:r>
        <w:rPr>
          <w:lang w:val="pt_PT" w:bidi="pt_PT"/>
        </w:rPr>
        <w:t>E Fineias, filho de Eleazar</w:t>
      </w:r>
    </w:p>
    <w:p>
      <w:pPr/>
      <w:r>
        <w:rPr>
          <w:lang w:val="pt_PT" w:bidi="pt_PT"/>
        </w:rPr>
      </w:r>
      <w:r>
        <w:rPr>
          <w:lang w:val="pt_PT" w:bidi="pt_PT"/>
        </w:rPr>
        <w:t>Em grupo, prestem atenção às partes do cenário da passagem:</w:t>
      </w:r>
    </w:p>
    <w:p>
      <w:pPr/>
      <w:r>
        <w:rPr>
          <w:lang w:val="pt_PT" w:bidi="pt_PT"/>
        </w:rPr>
      </w:r>
      <w:r>
        <w:rPr>
          <w:lang w:val="pt_PT" w:bidi="pt_PT"/>
        </w:rPr>
        <w:t>A história de Josué termina com sua morte e sepultamento, mas também há dois outros sepultamentos na conclusão. Esses homens não morreram na ordem listada, nem foram enterrados um após o outro. O povo provavelmente enterrou os ossos de José vários anos antes da última seção. No entanto, todos esses sepultamentos estão juntos no final do livro para mostrar que a história principal do livro está concluída. É importante lembrar que essa história diz apenas que o povo enterrou Josué, José e Eleazar, mas não nos diz como eles os enterraram. Naquele tempo, as pessoas muitas vezes colocavam os corpos de pessoas mortas em cavernas nas laterais de colinas, ou em buracos rasos no solo, em cima dos quais elas construíam monumentos. Essa história usa apenas uma linguagem geral para o que as pessoas fazem com corpos de pessoas falecidas.</w:t>
      </w:r>
    </w:p>
    <w:p>
      <w:pPr/>
      <w:r>
        <w:rPr>
          <w:lang w:val="pt_PT" w:bidi="pt_PT"/>
        </w:rPr>
      </w:r>
      <w:r>
        <w:rPr>
          <w:lang w:val="pt_PT" w:bidi="pt_PT"/>
        </w:rPr>
        <w:t>Lembrem-se de que todo esse livro foi uma história de como Yahweh cumpriu sua promessa a Abraão de dar ao povo essa terra. José, na época de sua morte, aguardava com fé o momento em que Yahweh cumpriria essa promessa. Então José pediu a seus descendentes que enterrassem seus ossos nessa terra. Josué ajudou os israelitas a obter a terra. Eleazar ajudou a distribuir os pedaços de terra ao povo. Yahweh cumpriu sua promessa e o trabalho desses homens está feito. Então agora os israelitas podem enterrar os corpos desses homens na terra que Yahweh deu a eles.</w:t>
      </w:r>
    </w:p>
    <w:p>
      <w:pPr/>
      <w:r>
        <w:rPr>
          <w:lang w:val="pt_PT" w:bidi="pt_PT"/>
        </w:rPr>
      </w:r>
      <w:r>
        <w:rPr>
          <w:lang w:val="pt_PT" w:bidi="pt_PT"/>
        </w:rPr>
        <w:t>Parem aqui e discutam essa pergunta em grupo: em sua cultura, quando vocês estão contando uma história tradicional, ou uma história da vida de alguém, como vocês terminam sua história? Como vocês explicam que o trabalho dos personagens, ou o propósito da história, foi concluído? Pausem este áudio aqui.</w:t>
      </w:r>
    </w:p>
    <w:p>
      <w:pPr/>
      <w:r>
        <w:rPr>
          <w:lang w:val="pt_PT" w:bidi="pt_PT"/>
        </w:rPr>
      </w:r>
      <w:r>
        <w:rPr>
          <w:lang w:val="pt_PT" w:bidi="pt_PT"/>
        </w:rPr>
        <w:t>Na primeira cena, Josué morre algum tempo depois de o povo ter se reunido na última seção. Essa seção é um anúncio formal, listando o nome de seu pai, seu título honrado e sua idade. Depois que os israelitas completam seus rituais de luto e preparativos para o sepultamento, eles enterram o corpo de Josué em sua própria terra. Essa terra, que era a herança de Josué, está em uma cidade chamada Timnate-Sera, na região montanhosa de Efraim.</w:t>
      </w:r>
    </w:p>
    <w:p>
      <w:pPr/>
      <w:r>
        <w:rPr>
          <w:lang w:val="pt_PT" w:bidi="pt_PT"/>
        </w:rPr>
      </w:r>
      <w:r>
        <w:rPr>
          <w:lang w:val="pt_PT" w:bidi="pt_PT"/>
        </w:rPr>
        <w:t>Parem aqui e discutam essa pergunta em grupo: em sua cultura, quando vocês estão anunciando brevemente a morte de uma pessoa, que tipo de informações vocês incluem? Por que essas coisas são importantes de se lembrar na morte de uma pessoa? Pausem este áudio aqui.</w:t>
      </w:r>
    </w:p>
    <w:p>
      <w:pPr/>
      <w:r>
        <w:rPr>
          <w:lang w:val="pt_PT" w:bidi="pt_PT"/>
        </w:rPr>
      </w:r>
      <w:r>
        <w:rPr>
          <w:lang w:val="pt_PT" w:bidi="pt_PT"/>
        </w:rPr>
        <w:t>A segunda cena descreve o impacto que Josué teve sobre os israelitas. Enquanto Josué estava vivo, os israelitas seguiram Yahweh. E depois que Josué morre, os israelitas ainda têm líderes que viram o que Yahweh fez por Israel. Os israelitas continuam a servir a Yahweh durante a vida desses líderes.</w:t>
      </w:r>
    </w:p>
    <w:p>
      <w:pPr/>
      <w:r>
        <w:rPr>
          <w:lang w:val="pt_PT" w:bidi="pt_PT"/>
        </w:rPr>
      </w:r>
      <w:r>
        <w:rPr>
          <w:lang w:val="pt_PT" w:bidi="pt_PT"/>
        </w:rPr>
        <w:t>A terceira cena é sobre o sepultamento de José. Muitos anos antes, o antepassado dos israelitas, Jacó, havia comprado um pedaço de terra dos descendentes de Hamor, o pai de Siquém. Jacó havia pago aos descendentes de Hamor 100 peças de prata por essa terra. José, antes de morrer no Egito, pediu a seus descendentes que enterrassem seu corpo na terra que Yahweh prometeu aos israelitas. Os descendentes de José preservaram cuidadosamente os ossos dele. Quando os israelitas deixaram o Egito, eles trouxeram os ossos de José com eles. Eles haviam carregado com cuidado e respeito os ossos com eles durante suas jornadas, e então enterraram os ossos nesse pedaço de terra que Jacó havia comprado em Siquém. Essa era a mesma terra que os descendentes de José agora possuíam e em que viviam.</w:t>
      </w:r>
    </w:p>
    <w:p>
      <w:pPr/>
      <w:r>
        <w:rPr>
          <w:lang w:val="pt_PT" w:bidi="pt_PT"/>
        </w:rPr>
      </w:r>
      <w:r>
        <w:rPr>
          <w:lang w:val="pt_PT" w:bidi="pt_PT"/>
        </w:rPr>
        <w:t>Parem aqui e discutam essa pergunta em grupo: como uma atividade, contem uma história sobre algo que vocês fizeram em um lugar histórico importante. Em algum momento da história, parem e expliquem por que o lugar é importante por causa do que aconteceu nesse lugar no passado. Prestem atenção a como e quando vocês escolhem contar o passado do lugar, ou a segunda história que acompanha a história de vocês sobre o que vocês fizeram. Pausem este áudio aqui.</w:t>
      </w:r>
    </w:p>
    <w:p>
      <w:pPr/>
      <w:r>
        <w:rPr>
          <w:lang w:val="pt_PT" w:bidi="pt_PT"/>
        </w:rPr>
      </w:r>
      <w:r>
        <w:rPr>
          <w:lang w:val="pt_PT" w:bidi="pt_PT"/>
        </w:rPr>
        <w:t>A quarta cena é sobre a morte e o sepultamento de Eleazar. Quando Eleazar, o filho de Arão, morre, os israelitas também o enterram na região montanhosa de Efraim. Eles o enterram em Gibeá, uma cidade ou uma colina que pertencia a Fineias, filho de Eleazar.</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Josué 24.29–33 na tradução mais fácil de entender.</w:t>
      </w:r>
    </w:p>
    <w:p>
      <w:pPr/>
      <w:r>
        <w:rPr>
          <w:lang w:val="pt_PT" w:bidi="pt_PT"/>
        </w:rPr>
      </w:r>
      <w:r>
        <w:rPr>
          <w:lang w:val="pt_PT" w:bidi="pt_PT"/>
        </w:rPr>
        <w:t>Nesta etapa, o grupo encenará a passagem.</w:t>
      </w:r>
    </w:p>
    <w:p>
      <w:pPr/>
      <w:r>
        <w:rPr>
          <w:lang w:val="pt_PT" w:bidi="pt_PT"/>
        </w:rPr>
      </w:r>
      <w:r>
        <w:rPr>
          <w:lang w:val="pt_PT" w:bidi="pt_PT"/>
        </w:rPr>
        <w:t>Essa passagem tem quatro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Josué</w:t>
      </w:r>
    </w:p>
    <w:p>
      <w:pPr>
        <w:pStyle w:val="ListBullet"/>
        <w:spacing w:line="240" w:lineRule="auto"/>
        <w:ind w:left="720"/>
      </w:pPr>
      <w:r>
        <w:rPr>
          <w:lang w:val="pt_PT" w:bidi="pt_PT"/>
        </w:rPr>
      </w:r>
      <w:r>
        <w:rPr>
          <w:lang w:val="pt_PT" w:bidi="pt_PT"/>
        </w:rPr>
        <w:t>Yahweh</w:t>
      </w:r>
    </w:p>
    <w:p>
      <w:pPr>
        <w:pStyle w:val="ListBullet"/>
        <w:spacing w:line="240" w:lineRule="auto"/>
        <w:ind w:left="720"/>
      </w:pPr>
      <w:r>
        <w:rPr>
          <w:lang w:val="pt_PT" w:bidi="pt_PT"/>
        </w:rPr>
      </w:r>
      <w:r>
        <w:rPr>
          <w:lang w:val="pt_PT" w:bidi="pt_PT"/>
        </w:rPr>
        <w:t>Os israelitas, incluindo os descendentes de José</w:t>
      </w:r>
    </w:p>
    <w:p>
      <w:pPr>
        <w:pStyle w:val="ListBullet"/>
        <w:spacing w:line="240" w:lineRule="auto"/>
        <w:ind w:left="720"/>
      </w:pPr>
      <w:r>
        <w:rPr>
          <w:lang w:val="pt_PT" w:bidi="pt_PT"/>
        </w:rPr>
      </w:r>
      <w:r>
        <w:rPr>
          <w:lang w:val="pt_PT" w:bidi="pt_PT"/>
        </w:rPr>
        <w:t>Os anciãos</w:t>
      </w:r>
    </w:p>
    <w:p>
      <w:pPr>
        <w:pStyle w:val="ListBullet"/>
        <w:spacing w:line="240" w:lineRule="auto"/>
        <w:ind w:left="720"/>
      </w:pPr>
      <w:r>
        <w:rPr>
          <w:lang w:val="pt_PT" w:bidi="pt_PT"/>
        </w:rPr>
      </w:r>
      <w:r>
        <w:rPr>
          <w:lang w:val="pt_PT" w:bidi="pt_PT"/>
        </w:rPr>
        <w:t>José</w:t>
      </w:r>
    </w:p>
    <w:p>
      <w:pPr>
        <w:pStyle w:val="ListBullet"/>
        <w:spacing w:line="240" w:lineRule="auto"/>
        <w:ind w:left="720"/>
      </w:pPr>
      <w:r>
        <w:rPr>
          <w:lang w:val="pt_PT" w:bidi="pt_PT"/>
        </w:rPr>
      </w:r>
      <w:r>
        <w:rPr>
          <w:lang w:val="pt_PT" w:bidi="pt_PT"/>
        </w:rPr>
        <w:t>Jacó</w:t>
      </w:r>
    </w:p>
    <w:p>
      <w:pPr>
        <w:pStyle w:val="ListBullet"/>
        <w:spacing w:line="240" w:lineRule="auto"/>
        <w:ind w:left="720"/>
      </w:pPr>
      <w:r>
        <w:rPr>
          <w:lang w:val="pt_PT" w:bidi="pt_PT"/>
        </w:rPr>
      </w:r>
      <w:r>
        <w:rPr>
          <w:lang w:val="pt_PT" w:bidi="pt_PT"/>
        </w:rPr>
        <w:t>Os descendentes de Hamor</w:t>
      </w:r>
    </w:p>
    <w:p>
      <w:pPr>
        <w:pStyle w:val="ListBullet"/>
        <w:spacing w:line="240" w:lineRule="auto"/>
        <w:ind w:left="720"/>
      </w:pPr>
      <w:r>
        <w:rPr>
          <w:lang w:val="pt_PT" w:bidi="pt_PT"/>
        </w:rPr>
      </w:r>
      <w:r>
        <w:rPr>
          <w:lang w:val="pt_PT" w:bidi="pt_PT"/>
        </w:rPr>
        <w:t>Eleazar</w:t>
      </w:r>
    </w:p>
    <w:p>
      <w:pPr>
        <w:pStyle w:val="ListBullet"/>
        <w:spacing w:line="240" w:lineRule="auto"/>
        <w:ind w:left="720"/>
      </w:pPr>
      <w:r>
        <w:rPr>
          <w:lang w:val="pt_PT" w:bidi="pt_PT"/>
        </w:rPr>
      </w:r>
      <w:r>
        <w:rPr>
          <w:lang w:val="pt_PT" w:bidi="pt_PT"/>
        </w:rPr>
        <w:t>E Fineias, filho de Eleazar</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 seguir um exemplo da encenação e das possíveis respostas.</w:t>
      </w:r>
    </w:p>
    <w:p>
      <w:pPr/>
      <w:r>
        <w:rPr>
          <w:lang w:val="pt_PT" w:bidi="pt_PT"/>
        </w:rPr>
      </w:r>
      <w:r>
        <w:rPr>
          <w:lang w:val="pt_PT" w:bidi="pt_PT"/>
        </w:rPr>
        <w:t>Algum tempo depois, o servo de Yahweh, Josué, o filho de Num, morreu. Josué tinha 110 anos na época. Os israelitas o enterraram em sua própria terra em Timnate-Sera, na região montanhosa de Efraim, ao norte do monte Gaás.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Josué: “O que você está sentindo ou pensando, sabendo que morrerá em breve?”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Depois que Josué morreu, os israelitas permaneceram fiéis a Yahweh por um tempo. Seus líderes haviam visto tudo o que Yahweh havia feito por Israel. Então o povo permaneceu fiel a Yahweh enquanto esses líderes estiveram vivos.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israelitas: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Yahweh: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Muitos anos atrás, o antepassado dos israelitas, Jacó, havia comprado um pedaço de terra dos filhos de Hamor, o pai de Siquém. Jacó havia pago a eles 100 peças de dinheiro por essa terra. Quando os israelitas deixaram o Egito, eles trouxeram os ossos de seu antepassado José com eles. Eles enterraram os ossos nesse pedaço de terra que Jacó havia comprado em Siquém. Essa era a mesma terra que os descendentes de José agora possuíam.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José: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Quando Eleazar, filho de Arão, morreu, os israelitas o enterraram em Gibeá. Essa cidade ou uma colina ficava na região montanhosa de Efraim e pertencia a Fineias, filho de Eleazar.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Fineias: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Josué 24.29–33 na tradução mais fácil de entender.</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Josué era um servo de </w:t>
      </w:r>
      <w:r>
        <w:rPr>
          <w:b/>
          <w:lang w:val="pt_PT" w:bidi="pt_PT"/>
        </w:rPr>
        <w:t>Yahweh</w:t>
      </w:r>
      <w:r>
        <w:rPr>
          <w:lang w:val="pt_PT" w:bidi="pt_PT"/>
        </w:rPr>
        <w:t xml:space="preserve">. Yahweh é o nome próprio de Deus. Yahweh é um nome único — nenhuma outra religião na terra ao redor de Israel usou um nome como esse para o seu deus. Para mais informações sobre </w:t>
      </w:r>
      <w:r>
        <w:rPr>
          <w:lang w:val="pt_PT" w:bidi="pt_PT"/>
        </w:rPr>
        <w:t>Yahweh</w:t>
      </w:r>
      <w:r>
        <w:rPr>
          <w:lang w:val="pt_PT" w:bidi="pt_PT"/>
        </w:rPr>
        <w:t xml:space="preserve">, consulte o Glossário Mestre. Usem a mesma palavra ou frase para Yahweh que vocês usaram em passagens anteriores. </w:t>
      </w:r>
    </w:p>
    <w:p>
      <w:pPr/>
      <w:r>
        <w:rPr>
          <w:lang w:val="pt_PT" w:bidi="pt_PT"/>
        </w:rPr>
      </w:r>
      <w:r>
        <w:rPr>
          <w:lang w:val="pt_PT" w:bidi="pt_PT"/>
        </w:rPr>
        <w:t xml:space="preserve">Um </w:t>
      </w:r>
      <w:r>
        <w:rPr>
          <w:b/>
          <w:lang w:val="pt_PT" w:bidi="pt_PT"/>
        </w:rPr>
        <w:t>servo</w:t>
      </w:r>
      <w:r>
        <w:rPr>
          <w:lang w:val="pt_PT" w:bidi="pt_PT"/>
        </w:rPr>
        <w:t xml:space="preserve"> é um homem ou uma mulher que trabalha para outra pessoa. Embora um servo seja frequentemente uma posição inferior, "servo de Yahweh" é um título honorável. Para mais informações sobre </w:t>
      </w:r>
      <w:r>
        <w:rPr>
          <w:lang w:val="pt_PT" w:bidi="pt_PT"/>
        </w:rPr>
        <w:t>servo</w:t>
      </w:r>
      <w:r>
        <w:rPr>
          <w:lang w:val="pt_PT" w:bidi="pt_PT"/>
        </w:rPr>
        <w:t>, consulte o Glossário Mestre. Usem a mesma palavra ou frase para servo que vocês usaram em passagens anteriores.</w:t>
      </w:r>
    </w:p>
    <w:p>
      <w:pPr/>
      <w:r>
        <w:rPr>
          <w:lang w:val="pt_PT" w:bidi="pt_PT"/>
        </w:rPr>
      </w:r>
      <w:r>
        <w:rPr>
          <w:lang w:val="pt_PT" w:bidi="pt_PT"/>
        </w:rPr>
        <w:t xml:space="preserve">Os israelitas enterram Josué na região montanhosa de </w:t>
      </w:r>
      <w:r>
        <w:rPr>
          <w:b/>
          <w:lang w:val="pt_PT" w:bidi="pt_PT"/>
        </w:rPr>
        <w:t>Efraim</w:t>
      </w:r>
      <w:r>
        <w:rPr>
          <w:lang w:val="pt_PT" w:bidi="pt_PT"/>
        </w:rPr>
        <w:t>. Efraim era um dos filhos de José e também é o nome da tribo dos descendentes de Efraim. Usem a mesma palavra ou frase para a região montanhosa de Efraim que vocês usaram em passagens anteriores.</w:t>
      </w:r>
    </w:p>
    <w:p>
      <w:pPr/>
      <w:r>
        <w:rPr>
          <w:lang w:val="pt_PT" w:bidi="pt_PT"/>
        </w:rPr>
      </w:r>
      <w:r>
        <w:rPr>
          <w:lang w:val="pt_PT" w:bidi="pt_PT"/>
        </w:rPr>
        <w:t xml:space="preserve">A terra de Efraim é a terra da </w:t>
      </w:r>
      <w:r>
        <w:rPr>
          <w:b/>
          <w:lang w:val="pt_PT" w:bidi="pt_PT"/>
        </w:rPr>
        <w:t>herança</w:t>
      </w:r>
      <w:r>
        <w:rPr>
          <w:lang w:val="pt_PT" w:bidi="pt_PT"/>
        </w:rPr>
        <w:t xml:space="preserve"> de Josué. Usem a mesma palavra ou frase para herança que vocês usaram em passagens anteriores.</w:t>
      </w:r>
    </w:p>
    <w:p>
      <w:pPr/>
      <w:r>
        <w:rPr>
          <w:lang w:val="pt_PT" w:bidi="pt_PT"/>
        </w:rPr>
      </w:r>
      <w:r>
        <w:rPr>
          <w:b/>
          <w:lang w:val="pt_PT" w:bidi="pt_PT"/>
        </w:rPr>
        <w:t>Israel</w:t>
      </w:r>
      <w:r>
        <w:rPr>
          <w:lang w:val="pt_PT" w:bidi="pt_PT"/>
        </w:rPr>
        <w:t xml:space="preserve">, ou os </w:t>
      </w:r>
      <w:r>
        <w:rPr>
          <w:b/>
          <w:lang w:val="pt_PT" w:bidi="pt_PT"/>
        </w:rPr>
        <w:t>israelitas</w:t>
      </w:r>
      <w:r>
        <w:rPr>
          <w:lang w:val="pt_PT" w:bidi="pt_PT"/>
        </w:rPr>
        <w:t xml:space="preserve">, servem a Yahweh durante a vida de certos anciãos. Aqui, Israel se refere ao povo que descende de Israel, ou Jacó. Para mais informações sobre </w:t>
      </w:r>
      <w:r>
        <w:rPr>
          <w:lang w:val="pt_PT" w:bidi="pt_PT"/>
        </w:rPr>
        <w:t>israelitas</w:t>
      </w:r>
      <w:r>
        <w:rPr>
          <w:lang w:val="pt_PT" w:bidi="pt_PT"/>
        </w:rPr>
        <w:t>, consultem o Glossário Mestre. Usem a mesma palavra ou frase para o povo de Israel que vocês usaram em passagens anteriores.</w:t>
      </w:r>
    </w:p>
    <w:p>
      <w:pPr/>
      <w:r>
        <w:rPr>
          <w:lang w:val="pt_PT" w:bidi="pt_PT"/>
        </w:rPr>
      </w:r>
      <w:r>
        <w:rPr>
          <w:lang w:val="pt_PT" w:bidi="pt_PT"/>
        </w:rPr>
        <w:t xml:space="preserve">Um </w:t>
      </w:r>
      <w:r>
        <w:rPr>
          <w:b/>
          <w:lang w:val="pt_PT" w:bidi="pt_PT"/>
        </w:rPr>
        <w:t>ancião</w:t>
      </w:r>
      <w:r>
        <w:rPr>
          <w:lang w:val="pt_PT" w:bidi="pt_PT"/>
        </w:rPr>
        <w:t xml:space="preserve"> é uma pessoa com autoridade na comunidade. Para mais informações sobre </w:t>
      </w:r>
      <w:r>
        <w:rPr>
          <w:lang w:val="pt_PT" w:bidi="pt_PT"/>
        </w:rPr>
        <w:t>anciãos</w:t>
      </w:r>
      <w:r>
        <w:rPr>
          <w:lang w:val="pt_PT" w:bidi="pt_PT"/>
        </w:rPr>
        <w:t>, consultem o Glossário Mestre. Usem a mesma palavra ou frase para ancião que vocês usaram em passagens anteriores.</w:t>
      </w:r>
    </w:p>
    <w:p>
      <w:pPr/>
      <w:r>
        <w:rPr>
          <w:lang w:val="pt_PT" w:bidi="pt_PT"/>
        </w:rPr>
      </w:r>
      <w:r>
        <w:rPr>
          <w:lang w:val="pt_PT" w:bidi="pt_PT"/>
        </w:rPr>
        <w:t xml:space="preserve">Os israelitas </w:t>
      </w:r>
      <w:r>
        <w:rPr>
          <w:b/>
          <w:lang w:val="pt_PT" w:bidi="pt_PT"/>
        </w:rPr>
        <w:t>enterram</w:t>
      </w:r>
      <w:r>
        <w:rPr>
          <w:lang w:val="pt_PT" w:bidi="pt_PT"/>
        </w:rPr>
        <w:t xml:space="preserve"> o corpo de Josué, os ossos de José e o corpo de Eleazar. Usem uma palavra genérica para o que vocês fazem com os corpos ou ossos das pessoas depois que elas morrem.</w:t>
      </w:r>
      <w:r>
        <w:rPr>
          <w:lang w:val="pt_PT" w:bidi="pt_PT"/>
        </w:rPr>
      </w:r>
    </w:p>
    <w:p>
      <w:pPr>
        <w:pStyle w:val="Heading3"/>
      </w:pPr>
      <w:r>
        <w:rPr>
          <w:lang w:val="pt_PT" w:bidi="pt_PT"/>
        </w:rPr>
        <w:t>Falando a Palavra</w:t>
      </w:r>
    </w:p>
    <w:p>
      <w:pPr/>
      <w:r>
        <w:rPr>
          <w:lang w:val="pt_PT" w:bidi="pt_PT"/>
        </w:rPr>
      </w:r>
      <w:r>
        <w:rPr>
          <w:lang w:val="pt_PT" w:bidi="pt_PT"/>
        </w:rPr>
        <w:t>Ouçam uma versão em áudio da passagem na tradução mais fácil de entender.</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 Pausem este áudio aqui.</w:t>
      </w:r>
    </w:p>
    <w:p>
      <w:pPr/>
      <w:r>
        <w:rPr>
          <w:lang w:val="pt_PT" w:bidi="pt_PT"/>
        </w:rPr>
      </w:r>
      <w:r>
        <w:rPr>
          <w:lang w:val="pt_PT" w:bidi="pt_PT"/>
        </w:rPr>
        <w:t>Em seguida, cada membro do grupo deve contar toda a passagem, sem interrupção, pelo menos uma vez. Um membro do grupo pode usar objetos aleatórios, movimentos ou seu esboço para ajudar quem está contando a passagem a se lembrar da passagem. Pausem este áudio aqui.</w:t>
      </w:r>
    </w:p>
    <w:p>
      <w:pPr/>
      <w:r>
        <w:rPr>
          <w:lang w:val="pt_PT" w:bidi="pt_PT"/>
        </w:rPr>
      </w:r>
      <w:r>
        <w:rPr>
          <w:lang w:val="pt_PT" w:bidi="pt_PT"/>
        </w:rPr>
        <w:t>Em seguida, os membros do grupo podem decidir qual versão da passagem eles gostaram mais. Vocês podem ter gostado da maneira como um membro do grupo contou uma cena, mas vocês podem ter gostado da maneira como um membro diferente do grupo contou outra cena. Pausem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