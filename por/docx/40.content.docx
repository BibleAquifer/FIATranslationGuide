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Mateus 1:1–17</w:t>
      </w:r>
      <w:r>
        <w:rPr>
          <w:lang w:val="pt_PT" w:bidi="pt_PT"/>
        </w:rPr>
      </w:r>
    </w:p>
    <w:p>
      <w:pPr>
        <w:pStyle w:val="Heading3"/>
      </w:pPr>
      <w:r>
        <w:rPr>
          <w:lang w:val="pt_PT" w:bidi="pt_PT"/>
        </w:rPr>
        <w:t>Ouvir e Sentir</w:t>
      </w:r>
    </w:p>
    <w:p>
      <w:pPr/>
      <w:r>
        <w:rPr>
          <w:lang w:val="pt_PT" w:bidi="pt_PT"/>
        </w:rPr>
      </w:r>
      <w:r>
        <w:rPr>
          <w:lang w:val="pt_PT" w:bidi="pt_PT"/>
        </w:rPr>
        <w:t>Ouça Mateus 1:1–17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lang w:val="pt_PT" w:bidi="pt_PT"/>
        </w:rPr>
        <w:t>Como essa história tem tantos nomes, pode ser útil proceder para a próxima seção primeiro e voltar a essas perguntas no final.</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é uma lista dos ancestrais de Jesus. Nessa lista, encontramos nomes dos membros da família de Jesus que viveram antes dele. Mateus não menciona todos os nomes dos ancestrais de Jesus; ele menciona apenas os mais importantes. Portanto, às vezes quando ele chama alguém de filho, é, na verdade, um neto ou às vezes até mesmo um bisneto. Dessa maneira, ele poderia pular alguns nomes.</w:t>
      </w:r>
    </w:p>
    <w:p>
      <w:pPr/>
      <w:r>
        <w:rPr>
          <w:lang w:val="pt_PT" w:bidi="pt_PT"/>
        </w:rPr>
      </w:r>
      <w:r>
        <w:rPr>
          <w:lang w:val="pt_PT" w:bidi="pt_PT"/>
        </w:rPr>
        <w:t>O primeiro grupo são 14 ancestrais de Abraão até o rei Davi. O rei Davi viveu cerca de 1000 anos antes de Jesus nascer. Davi foi o rei mais importante na história de Israel. A Bíblia nos diz que Deus o amou muito. Quando Davi era rei, este foi o melhor momento na história de Israel.</w:t>
      </w:r>
    </w:p>
    <w:p>
      <w:pPr/>
      <w:r>
        <w:rPr>
          <w:lang w:val="pt_PT" w:bidi="pt_PT"/>
        </w:rPr>
      </w:r>
      <w:r>
        <w:rPr>
          <w:lang w:val="pt_PT" w:bidi="pt_PT"/>
        </w:rPr>
        <w:t>O segundo grupo mostra 14 ancestrais do filho do rei Davi até o rei Jeconias. O rei Jeconias viveu cerca de 500 anos antes de Jesus nascer. Este foi o pior momento da história de Israel. O povo de Israel havia sido desobediente a Deus. Deus os puniu enviando pessoas de outro país para atacá-los. Esse país era a Babilônia. O rei da Babilônia atacou Israel e venceu. Ele levou muitas pessoas de Israel e as levou para seu próprio país. Eles agora tinham que viver na Babilônia por um longo tempo. Na história de Israel, as pessoas chamavam esse evento de “a deportação para Babilônia”, ou “o exílio”. Os israelitas ficaram na Babilônia por várias gerações, mas então Deus permitiu que eles voltassem a seu país. A partir desse momento eles eram chamados principalmente pelo nome judeus, em vez de israelitas.</w:t>
      </w:r>
    </w:p>
    <w:p>
      <w:pPr/>
      <w:r>
        <w:rPr>
          <w:lang w:val="pt_PT" w:bidi="pt_PT"/>
        </w:rPr>
      </w:r>
      <w:r>
        <w:rPr>
          <w:lang w:val="pt_PT" w:bidi="pt_PT"/>
        </w:rPr>
        <w:t>A terceira parte da lista são 13 ancestrais do tempo do exílio para Babilônia até o marido de Maria, José. Maria seria a mãe de Jesus.</w:t>
      </w:r>
    </w:p>
    <w:p>
      <w:pPr/>
      <w:r>
        <w:rPr>
          <w:lang w:val="pt_PT" w:bidi="pt_PT"/>
        </w:rPr>
      </w:r>
      <w:r>
        <w:rPr>
          <w:lang w:val="pt_PT" w:bidi="pt_PT"/>
        </w:rPr>
        <w:t>Pare aqui e peça às pessoas para contarem sobre seus próprios ancestrais. A que distância vocês ainda sabem os nomes de seus ancestrais? Você pode contar uma história sobre seus ancestrais? Há histórias sobre bons ancestrais? As pessoas também contam histórias sobre ancestrais que fizeram coisas ruins? Em sua comunidade, as pessoas pensam que é importante conhecer seus ancestrais? É uma coisa boa lembrar de muitos nomes de seus ancestrais, ou não é tão importante? Por que, ou por que não?</w:t>
      </w:r>
    </w:p>
    <w:p>
      <w:pPr/>
      <w:r>
        <w:rPr>
          <w:lang w:val="pt_PT" w:bidi="pt_PT"/>
        </w:rPr>
      </w:r>
      <w:r>
        <w:rPr>
          <w:lang w:val="pt_PT" w:bidi="pt_PT"/>
        </w:rPr>
        <w:t xml:space="preserve">A última lista tem apenas 13 gerações, mesmo que Mateus diga que cada lista tenha 14 gerações. Mateus, portanto, queria dizer que cada lista tinha </w:t>
      </w:r>
      <w:r>
        <w:rPr>
          <w:b/>
          <w:lang w:val="pt_PT" w:bidi="pt_PT"/>
        </w:rPr>
        <w:t>aproximadamente</w:t>
      </w:r>
      <w:r>
        <w:rPr>
          <w:lang w:val="pt_PT" w:bidi="pt_PT"/>
        </w:rPr>
        <w:t xml:space="preserve"> 14 gerações.</w:t>
      </w:r>
    </w:p>
    <w:p>
      <w:pPr/>
      <w:r>
        <w:rPr>
          <w:lang w:val="pt_PT" w:bidi="pt_PT"/>
        </w:rPr>
      </w:r>
      <w:r>
        <w:rPr>
          <w:lang w:val="pt_PT" w:bidi="pt_PT"/>
        </w:rPr>
        <w:t>Não sabemos por que Mateus queria ter aproximadamente 14 gerações em cada lista. Era importante para ele, mas não sabemos exatamente o porquê.</w:t>
      </w:r>
    </w:p>
    <w:p>
      <w:pPr/>
      <w:r>
        <w:rPr>
          <w:lang w:val="pt_PT" w:bidi="pt_PT"/>
        </w:rPr>
      </w:r>
      <w:r>
        <w:rPr>
          <w:lang w:val="pt_PT" w:bidi="pt_PT"/>
        </w:rPr>
        <w:t>No primeiro grupo há 14 homens, e o último é um rei Davi.</w:t>
      </w:r>
    </w:p>
    <w:p>
      <w:pPr/>
      <w:r>
        <w:rPr>
          <w:lang w:val="pt_PT" w:bidi="pt_PT"/>
        </w:rPr>
      </w:r>
      <w:r>
        <w:rPr>
          <w:lang w:val="pt_PT" w:bidi="pt_PT"/>
        </w:rPr>
        <w:t>No segundo grupo, há 14 homens, e eles são todos reis. Eles são todos descendentes do rei Davi.</w:t>
      </w:r>
    </w:p>
    <w:p>
      <w:pPr/>
      <w:r>
        <w:rPr>
          <w:lang w:val="pt_PT" w:bidi="pt_PT"/>
        </w:rPr>
      </w:r>
      <w:r>
        <w:rPr>
          <w:lang w:val="pt_PT" w:bidi="pt_PT"/>
        </w:rPr>
        <w:t>No terceiro grupo, há 12 homens que ainda são descendentes do rei Davi, mas eles não são mais reis. Mas então vem Jesus. Jesus é o último nome na terceira lista. Jesus é um descendente de Davi. Mas Jesus também será um rei! Mateus deixa isso claro porque ele chama Jesus de o Cristo, ou aquele que Deus nomeou para uma tarefa especial.</w:t>
      </w:r>
    </w:p>
    <w:p>
      <w:pPr/>
      <w:r>
        <w:rPr>
          <w:lang w:val="pt_PT" w:bidi="pt_PT"/>
        </w:rPr>
      </w:r>
      <w:r>
        <w:rPr>
          <w:lang w:val="pt_PT" w:bidi="pt_PT"/>
        </w:rPr>
        <w:t>Vamos agora olhar em mais detalhes para cada um desses grupos de 14 ancestrais. Alguns desses ancestrais têm histórias na Bíblia. Algumas são boas histórias, algumas são histórias ruins!</w:t>
      </w:r>
    </w:p>
    <w:p>
      <w:pPr/>
      <w:r>
        <w:rPr>
          <w:lang w:val="pt_PT" w:bidi="pt_PT"/>
        </w:rPr>
      </w:r>
      <w:r>
        <w:rPr>
          <w:lang w:val="pt_PT" w:bidi="pt_PT"/>
        </w:rPr>
        <w:t>Mateus começa com Abraão. Deus começou a história de seu povo especial com Abraão. Deus havia prometido a Abraão fazer uma grande nação dele. Deus fez essa promessa quando Abraão já era muito velho e não tinha filhos! Mas quando Abraão tinha 100 anos de idade, ele e sua esposa tiveram um filho. O nome do filho era Isaque. Isaque é o segundo nome na lista.</w:t>
      </w:r>
    </w:p>
    <w:p>
      <w:pPr/>
      <w:r>
        <w:rPr>
          <w:lang w:val="pt_PT" w:bidi="pt_PT"/>
        </w:rPr>
      </w:r>
      <w:r>
        <w:rPr>
          <w:lang w:val="pt_PT" w:bidi="pt_PT"/>
        </w:rPr>
        <w:t>Isaque teve dois filhos. Eles eram gêmeos. Desses dois filhos, Deus selecionou o mais jovem, Jacó. Deus mudou o nome de Jacó para Israel. É por isso que os descendentes de Abraão mais tarde se tornaram conhecidos como israelitas. Jacó é o terceiro nome na lista.</w:t>
      </w:r>
    </w:p>
    <w:p>
      <w:pPr/>
      <w:r>
        <w:rPr>
          <w:lang w:val="pt_PT" w:bidi="pt_PT"/>
        </w:rPr>
      </w:r>
      <w:r>
        <w:rPr>
          <w:lang w:val="pt_PT" w:bidi="pt_PT"/>
        </w:rPr>
        <w:t>Jacó teve 12 filhos. Mateus continua a lista com a linha familiar do quarto filho de Jacó, Judá.</w:t>
      </w:r>
    </w:p>
    <w:p>
      <w:pPr/>
      <w:r>
        <w:rPr>
          <w:lang w:val="pt_PT" w:bidi="pt_PT"/>
        </w:rPr>
      </w:r>
      <w:r>
        <w:rPr>
          <w:lang w:val="pt_PT" w:bidi="pt_PT"/>
        </w:rPr>
        <w:t>Mateus menciona dois filhos de Judá, mas ele também menciona sua mãe. Seu nome era Tamar. Tamar não era uma israelita. A história de Judá e Tamar não é uma boa história. Não temos tempo suficiente agora para contar toda a história, mas Tamar foi primeiro casada com o filho mais velho de Judá. O filho morreu sem ter filhos. Judá prometeu que Tamar poderia se casar com seu filho mais jovem, mas ele não fez o que ele havia prometido. Tamar então enganou Judá a dormir com ela, para que ela pudesse ficar grávida e ter um filho. Ela fingiu ser uma prostituta e convidou Judá a dormir com ela. Judá dormiu com ela. Ele não sabia que ele estava dormindo com Tamar. Ele pensou que ele estava dormindo com uma prostituta. Tamar ficou grávida de seu sogro. Esse havia sido seu plano desde o começo. Ela então disse a Judá o que ela havia feito. Judá confessou que ele havia feito algo errado. Ele deveria ter dado seu filho como um marido a Tamar, como ele havia prometido. Mateus inclui o filho que nasceu de Tamar e Judá como a próxima pessoa em sua lista. Seu nome era Perez.</w:t>
      </w:r>
    </w:p>
    <w:p>
      <w:pPr/>
      <w:r>
        <w:rPr>
          <w:lang w:val="pt_PT" w:bidi="pt_PT"/>
        </w:rPr>
      </w:r>
      <w:r>
        <w:rPr>
          <w:lang w:val="pt_PT" w:bidi="pt_PT"/>
        </w:rPr>
        <w:t>Depois disso Mateus nos dá alguns nomes de pessoas sem uma história. O próximo nome de uma pessoa com uma história é Boaz. Mateus nos diz que a mãe de Boaz era Raabe. Raabe não era uma mulher israelita. Ela era uma prostituta em uma cidade chamada Jericó. Não podemos contar toda a história, mas os israelitas estavam prestes a atacar a cidade de Jericó. Dois homens israelitas haviam ido para a cidade para explorar primeiro. O povo de Jericó queria matar esses dois homens israelitas, mas Raabe os protegeu. Ela os escondeu em sua casa. Portanto, Deus, por sua vez, protegeu Raabe. Quando os israelitas atacaram a cidade, eles pouparam Raabe e sua família. Raabe começou a viver com os israelitas. Ela se casou com um homem israelita e eles tiveram um filho. O nome do filho era Boaz. Seu nome está na lista.</w:t>
      </w:r>
    </w:p>
    <w:p>
      <w:pPr/>
      <w:r>
        <w:rPr>
          <w:lang w:val="pt_PT" w:bidi="pt_PT"/>
        </w:rPr>
      </w:r>
      <w:r>
        <w:rPr>
          <w:lang w:val="pt_PT" w:bidi="pt_PT"/>
        </w:rPr>
        <w:t>Boaz teve um filho e seu nome era Obede. Temos outra história aqui. Mateus nos diz que a mãe de Obede era Rute. Rute também não era um israelita. Rute era do país de Moabe. Moabe era um país ao lado de Israel. Em algum momento, houve uma fome em Israel, e uma família com dois filhos deixou Israel para ir a Moabe. Os filhos se casaram com uma menina moabita. O pai, bem como os dois filhos da família morreram em Moabe. A mãe da família retornou a Israel. A viúva moabita de seu filho mais velho ficou em Moabe, mas a viúva do filho mais jovem foi com ela. O nome da viúva desse filho mais jovem era Rute. Na Bíblia, Rute é honrada porque ela era fiel a sua sogra. Mesmo que ela fosse de outro país, ela veio a Israel com sua sogra. Ela parou de adorar os deuses que as pessoas em Moabe adoravam e adorou o Deus que os israelitas adoravam. Ela se casou com Boaz.</w:t>
      </w:r>
    </w:p>
    <w:p>
      <w:pPr/>
      <w:r>
        <w:rPr>
          <w:lang w:val="pt_PT" w:bidi="pt_PT"/>
        </w:rPr>
      </w:r>
      <w:r>
        <w:rPr>
          <w:lang w:val="pt_PT" w:bidi="pt_PT"/>
        </w:rPr>
        <w:t>Então, Boaz e Rute tiveram um filho e seu nome era Obede.</w:t>
      </w:r>
    </w:p>
    <w:p>
      <w:pPr/>
      <w:r>
        <w:rPr>
          <w:lang w:val="pt_PT" w:bidi="pt_PT"/>
        </w:rPr>
      </w:r>
      <w:r>
        <w:rPr>
          <w:lang w:val="pt_PT" w:bidi="pt_PT"/>
        </w:rPr>
        <w:t>Obede teve um filho e seu nome era Jessé.</w:t>
      </w:r>
    </w:p>
    <w:p>
      <w:pPr/>
      <w:r>
        <w:rPr>
          <w:lang w:val="pt_PT" w:bidi="pt_PT"/>
        </w:rPr>
      </w:r>
      <w:r>
        <w:rPr>
          <w:lang w:val="pt_PT" w:bidi="pt_PT"/>
        </w:rPr>
        <w:t>Jessé teve um filho e seu nome era Davi. Davi era um menino pastor primeiro, mas ele se tornou rei dos israelitas. Em toda a história de Israel, ele é o rei mais amado. Quando ele era rei, este foi o melhor momento para Israel.</w:t>
      </w:r>
    </w:p>
    <w:p>
      <w:pPr/>
      <w:r>
        <w:rPr>
          <w:lang w:val="pt_PT" w:bidi="pt_PT"/>
        </w:rPr>
      </w:r>
      <w:r>
        <w:rPr>
          <w:lang w:val="pt_PT" w:bidi="pt_PT"/>
        </w:rPr>
        <w:t>Essas foram as primeiras 14 gerações. Agora iremos para as próximas 14. Todas as pessoas nessa segunda lista são reis.</w:t>
      </w:r>
    </w:p>
    <w:p>
      <w:pPr/>
      <w:r>
        <w:rPr>
          <w:lang w:val="pt_PT" w:bidi="pt_PT"/>
        </w:rPr>
      </w:r>
      <w:r>
        <w:rPr>
          <w:lang w:val="pt_PT" w:bidi="pt_PT"/>
        </w:rPr>
        <w:t xml:space="preserve">Davi teve um filho e seu nome era Salomão. Temos outra história aqui. Essa não é uma boa história. Mateus nos diz que a mãe de Salomão havia sido a esposa de Urias, outro homem. Isso é porque Davi havia cometido adultério: ele dormiu com uma mulher que não era sua. A mulher era a esposa de Urias que era um dos soldados fiéis de Davi. Esse homem não era um israelita. Quando Urias estava longe lutando em uma guerra por Davi, Davi levou a esposa de Urias e dormiu com ela. Quando ela ficou grávida, ele garantiu que seu marido fosse morto na guerra. Deus ficou muito zangado com Davi porque ele havia feito essas coisas. O filho que nasceu morreu. Isso era o que Deus estava fazendo. Mas Davi estava muito arrependido pelo que ele havia feito e Deus o perdoou. Davi se casou com a esposa de Urias e eles tiveram outro filho. Esse filho se tornou rei depois de Davi. Seu nome era Salomão. </w:t>
      </w:r>
    </w:p>
    <w:p>
      <w:pPr/>
      <w:r>
        <w:rPr>
          <w:lang w:val="pt_PT" w:bidi="pt_PT"/>
        </w:rPr>
      </w:r>
      <w:r>
        <w:rPr>
          <w:lang w:val="pt_PT" w:bidi="pt_PT"/>
        </w:rPr>
        <w:t>As outras pessoas nessa lista não têm uma história especial. No final dessa segunda lista, Mateus chegou ao momento em que os israelitas foram punidos por Deus e enviados para a Babilônia como prisioneiros. Este foi o momento mais terrível de toda a história de Israel.</w:t>
      </w:r>
    </w:p>
    <w:p>
      <w:pPr/>
      <w:r>
        <w:rPr>
          <w:lang w:val="pt_PT" w:bidi="pt_PT"/>
        </w:rPr>
      </w:r>
      <w:r>
        <w:rPr>
          <w:lang w:val="pt_PT" w:bidi="pt_PT"/>
        </w:rPr>
        <w:t>Agora iremos para a última lista de nomes. Mesmo que todas essas pessoas ainda sejam descendentes do rei Davi, elas não são mais reis. O país de Israel agora é governado por outras pessoas.</w:t>
      </w:r>
    </w:p>
    <w:p>
      <w:pPr/>
      <w:r>
        <w:rPr>
          <w:lang w:val="pt_PT" w:bidi="pt_PT"/>
        </w:rPr>
      </w:r>
      <w:r>
        <w:rPr>
          <w:lang w:val="pt_PT" w:bidi="pt_PT"/>
        </w:rPr>
        <w:t>Não há histórias especiais para as pessoas na terceira lista, além das últimas pessoas! Um dos últimos homens na lista é José. José era o marido de Maria. Maria seria a mãe de Jesus. Há uma grande história aqui, mas você vai ouvir tudo sobre isso na próxima seção em Mateus!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Mateus diz que ele vai dar a lista de nomes de ancestrais de Jesus.</w:t>
      </w:r>
    </w:p>
    <w:p>
      <w:pPr/>
      <w:r>
        <w:rPr>
          <w:lang w:val="pt_PT" w:bidi="pt_PT"/>
        </w:rPr>
      </w:r>
      <w:r>
        <w:rPr>
          <w:b/>
          <w:lang w:val="pt_PT" w:bidi="pt_PT"/>
        </w:rPr>
        <w:t>Segunda cena:</w:t>
      </w:r>
      <w:r>
        <w:rPr>
          <w:lang w:val="pt_PT" w:bidi="pt_PT"/>
        </w:rPr>
        <w:t xml:space="preserve"> a primeira lista</w:t>
      </w:r>
    </w:p>
    <w:p>
      <w:pPr/>
      <w:r>
        <w:rPr>
          <w:lang w:val="pt_PT" w:bidi="pt_PT"/>
        </w:rPr>
      </w:r>
      <w:r>
        <w:rPr>
          <w:b/>
          <w:lang w:val="pt_PT" w:bidi="pt_PT"/>
        </w:rPr>
        <w:t>Terceira cena:</w:t>
      </w:r>
      <w:r>
        <w:rPr>
          <w:lang w:val="pt_PT" w:bidi="pt_PT"/>
        </w:rPr>
        <w:t xml:space="preserve"> a segunda lista</w:t>
      </w:r>
    </w:p>
    <w:p>
      <w:pPr/>
      <w:r>
        <w:rPr>
          <w:lang w:val="pt_PT" w:bidi="pt_PT"/>
        </w:rPr>
      </w:r>
      <w:r>
        <w:rPr>
          <w:b/>
          <w:lang w:val="pt_PT" w:bidi="pt_PT"/>
        </w:rPr>
        <w:t>Quarta cena:</w:t>
      </w:r>
      <w:r>
        <w:rPr>
          <w:lang w:val="pt_PT" w:bidi="pt_PT"/>
        </w:rPr>
        <w:t xml:space="preserve"> a terceira lista</w:t>
      </w:r>
    </w:p>
    <w:p>
      <w:pPr/>
      <w:r>
        <w:rPr>
          <w:lang w:val="pt_PT" w:bidi="pt_PT"/>
        </w:rPr>
      </w:r>
      <w:r>
        <w:rPr>
          <w:b/>
          <w:lang w:val="pt_PT" w:bidi="pt_PT"/>
        </w:rPr>
        <w:t>Quinta cena:</w:t>
      </w:r>
      <w:r>
        <w:rPr>
          <w:lang w:val="pt_PT" w:bidi="pt_PT"/>
        </w:rPr>
        <w:t xml:space="preserve"> Mateus dá uma explicação de sua lista.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Mateus, que está escrevendo o livro. Seu nome não está nessa história, mas ele é aquele que está contando a história. Para apenas essa história, ajudará imaginar Mateus.</w:t>
      </w:r>
    </w:p>
    <w:p>
      <w:pPr>
        <w:pStyle w:val="ListBullet"/>
        <w:spacing w:line="240" w:lineRule="auto"/>
        <w:ind w:left="720"/>
      </w:pPr>
      <w:r>
        <w:rPr>
          <w:lang w:val="pt_PT" w:bidi="pt_PT"/>
        </w:rPr>
      </w:r>
      <w:r>
        <w:rPr>
          <w:lang w:val="pt_PT" w:bidi="pt_PT"/>
        </w:rPr>
        <w:t>Mateus está contando a história a algumas pessoas. Algumas das pessoas que estão ouvindo o homem são judias — isso significa que eles são descendentes de Abraão. Algumas das pessoas que estão ouvindo a história não são judias. Eles não são israelitas. Todos eles provavelmente conhecem os nomes que Mateus mencionou, e eles sabem as histórias sobre essas pessoas. Apenas para essa história, ajudará imaginar os ouvintes de Mateus.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Todos os nomes mencionados nos três grupos</w:t>
      </w:r>
    </w:p>
    <w:p>
      <w:pPr/>
      <w:r>
        <w:rPr>
          <w:lang w:val="pt_PT" w:bidi="pt_PT"/>
        </w:rPr>
      </w:r>
      <w:r>
        <w:rPr>
          <w:lang w:val="pt_PT" w:bidi="pt_PT"/>
        </w:rPr>
        <w:t>Essas são as pessoas mencionadas no primeiro grupo: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Tamar, a nora de Judá e a mãe dos filhos de Judá</w:t>
      </w:r>
    </w:p>
    <w:p>
      <w:pPr>
        <w:pStyle w:val="ListBullet"/>
        <w:spacing w:line="240" w:lineRule="auto"/>
        <w:ind w:left="720"/>
      </w:pPr>
      <w:r>
        <w:rPr>
          <w:lang w:val="pt_PT" w:bidi="pt_PT"/>
        </w:rPr>
      </w:r>
      <w:r>
        <w:rPr>
          <w:lang w:val="pt_PT" w:bidi="pt_PT"/>
        </w:rPr>
        <w:t>Perez</w:t>
      </w:r>
    </w:p>
    <w:p>
      <w:pPr>
        <w:pStyle w:val="ListBullet"/>
        <w:spacing w:line="240" w:lineRule="auto"/>
        <w:ind w:left="720"/>
      </w:pPr>
      <w:r>
        <w:rPr>
          <w:lang w:val="pt_PT" w:bidi="pt_PT"/>
        </w:rPr>
      </w:r>
      <w:r>
        <w:rPr>
          <w:lang w:val="pt_PT" w:bidi="pt_PT"/>
        </w:rPr>
        <w:t>seu irmão Zera</w:t>
      </w:r>
    </w:p>
    <w:p>
      <w:pPr>
        <w:pStyle w:val="ListBullet"/>
        <w:spacing w:line="240" w:lineRule="auto"/>
        <w:ind w:left="720"/>
      </w:pPr>
      <w:r>
        <w:rPr>
          <w:lang w:val="pt_PT" w:bidi="pt_PT"/>
        </w:rPr>
      </w:r>
      <w:r>
        <w:rPr>
          <w:lang w:val="pt_PT" w:bidi="pt_PT"/>
        </w:rPr>
        <w:t>Esrom</w:t>
      </w:r>
    </w:p>
    <w:p>
      <w:pPr>
        <w:pStyle w:val="ListBullet"/>
        <w:spacing w:line="240" w:lineRule="auto"/>
        <w:ind w:left="720"/>
      </w:pPr>
      <w:r>
        <w:rPr>
          <w:lang w:val="pt_PT" w:bidi="pt_PT"/>
        </w:rPr>
      </w:r>
      <w:r>
        <w:rPr>
          <w:lang w:val="pt_PT" w:bidi="pt_PT"/>
        </w:rPr>
        <w:t>Ramá</w:t>
      </w:r>
    </w:p>
    <w:p>
      <w:pPr>
        <w:pStyle w:val="ListBullet"/>
        <w:spacing w:line="240" w:lineRule="auto"/>
        <w:ind w:left="720"/>
      </w:pPr>
      <w:r>
        <w:rPr>
          <w:lang w:val="pt_PT" w:bidi="pt_PT"/>
        </w:rPr>
      </w:r>
      <w:r>
        <w:rPr>
          <w:lang w:val="pt_PT" w:bidi="pt_PT"/>
        </w:rPr>
        <w:t>Aminadabe</w:t>
      </w:r>
    </w:p>
    <w:p>
      <w:pPr>
        <w:pStyle w:val="ListBullet"/>
        <w:spacing w:line="240" w:lineRule="auto"/>
        <w:ind w:left="720"/>
      </w:pPr>
      <w:r>
        <w:rPr>
          <w:lang w:val="pt_PT" w:bidi="pt_PT"/>
        </w:rPr>
      </w:r>
      <w:r>
        <w:rPr>
          <w:lang w:val="pt_PT" w:bidi="pt_PT"/>
        </w:rPr>
        <w:t>Naassom</w:t>
      </w:r>
    </w:p>
    <w:p>
      <w:pPr>
        <w:pStyle w:val="ListBullet"/>
        <w:spacing w:line="240" w:lineRule="auto"/>
        <w:ind w:left="720"/>
      </w:pPr>
      <w:r>
        <w:rPr>
          <w:lang w:val="pt_PT" w:bidi="pt_PT"/>
        </w:rPr>
      </w:r>
      <w:r>
        <w:rPr>
          <w:lang w:val="pt_PT" w:bidi="pt_PT"/>
        </w:rPr>
        <w:t>Salmom</w:t>
      </w:r>
    </w:p>
    <w:p>
      <w:pPr>
        <w:pStyle w:val="ListBullet"/>
        <w:spacing w:line="240" w:lineRule="auto"/>
        <w:ind w:left="720"/>
      </w:pPr>
      <w:r>
        <w:rPr>
          <w:lang w:val="pt_PT" w:bidi="pt_PT"/>
        </w:rPr>
      </w:r>
      <w:r>
        <w:rPr>
          <w:lang w:val="pt_PT" w:bidi="pt_PT"/>
        </w:rPr>
        <w:t>Raabe, a esposa de Salmão e a mãe de Boaz</w:t>
      </w:r>
    </w:p>
    <w:p>
      <w:pPr>
        <w:pStyle w:val="ListBullet"/>
        <w:spacing w:line="240" w:lineRule="auto"/>
        <w:ind w:left="720"/>
      </w:pPr>
      <w:r>
        <w:rPr>
          <w:lang w:val="pt_PT" w:bidi="pt_PT"/>
        </w:rPr>
      </w:r>
      <w:r>
        <w:rPr>
          <w:lang w:val="pt_PT" w:bidi="pt_PT"/>
        </w:rPr>
        <w:t>Boaz</w:t>
      </w:r>
    </w:p>
    <w:p>
      <w:pPr>
        <w:pStyle w:val="ListBullet"/>
        <w:spacing w:line="240" w:lineRule="auto"/>
        <w:ind w:left="720"/>
      </w:pPr>
      <w:r>
        <w:rPr>
          <w:lang w:val="pt_PT" w:bidi="pt_PT"/>
        </w:rPr>
      </w:r>
      <w:r>
        <w:rPr>
          <w:lang w:val="pt_PT" w:bidi="pt_PT"/>
        </w:rPr>
        <w:t>Rute, a esposa de Boaz e a mãe de Obede</w:t>
      </w:r>
    </w:p>
    <w:p>
      <w:pPr>
        <w:pStyle w:val="ListBullet"/>
        <w:spacing w:line="240" w:lineRule="auto"/>
        <w:ind w:left="720"/>
      </w:pPr>
      <w:r>
        <w:rPr>
          <w:lang w:val="pt_PT" w:bidi="pt_PT"/>
        </w:rPr>
      </w:r>
      <w:r>
        <w:rPr>
          <w:lang w:val="pt_PT" w:bidi="pt_PT"/>
        </w:rPr>
        <w:t>Obede</w:t>
      </w:r>
    </w:p>
    <w:p>
      <w:pPr>
        <w:pStyle w:val="ListBullet"/>
        <w:spacing w:line="240" w:lineRule="auto"/>
        <w:ind w:left="720"/>
      </w:pPr>
      <w:r>
        <w:rPr>
          <w:lang w:val="pt_PT" w:bidi="pt_PT"/>
        </w:rPr>
      </w:r>
      <w:r>
        <w:rPr>
          <w:lang w:val="pt_PT" w:bidi="pt_PT"/>
        </w:rPr>
        <w:t>Jessé</w:t>
      </w:r>
    </w:p>
    <w:p>
      <w:pPr>
        <w:pStyle w:val="ListBullet"/>
        <w:spacing w:line="240" w:lineRule="auto"/>
        <w:ind w:left="720"/>
      </w:pPr>
      <w:r>
        <w:rPr>
          <w:lang w:val="pt_PT" w:bidi="pt_PT"/>
        </w:rPr>
      </w:r>
      <w:r>
        <w:rPr>
          <w:lang w:val="pt_PT" w:bidi="pt_PT"/>
        </w:rPr>
        <w:t>Rei Davi</w:t>
      </w:r>
    </w:p>
    <w:p>
      <w:pPr/>
      <w:r>
        <w:rPr>
          <w:lang w:val="pt_PT" w:bidi="pt_PT"/>
        </w:rPr>
      </w:r>
      <w:r>
        <w:rPr>
          <w:lang w:val="pt_PT" w:bidi="pt_PT"/>
        </w:rPr>
        <w:t>Essas são as pessoas mencionadas no segundo grupo:</w:t>
      </w:r>
    </w:p>
    <w:p>
      <w:pPr>
        <w:pStyle w:val="ListBullet"/>
        <w:spacing w:line="240" w:lineRule="auto"/>
        <w:ind w:left="720"/>
      </w:pPr>
      <w:r>
        <w:rPr>
          <w:lang w:val="pt_PT" w:bidi="pt_PT"/>
        </w:rPr>
      </w:r>
      <w:r>
        <w:rPr>
          <w:lang w:val="pt_PT" w:bidi="pt_PT"/>
        </w:rPr>
        <w:t>A esposa de Urias, soldado do rei Davi, que se tornou a mãe do filho de Davi, Salomão</w:t>
      </w:r>
    </w:p>
    <w:p>
      <w:pPr>
        <w:pStyle w:val="ListBullet"/>
        <w:spacing w:line="240" w:lineRule="auto"/>
        <w:ind w:left="720"/>
      </w:pPr>
      <w:r>
        <w:rPr>
          <w:lang w:val="pt_PT" w:bidi="pt_PT"/>
        </w:rPr>
      </w:r>
      <w:r>
        <w:rPr>
          <w:lang w:val="pt_PT" w:bidi="pt_PT"/>
        </w:rPr>
        <w:t>Rei Salomão</w:t>
      </w:r>
    </w:p>
    <w:p>
      <w:pPr>
        <w:pStyle w:val="ListBullet"/>
        <w:spacing w:line="240" w:lineRule="auto"/>
        <w:ind w:left="720"/>
      </w:pPr>
      <w:r>
        <w:rPr>
          <w:lang w:val="pt_PT" w:bidi="pt_PT"/>
        </w:rPr>
      </w:r>
      <w:r>
        <w:rPr>
          <w:lang w:val="pt_PT" w:bidi="pt_PT"/>
        </w:rPr>
        <w:t>O rei Roboão.</w:t>
      </w:r>
    </w:p>
    <w:p>
      <w:pPr>
        <w:pStyle w:val="ListBullet"/>
        <w:spacing w:line="240" w:lineRule="auto"/>
        <w:ind w:left="720"/>
      </w:pPr>
      <w:r>
        <w:rPr>
          <w:lang w:val="pt_PT" w:bidi="pt_PT"/>
        </w:rPr>
      </w:r>
      <w:r>
        <w:rPr>
          <w:lang w:val="pt_PT" w:bidi="pt_PT"/>
        </w:rPr>
        <w:t>O rei Abias</w:t>
      </w:r>
    </w:p>
    <w:p>
      <w:pPr>
        <w:pStyle w:val="ListBullet"/>
        <w:spacing w:line="240" w:lineRule="auto"/>
        <w:ind w:left="720"/>
      </w:pPr>
      <w:r>
        <w:rPr>
          <w:lang w:val="pt_PT" w:bidi="pt_PT"/>
        </w:rPr>
      </w:r>
      <w:r>
        <w:rPr>
          <w:lang w:val="pt_PT" w:bidi="pt_PT"/>
        </w:rPr>
        <w:t>O rei Asa</w:t>
      </w:r>
    </w:p>
    <w:p>
      <w:pPr>
        <w:pStyle w:val="ListBullet"/>
        <w:spacing w:line="240" w:lineRule="auto"/>
        <w:ind w:left="720"/>
      </w:pPr>
      <w:r>
        <w:rPr>
          <w:lang w:val="pt_PT" w:bidi="pt_PT"/>
        </w:rPr>
      </w:r>
      <w:r>
        <w:rPr>
          <w:lang w:val="pt_PT" w:bidi="pt_PT"/>
        </w:rPr>
        <w:t>O rei Josafá</w:t>
      </w:r>
    </w:p>
    <w:p>
      <w:pPr>
        <w:pStyle w:val="ListBullet"/>
        <w:spacing w:line="240" w:lineRule="auto"/>
        <w:ind w:left="720"/>
      </w:pPr>
      <w:r>
        <w:rPr>
          <w:lang w:val="pt_PT" w:bidi="pt_PT"/>
        </w:rPr>
      </w:r>
      <w:r>
        <w:rPr>
          <w:lang w:val="pt_PT" w:bidi="pt_PT"/>
        </w:rPr>
        <w:t>O rei Jorão</w:t>
      </w:r>
    </w:p>
    <w:p>
      <w:pPr>
        <w:pStyle w:val="ListBullet"/>
        <w:spacing w:line="240" w:lineRule="auto"/>
        <w:ind w:left="720"/>
      </w:pPr>
      <w:r>
        <w:rPr>
          <w:lang w:val="pt_PT" w:bidi="pt_PT"/>
        </w:rPr>
      </w:r>
      <w:r>
        <w:rPr>
          <w:lang w:val="pt_PT" w:bidi="pt_PT"/>
        </w:rPr>
        <w:t>O rei Uzias</w:t>
      </w:r>
    </w:p>
    <w:p>
      <w:pPr>
        <w:pStyle w:val="ListBullet"/>
        <w:spacing w:line="240" w:lineRule="auto"/>
        <w:ind w:left="720"/>
      </w:pPr>
      <w:r>
        <w:rPr>
          <w:lang w:val="pt_PT" w:bidi="pt_PT"/>
        </w:rPr>
      </w:r>
      <w:r>
        <w:rPr>
          <w:lang w:val="pt_PT" w:bidi="pt_PT"/>
        </w:rPr>
        <w:t>O rei Jotão</w:t>
      </w:r>
    </w:p>
    <w:p>
      <w:pPr>
        <w:pStyle w:val="ListBullet"/>
        <w:spacing w:line="240" w:lineRule="auto"/>
        <w:ind w:left="720"/>
      </w:pPr>
      <w:r>
        <w:rPr>
          <w:lang w:val="pt_PT" w:bidi="pt_PT"/>
        </w:rPr>
      </w:r>
      <w:r>
        <w:rPr>
          <w:lang w:val="pt_PT" w:bidi="pt_PT"/>
        </w:rPr>
        <w:t>O rei Acaz</w:t>
      </w:r>
    </w:p>
    <w:p>
      <w:pPr>
        <w:pStyle w:val="ListBullet"/>
        <w:spacing w:line="240" w:lineRule="auto"/>
        <w:ind w:left="720"/>
      </w:pPr>
      <w:r>
        <w:rPr>
          <w:lang w:val="pt_PT" w:bidi="pt_PT"/>
        </w:rPr>
      </w:r>
      <w:r>
        <w:rPr>
          <w:lang w:val="pt_PT" w:bidi="pt_PT"/>
        </w:rPr>
        <w:t>O rei Ezequias</w:t>
      </w:r>
    </w:p>
    <w:p>
      <w:pPr>
        <w:pStyle w:val="ListBullet"/>
        <w:spacing w:line="240" w:lineRule="auto"/>
        <w:ind w:left="720"/>
      </w:pPr>
      <w:r>
        <w:rPr>
          <w:lang w:val="pt_PT" w:bidi="pt_PT"/>
        </w:rPr>
      </w:r>
      <w:r>
        <w:rPr>
          <w:lang w:val="pt_PT" w:bidi="pt_PT"/>
        </w:rPr>
        <w:t>O rei Manassés</w:t>
      </w:r>
    </w:p>
    <w:p>
      <w:pPr>
        <w:pStyle w:val="ListBullet"/>
        <w:spacing w:line="240" w:lineRule="auto"/>
        <w:ind w:left="720"/>
      </w:pPr>
      <w:r>
        <w:rPr>
          <w:lang w:val="pt_PT" w:bidi="pt_PT"/>
        </w:rPr>
      </w:r>
      <w:r>
        <w:rPr>
          <w:lang w:val="pt_PT" w:bidi="pt_PT"/>
        </w:rPr>
        <w:t>O rei Amon</w:t>
      </w:r>
    </w:p>
    <w:p>
      <w:pPr>
        <w:pStyle w:val="ListBullet"/>
        <w:spacing w:line="240" w:lineRule="auto"/>
        <w:ind w:left="720"/>
      </w:pPr>
      <w:r>
        <w:rPr>
          <w:lang w:val="pt_PT" w:bidi="pt_PT"/>
        </w:rPr>
      </w:r>
      <w:r>
        <w:rPr>
          <w:lang w:val="pt_PT" w:bidi="pt_PT"/>
        </w:rPr>
        <w:t>O rei Josias</w:t>
      </w:r>
    </w:p>
    <w:p>
      <w:pPr>
        <w:pStyle w:val="ListBullet"/>
        <w:spacing w:line="240" w:lineRule="auto"/>
        <w:ind w:left="720"/>
      </w:pPr>
      <w:r>
        <w:rPr>
          <w:lang w:val="pt_PT" w:bidi="pt_PT"/>
        </w:rPr>
      </w:r>
      <w:r>
        <w:rPr>
          <w:lang w:val="pt_PT" w:bidi="pt_PT"/>
        </w:rPr>
        <w:t>O rei Jeconias</w:t>
      </w:r>
    </w:p>
    <w:p>
      <w:pPr>
        <w:pStyle w:val="ListBullet"/>
        <w:spacing w:line="240" w:lineRule="auto"/>
        <w:ind w:left="720"/>
      </w:pPr>
      <w:r>
        <w:rPr>
          <w:lang w:val="pt_PT" w:bidi="pt_PT"/>
        </w:rPr>
      </w:r>
      <w:r>
        <w:rPr>
          <w:lang w:val="pt_PT" w:bidi="pt_PT"/>
        </w:rPr>
        <w:t>Os irmãos do rei Jeconias</w:t>
      </w:r>
    </w:p>
    <w:p>
      <w:pPr/>
      <w:r>
        <w:rPr>
          <w:lang w:val="pt_PT" w:bidi="pt_PT"/>
        </w:rPr>
      </w:r>
      <w:r>
        <w:rPr>
          <w:lang w:val="pt_PT" w:bidi="pt_PT"/>
        </w:rPr>
        <w:t>Essas são as pessoas mencionadas no terceiro grupo:</w:t>
      </w:r>
    </w:p>
    <w:p>
      <w:pPr>
        <w:pStyle w:val="ListBullet"/>
        <w:spacing w:line="240" w:lineRule="auto"/>
        <w:ind w:left="720"/>
      </w:pPr>
      <w:r>
        <w:rPr>
          <w:lang w:val="pt_PT" w:bidi="pt_PT"/>
        </w:rPr>
      </w:r>
      <w:r>
        <w:rPr>
          <w:lang w:val="pt_PT" w:bidi="pt_PT"/>
        </w:rPr>
        <w:t>Salatiel</w:t>
      </w:r>
    </w:p>
    <w:p>
      <w:pPr>
        <w:pStyle w:val="ListBullet"/>
        <w:spacing w:line="240" w:lineRule="auto"/>
        <w:ind w:left="720"/>
      </w:pPr>
      <w:r>
        <w:rPr>
          <w:lang w:val="pt_PT" w:bidi="pt_PT"/>
        </w:rPr>
      </w:r>
      <w:r>
        <w:rPr>
          <w:lang w:val="pt_PT" w:bidi="pt_PT"/>
        </w:rPr>
        <w:t>Zorobabel</w:t>
      </w:r>
    </w:p>
    <w:p>
      <w:pPr>
        <w:pStyle w:val="ListBullet"/>
        <w:spacing w:line="240" w:lineRule="auto"/>
        <w:ind w:left="720"/>
      </w:pPr>
      <w:r>
        <w:rPr>
          <w:lang w:val="pt_PT" w:bidi="pt_PT"/>
        </w:rPr>
      </w:r>
      <w:r>
        <w:rPr>
          <w:lang w:val="pt_PT" w:bidi="pt_PT"/>
        </w:rPr>
        <w:t>Abiúde</w:t>
      </w:r>
    </w:p>
    <w:p>
      <w:pPr>
        <w:pStyle w:val="ListBullet"/>
        <w:spacing w:line="240" w:lineRule="auto"/>
        <w:ind w:left="720"/>
      </w:pPr>
      <w:r>
        <w:rPr>
          <w:lang w:val="pt_PT" w:bidi="pt_PT"/>
        </w:rPr>
      </w:r>
      <w:r>
        <w:rPr>
          <w:lang w:val="pt_PT" w:bidi="pt_PT"/>
        </w:rPr>
        <w:t>Eliaquim</w:t>
      </w:r>
    </w:p>
    <w:p>
      <w:pPr>
        <w:pStyle w:val="ListBullet"/>
        <w:spacing w:line="240" w:lineRule="auto"/>
        <w:ind w:left="720"/>
      </w:pPr>
      <w:r>
        <w:rPr>
          <w:lang w:val="pt_PT" w:bidi="pt_PT"/>
        </w:rPr>
      </w:r>
      <w:r>
        <w:rPr>
          <w:lang w:val="pt_PT" w:bidi="pt_PT"/>
        </w:rPr>
        <w:t>Azor</w:t>
      </w:r>
    </w:p>
    <w:p>
      <w:pPr>
        <w:pStyle w:val="ListBullet"/>
        <w:spacing w:line="240" w:lineRule="auto"/>
        <w:ind w:left="720"/>
      </w:pPr>
      <w:r>
        <w:rPr>
          <w:lang w:val="pt_PT" w:bidi="pt_PT"/>
        </w:rPr>
      </w:r>
      <w:r>
        <w:rPr>
          <w:lang w:val="pt_PT" w:bidi="pt_PT"/>
        </w:rPr>
        <w:t>Sadoque</w:t>
      </w:r>
    </w:p>
    <w:p>
      <w:pPr>
        <w:pStyle w:val="ListBullet"/>
        <w:spacing w:line="240" w:lineRule="auto"/>
        <w:ind w:left="720"/>
      </w:pPr>
      <w:r>
        <w:rPr>
          <w:lang w:val="pt_PT" w:bidi="pt_PT"/>
        </w:rPr>
      </w:r>
      <w:r>
        <w:rPr>
          <w:lang w:val="pt_PT" w:bidi="pt_PT"/>
        </w:rPr>
        <w:t>Aquim</w:t>
      </w:r>
    </w:p>
    <w:p>
      <w:pPr>
        <w:pStyle w:val="ListBullet"/>
        <w:spacing w:line="240" w:lineRule="auto"/>
        <w:ind w:left="720"/>
      </w:pPr>
      <w:r>
        <w:rPr>
          <w:lang w:val="pt_PT" w:bidi="pt_PT"/>
        </w:rPr>
      </w:r>
      <w:r>
        <w:rPr>
          <w:lang w:val="pt_PT" w:bidi="pt_PT"/>
        </w:rPr>
        <w:t>Eliúde</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Matã</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José, que era o marido de Maria</w:t>
      </w:r>
    </w:p>
    <w:p>
      <w:pPr>
        <w:pStyle w:val="ListBullet"/>
        <w:spacing w:line="240" w:lineRule="auto"/>
        <w:ind w:left="720"/>
      </w:pPr>
      <w:r>
        <w:rPr>
          <w:lang w:val="pt_PT" w:bidi="pt_PT"/>
        </w:rPr>
      </w:r>
      <w:r>
        <w:rPr>
          <w:lang w:val="pt_PT" w:bidi="pt_PT"/>
        </w:rPr>
        <w:t>Maria, a mãe de Jesus</w:t>
      </w:r>
    </w:p>
    <w:p>
      <w:pPr>
        <w:pStyle w:val="ListBullet"/>
        <w:spacing w:line="240" w:lineRule="auto"/>
        <w:ind w:left="720"/>
      </w:pPr>
      <w:r>
        <w:rPr>
          <w:lang w:val="pt_PT" w:bidi="pt_PT"/>
        </w:rPr>
      </w:r>
      <w:r>
        <w:rPr>
          <w:lang w:val="pt_PT" w:bidi="pt_PT"/>
        </w:rPr>
        <w:t>Jesus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encenação nela.</w:t>
      </w:r>
    </w:p>
    <w:p>
      <w:pPr/>
      <w:r>
        <w:rPr>
          <w:lang w:val="pt_PT" w:bidi="pt_PT"/>
        </w:rPr>
      </w:r>
      <w:r>
        <w:rPr>
          <w:lang w:val="pt_PT" w:bidi="pt_PT"/>
        </w:rPr>
        <w:t>Aqui está algo que você pode fazer para ajudar você a lembrar dessa história. Você pode primeiro ir para o roteiro 5 e pensar sobre como você vai pronunciar os nomes de todas as pessoas na história em seu idioma.</w:t>
      </w:r>
    </w:p>
    <w:p>
      <w:pPr/>
      <w:r>
        <w:rPr>
          <w:lang w:val="pt_PT" w:bidi="pt_PT"/>
        </w:rPr>
      </w:r>
      <w:r>
        <w:rPr>
          <w:lang w:val="pt_PT" w:bidi="pt_PT"/>
        </w:rPr>
        <w:t>Colete um saco de bolinhas, rochas, feijões ou outros pequenos objetos. Coloque uma longa fileira de bolinhas, uma bolinha para cada nome. Você pode colocar uma pedra especial quando há um personagem especial. Sempre que houver uma mãe mencionada, você pode colocar uma bolinha extra. A bolinha mãe pode estar ao lado da bolinha do filho. Ou pode ser ao lado do marido, o que você preferir.</w:t>
      </w:r>
    </w:p>
    <w:p>
      <w:pPr/>
      <w:r>
        <w:rPr>
          <w:lang w:val="pt_PT" w:bidi="pt_PT"/>
        </w:rPr>
      </w:r>
      <w:r>
        <w:rPr>
          <w:lang w:val="pt_PT" w:bidi="pt_PT"/>
        </w:rPr>
        <w:t>Use uma grande bolinha para Abraão, no início.</w:t>
      </w:r>
    </w:p>
    <w:p>
      <w:pPr/>
      <w:r>
        <w:rPr>
          <w:lang w:val="pt_PT" w:bidi="pt_PT"/>
        </w:rPr>
      </w:r>
      <w:r>
        <w:rPr>
          <w:lang w:val="pt_PT" w:bidi="pt_PT"/>
        </w:rPr>
        <w:t>Use uma grande bolinha para cada último nome na lista.</w:t>
      </w:r>
    </w:p>
    <w:p>
      <w:pPr/>
      <w:r>
        <w:rPr>
          <w:lang w:val="pt_PT" w:bidi="pt_PT"/>
        </w:rPr>
      </w:r>
      <w:r>
        <w:rPr>
          <w:lang w:val="pt_PT" w:bidi="pt_PT"/>
        </w:rPr>
        <w:t>Use a maior bola para Jesus, no final.</w:t>
      </w:r>
    </w:p>
    <w:p>
      <w:pPr/>
      <w:r>
        <w:rPr>
          <w:lang w:val="pt_PT" w:bidi="pt_PT"/>
        </w:rPr>
      </w:r>
      <w:r>
        <w:rPr>
          <w:lang w:val="pt_PT" w:bidi="pt_PT"/>
        </w:rPr>
        <w:t>Você pode ter pedras coloridas diferentes para cada pessoa que era um rei? Ou, você pode adicionar algum objeto extra a cada bolinha quando a pessoa era um rei?</w:t>
      </w:r>
    </w:p>
    <w:p>
      <w:pPr/>
      <w:r>
        <w:rPr>
          <w:lang w:val="pt_PT" w:bidi="pt_PT"/>
        </w:rPr>
      </w:r>
      <w:r>
        <w:rPr>
          <w:lang w:val="pt_PT" w:bidi="pt_PT"/>
        </w:rPr>
        <w:t>Como você pode marcar que o tempo de Davi foi um bom momento, e o tempo do exílio um momento ruim? Como você marcaria o tempo do nascimento de Jesus?</w:t>
      </w:r>
    </w:p>
    <w:p>
      <w:pPr/>
      <w:r>
        <w:rPr>
          <w:lang w:val="pt_PT" w:bidi="pt_PT"/>
        </w:rPr>
      </w:r>
      <w:r>
        <w:rPr>
          <w:lang w:val="pt_PT" w:bidi="pt_PT"/>
        </w:rPr>
        <w:t>Você pode ouvir a gravação das listas de nomes novamente enquanto você faz isso.</w:t>
      </w:r>
    </w:p>
    <w:p>
      <w:pPr/>
      <w:r>
        <w:rPr>
          <w:lang w:val="pt_PT" w:bidi="pt_PT"/>
        </w:rPr>
      </w:r>
      <w:r>
        <w:rPr>
          <w:lang w:val="pt_PT" w:bidi="pt_PT"/>
        </w:rPr>
        <w:t>Aqui está outra coisa que você pode fazer para lembrar da história. Mas você precisa de muitos ajudantes!</w:t>
      </w:r>
    </w:p>
    <w:p>
      <w:pPr/>
      <w:r>
        <w:rPr>
          <w:lang w:val="pt_PT" w:bidi="pt_PT"/>
        </w:rPr>
      </w:r>
      <w:r>
        <w:rPr>
          <w:lang w:val="pt_PT" w:bidi="pt_PT"/>
        </w:rPr>
        <w:t>Coloque 18 pessoas. Cada um deles é um personagem da primeira lista. Cada um deles memorizará o nome de seu próprio personagem.</w:t>
      </w:r>
    </w:p>
    <w:p>
      <w:pPr/>
      <w:r>
        <w:rPr>
          <w:lang w:val="pt_PT" w:bidi="pt_PT"/>
        </w:rPr>
      </w:r>
      <w:r>
        <w:rPr>
          <w:lang w:val="pt_PT" w:bidi="pt_PT"/>
        </w:rPr>
        <w:t>Jogue um jogo. Todos dizem o nome de seu personagem, um depois do outro, na ordem correta.</w:t>
      </w:r>
    </w:p>
    <w:p>
      <w:pPr/>
      <w:r>
        <w:rPr>
          <w:lang w:val="pt_PT" w:bidi="pt_PT"/>
        </w:rPr>
      </w:r>
      <w:r>
        <w:rPr>
          <w:lang w:val="pt_PT" w:bidi="pt_PT"/>
        </w:rPr>
        <w:t>Façam isso algumas vezes. Em seguida, as pessoas também podem se lembrar do nome do pai de seu personagem? E o filho de seu personagem? Sua mãe, ou esposa? Façam isso algumas vezes e veja quantos nomes as pessoas são capazes de se lembrar! Quem pode se lembrar da maioria dos nomes, na ordem correta?</w:t>
      </w:r>
    </w:p>
    <w:p>
      <w:pPr/>
      <w:r>
        <w:rPr>
          <w:lang w:val="pt_PT" w:bidi="pt_PT"/>
        </w:rPr>
      </w:r>
      <w:r>
        <w:rPr>
          <w:lang w:val="pt_PT" w:bidi="pt_PT"/>
        </w:rPr>
        <w:t>Peça às pessoas para contarem a você a história que vai com seu personagem.</w:t>
      </w:r>
    </w:p>
    <w:p>
      <w:pPr/>
      <w:r>
        <w:rPr>
          <w:lang w:val="pt_PT" w:bidi="pt_PT"/>
        </w:rPr>
      </w:r>
      <w:r>
        <w:rPr>
          <w:lang w:val="pt_PT" w:bidi="pt_PT"/>
        </w:rPr>
        <w:t>Façam o mesmo para a segunda e terceira lista. Você pode usar as mesmas pessoas. Para a segunda lista, você precisa de 16 pessoas. Para a terceira lista, você precisa de 14 pessoas.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Mateus, que está escrevendo o livro. Seu nome não está nessa história, mas ele é aquele que está contando a história. Para apenas essa história, ajudará imaginar Mateus.</w:t>
      </w:r>
    </w:p>
    <w:p>
      <w:pPr>
        <w:pStyle w:val="ListBullet"/>
        <w:spacing w:line="240" w:lineRule="auto"/>
        <w:ind w:left="720"/>
      </w:pPr>
      <w:r>
        <w:rPr>
          <w:lang w:val="pt_PT" w:bidi="pt_PT"/>
        </w:rPr>
      </w:r>
      <w:r>
        <w:rPr>
          <w:lang w:val="pt_PT" w:bidi="pt_PT"/>
        </w:rPr>
        <w:t>Mateus está contando a história a algumas pessoas. Algumas das pessoas que estão ouvindo ele são judias, isso significa que eles são descendentes de Abraão. Algumas das pessoas que estão ouvindo a história não são judias. Eles não são israelitas. Todos eles provavelmente conhecem os nomes que Mateus mencionou, e eles sabem as histórias sobre essas pessoas. Apenas para essa história, ajudará imaginar os ouvintes de Mateus.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Todos os nomes mencionados nos três grupos</w:t>
      </w:r>
    </w:p>
    <w:p>
      <w:pPr/>
      <w:r>
        <w:rPr>
          <w:lang w:val="pt_PT" w:bidi="pt_PT"/>
        </w:rPr>
      </w:r>
      <w:r>
        <w:rPr>
          <w:lang w:val="pt_PT" w:bidi="pt_PT"/>
        </w:rPr>
        <w:t>Essas são as pessoas mencionadas no primeiro grupo: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Tamar, a nora de Judá e a mãe dos filhos de Judá</w:t>
      </w:r>
    </w:p>
    <w:p>
      <w:pPr>
        <w:pStyle w:val="ListBullet"/>
        <w:spacing w:line="240" w:lineRule="auto"/>
        <w:ind w:left="720"/>
      </w:pPr>
      <w:r>
        <w:rPr>
          <w:lang w:val="pt_PT" w:bidi="pt_PT"/>
        </w:rPr>
      </w:r>
      <w:r>
        <w:rPr>
          <w:lang w:val="pt_PT" w:bidi="pt_PT"/>
        </w:rPr>
        <w:t>Perez</w:t>
      </w:r>
    </w:p>
    <w:p>
      <w:pPr>
        <w:pStyle w:val="ListBullet"/>
        <w:spacing w:line="240" w:lineRule="auto"/>
        <w:ind w:left="720"/>
      </w:pPr>
      <w:r>
        <w:rPr>
          <w:lang w:val="pt_PT" w:bidi="pt_PT"/>
        </w:rPr>
      </w:r>
      <w:r>
        <w:rPr>
          <w:lang w:val="pt_PT" w:bidi="pt_PT"/>
        </w:rPr>
        <w:t>seu irmão Zera</w:t>
      </w:r>
    </w:p>
    <w:p>
      <w:pPr>
        <w:pStyle w:val="ListBullet"/>
        <w:spacing w:line="240" w:lineRule="auto"/>
        <w:ind w:left="720"/>
      </w:pPr>
      <w:r>
        <w:rPr>
          <w:lang w:val="pt_PT" w:bidi="pt_PT"/>
        </w:rPr>
      </w:r>
      <w:r>
        <w:rPr>
          <w:lang w:val="pt_PT" w:bidi="pt_PT"/>
        </w:rPr>
        <w:t>Esrom</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Aminadabe</w:t>
      </w:r>
    </w:p>
    <w:p>
      <w:pPr>
        <w:pStyle w:val="ListBullet"/>
        <w:spacing w:line="240" w:lineRule="auto"/>
        <w:ind w:left="720"/>
      </w:pPr>
      <w:r>
        <w:rPr>
          <w:lang w:val="pt_PT" w:bidi="pt_PT"/>
        </w:rPr>
      </w:r>
      <w:r>
        <w:rPr>
          <w:lang w:val="pt_PT" w:bidi="pt_PT"/>
        </w:rPr>
        <w:t>Naassom</w:t>
      </w:r>
    </w:p>
    <w:p>
      <w:pPr>
        <w:pStyle w:val="ListBullet"/>
        <w:spacing w:line="240" w:lineRule="auto"/>
        <w:ind w:left="720"/>
      </w:pPr>
      <w:r>
        <w:rPr>
          <w:lang w:val="pt_PT" w:bidi="pt_PT"/>
        </w:rPr>
      </w:r>
      <w:r>
        <w:rPr>
          <w:lang w:val="pt_PT" w:bidi="pt_PT"/>
        </w:rPr>
        <w:t>Salmom</w:t>
      </w:r>
    </w:p>
    <w:p>
      <w:pPr>
        <w:pStyle w:val="ListBullet"/>
        <w:spacing w:line="240" w:lineRule="auto"/>
        <w:ind w:left="720"/>
      </w:pPr>
      <w:r>
        <w:rPr>
          <w:lang w:val="pt_PT" w:bidi="pt_PT"/>
        </w:rPr>
      </w:r>
      <w:r>
        <w:rPr>
          <w:lang w:val="pt_PT" w:bidi="pt_PT"/>
        </w:rPr>
        <w:t>Raabe, a esposa de Salmom e a mãe de Boaz</w:t>
      </w:r>
    </w:p>
    <w:p>
      <w:pPr>
        <w:pStyle w:val="ListBullet"/>
        <w:spacing w:line="240" w:lineRule="auto"/>
        <w:ind w:left="720"/>
      </w:pPr>
      <w:r>
        <w:rPr>
          <w:lang w:val="pt_PT" w:bidi="pt_PT"/>
        </w:rPr>
      </w:r>
      <w:r>
        <w:rPr>
          <w:lang w:val="pt_PT" w:bidi="pt_PT"/>
        </w:rPr>
        <w:t>Boaz</w:t>
      </w:r>
    </w:p>
    <w:p>
      <w:pPr>
        <w:pStyle w:val="ListBullet"/>
        <w:spacing w:line="240" w:lineRule="auto"/>
        <w:ind w:left="720"/>
      </w:pPr>
      <w:r>
        <w:rPr>
          <w:lang w:val="pt_PT" w:bidi="pt_PT"/>
        </w:rPr>
      </w:r>
      <w:r>
        <w:rPr>
          <w:lang w:val="pt_PT" w:bidi="pt_PT"/>
        </w:rPr>
        <w:t>Rute, a esposa de Boaz e a mãe de Obede</w:t>
      </w:r>
    </w:p>
    <w:p>
      <w:pPr>
        <w:pStyle w:val="ListBullet"/>
        <w:spacing w:line="240" w:lineRule="auto"/>
        <w:ind w:left="720"/>
      </w:pPr>
      <w:r>
        <w:rPr>
          <w:lang w:val="pt_PT" w:bidi="pt_PT"/>
        </w:rPr>
      </w:r>
      <w:r>
        <w:rPr>
          <w:lang w:val="pt_PT" w:bidi="pt_PT"/>
        </w:rPr>
        <w:t>Obede</w:t>
      </w:r>
    </w:p>
    <w:p>
      <w:pPr>
        <w:pStyle w:val="ListBullet"/>
        <w:spacing w:line="240" w:lineRule="auto"/>
        <w:ind w:left="720"/>
      </w:pPr>
      <w:r>
        <w:rPr>
          <w:lang w:val="pt_PT" w:bidi="pt_PT"/>
        </w:rPr>
      </w:r>
      <w:r>
        <w:rPr>
          <w:lang w:val="pt_PT" w:bidi="pt_PT"/>
        </w:rPr>
        <w:t>Jessé</w:t>
      </w:r>
    </w:p>
    <w:p>
      <w:pPr>
        <w:pStyle w:val="ListBullet"/>
        <w:spacing w:line="240" w:lineRule="auto"/>
        <w:ind w:left="720"/>
      </w:pPr>
      <w:r>
        <w:rPr>
          <w:lang w:val="pt_PT" w:bidi="pt_PT"/>
        </w:rPr>
      </w:r>
      <w:r>
        <w:rPr>
          <w:lang w:val="pt_PT" w:bidi="pt_PT"/>
        </w:rPr>
        <w:t>Rei Davi</w:t>
      </w:r>
    </w:p>
    <w:p>
      <w:pPr/>
      <w:r>
        <w:rPr>
          <w:lang w:val="pt_PT" w:bidi="pt_PT"/>
        </w:rPr>
      </w:r>
      <w:r>
        <w:rPr>
          <w:lang w:val="pt_PT" w:bidi="pt_PT"/>
        </w:rPr>
        <w:t>Essas são as pessoas mencionadas no segundo grupo:</w:t>
      </w:r>
    </w:p>
    <w:p>
      <w:pPr>
        <w:pStyle w:val="ListBullet"/>
        <w:spacing w:line="240" w:lineRule="auto"/>
        <w:ind w:left="720"/>
      </w:pPr>
      <w:r>
        <w:rPr>
          <w:lang w:val="pt_PT" w:bidi="pt_PT"/>
        </w:rPr>
      </w:r>
      <w:r>
        <w:rPr>
          <w:lang w:val="pt_PT" w:bidi="pt_PT"/>
        </w:rPr>
        <w:t>A esposa de Urias, soldado do rei Davi, que se tornou a mãe do filho de Davi, Salomão</w:t>
      </w:r>
    </w:p>
    <w:p>
      <w:pPr>
        <w:pStyle w:val="ListBullet"/>
        <w:spacing w:line="240" w:lineRule="auto"/>
        <w:ind w:left="720"/>
      </w:pPr>
      <w:r>
        <w:rPr>
          <w:lang w:val="pt_PT" w:bidi="pt_PT"/>
        </w:rPr>
      </w:r>
      <w:r>
        <w:rPr>
          <w:lang w:val="pt_PT" w:bidi="pt_PT"/>
        </w:rPr>
        <w:t>Rei Salomão</w:t>
      </w:r>
    </w:p>
    <w:p>
      <w:pPr>
        <w:pStyle w:val="ListBullet"/>
        <w:spacing w:line="240" w:lineRule="auto"/>
        <w:ind w:left="720"/>
      </w:pPr>
      <w:r>
        <w:rPr>
          <w:lang w:val="pt_PT" w:bidi="pt_PT"/>
        </w:rPr>
      </w:r>
      <w:r>
        <w:rPr>
          <w:lang w:val="pt_PT" w:bidi="pt_PT"/>
        </w:rPr>
        <w:t>O rei Roboão.</w:t>
      </w:r>
    </w:p>
    <w:p>
      <w:pPr>
        <w:pStyle w:val="ListBullet"/>
        <w:spacing w:line="240" w:lineRule="auto"/>
        <w:ind w:left="720"/>
      </w:pPr>
      <w:r>
        <w:rPr>
          <w:lang w:val="pt_PT" w:bidi="pt_PT"/>
        </w:rPr>
      </w:r>
      <w:r>
        <w:rPr>
          <w:lang w:val="pt_PT" w:bidi="pt_PT"/>
        </w:rPr>
        <w:t>O rei Abias</w:t>
      </w:r>
    </w:p>
    <w:p>
      <w:pPr>
        <w:pStyle w:val="ListBullet"/>
        <w:spacing w:line="240" w:lineRule="auto"/>
        <w:ind w:left="720"/>
      </w:pPr>
      <w:r>
        <w:rPr>
          <w:lang w:val="pt_PT" w:bidi="pt_PT"/>
        </w:rPr>
      </w:r>
      <w:r>
        <w:rPr>
          <w:lang w:val="pt_PT" w:bidi="pt_PT"/>
        </w:rPr>
        <w:t>O rei Asa</w:t>
      </w:r>
    </w:p>
    <w:p>
      <w:pPr>
        <w:pStyle w:val="ListBullet"/>
        <w:spacing w:line="240" w:lineRule="auto"/>
        <w:ind w:left="720"/>
      </w:pPr>
      <w:r>
        <w:rPr>
          <w:lang w:val="pt_PT" w:bidi="pt_PT"/>
        </w:rPr>
      </w:r>
      <w:r>
        <w:rPr>
          <w:lang w:val="pt_PT" w:bidi="pt_PT"/>
        </w:rPr>
        <w:t>O rei Josafá</w:t>
      </w:r>
    </w:p>
    <w:p>
      <w:pPr>
        <w:pStyle w:val="ListBullet"/>
        <w:spacing w:line="240" w:lineRule="auto"/>
        <w:ind w:left="720"/>
      </w:pPr>
      <w:r>
        <w:rPr>
          <w:lang w:val="pt_PT" w:bidi="pt_PT"/>
        </w:rPr>
      </w:r>
      <w:r>
        <w:rPr>
          <w:lang w:val="pt_PT" w:bidi="pt_PT"/>
        </w:rPr>
        <w:t>O rei Jorão</w:t>
      </w:r>
    </w:p>
    <w:p>
      <w:pPr>
        <w:pStyle w:val="ListBullet"/>
        <w:spacing w:line="240" w:lineRule="auto"/>
        <w:ind w:left="720"/>
      </w:pPr>
      <w:r>
        <w:rPr>
          <w:lang w:val="pt_PT" w:bidi="pt_PT"/>
        </w:rPr>
      </w:r>
      <w:r>
        <w:rPr>
          <w:lang w:val="pt_PT" w:bidi="pt_PT"/>
        </w:rPr>
        <w:t>O rei Uzias</w:t>
      </w:r>
    </w:p>
    <w:p>
      <w:pPr>
        <w:pStyle w:val="ListBullet"/>
        <w:spacing w:line="240" w:lineRule="auto"/>
        <w:ind w:left="720"/>
      </w:pPr>
      <w:r>
        <w:rPr>
          <w:lang w:val="pt_PT" w:bidi="pt_PT"/>
        </w:rPr>
      </w:r>
      <w:r>
        <w:rPr>
          <w:lang w:val="pt_PT" w:bidi="pt_PT"/>
        </w:rPr>
        <w:t>O rei Jotão</w:t>
      </w:r>
    </w:p>
    <w:p>
      <w:pPr>
        <w:pStyle w:val="ListBullet"/>
        <w:spacing w:line="240" w:lineRule="auto"/>
        <w:ind w:left="720"/>
      </w:pPr>
      <w:r>
        <w:rPr>
          <w:lang w:val="pt_PT" w:bidi="pt_PT"/>
        </w:rPr>
      </w:r>
      <w:r>
        <w:rPr>
          <w:lang w:val="pt_PT" w:bidi="pt_PT"/>
        </w:rPr>
        <w:t>O rei Acaz</w:t>
      </w:r>
    </w:p>
    <w:p>
      <w:pPr>
        <w:pStyle w:val="ListBullet"/>
        <w:spacing w:line="240" w:lineRule="auto"/>
        <w:ind w:left="720"/>
      </w:pPr>
      <w:r>
        <w:rPr>
          <w:lang w:val="pt_PT" w:bidi="pt_PT"/>
        </w:rPr>
      </w:r>
      <w:r>
        <w:rPr>
          <w:lang w:val="pt_PT" w:bidi="pt_PT"/>
        </w:rPr>
        <w:t>O rei Ezequias</w:t>
      </w:r>
    </w:p>
    <w:p>
      <w:pPr>
        <w:pStyle w:val="ListBullet"/>
        <w:spacing w:line="240" w:lineRule="auto"/>
        <w:ind w:left="720"/>
      </w:pPr>
      <w:r>
        <w:rPr>
          <w:lang w:val="pt_PT" w:bidi="pt_PT"/>
        </w:rPr>
      </w:r>
      <w:r>
        <w:rPr>
          <w:lang w:val="pt_PT" w:bidi="pt_PT"/>
        </w:rPr>
        <w:t>O rei Manassés</w:t>
      </w:r>
    </w:p>
    <w:p>
      <w:pPr>
        <w:pStyle w:val="ListBullet"/>
        <w:spacing w:line="240" w:lineRule="auto"/>
        <w:ind w:left="720"/>
      </w:pPr>
      <w:r>
        <w:rPr>
          <w:lang w:val="pt_PT" w:bidi="pt_PT"/>
        </w:rPr>
      </w:r>
      <w:r>
        <w:rPr>
          <w:lang w:val="pt_PT" w:bidi="pt_PT"/>
        </w:rPr>
        <w:t>O rei Amom</w:t>
      </w:r>
    </w:p>
    <w:p>
      <w:pPr>
        <w:pStyle w:val="ListBullet"/>
        <w:spacing w:line="240" w:lineRule="auto"/>
        <w:ind w:left="720"/>
      </w:pPr>
      <w:r>
        <w:rPr>
          <w:lang w:val="pt_PT" w:bidi="pt_PT"/>
        </w:rPr>
      </w:r>
      <w:r>
        <w:rPr>
          <w:lang w:val="pt_PT" w:bidi="pt_PT"/>
        </w:rPr>
        <w:t>O rei Josias</w:t>
      </w:r>
    </w:p>
    <w:p>
      <w:pPr>
        <w:pStyle w:val="ListBullet"/>
        <w:spacing w:line="240" w:lineRule="auto"/>
        <w:ind w:left="720"/>
      </w:pPr>
      <w:r>
        <w:rPr>
          <w:lang w:val="pt_PT" w:bidi="pt_PT"/>
        </w:rPr>
      </w:r>
      <w:r>
        <w:rPr>
          <w:lang w:val="pt_PT" w:bidi="pt_PT"/>
        </w:rPr>
        <w:t>O rei Jeconias</w:t>
      </w:r>
    </w:p>
    <w:p>
      <w:pPr>
        <w:pStyle w:val="ListBullet"/>
        <w:spacing w:line="240" w:lineRule="auto"/>
        <w:ind w:left="720"/>
      </w:pPr>
      <w:r>
        <w:rPr>
          <w:lang w:val="pt_PT" w:bidi="pt_PT"/>
        </w:rPr>
      </w:r>
      <w:r>
        <w:rPr>
          <w:lang w:val="pt_PT" w:bidi="pt_PT"/>
        </w:rPr>
        <w:t>Os irmãos do rei Jeconias</w:t>
      </w:r>
    </w:p>
    <w:p>
      <w:pPr/>
      <w:r>
        <w:rPr>
          <w:lang w:val="pt_PT" w:bidi="pt_PT"/>
        </w:rPr>
      </w:r>
      <w:r>
        <w:rPr>
          <w:lang w:val="pt_PT" w:bidi="pt_PT"/>
        </w:rPr>
        <w:t>Essas são as pessoas mencionadas no terceiro grupo:</w:t>
      </w:r>
    </w:p>
    <w:p>
      <w:pPr>
        <w:pStyle w:val="ListBullet"/>
        <w:spacing w:line="240" w:lineRule="auto"/>
        <w:ind w:left="720"/>
      </w:pPr>
      <w:r>
        <w:rPr>
          <w:lang w:val="pt_PT" w:bidi="pt_PT"/>
        </w:rPr>
      </w:r>
      <w:r>
        <w:rPr>
          <w:lang w:val="pt_PT" w:bidi="pt_PT"/>
        </w:rPr>
        <w:t>Salatiel</w:t>
      </w:r>
    </w:p>
    <w:p>
      <w:pPr>
        <w:pStyle w:val="ListBullet"/>
        <w:spacing w:line="240" w:lineRule="auto"/>
        <w:ind w:left="720"/>
      </w:pPr>
      <w:r>
        <w:rPr>
          <w:lang w:val="pt_PT" w:bidi="pt_PT"/>
        </w:rPr>
      </w:r>
      <w:r>
        <w:rPr>
          <w:lang w:val="pt_PT" w:bidi="pt_PT"/>
        </w:rPr>
        <w:t>Zorobabel</w:t>
      </w:r>
    </w:p>
    <w:p>
      <w:pPr>
        <w:pStyle w:val="ListBullet"/>
        <w:spacing w:line="240" w:lineRule="auto"/>
        <w:ind w:left="720"/>
      </w:pPr>
      <w:r>
        <w:rPr>
          <w:lang w:val="pt_PT" w:bidi="pt_PT"/>
        </w:rPr>
      </w:r>
      <w:r>
        <w:rPr>
          <w:lang w:val="pt_PT" w:bidi="pt_PT"/>
        </w:rPr>
        <w:t>Abiúde</w:t>
      </w:r>
    </w:p>
    <w:p>
      <w:pPr>
        <w:pStyle w:val="ListBullet"/>
        <w:spacing w:line="240" w:lineRule="auto"/>
        <w:ind w:left="720"/>
      </w:pPr>
      <w:r>
        <w:rPr>
          <w:lang w:val="pt_PT" w:bidi="pt_PT"/>
        </w:rPr>
      </w:r>
      <w:r>
        <w:rPr>
          <w:lang w:val="pt_PT" w:bidi="pt_PT"/>
        </w:rPr>
        <w:t>Eliaquim</w:t>
      </w:r>
    </w:p>
    <w:p>
      <w:pPr>
        <w:pStyle w:val="ListBullet"/>
        <w:spacing w:line="240" w:lineRule="auto"/>
        <w:ind w:left="720"/>
      </w:pPr>
      <w:r>
        <w:rPr>
          <w:lang w:val="pt_PT" w:bidi="pt_PT"/>
        </w:rPr>
      </w:r>
      <w:r>
        <w:rPr>
          <w:lang w:val="pt_PT" w:bidi="pt_PT"/>
        </w:rPr>
        <w:t>Azor</w:t>
      </w:r>
    </w:p>
    <w:p>
      <w:pPr>
        <w:pStyle w:val="ListBullet"/>
        <w:spacing w:line="240" w:lineRule="auto"/>
        <w:ind w:left="720"/>
      </w:pPr>
      <w:r>
        <w:rPr>
          <w:lang w:val="pt_PT" w:bidi="pt_PT"/>
        </w:rPr>
      </w:r>
      <w:r>
        <w:rPr>
          <w:lang w:val="pt_PT" w:bidi="pt_PT"/>
        </w:rPr>
        <w:t>Sadoque</w:t>
      </w:r>
    </w:p>
    <w:p>
      <w:pPr>
        <w:pStyle w:val="ListBullet"/>
        <w:spacing w:line="240" w:lineRule="auto"/>
        <w:ind w:left="720"/>
      </w:pPr>
      <w:r>
        <w:rPr>
          <w:lang w:val="pt_PT" w:bidi="pt_PT"/>
        </w:rPr>
      </w:r>
      <w:r>
        <w:rPr>
          <w:lang w:val="pt_PT" w:bidi="pt_PT"/>
        </w:rPr>
        <w:t>Aquim</w:t>
      </w:r>
    </w:p>
    <w:p>
      <w:pPr>
        <w:pStyle w:val="ListBullet"/>
        <w:spacing w:line="240" w:lineRule="auto"/>
        <w:ind w:left="720"/>
      </w:pPr>
      <w:r>
        <w:rPr>
          <w:lang w:val="pt_PT" w:bidi="pt_PT"/>
        </w:rPr>
      </w:r>
      <w:r>
        <w:rPr>
          <w:lang w:val="pt_PT" w:bidi="pt_PT"/>
        </w:rPr>
        <w:t>Eliúde</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Matã</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José, que era o marido de Maria</w:t>
      </w:r>
    </w:p>
    <w:p>
      <w:pPr>
        <w:pStyle w:val="ListBullet"/>
        <w:spacing w:line="240" w:lineRule="auto"/>
        <w:ind w:left="720"/>
      </w:pPr>
      <w:r>
        <w:rPr>
          <w:lang w:val="pt_PT" w:bidi="pt_PT"/>
        </w:rPr>
      </w:r>
      <w:r>
        <w:rPr>
          <w:lang w:val="pt_PT" w:bidi="pt_PT"/>
        </w:rPr>
        <w:t>Maria, a mãe de Jesus</w:t>
      </w:r>
    </w:p>
    <w:p>
      <w:pPr>
        <w:pStyle w:val="ListBullet"/>
        <w:spacing w:line="240" w:lineRule="auto"/>
        <w:ind w:left="720"/>
      </w:pPr>
      <w:r>
        <w:rPr>
          <w:lang w:val="pt_PT" w:bidi="pt_PT"/>
        </w:rPr>
      </w:r>
      <w:r>
        <w:rPr>
          <w:lang w:val="pt_PT" w:bidi="pt_PT"/>
        </w:rPr>
        <w:t>Jesus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Antes de você começar:</w:t>
      </w:r>
    </w:p>
    <w:p>
      <w:pPr/>
      <w:r>
        <w:rPr>
          <w:lang w:val="pt_PT" w:bidi="pt_PT"/>
        </w:rPr>
      </w:r>
      <w:r>
        <w:rPr>
          <w:lang w:val="pt_PT" w:bidi="pt_PT"/>
        </w:rPr>
        <w:t>Decida quem interpretará Mateus e quem interpretará seus ouvintes. Talvez eles possam se sentar em um círculo no chão enquanto Mateus está contando sua história. Organize-se na posição mais natural para ouvir uma história.</w:t>
      </w:r>
    </w:p>
    <w:p>
      <w:pPr/>
      <w:r>
        <w:rPr>
          <w:lang w:val="pt_PT" w:bidi="pt_PT"/>
        </w:rPr>
      </w:r>
      <w:r>
        <w:rPr>
          <w:lang w:val="pt_PT" w:bidi="pt_PT"/>
        </w:rPr>
        <w:t>Decida se você quer encenar as histórias das pessoas especiais. Eles não têm texto nessa história. Talvez algumas pessoas possam encenar as histórias que vão com essas pessoas no fundo cada vez que um nome especial é mencionado. Talvez em vez de encenar essas histórias, as pessoas possam fazer uma chamada cena congelada: elas encenam uma parte da história, mas não se movem. É como se alguém tivesse feito uma pintura dessa história, e as pessoas estivessem fingindo ser a pintura.</w:t>
      </w:r>
    </w:p>
    <w:p>
      <w:pPr/>
      <w:r>
        <w:rPr>
          <w:lang w:val="pt_PT" w:bidi="pt_PT"/>
        </w:rPr>
      </w:r>
      <w:r>
        <w:rPr>
          <w:lang w:val="pt_PT" w:bidi="pt_PT"/>
        </w:rPr>
        <w:t>Você também pode encenar ou fazer uma cena congelada para o bom momento para Israel no final da primeira lista, e o momento ruim para Israel no final da segunda lista.</w:t>
      </w:r>
    </w:p>
    <w:p>
      <w:pPr/>
      <w:r>
        <w:rPr>
          <w:lang w:val="pt_PT" w:bidi="pt_PT"/>
        </w:rPr>
      </w:r>
      <w:r>
        <w:rPr>
          <w:lang w:val="pt_PT" w:bidi="pt_PT"/>
        </w:rPr>
        <w:t>As pessoas que agem como ouvintes de Mateus podem se virar para olhar para a encenação ou para a cena congelada, e voltar para ouvir Mateus quando a encenação estiver terminada. Comecem a encenação.</w:t>
      </w:r>
    </w:p>
    <w:p>
      <w:pPr/>
      <w:r>
        <w:rPr>
          <w:lang w:val="pt_PT" w:bidi="pt_PT"/>
        </w:rPr>
      </w:r>
      <w:r>
        <w:rPr>
          <w:lang w:val="pt_PT" w:bidi="pt_PT"/>
        </w:rPr>
        <w:t>Encene Mateus dizendo a seus ouvintes: “Essa é a lista dos ancestrais de Jesus. Jesus é Cristo, o Salvador prometido. Jesus era descendente de Davi, e Davi era descendente de Abraão”.</w:t>
      </w:r>
    </w:p>
    <w:p>
      <w:pPr/>
      <w:r>
        <w:rPr>
          <w:lang w:val="pt_PT" w:bidi="pt_PT"/>
        </w:rPr>
      </w:r>
      <w:r>
        <w:rPr>
          <w:lang w:val="pt_PT" w:bidi="pt_PT"/>
        </w:rPr>
        <w:t>Encene Mateus que dirá a seus ouvintes a primeira lista de 14 gerações. Você pode usar os mesmos objetos que você usou na sessão 4. A pessoa que está fingindo ser Mateus pode colocar um novo objeto toda vez que ele dá um nome. Se você tem pessoas suficientes na sala, você também pode usar pessoas reais em vez de objetos. Dê à pessoa que é Davi uma coroa ou algum outro objeto que o faz parecer um rei.</w:t>
      </w:r>
    </w:p>
    <w:p>
      <w:pPr/>
      <w:r>
        <w:rPr>
          <w:lang w:val="pt_PT" w:bidi="pt_PT"/>
        </w:rPr>
      </w:r>
      <w:r>
        <w:rPr>
          <w:lang w:val="pt_PT" w:bidi="pt_PT"/>
        </w:rPr>
        <w:t>Abraão teve um filho; seu nome era Isaque. Isaque teve um filho; seu nome era Jacó. Jacó teve um filho; seu nome é Judá. Jacó teve outros filhos também. Judá teve dois filhos: Perez e Zerá. Sua mãe era Tamar.</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 xml:space="preserve">Pergunte às pessoas que estão ouvindo Mateus: “Como vocês se sentem quando vocês são lembrados da história de Judá e Tamar?”.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Perez teve um filho; seu nome era Esrom. Esrom teve um filho, seu nome era Arão. Arão teve um filho; seu nome era Aminadabe. Aminadabe teve um filho, seu nome era Naassom. Naassom teve um filho; seu nome era Salmom. Salmom teve um filho; seu nome era Boaz. A mãe de Boaz era Raabe.</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 xml:space="preserve">Pergunte às pessoas que estão ouvindo Mateus: “Como vocês se sentem quando vocês são lembrados da história de Raabe?”.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Boaz teve um filho, seu nome era Obede. A mãe de Obede era Rute.</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 xml:space="preserve">Pergunte às pessoas que estão ouvindo Mateus: “Como vocês se sentem quando vocês são lembrados da história de Raabe?”.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Obede teve um filho; seu nome era Jessé. Jessé teve um filho; seu nome era Davi. Davi se tornou rei.</w:t>
      </w:r>
    </w:p>
    <w:p>
      <w:pPr/>
      <w:r>
        <w:rPr>
          <w:lang w:val="pt_PT" w:bidi="pt_PT"/>
        </w:rPr>
      </w:r>
      <w:r>
        <w:rPr>
          <w:lang w:val="pt_PT" w:bidi="pt_PT"/>
        </w:rPr>
        <w:t xml:space="preserve">Interrompa a encenação. Pergunte às pessoas que estão ouvindo Mateus: “Como vocês se sentem quando vocês são lembrados do rei Davi, o rei mais amado de Israel?”. Você pode ouvir coisas como: </w:t>
      </w:r>
    </w:p>
    <w:p>
      <w:pPr/>
      <w:r>
        <w:rPr>
          <w:lang w:val="pt_PT" w:bidi="pt_PT"/>
        </w:rPr>
      </w:r>
      <w:r>
        <w:rPr>
          <w:lang w:val="pt_PT" w:bidi="pt_PT"/>
        </w:rPr>
        <w:t>Agora continue com Mateus contando às pessoas a segunda lista. Se você usou pessoas reais para a primeira lista, agora pode usar as mesmas pessoas para a segunda lista. Dê a cada um deles uma coroa ou algo que os faça parecer um rei!</w:t>
      </w:r>
    </w:p>
    <w:p>
      <w:pPr/>
      <w:r>
        <w:rPr>
          <w:lang w:val="pt_PT" w:bidi="pt_PT"/>
        </w:rPr>
      </w:r>
      <w:r>
        <w:rPr>
          <w:lang w:val="pt_PT" w:bidi="pt_PT"/>
        </w:rPr>
        <w:t>Comecem a encenação.</w:t>
      </w:r>
    </w:p>
    <w:p>
      <w:pPr/>
      <w:r>
        <w:rPr>
          <w:lang w:val="pt_PT" w:bidi="pt_PT"/>
        </w:rPr>
      </w:r>
      <w:r>
        <w:rPr>
          <w:lang w:val="pt_PT" w:bidi="pt_PT"/>
        </w:rPr>
        <w:t>Davi teve um filho; seu nome é Salomão. A mãe de Salomão não era a esposa de Davi, mas a esposa de um homem chamado Urias.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às pessoas que estão ouvindo Mateus: “Como vocês se sentem quando vocês são lembrados da história de Davi e da esposa de Urias?”.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Salomão teve um filho; seu nome era Roboão. Roboão teve um filho; seu nome era Abias. Abias teve um filho; seu nome era Asa. Asa teve um filho; seu nome era Josafá. Josafá teve um filho; seu nome era Jorão. Jorão teve um filho; seu nome era Usias. Usias teve um filho, seu nome era Jotão. Jotão teve um filho; seu nome era Acaz. Acaz teve um filho; seu nome era Ezequias. Ezequias teve um filho; seu nome era Manassés. Manassés teve um filho; seu nome era Amom. Amom teve um filho, seu nome era Josias. Josias teve um filho; seu nome era Jeconias. Ele teve outros filhos também. Durante esse tempo, muitos dos israelitas tinham que deixar suas casas e ir para um país estrangeiro, o país da Babilônia.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às pessoas que estão ouvindo Mateus: “Como você se sente quando você é lembrado desse momento mais horrível da história de Israel?”.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Jeconias teve um filho e seu nome era Salatiel. Salatiel teve um filho e seu nome era Zorobabel. Zorobabel teve um filho e seu nome era Abiúde. Abiúde teve um filho e seu nome era Eliaquim. Eliaquim teve um filho e seu nome era Azor. Azor teve um filho e seu nome era Sadoque. Sadoque teve um filho e seu nome era Aquim. Aquim teve um filho e seu nome era Eliúde. Eliúde teve um filho e seu nome era Eleazar. Eleazar teve um filho e seu nome era Matã. Matã teve um filho e seu nome era Jacó. Jacó teve um filho e seu nome era José. José era o marido de Maria. Maria foi a mãe de Jesus. Jesus é o Cristo.</w:t>
      </w:r>
    </w:p>
    <w:p>
      <w:pPr/>
      <w:r>
        <w:rPr>
          <w:lang w:val="pt_PT" w:bidi="pt_PT"/>
        </w:rPr>
      </w:r>
      <w:r>
        <w:rPr>
          <w:lang w:val="pt_PT" w:bidi="pt_PT"/>
        </w:rPr>
        <w:t>Encene Mateus dando sua conclusão a seus ouvintes. Ele diz: “Então houve 14 gerações de Abraão para Davi. Houve 14 gerações de Davi até o momento em que as pessoas foram forçadas a ir para a Babilônia. E houve 14 gerações do momento em que as pessoas foram forçadas a ir para a Babilônia, até o nascimento do Cristo”.</w:t>
      </w:r>
    </w:p>
    <w:p>
      <w:pPr/>
      <w:r>
        <w:rPr>
          <w:lang w:val="pt_PT" w:bidi="pt_PT"/>
        </w:rPr>
      </w:r>
      <w:r>
        <w:rPr>
          <w:lang w:val="pt_PT" w:bidi="pt_PT"/>
        </w:rPr>
        <w:t xml:space="preserve">Interrompa a encenação. Pergunte às pessoas que estão ouvindo Mateus: “Como você se sente quando ouve sobre um descendente de Davi que nasceu em seu tempo? Como você se sente quando você ouve que esse descendente é o Cristo, o rei que também é um Salvador?”. Você pode ouvir coisas como: </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Essa é uma lista de ancestrais de Jesus Cristo. Nessa lista, encontramos nomes dos membros da família de Jesus que viveram antes dele. </w:t>
      </w:r>
    </w:p>
    <w:p>
      <w:pPr/>
      <w:r>
        <w:rPr>
          <w:lang w:val="pt_PT" w:bidi="pt_PT"/>
        </w:rPr>
      </w:r>
      <w:r>
        <w:rPr>
          <w:lang w:val="pt_PT" w:bidi="pt_PT"/>
        </w:rPr>
        <w:t>Pare aqui e discuta com sua equipe de tradução: seu idioma tem palavras especiais para uma lista de ancestrais?</w:t>
      </w:r>
    </w:p>
    <w:p>
      <w:pPr/>
      <w:r>
        <w:rPr>
          <w:lang w:val="pt_PT" w:bidi="pt_PT"/>
        </w:rPr>
      </w:r>
      <w:r>
        <w:rPr>
          <w:lang w:val="pt_PT" w:bidi="pt_PT"/>
        </w:rPr>
        <w:t>Essa história é uma longa lista de nomes. Em cada parte há um pai e um filho, e às vezes uma mãe.</w:t>
      </w:r>
    </w:p>
    <w:p>
      <w:pPr/>
      <w:r>
        <w:rPr>
          <w:lang w:val="pt_PT" w:bidi="pt_PT"/>
        </w:rPr>
      </w:r>
      <w:r>
        <w:rPr>
          <w:lang w:val="pt_PT" w:bidi="pt_PT"/>
        </w:rPr>
        <w:t>Pare aqui e discuta com sua equipe: Qual a maneira mais natural de dar a lista de nomes de uma família em seu idioma?</w:t>
      </w:r>
    </w:p>
    <w:p>
      <w:pPr/>
      <w:r>
        <w:rPr>
          <w:lang w:val="pt_PT" w:bidi="pt_PT"/>
        </w:rPr>
      </w:r>
      <w:r>
        <w:rPr>
          <w:lang w:val="pt_PT" w:bidi="pt_PT"/>
        </w:rPr>
        <w:t xml:space="preserve">A segunda lista termina com a menção do exílio babilônico. </w:t>
      </w:r>
      <w:r>
        <w:rPr>
          <w:b/>
          <w:lang w:val="pt_PT" w:bidi="pt_PT"/>
        </w:rPr>
        <w:t>Exílio</w:t>
      </w:r>
      <w:r>
        <w:rPr>
          <w:lang w:val="pt_PT" w:bidi="pt_PT"/>
        </w:rPr>
        <w:t xml:space="preserve"> significa que a maioria dos israelitas foi levado para outro país a força. Eles não eram mais permitidos a viver em seu país. Apenas algumas pessoas ficaram para trás.</w:t>
      </w:r>
    </w:p>
    <w:p>
      <w:pPr/>
      <w:r>
        <w:rPr>
          <w:lang w:val="pt_PT" w:bidi="pt_PT"/>
        </w:rPr>
      </w:r>
      <w:r>
        <w:rPr>
          <w:b/>
          <w:lang w:val="pt_PT" w:bidi="pt_PT"/>
        </w:rPr>
        <w:t>Babilônia</w:t>
      </w:r>
      <w:r>
        <w:rPr>
          <w:lang w:val="pt_PT" w:bidi="pt_PT"/>
        </w:rPr>
        <w:t xml:space="preserve"> era o nome de um país a leste de Israel. Essa região está no país que hoje em dia se chama Iraque. Deus usou o povo babilônico para punir os israelitas por seus pecados.</w:t>
      </w:r>
    </w:p>
    <w:p>
      <w:pPr/>
      <w:r>
        <w:rPr>
          <w:lang w:val="pt_PT" w:bidi="pt_PT"/>
        </w:rPr>
      </w:r>
      <w:r>
        <w:rPr>
          <w:lang w:val="pt_PT" w:bidi="pt_PT"/>
        </w:rPr>
        <w:t xml:space="preserve">Mateus diz que Jesus é o </w:t>
      </w:r>
      <w:r>
        <w:rPr>
          <w:lang w:val="pt_PT" w:bidi="pt_PT"/>
        </w:rPr>
        <w:t>filho de Davi</w:t>
      </w:r>
      <w:r>
        <w:rPr>
          <w:lang w:val="pt_PT" w:bidi="pt_PT"/>
        </w:rPr>
        <w:t>. Davi era um rei de Israel que viveu cerca de mil anos antes de Jesus nascer. Jesus não é um filho direto de Davi, porque ele viveu muito mais tarde. Mas Jesus é da mesma linha familiar. Portanto, Mateus o chama de um filho de Davi. Há muito tempo atrás, Deus havia dito que o rei especial e Salvador que viria seria um descendente de Davi. Jesus é um descendente de Davi, e ele é esse rei especial e Salvador.</w:t>
      </w:r>
    </w:p>
    <w:p>
      <w:pPr/>
      <w:r>
        <w:rPr>
          <w:lang w:val="pt_PT" w:bidi="pt_PT"/>
        </w:rPr>
      </w:r>
      <w:r>
        <w:rPr>
          <w:lang w:val="pt_PT" w:bidi="pt_PT"/>
        </w:rPr>
        <w:t xml:space="preserve">Jesus era um descendente de Davi. Davi era descendente de Abraão. </w:t>
      </w:r>
      <w:r>
        <w:rPr>
          <w:b/>
          <w:lang w:val="pt_PT" w:bidi="pt_PT"/>
        </w:rPr>
        <w:t>Abraão</w:t>
      </w:r>
      <w:r>
        <w:rPr>
          <w:lang w:val="pt_PT" w:bidi="pt_PT"/>
        </w:rPr>
        <w:t xml:space="preserve"> viveu cerca de mil anos antes de Davi. Deus havia prometido a Abraão dar a ele muitos descendentes. Os descendentes de Abraão eram as pessoas especiais de Deus. Eles eram chamados de israelitas. Abraão foi o primeiro ancestral dos israelitas. </w:t>
      </w:r>
    </w:p>
    <w:p>
      <w:pPr/>
      <w:r>
        <w:rPr>
          <w:lang w:val="pt_PT" w:bidi="pt_PT"/>
        </w:rPr>
      </w:r>
      <w:r>
        <w:rPr>
          <w:lang w:val="pt_PT" w:bidi="pt_PT"/>
        </w:rPr>
        <w:t>Davi não era o filho direto de Abraão, mas ele era da mesma linha familiar.</w:t>
      </w:r>
    </w:p>
    <w:p>
      <w:pPr/>
      <w:r>
        <w:rPr>
          <w:lang w:val="pt_PT" w:bidi="pt_PT"/>
        </w:rPr>
      </w:r>
      <w:r>
        <w:rPr>
          <w:lang w:val="pt_PT" w:bidi="pt_PT"/>
        </w:rPr>
        <w:t>Pare aqui e discuta com sua equipe de tradução: em seu idioma, é possível chamar Jesus de filho de Davi, mesmo que ele não fosse seu filho direto, e é possível chamar Davi de filho de Abraão, mesmo que ele não fosse seu filho direto? Se você não pode fazer isso em seu idioma, quais outras palavras você poderia usar?</w:t>
      </w:r>
    </w:p>
    <w:p>
      <w:pPr/>
      <w:r>
        <w:rPr>
          <w:lang w:val="pt_PT" w:bidi="pt_PT"/>
        </w:rPr>
      </w:r>
      <w:r>
        <w:rPr>
          <w:lang w:val="pt_PT" w:bidi="pt_PT"/>
        </w:rPr>
        <w:t xml:space="preserve">O nome Jesus significa “Deus salva”. </w:t>
      </w:r>
      <w:r>
        <w:rPr>
          <w:b/>
          <w:lang w:val="pt_PT" w:bidi="pt_PT"/>
        </w:rPr>
        <w:t>Cristo</w:t>
      </w:r>
      <w:r>
        <w:rPr>
          <w:lang w:val="pt_PT" w:bidi="pt_PT"/>
        </w:rPr>
        <w:t xml:space="preserve"> é a palavra grega para a palavra hebraica </w:t>
      </w:r>
      <w:r>
        <w:rPr>
          <w:b/>
          <w:lang w:val="pt_PT" w:bidi="pt_PT"/>
        </w:rPr>
        <w:t>Messias</w:t>
      </w:r>
      <w:r>
        <w:rPr>
          <w:lang w:val="pt_PT" w:bidi="pt_PT"/>
        </w:rPr>
        <w:t>. Significa alguém que Deus ungiu, ou nomeou para uma tarefa especial. No Antigo Testamento, os profetas, os sacerdotes e os reis eram todos ungidos para tarefas especiais. Jesus é todas essas coisas, mas os autores do Novo Testamento tendem a ver Jesus como um rei nomeado por Deus para uma tarefa especial. Mateus chama Jesus como Jesus Cristo para deixar claro que Jesus é o rei e Salvador.</w:t>
      </w:r>
    </w:p>
    <w:p>
      <w:pPr/>
      <w:r>
        <w:rPr>
          <w:lang w:val="pt_PT" w:bidi="pt_PT"/>
        </w:rPr>
      </w:r>
      <w:r>
        <w:rPr>
          <w:lang w:val="pt_PT" w:bidi="pt_PT"/>
        </w:rPr>
        <w:t>Pare aqui e discuta com sua equipe de tradução: qual palavra você usará para Cristo? Você dirá algo que soa como Cristo, ou você dirá algo que significa um Salvador?</w:t>
      </w:r>
    </w:p>
    <w:p>
      <w:pPr/>
      <w:r>
        <w:rPr>
          <w:lang w:val="pt_PT" w:bidi="pt_PT"/>
        </w:rPr>
      </w:r>
      <w:r>
        <w:rPr>
          <w:lang w:val="pt_PT" w:bidi="pt_PT"/>
        </w:rPr>
        <w:t xml:space="preserve">Se você já traduziu outro evangelho, certifique-se de usar a mesma palavra para Cristo. Lembre-se de que </w:t>
      </w:r>
      <w:r>
        <w:rPr>
          <w:lang w:val="pt_PT" w:bidi="pt_PT"/>
        </w:rPr>
        <w:t>Cristo</w:t>
      </w:r>
      <w:r>
        <w:rPr>
          <w:lang w:val="pt_PT" w:bidi="pt_PT"/>
        </w:rPr>
        <w:t xml:space="preserve"> ou </w:t>
      </w:r>
      <w:r>
        <w:rPr>
          <w:lang w:val="pt_PT" w:bidi="pt_PT"/>
        </w:rPr>
        <w:t>Messias</w:t>
      </w:r>
      <w:r>
        <w:rPr>
          <w:lang w:val="pt_PT" w:bidi="pt_PT"/>
        </w:rPr>
        <w:t xml:space="preserve"> está no Glossário Mestre.</w:t>
      </w:r>
    </w:p>
    <w:p>
      <w:pPr/>
      <w:r>
        <w:rPr>
          <w:lang w:val="pt_PT" w:bidi="pt_PT"/>
        </w:rPr>
      </w:r>
      <w:r>
        <w:rPr>
          <w:lang w:val="pt_PT" w:bidi="pt_PT"/>
        </w:rPr>
        <w:t>Essa história tem muitos nomes que podem ser difíceis de pronunciar. Você pode encontrar uma maneira que os torna um pouco mais fáceis de pronunciar? Os nomes não têm que ser exatamente os mesmos que na Bíblia, só é necessário que as pessoas possam reconhecer que eles são os mesmos.</w:t>
      </w:r>
    </w:p>
    <w:p>
      <w:pPr/>
      <w:r>
        <w:rPr>
          <w:lang w:val="pt_PT" w:bidi="pt_PT"/>
        </w:rPr>
      </w:r>
      <w:r>
        <w:rPr>
          <w:lang w:val="pt_PT" w:bidi="pt_PT"/>
        </w:rPr>
        <w:t>Pode ser difícil lembrar de todos os nomes dessa história. Qual seria a melhor maneira de se lembrar deles? Você pode transformá-los em uma música? Você pode cantá-los? Ajudará bater palmas ou bater os pés no ritmo? Você pode dividir as listas entre três pessoas, e cada um registra uma das 3 listas?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1:18–25</w:t>
      </w:r>
      <w:r>
        <w:rPr>
          <w:lang w:val="pt_PT" w:bidi="pt_PT"/>
        </w:rPr>
      </w:r>
    </w:p>
    <w:p>
      <w:pPr>
        <w:pStyle w:val="Heading3"/>
      </w:pPr>
      <w:r>
        <w:rPr>
          <w:lang w:val="pt_PT" w:bidi="pt_PT"/>
        </w:rPr>
        <w:t>Ouvir e Sentir</w:t>
      </w:r>
    </w:p>
    <w:p>
      <w:pPr/>
      <w:r>
        <w:rPr>
          <w:lang w:val="pt_PT" w:bidi="pt_PT"/>
        </w:rPr>
      </w:r>
      <w:r>
        <w:rPr>
          <w:lang w:val="pt_PT" w:bidi="pt_PT"/>
        </w:rPr>
        <w:t>Ouça Mateus 1:18–25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seção anterior, ouvimos histórias sobre os ancestrais de Jesus. Essa história conta sobre o nascimento do próprio Jesus. A mãe de Jesus era Maria. Maria estava noiva com José. Eles iam se casar, mas no início da história, eles ainda não estão casados. Eles estavam noivos. Em Israel, estar noivo era um assunto sério. No momento do noivado, o noivo pagava um preço pela noiva à família da noiva. Era uma coisa vergonhosa quebrar um noivado.</w:t>
      </w:r>
    </w:p>
    <w:p>
      <w:pPr/>
      <w:r>
        <w:rPr>
          <w:lang w:val="pt_PT" w:bidi="pt_PT"/>
        </w:rPr>
      </w:r>
      <w:r>
        <w:rPr>
          <w:lang w:val="pt_PT" w:bidi="pt_PT"/>
        </w:rPr>
        <w:t>Parem aqui e discutam: como os casamentos são decididos em sua comunidade? Há algo como um noivado? Vocês podem contar uma história sobre organizar um casamento em sua comunidade? Quais foram os acordos que feitos de antemão? Quais são as expectativas que as famílias têm umas das outras?</w:t>
      </w:r>
    </w:p>
    <w:p>
      <w:pPr/>
      <w:r>
        <w:rPr>
          <w:lang w:val="pt_PT" w:bidi="pt_PT"/>
        </w:rPr>
      </w:r>
      <w:r>
        <w:rPr>
          <w:lang w:val="pt_PT" w:bidi="pt_PT"/>
        </w:rPr>
        <w:t>Maria estava grávida antes de se casar. Mateus não explica muito sobre como Maria ficou grávida. Ele simplesmente diz que ela estava grávida do Espírito Santo. Isso não significa que o Espírito Santo teve relações sexuais com ela, da maneira como um homem faria com uma mulher. Significa que o poder de Deus fez Maria ficar grávida.</w:t>
      </w:r>
    </w:p>
    <w:p>
      <w:pPr/>
      <w:r>
        <w:rPr>
          <w:lang w:val="pt_PT" w:bidi="pt_PT"/>
        </w:rPr>
      </w:r>
      <w:r>
        <w:rPr>
          <w:lang w:val="pt_PT" w:bidi="pt_PT"/>
        </w:rPr>
        <w:t>Mateus não nos diz como José descobriu. Maria provavelmente contou a ele.</w:t>
      </w:r>
    </w:p>
    <w:p>
      <w:pPr/>
      <w:r>
        <w:rPr>
          <w:lang w:val="pt_PT" w:bidi="pt_PT"/>
        </w:rPr>
      </w:r>
      <w:r>
        <w:rPr>
          <w:lang w:val="pt_PT" w:bidi="pt_PT"/>
        </w:rPr>
        <w:t>Parem aqui e discutam: vocês podem contar uma história sobre uma menina que ficou grávida antes de se casar? O que aconteceu? Como os membros da família dela e outras pessoas na comunidade reagiram?</w:t>
      </w:r>
    </w:p>
    <w:p>
      <w:pPr/>
      <w:r>
        <w:rPr>
          <w:lang w:val="pt_PT" w:bidi="pt_PT"/>
        </w:rPr>
      </w:r>
      <w:r>
        <w:rPr>
          <w:lang w:val="pt_PT" w:bidi="pt_PT"/>
        </w:rPr>
        <w:t>José é um homem bom, ou justo. Isso significa que ele quer seguir a lei de Deus. José deve ter pensado que Maria havia estado com outro homem. Isso teria sido contra a lei de Deus. José tinha o direito de quebrar seu noivado com Maria por causa disso. Se ele dissesse ao povo por que ele quebrou o noivado, Maria seria muito envergonhada. As pessoas poderiam punir Maria por quebrar a lei de Deus. José não quer que Maria seja envergonhada em público. Ele pensa que a solução pode ser quebrar o noivado silenciosamente. José estava pensando sobre essas coisas enquanto ele dormia.</w:t>
      </w:r>
    </w:p>
    <w:p>
      <w:pPr/>
      <w:r>
        <w:rPr>
          <w:lang w:val="pt_PT" w:bidi="pt_PT"/>
        </w:rPr>
      </w:r>
      <w:r>
        <w:rPr>
          <w:lang w:val="pt_PT" w:bidi="pt_PT"/>
        </w:rPr>
        <w:t>Quando José está dormindo, ele tem um sonho. No sonho, ele vê um anjo. O anjo chama José de um filho de Davi. Davi aqui se refere ao rei Davi. O rei Davi viveu há muito tempo. José não é um filho direto de Davi, mas ele é um descendente de Davi. Deus havia prometido a Davi que um de seus descendentes seria o Messias, o rei especial e Salvador. José ainda não sabe disso, mas o filho de Maria seria esse Messias.</w:t>
      </w:r>
    </w:p>
    <w:p>
      <w:pPr/>
      <w:r>
        <w:rPr>
          <w:lang w:val="pt_PT" w:bidi="pt_PT"/>
        </w:rPr>
      </w:r>
      <w:r>
        <w:rPr>
          <w:lang w:val="pt_PT" w:bidi="pt_PT"/>
        </w:rPr>
        <w:t>O anjo diz a José para continuar com o casamento, porque Maria está grávida pelo poder de Deus.</w:t>
      </w:r>
    </w:p>
    <w:p>
      <w:pPr/>
      <w:r>
        <w:rPr>
          <w:lang w:val="pt_PT" w:bidi="pt_PT"/>
        </w:rPr>
      </w:r>
      <w:r>
        <w:rPr>
          <w:lang w:val="pt_PT" w:bidi="pt_PT"/>
        </w:rPr>
        <w:t>Parem aqui e discutam: que valor as pessoas em sua comunidade dão aos sonhos? Vocês podem contar uma história de alguém fazendo algo por causa de um sonho?</w:t>
      </w:r>
    </w:p>
    <w:p>
      <w:pPr/>
      <w:r>
        <w:rPr>
          <w:lang w:val="pt_PT" w:bidi="pt_PT"/>
        </w:rPr>
      </w:r>
      <w:r>
        <w:rPr>
          <w:lang w:val="pt_PT" w:bidi="pt_PT"/>
        </w:rPr>
        <w:t>O anjo diz que Deus já havia dito há muito tempo que isso aconteceria. Um profeta havia dado uma mensagem ao povo de Israel em nome de Deus. Esse profeta disse: “A virgem ficará grávida e terá um filho, e eles o chamarão de Emanuel”. Emanuel significa “Deus está conosco”.</w:t>
      </w:r>
    </w:p>
    <w:p>
      <w:pPr/>
      <w:r>
        <w:rPr>
          <w:lang w:val="pt_PT" w:bidi="pt_PT"/>
        </w:rPr>
      </w:r>
      <w:r>
        <w:rPr>
          <w:lang w:val="pt_PT" w:bidi="pt_PT"/>
        </w:rPr>
        <w:t>Um profeta é um homem — ou às vezes uma mulher — que dá mensagens de Deus ao povo.</w:t>
      </w:r>
    </w:p>
    <w:p>
      <w:pPr/>
      <w:r>
        <w:rPr>
          <w:lang w:val="pt_PT" w:bidi="pt_PT"/>
        </w:rPr>
      </w:r>
      <w:r>
        <w:rPr>
          <w:lang w:val="pt_PT" w:bidi="pt_PT"/>
        </w:rPr>
        <w:t>O anjo aqui está falando sobre algo que o profeta Isaías havia dito ao povo de Israel há muito tempo.</w:t>
      </w:r>
    </w:p>
    <w:p>
      <w:pPr/>
      <w:r>
        <w:rPr>
          <w:lang w:val="pt_PT" w:bidi="pt_PT"/>
        </w:rPr>
      </w:r>
      <w:r>
        <w:rPr>
          <w:lang w:val="pt_PT" w:bidi="pt_PT"/>
        </w:rPr>
        <w:t>Naquele momento, o rei era Acaz. O nome desse rei está na segunda lista de ancestrais de Jesus, na seção anterior. Isso aconteceu durante um tempo em que as pessoas de outro país estavam lutando contra os israelitas. Deus disse a Isaías para falar ao rei que ele não tinha que ter medo, porque Deus protegeria Israel. Deus deu ao rei um sinal de que Deus faria o que ele disse. Por meio de Isaías, Deus disse: “A jovem mulher ficará grávida e terá um filho. Ela dará o nome Emanuel à criança. E antes da criança crescer, o inimigo que atacou os israelitas será derrotado”.</w:t>
      </w:r>
    </w:p>
    <w:p>
      <w:pPr/>
      <w:r>
        <w:rPr>
          <w:lang w:val="pt_PT" w:bidi="pt_PT"/>
        </w:rPr>
      </w:r>
      <w:r>
        <w:rPr>
          <w:lang w:val="pt_PT" w:bidi="pt_PT"/>
        </w:rPr>
        <w:t>A jovem mulher que ficou grávida e teve essa criança viveu no tempo de Isaías. Sua situação era normal: não era um milagre especial. Mas o anjo está repetindo uma parte da mesma promessa agora a José, mas fazendo uma pequena mudança. Em vez de “jovem mulher”, ele diz “virgem”, que significa uma mulher que ainda não dormiu com um homem. Ele deixa claro que o que aconteceu no tempo de Isaías seria repetido agora, mas de uma maneira muito maior.</w:t>
      </w:r>
    </w:p>
    <w:p>
      <w:pPr/>
      <w:r>
        <w:rPr>
          <w:lang w:val="pt_PT" w:bidi="pt_PT"/>
        </w:rPr>
      </w:r>
      <w:r>
        <w:rPr>
          <w:lang w:val="pt_PT" w:bidi="pt_PT"/>
        </w:rPr>
        <w:t>O anjo diz que a criança será chamada de Emanuel. Esse não é o nome que José tem que dar à criança. É um título que as pessoas darão à criança. Emanuel significa no idioma hebraico: “Deus está conosco”. Quando as pessoas virem Jesus, elas verão que Deus está com elas.</w:t>
      </w:r>
    </w:p>
    <w:p>
      <w:pPr/>
      <w:r>
        <w:rPr>
          <w:lang w:val="pt_PT" w:bidi="pt_PT"/>
        </w:rPr>
      </w:r>
      <w:r>
        <w:rPr>
          <w:lang w:val="pt_PT" w:bidi="pt_PT"/>
        </w:rPr>
        <w:t>José acorda e faz o que o anjo diz a ele. Ele prossegue com o casamento e leva Maria para casa como sua esposa. No entanto, José não dorme com Maria. Ele espera até que o bebê nasça. Quando o bebê nasce, José dá a ele o nome de Jesus. Jesus significa “Deus salva”. Quando José dá ao bebê de Maria um nome, ele está oficialmente dizendo: “Esse é meu filho”. Ele está adotando o bebê como seu próprio filho. José era um descendente de Davi, e ao adotar o filho de Maria, essa criança agora também é um descendente de Davi. A promessa de Deus a Davi sobre o rei especial e Salvador está prestes a ser cumprida!</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José considera se divorciar de Maria.</w:t>
      </w:r>
      <w:r>
        <w:rPr>
          <w:b/>
          <w:lang w:val="pt_PT" w:bidi="pt_PT"/>
        </w:rPr>
        <w:t>Segunda cena:</w:t>
      </w:r>
      <w:r>
        <w:rPr>
          <w:lang w:val="pt_PT" w:bidi="pt_PT"/>
        </w:rPr>
        <w:t xml:space="preserve"> José recebe um sonho.</w:t>
      </w:r>
      <w:r>
        <w:rPr>
          <w:b/>
          <w:lang w:val="pt_PT" w:bidi="pt_PT"/>
        </w:rPr>
        <w:t>Terceira cena:</w:t>
      </w:r>
      <w:r>
        <w:rPr>
          <w:lang w:val="pt_PT" w:bidi="pt_PT"/>
        </w:rPr>
        <w:t xml:space="preserve"> José leva Maria para casa como sua esposa.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Anjo</w:t>
      </w:r>
    </w:p>
    <w:p>
      <w:pPr>
        <w:pStyle w:val="ListBullet"/>
        <w:spacing w:line="240" w:lineRule="auto"/>
        <w:ind w:left="720"/>
      </w:pPr>
      <w:r>
        <w:rPr>
          <w:lang w:val="pt_PT" w:bidi="pt_PT"/>
        </w:rPr>
      </w:r>
      <w:r>
        <w:rPr>
          <w:lang w:val="pt_PT" w:bidi="pt_PT"/>
        </w:rPr>
        <w:t>Profeta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ouvimos que Maria estava noiva de José, mas estava grávida antes do casamento. Já ouvimos os nomes de Maria e José no final da terceira lista dos ancestrais de Jesus, na seção anterior. Não ouvimos nada mais sobre Maria e José neste momento. Mateus não nos diz mais sobre quem eles eram, ou onde eles viviam. A partir de outros versículos no evangelho, mais tarde, sabemos que José era um carpinteiro. José e Maria eram bastante pobres. José pensa em romper o noivado com Maria silenciosamente, sem envergonhá-la em público.</w:t>
      </w:r>
    </w:p>
    <w:p>
      <w:pPr/>
      <w:r>
        <w:rPr>
          <w:lang w:val="pt_PT" w:bidi="pt_PT"/>
        </w:rPr>
      </w:r>
      <w:r>
        <w:rPr>
          <w:lang w:val="pt_PT" w:bidi="pt_PT"/>
        </w:rPr>
        <w:t>Na segunda cena, José está dormindo e tem um sonho. Mateus escreveu seu livro em grego. O texto grego diz: “</w:t>
      </w:r>
      <w:r>
        <w:rPr>
          <w:b/>
          <w:lang w:val="pt_PT" w:bidi="pt_PT"/>
        </w:rPr>
        <w:t>Veja</w:t>
      </w:r>
      <w:r>
        <w:rPr>
          <w:lang w:val="pt_PT" w:bidi="pt_PT"/>
        </w:rPr>
        <w:t>, um anjo do Senhor apareceu a José em um sonho”. A palavra “ver” significa que os ouvintes sabem que algo importante ou surpreendente acontecerá.</w:t>
      </w:r>
    </w:p>
    <w:p>
      <w:pPr/>
      <w:r>
        <w:rPr>
          <w:lang w:val="pt_PT" w:bidi="pt_PT"/>
        </w:rPr>
      </w:r>
      <w:r>
        <w:rPr>
          <w:lang w:val="pt_PT" w:bidi="pt_PT"/>
        </w:rPr>
        <w:t>O anjo diz a José que ele não tem que ter medo de tomar Maria como sua esposa. Maria não fez nada de errado; ela não precisa ser punida. Sua gravidez é especial. O poder de Deus a tornou grávida. A criança que nascerá também é especial. Jesus salvará seu povo da punição de seus pecados. Seu nascimento cumprirá uma promessa que o profeta fez há muito tempo.</w:t>
      </w:r>
    </w:p>
    <w:p>
      <w:pPr/>
      <w:r>
        <w:rPr>
          <w:lang w:val="pt_PT" w:bidi="pt_PT"/>
        </w:rPr>
      </w:r>
      <w:r>
        <w:rPr>
          <w:lang w:val="pt_PT" w:bidi="pt_PT"/>
        </w:rPr>
        <w:t>Na terceira cena, José acorda. Ele faz o que o anjo diz. Ele continua com os procedimentos para o casamento, e leva Maria para casa como sua esposa. Mas ele não dorme com ela até depois que o bebê nascer. Quando o bebê nasce, José dá a ele o nome de Jesus.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Anjo</w:t>
      </w:r>
    </w:p>
    <w:p>
      <w:pPr>
        <w:pStyle w:val="ListBullet"/>
        <w:spacing w:line="240" w:lineRule="auto"/>
        <w:ind w:left="720"/>
      </w:pPr>
      <w:r>
        <w:rPr>
          <w:lang w:val="pt_PT" w:bidi="pt_PT"/>
        </w:rPr>
      </w:r>
      <w:r>
        <w:rPr>
          <w:lang w:val="pt_PT" w:bidi="pt_PT"/>
        </w:rPr>
        <w:t>Profeta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Encenem José descobrindo que Maria está grávida.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está interpretando José: “Como você está se sentindo?”. Você pode ouvir coisas como: </w:t>
      </w:r>
    </w:p>
    <w:p>
      <w:pPr/>
      <w:r>
        <w:rPr>
          <w:lang w:val="pt_PT" w:bidi="pt_PT"/>
        </w:rPr>
      </w:r>
      <w:r>
        <w:rPr>
          <w:lang w:val="pt_PT" w:bidi="pt_PT"/>
        </w:rPr>
        <w:t>Encenem José pensando sobre o que fazer. Quais são suas opções? Que opções diferentes ele pode considerar?</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está interpretando José: “Como você está se sentindo?”. Você pode ouvir coisas como: </w:t>
      </w:r>
    </w:p>
    <w:p>
      <w:pPr>
        <w:pStyle w:val="ListBullet"/>
        <w:spacing w:line="240" w:lineRule="auto"/>
        <w:ind w:left="720"/>
      </w:pPr>
      <w:r>
        <w:rPr>
          <w:lang w:val="pt_PT" w:bidi="pt_PT"/>
        </w:rPr>
      </w:r>
      <w:r>
        <w:rPr>
          <w:lang w:val="pt_PT" w:bidi="pt_PT"/>
        </w:rPr>
        <w:t xml:space="preserve">Pergunte à atriz que interpreta Maria: “Como você está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 anjo falando com José. O anjo chama José de “filho de Davi".</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interpreta José: “O que você sente quando o anjo o chama de filho de Davi?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Atrás do anjo, você pode encenar Isaías dizendo ao rei Acaz a promessa de Deus.</w:t>
      </w:r>
    </w:p>
    <w:p>
      <w:pPr/>
      <w:r>
        <w:rPr>
          <w:lang w:val="pt_PT" w:bidi="pt_PT"/>
        </w:rPr>
      </w:r>
      <w:r>
        <w:rPr>
          <w:lang w:val="pt_PT" w:bidi="pt_PT"/>
        </w:rPr>
        <w:t>Encenem José acordando depois do sonho.</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interpreta José: “Como você se sente?”.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José levando Maria para casa.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à atriz que interpreta Maria: “Como você se sente?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 bebê nascendo e sendo nomeado.</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Maria e José: “Como vocês estão se sentindo? Você pode ouvir coisas como: </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Nessa passagem, Mateus conta a história do nascimento de Jesus, o Messias.</w:t>
      </w:r>
    </w:p>
    <w:p>
      <w:pPr/>
      <w:r>
        <w:rPr>
          <w:lang w:val="pt_PT" w:bidi="pt_PT"/>
        </w:rPr>
      </w:r>
      <w:r>
        <w:rPr>
          <w:lang w:val="pt_PT" w:bidi="pt_PT"/>
        </w:rPr>
        <w:t xml:space="preserve">O nome </w:t>
      </w:r>
      <w:r>
        <w:rPr>
          <w:b/>
          <w:lang w:val="pt_PT" w:bidi="pt_PT"/>
        </w:rPr>
        <w:t>Jesus</w:t>
      </w:r>
      <w:r>
        <w:rPr>
          <w:lang w:val="pt_PT" w:bidi="pt_PT"/>
        </w:rPr>
        <w:t xml:space="preserve"> significa “Deus salva”. </w:t>
      </w:r>
      <w:r>
        <w:rPr>
          <w:b/>
          <w:lang w:val="pt_PT" w:bidi="pt_PT"/>
        </w:rPr>
        <w:t>Messias</w:t>
      </w:r>
      <w:r>
        <w:rPr>
          <w:lang w:val="pt_PT" w:bidi="pt_PT"/>
        </w:rPr>
        <w:t xml:space="preserve"> é uma palavra hebraica. Significa alguém que Deus ungiu, ou nomeou para uma tarefa especial. No Antigo Testamento, os profetas, os sacerdotes e os reis eram todos ungidos para tarefas especiais. Jesus é todas essas coisas, mas os autores do Novo Testamento tendem a ver Jesus como um rei nomeado por Deus para uma tarefa especial. Mateus chama Jesus de Messias para deixar claro que ele é um rei e Salvador.</w:t>
      </w:r>
    </w:p>
    <w:p>
      <w:pPr/>
      <w:r>
        <w:rPr>
          <w:lang w:val="pt_PT" w:bidi="pt_PT"/>
        </w:rPr>
      </w:r>
      <w:r>
        <w:rPr>
          <w:lang w:val="pt_PT" w:bidi="pt_PT"/>
        </w:rPr>
        <w:t>Que palavra você usará para Messias? Você dirá algo que soa como Messias, ou você dirá alguma palavra que representa um Salvador? Messias significa o mesmo que Cristo. Messias é a palavra hebraica; Cristo é a mesma palavra em grego. Na seção anterior, Mateus usou a palavra grega, Cristo. Discutam com a equipe de tradução se vocês preferem usar uma palavra diferente para Messias e Cristo, ou se vocês usarão a mesma palavra todas às vezes.</w:t>
      </w:r>
    </w:p>
    <w:p>
      <w:pPr/>
      <w:r>
        <w:rPr>
          <w:lang w:val="pt_PT" w:bidi="pt_PT"/>
        </w:rPr>
      </w:r>
      <w:r>
        <w:rPr>
          <w:lang w:val="pt_PT" w:bidi="pt_PT"/>
        </w:rPr>
        <w:t xml:space="preserve">Se vocês já traduziram outro evangelho, certifiquem-se de usar a mesma palavra que usaram lá. </w:t>
      </w:r>
      <w:r>
        <w:rPr>
          <w:lang w:val="pt_PT" w:bidi="pt_PT"/>
        </w:rPr>
        <w:t>Cristo</w:t>
      </w:r>
      <w:r>
        <w:rPr>
          <w:lang w:val="pt_PT" w:bidi="pt_PT"/>
        </w:rPr>
        <w:t xml:space="preserve"> ou </w:t>
      </w:r>
      <w:r>
        <w:rPr>
          <w:lang w:val="pt_PT" w:bidi="pt_PT"/>
        </w:rPr>
        <w:t>Messias</w:t>
      </w:r>
      <w:r>
        <w:rPr>
          <w:lang w:val="pt_PT" w:bidi="pt_PT"/>
        </w:rPr>
        <w:t xml:space="preserve"> está no Glossário Mestre.</w:t>
      </w:r>
    </w:p>
    <w:p>
      <w:pPr/>
      <w:r>
        <w:rPr>
          <w:lang w:val="pt_PT" w:bidi="pt_PT"/>
        </w:rPr>
      </w:r>
      <w:r>
        <w:rPr>
          <w:lang w:val="pt_PT" w:bidi="pt_PT"/>
        </w:rPr>
        <w:t xml:space="preserve">Maria estava </w:t>
      </w:r>
      <w:r>
        <w:rPr>
          <w:b/>
          <w:lang w:val="pt_PT" w:bidi="pt_PT"/>
        </w:rPr>
        <w:t>noiva</w:t>
      </w:r>
      <w:r>
        <w:rPr>
          <w:lang w:val="pt_PT" w:bidi="pt_PT"/>
        </w:rPr>
        <w:t xml:space="preserve"> de José. Em Israel, um noivado era um acordo formal entre 2 famílias. Os casamentos eram geralmente organizados pelos pais. No momento do noivado, o noivo concordava em pagar uma certa quantidade para dar à família da mulher como um preço de noiva.</w:t>
      </w:r>
    </w:p>
    <w:p>
      <w:pPr/>
      <w:r>
        <w:rPr>
          <w:lang w:val="pt_PT" w:bidi="pt_PT"/>
        </w:rPr>
      </w:r>
      <w:r>
        <w:rPr>
          <w:lang w:val="pt_PT" w:bidi="pt_PT"/>
        </w:rPr>
        <w:t>Quebrar um noivado era considerado tão ruim quanto um divórcio.</w:t>
      </w:r>
    </w:p>
    <w:p>
      <w:pPr/>
      <w:r>
        <w:rPr>
          <w:lang w:val="pt_PT" w:bidi="pt_PT"/>
        </w:rPr>
      </w:r>
      <w:r>
        <w:rPr>
          <w:lang w:val="pt_PT" w:bidi="pt_PT"/>
        </w:rPr>
        <w:t xml:space="preserve">Maria estava grávida pelo </w:t>
      </w:r>
      <w:r>
        <w:rPr>
          <w:lang w:val="pt_PT" w:bidi="pt_PT"/>
        </w:rPr>
        <w:t>Espírito Santo</w:t>
      </w:r>
      <w:r>
        <w:rPr>
          <w:lang w:val="pt_PT" w:bidi="pt_PT"/>
        </w:rPr>
        <w:t>.</w:t>
      </w:r>
    </w:p>
    <w:p>
      <w:pPr/>
      <w:r>
        <w:rPr>
          <w:lang w:val="pt_PT" w:bidi="pt_PT"/>
        </w:rPr>
      </w:r>
      <w:r>
        <w:rPr>
          <w:lang w:val="pt_PT" w:bidi="pt_PT"/>
        </w:rPr>
        <w:t xml:space="preserve">O </w:t>
      </w:r>
      <w:r>
        <w:rPr>
          <w:b/>
          <w:lang w:val="pt_PT" w:bidi="pt_PT"/>
        </w:rPr>
        <w:t>Espírito Santo</w:t>
      </w:r>
      <w:r>
        <w:rPr>
          <w:lang w:val="pt_PT" w:bidi="pt_PT"/>
        </w:rPr>
        <w:t xml:space="preserve"> é o poder de Deus operando nas pessoas, ou por meio das pessoas. O espírito de Deus é chamado de santo porque é perfeito. Maria ficou grávida porque o poder de Deus a fez assim.</w:t>
      </w:r>
    </w:p>
    <w:p>
      <w:pPr/>
      <w:r>
        <w:rPr>
          <w:lang w:val="pt_PT" w:bidi="pt_PT"/>
        </w:rPr>
      </w:r>
      <w:r>
        <w:rPr>
          <w:lang w:val="pt_PT" w:bidi="pt_PT"/>
        </w:rPr>
        <w:t>Algumas pessoas que ouvirão que Maria ficou grávida pelo Espírito Santo podem ficar confusas e pensar que Deus teve relações sexuais com Maria. Alguns tradutores podem, portanto, preferir dizer isso como “Maria estava grávida pelo poder de Deus”.</w:t>
      </w:r>
    </w:p>
    <w:p>
      <w:pPr/>
      <w:r>
        <w:rPr>
          <w:lang w:val="pt_PT" w:bidi="pt_PT"/>
        </w:rPr>
      </w:r>
      <w:r>
        <w:rPr>
          <w:lang w:val="pt_PT" w:bidi="pt_PT"/>
        </w:rPr>
        <w:t xml:space="preserve">José era um homem </w:t>
      </w:r>
      <w:r>
        <w:rPr>
          <w:b/>
          <w:lang w:val="pt_PT" w:bidi="pt_PT"/>
        </w:rPr>
        <w:t>justo</w:t>
      </w:r>
      <w:r>
        <w:rPr>
          <w:lang w:val="pt_PT" w:bidi="pt_PT"/>
        </w:rPr>
        <w:t xml:space="preserve">, o que significa que ele queria fazer a coisa certa. Ele tentou seguir as leis que Deus deu a seu povo por meio de Moisés. Consulte o Glossário Mestre para mais informações sobre </w:t>
      </w:r>
      <w:r>
        <w:rPr>
          <w:lang w:val="pt_PT" w:bidi="pt_PT"/>
        </w:rPr>
        <w:t>justiça</w:t>
      </w:r>
      <w:r>
        <w:rPr>
          <w:lang w:val="pt_PT" w:bidi="pt_PT"/>
        </w:rPr>
        <w:t>.</w:t>
      </w:r>
    </w:p>
    <w:p>
      <w:pPr/>
      <w:r>
        <w:rPr>
          <w:lang w:val="pt_PT" w:bidi="pt_PT"/>
        </w:rPr>
      </w:r>
      <w:r>
        <w:rPr>
          <w:lang w:val="pt_PT" w:bidi="pt_PT"/>
        </w:rPr>
        <w:t xml:space="preserve">Nesse sonho, José vê um </w:t>
      </w:r>
      <w:r>
        <w:rPr>
          <w:b/>
          <w:lang w:val="pt_PT" w:bidi="pt_PT"/>
        </w:rPr>
        <w:t>anjo</w:t>
      </w:r>
      <w:r>
        <w:rPr>
          <w:lang w:val="pt_PT" w:bidi="pt_PT"/>
        </w:rPr>
        <w:t xml:space="preserve">. Um anjo é um espírito mensageiro de Deus. Para um humano, um anjo se parece com uma pessoa. Eles muitas vezes vêm com uma mensagem específica ou para fazer uma tarefa específica. Se, em seu idioma, não houver palavra para anjo que uma pessoa leiga entenderia, podem traduzi-la como mensageiro de Deus, enviado de Deus, ou, talvez, embaixador de Deus. A palavra </w:t>
      </w:r>
      <w:r>
        <w:rPr>
          <w:lang w:val="pt_PT" w:bidi="pt_PT"/>
        </w:rPr>
        <w:t>anjo</w:t>
      </w:r>
      <w:r>
        <w:rPr>
          <w:lang w:val="pt_PT" w:bidi="pt_PT"/>
        </w:rPr>
        <w:t xml:space="preserve"> está no Glossário Mestre.</w:t>
      </w:r>
    </w:p>
    <w:p>
      <w:pPr/>
      <w:r>
        <w:rPr>
          <w:lang w:val="pt_PT" w:bidi="pt_PT"/>
        </w:rPr>
      </w:r>
      <w:r>
        <w:rPr>
          <w:lang w:val="pt_PT" w:bidi="pt_PT"/>
        </w:rPr>
        <w:t xml:space="preserve">O anjo diz que José tem que nomear o bebê </w:t>
      </w:r>
      <w:r>
        <w:rPr>
          <w:b/>
          <w:lang w:val="pt_PT" w:bidi="pt_PT"/>
        </w:rPr>
        <w:t>Jesus</w:t>
      </w:r>
      <w:r>
        <w:rPr>
          <w:lang w:val="pt_PT" w:bidi="pt_PT"/>
        </w:rPr>
        <w:t xml:space="preserve">. Jesus significa que Deus salva. Jesus salvará seu povo de seus pecados. </w:t>
      </w:r>
      <w:r>
        <w:rPr>
          <w:b/>
          <w:lang w:val="pt_PT" w:bidi="pt_PT"/>
        </w:rPr>
        <w:t>Pecado</w:t>
      </w:r>
      <w:r>
        <w:rPr>
          <w:lang w:val="pt_PT" w:bidi="pt_PT"/>
        </w:rPr>
        <w:t xml:space="preserve"> se refere a um ato de desobediência a Deus. Certifique-se de que a palavra usada neste caso não signifique o fato de alguém ter deixado de executar algum ato religioso, como um ritual ou prece, nem deixado de seguir certas regras religiosas. A palavra </w:t>
      </w:r>
      <w:r>
        <w:rPr>
          <w:lang w:val="pt_PT" w:bidi="pt_PT"/>
        </w:rPr>
        <w:t>pecado</w:t>
      </w:r>
      <w:r>
        <w:rPr>
          <w:lang w:val="pt_PT" w:bidi="pt_PT"/>
        </w:rPr>
        <w:t xml:space="preserve"> está no Glossário Mestre.</w:t>
      </w:r>
    </w:p>
    <w:p>
      <w:pPr/>
      <w:r>
        <w:rPr>
          <w:lang w:val="pt_PT" w:bidi="pt_PT"/>
        </w:rPr>
      </w:r>
      <w:r>
        <w:rPr>
          <w:lang w:val="pt_PT" w:bidi="pt_PT"/>
        </w:rPr>
        <w:t xml:space="preserve">Jesus </w:t>
      </w:r>
      <w:r>
        <w:rPr>
          <w:b/>
          <w:lang w:val="pt_PT" w:bidi="pt_PT"/>
        </w:rPr>
        <w:t>salvará</w:t>
      </w:r>
      <w:r>
        <w:rPr>
          <w:lang w:val="pt_PT" w:bidi="pt_PT"/>
        </w:rPr>
        <w:t xml:space="preserve"> seu povo de seus pecados. Quando as pessoas pecam, elas têm que ser punidas e ficarão envergonhadas. Jesus resgatará as pessoas dessa punição e vergonha.</w:t>
      </w:r>
    </w:p>
    <w:p>
      <w:pPr/>
      <w:r>
        <w:rPr>
          <w:lang w:val="pt_PT" w:bidi="pt_PT"/>
        </w:rPr>
      </w:r>
      <w:r>
        <w:rPr>
          <w:lang w:val="pt_PT" w:bidi="pt_PT"/>
        </w:rPr>
        <w:t>Jesus salvará “</w:t>
      </w:r>
      <w:r>
        <w:rPr>
          <w:b/>
          <w:lang w:val="pt_PT" w:bidi="pt_PT"/>
        </w:rPr>
        <w:t>seu</w:t>
      </w:r>
      <w:r>
        <w:rPr>
          <w:lang w:val="pt_PT" w:bidi="pt_PT"/>
        </w:rPr>
        <w:t xml:space="preserve"> povo” de seus pecados. “Seu povo” aqui significa os israelitas. Mais tarde, qualquer pessoa que crer em Jesus será seu povo. Tenha cuidado para não dizer apenas “povo”. Você poderia dizer “seu próprio povo”.</w:t>
      </w:r>
    </w:p>
    <w:p>
      <w:pPr/>
      <w:r>
        <w:rPr>
          <w:lang w:val="pt_PT" w:bidi="pt_PT"/>
        </w:rPr>
      </w:r>
      <w:r>
        <w:rPr>
          <w:lang w:val="pt_PT" w:bidi="pt_PT"/>
        </w:rPr>
        <w:t>Algumas maneiras de dizer a frase poderiam ser:</w:t>
      </w:r>
    </w:p>
    <w:p>
      <w:pPr>
        <w:pStyle w:val="ListBullet"/>
        <w:spacing w:line="240" w:lineRule="auto"/>
        <w:ind w:left="720"/>
      </w:pPr>
      <w:r>
        <w:rPr>
          <w:lang w:val="pt_PT" w:bidi="pt_PT"/>
        </w:rPr>
      </w:r>
      <w:r>
        <w:rPr>
          <w:lang w:val="pt_PT" w:bidi="pt_PT"/>
        </w:rPr>
        <w:t>Jesus resgatará seu próprio povo dos resultados de suas ações erradas.</w:t>
      </w:r>
    </w:p>
    <w:p>
      <w:pPr>
        <w:pStyle w:val="ListBullet"/>
        <w:spacing w:line="240" w:lineRule="auto"/>
        <w:ind w:left="720"/>
      </w:pPr>
      <w:r>
        <w:rPr>
          <w:lang w:val="pt_PT" w:bidi="pt_PT"/>
        </w:rPr>
      </w:r>
      <w:r>
        <w:rPr>
          <w:lang w:val="pt_PT" w:bidi="pt_PT"/>
        </w:rPr>
        <w:t>Jesus salvará seu povo da punição por seus pecados.</w:t>
      </w:r>
    </w:p>
    <w:p>
      <w:pPr>
        <w:pStyle w:val="ListBullet"/>
        <w:spacing w:line="240" w:lineRule="auto"/>
        <w:ind w:left="720"/>
      </w:pPr>
      <w:r>
        <w:rPr>
          <w:lang w:val="pt_PT" w:bidi="pt_PT"/>
        </w:rPr>
      </w:r>
      <w:r>
        <w:rPr>
          <w:lang w:val="pt_PT" w:bidi="pt_PT"/>
        </w:rPr>
        <w:t>Jesus tirará a vergonha de seu povo causada por sua desobediência a Deus.</w:t>
      </w:r>
    </w:p>
    <w:p>
      <w:pPr/>
      <w:r>
        <w:rPr>
          <w:lang w:val="pt_PT" w:bidi="pt_PT"/>
        </w:rPr>
      </w:r>
      <w:r>
        <w:rPr>
          <w:lang w:val="pt_PT" w:bidi="pt_PT"/>
        </w:rPr>
        <w:t xml:space="preserve">O anjo fala sobre uma promessa que o Senhor deu por meio do profeta. O </w:t>
      </w:r>
      <w:r>
        <w:rPr>
          <w:b/>
          <w:lang w:val="pt_PT" w:bidi="pt_PT"/>
        </w:rPr>
        <w:t>Senhor</w:t>
      </w:r>
      <w:r>
        <w:rPr>
          <w:lang w:val="pt_PT" w:bidi="pt_PT"/>
        </w:rPr>
        <w:t xml:space="preserve"> está se referindo a Deus. Isso significa mestre. Os judeus usaram isso como um termo respeitoso para falar sobre Deus. A palavra </w:t>
      </w:r>
      <w:r>
        <w:rPr>
          <w:lang w:val="pt_PT" w:bidi="pt_PT"/>
        </w:rPr>
        <w:t>Senhor</w:t>
      </w:r>
      <w:r>
        <w:rPr>
          <w:lang w:val="pt_PT" w:bidi="pt_PT"/>
        </w:rPr>
        <w:t xml:space="preserve"> está no Glossário Mestre.</w:t>
      </w:r>
    </w:p>
    <w:p>
      <w:pPr/>
      <w:r>
        <w:rPr>
          <w:lang w:val="pt_PT" w:bidi="pt_PT"/>
        </w:rPr>
      </w:r>
      <w:r>
        <w:rPr>
          <w:lang w:val="pt_PT" w:bidi="pt_PT"/>
        </w:rPr>
        <w:t xml:space="preserve">Um </w:t>
      </w:r>
      <w:r>
        <w:rPr>
          <w:b/>
          <w:lang w:val="pt_PT" w:bidi="pt_PT"/>
        </w:rPr>
        <w:t>profeta</w:t>
      </w:r>
      <w:r>
        <w:rPr>
          <w:lang w:val="pt_PT" w:bidi="pt_PT"/>
        </w:rPr>
        <w:t xml:space="preserve"> é uma pessoa que dá mensagens de Deus às pessoas. Um profeta é diferente de um anjo. Um anjo é um ser espiritual, mas um profeta é um humano.</w:t>
      </w:r>
    </w:p>
    <w:p>
      <w:pPr/>
      <w:r>
        <w:rPr>
          <w:lang w:val="pt_PT" w:bidi="pt_PT"/>
        </w:rPr>
      </w:r>
      <w:r>
        <w:rPr>
          <w:lang w:val="pt_PT" w:bidi="pt_PT"/>
        </w:rPr>
        <w:t>Alguns idiomas podem usar alguma outra palavra que significa alguém que diz o que acontecerá no futuro. Um profeta às vezes diz o que acontecerá no futuro, mas essa não é o foco principal. Um profeta frequentemente diz às pessoas que elas precisam se arrepender e as adverte sobre a punição de Deus.</w:t>
      </w:r>
    </w:p>
    <w:p>
      <w:pPr/>
      <w:r>
        <w:rPr>
          <w:lang w:val="pt_PT" w:bidi="pt_PT"/>
        </w:rPr>
      </w:r>
      <w:r>
        <w:rPr>
          <w:lang w:val="pt_PT" w:bidi="pt_PT"/>
        </w:rPr>
        <w:t xml:space="preserve">Discutam quais palavras vocês usarão para anjo e para </w:t>
      </w:r>
      <w:r>
        <w:rPr>
          <w:lang w:val="pt_PT" w:bidi="pt_PT"/>
        </w:rPr>
        <w:t>profeta</w:t>
      </w:r>
      <w:r>
        <w:rPr>
          <w:lang w:val="pt_PT" w:bidi="pt_PT"/>
        </w:rPr>
        <w:t>. Consulte o Glossário Mestre para mais informações sobre esses termos.</w:t>
      </w:r>
    </w:p>
    <w:p>
      <w:pPr/>
      <w:r>
        <w:rPr>
          <w:lang w:val="pt_PT" w:bidi="pt_PT"/>
        </w:rPr>
      </w:r>
      <w:r>
        <w:rPr>
          <w:lang w:val="pt_PT" w:bidi="pt_PT"/>
        </w:rPr>
        <w:t xml:space="preserve">O anjo fala sobre </w:t>
      </w:r>
      <w:r>
        <w:rPr>
          <w:b/>
          <w:lang w:val="pt_PT" w:bidi="pt_PT"/>
        </w:rPr>
        <w:t>o</w:t>
      </w:r>
      <w:r>
        <w:rPr>
          <w:lang w:val="pt_PT" w:bidi="pt_PT"/>
        </w:rPr>
        <w:t xml:space="preserve"> profeta. Ele não diz qual profeta. José provavelmente saberá que ele fala sobre um profeta chamado Isaías, o qual era tão bem conhecido que as pessoas muitas vezes o chamavam apenas de “o profeta”.</w:t>
      </w:r>
    </w:p>
    <w:p>
      <w:pPr/>
      <w:r>
        <w:rPr>
          <w:lang w:val="pt_PT" w:bidi="pt_PT"/>
        </w:rPr>
      </w:r>
      <w:r>
        <w:rPr>
          <w:lang w:val="pt_PT" w:bidi="pt_PT"/>
        </w:rPr>
        <w:t xml:space="preserve">O anjo diz que o nascimento de Jesus </w:t>
      </w:r>
      <w:r>
        <w:rPr>
          <w:b/>
          <w:lang w:val="pt_PT" w:bidi="pt_PT"/>
        </w:rPr>
        <w:t>cumprirá</w:t>
      </w:r>
      <w:r>
        <w:rPr>
          <w:lang w:val="pt_PT" w:bidi="pt_PT"/>
        </w:rPr>
        <w:t xml:space="preserve"> o que o profeta disse. Quando Jesus nascer, aquilo que o profeta havia dito que aconteceria terá acontecido.</w:t>
      </w:r>
    </w:p>
    <w:p>
      <w:pPr/>
      <w:r>
        <w:rPr>
          <w:lang w:val="pt_PT" w:bidi="pt_PT"/>
        </w:rPr>
      </w:r>
      <w:r>
        <w:rPr>
          <w:lang w:val="pt_PT" w:bidi="pt_PT"/>
        </w:rPr>
        <w:t xml:space="preserve">A palavra </w:t>
      </w:r>
      <w:r>
        <w:rPr>
          <w:b/>
          <w:lang w:val="pt_PT" w:bidi="pt_PT"/>
        </w:rPr>
        <w:t>virgem</w:t>
      </w:r>
      <w:r>
        <w:rPr>
          <w:lang w:val="pt_PT" w:bidi="pt_PT"/>
        </w:rPr>
        <w:t xml:space="preserve"> significa uma mulher que ainda não teve relações sexuais com um homem.</w:t>
      </w:r>
    </w:p>
    <w:p>
      <w:pPr/>
      <w:r>
        <w:rPr>
          <w:lang w:val="pt_PT" w:bidi="pt_PT"/>
        </w:rPr>
      </w:r>
      <w:r>
        <w:rPr>
          <w:b/>
          <w:lang w:val="pt_PT" w:bidi="pt_PT"/>
        </w:rPr>
        <w:t>Emanuel</w:t>
      </w:r>
      <w:r>
        <w:rPr>
          <w:lang w:val="pt_PT" w:bidi="pt_PT"/>
        </w:rPr>
        <w:t xml:space="preserve"> é uma palavra hebraica e significa “Deus está conosco”. O anjo diz que as pessoas chamarão Jesus assim. Não será o nome de Jesus, mas será um título.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2:1–12</w:t>
      </w:r>
      <w:r>
        <w:rPr>
          <w:lang w:val="pt_PT" w:bidi="pt_PT"/>
        </w:rPr>
      </w:r>
    </w:p>
    <w:p>
      <w:pPr>
        <w:pStyle w:val="Heading3"/>
      </w:pPr>
      <w:r>
        <w:rPr>
          <w:lang w:val="pt_PT" w:bidi="pt_PT"/>
        </w:rPr>
        <w:t>Ouvir e Sentir</w:t>
      </w:r>
    </w:p>
    <w:p>
      <w:pPr/>
      <w:r>
        <w:rPr>
          <w:lang w:val="pt_PT" w:bidi="pt_PT"/>
        </w:rPr>
      </w:r>
      <w:r>
        <w:rPr>
          <w:lang w:val="pt_PT" w:bidi="pt_PT"/>
        </w:rPr>
        <w:t>Ouça Mateus 2:1–12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A perícope anterior terminou dizendo que Jesus nasceu. Agora obtemos mais algumas informações: Mateus nos diz que Jesus nasceu em Belém, uma pequena cidade na província da Judeia. Belém era a cidade que o rei Davi havia morado.</w:t>
      </w:r>
    </w:p>
    <w:p>
      <w:pPr/>
      <w:r>
        <w:rPr>
          <w:lang w:val="pt_PT" w:bidi="pt_PT"/>
        </w:rPr>
      </w:r>
      <w:r>
        <w:rPr>
          <w:lang w:val="pt_PT" w:bidi="pt_PT"/>
        </w:rPr>
        <w:t>Mateus nos diz que, depois que Jesus nasceu, alguns astrólogos — magos, ou segundo algumas traduções "homens sábios" — de um país a leste da Judeia vieram a Jerusalém. Jerusalém era a cidade mais importante para os judeus.</w:t>
      </w:r>
    </w:p>
    <w:p>
      <w:pPr/>
      <w:r>
        <w:rPr>
          <w:lang w:val="pt_PT" w:bidi="pt_PT"/>
        </w:rPr>
      </w:r>
      <w:r>
        <w:rPr>
          <w:lang w:val="pt_PT" w:bidi="pt_PT"/>
        </w:rPr>
        <w:t>Os astrólogos eram pessoas que estudavam as estrelas e tentavam prever o que ia acontecer no mundo com base nas estrelas. Eles haviam visto algo especial no céu e, de alguma forma, por causa disso, sabiam que um rei especial havia nascido entre os judeus. Eles consideraram que esse rei era tão especial que queriam ir para ele e honrá-lo.</w:t>
      </w:r>
    </w:p>
    <w:p>
      <w:pPr/>
      <w:r>
        <w:rPr>
          <w:lang w:val="pt_PT" w:bidi="pt_PT"/>
        </w:rPr>
      </w:r>
      <w:r>
        <w:rPr>
          <w:lang w:val="pt_PT" w:bidi="pt_PT"/>
        </w:rPr>
        <w:t>Pare aqui e discuta: em sua comunidade, há pessoas que estudam as estrelas, planetas e outras coisas no céu e usam isso para fazer previsões? Você pode contar uma história sobre alguém que faz isso? Você pode contar uma história sobre alguém que fez algo por causa de algo que ele viu no céu?</w:t>
      </w:r>
    </w:p>
    <w:p>
      <w:pPr/>
      <w:r>
        <w:rPr>
          <w:lang w:val="pt_PT" w:bidi="pt_PT"/>
        </w:rPr>
      </w:r>
      <w:r>
        <w:rPr>
          <w:lang w:val="pt_PT" w:bidi="pt_PT"/>
        </w:rPr>
        <w:t>Não sabemos de qual país os astrólogos vieram, mas provavelmente estava bem longe. Pode ter sido o país da Pérsia, que agora é chamado de Irã.</w:t>
      </w:r>
    </w:p>
    <w:p>
      <w:pPr/>
      <w:r>
        <w:rPr>
          <w:lang w:val="pt_PT" w:bidi="pt_PT"/>
        </w:rPr>
      </w:r>
      <w:r>
        <w:rPr>
          <w:lang w:val="pt_PT" w:bidi="pt_PT"/>
        </w:rPr>
        <w:t>Quando eles vieram para a Judeia, eles foram primeiro para Jerusalém. Como Jerusalém era a capital, esse era um bom lugar para começar sua busca. Eles perguntaram: “Onde está aquele que nasce como o rei dos judeus?" Isso significa que eles estavam procurando um menino recém-nascido que também era um rei, ou uma criança que se tornaria um rei quando crescesse.</w:t>
      </w:r>
    </w:p>
    <w:p>
      <w:pPr/>
      <w:r>
        <w:rPr>
          <w:lang w:val="pt_PT" w:bidi="pt_PT"/>
        </w:rPr>
      </w:r>
      <w:r>
        <w:rPr>
          <w:lang w:val="pt_PT" w:bidi="pt_PT"/>
        </w:rPr>
        <w:t>Mas as pessoas em Jerusalém não sabiam nada sobre o nascimento de um novo rei!</w:t>
      </w:r>
    </w:p>
    <w:p>
      <w:pPr/>
      <w:r>
        <w:rPr>
          <w:lang w:val="pt_PT" w:bidi="pt_PT"/>
        </w:rPr>
      </w:r>
      <w:r>
        <w:rPr>
          <w:lang w:val="pt_PT" w:bidi="pt_PT"/>
        </w:rPr>
        <w:t>Agora, você precisa entender um pouco sobre a situação política durante esse tempo. Desde o tempo do exílio que ouvimos sobre no início do livro de Mateus — esse momento mais terrível na história de Israel — Israel não era mais um país independente. Várias outras nações haviam governado sobre eles, uma após a outra. Durante esse tempo, os descendentes de Abraão começaram a ser chamados pelo nome de judeus, em vez de israelitas.</w:t>
      </w:r>
    </w:p>
    <w:p>
      <w:pPr/>
      <w:r>
        <w:rPr>
          <w:lang w:val="pt_PT" w:bidi="pt_PT"/>
        </w:rPr>
      </w:r>
      <w:r>
        <w:rPr>
          <w:lang w:val="pt_PT" w:bidi="pt_PT"/>
        </w:rPr>
        <w:t>No momento do nascimento de Jesus, o que costumava ser a nação de Israel agora era parte do império romano. Um império é um grupo de países que é governado pela mesma pessoa. O chefe do império era chamado de imperador. O império romano era muito grande, e o imperador tinha muito poder. O imperador vivia na cidade chamada Roma, que fica no país que agora conhecemos como Itália.</w:t>
      </w:r>
    </w:p>
    <w:p>
      <w:pPr/>
      <w:r>
        <w:rPr>
          <w:lang w:val="pt_PT" w:bidi="pt_PT"/>
        </w:rPr>
      </w:r>
      <w:r>
        <w:rPr>
          <w:lang w:val="pt_PT" w:bidi="pt_PT"/>
        </w:rPr>
        <w:t>O que costumava ser a nação de Israel agora estava dividido em várias partes chamadas de províncias. A Judeia era uma dessas províncias. O imperador romano havia feito um homem chamado Herodes rei sobre a província da Judeia.</w:t>
      </w:r>
    </w:p>
    <w:p>
      <w:pPr/>
      <w:r>
        <w:rPr>
          <w:lang w:val="pt_PT" w:bidi="pt_PT"/>
        </w:rPr>
      </w:r>
      <w:r>
        <w:rPr>
          <w:lang w:val="pt_PT" w:bidi="pt_PT"/>
        </w:rPr>
        <w:t>Herodes não era um descendente de Abraão, mas seus pais seguiam a religião dos judeus. Herodes se chamava de judeu, mas algumas pessoas não o consideravam um judeu verdadeiro. Herodes se tornou rei depois de lutar com outras pessoas que eram governantes. Ele sempre teve medo de que outras pessoas pudessem tirar sua realeza, e, portanto, ele já havia matado algumas pessoas, até mesmo pessoas dentro de sua própria família.</w:t>
      </w:r>
    </w:p>
    <w:p>
      <w:pPr/>
      <w:r>
        <w:rPr>
          <w:lang w:val="pt_PT" w:bidi="pt_PT"/>
        </w:rPr>
      </w:r>
      <w:r>
        <w:rPr>
          <w:lang w:val="pt_PT" w:bidi="pt_PT"/>
        </w:rPr>
        <w:t>Pare aqui e mostre às pessoas alguns mapas.</w:t>
      </w:r>
    </w:p>
    <w:p>
      <w:pPr/>
      <w:r>
        <w:rPr>
          <w:lang w:val="pt_PT" w:bidi="pt_PT"/>
        </w:rPr>
      </w:r>
      <w:r>
        <w:rPr>
          <w:lang w:val="pt_PT" w:bidi="pt_PT"/>
        </w:rPr>
        <w:t>Então, o rei Herodes está governando sobre os judeus na Judeia, e então ele ouve que algumas pessoas de outro país vieram para Jerusalém e estão perguntando onde o rei dos judeus nasceria. O rei Herodes não gosta dessa notícia! O rei Herodes pensa que ele mesmo é o rei dos judeus.</w:t>
      </w:r>
    </w:p>
    <w:p>
      <w:pPr/>
      <w:r>
        <w:rPr>
          <w:lang w:val="pt_PT" w:bidi="pt_PT"/>
        </w:rPr>
      </w:r>
      <w:r>
        <w:rPr>
          <w:lang w:val="pt_PT" w:bidi="pt_PT"/>
        </w:rPr>
        <w:t>Quando o rei Herodes ouve essa notícia, ele chama algumas pessoas especiais. O rei Herodes sabe que os judeus acreditavam que Deus havia prometido que um dia o Messias viria, um rei especial e Salvador. Agora os astrólogos dizem que o rei dos judeus nasceu. Talvez esse rei seja o Messias!</w:t>
      </w:r>
    </w:p>
    <w:p>
      <w:pPr/>
      <w:r>
        <w:rPr>
          <w:lang w:val="pt_PT" w:bidi="pt_PT"/>
        </w:rPr>
      </w:r>
      <w:r>
        <w:rPr>
          <w:lang w:val="pt_PT" w:bidi="pt_PT"/>
        </w:rPr>
        <w:t>Os astrólogos não sabem exatamente onde a criança nasceu. O rei Herodes chama algumas pessoas entre os judeus que conhecem as promessas de Deus muito bem. Essas pessoas são os principais sacerdotes e mestres da lei. Mais tarde, falaremos mais sobre o que essas palavras significam exatamente. Ele pergunta se eles sabem onde o Messias nasceria. Os principais sacerdotes e mestres da lei dizem ao rei Herodes que Deus havia dito que o Messias nasceria em Belém, em Judá. Judá é o antigo nome para a Judeia. Cerca de 700 anos antes, Deus havia dado uma mensagem aos israelitas por meio de um profeta chamado Miqueias. Na mensagem, Deus falou com a aldeia de Belém, como se a aldeia fosse uma pessoa. Deus disse: “Você, Belém em Judá, é um lugar muito importante! Como em Belém alguém nascerá que será um governante, e ele será o pastor do meu povo Israel”.</w:t>
      </w:r>
    </w:p>
    <w:p>
      <w:pPr/>
      <w:r>
        <w:rPr>
          <w:lang w:val="pt_PT" w:bidi="pt_PT"/>
        </w:rPr>
      </w:r>
      <w:r>
        <w:rPr>
          <w:lang w:val="pt_PT" w:bidi="pt_PT"/>
        </w:rPr>
        <w:t>Um pastor é aqui outra palavra para um rei. Um pastor está cuidando de ovelhas ou cabras, ou outros animais. Da mesma maneira, um rei está cuidando das pessoas. Um rei que está governando como um pastor é um rei gentil e carinhoso.</w:t>
      </w:r>
    </w:p>
    <w:p>
      <w:pPr/>
      <w:r>
        <w:rPr>
          <w:lang w:val="pt_PT" w:bidi="pt_PT"/>
        </w:rPr>
      </w:r>
      <w:r>
        <w:rPr>
          <w:lang w:val="pt_PT" w:bidi="pt_PT"/>
        </w:rPr>
        <w:t>Os israelitas acreditavam que essa mensagem de Deus estava falando sobre o Messias. E assim, os principais sacerdotes e os mestres da lei dizem ao rei Herodes que o Messias nasceria em Belém.</w:t>
      </w:r>
    </w:p>
    <w:p>
      <w:pPr/>
      <w:r>
        <w:rPr>
          <w:lang w:val="pt_PT" w:bidi="pt_PT"/>
        </w:rPr>
      </w:r>
      <w:r>
        <w:rPr>
          <w:lang w:val="pt_PT" w:bidi="pt_PT"/>
        </w:rPr>
        <w:t>Em seguida, o rei Herodes chama os astrólogos para seu palácio. Ele faz isso secretamente; ele não quer que outras pessoas saibam. Ele faz perguntas porque ele quer saber quando eles viram a estrela especial pela primeira vez. Ele pensa que a criança pode ter nascido no dia em que os astrólogos viram a estrela pela primeira vez. Se o rei Herodes souber quando os astrólogos viram a estrela, então ele saberia quantos anos a criança teria agora. Os astrólogos dizem a ele o que ele quer saber.</w:t>
      </w:r>
    </w:p>
    <w:p>
      <w:pPr/>
      <w:r>
        <w:rPr>
          <w:lang w:val="pt_PT" w:bidi="pt_PT"/>
        </w:rPr>
      </w:r>
      <w:r>
        <w:rPr>
          <w:lang w:val="pt_PT" w:bidi="pt_PT"/>
        </w:rPr>
        <w:t>O rei Herodes diz aos astrólogos para ir para Belém procurar a criança. Ele diz a eles para encontrar a criança e então voltar para ele e dizer a ele onde a criança está. O rei Herodes diz que ele também quer ir até a criança e adorá-la. Mas o rei Herodes está mentindo. Ele quer matar a criança. O rei Herodes não quer que um Messias tenha nascido, e ele não quer um rei dos judeus. O rei Herodes quer permanecer o rei dos judeus.</w:t>
      </w:r>
    </w:p>
    <w:p>
      <w:pPr/>
      <w:r>
        <w:rPr>
          <w:lang w:val="pt_PT" w:bidi="pt_PT"/>
        </w:rPr>
      </w:r>
      <w:r>
        <w:rPr>
          <w:lang w:val="pt_PT" w:bidi="pt_PT"/>
        </w:rPr>
        <w:t>Os astrólogos deixam o rei e vão para Belém. Belém não ficava muito longe de Jerusalém, apenas a cerca de 10 quilômetros. Enquanto eles estão em seu caminho, de repente eles novamente veem a estrela especial no céu. Isso os deixa muito felizes. De alguma forma, a estrela aponta para eles onde é a casa onde o menino Jesus está. Eles encontram o menino Jesus e sua mãe, Maria. Eles se ajoelham na frente da criança — esse é um sinal de grande respeito. Ao fazer isso, eles adoram Jesus. Os astrólogos dão presentes caros e preciosos a Jesus: ouro, incenso e mirra. O ouro é um metal caro; o incenso e a mirra são feitos da seiva de árvores e são usados para fazer perfumes, incenso ou remédio. Todos esses eram presentes apropriados para dar a um rei. Com seus presentes e com seu respeito, eles estão dizendo ao menino Jesus: “Acreditamos que você se tornará um grande rei!”.</w:t>
      </w:r>
    </w:p>
    <w:p>
      <w:pPr/>
      <w:r>
        <w:rPr>
          <w:lang w:val="pt_PT" w:bidi="pt_PT"/>
        </w:rPr>
      </w:r>
      <w:r>
        <w:rPr>
          <w:lang w:val="pt_PT" w:bidi="pt_PT"/>
        </w:rPr>
        <w:t>Pare aqui e mostre as imagens de ouro, incenso e mirra. Então discuta: o que seu povo consideraria os melhores presentes para uma pessoa importante? Como seu povo mostra respeito e honra a uma pessoa importante? Como você se comportaria na frente de um líder importante? O que você faria para cumprimentar um líder importante? Qual é a postura do corpo apropriada quando você está cumprimentando um rei?</w:t>
      </w:r>
    </w:p>
    <w:p>
      <w:pPr/>
      <w:r>
        <w:rPr>
          <w:lang w:val="pt_PT" w:bidi="pt_PT"/>
        </w:rPr>
      </w:r>
      <w:r>
        <w:rPr>
          <w:lang w:val="pt_PT" w:bidi="pt_PT"/>
        </w:rPr>
        <w:t>Depois que os astrólogos encontraram o menino Jesus, eles têm um sonho. Deus está dando a eles esse sonho. Do sonho eles entendem que o rei Herodes quer ferir a criança. Portanto, eles não voltam para o rei Herodes em Jerusalém. Eles voltam para seu próprio país por outro caminho.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5 cenas.</w:t>
      </w:r>
    </w:p>
    <w:p>
      <w:pPr/>
      <w:r>
        <w:rPr>
          <w:lang w:val="pt_PT" w:bidi="pt_PT"/>
        </w:rPr>
      </w:r>
      <w:r>
        <w:rPr>
          <w:b/>
          <w:lang w:val="pt_PT" w:bidi="pt_PT"/>
        </w:rPr>
        <w:t>Primeira cena:</w:t>
      </w:r>
      <w:r>
        <w:rPr>
          <w:lang w:val="pt_PT" w:bidi="pt_PT"/>
        </w:rPr>
        <w:t xml:space="preserve"> os astrólogos estão chegando em Jerusalém.</w:t>
      </w:r>
    </w:p>
    <w:p>
      <w:pPr/>
      <w:r>
        <w:rPr>
          <w:lang w:val="pt_PT" w:bidi="pt_PT"/>
        </w:rPr>
      </w:r>
      <w:r>
        <w:rPr>
          <w:b/>
          <w:lang w:val="pt_PT" w:bidi="pt_PT"/>
        </w:rPr>
        <w:t>Segunda cena:</w:t>
      </w:r>
      <w:r>
        <w:rPr>
          <w:lang w:val="pt_PT" w:bidi="pt_PT"/>
        </w:rPr>
        <w:t xml:space="preserve"> o rei Herodes pergunta aos sacerdotes onde o Messias nasceria.</w:t>
      </w:r>
    </w:p>
    <w:p>
      <w:pPr/>
      <w:r>
        <w:rPr>
          <w:lang w:val="pt_PT" w:bidi="pt_PT"/>
        </w:rPr>
      </w:r>
      <w:r>
        <w:rPr>
          <w:b/>
          <w:lang w:val="pt_PT" w:bidi="pt_PT"/>
        </w:rPr>
        <w:t>Terceira cena:</w:t>
      </w:r>
      <w:r>
        <w:rPr>
          <w:lang w:val="pt_PT" w:bidi="pt_PT"/>
        </w:rPr>
        <w:t xml:space="preserve"> o rei Herodes se encontra com os astrólogos.</w:t>
      </w:r>
    </w:p>
    <w:p>
      <w:pPr/>
      <w:r>
        <w:rPr>
          <w:lang w:val="pt_PT" w:bidi="pt_PT"/>
        </w:rPr>
      </w:r>
      <w:r>
        <w:rPr>
          <w:b/>
          <w:lang w:val="pt_PT" w:bidi="pt_PT"/>
        </w:rPr>
        <w:t>Quarta cena:</w:t>
      </w:r>
      <w:r>
        <w:rPr>
          <w:lang w:val="pt_PT" w:bidi="pt_PT"/>
        </w:rPr>
        <w:t xml:space="preserve"> os astrólogos encontram Jesus.</w:t>
      </w:r>
    </w:p>
    <w:p>
      <w:pPr/>
      <w:r>
        <w:rPr>
          <w:lang w:val="pt_PT" w:bidi="pt_PT"/>
        </w:rPr>
      </w:r>
      <w:r>
        <w:rPr>
          <w:b/>
          <w:lang w:val="pt_PT" w:bidi="pt_PT"/>
        </w:rPr>
        <w:t>Quinta cena:</w:t>
      </w:r>
      <w:r>
        <w:rPr>
          <w:lang w:val="pt_PT" w:bidi="pt_PT"/>
        </w:rPr>
        <w:t xml:space="preserve"> os astrólogos voltam para casa.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bebê Jesus</w:t>
      </w:r>
    </w:p>
    <w:p>
      <w:pPr>
        <w:pStyle w:val="ListBullet"/>
        <w:spacing w:line="240" w:lineRule="auto"/>
        <w:ind w:left="720"/>
      </w:pPr>
      <w:r>
        <w:rPr>
          <w:lang w:val="pt_PT" w:bidi="pt_PT"/>
        </w:rPr>
      </w:r>
      <w:r>
        <w:rPr>
          <w:lang w:val="pt_PT" w:bidi="pt_PT"/>
        </w:rPr>
        <w:t>Astrólogos</w:t>
      </w:r>
    </w:p>
    <w:p>
      <w:pPr>
        <w:pStyle w:val="ListBullet"/>
        <w:spacing w:line="240" w:lineRule="auto"/>
        <w:ind w:left="720"/>
      </w:pPr>
      <w:r>
        <w:rPr>
          <w:lang w:val="pt_PT" w:bidi="pt_PT"/>
        </w:rPr>
      </w:r>
      <w:r>
        <w:rPr>
          <w:lang w:val="pt_PT" w:bidi="pt_PT"/>
        </w:rPr>
        <w:t>O rei Herodes</w:t>
      </w:r>
    </w:p>
    <w:p>
      <w:pPr>
        <w:pStyle w:val="ListBullet"/>
        <w:spacing w:line="240" w:lineRule="auto"/>
        <w:ind w:left="720"/>
      </w:pPr>
      <w:r>
        <w:rPr>
          <w:lang w:val="pt_PT" w:bidi="pt_PT"/>
        </w:rPr>
      </w:r>
      <w:r>
        <w:rPr>
          <w:lang w:val="pt_PT" w:bidi="pt_PT"/>
        </w:rPr>
        <w:t>O povo de Jerusalém</w:t>
      </w:r>
    </w:p>
    <w:p>
      <w:pPr>
        <w:pStyle w:val="ListBullet"/>
        <w:spacing w:line="240" w:lineRule="auto"/>
        <w:ind w:left="720"/>
      </w:pPr>
      <w:r>
        <w:rPr>
          <w:lang w:val="pt_PT" w:bidi="pt_PT"/>
        </w:rPr>
      </w:r>
      <w:r>
        <w:rPr>
          <w:lang w:val="pt_PT" w:bidi="pt_PT"/>
        </w:rPr>
        <w:t>Principais sacerdotes e mestres da lei</w:t>
      </w:r>
    </w:p>
    <w:p>
      <w:pPr>
        <w:pStyle w:val="ListBullet"/>
        <w:spacing w:line="240" w:lineRule="auto"/>
        <w:ind w:left="720"/>
      </w:pPr>
      <w:r>
        <w:rPr>
          <w:lang w:val="pt_PT" w:bidi="pt_PT"/>
        </w:rPr>
      </w:r>
      <w:r>
        <w:rPr>
          <w:lang w:val="pt_PT" w:bidi="pt_PT"/>
        </w:rPr>
        <w:t>O profeta</w:t>
      </w:r>
    </w:p>
    <w:p>
      <w:pPr>
        <w:pStyle w:val="ListBullet"/>
        <w:spacing w:line="240" w:lineRule="auto"/>
        <w:ind w:left="720"/>
      </w:pPr>
      <w:r>
        <w:rPr>
          <w:lang w:val="pt_PT" w:bidi="pt_PT"/>
        </w:rPr>
      </w:r>
      <w:r>
        <w:rPr>
          <w:lang w:val="pt_PT" w:bidi="pt_PT"/>
        </w:rPr>
        <w:t>A mãe de Jesus, Maria</w:t>
      </w:r>
    </w:p>
    <w:p>
      <w:pPr>
        <w:pStyle w:val="ListBullet"/>
        <w:spacing w:line="240" w:lineRule="auto"/>
        <w:ind w:left="720"/>
      </w:pPr>
      <w:r>
        <w:rPr>
          <w:lang w:val="pt_PT" w:bidi="pt_PT"/>
        </w:rPr>
      </w:r>
      <w:r>
        <w:rPr>
          <w:lang w:val="pt_PT" w:bidi="pt_PT"/>
        </w:rPr>
        <w:t>E provavelmente José, mesmo que Mateus não cite seu nome</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ouvimos que Jesus nasceu em Belém, na Judeia. Também ouvimos que Herodes, que foi nomeado pelo imperador romano, é rei sobre a Judeia. Então ouvimos que alguns astrólogos de um país no leste vieram para Jerusalém, a capital da Judeia.</w:t>
      </w:r>
    </w:p>
    <w:p>
      <w:pPr/>
      <w:r>
        <w:rPr>
          <w:lang w:val="pt_PT" w:bidi="pt_PT"/>
        </w:rPr>
      </w:r>
      <w:r>
        <w:rPr>
          <w:lang w:val="pt_PT" w:bidi="pt_PT"/>
        </w:rPr>
        <w:t>Parem aqui e olhem para os mapas novamente.</w:t>
      </w:r>
    </w:p>
    <w:p>
      <w:pPr/>
      <w:r>
        <w:rPr>
          <w:lang w:val="pt_PT" w:bidi="pt_PT"/>
        </w:rPr>
      </w:r>
      <w:r>
        <w:rPr>
          <w:lang w:val="pt_PT" w:bidi="pt_PT"/>
        </w:rPr>
        <w:t>Pensem sobre o tempo. Os astrólogos podem ter viajado por pelo menos 1.000 quilômetros quando chegaram a Jerusalém. A jornada teria levado várias semanas, ou talvez até meses.</w:t>
      </w:r>
    </w:p>
    <w:p>
      <w:pPr/>
      <w:r>
        <w:rPr>
          <w:lang w:val="pt_PT" w:bidi="pt_PT"/>
        </w:rPr>
      </w:r>
      <w:r>
        <w:rPr>
          <w:lang w:val="pt_PT" w:bidi="pt_PT"/>
        </w:rPr>
        <w:t>Eles podem não ter saído diretamente depois de ver a estrela. Embarcar em uma jornada tão longa teria exigido preparação e planejamento. Isso significa que quando eles chegam a Jerusalém, Jesus tem pelo menos alguns meses de idade.</w:t>
      </w:r>
    </w:p>
    <w:p>
      <w:pPr/>
      <w:r>
        <w:rPr>
          <w:lang w:val="pt_PT" w:bidi="pt_PT"/>
        </w:rPr>
      </w:r>
      <w:r>
        <w:rPr>
          <w:lang w:val="pt_PT" w:bidi="pt_PT"/>
        </w:rPr>
        <w:t>Então, Jesus nasce em Belém. Na mesma época, os astrólogos em um país muito distante estão vendo uma estrela especial. Eles decidem ir e procurar o rei dos judeus. Quando Jesus tem pelo menos alguns meses de idade, os astrólogos chegam em Jerusalém.</w:t>
      </w:r>
    </w:p>
    <w:p>
      <w:pPr/>
      <w:r>
        <w:rPr>
          <w:lang w:val="pt_PT" w:bidi="pt_PT"/>
        </w:rPr>
      </w:r>
      <w:r>
        <w:rPr>
          <w:lang w:val="pt_PT" w:bidi="pt_PT"/>
        </w:rPr>
        <w:t>Imagine os astrólogos chegando em Jerusalém, a capital da Judeia. Eles pareciam diferentes das pessoas na Judeia. Eles usavam roupas diferentes. Eles eram estrangeiros. Eles falavam um idioma diferente. Não sabemos quantos deles vieram. Eles provavelmente tinham camelos e servos. Talvez eles eram um grupo bastante grande.</w:t>
      </w:r>
    </w:p>
    <w:p>
      <w:pPr/>
      <w:r>
        <w:rPr>
          <w:lang w:val="pt_PT" w:bidi="pt_PT"/>
        </w:rPr>
      </w:r>
      <w:r>
        <w:rPr>
          <w:lang w:val="pt_PT" w:bidi="pt_PT"/>
        </w:rPr>
        <w:t>Os astrólogos perguntam às pessoas em Jerusalém onde o rei dos judeus nasceu. Imagine o quão surpresos eles podem ter ficado pelas pessoas em Jerusalém não saberem nada sobre o nascimento de um rei!</w:t>
      </w:r>
    </w:p>
    <w:p>
      <w:pPr/>
      <w:r>
        <w:rPr>
          <w:lang w:val="pt_PT" w:bidi="pt_PT"/>
        </w:rPr>
      </w:r>
      <w:r>
        <w:rPr>
          <w:lang w:val="pt_PT" w:bidi="pt_PT"/>
        </w:rPr>
        <w:t xml:space="preserve">O rei Herodes ouve sobre essas pessoas. Ele fica perturbado. Isso significa que ele está </w:t>
      </w:r>
      <w:r>
        <w:rPr>
          <w:b/>
          <w:lang w:val="pt_PT" w:bidi="pt_PT"/>
        </w:rPr>
        <w:t>muito</w:t>
      </w:r>
      <w:r>
        <w:rPr>
          <w:lang w:val="pt_PT" w:bidi="pt_PT"/>
        </w:rPr>
        <w:t xml:space="preserve"> chateado! Toda Jerusalém está perturbada, o que significa que muitas pessoas em Jerusalém também estão perturbadas. Talvez eles estejam confusos sobre o que esses astrólogos podem estar falando. Mas as pessoas em Jerusalém podem ter ficado especialmente perturbadas porque sabiam que o rei Herodes não era um homem agradável. Sempre que o rei Herodes ficava chateado, ele podia causar problemas aos judeus.</w:t>
      </w:r>
    </w:p>
    <w:p>
      <w:pPr/>
      <w:r>
        <w:rPr>
          <w:lang w:val="pt_PT" w:bidi="pt_PT"/>
        </w:rPr>
      </w:r>
      <w:r>
        <w:rPr>
          <w:lang w:val="pt_PT" w:bidi="pt_PT"/>
        </w:rPr>
        <w:t>O rei Herodes chama os principais sacerdotes e mestres da lei. Os sacerdotes eram as pessoas que trabalhavam no templo de Deus. Os mestres da lei eram pessoas que estudavam os livros da lei de Deus. Essas pessoas conheciam as promessas que Deus havia feito aos judeus. Eles eram capazes de dizer ao rei Herodes que Deus havia dito que o Messias nasceria em Belém.</w:t>
      </w:r>
    </w:p>
    <w:p>
      <w:pPr/>
      <w:r>
        <w:rPr>
          <w:lang w:val="pt_PT" w:bidi="pt_PT"/>
        </w:rPr>
      </w:r>
      <w:r>
        <w:rPr>
          <w:lang w:val="pt_PT" w:bidi="pt_PT"/>
        </w:rPr>
        <w:t>O rei Herodes chama os astrólogos secretamente, talvez à noite, porque seria difícil que os estrangeiros viessem ao palácio despercebidos se fosse dia. Os astrólogos podem ter ficado surpresos pelo rei querer encontrá-los em segredo. Como vocês acham que a reunião secreta pode ter se parecido? Vocês conseguem imaginar um palácio escuro e um servo guiando os astrólogos com uma vela para a sala do rei? Pessoas sussurrando? A luz das velas refletindo nos rostos das pessoas? Por que vocês acham que o rei queria que a reunião fosse em segredo?</w:t>
      </w:r>
    </w:p>
    <w:p>
      <w:pPr/>
      <w:r>
        <w:rPr>
          <w:lang w:val="pt_PT" w:bidi="pt_PT"/>
        </w:rPr>
      </w:r>
      <w:r>
        <w:rPr>
          <w:lang w:val="pt_PT" w:bidi="pt_PT"/>
        </w:rPr>
        <w:t>O rei quer saber quando os astrólogos haviam visto a estrela pela primeira vez. Ele finge que também quer adorar a criança. Ele diz aos astrólogos para voltar para ele depois de terem encontrado a criança. Os astrólogos o ouvem, mas Mateus não nos diz se eles prometeram fazer o que ele disse. Talvez eles já suspeitavam das intenções do rei Herodes?</w:t>
      </w:r>
    </w:p>
    <w:p>
      <w:pPr/>
      <w:r>
        <w:rPr>
          <w:lang w:val="pt_PT" w:bidi="pt_PT"/>
        </w:rPr>
      </w:r>
      <w:r>
        <w:rPr>
          <w:lang w:val="pt_PT" w:bidi="pt_PT"/>
        </w:rPr>
        <w:t>Os astrólogos deixam o rei Herodes e, talvez no dia seguinte, começam a viajar para Belém. Eles podem ter ficado um pouco confusos. Eles sabiam que um rei muito importante dos judeus havia nascido. Eles vieram de um país muito distante para adorar esse rei. Mas as pessoas em Jerusalém não pareciam se importar com esse rei! Ninguém foi com eles para procurar esse rei em Belém.</w:t>
      </w:r>
    </w:p>
    <w:p>
      <w:pPr/>
      <w:r>
        <w:rPr>
          <w:lang w:val="pt_PT" w:bidi="pt_PT"/>
        </w:rPr>
      </w:r>
      <w:r>
        <w:rPr>
          <w:lang w:val="pt_PT" w:bidi="pt_PT"/>
        </w:rPr>
        <w:t>Então, de repente, eles veem a estrela especial novamente! O fato de eles terem visto a estrela significa que deve ser à noite, ou madrugada.</w:t>
      </w:r>
    </w:p>
    <w:p>
      <w:pPr/>
      <w:r>
        <w:rPr>
          <w:lang w:val="pt_PT" w:bidi="pt_PT"/>
        </w:rPr>
      </w:r>
      <w:r>
        <w:rPr>
          <w:lang w:val="pt_PT" w:bidi="pt_PT"/>
        </w:rPr>
        <w:t>O texto original diz: “Veja, eles viram a estrela!” Isso significa que foi repentino e inesperado. Ver a estrela novamente os deixa felizes. Talvez eles haviam se sentido desapontados por causa da fria recepção em Jerusalém, mas agora estão animados e encorajados.</w:t>
      </w:r>
    </w:p>
    <w:p>
      <w:pPr/>
      <w:r>
        <w:rPr>
          <w:lang w:val="pt_PT" w:bidi="pt_PT"/>
        </w:rPr>
      </w:r>
      <w:r>
        <w:rPr>
          <w:lang w:val="pt_PT" w:bidi="pt_PT"/>
        </w:rPr>
        <w:t xml:space="preserve">Mateus conta essa parte um pouco fora de ordem: ele diz: “A estrela sobe novamente; a estrela os guia para Belém e para sobre a casa; e então os astrólogos ficam felizes”. Pode ser mais fácil dizer que a estrela aparece novamente, </w:t>
      </w:r>
      <w:r>
        <w:rPr>
          <w:b/>
          <w:lang w:val="pt_PT" w:bidi="pt_PT"/>
        </w:rPr>
        <w:t>então</w:t>
      </w:r>
      <w:r>
        <w:rPr>
          <w:lang w:val="pt_PT" w:bidi="pt_PT"/>
        </w:rPr>
        <w:t xml:space="preserve"> que os astrólogos estão felizes quando veem isso, e </w:t>
      </w:r>
      <w:r>
        <w:rPr>
          <w:b/>
          <w:lang w:val="pt_PT" w:bidi="pt_PT"/>
        </w:rPr>
        <w:t>então</w:t>
      </w:r>
      <w:r>
        <w:rPr>
          <w:lang w:val="pt_PT" w:bidi="pt_PT"/>
        </w:rPr>
        <w:t xml:space="preserve"> que a estrela os guia para a casa em Belém onde Jesus está.</w:t>
      </w:r>
    </w:p>
    <w:p>
      <w:pPr/>
      <w:r>
        <w:rPr>
          <w:lang w:val="pt_PT" w:bidi="pt_PT"/>
        </w:rPr>
      </w:r>
      <w:r>
        <w:rPr>
          <w:lang w:val="pt_PT" w:bidi="pt_PT"/>
        </w:rPr>
        <w:t>Eles seguem a estrela e encontram a casa onde o menino Jesus vivia. Na casa estão Maria e a criança Jesus. Mateus não menciona José. Talvez José havia saído em uma missão, ou estava trabalhando, ou talvez ele estava lá e Mateus apenas não relatou.</w:t>
      </w:r>
    </w:p>
    <w:p>
      <w:pPr/>
      <w:r>
        <w:rPr>
          <w:lang w:val="pt_PT" w:bidi="pt_PT"/>
        </w:rPr>
      </w:r>
      <w:r>
        <w:rPr>
          <w:lang w:val="pt_PT" w:bidi="pt_PT"/>
        </w:rPr>
        <w:t>Belém era uma pequena cidade, e a casa onde Maria e José viviam com Jesus deve ter sido uma casa simples. Vocês podem imaginar a diferença entre o palácio de Herodes em Jerusalém e a pequena casa onde Jesus vivia?</w:t>
      </w:r>
    </w:p>
    <w:p>
      <w:pPr/>
      <w:r>
        <w:rPr>
          <w:lang w:val="pt_PT" w:bidi="pt_PT"/>
        </w:rPr>
      </w:r>
      <w:r>
        <w:rPr>
          <w:lang w:val="pt_PT" w:bidi="pt_PT"/>
        </w:rPr>
        <w:t>Os astrólogos dão presentes caros ao menino Jesus: ouro, incenso e mirra. Isso provavelmente tinha um cheiro muito agradável. O cheiro teria enchido a casa.</w:t>
      </w:r>
    </w:p>
    <w:p>
      <w:pPr/>
      <w:r>
        <w:rPr>
          <w:lang w:val="pt_PT" w:bidi="pt_PT"/>
        </w:rPr>
      </w:r>
      <w:r>
        <w:rPr>
          <w:lang w:val="pt_PT" w:bidi="pt_PT"/>
        </w:rPr>
        <w:t>Vocês podem imaginar a surpresa nos rostos de Maria e José quando esses visitantes com seus presentes vieram para sua casa? Os astrólogos provavelmente disseram a eles tudo o que aconteceu, e Maria e José podem ter dito aos astrólogos tudo o que aconteceu com eles! Mesmo que os astrólogos não fossem judeus e viessem de um país muito distante, eles entendiam o quão importante era o nascimento de Jesus.</w:t>
      </w:r>
    </w:p>
    <w:p>
      <w:pPr/>
      <w:r>
        <w:rPr>
          <w:lang w:val="pt_PT" w:bidi="pt_PT"/>
        </w:rPr>
      </w:r>
      <w:r>
        <w:rPr>
          <w:lang w:val="pt_PT" w:bidi="pt_PT"/>
        </w:rPr>
        <w:t>Um dos astrólogos — ou talvez até mesmo todos eles! — então tem um sonho especial. A partir do sonho, eles entendem que o rei Herodes mentiu e quer ferir Jesus. Possivelmente eles não estão surpresos com isso; eles podem já ter suspeitado sobre o rei Herodes! E assim, eles não voltam para Jerusalém, mas voltam para seu próprio país de outra maneira.</w:t>
      </w:r>
    </w:p>
    <w:p>
      <w:pPr/>
      <w:r>
        <w:rPr>
          <w:lang w:val="pt_PT" w:bidi="pt_PT"/>
        </w:rPr>
      </w:r>
      <w:r>
        <w:rPr>
          <w:lang w:val="pt_PT" w:bidi="pt_PT"/>
        </w:rPr>
        <w:t>Vocês podem imaginar Maria e José talvez acenando em despedida na porta de sua casa, com o pequeno Jesus em seus braços?</w:t>
      </w:r>
    </w:p>
    <w:p>
      <w:pPr/>
      <w:r>
        <w:rPr>
          <w:lang w:val="pt_PT" w:bidi="pt_PT"/>
        </w:rPr>
      </w:r>
      <w:r>
        <w:rPr>
          <w:lang w:val="pt_PT" w:bidi="pt_PT"/>
        </w:rPr>
        <w:t>O que vocês acham que os vizinhos podem ter pensado sobre esses visitantes estranhos?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bebê Jesus</w:t>
      </w:r>
    </w:p>
    <w:p>
      <w:pPr>
        <w:pStyle w:val="ListBullet"/>
        <w:spacing w:line="240" w:lineRule="auto"/>
        <w:ind w:left="720"/>
      </w:pPr>
      <w:r>
        <w:rPr>
          <w:lang w:val="pt_PT" w:bidi="pt_PT"/>
        </w:rPr>
      </w:r>
      <w:r>
        <w:rPr>
          <w:lang w:val="pt_PT" w:bidi="pt_PT"/>
        </w:rPr>
        <w:t>Astrólogos</w:t>
      </w:r>
    </w:p>
    <w:p>
      <w:pPr>
        <w:pStyle w:val="ListBullet"/>
        <w:spacing w:line="240" w:lineRule="auto"/>
        <w:ind w:left="720"/>
      </w:pPr>
      <w:r>
        <w:rPr>
          <w:lang w:val="pt_PT" w:bidi="pt_PT"/>
        </w:rPr>
      </w:r>
      <w:r>
        <w:rPr>
          <w:lang w:val="pt_PT" w:bidi="pt_PT"/>
        </w:rPr>
        <w:t>O rei Herodes</w:t>
      </w:r>
    </w:p>
    <w:p>
      <w:pPr>
        <w:pStyle w:val="ListBullet"/>
        <w:spacing w:line="240" w:lineRule="auto"/>
        <w:ind w:left="720"/>
      </w:pPr>
      <w:r>
        <w:rPr>
          <w:lang w:val="pt_PT" w:bidi="pt_PT"/>
        </w:rPr>
      </w:r>
      <w:r>
        <w:rPr>
          <w:lang w:val="pt_PT" w:bidi="pt_PT"/>
        </w:rPr>
        <w:t>O povo de Jerusalém</w:t>
      </w:r>
    </w:p>
    <w:p>
      <w:pPr>
        <w:pStyle w:val="ListBullet"/>
        <w:spacing w:line="240" w:lineRule="auto"/>
        <w:ind w:left="720"/>
      </w:pPr>
      <w:r>
        <w:rPr>
          <w:lang w:val="pt_PT" w:bidi="pt_PT"/>
        </w:rPr>
      </w:r>
      <w:r>
        <w:rPr>
          <w:lang w:val="pt_PT" w:bidi="pt_PT"/>
        </w:rPr>
        <w:t>Principais sacerdotes e mestres da lei</w:t>
      </w:r>
    </w:p>
    <w:p>
      <w:pPr>
        <w:pStyle w:val="ListBullet"/>
        <w:spacing w:line="240" w:lineRule="auto"/>
        <w:ind w:left="720"/>
      </w:pPr>
      <w:r>
        <w:rPr>
          <w:lang w:val="pt_PT" w:bidi="pt_PT"/>
        </w:rPr>
      </w:r>
      <w:r>
        <w:rPr>
          <w:lang w:val="pt_PT" w:bidi="pt_PT"/>
        </w:rPr>
        <w:t>O profeta</w:t>
      </w:r>
    </w:p>
    <w:p>
      <w:pPr>
        <w:pStyle w:val="ListBullet"/>
        <w:spacing w:line="240" w:lineRule="auto"/>
        <w:ind w:left="720"/>
      </w:pPr>
      <w:r>
        <w:rPr>
          <w:lang w:val="pt_PT" w:bidi="pt_PT"/>
        </w:rPr>
      </w:r>
      <w:r>
        <w:rPr>
          <w:lang w:val="pt_PT" w:bidi="pt_PT"/>
        </w:rPr>
        <w:t>A mãe de Jesus, Maria e</w:t>
      </w:r>
    </w:p>
    <w:p>
      <w:pPr>
        <w:pStyle w:val="ListBullet"/>
        <w:spacing w:line="240" w:lineRule="auto"/>
        <w:ind w:left="720"/>
      </w:pPr>
      <w:r>
        <w:rPr>
          <w:lang w:val="pt_PT" w:bidi="pt_PT"/>
        </w:rPr>
      </w:r>
      <w:r>
        <w:rPr>
          <w:lang w:val="pt_PT" w:bidi="pt_PT"/>
        </w:rPr>
        <w:t>Provavelmente José</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nascendo em Belém, na Judeia.</w:t>
      </w:r>
    </w:p>
    <w:p>
      <w:pPr/>
      <w:r>
        <w:rPr>
          <w:lang w:val="pt_PT" w:bidi="pt_PT"/>
        </w:rPr>
      </w:r>
      <w:r>
        <w:rPr>
          <w:lang w:val="pt_PT" w:bidi="pt_PT"/>
        </w:rPr>
        <w:t>No extremo da sala, encenem os astrólogos vendo uma estrela especial. Como eles podem ter estudado e discutido para encontrar seu significado? Como eles chegaram à decisão de viajar para a Judeia?</w:t>
      </w:r>
    </w:p>
    <w:p>
      <w:pPr/>
      <w:r>
        <w:rPr>
          <w:lang w:val="pt_PT" w:bidi="pt_PT"/>
        </w:rPr>
      </w:r>
      <w:r>
        <w:rPr>
          <w:lang w:val="pt_PT" w:bidi="pt_PT"/>
        </w:rPr>
        <w:t>Encenem os astrólogos viajando para a Judeia. Depois de uma longa jornada, eles chegam a Jerusalém.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astrólogos: “Como vocês se sentem agora que chegaram a Jerusalém? O que vocês estão esperando que aconteça?”.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os astrólogos perguntando onde o rei dos judeus nasceu.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em Jerusalém: “Como vocês se sentem quando esses estrangeiros estão fazendo essa pergunta?”. Você pode ouvir coisas como:</w:t>
      </w:r>
    </w:p>
    <w:p>
      <w:pPr>
        <w:pStyle w:val="ListBullet"/>
        <w:spacing w:line="240" w:lineRule="auto"/>
        <w:ind w:left="720"/>
      </w:pPr>
      <w:r>
        <w:rPr>
          <w:lang w:val="pt_PT" w:bidi="pt_PT"/>
        </w:rPr>
      </w:r>
      <w:r>
        <w:rPr>
          <w:lang w:val="pt_PT" w:bidi="pt_PT"/>
        </w:rPr>
        <w:t>Pergunte aos atores que interpretam os astrólogos: “Como vocês estão se sentindo quando o povo de Jerusalém está respondendo dessa maneira?”.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 rei Herodes ouvindo sobre os astrólogos.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rei Herodes: “O que você está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 rei Herodes chamando os principais sacerdotes e mestres da lei e falando com eles. Os principais sacerdotes e os mestres da lei dizem a ele o que o profeta Miqueias havia dito.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principais sacerdotes e os mestres da lei: “O que vocês pensam sobre isso?”.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 encontro secreto entre o rei e os astrólogos.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rei: “Como você está se sentindo sobre o que os astrólogos estão dizendo a você?”. Você pode ouvir coisas como:</w:t>
      </w:r>
    </w:p>
    <w:p>
      <w:pPr>
        <w:pStyle w:val="ListBullet"/>
        <w:spacing w:line="240" w:lineRule="auto"/>
        <w:ind w:left="720"/>
      </w:pPr>
      <w:r>
        <w:rPr>
          <w:lang w:val="pt_PT" w:bidi="pt_PT"/>
        </w:rPr>
      </w:r>
      <w:r>
        <w:rPr>
          <w:lang w:val="pt_PT" w:bidi="pt_PT"/>
        </w:rPr>
        <w:t>Pergunte aos atores que interpretam os astrólogos: “Como vocês estão se sentindo sobre esse encontro com o rei?”.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os astrólogos viajando para Belém. Sobre a maneira como eles veem a estrela especial novamente. A Bíblia está usando uma palavra muito forte para descrever sua alegria. Como vocês interpretariam essa alegria? Vocês pulariam? Vocês gritariam? Vocês abraçariam uns aos outros?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astrólogos: “Como vocês se sentem?”.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os astrólogos encontrando a casa, entrando e encontrando Maria e a criança. Eles se ajoelham no chão diante da criança em respeito e oferecem presentes caros.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astrólogos: “Como vocês se sentem agora que encontraram o rei?”. Você pode ouvir coisas como:</w:t>
      </w:r>
    </w:p>
    <w:p>
      <w:pPr>
        <w:pStyle w:val="ListBullet"/>
        <w:spacing w:line="240" w:lineRule="auto"/>
        <w:ind w:left="720"/>
      </w:pPr>
      <w:r>
        <w:rPr>
          <w:lang w:val="pt_PT" w:bidi="pt_PT"/>
        </w:rPr>
      </w:r>
      <w:r>
        <w:rPr>
          <w:lang w:val="pt_PT" w:bidi="pt_PT"/>
        </w:rPr>
        <w:t>Pergunte a Maria: “Como você se sente?”.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os astrólogos tendo um sonho e voltando para seu país sem voltar para o rei Herodes em Jerusalém. Isso tornou sua jornada mais longa, porque eles tiveram que pegar um caminho diferente. Eles não poderiam viajar por Jerusalém sem o rei Herodes saber, então tiveram que escolher um caminho alternativo.</w:t>
      </w:r>
    </w:p>
    <w:p>
      <w:pPr/>
      <w:r>
        <w:rPr>
          <w:lang w:val="pt_PT" w:bidi="pt_PT"/>
        </w:rPr>
      </w:r>
      <w:r>
        <w:rPr>
          <w:lang w:val="pt_PT" w:bidi="pt_PT"/>
        </w:rPr>
        <w:t>Você gostaria de interpretar os astrólogos chegando em casa e dizendo para suas famílias e amigos sobre o encontro com Jesus?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Algum tempo depois que Jesus nasceu, alguns </w:t>
      </w:r>
      <w:r>
        <w:rPr>
          <w:b/>
          <w:lang w:val="pt_PT" w:bidi="pt_PT"/>
        </w:rPr>
        <w:t>astrólogos</w:t>
      </w:r>
      <w:r>
        <w:rPr>
          <w:lang w:val="pt_PT" w:bidi="pt_PT"/>
        </w:rPr>
        <w:t xml:space="preserve">, ou </w:t>
      </w:r>
      <w:r>
        <w:rPr>
          <w:b/>
          <w:lang w:val="pt_PT" w:bidi="pt_PT"/>
        </w:rPr>
        <w:t>magos</w:t>
      </w:r>
      <w:r>
        <w:rPr>
          <w:lang w:val="pt_PT" w:bidi="pt_PT"/>
        </w:rPr>
        <w:t>, do leste vieram para Jerusalém. Esses astrólogos eram pessoas que observavam o que acontecia no céu à noite e tentavam interpretar o que viam. Algumas traduções os chamam de “homens sábios”.</w:t>
      </w:r>
    </w:p>
    <w:p>
      <w:pPr/>
      <w:r>
        <w:rPr>
          <w:lang w:val="pt_PT" w:bidi="pt_PT"/>
        </w:rPr>
      </w:r>
      <w:r>
        <w:rPr>
          <w:lang w:val="pt_PT" w:bidi="pt_PT"/>
        </w:rPr>
        <w:t>Parem aqui e discutam qual palavra vocês usarão para astrólogos. Há uma palavra em seu idioma para as pessoas que estudam as estrelas para aprender sobre o futuro?</w:t>
      </w:r>
    </w:p>
    <w:p>
      <w:pPr/>
      <w:r>
        <w:rPr>
          <w:lang w:val="pt_PT" w:bidi="pt_PT"/>
        </w:rPr>
      </w:r>
      <w:r>
        <w:rPr>
          <w:lang w:val="pt_PT" w:bidi="pt_PT"/>
        </w:rPr>
        <w:t xml:space="preserve">Os astrólogos do Leste perguntam: “Onde está aquele que nasce como o rei dos judeus?”. </w:t>
      </w:r>
      <w:r>
        <w:rPr>
          <w:b/>
          <w:lang w:val="pt_PT" w:bidi="pt_PT"/>
        </w:rPr>
        <w:t>Judeus</w:t>
      </w:r>
      <w:r>
        <w:rPr>
          <w:lang w:val="pt_PT" w:bidi="pt_PT"/>
        </w:rPr>
        <w:t xml:space="preserve"> significa descendentes de Abraão. Antes, eles eram chamados de israelitas. Como o país de Israel já não existia mais, as pessoas eram chamadas de judeus em vez de israelitas. Judeu é uma maneira mais curta de dizer “alguém da Judeia”. Mas todos os descendentes de Abraão eram chamados de judeus, até mesmo aqueles que não viviam na Judeia. A palavra </w:t>
      </w:r>
      <w:r>
        <w:rPr>
          <w:b/>
          <w:lang w:val="pt_PT" w:bidi="pt_PT"/>
        </w:rPr>
        <w:t>judeu</w:t>
      </w:r>
      <w:r>
        <w:rPr>
          <w:lang w:val="pt_PT" w:bidi="pt_PT"/>
        </w:rPr>
        <w:t xml:space="preserve"> está no Glossário Mestre.</w:t>
      </w:r>
    </w:p>
    <w:p>
      <w:pPr/>
      <w:r>
        <w:rPr>
          <w:lang w:val="pt_PT" w:bidi="pt_PT"/>
        </w:rPr>
      </w:r>
      <w:r>
        <w:rPr>
          <w:lang w:val="pt_PT" w:bidi="pt_PT"/>
        </w:rPr>
        <w:t xml:space="preserve">O rei Herodes convoca uma reunião dos </w:t>
      </w:r>
      <w:r>
        <w:rPr>
          <w:b/>
          <w:lang w:val="pt_PT" w:bidi="pt_PT"/>
        </w:rPr>
        <w:t>principais sacerdotes</w:t>
      </w:r>
      <w:r>
        <w:rPr>
          <w:lang w:val="pt_PT" w:bidi="pt_PT"/>
        </w:rPr>
        <w:t xml:space="preserve"> e </w:t>
      </w:r>
      <w:r>
        <w:rPr>
          <w:b/>
          <w:lang w:val="pt_PT" w:bidi="pt_PT"/>
        </w:rPr>
        <w:t>mestres da lei</w:t>
      </w:r>
      <w:r>
        <w:rPr>
          <w:lang w:val="pt_PT" w:bidi="pt_PT"/>
        </w:rPr>
        <w:t xml:space="preserve">, ou como algumas traduções dizem, </w:t>
      </w:r>
      <w:r>
        <w:rPr>
          <w:b/>
          <w:lang w:val="pt_PT" w:bidi="pt_PT"/>
        </w:rPr>
        <w:t>escribas</w:t>
      </w:r>
      <w:r>
        <w:rPr>
          <w:lang w:val="pt_PT" w:bidi="pt_PT"/>
        </w:rPr>
        <w:t>.</w:t>
      </w:r>
    </w:p>
    <w:p>
      <w:pPr/>
      <w:r>
        <w:rPr>
          <w:lang w:val="pt_PT" w:bidi="pt_PT"/>
        </w:rPr>
      </w:r>
      <w:r>
        <w:rPr>
          <w:lang w:val="pt_PT" w:bidi="pt_PT"/>
        </w:rPr>
        <w:t>Os sacerdotes eram as pessoas que trabalhavam no templo de Deus. O templo era o lugar religioso mais importante para os judeus. Era o lugar onde eles adoravam a Deus. O templo estava em Jerusalém. No templo, pessoas especiais chamadas sacerdotes faziam ofertas a Deus em nome do povo. O propósito dessas ofertas poderia ser dar graças a Deus, ou pedir perdão pelo pecado. Os sacerdotes eram as pessoas entre Deus e o povo. Como as pessoas eram pecadoras, elas não poderiam ir até Deus diretamente. Um sacerdote iria até Deus em nome do povo.</w:t>
      </w:r>
    </w:p>
    <w:p>
      <w:pPr/>
      <w:r>
        <w:rPr>
          <w:lang w:val="pt_PT" w:bidi="pt_PT"/>
        </w:rPr>
      </w:r>
      <w:r>
        <w:rPr>
          <w:lang w:val="pt_PT" w:bidi="pt_PT"/>
        </w:rPr>
        <w:t xml:space="preserve">A palavra sacerdotes voltará muitas vezes na Bíblia, então vocês precisam analisar como preferem traduzir essa palavra em seu idioma. A palavra </w:t>
      </w:r>
      <w:r>
        <w:rPr>
          <w:b/>
          <w:lang w:val="pt_PT" w:bidi="pt_PT"/>
        </w:rPr>
        <w:t>sacerdote</w:t>
      </w:r>
      <w:r>
        <w:rPr>
          <w:lang w:val="pt_PT" w:bidi="pt_PT"/>
        </w:rPr>
        <w:t xml:space="preserve"> está no Glossário Mestre. As palavras </w:t>
      </w:r>
      <w:r>
        <w:rPr>
          <w:b/>
          <w:lang w:val="pt_PT" w:bidi="pt_PT"/>
        </w:rPr>
        <w:t>templo</w:t>
      </w:r>
      <w:r>
        <w:rPr>
          <w:lang w:val="pt_PT" w:bidi="pt_PT"/>
        </w:rPr>
        <w:t xml:space="preserve"> e </w:t>
      </w:r>
      <w:r>
        <w:rPr>
          <w:b/>
          <w:lang w:val="pt_PT" w:bidi="pt_PT"/>
        </w:rPr>
        <w:t>oferta</w:t>
      </w:r>
      <w:r>
        <w:rPr>
          <w:lang w:val="pt_PT" w:bidi="pt_PT"/>
        </w:rPr>
        <w:t xml:space="preserve"> também estão no Glossário Mestre, mesmo que você não precise dessas palavras para essa passagem das Escrituras. Mas ouvir sua definição no Glossário Mestre pode ajudar você a decidir sobre a palavra para sacerdote.</w:t>
      </w:r>
    </w:p>
    <w:p>
      <w:pPr/>
      <w:r>
        <w:rPr>
          <w:lang w:val="pt_PT" w:bidi="pt_PT"/>
        </w:rPr>
      </w:r>
      <w:r>
        <w:rPr>
          <w:lang w:val="pt_PT" w:bidi="pt_PT"/>
        </w:rPr>
        <w:t>Alguns sacerdotes tinham mais autoridade do que outros sacerdotes. Eles eram chamados de principais sacerdotes. Uma pessoa era o sacerdote mais importante, e ele era chamado de sumo sacerdote.</w:t>
      </w:r>
    </w:p>
    <w:p>
      <w:pPr/>
      <w:r>
        <w:rPr>
          <w:lang w:val="pt_PT" w:bidi="pt_PT"/>
        </w:rPr>
      </w:r>
      <w:r>
        <w:rPr>
          <w:b/>
          <w:lang w:val="pt_PT" w:bidi="pt_PT"/>
        </w:rPr>
        <w:t>Os mestres da lei</w:t>
      </w:r>
      <w:r>
        <w:rPr>
          <w:lang w:val="pt_PT" w:bidi="pt_PT"/>
        </w:rPr>
        <w:t xml:space="preserve"> eram pessoas que estudavam e ensinavam a lei de Deus. Isso não significa apenas as regras e mandamentos que Deus havia dado, mas tudo o que Deus havia dito e feito. Eles estudavam todos os livros que agora chamamos de “Antigo Testamento”. Eles chamavam esses livros de “a lei e os profetas”. Os mestres da lei decoravam muitas passagens.</w:t>
      </w:r>
    </w:p>
    <w:p>
      <w:pPr/>
      <w:r>
        <w:rPr>
          <w:lang w:val="pt_PT" w:bidi="pt_PT"/>
        </w:rPr>
      </w:r>
      <w:r>
        <w:rPr>
          <w:lang w:val="pt_PT" w:bidi="pt_PT"/>
        </w:rPr>
        <w:t xml:space="preserve">A expressão </w:t>
      </w:r>
      <w:r>
        <w:rPr>
          <w:b/>
          <w:lang w:val="pt_PT" w:bidi="pt_PT"/>
        </w:rPr>
        <w:t>mestre da lei</w:t>
      </w:r>
      <w:r>
        <w:rPr>
          <w:lang w:val="pt_PT" w:bidi="pt_PT"/>
        </w:rPr>
        <w:t xml:space="preserve"> está no Glossário Mestre. Essa expressão também voltará muitas vezes no livro de Mateus, então passem algum tempo decidindo a melhor tradução.</w:t>
      </w:r>
    </w:p>
    <w:p>
      <w:pPr/>
      <w:r>
        <w:rPr>
          <w:lang w:val="pt_PT" w:bidi="pt_PT"/>
        </w:rPr>
      </w:r>
      <w:r>
        <w:rPr>
          <w:lang w:val="pt_PT" w:bidi="pt_PT"/>
        </w:rPr>
        <w:t xml:space="preserve">O rei Herodes pergunta aos principais sacerdotes e mestres da lei onde o </w:t>
      </w:r>
      <w:r>
        <w:rPr>
          <w:b/>
          <w:lang w:val="pt_PT" w:bidi="pt_PT"/>
        </w:rPr>
        <w:t>Messias</w:t>
      </w:r>
      <w:r>
        <w:rPr>
          <w:lang w:val="pt_PT" w:bidi="pt_PT"/>
        </w:rPr>
        <w:t xml:space="preserve"> deveria nascer. Messias é uma palavra hebraica. Significa alguém que Deus ungiu, ou nomeou para uma tarefa especial. Quando os judeus falavam sobre o Messias, eles queriam dizer um rei especial que Deus os enviaria. Esse rei salvaria os judeus de suas dificuldades. Muitos judeus pensavam que quando o Messias viesse, eles recuperariam sua independência política. Eles não seriam mais governados por outras pessoas. O país de Israel se tornaria forte e poderoso novamente, como havia sido no tempo do rei Davi. Use a mesma palavra para Messias que você usou na passagem anterior. A palavra </w:t>
      </w:r>
      <w:r>
        <w:rPr>
          <w:b/>
          <w:lang w:val="pt_PT" w:bidi="pt_PT"/>
        </w:rPr>
        <w:t>Messias</w:t>
      </w:r>
      <w:r>
        <w:rPr>
          <w:lang w:val="pt_PT" w:bidi="pt_PT"/>
        </w:rPr>
        <w:t xml:space="preserve"> está no Glossário Mestre.</w:t>
      </w:r>
    </w:p>
    <w:p>
      <w:pPr/>
      <w:r>
        <w:rPr>
          <w:lang w:val="pt_PT" w:bidi="pt_PT"/>
        </w:rPr>
      </w:r>
      <w:r>
        <w:rPr>
          <w:lang w:val="pt_PT" w:bidi="pt_PT"/>
        </w:rPr>
        <w:t xml:space="preserve">Os sacerdotes e os mestres da lei dizem ao rei que o Messias nasceria em Belém. Eles dizem que o </w:t>
      </w:r>
      <w:r>
        <w:rPr>
          <w:b/>
          <w:lang w:val="pt_PT" w:bidi="pt_PT"/>
        </w:rPr>
        <w:t>profeta</w:t>
      </w:r>
      <w:r>
        <w:rPr>
          <w:lang w:val="pt_PT" w:bidi="pt_PT"/>
        </w:rPr>
        <w:t xml:space="preserve"> escreveu isso. Um profeta é uma pessoa que dá mensagens de Deus às pessoas. Use a mesma palavra que você usou na passagem anterior. A palavra </w:t>
      </w:r>
      <w:r>
        <w:rPr>
          <w:b/>
          <w:lang w:val="pt_PT" w:bidi="pt_PT"/>
        </w:rPr>
        <w:t>profeta</w:t>
      </w:r>
      <w:r>
        <w:rPr>
          <w:lang w:val="pt_PT" w:bidi="pt_PT"/>
        </w:rPr>
        <w:t xml:space="preserve"> está no Glossário Mestre.</w:t>
      </w:r>
    </w:p>
    <w:p>
      <w:pPr/>
      <w:r>
        <w:rPr>
          <w:lang w:val="pt_PT" w:bidi="pt_PT"/>
        </w:rPr>
      </w:r>
      <w:r>
        <w:rPr>
          <w:lang w:val="pt_PT" w:bidi="pt_PT"/>
        </w:rPr>
        <w:t>Os sacerdotes falam sobre “</w:t>
      </w:r>
      <w:r>
        <w:rPr>
          <w:b/>
          <w:lang w:val="pt_PT" w:bidi="pt_PT"/>
        </w:rPr>
        <w:t>o</w:t>
      </w:r>
      <w:r>
        <w:rPr>
          <w:lang w:val="pt_PT" w:bidi="pt_PT"/>
        </w:rPr>
        <w:t xml:space="preserve"> profeta”. Eles não dão o nome do profeta, mas sabemos que o texto que eles estão citando é do livro de Miqueias. Esse texto é tão bem conhecido por eles que eles não acham importante dar o nome do profeta. Eles assumem que quando as pessoas ouvem essa citação, elas sabem que isso era do livro de Miqueias.</w:t>
      </w:r>
    </w:p>
    <w:p>
      <w:pPr/>
      <w:r>
        <w:rPr>
          <w:lang w:val="pt_PT" w:bidi="pt_PT"/>
        </w:rPr>
      </w:r>
      <w:r>
        <w:rPr>
          <w:lang w:val="pt_PT" w:bidi="pt_PT"/>
        </w:rPr>
        <w:t xml:space="preserve">Os astrólogos veem Jesus e se </w:t>
      </w:r>
      <w:r>
        <w:rPr>
          <w:b/>
          <w:lang w:val="pt_PT" w:bidi="pt_PT"/>
        </w:rPr>
        <w:t>curvam e o adoram</w:t>
      </w:r>
      <w:r>
        <w:rPr>
          <w:lang w:val="pt_PT" w:bidi="pt_PT"/>
        </w:rPr>
        <w:t xml:space="preserve">. Eles podem ter se ajoelhado e tocado sua testa no chão. Ou eles podem ter se esticado no chão na frente de Jesus. Esse era um sinal de grande respeito, adequado para um rei ou um Deus. Ao fazer isso, eles estavam </w:t>
      </w:r>
      <w:r>
        <w:rPr>
          <w:b/>
          <w:lang w:val="pt_PT" w:bidi="pt_PT"/>
        </w:rPr>
        <w:t>adorando</w:t>
      </w:r>
      <w:r>
        <w:rPr>
          <w:lang w:val="pt_PT" w:bidi="pt_PT"/>
        </w:rPr>
        <w:t xml:space="preserve"> Jesus. Eles se curvaram como um sinal de sua adoração.</w:t>
      </w:r>
    </w:p>
    <w:p>
      <w:pPr/>
      <w:r>
        <w:rPr>
          <w:lang w:val="pt_PT" w:bidi="pt_PT"/>
        </w:rPr>
      </w:r>
      <w:r>
        <w:rPr>
          <w:lang w:val="pt_PT" w:bidi="pt_PT"/>
        </w:rPr>
        <w:t xml:space="preserve">Os astrólogos </w:t>
      </w:r>
      <w:r>
        <w:rPr>
          <w:b/>
          <w:lang w:val="pt_PT" w:bidi="pt_PT"/>
        </w:rPr>
        <w:t>abrem seus tesouros</w:t>
      </w:r>
      <w:r>
        <w:rPr>
          <w:lang w:val="pt_PT" w:bidi="pt_PT"/>
        </w:rPr>
        <w:t xml:space="preserve">. Isso significa que eles abrem as caixas ou sacos com presentes. Os presentes são </w:t>
      </w:r>
      <w:r>
        <w:rPr>
          <w:b/>
          <w:lang w:val="pt_PT" w:bidi="pt_PT"/>
        </w:rPr>
        <w:t>ouro</w:t>
      </w:r>
      <w:r>
        <w:rPr>
          <w:lang w:val="pt_PT" w:bidi="pt_PT"/>
        </w:rPr>
        <w:t xml:space="preserve">, </w:t>
      </w:r>
      <w:r>
        <w:rPr>
          <w:b/>
          <w:lang w:val="pt_PT" w:bidi="pt_PT"/>
        </w:rPr>
        <w:t>incenso</w:t>
      </w:r>
      <w:r>
        <w:rPr>
          <w:lang w:val="pt_PT" w:bidi="pt_PT"/>
        </w:rPr>
        <w:t xml:space="preserve"> e </w:t>
      </w:r>
      <w:r>
        <w:rPr>
          <w:b/>
          <w:lang w:val="pt_PT" w:bidi="pt_PT"/>
        </w:rPr>
        <w:t>mirra</w:t>
      </w:r>
      <w:r>
        <w:rPr>
          <w:lang w:val="pt_PT" w:bidi="pt_PT"/>
        </w:rPr>
        <w:t>.</w:t>
      </w:r>
    </w:p>
    <w:p>
      <w:pPr/>
      <w:r>
        <w:rPr>
          <w:lang w:val="pt_PT" w:bidi="pt_PT"/>
        </w:rPr>
      </w:r>
      <w:r>
        <w:rPr>
          <w:lang w:val="pt_PT" w:bidi="pt_PT"/>
        </w:rPr>
        <w:t>O ouro é um metal amarelo muito valioso. Pode ser usado para fazer muitas coisas belas, como moedas, jóias ou vasos.</w:t>
      </w:r>
    </w:p>
    <w:p>
      <w:pPr/>
      <w:r>
        <w:rPr>
          <w:lang w:val="pt_PT" w:bidi="pt_PT"/>
        </w:rPr>
      </w:r>
      <w:r>
        <w:rPr>
          <w:lang w:val="pt_PT" w:bidi="pt_PT"/>
        </w:rPr>
        <w:t>O incenso é a seiva de certas árvores que era endurecida em pequenos aglomerados. O incenso tem um cheiro agradável e as pessoas podem queimá-lo para que o cheiro se espalhe, ou era usado para fazer perfumes ou cremes.</w:t>
      </w:r>
    </w:p>
    <w:p>
      <w:pPr/>
      <w:r>
        <w:rPr>
          <w:lang w:val="pt_PT" w:bidi="pt_PT"/>
        </w:rPr>
      </w:r>
      <w:r>
        <w:rPr>
          <w:lang w:val="pt_PT" w:bidi="pt_PT"/>
        </w:rPr>
        <w:t>A mirra é semelhante, mas vem de uma árvore diferente. A mirra também era usada para perfume, mas também como remédio. Ouro, incenso e mirra eram presentes muito caros e, naqueles dias, muito adequados para dar a um rei.</w:t>
      </w:r>
    </w:p>
    <w:p>
      <w:pPr/>
      <w:r>
        <w:rPr>
          <w:lang w:val="pt_PT" w:bidi="pt_PT"/>
        </w:rPr>
      </w:r>
      <w:r>
        <w:rPr>
          <w:lang w:val="pt_PT" w:bidi="pt_PT"/>
        </w:rPr>
        <w:t>Mostre novamente à sua equipe as imagens de ouro, incenso e mirra.</w:t>
      </w:r>
    </w:p>
    <w:p>
      <w:pPr/>
      <w:r>
        <w:rPr>
          <w:lang w:val="pt_PT" w:bidi="pt_PT"/>
        </w:rPr>
      </w:r>
      <w:r>
        <w:rPr>
          <w:lang w:val="pt_PT" w:bidi="pt_PT"/>
        </w:rPr>
        <w:t>Se seu idioma não tiver um nome para incenso e mirra, vocês podem descrevê-lo. Vocês talvez poderiam dizer que os astrólogos deram a Jesus ouro e dois tipos de óleo precioso e de cheiro doce. Ou se as pessoas souberem sobre queimar incenso, vocês poderiam dizer: “Os astrólogos deram a Jesus ouro e incenso muito precioso, bem como perfume caro”.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2:13–23</w:t>
      </w:r>
      <w:r>
        <w:rPr>
          <w:lang w:val="pt_PT" w:bidi="pt_PT"/>
        </w:rPr>
      </w:r>
    </w:p>
    <w:p>
      <w:pPr>
        <w:pStyle w:val="Heading3"/>
      </w:pPr>
      <w:r>
        <w:rPr>
          <w:lang w:val="pt_PT" w:bidi="pt_PT"/>
        </w:rPr>
        <w:t>Ouvir e Sentir</w:t>
      </w:r>
    </w:p>
    <w:p>
      <w:pPr/>
      <w:r>
        <w:rPr>
          <w:lang w:val="pt_PT" w:bidi="pt_PT"/>
        </w:rPr>
      </w:r>
      <w:r>
        <w:rPr>
          <w:lang w:val="pt_PT" w:bidi="pt_PT"/>
        </w:rPr>
        <w:t>Ouça Mateus 2:13–23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está acontecendo imediatamente depois que os astrólogos haviam visitado Maria, José e o bebê Jesus.</w:t>
      </w:r>
    </w:p>
    <w:p>
      <w:pPr/>
      <w:r>
        <w:rPr>
          <w:lang w:val="pt_PT" w:bidi="pt_PT"/>
        </w:rPr>
      </w:r>
      <w:r>
        <w:rPr>
          <w:lang w:val="pt_PT" w:bidi="pt_PT"/>
        </w:rPr>
        <w:t>A história anterior terminou com os astrólogos tendo um sonho. A partir do sonho, eles entenderam que o rei Herodes queria ferir o menino Jesus. Portanto, eles não voltaram para o rei Herodes para contar onde o menino Jesus estava, mas eles foram para casa por uma rota diferente.</w:t>
      </w:r>
    </w:p>
    <w:p>
      <w:pPr/>
      <w:r>
        <w:rPr>
          <w:lang w:val="pt_PT" w:bidi="pt_PT"/>
        </w:rPr>
      </w:r>
      <w:r>
        <w:rPr>
          <w:lang w:val="pt_PT" w:bidi="pt_PT"/>
        </w:rPr>
        <w:t>Depois que os astrólogos deixaram Maria e José, José tem um sonho. No sonho, José vê um anjo. O anjo diz a José que o rei Herodes quer matar a criança. José precisa levar Maria e Jesus para o Egito. O Egito era um país vizinho. O rei Herodes não tinha poder no Egito. Jesus estaria seguro lá.</w:t>
      </w:r>
    </w:p>
    <w:p>
      <w:pPr/>
      <w:r>
        <w:rPr>
          <w:lang w:val="pt_PT" w:bidi="pt_PT"/>
        </w:rPr>
      </w:r>
      <w:r>
        <w:rPr>
          <w:lang w:val="pt_PT" w:bidi="pt_PT"/>
        </w:rPr>
        <w:t>Mostre um mapa de Belém em relação ao Egito.</w:t>
      </w:r>
    </w:p>
    <w:p>
      <w:pPr/>
      <w:r>
        <w:rPr>
          <w:lang w:val="pt_PT" w:bidi="pt_PT"/>
        </w:rPr>
      </w:r>
      <w:r>
        <w:rPr>
          <w:lang w:val="pt_PT" w:bidi="pt_PT"/>
        </w:rPr>
        <w:t>Agora Mateus novamente tem uma citação de um profeta. Como nas passagens anteriores, ele não diz qual profeta: ele apenas diz “o profeta”. Desta vez, o profeta é um homem chamado Oseias. Oseias viveu cerca de 750 anos antes de Jesus. Oseias deu mensagens de Deus ao povo de Israel.</w:t>
      </w:r>
    </w:p>
    <w:p>
      <w:pPr/>
      <w:r>
        <w:rPr>
          <w:lang w:val="pt_PT" w:bidi="pt_PT"/>
        </w:rPr>
      </w:r>
      <w:r>
        <w:rPr>
          <w:lang w:val="pt_PT" w:bidi="pt_PT"/>
        </w:rPr>
        <w:t>Uma vez, Deus estava falando sobre todo o povo de Israel como se eles fossem uma pessoa. Ele disse: “Já amava Israel quando ele ainda era uma criança. Chamei meu filho — significando Israel — para fora do Egito”. Deus está se referindo aqui a um tempo na história de Israel, muitas centenas de anos, até mesmo antes de Oseias, quando os israelitas eram escravos no Egito. Deus os libertou e os levou para fora do Egito e deu a eles o país de Israel para viver.</w:t>
      </w:r>
    </w:p>
    <w:p>
      <w:pPr/>
      <w:r>
        <w:rPr>
          <w:lang w:val="pt_PT" w:bidi="pt_PT"/>
        </w:rPr>
      </w:r>
      <w:r>
        <w:rPr>
          <w:lang w:val="pt_PT" w:bidi="pt_PT"/>
        </w:rPr>
        <w:t xml:space="preserve">Mateus está repetindo a última parte dessa mensagem de Deus, mas ele está dando a ela um significado diferente. O filho agora representa Jesus, e não Israel. O menino </w:t>
      </w:r>
      <w:r>
        <w:rPr>
          <w:b/>
          <w:lang w:val="pt_PT" w:bidi="pt_PT"/>
        </w:rPr>
        <w:t>Jesus</w:t>
      </w:r>
      <w:r>
        <w:rPr>
          <w:lang w:val="pt_PT" w:bidi="pt_PT"/>
        </w:rPr>
        <w:t xml:space="preserve"> agora está no Egito. Mais tarde, quando Jesus estiver de volta em Israel, seria como se Deus tivesse chamado Jesus — seu filho — para fora do Egito. Mateus quer dizer: “O que era verdade para Israel, será verdade para Jesus!”</w:t>
      </w:r>
    </w:p>
    <w:p>
      <w:pPr/>
      <w:r>
        <w:rPr>
          <w:lang w:val="pt_PT" w:bidi="pt_PT"/>
        </w:rPr>
      </w:r>
      <w:r>
        <w:rPr>
          <w:lang w:val="pt_PT" w:bidi="pt_PT"/>
        </w:rPr>
        <w:t>Enquanto isso, quando os astrólogos não voltam para Jerusalém, o rei Herodes percebe que eles o enganaram. Eles não fizeram o que ele pediu para fazerem. Eles voltaram secretamente para seu próprio país. O rei Herodes fica furioso. Ele então faz uma coisa terrível. Ele faz com que todos os bebês meninos em Belém e aldeias vizinhas sejam assassinados. Ele sabe que um deles deve ser o rei dos judeus sobre quem os astrólogos falaram, mas ele não sabe qual menino. Ele sabe aproximadamente a idade que a criança deve ter. Ele não arrisca: ele assassina todos os possíveis meninos que poderiam ter sido o rei dos judeus, e alguns mais. Ele faz seus soldados matarem todos os meninos que têm menos de 2 anos em Belém e nas aldeias vizinhas.</w:t>
      </w:r>
    </w:p>
    <w:p>
      <w:pPr/>
      <w:r>
        <w:rPr>
          <w:lang w:val="pt_PT" w:bidi="pt_PT"/>
        </w:rPr>
      </w:r>
      <w:r>
        <w:rPr>
          <w:lang w:val="pt_PT" w:bidi="pt_PT"/>
        </w:rPr>
        <w:t>Mateus então cita outro profeta, mas desta vez ele dá o nome do profeta. O nome do profeta era Jeremias. Jeremias viveu cerca de 600 anos antes do nascimento de Jesus. Esse foi o tempo em que os israelitas foram levados para Babilônia — o exílio, esse tempo mais terrível na história de Israel. Logo antes dos israelitas serem levados para Babilônia, Jeremias já havia dito que isso aconteceria.</w:t>
      </w:r>
    </w:p>
    <w:p>
      <w:pPr/>
      <w:r>
        <w:rPr>
          <w:lang w:val="pt_PT" w:bidi="pt_PT"/>
        </w:rPr>
      </w:r>
      <w:r>
        <w:rPr>
          <w:lang w:val="pt_PT" w:bidi="pt_PT"/>
        </w:rPr>
        <w:t>Jeremias havia dito que as pessoas em um lugar chamado Ramá poderiam ouvir a voz de alguém chorando. Alguém estava lamentando e chorando em voz muito alta. Ele então diz que a pessoa que estava chorando era Raquel. Raquel era uma das antepassadas, uma ancestral mulher, dos israelitas. Ela já havia morrido há muito tempo, mas Jeremias fala como se Raquel ainda estivesse viva. Jeremias estava usando uma linguagem poética para expressar o quão terrível seria o tempo do exílio. Ele quer dizer que se Raquel ainda estivesse viva, ela estaria chorando porque os israelitas estão sendo feitos prisioneiros. A dor de Raquel seria tão grande que ninguém seria capaz de confortá-la e fazê-la parar de chorar.</w:t>
      </w:r>
    </w:p>
    <w:p>
      <w:pPr/>
      <w:r>
        <w:rPr>
          <w:lang w:val="pt_PT" w:bidi="pt_PT"/>
        </w:rPr>
      </w:r>
      <w:r>
        <w:rPr>
          <w:lang w:val="pt_PT" w:bidi="pt_PT"/>
        </w:rPr>
        <w:t>Jeremias menciona que o choro é ouvido em Ramá. Esse era um lugar que ficava um pouco mais ao norte de Jerusalém.</w:t>
      </w:r>
    </w:p>
    <w:p>
      <w:pPr/>
      <w:r>
        <w:rPr>
          <w:lang w:val="pt_PT" w:bidi="pt_PT"/>
        </w:rPr>
      </w:r>
      <w:r>
        <w:rPr>
          <w:lang w:val="pt_PT" w:bidi="pt_PT"/>
        </w:rPr>
        <w:t>Mateus aplica essa profecia de Jeremias à situação atual. Quando o rei Herodes assassinou os bebês em Belém, esse foi um tempo terrível para as pessoas em Belém. Se sua ancestral Raquel ainda estivesse viva, ela teria chorado muito, assim como as mães e pais em Belém, cujos filhos foram assassinados, estavam chorando agora.</w:t>
      </w:r>
    </w:p>
    <w:p>
      <w:pPr/>
      <w:r>
        <w:rPr>
          <w:lang w:val="pt_PT" w:bidi="pt_PT"/>
        </w:rPr>
      </w:r>
      <w:r>
        <w:rPr>
          <w:lang w:val="pt_PT" w:bidi="pt_PT"/>
        </w:rPr>
        <w:t>Parem aqui e discutam: vocês podem contar uma história sobre um bebê morrendo em sua comunidade? O que aconteceu? Como outras pessoas reagiram? Como a morte do bebê afetou a família e a comunidade?</w:t>
      </w:r>
    </w:p>
    <w:p>
      <w:pPr/>
      <w:r>
        <w:rPr>
          <w:lang w:val="pt_PT" w:bidi="pt_PT"/>
        </w:rPr>
      </w:r>
      <w:r>
        <w:rPr>
          <w:lang w:val="pt_PT" w:bidi="pt_PT"/>
        </w:rPr>
        <w:t>Enquanto isso, José, Maria e Jesus estão seguros no Egito. Não sabemos quanto tempo eles ficaram no Egito. Pode ter sido alguns meses, ou alguns anos. Mas, depois que eles viveram lá por algum tempo, o rei Herodes morre.</w:t>
      </w:r>
    </w:p>
    <w:p>
      <w:pPr/>
      <w:r>
        <w:rPr>
          <w:lang w:val="pt_PT" w:bidi="pt_PT"/>
        </w:rPr>
      </w:r>
      <w:r>
        <w:rPr>
          <w:lang w:val="pt_PT" w:bidi="pt_PT"/>
        </w:rPr>
        <w:t>O rei Herodes teve três filhos. Depois de sua morte, seu reino foi dividido em três partes. Cada filho recebeu uma parte. O filho de Herodes, Arquelau se tornou governante sobre a Judeia. O filho de Herodes, Herodes Antipas, se tornou governante sobre uma província chamada Galileia, bem como outra província. Seu terceiro filho recebeu outra parte.</w:t>
      </w:r>
    </w:p>
    <w:p>
      <w:pPr/>
      <w:r>
        <w:rPr>
          <w:lang w:val="pt_PT" w:bidi="pt_PT"/>
        </w:rPr>
      </w:r>
      <w:r>
        <w:rPr>
          <w:lang w:val="pt_PT" w:bidi="pt_PT"/>
        </w:rPr>
        <w:t>Um anjo diz a José em um sonho que é seguro para ele voltar para Israel. Mas, uma vez que eles estão no caminho, José ouve que o filho do rei Herodes, Arquelau, agora é governante sobre a Judeia. Isso deixa José com medo. José sabia que Arquelau não era uma boa pessoa. José então tem outro sonho, e um anjo diz a ele para ir para Nazaré. Do evangelho de Lucas, sabemos que José e Maria moravam em Nazaré antes de irem para Belém. Nazaré era uma pequena cidade na província da Galileia. Ela ficava ao norte de Jerusalém e Belém.</w:t>
      </w:r>
    </w:p>
    <w:p>
      <w:pPr/>
      <w:r>
        <w:rPr>
          <w:lang w:val="pt_PT" w:bidi="pt_PT"/>
        </w:rPr>
      </w:r>
      <w:r>
        <w:rPr>
          <w:lang w:val="pt_PT" w:bidi="pt_PT"/>
        </w:rPr>
        <w:t>Mostre às pessoas um mapa de Israel no tempo de Jesus. Olhe para Nazaré.</w:t>
      </w:r>
    </w:p>
    <w:p>
      <w:pPr/>
      <w:r>
        <w:rPr>
          <w:lang w:val="pt_PT" w:bidi="pt_PT"/>
        </w:rPr>
      </w:r>
      <w:r>
        <w:rPr>
          <w:lang w:val="pt_PT" w:bidi="pt_PT"/>
        </w:rPr>
        <w:t>Nazaré não era um lugar muito honrado para viver. As pessoas na Judeia olhavam com desprezo para as pessoas na Galileia, e na própria Galileia, as pessoas olhavam com desprezo para as pessoas de Nazaré! Era um dos lugares mais baixos e menos respeitados que se poderia viver.</w:t>
      </w:r>
    </w:p>
    <w:p>
      <w:pPr/>
      <w:r>
        <w:rPr>
          <w:lang w:val="pt_PT" w:bidi="pt_PT"/>
        </w:rPr>
      </w:r>
      <w:r>
        <w:rPr>
          <w:lang w:val="pt_PT" w:bidi="pt_PT"/>
        </w:rPr>
        <w:t>Mateus novamente se refere a um profeta. Desta vez, ele diz “profetas” — mais de um. Ele diz que os profetas haviam dito que “ele será chamado de nazareno”. Nazareno significa alguém de Nazaré, e “ele” se refere ao Messias. Não temos um texto no Antigo Testamento onde um profeta diz que o Messias será alguém de Nazaré. Mas, nós temos textos onde um profeta diz que o Messias será desprezado. Mateus pode querer dizer que quando os pais de Jesus foram viver em Nazaré, isso tornaria verdade que o Messias seria desprezado por outras pessoas.</w:t>
      </w:r>
    </w:p>
    <w:p>
      <w:pPr/>
      <w:r>
        <w:rPr>
          <w:lang w:val="pt_PT" w:bidi="pt_PT"/>
        </w:rPr>
      </w:r>
      <w:r>
        <w:rPr>
          <w:lang w:val="pt_PT" w:bidi="pt_PT"/>
        </w:rPr>
        <w:t>Em sua comunidade, há lugares que não são considerados muito honrados para viver? O que vocês podem contar sobre as pessoas desse lugar? Se você encontra alguém desse lugar, como você reage? Se vocês ouvem que alguém é desse lugar, quais são suas expectativas sobre essa pessoa?</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José tem um sonho.</w:t>
      </w:r>
    </w:p>
    <w:p>
      <w:pPr/>
      <w:r>
        <w:rPr>
          <w:lang w:val="pt_PT" w:bidi="pt_PT"/>
        </w:rPr>
      </w:r>
      <w:r>
        <w:rPr>
          <w:b/>
          <w:lang w:val="pt_PT" w:bidi="pt_PT"/>
        </w:rPr>
        <w:t>Segunda cena:</w:t>
      </w:r>
      <w:r>
        <w:rPr>
          <w:lang w:val="pt_PT" w:bidi="pt_PT"/>
        </w:rPr>
        <w:t xml:space="preserve"> José, Maria e o bebê Jesus vão para o Egito.</w:t>
      </w:r>
    </w:p>
    <w:p>
      <w:pPr/>
      <w:r>
        <w:rPr>
          <w:lang w:val="pt_PT" w:bidi="pt_PT"/>
        </w:rPr>
      </w:r>
      <w:r>
        <w:rPr>
          <w:b/>
          <w:lang w:val="pt_PT" w:bidi="pt_PT"/>
        </w:rPr>
        <w:t>Terceira cena:</w:t>
      </w:r>
      <w:r>
        <w:rPr>
          <w:lang w:val="pt_PT" w:bidi="pt_PT"/>
        </w:rPr>
        <w:t xml:space="preserve"> o rei Herodes faz os bebês meninos em Belém serem assassinados.</w:t>
      </w:r>
    </w:p>
    <w:p>
      <w:pPr/>
      <w:r>
        <w:rPr>
          <w:lang w:val="pt_PT" w:bidi="pt_PT"/>
        </w:rPr>
      </w:r>
      <w:r>
        <w:rPr>
          <w:b/>
          <w:lang w:val="pt_PT" w:bidi="pt_PT"/>
        </w:rPr>
        <w:t>Quarta cena:</w:t>
      </w:r>
      <w:r>
        <w:rPr>
          <w:lang w:val="pt_PT" w:bidi="pt_PT"/>
        </w:rPr>
        <w:t xml:space="preserve"> José, Maria, o bebê Jesus começaram a viajar de volta para Israel.</w:t>
      </w:r>
    </w:p>
    <w:p>
      <w:pPr/>
      <w:r>
        <w:rPr>
          <w:lang w:val="pt_PT" w:bidi="pt_PT"/>
        </w:rPr>
      </w:r>
      <w:r>
        <w:rPr>
          <w:b/>
          <w:lang w:val="pt_PT" w:bidi="pt_PT"/>
        </w:rPr>
        <w:t>Quinta cena:</w:t>
      </w:r>
      <w:r>
        <w:rPr>
          <w:lang w:val="pt_PT" w:bidi="pt_PT"/>
        </w:rPr>
        <w:t xml:space="preserve"> José, Maria e o bebê Jesus se estabelecem em Nazaré.</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Anjo</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O bebê Jesus</w:t>
      </w:r>
    </w:p>
    <w:p>
      <w:pPr>
        <w:pStyle w:val="ListBullet"/>
        <w:spacing w:line="240" w:lineRule="auto"/>
        <w:ind w:left="720"/>
      </w:pPr>
      <w:r>
        <w:rPr>
          <w:lang w:val="pt_PT" w:bidi="pt_PT"/>
        </w:rPr>
      </w:r>
      <w:r>
        <w:rPr>
          <w:lang w:val="pt_PT" w:bidi="pt_PT"/>
        </w:rPr>
        <w:t>O rei Herodes</w:t>
      </w:r>
    </w:p>
    <w:p>
      <w:pPr>
        <w:pStyle w:val="ListBullet"/>
        <w:spacing w:line="240" w:lineRule="auto"/>
        <w:ind w:left="720"/>
      </w:pPr>
      <w:r>
        <w:rPr>
          <w:lang w:val="pt_PT" w:bidi="pt_PT"/>
        </w:rPr>
      </w:r>
      <w:r>
        <w:rPr>
          <w:lang w:val="pt_PT" w:bidi="pt_PT"/>
        </w:rPr>
        <w:t>O profeta (Oseias)</w:t>
      </w:r>
    </w:p>
    <w:p>
      <w:pPr>
        <w:pStyle w:val="ListBullet"/>
        <w:spacing w:line="240" w:lineRule="auto"/>
        <w:ind w:left="720"/>
      </w:pPr>
      <w:r>
        <w:rPr>
          <w:lang w:val="pt_PT" w:bidi="pt_PT"/>
        </w:rPr>
      </w:r>
      <w:r>
        <w:rPr>
          <w:lang w:val="pt_PT" w:bidi="pt_PT"/>
        </w:rPr>
        <w:t>Os astrólogos</w:t>
      </w:r>
    </w:p>
    <w:p>
      <w:pPr>
        <w:pStyle w:val="ListBullet"/>
        <w:spacing w:line="240" w:lineRule="auto"/>
        <w:ind w:left="720"/>
      </w:pPr>
      <w:r>
        <w:rPr>
          <w:lang w:val="pt_PT" w:bidi="pt_PT"/>
        </w:rPr>
      </w:r>
      <w:r>
        <w:rPr>
          <w:lang w:val="pt_PT" w:bidi="pt_PT"/>
        </w:rPr>
        <w:t>Os bebês em Belém</w:t>
      </w:r>
    </w:p>
    <w:p>
      <w:pPr>
        <w:pStyle w:val="ListBullet"/>
        <w:spacing w:line="240" w:lineRule="auto"/>
        <w:ind w:left="720"/>
      </w:pPr>
      <w:r>
        <w:rPr>
          <w:lang w:val="pt_PT" w:bidi="pt_PT"/>
        </w:rPr>
      </w:r>
      <w:r>
        <w:rPr>
          <w:lang w:val="pt_PT" w:bidi="pt_PT"/>
        </w:rPr>
        <w:t>As pessoas que vivem em Belém e aldeias vizinhas</w:t>
      </w:r>
    </w:p>
    <w:p>
      <w:pPr>
        <w:pStyle w:val="ListBullet"/>
        <w:spacing w:line="240" w:lineRule="auto"/>
        <w:ind w:left="720"/>
      </w:pPr>
      <w:r>
        <w:rPr>
          <w:lang w:val="pt_PT" w:bidi="pt_PT"/>
        </w:rPr>
      </w:r>
      <w:r>
        <w:rPr>
          <w:lang w:val="pt_PT" w:bidi="pt_PT"/>
        </w:rPr>
        <w:t>Os soldados do rei Herodes</w:t>
      </w:r>
    </w:p>
    <w:p>
      <w:pPr>
        <w:pStyle w:val="ListBullet"/>
        <w:spacing w:line="240" w:lineRule="auto"/>
        <w:ind w:left="720"/>
      </w:pPr>
      <w:r>
        <w:rPr>
          <w:lang w:val="pt_PT" w:bidi="pt_PT"/>
        </w:rPr>
      </w:r>
      <w:r>
        <w:rPr>
          <w:lang w:val="pt_PT" w:bidi="pt_PT"/>
        </w:rPr>
        <w:t>O profeta Jeremias</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O rei Arquelau</w:t>
      </w:r>
    </w:p>
    <w:p>
      <w:pPr>
        <w:pStyle w:val="ListBullet"/>
        <w:spacing w:line="240" w:lineRule="auto"/>
        <w:ind w:left="720"/>
      </w:pPr>
      <w:r>
        <w:rPr>
          <w:lang w:val="pt_PT" w:bidi="pt_PT"/>
        </w:rPr>
      </w:r>
      <w:r>
        <w:rPr>
          <w:lang w:val="pt_PT" w:bidi="pt_PT"/>
        </w:rPr>
        <w:t>Os outros dois filhos de Herodes. Eles não são mencionados na história, mas será útil para nós sobreintendermos sobre eles.</w:t>
      </w:r>
    </w:p>
    <w:p>
      <w:pPr>
        <w:pStyle w:val="ListBullet"/>
        <w:spacing w:line="240" w:lineRule="auto"/>
        <w:ind w:left="720"/>
      </w:pPr>
      <w:r>
        <w:rPr>
          <w:lang w:val="pt_PT" w:bidi="pt_PT"/>
        </w:rPr>
      </w:r>
      <w:r>
        <w:rPr>
          <w:lang w:val="pt_PT" w:bidi="pt_PT"/>
        </w:rPr>
        <w:t>Os “profetas”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Um anjo adverte José e diz a ele para ir para o Egito. Maria e José saem à noite: provavelmente a mesma noite durante a qual José teve o sonho. Seria mais seguro sair à noite, para que as pessoas não os vissem sair e dissessem ao rei Herodes para onde eles foram.</w:t>
      </w:r>
    </w:p>
    <w:p>
      <w:pPr/>
      <w:r>
        <w:rPr>
          <w:lang w:val="pt_PT" w:bidi="pt_PT"/>
        </w:rPr>
      </w:r>
      <w:r>
        <w:rPr>
          <w:lang w:val="pt_PT" w:bidi="pt_PT"/>
        </w:rPr>
        <w:t>Não sabemos o quão longe Maria e José caminharam durante sua jornada para o Egito. Isso depende de onde no Egito eles terminaram. Eles podem ter viajado por pelo menos uma semana, mas pode ter sido várias semanas. A jornada provavelmente era difícil. Havia estradas, mas muito poucas aldeias no caminho.</w:t>
      </w:r>
    </w:p>
    <w:p>
      <w:pPr/>
      <w:r>
        <w:rPr>
          <w:lang w:val="pt_PT" w:bidi="pt_PT"/>
        </w:rPr>
      </w:r>
      <w:r>
        <w:rPr>
          <w:lang w:val="pt_PT" w:bidi="pt_PT"/>
        </w:rPr>
        <w:t>Durante o tempo em que José e Maria ficarão no Egito, o rei Herodes morrerá. Mas ele ainda não está morto. Enquanto Maria e José ainda estão em seu caminho para o Egito, o rei Herodes assassina os bebês meninos em Belém.</w:t>
      </w:r>
    </w:p>
    <w:p>
      <w:pPr/>
      <w:r>
        <w:rPr>
          <w:lang w:val="pt_PT" w:bidi="pt_PT"/>
        </w:rPr>
      </w:r>
      <w:r>
        <w:rPr>
          <w:lang w:val="pt_PT" w:bidi="pt_PT"/>
        </w:rPr>
        <w:t>O rei esperava que os astrólogos viessem e dissessem a ele onde estava a criança que seria o rei dos judeus. Belém não ficava muito longe de Jerusalém. Os astrólogos poderiam ter voltado para ele dentro de um ou dois dias. Então o rei provavelmente desistiu de esperar e enviou rapidamente soldados para Belém apenas alguns dias depois que os astrólogos haviam saído.</w:t>
      </w:r>
    </w:p>
    <w:p>
      <w:pPr/>
      <w:r>
        <w:rPr>
          <w:lang w:val="pt_PT" w:bidi="pt_PT"/>
        </w:rPr>
      </w:r>
      <w:r>
        <w:rPr>
          <w:lang w:val="pt_PT" w:bidi="pt_PT"/>
        </w:rPr>
        <w:t>Belém era uma pequena aldeia. O rei também matou os bebês meninos nas aldeias ao redor de Belém, apenas para ter certeza. Como essas eram pequenas aldeias, provavelmente apenas algumas crianças foram assassinadas. Mas você pode imaginar o quão assustadas as pessoas da aldeia ficaram quando os soldados do rei vieram marchando para sua aldeia, olhando para cada casa e levando seus bebês. Os soldados mataram cada bebê com uma espada. Se vocês estivessem nessa aldeia quando isso aconteceu, o que vocês ouviriam? O que vocês veriam?</w:t>
      </w:r>
    </w:p>
    <w:p>
      <w:pPr/>
      <w:r>
        <w:rPr>
          <w:lang w:val="pt_PT" w:bidi="pt_PT"/>
        </w:rPr>
      </w:r>
      <w:r>
        <w:rPr>
          <w:lang w:val="pt_PT" w:bidi="pt_PT"/>
        </w:rPr>
        <w:t>O rei Herodes morreu algum tempo depois disso. Mateus diz: “Veja, um anjo fala a José em um sonho!” Isso significa que aconteceu de repente. O anjo diz a José para voltar para Israel, com Maria e Jesus. O anjo diz que as pessoas que estavam tentando matar Jesus estão mortas. A partir disso, José sabe que o rei Herodes morreu. José e Maria, com Jesus, começam a viajar, mas antes de chegarem à Judeia, José ouve que o filho de Herodes, Arquelau, agora é o rei. Eles podem ter encontrado algumas pessoas na estrada vindo da Judeia que contaram isso a ele. Essa notícia deixa José com medo. Ele não confia no rei Arquelau. Talvez ele esteja se perguntando o que fazer, quando ele tiver outro sonho. O sonho dá instruções a ele sobre para onde ir. José então leva sua família e se estabelece em Nazaré.</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Anjo</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O bebê Jesus</w:t>
      </w:r>
    </w:p>
    <w:p>
      <w:pPr>
        <w:pStyle w:val="ListBullet"/>
        <w:spacing w:line="240" w:lineRule="auto"/>
        <w:ind w:left="720"/>
      </w:pPr>
      <w:r>
        <w:rPr>
          <w:lang w:val="pt_PT" w:bidi="pt_PT"/>
        </w:rPr>
      </w:r>
      <w:r>
        <w:rPr>
          <w:lang w:val="pt_PT" w:bidi="pt_PT"/>
        </w:rPr>
        <w:t>O rei Herodes</w:t>
      </w:r>
    </w:p>
    <w:p>
      <w:pPr>
        <w:pStyle w:val="ListBullet"/>
        <w:spacing w:line="240" w:lineRule="auto"/>
        <w:ind w:left="720"/>
      </w:pPr>
      <w:r>
        <w:rPr>
          <w:lang w:val="pt_PT" w:bidi="pt_PT"/>
        </w:rPr>
      </w:r>
      <w:r>
        <w:rPr>
          <w:lang w:val="pt_PT" w:bidi="pt_PT"/>
        </w:rPr>
        <w:t>O profeta (Oseias)</w:t>
      </w:r>
    </w:p>
    <w:p>
      <w:pPr>
        <w:pStyle w:val="ListBullet"/>
        <w:spacing w:line="240" w:lineRule="auto"/>
        <w:ind w:left="720"/>
      </w:pPr>
      <w:r>
        <w:rPr>
          <w:lang w:val="pt_PT" w:bidi="pt_PT"/>
        </w:rPr>
      </w:r>
      <w:r>
        <w:rPr>
          <w:lang w:val="pt_PT" w:bidi="pt_PT"/>
        </w:rPr>
        <w:t>Os astrólogos</w:t>
      </w:r>
    </w:p>
    <w:p>
      <w:pPr>
        <w:pStyle w:val="ListBullet"/>
        <w:spacing w:line="240" w:lineRule="auto"/>
        <w:ind w:left="720"/>
      </w:pPr>
      <w:r>
        <w:rPr>
          <w:lang w:val="pt_PT" w:bidi="pt_PT"/>
        </w:rPr>
      </w:r>
      <w:r>
        <w:rPr>
          <w:lang w:val="pt_PT" w:bidi="pt_PT"/>
        </w:rPr>
        <w:t>Os bebês em Belém</w:t>
      </w:r>
    </w:p>
    <w:p>
      <w:pPr>
        <w:pStyle w:val="ListBullet"/>
        <w:spacing w:line="240" w:lineRule="auto"/>
        <w:ind w:left="720"/>
      </w:pPr>
      <w:r>
        <w:rPr>
          <w:lang w:val="pt_PT" w:bidi="pt_PT"/>
        </w:rPr>
      </w:r>
      <w:r>
        <w:rPr>
          <w:lang w:val="pt_PT" w:bidi="pt_PT"/>
        </w:rPr>
        <w:t>As pessoas que vivem em Belém e aldeias vizinhas</w:t>
      </w:r>
    </w:p>
    <w:p>
      <w:pPr>
        <w:pStyle w:val="ListBullet"/>
        <w:spacing w:line="240" w:lineRule="auto"/>
        <w:ind w:left="720"/>
      </w:pPr>
      <w:r>
        <w:rPr>
          <w:lang w:val="pt_PT" w:bidi="pt_PT"/>
        </w:rPr>
      </w:r>
      <w:r>
        <w:rPr>
          <w:lang w:val="pt_PT" w:bidi="pt_PT"/>
        </w:rPr>
        <w:t>Os soldados do rei Herodes</w:t>
      </w:r>
    </w:p>
    <w:p>
      <w:pPr>
        <w:pStyle w:val="ListBullet"/>
        <w:spacing w:line="240" w:lineRule="auto"/>
        <w:ind w:left="720"/>
      </w:pPr>
      <w:r>
        <w:rPr>
          <w:lang w:val="pt_PT" w:bidi="pt_PT"/>
        </w:rPr>
      </w:r>
      <w:r>
        <w:rPr>
          <w:lang w:val="pt_PT" w:bidi="pt_PT"/>
        </w:rPr>
        <w:t>O profeta Jeremias</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O rei Arquelau</w:t>
      </w:r>
    </w:p>
    <w:p>
      <w:pPr>
        <w:pStyle w:val="ListBullet"/>
        <w:spacing w:line="240" w:lineRule="auto"/>
        <w:ind w:left="720"/>
      </w:pPr>
      <w:r>
        <w:rPr>
          <w:lang w:val="pt_PT" w:bidi="pt_PT"/>
        </w:rPr>
      </w:r>
      <w:r>
        <w:rPr>
          <w:lang w:val="pt_PT" w:bidi="pt_PT"/>
        </w:rPr>
        <w:t>Os outros dois filhos de Herodes. Eles não são mencionados na história, mas será útil para nós sobreintendermos sobre eles.</w:t>
      </w:r>
    </w:p>
    <w:p>
      <w:pPr>
        <w:pStyle w:val="ListBullet"/>
        <w:spacing w:line="240" w:lineRule="auto"/>
        <w:ind w:left="720"/>
      </w:pPr>
      <w:r>
        <w:rPr>
          <w:lang w:val="pt_PT" w:bidi="pt_PT"/>
        </w:rPr>
      </w:r>
      <w:r>
        <w:rPr>
          <w:lang w:val="pt_PT" w:bidi="pt_PT"/>
        </w:rPr>
        <w:t>Os “profetas”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Divida a sala ou o espaço em partes. Decida onde Belém vai ficar, e onde Jerusalém, o Egito e Nazaré ficarão. Decida onde você colocará os atores que interpretam os vários profetas. Os profetas não estão vivendo ao mesmo tempo que as outras pessoas na história. Eles haviam dado suas mensagens há um longo tempo. Talvez eles possam se colocar em pé em uma cadeira para mostrar a diferença com as outras pessoas. Ou, eles podem ficar do lado de fora da porta e gritar suas mensagens de longe!</w:t>
      </w:r>
    </w:p>
    <w:p>
      <w:pPr/>
      <w:r>
        <w:rPr>
          <w:lang w:val="pt_PT" w:bidi="pt_PT"/>
        </w:rPr>
      </w:r>
      <w:r>
        <w:rPr>
          <w:lang w:val="pt_PT" w:bidi="pt_PT"/>
        </w:rPr>
        <w:t>Encene os astrólogos deixando Maria e José depois de sua visita a Belém. Encene José tendo um sonho.</w:t>
      </w:r>
    </w:p>
    <w:p>
      <w:pPr/>
      <w:r>
        <w:rPr>
          <w:lang w:val="pt_PT" w:bidi="pt_PT"/>
        </w:rPr>
      </w:r>
      <w:r>
        <w:rPr>
          <w:lang w:val="pt_PT" w:bidi="pt_PT"/>
        </w:rPr>
        <w:t>Encene José acordando sua família e José, Maria e Jesus deixando Belém.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José e Maria: “Como vocês estão se sentindo?”. Você pode ouvir coisas como:</w:t>
      </w:r>
    </w:p>
    <w:p>
      <w:pPr/>
      <w:r>
        <w:rPr>
          <w:lang w:val="pt_PT" w:bidi="pt_PT"/>
        </w:rPr>
      </w:r>
      <w:r>
        <w:rPr>
          <w:lang w:val="pt_PT" w:bidi="pt_PT"/>
        </w:rPr>
        <w:t>No outro lado da sala, você pode interpretar o profeta Oseias dizendo “Chamei meu filho para sair do Egito”. Essa profecia ainda não está sendo cumprida; Jesus ainda está no caminho para o Egito. Mas vai se cumprir quando Jesus começar a viajar de volta. Peça à pessoa que interpreta o profeta para ficar no mesmo lugar por enquanto. Ele pode repetir sua fala mais tarde.</w:t>
      </w:r>
    </w:p>
    <w:p>
      <w:pPr/>
      <w:r>
        <w:rPr>
          <w:lang w:val="pt_PT" w:bidi="pt_PT"/>
        </w:rPr>
      </w:r>
      <w:r>
        <w:rPr>
          <w:lang w:val="pt_PT" w:bidi="pt_PT"/>
        </w:rPr>
        <w:t>Mesmo que Mateus já nos diga no início na passagem que o rei Herodes morreu, você ainda não quer interpretar sua morte agora. Guarde isso para mais tarde.</w:t>
      </w:r>
    </w:p>
    <w:p>
      <w:pPr/>
      <w:r>
        <w:rPr>
          <w:lang w:val="pt_PT" w:bidi="pt_PT"/>
        </w:rPr>
      </w:r>
      <w:r>
        <w:rPr>
          <w:lang w:val="pt_PT" w:bidi="pt_PT"/>
        </w:rPr>
        <w:t>Quando Maria e José ainda estão viajando, em outra parte da sala, encene o rei Herodes esperando que os astrólogos voltem.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rei Herodes: “Como você está se sentindo?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 rei Herodes enviando seus soldados para Belém.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soldados: “Como vocês estão se sentindo sobre essa ordem?”.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soldados chegando a Belém, procurando por bebês meninos e matando-os.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 povo em Belém: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No outro lado da sala, encene o profeta Jeremias dando sua profecia. Encene Raquel chorando. Encene pessoas tentando confortá-la em vão.</w:t>
      </w:r>
    </w:p>
    <w:p>
      <w:pPr/>
      <w:r>
        <w:rPr>
          <w:lang w:val="pt_PT" w:bidi="pt_PT"/>
        </w:rPr>
      </w:r>
      <w:r>
        <w:rPr>
          <w:lang w:val="pt_PT" w:bidi="pt_PT"/>
        </w:rPr>
        <w:t>Encene Herodes morrendo. Esteja ciente de que isso não aconteceu imediatamente depois do assassinato dos bebês; um certo tempo se passou.</w:t>
      </w:r>
    </w:p>
    <w:p>
      <w:pPr/>
      <w:r>
        <w:rPr>
          <w:lang w:val="pt_PT" w:bidi="pt_PT"/>
        </w:rPr>
      </w:r>
      <w:r>
        <w:rPr>
          <w:lang w:val="pt_PT" w:bidi="pt_PT"/>
        </w:rPr>
        <w:t>Encene os três filhos de Herodes se tornando governantes sobre algumas províncias. Arquelau se tornou governante sobre a Judeia (que inclui Jerusalém e Belém), e Herodes Antipas se tornou governante sobre a Galileia. Isso inclui Nazaré. Faça os atores que interpretam os dois filhos ficarem no lugar correto da sala: um perto de Belém e um perto de Nazaré.</w:t>
      </w:r>
    </w:p>
    <w:p>
      <w:pPr/>
      <w:r>
        <w:rPr>
          <w:lang w:val="pt_PT" w:bidi="pt_PT"/>
        </w:rPr>
      </w:r>
      <w:r>
        <w:rPr>
          <w:lang w:val="pt_PT" w:bidi="pt_PT"/>
        </w:rPr>
        <w:t>O terceiro filho e suas províncias ainda não são importantes para essa história. Você pode colocá-lo em qualquer lugar!</w:t>
      </w:r>
    </w:p>
    <w:p>
      <w:pPr/>
      <w:r>
        <w:rPr>
          <w:lang w:val="pt_PT" w:bidi="pt_PT"/>
        </w:rPr>
      </w:r>
      <w:r>
        <w:rPr>
          <w:lang w:val="pt_PT" w:bidi="pt_PT"/>
        </w:rPr>
        <w:t>Encene José tendo um sonho. Encene o anjo dizendo a ele para voltar a Israel.</w:t>
      </w:r>
    </w:p>
    <w:p>
      <w:pPr/>
      <w:r>
        <w:rPr>
          <w:lang w:val="pt_PT" w:bidi="pt_PT"/>
        </w:rPr>
      </w:r>
      <w:r>
        <w:rPr>
          <w:lang w:val="pt_PT" w:bidi="pt_PT"/>
        </w:rPr>
        <w:t>Encene José, Maria e Jesus viajando de volta para Israel.</w:t>
      </w:r>
    </w:p>
    <w:p>
      <w:pPr/>
      <w:r>
        <w:rPr>
          <w:lang w:val="pt_PT" w:bidi="pt_PT"/>
        </w:rPr>
      </w:r>
      <w:r>
        <w:rPr>
          <w:lang w:val="pt_PT" w:bidi="pt_PT"/>
        </w:rPr>
        <w:t>Agora é um bom momento para fazer o profeta Oseias repetir sua frase: “Chamei meu filho para sair do Egito!”.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José e Maria: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José ouvindo de alguém que o rei Arquelau agora era rei sobre a Judeia.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José: “Como isso faz você se sentir?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José tendo um sonho. Mateus não diz se um anjo falou com ele no sonho, ou se Deus deu a ele instruções de uma maneira diferente. Mas do sonho, José entende que ele deve ir para Nazaré.</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José: “Como você se sente?”.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Maria e José chegando a Nazaré e se estabelecendo lá.</w:t>
      </w:r>
    </w:p>
    <w:p>
      <w:pPr/>
      <w:r>
        <w:rPr>
          <w:lang w:val="pt_PT" w:bidi="pt_PT"/>
        </w:rPr>
      </w:r>
      <w:r>
        <w:rPr>
          <w:lang w:val="pt_PT" w:bidi="pt_PT"/>
        </w:rPr>
        <w:t>Encene os “profetas” dizendo: “O Messias será chamado de uma pessoa de Nazaré!”.</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Um anjo do Senhor aparece a José em um sonho.</w:t>
      </w:r>
    </w:p>
    <w:p>
      <w:pPr/>
      <w:r>
        <w:rPr>
          <w:lang w:val="pt_PT" w:bidi="pt_PT"/>
        </w:rPr>
      </w:r>
      <w:r>
        <w:rPr>
          <w:lang w:val="pt_PT" w:bidi="pt_PT"/>
        </w:rPr>
        <w:t xml:space="preserve">Um </w:t>
      </w:r>
      <w:r>
        <w:rPr>
          <w:b/>
          <w:lang w:val="pt_PT" w:bidi="pt_PT"/>
        </w:rPr>
        <w:t>anjo</w:t>
      </w:r>
      <w:r>
        <w:rPr>
          <w:lang w:val="pt_PT" w:bidi="pt_PT"/>
        </w:rPr>
        <w:t xml:space="preserve"> do </w:t>
      </w:r>
      <w:r>
        <w:rPr>
          <w:b/>
          <w:lang w:val="pt_PT" w:bidi="pt_PT"/>
        </w:rPr>
        <w:t>Senhor</w:t>
      </w:r>
      <w:r>
        <w:rPr>
          <w:lang w:val="pt_PT" w:bidi="pt_PT"/>
        </w:rPr>
        <w:t xml:space="preserve"> significa um anjo de Deus. Senhor significa mestre. Os judeus usaram isso como um termo respeitoso para falar sobre Deus. Use a mesma palavra que você usou em passagens anteriores. A palavra </w:t>
      </w:r>
      <w:r>
        <w:rPr>
          <w:lang w:val="pt_PT" w:bidi="pt_PT"/>
        </w:rPr>
        <w:t>Senhor</w:t>
      </w:r>
      <w:r>
        <w:rPr>
          <w:lang w:val="pt_PT" w:bidi="pt_PT"/>
        </w:rPr>
        <w:t xml:space="preserve"> está no Glossário Mestre.</w:t>
      </w:r>
    </w:p>
    <w:p>
      <w:pPr/>
      <w:r>
        <w:rPr>
          <w:lang w:val="pt_PT" w:bidi="pt_PT"/>
        </w:rPr>
      </w:r>
      <w:r>
        <w:rPr>
          <w:lang w:val="pt_PT" w:bidi="pt_PT"/>
        </w:rPr>
        <w:t xml:space="preserve">Um anjo é um espírito mensageiro de Deus. Para um humano, um anjo se parece com uma pessoa. Eles muitas vezes vêm com uma mensagem específica ou para fazer uma tarefa específica. Use a mesma palavra que você usou em passagens anteriores. A palavra </w:t>
      </w:r>
      <w:r>
        <w:rPr>
          <w:lang w:val="pt_PT" w:bidi="pt_PT"/>
        </w:rPr>
        <w:t>anjo</w:t>
      </w:r>
      <w:r>
        <w:rPr>
          <w:lang w:val="pt_PT" w:bidi="pt_PT"/>
        </w:rPr>
        <w:t xml:space="preserve"> está no Glossário Mestre.</w:t>
      </w:r>
    </w:p>
    <w:p>
      <w:pPr/>
      <w:r>
        <w:rPr>
          <w:lang w:val="pt_PT" w:bidi="pt_PT"/>
        </w:rPr>
      </w:r>
      <w:r>
        <w:rPr>
          <w:b/>
          <w:lang w:val="pt_PT" w:bidi="pt_PT"/>
        </w:rPr>
        <w:t>Astrólogos</w:t>
      </w:r>
      <w:r>
        <w:rPr>
          <w:lang w:val="pt_PT" w:bidi="pt_PT"/>
        </w:rPr>
        <w:t xml:space="preserve"> — algumas traduções dizem magos, ou homens sábios — eram pessoas que estavam estudando as estrelas e tentando prever o que ia acontecer no mundo com base nas estrelas. Use a mesma palavra que você usou em passagens anteriores.</w:t>
      </w:r>
    </w:p>
    <w:p>
      <w:pPr/>
      <w:r>
        <w:rPr>
          <w:lang w:val="pt_PT" w:bidi="pt_PT"/>
        </w:rPr>
      </w:r>
      <w:r>
        <w:rPr>
          <w:lang w:val="pt_PT" w:bidi="pt_PT"/>
        </w:rPr>
        <w:t xml:space="preserve">José, Maria e Jesus vão para o Egito e então voltam novamente. Isso torna verdadeiro aquilo que </w:t>
      </w:r>
      <w:r>
        <w:rPr>
          <w:b/>
          <w:lang w:val="pt_PT" w:bidi="pt_PT"/>
        </w:rPr>
        <w:t>o profeta</w:t>
      </w:r>
      <w:r>
        <w:rPr>
          <w:lang w:val="pt_PT" w:bidi="pt_PT"/>
        </w:rPr>
        <w:t xml:space="preserve"> proclamou que Deus havia dito “Chamei meu filho para sair do Egito”. Um profeta é alguém que dá mensagens de Deus ao povo. Use a mesma palavra que você usou nas passagens anteriores e consulte o Glossário Mestre para mais informações sobre </w:t>
      </w:r>
      <w:r>
        <w:rPr>
          <w:lang w:val="pt_PT" w:bidi="pt_PT"/>
        </w:rPr>
        <w:t>profeta</w:t>
      </w:r>
      <w:r>
        <w:rPr>
          <w:lang w:val="pt_PT" w:bidi="pt_PT"/>
        </w:rPr>
        <w:t>. Essa mensagem já havia se tornado verdadeira uma vez, quando Deus libertou os israelitas do Egito, onde eram escravos. Mas agora se tornou verdadeira novamente.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3:1–17</w:t>
      </w:r>
      <w:r>
        <w:rPr>
          <w:lang w:val="pt_PT" w:bidi="pt_PT"/>
        </w:rPr>
      </w:r>
    </w:p>
    <w:p>
      <w:pPr>
        <w:pStyle w:val="Heading3"/>
      </w:pPr>
      <w:r>
        <w:rPr>
          <w:lang w:val="pt_PT" w:bidi="pt_PT"/>
        </w:rPr>
        <w:t>Ouvir e Sentir</w:t>
      </w:r>
    </w:p>
    <w:p>
      <w:pPr/>
      <w:r>
        <w:rPr>
          <w:lang w:val="pt_PT" w:bidi="pt_PT"/>
        </w:rPr>
      </w:r>
      <w:r>
        <w:rPr>
          <w:lang w:val="pt_PT" w:bidi="pt_PT"/>
        </w:rPr>
        <w:t>Ouça Mateus 3:1–17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A seção anterior terminou quando José, Maria, com o pequeno Jesus, se estabeleceram em Nazaré, na Galileia. Mateus agora está pulando para frente no tempo e avança muitos anos. Jesus agora é um homem adulto.</w:t>
      </w:r>
    </w:p>
    <w:p>
      <w:pPr/>
      <w:r>
        <w:rPr>
          <w:lang w:val="pt_PT" w:bidi="pt_PT"/>
        </w:rPr>
      </w:r>
      <w:r>
        <w:rPr>
          <w:lang w:val="pt_PT" w:bidi="pt_PT"/>
        </w:rPr>
        <w:t>Mateus nos conta sobre um homem chamado João. João é chamado de “o Batista”, ou o batizador. Esse era um título que as pessoas deram a ele. Significava que ele estava batizando as pessoas. O batismo era uma cerimônia judaica que mostrava que as pessoas estavam se afastando de seu antigo modo de vida e começando um novo modo de vida. Se você “batizasse” alguém, você faria alguém mergulhar na água. A pessoa que era abaixada na água era aquela que recebia o batismo. Uma pessoa que era batizada estava dizendo: “Estou arrependido pelas coisas ruins que fiz e quero mudar”. Antes desse tempo, geralmente apenas as pessoas que não eram judias, mas queriam se tornar judias, eram batizadas. João está fazendo algo novo batizando os judeus.</w:t>
      </w:r>
    </w:p>
    <w:p>
      <w:pPr/>
      <w:r>
        <w:rPr>
          <w:lang w:val="pt_PT" w:bidi="pt_PT"/>
        </w:rPr>
      </w:r>
      <w:r>
        <w:rPr>
          <w:lang w:val="pt_PT" w:bidi="pt_PT"/>
        </w:rPr>
        <w:t>Há algum ritual em sua comunidade que envolve água? Você pode contar uma história sobre isso? O que esse ritual ou atividade significa?</w:t>
      </w:r>
    </w:p>
    <w:p>
      <w:pPr/>
      <w:r>
        <w:rPr>
          <w:lang w:val="pt_PT" w:bidi="pt_PT"/>
        </w:rPr>
      </w:r>
      <w:r>
        <w:rPr>
          <w:lang w:val="pt_PT" w:bidi="pt_PT"/>
        </w:rPr>
        <w:t>João estava dizendo às pessoas para se arrependerem das coisas ruins que haviam feito. Essas pessoas não eram piores do que outras pessoas. Cada pessoa, incluindo o próprio João, não obedecia a Deus em tudo e precisava dizer a Deus que estava arrependido.</w:t>
      </w:r>
    </w:p>
    <w:p>
      <w:pPr/>
      <w:r>
        <w:rPr>
          <w:lang w:val="pt_PT" w:bidi="pt_PT"/>
        </w:rPr>
      </w:r>
      <w:r>
        <w:rPr>
          <w:lang w:val="pt_PT" w:bidi="pt_PT"/>
        </w:rPr>
        <w:t>João estava falando no deserto. O deserto era um lugar seco e solitário. Mateus está nos contando sobre outra profecia agora. Cerca de 700 anos antes, o profeta Isaías pregou a Israel para avisar eles que seriam punidos, mas ele também deu a eles mensagens de esperança. Em uma de suas mensagens, ele havia dito que em breve o povo de Israel seria perdoado e sua punição completada. Ele disse que havia boas notícias porque Deus estava vindo para governar, e Deus cuidaria de seu povo. Antes de Deus vir, haveria uma pessoa que clamava no deserto para dizer às pessoas para se prepararem para receber a Deus. Ele diria que as pessoas deveriam fazer um caminho reto para que Deus pudesse vir facilmente, porque Deus viria em breve.</w:t>
      </w:r>
    </w:p>
    <w:p>
      <w:pPr/>
      <w:r>
        <w:rPr>
          <w:lang w:val="pt_PT" w:bidi="pt_PT"/>
        </w:rPr>
      </w:r>
      <w:r>
        <w:rPr>
          <w:lang w:val="pt_PT" w:bidi="pt_PT"/>
        </w:rPr>
        <w:t>Mateus nos diz que João é a pessoa sobre quem Isaías falou. João estava pregando no deserto. João estava dizendo às pessoas para se arrependerem de seus pecados. Ao se arrependerem, eles ficariam prontos para receber a Deus. Era como se eles estivessem fazendo um caminho para que Deus viesse facilmente.</w:t>
      </w:r>
    </w:p>
    <w:p>
      <w:pPr/>
      <w:r>
        <w:rPr>
          <w:lang w:val="pt_PT" w:bidi="pt_PT"/>
        </w:rPr>
      </w:r>
      <w:r>
        <w:rPr>
          <w:lang w:val="pt_PT" w:bidi="pt_PT"/>
        </w:rPr>
        <w:t>João diz às pessoas para se arrependerem porque o reino dos céus se aproximou. O reino dos céus significa o mesmo que o reino de Deus. O reino se aproximar significa que Deus começou a governar sobre o povo.</w:t>
      </w:r>
    </w:p>
    <w:p>
      <w:pPr/>
      <w:r>
        <w:rPr>
          <w:lang w:val="pt_PT" w:bidi="pt_PT"/>
        </w:rPr>
      </w:r>
      <w:r>
        <w:rPr>
          <w:lang w:val="pt_PT" w:bidi="pt_PT"/>
        </w:rPr>
        <w:t>João está usando roupas simples e comendo comida simples. Ao ver isso, as pessoas seriam lembradas dos profetas de Deus no Antigo Testamento. João se parece com um profeta e fala como um profeta.</w:t>
      </w:r>
    </w:p>
    <w:p>
      <w:pPr/>
      <w:r>
        <w:rPr>
          <w:lang w:val="pt_PT" w:bidi="pt_PT"/>
        </w:rPr>
      </w:r>
      <w:r>
        <w:rPr>
          <w:lang w:val="pt_PT" w:bidi="pt_PT"/>
        </w:rPr>
        <w:t>Entre as pessoas que vêm a João também estão fariseus e saduceus. Esses eram dois grupos diferentes de líderes religiosos com crenças ligeiramente diferentes.</w:t>
      </w:r>
    </w:p>
    <w:p>
      <w:pPr/>
      <w:r>
        <w:rPr>
          <w:lang w:val="pt_PT" w:bidi="pt_PT"/>
        </w:rPr>
      </w:r>
      <w:r>
        <w:rPr>
          <w:lang w:val="pt_PT" w:bidi="pt_PT"/>
        </w:rPr>
        <w:t xml:space="preserve">João não pensa que esses líderes estão realmente arrependidos por seus pecados. Ele os chama de serpentes venenosas. Ele quer dizer que os líderes religiosos são perigosos e estão enganando as pessoas. João pergunta a eles quem disse a eles que poderiam escapar da ira de Deus. Ele não está realmente fazendo uma pergunta; ele quer dizer que mesmo que eles sejam batizados, eles não serão capazes de escapar da ira de Deus. Seu arrependimento não é real. Eles precisam </w:t>
      </w:r>
      <w:r>
        <w:rPr>
          <w:b/>
          <w:lang w:val="pt_PT" w:bidi="pt_PT"/>
        </w:rPr>
        <w:t>provar</w:t>
      </w:r>
      <w:r>
        <w:rPr>
          <w:lang w:val="pt_PT" w:bidi="pt_PT"/>
        </w:rPr>
        <w:t xml:space="preserve"> que se arrependeram mudando seu comportamento.</w:t>
      </w:r>
    </w:p>
    <w:p>
      <w:pPr/>
      <w:r>
        <w:rPr>
          <w:lang w:val="pt_PT" w:bidi="pt_PT"/>
        </w:rPr>
      </w:r>
      <w:r>
        <w:rPr>
          <w:lang w:val="pt_PT" w:bidi="pt_PT"/>
        </w:rPr>
        <w:t>João sabe que os líderes religiosos podem dizer que eles estão seguros da punição porque eles são descendentes de Abraão. Abraão foi o primeiro ancestral dos israelitas, os judeus. Os líderes religiosos pensam que estão seguros porque são judeus, e os judeus são o povo escolhido de Deus. João diz a eles que se eles não se arrependerem verdadeiramente, não há sentido em ser um descendente de Abraão. Se Deus quisesse, ele poderia transformar até mesmo uma pedra em uma pessoa que era judia! Apenas ser um judeu não é suficiente. Os judeus têm que se arrepender, assim como os não judeus têm que fazer.</w:t>
      </w:r>
    </w:p>
    <w:p>
      <w:pPr/>
      <w:r>
        <w:rPr>
          <w:lang w:val="pt_PT" w:bidi="pt_PT"/>
        </w:rPr>
      </w:r>
      <w:r>
        <w:rPr>
          <w:lang w:val="pt_PT" w:bidi="pt_PT"/>
        </w:rPr>
        <w:t>Se alguém verdadeiramente se arrepender, seu comportamento mudará. João compara as pessoas com uma árvore frutífera. Alguém que não mostra o comportamento correto é como uma árvore frutífera que não dá frutos. João diz aos líderes religiosos que o machado está pronto para cortar essas árvores pelas raízes. Uma árvore que é cortada pelas raízes morrerá e não servira para nada. Assim, alguém que não mostra um comportamento mudado será punido.</w:t>
      </w:r>
    </w:p>
    <w:p>
      <w:pPr/>
      <w:r>
        <w:rPr>
          <w:lang w:val="pt_PT" w:bidi="pt_PT"/>
        </w:rPr>
      </w:r>
      <w:r>
        <w:rPr>
          <w:lang w:val="pt_PT" w:bidi="pt_PT"/>
        </w:rPr>
        <w:t>Mostre uma imagem de um machado.</w:t>
      </w:r>
    </w:p>
    <w:p>
      <w:pPr/>
      <w:r>
        <w:rPr>
          <w:lang w:val="pt_PT" w:bidi="pt_PT"/>
        </w:rPr>
      </w:r>
      <w:r>
        <w:rPr>
          <w:lang w:val="pt_PT" w:bidi="pt_PT"/>
        </w:rPr>
        <w:t>Mostre uma imagem de uma árvore frutífera em Israel — uma figueira ou uma oliveira. Esses são o tipo de árvores sobre as quais João está falando. As árvores frutíferas em Israel eram finas e a madeira não era útil para fazer nada. Quando uma árvore frutífera era cortada, era usada apenas para lenha. Quais árvores que dão frutos comestíveis existem em sua área?</w:t>
      </w:r>
    </w:p>
    <w:p>
      <w:pPr/>
      <w:r>
        <w:rPr>
          <w:lang w:val="pt_PT" w:bidi="pt_PT"/>
        </w:rPr>
      </w:r>
      <w:r>
        <w:rPr>
          <w:lang w:val="pt_PT" w:bidi="pt_PT"/>
        </w:rPr>
        <w:t>João batizava as pessoas mergulhando-as na água. João diz às pessoas que depois dele alguém virá que fará um tipo diferente de batismo. Que não será um batismo com água, mas um batismo com o Espírito Santo e com fogo. Quando as pessoas eram batizadas com água, esse era um sinal de que elas haviam se arrependido e foram perdoadas. Quando algo é lavado com água, é limpo. O fogo também limpa queimando o que é sujo ou não útil.</w:t>
      </w:r>
    </w:p>
    <w:p>
      <w:pPr/>
      <w:r>
        <w:rPr>
          <w:lang w:val="pt_PT" w:bidi="pt_PT"/>
        </w:rPr>
      </w:r>
      <w:r>
        <w:rPr>
          <w:lang w:val="pt_PT" w:bidi="pt_PT"/>
        </w:rPr>
        <w:t>João então usa outra imagem da natureza. O trigo é uma planta que as pessoas cultivam usando as sementes, também chamadas de grãos. Os grãos podem ser transformados em farinha para que as pessoas possam assar o pão, ou fervê-los para fazer mingau. Quando um agricultor colhe, corta o trigo de seus campos, ele tem que bater os grãos para que a casca externa dos grãos seja arrancada. Isso é chamado de debulha, e o lugar onde ele faz isso é chamado de chão de debulha. Esse seria um lugar onde o solo seria pisado com firmeza para fazer uma superfície muito dura.</w:t>
      </w:r>
    </w:p>
    <w:p>
      <w:pPr/>
      <w:r>
        <w:rPr>
          <w:lang w:val="pt_PT" w:bidi="pt_PT"/>
        </w:rPr>
      </w:r>
      <w:r>
        <w:rPr>
          <w:lang w:val="pt_PT" w:bidi="pt_PT"/>
        </w:rPr>
        <w:t>A casca dos grãos de trigo é chamada de palha. É muito leve. Depois de debulhar o trigo, o agricultor usa uma ferramenta chamada garfo de peneirar. Esse era um longo cabo como um garfo, e o agricultor sacudia o trigo e o jogava no ar. O vento então sopraria a palha um pouco mais longe, mas as sementes cairiam no chão. Esse processo é chamado de peneira. Ao fazer isso, o agricultor poderia separar muito facilmente os grãos da palha. A palha seria varrida e queimada. Não tinha mais uso.</w:t>
      </w:r>
    </w:p>
    <w:p>
      <w:pPr/>
      <w:r>
        <w:rPr>
          <w:lang w:val="pt_PT" w:bidi="pt_PT"/>
        </w:rPr>
      </w:r>
      <w:r>
        <w:rPr>
          <w:lang w:val="pt_PT" w:bidi="pt_PT"/>
        </w:rPr>
        <w:t>Mostre às pessoas uma imagem do trigo enquanto está crescendo nos campos.</w:t>
      </w:r>
    </w:p>
    <w:p>
      <w:pPr/>
      <w:r>
        <w:rPr>
          <w:lang w:val="pt_PT" w:bidi="pt_PT"/>
        </w:rPr>
      </w:r>
      <w:r>
        <w:rPr>
          <w:lang w:val="pt_PT" w:bidi="pt_PT"/>
        </w:rPr>
        <w:t>Mostre uma imagem de um agricultor peneirando o trigo com um garfo de peneirar.</w:t>
      </w:r>
    </w:p>
    <w:p>
      <w:pPr/>
      <w:r>
        <w:rPr>
          <w:lang w:val="pt_PT" w:bidi="pt_PT"/>
        </w:rPr>
      </w:r>
      <w:r>
        <w:rPr>
          <w:lang w:val="pt_PT" w:bidi="pt_PT"/>
        </w:rPr>
        <w:t>As pessoas cultivam trigo em sua área? Você pode descrever o que as pessoas fazem com ele depois de colher? Se as pessoas não cultivam trigo, há outros alimentos básicos que as pessoas cultivam em sua área? Quais coisas são semelhantes, e o que é feito de forma diferente dessa descrição de peneirar?</w:t>
      </w:r>
    </w:p>
    <w:p>
      <w:pPr/>
      <w:r>
        <w:rPr>
          <w:lang w:val="pt_PT" w:bidi="pt_PT"/>
        </w:rPr>
      </w:r>
      <w:r>
        <w:rPr>
          <w:lang w:val="pt_PT" w:bidi="pt_PT"/>
        </w:rPr>
        <w:t>João diz que a pessoa que virá depois dele será como um agricultor que está separando o trigo da palha. As pessoas que não se arrependeram serão como a palha e serão punidas. Outras pessoas serão como os grãos. A palavra para espírito no idioma que João falava é a mesma que a palavra para vento. Então quando João fala sobre batismo com o Espírito Santo e com fogo, isso soa semelhante ao processo de peneirar que um agricultor faz. Ambos estão usando o vento e fogo para separar o bom do ruim.</w:t>
      </w:r>
    </w:p>
    <w:p>
      <w:pPr/>
      <w:r>
        <w:rPr>
          <w:lang w:val="pt_PT" w:bidi="pt_PT"/>
        </w:rPr>
      </w:r>
      <w:r>
        <w:rPr>
          <w:lang w:val="pt_PT" w:bidi="pt_PT"/>
        </w:rPr>
        <w:t>Uma pessoa importante às vezes teria um escravo — um servo não pago — que carregaria suas sandálias, ou sapatos. Esse seria um trabalho muito baixo. João diz que a pessoa que vem depois dele é tão importante, que João não é bom o suficiente para até mesmo fazer esse trabalho muito baixo.</w:t>
      </w:r>
    </w:p>
    <w:p>
      <w:pPr/>
      <w:r>
        <w:rPr>
          <w:lang w:val="pt_PT" w:bidi="pt_PT"/>
        </w:rPr>
      </w:r>
      <w:r>
        <w:rPr>
          <w:lang w:val="pt_PT" w:bidi="pt_PT"/>
        </w:rPr>
        <w:t>Se for necessário, você pode mostrar às pessoas uma imagem de uma sandália.</w:t>
      </w:r>
    </w:p>
    <w:p>
      <w:pPr/>
      <w:r>
        <w:rPr>
          <w:lang w:val="pt_PT" w:bidi="pt_PT"/>
        </w:rPr>
      </w:r>
      <w:r>
        <w:rPr>
          <w:lang w:val="pt_PT" w:bidi="pt_PT"/>
        </w:rPr>
        <w:t>Até agora, Mateus não disse quem é a pessoa importante sobre a qual João está falando. Mas agora isso está ficando claro, porque Mateus nos diz que Jesus está vindo para ser batizado.</w:t>
      </w:r>
    </w:p>
    <w:p>
      <w:pPr/>
      <w:r>
        <w:rPr>
          <w:lang w:val="pt_PT" w:bidi="pt_PT"/>
        </w:rPr>
      </w:r>
      <w:r>
        <w:rPr>
          <w:lang w:val="pt_PT" w:bidi="pt_PT"/>
        </w:rPr>
        <w:t>Jesus veio da Galileia; essa é a província onde seus pais o levaram depois que vieram do Egito.</w:t>
      </w:r>
    </w:p>
    <w:p>
      <w:pPr/>
      <w:r>
        <w:rPr>
          <w:lang w:val="pt_PT" w:bidi="pt_PT"/>
        </w:rPr>
      </w:r>
      <w:r>
        <w:rPr>
          <w:lang w:val="pt_PT" w:bidi="pt_PT"/>
        </w:rPr>
        <w:t>Jesus vem a João e deve ter pedido ou indicado que ele queria ser batizado, assim como as outras pessoas que estavam lá. João não quer fazer isso a princípio. Ele sabe que Jesus não fez nada para se arrepender!</w:t>
      </w:r>
    </w:p>
    <w:p>
      <w:pPr/>
      <w:r>
        <w:rPr>
          <w:lang w:val="pt_PT" w:bidi="pt_PT"/>
        </w:rPr>
      </w:r>
      <w:r>
        <w:rPr>
          <w:lang w:val="pt_PT" w:bidi="pt_PT"/>
        </w:rPr>
        <w:t>Mas Jesus insiste. Jesus diz que tem que acontecer dessa maneira, porque é a vontade de Deus. Ao ser batizado, Jesus faria a coisa certa que Deus queria. O batismo de Jesus está indicando que Jesus está disposto a fazer o trabalho para o qual Deus o enviou à terra. Jesus está se humilhando confessando pecados que ele não cometeu! Isso já está nos dizendo para o que Jesus veio à terra.</w:t>
      </w:r>
    </w:p>
    <w:p>
      <w:pPr/>
      <w:r>
        <w:rPr>
          <w:lang w:val="pt_PT" w:bidi="pt_PT"/>
        </w:rPr>
      </w:r>
      <w:r>
        <w:rPr>
          <w:lang w:val="pt_PT" w:bidi="pt_PT"/>
        </w:rPr>
        <w:t>Então, João faz o que Jesus quer e o batiza. Jesus sai da água e então Jesus vê uma abertura no céu. Por meio da abertura, o Espírito Santo de Deus está descendo. A maneira como o Espírito Santo está descendo é como uma pomba, que é um tipo de pássaro, desceria sobre alguém e se sentaria na cabeça ou ombro de alguém. Talvez o espírito se parecia com uma pomba naquele momento, ou talvez estava apenas se movendo como uma pomba.</w:t>
      </w:r>
    </w:p>
    <w:p>
      <w:pPr/>
      <w:r>
        <w:rPr>
          <w:lang w:val="pt_PT" w:bidi="pt_PT"/>
        </w:rPr>
      </w:r>
      <w:r>
        <w:rPr>
          <w:lang w:val="pt_PT" w:bidi="pt_PT"/>
        </w:rPr>
        <w:t>Se for necessário, você pode mostrar às pessoas uma imagem de uma pomba. Mas lembre-se de que Mateus não diz que Jesus viu uma pomba, mas que Jesus viu o espírito se movendo como uma pomba.</w:t>
      </w:r>
    </w:p>
    <w:p>
      <w:pPr/>
      <w:r>
        <w:rPr>
          <w:lang w:val="pt_PT" w:bidi="pt_PT"/>
        </w:rPr>
      </w:r>
      <w:r>
        <w:rPr>
          <w:lang w:val="pt_PT" w:bidi="pt_PT"/>
        </w:rPr>
        <w:t>Alguém então ouve uma voz que está falando do céu. Isso significa que é a voz de Deus. Mateus não diz quem pode ouvir a voz. Jesus e João provavelmente ouviram a voz, mas Mateus não explica se outras pessoas que estavam lá também ouviram a voz. A voz de Deus diz que essa pessoa — significando Jesus — é seu filho, que ele o ama muito, e que ele está muito feliz com ele.</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João está batizando as pessoas.</w:t>
      </w:r>
    </w:p>
    <w:p>
      <w:pPr/>
      <w:r>
        <w:rPr>
          <w:lang w:val="pt_PT" w:bidi="pt_PT"/>
        </w:rPr>
      </w:r>
      <w:r>
        <w:rPr>
          <w:b/>
          <w:lang w:val="pt_PT" w:bidi="pt_PT"/>
        </w:rPr>
        <w:t>Segunda cena:</w:t>
      </w:r>
      <w:r>
        <w:rPr>
          <w:lang w:val="pt_PT" w:bidi="pt_PT"/>
        </w:rPr>
        <w:t xml:space="preserve"> João adverte os líderes religiosos que eles têm que se arrepender e explica que depois dele alguém mais poderoso do que ele virá.</w:t>
      </w:r>
    </w:p>
    <w:p>
      <w:pPr/>
      <w:r>
        <w:rPr>
          <w:lang w:val="pt_PT" w:bidi="pt_PT"/>
        </w:rPr>
      </w:r>
      <w:r>
        <w:rPr>
          <w:b/>
          <w:lang w:val="pt_PT" w:bidi="pt_PT"/>
        </w:rPr>
        <w:t>Terceira cena:</w:t>
      </w:r>
      <w:r>
        <w:rPr>
          <w:lang w:val="pt_PT" w:bidi="pt_PT"/>
        </w:rPr>
        <w:t xml:space="preserve"> Jesus recebe o batismo.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As pessoas de Jerusalém, Judeia e a área ao redor do rio Jordão</w:t>
      </w:r>
    </w:p>
    <w:p>
      <w:pPr>
        <w:pStyle w:val="ListBullet"/>
        <w:spacing w:line="240" w:lineRule="auto"/>
        <w:ind w:left="720"/>
      </w:pPr>
      <w:r>
        <w:rPr>
          <w:lang w:val="pt_PT" w:bidi="pt_PT"/>
        </w:rPr>
      </w:r>
      <w:r>
        <w:rPr>
          <w:lang w:val="pt_PT" w:bidi="pt_PT"/>
        </w:rPr>
        <w:t>Fariseus e saduceus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Deus (sua voz).</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Mateus começa essa seção dizendo “naqueles dias”. Mas ele não quer dizer que esses ainda foram os mesmos dias em que Maria e José e o pequeno Jesus foram viver em Nazaré. Quase 30 anos passaram! Como vocês começariam a contar a história para conectá-la bem com a anterior? Vocês precisam dizer algo como “depois de muitos anos”?</w:t>
      </w:r>
    </w:p>
    <w:p>
      <w:pPr/>
      <w:r>
        <w:rPr>
          <w:lang w:val="pt_PT" w:bidi="pt_PT"/>
        </w:rPr>
      </w:r>
      <w:r>
        <w:rPr>
          <w:lang w:val="pt_PT" w:bidi="pt_PT"/>
        </w:rPr>
        <w:t>A história acontece no deserto. João está ao lado do rio Jordão.</w:t>
      </w:r>
    </w:p>
    <w:p>
      <w:pPr/>
      <w:r>
        <w:rPr>
          <w:lang w:val="pt_PT" w:bidi="pt_PT"/>
        </w:rPr>
      </w:r>
      <w:r>
        <w:rPr>
          <w:lang w:val="pt_PT" w:bidi="pt_PT"/>
        </w:rPr>
        <w:t>Mostre à sua equipe uma imagem do rio e do deserto.</w:t>
      </w:r>
    </w:p>
    <w:p>
      <w:pPr/>
      <w:r>
        <w:rPr>
          <w:lang w:val="pt_PT" w:bidi="pt_PT"/>
        </w:rPr>
      </w:r>
      <w:r>
        <w:rPr>
          <w:lang w:val="pt_PT" w:bidi="pt_PT"/>
        </w:rPr>
        <w:t>João está usando roupas que são feitas com pelos de um camelo.</w:t>
      </w:r>
    </w:p>
    <w:p>
      <w:pPr/>
      <w:r>
        <w:rPr>
          <w:lang w:val="pt_PT" w:bidi="pt_PT"/>
        </w:rPr>
      </w:r>
      <w:r>
        <w:rPr>
          <w:lang w:val="pt_PT" w:bidi="pt_PT"/>
        </w:rPr>
        <w:t>Mostre à sua equipe uma imagem de um camelo. Mostre uma imagem de uma capa feita de pelo de camelo.</w:t>
      </w:r>
    </w:p>
    <w:p>
      <w:pPr/>
      <w:r>
        <w:rPr>
          <w:lang w:val="pt_PT" w:bidi="pt_PT"/>
        </w:rPr>
      </w:r>
      <w:r>
        <w:rPr>
          <w:lang w:val="pt_PT" w:bidi="pt_PT"/>
        </w:rPr>
        <w:t>Os pelos do camelo foram transformados um em pano grosseiro. Isso significa que suas roupas eram muito simples.</w:t>
      </w:r>
    </w:p>
    <w:p>
      <w:pPr/>
      <w:r>
        <w:rPr>
          <w:lang w:val="pt_PT" w:bidi="pt_PT"/>
        </w:rPr>
      </w:r>
      <w:r>
        <w:rPr>
          <w:lang w:val="pt_PT" w:bidi="pt_PT"/>
        </w:rPr>
        <w:t>Em torno de sua cintura, ele estava usando um cinto feito de couro. O couro é a pele seca de um animal morto. No Antigo Testamento, o profeta Elias usava as mesmas roupas.</w:t>
      </w:r>
    </w:p>
    <w:p>
      <w:pPr/>
      <w:r>
        <w:rPr>
          <w:lang w:val="pt_PT" w:bidi="pt_PT"/>
        </w:rPr>
      </w:r>
      <w:r>
        <w:rPr>
          <w:lang w:val="pt_PT" w:bidi="pt_PT"/>
        </w:rPr>
        <w:t>João está comendo gafanhotos e mel selvagem. Essa era a comida simples que estava disponível no deserto. Era comida para uma pessoa pobre.</w:t>
      </w:r>
    </w:p>
    <w:p>
      <w:pPr/>
      <w:r>
        <w:rPr>
          <w:lang w:val="pt_PT" w:bidi="pt_PT"/>
        </w:rPr>
      </w:r>
      <w:r>
        <w:rPr>
          <w:lang w:val="pt_PT" w:bidi="pt_PT"/>
        </w:rPr>
        <w:t>Os gafanhotos são insetos. João pode tê-los assado sobre fogo ou fervido na água.</w:t>
      </w:r>
    </w:p>
    <w:p>
      <w:pPr/>
      <w:r>
        <w:rPr>
          <w:lang w:val="pt_PT" w:bidi="pt_PT"/>
        </w:rPr>
      </w:r>
      <w:r>
        <w:rPr>
          <w:lang w:val="pt_PT" w:bidi="pt_PT"/>
        </w:rPr>
        <w:t>Mostre à sua equipe uma imagem dos gafanhotos.</w:t>
      </w:r>
    </w:p>
    <w:p>
      <w:pPr/>
      <w:r>
        <w:rPr>
          <w:lang w:val="pt_PT" w:bidi="pt_PT"/>
        </w:rPr>
      </w:r>
      <w:r>
        <w:rPr>
          <w:lang w:val="pt_PT" w:bidi="pt_PT"/>
        </w:rPr>
        <w:t>O mel é feito pelas abelhas, outro tipo de inseto. O mel é doce e pegajoso. Muitas vezes as pessoas criavam as abelhas para que pudessem comer o mel, mas João comia mel selvagem — o que significa que ele o encontrou no deserto.</w:t>
      </w:r>
    </w:p>
    <w:p>
      <w:pPr/>
      <w:r>
        <w:rPr>
          <w:lang w:val="pt_PT" w:bidi="pt_PT"/>
        </w:rPr>
      </w:r>
      <w:r>
        <w:rPr>
          <w:lang w:val="pt_PT" w:bidi="pt_PT"/>
        </w:rPr>
        <w:t>Mostre à sua equipe uma imagem de uma colmeia com mel.</w:t>
      </w:r>
    </w:p>
    <w:p>
      <w:pPr/>
      <w:r>
        <w:rPr>
          <w:lang w:val="pt_PT" w:bidi="pt_PT"/>
        </w:rPr>
      </w:r>
      <w:r>
        <w:rPr>
          <w:lang w:val="pt_PT" w:bidi="pt_PT"/>
        </w:rPr>
        <w:t>João fala com os líderes religiosos muito duramente. Ele usa uma linguagem figurada para avisá-los. Você pode usar vários objetos para ajudar a lembrar de seu discurso.</w:t>
      </w:r>
    </w:p>
    <w:p>
      <w:pPr/>
      <w:r>
        <w:rPr>
          <w:lang w:val="pt_PT" w:bidi="pt_PT"/>
        </w:rPr>
      </w:r>
      <w:r>
        <w:rPr>
          <w:lang w:val="pt_PT" w:bidi="pt_PT"/>
        </w:rPr>
        <w:t>Vocês podem encontrar algo (ou alguém) que se pareça com</w:t>
      </w:r>
    </w:p>
    <w:p>
      <w:pPr>
        <w:pStyle w:val="ListBullet"/>
        <w:spacing w:line="240" w:lineRule="auto"/>
        <w:ind w:left="720"/>
      </w:pPr>
      <w:r>
        <w:rPr>
          <w:lang w:val="pt_PT" w:bidi="pt_PT"/>
        </w:rPr>
      </w:r>
      <w:r>
        <w:rPr>
          <w:lang w:val="pt_PT" w:bidi="pt_PT"/>
        </w:rPr>
        <w:t>Uma serpente</w:t>
      </w:r>
    </w:p>
    <w:p>
      <w:pPr>
        <w:pStyle w:val="ListBullet"/>
        <w:spacing w:line="240" w:lineRule="auto"/>
        <w:ind w:left="720"/>
      </w:pPr>
      <w:r>
        <w:rPr>
          <w:lang w:val="pt_PT" w:bidi="pt_PT"/>
        </w:rPr>
      </w:r>
      <w:r>
        <w:rPr>
          <w:lang w:val="pt_PT" w:bidi="pt_PT"/>
        </w:rPr>
        <w:t>Um fruto de alguma árvore (como um coco, manga ou maçã, ou qualquer fruto que esteja crescendo nas árvores em sua área)</w:t>
      </w:r>
    </w:p>
    <w:p>
      <w:pPr>
        <w:pStyle w:val="ListBullet"/>
        <w:spacing w:line="240" w:lineRule="auto"/>
        <w:ind w:left="720"/>
      </w:pPr>
      <w:r>
        <w:rPr>
          <w:lang w:val="pt_PT" w:bidi="pt_PT"/>
        </w:rPr>
      </w:r>
      <w:r>
        <w:rPr>
          <w:lang w:val="pt_PT" w:bidi="pt_PT"/>
        </w:rPr>
        <w:t>Um machado ou algo para cortar uma árvore</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Pedras</w:t>
      </w:r>
    </w:p>
    <w:p>
      <w:pPr>
        <w:pStyle w:val="ListBullet"/>
        <w:spacing w:line="240" w:lineRule="auto"/>
        <w:ind w:left="720"/>
      </w:pPr>
      <w:r>
        <w:rPr>
          <w:lang w:val="pt_PT" w:bidi="pt_PT"/>
        </w:rPr>
      </w:r>
      <w:r>
        <w:rPr>
          <w:lang w:val="pt_PT" w:bidi="pt_PT"/>
        </w:rPr>
        <w:t>Água</w:t>
      </w:r>
    </w:p>
    <w:p>
      <w:pPr>
        <w:pStyle w:val="ListBullet"/>
        <w:spacing w:line="240" w:lineRule="auto"/>
        <w:ind w:left="720"/>
      </w:pPr>
      <w:r>
        <w:rPr>
          <w:lang w:val="pt_PT" w:bidi="pt_PT"/>
        </w:rPr>
      </w:r>
      <w:r>
        <w:rPr>
          <w:lang w:val="pt_PT" w:bidi="pt_PT"/>
        </w:rPr>
        <w:t>Sandálias</w:t>
      </w:r>
    </w:p>
    <w:p>
      <w:pPr>
        <w:pStyle w:val="ListBullet"/>
        <w:spacing w:line="240" w:lineRule="auto"/>
        <w:ind w:left="720"/>
      </w:pPr>
      <w:r>
        <w:rPr>
          <w:lang w:val="pt_PT" w:bidi="pt_PT"/>
        </w:rPr>
      </w:r>
      <w:r>
        <w:rPr>
          <w:lang w:val="pt_PT" w:bidi="pt_PT"/>
        </w:rPr>
        <w:t>Fogo (fósforos ou um fogo real)</w:t>
      </w:r>
    </w:p>
    <w:p>
      <w:pPr>
        <w:pStyle w:val="ListBullet"/>
        <w:spacing w:line="240" w:lineRule="auto"/>
        <w:ind w:left="720"/>
      </w:pPr>
      <w:r>
        <w:rPr>
          <w:lang w:val="pt_PT" w:bidi="pt_PT"/>
        </w:rPr>
      </w:r>
      <w:r>
        <w:rPr>
          <w:lang w:val="pt_PT" w:bidi="pt_PT"/>
        </w:rPr>
        <w:t>Algo que se pareça com uma pá de joeirar trigo</w:t>
      </w:r>
    </w:p>
    <w:p>
      <w:pPr>
        <w:pStyle w:val="ListBullet"/>
        <w:spacing w:line="240" w:lineRule="auto"/>
        <w:ind w:left="720"/>
      </w:pPr>
      <w:r>
        <w:rPr>
          <w:lang w:val="pt_PT" w:bidi="pt_PT"/>
        </w:rPr>
      </w:r>
      <w:r>
        <w:rPr>
          <w:lang w:val="pt_PT" w:bidi="pt_PT"/>
        </w:rPr>
        <w:t>E grãos?</w:t>
      </w:r>
    </w:p>
    <w:p>
      <w:pPr/>
      <w:r>
        <w:rPr>
          <w:lang w:val="pt_PT" w:bidi="pt_PT"/>
        </w:rPr>
      </w:r>
      <w:r>
        <w:rPr>
          <w:lang w:val="pt_PT" w:bidi="pt_PT"/>
        </w:rPr>
        <w:t>Vocês podem não ter todos esses objetos exatamente, mas podem usar algo que se pareça um pouco com eles. Então tente lembrar do discurso de João segurando os objetos diferentes. Durante o discurso, os outros podem encenar o corte de uma árvore, o a debulha e joeirar dos grãos, a varrição e a queima da palha.</w:t>
      </w:r>
    </w:p>
    <w:p>
      <w:pPr/>
      <w:r>
        <w:rPr>
          <w:lang w:val="pt_PT" w:bidi="pt_PT"/>
        </w:rPr>
      </w:r>
      <w:r>
        <w:rPr>
          <w:lang w:val="pt_PT" w:bidi="pt_PT"/>
        </w:rPr>
        <w:t>Algum tempo depois que João dá esse discurso aos líderes religiosos, Jesus vem. Pode ter sido no mesmo dia, ou pode ter sido alguns dias, ou semanas depois. João deve ter estado pregando por vários meses.</w:t>
      </w:r>
    </w:p>
    <w:p>
      <w:pPr/>
      <w:r>
        <w:rPr>
          <w:lang w:val="pt_PT" w:bidi="pt_PT"/>
        </w:rPr>
      </w:r>
      <w:r>
        <w:rPr>
          <w:lang w:val="pt_PT" w:bidi="pt_PT"/>
        </w:rPr>
        <w:t>Jesus veio da Galileia. Ele teria caminhado até lá. A jornada teria levado vários dias.</w:t>
      </w:r>
    </w:p>
    <w:p>
      <w:pPr/>
      <w:r>
        <w:rPr>
          <w:lang w:val="pt_PT" w:bidi="pt_PT"/>
        </w:rPr>
      </w:r>
      <w:r>
        <w:rPr>
          <w:lang w:val="pt_PT" w:bidi="pt_PT"/>
        </w:rPr>
        <w:t>Quando Jesus saiu da água, o céu se abriu. Com o que vocês acham que isso pode ter sido parecido? Como vocês descreveriam isso em seu idioma?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As pessoas de Jerusalém, Judeia e a área ao redor do rio Jordão</w:t>
      </w:r>
    </w:p>
    <w:p>
      <w:pPr>
        <w:pStyle w:val="ListBullet"/>
        <w:spacing w:line="240" w:lineRule="auto"/>
        <w:ind w:left="720"/>
      </w:pPr>
      <w:r>
        <w:rPr>
          <w:lang w:val="pt_PT" w:bidi="pt_PT"/>
        </w:rPr>
      </w:r>
      <w:r>
        <w:rPr>
          <w:lang w:val="pt_PT" w:bidi="pt_PT"/>
        </w:rPr>
        <w:t>Fariseus e saduceus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Deus (sua voz)</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João entregando sua mensagem ao povo. Encene pessoas vindo para ouvi-lo. Pense sobre como as pessoas se comportariam. Eles se espremeriam para se aproximar de João? Algumas pessoas gostariam de se aproximar, ou gostariam de ficar mais para o fundo? As pessoas estariam relaxadas, ou tensas? O que as pessoas podem ter dito umas às outras?</w:t>
      </w:r>
    </w:p>
    <w:p>
      <w:pPr/>
      <w:r>
        <w:rPr>
          <w:lang w:val="pt_PT" w:bidi="pt_PT"/>
        </w:rPr>
      </w:r>
      <w:r>
        <w:rPr>
          <w:lang w:val="pt_PT" w:bidi="pt_PT"/>
        </w:rPr>
        <w:t>Você pode encenar o profeta Isaías falando sua profecia.</w:t>
      </w:r>
    </w:p>
    <w:p>
      <w:pPr>
        <w:pStyle w:val="ListBullet"/>
        <w:spacing w:line="240" w:lineRule="auto"/>
        <w:ind w:left="720"/>
      </w:pPr>
      <w:r>
        <w:rPr>
          <w:lang w:val="pt_PT" w:bidi="pt_PT"/>
        </w:rPr>
      </w:r>
      <w:r>
        <w:rPr>
          <w:lang w:val="pt_PT" w:bidi="pt_PT"/>
        </w:rPr>
        <w:t>Interrompa a encenação. Pergunte aos atores que interpretam o povo: “O que vocês sentem quando veem João?”.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João batizando as pessoas no rio. Encene algumas pessoas recebendo o batismo e confessando seus pecados. Pense sobre como isso se pareceria. Se você estivesse lá, o que você pode ter ouvido quando as pessoas estavam confessando seus pecados? Que tipo de coisas elas podem ter dito a João? Como as pessoas ficavam quando elas saíam da água, todas molhadas? Como seus rostos poderiam ter se parecido? Poderiam eles ter dito algo?</w:t>
      </w:r>
    </w:p>
    <w:p>
      <w:pPr>
        <w:pStyle w:val="ListBullet"/>
        <w:spacing w:line="240" w:lineRule="auto"/>
        <w:ind w:left="720"/>
      </w:pPr>
      <w:r>
        <w:rPr>
          <w:lang w:val="pt_PT" w:bidi="pt_PT"/>
        </w:rPr>
      </w:r>
      <w:r>
        <w:rPr>
          <w:lang w:val="pt_PT" w:bidi="pt_PT"/>
        </w:rPr>
        <w:t>Interrompa a encenação. Pergunte às pessoas: “O que vocês sentem quando estão recebendo o batismo?”.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fariseus e saduceus vindo e pedindo pelo batismo.</w:t>
      </w:r>
    </w:p>
    <w:p>
      <w:pPr>
        <w:pStyle w:val="ListBullet"/>
        <w:spacing w:line="240" w:lineRule="auto"/>
        <w:ind w:left="720"/>
      </w:pPr>
      <w:r>
        <w:rPr>
          <w:lang w:val="pt_PT" w:bidi="pt_PT"/>
        </w:rPr>
      </w:r>
      <w:r>
        <w:rPr>
          <w:lang w:val="pt_PT" w:bidi="pt_PT"/>
        </w:rPr>
        <w:t>Interrompa a encenação. Pergunte aos atores que os interpretam: “Como vocês estão se sentindo?”.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João falando com os fariseus e saduceus. Ele os está comparando com cobras venenosas. Ele diz a eles para realizar coisas que provarão que se arrependeram. Ele diz a eles que não é suficiente ser um descendente de Abraão. Ele diz a eles que eles podem ser punidos assim como uma árvore que não dá frutos será cortada e queimada. Você pode usar os objetos que você selecionou no roteiro anterior para ajudar você a lembrar de seu discurso.</w:t>
      </w:r>
    </w:p>
    <w:p>
      <w:pPr/>
      <w:r>
        <w:rPr>
          <w:lang w:val="pt_PT" w:bidi="pt_PT"/>
        </w:rPr>
      </w:r>
      <w:r>
        <w:rPr>
          <w:lang w:val="pt_PT" w:bidi="pt_PT"/>
        </w:rPr>
        <w:t>Encene Jesus vindo a João, João se recusando a dar o batismo a Jesus, Jesus insistindo, e Jesus recebendo o batismo.</w:t>
      </w:r>
    </w:p>
    <w:p>
      <w:pPr>
        <w:pStyle w:val="ListBullet"/>
        <w:spacing w:line="240" w:lineRule="auto"/>
        <w:ind w:left="720"/>
      </w:pPr>
      <w:r>
        <w:rPr>
          <w:lang w:val="pt_PT" w:bidi="pt_PT"/>
        </w:rPr>
      </w:r>
      <w:r>
        <w:rPr>
          <w:lang w:val="pt_PT" w:bidi="pt_PT"/>
        </w:rPr>
        <w:t>Interrompa a encenação. Pergunte ao ator que está interpretando João: “Como você está se sentindo?”. Você pode ouvir coisas como: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Como você poderia encenar o Espírito Santo descendo sobre Jesus?</w:t>
      </w:r>
    </w:p>
    <w:p>
      <w:pPr>
        <w:pStyle w:val="ListBullet"/>
        <w:spacing w:line="240" w:lineRule="auto"/>
        <w:ind w:left="720"/>
      </w:pPr>
      <w:r>
        <w:rPr>
          <w:lang w:val="pt_PT" w:bidi="pt_PT"/>
        </w:rPr>
      </w:r>
      <w:r>
        <w:rPr>
          <w:lang w:val="pt_PT" w:bidi="pt_PT"/>
        </w:rPr>
        <w:t>Pergunte ao ator que interpreta Jesus: “Como você se sentiu quando viu o Espírito descer, e ouviu a voz de Deus?”. Você pode ouvir coisas como:</w:t>
      </w:r>
    </w:p>
    <w:p>
      <w:pPr>
        <w:pStyle w:val="ListBullet"/>
        <w:spacing w:line="240" w:lineRule="auto"/>
        <w:ind w:left="720"/>
      </w:pPr>
      <w:r>
        <w:rPr>
          <w:lang w:val="pt_PT" w:bidi="pt_PT"/>
        </w:rPr>
      </w:r>
      <w:r>
        <w:rPr>
          <w:lang w:val="pt_PT" w:bidi="pt_PT"/>
        </w:rPr>
        <w:t>Pergunte ao ator que falou a voz de Deus: “Como você está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João é chamado de </w:t>
      </w:r>
      <w:r>
        <w:rPr>
          <w:b/>
          <w:lang w:val="pt_PT" w:bidi="pt_PT"/>
        </w:rPr>
        <w:t>Batista</w:t>
      </w:r>
      <w:r>
        <w:rPr>
          <w:lang w:val="pt_PT" w:bidi="pt_PT"/>
        </w:rPr>
        <w:t xml:space="preserve">, ou aquele que batiza. Isso significa que ele era alguém que dava o </w:t>
      </w:r>
      <w:r>
        <w:rPr>
          <w:b/>
          <w:lang w:val="pt_PT" w:bidi="pt_PT"/>
        </w:rPr>
        <w:t>batismo</w:t>
      </w:r>
      <w:r>
        <w:rPr>
          <w:lang w:val="pt_PT" w:bidi="pt_PT"/>
        </w:rPr>
        <w:t xml:space="preserve"> às pessoas. A palavra </w:t>
      </w:r>
      <w:r>
        <w:rPr>
          <w:lang w:val="pt_PT" w:bidi="pt_PT"/>
        </w:rPr>
        <w:t>batismo</w:t>
      </w:r>
      <w:r>
        <w:rPr>
          <w:lang w:val="pt_PT" w:bidi="pt_PT"/>
        </w:rPr>
        <w:t xml:space="preserve"> está no Glossário Mestre. Use a mesma palavra que você usou em passagens anteriores.</w:t>
      </w:r>
    </w:p>
    <w:p>
      <w:pPr/>
      <w:r>
        <w:rPr>
          <w:lang w:val="pt_PT" w:bidi="pt_PT"/>
        </w:rPr>
      </w:r>
      <w:r>
        <w:rPr>
          <w:lang w:val="pt_PT" w:bidi="pt_PT"/>
        </w:rPr>
        <w:t xml:space="preserve">João estava pregando no </w:t>
      </w:r>
      <w:r>
        <w:rPr>
          <w:b/>
          <w:lang w:val="pt_PT" w:bidi="pt_PT"/>
        </w:rPr>
        <w:t>deserto</w:t>
      </w:r>
      <w:r>
        <w:rPr>
          <w:lang w:val="pt_PT" w:bidi="pt_PT"/>
        </w:rPr>
        <w:t xml:space="preserve">, ou </w:t>
      </w:r>
      <w:r>
        <w:rPr>
          <w:b/>
          <w:lang w:val="pt_PT" w:bidi="pt_PT"/>
        </w:rPr>
        <w:t>ermo</w:t>
      </w:r>
      <w:r>
        <w:rPr>
          <w:lang w:val="pt_PT" w:bidi="pt_PT"/>
        </w:rPr>
        <w:t xml:space="preserve">, da Judeia. O termo </w:t>
      </w:r>
      <w:r>
        <w:rPr>
          <w:lang w:val="pt_PT" w:bidi="pt_PT"/>
        </w:rPr>
        <w:t>deserto</w:t>
      </w:r>
      <w:r>
        <w:rPr>
          <w:lang w:val="pt_PT" w:bidi="pt_PT"/>
        </w:rPr>
        <w:t xml:space="preserve"> está no Glossário Mestre. Use a mesma palavra que você usou em passagens anteriores.</w:t>
      </w:r>
    </w:p>
    <w:p>
      <w:pPr/>
      <w:r>
        <w:rPr>
          <w:lang w:val="pt_PT" w:bidi="pt_PT"/>
        </w:rPr>
      </w:r>
      <w:r>
        <w:rPr>
          <w:lang w:val="pt_PT" w:bidi="pt_PT"/>
        </w:rPr>
        <w:t xml:space="preserve">João diz às pessoas para se </w:t>
      </w:r>
      <w:r>
        <w:rPr>
          <w:b/>
          <w:lang w:val="pt_PT" w:bidi="pt_PT"/>
        </w:rPr>
        <w:t>arrependerem</w:t>
      </w:r>
      <w:r>
        <w:rPr>
          <w:lang w:val="pt_PT" w:bidi="pt_PT"/>
        </w:rPr>
        <w:t xml:space="preserve"> porque o </w:t>
      </w:r>
      <w:r>
        <w:rPr>
          <w:b/>
          <w:lang w:val="pt_PT" w:bidi="pt_PT"/>
        </w:rPr>
        <w:t>reino dos céus</w:t>
      </w:r>
      <w:r>
        <w:rPr>
          <w:lang w:val="pt_PT" w:bidi="pt_PT"/>
        </w:rPr>
        <w:t xml:space="preserve"> está próximo. A palavra </w:t>
      </w:r>
      <w:r>
        <w:rPr>
          <w:lang w:val="pt_PT" w:bidi="pt_PT"/>
        </w:rPr>
        <w:t>arrepender</w:t>
      </w:r>
      <w:r>
        <w:rPr>
          <w:lang w:val="pt_PT" w:bidi="pt_PT"/>
        </w:rPr>
        <w:t xml:space="preserve"> está no Glossário Mestre. O termo </w:t>
      </w:r>
      <w:r>
        <w:rPr>
          <w:lang w:val="pt_PT" w:bidi="pt_PT"/>
        </w:rPr>
        <w:t>reino dos céus</w:t>
      </w:r>
      <w:r>
        <w:rPr>
          <w:lang w:val="pt_PT" w:bidi="pt_PT"/>
        </w:rPr>
        <w:t xml:space="preserve"> está no Glossário Mestre. Use as mesmas palavras que você usou em passagens anteriores.</w:t>
      </w:r>
    </w:p>
    <w:p>
      <w:pPr/>
      <w:r>
        <w:rPr>
          <w:lang w:val="pt_PT" w:bidi="pt_PT"/>
        </w:rPr>
      </w:r>
      <w:r>
        <w:rPr>
          <w:lang w:val="pt_PT" w:bidi="pt_PT"/>
        </w:rPr>
        <w:t xml:space="preserve">Entre as pessoas que vinham para receber o batismo também havia </w:t>
      </w:r>
      <w:r>
        <w:rPr>
          <w:b/>
          <w:lang w:val="pt_PT" w:bidi="pt_PT"/>
        </w:rPr>
        <w:t>fariseus</w:t>
      </w:r>
      <w:r>
        <w:rPr>
          <w:lang w:val="pt_PT" w:bidi="pt_PT"/>
        </w:rPr>
        <w:t xml:space="preserve"> e </w:t>
      </w:r>
      <w:r>
        <w:rPr>
          <w:b/>
          <w:lang w:val="pt_PT" w:bidi="pt_PT"/>
        </w:rPr>
        <w:t>saduceus</w:t>
      </w:r>
      <w:r>
        <w:rPr>
          <w:lang w:val="pt_PT" w:bidi="pt_PT"/>
        </w:rPr>
        <w:t>. Fariseus e saduceus eram dois grupos diferentes de líderes religiosos.</w:t>
      </w:r>
    </w:p>
    <w:p>
      <w:pPr/>
      <w:r>
        <w:rPr>
          <w:lang w:val="pt_PT" w:bidi="pt_PT"/>
        </w:rPr>
      </w:r>
      <w:r>
        <w:rPr>
          <w:lang w:val="pt_PT" w:bidi="pt_PT"/>
        </w:rPr>
        <w:t xml:space="preserve">Os </w:t>
      </w:r>
      <w:r>
        <w:rPr>
          <w:lang w:val="pt_PT" w:bidi="pt_PT"/>
        </w:rPr>
        <w:t>fariseus</w:t>
      </w:r>
      <w:r>
        <w:rPr>
          <w:lang w:val="pt_PT" w:bidi="pt_PT"/>
        </w:rPr>
        <w:t xml:space="preserve"> eram vistos como o grupo mais influente de líderes religiosos em Israel. Os fariseus eram dedicados à lei de Deus. A palavra “fariseus” significa “ser separado”. Eles queriam se manter separados das pessoas que não seguiam a lei de Deus.</w:t>
      </w:r>
    </w:p>
    <w:p>
      <w:pPr/>
      <w:r>
        <w:rPr>
          <w:lang w:val="pt_PT" w:bidi="pt_PT"/>
        </w:rPr>
      </w:r>
      <w:r>
        <w:rPr>
          <w:lang w:val="pt_PT" w:bidi="pt_PT"/>
        </w:rPr>
        <w:t xml:space="preserve">Os </w:t>
      </w:r>
      <w:r>
        <w:rPr>
          <w:lang w:val="pt_PT" w:bidi="pt_PT"/>
        </w:rPr>
        <w:t>saduceus</w:t>
      </w:r>
      <w:r>
        <w:rPr>
          <w:lang w:val="pt_PT" w:bidi="pt_PT"/>
        </w:rPr>
        <w:t xml:space="preserve"> eram menos estritos em seguir a lei de Deus. Eles acreditavam que apenas os cinco primeiros livros do Antigo Testamento eram importantes. Eles cooperavam muito mais prontamente do que os fariseus com o governo romano. Não sabemos o que o nome “saduceus” significava realmente.</w:t>
      </w:r>
    </w:p>
    <w:p>
      <w:pPr/>
      <w:r>
        <w:rPr>
          <w:lang w:val="pt_PT" w:bidi="pt_PT"/>
        </w:rPr>
      </w:r>
      <w:r>
        <w:rPr>
          <w:lang w:val="pt_PT" w:bidi="pt_PT"/>
        </w:rPr>
        <w:t>Ambas as palavras estão no Glossário Mestre. Use a mesma palavra que você usou em passagens anteriores.</w:t>
      </w:r>
    </w:p>
    <w:p>
      <w:pPr/>
      <w:r>
        <w:rPr>
          <w:lang w:val="pt_PT" w:bidi="pt_PT"/>
        </w:rPr>
      </w:r>
      <w:r>
        <w:rPr>
          <w:lang w:val="pt_PT" w:bidi="pt_PT"/>
        </w:rPr>
        <w:t xml:space="preserve">João diz que depois dele alguém virá que batizará as pessoas com o </w:t>
      </w:r>
      <w:r>
        <w:rPr>
          <w:b/>
          <w:lang w:val="pt_PT" w:bidi="pt_PT"/>
        </w:rPr>
        <w:t>Espírito Santo</w:t>
      </w:r>
      <w:r>
        <w:rPr>
          <w:lang w:val="pt_PT" w:bidi="pt_PT"/>
        </w:rPr>
        <w:t xml:space="preserve"> e fogo. A palavra “santo” se refere a pessoas ou coisas que pertencem a Deus, são dedicadas a ele, ou são como ele. Use a mesma palavra aqui que você usou em passagens anteriores. O termo </w:t>
      </w:r>
      <w:r>
        <w:rPr>
          <w:lang w:val="pt_PT" w:bidi="pt_PT"/>
        </w:rPr>
        <w:t>Espírito Santo</w:t>
      </w:r>
      <w:r>
        <w:rPr>
          <w:lang w:val="pt_PT" w:bidi="pt_PT"/>
        </w:rPr>
        <w:t xml:space="preserve"> está do Glossário Mestre.</w:t>
      </w:r>
    </w:p>
    <w:p>
      <w:pPr/>
      <w:r>
        <w:rPr>
          <w:lang w:val="pt_PT" w:bidi="pt_PT"/>
        </w:rPr>
      </w:r>
      <w:r>
        <w:rPr>
          <w:lang w:val="pt_PT" w:bidi="pt_PT"/>
        </w:rPr>
        <w:t xml:space="preserve">Depois que Jesus havia sido batizado, os </w:t>
      </w:r>
      <w:r>
        <w:rPr>
          <w:b/>
          <w:lang w:val="pt_PT" w:bidi="pt_PT"/>
        </w:rPr>
        <w:t>céus</w:t>
      </w:r>
      <w:r>
        <w:rPr>
          <w:lang w:val="pt_PT" w:bidi="pt_PT"/>
        </w:rPr>
        <w:t xml:space="preserve"> se abriram. Os </w:t>
      </w:r>
      <w:r>
        <w:rPr>
          <w:lang w:val="pt_PT" w:bidi="pt_PT"/>
        </w:rPr>
        <w:t>céus</w:t>
      </w:r>
      <w:r>
        <w:rPr>
          <w:lang w:val="pt_PT" w:bidi="pt_PT"/>
        </w:rPr>
        <w:t xml:space="preserve"> aqui pode significar o céu visível, ou pode significar o lugar onde Deus vive. Use a mesma palavra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4:1–11</w:t>
      </w:r>
      <w:r>
        <w:rPr>
          <w:lang w:val="pt_PT" w:bidi="pt_PT"/>
        </w:rPr>
      </w:r>
    </w:p>
    <w:p>
      <w:pPr>
        <w:pStyle w:val="Heading3"/>
      </w:pPr>
      <w:r>
        <w:rPr>
          <w:lang w:val="pt_PT" w:bidi="pt_PT"/>
        </w:rPr>
        <w:t>Ouvir e Sentir</w:t>
      </w:r>
    </w:p>
    <w:p>
      <w:pPr/>
      <w:r>
        <w:rPr>
          <w:lang w:val="pt_PT" w:bidi="pt_PT"/>
        </w:rPr>
      </w:r>
      <w:r>
        <w:rPr>
          <w:lang w:val="pt_PT" w:bidi="pt_PT"/>
        </w:rPr>
        <w:t>Ouça Mateus 4:1–11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A história anterior terminou com Jesus sendo batizado, e o Espírito Santo descendo sobre Jesus. Deus havia falado do céu, e disse que Jesus era seu querido filho.</w:t>
      </w:r>
    </w:p>
    <w:p>
      <w:pPr/>
      <w:r>
        <w:rPr>
          <w:lang w:val="pt_PT" w:bidi="pt_PT"/>
        </w:rPr>
      </w:r>
      <w:r>
        <w:rPr>
          <w:lang w:val="pt_PT" w:bidi="pt_PT"/>
        </w:rPr>
        <w:t>Essa história acontece logo depois disso.</w:t>
      </w:r>
    </w:p>
    <w:p>
      <w:pPr/>
      <w:r>
        <w:rPr>
          <w:lang w:val="pt_PT" w:bidi="pt_PT"/>
        </w:rPr>
      </w:r>
      <w:r>
        <w:rPr>
          <w:lang w:val="pt_PT" w:bidi="pt_PT"/>
        </w:rPr>
        <w:t>Jesus foi guiado pelo Espírito para ir para o deserto. Isso significa que o Espírito Santo agora estava dizendo a Jesus para ir, ou fazendo ele ir, para o deserto. Jesus já estava no deserto quando ele foi batizado, mas agora ele está indo mais longe, para um lugar mais remoto.</w:t>
      </w:r>
    </w:p>
    <w:p>
      <w:pPr/>
      <w:r>
        <w:rPr>
          <w:lang w:val="pt_PT" w:bidi="pt_PT"/>
        </w:rPr>
      </w:r>
      <w:r>
        <w:rPr>
          <w:lang w:val="pt_PT" w:bidi="pt_PT"/>
        </w:rPr>
        <w:t>Mostre à sua equipe uma imagem do deserto da Judeia.</w:t>
      </w:r>
    </w:p>
    <w:p>
      <w:pPr/>
      <w:r>
        <w:rPr>
          <w:lang w:val="pt_PT" w:bidi="pt_PT"/>
        </w:rPr>
      </w:r>
      <w:r>
        <w:rPr>
          <w:lang w:val="pt_PT" w:bidi="pt_PT"/>
        </w:rPr>
        <w:t>A razão pela qual o Espírito Santo está fazendo isso é para que o diabo tentasse Jesus. O diabo tentaria fazer Jesus desobedecer a Deus. Como o Espírito Santo estava guiando Jesus, sabemos que Deus queria que isso acontecesse. Jesus precisava passar por esse teste.</w:t>
      </w:r>
    </w:p>
    <w:p>
      <w:pPr/>
      <w:r>
        <w:rPr>
          <w:lang w:val="pt_PT" w:bidi="pt_PT"/>
        </w:rPr>
      </w:r>
      <w:r>
        <w:rPr>
          <w:lang w:val="pt_PT" w:bidi="pt_PT"/>
        </w:rPr>
        <w:t>Essa história menciona o diabo, o tentador e Satanás. Esses são todos os nomes para a mesma pessoa. O diabo era um anjo, mas ele se rebelou contra Deus. Ele se tornou um espírito maligno. O diabo, ou Satanás, agora é o nome do líder de todos os espíritos malignos. Nessa história, ele também é chamado de “o tentador”, porque ele está tentando fazer Jesus fazer algo errado.</w:t>
      </w:r>
    </w:p>
    <w:p>
      <w:pPr/>
      <w:r>
        <w:rPr>
          <w:lang w:val="pt_PT" w:bidi="pt_PT"/>
        </w:rPr>
      </w:r>
      <w:r>
        <w:rPr>
          <w:lang w:val="pt_PT" w:bidi="pt_PT"/>
        </w:rPr>
        <w:t>Antes do diabo começar a falar com Jesus, Jesus jejua por 40 dias. Isso significa que ele não comeu nada durante esse tempo.</w:t>
      </w:r>
    </w:p>
    <w:p>
      <w:pPr/>
      <w:r>
        <w:rPr>
          <w:lang w:val="pt_PT" w:bidi="pt_PT"/>
        </w:rPr>
      </w:r>
      <w:r>
        <w:rPr>
          <w:lang w:val="pt_PT" w:bidi="pt_PT"/>
        </w:rPr>
        <w:t>O número 40 na Bíblia é importante. No Antigo Testamento, o profeta Moisés jejuou por 40 dias antes de Deus dar aos israelitas seus mandamentos por meio dele. Os israelitas vagaram pelo deserto por 40 anos. O número 40 muitas vezes indica um tempo de preparação.</w:t>
      </w:r>
    </w:p>
    <w:p>
      <w:pPr/>
      <w:r>
        <w:rPr>
          <w:lang w:val="pt_PT" w:bidi="pt_PT"/>
        </w:rPr>
      </w:r>
      <w:r>
        <w:rPr>
          <w:lang w:val="pt_PT" w:bidi="pt_PT"/>
        </w:rPr>
        <w:t>As pessoas em sua comunidade jejuam? Qual é a razão pela qual elas fazem isso? Vocês podem contar uma história sobre alguém jejuando por um tempo muito longo?</w:t>
      </w:r>
    </w:p>
    <w:p>
      <w:pPr/>
      <w:r>
        <w:rPr>
          <w:lang w:val="pt_PT" w:bidi="pt_PT"/>
        </w:rPr>
      </w:r>
      <w:r>
        <w:rPr>
          <w:lang w:val="pt_PT" w:bidi="pt_PT"/>
        </w:rPr>
        <w:t>O diabo tenta três vezes fazer Jesus fazer algo errado, e cada vez Jesus responde citando um texto da Bíblia. Todas as três citações são mandamentos que Deus havia dado aos israelitas por meio de Moisés, mais de mil anos antes. Naquele momento, os israelitas estavam ficando no deserto, e repetidamente eles desobedeceram a Deus e quebraram os mandamentos de Deus. Jesus está ficando no deserto também, mas ele está obedecendo aos mandamentos de Deus.</w:t>
      </w:r>
    </w:p>
    <w:p>
      <w:pPr/>
      <w:r>
        <w:rPr>
          <w:lang w:val="pt_PT" w:bidi="pt_PT"/>
        </w:rPr>
      </w:r>
      <w:r>
        <w:rPr>
          <w:lang w:val="pt_PT" w:bidi="pt_PT"/>
        </w:rPr>
        <w:t>Quando Jesus havia sido batizado, Deus havia dito a Jesus que ele era seu filho querido. O diabo agora quer que Jesus prove isso. Jesus está com muita fome, mas o diabo diz que Jesus poderia usar apenas seu poder como o filho de Deus para transformar algumas pedras que estavam no chão em pão para que ele pudesse comer. Jesus se recusa a fazer isso.</w:t>
      </w:r>
    </w:p>
    <w:p>
      <w:pPr/>
      <w:r>
        <w:rPr>
          <w:lang w:val="pt_PT" w:bidi="pt_PT"/>
        </w:rPr>
      </w:r>
      <w:r>
        <w:rPr>
          <w:lang w:val="pt_PT" w:bidi="pt_PT"/>
        </w:rPr>
        <w:t>Jesus então se refere a algo que aconteceu nessa história dos israelitas no deserto, durante o tempo de Moisés. Os israelitas estavam com fome e reclamavam com Deus. Deus deu a eles comida especial — maná — que vinha milagrosamente todos os dias. Moisés mais tarde disse aos israelitas que Deus havia feito as pessoas passarem fome para que elas aprendessem que obedecer a Deus é mais importante do que a comida. A comida nos dará apenas uma vida física, mas obedecer a Deus nos dá uma vida completa.</w:t>
      </w:r>
    </w:p>
    <w:p>
      <w:pPr/>
      <w:r>
        <w:rPr>
          <w:lang w:val="pt_PT" w:bidi="pt_PT"/>
        </w:rPr>
      </w:r>
      <w:r>
        <w:rPr>
          <w:lang w:val="pt_PT" w:bidi="pt_PT"/>
        </w:rPr>
        <w:t>Jesus diz ao diabo que obedecer a Deus é mais importante do que a comida. Isso também significa que se Jesus tivesse dito a algumas pedras para se tornarem pão, ele teria desobedecido a Deus. Usar seu poder para si mesmo não era o que Deus queria que Jesus fizesse. Era importante que Jesus passasse por esse tempo difícil.</w:t>
      </w:r>
    </w:p>
    <w:p>
      <w:pPr/>
      <w:r>
        <w:rPr>
          <w:lang w:val="pt_PT" w:bidi="pt_PT"/>
        </w:rPr>
      </w:r>
      <w:r>
        <w:rPr>
          <w:lang w:val="pt_PT" w:bidi="pt_PT"/>
        </w:rPr>
        <w:t>O diabo então tenta novamente. Ele leva Jesus para a cidade santa, que é Jerusalém. A cidade é chamada de santa porque o templo de Deus está lá, e esse é o lugar onde Deus se encontra com seu povo. O diabo novamente pede a Jesus para provar que ele realmente é o filho de Deus pulando do ponto mais alto do templo. Se Jesus pulasse, ele certamente morreria. Mas o diabo agora também cita algo do Antigo Testamento. Ele repete algo do Salmo 91. O escritor desse salmo expressou grande confiança em Deus. Ele disse que se coisas terríveis acontecessem com as pessoas, Deus as protegeria. Os anjos apoiariam as pessoas, e elas nem mesmo seriam feridas ao baterem seu pé em uma pedra. Então o diabo diz que se Jesus pulasse, os anjos o pegariam para que ele não morresse. Então ele teria provado que ele era o filho de Deus.</w:t>
      </w:r>
    </w:p>
    <w:p>
      <w:pPr/>
      <w:r>
        <w:rPr>
          <w:lang w:val="pt_PT" w:bidi="pt_PT"/>
        </w:rPr>
      </w:r>
      <w:r>
        <w:rPr>
          <w:lang w:val="pt_PT" w:bidi="pt_PT"/>
        </w:rPr>
        <w:t>Mostre à sua equipe uma imagem do templo em Jerusalém. Esse templo não existe mais; foi destruído pelos romanos no ano 70 d.C. Essa imagem é como as pessoas acham que teria se parecido.</w:t>
      </w:r>
    </w:p>
    <w:p>
      <w:pPr/>
      <w:r>
        <w:rPr>
          <w:lang w:val="pt_PT" w:bidi="pt_PT"/>
        </w:rPr>
      </w:r>
      <w:r>
        <w:rPr>
          <w:lang w:val="pt_PT" w:bidi="pt_PT"/>
        </w:rPr>
        <w:t>Jesus não cede. Ele sabe que o diabo está usando esse versículo de uma maneira errada. Ele novamente cita algo da história do deserto dos israelitas. Moisés disse aos israelitas para não testar a Deus — isso significa não provocar Deus para ver se ele faria algo, ou não.</w:t>
      </w:r>
    </w:p>
    <w:p>
      <w:pPr/>
      <w:r>
        <w:rPr>
          <w:lang w:val="pt_PT" w:bidi="pt_PT"/>
        </w:rPr>
      </w:r>
      <w:r>
        <w:rPr>
          <w:lang w:val="pt_PT" w:bidi="pt_PT"/>
        </w:rPr>
        <w:t>O diabo tenta novamente pela terceira vez. Ele mostra a Jesus todos os reinos do mundo. O diabo finge que ele tem o poder de dar tudo isso a Jesus, se Jesus apenas se ajoelhasse e adorasse o diabo.</w:t>
      </w:r>
    </w:p>
    <w:p>
      <w:pPr/>
      <w:r>
        <w:rPr>
          <w:lang w:val="pt_PT" w:bidi="pt_PT"/>
        </w:rPr>
      </w:r>
      <w:r>
        <w:rPr>
          <w:lang w:val="pt_PT" w:bidi="pt_PT"/>
        </w:rPr>
        <w:t>Jesus veio para ser o rei e salvador. Mas ele ainda não é um rei. Ele primeiro terá que sofrer muito. O diabo finge que Jesus pode se tornar um rei agora, sem passar por todo o sofrimento. Mas o diabo está mentindo, é claro. Se Jesus se curvasse diante do diabo, Jesus não seria rei — o diabo seria rei.</w:t>
      </w:r>
    </w:p>
    <w:p>
      <w:pPr/>
      <w:r>
        <w:rPr>
          <w:lang w:val="pt_PT" w:bidi="pt_PT"/>
        </w:rPr>
      </w:r>
      <w:r>
        <w:rPr>
          <w:lang w:val="pt_PT" w:bidi="pt_PT"/>
        </w:rPr>
        <w:t>Jesus responde novamente citando a história do deserto dos israelitas. Deus havia dito às pessoas para não adorar ninguém além do próprio Deus.</w:t>
      </w:r>
    </w:p>
    <w:p>
      <w:pPr/>
      <w:r>
        <w:rPr>
          <w:lang w:val="pt_PT" w:bidi="pt_PT"/>
        </w:rPr>
      </w:r>
      <w:r>
        <w:rPr>
          <w:lang w:val="pt_PT" w:bidi="pt_PT"/>
        </w:rPr>
        <w:t>Depois da terceira tentativa do diabo, Jesus ordena que o diabo vá embora. O diabo obedece. Jesus chama o diabo de “Satanás”. Satanás significa “inimigo”.</w:t>
      </w:r>
    </w:p>
    <w:p>
      <w:pPr/>
      <w:r>
        <w:rPr>
          <w:lang w:val="pt_PT" w:bidi="pt_PT"/>
        </w:rPr>
      </w:r>
      <w:r>
        <w:rPr>
          <w:lang w:val="pt_PT" w:bidi="pt_PT"/>
        </w:rPr>
        <w:t>Satanás então sai. Ele não foi bem-sucedido: Jesus não desobedeceu a Deus. Então os anjos vêm e cuidam de Jesus.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está no deserto, jejuando por 40 dias.</w:t>
      </w:r>
    </w:p>
    <w:p>
      <w:pPr/>
      <w:r>
        <w:rPr>
          <w:lang w:val="pt_PT" w:bidi="pt_PT"/>
        </w:rPr>
      </w:r>
      <w:r>
        <w:rPr>
          <w:b/>
          <w:lang w:val="pt_PT" w:bidi="pt_PT"/>
        </w:rPr>
        <w:t>Segunda cena:</w:t>
      </w:r>
      <w:r>
        <w:rPr>
          <w:lang w:val="pt_PT" w:bidi="pt_PT"/>
        </w:rPr>
        <w:t xml:space="preserve"> o diabo tenta fazer Jesus desobedecer a Deus.</w:t>
      </w:r>
    </w:p>
    <w:p>
      <w:pPr/>
      <w:r>
        <w:rPr>
          <w:lang w:val="pt_PT" w:bidi="pt_PT"/>
        </w:rPr>
      </w:r>
      <w:r>
        <w:rPr>
          <w:b/>
          <w:lang w:val="pt_PT" w:bidi="pt_PT"/>
        </w:rPr>
        <w:t>Terceira cena:</w:t>
      </w:r>
      <w:r>
        <w:rPr>
          <w:lang w:val="pt_PT" w:bidi="pt_PT"/>
        </w:rPr>
        <w:t xml:space="preserve"> os anjos estão atendendo a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 diabo (Satanás)</w:t>
      </w:r>
    </w:p>
    <w:p>
      <w:pPr>
        <w:pStyle w:val="ListBullet"/>
        <w:spacing w:line="240" w:lineRule="auto"/>
        <w:ind w:left="720"/>
      </w:pPr>
      <w:r>
        <w:rPr>
          <w:lang w:val="pt_PT" w:bidi="pt_PT"/>
        </w:rPr>
      </w:r>
      <w:r>
        <w:rPr>
          <w:lang w:val="pt_PT" w:bidi="pt_PT"/>
        </w:rPr>
        <w:t>Anjos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A passagem começa com “então”. Isso significa: depois que Jesus havia sido batizado.</w:t>
      </w:r>
    </w:p>
    <w:p>
      <w:pPr/>
      <w:r>
        <w:rPr>
          <w:lang w:val="pt_PT" w:bidi="pt_PT"/>
        </w:rPr>
      </w:r>
      <w:r>
        <w:rPr>
          <w:lang w:val="pt_PT" w:bidi="pt_PT"/>
        </w:rPr>
        <w:t>Jesus já estava no deserto quando ele foi batizado, porque João estava pregando no deserto. Mas agora, Jesus está indo para um lugar que é ainda mais remoto. Ele ficará sozinho por 40 dias. Ele não levará nem mesmo a comida simples que João comia. O Espírito Santo o leva até lá. O Espírito Santo não é uma pessoa visível. Ele não força Jesus, como se ele não tivesse escolha. Mas, de alguma forma, ele deixa claro a Jesus que Deus quer que ele vá mais para dentro do deserto.</w:t>
      </w:r>
    </w:p>
    <w:p>
      <w:pPr/>
      <w:r>
        <w:rPr>
          <w:lang w:val="pt_PT" w:bidi="pt_PT"/>
        </w:rPr>
      </w:r>
      <w:r>
        <w:rPr>
          <w:lang w:val="pt_PT" w:bidi="pt_PT"/>
        </w:rPr>
        <w:t>No deserto, seria quente durante o dia e frio à noite. À noite, a única luz viria das estrelas e da lua. Haveria animais selvagens, pássaros, talvez um vento quente durante o dia. Teria havido muitas rochas que o diabo poderia apontar. Se alguém está com muita fome, sua visão pode enganá-lo. Seria fácil imaginar que uma pedra fosse um pedaço de pão. Imagine que você tivesse o poder de realmente torná-la pão!</w:t>
      </w:r>
    </w:p>
    <w:p>
      <w:pPr/>
      <w:r>
        <w:rPr>
          <w:lang w:val="pt_PT" w:bidi="pt_PT"/>
        </w:rPr>
      </w:r>
      <w:r>
        <w:rPr>
          <w:lang w:val="pt_PT" w:bidi="pt_PT"/>
        </w:rPr>
        <w:t>O diabo leva Jesus para Jerusalém. Isso provavelmente significa que isso aconteceu em uma visão: não que Jesus realmente foi para Jerusalém.</w:t>
      </w:r>
    </w:p>
    <w:p>
      <w:pPr/>
      <w:r>
        <w:rPr>
          <w:lang w:val="pt_PT" w:bidi="pt_PT"/>
        </w:rPr>
      </w:r>
      <w:r>
        <w:rPr>
          <w:lang w:val="pt_PT" w:bidi="pt_PT"/>
        </w:rPr>
        <w:t>O templo era um grande edifício e era muito alto. Se um humano pulasse do topo, ele morreria esmagado ao cair no chão de pedra na parte inferior.</w:t>
      </w:r>
    </w:p>
    <w:p>
      <w:pPr/>
      <w:r>
        <w:rPr>
          <w:lang w:val="pt_PT" w:bidi="pt_PT"/>
        </w:rPr>
      </w:r>
      <w:r>
        <w:rPr>
          <w:lang w:val="pt_PT" w:bidi="pt_PT"/>
        </w:rPr>
        <w:t>O diabo então leva Jesus para uma montanha alta. O diabo mostra a Jesus todos os reinos do mundo. Ele mostra a eles o quão importantes e grandes são esses reinos. Não é fisicamente possível ver todos os reinos do mundo de uma montanha. O diabo deu a Jesus visões — quase como se ele estivesse mostrando a Jesus um filme.</w:t>
      </w:r>
    </w:p>
    <w:p>
      <w:pPr/>
      <w:r>
        <w:rPr>
          <w:lang w:val="pt_PT" w:bidi="pt_PT"/>
        </w:rPr>
      </w:r>
      <w:r>
        <w:rPr>
          <w:lang w:val="pt_PT" w:bidi="pt_PT"/>
        </w:rPr>
        <w:t>Mostre às pessoas uma foto mostrando uma vista panorâmica que se poderia ver do topo de uma montanha muito alta. Com tempo aberto — sem neblina — você pode ver muito longe se você estiver no topo de uma montanha alta.</w:t>
      </w:r>
    </w:p>
    <w:p>
      <w:pPr/>
      <w:r>
        <w:rPr>
          <w:lang w:val="pt_PT" w:bidi="pt_PT"/>
        </w:rPr>
      </w:r>
      <w:r>
        <w:rPr>
          <w:lang w:val="pt_PT" w:bidi="pt_PT"/>
        </w:rPr>
        <w:t>Cada vez que Jesus responde ao diabo, sua resposta começa com as palavras “está escrito”. Isso significa que Jesus está se referindo a palavras que estão na Bíblia Hebraica, o que agora chamamos de Antigo Testamento. Certifiquem-se de que suas 3 respostas de Jesus também tenham as mesmas palavras cada uma das vezes, para que fique claro que Jesus está citando das Escrituras cada uma das vezes.</w:t>
      </w:r>
    </w:p>
    <w:p>
      <w:pPr/>
      <w:r>
        <w:rPr>
          <w:lang w:val="pt_PT" w:bidi="pt_PT"/>
        </w:rPr>
      </w:r>
      <w:r>
        <w:rPr>
          <w:lang w:val="pt_PT" w:bidi="pt_PT"/>
        </w:rPr>
        <w:t>Na segunda vez que o diabo se esforça em tentar Jesus, ele também usa essas mesmas palavras: “Está escrito”. É importante que você deixe o diabo usar as mesmas palavras que Jesus usou, para que seus ouvintes reconheçam que o diabo está tentando fazer a mesma coisa que o Jesus está fazendo — citando as Escrituras.</w:t>
      </w:r>
    </w:p>
    <w:p>
      <w:pPr/>
      <w:r>
        <w:rPr>
          <w:lang w:val="pt_PT" w:bidi="pt_PT"/>
        </w:rPr>
      </w:r>
      <w:r>
        <w:rPr>
          <w:lang w:val="pt_PT" w:bidi="pt_PT"/>
        </w:rPr>
        <w:t>Assim que o diabo sai, os anjos vêm para servir a Jesus. Eles provavelmente deram a ele comida e água. Eles o ajudam a se recuperar dos 40 dias de jejum e da tentação do diabo. Isso daria a Jesus sua força física de volta, para que ele pudesse caminhar de volta, sair do deserto e voltar para as cidades e aldeias.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 diabo (Satanás)</w:t>
      </w:r>
    </w:p>
    <w:p>
      <w:pPr>
        <w:pStyle w:val="ListBullet"/>
        <w:spacing w:line="240" w:lineRule="auto"/>
        <w:ind w:left="720"/>
      </w:pPr>
      <w:r>
        <w:rPr>
          <w:lang w:val="pt_PT" w:bidi="pt_PT"/>
        </w:rPr>
      </w:r>
      <w:r>
        <w:rPr>
          <w:lang w:val="pt_PT" w:bidi="pt_PT"/>
        </w:rPr>
        <w:t>Anjos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Pode ser útil também encenar novamente Jesus sendo batizado, o Espírito Santo descendo sobre ele e Deus dizendo que Jesus era seu querido filho.</w:t>
      </w:r>
    </w:p>
    <w:p>
      <w:pPr/>
      <w:r>
        <w:rPr>
          <w:lang w:val="pt_PT" w:bidi="pt_PT"/>
        </w:rPr>
      </w:r>
      <w:r>
        <w:rPr>
          <w:lang w:val="pt_PT" w:bidi="pt_PT"/>
        </w:rPr>
        <w:t>Pergunte ao ator que interpreta Jesus: “Como você se sentiu quando isso aconteceu?”. Você pode ouvir coisas como: “Feliz: “Encorajado”.</w:t>
      </w:r>
    </w:p>
    <w:p>
      <w:pPr/>
      <w:r>
        <w:rPr>
          <w:lang w:val="pt_PT" w:bidi="pt_PT"/>
        </w:rPr>
      </w:r>
      <w:r>
        <w:rPr>
          <w:lang w:val="pt_PT" w:bidi="pt_PT"/>
        </w:rPr>
        <w:t>Encene Jesus sendo guiado pelo Espírito Santo mais profundamente no deserto e jejuando por 40 dias.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“Estando sozinho no deserto, que sons você pode estar ouvindo? O que você acha que vê? Depois de 40 dias de estar aqui e jejuando, como seu corpo se sente? Como sente sua pele? Sua boca? Seus olhos? Seu estômago? Seus pés?”. Você pode ouvir coisas como: “Estou muito fraco, todo o meu corpo dói, meus lábios estão rachados, minha pele está queimando”.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 diabo esforçando-se para tentar Jesus a transformar as pedras em pão.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se sente?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recusa de Jesus.</w:t>
      </w:r>
    </w:p>
    <w:p>
      <w:pPr/>
      <w:r>
        <w:rPr>
          <w:lang w:val="pt_PT" w:bidi="pt_PT"/>
        </w:rPr>
      </w:r>
      <w:r>
        <w:rPr>
          <w:lang w:val="pt_PT" w:bidi="pt_PT"/>
        </w:rPr>
        <w:t>Encene o diabo levando Jesus para Jerusalém, para o ponto mais alto do templo, e sugerindo que Jesus pule.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se sente?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resposta de Jesus a Satanás.</w:t>
      </w:r>
    </w:p>
    <w:p>
      <w:pPr/>
      <w:r>
        <w:rPr>
          <w:lang w:val="pt_PT" w:bidi="pt_PT"/>
        </w:rPr>
      </w:r>
      <w:r>
        <w:rPr>
          <w:lang w:val="pt_PT" w:bidi="pt_PT"/>
        </w:rPr>
        <w:t>Encene o diabo levando Jesus para altas montanhas e mostrando a ele todos os reinos do mundo, e dizendo a ele que ele dará a ele se Jesus se curvar diante dele.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se sente?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resposta de Jesus a Satanás e Jesus dizendo a ele para ir embora.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diabo: “Como você se sente?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 diabo saindo e os anjos vindo para servir a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se sente?” Você pode ouvir coisas como:</w:t>
      </w:r>
    </w:p>
    <w:p>
      <w:pPr>
        <w:pStyle w:val="ListBullet"/>
        <w:spacing w:line="240" w:lineRule="auto"/>
        <w:ind w:left="720"/>
      </w:pPr>
      <w:r>
        <w:rPr>
          <w:lang w:val="pt_PT" w:bidi="pt_PT"/>
        </w:rPr>
      </w:r>
      <w:r>
        <w:rPr>
          <w:lang w:val="pt_PT" w:bidi="pt_PT"/>
        </w:rPr>
        <w:t>Pergunte aos atores que interpretam os anjos: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w:t>
      </w:r>
      <w:r>
        <w:rPr>
          <w:b/>
          <w:lang w:val="pt_PT" w:bidi="pt_PT"/>
        </w:rPr>
        <w:t>jejuou</w:t>
      </w:r>
      <w:r>
        <w:rPr>
          <w:lang w:val="pt_PT" w:bidi="pt_PT"/>
        </w:rPr>
        <w:t xml:space="preserve"> por 40 dias. </w:t>
      </w:r>
      <w:r>
        <w:rPr>
          <w:b/>
          <w:lang w:val="pt_PT" w:bidi="pt_PT"/>
        </w:rPr>
        <w:t>Jejuar</w:t>
      </w:r>
      <w:r>
        <w:rPr>
          <w:lang w:val="pt_PT" w:bidi="pt_PT"/>
        </w:rPr>
        <w:t xml:space="preserve"> significa que ele não comeu nada. Mateus não nos diz se ele tomou ou não água. De qualquer forma, haveria pouca água disponível.</w:t>
      </w:r>
    </w:p>
    <w:p>
      <w:pPr/>
      <w:r>
        <w:rPr>
          <w:lang w:val="pt_PT" w:bidi="pt_PT"/>
        </w:rPr>
      </w:r>
      <w:r>
        <w:rPr>
          <w:lang w:val="pt_PT" w:bidi="pt_PT"/>
        </w:rPr>
        <w:t xml:space="preserve">O diabo vem para </w:t>
      </w:r>
      <w:r>
        <w:rPr>
          <w:b/>
          <w:lang w:val="pt_PT" w:bidi="pt_PT"/>
        </w:rPr>
        <w:t>tentar</w:t>
      </w:r>
      <w:r>
        <w:rPr>
          <w:lang w:val="pt_PT" w:bidi="pt_PT"/>
        </w:rPr>
        <w:t xml:space="preserve"> Jesus. Tentar significa testar. O </w:t>
      </w:r>
      <w:r>
        <w:rPr>
          <w:b/>
          <w:lang w:val="pt_PT" w:bidi="pt_PT"/>
        </w:rPr>
        <w:t>diabo</w:t>
      </w:r>
      <w:r>
        <w:rPr>
          <w:lang w:val="pt_PT" w:bidi="pt_PT"/>
        </w:rPr>
        <w:t xml:space="preserve"> é o líder de todos os espíritos malignos.</w:t>
      </w:r>
    </w:p>
    <w:p>
      <w:pPr/>
      <w:r>
        <w:rPr>
          <w:lang w:val="pt_PT" w:bidi="pt_PT"/>
        </w:rPr>
      </w:r>
      <w:r>
        <w:rPr>
          <w:b/>
          <w:lang w:val="pt_PT" w:bidi="pt_PT"/>
        </w:rPr>
        <w:t>Satanás</w:t>
      </w:r>
      <w:r>
        <w:rPr>
          <w:lang w:val="pt_PT" w:bidi="pt_PT"/>
        </w:rPr>
        <w:t xml:space="preserve"> é um dos nomes para o diabo. Significa “inimigo”, e às vezes “alguém que acusa”.</w:t>
      </w:r>
    </w:p>
    <w:p>
      <w:pPr/>
      <w:r>
        <w:rPr>
          <w:lang w:val="pt_PT" w:bidi="pt_PT"/>
        </w:rPr>
      </w:r>
      <w:r>
        <w:rPr>
          <w:lang w:val="pt_PT" w:bidi="pt_PT"/>
        </w:rPr>
        <w:t>Discuta com sua equipe como você traduzirá esses 2 termos diferentes. Você quer usar uma palavra que soa como “diabo” e “Satanás”, ou você quer descrevê-las com uma frase? Você tem um termo local para o líder dos espíritos malignos, ou o espírito maligno mais poderoso? Como esse personagem seria diferente, ou semelhante, ao significado na Bíblia?</w:t>
      </w:r>
    </w:p>
    <w:p>
      <w:pPr/>
      <w:r>
        <w:rPr>
          <w:lang w:val="pt_PT" w:bidi="pt_PT"/>
        </w:rPr>
      </w:r>
      <w:r>
        <w:rPr>
          <w:lang w:val="pt_PT" w:bidi="pt_PT"/>
        </w:rPr>
        <w:t xml:space="preserve">As palavras </w:t>
      </w:r>
      <w:r>
        <w:rPr>
          <w:b/>
          <w:lang w:val="pt_PT" w:bidi="pt_PT"/>
        </w:rPr>
        <w:t>Satanás</w:t>
      </w:r>
      <w:r>
        <w:rPr>
          <w:lang w:val="pt_PT" w:bidi="pt_PT"/>
        </w:rPr>
        <w:t xml:space="preserve"> e </w:t>
      </w:r>
      <w:r>
        <w:rPr>
          <w:b/>
          <w:lang w:val="pt_PT" w:bidi="pt_PT"/>
        </w:rPr>
        <w:t>diabo</w:t>
      </w:r>
      <w:r>
        <w:rPr>
          <w:lang w:val="pt_PT" w:bidi="pt_PT"/>
        </w:rPr>
        <w:t xml:space="preserve"> estão no Glossário Mestre. Use a mesma palavra que você usou em passagens anteriores.</w:t>
      </w:r>
    </w:p>
    <w:p>
      <w:pPr/>
      <w:r>
        <w:rPr>
          <w:lang w:val="pt_PT" w:bidi="pt_PT"/>
        </w:rPr>
      </w:r>
      <w:r>
        <w:rPr>
          <w:b/>
          <w:lang w:val="pt_PT" w:bidi="pt_PT"/>
        </w:rPr>
        <w:t>Tentador</w:t>
      </w:r>
      <w:r>
        <w:rPr>
          <w:lang w:val="pt_PT" w:bidi="pt_PT"/>
        </w:rPr>
        <w:t xml:space="preserve"> significa alguém que tenta, ou testa alguém.</w:t>
      </w:r>
    </w:p>
    <w:p>
      <w:pPr/>
      <w:r>
        <w:rPr>
          <w:lang w:val="pt_PT" w:bidi="pt_PT"/>
        </w:rPr>
      </w:r>
      <w:r>
        <w:rPr>
          <w:lang w:val="pt_PT" w:bidi="pt_PT"/>
        </w:rPr>
        <w:t xml:space="preserve">O diabo quer que Jesus prove que ele é o </w:t>
      </w:r>
      <w:r>
        <w:rPr>
          <w:b/>
          <w:lang w:val="pt_PT" w:bidi="pt_PT"/>
        </w:rPr>
        <w:t>Filho de Deus</w:t>
      </w:r>
      <w:r>
        <w:rPr>
          <w:lang w:val="pt_PT" w:bidi="pt_PT"/>
        </w:rPr>
        <w:t>. Que Jesus é o “filho” de Deus significa que ele tem um relacionamento muito especial com Deus. Não significa que Deus é o pai de Jesus no sentido biológico, na maneira como um homem humano é o pai de um filho. Quando Jesus é chamado de Filho de Deus, também significa que ele é o Messias, o rei especial e Salvador que Deus havia prometido enviar para salvar o povo.</w:t>
      </w:r>
    </w:p>
    <w:p>
      <w:pPr/>
      <w:r>
        <w:rPr>
          <w:lang w:val="pt_PT" w:bidi="pt_PT"/>
        </w:rPr>
      </w:r>
      <w:r>
        <w:rPr>
          <w:lang w:val="pt_PT" w:bidi="pt_PT"/>
        </w:rPr>
        <w:t xml:space="preserve">A frase </w:t>
      </w:r>
      <w:r>
        <w:rPr>
          <w:b/>
          <w:lang w:val="pt_PT" w:bidi="pt_PT"/>
        </w:rPr>
        <w:t>Filho de Deus</w:t>
      </w:r>
      <w:r>
        <w:rPr>
          <w:lang w:val="pt_PT" w:bidi="pt_PT"/>
        </w:rPr>
        <w:t xml:space="preserve"> está no Glossário Mestre. Use a mesma palavra que você usou em passagens anteriores.</w:t>
      </w:r>
    </w:p>
    <w:p>
      <w:pPr/>
      <w:r>
        <w:rPr>
          <w:lang w:val="pt_PT" w:bidi="pt_PT"/>
        </w:rPr>
      </w:r>
      <w:r>
        <w:rPr>
          <w:lang w:val="pt_PT" w:bidi="pt_PT"/>
        </w:rPr>
        <w:t xml:space="preserve">O </w:t>
      </w:r>
      <w:r>
        <w:rPr>
          <w:b/>
          <w:lang w:val="pt_PT" w:bidi="pt_PT"/>
        </w:rPr>
        <w:t>pão</w:t>
      </w:r>
      <w:r>
        <w:rPr>
          <w:lang w:val="pt_PT" w:bidi="pt_PT"/>
        </w:rPr>
        <w:t xml:space="preserve"> era uma comida comum para os judeus. É feito de grãos que foram moídos até virar farinha e assados. Um pão era redondo e um pouco chato.</w:t>
      </w:r>
    </w:p>
    <w:p>
      <w:pPr/>
      <w:r>
        <w:rPr>
          <w:lang w:val="pt_PT" w:bidi="pt_PT"/>
        </w:rPr>
      </w:r>
      <w:r>
        <w:rPr>
          <w:lang w:val="pt_PT" w:bidi="pt_PT"/>
        </w:rPr>
        <w:t>Se necessário, mostre à sua equipe uma imagem de um pão.</w:t>
      </w:r>
    </w:p>
    <w:p>
      <w:pPr/>
      <w:r>
        <w:rPr>
          <w:lang w:val="pt_PT" w:bidi="pt_PT"/>
        </w:rPr>
      </w:r>
      <w:r>
        <w:rPr>
          <w:lang w:val="pt_PT" w:bidi="pt_PT"/>
        </w:rPr>
        <w:t>A primeira resposta de Jesus à tentação do diabo é que uma pessoa não vive apenas comendo pão, mas obedecendo às palavras que Deus fala. Se as pessoas em sua comunidade não comem pão normalmente, você também pode dizer comida em vez de pão.</w:t>
      </w:r>
    </w:p>
    <w:p>
      <w:pPr/>
      <w:r>
        <w:rPr>
          <w:lang w:val="pt_PT" w:bidi="pt_PT"/>
        </w:rPr>
      </w:r>
      <w:r>
        <w:rPr>
          <w:lang w:val="pt_PT" w:bidi="pt_PT"/>
        </w:rPr>
        <w:t xml:space="preserve">O </w:t>
      </w:r>
      <w:r>
        <w:rPr>
          <w:b/>
          <w:lang w:val="pt_PT" w:bidi="pt_PT"/>
        </w:rPr>
        <w:t>templo</w:t>
      </w:r>
      <w:r>
        <w:rPr>
          <w:lang w:val="pt_PT" w:bidi="pt_PT"/>
        </w:rPr>
        <w:t xml:space="preserve"> era o lugar religioso mais importante para os judeus. Era o lugar onde pessoas especiais, chamadas sacerdotes, faziam sacrifícios a Deus em nome do povo. O templo era como a casa de Deus. Era o lugar onde as pessoas vinham para orar e adorar a Deus. Havia apenas um templo. Este ficava em Jerusalém. Por essa razão, a cidade de Jerusalém era chamada de cidade santa. </w:t>
      </w:r>
      <w:r>
        <w:rPr>
          <w:b/>
          <w:lang w:val="pt_PT" w:bidi="pt_PT"/>
        </w:rPr>
        <w:t>Santo</w:t>
      </w:r>
      <w:r>
        <w:rPr>
          <w:lang w:val="pt_PT" w:bidi="pt_PT"/>
        </w:rPr>
        <w:t xml:space="preserve"> significa que algo é separado e tem um propósito especial.</w:t>
      </w:r>
    </w:p>
    <w:p>
      <w:pPr/>
      <w:r>
        <w:rPr>
          <w:lang w:val="pt_PT" w:bidi="pt_PT"/>
        </w:rPr>
      </w:r>
      <w:r>
        <w:rPr>
          <w:lang w:val="pt_PT" w:bidi="pt_PT"/>
        </w:rPr>
        <w:t xml:space="preserve">A palavra </w:t>
      </w:r>
      <w:r>
        <w:rPr>
          <w:b/>
          <w:lang w:val="pt_PT" w:bidi="pt_PT"/>
        </w:rPr>
        <w:t>santo</w:t>
      </w:r>
      <w:r>
        <w:rPr>
          <w:lang w:val="pt_PT" w:bidi="pt_PT"/>
        </w:rPr>
        <w:t xml:space="preserve"> está no Glossário Mestre. Use a mesma palavra que você usou em passagens anteriores.</w:t>
      </w:r>
    </w:p>
    <w:p>
      <w:pPr/>
      <w:r>
        <w:rPr>
          <w:lang w:val="pt_PT" w:bidi="pt_PT"/>
        </w:rPr>
      </w:r>
      <w:r>
        <w:rPr>
          <w:lang w:val="pt_PT" w:bidi="pt_PT"/>
        </w:rPr>
        <w:t xml:space="preserve">A palavra </w:t>
      </w:r>
      <w:r>
        <w:rPr>
          <w:b/>
          <w:lang w:val="pt_PT" w:bidi="pt_PT"/>
        </w:rPr>
        <w:t>templo</w:t>
      </w:r>
      <w:r>
        <w:rPr>
          <w:lang w:val="pt_PT" w:bidi="pt_PT"/>
        </w:rPr>
        <w:t xml:space="preserve"> está no Glossário Mestre. Use a mesma palavra que você usou em passagens anteriores.</w:t>
      </w:r>
    </w:p>
    <w:p>
      <w:pPr/>
      <w:r>
        <w:rPr>
          <w:lang w:val="pt_PT" w:bidi="pt_PT"/>
        </w:rPr>
      </w:r>
      <w:r>
        <w:rPr>
          <w:lang w:val="pt_PT" w:bidi="pt_PT"/>
        </w:rPr>
        <w:t>Mostre à equipe novamente uma imagem de como o templo poderia ter se parecido.</w:t>
      </w:r>
    </w:p>
    <w:p>
      <w:pPr/>
      <w:r>
        <w:rPr>
          <w:lang w:val="pt_PT" w:bidi="pt_PT"/>
        </w:rPr>
      </w:r>
      <w:r>
        <w:rPr>
          <w:lang w:val="pt_PT" w:bidi="pt_PT"/>
        </w:rPr>
        <w:t>Jesus responde a cada tentação com as palavras “</w:t>
      </w:r>
      <w:r>
        <w:rPr>
          <w:b/>
          <w:lang w:val="pt_PT" w:bidi="pt_PT"/>
        </w:rPr>
        <w:t>Está escrito</w:t>
      </w:r>
      <w:r>
        <w:rPr>
          <w:lang w:val="pt_PT" w:bidi="pt_PT"/>
        </w:rPr>
        <w:t>”. Isso pode ser dito algo como “a palavra de Deus diz”, “as Escrituras dizem”, ou “Deus nos disse em seu livro”, ou “isso diz no livro de Deus”.</w:t>
      </w:r>
    </w:p>
    <w:p>
      <w:pPr/>
      <w:r>
        <w:rPr>
          <w:lang w:val="pt_PT" w:bidi="pt_PT"/>
        </w:rPr>
      </w:r>
      <w:r>
        <w:rPr>
          <w:b/>
          <w:lang w:val="pt_PT" w:bidi="pt_PT"/>
        </w:rPr>
        <w:t>Os anjos</w:t>
      </w:r>
      <w:r>
        <w:rPr>
          <w:lang w:val="pt_PT" w:bidi="pt_PT"/>
        </w:rPr>
        <w:t xml:space="preserve"> vêm para servir a Jesus. Use a mesma palavra aqui que você usou para anjo em passagens anteriores. A palavra </w:t>
      </w:r>
      <w:r>
        <w:rPr>
          <w:b/>
          <w:lang w:val="pt_PT" w:bidi="pt_PT"/>
        </w:rPr>
        <w:t>anjo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4:12–25</w:t>
      </w:r>
      <w:r>
        <w:rPr>
          <w:lang w:val="pt_PT" w:bidi="pt_PT"/>
        </w:rPr>
      </w:r>
    </w:p>
    <w:p>
      <w:pPr>
        <w:pStyle w:val="Heading3"/>
      </w:pPr>
      <w:r>
        <w:rPr>
          <w:lang w:val="pt_PT" w:bidi="pt_PT"/>
        </w:rPr>
        <w:t>Ouvir e Sentir</w:t>
      </w:r>
    </w:p>
    <w:p>
      <w:pPr/>
      <w:r>
        <w:rPr>
          <w:lang w:val="pt_PT" w:bidi="pt_PT"/>
        </w:rPr>
      </w:r>
      <w:r>
        <w:rPr>
          <w:lang w:val="pt_PT" w:bidi="pt_PT"/>
        </w:rPr>
        <w:t>Ouça Mateus 4:12–25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Antes dessa história, ouvimos como Jesus foi batizado por João, o batista. O Espírito Santo havia descido sobre Jesus. Então Jesus passou 40 dias no deserto sozinho, jejuando. O diabo veio e tentou fazê-lo desobedecer a Deus, mas Jesus permaneceu obediente a Deus.</w:t>
      </w:r>
    </w:p>
    <w:p>
      <w:pPr/>
      <w:r>
        <w:rPr>
          <w:lang w:val="pt_PT" w:bidi="pt_PT"/>
        </w:rPr>
      </w:r>
      <w:r>
        <w:rPr>
          <w:lang w:val="pt_PT" w:bidi="pt_PT"/>
        </w:rPr>
        <w:t>Agora, Mateus nos diz que Jesus ouviu que João foi colocado na prisão. Mateus ainda não nos dá detalhes sobre isso, mas em alguns capítulos posteriores, ele nos dirá que foi Herodes Antipas que prendeu João. Herodes Antipas era o filho do rei Herodes que havia tentado matar Jesus quando bebê.</w:t>
      </w:r>
    </w:p>
    <w:p>
      <w:pPr/>
      <w:r>
        <w:rPr>
          <w:lang w:val="pt_PT" w:bidi="pt_PT"/>
        </w:rPr>
      </w:r>
      <w:r>
        <w:rPr>
          <w:lang w:val="pt_PT" w:bidi="pt_PT"/>
        </w:rPr>
        <w:t>Jesus havia crescido na província chamada Galileia. Mais tarde, ele havia ido para a província da Judeia para ser batizado. Depois de ouvir que João, o batista, foi preso, ele volta para a Galileia e começa seu trabalho. Agora que ele é batizado, recebeu o Espírito Santo e foi testado pelo diabo, ele está pronto!</w:t>
      </w:r>
    </w:p>
    <w:p>
      <w:pPr/>
      <w:r>
        <w:rPr>
          <w:lang w:val="pt_PT" w:bidi="pt_PT"/>
        </w:rPr>
      </w:r>
      <w:r>
        <w:rPr>
          <w:lang w:val="pt_PT" w:bidi="pt_PT"/>
        </w:rPr>
        <w:t>Anteriormente, Jesus havia vivido em uma pequena aldeia chamada Nazaré. Depois de retornar da Judeia, ele começa a viver em uma cidade chamada Cafarnaum. Cafarnaum era uma cidade ao lado de um grande lago, chamado Mar da Galileia.</w:t>
      </w:r>
    </w:p>
    <w:p>
      <w:pPr/>
      <w:r>
        <w:rPr>
          <w:lang w:val="pt_PT" w:bidi="pt_PT"/>
        </w:rPr>
      </w:r>
      <w:r>
        <w:rPr>
          <w:lang w:val="pt_PT" w:bidi="pt_PT"/>
        </w:rPr>
        <w:t>Mateus também chama isso de território de Zebulom e Naftali. O povo de Israel era dividido em 12 tribos. Cada tribo tinha uma parte específica do país que pertencia a ela. Zebulom e Naftali são nomes de duas das tribos. Cafarnaum fica na parte que pertencia a Naftali. Nazaré estava na parte que pertencia a Zebulom. Isso é importante, porque Mateus agora se refere novamente a algo que o profeta Isaías havia dito há muito tempo. Isaías havia dito que haveria problemas e escuridão para o povo. Mas então ele disse que um rei especial viria, um descendente do rei mais amado de Israel, Davi, sobre quem ouvimos antes. Esse descendente de Davi governaria sobre o povo para sempre. A vinda desse rei seria como uma luz para as pessoas que até agora haviam estado na escuridão.</w:t>
      </w:r>
    </w:p>
    <w:p>
      <w:pPr/>
      <w:r>
        <w:rPr>
          <w:lang w:val="pt_PT" w:bidi="pt_PT"/>
        </w:rPr>
      </w:r>
      <w:r>
        <w:rPr>
          <w:lang w:val="pt_PT" w:bidi="pt_PT"/>
        </w:rPr>
        <w:t>Isaías está usando poesia, uma maneira especial de dizer algo em uma forma mais bela. Ele diz a mesma coisa duas vezes, que há luz para o povo na escuridão, mas em palavras ligeiramente diferentes. Isso era muito comum na poesia judaica. Escuridão e luz não estão se referindo a escuridão física e luz, mas à escuridão espiritual e luz.</w:t>
      </w:r>
    </w:p>
    <w:p>
      <w:pPr/>
      <w:r>
        <w:rPr>
          <w:lang w:val="pt_PT" w:bidi="pt_PT"/>
        </w:rPr>
      </w:r>
      <w:r>
        <w:rPr>
          <w:lang w:val="pt_PT" w:bidi="pt_PT"/>
        </w:rPr>
        <w:t>Isaías mencionou especialmente que as pessoas que viveriam em Zebulom e Naftali veriam essa luz. Isaías dá muitos detalhes sobre o lugar onde o povo verá essa luz: ele a chama de “a terra de Zebulom e Naftali, perto do mar, além do Jordão, Galileia dos gentios”. Quando Isaías fala sobre “além do Jordão, Galileia dos gentios”, ele está se referindo à área que ficava a leste do rio Jordão e do mar da Galileia. Gentios é uma palavra que significa qualquer pessoa que não é um judeu. Isaías queria dizer que até mesmo as pessoas que viveriam fora de Israel, e que não seriam judeus, veriam a luz.</w:t>
      </w:r>
    </w:p>
    <w:p>
      <w:pPr/>
      <w:r>
        <w:rPr>
          <w:lang w:val="pt_PT" w:bidi="pt_PT"/>
        </w:rPr>
      </w:r>
      <w:r>
        <w:rPr>
          <w:lang w:val="pt_PT" w:bidi="pt_PT"/>
        </w:rPr>
        <w:t>Jesus está começando seu trabalho de dizer ao povo sobre o reino de Deus na área que pertencia a Zebulom e Naftali. Logo depois disso, Jesus também cruzará o lago e irá para a área que Isaías chama de “Galileia dos gentios”. O nome oficial dessa área no tempo de Jesus é “Decápolis”. Muitas pessoas que não eram judias, mas gentios, vivem lá. A profecia de Isaías que haveria uma luz para o povo na escuridão havia se tornado realidade!</w:t>
      </w:r>
    </w:p>
    <w:p>
      <w:pPr/>
      <w:r>
        <w:rPr>
          <w:lang w:val="pt_PT" w:bidi="pt_PT"/>
        </w:rPr>
      </w:r>
      <w:r>
        <w:rPr>
          <w:lang w:val="pt_PT" w:bidi="pt_PT"/>
        </w:rPr>
        <w:t>Mostre à sua equipe um mapa. Mostre onde está o deserto da Judeia, onde está a Galileia, e aponte Nazaré, Cafarnaum e o Mar da Galileia. Aponte a área em todo o Jordão e o Mar da Galileia, a “Galileia dos gentios”.</w:t>
      </w:r>
    </w:p>
    <w:p>
      <w:pPr/>
      <w:r>
        <w:rPr>
          <w:lang w:val="pt_PT" w:bidi="pt_PT"/>
        </w:rPr>
      </w:r>
      <w:r>
        <w:rPr>
          <w:lang w:val="pt_PT" w:bidi="pt_PT"/>
        </w:rPr>
        <w:t>Jesus está dizendo às pessoas que elas têm que se arrepender. Isso significa que eles deveriam parar de fazer coisas ruins e, em vez disso, se comportar da maneira como Deus quer que eles se comportem. Isso agora é especialmente importante, porque o reino de Deus se aproximou. O reino se aproximar significa que Deus começou a governar sobre o povo. Essa era a mesma mensagem que João, o batista, estava dando anteriormente. Deus está governando sobre o povo, então as pessoas deveriam começar a se comportar da maneira como os membros do reino de Deus deveriam se comportar!</w:t>
      </w:r>
    </w:p>
    <w:p>
      <w:pPr/>
      <w:r>
        <w:rPr>
          <w:lang w:val="pt_PT" w:bidi="pt_PT"/>
        </w:rPr>
      </w:r>
      <w:r>
        <w:rPr>
          <w:lang w:val="pt_PT" w:bidi="pt_PT"/>
        </w:rPr>
        <w:t>Pausem</w:t>
      </w:r>
    </w:p>
    <w:p>
      <w:pPr/>
      <w:r>
        <w:rPr>
          <w:lang w:val="pt_PT" w:bidi="pt_PT"/>
        </w:rPr>
      </w:r>
      <w:r>
        <w:rPr>
          <w:lang w:val="pt_PT" w:bidi="pt_PT"/>
        </w:rPr>
        <w:t>As pessoas que viviam em torno do Mar da Galileia usavam o lago para pescar. Os pescadores pegariam um barco e remariam ou navegariam para águas mais profundas e então jogariam as redes no mar. Os peixes nadariam de encontro às redes e os pescadores puxariam as redes de volta para dentro do barco. Ou, os pescadores caminhariam na água e jogariam uma rede de lá de dentro.</w:t>
      </w:r>
    </w:p>
    <w:p>
      <w:pPr>
        <w:pStyle w:val="ListBullet"/>
        <w:spacing w:line="240" w:lineRule="auto"/>
        <w:ind w:left="720"/>
      </w:pPr>
      <w:r>
        <w:rPr>
          <w:lang w:val="pt_PT" w:bidi="pt_PT"/>
        </w:rPr>
      </w:r>
      <w:r>
        <w:rPr>
          <w:lang w:val="pt_PT" w:bidi="pt_PT"/>
        </w:rPr>
        <w:t xml:space="preserve">Mostre à sua equipe uma imagem de um </w:t>
      </w:r>
      <w:r>
        <w:rPr>
          <w:b/>
          <w:lang w:val="pt_PT" w:bidi="pt_PT"/>
        </w:rPr>
        <w:t>barco de pesca</w:t>
      </w:r>
      <w:r>
        <w:rPr>
          <w:lang w:val="pt_PT" w:bidi="pt_PT"/>
        </w:rPr>
        <w:t xml:space="preserve"> na água.</w:t>
      </w:r>
    </w:p>
    <w:p>
      <w:pPr>
        <w:pStyle w:val="ListBullet"/>
        <w:spacing w:line="240" w:lineRule="auto"/>
        <w:ind w:left="720"/>
      </w:pPr>
      <w:r>
        <w:rPr>
          <w:lang w:val="pt_PT" w:bidi="pt_PT"/>
        </w:rPr>
      </w:r>
      <w:r>
        <w:rPr>
          <w:lang w:val="pt_PT" w:bidi="pt_PT"/>
        </w:rPr>
        <w:t>[! ação] Mostre uma imagem de pessoas pescando com uma rede. Se necessário, mostre uma imagem de uma pilha de peixes.</w:t>
      </w:r>
    </w:p>
    <w:p>
      <w:pPr/>
      <w:r>
        <w:rPr>
          <w:lang w:val="pt_PT" w:bidi="pt_PT"/>
        </w:rPr>
      </w:r>
      <w:r>
        <w:rPr>
          <w:lang w:val="pt_PT" w:bidi="pt_PT"/>
        </w:rPr>
        <w:t>Quando Jesus está caminhando na beira da água, ele chama Simão e André para segui-lo. Ele diz que ele os tornará pescadores de homens. Simão e André agora estão pescando peixes. Em vez disso, Jesus os fará pescar as pessoas. Não com uma rede, mas dizendo a eles sobre o reino de Deus. Jesus está dizendo a eles que ele quer que eles se tornem seus seguidores, e que eles farão outras pessoas se tornarem seguidores de Jesus também.</w:t>
      </w:r>
    </w:p>
    <w:p>
      <w:pPr/>
      <w:r>
        <w:rPr>
          <w:lang w:val="pt_PT" w:bidi="pt_PT"/>
        </w:rPr>
      </w:r>
      <w:r>
        <w:rPr>
          <w:lang w:val="pt_PT" w:bidi="pt_PT"/>
        </w:rPr>
        <w:t>Jesus chama Simão e seu irmão André para segui-lo. Mateus chama Simão: “Simão que é chamado Pedro”. Simão ainda não era chamado Pedro neste momento. Mais tarde, Jesus dará a ele o nome Pedro. Mateus já dá essas informações agora para que seus leitores saibam que essa é a mesma pessoa que eles conhecem como Pedro.</w:t>
      </w:r>
    </w:p>
    <w:p>
      <w:pPr/>
      <w:r>
        <w:rPr>
          <w:lang w:val="pt_PT" w:bidi="pt_PT"/>
        </w:rPr>
      </w:r>
      <w:r>
        <w:rPr>
          <w:lang w:val="pt_PT" w:bidi="pt_PT"/>
        </w:rPr>
        <w:t>Tiago e João estão preparando suas redes. As pessoas faziam redes com fios fortes e finos e os amarravam. Os fios muitas vezes quebravam, e então os pescadores consertariam as redes adicionando novos fios e nós. Tiago e João poderiam estar verificando as redes, ou eles poderiam estar reparando-as.</w:t>
      </w:r>
    </w:p>
    <w:p>
      <w:pPr/>
      <w:r>
        <w:rPr>
          <w:lang w:val="pt_PT" w:bidi="pt_PT"/>
        </w:rPr>
      </w:r>
      <w:r>
        <w:rPr>
          <w:lang w:val="pt_PT" w:bidi="pt_PT"/>
        </w:rPr>
        <w:t>Quando Jesus chama esses homens para segui-lo, eles obedecem imediatamente. Eles deixam sua velha vida de ser pescadores, e eles se tornam seguidores, discípulos, de Jesus. Eles irão para onde Jesus vai, aprenderão com ele e aprenderão a fazer o que ele quer.</w:t>
      </w:r>
    </w:p>
    <w:p>
      <w:pPr/>
      <w:r>
        <w:rPr>
          <w:lang w:val="pt_PT" w:bidi="pt_PT"/>
        </w:rPr>
      </w:r>
      <w:r>
        <w:rPr>
          <w:lang w:val="pt_PT" w:bidi="pt_PT"/>
        </w:rPr>
        <w:t>Em sua comunidade, qual é o relacionamento entre um mestre e seus alunos? Você pode contar uma história sobre alunos “seguindo” um mestre? Ou, você pode contar uma história sobre um “mestre”, que está indo para ensinar as pessoas, e que chama seguidores?</w:t>
      </w:r>
    </w:p>
    <w:p>
      <w:pPr/>
      <w:r>
        <w:rPr>
          <w:lang w:val="pt_PT" w:bidi="pt_PT"/>
        </w:rPr>
      </w:r>
      <w:r>
        <w:rPr>
          <w:lang w:val="pt_PT" w:bidi="pt_PT"/>
        </w:rPr>
        <w:t>Jesus viaja por toda a Galileia e ensina nas sinagogas. As sinagogas eram edifícios onde os judeus se reuniam para orar e estudar as leis de Deus. Muitas vezes haveria um mestre que lia algo das Escrituras e então explicaria às pessoas. Isso provavelmente era o que Jesus estava fazendo. Jesus também estava pregando — isso significa dizer — às pessoas boas novas. As boas novas eram que o reino de Deus estava próximo! O governo de Deus sobre o povo estava começando. Tudo o que Deus havia falado nas Escrituras se tornaria realidade.</w:t>
      </w:r>
    </w:p>
    <w:p>
      <w:pPr/>
      <w:r>
        <w:rPr>
          <w:lang w:val="pt_PT" w:bidi="pt_PT"/>
        </w:rPr>
      </w:r>
      <w:r>
        <w:rPr>
          <w:lang w:val="pt_PT" w:bidi="pt_PT"/>
        </w:rPr>
        <w:t>Jesus também cura as pessoas. Isso prova que as coisas que ele diz são realmente verdadeiras. Isso mostra que Jesus tem autoridade.</w:t>
      </w:r>
    </w:p>
    <w:p>
      <w:pPr/>
      <w:r>
        <w:rPr>
          <w:lang w:val="pt_PT" w:bidi="pt_PT"/>
        </w:rPr>
      </w:r>
      <w:r>
        <w:rPr>
          <w:lang w:val="pt_PT" w:bidi="pt_PT"/>
        </w:rPr>
        <w:t>Quando as pessoas descobrem que Jesus é capaz de curar as pessoas, elas levam pessoas doentes a Jesus para que ele possa curá-las. Mateus menciona uma variedade de doenças. Isso não significa que Jesus curou apenas essas doenças. Esses são apenas exemplos. Ele curou pessoas que estavam sofrendo com qualquer tipo de doença, ferida ou deficiência. Ele também curou as pessoas que estavam possuídas por demônios. Isso significa que espíritos malignos estavam controlando essas pessoas e as deixavam doentes ou as faziam se comportar de uma maneira estranha. Jesus fez esses espíritos malignos irem embora.</w:t>
      </w:r>
    </w:p>
    <w:p>
      <w:pPr/>
      <w:r>
        <w:rPr>
          <w:lang w:val="pt_PT" w:bidi="pt_PT"/>
        </w:rPr>
      </w:r>
      <w:r>
        <w:rPr>
          <w:lang w:val="pt_PT" w:bidi="pt_PT"/>
        </w:rPr>
        <w:t>Jesus está viajando pela Galileia, mas as notícias sobre o que ele está fazendo estão se espalhando para outros lugares. Por Síria, Mateus provavelmente significa a área que ficava ao norte da Galileia. Decápolis é o nome para a área a leste da Galileia. As pessoas também estão vindo para ver Jesus da Judeia e de Jerusalém, a cidade capital que estava na Judeia.</w:t>
      </w:r>
    </w:p>
    <w:p>
      <w:pPr/>
      <w:r>
        <w:rPr>
          <w:lang w:val="pt_PT" w:bidi="pt_PT"/>
        </w:rPr>
      </w:r>
      <w:r>
        <w:rPr>
          <w:lang w:val="pt_PT" w:bidi="pt_PT"/>
        </w:rPr>
        <w:t>Se for útil, olhe para o mapa novamente onde esses lugares podem estar.</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partes.</w:t>
      </w:r>
    </w:p>
    <w:p>
      <w:pPr/>
      <w:r>
        <w:rPr>
          <w:lang w:val="pt_PT" w:bidi="pt_PT"/>
        </w:rPr>
      </w:r>
      <w:r>
        <w:rPr>
          <w:lang w:val="pt_PT" w:bidi="pt_PT"/>
        </w:rPr>
        <w:t>A primeira parte, aonde Jesus vai para a Galileia, tem 2 cenas:</w:t>
      </w:r>
    </w:p>
    <w:p>
      <w:pPr/>
      <w:r>
        <w:rPr>
          <w:lang w:val="pt_PT" w:bidi="pt_PT"/>
        </w:rPr>
      </w:r>
      <w:r>
        <w:rPr>
          <w:b/>
          <w:lang w:val="pt_PT" w:bidi="pt_PT"/>
        </w:rPr>
        <w:t>Primeira cena:</w:t>
      </w:r>
      <w:r>
        <w:rPr>
          <w:lang w:val="pt_PT" w:bidi="pt_PT"/>
        </w:rPr>
        <w:t xml:space="preserve"> Jesus ouve que João é colocado na prisão e vai para a Galileia.</w:t>
      </w:r>
    </w:p>
    <w:p>
      <w:pPr/>
      <w:r>
        <w:rPr>
          <w:lang w:val="pt_PT" w:bidi="pt_PT"/>
        </w:rPr>
      </w:r>
      <w:r>
        <w:rPr>
          <w:b/>
          <w:lang w:val="pt_PT" w:bidi="pt_PT"/>
        </w:rPr>
        <w:t>Segunda cena:</w:t>
      </w:r>
      <w:r>
        <w:rPr>
          <w:lang w:val="pt_PT" w:bidi="pt_PT"/>
        </w:rPr>
        <w:t xml:space="preserve"> Jesus começa a pregar.</w:t>
      </w:r>
    </w:p>
    <w:p>
      <w:pPr/>
      <w:r>
        <w:rPr>
          <w:lang w:val="pt_PT" w:bidi="pt_PT"/>
        </w:rPr>
      </w:r>
      <w:r>
        <w:rPr>
          <w:lang w:val="pt_PT" w:bidi="pt_PT"/>
        </w:rPr>
        <w:t>A segunda parte, onde Jesus chama seus primeiros discípulos, tem 2 cenas:</w:t>
      </w:r>
    </w:p>
    <w:p>
      <w:pPr/>
      <w:r>
        <w:rPr>
          <w:lang w:val="pt_PT" w:bidi="pt_PT"/>
        </w:rPr>
      </w:r>
      <w:r>
        <w:rPr>
          <w:b/>
          <w:lang w:val="pt_PT" w:bidi="pt_PT"/>
        </w:rPr>
        <w:t>Primeira cena:</w:t>
      </w:r>
      <w:r>
        <w:rPr>
          <w:lang w:val="pt_PT" w:bidi="pt_PT"/>
        </w:rPr>
        <w:t xml:space="preserve"> Jesus chama Pedro e André.</w:t>
      </w:r>
    </w:p>
    <w:p>
      <w:pPr/>
      <w:r>
        <w:rPr>
          <w:lang w:val="pt_PT" w:bidi="pt_PT"/>
        </w:rPr>
      </w:r>
      <w:r>
        <w:rPr>
          <w:b/>
          <w:lang w:val="pt_PT" w:bidi="pt_PT"/>
        </w:rPr>
        <w:t>Segunda cena:</w:t>
      </w:r>
      <w:r>
        <w:rPr>
          <w:lang w:val="pt_PT" w:bidi="pt_PT"/>
        </w:rPr>
        <w:t xml:space="preserve"> Jesus chama Tiago e João.</w:t>
      </w:r>
    </w:p>
    <w:p>
      <w:pPr/>
      <w:r>
        <w:rPr>
          <w:lang w:val="pt_PT" w:bidi="pt_PT"/>
        </w:rPr>
      </w:r>
      <w:r>
        <w:rPr>
          <w:lang w:val="pt_PT" w:bidi="pt_PT"/>
        </w:rPr>
        <w:t>A terceira parte, onde Jesus está pregando na Galileia e curando muitas pessoas, tem uma cena.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Isaías</w:t>
      </w:r>
    </w:p>
    <w:p>
      <w:pPr>
        <w:pStyle w:val="ListBullet"/>
        <w:spacing w:line="240" w:lineRule="auto"/>
        <w:ind w:left="720"/>
      </w:pPr>
      <w:r>
        <w:rPr>
          <w:lang w:val="pt_PT" w:bidi="pt_PT"/>
        </w:rPr>
      </w:r>
      <w:r>
        <w:rPr>
          <w:lang w:val="pt_PT" w:bidi="pt_PT"/>
        </w:rPr>
        <w:t>As pessoas que vivem em Zebulom e Naftali</w:t>
      </w:r>
    </w:p>
    <w:p>
      <w:pPr>
        <w:pStyle w:val="ListBullet"/>
        <w:spacing w:line="240" w:lineRule="auto"/>
        <w:ind w:left="720"/>
      </w:pPr>
      <w:r>
        <w:rPr>
          <w:lang w:val="pt_PT" w:bidi="pt_PT"/>
        </w:rPr>
      </w:r>
      <w:r>
        <w:rPr>
          <w:lang w:val="pt_PT" w:bidi="pt_PT"/>
        </w:rPr>
        <w:t>Simão chamado Pedro</w:t>
      </w:r>
    </w:p>
    <w:p>
      <w:pPr>
        <w:pStyle w:val="ListBullet"/>
        <w:spacing w:line="240" w:lineRule="auto"/>
        <w:ind w:left="720"/>
      </w:pPr>
      <w:r>
        <w:rPr>
          <w:lang w:val="pt_PT" w:bidi="pt_PT"/>
        </w:rPr>
      </w:r>
      <w:r>
        <w:rPr>
          <w:lang w:val="pt_PT" w:bidi="pt_PT"/>
        </w:rPr>
        <w:t>O irmão de Simão, André</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João, o irmão de Tiago</w:t>
      </w:r>
    </w:p>
    <w:p>
      <w:pPr>
        <w:pStyle w:val="ListBullet"/>
        <w:spacing w:line="240" w:lineRule="auto"/>
        <w:ind w:left="720"/>
      </w:pPr>
      <w:r>
        <w:rPr>
          <w:lang w:val="pt_PT" w:bidi="pt_PT"/>
        </w:rPr>
      </w:r>
      <w:r>
        <w:rPr>
          <w:lang w:val="pt_PT" w:bidi="pt_PT"/>
        </w:rPr>
        <w:t>Seu pai Zebedeu</w:t>
      </w:r>
    </w:p>
    <w:p>
      <w:pPr>
        <w:pStyle w:val="ListBullet"/>
        <w:spacing w:line="240" w:lineRule="auto"/>
        <w:ind w:left="720"/>
      </w:pPr>
      <w:r>
        <w:rPr>
          <w:lang w:val="pt_PT" w:bidi="pt_PT"/>
        </w:rPr>
      </w:r>
      <w:r>
        <w:rPr>
          <w:lang w:val="pt_PT" w:bidi="pt_PT"/>
        </w:rPr>
        <w:t>As multidões vindo a Jesus, incluindo pessoas doentes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Mateus menciona apenas muito casualmente que João foi colocado na prisão. Ele faz isso porque a história é sobre Jesus, não sobre João. Em seu idioma, talvez você tenha que dizer primeiro que João está sendo colocado na prisão, e então que Jesus ouve sobre isso.</w:t>
      </w:r>
    </w:p>
    <w:p>
      <w:pPr/>
      <w:r>
        <w:rPr>
          <w:lang w:val="pt_PT" w:bidi="pt_PT"/>
        </w:rPr>
      </w:r>
      <w:r>
        <w:rPr>
          <w:lang w:val="pt_PT" w:bidi="pt_PT"/>
        </w:rPr>
        <w:t xml:space="preserve">Mateus não nos diz </w:t>
      </w:r>
      <w:r>
        <w:rPr>
          <w:b/>
          <w:lang w:val="pt_PT" w:bidi="pt_PT"/>
        </w:rPr>
        <w:t>quando</w:t>
      </w:r>
      <w:r>
        <w:rPr>
          <w:lang w:val="pt_PT" w:bidi="pt_PT"/>
        </w:rPr>
        <w:t xml:space="preserve"> João foi colocado na prisão. Talvez tenha acontecido durante o tempo em que Jesus estava no deserto por 40 dias, ou talvez tenha acontecido logo depois disso. Poderia ser que Jesus ouça essas notícias logo depois que ele voltar de passar 40 dias no deserto.</w:t>
      </w:r>
    </w:p>
    <w:p>
      <w:pPr/>
      <w:r>
        <w:rPr>
          <w:lang w:val="pt_PT" w:bidi="pt_PT"/>
        </w:rPr>
      </w:r>
      <w:r>
        <w:rPr>
          <w:lang w:val="pt_PT" w:bidi="pt_PT"/>
        </w:rPr>
        <w:t>Então imediatamente, ou logo depois, estando sozinho no deserto, Jesus viaja de volta para a Galileia. Isso significaria alguns dias caminhando. Jesus primeiro vai para Nazaré, que é onde sua família ainda está, mas então vai para Cafarnaum. Ele começa a viver lá. Cafarnaum é uma cidade muito maior do que Nazaré. Muitas pessoas passam por Cafarnaum. É um bom lugar para começar a ensinar.</w:t>
      </w:r>
    </w:p>
    <w:p>
      <w:pPr/>
      <w:r>
        <w:rPr>
          <w:lang w:val="pt_PT" w:bidi="pt_PT"/>
        </w:rPr>
      </w:r>
      <w:r>
        <w:rPr>
          <w:lang w:val="pt_PT" w:bidi="pt_PT"/>
        </w:rPr>
        <w:t>Simão e André, e João e Tiago, são pescadores. O peixe era um alimento importante para o povo em Israel. Esses quatro homens provavelmente faziam bons negócios. Simão e André estão jogando suas redes no mar. Talvez eles estivessem sentados em um barco um pouco para fora da beira da água, e Jesus chamou por eles. Ou talvez eles estivessem jogando sua rede enquanto estavam na água. As pessoas geralmente pescavam quando estava escuro. Talvez Jesus os tenha encontrado à noite, ou no início da manhã.</w:t>
      </w:r>
    </w:p>
    <w:p>
      <w:pPr/>
      <w:r>
        <w:rPr>
          <w:lang w:val="pt_PT" w:bidi="pt_PT"/>
        </w:rPr>
      </w:r>
      <w:r>
        <w:rPr>
          <w:lang w:val="pt_PT" w:bidi="pt_PT"/>
        </w:rPr>
        <w:t>Tiago e João estão em um barco. O barco de pesca geralmente tinha cerca de 8 metros de comprimento e 2,5 metros de largura. Tinha cerca de 1,25 metro de profundidade. Poderia caber cerca de treze pessoas.</w:t>
      </w:r>
    </w:p>
    <w:p>
      <w:pPr/>
      <w:r>
        <w:rPr>
          <w:lang w:val="pt_PT" w:bidi="pt_PT"/>
        </w:rPr>
      </w:r>
      <w:r>
        <w:rPr>
          <w:lang w:val="pt_PT" w:bidi="pt_PT"/>
        </w:rPr>
        <w:t xml:space="preserve">Mostre aos tradutores a foto do </w:t>
      </w:r>
      <w:r>
        <w:rPr>
          <w:lang w:val="pt_PT" w:bidi="pt_PT"/>
        </w:rPr>
        <w:t>barco</w:t>
      </w:r>
      <w:r>
        <w:rPr>
          <w:lang w:val="pt_PT" w:bidi="pt_PT"/>
        </w:rPr>
        <w:t xml:space="preserve"> e veja uma maneira de mostrar o tamanho do barco, talvez desenhando as dimensões no chão com uma vara e pedindo às pessoas que fiquem dentro das linhas desenhadas.</w:t>
      </w:r>
    </w:p>
    <w:p>
      <w:pPr/>
      <w:r>
        <w:rPr>
          <w:lang w:val="pt_PT" w:bidi="pt_PT"/>
        </w:rPr>
      </w:r>
      <w:r>
        <w:rPr>
          <w:lang w:val="pt_PT" w:bidi="pt_PT"/>
        </w:rPr>
        <w:t>Não sabemos se esses quatro homens eram as únicas pessoas lá neste momento. É possível que houvesse outras pessoas pescando e trabalhando ao mesmo tempo, em barcos diferentes.</w:t>
      </w:r>
    </w:p>
    <w:p>
      <w:pPr/>
      <w:r>
        <w:rPr>
          <w:lang w:val="pt_PT" w:bidi="pt_PT"/>
        </w:rPr>
      </w:r>
      <w:r>
        <w:rPr>
          <w:lang w:val="pt_PT" w:bidi="pt_PT"/>
        </w:rPr>
        <w:t xml:space="preserve">Mateus diz que essas quatro pessoas </w:t>
      </w:r>
      <w:r>
        <w:rPr>
          <w:b/>
          <w:lang w:val="pt_PT" w:bidi="pt_PT"/>
        </w:rPr>
        <w:t>imediatamente</w:t>
      </w:r>
      <w:r>
        <w:rPr>
          <w:lang w:val="pt_PT" w:bidi="pt_PT"/>
        </w:rPr>
        <w:t xml:space="preserve"> deixam seu trabalho. A rede que Simão e André estão usando é deixada para trás na costa, e o pai de Tiago e João fica para trás no barco com as redes que ainda precisam ser reparadas!</w:t>
      </w:r>
    </w:p>
    <w:p>
      <w:pPr/>
      <w:r>
        <w:rPr>
          <w:lang w:val="pt_PT" w:bidi="pt_PT"/>
        </w:rPr>
      </w:r>
      <w:r>
        <w:rPr>
          <w:lang w:val="pt_PT" w:bidi="pt_PT"/>
        </w:rPr>
        <w:t>Depois de chamar essas pessoas para segui-lo, Jesus começa a viajar por toda a Galileia. Ele vai de aldeia em aldeia e prega nas sinagogas. Cada aldeia tinha uma sinagoga. Cidades maiores teriam várias. Depois de algum tempo, as pessoas começam a ouvir sobre ele e estão vindo para vê-lo de todo o lugar. Seria preciso um esforço para as pessoas carregarem pessoas doentes a Jesus.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partes.</w:t>
      </w:r>
    </w:p>
    <w:p>
      <w:pPr/>
      <w:r>
        <w:rPr>
          <w:lang w:val="pt_PT" w:bidi="pt_PT"/>
        </w:rPr>
      </w:r>
      <w:r>
        <w:rPr>
          <w:lang w:val="pt_PT" w:bidi="pt_PT"/>
        </w:rPr>
        <w:t xml:space="preserve">A </w:t>
      </w:r>
      <w:r>
        <w:rPr>
          <w:b/>
          <w:lang w:val="pt_PT" w:bidi="pt_PT"/>
        </w:rPr>
        <w:t>primeira parte</w:t>
      </w:r>
      <w:r>
        <w:rPr>
          <w:lang w:val="pt_PT" w:bidi="pt_PT"/>
        </w:rPr>
        <w:t xml:space="preserve"> tem 2 cenas.</w:t>
      </w:r>
    </w:p>
    <w:p>
      <w:pPr/>
      <w:r>
        <w:rPr>
          <w:lang w:val="pt_PT" w:bidi="pt_PT"/>
        </w:rPr>
      </w:r>
      <w:r>
        <w:rPr>
          <w:lang w:val="pt_PT" w:bidi="pt_PT"/>
        </w:rPr>
        <w:t xml:space="preserve">A </w:t>
      </w:r>
      <w:r>
        <w:rPr>
          <w:b/>
          <w:lang w:val="pt_PT" w:bidi="pt_PT"/>
        </w:rPr>
        <w:t>segunda parte</w:t>
      </w:r>
      <w:r>
        <w:rPr>
          <w:lang w:val="pt_PT" w:bidi="pt_PT"/>
        </w:rPr>
        <w:t xml:space="preserve"> tem 2 cenas.</w:t>
      </w:r>
    </w:p>
    <w:p>
      <w:pPr/>
      <w:r>
        <w:rPr>
          <w:lang w:val="pt_PT" w:bidi="pt_PT"/>
        </w:rPr>
      </w:r>
      <w:r>
        <w:rPr>
          <w:lang w:val="pt_PT" w:bidi="pt_PT"/>
        </w:rPr>
        <w:t xml:space="preserve">A </w:t>
      </w:r>
      <w:r>
        <w:rPr>
          <w:b/>
          <w:lang w:val="pt_PT" w:bidi="pt_PT"/>
        </w:rPr>
        <w:t>terceira parte</w:t>
      </w:r>
      <w:r>
        <w:rPr>
          <w:lang w:val="pt_PT" w:bidi="pt_PT"/>
        </w:rPr>
        <w:t xml:space="preserve"> tem 1 cena.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Isaías</w:t>
      </w:r>
    </w:p>
    <w:p>
      <w:pPr>
        <w:pStyle w:val="ListBullet"/>
        <w:spacing w:line="240" w:lineRule="auto"/>
        <w:ind w:left="720"/>
      </w:pPr>
      <w:r>
        <w:rPr>
          <w:lang w:val="pt_PT" w:bidi="pt_PT"/>
        </w:rPr>
      </w:r>
      <w:r>
        <w:rPr>
          <w:lang w:val="pt_PT" w:bidi="pt_PT"/>
        </w:rPr>
        <w:t>As pessoas que vivem em Zebulom e Naftali</w:t>
      </w:r>
    </w:p>
    <w:p>
      <w:pPr>
        <w:pStyle w:val="ListBullet"/>
        <w:spacing w:line="240" w:lineRule="auto"/>
        <w:ind w:left="720"/>
      </w:pPr>
      <w:r>
        <w:rPr>
          <w:lang w:val="pt_PT" w:bidi="pt_PT"/>
        </w:rPr>
      </w:r>
      <w:r>
        <w:rPr>
          <w:lang w:val="pt_PT" w:bidi="pt_PT"/>
        </w:rPr>
        <w:t>Simão chamado Pedro</w:t>
      </w:r>
    </w:p>
    <w:p>
      <w:pPr>
        <w:pStyle w:val="ListBullet"/>
        <w:spacing w:line="240" w:lineRule="auto"/>
        <w:ind w:left="720"/>
      </w:pPr>
      <w:r>
        <w:rPr>
          <w:lang w:val="pt_PT" w:bidi="pt_PT"/>
        </w:rPr>
      </w:r>
      <w:r>
        <w:rPr>
          <w:lang w:val="pt_PT" w:bidi="pt_PT"/>
        </w:rPr>
        <w:t>O irmão de Simão, André</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João, o irmão de Tiago</w:t>
      </w:r>
    </w:p>
    <w:p>
      <w:pPr>
        <w:pStyle w:val="ListBullet"/>
        <w:spacing w:line="240" w:lineRule="auto"/>
        <w:ind w:left="720"/>
      </w:pPr>
      <w:r>
        <w:rPr>
          <w:lang w:val="pt_PT" w:bidi="pt_PT"/>
        </w:rPr>
      </w:r>
      <w:r>
        <w:rPr>
          <w:lang w:val="pt_PT" w:bidi="pt_PT"/>
        </w:rPr>
        <w:t>Seu pai Zebedeu</w:t>
      </w:r>
    </w:p>
    <w:p>
      <w:pPr>
        <w:pStyle w:val="ListBullet"/>
        <w:spacing w:line="240" w:lineRule="auto"/>
        <w:ind w:left="720"/>
      </w:pPr>
      <w:r>
        <w:rPr>
          <w:lang w:val="pt_PT" w:bidi="pt_PT"/>
        </w:rPr>
      </w:r>
      <w:r>
        <w:rPr>
          <w:lang w:val="pt_PT" w:bidi="pt_PT"/>
        </w:rPr>
        <w:t>As multidões vindo a Jesus, incluindo pessoas doentes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ouvindo que João havia sido colocado na prisão. Se você quiser, você pode primeiro encenar que João foi preso e levado para a prisão.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“Como você se sente quando ouve que João foi colocado na prisão?”.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viajando por toda a Galileia e pregando.</w:t>
      </w:r>
    </w:p>
    <w:p>
      <w:pPr/>
      <w:r>
        <w:rPr>
          <w:lang w:val="pt_PT" w:bidi="pt_PT"/>
        </w:rPr>
      </w:r>
      <w:r>
        <w:rPr>
          <w:lang w:val="pt_PT" w:bidi="pt_PT"/>
        </w:rPr>
        <w:t>No pano de fundo, encene o profeta Isaías falando seu texto.</w:t>
      </w:r>
    </w:p>
    <w:p>
      <w:pPr/>
      <w:r>
        <w:rPr>
          <w:lang w:val="pt_PT" w:bidi="pt_PT"/>
        </w:rPr>
      </w:r>
      <w:r>
        <w:rPr>
          <w:lang w:val="pt_PT" w:bidi="pt_PT"/>
        </w:rPr>
        <w:t>Encene Jesus caminhando ao longo do lago e chamando Simão e André.</w:t>
      </w:r>
    </w:p>
    <w:p>
      <w:pPr/>
      <w:r>
        <w:rPr>
          <w:lang w:val="pt_PT" w:bidi="pt_PT"/>
        </w:rPr>
      </w:r>
      <w:r>
        <w:rPr>
          <w:lang w:val="pt_PT" w:bidi="pt_PT"/>
        </w:rPr>
        <w:t>Pode ter havido cestas cheias de peixes na costa, prontas para serem levadas para o mercado. Você pode imaginar o cheiro que Jesus teria sentido? Poderia ter havido vento soprando nos cabelos de Jesus, poderia ter caminhado com pés descalços na areia, ou com seus pés na água? O que Jesus pode ter visto enquanto ele estava olhando para o lago?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Simão e André: “Como vocês estão se sentindo? O que vocês estão pensando?” Você pode ouvir coisas como:</w:t>
      </w:r>
    </w:p>
    <w:p>
      <w:pPr/>
      <w:r>
        <w:rPr>
          <w:lang w:val="pt_PT" w:bidi="pt_PT"/>
        </w:rPr>
      </w:r>
      <w:r>
        <w:rPr>
          <w:lang w:val="pt_PT" w:bidi="pt_PT"/>
        </w:rPr>
        <w:t>Encene Jesus chamando Tiago e João.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Tiago e João: “Como vocês estão se sentindo?”. Você pode ouvir coisas como:</w:t>
      </w:r>
    </w:p>
    <w:p>
      <w:pPr>
        <w:pStyle w:val="ListBullet"/>
        <w:spacing w:line="240" w:lineRule="auto"/>
        <w:ind w:left="720"/>
      </w:pPr>
      <w:r>
        <w:rPr>
          <w:lang w:val="pt_PT" w:bidi="pt_PT"/>
        </w:rPr>
      </w:r>
      <w:r>
        <w:rPr>
          <w:lang w:val="pt_PT" w:bidi="pt_PT"/>
        </w:rPr>
        <w:t>Pergunte ao ator que interpreta o pai de Tiago e João: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viajando por toda a Galileia e pregando.</w:t>
      </w:r>
    </w:p>
    <w:p>
      <w:pPr/>
      <w:r>
        <w:rPr>
          <w:lang w:val="pt_PT" w:bidi="pt_PT"/>
        </w:rPr>
      </w:r>
      <w:r>
        <w:rPr>
          <w:lang w:val="pt_PT" w:bidi="pt_PT"/>
        </w:rPr>
        <w:t>Encene pessoas trazendo pessoas doentes a ele. Encene Jesus curando-os. Encene pessoas dizendo a outras pessoas sobre Jesus. Encene mais e mais pessoas vindo para ver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algumas das pessoas vindo a Jesus: “Como você está se sentindo? O que vocês estão pensando?”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estava caminhando junto ao </w:t>
      </w:r>
      <w:r>
        <w:rPr>
          <w:b/>
          <w:lang w:val="pt_PT" w:bidi="pt_PT"/>
        </w:rPr>
        <w:t>Mar da Galileia</w:t>
      </w:r>
      <w:r>
        <w:rPr>
          <w:lang w:val="pt_PT" w:bidi="pt_PT"/>
        </w:rPr>
        <w:t xml:space="preserve"> nesta história. Este lago tem cerca de 21 quilômetros de comprimento e 10 quilômetros de largura. Seu ponto mais profundo é 67 metros — muito profundo! Muitas pessoas pescaram nele e tiraram o seu sustento.</w:t>
      </w:r>
    </w:p>
    <w:p>
      <w:pPr/>
      <w:r>
        <w:rPr>
          <w:lang w:val="pt_PT" w:bidi="pt_PT"/>
        </w:rPr>
      </w:r>
      <w:r>
        <w:rPr>
          <w:lang w:val="pt_PT" w:bidi="pt_PT"/>
        </w:rPr>
        <w:t>Mostre uma imagem novamente, se necessário. Discutam qual palavra vocês empregariam para esse corpo de água. Se você já traduziu alguns outros Evangelhos, use a mesma palavra que você já usou.</w:t>
      </w:r>
    </w:p>
    <w:p>
      <w:pPr/>
      <w:r>
        <w:rPr>
          <w:lang w:val="pt_PT" w:bidi="pt_PT"/>
        </w:rPr>
      </w:r>
      <w:r>
        <w:rPr>
          <w:lang w:val="pt_PT" w:bidi="pt_PT"/>
        </w:rPr>
        <w:t>Isaías fala sobre a terra de Zebulom e Naftali: “</w:t>
      </w:r>
      <w:r>
        <w:rPr>
          <w:b/>
          <w:lang w:val="pt_PT" w:bidi="pt_PT"/>
        </w:rPr>
        <w:t>o caminho pelo mar</w:t>
      </w:r>
      <w:r>
        <w:rPr>
          <w:lang w:val="pt_PT" w:bidi="pt_PT"/>
        </w:rPr>
        <w:t>”. Traduções diferentes dizem isso de maneiras diferentes. Você pode traduzir isso de uma maneira para que signifique que a terra de Zebulom e Naftali fica perto do mar. “O mar” significa o Mar da Galileia.</w:t>
      </w:r>
    </w:p>
    <w:p>
      <w:pPr/>
      <w:r>
        <w:rPr>
          <w:lang w:val="pt_PT" w:bidi="pt_PT"/>
        </w:rPr>
      </w:r>
      <w:r>
        <w:rPr>
          <w:lang w:val="pt_PT" w:bidi="pt_PT"/>
        </w:rPr>
        <w:t xml:space="preserve">Isaías fala sobre “Galileia dos </w:t>
      </w:r>
      <w:r>
        <w:rPr>
          <w:b/>
          <w:lang w:val="pt_PT" w:bidi="pt_PT"/>
        </w:rPr>
        <w:t>gentios</w:t>
      </w:r>
      <w:r>
        <w:rPr>
          <w:lang w:val="pt_PT" w:bidi="pt_PT"/>
        </w:rPr>
        <w:t xml:space="preserve">”. Essa área não é a mesma que a Galileia. Ele está usando essa frase para significar um lugar que pertence a gentios. Gentios é uma palavra que significa apenas “pessoas”. Mas quando os judeus estavam usando essa palavra, eles queriam dizer “todos que não são judeus”. Os judeus eram o povo escolhido de Deus, e qualquer um que não fosse um judeu era um estrangeiro. Os judeus desprezavam as pessoas que não eram judias. Mas Deus havia escolhido os judeus para ser seu povo especial, </w:t>
      </w:r>
      <w:r>
        <w:rPr>
          <w:b/>
          <w:lang w:val="pt_PT" w:bidi="pt_PT"/>
        </w:rPr>
        <w:t>para que</w:t>
      </w:r>
      <w:r>
        <w:rPr>
          <w:lang w:val="pt_PT" w:bidi="pt_PT"/>
        </w:rPr>
        <w:t xml:space="preserve"> eles pudessem ser uma bênção para </w:t>
      </w:r>
      <w:r>
        <w:rPr>
          <w:b/>
          <w:lang w:val="pt_PT" w:bidi="pt_PT"/>
        </w:rPr>
        <w:t>todas</w:t>
      </w:r>
      <w:r>
        <w:rPr>
          <w:lang w:val="pt_PT" w:bidi="pt_PT"/>
        </w:rPr>
        <w:t xml:space="preserve"> as nações.</w:t>
      </w:r>
    </w:p>
    <w:p>
      <w:pPr/>
      <w:r>
        <w:rPr>
          <w:lang w:val="pt_PT" w:bidi="pt_PT"/>
        </w:rPr>
      </w:r>
      <w:r>
        <w:rPr>
          <w:lang w:val="pt_PT" w:bidi="pt_PT"/>
        </w:rPr>
        <w:t>Discuta como você quer dizer “gentios” em seu idioma. A palavra será usada muitas mais vezes no Novo Testamento. Talvez você possa dizer algo como “pessoas que não eram judias”.</w:t>
      </w:r>
    </w:p>
    <w:p>
      <w:pPr/>
      <w:r>
        <w:rPr>
          <w:lang w:val="pt_PT" w:bidi="pt_PT"/>
        </w:rPr>
      </w:r>
      <w:r>
        <w:rPr>
          <w:lang w:val="pt_PT" w:bidi="pt_PT"/>
        </w:rPr>
        <w:t xml:space="preserve">Se você já usou essa palavra em outra passagem, use a mesma palavra. A palavra </w:t>
      </w:r>
      <w:r>
        <w:rPr>
          <w:b/>
          <w:lang w:val="pt_PT" w:bidi="pt_PT"/>
        </w:rPr>
        <w:t>gentios</w:t>
      </w:r>
      <w:r>
        <w:rPr>
          <w:lang w:val="pt_PT" w:bidi="pt_PT"/>
        </w:rPr>
        <w:t xml:space="preserve"> está no Glossário Mestre.</w:t>
      </w:r>
    </w:p>
    <w:p>
      <w:pPr/>
      <w:r>
        <w:rPr>
          <w:lang w:val="pt_PT" w:bidi="pt_PT"/>
        </w:rPr>
      </w:r>
      <w:r>
        <w:rPr>
          <w:lang w:val="pt_PT" w:bidi="pt_PT"/>
        </w:rPr>
        <w:t xml:space="preserve">Jesus diz às pessoas que elas têm que se </w:t>
      </w:r>
      <w:r>
        <w:rPr>
          <w:b/>
          <w:lang w:val="pt_PT" w:bidi="pt_PT"/>
        </w:rPr>
        <w:t>arrepender</w:t>
      </w:r>
      <w:r>
        <w:rPr>
          <w:lang w:val="pt_PT" w:bidi="pt_PT"/>
        </w:rPr>
        <w:t xml:space="preserve">. Use a mesma palavra que você usou em histórias anteriores. A palavra </w:t>
      </w:r>
      <w:r>
        <w:rPr>
          <w:b/>
          <w:lang w:val="pt_PT" w:bidi="pt_PT"/>
        </w:rPr>
        <w:t>arrepender</w:t>
      </w:r>
      <w:r>
        <w:rPr>
          <w:lang w:val="pt_PT" w:bidi="pt_PT"/>
        </w:rPr>
        <w:t xml:space="preserve"> está no Glossário Mestre.</w:t>
      </w:r>
    </w:p>
    <w:p>
      <w:pPr/>
      <w:r>
        <w:rPr>
          <w:lang w:val="pt_PT" w:bidi="pt_PT"/>
        </w:rPr>
      </w:r>
      <w:r>
        <w:rPr>
          <w:b/>
          <w:lang w:val="pt_PT" w:bidi="pt_PT"/>
        </w:rPr>
        <w:t>Reino dos céus</w:t>
      </w:r>
      <w:r>
        <w:rPr>
          <w:lang w:val="pt_PT" w:bidi="pt_PT"/>
        </w:rPr>
        <w:t xml:space="preserve">: significa o reino de Deus. Use a mesma palavra que você usou em histórias anteriores. O termo </w:t>
      </w:r>
      <w:r>
        <w:rPr>
          <w:b/>
          <w:lang w:val="pt_PT" w:bidi="pt_PT"/>
        </w:rPr>
        <w:t>Reino de Deus</w:t>
      </w:r>
      <w:r>
        <w:rPr>
          <w:lang w:val="pt_PT" w:bidi="pt_PT"/>
        </w:rPr>
        <w:t xml:space="preserve"> está no Glossário Mestre.</w:t>
      </w:r>
    </w:p>
    <w:p>
      <w:pPr/>
      <w:r>
        <w:rPr>
          <w:lang w:val="pt_PT" w:bidi="pt_PT"/>
        </w:rPr>
      </w:r>
      <w:r>
        <w:rPr>
          <w:lang w:val="pt_PT" w:bidi="pt_PT"/>
        </w:rPr>
        <w:t xml:space="preserve">Jesus então encontra </w:t>
      </w:r>
      <w:r>
        <w:rPr>
          <w:b/>
          <w:lang w:val="pt_PT" w:bidi="pt_PT"/>
        </w:rPr>
        <w:t>Tiago, o filho de Zebedeu</w:t>
      </w:r>
      <w:r>
        <w:rPr>
          <w:lang w:val="pt_PT" w:bidi="pt_PT"/>
        </w:rPr>
        <w:t xml:space="preserve"> e seu irmão </w:t>
      </w:r>
      <w:r>
        <w:rPr>
          <w:b/>
          <w:lang w:val="pt_PT" w:bidi="pt_PT"/>
        </w:rPr>
        <w:t>João</w:t>
      </w:r>
      <w:r>
        <w:rPr>
          <w:lang w:val="pt_PT" w:bidi="pt_PT"/>
        </w:rPr>
        <w:t>. Tiago e João são irmãos, e eles são filhos de Zebedeu. Pense sobre qual seria a maneira mais natural de dizer isso em seu idioma.</w:t>
      </w:r>
    </w:p>
    <w:p>
      <w:pPr/>
      <w:r>
        <w:rPr>
          <w:lang w:val="pt_PT" w:bidi="pt_PT"/>
        </w:rPr>
      </w:r>
      <w:r>
        <w:rPr>
          <w:lang w:val="pt_PT" w:bidi="pt_PT"/>
        </w:rPr>
        <w:t xml:space="preserve">Jesus diz que ele os tornará </w:t>
      </w:r>
      <w:r>
        <w:rPr>
          <w:b/>
          <w:lang w:val="pt_PT" w:bidi="pt_PT"/>
        </w:rPr>
        <w:t>pescadores de homens</w:t>
      </w:r>
      <w:r>
        <w:rPr>
          <w:lang w:val="pt_PT" w:bidi="pt_PT"/>
        </w:rPr>
        <w:t>. Isso significa pescadores que pescam homens. Isso não deve soar ruim, como se Simão e André pegassem as pessoas contra sua vontade. Deve ficar claro que assim como eles têm reunido peixes, eles agora estarão reunindo pessoas.</w:t>
      </w:r>
    </w:p>
    <w:p>
      <w:pPr/>
      <w:r>
        <w:rPr>
          <w:lang w:val="pt_PT" w:bidi="pt_PT"/>
        </w:rPr>
      </w:r>
      <w:r>
        <w:rPr>
          <w:lang w:val="pt_PT" w:bidi="pt_PT"/>
        </w:rPr>
        <w:t xml:space="preserve">Jesus os chamou para </w:t>
      </w:r>
      <w:r>
        <w:rPr>
          <w:b/>
          <w:lang w:val="pt_PT" w:bidi="pt_PT"/>
        </w:rPr>
        <w:t>segui-lo</w:t>
      </w:r>
      <w:r>
        <w:rPr>
          <w:lang w:val="pt_PT" w:bidi="pt_PT"/>
        </w:rPr>
        <w:t>. Isso significa que ele os convidou a virem com ele.</w:t>
      </w:r>
    </w:p>
    <w:p>
      <w:pPr/>
      <w:r>
        <w:rPr>
          <w:lang w:val="pt_PT" w:bidi="pt_PT"/>
        </w:rPr>
      </w:r>
      <w:r>
        <w:rPr>
          <w:lang w:val="pt_PT" w:bidi="pt_PT"/>
        </w:rPr>
        <w:t xml:space="preserve">Jesus está ensinando nas </w:t>
      </w:r>
      <w:r>
        <w:rPr>
          <w:b/>
          <w:lang w:val="pt_PT" w:bidi="pt_PT"/>
        </w:rPr>
        <w:t>sinagogas</w:t>
      </w:r>
      <w:r>
        <w:rPr>
          <w:lang w:val="pt_PT" w:bidi="pt_PT"/>
        </w:rPr>
        <w:t xml:space="preserve"> e </w:t>
      </w:r>
      <w:r>
        <w:rPr>
          <w:b/>
          <w:lang w:val="pt_PT" w:bidi="pt_PT"/>
        </w:rPr>
        <w:t>pregando</w:t>
      </w:r>
      <w:r>
        <w:rPr>
          <w:lang w:val="pt_PT" w:bidi="pt_PT"/>
        </w:rPr>
        <w:t xml:space="preserve"> o </w:t>
      </w:r>
      <w:r>
        <w:rPr>
          <w:b/>
          <w:lang w:val="pt_PT" w:bidi="pt_PT"/>
        </w:rPr>
        <w:t>evangelho</w:t>
      </w:r>
      <w:r>
        <w:rPr>
          <w:lang w:val="pt_PT" w:bidi="pt_PT"/>
        </w:rPr>
        <w:t xml:space="preserve"> do reino.</w:t>
      </w:r>
    </w:p>
    <w:p>
      <w:pPr/>
      <w:r>
        <w:rPr>
          <w:lang w:val="pt_PT" w:bidi="pt_PT"/>
        </w:rPr>
      </w:r>
      <w:r>
        <w:rPr>
          <w:lang w:val="pt_PT" w:bidi="pt_PT"/>
        </w:rPr>
        <w:t xml:space="preserve">A palavra </w:t>
      </w:r>
      <w:r>
        <w:rPr>
          <w:b/>
          <w:lang w:val="pt_PT" w:bidi="pt_PT"/>
        </w:rPr>
        <w:t>evangelho</w:t>
      </w:r>
      <w:r>
        <w:rPr>
          <w:lang w:val="pt_PT" w:bidi="pt_PT"/>
        </w:rPr>
        <w:t xml:space="preserve"> significa literalmente “boas novas”. Use a mesma palavra que você usou em passagens anteriores.</w:t>
      </w:r>
    </w:p>
    <w:p>
      <w:pPr/>
      <w:r>
        <w:rPr>
          <w:lang w:val="pt_PT" w:bidi="pt_PT"/>
        </w:rPr>
      </w:r>
      <w:r>
        <w:rPr>
          <w:b/>
          <w:lang w:val="pt_PT" w:bidi="pt_PT"/>
        </w:rPr>
        <w:t>Pregar</w:t>
      </w:r>
      <w:r>
        <w:rPr>
          <w:lang w:val="pt_PT" w:bidi="pt_PT"/>
        </w:rPr>
        <w:t xml:space="preserve"> significa dizer às pessoas algo importante, com a esperança de que as pessoas acreditem no que você diz e mudem seu pensamento ou seu comportamento por causa do que você diz.</w:t>
      </w:r>
    </w:p>
    <w:p>
      <w:pPr/>
      <w:r>
        <w:rPr>
          <w:lang w:val="pt_PT" w:bidi="pt_PT"/>
        </w:rPr>
      </w:r>
      <w:r>
        <w:rPr>
          <w:lang w:val="pt_PT" w:bidi="pt_PT"/>
        </w:rPr>
        <w:t xml:space="preserve">As </w:t>
      </w:r>
      <w:r>
        <w:rPr>
          <w:b/>
          <w:lang w:val="pt_PT" w:bidi="pt_PT"/>
        </w:rPr>
        <w:t>sinagogas</w:t>
      </w:r>
      <w:r>
        <w:rPr>
          <w:lang w:val="pt_PT" w:bidi="pt_PT"/>
        </w:rPr>
        <w:t xml:space="preserve"> eram edifícios onde os judeus se reuniam para orar, adorar a Deus e estudar as Escrituras. As pessoas faziam isso especialmente no sábado, que era o nome para o sétimo dia da semana. As sinagogas muitas vezes funcionavam como um lugar de encontro para as pessoas na comunidade e como uma escola. Também era um lugar para ouvir casos judiciais. Uma sinagoga é diferente do templo. Havia apenas um templo, em Jerusalém, mas havia muitas sinagogas. Outra diferença importante é que em uma sinagoga, as pessoas não faziam sacrifícios e não havia sacerdotes. Os sacrifícios aconteciam apenas no templo. O templo era um edifício muito grande; uma sinagoga poderia ser pequena. A palavra para </w:t>
      </w:r>
      <w:r>
        <w:rPr>
          <w:b/>
          <w:lang w:val="pt_PT" w:bidi="pt_PT"/>
        </w:rPr>
        <w:t>sinagoga</w:t>
      </w:r>
      <w:r>
        <w:rPr>
          <w:lang w:val="pt_PT" w:bidi="pt_PT"/>
        </w:rPr>
        <w:t xml:space="preserve"> está no Glossário Mestre. Use a mesma palavra que você usou em passagens anteriores.</w:t>
      </w:r>
    </w:p>
    <w:p>
      <w:pPr/>
      <w:r>
        <w:rPr>
          <w:lang w:val="pt_PT" w:bidi="pt_PT"/>
        </w:rPr>
      </w:r>
      <w:r>
        <w:rPr>
          <w:lang w:val="pt_PT" w:bidi="pt_PT"/>
        </w:rPr>
        <w:t>Mostre à sua equipe uma imagem de como uma sinagoga se pareceria por dentro e por fora.</w:t>
      </w:r>
    </w:p>
    <w:p>
      <w:pPr/>
      <w:r>
        <w:rPr>
          <w:lang w:val="pt_PT" w:bidi="pt_PT"/>
        </w:rPr>
      </w:r>
      <w:r>
        <w:rPr>
          <w:lang w:val="pt_PT" w:bidi="pt_PT"/>
        </w:rPr>
        <w:t xml:space="preserve">As pessoas vieram a Jesus com pessoas doentes. Eles têm todos os tipos de doenças e problemas físicos. Algumas pessoas sofriam com </w:t>
      </w:r>
      <w:r>
        <w:rPr>
          <w:b/>
          <w:lang w:val="pt_PT" w:bidi="pt_PT"/>
        </w:rPr>
        <w:t>convulsões</w:t>
      </w:r>
      <w:r>
        <w:rPr>
          <w:lang w:val="pt_PT" w:bidi="pt_PT"/>
        </w:rPr>
        <w:t>. Isso significa que elas às vezes ficam inconscientes, caíam e que seu corpo começava a tremer violentamente. Uma pessoa que tem crises pode se ferir, e pode ser difícil para ela levar uma vida normal.</w:t>
      </w:r>
    </w:p>
    <w:p>
      <w:pPr/>
      <w:r>
        <w:rPr>
          <w:lang w:val="pt_PT" w:bidi="pt_PT"/>
        </w:rPr>
      </w:r>
      <w:r>
        <w:rPr>
          <w:lang w:val="pt_PT" w:bidi="pt_PT"/>
        </w:rPr>
        <w:t xml:space="preserve">Uma pessoa que é </w:t>
      </w:r>
      <w:r>
        <w:rPr>
          <w:b/>
          <w:lang w:val="pt_PT" w:bidi="pt_PT"/>
        </w:rPr>
        <w:t>paralisada</w:t>
      </w:r>
      <w:r>
        <w:rPr>
          <w:lang w:val="pt_PT" w:bidi="pt_PT"/>
        </w:rPr>
        <w:t xml:space="preserve"> é incapaz de caminhar.</w:t>
      </w:r>
    </w:p>
    <w:p>
      <w:pPr/>
      <w:r>
        <w:rPr>
          <w:lang w:val="pt_PT" w:bidi="pt_PT"/>
        </w:rPr>
      </w:r>
      <w:r>
        <w:rPr>
          <w:lang w:val="pt_PT" w:bidi="pt_PT"/>
        </w:rPr>
        <w:t xml:space="preserve">Uma pessoa que tem um </w:t>
      </w:r>
      <w:r>
        <w:rPr>
          <w:b/>
          <w:lang w:val="pt_PT" w:bidi="pt_PT"/>
        </w:rPr>
        <w:t>demônio</w:t>
      </w:r>
      <w:r>
        <w:rPr>
          <w:lang w:val="pt_PT" w:bidi="pt_PT"/>
        </w:rPr>
        <w:t xml:space="preserve"> é controlada por um espírito maligno. Isso deixa a pessoa doente, ou faz a pessoa se comportar de uma maneira estranha. A palavra </w:t>
      </w:r>
      <w:r>
        <w:rPr>
          <w:b/>
          <w:lang w:val="pt_PT" w:bidi="pt_PT"/>
        </w:rPr>
        <w:t>demônio</w:t>
      </w:r>
      <w:r>
        <w:rPr>
          <w:lang w:val="pt_PT" w:bidi="pt_PT"/>
        </w:rPr>
        <w:t xml:space="preserve"> está no Glossário Mestre. Use a mesma palavra que você usou em passagens anteriores.</w:t>
      </w:r>
    </w:p>
    <w:p>
      <w:pPr/>
      <w:r>
        <w:rPr>
          <w:lang w:val="pt_PT" w:bidi="pt_PT"/>
        </w:rPr>
      </w:r>
      <w:r>
        <w:rPr>
          <w:lang w:val="pt_PT" w:bidi="pt_PT"/>
        </w:rPr>
        <w:t>Discuta a melhor maneira de traduzir essa lista de doenças. Não deve soar como se Jesus curasse apenas as pessoas que tinham essas doenças em particular, e nenhuma outras.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5:1–12</w:t>
      </w:r>
      <w:r>
        <w:rPr>
          <w:lang w:val="pt_PT" w:bidi="pt_PT"/>
        </w:rPr>
      </w:r>
    </w:p>
    <w:p>
      <w:pPr>
        <w:pStyle w:val="Heading3"/>
      </w:pPr>
      <w:r>
        <w:rPr>
          <w:lang w:val="pt_PT" w:bidi="pt_PT"/>
        </w:rPr>
        <w:t>Ouvir e Sentir</w:t>
      </w:r>
    </w:p>
    <w:p>
      <w:pPr/>
      <w:r>
        <w:rPr>
          <w:lang w:val="pt_PT" w:bidi="pt_PT"/>
        </w:rPr>
      </w:r>
      <w:r>
        <w:rPr>
          <w:lang w:val="pt_PT" w:bidi="pt_PT"/>
        </w:rPr>
        <w:t>Ouça Mateus 5:1–12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escolheu muitos de seus discípulos, ou aqueles que o seguirão para onde quer que ele vá. Grandes multidões também seguem Jesus para ouvi-lo ensinar. Agora, Jesus leva para outro lugar aqueles que estão comprometidos com ele e ensina a eles mais sobre como será a vida no Reino de Deus. Esse é um guia para a vida de um crente com Deus. Essa parte do ensinamento de Jesus nos mostra como os seguidores de Jesus são diferentes dos outros.</w:t>
      </w:r>
    </w:p>
    <w:p>
      <w:pPr/>
      <w:r>
        <w:rPr>
          <w:lang w:val="pt_PT" w:bidi="pt_PT"/>
        </w:rPr>
      </w:r>
      <w:r>
        <w:rPr>
          <w:lang w:val="pt_PT" w:bidi="pt_PT"/>
        </w:rPr>
        <w:t>A mesma multidão de pessoas que havia seguido Jesus ainda estava presente. Jesus os viu e subiu em uma pequena montanha ou colina. Jesus pode ter tentado escapar da multidão que o seguia. Os estudiosos não sabem exatamente em qual montanha ou colina ele estava, mas era uma montanha ou colina perto do Mar da Galileia.</w:t>
      </w:r>
    </w:p>
    <w:p>
      <w:pPr/>
      <w:r>
        <w:rPr>
          <w:lang w:val="pt_PT" w:bidi="pt_PT"/>
        </w:rPr>
      </w:r>
      <w:r>
        <w:rPr>
          <w:lang w:val="pt_PT" w:bidi="pt_PT"/>
        </w:rPr>
        <w:t>Pare e mostre uma foto de uma montanha da região da Galileia.</w:t>
      </w:r>
    </w:p>
    <w:p>
      <w:pPr/>
      <w:r>
        <w:rPr>
          <w:lang w:val="pt_PT" w:bidi="pt_PT"/>
        </w:rPr>
      </w:r>
      <w:r>
        <w:rPr>
          <w:lang w:val="pt_PT" w:bidi="pt_PT"/>
        </w:rPr>
        <w:t>Jesus se sentou na montanha, que era como os mestres comumente ensinavam seus discípulos naquele tempo. Jesus estava ensinando principalmente seus discípulos, mas a multidão de pessoas também estava ouvindo Jesus ensinar.</w:t>
      </w:r>
    </w:p>
    <w:p>
      <w:pPr/>
      <w:r>
        <w:rPr>
          <w:lang w:val="pt_PT" w:bidi="pt_PT"/>
        </w:rPr>
      </w:r>
      <w:r>
        <w:rPr>
          <w:lang w:val="pt_PT" w:bidi="pt_PT"/>
        </w:rPr>
        <w:t>Como os mestres ou líderes religiosos em sua cultura ensinam um grupo de pessoas? Contem uma história sobre um momento em que você ouviu um mestre, ancião ou mestre religioso importante ensinar a você algo. Onde vocês estavam? Descreva o que o mestre fez e o que as pessoas fizeram.</w:t>
      </w:r>
    </w:p>
    <w:p>
      <w:pPr/>
      <w:r>
        <w:rPr>
          <w:lang w:val="pt_PT" w:bidi="pt_PT"/>
        </w:rPr>
      </w:r>
      <w:r>
        <w:rPr>
          <w:lang w:val="pt_PT" w:bidi="pt_PT"/>
        </w:rPr>
        <w:t>Então, “Jesus abriu sua boca”, o que significa que Jesus começou a ensinar seus discípulos. Essa seção é a primeira parte do ensinamento de Jesus. Nessa seção, Jesus fala sobre as características de seus seguidores. Seus seguidores são “abençoados”, ou “favorecidos”, por Deus. Isso não significa que eles são ricos ou têm boa saúde, mas que Deus está satisfeito com eles e eles estão satisfeitos com Deus.</w:t>
      </w:r>
    </w:p>
    <w:p>
      <w:pPr/>
      <w:r>
        <w:rPr>
          <w:lang w:val="pt_PT" w:bidi="pt_PT"/>
        </w:rPr>
      </w:r>
      <w:r>
        <w:rPr>
          <w:lang w:val="pt_PT" w:bidi="pt_PT"/>
        </w:rPr>
        <w:t>Em sua cultura, como vocês descrevem uma pessoa que é abençoada ou satisfeita? Descreva uma pessoa que você conhece que é abençoada ou satisfeita.</w:t>
      </w:r>
    </w:p>
    <w:p>
      <w:pPr/>
      <w:r>
        <w:rPr>
          <w:lang w:val="pt_PT" w:bidi="pt_PT"/>
        </w:rPr>
      </w:r>
      <w:r>
        <w:rPr>
          <w:lang w:val="pt_PT" w:bidi="pt_PT"/>
        </w:rPr>
        <w:t>Os ditados eram curtos e fáceis de lembrar. Os ditados são como provérbios. Os líderes religiosos judeus muitas vezes ensinavam usando ditados curtos, então a multidão estava acostumada com isso. Para cada ditado, Jesus diz que se um seguidor tiver essa característica, ele é “abençoado”.</w:t>
      </w:r>
    </w:p>
    <w:p>
      <w:pPr/>
      <w:r>
        <w:rPr>
          <w:lang w:val="pt_PT" w:bidi="pt_PT"/>
        </w:rPr>
      </w:r>
      <w:r>
        <w:rPr>
          <w:lang w:val="pt_PT" w:bidi="pt_PT"/>
        </w:rPr>
        <w:t xml:space="preserve">Primeiro, Jesus disse que as pessoas que são “pobres em espírito” são abençoadas. “Pobre em espírito” significa pessoas que sabem que elas precisam de Deus. “Pobre em espírito” não significa pessoas que não têm dinheiro. Todas as pessoas precisam de Deus, mas nem todas dizem que elas precisam de Deus. Jesus está dizendo que as pessoas que sabem de sua necessidade espiritual de Deus são abençoadas ou felizes. A </w:t>
      </w:r>
      <w:r>
        <w:rPr>
          <w:b/>
          <w:lang w:val="pt_PT" w:bidi="pt_PT"/>
        </w:rPr>
        <w:t>razão</w:t>
      </w:r>
      <w:r>
        <w:rPr>
          <w:lang w:val="pt_PT" w:bidi="pt_PT"/>
        </w:rPr>
        <w:t xml:space="preserve"> pela qual eles estão felizes é porque eles pertencem ao reino de Deus. Eles têm um relacionamento com Deus.</w:t>
      </w:r>
    </w:p>
    <w:p>
      <w:pPr/>
      <w:r>
        <w:rPr>
          <w:lang w:val="pt_PT" w:bidi="pt_PT"/>
        </w:rPr>
      </w:r>
      <w:r>
        <w:rPr>
          <w:lang w:val="pt_PT" w:bidi="pt_PT"/>
        </w:rPr>
        <w:t xml:space="preserve">Em seguida, Jesus descreve aqueles que choram, o que significa aqueles que estão tristes e sofrendo. Isso não é apenas luto pela morte de um membro da família ou estar triste por causa de coisas ruins que acontecem. Essa é uma tristeza geral como uma parte da vida de um seguidor de Jesus. Jesus diz que esse tipo de pessoa, na verdade, é abençoada, ou feliz, </w:t>
      </w:r>
      <w:r>
        <w:rPr>
          <w:b/>
          <w:lang w:val="pt_PT" w:bidi="pt_PT"/>
        </w:rPr>
        <w:t>porque</w:t>
      </w:r>
      <w:r>
        <w:rPr>
          <w:lang w:val="pt_PT" w:bidi="pt_PT"/>
        </w:rPr>
        <w:t xml:space="preserve"> ela será confortada. Os dois primeiros ditados são semelhantes a uma mensagem que o profeta Isaías deu o povo de Deus no Antigo Testamento. A mensagem de Isaías para o povo de Deus era que Deus confortará seu povo.</w:t>
      </w:r>
    </w:p>
    <w:p>
      <w:pPr/>
      <w:r>
        <w:rPr>
          <w:lang w:val="pt_PT" w:bidi="pt_PT"/>
        </w:rPr>
      </w:r>
      <w:r>
        <w:rPr>
          <w:lang w:val="pt_PT" w:bidi="pt_PT"/>
        </w:rPr>
        <w:t>Parem aqui e discutam com sua equipe de tradução quais situações causam em vocês luto, dor ou tristeza. Contem uma história sobre um momento em que você chorou ou alguém que você conhece experimentou dor ou tristeza.</w:t>
      </w:r>
    </w:p>
    <w:p>
      <w:pPr/>
      <w:r>
        <w:rPr>
          <w:lang w:val="pt_PT" w:bidi="pt_PT"/>
        </w:rPr>
      </w:r>
      <w:r>
        <w:rPr>
          <w:lang w:val="pt_PT" w:bidi="pt_PT"/>
        </w:rPr>
        <w:t xml:space="preserve">No próximo ditado, Jesus diz que as pessoas humildes confiam em Deus em vez de em seu próprio poder. Jesus diz que as pessoas humildes são felizes ou abençoadas </w:t>
      </w:r>
      <w:r>
        <w:rPr>
          <w:b/>
          <w:lang w:val="pt_PT" w:bidi="pt_PT"/>
        </w:rPr>
        <w:t>porque</w:t>
      </w:r>
      <w:r>
        <w:rPr>
          <w:lang w:val="pt_PT" w:bidi="pt_PT"/>
        </w:rPr>
        <w:t xml:space="preserve"> Deus dará a elas toda a terra. Isso significa que eles desfrutarão de todas as bênçãos que Deus tem no céu e na terra.</w:t>
      </w:r>
    </w:p>
    <w:p>
      <w:pPr/>
      <w:r>
        <w:rPr>
          <w:lang w:val="pt_PT" w:bidi="pt_PT"/>
        </w:rPr>
      </w:r>
      <w:r>
        <w:rPr>
          <w:lang w:val="pt_PT" w:bidi="pt_PT"/>
        </w:rPr>
        <w:t xml:space="preserve">Então, Jesus diz que as pessoas abençoadas são aquelas que têm fome e sede de justiça. Isso significa que eles querem um relacionamento correto com Deus da mesma maneira que as pessoas querem comida e bebida. Essa não é uma fome literal, mas uma maneira de descrever o quanto eles buscam a Deus em suas vidas. Jesus diz que eles são abençoados ou felizes </w:t>
      </w:r>
      <w:r>
        <w:rPr>
          <w:b/>
          <w:lang w:val="pt_PT" w:bidi="pt_PT"/>
        </w:rPr>
        <w:t>porque</w:t>
      </w:r>
      <w:r>
        <w:rPr>
          <w:lang w:val="pt_PT" w:bidi="pt_PT"/>
        </w:rPr>
        <w:t xml:space="preserve"> Deus os encherá da mesma maneira que uma pessoa fica satisfeita depois que come e bebe o suficiente. Naquele tempo, as pessoas usavam a mesma palavra no idioma original para falar sobre engordar animais. Jesus diz que Deus encherá as pessoas que querem fazer o que é certo.</w:t>
      </w:r>
    </w:p>
    <w:p>
      <w:pPr/>
      <w:r>
        <w:rPr>
          <w:lang w:val="pt_PT" w:bidi="pt_PT"/>
        </w:rPr>
      </w:r>
      <w:r>
        <w:rPr>
          <w:lang w:val="pt_PT" w:bidi="pt_PT"/>
        </w:rPr>
        <w:t xml:space="preserve">O próximo ditado é que as pessoas que são misericordiosas são felizes ou abençoadas </w:t>
      </w:r>
      <w:r>
        <w:rPr>
          <w:b/>
          <w:lang w:val="pt_PT" w:bidi="pt_PT"/>
        </w:rPr>
        <w:t>porque</w:t>
      </w:r>
      <w:r>
        <w:rPr>
          <w:lang w:val="pt_PT" w:bidi="pt_PT"/>
        </w:rPr>
        <w:t xml:space="preserve"> elas receberão misericórdia de Deus. Uma pessoa misericordiosa fica triste sobre o problema de outra pessoa, e quer ajudar a pessoa e mostrar bondade a ela.</w:t>
      </w:r>
    </w:p>
    <w:p>
      <w:pPr/>
      <w:r>
        <w:rPr>
          <w:lang w:val="pt_PT" w:bidi="pt_PT"/>
        </w:rPr>
      </w:r>
      <w:r>
        <w:rPr>
          <w:lang w:val="pt_PT" w:bidi="pt_PT"/>
        </w:rPr>
        <w:t xml:space="preserve">Então Jesus diz que as pessoas que têm um coração puro são abençoadas </w:t>
      </w:r>
      <w:r>
        <w:rPr>
          <w:b/>
          <w:lang w:val="pt_PT" w:bidi="pt_PT"/>
        </w:rPr>
        <w:t>porque</w:t>
      </w:r>
      <w:r>
        <w:rPr>
          <w:lang w:val="pt_PT" w:bidi="pt_PT"/>
        </w:rPr>
        <w:t xml:space="preserve"> elas verão a Deus. No livro judeu de Salmos, Deus disse que apenas aqueles com um coração puro poderiam vir para a presença de Deus. Alguém com um coração puro é alguém que quer apenas agradar a Deus e servi-lo lealmente. Esse tipo de pessoa verá a Deus no céu.</w:t>
      </w:r>
    </w:p>
    <w:p>
      <w:pPr/>
      <w:r>
        <w:rPr>
          <w:lang w:val="pt_PT" w:bidi="pt_PT"/>
        </w:rPr>
      </w:r>
      <w:r>
        <w:rPr>
          <w:lang w:val="pt_PT" w:bidi="pt_PT"/>
        </w:rPr>
        <w:t>Parem aqui e discutam em sua cultura alguém que é limpo ou puro.</w:t>
      </w:r>
    </w:p>
    <w:p>
      <w:pPr/>
      <w:r>
        <w:rPr>
          <w:lang w:val="pt_PT" w:bidi="pt_PT"/>
        </w:rPr>
      </w:r>
      <w:r>
        <w:rPr>
          <w:lang w:val="pt_PT" w:bidi="pt_PT"/>
        </w:rPr>
        <w:t xml:space="preserve">Em seguida, Jesus descreve as pessoas que trabalham pela paz entre outras pessoas. As pessoas que reúnem outras que têm conflitos ou problemas umas com as outras são abençoadas </w:t>
      </w:r>
      <w:r>
        <w:rPr>
          <w:b/>
          <w:lang w:val="pt_PT" w:bidi="pt_PT"/>
        </w:rPr>
        <w:t>porque</w:t>
      </w:r>
      <w:r>
        <w:rPr>
          <w:lang w:val="pt_PT" w:bidi="pt_PT"/>
        </w:rPr>
        <w:t xml:space="preserve"> Deus as chamará de seus filhos. Isso significa que os pacificadores pertencerão à família de Deus da mesma maneira que um pai e seus filhos estão em uma família juntos.</w:t>
      </w:r>
    </w:p>
    <w:p>
      <w:pPr/>
      <w:r>
        <w:rPr>
          <w:lang w:val="pt_PT" w:bidi="pt_PT"/>
        </w:rPr>
      </w:r>
      <w:r>
        <w:rPr>
          <w:lang w:val="pt_PT" w:bidi="pt_PT"/>
        </w:rPr>
        <w:t xml:space="preserve">No último ditado, Jesus diz que as pessoas tratarão mal seus seguidores porque seus seguidores fazem o que é bom e certo — eles seguem Jesus. Seus seguidores são abençoados </w:t>
      </w:r>
      <w:r>
        <w:rPr>
          <w:b/>
          <w:lang w:val="pt_PT" w:bidi="pt_PT"/>
        </w:rPr>
        <w:t>porque</w:t>
      </w:r>
      <w:r>
        <w:rPr>
          <w:lang w:val="pt_PT" w:bidi="pt_PT"/>
        </w:rPr>
        <w:t xml:space="preserve"> eles pertencem ao reino dos céus. Jesus repete “reino dos céus” aqui para mostrar o fim desse conjunto de ditados.</w:t>
      </w:r>
    </w:p>
    <w:p>
      <w:pPr/>
      <w:r>
        <w:rPr>
          <w:lang w:val="pt_PT" w:bidi="pt_PT"/>
        </w:rPr>
      </w:r>
      <w:r>
        <w:rPr>
          <w:lang w:val="pt_PT" w:bidi="pt_PT"/>
        </w:rPr>
        <w:t>Agora, Jesus diz a seus discípulos que até mesmo agora eles podem experimentar a bênção de Deus quando as pessoas dizem coisas malignas sobre elas. Mesmo agora eles podem ter alegria porque sabem que Deus dará a eles uma recompensa quando eles entrarem no céu. E os discípulos de Jesus não estão sozinhos — as pessoas também perseguiram os profetas de muito tempo atrás.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vê as multidões o seguindo. Jesus sobe em uma montanha e se senta para ensinar seus seguidores próximos. Esse é o início de um longo e importante ensinamento de Jesus.</w:t>
      </w:r>
    </w:p>
    <w:p>
      <w:pPr/>
      <w:r>
        <w:rPr>
          <w:lang w:val="pt_PT" w:bidi="pt_PT"/>
        </w:rPr>
      </w:r>
      <w:r>
        <w:rPr>
          <w:b/>
          <w:lang w:val="pt_PT" w:bidi="pt_PT"/>
        </w:rPr>
        <w:t>Segunda cena:</w:t>
      </w:r>
      <w:r>
        <w:rPr>
          <w:lang w:val="pt_PT" w:bidi="pt_PT"/>
        </w:rPr>
        <w:t xml:space="preserve"> Jesus ensina a seus seguidores próximos oito ditados curtos sobre que tipo de pessoas são abençoadas por Deus.</w:t>
      </w:r>
    </w:p>
    <w:p>
      <w:pPr/>
      <w:r>
        <w:rPr>
          <w:lang w:val="pt_PT" w:bidi="pt_PT"/>
        </w:rPr>
      </w:r>
      <w:r>
        <w:rPr>
          <w:b/>
          <w:lang w:val="pt_PT" w:bidi="pt_PT"/>
        </w:rPr>
        <w:t>Terceira cena:</w:t>
      </w:r>
      <w:r>
        <w:rPr>
          <w:lang w:val="pt_PT" w:bidi="pt_PT"/>
        </w:rPr>
        <w:t xml:space="preserve"> Jesus se concentra nas recompensas que seus discípulos receberão mesmo agora quando eles sofrerem por fazer a coisa certa.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Os seguidores próximos de Jesus, ou discípulos de Jesus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povo de Deus, que são as pessoas que são abençoadas</w:t>
      </w:r>
    </w:p>
    <w:p>
      <w:pPr>
        <w:pStyle w:val="ListBullet"/>
        <w:spacing w:line="240" w:lineRule="auto"/>
        <w:ind w:left="720"/>
      </w:pPr>
      <w:r>
        <w:rPr>
          <w:lang w:val="pt_PT" w:bidi="pt_PT"/>
        </w:rPr>
      </w:r>
      <w:r>
        <w:rPr>
          <w:lang w:val="pt_PT" w:bidi="pt_PT"/>
        </w:rPr>
        <w:t>Pessoas que fazem o povo de Deus sofrer</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a multidão no início dessa história é a mesma multidão que estava seguindo Jesus por curar e ensinar. Jesus vê essa multidão, sobe uma montanha e se senta na montanha para ensinar seus seguidores próximos. A multidão também ouve.</w:t>
      </w:r>
    </w:p>
    <w:p>
      <w:pPr/>
      <w:r>
        <w:rPr>
          <w:lang w:val="pt_PT" w:bidi="pt_PT"/>
        </w:rPr>
      </w:r>
      <w:r>
        <w:rPr>
          <w:lang w:val="pt_PT" w:bidi="pt_PT"/>
        </w:rPr>
        <w:t>É importante que os seguidores próximos de Jesus se sentem mais perto de Jesus na montanha. Jesus está falando principalmente com eles, mas a multidão também está lá.</w:t>
      </w:r>
    </w:p>
    <w:p>
      <w:pPr/>
      <w:r>
        <w:rPr>
          <w:lang w:val="pt_PT" w:bidi="pt_PT"/>
        </w:rPr>
      </w:r>
      <w:r>
        <w:rPr>
          <w:lang w:val="pt_PT" w:bidi="pt_PT"/>
        </w:rPr>
        <w:t>Jesus está prestes a começar um longo e importante ensinamento. Jesus ensina seus discípulos e a multidão como ser mais como Deus. É bom lembrar que não é uma lista de coisas a fazer da forma certa. Esse ensinamento é um guia para a vida para as pessoas que querem seguir a Deus completamente.</w:t>
      </w:r>
    </w:p>
    <w:p>
      <w:pPr/>
      <w:r>
        <w:rPr>
          <w:lang w:val="pt_PT" w:bidi="pt_PT"/>
        </w:rPr>
      </w:r>
      <w:r>
        <w:rPr>
          <w:lang w:val="pt_PT" w:bidi="pt_PT"/>
        </w:rPr>
        <w:t>A segunda cena começa quando Jesus começa a ensinar seus seguidores. Enquanto Jesus compartilha oito ditados importantes, é importante saber que cada ditado é surpreendente e provavelmente o oposto do que os discípulos esperavam. Escolha uma maneira natural em seu idioma para mostrar que uma nova seção está começando aqui, e que Jesus está começando a ensinar. No idioma original, cada um dos oito ditados começa com “abençoado”. Jesus fez isso para ajudar os ouvintes a lembrar dos ditados. É bom pensar sobre como você expressa uma lista de verdades importantes em sua cultura. O que você faz para ajudar as pessoas a lembrar de uma lista?</w:t>
      </w:r>
    </w:p>
    <w:p>
      <w:pPr/>
      <w:r>
        <w:rPr>
          <w:lang w:val="pt_PT" w:bidi="pt_PT"/>
        </w:rPr>
      </w:r>
      <w:r>
        <w:rPr>
          <w:lang w:val="pt_PT" w:bidi="pt_PT"/>
        </w:rPr>
        <w:t xml:space="preserve">É importante lembrar que cada ditado tem duas partes. A primeira parte diz que tipo de pessoa é abençoada e a segunda parte diz </w:t>
      </w:r>
      <w:r>
        <w:rPr>
          <w:b/>
          <w:lang w:val="pt_PT" w:bidi="pt_PT"/>
        </w:rPr>
        <w:t>como</w:t>
      </w:r>
      <w:r>
        <w:rPr>
          <w:lang w:val="pt_PT" w:bidi="pt_PT"/>
        </w:rPr>
        <w:t xml:space="preserve"> ela é abençoada. Por exemplo, no primeiro ditado, Jesus diz que as pessoas que sabem que precisam de Deus são abençoadas </w:t>
      </w:r>
      <w:r>
        <w:rPr>
          <w:b/>
          <w:lang w:val="pt_PT" w:bidi="pt_PT"/>
        </w:rPr>
        <w:t>porque</w:t>
      </w:r>
      <w:r>
        <w:rPr>
          <w:lang w:val="pt_PT" w:bidi="pt_PT"/>
        </w:rPr>
        <w:t xml:space="preserve"> elas pertencem ao reino de Deus.</w:t>
      </w:r>
    </w:p>
    <w:p>
      <w:pPr/>
      <w:r>
        <w:rPr>
          <w:lang w:val="pt_PT" w:bidi="pt_PT"/>
        </w:rPr>
      </w:r>
      <w:r>
        <w:rPr>
          <w:lang w:val="pt_PT" w:bidi="pt_PT"/>
        </w:rPr>
        <w:t>É importante lembrar que as pessoas descritas nesses oito ditados não são abençoadas por ser boas pessoas. Elas são humildes e tristes, elas precisam de Deus, elas têm fome de fazer o que é bom, elas mostram bondade para os outros, elas são leais a Deus, elas trabalham pela paz para os outros e elas sofrem por fazer o que é bom. Cada uma dessas ideias descreve o povo de Deus e como eles são.</w:t>
      </w:r>
    </w:p>
    <w:p>
      <w:pPr/>
      <w:r>
        <w:rPr>
          <w:lang w:val="pt_PT" w:bidi="pt_PT"/>
        </w:rPr>
      </w:r>
      <w:r>
        <w:rPr>
          <w:lang w:val="pt_PT" w:bidi="pt_PT"/>
        </w:rPr>
        <w:t>No primeiro ditado, seria bom mostrar que Deus tem um relacionamento com seu povo que precisa dele. Em seguida, é importante mostrar que Deus conforta seu povo.</w:t>
      </w:r>
    </w:p>
    <w:p>
      <w:pPr/>
      <w:r>
        <w:rPr>
          <w:lang w:val="pt_PT" w:bidi="pt_PT"/>
        </w:rPr>
      </w:r>
      <w:r>
        <w:rPr>
          <w:lang w:val="pt_PT" w:bidi="pt_PT"/>
        </w:rPr>
        <w:t>Então, pense sobre como você pode mostrar que alguém é humilde, manso e gentil. No próximo ditado, lembre-se de que Jesus não diz que o povo de Deus tem fome e sede literal. Pode ser útil mostrar pessoas com fome e com sede para lembrar o quanto o povo de Deus quer conhecer a Deus.</w:t>
      </w:r>
    </w:p>
    <w:p>
      <w:pPr/>
      <w:r>
        <w:rPr>
          <w:lang w:val="pt_PT" w:bidi="pt_PT"/>
        </w:rPr>
      </w:r>
      <w:r>
        <w:rPr>
          <w:lang w:val="pt_PT" w:bidi="pt_PT"/>
        </w:rPr>
        <w:t>Em seguida, é importante lembrar que Deus é aquele que terá compaixão por pessoas misericordiosas ou gentis. Então, Jesus fala sobre pessoas que têm corações puros. Lembre-se de que no Antigo Testamento, Deus exigia corações puros para que pudessem entrar em sua presença.</w:t>
      </w:r>
    </w:p>
    <w:p>
      <w:pPr/>
      <w:r>
        <w:rPr>
          <w:lang w:val="pt_PT" w:bidi="pt_PT"/>
        </w:rPr>
      </w:r>
      <w:r>
        <w:rPr>
          <w:lang w:val="pt_PT" w:bidi="pt_PT"/>
        </w:rPr>
        <w:t xml:space="preserve">Jesus diz no próximo ditado que seus seguidores trabalham para a paz. Eles são abençoados por ser como Deus </w:t>
      </w:r>
      <w:r>
        <w:rPr>
          <w:b/>
          <w:lang w:val="pt_PT" w:bidi="pt_PT"/>
        </w:rPr>
        <w:t>porque</w:t>
      </w:r>
      <w:r>
        <w:rPr>
          <w:lang w:val="pt_PT" w:bidi="pt_PT"/>
        </w:rPr>
        <w:t xml:space="preserve"> Deus os chamará de seus filhos.</w:t>
      </w:r>
    </w:p>
    <w:p>
      <w:pPr/>
      <w:r>
        <w:rPr>
          <w:lang w:val="pt_PT" w:bidi="pt_PT"/>
        </w:rPr>
      </w:r>
      <w:r>
        <w:rPr>
          <w:lang w:val="pt_PT" w:bidi="pt_PT"/>
        </w:rPr>
        <w:t>O último ditado sobre sofrimento por fazer o que é bom é importante. Esse ditado repete “fazer o que é bom” como no ditado anterior sobre ter fome e com sede em “fazer o que é bom”. Jesus também repete o “reino dos céus” novamente como no primeiro ditado sobre os “pobres em espírito”.</w:t>
      </w:r>
    </w:p>
    <w:p>
      <w:pPr/>
      <w:r>
        <w:rPr>
          <w:lang w:val="pt_PT" w:bidi="pt_PT"/>
        </w:rPr>
      </w:r>
      <w:r>
        <w:rPr>
          <w:lang w:val="pt_PT" w:bidi="pt_PT"/>
        </w:rPr>
        <w:t>Para a terceira e última cena, Jesus agora fala diretamente com seus discípulos. Jesus diz “alegrem-se” e “fiquem felizes” quando os perseguirem. Jesus usa duas palavras fortes para felicidade para enfatizar que deveríamos ser muito felizes.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Os seguidores próximos de Jesus, ou discípulos de Jesus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As pessoas que são abençoadas</w:t>
      </w:r>
    </w:p>
    <w:p>
      <w:pPr>
        <w:pStyle w:val="ListBullet"/>
        <w:spacing w:line="240" w:lineRule="auto"/>
        <w:ind w:left="720"/>
      </w:pPr>
      <w:r>
        <w:rPr>
          <w:lang w:val="pt_PT" w:bidi="pt_PT"/>
        </w:rPr>
      </w:r>
      <w:r>
        <w:rPr>
          <w:lang w:val="pt_PT" w:bidi="pt_PT"/>
        </w:rPr>
        <w:t>Pessoas que fazem o povo de Deus sofrer</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Certifique-se de que a equipe encene Jesus vendo as multidões seguindo-o Então, Jesus deve subir a montanha. Certifique-se de que seus seguidores se sentem mais perto dele para ouvir o ensinamento. A multidão também está sentada perto na montanha para ouvir.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que seguem Jesus de perto: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começa a falar e todos estão ouvindo a ele. Enquanto sua equipe interpreta cada um dos oito ditos, lembre-se de ter uma pessoa ou algumas pessoas interpretando o papel das pessoas que são abençoadas. Primeiro, Jesus fala sobre uma pessoa que sabe que ela precisa de Deus. Deus mostra sua bênção a essa pessoa trazendo-a para o reino de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que são abençoadas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as pessoas abençoadas estiverem tristes e chorando, mostre que Deus vem para confortá-las. Pense sobre como você pode mostrar Deus confortando seu povo.</w:t>
      </w:r>
    </w:p>
    <w:p>
      <w:pPr/>
      <w:r>
        <w:rPr>
          <w:lang w:val="pt_PT" w:bidi="pt_PT"/>
        </w:rPr>
      </w:r>
      <w:r>
        <w:rPr>
          <w:lang w:val="pt_PT" w:bidi="pt_PT"/>
        </w:rPr>
        <w:t>Para o próximo ditado, Jesus diz que Deus abençoa as pessoas humildes porque Deus dará a elas toda a terra. Em seguida, certifique-se de que sua equipe interprete as pessoas que estão ansiosas para ter um relacionamento correto com Deus, assim como as pessoas com fome e sede estão ansiosas por comida e bebida.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que são abençoadas “Como vocês se sentem?”.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Para o próximo dito, o povo de Deus é abençoado porque eles recebem misericórdia de Deus. Então, Jesus diz que as pessoas que são abençoadas têm corações puros. Eles são abençoados porque eles verão a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estão representando a multidão: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No próximo ditado, Jesus diz que as pessoas que trabalham pela paz são abençoadas. Eles são abençoados porque Deus os chama de seus filhos.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Deus: “Como você se sente?”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Para o último dito, Jesus diz que as pessoas que são abençoadas sofrem por fazer o bem. Eles são abençoados porque eles pertencem ao reino dos céus.</w:t>
      </w:r>
    </w:p>
    <w:p>
      <w:pPr/>
      <w:r>
        <w:rPr>
          <w:lang w:val="pt_PT" w:bidi="pt_PT"/>
        </w:rPr>
      </w:r>
      <w:r>
        <w:rPr>
          <w:lang w:val="pt_PT" w:bidi="pt_PT"/>
        </w:rPr>
        <w:t>Para a última cena, certifique-se de que sua equipe de tradução interprete o sofrimento que o povo de Deus tem. Além disso, certifique-se de que o ator que interpreta Jesus fale diretamente com seus seguidores próximos na montanha para essa parte. Jesus diz que seus seguidores devem ficar muito felizes quando eles sofrem por fazer o que é bom.</w:t>
      </w:r>
    </w:p>
    <w:p>
      <w:pPr>
        <w:pStyle w:val="ListBullet"/>
        <w:spacing w:line="240" w:lineRule="auto"/>
        <w:ind w:left="720"/>
      </w:pPr>
      <w:r>
        <w:rPr>
          <w:lang w:val="pt_PT" w:bidi="pt_PT"/>
        </w:rPr>
      </w:r>
      <w:r>
        <w:rPr>
          <w:lang w:val="pt_PT" w:bidi="pt_PT"/>
        </w:rPr>
        <w:t>Interrompa a encenação. 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termina essa seção do ensinamento dizendo que seus seguidores são como os profetas do passado porque os profetas também sofreram por fazer o que é bom. Esses profetas comunicaram mensagens de Deus.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subiu a montanha e seus </w:t>
      </w:r>
      <w:r>
        <w:rPr>
          <w:b/>
          <w:lang w:val="pt_PT" w:bidi="pt_PT"/>
        </w:rPr>
        <w:t>discípulos</w:t>
      </w:r>
      <w:r>
        <w:rPr>
          <w:lang w:val="pt_PT" w:bidi="pt_PT"/>
        </w:rPr>
        <w:t xml:space="preserve">, ou </w:t>
      </w:r>
      <w:r>
        <w:rPr>
          <w:b/>
          <w:lang w:val="pt_PT" w:bidi="pt_PT"/>
        </w:rPr>
        <w:t>seguidores</w:t>
      </w:r>
      <w:r>
        <w:rPr>
          <w:lang w:val="pt_PT" w:bidi="pt_PT"/>
        </w:rPr>
        <w:t xml:space="preserve">, vieram até ele. Jesus havia escolhido recentemente esses seguidores próximos. Certifique-se de escolher uma maneira natural em seu idioma para mostrar que os discípulos seguiam Jesus e obedeciam a ele, e não apenas aprendiam como alunos em uma sala de aula. Traduza "discípulo" da mesma maneira que você traduziu antes. Consulte o Glossário Mestre para uma definição mais completa da palavra </w:t>
      </w:r>
      <w:r>
        <w:rPr>
          <w:lang w:val="pt_PT" w:bidi="pt_PT"/>
        </w:rPr>
        <w:t>discípulo</w:t>
      </w:r>
      <w:r>
        <w:rPr>
          <w:lang w:val="pt_PT" w:bidi="pt_PT"/>
        </w:rPr>
        <w:t>.</w:t>
      </w:r>
    </w:p>
    <w:p>
      <w:pPr/>
      <w:r>
        <w:rPr>
          <w:lang w:val="pt_PT" w:bidi="pt_PT"/>
        </w:rPr>
      </w:r>
      <w:r>
        <w:rPr>
          <w:lang w:val="pt_PT" w:bidi="pt_PT"/>
        </w:rPr>
        <w:t xml:space="preserve">Jesus ensina usando ditados. Em cada ditado, Jesus diz que tipo de pessoa é </w:t>
      </w:r>
      <w:r>
        <w:rPr>
          <w:b/>
          <w:lang w:val="pt_PT" w:bidi="pt_PT"/>
        </w:rPr>
        <w:t>abençoada</w:t>
      </w:r>
      <w:r>
        <w:rPr>
          <w:lang w:val="pt_PT" w:bidi="pt_PT"/>
        </w:rPr>
        <w:t xml:space="preserve">, ou favorecida por Deus. "Abençoar" refere-se a quando Deus ajuda, faz algo bom, ou favorece alguém, ou algo. Tente evitar usar uma palavra relacionada a sorte ou jogos de azar. Consulte o Glossário Mestre para uma definição completa de </w:t>
      </w:r>
      <w:r>
        <w:rPr>
          <w:lang w:val="pt_PT" w:bidi="pt_PT"/>
        </w:rPr>
        <w:t>abençoar</w:t>
      </w:r>
      <w:r>
        <w:rPr>
          <w:lang w:val="pt_PT" w:bidi="pt_PT"/>
        </w:rPr>
        <w:t>.</w:t>
      </w:r>
    </w:p>
    <w:p>
      <w:pPr/>
      <w:r>
        <w:rPr>
          <w:lang w:val="pt_PT" w:bidi="pt_PT"/>
        </w:rPr>
      </w:r>
      <w:r>
        <w:rPr>
          <w:lang w:val="pt_PT" w:bidi="pt_PT"/>
        </w:rPr>
        <w:t xml:space="preserve">No primeiro ditado, Jesus fala sobre o </w:t>
      </w:r>
      <w:r>
        <w:rPr>
          <w:b/>
          <w:lang w:val="pt_PT" w:bidi="pt_PT"/>
        </w:rPr>
        <w:t>reino dos céus</w:t>
      </w:r>
      <w:r>
        <w:rPr>
          <w:lang w:val="pt_PT" w:bidi="pt_PT"/>
        </w:rPr>
        <w:t xml:space="preserve">. </w:t>
      </w:r>
      <w:r>
        <w:rPr>
          <w:b/>
          <w:lang w:val="pt_PT" w:bidi="pt_PT"/>
        </w:rPr>
        <w:t>Céu</w:t>
      </w:r>
      <w:r>
        <w:rPr>
          <w:lang w:val="pt_PT" w:bidi="pt_PT"/>
        </w:rPr>
        <w:t xml:space="preserve"> é o lugar onde Deus vive. O reino do céu é sobre Deus governar nos corações de seu povo em vez de um lugar físico. Você se lembrará da frase "reino dos céus" de várias passagens anteriores. Traduza a frase da mesma forma aqui. Consulte o Glossário Mestre para uma definição mais completa da frase </w:t>
      </w:r>
      <w:r>
        <w:rPr>
          <w:lang w:val="pt_PT" w:bidi="pt_PT"/>
        </w:rPr>
        <w:t>reino dos céus</w:t>
      </w:r>
      <w:r>
        <w:rPr>
          <w:lang w:val="pt_PT" w:bidi="pt_PT"/>
        </w:rPr>
        <w:t>.</w:t>
      </w:r>
    </w:p>
    <w:p>
      <w:pPr/>
      <w:r>
        <w:rPr>
          <w:lang w:val="pt_PT" w:bidi="pt_PT"/>
        </w:rPr>
      </w:r>
      <w:r>
        <w:rPr>
          <w:lang w:val="pt_PT" w:bidi="pt_PT"/>
        </w:rPr>
        <w:t xml:space="preserve">Para o ditado sobre pessoas que têm fome e sede de </w:t>
      </w:r>
      <w:r>
        <w:rPr>
          <w:b/>
          <w:lang w:val="pt_PT" w:bidi="pt_PT"/>
        </w:rPr>
        <w:t>justiça</w:t>
      </w:r>
      <w:r>
        <w:rPr>
          <w:lang w:val="pt_PT" w:bidi="pt_PT"/>
        </w:rPr>
        <w:t xml:space="preserve">, Jesus está se referindo a pessoas que fazem o que é certo. Isso deve ser traduzido da mesma forma que em passagens anteriores. Consulte o Glossário Mestre para uma definição mais completa da palavra </w:t>
      </w:r>
      <w:r>
        <w:rPr>
          <w:lang w:val="pt_PT" w:bidi="pt_PT"/>
        </w:rPr>
        <w:t>justiça</w:t>
      </w:r>
      <w:r>
        <w:rPr>
          <w:lang w:val="pt_PT" w:bidi="pt_PT"/>
        </w:rPr>
        <w:t>.</w:t>
      </w:r>
    </w:p>
    <w:p>
      <w:pPr/>
      <w:r>
        <w:rPr>
          <w:lang w:val="pt_PT" w:bidi="pt_PT"/>
        </w:rPr>
      </w:r>
      <w:r>
        <w:rPr>
          <w:lang w:val="pt_PT" w:bidi="pt_PT"/>
        </w:rPr>
        <w:t xml:space="preserve">Jesus então diz que os misericordiosos são felizes porque eles receberão misericórdia de Deus. Mostrar </w:t>
      </w:r>
      <w:r>
        <w:rPr>
          <w:b/>
          <w:lang w:val="pt_PT" w:bidi="pt_PT"/>
        </w:rPr>
        <w:t>misericórdia</w:t>
      </w:r>
      <w:r>
        <w:rPr>
          <w:lang w:val="pt_PT" w:bidi="pt_PT"/>
        </w:rPr>
        <w:t xml:space="preserve"> é mostrar compaixão pelos que sofrem ou que estão necessitados. Deus é aquele que mostra compaixão por seu povo. Traduza "misericórdia" da mesma maneira que você tem traduzido e lembre-se que </w:t>
      </w:r>
      <w:r>
        <w:rPr>
          <w:lang w:val="pt_PT" w:bidi="pt_PT"/>
        </w:rPr>
        <w:t>misericórdia</w:t>
      </w:r>
      <w:r>
        <w:rPr>
          <w:lang w:val="pt_PT" w:bidi="pt_PT"/>
        </w:rPr>
        <w:t xml:space="preserve"> está no Glossário Mestre.</w:t>
      </w:r>
    </w:p>
    <w:p>
      <w:pPr/>
      <w:r>
        <w:rPr>
          <w:lang w:val="pt_PT" w:bidi="pt_PT"/>
        </w:rPr>
      </w:r>
      <w:r>
        <w:rPr>
          <w:lang w:val="pt_PT" w:bidi="pt_PT"/>
        </w:rPr>
        <w:t xml:space="preserve">Em seguida, Jesus diz que o </w:t>
      </w:r>
      <w:r>
        <w:rPr>
          <w:b/>
          <w:lang w:val="pt_PT" w:bidi="pt_PT"/>
        </w:rPr>
        <w:t>puro de coração</w:t>
      </w:r>
      <w:r>
        <w:rPr>
          <w:lang w:val="pt_PT" w:bidi="pt_PT"/>
        </w:rPr>
        <w:t xml:space="preserve"> verá a Deus. "Puro de coração" significa alguém que verdadeiramente quer agradar a Deus. Para os ouvintes judeus, o coração era onde estavam os sentimentos e emoções de uma pessoa. Em seu idioma, pense em que palavra descreve sua vida interior, partes internas ou lugar de sentimento e emoção.</w:t>
      </w:r>
    </w:p>
    <w:p>
      <w:pPr/>
      <w:r>
        <w:rPr>
          <w:lang w:val="pt_PT" w:bidi="pt_PT"/>
        </w:rPr>
      </w:r>
      <w:r>
        <w:rPr>
          <w:lang w:val="pt_PT" w:bidi="pt_PT"/>
        </w:rPr>
        <w:t xml:space="preserve">Os pacificadores são abençoados porque Deus os chama de seus filhos. Alguém que trabalha pela </w:t>
      </w:r>
      <w:r>
        <w:rPr>
          <w:b/>
          <w:lang w:val="pt_PT" w:bidi="pt_PT"/>
        </w:rPr>
        <w:t>paz</w:t>
      </w:r>
      <w:r>
        <w:rPr>
          <w:lang w:val="pt_PT" w:bidi="pt_PT"/>
        </w:rPr>
        <w:t xml:space="preserve"> é alguém que vê conflitos ou problemas entre outras pessoas e tenta encontrar uma solução. Consulte o Glossário Mestre para uma definição completa de </w:t>
      </w:r>
      <w:r>
        <w:rPr>
          <w:lang w:val="pt_PT" w:bidi="pt_PT"/>
        </w:rPr>
        <w:t>paz</w:t>
      </w:r>
      <w:r>
        <w:rPr>
          <w:lang w:val="pt_PT" w:bidi="pt_PT"/>
        </w:rPr>
        <w:t>.</w:t>
      </w:r>
    </w:p>
    <w:p>
      <w:pPr/>
      <w:r>
        <w:rPr>
          <w:lang w:val="pt_PT" w:bidi="pt_PT"/>
        </w:rPr>
      </w:r>
      <w:r>
        <w:rPr>
          <w:lang w:val="pt_PT" w:bidi="pt_PT"/>
        </w:rPr>
        <w:t xml:space="preserve">O último ditado é que aqueles que seguem a Deus terão </w:t>
      </w:r>
      <w:r>
        <w:rPr>
          <w:b/>
          <w:lang w:val="pt_PT" w:bidi="pt_PT"/>
        </w:rPr>
        <w:t>perseguição</w:t>
      </w:r>
      <w:r>
        <w:rPr>
          <w:lang w:val="pt_PT" w:bidi="pt_PT"/>
        </w:rPr>
        <w:t>. Isso significa que outros ferirão o povo de Deus ou os farão sofrer. Esse tipo de sofrimento poderia ser sofrimento físico ou sofrimento por não ter dinheiro.</w:t>
      </w:r>
    </w:p>
    <w:p>
      <w:pPr/>
      <w:r>
        <w:rPr>
          <w:lang w:val="pt_PT" w:bidi="pt_PT"/>
        </w:rPr>
      </w:r>
      <w:r>
        <w:rPr>
          <w:lang w:val="pt_PT" w:bidi="pt_PT"/>
        </w:rPr>
        <w:t xml:space="preserve">Jesus diz que Deus </w:t>
      </w:r>
      <w:r>
        <w:rPr>
          <w:b/>
          <w:lang w:val="pt_PT" w:bidi="pt_PT"/>
        </w:rPr>
        <w:t>recompensará</w:t>
      </w:r>
      <w:r>
        <w:rPr>
          <w:lang w:val="pt_PT" w:bidi="pt_PT"/>
        </w:rPr>
        <w:t xml:space="preserve"> seu povo por seu sofrimento. Essa recompensa é um presente especial de Deus que ele dá a seu povo no céu.</w:t>
      </w:r>
    </w:p>
    <w:p>
      <w:pPr/>
      <w:r>
        <w:rPr>
          <w:lang w:val="pt_PT" w:bidi="pt_PT"/>
        </w:rPr>
      </w:r>
      <w:r>
        <w:rPr>
          <w:lang w:val="pt_PT" w:bidi="pt_PT"/>
        </w:rPr>
        <w:t xml:space="preserve">Jesus compara o sofrimento que seus discípulos têm com o sofrimento que os </w:t>
      </w:r>
      <w:r>
        <w:rPr>
          <w:b/>
          <w:lang w:val="pt_PT" w:bidi="pt_PT"/>
        </w:rPr>
        <w:t>profetas</w:t>
      </w:r>
      <w:r>
        <w:rPr>
          <w:lang w:val="pt_PT" w:bidi="pt_PT"/>
        </w:rPr>
        <w:t xml:space="preserve"> de Deus, ou mensageiros, tinham no Antigo Testamento de pessoas que viviam durante seu tempo. As pessoas que ouviam Jesus estavam familiarizadas com a perseguição dos profetas. Os profetas no Antigo Testamento falavam mensagens de Deus. Consulte o Glossário Mestre para uma definição completa de </w:t>
      </w:r>
      <w:r>
        <w:rPr>
          <w:lang w:val="pt_PT" w:bidi="pt_PT"/>
        </w:rPr>
        <w:t>profeta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5:13–16</w:t>
      </w:r>
      <w:r>
        <w:rPr>
          <w:lang w:val="pt_PT" w:bidi="pt_PT"/>
        </w:rPr>
      </w:r>
    </w:p>
    <w:p>
      <w:pPr>
        <w:pStyle w:val="Heading3"/>
      </w:pPr>
      <w:r>
        <w:rPr>
          <w:lang w:val="pt_PT" w:bidi="pt_PT"/>
        </w:rPr>
        <w:t>Ouvir e Sentir</w:t>
      </w:r>
    </w:p>
    <w:p>
      <w:pPr/>
      <w:r>
        <w:rPr>
          <w:lang w:val="pt_PT" w:bidi="pt_PT"/>
        </w:rPr>
      </w:r>
      <w:r>
        <w:rPr>
          <w:lang w:val="pt_PT" w:bidi="pt_PT"/>
        </w:rPr>
        <w:t>Ouça Mateus 5:13–16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está sentado em uma encosta da montanha para ensinar seus discípulos, ou seguidores próximos. Uma multidão de pessoas também está ouvindo. Jesus acabou de ensinar um grupo de ditados sobre o tipo de pessoas que são abençoadas por Deus e como Deus as abençoa. Agora, Jesus fala sobre como seus seguidores deveriam ser diferentes do que aqueles ao seu redor. Jesus usa sal e luz para descrever como seus seguidores deveriam ser diferentes.</w:t>
      </w:r>
    </w:p>
    <w:p>
      <w:pPr/>
      <w:r>
        <w:rPr>
          <w:lang w:val="pt_PT" w:bidi="pt_PT"/>
        </w:rPr>
      </w:r>
      <w:r>
        <w:rPr>
          <w:lang w:val="pt_PT" w:bidi="pt_PT"/>
        </w:rPr>
        <w:t>Jesus diz que seus discípulos são como sal para todas as pessoas na terra. As pessoas usavam sal para melhorar o sabor da comida ou para preservar a comida de estragar. Algumas pessoas pensam que Jesus queria dizer que seus discípulos deveriam melhorar o mundo em que eles vivem. Outras pessoas pensam que Jesus queria dizer que seus discípulos deveriam preservar o mundo, o que significa que seus discípulos deveriam impedir que o mundo se tornasse ruim. Ambos os significados são úteis para pensar.</w:t>
      </w:r>
    </w:p>
    <w:p>
      <w:pPr/>
      <w:r>
        <w:rPr>
          <w:lang w:val="pt_PT" w:bidi="pt_PT"/>
        </w:rPr>
      </w:r>
      <w:r>
        <w:rPr>
          <w:lang w:val="pt_PT" w:bidi="pt_PT"/>
        </w:rPr>
        <w:t>Pare e fale sobre uma vez que você ou alguém que conhece cozinhava um pouco de comida com sal ou outras especiarias. Além disso, fale sobre uma vez que você ou alguém que conhece usou sal para preservar um pouco de carne ou outra comida. Qual era o sabor da comida? Então, fale sobre um momento em que você comeu comida sem sal ou comida que estava estragada. Qual era o sabor da comida sem sal ou estragada?</w:t>
      </w:r>
    </w:p>
    <w:p>
      <w:pPr/>
      <w:r>
        <w:rPr>
          <w:lang w:val="pt_PT" w:bidi="pt_PT"/>
        </w:rPr>
      </w:r>
      <w:r>
        <w:rPr>
          <w:lang w:val="pt_PT" w:bidi="pt_PT"/>
        </w:rPr>
        <w:t>Jesus pergunta como as pessoas podem usar sal que perde sua força. Sal inútil perde sua força e é misturado com outras coisas para que não tenha mais sabor de sal. O sal que é fraco e não útil não pode se tornar forte novamente.</w:t>
      </w:r>
    </w:p>
    <w:p>
      <w:pPr/>
      <w:r>
        <w:rPr>
          <w:lang w:val="pt_PT" w:bidi="pt_PT"/>
        </w:rPr>
      </w:r>
      <w:r>
        <w:rPr>
          <w:lang w:val="pt_PT" w:bidi="pt_PT"/>
        </w:rPr>
        <w:t>Jesus diz que as pessoas jogarão fora o sal inútil e então outras pessoas pisarão nele da mesma maneira que pisam no lixo na estrada ou caminho. Jesus está comparando o sal inútil a discípulos inúteis que não são diferentes do mundo ao seu redor.</w:t>
      </w:r>
    </w:p>
    <w:p>
      <w:pPr/>
      <w:r>
        <w:rPr>
          <w:lang w:val="pt_PT" w:bidi="pt_PT"/>
        </w:rPr>
      </w:r>
      <w:r>
        <w:rPr>
          <w:lang w:val="pt_PT" w:bidi="pt_PT"/>
        </w:rPr>
        <w:t>Em seguida, Jesus diz que seus discípulos são como luz para todas as pessoas no mundo verem. A luz é uma maneira comum de Jesus descrever o novo tipo de vida que seus seguidores deveriam ter na escuridão, ou mundo maligno ao seu redor.</w:t>
      </w:r>
    </w:p>
    <w:p>
      <w:pPr/>
      <w:r>
        <w:rPr>
          <w:lang w:val="pt_PT" w:bidi="pt_PT"/>
        </w:rPr>
      </w:r>
      <w:r>
        <w:rPr>
          <w:lang w:val="pt_PT" w:bidi="pt_PT"/>
        </w:rPr>
        <w:t>Jesus compara seus seguidores a uma cidade em uma colina que as pessoas notariam facilmente. Ninguém pode esconder uma cidade em uma colina porque uma cidade em uma colina teria muitas luzes à noite. "Ninguém pode esconder uma cidade em uma colina" provavelmente era um ditado comum naquela época. Todos ao redor da colina seriam capazes de ver a cidade facilmente. Da mesma maneira, ninguém pode esconder um grupo de discípulos de Jesus. O mundo deveria ser capaz de ver os discípulos de Jesus facilmente.</w:t>
      </w:r>
    </w:p>
    <w:p>
      <w:pPr/>
      <w:r>
        <w:rPr>
          <w:lang w:val="pt_PT" w:bidi="pt_PT"/>
        </w:rPr>
      </w:r>
      <w:r>
        <w:rPr>
          <w:lang w:val="pt_PT" w:bidi="pt_PT"/>
        </w:rPr>
        <w:t>Pare e fale sobre um momento em que você viu uma cidade ou um vilarejo à noite de longe. Descreva como era. Que tipo de luzes você viu?</w:t>
      </w:r>
    </w:p>
    <w:p>
      <w:pPr/>
      <w:r>
        <w:rPr>
          <w:lang w:val="pt_PT" w:bidi="pt_PT"/>
        </w:rPr>
      </w:r>
      <w:r>
        <w:rPr>
          <w:lang w:val="pt_PT" w:bidi="pt_PT"/>
        </w:rPr>
        <w:t>Em seguida, Jesus diz que as pessoas não acendem uma lâmpada e então a colocam sob uma cesta ou tigela em sua casa. Esse tipo de lâmpada era uma pequena tigela de argila de óleo com um pavio. As pessoas acendem a lâmpada para iluminar a casa. Muitas casas tinham apenas um quarto, então uma lâmpada poderia iluminar toda a casa.</w:t>
      </w:r>
    </w:p>
    <w:p>
      <w:pPr/>
      <w:r>
        <w:rPr>
          <w:lang w:val="pt_PT" w:bidi="pt_PT"/>
        </w:rPr>
      </w:r>
      <w:r>
        <w:rPr>
          <w:lang w:val="pt_PT" w:bidi="pt_PT"/>
        </w:rPr>
        <w:t>Pare e mostre a imagem de uma lâmpada.</w:t>
      </w:r>
    </w:p>
    <w:p>
      <w:pPr/>
      <w:r>
        <w:rPr>
          <w:lang w:val="pt_PT" w:bidi="pt_PT"/>
        </w:rPr>
      </w:r>
      <w:r>
        <w:rPr>
          <w:lang w:val="pt_PT" w:bidi="pt_PT"/>
        </w:rPr>
        <w:t>Jesus diz que as pessoas não colocam uma lâmpada sob uma cesta ou uma tigela. Certifique-se de que a palavra que você escolheu para cesta ou tigela seja um grande recipiente e que nenhuma luz pode passar por ele. Jesus quer dizer que seria inútil acender uma lâmpada para a casa e então escondê-la imediatamente sob algo.</w:t>
      </w:r>
    </w:p>
    <w:p>
      <w:pPr/>
      <w:r>
        <w:rPr>
          <w:lang w:val="pt_PT" w:bidi="pt_PT"/>
        </w:rPr>
      </w:r>
      <w:r>
        <w:rPr>
          <w:lang w:val="pt_PT" w:bidi="pt_PT"/>
        </w:rPr>
        <w:t>Pare e mostre a imagem de uma cesta/tigela.</w:t>
      </w:r>
    </w:p>
    <w:p>
      <w:pPr/>
      <w:r>
        <w:rPr>
          <w:lang w:val="pt_PT" w:bidi="pt_PT"/>
        </w:rPr>
      </w:r>
      <w:r>
        <w:rPr>
          <w:lang w:val="pt_PT" w:bidi="pt_PT"/>
        </w:rPr>
        <w:t>Em vez de esconder a lâmpada, as pessoas acendem a lâmpada e a colocam em um suporte de madeira, metal ou pedra para que todos na casa possam vê-la. A lâmpada ficava no alto para que pudesse iluminar mais.</w:t>
      </w:r>
    </w:p>
    <w:p>
      <w:pPr/>
      <w:r>
        <w:rPr>
          <w:lang w:val="pt_PT" w:bidi="pt_PT"/>
        </w:rPr>
      </w:r>
      <w:r>
        <w:rPr>
          <w:lang w:val="pt_PT" w:bidi="pt_PT"/>
        </w:rPr>
        <w:t>Pare e mostre a imagem de um candelabro.</w:t>
      </w:r>
    </w:p>
    <w:p>
      <w:pPr/>
      <w:r>
        <w:rPr>
          <w:lang w:val="pt_PT" w:bidi="pt_PT"/>
        </w:rPr>
      </w:r>
      <w:r>
        <w:rPr>
          <w:lang w:val="pt_PT" w:bidi="pt_PT"/>
        </w:rPr>
        <w:t>Pare e fale sobre um momento em que você precisava ver à noite. Que tipo de lâmpada ou luz você usou? Conte o que você fez com a luz. O que teria acontecido se você não tivesse a luz?</w:t>
      </w:r>
    </w:p>
    <w:p>
      <w:pPr/>
      <w:r>
        <w:rPr>
          <w:lang w:val="pt_PT" w:bidi="pt_PT"/>
        </w:rPr>
      </w:r>
      <w:r>
        <w:rPr>
          <w:lang w:val="pt_PT" w:bidi="pt_PT"/>
        </w:rPr>
        <w:t>Agora, Jesus diz que seus discípulos deveriam ser como uma lâmpada que dá luz a todos na casa. Os discípulos de Jesus brilham sua luz por serem o tipo de pessoas que Jesus descreveu antes como abençoadas por Deus. Os discípulos deveriam viver dessa maneira para que todos pudessem vê-los. Deus abençoa as pessoas que mostram que precisam de Deus, são humildes e tristes e têm fome de fazer o que é bom.</w:t>
      </w:r>
    </w:p>
    <w:p>
      <w:pPr/>
      <w:r>
        <w:rPr>
          <w:lang w:val="pt_PT" w:bidi="pt_PT"/>
        </w:rPr>
      </w:r>
      <w:r>
        <w:rPr>
          <w:lang w:val="pt_PT" w:bidi="pt_PT"/>
        </w:rPr>
        <w:t>Quando os seguidores de Jesus vivem dessa maneira, as pessoas os veem facilmente. O objetivo dessa nova maneira de viver não é que outras pessoas tentem ser como os discípulos. Jesus diz que o objetivo é que as pessoas glorifiquem, ou louvem e honrem seu Pai no céu.</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diz que seus discípulos são como sal para o mundo.</w:t>
      </w:r>
    </w:p>
    <w:p>
      <w:pPr/>
      <w:r>
        <w:rPr>
          <w:lang w:val="pt_PT" w:bidi="pt_PT"/>
        </w:rPr>
      </w:r>
      <w:r>
        <w:rPr>
          <w:b/>
          <w:lang w:val="pt_PT" w:bidi="pt_PT"/>
        </w:rPr>
        <w:t>Segunda cena:</w:t>
      </w:r>
      <w:r>
        <w:rPr>
          <w:lang w:val="pt_PT" w:bidi="pt_PT"/>
        </w:rPr>
        <w:t xml:space="preserve"> Jesus diz que seus discípulos são como luz para o mundo. Seus discípulos são como uma cidade em uma colina ou uma lâmpada em um local alto. Ninguém pode esconder sua luz.</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Pessoas na multidão</w:t>
      </w:r>
    </w:p>
    <w:p>
      <w:pPr>
        <w:pStyle w:val="ListBullet"/>
        <w:spacing w:line="240" w:lineRule="auto"/>
        <w:ind w:left="720"/>
      </w:pPr>
      <w:r>
        <w:rPr>
          <w:lang w:val="pt_PT" w:bidi="pt_PT"/>
        </w:rPr>
      </w:r>
      <w:r>
        <w:rPr>
          <w:lang w:val="pt_PT" w:bidi="pt_PT"/>
        </w:rPr>
        <w:t>Uma pessoa acendendo uma lâmpada</w:t>
      </w:r>
    </w:p>
    <w:p>
      <w:pPr>
        <w:pStyle w:val="ListBullet"/>
        <w:spacing w:line="240" w:lineRule="auto"/>
        <w:ind w:left="720"/>
      </w:pPr>
      <w:r>
        <w:rPr>
          <w:lang w:val="pt_PT" w:bidi="pt_PT"/>
        </w:rPr>
      </w:r>
      <w:r>
        <w:rPr>
          <w:lang w:val="pt_PT" w:bidi="pt_PT"/>
        </w:rPr>
        <w:t>Pessoas em uma casa</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e a multidão na mesma encosta da montanha. Ele começou ensinando a eles ditados importantes sobre as pessoas que Deus abençoa, e agora Jesus continua ensinando sobre como seus discípulos deveriam ser diferentes das pessoas ao seu redor.</w:t>
      </w:r>
    </w:p>
    <w:p>
      <w:pPr/>
      <w:r>
        <w:rPr>
          <w:lang w:val="pt_PT" w:bidi="pt_PT"/>
        </w:rPr>
      </w:r>
      <w:r>
        <w:rPr>
          <w:lang w:val="pt_PT" w:bidi="pt_PT"/>
        </w:rPr>
        <w:t>Na primeira cena, Jesus diz que seus discípulos são como sal. Lembre-se de que o sal é usado para dar sabor à comida e preservar a comida. Pense em como você pode mostrar que os discípulos de Jesus são como sal para todas as pessoas no mundo.</w:t>
      </w:r>
    </w:p>
    <w:p>
      <w:pPr/>
      <w:r>
        <w:rPr>
          <w:lang w:val="pt_PT" w:bidi="pt_PT"/>
        </w:rPr>
      </w:r>
      <w:r>
        <w:rPr>
          <w:lang w:val="pt_PT" w:bidi="pt_PT"/>
        </w:rPr>
        <w:t xml:space="preserve">Então, Jesus faz um </w:t>
      </w:r>
      <w:r>
        <w:rPr>
          <w:b/>
          <w:lang w:val="pt_PT" w:bidi="pt_PT"/>
        </w:rPr>
        <w:t>contraste</w:t>
      </w:r>
      <w:r>
        <w:rPr>
          <w:lang w:val="pt_PT" w:bidi="pt_PT"/>
        </w:rPr>
        <w:t xml:space="preserve"> entre sal que é útil e sal que não é útil. Você deve escolher uma maneira natural em seu idioma para mostrar um contraste aqui entre sal bom e sal inútil. Jesus diz que o sal inútil não é bom para nada. É importante lembrar que o sal também não é útil no caminho. As pessoas pisam no sal inútil da mesma maneira que pisam no lixo.</w:t>
      </w:r>
    </w:p>
    <w:p>
      <w:pPr/>
      <w:r>
        <w:rPr>
          <w:lang w:val="pt_PT" w:bidi="pt_PT"/>
        </w:rPr>
      </w:r>
      <w:r>
        <w:rPr>
          <w:lang w:val="pt_PT" w:bidi="pt_PT"/>
        </w:rPr>
        <w:t>Na segunda cena, Jesus começa uma nova seção comparando seus discípulos à luz. Primeiro, Jesus diz que seus discípulos são luz para todas as pessoas no mundo. Então, Jesus compara seus discípulos a uma cidade em uma colina e uma lâmpada em um local alto.</w:t>
      </w:r>
    </w:p>
    <w:p>
      <w:pPr/>
      <w:r>
        <w:rPr>
          <w:lang w:val="pt_PT" w:bidi="pt_PT"/>
        </w:rPr>
      </w:r>
      <w:r>
        <w:rPr>
          <w:lang w:val="pt_PT" w:bidi="pt_PT"/>
        </w:rPr>
        <w:t>É importante que os discípulos de Jesus devam ser uma luz para todas as pessoas na terra. Pense sobre como você mostrará uma cidade construída em uma colina. As pessoas deveriam ver facilmente a cidade e notá-la. Ninguém constrói uma cidade em uma colina e então a esconde. É impossível escondê-la.</w:t>
      </w:r>
    </w:p>
    <w:p>
      <w:pPr/>
      <w:r>
        <w:rPr>
          <w:lang w:val="pt_PT" w:bidi="pt_PT"/>
        </w:rPr>
      </w:r>
      <w:r>
        <w:rPr>
          <w:lang w:val="pt_PT" w:bidi="pt_PT"/>
        </w:rPr>
        <w:t>É importante lembrar que Jesus diz que as pessoas também não acendem uma lâmpada e a escondem. O propósito de acender uma lâmpada é iluminar. Lembre-se de que se uma cesta estiver escondendo a lâmpada, nenhuma luz brilha através da cesta.</w:t>
      </w:r>
    </w:p>
    <w:p>
      <w:pPr/>
      <w:r>
        <w:rPr>
          <w:lang w:val="pt_PT" w:bidi="pt_PT"/>
        </w:rPr>
      </w:r>
      <w:r>
        <w:rPr>
          <w:lang w:val="pt_PT" w:bidi="pt_PT"/>
        </w:rPr>
        <w:t>Jesus compara uma pessoa que esconde uma luz com alguém que não esconde a luz. Lembre-se de que a pessoa acende a lâmpada desta vez e a coloca em um lugar alto na sala para que todos possam ver bem, mesmo no escuro.</w:t>
      </w:r>
    </w:p>
    <w:p>
      <w:pPr/>
      <w:r>
        <w:rPr>
          <w:lang w:val="pt_PT" w:bidi="pt_PT"/>
        </w:rPr>
      </w:r>
      <w:r>
        <w:rPr>
          <w:lang w:val="pt_PT" w:bidi="pt_PT"/>
        </w:rPr>
        <w:t>Na última parte da cena, Jesus diz que seus seguidores devem ser como essa lâmpada que ajuda todos a ver. É importante lembrar que o propósito de brilhar como uma lâmpada não é que outras pessoas sejam como os discípulos. O propósito é para que outras pessoas queiram louvar e honrar a Deus que vive no céu.</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diz que seus discípulos são como sal para o mundo.</w:t>
      </w:r>
    </w:p>
    <w:p>
      <w:pPr/>
      <w:r>
        <w:rPr>
          <w:lang w:val="pt_PT" w:bidi="pt_PT"/>
        </w:rPr>
      </w:r>
      <w:r>
        <w:rPr>
          <w:b/>
          <w:lang w:val="pt_PT" w:bidi="pt_PT"/>
        </w:rPr>
        <w:t>Segunda cena:</w:t>
      </w:r>
      <w:r>
        <w:rPr>
          <w:lang w:val="pt_PT" w:bidi="pt_PT"/>
        </w:rPr>
        <w:t xml:space="preserve"> Jesus diz que seus discípulos são como luz para o mundo. Seus discípulos são como uma cidade em uma colina ou uma lâmpada em um local alto. Ninguém pode esconder sua luz.</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Pessoas no mundo</w:t>
      </w:r>
    </w:p>
    <w:p>
      <w:pPr>
        <w:pStyle w:val="ListBullet"/>
        <w:spacing w:line="240" w:lineRule="auto"/>
        <w:ind w:left="720"/>
      </w:pPr>
      <w:r>
        <w:rPr>
          <w:lang w:val="pt_PT" w:bidi="pt_PT"/>
        </w:rPr>
      </w:r>
      <w:r>
        <w:rPr>
          <w:lang w:val="pt_PT" w:bidi="pt_PT"/>
        </w:rPr>
        <w:t>Uma pessoa acendendo uma lâmpada</w:t>
      </w:r>
    </w:p>
    <w:p>
      <w:pPr>
        <w:pStyle w:val="ListBullet"/>
        <w:spacing w:line="240" w:lineRule="auto"/>
        <w:ind w:left="720"/>
      </w:pPr>
      <w:r>
        <w:rPr>
          <w:lang w:val="pt_PT" w:bidi="pt_PT"/>
        </w:rPr>
      </w:r>
      <w:r>
        <w:rPr>
          <w:lang w:val="pt_PT" w:bidi="pt_PT"/>
        </w:rPr>
        <w:t>Pessoas em uma casa</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começa dizendo a seus discípulos que eles são como sal para o mundo. Tente encenar os discípulos vivendo como sal entre todas as pessoas no mundo.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pessoas na multidão “Como vocês estão se sentindo?”. Você pode ouvir coisas como:</w:t>
      </w:r>
    </w:p>
    <w:p>
      <w:pPr>
        <w:pStyle w:val="ListBullet"/>
        <w:spacing w:line="240" w:lineRule="auto"/>
        <w:ind w:left="720"/>
      </w:pPr>
      <w:r>
        <w:rPr>
          <w:lang w:val="pt_PT" w:bidi="pt_PT"/>
        </w:rPr>
      </w:r>
      <w:r>
        <w:rPr>
          <w:lang w:val="pt_PT" w:bidi="pt_PT"/>
        </w:rPr>
        <w:t>Também pergunte aos atores que interpretam os discípulos: “Que tipos de coisas os discípulos que vivem como sal estão fazendo?”.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Jesus diz que sal que não é salgado não é útil, e as pessoas o jogarão fora como se livrassem do lixo. Jesus compara seus discípulos ao sal que não é útil e perde sua força.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segunda cena, Jesus compara seus seguidores à luz. As pessoas deveriam ver os discípulos de Jesus claramente porque ninguém pode escondê-los da mesma maneira que ninguém esconde uma cidade em uma colina. A cidade é brilhante com luzes à noite.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Em seguida, Jesus diz que as pessoas também não acendem uma lâmpada e então a escondem imediatamente sob uma cesta ou tigela. Acenda uma lâmpada ou outra luz que é comum em sua cultura para visualizar essa parte da história. Então, cubra-a com uma grande cesta ou tigela.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pessoas na multidão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Acenda a mesma lâmpada ou luz novamente e então coloque-a em um lugar para todos na sala poderem vê-la.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pessoas na multidão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seus discípulos deveriam ser como essa lâmpada que ajuda todos a verem na casa. Quando seus discípulos brilharem como essa lâmpada para todas as pessoas no mundo, as pessoas as verão e louvarão e honrarão a Deus no céu.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pessoa que está interpretando Deus “Como você está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ensina seus </w:t>
      </w:r>
      <w:r>
        <w:rPr>
          <w:b/>
          <w:lang w:val="pt_PT" w:bidi="pt_PT"/>
        </w:rPr>
        <w:t>discípulos</w:t>
      </w:r>
      <w:r>
        <w:rPr>
          <w:lang w:val="pt_PT" w:bidi="pt_PT"/>
        </w:rPr>
        <w:t xml:space="preserve"> na encosta da montanha. Seus discípulos são seguidores próximos que iam com Jesus para todos os lugares e o obedeciam. Traduza da mesma maneira que você tem traduzido em passagens anteriores, e consulte o Glossário Mestre para uma definição completa da palavra </w:t>
      </w:r>
      <w:r>
        <w:rPr>
          <w:b/>
          <w:lang w:val="pt_PT" w:bidi="pt_PT"/>
        </w:rPr>
        <w:t>discípulo</w:t>
      </w:r>
      <w:r>
        <w:rPr>
          <w:lang w:val="pt_PT" w:bidi="pt_PT"/>
        </w:rPr>
        <w:t>.</w:t>
      </w:r>
    </w:p>
    <w:p>
      <w:pPr/>
      <w:r>
        <w:rPr>
          <w:lang w:val="pt_PT" w:bidi="pt_PT"/>
        </w:rPr>
      </w:r>
      <w:r>
        <w:rPr>
          <w:lang w:val="pt_PT" w:bidi="pt_PT"/>
        </w:rPr>
        <w:t>Jesus diz que seus discípulos são como sal para a terra, significando para todas as pessoas que vivem na terra. As pessoas muitas vezes usavam sal para melhorar o sabor da comida ou para preservar a comida. Jesus queria que seus discípulos preservassem o mundo do mal e o melhorassem. Jesus não disse aos líderes religiosos para serem como sal. Jesus disse a seus seguidores comuns que eles são como sal.</w:t>
      </w:r>
    </w:p>
    <w:p>
      <w:pPr/>
      <w:r>
        <w:rPr>
          <w:lang w:val="pt_PT" w:bidi="pt_PT"/>
        </w:rPr>
      </w:r>
      <w:r>
        <w:rPr>
          <w:lang w:val="pt_PT" w:bidi="pt_PT"/>
        </w:rPr>
        <w:t>Jesus pergunta: “Se o sal perder seu sabor, como ele será tornado salgado novamente?”. Jesus não esperava uma resposta para esta pergunta. Jesus usa uma pergunta para mostrar que é impossível transformar sal ruim em sal bom novamente.</w:t>
      </w:r>
    </w:p>
    <w:p>
      <w:pPr/>
      <w:r>
        <w:rPr>
          <w:lang w:val="pt_PT" w:bidi="pt_PT"/>
        </w:rPr>
      </w:r>
      <w:r>
        <w:rPr>
          <w:lang w:val="pt_PT" w:bidi="pt_PT"/>
        </w:rPr>
        <w:t>Pare aqui e discuta como você diria isso em sua língua. Você usaria uma pergunta aqui, ou alguma outra forma de declaração?</w:t>
      </w:r>
    </w:p>
    <w:p>
      <w:pPr/>
      <w:r>
        <w:rPr>
          <w:lang w:val="pt_PT" w:bidi="pt_PT"/>
        </w:rPr>
      </w:r>
      <w:r>
        <w:rPr>
          <w:lang w:val="pt_PT" w:bidi="pt_PT"/>
        </w:rPr>
        <w:t>Quando sal perde sua força, é inútil. A palavra para "perde sua força" também pode ser traduzida como "tornar-se tolo". Algumas pessoas pensam que Jesus advertiu seus discípulos a não “se tornarem tolos”. É mais comum traduzir como "sal que não faz mais o que sal deveria fazer" ou "sal que perde sua força".</w:t>
      </w:r>
    </w:p>
    <w:p>
      <w:pPr/>
      <w:r>
        <w:rPr>
          <w:lang w:val="pt_PT" w:bidi="pt_PT"/>
        </w:rPr>
      </w:r>
      <w:r>
        <w:rPr>
          <w:lang w:val="pt_PT" w:bidi="pt_PT"/>
        </w:rPr>
        <w:t xml:space="preserve">Jesus diz que seus discípulos são como </w:t>
      </w:r>
      <w:r>
        <w:rPr>
          <w:b/>
          <w:lang w:val="pt_PT" w:bidi="pt_PT"/>
        </w:rPr>
        <w:t>luz</w:t>
      </w:r>
      <w:r>
        <w:rPr>
          <w:lang w:val="pt_PT" w:bidi="pt_PT"/>
        </w:rPr>
        <w:t xml:space="preserve"> para todo o mundo, significando todas as pessoas em todos os lugares. Traduza "luz" da mesma forma que você traduziu anteriormente. A luz ajuda as pessoas na escuridão a encontrarem o caminho. Jesus quer dizer que seus discípulos ajudam as pessoas na escuridão. Os discípulos de Jesus vivem como Jesus em um mundo espiritualmente escuro.</w:t>
      </w:r>
    </w:p>
    <w:p>
      <w:pPr/>
      <w:r>
        <w:rPr>
          <w:lang w:val="pt_PT" w:bidi="pt_PT"/>
        </w:rPr>
      </w:r>
      <w:r>
        <w:rPr>
          <w:lang w:val="pt_PT" w:bidi="pt_PT"/>
        </w:rPr>
        <w:t>Ninguém pode esconder uma cidade em uma colina, e ninguém pode esconder os discípulos de Jesus. Jesus compara seus discípulos a uma lâmpada que brilha para todos verem. Ninguém acende uma lâmpada e a esconde sob uma cesta.</w:t>
      </w:r>
    </w:p>
    <w:p>
      <w:pPr/>
      <w:r>
        <w:rPr>
          <w:lang w:val="pt_PT" w:bidi="pt_PT"/>
        </w:rPr>
      </w:r>
      <w:r>
        <w:rPr>
          <w:lang w:val="pt_PT" w:bidi="pt_PT"/>
        </w:rPr>
        <w:t>Pare e mostre as fotos da lâmpada, a cesta ou tigela e o candelabro novamente, se necessário.</w:t>
      </w:r>
    </w:p>
    <w:p>
      <w:pPr/>
      <w:r>
        <w:rPr>
          <w:lang w:val="pt_PT" w:bidi="pt_PT"/>
        </w:rPr>
      </w:r>
      <w:r>
        <w:rPr>
          <w:lang w:val="pt_PT" w:bidi="pt_PT"/>
        </w:rPr>
        <w:t xml:space="preserve">Jesus diz que as pessoas acendem uma lâmpada e a colocam em um estande para que todos possam ver. Da mesma maneira, Jesus diz que seus discípulos deveriam brilhar para as pessoas os verem. As pessoas deveriam ver as </w:t>
      </w:r>
      <w:r>
        <w:rPr>
          <w:b/>
          <w:lang w:val="pt_PT" w:bidi="pt_PT"/>
        </w:rPr>
        <w:t>boas ações</w:t>
      </w:r>
      <w:r>
        <w:rPr>
          <w:lang w:val="pt_PT" w:bidi="pt_PT"/>
        </w:rPr>
        <w:t xml:space="preserve"> ou </w:t>
      </w:r>
      <w:r>
        <w:rPr>
          <w:b/>
          <w:lang w:val="pt_PT" w:bidi="pt_PT"/>
        </w:rPr>
        <w:t>boas obras</w:t>
      </w:r>
      <w:r>
        <w:rPr>
          <w:lang w:val="pt_PT" w:bidi="pt_PT"/>
        </w:rPr>
        <w:t xml:space="preserve"> dos discípulos. Isso significa que as pessoas deveriam ver os discípulos de Jesus vivendo de forma diferente do que o mundo ao seu redor. Os discípulos de Jesus deveriam ser gentis, misericordiosos, necessitados de Deus, e eles deveriam querer um relacionamento correto com Deus da mesma maneira que as pessoas querem comida e bebida.</w:t>
      </w:r>
    </w:p>
    <w:p>
      <w:pPr/>
      <w:r>
        <w:rPr>
          <w:lang w:val="pt_PT" w:bidi="pt_PT"/>
        </w:rPr>
      </w:r>
      <w:r>
        <w:rPr>
          <w:lang w:val="pt_PT" w:bidi="pt_PT"/>
        </w:rPr>
        <w:t xml:space="preserve">Quando as pessoas virem as boas ações dos discípulos, elas deveriam </w:t>
      </w:r>
      <w:r>
        <w:rPr>
          <w:b/>
          <w:lang w:val="pt_PT" w:bidi="pt_PT"/>
        </w:rPr>
        <w:t>glorificar</w:t>
      </w:r>
      <w:r>
        <w:rPr>
          <w:lang w:val="pt_PT" w:bidi="pt_PT"/>
        </w:rPr>
        <w:t xml:space="preserve">, ou louvar e honrar, a Deus. "Glorificar" significa falar bem sobre alguém ou dar a ele honra. Consulte o Glossário Mestre para uma definição completa da palavra </w:t>
      </w:r>
      <w:r>
        <w:rPr>
          <w:b/>
          <w:lang w:val="pt_PT" w:bidi="pt_PT"/>
        </w:rPr>
        <w:t>glorificar</w:t>
      </w:r>
      <w:r>
        <w:rPr>
          <w:lang w:val="pt_PT" w:bidi="pt_PT"/>
        </w:rPr>
        <w:t>. Os discípulos não estão fazendo boas obras para fazer as pessoas pensarem que são grandes. Eles estão fazendo boas obras para mostrar que Deus é grande.</w:t>
      </w:r>
    </w:p>
    <w:p>
      <w:pPr/>
      <w:r>
        <w:rPr>
          <w:lang w:val="pt_PT" w:bidi="pt_PT"/>
        </w:rPr>
      </w:r>
      <w:r>
        <w:rPr>
          <w:lang w:val="pt_PT" w:bidi="pt_PT"/>
        </w:rPr>
        <w:t>Jesus diz que as pessoas deveriam dar louvor ou honra a seu Pai. Jesus chama Deus de seu "Pai celestial", significando que Deus criou seu povo e cuida dele como um pai cuida de seus filhos. Deus também é o Pai de Jesus, então certifique-se de traduzir “seu Pai” para mostrar isso.</w:t>
      </w:r>
    </w:p>
    <w:p>
      <w:pPr/>
      <w:r>
        <w:rPr>
          <w:lang w:val="pt_PT" w:bidi="pt_PT"/>
        </w:rPr>
      </w:r>
      <w:r>
        <w:rPr>
          <w:b/>
          <w:lang w:val="pt_PT" w:bidi="pt_PT"/>
        </w:rPr>
        <w:t>Céu</w:t>
      </w:r>
      <w:r>
        <w:rPr>
          <w:lang w:val="pt_PT" w:bidi="pt_PT"/>
        </w:rPr>
        <w:t xml:space="preserve"> pode se referir ao firmamento (o céu físico), ou ao lugar onde Deus e seus anjos moram, dependendo do contexto. Nesse contexto, </w:t>
      </w:r>
      <w:r>
        <w:rPr>
          <w:b/>
          <w:lang w:val="pt_PT" w:bidi="pt_PT"/>
        </w:rPr>
        <w:t>céu</w:t>
      </w:r>
      <w:r>
        <w:rPr>
          <w:lang w:val="pt_PT" w:bidi="pt_PT"/>
        </w:rPr>
        <w:t xml:space="preserve"> significa o lugar onde Deus vive.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5:17–26</w:t>
      </w:r>
      <w:r>
        <w:rPr>
          <w:lang w:val="pt_PT" w:bidi="pt_PT"/>
        </w:rPr>
      </w:r>
    </w:p>
    <w:p>
      <w:pPr>
        <w:pStyle w:val="Heading3"/>
      </w:pPr>
      <w:r>
        <w:rPr>
          <w:lang w:val="pt_PT" w:bidi="pt_PT"/>
        </w:rPr>
        <w:t>Ouvir e Sentir</w:t>
      </w:r>
    </w:p>
    <w:p>
      <w:pPr/>
      <w:r>
        <w:rPr>
          <w:lang w:val="pt_PT" w:bidi="pt_PT"/>
        </w:rPr>
      </w:r>
      <w:r>
        <w:rPr>
          <w:lang w:val="pt_PT" w:bidi="pt_PT"/>
        </w:rPr>
        <w:t>Ouça Mateus 5:17–26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em uma versão mais fácil de entender.</w:t>
      </w:r>
    </w:p>
    <w:p>
      <w:pPr/>
      <w:r>
        <w:rPr>
          <w:lang w:val="pt_PT" w:bidi="pt_PT"/>
        </w:rPr>
      </w:r>
      <w:r>
        <w:rPr>
          <w:lang w:val="pt_PT" w:bidi="pt_PT"/>
        </w:rPr>
        <w:t>Jesus está sentado em uma encosta da montanha para ensinar seus discípulos, ou seguidores próximos. Uma multidão de pessoas também está ouvindo. Jesus acabou de terminar de ensinar sobre como seus seguidores devem ser diferentes daqueles ao seu redor. Agora, Jesus ensina sobre como seus discípulos devem viver da maneira correta.</w:t>
      </w:r>
    </w:p>
    <w:p>
      <w:pPr/>
      <w:r>
        <w:rPr>
          <w:lang w:val="pt_PT" w:bidi="pt_PT"/>
        </w:rPr>
      </w:r>
      <w:r>
        <w:rPr>
          <w:lang w:val="pt_PT" w:bidi="pt_PT"/>
        </w:rPr>
        <w:t>Jesus está prestes a ensinar algumas maneiras importantes e inesperadas que seus discípulos devem seguir a lei. Jesus diz que seus discípulos não devem pensar que ele veio ao mundo para dizer que as pessoas não precisam mais obedecer à lei de Moisés e aos ensinamentos dos profetas. É possível que algumas pessoas pensassem que Jesus estava tentando ir contra a lei. Os discípulos devem se lembrar durante esse ensinamento que Jesus não está tentando destruir a lei.</w:t>
      </w:r>
    </w:p>
    <w:p>
      <w:pPr/>
      <w:r>
        <w:rPr>
          <w:lang w:val="pt_PT" w:bidi="pt_PT"/>
        </w:rPr>
      </w:r>
      <w:r>
        <w:rPr>
          <w:lang w:val="pt_PT" w:bidi="pt_PT"/>
        </w:rPr>
        <w:t>Jesus diz que ele veio para cumprir a lei de Moisés e os ensinamentos dos profetas e não para tornar a lei inútil. “Cumprir” significa que Jesus fez as profecias das Escrituras se tornarem realidade. Também significa que Jesus ajudou as pessoas a entender qual era o verdadeiro significado da lei. O verdadeiro significado era sobre mais do que apenas obedecer às regras, mas sobre ter uma atitude correta no coração.</w:t>
      </w:r>
    </w:p>
    <w:p>
      <w:pPr/>
      <w:r>
        <w:rPr>
          <w:lang w:val="pt_PT" w:bidi="pt_PT"/>
        </w:rPr>
      </w:r>
      <w:r>
        <w:rPr>
          <w:lang w:val="pt_PT" w:bidi="pt_PT"/>
        </w:rPr>
        <w:t>Então, Jesus diz: “Digo a vocês a verdade” para enfatizar o que ele dirá em seguida. Jesus diz isso quando ele quer que seus discípulos ouçam com atenção porque o próximo ensinamento é muito importante.</w:t>
      </w:r>
    </w:p>
    <w:p>
      <w:pPr/>
      <w:r>
        <w:rPr>
          <w:lang w:val="pt_PT" w:bidi="pt_PT"/>
        </w:rPr>
      </w:r>
      <w:r>
        <w:rPr>
          <w:lang w:val="pt_PT" w:bidi="pt_PT"/>
        </w:rPr>
        <w:t>Jesus diz que nem mesmo a menor parte ou detalhe da lei desaparecerá enquanto o céu e a terra existirem. “Enquanto o céu e a terra existirem” é outra maneira de dizer “até que o mundo acabe”. “Céu” significa o céu terreno e não o lugar onde Deus vive. Jesus também diz que nem mesmo a menor parte ou detalhe da lei de Deus desaparecerá até que todas as coisas aconteçam. “Todas as coisas aconteçam” poderia significar o fim do mundo, ou poderia significar até que cada profecia se torne verdadeira e cada mandamento seja completado.</w:t>
      </w:r>
    </w:p>
    <w:p>
      <w:pPr/>
      <w:r>
        <w:rPr>
          <w:lang w:val="pt_PT" w:bidi="pt_PT"/>
        </w:rPr>
      </w:r>
      <w:r>
        <w:rPr>
          <w:lang w:val="pt_PT" w:bidi="pt_PT"/>
        </w:rPr>
        <w:t>Jesus em seguida fala sobre pessoas que desobedecem às partes menos importantes da lei de Deus, ou que ensinam outras pessoas a desobedecer às partes menos importantes da lei de Deus. Jesus diz que Deus chamará essas pessoas de menos importantes no reino do céu. Jesus diz que Deus honrará altamente as pessoas que obedecem à lei de Deus e ensinará os outros a obedecer à lei de Deus.</w:t>
      </w:r>
    </w:p>
    <w:p>
      <w:pPr/>
      <w:r>
        <w:rPr>
          <w:lang w:val="pt_PT" w:bidi="pt_PT"/>
        </w:rPr>
      </w:r>
      <w:r>
        <w:rPr>
          <w:lang w:val="pt_PT" w:bidi="pt_PT"/>
        </w:rPr>
        <w:t>Jesus agora diz “Digo a vocês” para enfatizar sua próxima declaração. Essa é a parte mais importante dessa seção de seu ensinamento. Jesus diz, a menos que as pessoas sejam justas, ou a menos que elas façam o que é certo mais do que os fariseus e os mestres da lei, eles não podem ser uma parte do reino do céu. Os fariseus e os mestres da lei seguiam as leis muito atentamente. Jesus quer dizer que para uma pessoa ser justa, ela tem que fazer mais do que seguir todas as leis de Deus perfeitamente.</w:t>
      </w:r>
    </w:p>
    <w:p>
      <w:pPr/>
      <w:r>
        <w:rPr>
          <w:lang w:val="pt_PT" w:bidi="pt_PT"/>
        </w:rPr>
      </w:r>
      <w:r>
        <w:rPr>
          <w:lang w:val="pt_PT" w:bidi="pt_PT"/>
        </w:rPr>
        <w:t>Em seguida, Jesus ensina seis maneiras importantes de seus discípulos serem mais justos do que os fariseus e os mestres da lei. Jesus sabe que seus discípulos estão familiarizados com a lei de Deus. Primeiro, Jesus lembra a eles da lei “não matarás” que está na lei de Moisés. “-Matar” não significa matar alguém por acidente. “Matar” significa matar alguém ilegalmente. Jesus lembra a eles que Deus julgará as pessoas que matam outras pessoas.</w:t>
      </w:r>
    </w:p>
    <w:p>
      <w:pPr/>
      <w:r>
        <w:rPr>
          <w:lang w:val="pt_PT" w:bidi="pt_PT"/>
        </w:rPr>
      </w:r>
      <w:r>
        <w:rPr>
          <w:lang w:val="pt_PT" w:bidi="pt_PT"/>
        </w:rPr>
        <w:t>Então, Jesus dá a eles um novo ensinamento sobre assassinato. Jesus fala sobre três situações em que a atitude de uma pessoa em seu coração pode ser tão ruim quanto matar alguém. Jesus diz que mesmo que seus discípulos estejam zangados com seu irmão, Deus os julgará por sua raiva. Aqui, irmão significa um colega discípulo e não um irmão de sangue. Os discípulos nunca haviam ouvido alguém ensinar que a raiva merece julgamento.</w:t>
      </w:r>
    </w:p>
    <w:p>
      <w:pPr/>
      <w:r>
        <w:rPr>
          <w:lang w:val="pt_PT" w:bidi="pt_PT"/>
        </w:rPr>
      </w:r>
      <w:r>
        <w:rPr>
          <w:lang w:val="pt_PT" w:bidi="pt_PT"/>
        </w:rPr>
        <w:t>Em seguida, Jesus diz que se alguém insultar seu irmão, o Sinédrio o julgará. A palavra no idioma original para “insulto” significa chamar alguém de “cabeça vazia” ou “sem valor”. O Sinédrio era o mais alto tribunal para os judeus. Nenhum tribunal naquele momento normalmente julgaria alguém por um insulto.</w:t>
      </w:r>
    </w:p>
    <w:p>
      <w:pPr/>
      <w:r>
        <w:rPr>
          <w:lang w:val="pt_PT" w:bidi="pt_PT"/>
        </w:rPr>
      </w:r>
      <w:r>
        <w:rPr>
          <w:lang w:val="pt_PT" w:bidi="pt_PT"/>
        </w:rPr>
        <w:t>Finalmente, Jesus diz que se um dos discípulos chama seu irmão de “um tolo sem valor”, ele irá para os fogos do inferno. Esse insulto era mais forte do que chamar alguém de “cabeça vazia” ou “sem valor”. Os fogos do inferno são um lugar onde Deus pune eternamente as pessoas que não seguem a Deus.</w:t>
      </w:r>
    </w:p>
    <w:p>
      <w:pPr/>
      <w:r>
        <w:rPr>
          <w:lang w:val="pt_PT" w:bidi="pt_PT"/>
        </w:rPr>
      </w:r>
      <w:r>
        <w:rPr>
          <w:lang w:val="pt_PT" w:bidi="pt_PT"/>
        </w:rPr>
        <w:t>Jesus conta uma história para mostrar o quão seriamente seus discípulos devem levar um conflito com outro discípulo. Jesus descreve um discípulo oferecendo uma oferta no altar. O altar era uma mesa de bronze onde as pessoas davam ofertas a Deus. As ofertas poderiam ser animais, grãos ou outra coisa. Jesus provavelmente estava falando sobre o altar na frente do templo em Jerusalém.</w:t>
      </w:r>
    </w:p>
    <w:p>
      <w:pPr/>
      <w:r>
        <w:rPr>
          <w:lang w:val="pt_PT" w:bidi="pt_PT"/>
        </w:rPr>
      </w:r>
      <w:r>
        <w:rPr>
          <w:lang w:val="pt_PT" w:bidi="pt_PT"/>
        </w:rPr>
        <w:t>Pare e mostre um desenho ou foto do altar.</w:t>
      </w:r>
    </w:p>
    <w:p>
      <w:pPr/>
      <w:r>
        <w:rPr>
          <w:lang w:val="pt_PT" w:bidi="pt_PT"/>
        </w:rPr>
      </w:r>
      <w:r>
        <w:rPr>
          <w:lang w:val="pt_PT" w:bidi="pt_PT"/>
        </w:rPr>
        <w:t>Jesus diz que se esse discípulo se lembrar de um problema ou conflito com um irmão, o discípulo deve deixar sua oferta e ir “se reconciliar” com seu irmão. “Se reconciliar” significa fazer as pazes com alguém e ter um relacionamento correto um com o outro. A maioria das pessoas vivia longe de Jerusalém, então pode ter sido uma jornada de uma semana retornar para casa para fazer as pazes com o irmão. Então, depois de fazer as pazes, o discípulo poderia retornar ao altar e oferecer sua oferta a Deus.</w:t>
      </w:r>
    </w:p>
    <w:p>
      <w:pPr/>
      <w:r>
        <w:rPr>
          <w:lang w:val="pt_PT" w:bidi="pt_PT"/>
        </w:rPr>
      </w:r>
      <w:r>
        <w:rPr>
          <w:lang w:val="pt_PT" w:bidi="pt_PT"/>
        </w:rPr>
        <w:t>Pare e descreva um momento em que você teve um conflito com alguém. Como você fez as pazes com essa pessoa? Quais são algumas das maneiras pelas quais as pessoas “fazem as pazes” umas com as outras em sua cultura?</w:t>
      </w:r>
    </w:p>
    <w:p>
      <w:pPr/>
      <w:r>
        <w:rPr>
          <w:lang w:val="pt_PT" w:bidi="pt_PT"/>
        </w:rPr>
      </w:r>
      <w:r>
        <w:rPr>
          <w:lang w:val="pt_PT" w:bidi="pt_PT"/>
        </w:rPr>
        <w:t>Então Jesus conta uma história curta para mostrar o quão importante é ser reconciliado rapidamente com um inimigo. Jesus descreve um inimigo que acusa um discípulo de algo. Jesus diz que se isso acontecer, o discípulo deve resolver o problema rapidamente no caminho para o tribunal. Em um tribunal, um acusador e uma pessoa acusada falam com um juiz sobre um problema que eles têm um com o outro. Então, o juiz decide como resolver o problema. Às vezes, o juiz requer que a pessoa pague dinheiro ao acusador, e às vezes o juiz envia a pessoa para a prisão.</w:t>
      </w:r>
    </w:p>
    <w:p>
      <w:pPr/>
      <w:r>
        <w:rPr>
          <w:lang w:val="pt_PT" w:bidi="pt_PT"/>
        </w:rPr>
      </w:r>
      <w:r>
        <w:rPr>
          <w:lang w:val="pt_PT" w:bidi="pt_PT"/>
        </w:rPr>
        <w:t>Jesus diz que se o discípulo não resolver o problema rapidamente, o acusador dará o discípulo ao juiz. Então o juiz dará o discípulo à pessoa responsável pelos prisioneiros, e o discípulo irá para a prisão. Jesus diz que o discípulo ficará na prisão até que ele pague até mesmo a menor moeda do que ele deve. Isso significa que o discípulo pagará tudo o que ele deve.</w:t>
      </w:r>
      <w:r>
        <w:rPr>
          <w:lang w:val="pt_PT" w:bidi="pt_PT"/>
        </w:rPr>
      </w:r>
    </w:p>
    <w:p>
      <w:pPr>
        <w:pStyle w:val="Heading3"/>
      </w:pPr>
      <w:r>
        <w:rPr>
          <w:lang w:val="pt_PT" w:bidi="pt_PT"/>
        </w:rPr>
        <w:t>Identificando as Cenas</w:t>
      </w:r>
    </w:p>
    <w:p>
      <w:pPr/>
      <w:r>
        <w:rPr>
          <w:lang w:val="pt_PT" w:bidi="pt_PT"/>
        </w:rPr>
      </w:r>
      <w:r>
        <w:rPr>
          <w:lang w:val="pt_PT" w:bidi="pt_PT"/>
        </w:rPr>
        <w:t>Ouça o texto mais uma vez em uma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ensina sobre como ele veio para cumprir ou completar a lei. Ele diz que seus discípulos precisam ser mais justos do que os mestres da lei e os fariseus.</w:t>
      </w:r>
    </w:p>
    <w:p>
      <w:pPr/>
      <w:r>
        <w:rPr>
          <w:lang w:val="pt_PT" w:bidi="pt_PT"/>
        </w:rPr>
      </w:r>
      <w:r>
        <w:rPr>
          <w:b/>
          <w:lang w:val="pt_PT" w:bidi="pt_PT"/>
        </w:rPr>
        <w:t>Segunda cena:</w:t>
      </w:r>
      <w:r>
        <w:rPr>
          <w:lang w:val="pt_PT" w:bidi="pt_PT"/>
        </w:rPr>
        <w:t xml:space="preserve"> Jesus dá um novo ensinamento sobre assassinato. Jesus diz que alguém que está zangado com seu irmão também merece julgamento de Deus. Jesus dá duas histórias como exemplos de o quão importante é fazer as pazes com os outros. Uma história é sobre um conflito com um irmão e uma história é sobre um conflito com um inimigo.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Os mestres da lei</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Um irmão que tem um problema com um discípulo</w:t>
      </w:r>
    </w:p>
    <w:p>
      <w:pPr>
        <w:pStyle w:val="ListBullet"/>
        <w:spacing w:line="240" w:lineRule="auto"/>
        <w:ind w:left="720"/>
      </w:pPr>
      <w:r>
        <w:rPr>
          <w:lang w:val="pt_PT" w:bidi="pt_PT"/>
        </w:rPr>
      </w:r>
      <w:r>
        <w:rPr>
          <w:lang w:val="pt_PT" w:bidi="pt_PT"/>
        </w:rPr>
        <w:t>Um inimigo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na encosta da montanha. Ele ensinou a eles ditados importantes sobre quem Deus abençoa e sobre como os discípulos devem ser diferentes das pessoas ao seu redor. Agora, Jesus ensina sobre a lei.</w:t>
      </w:r>
    </w:p>
    <w:p>
      <w:pPr/>
      <w:r>
        <w:rPr>
          <w:lang w:val="pt_PT" w:bidi="pt_PT"/>
        </w:rPr>
      </w:r>
      <w:r>
        <w:rPr>
          <w:lang w:val="pt_PT" w:bidi="pt_PT"/>
        </w:rPr>
        <w:t>Na primeira cena, é bom saber que Jesus não queria que seus discípulos parassem de seguir a lei. Jesus queria mostrar como ele fez as profecias se tornarem realidade na lei e nos profetas. Jesus também queria que eles vissem que agora as pessoas podiam entender o verdadeiro significado da lei.</w:t>
      </w:r>
    </w:p>
    <w:p>
      <w:pPr/>
      <w:r>
        <w:rPr>
          <w:lang w:val="pt_PT" w:bidi="pt_PT"/>
        </w:rPr>
      </w:r>
      <w:r>
        <w:rPr>
          <w:lang w:val="pt_PT" w:bidi="pt_PT"/>
        </w:rPr>
        <w:t>É importante saber que Jesus usa a frase “Digo a vocês a verdade” para enfatizar que nenhuma das leis desapareceria até que todas as coisas acontecessem. Ele sabia que esse novo ensinamento sobre a lei seria surpreendente para os discípulos, e ele queria que eles prestassem atenção.</w:t>
      </w:r>
    </w:p>
    <w:p>
      <w:pPr/>
      <w:r>
        <w:rPr>
          <w:lang w:val="pt_PT" w:bidi="pt_PT"/>
        </w:rPr>
      </w:r>
      <w:r>
        <w:rPr>
          <w:lang w:val="pt_PT" w:bidi="pt_PT"/>
        </w:rPr>
        <w:t>Toda a lei é valiosa e Jesus não queria destruí-la. Como Jesus sabia que as pessoas precisavam obedecer à lei de Deus e segui-la, Jesus diz que as pessoas desobedientes serão menos importantes no reino do céu, e que Deus honrará as pessoas altamente obedientes.</w:t>
      </w:r>
    </w:p>
    <w:p>
      <w:pPr/>
      <w:r>
        <w:rPr>
          <w:lang w:val="pt_PT" w:bidi="pt_PT"/>
        </w:rPr>
      </w:r>
      <w:r>
        <w:rPr>
          <w:lang w:val="pt_PT" w:bidi="pt_PT"/>
        </w:rPr>
        <w:t>É importante lembrar que Jesus também enfatizou a próxima declaração. Ele disse “Digo a vocês”, para mostrar o quão importante era para seus discípulos ser mais justo, ou fazer o que é certo mais do que os fariseus e os mestres da lei. Lembre-se de que os fariseus e os mestres da lei obedeciam à lei de Deus e ensinavam outras pessoas a fazer isso também.</w:t>
      </w:r>
    </w:p>
    <w:p>
      <w:pPr/>
      <w:r>
        <w:rPr>
          <w:lang w:val="pt_PT" w:bidi="pt_PT"/>
        </w:rPr>
      </w:r>
      <w:r>
        <w:rPr>
          <w:lang w:val="pt_PT" w:bidi="pt_PT"/>
        </w:rPr>
        <w:t>É importante lembrar que Jesus advertiu contra dois problemas sobre a lei. Jesus não queria que as pessoas parassem de seguir a lei, e Jesus também não queria que as pessoas se concentrassem apenas em seguir a lei. Jesus estava mostrando aos discípulos que ser justo, ou fazer o que é certo, é mais do que seguir as leis.</w:t>
      </w:r>
    </w:p>
    <w:p>
      <w:pPr/>
      <w:r>
        <w:rPr>
          <w:lang w:val="pt_PT" w:bidi="pt_PT"/>
        </w:rPr>
      </w:r>
      <w:r>
        <w:rPr>
          <w:lang w:val="pt_PT" w:bidi="pt_PT"/>
        </w:rPr>
        <w:t>Na segunda cena, Jesus ensina os discípulos sobre assassinato. Jesus mostra a eles que Deus julgará alguém por estar zangado com outro discípulo. Estar zangado com alguém merece punição, assim como matar alguém merece punição.</w:t>
      </w:r>
    </w:p>
    <w:p>
      <w:pPr/>
      <w:r>
        <w:rPr>
          <w:lang w:val="pt_PT" w:bidi="pt_PT"/>
        </w:rPr>
      </w:r>
      <w:r>
        <w:rPr>
          <w:lang w:val="pt_PT" w:bidi="pt_PT"/>
        </w:rPr>
        <w:t>É importante ver que Deus não se importa apenas com nossas ações com nossos irmãos, mas também nossos sentimentos. Jesus diz três maneiras que os discípulos devem ter cuidado para não estar zangados contra seus irmãos. As três maneiras são um discípulo estar zangado contra outro irmão, um discípulo insultando um irmão e um discípulo chamando um irmão de um insulto ainda mais forte. Jesus não diz isso em uma ordem crescente do problema. Jesus diz que a última pessoa que insulta um irmão chamando ele de "um tolo sem valor" merece os fogos do inferno. Jesus diz isso para chocar os discípulos e mostrar a eles o quão seriamente Deus olha para nossas atitudes para com nossos irmãos.</w:t>
      </w:r>
    </w:p>
    <w:p>
      <w:pPr/>
      <w:r>
        <w:rPr>
          <w:lang w:val="pt_PT" w:bidi="pt_PT"/>
        </w:rPr>
      </w:r>
      <w:r>
        <w:rPr>
          <w:lang w:val="pt_PT" w:bidi="pt_PT"/>
        </w:rPr>
        <w:t>É importante lembrar que Jesus dá dois exemplos que mostram a importância de Deus ver relacionamentos corretos. Jesus começa a falar diretamente com seus discípulos e diz: “Se você oferecer uma oferta no altar e se lembrar que seu irmão está zangado com você…”. É bom saber que o discípulo não colocou a oferta no altar ainda. Jesus disse que o discípulo deve deixar a oferta no altar, viajar para fazer as pazes com seu irmão e então retornar para oferecer a oferta a Deus. É importante lembrar que Jesus conta essa história curta como um exemplo de o quão sério os discípulos devem ser em ter relacionamentos corretos um com o outro.</w:t>
      </w:r>
    </w:p>
    <w:p>
      <w:pPr/>
      <w:r>
        <w:rPr>
          <w:lang w:val="pt_PT" w:bidi="pt_PT"/>
        </w:rPr>
      </w:r>
      <w:r>
        <w:rPr>
          <w:lang w:val="pt_PT" w:bidi="pt_PT"/>
        </w:rPr>
        <w:t>Finalmente, a última parte da segunda cena é a segunda história sobre fazer as pazes com um inimigo. É importante lembrar que Jesus não está dando conselhos sobre tribunais. Jesus está mostrando o quão necessário é estar em um relacionamento correto com as pessoas, até mesmo um inimigo. Jesus repete “Digo a vocês a verdade” para mostrar novamente o quão importante é fazer as pazes com as pessoas. Jesus está falando sobre relacionamentos humanos, e também ele quer dizer que Deus julgará as pessoas que não fazem as pazes umas com as outras.</w:t>
      </w:r>
      <w:r>
        <w:rPr>
          <w:lang w:val="pt_PT" w:bidi="pt_PT"/>
        </w:rPr>
      </w:r>
    </w:p>
    <w:p>
      <w:pPr>
        <w:pStyle w:val="Heading3"/>
      </w:pPr>
      <w:r>
        <w:rPr>
          <w:lang w:val="pt_PT" w:bidi="pt_PT"/>
        </w:rPr>
        <w:t>Incorporando o Texto</w:t>
      </w:r>
    </w:p>
    <w:p>
      <w:pPr/>
      <w:r>
        <w:rPr>
          <w:lang w:val="pt_PT" w:bidi="pt_PT"/>
        </w:rPr>
      </w:r>
      <w:r>
        <w:rPr>
          <w:lang w:val="pt_PT" w:bidi="pt_PT"/>
        </w:rPr>
        <w:t>Ouça o texto mais uma vez em uma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ensina sobre como ele veio para cumprir ou completar a lei. Ele diz que seus discípulos precisam ser mais justos do que os mestres da lei e os fariseus.</w:t>
      </w:r>
    </w:p>
    <w:p>
      <w:pPr/>
      <w:r>
        <w:rPr>
          <w:lang w:val="pt_PT" w:bidi="pt_PT"/>
        </w:rPr>
      </w:r>
      <w:r>
        <w:rPr>
          <w:b/>
          <w:lang w:val="pt_PT" w:bidi="pt_PT"/>
        </w:rPr>
        <w:t>Segunda cena:</w:t>
      </w:r>
      <w:r>
        <w:rPr>
          <w:lang w:val="pt_PT" w:bidi="pt_PT"/>
        </w:rPr>
        <w:t xml:space="preserve"> Jesus dá um novo ensinamento sobre assassinato. Jesus diz que alguém que está zangado com seu irmão também merece julgamento de Deus. Jesus dá duas histórias como exemplos de o quão importante é fazer as pazes com os outros. Uma história é sobre um conflito com um irmão e uma história é sobre um conflito com um inimigo.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Os mestres da lei</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Duas pessoas em um conflito: o discípulo e o irmão</w:t>
      </w:r>
    </w:p>
    <w:p>
      <w:pPr>
        <w:pStyle w:val="ListBullet"/>
        <w:spacing w:line="240" w:lineRule="auto"/>
        <w:ind w:left="720"/>
      </w:pPr>
      <w:r>
        <w:rPr>
          <w:lang w:val="pt_PT" w:bidi="pt_PT"/>
        </w:rPr>
      </w:r>
      <w:r>
        <w:rPr>
          <w:lang w:val="pt_PT" w:bidi="pt_PT"/>
        </w:rPr>
        <w:t>Um inimigo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se senta e ensina seus discípulos. Os discípulos estão sentados perto dele. Jesus diz a eles para não pensar que eles devem parar de seguir a lei e os ensinamentos dos profetas. Jesus quer que eles continuem a obedecer à lei de Moisés. Jesus também diz que ele veio para cumprir a lei.</w:t>
      </w:r>
    </w:p>
    <w:p>
      <w:pPr>
        <w:pStyle w:val="ListBullet"/>
        <w:spacing w:line="240" w:lineRule="auto"/>
        <w:ind w:left="720"/>
      </w:pPr>
      <w:r>
        <w:rPr>
          <w:lang w:val="pt_PT" w:bidi="pt_PT"/>
        </w:rPr>
      </w:r>
      <w:r>
        <w:rPr>
          <w:lang w:val="pt_PT" w:bidi="pt_PT"/>
        </w:rPr>
        <w:t xml:space="preserve">Interrompa a cena.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 eles que cada pequeno detalhe da lei é importante. Jesus diz que nem as menores partes da lei desaparecerão até que todas as coisas aconteçam. Jesus diz que Deus chama as pessoas de 'menos importantes' no reino do céu se elas não obedecem até mesmo às menores leis de Deus. Jesus diz que Deus honrará altamente as pessoas que obedecem à lei de Deus e ensinaram os outros a obedecer à lei de Deus.</w:t>
      </w:r>
    </w:p>
    <w:p>
      <w:pPr/>
      <w:r>
        <w:rPr>
          <w:lang w:val="pt_PT" w:bidi="pt_PT"/>
        </w:rPr>
      </w:r>
      <w:r>
        <w:rPr>
          <w:lang w:val="pt_PT" w:bidi="pt_PT"/>
        </w:rPr>
        <w:t>Jesus diz “Digo a vocês” para enfatizar que seus discípulos precisam ser mais justos do que até mesmo os fariseus e os mestres da lei.</w:t>
      </w:r>
    </w:p>
    <w:p>
      <w:pPr>
        <w:pStyle w:val="ListBullet"/>
        <w:spacing w:line="240" w:lineRule="auto"/>
        <w:ind w:left="720"/>
      </w:pPr>
      <w:r>
        <w:rPr>
          <w:lang w:val="pt_PT" w:bidi="pt_PT"/>
        </w:rPr>
      </w:r>
      <w:r>
        <w:rPr>
          <w:lang w:val="pt_PT" w:bidi="pt_PT"/>
        </w:rPr>
        <w:t xml:space="preserve">Interrompa a cena. </w:t>
      </w:r>
    </w:p>
    <w:p>
      <w:pPr>
        <w:pStyle w:val="ListBullet"/>
        <w:spacing w:line="240" w:lineRule="auto"/>
        <w:ind w:left="720"/>
      </w:pPr>
      <w:r>
        <w:rPr>
          <w:lang w:val="pt_PT" w:bidi="pt_PT"/>
        </w:rPr>
      </w:r>
      <w:r>
        <w:rPr>
          <w:lang w:val="pt_PT" w:bidi="pt_PT"/>
        </w:rPr>
        <w:t xml:space="preserve">Pergunte aos atores que interpretam os fariseus e os mestres da lei: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dá um novo ensinamento sobre assassinato. Ele lembra os discípulos que Deus julgará as pessoas que matam os outros. Jesus os surpreende dizendo que Deus também julgará alguém que está zangado com seu irmão. Jesus também diz que um insulto a um irmão significa julgamento pelo Sinédrio, o tribunal judeu. Jesus diz que se um discípulo chama seu irmão de “um tolo sem valor”, Deus o julgará e o punirá nos fogos do inferno.</w:t>
      </w:r>
    </w:p>
    <w:p>
      <w:pPr>
        <w:pStyle w:val="ListBullet"/>
        <w:spacing w:line="240" w:lineRule="auto"/>
        <w:ind w:left="720"/>
      </w:pPr>
      <w:r>
        <w:rPr>
          <w:lang w:val="pt_PT" w:bidi="pt_PT"/>
        </w:rPr>
      </w:r>
      <w:r>
        <w:rPr>
          <w:lang w:val="pt_PT" w:bidi="pt_PT"/>
        </w:rPr>
        <w:t xml:space="preserve">Interrompa a cena.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conta a primeira história sobre um discípulo que está oferecendo uma oferta no altar. Esse discípulo se lembra que seu irmão está zangado com ele, então ele deixa sua oferta no altar e retorna para fazer as pazes com seu irmão. Então ele volta para oferecer sua oferta.</w:t>
      </w:r>
    </w:p>
    <w:p>
      <w:pPr>
        <w:pStyle w:val="ListBullet"/>
        <w:spacing w:line="240" w:lineRule="auto"/>
        <w:ind w:left="720"/>
      </w:pPr>
      <w:r>
        <w:rPr>
          <w:lang w:val="pt_PT" w:bidi="pt_PT"/>
        </w:rPr>
      </w:r>
      <w:r>
        <w:rPr>
          <w:lang w:val="pt_PT" w:bidi="pt_PT"/>
        </w:rPr>
        <w:t xml:space="preserve">Interrompa a cena. </w:t>
      </w:r>
    </w:p>
    <w:p>
      <w:pPr>
        <w:pStyle w:val="ListBullet"/>
        <w:spacing w:line="240" w:lineRule="auto"/>
        <w:ind w:left="720"/>
      </w:pPr>
      <w:r>
        <w:rPr>
          <w:lang w:val="pt_PT" w:bidi="pt_PT"/>
        </w:rPr>
      </w:r>
      <w:r>
        <w:rPr>
          <w:lang w:val="pt_PT" w:bidi="pt_PT"/>
        </w:rPr>
        <w:t xml:space="preserve"> Pergunte ao ator que interpreta o irmão no conflito: “Como você está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conta outra história sobre um discípulo e um inimigo. O inimigo acusa o discípulo de algo. Jesus diz que o discípulo deve fazer as pazes com o inimigo no caminho para o tribunal e não esperar para fazer as pazes no tribunal.</w:t>
      </w:r>
    </w:p>
    <w:p>
      <w:pPr>
        <w:pStyle w:val="ListBullet"/>
        <w:spacing w:line="240" w:lineRule="auto"/>
        <w:ind w:left="720"/>
      </w:pPr>
      <w:r>
        <w:rPr>
          <w:lang w:val="pt_PT" w:bidi="pt_PT"/>
        </w:rPr>
      </w:r>
      <w:r>
        <w:rPr>
          <w:lang w:val="pt_PT" w:bidi="pt_PT"/>
        </w:rPr>
        <w:t xml:space="preserve">Interrompa a cena. </w:t>
      </w:r>
    </w:p>
    <w:p>
      <w:pPr>
        <w:pStyle w:val="ListBullet"/>
        <w:spacing w:line="240" w:lineRule="auto"/>
        <w:ind w:left="720"/>
      </w:pPr>
      <w:r>
        <w:rPr>
          <w:lang w:val="pt_PT" w:bidi="pt_PT"/>
        </w:rPr>
      </w:r>
      <w:r>
        <w:rPr>
          <w:lang w:val="pt_PT" w:bidi="pt_PT"/>
        </w:rPr>
        <w:t xml:space="preserve">Pergunte ao ator que está interpretando o discípulo: “Como você está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adverte o discípulo que se ele não fizer as pazes rapidamente, o discípulo terá que ver o juiz, e então a pessoa responsável pelos prisioneiros. O discípulo pode ir para a prisão, e ele pode ter que ficar lá até que ele pague tudo o que ele deve.</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diz que ele não veio para destruir a </w:t>
      </w:r>
      <w:r>
        <w:rPr>
          <w:b/>
          <w:lang w:val="pt_PT" w:bidi="pt_PT"/>
        </w:rPr>
        <w:t>lei</w:t>
      </w:r>
      <w:r>
        <w:rPr>
          <w:lang w:val="pt_PT" w:bidi="pt_PT"/>
        </w:rPr>
        <w:t xml:space="preserve">. A </w:t>
      </w:r>
      <w:r>
        <w:rPr>
          <w:b/>
          <w:lang w:val="pt_PT" w:bidi="pt_PT"/>
        </w:rPr>
        <w:t>lei de Moisés</w:t>
      </w:r>
      <w:r>
        <w:rPr>
          <w:lang w:val="pt_PT" w:bidi="pt_PT"/>
        </w:rPr>
        <w:t xml:space="preserve"> são as regras de Deus que Moisés escreveu para os judeus, para ordenar a eles como viverem. Às vezes a palavra lei é mencionada sozinha, mas ela se refere à lei que Deus deu aos judeus por meio de Moisés. Traduza isso da mesma forma que você tem feito em passagens anteriores. </w:t>
      </w:r>
    </w:p>
    <w:p>
      <w:pPr/>
      <w:r>
        <w:rPr>
          <w:lang w:val="pt_PT" w:bidi="pt_PT"/>
        </w:rPr>
      </w:r>
      <w:r>
        <w:rPr>
          <w:lang w:val="pt_PT" w:bidi="pt_PT"/>
        </w:rPr>
        <w:t xml:space="preserve">Jesus também disse que ele não veio para destruir os ensinamentos dos </w:t>
      </w:r>
      <w:r>
        <w:rPr>
          <w:b/>
          <w:lang w:val="pt_PT" w:bidi="pt_PT"/>
        </w:rPr>
        <w:t>profetas</w:t>
      </w:r>
      <w:r>
        <w:rPr>
          <w:lang w:val="pt_PT" w:bidi="pt_PT"/>
        </w:rPr>
        <w:t xml:space="preserve">. Os profetas ou mensageiros no Antigo Testamento falavam mensagens de Deus. Traduza isso da mesma maneira que você tem traduzido em passagens anteriores, e veja o Glossário Mestre para uma definição completa da palavra </w:t>
      </w:r>
      <w:r>
        <w:rPr>
          <w:b/>
          <w:lang w:val="pt_PT" w:bidi="pt_PT"/>
        </w:rPr>
        <w:t>profeta</w:t>
      </w:r>
      <w:r>
        <w:rPr>
          <w:lang w:val="pt_PT" w:bidi="pt_PT"/>
        </w:rPr>
        <w:t>.</w:t>
      </w:r>
    </w:p>
    <w:p>
      <w:pPr/>
      <w:r>
        <w:rPr>
          <w:lang w:val="pt_PT" w:bidi="pt_PT"/>
        </w:rPr>
      </w:r>
      <w:r>
        <w:rPr>
          <w:lang w:val="pt_PT" w:bidi="pt_PT"/>
        </w:rPr>
        <w:t xml:space="preserve">Jesus disse que ele veio para </w:t>
      </w:r>
      <w:r>
        <w:rPr>
          <w:b/>
          <w:lang w:val="pt_PT" w:bidi="pt_PT"/>
        </w:rPr>
        <w:t>cumprir</w:t>
      </w:r>
      <w:r>
        <w:rPr>
          <w:lang w:val="pt_PT" w:bidi="pt_PT"/>
        </w:rPr>
        <w:t xml:space="preserve"> a lei de Moisés e os ensinamentos dos profetas. Algumas pessoas acreditam que isso significa apenas que Jesus veio para a Terra para fazer todas as profecias do Antigo Testamento se concretizarem. Outras pessoas acreditam que Jesus fez todas as profecias se tornarem realidade, mas eles também pensam que “cumprir” tem um significado mais profundo. “Cumprir” pode significar que Jesus seguia o padrão na lei e nos profetas perfeitamente. “Cumprir” também pode significar que Jesus fez a lei completa, ou que Jesus veio para ensinar o verdadeiro significado da lei e dos profetas.</w:t>
      </w:r>
    </w:p>
    <w:p>
      <w:pPr/>
      <w:r>
        <w:rPr>
          <w:lang w:val="pt_PT" w:bidi="pt_PT"/>
        </w:rPr>
      </w:r>
      <w:r>
        <w:rPr>
          <w:lang w:val="pt_PT" w:bidi="pt_PT"/>
        </w:rPr>
        <w:t>Jesus diz “Digo a vocês a verdade” para enfatizar o próximo ensinamento.</w:t>
      </w:r>
    </w:p>
    <w:p>
      <w:pPr/>
      <w:r>
        <w:rPr>
          <w:lang w:val="pt_PT" w:bidi="pt_PT"/>
        </w:rPr>
      </w:r>
      <w:r>
        <w:rPr>
          <w:lang w:val="pt_PT" w:bidi="pt_PT"/>
        </w:rPr>
        <w:t>Pare e fale com sua equipe de tradução sobre como você enfatiza algo em seu idioma. Quais palavras você usa quando você está prestes a dizer algo muito importante?</w:t>
      </w:r>
    </w:p>
    <w:p>
      <w:pPr/>
      <w:r>
        <w:rPr>
          <w:lang w:val="pt_PT" w:bidi="pt_PT"/>
        </w:rPr>
      </w:r>
      <w:r>
        <w:rPr>
          <w:lang w:val="pt_PT" w:bidi="pt_PT"/>
        </w:rPr>
        <w:t xml:space="preserve">Jesus diz que nenhuma lei desaparecerá enquanto o </w:t>
      </w:r>
      <w:r>
        <w:rPr>
          <w:b/>
          <w:lang w:val="pt_PT" w:bidi="pt_PT"/>
        </w:rPr>
        <w:t>céu</w:t>
      </w:r>
      <w:r>
        <w:rPr>
          <w:lang w:val="pt_PT" w:bidi="pt_PT"/>
        </w:rPr>
        <w:t xml:space="preserve"> e a terra existirem. </w:t>
      </w:r>
      <w:r>
        <w:rPr>
          <w:b/>
          <w:lang w:val="pt_PT" w:bidi="pt_PT"/>
        </w:rPr>
        <w:t>Céu</w:t>
      </w:r>
      <w:r>
        <w:rPr>
          <w:lang w:val="pt_PT" w:bidi="pt_PT"/>
        </w:rPr>
        <w:t xml:space="preserve"> pode se referir ao firmamento (o céu físico), ou ao lugar onde Deus e seus anjos moram, dependendo do contexto. Nesse contexto, céu significa o céu terreno.</w:t>
      </w:r>
    </w:p>
    <w:p>
      <w:pPr/>
      <w:r>
        <w:rPr>
          <w:lang w:val="pt_PT" w:bidi="pt_PT"/>
        </w:rPr>
      </w:r>
      <w:r>
        <w:rPr>
          <w:lang w:val="pt_PT" w:bidi="pt_PT"/>
        </w:rPr>
        <w:t>Jesus diz que nem mesmo a menor parte da lei desaparecerá. No idioma original, a palavra para “menor parte” era “nem mesmo a menor letra ou ponto”. Jesus está falando sobre o texto escrito da lei de Moisés. Jesus quer dizer que nem mesmo a menor parte ou detalhe da lei desaparecerá. Até mesmo o menor detalhe é importante.</w:t>
      </w:r>
    </w:p>
    <w:p>
      <w:pPr/>
      <w:r>
        <w:rPr>
          <w:lang w:val="pt_PT" w:bidi="pt_PT"/>
        </w:rPr>
      </w:r>
      <w:r>
        <w:rPr>
          <w:lang w:val="pt_PT" w:bidi="pt_PT"/>
        </w:rPr>
        <w:t xml:space="preserve">Jesus fala sobre quem Deus honrará altamente no </w:t>
      </w:r>
      <w:r>
        <w:rPr>
          <w:b/>
          <w:lang w:val="pt_PT" w:bidi="pt_PT"/>
        </w:rPr>
        <w:t>reino dos céus</w:t>
      </w:r>
      <w:r>
        <w:rPr>
          <w:lang w:val="pt_PT" w:bidi="pt_PT"/>
        </w:rPr>
        <w:t xml:space="preserve">. Céu é o lugar onde Deus vive. O reino do céu é sobre Deus governar nos corações de seu povo em vez de um lugar físico. Traduza essa frase da mesma maneira que você tem traduzido em passagens anteriores. Consulte o Glossário Mestre para uma definição mais completa da frase </w:t>
      </w:r>
      <w:r>
        <w:rPr>
          <w:b/>
          <w:lang w:val="pt_PT" w:bidi="pt_PT"/>
        </w:rPr>
        <w:t>reino do céu</w:t>
      </w:r>
      <w:r>
        <w:rPr>
          <w:lang w:val="pt_PT" w:bidi="pt_PT"/>
        </w:rPr>
        <w:t>, ou reino de Deus.</w:t>
      </w:r>
    </w:p>
    <w:p>
      <w:pPr/>
      <w:r>
        <w:rPr>
          <w:lang w:val="pt_PT" w:bidi="pt_PT"/>
        </w:rPr>
      </w:r>
      <w:r>
        <w:rPr>
          <w:lang w:val="pt_PT" w:bidi="pt_PT"/>
        </w:rPr>
        <w:t xml:space="preserve">Jesus diz que seus discípulos devem ser mais justos que os </w:t>
      </w:r>
      <w:r>
        <w:rPr>
          <w:b/>
          <w:lang w:val="pt_PT" w:bidi="pt_PT"/>
        </w:rPr>
        <w:t>Fariseus</w:t>
      </w:r>
      <w:r>
        <w:rPr>
          <w:lang w:val="pt_PT" w:bidi="pt_PT"/>
        </w:rPr>
        <w:t xml:space="preserve"> e mestres da lei. Os </w:t>
      </w:r>
      <w:r>
        <w:rPr>
          <w:b/>
          <w:lang w:val="pt_PT" w:bidi="pt_PT"/>
        </w:rPr>
        <w:t>fariseus</w:t>
      </w:r>
      <w:r>
        <w:rPr>
          <w:lang w:val="pt_PT" w:bidi="pt_PT"/>
        </w:rPr>
        <w:t xml:space="preserve"> eram vistos como o grupo mais influente de líderes religiosos em Israel. Os fariseus eram dedicados à lei de Deus. Eles reconheciam a lei e as tradições religiosas tanto escritas como orais. Os mestres da lei também eram chamados de escribas porque eles costumavam copiar a lei de Deus à mão. Eles também estudavam e ensinavam a lei de Moisés.</w:t>
      </w:r>
    </w:p>
    <w:p>
      <w:pPr/>
      <w:r>
        <w:rPr>
          <w:lang w:val="pt_PT" w:bidi="pt_PT"/>
        </w:rPr>
      </w:r>
      <w:r>
        <w:rPr>
          <w:lang w:val="pt_PT" w:bidi="pt_PT"/>
        </w:rPr>
        <w:t xml:space="preserve">Jesus diz que a </w:t>
      </w:r>
      <w:r>
        <w:rPr>
          <w:b/>
          <w:lang w:val="pt_PT" w:bidi="pt_PT"/>
        </w:rPr>
        <w:t>justiça</w:t>
      </w:r>
      <w:r>
        <w:rPr>
          <w:lang w:val="pt_PT" w:bidi="pt_PT"/>
        </w:rPr>
        <w:t xml:space="preserve"> dos discípulos precisa ser muito maior do que a justiça dos fariseus e dos mestres da lei. Isso significa que os discípulos devem ser pessoas que fazem o que é certo. Isso deve ser traduzido da mesma forma que em passagens anteriores. Consulte o Glossário Mestre para uma definição mais completa da palavra </w:t>
      </w:r>
      <w:r>
        <w:rPr>
          <w:b/>
          <w:lang w:val="pt_PT" w:bidi="pt_PT"/>
        </w:rPr>
        <w:t>retidão</w:t>
      </w:r>
      <w:r>
        <w:rPr>
          <w:lang w:val="pt_PT" w:bidi="pt_PT"/>
        </w:rPr>
        <w:t>.</w:t>
      </w:r>
    </w:p>
    <w:p>
      <w:pPr/>
      <w:r>
        <w:rPr>
          <w:lang w:val="pt_PT" w:bidi="pt_PT"/>
        </w:rPr>
      </w:r>
      <w:r>
        <w:rPr>
          <w:lang w:val="pt_PT" w:bidi="pt_PT"/>
        </w:rPr>
        <w:t xml:space="preserve">Então, Jesus disse que Deus julgará as atitudes de seus discípulos. Deus julgará a desobediência à lei, mas há mais em seguir a lei de Deus do que obedecer em ações. Jesus diz que estar zangado com um irmão merece julgamento de Deus. Jesus também diz que insultar um irmão significa que o </w:t>
      </w:r>
      <w:r>
        <w:rPr>
          <w:b/>
          <w:lang w:val="pt_PT" w:bidi="pt_PT"/>
        </w:rPr>
        <w:t>Sinédrio</w:t>
      </w:r>
      <w:r>
        <w:rPr>
          <w:lang w:val="pt_PT" w:bidi="pt_PT"/>
        </w:rPr>
        <w:t xml:space="preserve"> o julgará. O alto conselho judeu é chamado de Sinédrio, composto pelos principais sacerdotes, anciãos e mestres da lei religiosa. Este grupo ouvia os processos judiciais e pronunciava os julgamentos baseados na lei religiosa. Consulte o Glossário Mestre para uma definição mais completa da palavra </w:t>
      </w:r>
      <w:r>
        <w:rPr>
          <w:b/>
          <w:lang w:val="pt_PT" w:bidi="pt_PT"/>
        </w:rPr>
        <w:t>Sinédrio</w:t>
      </w:r>
      <w:r>
        <w:rPr>
          <w:lang w:val="pt_PT" w:bidi="pt_PT"/>
        </w:rPr>
        <w:t>.</w:t>
      </w:r>
    </w:p>
    <w:p>
      <w:pPr/>
      <w:r>
        <w:rPr>
          <w:lang w:val="pt_PT" w:bidi="pt_PT"/>
        </w:rPr>
      </w:r>
      <w:r>
        <w:rPr>
          <w:lang w:val="pt_PT" w:bidi="pt_PT"/>
        </w:rPr>
        <w:t>Jesus diz que se um discípulo chama um irmão de “um tolo sem valor”, ele irá para o fogo do inferno.</w:t>
      </w:r>
    </w:p>
    <w:p>
      <w:pPr/>
      <w:r>
        <w:rPr>
          <w:lang w:val="pt_PT" w:bidi="pt_PT"/>
        </w:rPr>
      </w:r>
      <w:r>
        <w:rPr>
          <w:b/>
          <w:lang w:val="pt_PT" w:bidi="pt_PT"/>
        </w:rPr>
        <w:t>Inferno</w:t>
      </w:r>
      <w:r>
        <w:rPr>
          <w:lang w:val="pt_PT" w:bidi="pt_PT"/>
        </w:rPr>
        <w:t xml:space="preserve"> é o nome do lugar aonde os incrédulos vão quando chegar o fim do mundo, para serem punidos. Satanás e seus anjos também vão para lá. Lá, haverá fogo que durará para sempre. Consulte o Glossário Mestre para uma definição mais completa da palavra </w:t>
      </w:r>
      <w:r>
        <w:rPr>
          <w:b/>
          <w:lang w:val="pt_PT" w:bidi="pt_PT"/>
        </w:rPr>
        <w:t>inferno</w:t>
      </w:r>
      <w:r>
        <w:rPr>
          <w:lang w:val="pt_PT" w:bidi="pt_PT"/>
        </w:rPr>
        <w:t>.</w:t>
      </w:r>
    </w:p>
    <w:p>
      <w:pPr/>
      <w:r>
        <w:rPr>
          <w:lang w:val="pt_PT" w:bidi="pt_PT"/>
        </w:rPr>
      </w:r>
      <w:r>
        <w:rPr>
          <w:lang w:val="pt_PT" w:bidi="pt_PT"/>
        </w:rPr>
        <w:t xml:space="preserve">Jesus conta uma história sobre a necessidade de um discípulo ser </w:t>
      </w:r>
      <w:r>
        <w:rPr>
          <w:b/>
          <w:lang w:val="pt_PT" w:bidi="pt_PT"/>
        </w:rPr>
        <w:t>reconciliado</w:t>
      </w:r>
      <w:r>
        <w:rPr>
          <w:lang w:val="pt_PT" w:bidi="pt_PT"/>
        </w:rPr>
        <w:t xml:space="preserve"> com seu irmão. Isso significa que Jesus quer que as pessoas tenham paz umas com as outras. Isso é como o tipo de paz que Deus tem com os crentes em Jesus porque os crentes foram </w:t>
      </w:r>
      <w:r>
        <w:rPr>
          <w:b/>
          <w:lang w:val="pt_PT" w:bidi="pt_PT"/>
        </w:rPr>
        <w:t>reconciliados</w:t>
      </w:r>
      <w:r>
        <w:rPr>
          <w:lang w:val="pt_PT" w:bidi="pt_PT"/>
        </w:rPr>
        <w:t xml:space="preserve"> com Deus.</w:t>
      </w:r>
    </w:p>
    <w:p>
      <w:pPr/>
      <w:r>
        <w:rPr>
          <w:lang w:val="pt_PT" w:bidi="pt_PT"/>
        </w:rPr>
      </w:r>
      <w:r>
        <w:rPr>
          <w:lang w:val="pt_PT" w:bidi="pt_PT"/>
        </w:rPr>
        <w:t xml:space="preserve">Na história, Jesus descreve um discípulo dando uma </w:t>
      </w:r>
      <w:r>
        <w:rPr>
          <w:b/>
          <w:lang w:val="pt_PT" w:bidi="pt_PT"/>
        </w:rPr>
        <w:t>oferta</w:t>
      </w:r>
      <w:r>
        <w:rPr>
          <w:lang w:val="pt_PT" w:bidi="pt_PT"/>
        </w:rPr>
        <w:t xml:space="preserve"> no </w:t>
      </w:r>
      <w:r>
        <w:rPr>
          <w:b/>
          <w:lang w:val="pt_PT" w:bidi="pt_PT"/>
        </w:rPr>
        <w:t>altar</w:t>
      </w:r>
      <w:r>
        <w:rPr>
          <w:lang w:val="pt_PT" w:bidi="pt_PT"/>
        </w:rPr>
        <w:t xml:space="preserve">. Um </w:t>
      </w:r>
      <w:r>
        <w:rPr>
          <w:b/>
          <w:lang w:val="pt_PT" w:bidi="pt_PT"/>
        </w:rPr>
        <w:t>altar</w:t>
      </w:r>
      <w:r>
        <w:rPr>
          <w:lang w:val="pt_PT" w:bidi="pt_PT"/>
        </w:rPr>
        <w:t xml:space="preserve"> pode se referir a um lugar onde os animais são mortos e queimados como uma oferta a Deus, ou um lugar onde o incenso é queimado. Muitas vezes é construída de pedras, talvez como uma mesa ou pequena plataforma. Uma </w:t>
      </w:r>
      <w:r>
        <w:rPr>
          <w:b/>
          <w:lang w:val="pt_PT" w:bidi="pt_PT"/>
        </w:rPr>
        <w:t>oferta</w:t>
      </w:r>
      <w:r>
        <w:rPr>
          <w:lang w:val="pt_PT" w:bidi="pt_PT"/>
        </w:rPr>
        <w:t xml:space="preserve"> é um presente ou sacrifício oferecido em um ritual a Deus, geralmente no templo ou em um altar especial. Ofertas podem ser feitas por muitas razões, incluindo para dar graças, ser purificado, ou pedir perdão pelo pecado. Jesus diz que é tão importante ser reconciliado com um irmão que o discípulo deveria deixar sua oferta no altar e ir fazer as pazes com o irmão antes de oferecer o presente.</w:t>
      </w:r>
    </w:p>
    <w:p>
      <w:pPr/>
      <w:r>
        <w:rPr>
          <w:lang w:val="pt_PT" w:bidi="pt_PT"/>
        </w:rPr>
      </w:r>
      <w:r>
        <w:rPr>
          <w:lang w:val="pt_PT" w:bidi="pt_PT"/>
        </w:rPr>
        <w:t>Pare e mostre um desenho ou foto do altar novamente, se necessário.</w:t>
      </w:r>
    </w:p>
    <w:p>
      <w:pPr/>
      <w:r>
        <w:rPr>
          <w:lang w:val="pt_PT" w:bidi="pt_PT"/>
        </w:rPr>
      </w:r>
      <w:r>
        <w:rPr>
          <w:lang w:val="pt_PT" w:bidi="pt_PT"/>
        </w:rPr>
        <w:t>Jesus diz que se um inimigo acusar um discípulo de algo, o discípulo deveria resolver o problema no caminho para o tribunal. A frase para “resolver o problema” significa “fazer amizade” no idioma original. Se o discípulo não fizer amizade rapidamente com o acusador, o discípulo verá o juiz e eventualmente irá para a prisão. O discípulo terá que ficar na prisão até que ele pague tudo.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5:27–32</w:t>
      </w:r>
      <w:r>
        <w:rPr>
          <w:lang w:val="pt_PT" w:bidi="pt_PT"/>
        </w:rPr>
      </w:r>
    </w:p>
    <w:p>
      <w:pPr>
        <w:pStyle w:val="Heading3"/>
      </w:pPr>
      <w:r>
        <w:rPr>
          <w:lang w:val="pt_PT" w:bidi="pt_PT"/>
        </w:rPr>
        <w:t>Ouvir e Sentir</w:t>
      </w:r>
    </w:p>
    <w:p>
      <w:pPr/>
      <w:r>
        <w:rPr>
          <w:lang w:val="pt_PT" w:bidi="pt_PT"/>
        </w:rPr>
      </w:r>
      <w:r>
        <w:rPr>
          <w:lang w:val="pt_PT" w:bidi="pt_PT"/>
        </w:rPr>
        <w:t>Ouçam Mateus 5.27–32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está sentado em uma encosta da montanha para ensinar seus discípulos, ou seguidores próximos. Uma multidão de pessoas também está ouvindo. Jesus está ensinando aos discípulos sobre como eles devem ser mais justos do que os fariseus e os mestres da lei. Ele disse que a atitude de uma pessoa é mais importante do que apenas suas ações de obedecer à lei. Primeiro, Jesus falou sobre o verdadeiro significado da lei sobre assassinar alguém. Agora, Jesus fala sobre o verdadeiro significado das leis sobre adultério e divórcio.</w:t>
      </w:r>
    </w:p>
    <w:p>
      <w:pPr/>
      <w:r>
        <w:rPr>
          <w:lang w:val="pt_PT" w:bidi="pt_PT"/>
        </w:rPr>
      </w:r>
      <w:r>
        <w:rPr>
          <w:lang w:val="pt_PT" w:bidi="pt_PT"/>
        </w:rPr>
        <w:t>Jesus lembra aos seus discípulos sobre a lei “não cometerás adultério”, que está na lei de Moisés. Adultério significa ter relações sexuais com a esposa de outro homem, ou dormir com a esposa de outro homem. Os discípulos estavam familiarizados com essa lei.</w:t>
      </w:r>
    </w:p>
    <w:p>
      <w:pPr/>
      <w:r>
        <w:rPr>
          <w:lang w:val="pt_PT" w:bidi="pt_PT"/>
        </w:rPr>
      </w:r>
      <w:r>
        <w:rPr>
          <w:lang w:val="pt_PT" w:bidi="pt_PT"/>
        </w:rPr>
        <w:t>Parem e discutam essas palavras mais delicadas em uma equipe de tradução. Como você pode descrever palavras como “adultério” e “pecado sexual” de uma maneira culturalmente apropriada? Qual é a melhor maneira de traduzir essas palavras para seu idioma de modo que homens e mulheres se sintam confortáveis ouvindo a história? Considere usar uma frase em seu idioma como “um homem dormindo com uma mulher” para torná-la culturalmente apropriada.</w:t>
      </w:r>
    </w:p>
    <w:p>
      <w:pPr/>
      <w:r>
        <w:rPr>
          <w:lang w:val="pt_PT" w:bidi="pt_PT"/>
        </w:rPr>
      </w:r>
      <w:r>
        <w:rPr>
          <w:lang w:val="pt_PT" w:bidi="pt_PT"/>
        </w:rPr>
        <w:t>Jesus traz um novo ensinamento sobre a lei contra o adultério. Jesus diz que a lei não é apenas sobre obedecer em ações. O verdadeiro significado da lei é que as pessoas não deveriam cometer adultério nem mesmo em seus pensamentos. Jesus diz que mesmo que um homem olhe para uma mulher com luxúria, isso é o mesmo que já cometer adultério com ela em seu coração. Quando Jesus diz “olhar para outra mulher com luxúria”, não é sobre achar uma mulher é atraente. Significa que o homem pretende ter relações sexuais com ela em seu coração. “Coração” aqui significa a vida interior de uma pessoa ou seus pensamentos, ou emoções.</w:t>
      </w:r>
    </w:p>
    <w:p>
      <w:pPr/>
      <w:r>
        <w:rPr>
          <w:lang w:val="pt_PT" w:bidi="pt_PT"/>
        </w:rPr>
      </w:r>
      <w:r>
        <w:rPr>
          <w:lang w:val="pt_PT" w:bidi="pt_PT"/>
        </w:rPr>
        <w:t>Então, Jesus conta dois exemplos chocantes para mostrar o quão importante é não pecar, ou fazer coisas erradas. Jesus diz que se seu olho o levar a sentir luxúria, você deve arrancá-lo e jogá-lo fora. Isso não significa que um olho pode fazer uma pessoa pecar. Significa que se alguém está olhando para outra pessoa e quer ter relações sexuais, ele precisa parar. Jesus não quer dizer que uma pessoa deve remover seu olho literalmente. O olho é um símbolo para coisas que vemos que podem nos fazer pecar. Jesus está usando o olho para mostrar o quão importante é remover coisas de seu coração que o fazem pecar, como pensamentos ou atitudes ruins.</w:t>
      </w:r>
    </w:p>
    <w:p>
      <w:pPr/>
      <w:r>
        <w:rPr>
          <w:lang w:val="pt_PT" w:bidi="pt_PT"/>
        </w:rPr>
      </w:r>
      <w:r>
        <w:rPr>
          <w:lang w:val="pt_PT" w:bidi="pt_PT"/>
        </w:rPr>
        <w:t>Jesus compara perder uma parte do corpo, esse olho, a perder todo o seu corpo. Jesus diz que é melhor perder uma parte de seu corpo e ainda estar vivo do que Deus jogar todo o seu corpo no inferno. Inferno é um lugar onde Deus pune eternamente as pessoas que não o seguem.</w:t>
      </w:r>
    </w:p>
    <w:p>
      <w:pPr/>
      <w:r>
        <w:rPr>
          <w:lang w:val="pt_PT" w:bidi="pt_PT"/>
        </w:rPr>
      </w:r>
      <w:r>
        <w:rPr>
          <w:lang w:val="pt_PT" w:bidi="pt_PT"/>
        </w:rPr>
        <w:t>Jesus dá outro exemplo chocante usando uma mão como um símbolo. Jesus diz que se sua mão direita faz você pecar, você também deve cortá-la e jogá-la fora. Jesus diz “mão direita” porque a mão direita é geralmente mais útil do que a mão esquerda. Isso é o que Jesus disse sobre o olho. Jesus não quer dizer cortar sua mão. Jesus usa essa linguagem forte novamente para mostrar o quão importante é remover pensamentos pecaminosos de seu coração. Jesus diz novamente que é melhor perder essa parte de seu corpo, sua mão direita, do que Deus enviar todo o seu corpo para o inferno.</w:t>
      </w:r>
    </w:p>
    <w:p>
      <w:pPr/>
      <w:r>
        <w:rPr>
          <w:lang w:val="pt_PT" w:bidi="pt_PT"/>
        </w:rPr>
      </w:r>
      <w:r>
        <w:rPr>
          <w:lang w:val="pt_PT" w:bidi="pt_PT"/>
        </w:rPr>
        <w:t>Parem e discutam em seu idioma que tipos de frases ou expressões idiomáticas vocês usam para exagerar algo ou destacar um ponto. Conversem sobre como essas frases podem ser incompreendidas por alguém fora de sua cultura ou idioma.</w:t>
      </w:r>
    </w:p>
    <w:p>
      <w:pPr/>
      <w:r>
        <w:rPr>
          <w:lang w:val="pt_PT" w:bidi="pt_PT"/>
        </w:rPr>
      </w:r>
      <w:r>
        <w:rPr>
          <w:lang w:val="pt_PT" w:bidi="pt_PT"/>
        </w:rPr>
        <w:t>Em seguida, Jesus ensina aos discípulos o verdadeiro significado da lei de Deus sobre divórcio. Divórcio significa encerrar legalmente um casamento. Jesus lembra a eles que o divórcio era permitido na lei de Moisés. Jesus diz que seus discípulos ouviram na lei de Moisés que qualquer um que se divorcie de sua esposa, precisa dar a ela um certificado de divórcio. Um certificado de divórcio é um papel oficial escrito dizendo que a mulher e o homem não são mais casados um com o outro. Antes dessa lei na lei de Moisés, um homem poderia apenas dizer a sua esposa “Eu me divorcio de você”.</w:t>
      </w:r>
    </w:p>
    <w:p>
      <w:pPr/>
      <w:r>
        <w:rPr>
          <w:lang w:val="pt_PT" w:bidi="pt_PT"/>
        </w:rPr>
      </w:r>
      <w:r>
        <w:rPr>
          <w:lang w:val="pt_PT" w:bidi="pt_PT"/>
        </w:rPr>
        <w:t>Havia interpretações diferentes das leis sobre o divórcio. A maioria das pessoas na época pensava que a lei de Moisés significava que um homem poderia se divorciar de sua esposa por qualquer razão, mesmo que ele não gostasse dela. Esses mestres da lei disseram que um homem poderia terminar seu casamento por qualquer razão, desde que o marido desse a sua esposa o certificado de divórcio. Algumas outras pessoas acreditavam que a esposa deveria ser culpada de pecado sexual para que o marido se divorciasse dela, mas a maioria das pessoas não seguia essa interpretação.</w:t>
      </w:r>
    </w:p>
    <w:p>
      <w:pPr/>
      <w:r>
        <w:rPr>
          <w:lang w:val="pt_PT" w:bidi="pt_PT"/>
        </w:rPr>
      </w:r>
      <w:r>
        <w:rPr>
          <w:lang w:val="pt_PT" w:bidi="pt_PT"/>
        </w:rPr>
        <w:t>Jesus diz que a única razão pela qual um homem pode se divorciar de sua esposa é se a esposa tiver relações sexuais com outro homem. Se a esposa não dormisse com outro homem durante seu primeiro casamento, então o primeiro casamento ainda não terminou. Isso significa que o divórcio não é legal.</w:t>
      </w:r>
    </w:p>
    <w:p>
      <w:pPr/>
      <w:r>
        <w:rPr>
          <w:lang w:val="pt_PT" w:bidi="pt_PT"/>
        </w:rPr>
      </w:r>
      <w:r>
        <w:rPr>
          <w:lang w:val="pt_PT" w:bidi="pt_PT"/>
        </w:rPr>
        <w:t>Parem e conversem sobre divórcio em sua cultura. Quais são as razões pelas quais homens e mulheres terminam seus casamentos em sua cultura? Quão comum é o divórcio em sua cultura?</w:t>
      </w:r>
    </w:p>
    <w:p>
      <w:pPr/>
      <w:r>
        <w:rPr>
          <w:lang w:val="pt_PT" w:bidi="pt_PT"/>
        </w:rPr>
      </w:r>
      <w:r>
        <w:rPr>
          <w:lang w:val="pt_PT" w:bidi="pt_PT"/>
        </w:rPr>
        <w:t>Jesus diz que se um homem termina seu casamento por qualquer outra razão, então o homem força a esposa divorciada a cometer adultério. Isso significa que quando ela se casar pela segunda vez, ela será culpada de pecado sexual. Nessa cultura, quase todas as mulheres divorciadas tiveram que se casar novamente para ter dinheiro para viver.</w:t>
      </w:r>
    </w:p>
    <w:p>
      <w:pPr/>
      <w:r>
        <w:rPr>
          <w:lang w:val="pt_PT" w:bidi="pt_PT"/>
        </w:rPr>
      </w:r>
      <w:r>
        <w:rPr>
          <w:lang w:val="pt_PT" w:bidi="pt_PT"/>
        </w:rPr>
        <w:t>Jesus diz que o segundo homem que se casa com a mulher divorciada também comete adultério. Isso significa que o segundo marido também é culpado de pecado sexual. Jesus quer que a primeira mulher e o primeiro homem fiquem casados um com o outro e não terminem seu casamento.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ensina seus discípulos e a multidão sobre o verdadeiro significado da lei contra o adultério. Jesus usa dois exemplos chocantes para mostrar o quão importante é se livrar do pecado.</w:t>
      </w:r>
    </w:p>
    <w:p>
      <w:pPr/>
      <w:r>
        <w:rPr>
          <w:lang w:val="pt_PT" w:bidi="pt_PT"/>
        </w:rPr>
      </w:r>
      <w:r>
        <w:rPr>
          <w:b/>
          <w:lang w:val="pt_PT" w:bidi="pt_PT"/>
        </w:rPr>
        <w:t>Segunda cena:</w:t>
      </w:r>
      <w:r>
        <w:rPr>
          <w:lang w:val="pt_PT" w:bidi="pt_PT"/>
        </w:rPr>
        <w:t xml:space="preserve"> Jesus ensina sobre o verdadeiro significado da lei de Deus sobre divórcio.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Um homem e uma mulher</w:t>
      </w:r>
    </w:p>
    <w:p>
      <w:pPr>
        <w:pStyle w:val="ListBullet"/>
        <w:spacing w:line="240" w:lineRule="auto"/>
        <w:ind w:left="720"/>
      </w:pPr>
      <w:r>
        <w:rPr>
          <w:lang w:val="pt_PT" w:bidi="pt_PT"/>
        </w:rPr>
      </w:r>
      <w:r>
        <w:rPr>
          <w:lang w:val="pt_PT" w:bidi="pt_PT"/>
        </w:rPr>
        <w:t>Um marido e uma esposa</w:t>
      </w:r>
    </w:p>
    <w:p>
      <w:pPr>
        <w:pStyle w:val="ListBullet"/>
        <w:spacing w:line="240" w:lineRule="auto"/>
        <w:ind w:left="720"/>
      </w:pPr>
      <w:r>
        <w:rPr>
          <w:lang w:val="pt_PT" w:bidi="pt_PT"/>
        </w:rPr>
      </w:r>
      <w:r>
        <w:rPr>
          <w:lang w:val="pt_PT" w:bidi="pt_PT"/>
        </w:rPr>
        <w:t>Um segundo homem</w:t>
      </w:r>
    </w:p>
    <w:p>
      <w:pPr/>
      <w:r>
        <w:rPr>
          <w:lang w:val="pt_PT" w:bidi="pt_PT"/>
        </w:rPr>
      </w:r>
      <w:r>
        <w:rPr>
          <w:lang w:val="pt_PT" w:bidi="pt_PT"/>
        </w:rPr>
        <w:t>Nesta sessão, peça ao grupo para fazer um roteiro gráfico, desenhar ou usar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na encosta da montanha. Ele lhes ensinou declarações importantes sobre quem Deus abençoa, sobre como os discípulos deveriam ser diferentes das pessoas ao seu redor e sobre a lei. Agora, Jesus ensina sobre como entender as leis do Antigo Testamento sobre adultério e divórcio.</w:t>
      </w:r>
    </w:p>
    <w:p>
      <w:pPr/>
      <w:r>
        <w:rPr>
          <w:lang w:val="pt_PT" w:bidi="pt_PT"/>
        </w:rPr>
      </w:r>
      <w:r>
        <w:rPr>
          <w:lang w:val="pt_PT" w:bidi="pt_PT"/>
        </w:rPr>
        <w:t>Na primeira cena, é importante recordar que Jesus lembra aos discípulos sobre o que a lei de Moisés diz sobre adultério. Jesus diz que mesmo que um homem olhe para outra mulher e queira dormir com ela, é o mesmo que cometer adultério com ela em seu coração. Lembre-se de que o homem já é culpado quando ele olha para a mulher com essa intenção de dormir com ela. Lembre-se também de que a punição por adultério era a morte. Jesus diz que o homem que dorme com outra mulher ou até mesmo pensa em dormir com outra mulher, merece a morte.</w:t>
      </w:r>
    </w:p>
    <w:p>
      <w:pPr/>
      <w:r>
        <w:rPr>
          <w:lang w:val="pt_PT" w:bidi="pt_PT"/>
        </w:rPr>
      </w:r>
      <w:r>
        <w:rPr>
          <w:lang w:val="pt_PT" w:bidi="pt_PT"/>
        </w:rPr>
        <w:t>Lembre-se de que quando Jesus usa os dois exemplos sobre arrancar seu olho e cortar sua mão, Jesus não quer tirar seu olho ou cortar sua mão literalmente. Jesus está usando o olho e a mão como símbolos para falar sobre o quão importante é se livrar das coisas que fazem uma pessoa pecar. Pensem sobre como vocês podem representar “tirar seu olho” ou “cortar sua mão” usando brinquedos ou um desenho.</w:t>
      </w:r>
    </w:p>
    <w:p>
      <w:pPr/>
      <w:r>
        <w:rPr>
          <w:lang w:val="pt_PT" w:bidi="pt_PT"/>
        </w:rPr>
      </w:r>
      <w:r>
        <w:rPr>
          <w:lang w:val="pt_PT" w:bidi="pt_PT"/>
        </w:rPr>
        <w:t>Na segunda cena, lembre-se de que Jesus lembra os discípulos sobre a lei do divórcio. É importante lembrar que a certidão de divórcio era um papel escrito que mostrava que o casamento estava terminado. Jesus mostrou que não era suficiente que um homem desse apenas à sua esposa essa certidão de divórcio para terminar o casamento. Lembre-se de que naquele tempo, os homens geralmente poderiam se divorciar de suas esposas por qualquer razão, desde que eles lhes dessem a certidão de divórcio.</w:t>
      </w:r>
    </w:p>
    <w:p>
      <w:pPr/>
      <w:r>
        <w:rPr>
          <w:lang w:val="pt_PT" w:bidi="pt_PT"/>
        </w:rPr>
      </w:r>
      <w:r>
        <w:rPr>
          <w:lang w:val="pt_PT" w:bidi="pt_PT"/>
        </w:rPr>
        <w:t>Lembre-se de que Jesus fala sobre duas situações diferentes. Seria bom desenhar ou usar brinquedos para mostrar cada uma das situações diferentes.</w:t>
      </w:r>
    </w:p>
    <w:p>
      <w:pPr/>
      <w:r>
        <w:rPr>
          <w:lang w:val="pt_PT" w:bidi="pt_PT"/>
        </w:rPr>
      </w:r>
      <w:r>
        <w:rPr>
          <w:lang w:val="pt_PT" w:bidi="pt_PT"/>
        </w:rPr>
        <w:t>Na primeira situação, Jesus disse que a única maneira de realmente terminar um casamento era se a esposa dormisse com outro homem. Então o casamento terminou, e o homem e a esposa podem estar divorciados. Esse é um divórcio legal.</w:t>
      </w:r>
    </w:p>
    <w:p>
      <w:pPr/>
      <w:r>
        <w:rPr>
          <w:lang w:val="pt_PT" w:bidi="pt_PT"/>
        </w:rPr>
      </w:r>
      <w:r>
        <w:rPr>
          <w:lang w:val="pt_PT" w:bidi="pt_PT"/>
        </w:rPr>
        <w:t>Para a segunda situação, Jesus diz que o homem e a mulher obtêm um divórcio por outra razão. Lembre-se de que nessa situação, a esposa não dormia com outro homem. Para essa situação, Jesus diz que o divórcio não é legal. Quando a esposa se casa com um segundo homem, ela se torna culpada de pecado sexual, e seu segundo marido é culpado de pecado sexual também. O primeiro casamento ainda é válido, então é por isso que a esposa e o segundo marido são culpados de pecado sexual.</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ensina seus discípulos e a multidão sobre o verdadeiro significado da lei contra o adultério. Jesus usa dois exemplos chocantes para mostrar o quão importante é se livrar do pecado.</w:t>
      </w:r>
    </w:p>
    <w:p>
      <w:pPr/>
      <w:r>
        <w:rPr>
          <w:lang w:val="pt_PT" w:bidi="pt_PT"/>
        </w:rPr>
      </w:r>
      <w:r>
        <w:rPr>
          <w:b/>
          <w:lang w:val="pt_PT" w:bidi="pt_PT"/>
        </w:rPr>
        <w:t>Segunda cena:</w:t>
      </w:r>
      <w:r>
        <w:rPr>
          <w:lang w:val="pt_PT" w:bidi="pt_PT"/>
        </w:rPr>
        <w:t xml:space="preserve"> Jesus ensina sobre o verdadeiro significado da lei de Deus sobre divórcio.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Um homem e uma mulher</w:t>
      </w:r>
    </w:p>
    <w:p>
      <w:pPr>
        <w:pStyle w:val="ListBullet"/>
        <w:spacing w:line="240" w:lineRule="auto"/>
        <w:ind w:left="720"/>
      </w:pPr>
      <w:r>
        <w:rPr>
          <w:lang w:val="pt_PT" w:bidi="pt_PT"/>
        </w:rPr>
      </w:r>
      <w:r>
        <w:rPr>
          <w:lang w:val="pt_PT" w:bidi="pt_PT"/>
        </w:rPr>
        <w:t>Um marido e uma esposa</w:t>
      </w:r>
    </w:p>
    <w:p>
      <w:pPr>
        <w:pStyle w:val="ListBullet"/>
        <w:spacing w:line="240" w:lineRule="auto"/>
        <w:ind w:left="720"/>
      </w:pPr>
      <w:r>
        <w:rPr>
          <w:lang w:val="pt_PT" w:bidi="pt_PT"/>
        </w:rPr>
      </w:r>
      <w:r>
        <w:rPr>
          <w:lang w:val="pt_PT" w:bidi="pt_PT"/>
        </w:rPr>
        <w:t>Um segundo homem</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se senta e ensina seus discípulos. Os discípulos estão sentados perto dele. Jesus lembra a eles sobre a lei de Moisés que diz “não cometerás adultério”. Jesus diz a eles que mesmo que um homem olhe para outra mulher com a intenção de ter relações sexuais com ela, o homem já é culpado de adultério em seu coração. Ações erradas merecem punição e pensamentos errados também merecem punição.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dá dois exemplos sobre o quão importante é não pecar. Jesus diz que você deve arrancar seu olho ou cortar sua mão se isso fizer você pecar. Jesus não quer dizer que você deveria literalmente arrancar seu olho ou cortar sua mão. Jesus está dizendo o quão importante é remover coisas de seu coração que o fazem pecar.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se sentem?”.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Jesus ensina sobre divórcio. Jesus lembra aos discípulos da lei de Moisés que um homem precisa dar à sua esposa uma certidão de divórcio para terminar seu casamento. Um homem poderia terminar o casamento por qualquer razão, desde que ele desse a sua esposa o certificado de divórcio.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atriz que interpreta a esposa: “Como você se sente?”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aos discípulos que a única maneira de ter um divórcio legal é se a esposa dormir com outro homem. Jesus diz que se a esposa não dorme com outro homem, e o marido ainda se divorcia da esposa, esse não é um divórcio real. Isso significa que o primeiro casamento ainda é legal. Jesus diz que se a esposa se casar com um segundo marido, ela está cometendo pecado sexual. O segundo marido também está cometendo pecado sexual.</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atriz que interpreta a esposa: “Como você se sente?” Você pode ouvir coisas como:</w:t>
      </w:r>
    </w:p>
    <w:p>
      <w:pPr>
        <w:pStyle w:val="ListBullet"/>
        <w:spacing w:line="240" w:lineRule="auto"/>
        <w:ind w:left="720"/>
      </w:pPr>
      <w:r>
        <w:rPr>
          <w:lang w:val="pt_PT" w:bidi="pt_PT"/>
        </w:rPr>
      </w:r>
      <w:r>
        <w:rPr>
          <w:lang w:val="pt_PT" w:bidi="pt_PT"/>
        </w:rPr>
        <w:t>Além disso, pergunte ao ator que interpreta o primeiro marido: “Como você se sente?” Você pode ouvir coisas como:</w:t>
      </w:r>
    </w:p>
    <w:p>
      <w:pPr>
        <w:pStyle w:val="ListBullet"/>
        <w:spacing w:line="240" w:lineRule="auto"/>
        <w:ind w:left="720"/>
      </w:pPr>
      <w:r>
        <w:rPr>
          <w:lang w:val="pt_PT" w:bidi="pt_PT"/>
        </w:rPr>
      </w:r>
      <w:r>
        <w:rPr>
          <w:lang w:val="pt_PT" w:bidi="pt_PT"/>
        </w:rPr>
        <w:t>Além disso, pergunte ao ator que interpreta o segundo marido: “Como você se sente?”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deu um novo ensinamento sobre adultério. </w:t>
      </w:r>
      <w:r>
        <w:rPr>
          <w:b/>
          <w:lang w:val="pt_PT" w:bidi="pt_PT"/>
        </w:rPr>
        <w:t>Adultério</w:t>
      </w:r>
      <w:r>
        <w:rPr>
          <w:lang w:val="pt_PT" w:bidi="pt_PT"/>
        </w:rPr>
        <w:t xml:space="preserve"> é quando um marido ou esposa relaciona-se sexualmente com alguém que não seja seu cônjuge. Jesus, considerou que homens e mulheres são culpados de adultério quando têm relacionamentos sexuais com qualquer pessoa fora de seu casamento. Consulte o Glossário Mestre para uma definição mais completa da palavra </w:t>
      </w:r>
      <w:r>
        <w:rPr>
          <w:lang w:val="pt_PT" w:bidi="pt_PT"/>
        </w:rPr>
        <w:t>adultério</w:t>
      </w:r>
      <w:r>
        <w:rPr>
          <w:lang w:val="pt_PT" w:bidi="pt_PT"/>
        </w:rPr>
        <w:t>.</w:t>
      </w:r>
    </w:p>
    <w:p>
      <w:pPr/>
      <w:r>
        <w:rPr>
          <w:lang w:val="pt_PT" w:bidi="pt_PT"/>
        </w:rPr>
      </w:r>
      <w:r>
        <w:rPr>
          <w:lang w:val="pt_PT" w:bidi="pt_PT"/>
        </w:rPr>
        <w:t xml:space="preserve">Jesus diz que se um homem olha para uma mulher com luxúria, ele já cometeu adultério com ela em seu coração. </w:t>
      </w:r>
      <w:r>
        <w:rPr>
          <w:b/>
          <w:lang w:val="pt_PT" w:bidi="pt_PT"/>
        </w:rPr>
        <w:t>Luxúria</w:t>
      </w:r>
      <w:r>
        <w:rPr>
          <w:lang w:val="pt_PT" w:bidi="pt_PT"/>
        </w:rPr>
        <w:t xml:space="preserve"> significa querer o que outra pessoa tem ou querer fazer algo que está errado. Jesus quer dizer que a luxúria é tão ruim quanto ter relações sexuais erradas. Jesus diz isso para proteger as mulheres dos pensamentos lascivos dos homens. Nessa cultura, um homem possuía sua esposa como se ela fosse sua posse. Quando um homem quer ter relações sexuais com uma mulher, ele está querendo a posse de outra pessoa.</w:t>
      </w:r>
    </w:p>
    <w:p>
      <w:pPr/>
      <w:r>
        <w:rPr>
          <w:lang w:val="pt_PT" w:bidi="pt_PT"/>
        </w:rPr>
      </w:r>
      <w:r>
        <w:rPr>
          <w:lang w:val="pt_PT" w:bidi="pt_PT"/>
        </w:rPr>
        <w:t>Parem e conversem sobre a frase “em seu coração”. Em sua cultura, como vocês falam sobre a vida interior, pensamentos ou emoções de uma pessoa?</w:t>
      </w:r>
    </w:p>
    <w:p>
      <w:pPr/>
      <w:r>
        <w:rPr>
          <w:lang w:val="pt_PT" w:bidi="pt_PT"/>
        </w:rPr>
      </w:r>
      <w:r>
        <w:rPr>
          <w:lang w:val="pt_PT" w:bidi="pt_PT"/>
        </w:rPr>
        <w:t xml:space="preserve">Jesus mostra dois exemplos sobre o quão importante é não pecar. A palavra </w:t>
      </w:r>
      <w:r>
        <w:rPr>
          <w:b/>
          <w:lang w:val="pt_PT" w:bidi="pt_PT"/>
        </w:rPr>
        <w:t>pecado</w:t>
      </w:r>
      <w:r>
        <w:rPr>
          <w:lang w:val="pt_PT" w:bidi="pt_PT"/>
        </w:rPr>
        <w:t xml:space="preserve"> significa um ato de desobediência a Deus. Jesus diz que uma pessoa deveria arrancar seu olho ou cortar sua mão se isso a fizer pecar. Traduza pecado da mesma forma como você tem feito nas passagens anteriores. Consulte o Glossário Mestre para uma definição mais completa da palavra </w:t>
      </w:r>
      <w:r>
        <w:rPr>
          <w:lang w:val="pt_PT" w:bidi="pt_PT"/>
        </w:rPr>
        <w:t>pecar</w:t>
      </w:r>
      <w:r>
        <w:rPr>
          <w:lang w:val="pt_PT" w:bidi="pt_PT"/>
        </w:rPr>
        <w:t>.</w:t>
      </w:r>
    </w:p>
    <w:p>
      <w:pPr/>
      <w:r>
        <w:rPr>
          <w:lang w:val="pt_PT" w:bidi="pt_PT"/>
        </w:rPr>
      </w:r>
      <w:r>
        <w:rPr>
          <w:lang w:val="pt_PT" w:bidi="pt_PT"/>
        </w:rPr>
        <w:t>No idioma original, “fazer você pecar” significa “fazer uma pessoa tropeçar”. Isso não significa cair fisicamente. Jesus quer dizer que se seu olho ou mão os levam para longe de Deus e para longe da salvação, vocês devem se livrar deles. Jesus quer que seus discípulos se livrem de qualquer coisa que os leve a desobedecer a Deus.</w:t>
      </w:r>
    </w:p>
    <w:p>
      <w:pPr/>
      <w:r>
        <w:rPr>
          <w:lang w:val="pt_PT" w:bidi="pt_PT"/>
        </w:rPr>
      </w:r>
      <w:r>
        <w:rPr>
          <w:lang w:val="pt_PT" w:bidi="pt_PT"/>
        </w:rPr>
        <w:t xml:space="preserve">Jesus diz que seria melhor perder uma parte de seu corpo do que ir para o inferno. </w:t>
      </w:r>
      <w:r>
        <w:rPr>
          <w:b/>
          <w:lang w:val="pt_PT" w:bidi="pt_PT"/>
        </w:rPr>
        <w:t>Inferno</w:t>
      </w:r>
      <w:r>
        <w:rPr>
          <w:lang w:val="pt_PT" w:bidi="pt_PT"/>
        </w:rPr>
        <w:t xml:space="preserve"> é o nome do lugar aonde os incrédulos vão quando chegar o fim do mundo, para serem punidos. Satanás e seus anjos também vão para lá. Haverá fogo que durará para sempre no inferno. Traduza inferno da mesma forma como você tem feito nas passagens anteriores. Consulte o Glossário Mestre para uma definição mais completa da palavra </w:t>
      </w:r>
      <w:r>
        <w:rPr>
          <w:lang w:val="pt_PT" w:bidi="pt_PT"/>
        </w:rPr>
        <w:t>inferno</w:t>
      </w:r>
      <w:r>
        <w:rPr>
          <w:lang w:val="pt_PT" w:bidi="pt_PT"/>
        </w:rPr>
        <w:t>.</w:t>
      </w:r>
    </w:p>
    <w:p>
      <w:pPr/>
      <w:r>
        <w:rPr>
          <w:lang w:val="pt_PT" w:bidi="pt_PT"/>
        </w:rPr>
      </w:r>
      <w:r>
        <w:rPr>
          <w:lang w:val="pt_PT" w:bidi="pt_PT"/>
        </w:rPr>
        <w:t xml:space="preserve">Jesus também ensina sobre divórcio. </w:t>
      </w:r>
      <w:r>
        <w:rPr>
          <w:b/>
          <w:lang w:val="pt_PT" w:bidi="pt_PT"/>
        </w:rPr>
        <w:t>Divórcio</w:t>
      </w:r>
      <w:r>
        <w:rPr>
          <w:lang w:val="pt_PT" w:bidi="pt_PT"/>
        </w:rPr>
        <w:t xml:space="preserve"> é uma separação permanente entre um marido e uma esposa. Traduza </w:t>
      </w:r>
      <w:r>
        <w:rPr>
          <w:b/>
          <w:lang w:val="pt_PT" w:bidi="pt_PT"/>
        </w:rPr>
        <w:t>divórcio</w:t>
      </w:r>
      <w:r>
        <w:rPr>
          <w:lang w:val="pt_PT" w:bidi="pt_PT"/>
        </w:rPr>
        <w:t xml:space="preserve"> da mesma forma como você tem feito nas passagens anteriores. Jesus diz que há padrões mais elevados para o divórcio do que aqueles que as pessoas seguiam na cultura da época. Naquele tempo, um homem precisava apenas dar à sua esposa uma certidão de divórcio para terminar o casamento. Jesus mostrou que o verdadeiro significado da lei era muito mais rigoroso do que as pessoas esperavam.</w:t>
      </w:r>
    </w:p>
    <w:p>
      <w:pPr/>
      <w:r>
        <w:rPr>
          <w:lang w:val="pt_PT" w:bidi="pt_PT"/>
        </w:rPr>
      </w:r>
      <w:r>
        <w:rPr>
          <w:lang w:val="pt_PT" w:bidi="pt_PT"/>
        </w:rPr>
        <w:t>Jesus disse que a única razão admissível para o fim do casamento era se a esposa fosse infiel e dormisse com outro homem. No idioma original, a palavra para “infiel” ou “impureza” significa pecado sexual de algum tipo. Essa não é a mesma palavra que adultério, mas elas são ideias relacionadas. Se a esposa se casasse novamente, então ela e seu novo marido seriam culpados de adultério porque o primeiro casamento nunca havia terminado verdadeiramente.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5:33–42</w:t>
      </w:r>
      <w:r>
        <w:rPr>
          <w:lang w:val="pt_PT" w:bidi="pt_PT"/>
        </w:rPr>
      </w:r>
    </w:p>
    <w:p>
      <w:pPr>
        <w:pStyle w:val="Heading3"/>
      </w:pPr>
      <w:r>
        <w:rPr>
          <w:lang w:val="pt_PT" w:bidi="pt_PT"/>
        </w:rPr>
        <w:t>Ouvir e Sentir</w:t>
      </w:r>
    </w:p>
    <w:p>
      <w:pPr/>
      <w:r>
        <w:rPr>
          <w:lang w:val="pt_PT" w:bidi="pt_PT"/>
        </w:rPr>
      </w:r>
      <w:r>
        <w:rPr>
          <w:lang w:val="pt_PT" w:bidi="pt_PT"/>
        </w:rPr>
        <w:t>Ouçam Mateus 5.33–42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está sentado na encosta de uma montanha e está ensinando aos seus discípulos, ou seguidores próximos. Uma multidão de pessoas também está ouvindo. Jesus está ensinando aos discípulos sobre como eles devem ser mais justos do que os fariseus e os mestres da lei. Ele disse que a atitude de uma pessoa é mais importante do que apenas suas ações de obedecer à lei. Jesus falou sobre assassinato, adultério e divórcio. Agora, ele trata sobre fazer juramentos e não retribuir o mal.</w:t>
      </w:r>
    </w:p>
    <w:p>
      <w:pPr/>
      <w:r>
        <w:rPr>
          <w:lang w:val="pt_PT" w:bidi="pt_PT"/>
        </w:rPr>
      </w:r>
      <w:r>
        <w:rPr>
          <w:lang w:val="pt_PT" w:bidi="pt_PT"/>
        </w:rPr>
        <w:t>Jesus sabe que os discípulos estão familiarizados com as leis de Deus. Jesus lembra aos discípulos sobre as leis no Antigo Testamento que dizem que as pessoas não deveriam quebrar seus juramentos a Deus. Um juramento é adicionado a uma promessa, para que as pessoas saibam que devem manter seu acordo, e que ele não pode ser mudado. Naquela época, as pessoas fariam uma promessa em nome de Deus, e isso significava que elas pediam a Deus para ser suas testemunhas em sua promessa. Se alguém não mantivesse uma promessa que fez em nome de Deus, isso era uma forma indevida de usar o nome de Deus. Às vezes, as pessoas fariam uma promessa em nome de outra coisa, e os mestres da lei diziam que as pessoas não precisavam manter essas promessas.</w:t>
      </w:r>
    </w:p>
    <w:p>
      <w:pPr/>
      <w:r>
        <w:rPr>
          <w:lang w:val="pt_PT" w:bidi="pt_PT"/>
        </w:rPr>
      </w:r>
      <w:r>
        <w:rPr>
          <w:lang w:val="pt_PT" w:bidi="pt_PT"/>
        </w:rPr>
        <w:t>Jesus dá um novo ensinamento sobre juramentos agora. Jesus diz que seus discípulos não deveriam fazer nenhum juramento ou votos. Jesus quer que seus discípulos sempre mantenham suas promessas sem precisar fazer nenhum juramento em nome de Deus ou em nome de qualquer outra coisa.</w:t>
      </w:r>
    </w:p>
    <w:p>
      <w:pPr/>
      <w:r>
        <w:rPr>
          <w:lang w:val="pt_PT" w:bidi="pt_PT"/>
        </w:rPr>
      </w:r>
      <w:r>
        <w:rPr>
          <w:lang w:val="pt_PT" w:bidi="pt_PT"/>
        </w:rPr>
        <w:t>Parem e discutam que tipos de juramentos, votos ou promessas estão presentes em sua cultura. O que as pessoas dizem quando elas fazem juramentos? Como as pessoas fazem o tipo mais forte de juramento ou voto em seu idioma?</w:t>
      </w:r>
    </w:p>
    <w:p>
      <w:pPr/>
      <w:r>
        <w:rPr>
          <w:lang w:val="pt_PT" w:bidi="pt_PT"/>
        </w:rPr>
      </w:r>
      <w:r>
        <w:rPr>
          <w:lang w:val="pt_PT" w:bidi="pt_PT"/>
        </w:rPr>
        <w:t>Naquela época, as pessoas muitas vezes faziam votos pelo céu, pela terra, Jerusalém ou pela própria cabeça. Os judeus faziam votos como esse porque eles estavam evitando fazer um juramento ou voto em nome de Deus. Jesus diz que nenhum voto é permitido porque Deus governa sobre tudo. As pessoas não deveriam fazer votos pelo céu, porque é o trono de Deus, ou onde ele se senta. O céu é o lugar onde Deus vive, e “o trono de Deus” significa que Deus governa do céu.</w:t>
      </w:r>
    </w:p>
    <w:p>
      <w:pPr/>
      <w:r>
        <w:rPr>
          <w:lang w:val="pt_PT" w:bidi="pt_PT"/>
        </w:rPr>
      </w:r>
      <w:r>
        <w:rPr>
          <w:lang w:val="pt_PT" w:bidi="pt_PT"/>
        </w:rPr>
        <w:t>Jesus continua dizendo que as pessoas não deveriam também fazer um juramento com a palavra “terra” porque é o estrado dos pés de Deus. Um estrado para os pés é onde um rei coloca seus pés. Isso não significa que Deus tem pés. “A terra é o estrado dos pés de Deus” significa que toda a terra pertence a Deus. Jesus também diz que as pessoas não deveriam fazer um voto com a palavra “Jerusalém”. Jerusalém é a cidade onde estava o templo de Deus. Jesus diz para não fazer votos por Jerusalém porque ela é a cidade do grande rei. O grande Rei significa Deus. Finalmente, Jesus diz que as pessoas não deveriam fazer um voto usando as palavras “pela minha cabeça”. Jesus diz que uma pessoa não pode mudar a cor de seus cabelos. Apenas Deus controla o céu e a terra e a cabeça de uma pessoa. Ninguém deve fazer um juramento ou prometer pela própria cabeça.</w:t>
      </w:r>
    </w:p>
    <w:p>
      <w:pPr/>
      <w:r>
        <w:rPr>
          <w:lang w:val="pt_PT" w:bidi="pt_PT"/>
        </w:rPr>
      </w:r>
      <w:r>
        <w:rPr>
          <w:lang w:val="pt_PT" w:bidi="pt_PT"/>
        </w:rPr>
        <w:t>Jesus diz que seus discípulos deveriam apenas dizer “sim” quando eles quiserem dizer “sim” e “não” quando eles quiserem dizer “não”. Jesus diz que se uma pessoa diz mais do que “sim” ou “não”, essa declaração vem do maligno, o diabo. Deus quer que seu povo seja sincero e não adicione nada a suas palavras.</w:t>
      </w:r>
    </w:p>
    <w:p>
      <w:pPr/>
      <w:r>
        <w:rPr>
          <w:lang w:val="pt_PT" w:bidi="pt_PT"/>
        </w:rPr>
      </w:r>
      <w:r>
        <w:rPr>
          <w:lang w:val="pt_PT" w:bidi="pt_PT"/>
        </w:rPr>
        <w:t>Em seguida, Jesus ensina seus discípulos sobre não retribuir o mal. Jesus lembra a eles sobre o ditado no Antigo Testamento que se uma pessoa faz alguém perder um olho, essa pessoa também deveria perder um olho. Jesus também diz que se uma pessoa arrancar o dente de alguém, essa pessoa também deveria perder um dente. Esse ditado era usado para que os tribunais não punissem alguém mais do que merecesse. Esse ditado não quer dizer que uma pessoa poderia tirar o olho de outra pessoa em vingança. Outras nações na época do Antigo Testamento também tinham leis que permitiam a retribuição pelo mal. Durante a época de Jesus, era provável que as pessoas pagassem dinheiro quando elas causassem uma ferida a outra pessoa em vez de receberem a mesma ferida.</w:t>
      </w:r>
    </w:p>
    <w:p>
      <w:pPr/>
      <w:r>
        <w:rPr>
          <w:lang w:val="pt_PT" w:bidi="pt_PT"/>
        </w:rPr>
      </w:r>
      <w:r>
        <w:rPr>
          <w:lang w:val="pt_PT" w:bidi="pt_PT"/>
        </w:rPr>
        <w:t>Parem e conversem sobre como é “retribuir o mal” em sua cultura. Quando alguém fere outra pessoa, o que acontece na cultura? Há pagamento de dinheiro, punição ou outra ação necessária? Como a honra da pessoa ferida ou desonrada é restaurada?</w:t>
      </w:r>
    </w:p>
    <w:p>
      <w:pPr/>
      <w:r>
        <w:rPr>
          <w:lang w:val="pt_PT" w:bidi="pt_PT"/>
        </w:rPr>
      </w:r>
      <w:r>
        <w:rPr>
          <w:lang w:val="pt_PT" w:bidi="pt_PT"/>
        </w:rPr>
        <w:t>Agora, Jesus diz que seus discípulos não deveriam lutar contra a pessoa que faz coisas más com eles. Jesus dá quatro exemplos de como seus discípulos não deveriam retribuir o mal. Primeiro, Jesus diz que se alguém o insultar batendo na bochecha direita com a mão, você deve virar seu rosto para deixar que bata na bochecha esquerda também. Bater em alguém no rosto dessa forma era desonrar essa pessoa.</w:t>
      </w:r>
    </w:p>
    <w:p>
      <w:pPr/>
      <w:r>
        <w:rPr>
          <w:lang w:val="pt_PT" w:bidi="pt_PT"/>
        </w:rPr>
      </w:r>
      <w:r>
        <w:rPr>
          <w:lang w:val="pt_PT" w:bidi="pt_PT"/>
        </w:rPr>
        <w:t>Em seguida, Jesus diz que se alguém o processar por sua túnica, você também deve dar à pessoa sua capa, ou suas roupas exteriores. Processar significa que uma pessoa leva você a um juiz para obter o pagamento. Uma túnica era uma veste longa que homens e mulheres usavam junto à sua pele, como uma roupa de baixo. Uma capa era mais valiosa do que uma túnica e as pessoas poderiam usá-la como um cobertor à noite para se manterem aquecidas. Havia leis no Antigo Testamento dizendo que ninguém poderia demandar uma capa, uma vez que as pessoas precisavam dele para se manterem aquecidas à noite. Jesus queria que seus discípulos dessem seus mantos livremente, o que era mais do que a lei exigia.</w:t>
      </w:r>
    </w:p>
    <w:p>
      <w:pPr/>
      <w:r>
        <w:rPr>
          <w:lang w:val="pt_PT" w:bidi="pt_PT"/>
        </w:rPr>
      </w:r>
      <w:r>
        <w:rPr>
          <w:lang w:val="pt_PT" w:bidi="pt_PT"/>
        </w:rPr>
        <w:t>Pare e mostre imagens de uma túnica e uma capa.</w:t>
      </w:r>
    </w:p>
    <w:p>
      <w:pPr/>
      <w:r>
        <w:rPr>
          <w:lang w:val="pt_PT" w:bidi="pt_PT"/>
        </w:rPr>
      </w:r>
      <w:r>
        <w:rPr>
          <w:lang w:val="pt_PT" w:bidi="pt_PT"/>
        </w:rPr>
        <w:t>Em seguida, Jesus diz que se um dos soldados que vivem na área forçar você a carregar as coisas dele por uma milha, você deveria carregar suas coisas por duas milhas. Nessa época, os romanos governavam a terra judaica, e um soldado romano poderia forçar qualquer um a carregar suas coisas por até uma milha romana. Uma milha romana tinha cerca de um quilômetro e meio. Jesus quer dizer que seus discípulos deveriam fazer o dobro do que alguém os força a fazer.</w:t>
      </w:r>
    </w:p>
    <w:p>
      <w:pPr/>
      <w:r>
        <w:rPr>
          <w:lang w:val="pt_PT" w:bidi="pt_PT"/>
        </w:rPr>
      </w:r>
      <w:r>
        <w:rPr>
          <w:lang w:val="pt_PT" w:bidi="pt_PT"/>
        </w:rPr>
        <w:t>Pare e mostre uma imagem de um soldado romano.</w:t>
      </w:r>
    </w:p>
    <w:p>
      <w:pPr/>
      <w:r>
        <w:rPr>
          <w:lang w:val="pt_PT" w:bidi="pt_PT"/>
        </w:rPr>
      </w:r>
      <w:r>
        <w:rPr>
          <w:lang w:val="pt_PT" w:bidi="pt_PT"/>
        </w:rPr>
        <w:t>Por fim, Jesus diz que seus discípulos deveriam estar prontos para dar dinheiro a qualquer um que pedisse dinheiro. Ele diz que quando alguém pedir algo emprestado, você deve dar a essa pessoa. Em todos os quatro exemplos, Jesus não quer que seus discípulos lutem contra as pessoas que fizeram o mal a eles.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ensina a seus discípulos sobre juramentos e votos. Jesus diz que seus discípulos não devem fazer juramentos. Eles devem apenas dizer “sim” ou “não”.</w:t>
      </w:r>
    </w:p>
    <w:p>
      <w:pPr/>
      <w:r>
        <w:rPr>
          <w:lang w:val="pt_PT" w:bidi="pt_PT"/>
        </w:rPr>
      </w:r>
      <w:r>
        <w:rPr>
          <w:b/>
          <w:lang w:val="pt_PT" w:bidi="pt_PT"/>
        </w:rPr>
        <w:t>Segunda cena:</w:t>
      </w:r>
      <w:r>
        <w:rPr>
          <w:lang w:val="pt_PT" w:bidi="pt_PT"/>
        </w:rPr>
        <w:t xml:space="preserve"> Jesus ensina sobre não retribuir o mal. Ele dá quatro exemplos de como seus discípulos não devem retribuir o mal.</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Alguém que faz o mal a um discípulo (insultos, processos, forçar a carregar um fardo)</w:t>
      </w:r>
    </w:p>
    <w:p>
      <w:pPr>
        <w:pStyle w:val="ListBullet"/>
        <w:spacing w:line="240" w:lineRule="auto"/>
        <w:ind w:left="720"/>
      </w:pPr>
      <w:r>
        <w:rPr>
          <w:lang w:val="pt_PT" w:bidi="pt_PT"/>
        </w:rPr>
      </w:r>
      <w:r>
        <w:rPr>
          <w:lang w:val="pt_PT" w:bidi="pt_PT"/>
        </w:rPr>
        <w:t>Alguém que pede algo</w:t>
      </w:r>
    </w:p>
    <w:p>
      <w:pPr/>
      <w:r>
        <w:rPr>
          <w:lang w:val="pt_PT" w:bidi="pt_PT"/>
        </w:rPr>
      </w:r>
      <w:r>
        <w:rPr>
          <w:lang w:val="pt_PT" w:bidi="pt_PT"/>
        </w:rPr>
        <w:t>Nesta sessão, peça ao grupo para fazer um roteiro gráfico, desenhar ou usar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na encosta da montanha. Ele lhes ensinou declarações importantes sobre quem Deus abençoa, sobre como os discípulos deveriam ser diferentes das pessoas ao seu redor e sobre a lei. Agora, Jesus dá um novo ensinamento sobre juramentos e sobre não retribuir o mal.</w:t>
      </w:r>
    </w:p>
    <w:p>
      <w:pPr/>
      <w:r>
        <w:rPr>
          <w:lang w:val="pt_PT" w:bidi="pt_PT"/>
        </w:rPr>
      </w:r>
      <w:r>
        <w:rPr>
          <w:lang w:val="pt_PT" w:bidi="pt_PT"/>
        </w:rPr>
        <w:t>Na primeira cena, é importante lembrar que as pessoas comumente faziam votos durante o tempo de Jesus. Eles fizeram votos em nome de Deus ou em nome de outra coisa. Jesus diz que até mesmo fazer um voto por outra coisa não é bom. Deus governa sobre tudo, portanto, qualquer voto é um uso indevido do nome de Deus.</w:t>
      </w:r>
    </w:p>
    <w:p>
      <w:pPr/>
      <w:r>
        <w:rPr>
          <w:lang w:val="pt_PT" w:bidi="pt_PT"/>
        </w:rPr>
      </w:r>
      <w:r>
        <w:rPr>
          <w:lang w:val="pt_PT" w:bidi="pt_PT"/>
        </w:rPr>
        <w:t>É importante lembrar que Jesus contrasta a lei do Antigo Testamento e a nova maneira como ele está ensinando. Lembre-se de mostrar em seu idioma que essa é uma nova maneira de entender a lei sobre juramentos.</w:t>
      </w:r>
    </w:p>
    <w:p>
      <w:pPr/>
      <w:r>
        <w:rPr>
          <w:lang w:val="pt_PT" w:bidi="pt_PT"/>
        </w:rPr>
      </w:r>
      <w:r>
        <w:rPr>
          <w:lang w:val="pt_PT" w:bidi="pt_PT"/>
        </w:rPr>
        <w:t>Lembre-se de que Jesus diz quatro maneiras pelas quais seus discípulos não deveriam fazer juramentos: pelo céu, pela terra, por Jerusalém ou por suas próprias cabeças. Então, Jesus conclui essa cena dizendo que seus discípulos deveriam dizer “sim” quando quiserem “sim” e “não” quando quiserem dizer "não". Eles não precisam adicionar nenhum juramento a suas palavras para torná-las mais fortes. Lembre-se de que Jesus não quer que os discípulos vejam isso como uma nova lista de regras a seguir. Jesus quer que seus discípulos sejam verdadeiros e honestos.</w:t>
      </w:r>
    </w:p>
    <w:p>
      <w:pPr/>
      <w:r>
        <w:rPr>
          <w:lang w:val="pt_PT" w:bidi="pt_PT"/>
        </w:rPr>
      </w:r>
      <w:r>
        <w:rPr>
          <w:lang w:val="pt_PT" w:bidi="pt_PT"/>
        </w:rPr>
        <w:t>Na segunda cena, lembre-se de que Jesus cita uma declaração do Antigo Testamento sobre retribuir o mal. Lembre-se de que no tempo de Jesus, essa declaração era para proteger as pessoas de não serem punidas mais ou menos do que mereciam. Lembre-se de que isso não era sobre vingança pessoal contra um inimigo.</w:t>
      </w:r>
    </w:p>
    <w:p>
      <w:pPr/>
      <w:r>
        <w:rPr>
          <w:lang w:val="pt_PT" w:bidi="pt_PT"/>
        </w:rPr>
      </w:r>
      <w:r>
        <w:rPr>
          <w:lang w:val="pt_PT" w:bidi="pt_PT"/>
        </w:rPr>
        <w:t>É importante lembrar que Jesus dá quatro exemplos de como seus discípulos não deveriam se defender. Jesus disse que seus discípulos deveriam deixar alguém bater em ambas as bochechas. Lembre-se de que provavelmente era chocante para os discípulos ouvirem isso, e que normalmente era esperado que eles defendessem sua honra quando alguém os insultava.</w:t>
      </w:r>
    </w:p>
    <w:p>
      <w:pPr/>
      <w:r>
        <w:rPr>
          <w:lang w:val="pt_PT" w:bidi="pt_PT"/>
        </w:rPr>
      </w:r>
      <w:r>
        <w:rPr>
          <w:lang w:val="pt_PT" w:bidi="pt_PT"/>
        </w:rPr>
        <w:t>Jesus também diz que seus discípulos deveriam dar livremente suas túnicas e suas capas quando alguém os processar pela túnica. Lembre-se de que a capa era importante para as pessoas ficarem aquecidas à noite. Mesmo que a pessoa que processa o discípulo não merecesse a capa, Jesus queria que o discípulo mostrasse amor dando-a.</w:t>
      </w:r>
    </w:p>
    <w:p>
      <w:pPr/>
      <w:r>
        <w:rPr>
          <w:lang w:val="pt_PT" w:bidi="pt_PT"/>
        </w:rPr>
      </w:r>
      <w:r>
        <w:rPr>
          <w:lang w:val="pt_PT" w:bidi="pt_PT"/>
        </w:rPr>
        <w:t>Lembre-se de que os judeus não gostavam dos soldados romanos que viviam em sua terra. Lembre-se de que os judeus eram obrigados apenas a carregar a carga por uma milha, e Jesus queria que eles fossem duas milhas! Pensem em como vocês podem mostrar esse mandamento chocante de Jesus com um desenho.</w:t>
      </w:r>
    </w:p>
    <w:p>
      <w:pPr/>
      <w:r>
        <w:rPr>
          <w:lang w:val="pt_PT" w:bidi="pt_PT"/>
        </w:rPr>
      </w:r>
      <w:r>
        <w:rPr>
          <w:lang w:val="pt_PT" w:bidi="pt_PT"/>
        </w:rPr>
        <w:t>É bom lembrar que a última declaração que Jesus faz nessa cena é sobre as pessoas pedindo dinheiro ou pedindo algo emprestado. Lembre-se de que Jesus não diz se a pessoa pedindo algo merece. Lembre-se de que seria antinatural sempre ser generoso ao dar dinheiro ou emprestar algo a outra pessoa.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ensina a seus discípulos sobre juramentos e votos. Jesus diz que seus discípulos não devem fazer juramentos. Eles devem apenas dizer “sim” ou “não”.</w:t>
      </w:r>
    </w:p>
    <w:p>
      <w:pPr/>
      <w:r>
        <w:rPr>
          <w:lang w:val="pt_PT" w:bidi="pt_PT"/>
        </w:rPr>
      </w:r>
      <w:r>
        <w:rPr>
          <w:b/>
          <w:lang w:val="pt_PT" w:bidi="pt_PT"/>
        </w:rPr>
        <w:t>Segunda cena:</w:t>
      </w:r>
      <w:r>
        <w:rPr>
          <w:lang w:val="pt_PT" w:bidi="pt_PT"/>
        </w:rPr>
        <w:t xml:space="preserve"> Jesus ensina sobre não retribuir o mal. Ele dá quatro exemplos de como seus discípulos não devem retribuir o mal.</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Alguém que faz o mal a um discípulo (insultos, processos, forçar a carregar um fardo)</w:t>
      </w:r>
    </w:p>
    <w:p>
      <w:pPr>
        <w:pStyle w:val="ListBullet"/>
        <w:spacing w:line="240" w:lineRule="auto"/>
        <w:ind w:left="720"/>
      </w:pPr>
      <w:r>
        <w:rPr>
          <w:lang w:val="pt_PT" w:bidi="pt_PT"/>
        </w:rPr>
      </w:r>
      <w:r>
        <w:rPr>
          <w:lang w:val="pt_PT" w:bidi="pt_PT"/>
        </w:rPr>
        <w:t>Alguém que pede algo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se senta e ensina seus discípulos. Os discípulos estão sentados perto dele. Jesus lembra a seus discípulos sobre as leis de que as pessoas não devem quebrar seus juramentos a Deus. Jesus diz que ninguém deve fazer nenhum tipo de juramento.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Ele diz que seus discípulos não devem fazer um juramento ou voto pelo céu, porque é o trono de Deus. Jesus também diz que seus discípulos também não devem fazer nenhum juramento pela terra, porque é o escabelo de Deus. Jesus diz para não fazer juramentos por Jerusalém, uma vez que é a cidade de Deus. E Jesus diz para não fazer juramentos por sua própria cabeça, uma vez que apenas Deus controla sua cabeça e todas as coisas. Jesus diz que seus discípulos devem dizer “sim” e “não” e não acrescentar nenhum juramento às suas palavras. Ele diz que se eles acrescentarem quaisquer juramentos, isso vem do diabo.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segunda cena, Jesus lembra aos discípulos sobre o que o Antigo Testamento diz sobre retribuir o mal. Ele diz que a lei do Antigo Testamento é tomar a mesma coisa que foi tirada de você. Se alguém tirar seu olho, tire seu olho. Se alguém tirar seu dente, tire seu dente. Jesus diz a eles uma nova maneira de viver. Jesus diz que se alguém bater em você na bochecha direita, vire seu rosto para deixar que ele bata em você na bochecha esquerda. Era um insulto bater em alguém assim.</w:t>
      </w:r>
    </w:p>
    <w:p>
      <w:pPr>
        <w:pStyle w:val="ListBullet"/>
        <w:spacing w:line="240" w:lineRule="auto"/>
        <w:ind w:left="720"/>
      </w:pPr>
      <w:r>
        <w:rPr>
          <w:lang w:val="pt_PT" w:bidi="pt_PT"/>
        </w:rPr>
      </w:r>
      <w:r>
        <w:rPr>
          <w:lang w:val="pt_PT" w:bidi="pt_PT"/>
        </w:rPr>
        <w:t>Interrompa a encenação. Pergunte aos atores que interpretam a pessoa que bateu no discípulo: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No próximo exemplo, Jesus diz que se alguém levar você a um juiz para pegar sua túnica, você também deve dar a ele sua capa. Uma capa era a roupa externa, e geralmente as pessoas não poderiam processar alguém por isso, uma vez que ele mantinha as pessoas aquecidas à noite.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Em seguida, Jesus diz que se um soldado forçar um discípulo a carregar as coisas do soldado por uma milha, o discípulo deve se oferecer para carregar as coisas por duas milhas. Jesus queria que o discípulo fizesse mais do que a lei exigia.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Por fim, Jesus diz que seus discípulos deveriam estar prontos para dar dinheiro a qualquer um que pedisse dinheiro. Os discípulos de Jesus também deveriam estar prontos para emprestar algo a alguém quando ele pedisse para pegar emprestado.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Perguntem ao ator que interpreta a pessoa pedindo algo: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Pergunte também ao ator que está interpretando Jesus: “Como você se sente?”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ensina seus discípulos sobre juramentos e votos. Os juramentos e votos são semelhantes. Jesus diz que seus discípulos não deveriam fazer nenhum juramento ou votos. As pessoas faziam um </w:t>
      </w:r>
      <w:r>
        <w:rPr>
          <w:b/>
          <w:lang w:val="pt_PT" w:bidi="pt_PT"/>
        </w:rPr>
        <w:t>juramento</w:t>
      </w:r>
      <w:r>
        <w:rPr>
          <w:lang w:val="pt_PT" w:bidi="pt_PT"/>
        </w:rPr>
        <w:t xml:space="preserve"> para mostrar que elas manteriam sua promessa. A pessoa que pronuncia um juramento pede a Deus que o puna caso não cumpra sua promessa. Consulte o Glossário Mestre para uma definição mais completa da palavra </w:t>
      </w:r>
      <w:r>
        <w:rPr>
          <w:b/>
          <w:lang w:val="pt_PT" w:bidi="pt_PT"/>
        </w:rPr>
        <w:t>juramento</w:t>
      </w:r>
      <w:r>
        <w:rPr>
          <w:lang w:val="pt_PT" w:bidi="pt_PT"/>
        </w:rPr>
        <w:t>.</w:t>
      </w:r>
    </w:p>
    <w:p>
      <w:pPr/>
      <w:r>
        <w:rPr>
          <w:lang w:val="pt_PT" w:bidi="pt_PT"/>
        </w:rPr>
      </w:r>
      <w:r>
        <w:rPr>
          <w:lang w:val="pt_PT" w:bidi="pt_PT"/>
        </w:rPr>
        <w:t xml:space="preserve">Um </w:t>
      </w:r>
      <w:r>
        <w:rPr>
          <w:b/>
          <w:lang w:val="pt_PT" w:bidi="pt_PT"/>
        </w:rPr>
        <w:t>voto</w:t>
      </w:r>
      <w:r>
        <w:rPr>
          <w:lang w:val="pt_PT" w:bidi="pt_PT"/>
        </w:rPr>
        <w:t xml:space="preserve"> é uma promessa solene feita a Deus, geralmente em troca do favor de Deus. Uma pessoa não é obrigada a fazer um voto. Mas se um voto é feito, ele é considerado sagrado e obrigatório, como um juramento. A pessoa é liberada do voto assim que cumpre o que prometeu fazer. Consulte o Glossário Mestre para uma definição mais completa da palavra </w:t>
      </w:r>
      <w:r>
        <w:rPr>
          <w:b/>
          <w:lang w:val="pt_PT" w:bidi="pt_PT"/>
        </w:rPr>
        <w:t>voto</w:t>
      </w:r>
      <w:r>
        <w:rPr>
          <w:lang w:val="pt_PT" w:bidi="pt_PT"/>
        </w:rPr>
        <w:t>.</w:t>
      </w:r>
    </w:p>
    <w:p>
      <w:pPr/>
      <w:r>
        <w:rPr>
          <w:lang w:val="pt_PT" w:bidi="pt_PT"/>
        </w:rPr>
      </w:r>
      <w:r>
        <w:rPr>
          <w:lang w:val="pt_PT" w:bidi="pt_PT"/>
        </w:rPr>
        <w:t xml:space="preserve">Jesus diz que seus discípulos não deveriam fazer juramento ou votos. Jesus não queria que seus discípulos fizessem um juramento pelo céu porque é o trono de Deus. </w:t>
      </w:r>
      <w:r>
        <w:rPr>
          <w:b/>
          <w:lang w:val="pt_PT" w:bidi="pt_PT"/>
        </w:rPr>
        <w:t>Céu</w:t>
      </w:r>
      <w:r>
        <w:rPr>
          <w:lang w:val="pt_PT" w:bidi="pt_PT"/>
        </w:rPr>
        <w:t xml:space="preserve"> pode se referir ao firmamento (o céu físico), ou ao lugar onde Deus e seus anjos moram, dependendo do contexto. Nesse contexto, céu significa o lugar onde Deus vive. Traduza céu da mesma maneira que você traduziu em passagens anteriores, e consulte o Glossário Mestre para uma definição mais completa da palavra </w:t>
      </w:r>
      <w:r>
        <w:rPr>
          <w:b/>
          <w:lang w:val="pt_PT" w:bidi="pt_PT"/>
        </w:rPr>
        <w:t>céu</w:t>
      </w:r>
      <w:r>
        <w:rPr>
          <w:lang w:val="pt_PT" w:bidi="pt_PT"/>
        </w:rPr>
        <w:t>.</w:t>
      </w:r>
    </w:p>
    <w:p>
      <w:pPr/>
      <w:r>
        <w:rPr>
          <w:lang w:val="pt_PT" w:bidi="pt_PT"/>
        </w:rPr>
      </w:r>
      <w:r>
        <w:rPr>
          <w:lang w:val="pt_PT" w:bidi="pt_PT"/>
        </w:rPr>
        <w:t xml:space="preserve">Jesus também não queria que seus discípulos fizessem juramentos pela terra, uma vez que é o escabelo de Deus. Um escabelo era um lugar para um rei colocar seus pés. Jesus diz para não fazer juramentos com a palavra “Jerusalém”. Jesus diz que Jerusalém é a cidade do grande rei, o que significa Deus. </w:t>
      </w:r>
      <w:r>
        <w:rPr>
          <w:b/>
          <w:lang w:val="pt_PT" w:bidi="pt_PT"/>
        </w:rPr>
        <w:t>Jerusalém</w:t>
      </w:r>
      <w:r>
        <w:rPr>
          <w:lang w:val="pt_PT" w:bidi="pt_PT"/>
        </w:rPr>
        <w:t xml:space="preserve"> é o nome da capital religiosa do povo judeu. Esse era o lugar mais santo para o povo judeu. Consulte o Glossário Mestre para uma definição mais completa da palavra </w:t>
      </w:r>
      <w:r>
        <w:rPr>
          <w:b/>
          <w:lang w:val="pt_PT" w:bidi="pt_PT"/>
        </w:rPr>
        <w:t>Jerusalém</w:t>
      </w:r>
      <w:r>
        <w:rPr>
          <w:lang w:val="pt_PT" w:bidi="pt_PT"/>
        </w:rPr>
        <w:t>.</w:t>
      </w:r>
    </w:p>
    <w:p>
      <w:pPr/>
      <w:r>
        <w:rPr>
          <w:lang w:val="pt_PT" w:bidi="pt_PT"/>
        </w:rPr>
      </w:r>
      <w:r>
        <w:rPr>
          <w:lang w:val="pt_PT" w:bidi="pt_PT"/>
        </w:rPr>
        <w:t xml:space="preserve">Jesus também diz para não fazer juramentos por sua própria cabeça, uma vez que uma pessoa não pode mudar a cor de seus cabelos. Deus está no controle de tudo. Jesus diz que se alguém diz mais do que “sim” ou “não”, isso vem do maligno. “O maligno” significa o </w:t>
      </w:r>
      <w:r>
        <w:rPr>
          <w:b/>
          <w:lang w:val="pt_PT" w:bidi="pt_PT"/>
        </w:rPr>
        <w:t>diabo</w:t>
      </w:r>
      <w:r>
        <w:rPr>
          <w:lang w:val="pt_PT" w:bidi="pt_PT"/>
        </w:rPr>
        <w:t xml:space="preserve">. Traduza isso da mesma maneira que você traduziu em passagens anteriores, e consulte o Glossário Mestre para uma definição mais completa da palavra </w:t>
      </w:r>
      <w:r>
        <w:rPr>
          <w:b/>
          <w:lang w:val="pt_PT" w:bidi="pt_PT"/>
        </w:rPr>
        <w:t>diabo</w:t>
      </w:r>
      <w:r>
        <w:rPr>
          <w:lang w:val="pt_PT" w:bidi="pt_PT"/>
        </w:rPr>
        <w:t>.</w:t>
      </w:r>
    </w:p>
    <w:p>
      <w:pPr/>
      <w:r>
        <w:rPr>
          <w:lang w:val="pt_PT" w:bidi="pt_PT"/>
        </w:rPr>
      </w:r>
      <w:r>
        <w:rPr>
          <w:lang w:val="pt_PT" w:bidi="pt_PT"/>
        </w:rPr>
        <w:t xml:space="preserve">Jesus diz que se alguém os processar por sua </w:t>
      </w:r>
      <w:r>
        <w:rPr>
          <w:b/>
          <w:lang w:val="pt_PT" w:bidi="pt_PT"/>
        </w:rPr>
        <w:t>túnica</w:t>
      </w:r>
      <w:r>
        <w:rPr>
          <w:lang w:val="pt_PT" w:bidi="pt_PT"/>
        </w:rPr>
        <w:t xml:space="preserve">, vocês também devem dar sua </w:t>
      </w:r>
      <w:r>
        <w:rPr>
          <w:b/>
          <w:lang w:val="pt_PT" w:bidi="pt_PT"/>
        </w:rPr>
        <w:t>capa</w:t>
      </w:r>
      <w:r>
        <w:rPr>
          <w:lang w:val="pt_PT" w:bidi="pt_PT"/>
        </w:rPr>
        <w:t xml:space="preserve">. Uma </w:t>
      </w:r>
      <w:r>
        <w:rPr>
          <w:b/>
          <w:lang w:val="pt_PT" w:bidi="pt_PT"/>
        </w:rPr>
        <w:t>túnica</w:t>
      </w:r>
      <w:r>
        <w:rPr>
          <w:lang w:val="pt_PT" w:bidi="pt_PT"/>
        </w:rPr>
        <w:t xml:space="preserve"> é um item de roupas que tanto homens como mulheres vestem. Sua tradução mais próxima é vestimenta. É a peça de roupa mais próxima da pele. Quando alguém processava outra pessoa, isso significava que essa pessoa levou outra até um juiz para receber o pagamento. Uma </w:t>
      </w:r>
      <w:r>
        <w:rPr>
          <w:b/>
          <w:lang w:val="pt_PT" w:bidi="pt_PT"/>
        </w:rPr>
        <w:t>capa</w:t>
      </w:r>
      <w:r>
        <w:rPr>
          <w:lang w:val="pt_PT" w:bidi="pt_PT"/>
        </w:rPr>
        <w:t xml:space="preserve"> era uma valiosa peça de roupa que as pessoas usavam como um cobertor à noite para ficarem aquecidas. O Antigo Testamento fazia leis contra tirar a capa de alguém porque as pessoas precisavam de sua capa para ficarem aquecidas à noite.</w:t>
      </w:r>
    </w:p>
    <w:p>
      <w:pPr/>
      <w:r>
        <w:rPr>
          <w:lang w:val="pt_PT" w:bidi="pt_PT"/>
        </w:rPr>
      </w:r>
      <w:r>
        <w:rPr>
          <w:lang w:val="pt_PT" w:bidi="pt_PT"/>
        </w:rPr>
        <w:t>Mostre as imagens da capa e da túnica novamente, se necessário.</w:t>
      </w:r>
    </w:p>
    <w:p>
      <w:pPr/>
      <w:r>
        <w:rPr>
          <w:lang w:val="pt_PT" w:bidi="pt_PT"/>
        </w:rPr>
      </w:r>
      <w:r>
        <w:rPr>
          <w:lang w:val="pt_PT" w:bidi="pt_PT"/>
        </w:rPr>
        <w:t xml:space="preserve">Finalmente, Jesus disse que se um soldado os força a carregar coisas para ele por uma milha, vocês devem se oferecer para carregar as coisas por duas milhas. Uma </w:t>
      </w:r>
      <w:r>
        <w:rPr>
          <w:b/>
          <w:lang w:val="pt_PT" w:bidi="pt_PT"/>
        </w:rPr>
        <w:t>milha</w:t>
      </w:r>
      <w:r>
        <w:rPr>
          <w:lang w:val="pt_PT" w:bidi="pt_PT"/>
        </w:rPr>
        <w:t xml:space="preserve"> romana tinha cerca de um quilômetro e meio. A distância real não é tão importante quanto o significado de fazer mais do que a lei exige.</w:t>
      </w:r>
    </w:p>
    <w:p>
      <w:pPr/>
      <w:r>
        <w:rPr>
          <w:lang w:val="pt_PT" w:bidi="pt_PT"/>
        </w:rPr>
      </w:r>
      <w:r>
        <w:rPr>
          <w:lang w:val="pt_PT" w:bidi="pt_PT"/>
        </w:rPr>
        <w:t>Parem e discutam como uma equipe de tradução como vocês falam sobre distâncias em seu idioma. Conversem sobre a maneira mais natural de traduzir “milha” em seu idioma. Pode ser melhor dizer “comprimento do chão”. Você também pode dizer “duas vezes mais distante” em vez de “duas milhas”.</w:t>
      </w:r>
    </w:p>
    <w:p>
      <w:pPr/>
      <w:r>
        <w:rPr>
          <w:lang w:val="pt_PT" w:bidi="pt_PT"/>
        </w:rPr>
      </w:r>
      <w:r>
        <w:rPr>
          <w:lang w:val="pt_PT" w:bidi="pt_PT"/>
        </w:rPr>
        <w:t>Mostre a imagem do soldado romano novamente, se necessário.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5:43–48</w:t>
      </w:r>
      <w:r>
        <w:rPr>
          <w:lang w:val="pt_PT" w:bidi="pt_PT"/>
        </w:rPr>
      </w:r>
    </w:p>
    <w:p>
      <w:pPr>
        <w:pStyle w:val="Heading3"/>
      </w:pPr>
      <w:r>
        <w:rPr>
          <w:lang w:val="pt_PT" w:bidi="pt_PT"/>
        </w:rPr>
        <w:t>Ouvir e Sentir</w:t>
      </w:r>
    </w:p>
    <w:p>
      <w:pPr/>
      <w:r>
        <w:rPr>
          <w:lang w:val="pt_PT" w:bidi="pt_PT"/>
        </w:rPr>
      </w:r>
      <w:r>
        <w:rPr>
          <w:lang w:val="pt_PT" w:bidi="pt_PT"/>
        </w:rPr>
        <w:t>Ouçam Mateus 5.43–48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está sentado em um monte e ele está ensinando a seus discípulos ou seguidores próximos. Uma multidão de pessoas também está ouvindo. Jesus está ensinando aos discípulos sobre como eles devem ser mais justos do que os fariseus e os mestres da lei. Ele disse que a atitude de uma pessoa é mais importante do que apenas suas ações de obedecer à lei. Jesus falou sobre assassinato, adultério, divórcio, fazer juramentos e retribuir o mal. Agora, ele termina essa seção de ensinamento dizendo aos discípulos sobre amar seus inimigos.</w:t>
      </w:r>
    </w:p>
    <w:p>
      <w:pPr/>
      <w:r>
        <w:rPr>
          <w:lang w:val="pt_PT" w:bidi="pt_PT"/>
        </w:rPr>
      </w:r>
      <w:r>
        <w:rPr>
          <w:lang w:val="pt_PT" w:bidi="pt_PT"/>
        </w:rPr>
        <w:t>Jesus lembra seus discípulos sobre a lei na lei de Moisés que dizia para amar seu próximo. “Próximo” significa alguém que vive nas proximidades, e isso provavelmente significava outros judeus nesse contexto. “Amar” significa mostrar bondade a alguém. Jesus também acrescenta “odiar seu inimigo”, mesmo que a lei de Moisés não diga diretamente isso. A lei de Moisés implica que os judeus devem “amar seus próximos” e “odiar seus inimigos” porque “próximo” significa outros judeus. Isso significa que qualquer um que não seja um judeu é um inimigo de qualquer forma e é automaticamente excluído de ser um "próximo". Alguns mestres da lei naquela época ensinavam às pessoas a odiar seus inimigos e essa era uma ideia popular.</w:t>
      </w:r>
    </w:p>
    <w:p>
      <w:pPr/>
      <w:r>
        <w:rPr>
          <w:lang w:val="pt_PT" w:bidi="pt_PT"/>
        </w:rPr>
      </w:r>
      <w:r>
        <w:rPr>
          <w:lang w:val="pt_PT" w:bidi="pt_PT"/>
        </w:rPr>
        <w:t>Parem e conversem como uma equipe de tradução sobre a ideia de inimigos na sua cultura. O que é socialmente aceitável de se fazer quando vocês têm um inimigo? Pense sobre uma situação em sua vida ou a vida de alguém que você conheça onde havia inimigos. Descreva o que aconteceu e como os inimigos tratavam uns aos outros.</w:t>
      </w:r>
    </w:p>
    <w:p>
      <w:pPr/>
      <w:r>
        <w:rPr>
          <w:lang w:val="pt_PT" w:bidi="pt_PT"/>
        </w:rPr>
      </w:r>
      <w:r>
        <w:rPr>
          <w:lang w:val="pt_PT" w:bidi="pt_PT"/>
        </w:rPr>
        <w:t>Jesus diz aos seus discípulos que eles deveriam viver de uma nova maneira. Jesus diz para amar seus inimigos, o que significa que seus discípulos deveriam demonstrar bondade às pessoas que se opõem a eles ou querem feri-los.</w:t>
      </w:r>
    </w:p>
    <w:p>
      <w:pPr/>
      <w:r>
        <w:rPr>
          <w:lang w:val="pt_PT" w:bidi="pt_PT"/>
        </w:rPr>
      </w:r>
      <w:r>
        <w:rPr>
          <w:lang w:val="pt_PT" w:bidi="pt_PT"/>
        </w:rPr>
        <w:t>Esse é o exemplo final que Jesus dá sobre como seus discípulos deveriam ser mais justos do que os fariseus e os mestres da lei. Jesus diz que seus discípulos deveriam orar por aqueles que os perseguem ou querem feri-los e fazê-los sofrer.</w:t>
      </w:r>
    </w:p>
    <w:p>
      <w:pPr/>
      <w:r>
        <w:rPr>
          <w:lang w:val="pt_PT" w:bidi="pt_PT"/>
        </w:rPr>
      </w:r>
      <w:r>
        <w:rPr>
          <w:lang w:val="pt_PT" w:bidi="pt_PT"/>
        </w:rPr>
        <w:t>Jesus diz que quando seus discípulos amam seus inimigos e oram por eles, isso mostra que eles são filhos de Deus, seu Pai, que vive no céu. Deus faz o sol nascer sobre as pessoas boas e ruins, e ele manda chuva sobre os justos e os injustos. As pessoas justas querem fazer o bem. Deus faz o bem às pessoas ruins e às pessoas boas, e Jesus quer que seus discípulos sejam como Deus na maneira como fazem o bem a todas as pessoas, até mesmo seus inimigos.</w:t>
      </w:r>
    </w:p>
    <w:p>
      <w:pPr/>
      <w:r>
        <w:rPr>
          <w:lang w:val="pt_PT" w:bidi="pt_PT"/>
        </w:rPr>
      </w:r>
      <w:r>
        <w:rPr>
          <w:lang w:val="pt_PT" w:bidi="pt_PT"/>
        </w:rPr>
        <w:t>Em seguida, Jesus usa quatro perguntas para enfatizar por que seus discípulos deveriam amar seus inimigos. Primeiro, Jesus pergunta a eles se eles amam as pessoas que os amam, que recompensa, ou presente, Deus dará a eles? Jesus quer dizer que os discípulos não deveriam esperar uma recompensa por amar as pessoas que os amam de volta. Jesus faz outra pergunta para enfatizar que até mesmo os cobradores de impostos amam as pessoas que os amam. Os cobradores de impostos trabalhavam para os romanos, e pegavam dinheiro extra das pessoas. Os judeus não gostavam dos cobradores de impostos, e os judeus consideravam os cobradores de impostos religiosamente impuros porque eles trabalhavam com os romanos. Jesus está mostrando aos seus discípulos que até mesmo as pessoas não queridas em sua comunidade poderiam amar aqueles que as amavam de volta. Jesus queria que seus discípulos fossem diferentes disso.</w:t>
      </w:r>
    </w:p>
    <w:p>
      <w:pPr/>
      <w:r>
        <w:rPr>
          <w:lang w:val="pt_PT" w:bidi="pt_PT"/>
        </w:rPr>
      </w:r>
      <w:r>
        <w:rPr>
          <w:lang w:val="pt_PT" w:bidi="pt_PT"/>
        </w:rPr>
        <w:t>Parem e discutam como sua cultura vê as pessoas que coletam impostos. Falem sobre grupos de pessoas em sua sociedade que são consideradas impuras ou são evitadas por causa do que fazem. Conte uma história sobre um momento em que você interagiu com eles.</w:t>
      </w:r>
    </w:p>
    <w:p>
      <w:pPr/>
      <w:r>
        <w:rPr>
          <w:lang w:val="pt_PT" w:bidi="pt_PT"/>
        </w:rPr>
      </w:r>
      <w:r>
        <w:rPr>
          <w:lang w:val="pt_PT" w:bidi="pt_PT"/>
        </w:rPr>
        <w:t>Em seguida, Jesus faz a eles uma pergunta para enfatizar que, se vocês cumprimentarem apenas seus irmãos, vocês não estarão fazendo nada melhor do que o que outras pessoas fazem. Cumprimentar na cultura judaica significava pedir a Deus para trazer paz ou bênção à outra pessoa. “Irmãos” significa não apenas irmãos de sangue, mas também qualquer um do mesmo grupo de pessoas.</w:t>
      </w:r>
    </w:p>
    <w:p>
      <w:pPr/>
      <w:r>
        <w:rPr>
          <w:lang w:val="pt_PT" w:bidi="pt_PT"/>
        </w:rPr>
      </w:r>
      <w:r>
        <w:rPr>
          <w:lang w:val="pt_PT" w:bidi="pt_PT"/>
        </w:rPr>
        <w:t>Finalmente, Jesus faz uma pergunta para enfatizar que até mesmo os gentios, ou pagãos, são amorosos e gentis com seus amigos. “Gentios” significa pessoas que não são judias. “Os pagãos” indica que eles não adoravam a Deus e não sabiam quem Deus era. Jesus queria mostrar a seus discípulos que até mesmo as pessoas que não conheciam a Deus sabem como amar aqueles que as amam de volta.</w:t>
      </w:r>
    </w:p>
    <w:p>
      <w:pPr/>
      <w:r>
        <w:rPr>
          <w:lang w:val="pt_PT" w:bidi="pt_PT"/>
        </w:rPr>
      </w:r>
      <w:r>
        <w:rPr>
          <w:lang w:val="pt_PT" w:bidi="pt_PT"/>
        </w:rPr>
        <w:t>Jesus termina essa seção com uma declaração resumida. Esse é um resumo para essa seção e as passagens anteriores sobre como os discípulos devem ser mais justos do que os fariseus e os mestres da lei. Jesus diz aos discípulos que eles devem ser perfeitos como seu Pai celestial é perfeito, o que significa que Jesus quer que eles sejam completamente fiéis, maduros e cumpram todos os requisitos. Jesus não está dando a eles mais regras para seguir, mas ele quer que eles vejam o coração de Deus por trás das regras e aprendam a viver com o mesmo tipo de compromisso de cuidar dos outros que Deus tem. Jesus chama Deus de Pai, o que significa que quando os discípulos vivem dessa nova maneira, eles estão agindo como filhos de seu Deus, o Pai, que vive no céu.</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diz aos seus discípulos para amar seus inimigos para mostrar que eles são filhos de Deus.</w:t>
      </w:r>
    </w:p>
    <w:p>
      <w:pPr/>
      <w:r>
        <w:rPr>
          <w:lang w:val="pt_PT" w:bidi="pt_PT"/>
        </w:rPr>
      </w:r>
      <w:r>
        <w:rPr>
          <w:b/>
          <w:lang w:val="pt_PT" w:bidi="pt_PT"/>
        </w:rPr>
        <w:t>Segunda cena:</w:t>
      </w:r>
      <w:r>
        <w:rPr>
          <w:lang w:val="pt_PT" w:bidi="pt_PT"/>
        </w:rPr>
        <w:t xml:space="preserve"> Jesus usa quatro perguntas para mostrar por que seus discípulos deveriam amar seus inimigos. Ele termina a cena com uma declaração resumida dizendo aos discípulos para serem perfeitos como seu Pai celestial é perfeito.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Um vizinho</w:t>
      </w:r>
    </w:p>
    <w:p>
      <w:pPr>
        <w:pStyle w:val="ListBullet"/>
        <w:spacing w:line="240" w:lineRule="auto"/>
        <w:ind w:left="720"/>
      </w:pPr>
      <w:r>
        <w:rPr>
          <w:lang w:val="pt_PT" w:bidi="pt_PT"/>
        </w:rPr>
      </w:r>
      <w:r>
        <w:rPr>
          <w:lang w:val="pt_PT" w:bidi="pt_PT"/>
        </w:rPr>
        <w:t>Um inimigo</w:t>
      </w:r>
    </w:p>
    <w:p>
      <w:pPr>
        <w:pStyle w:val="ListBullet"/>
        <w:spacing w:line="240" w:lineRule="auto"/>
        <w:ind w:left="720"/>
      </w:pPr>
      <w:r>
        <w:rPr>
          <w:lang w:val="pt_PT" w:bidi="pt_PT"/>
        </w:rPr>
      </w:r>
      <w:r>
        <w:rPr>
          <w:lang w:val="pt_PT" w:bidi="pt_PT"/>
        </w:rPr>
        <w:t>Coletores de impostos</w:t>
      </w:r>
    </w:p>
    <w:p>
      <w:pPr>
        <w:pStyle w:val="ListBullet"/>
        <w:spacing w:line="240" w:lineRule="auto"/>
        <w:ind w:left="720"/>
      </w:pPr>
      <w:r>
        <w:rPr>
          <w:lang w:val="pt_PT" w:bidi="pt_PT"/>
        </w:rPr>
      </w:r>
      <w:r>
        <w:rPr>
          <w:lang w:val="pt_PT" w:bidi="pt_PT"/>
        </w:rPr>
        <w:t>Gentios</w:t>
      </w:r>
    </w:p>
    <w:p>
      <w:pPr/>
      <w:r>
        <w:rPr>
          <w:lang w:val="pt_PT" w:bidi="pt_PT"/>
        </w:rPr>
      </w:r>
      <w:r>
        <w:rPr>
          <w:lang w:val="pt_PT" w:bidi="pt_PT"/>
        </w:rPr>
        <w:t>Nesta sessão, peça ao grupo para fazer um roteiro gráfico, desenhar ou usar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na encosta da montanha. Ele lhes ensinou declarações importantes sobre quem Deus abençoa, sobre como os discípulos deveriam ser diferentes das pessoas ao seu redor e sobre a lei. Esse ensinamento específico sobre amar seus inimigos vem no final de uma longa seção sobre diferentes maneiras pelas quais os discípulos de Jesus deveriam ser mais justos do que os fariseus e os mestres da lei.</w:t>
      </w:r>
    </w:p>
    <w:p>
      <w:pPr/>
      <w:r>
        <w:rPr>
          <w:lang w:val="pt_PT" w:bidi="pt_PT"/>
        </w:rPr>
      </w:r>
      <w:r>
        <w:rPr>
          <w:lang w:val="pt_PT" w:bidi="pt_PT"/>
        </w:rPr>
        <w:t>Na primeira cena, é importante lembrar que Jesus citou a lei do Antigo Testamento sobre amar seu próximo, e que ele agora dá aos seus discípulos uma nova maneira de viver. Jesus também lembra aos discípulos do ensinamento comum de “odiar seus inimigos”. Lembre-se de que isso não estava na lei de Moisés, mas muitos mestres ensinavam às pessoas a “odiar seus inimigos”.</w:t>
      </w:r>
    </w:p>
    <w:p>
      <w:pPr/>
      <w:r>
        <w:rPr>
          <w:lang w:val="pt_PT" w:bidi="pt_PT"/>
        </w:rPr>
      </w:r>
      <w:r>
        <w:rPr>
          <w:lang w:val="pt_PT" w:bidi="pt_PT"/>
        </w:rPr>
        <w:t>Lembre-se de que Jesus quer que os discípulos amem seus inimigos, bem como seus próximos. Jesus diz que eles deveriam amar seus inimigos e orar por eles “para que” os discípulos sejam filhos de Deus. A palavra no idioma original para “para que” significa que o propósito de amar seus inimigos é mostrar que os discípulos são como Deus. Certifiquem-se de lembrar que amar seus inimigos não torna alguém um filho de Deus. Em vez disso, um discípulo que ama seus inimigos mostra que eles já são como seu pai no céu. Além disso, lembre-se de que provavelmente era chocante os discípulos ouvirem que eles precisavam amar seus inimigos. Lembre-se de que Jesus diz que Deus faz o sol nascer sobre as pessoas boas e ruins, e ele envia chuva sobre os justos e os injustos.</w:t>
      </w:r>
    </w:p>
    <w:p>
      <w:pPr/>
      <w:r>
        <w:rPr>
          <w:lang w:val="pt_PT" w:bidi="pt_PT"/>
        </w:rPr>
      </w:r>
      <w:r>
        <w:rPr>
          <w:lang w:val="pt_PT" w:bidi="pt_PT"/>
        </w:rPr>
        <w:t>A segunda cena começa quando Jesus usa a palavra “porque” para indicar que ele dará as razões pelas quais os discípulos deveriam amar seus inimigos. Jesus usa uma pergunta para cada uma dessas razões, e todas as perguntas mostram que até mesmo as pessoas comuns amam seus amigos e vizinhos. É necessário um tipo especial de pessoa para amar as pessoas que não as amam de volta.</w:t>
      </w:r>
    </w:p>
    <w:p>
      <w:pPr/>
      <w:r>
        <w:rPr>
          <w:lang w:val="pt_PT" w:bidi="pt_PT"/>
        </w:rPr>
      </w:r>
      <w:r>
        <w:rPr>
          <w:lang w:val="pt_PT" w:bidi="pt_PT"/>
        </w:rPr>
        <w:t>A primeira razão pela qual Jesus dá é que Deus não dará aos discípulos uma recompensa se eles não amarem seus inimigos. Em seguida, Jesus lembra aos discípulos que até mesmo os cobradores de impostos amam as pessoas que os amam de volta. Lembre-se de que Jesus escolhe os cobradores de impostos como um exemplo porque eles eram considerados corruptos. Jesus está enfatizando seu ponto novamente que até mesmo as pessoas más ou corruptas são agradáveis com aqueles que são agradáveis com elas.</w:t>
      </w:r>
    </w:p>
    <w:p>
      <w:pPr/>
      <w:r>
        <w:rPr>
          <w:lang w:val="pt_PT" w:bidi="pt_PT"/>
        </w:rPr>
      </w:r>
      <w:r>
        <w:rPr>
          <w:lang w:val="pt_PT" w:bidi="pt_PT"/>
        </w:rPr>
        <w:t>Em seguida, Jesus continua dizendo que se seus discípulos cumprimentam, ou abençoam apenas seus amigos e próximos, isso é o mesmo que as pessoas comuns fazem. Jesus acrescenta que até mesmo os gentios, ou os incrédulos pagãos, cumprimentam e abençoam seus amigos. Jesus queria que seus discípulos fossem diferentes e tivessem um padrão mais alto de amor por próximos e inimigos.</w:t>
      </w:r>
    </w:p>
    <w:p>
      <w:pPr/>
      <w:r>
        <w:rPr>
          <w:lang w:val="pt_PT" w:bidi="pt_PT"/>
        </w:rPr>
      </w:r>
      <w:r>
        <w:rPr>
          <w:lang w:val="pt_PT" w:bidi="pt_PT"/>
        </w:rPr>
        <w:t>É importante lembrar que a última declaração nessa seção é uma declaração resumida para toda a seção de ensinamento. Jesus está dizendo que os discípulos deveriam se lembrar de todo o ensinamento que ele deu sobre serem mais justos do que os fariseus e os mestres da lei. Jesus ensinou aos discípulos sobre uma nova maneira de seguir as leis de Moisés sobre assassinato, adultério, divórcio, fazer juramentos, retribuir o mal e amar seus inimigos. Agora, Jesus diz aos discípulos que por causa de todo esse novo ensinamento, os discípulos deveriam ser perfeitos da mesma maneira que seu pai celestial é perfeito.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diz aos seus discípulos para amar seus inimigos para mostrar que eles são filhos de Deus.</w:t>
      </w:r>
    </w:p>
    <w:p>
      <w:pPr/>
      <w:r>
        <w:rPr>
          <w:lang w:val="pt_PT" w:bidi="pt_PT"/>
        </w:rPr>
      </w:r>
      <w:r>
        <w:rPr>
          <w:b/>
          <w:lang w:val="pt_PT" w:bidi="pt_PT"/>
        </w:rPr>
        <w:t>Segunda cena:</w:t>
      </w:r>
      <w:r>
        <w:rPr>
          <w:lang w:val="pt_PT" w:bidi="pt_PT"/>
        </w:rPr>
        <w:t xml:space="preserve"> Jesus usa quatro perguntas para mostrar por que seus discípulos deveriam amar seus inimigos. Ele termina a cena com uma declaração resumida dizendo aos discípulos para serem perfeitos como seu pai celestial é perfeito.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Um inimigo</w:t>
      </w:r>
    </w:p>
    <w:p>
      <w:pPr>
        <w:pStyle w:val="ListBullet"/>
        <w:spacing w:line="240" w:lineRule="auto"/>
        <w:ind w:left="720"/>
      </w:pPr>
      <w:r>
        <w:rPr>
          <w:lang w:val="pt_PT" w:bidi="pt_PT"/>
        </w:rPr>
      </w:r>
      <w:r>
        <w:rPr>
          <w:lang w:val="pt_PT" w:bidi="pt_PT"/>
        </w:rPr>
        <w:t>Coletores de impostos</w:t>
      </w:r>
    </w:p>
    <w:p>
      <w:pPr>
        <w:pStyle w:val="ListBullet"/>
        <w:spacing w:line="240" w:lineRule="auto"/>
        <w:ind w:left="720"/>
      </w:pPr>
      <w:r>
        <w:rPr>
          <w:lang w:val="pt_PT" w:bidi="pt_PT"/>
        </w:rPr>
      </w:r>
      <w:r>
        <w:rPr>
          <w:lang w:val="pt_PT" w:bidi="pt_PT"/>
        </w:rPr>
        <w:t>Gentios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se senta e ensina seus discípulos. Os discípulos estão sentados perto dele. Jesus lembra aos seus discípulos sobre as leis que eles deveriam amar seus próximos, e ele também cita o ensinamento comum “odiar seus inimigos”. Agora, Jesus diz aos discípulos que eles deveriam amar seus inimigos e orar por aqueles que os perseguem.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seus discípulos mostram que são filhos de seu Pai no céu quando amam seus inimigos. Jesus diz aos discípulos que Deus faz o bem às pessoas boas e pessoas ruins. Jesus quer que seus discípulos sejam como Deus quando fazem o bem aos seus inimigos.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inimigo: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aos discípulos que se eles amam as pessoas que os amam de volta, isso é o mesmo que as pessoas comuns. Deus não dará recompensa a ninguém apenas por amar aqueles que o amam de volta. Jesus diz que até mesmo os cobradores de impostos amam as pessoas amigáveis com eles. Os cobradores de impostos roubaram dinheiro das pessoas e a comunidade não gostou deles.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cobradores de impostos: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também diz que até mesmo os gentios, ou incrédulos pagãos, cumprimentam seus próprios irmãos. Jesus está mostrando aos discípulos que até mesmo os incrédulos sabem como ser gentis com as pessoas que são como eles. Jesus quer que seus discípulos sejam diferentes disso.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Finalmente, Jesus termina essa seção de ensinamento dizendo aos discípulos que eles precisam ser perfeitos como seu pai celestial é perfeito. Jesus quer que eles se lembrem de todas as novas maneiras que ele ensinou aos discípulos sobre seguir a Deus nessa seção.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Jesus diz aos seus discípulos que eles deveriam amar seus inimigos e orar por aqueles que os perseguem.</w:t>
      </w:r>
    </w:p>
    <w:p>
      <w:pPr/>
      <w:r>
        <w:rPr>
          <w:lang w:val="pt_PT" w:bidi="pt_PT"/>
        </w:rPr>
      </w:r>
      <w:r>
        <w:rPr>
          <w:b/>
          <w:lang w:val="pt_PT" w:bidi="pt_PT"/>
        </w:rPr>
        <w:t>Perseguir</w:t>
      </w:r>
      <w:r>
        <w:rPr>
          <w:lang w:val="pt_PT" w:bidi="pt_PT"/>
        </w:rPr>
        <w:t xml:space="preserve"> significa que outros ferirão o povo de Deus ou os farão sofrer. Traduza isso da mesma forma que fez em passagens anteriores. Consulte o Glossário Mestre para uma definição mais completa da palavra </w:t>
      </w:r>
      <w:r>
        <w:rPr>
          <w:lang w:val="pt_PT" w:bidi="pt_PT"/>
        </w:rPr>
        <w:t>perseguição</w:t>
      </w:r>
      <w:r>
        <w:rPr>
          <w:lang w:val="pt_PT" w:bidi="pt_PT"/>
        </w:rPr>
        <w:t>.</w:t>
      </w:r>
    </w:p>
    <w:p>
      <w:pPr/>
      <w:r>
        <w:rPr>
          <w:lang w:val="pt_PT" w:bidi="pt_PT"/>
        </w:rPr>
      </w:r>
      <w:r>
        <w:rPr>
          <w:lang w:val="pt_PT" w:bidi="pt_PT"/>
        </w:rPr>
        <w:t xml:space="preserve">Jesus diz que quando os discípulos amam seus inimigos, isso mostrará que eles são filhos de seu </w:t>
      </w:r>
      <w:r>
        <w:rPr>
          <w:b/>
          <w:lang w:val="pt_PT" w:bidi="pt_PT"/>
        </w:rPr>
        <w:t>pai celestial</w:t>
      </w:r>
      <w:r>
        <w:rPr>
          <w:lang w:val="pt_PT" w:bidi="pt_PT"/>
        </w:rPr>
        <w:t>, o que significa que Deus criou seu povo e cuida dele como um pai cuida de seus filhos. Deus também é o Pai de Jesus, então certifique-se de traduzir “seu Pai” para mostrar isso.</w:t>
      </w:r>
    </w:p>
    <w:p>
      <w:pPr/>
      <w:r>
        <w:rPr>
          <w:lang w:val="pt_PT" w:bidi="pt_PT"/>
        </w:rPr>
      </w:r>
      <w:r>
        <w:rPr>
          <w:b/>
          <w:lang w:val="pt_PT" w:bidi="pt_PT"/>
        </w:rPr>
        <w:t>Céu</w:t>
      </w:r>
      <w:r>
        <w:rPr>
          <w:lang w:val="pt_PT" w:bidi="pt_PT"/>
        </w:rPr>
        <w:t xml:space="preserve"> pode se referir ao firmamento (o céu físico), ou ao lugar onde Deus e seus anjos moram, dependendo do contexto. Nesse contexto, céu significa o lugar onde Deus vive. Traduza céu da mesma maneira que você traduziu em passagens anteriores, e consulte o Glossário Mestre para uma definição mais completa da palavra </w:t>
      </w:r>
      <w:r>
        <w:rPr>
          <w:lang w:val="pt_PT" w:bidi="pt_PT"/>
        </w:rPr>
        <w:t>céu</w:t>
      </w:r>
      <w:r>
        <w:rPr>
          <w:lang w:val="pt_PT" w:bidi="pt_PT"/>
        </w:rPr>
        <w:t>.</w:t>
      </w:r>
    </w:p>
    <w:p>
      <w:pPr/>
      <w:r>
        <w:rPr>
          <w:lang w:val="pt_PT" w:bidi="pt_PT"/>
        </w:rPr>
      </w:r>
      <w:r>
        <w:rPr>
          <w:lang w:val="pt_PT" w:bidi="pt_PT"/>
        </w:rPr>
        <w:t>Jesus diz que Deus faz o sol nascer sobre as pessoas boas e pessoas ruins. No idioma original, Jesus repete duas frases semelhantes em ordem oposta. Jesus diz “o mal e o bem” e os “justos e os injustos” porque é uma forma poética no idioma original. Pode ser mais natural usar a forma poética em seu idioma, ou pode ser melhor manter as frases semelhantes na mesma ordem.</w:t>
      </w:r>
    </w:p>
    <w:p>
      <w:pPr/>
      <w:r>
        <w:rPr>
          <w:lang w:val="pt_PT" w:bidi="pt_PT"/>
        </w:rPr>
      </w:r>
      <w:r>
        <w:rPr>
          <w:lang w:val="pt_PT" w:bidi="pt_PT"/>
        </w:rPr>
        <w:t xml:space="preserve">Jesus diz que Deus envia chuva sobre os justos e os injustos. As pessoas </w:t>
      </w:r>
      <w:r>
        <w:rPr>
          <w:b/>
          <w:lang w:val="pt_PT" w:bidi="pt_PT"/>
        </w:rPr>
        <w:t>justas</w:t>
      </w:r>
      <w:r>
        <w:rPr>
          <w:lang w:val="pt_PT" w:bidi="pt_PT"/>
        </w:rPr>
        <w:t xml:space="preserve"> são pessoas que fazem o que é certo. Isso deve ser traduzido da mesma forma que em passagens anteriores. Consulte o Glossário Mestre para uma definição mais completa da palavra </w:t>
      </w:r>
      <w:r>
        <w:rPr>
          <w:lang w:val="pt_PT" w:bidi="pt_PT"/>
        </w:rPr>
        <w:t>retidão</w:t>
      </w:r>
      <w:r>
        <w:rPr>
          <w:lang w:val="pt_PT" w:bidi="pt_PT"/>
        </w:rPr>
        <w:t>.</w:t>
      </w:r>
    </w:p>
    <w:p>
      <w:pPr/>
      <w:r>
        <w:rPr>
          <w:lang w:val="pt_PT" w:bidi="pt_PT"/>
        </w:rPr>
      </w:r>
      <w:r>
        <w:rPr>
          <w:lang w:val="pt_PT" w:bidi="pt_PT"/>
        </w:rPr>
        <w:t>Jesus faz várias perguntas para enfatizar que as pessoas comuns amam aqueles que as amam. Jesus não queria uma resposta para estas perguntas. Jesus usa quatro perguntas para enfatizar por que seus discípulos deveriam amar seus inimigos.</w:t>
      </w:r>
    </w:p>
    <w:p>
      <w:pPr/>
      <w:r>
        <w:rPr>
          <w:lang w:val="pt_PT" w:bidi="pt_PT"/>
        </w:rPr>
      </w:r>
      <w:r>
        <w:rPr>
          <w:lang w:val="pt_PT" w:bidi="pt_PT"/>
        </w:rPr>
        <w:t>Pare aqui e discuta como você diria isso em sua língua. Você usaria perguntas aqui, ou alguma outra forma de declarações?</w:t>
      </w:r>
    </w:p>
    <w:p>
      <w:pPr/>
      <w:r>
        <w:rPr>
          <w:lang w:val="pt_PT" w:bidi="pt_PT"/>
        </w:rPr>
      </w:r>
      <w:r>
        <w:rPr>
          <w:lang w:val="pt_PT" w:bidi="pt_PT"/>
        </w:rPr>
        <w:t xml:space="preserve">Uma pergunta que Jesus faz mostra que não há recompensa por amar aqueles que os amam de volta. A </w:t>
      </w:r>
      <w:r>
        <w:rPr>
          <w:b/>
          <w:lang w:val="pt_PT" w:bidi="pt_PT"/>
        </w:rPr>
        <w:t>recompensa</w:t>
      </w:r>
      <w:r>
        <w:rPr>
          <w:lang w:val="pt_PT" w:bidi="pt_PT"/>
        </w:rPr>
        <w:t xml:space="preserve"> é um presente especial que Deus dá a seu povo no céu.</w:t>
      </w:r>
    </w:p>
    <w:p>
      <w:pPr/>
      <w:r>
        <w:rPr>
          <w:lang w:val="pt_PT" w:bidi="pt_PT"/>
        </w:rPr>
      </w:r>
      <w:r>
        <w:rPr>
          <w:lang w:val="pt_PT" w:bidi="pt_PT"/>
        </w:rPr>
        <w:t xml:space="preserve">Outra pergunta que Jesus faz é sobre cobradores de impostos. Jesus diz que até mesmo as pessoas menos queridas, como os cobradores de impostos, amariam aqueles que as amam de volta. </w:t>
      </w:r>
      <w:r>
        <w:rPr>
          <w:b/>
          <w:lang w:val="pt_PT" w:bidi="pt_PT"/>
        </w:rPr>
        <w:t>Os cobradores de impostos</w:t>
      </w:r>
      <w:r>
        <w:rPr>
          <w:lang w:val="pt_PT" w:bidi="pt_PT"/>
        </w:rPr>
        <w:t xml:space="preserve"> trabalhavam para os romanos, mas os romanos não pagavam salários aos cobradores de impostos. Os cobradores de impostos tiravam dinheiro extra das pessoas quando coletavam impostos e se tornavam ricos. Os judeus não gostavam dos cobradores de impostos porque eles eram traidores por trabalhar para os romanos, e os cobradores de impostos eram ladrões porque levavam dinheiro extra. Os judeus também viam os cobradores de impostos como impuros porque eles trabalhavam em estreita colaboração com os romanos, e os romanos não eram judeus em sua religião.</w:t>
      </w:r>
    </w:p>
    <w:p>
      <w:pPr/>
      <w:r>
        <w:rPr>
          <w:lang w:val="pt_PT" w:bidi="pt_PT"/>
        </w:rPr>
      </w:r>
      <w:r>
        <w:rPr>
          <w:lang w:val="pt_PT" w:bidi="pt_PT"/>
        </w:rPr>
        <w:t xml:space="preserve">Jesus também pergunta aos discípulos se os </w:t>
      </w:r>
      <w:r>
        <w:rPr>
          <w:b/>
          <w:lang w:val="pt_PT" w:bidi="pt_PT"/>
        </w:rPr>
        <w:t>gentios</w:t>
      </w:r>
      <w:r>
        <w:rPr>
          <w:lang w:val="pt_PT" w:bidi="pt_PT"/>
        </w:rPr>
        <w:t>, ou incrédulos pagãos, cumprimentariam aqueles que pertencem a seu mesmo grupo. Os judeus não tinham ótima consideração sobre gentios porque os gentios não eram parte da família de Deus em sua opinião. Os judeus tradicionalmente viam os gentios como imorais e impiedosos. Muitas vezes, o termo gentios se refere aos romanos. No idioma original, a palavra "gentios" é traduzida como pagãos, estrangeiros ou “aqueles que não conhecem a Deus”.</w:t>
      </w:r>
    </w:p>
    <w:p>
      <w:pPr/>
      <w:r>
        <w:rPr>
          <w:lang w:val="pt_PT" w:bidi="pt_PT"/>
        </w:rPr>
      </w:r>
      <w:r>
        <w:rPr>
          <w:lang w:val="pt_PT" w:bidi="pt_PT"/>
        </w:rPr>
        <w:t xml:space="preserve">Jesus está enfatizando que até mesmo os gentios incrédulos que não seguem a Deus são capazes de amar as pessoas que os amam de volta. Jesus quer que os discípulos vivam de forma diferente do que os gentios. Traduza gentios da mesma forma que em passagens anteriores e consulte o Glossário Mestre para uma definição mais completa da palavra </w:t>
      </w:r>
      <w:r>
        <w:rPr>
          <w:lang w:val="pt_PT" w:bidi="pt_PT"/>
        </w:rPr>
        <w:t>gentios</w:t>
      </w:r>
      <w:r>
        <w:rPr>
          <w:lang w:val="pt_PT" w:bidi="pt_PT"/>
        </w:rPr>
        <w:t>.</w:t>
      </w:r>
    </w:p>
    <w:p>
      <w:pPr/>
      <w:r>
        <w:rPr>
          <w:lang w:val="pt_PT" w:bidi="pt_PT"/>
        </w:rPr>
      </w:r>
      <w:r>
        <w:rPr>
          <w:lang w:val="pt_PT" w:bidi="pt_PT"/>
        </w:rPr>
        <w:t xml:space="preserve">Finalmente, Jesus resume toda essa seção de ensinamento dizendo a seus discípulos para serem </w:t>
      </w:r>
      <w:r>
        <w:rPr>
          <w:b/>
          <w:lang w:val="pt_PT" w:bidi="pt_PT"/>
        </w:rPr>
        <w:t>perfeitos</w:t>
      </w:r>
      <w:r>
        <w:rPr>
          <w:lang w:val="pt_PT" w:bidi="pt_PT"/>
        </w:rPr>
        <w:t xml:space="preserve"> da mesma maneira que seu pai celestial é </w:t>
      </w:r>
      <w:r>
        <w:rPr>
          <w:b/>
          <w:lang w:val="pt_PT" w:bidi="pt_PT"/>
        </w:rPr>
        <w:t>perfeito</w:t>
      </w:r>
      <w:r>
        <w:rPr>
          <w:lang w:val="pt_PT" w:bidi="pt_PT"/>
        </w:rPr>
        <w:t>. No idioma original, isso significa inteiro, completo ou maduro. Outras maneiras de traduzir perfeito poderiam ser “totalmente devotado aos caminhos de Deus” ou “completamente fiel a Deus”.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6:1–8</w:t>
      </w:r>
      <w:r>
        <w:rPr>
          <w:lang w:val="pt_PT" w:bidi="pt_PT"/>
        </w:rPr>
      </w:r>
    </w:p>
    <w:p>
      <w:pPr>
        <w:pStyle w:val="Heading3"/>
      </w:pPr>
      <w:r>
        <w:rPr>
          <w:lang w:val="pt_PT" w:bidi="pt_PT"/>
        </w:rPr>
        <w:t>Ouvir e Sentir</w:t>
      </w:r>
    </w:p>
    <w:p>
      <w:pPr/>
      <w:r>
        <w:rPr>
          <w:lang w:val="pt_PT" w:bidi="pt_PT"/>
        </w:rPr>
      </w:r>
      <w:r>
        <w:rPr>
          <w:lang w:val="pt_PT" w:bidi="pt_PT"/>
        </w:rPr>
        <w:t>Ouçam Mateus 6.1–8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está sentado em um monte e ele está ensinando a seus discípulos ou seguidores próximos. Uma multidão de pessoas também está ouvindo. Jesus está ensinando aos discípulos sobre como eles devem ser mais justos do que os fariseus e os mestres da lei. Jesus falou sobre assassinato, adultério, divórcio, fazer juramentos, retribuir o mal e amar os inimigos. Agora, Jesus ensina sobre dar dinheiro aos pobres e sobre a oração.</w:t>
      </w:r>
    </w:p>
    <w:p>
      <w:pPr/>
      <w:r>
        <w:rPr>
          <w:lang w:val="pt_PT" w:bidi="pt_PT"/>
        </w:rPr>
      </w:r>
      <w:r>
        <w:rPr>
          <w:lang w:val="pt_PT" w:bidi="pt_PT"/>
        </w:rPr>
        <w:t>Jesus adverte os discípulos que eles devem ter cuidado para não fazer suas obras de justiça para que outras pessoas os vejam. "As obras de justiça" são ações boas ou corretas que as pessoas fazem para honrar ou adorar a Deus. Os três tipos principais de boas obras sobre as quais Jesus fala são dar dinheiro às pessoas pobres ou necessitadas, orar e jejuar. Nessa história, Jesus ensina sobre dar dinheiro aos pobres e orar. Jesus diz a seus discípulos se eles fizerem boas obras para que outras pessoas vejam e admirem, seu Pai, que vive no céu, não lhes dará uma recompensa. Uma recompensa é um presente de Deus.</w:t>
      </w:r>
    </w:p>
    <w:p>
      <w:pPr/>
      <w:r>
        <w:rPr>
          <w:lang w:val="pt_PT" w:bidi="pt_PT"/>
        </w:rPr>
      </w:r>
      <w:r>
        <w:rPr>
          <w:lang w:val="pt_PT" w:bidi="pt_PT"/>
        </w:rPr>
        <w:t>Jesus diz que quando seus discípulos derem dinheiro aos pobres, eles não devem tocar uma trombeta. Algumas pessoas pensam que, na época de Jesus, as pessoas tocavam trombetas literalmente para anunciar uma doação de dinheiro aos pobres. Uma trombeta é um instrumento musical que faz um ruído alto. Ela podia ser feita a partir de um chifre de carneiro. Os judeus tocavam trombetas em dias religiosos importantes, então é possível que eles também tocassem trombetas para atrair a atenção das pessoas. Outros dizem que essa é uma metáfora para mostrar que as pessoas não devem querer atenção por dar dinheiro aos pobres.</w:t>
      </w:r>
    </w:p>
    <w:p>
      <w:pPr/>
      <w:r>
        <w:rPr>
          <w:lang w:val="pt_PT" w:bidi="pt_PT"/>
        </w:rPr>
      </w:r>
      <w:r>
        <w:rPr>
          <w:lang w:val="pt_PT" w:bidi="pt_PT"/>
        </w:rPr>
        <w:t>Parem e mostrem a imagem de uma trombeta.</w:t>
      </w:r>
    </w:p>
    <w:p>
      <w:pPr/>
      <w:r>
        <w:rPr>
          <w:lang w:val="pt_PT" w:bidi="pt_PT"/>
        </w:rPr>
      </w:r>
      <w:r>
        <w:rPr>
          <w:lang w:val="pt_PT" w:bidi="pt_PT"/>
        </w:rPr>
        <w:t>Além disso, parem e discutam como as pessoas chamam a atenção para si em sua cultura. O que as pessoas fazem quando querem que as outras as elogiem, honrem ou admirem?</w:t>
      </w:r>
    </w:p>
    <w:p>
      <w:pPr/>
      <w:r>
        <w:rPr>
          <w:lang w:val="pt_PT" w:bidi="pt_PT"/>
        </w:rPr>
      </w:r>
      <w:r>
        <w:rPr>
          <w:lang w:val="pt_PT" w:bidi="pt_PT"/>
        </w:rPr>
        <w:t>Jesus disse que os "hipócritas" dão dinheiro aos pobres para que outras pessoas os vejam dar o dinheiro. Hipócritas são pessoas que fingem ser boas e seguem a Deus externamente, mas internamente não querem agradar a Deus e cuidar dos necessitados. Os hipócritas apenas querem que outras pessoas os honrem, elogiem e admirem.</w:t>
      </w:r>
    </w:p>
    <w:p>
      <w:pPr/>
      <w:r>
        <w:rPr>
          <w:lang w:val="pt_PT" w:bidi="pt_PT"/>
        </w:rPr>
      </w:r>
      <w:r>
        <w:rPr>
          <w:lang w:val="pt_PT" w:bidi="pt_PT"/>
        </w:rPr>
        <w:t>Parem e discutam em uma equipe de tradução alguns exemplos em sua cultura de hipócritas. Que palavras você usa em seu idioma para falar sobre pessoas que agem de uma maneira no exterior, mas são diferentes no interior? Como sua cultura vê hipócritas em geral?</w:t>
      </w:r>
    </w:p>
    <w:p>
      <w:pPr/>
      <w:r>
        <w:rPr>
          <w:lang w:val="pt_PT" w:bidi="pt_PT"/>
        </w:rPr>
      </w:r>
      <w:r>
        <w:rPr>
          <w:lang w:val="pt_PT" w:bidi="pt_PT"/>
        </w:rPr>
        <w:t>Jesus diz que os hipócritas querem honra quando eles dão dinheiro nas sinagogas e nas ruas. As sinagogas eram edifícios onde os judeus se reuniam para orar, ler as Escrituras, ensinar e adorar. Havia apenas um templo, mas as sinagogas estavam em cada comunidade. "Ruas" significa lugares públicos na cidade.</w:t>
      </w:r>
    </w:p>
    <w:p>
      <w:pPr/>
      <w:r>
        <w:rPr>
          <w:lang w:val="pt_PT" w:bidi="pt_PT"/>
        </w:rPr>
      </w:r>
      <w:r>
        <w:rPr>
          <w:lang w:val="pt_PT" w:bidi="pt_PT"/>
        </w:rPr>
        <w:t>Pare e mostre a imagem de uma sinagoga.</w:t>
      </w:r>
    </w:p>
    <w:p>
      <w:pPr/>
      <w:r>
        <w:rPr>
          <w:lang w:val="pt_PT" w:bidi="pt_PT"/>
        </w:rPr>
      </w:r>
      <w:r>
        <w:rPr>
          <w:lang w:val="pt_PT" w:bidi="pt_PT"/>
        </w:rPr>
        <w:t>Então, Jesus diz: “Digo a vocês a verdade” para enfatizar o que ele dirá em seguida. Jesus diz isso quando ele quer que seus discípulos ouçam com atenção porque o próximo ensinamento é muito importante. Jesus diz a eles que as pessoas elogiam e honram os hipócritas, mas essa será a única recompensa dos hipócritas. Deus não recompensará hipócritas por dar dinheiro aos pobres em público.</w:t>
      </w:r>
    </w:p>
    <w:p>
      <w:pPr/>
      <w:r>
        <w:rPr>
          <w:lang w:val="pt_PT" w:bidi="pt_PT"/>
        </w:rPr>
      </w:r>
      <w:r>
        <w:rPr>
          <w:lang w:val="pt_PT" w:bidi="pt_PT"/>
        </w:rPr>
        <w:t>Jesus ensina aos seus discípulos uma nova maneira de dar dinheiro aos pobres. Ele diz que os discípulos não devem deixar sua mão esquerda saber o que sua mão direita está fazendo. Jesus não quer dizer literalmente que uma mão não sabia o que a outra está fazendo. Essa é uma linguagem especial para mostrar que a oferta deve ser dada em segredo ou não vista pelas pessoas. Jesus quer dizer que deve ser secreto para que nem mesmo seus amigos mais próximos saibam que você deu dinheiro aos pobres. Jesus diz que quando seus discípulos derem dessa maneira secreta, seu Deus Pai os recompensará. Deus vê todas as coisas boas e coisas ruins que as pessoas fazem em segredo e Deus recompensará os discípulos por fazer coisas boas.</w:t>
      </w:r>
    </w:p>
    <w:p>
      <w:pPr/>
      <w:r>
        <w:rPr>
          <w:lang w:val="pt_PT" w:bidi="pt_PT"/>
        </w:rPr>
      </w:r>
      <w:r>
        <w:rPr>
          <w:lang w:val="pt_PT" w:bidi="pt_PT"/>
        </w:rPr>
        <w:t>Em seguida, Jesus ensina sobre como seus discípulos devem orar. "Orar" significa falar com Deus. Jesus não quer que seus discípulos orem de uma maneira que outras pessoas os vejam e honrem. Jesus diz que os discípulos não devem ser como os hipócritas que oram nas sinagogas e nas esquinas das ruas. Novamente, os hipócritas são pessoas que agem como se quisessem agradar a Deus, mas querem apenas que as pessoas os vejam orando publicamente na sinagoga, o lugar de adoração ou nas esquinas das ruas, os lugares públicos onde as ruas se cruzam.</w:t>
      </w:r>
    </w:p>
    <w:p>
      <w:pPr/>
      <w:r>
        <w:rPr>
          <w:lang w:val="pt_PT" w:bidi="pt_PT"/>
        </w:rPr>
      </w:r>
      <w:r>
        <w:rPr>
          <w:lang w:val="pt_PT" w:bidi="pt_PT"/>
        </w:rPr>
        <w:t>Jesus diz “Digo a vocês a verdade” para enfatizar sua próxima declaração. Jesus diz que esses hipócritas que oram publicamente para que outros os vejam já receberam toda a recompensa que algum dia eles terão. Deus não recompensará hipócritas por orar publicamente por atenção. Jesus não quer dizer que qualquer oração pública é errada. Jesus quer dizer que é errado as pessoas orarem para que os outros notem.</w:t>
      </w:r>
    </w:p>
    <w:p>
      <w:pPr/>
      <w:r>
        <w:rPr>
          <w:lang w:val="pt_PT" w:bidi="pt_PT"/>
        </w:rPr>
      </w:r>
      <w:r>
        <w:rPr>
          <w:lang w:val="pt_PT" w:bidi="pt_PT"/>
        </w:rPr>
        <w:t>Pare e converse com sua equipe de tradução sobre oração em sua cultura. Como vocês oram? Como os outros normalmente oram? Descreva a oração pública e privada em sua cultura.</w:t>
      </w:r>
    </w:p>
    <w:p>
      <w:pPr/>
      <w:r>
        <w:rPr>
          <w:lang w:val="pt_PT" w:bidi="pt_PT"/>
        </w:rPr>
      </w:r>
      <w:r>
        <w:rPr>
          <w:lang w:val="pt_PT" w:bidi="pt_PT"/>
        </w:rPr>
        <w:t>Jesus ensina a seus discípulos uma nova maneira de orar. Ele lhes diz para entrarem no cômodo interno de sua casa e fecharem a porta. No tempo de Jesus, esse cômodo provavelmente era um pequeno armazém que poderia ser fechado. Possivelmente era o único espaço da casa que poderia ser fechado. Jesus diz que Deus, seu Pai, vê o que eles fazem em segredo, o que também significa que apenas Deus verá o discípulo em um espaço secreto.</w:t>
      </w:r>
    </w:p>
    <w:p>
      <w:pPr/>
      <w:r>
        <w:rPr>
          <w:lang w:val="pt_PT" w:bidi="pt_PT"/>
        </w:rPr>
      </w:r>
      <w:r>
        <w:rPr>
          <w:lang w:val="pt_PT" w:bidi="pt_PT"/>
        </w:rPr>
        <w:t>Jesus disse aos discípulos para não usarem muitas palavras sem significado e não repetirem as mesmas palavras várias vezes, como os gentios. Os gentios eram os pagãos que não adoravam e nem conheciam a Deus. Os gentios pensavam que seus deuses os ouviriam e responderiam a suas orações se eles fizessem longas orações.</w:t>
      </w:r>
    </w:p>
    <w:p>
      <w:pPr/>
      <w:r>
        <w:rPr>
          <w:lang w:val="pt_PT" w:bidi="pt_PT"/>
        </w:rPr>
      </w:r>
      <w:r>
        <w:rPr>
          <w:lang w:val="pt_PT" w:bidi="pt_PT"/>
        </w:rPr>
        <w:t>Jesus não queria que seus discípulos fossem como os gentios em suas orações. Jesus lembrou aos discípulos que o pai deles, Deus, já sabe do que eles precisam antes mesmo de pedirem.</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ensina a seus discípulos sobre dar dinheiro a pessoas pobres ou necessitadas.</w:t>
      </w:r>
    </w:p>
    <w:p>
      <w:pPr/>
      <w:r>
        <w:rPr>
          <w:lang w:val="pt_PT" w:bidi="pt_PT"/>
        </w:rPr>
      </w:r>
      <w:r>
        <w:rPr>
          <w:b/>
          <w:lang w:val="pt_PT" w:bidi="pt_PT"/>
        </w:rPr>
        <w:t>Segunda cena:</w:t>
      </w:r>
      <w:r>
        <w:rPr>
          <w:lang w:val="pt_PT" w:bidi="pt_PT"/>
        </w:rPr>
        <w:t xml:space="preserve"> Jesus ensina a seus discípulos sobre como orar a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Pessoas pobres</w:t>
      </w:r>
    </w:p>
    <w:p>
      <w:pPr>
        <w:pStyle w:val="ListBullet"/>
        <w:spacing w:line="240" w:lineRule="auto"/>
        <w:ind w:left="720"/>
      </w:pPr>
      <w:r>
        <w:rPr>
          <w:lang w:val="pt_PT" w:bidi="pt_PT"/>
        </w:rPr>
      </w:r>
      <w:r>
        <w:rPr>
          <w:lang w:val="pt_PT" w:bidi="pt_PT"/>
        </w:rPr>
        <w:t>Hipócritas</w:t>
      </w:r>
    </w:p>
    <w:p>
      <w:pPr>
        <w:pStyle w:val="ListBullet"/>
        <w:spacing w:line="240" w:lineRule="auto"/>
        <w:ind w:left="720"/>
      </w:pPr>
      <w:r>
        <w:rPr>
          <w:lang w:val="pt_PT" w:bidi="pt_PT"/>
        </w:rPr>
      </w:r>
      <w:r>
        <w:rPr>
          <w:lang w:val="pt_PT" w:bidi="pt_PT"/>
        </w:rPr>
        <w:t>Outras pessoas assistindo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Gentios/pagãos</w:t>
      </w:r>
    </w:p>
    <w:p>
      <w:pPr/>
      <w:r>
        <w:rPr>
          <w:lang w:val="pt_PT" w:bidi="pt_PT"/>
        </w:rPr>
      </w:r>
      <w:r>
        <w:rPr>
          <w:lang w:val="pt_PT" w:bidi="pt_PT"/>
        </w:rPr>
        <w:t>Nesta sessão, peça ao grupo para fazer um roteiro gráfico, desenhar ou usar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na encosta da montanha. Ele ensinou a eles sobre como ser mais justos do que os fariseus e os mestres da lei. Agora ele está começando uma nova seção do ensinamento que adverte os discípulos a não praticarem obras justas para serem vistos por outras pessoas. Jesus mostra aos discípulos que Deus se importa com sua motivação para fazer boas obras.</w:t>
      </w:r>
    </w:p>
    <w:p>
      <w:pPr/>
      <w:r>
        <w:rPr>
          <w:lang w:val="pt_PT" w:bidi="pt_PT"/>
        </w:rPr>
      </w:r>
      <w:r>
        <w:rPr>
          <w:lang w:val="pt_PT" w:bidi="pt_PT"/>
        </w:rPr>
        <w:t>Na primeira cena, é importante lembrar quando Jesus começa esse novo ensinamento, ele primeiro dá uma declaração resumida sobre todos os diferentes tipos de obras justas. Ele diz aos discípulos para não fazer suas obras justas na frente de outras pessoas. Os discípulos devem fazer suas boas obras apenas para Deus.</w:t>
      </w:r>
    </w:p>
    <w:p>
      <w:pPr/>
      <w:r>
        <w:rPr>
          <w:lang w:val="pt_PT" w:bidi="pt_PT"/>
        </w:rPr>
      </w:r>
      <w:r>
        <w:rPr>
          <w:lang w:val="pt_PT" w:bidi="pt_PT"/>
        </w:rPr>
        <w:t>O ensinamento a seguir tem três seções. As seções são sobre dar aos pobres, orar a Deus e jejuar. O ensinamento sobre o jejum estará na próxima seção. Jesus usa o mesmo formato para cada uma das três seções. Cada seção mostra outra maneira que os discípulos devem fazer suas boas obras apenas para Deus e não para o louvor das outras pessoas.</w:t>
      </w:r>
    </w:p>
    <w:p>
      <w:pPr/>
      <w:r>
        <w:rPr>
          <w:lang w:val="pt_PT" w:bidi="pt_PT"/>
        </w:rPr>
      </w:r>
      <w:r>
        <w:rPr>
          <w:lang w:val="pt_PT" w:bidi="pt_PT"/>
        </w:rPr>
        <w:t>Primeiro, Jesus diz aos discípulos para terem cuidado para não serem como os hipócritas. Jesus não quer que os discípulos chamem a atenção para si mesmos quando derem dinheiro às pessoas pobres. Pense sobre como você pode mostrar alguém tocando uma trombeta ou chamando a atenção para si de alguma outra maneira. Jesus enfatiza que os hipócritas obtêm toda a sua recompensa de outras pessoas e Deus não recompensará os hipócritas por chamar a atenção para sua própria generosidade.</w:t>
      </w:r>
    </w:p>
    <w:p>
      <w:pPr/>
      <w:r>
        <w:rPr>
          <w:lang w:val="pt_PT" w:bidi="pt_PT"/>
        </w:rPr>
      </w:r>
      <w:r>
        <w:rPr>
          <w:lang w:val="pt_PT" w:bidi="pt_PT"/>
        </w:rPr>
        <w:t>Então, Jesus diz a eles a maneira correta de dar dinheiro às pessoas pobres. Jesus diz que sua oferta deve ser secreta e nenhuma outra pessoa deve saber sobre isso. Jesus diz aos discípulos que Deus sabe o que acontece em segredo e que Deus recompensará os discípulos por dar dinheiro às pessoas pobres em segredo.</w:t>
      </w:r>
    </w:p>
    <w:p>
      <w:pPr/>
      <w:r>
        <w:rPr>
          <w:lang w:val="pt_PT" w:bidi="pt_PT"/>
        </w:rPr>
      </w:r>
      <w:r>
        <w:rPr>
          <w:lang w:val="pt_PT" w:bidi="pt_PT"/>
        </w:rPr>
        <w:t>Na segunda cena, Jesus segue o mesmo formato que a primeira cena. Primeiro, Jesus diz novamente que os discípulos não devem ser como os hipócritas. Jesus não quer que os discípulos orem publicamente na frente de outras pessoas para que outras pessoas os vejam. Pensem sobre como vocês podem mostrar alguém orando para chamar a atenção para si. Jesus novamente enfatiza que os hipócritas obtêm toda a recompensa que receberão de outras pessoas. Os hipócritas não obterão nenhuma recompensa de Deus por orar para chamar a atenção para suas boas obras.</w:t>
      </w:r>
    </w:p>
    <w:p>
      <w:pPr/>
      <w:r>
        <w:rPr>
          <w:lang w:val="pt_PT" w:bidi="pt_PT"/>
        </w:rPr>
      </w:r>
      <w:r>
        <w:rPr>
          <w:lang w:val="pt_PT" w:bidi="pt_PT"/>
        </w:rPr>
        <w:t>Em seguida, Jesus diz aos discípulos a maneira correta de orar a Deus. Jesus diz que os discípulos devem orar em particular em uma sala fechada para que nenhuma outra pessoa possa vê-los orando a Deus. Novamente, Jesus diz que Deus sabe o que acontece em segredo. Deus recompensará os discípulos por orar a Deus em segredo.</w:t>
      </w:r>
    </w:p>
    <w:p>
      <w:pPr/>
      <w:r>
        <w:rPr>
          <w:lang w:val="pt_PT" w:bidi="pt_PT"/>
        </w:rPr>
      </w:r>
      <w:r>
        <w:rPr>
          <w:lang w:val="pt_PT" w:bidi="pt_PT"/>
        </w:rPr>
        <w:t>É importante saber que a última parte da segunda cena é a instrução adicional sobre como orar a Deus. Primeiro, Jesus explica mais sobre a maneira errada de orar. Jesus diz aos discípulos para não orar como os gentios. Jesus está lembrando aos discípulos que não devem repetir as palavras várias vezes e orar por um longo tempo sem pensar sobre o que eles estão dizendo.</w:t>
      </w:r>
    </w:p>
    <w:p>
      <w:pPr/>
      <w:r>
        <w:rPr>
          <w:lang w:val="pt_PT" w:bidi="pt_PT"/>
        </w:rPr>
      </w:r>
      <w:r>
        <w:rPr>
          <w:lang w:val="pt_PT" w:bidi="pt_PT"/>
        </w:rPr>
        <w:t>Jesus termina essa seção final lembrando aos discípulos que Deus já sabe o que os discípulos estão orando. Deus já conhece suas necessidades antes que os discípulos peçam qualquer coisa a Ele. Lembre-se de que Jesus se importa com a motivação para orar. Jesus quer que os discípulos orem a Deus sem chamar a atenção para si mesmos e sem orar como os gentios oram.</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Pessoas pobres</w:t>
      </w:r>
    </w:p>
    <w:p>
      <w:pPr>
        <w:pStyle w:val="ListBullet"/>
        <w:spacing w:line="240" w:lineRule="auto"/>
        <w:ind w:left="720"/>
      </w:pPr>
      <w:r>
        <w:rPr>
          <w:lang w:val="pt_PT" w:bidi="pt_PT"/>
        </w:rPr>
      </w:r>
      <w:r>
        <w:rPr>
          <w:lang w:val="pt_PT" w:bidi="pt_PT"/>
        </w:rPr>
        <w:t>Hipócritas</w:t>
      </w:r>
    </w:p>
    <w:p>
      <w:pPr>
        <w:pStyle w:val="ListBullet"/>
        <w:spacing w:line="240" w:lineRule="auto"/>
        <w:ind w:left="720"/>
      </w:pPr>
      <w:r>
        <w:rPr>
          <w:lang w:val="pt_PT" w:bidi="pt_PT"/>
        </w:rPr>
      </w:r>
      <w:r>
        <w:rPr>
          <w:lang w:val="pt_PT" w:bidi="pt_PT"/>
        </w:rPr>
        <w:t>Outras pessoas assistindo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Gentios/pagãos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primeira cena, Jesus se senta e ensina a seus discípulos. Os discípulos estão sentados perto dele. Jesus diz aos seus discípulos que eles deveriam ter cuidado para não fazer suas boas obras na frente de outras pessoas para que elas possam vê-las. Jesus diz que não há recompensa de Deus se os discípulos quiserem apenas atenção de outras pessoas por fazer boas obras.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aos discípulos que quando derem dinheiro às pessoas pobres, não chamem a atenção para si mesmos como os hipócritas fazem. Os hipócritas tocam trombetas e anunciam suas doações na sinagoga e nas ruas públicas. Jesus diz que as pessoas veem os hipócritas e os honram por dar dinheiro, e essa é a única recompensa que os hipócritas receberão. Deus não recompensará os hipócritas por dar dinheiro para que os outros possam elogiá-los.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hipócritas: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ensina aos discípulos como eles deveriam dar dinheiro aos pobres. Jesus diz que deveria ser um segredo. Sua mão direita não deveria saber o que sua mão esquerda está fazendo. Nem mesmo seus amigos mais próximos deveriam saber sobre elas dando dinheiro aos pobres. Jesus diz que Deus recompensará os discípulos por serem generosos em segredo.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pobres: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segunda cena, Jesus ensina os discípulos sobre orar a Deus. Jesus começa com a maneira errada de orar a Deus. Jesus não quer que os discípulos orem como os hipócritas. Os hipócritas chamam a atenção para suas orações fazendo-as na frente dos outros. Novamente, Jesus diz que os elogios de outras pessoas são a única recompensa que os hipócritas receberão. Deus não recompensará os hipócritas por orar a Deus apenas para que outras pessoas os vejam orar.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observando: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Jesus diz aos discípulos a maneira correta de orar a Deus. Jesus diz que deveria ser uma oração particular e secreta. Jesus diz que os discípulos deveriam orar sozinhos a Deus e não na frente de outras pessoas. Deus pode ver o que as pessoas fazem em segredo, e Deus recompensará os discípulos por orar em segredo.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Finalmente, Jesus diz que os discípulos não deveriam dizer as mesmas palavras repetidamente quando oram. Jesus não quer que os discípulos orem com palavras sem significado como os gentios oram.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gentios: “Como vocês estão se sentindo?” Vocês podem ouvir coisas como:</w:t>
      </w:r>
    </w:p>
    <w:p>
      <w:pPr/>
      <w:r>
        <w:rPr>
          <w:lang w:val="pt_PT" w:bidi="pt_PT"/>
        </w:rPr>
      </w:r>
      <w:r>
        <w:rPr>
          <w:lang w:val="pt_PT" w:bidi="pt_PT"/>
        </w:rPr>
        <w:t>Jesus diz que Deus, seu Pai, já sabe o que os discípulos orarão antes de dizer.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pessoa que está interpretando Deus “Como você está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diz aos discípulos que eles não deveriam fazer suas obras de justiça na frente de outras pessoas. As obras de </w:t>
      </w:r>
      <w:r>
        <w:rPr>
          <w:b/>
          <w:lang w:val="pt_PT" w:bidi="pt_PT"/>
        </w:rPr>
        <w:t>justiça</w:t>
      </w:r>
      <w:r>
        <w:rPr>
          <w:lang w:val="pt_PT" w:bidi="pt_PT"/>
        </w:rPr>
        <w:t xml:space="preserve"> são obras boas e corretas, sendo que, Jesus quer que seus discípulos façam. Nessa história, Jesus dá dois exemplos comuns de boas obras: dar dinheiro aos pobres e orar a Deus. Isso deve ser traduzido da mesma forma que em passagens anteriores. Consulte o Glossário Mestre para uma definição mais completa da palavra </w:t>
      </w:r>
      <w:r>
        <w:rPr>
          <w:b/>
          <w:lang w:val="pt_PT" w:bidi="pt_PT"/>
        </w:rPr>
        <w:t>retidão</w:t>
      </w:r>
      <w:r>
        <w:rPr>
          <w:lang w:val="pt_PT" w:bidi="pt_PT"/>
        </w:rPr>
        <w:t>.</w:t>
      </w:r>
    </w:p>
    <w:p>
      <w:pPr/>
      <w:r>
        <w:rPr>
          <w:lang w:val="pt_PT" w:bidi="pt_PT"/>
        </w:rPr>
      </w:r>
      <w:r>
        <w:rPr>
          <w:lang w:val="pt_PT" w:bidi="pt_PT"/>
        </w:rPr>
        <w:t xml:space="preserve">Jesus diz que Deus não recompensará as pessoas por fazer boas obras na frente de outras pessoas. Essa </w:t>
      </w:r>
      <w:r>
        <w:rPr>
          <w:b/>
          <w:lang w:val="pt_PT" w:bidi="pt_PT"/>
        </w:rPr>
        <w:t>recompensa</w:t>
      </w:r>
      <w:r>
        <w:rPr>
          <w:lang w:val="pt_PT" w:bidi="pt_PT"/>
        </w:rPr>
        <w:t xml:space="preserve"> é um presente especial de Deus que ele dá a seu povo no céu.</w:t>
      </w:r>
    </w:p>
    <w:p>
      <w:pPr/>
      <w:r>
        <w:rPr>
          <w:lang w:val="pt_PT" w:bidi="pt_PT"/>
        </w:rPr>
      </w:r>
      <w:r>
        <w:rPr>
          <w:lang w:val="pt_PT" w:bidi="pt_PT"/>
        </w:rPr>
        <w:t xml:space="preserve">Jesus chama Deus de </w:t>
      </w:r>
      <w:r>
        <w:rPr>
          <w:b/>
          <w:lang w:val="pt_PT" w:bidi="pt_PT"/>
        </w:rPr>
        <w:t>Pai</w:t>
      </w:r>
      <w:r>
        <w:rPr>
          <w:lang w:val="pt_PT" w:bidi="pt_PT"/>
        </w:rPr>
        <w:t xml:space="preserve"> nos céus, o que significa que Deus criou seu povo e cuida dele como um pai cuida de seus filhos. Deus também é o Pai de Jesus, então certifique-se de traduzir “seu Pai” para mostrar isso. </w:t>
      </w:r>
      <w:r>
        <w:rPr>
          <w:b/>
          <w:lang w:val="pt_PT" w:bidi="pt_PT"/>
        </w:rPr>
        <w:t>Céu</w:t>
      </w:r>
      <w:r>
        <w:rPr>
          <w:lang w:val="pt_PT" w:bidi="pt_PT"/>
        </w:rPr>
        <w:t xml:space="preserve"> pode se referir ao firmamento (o céu físico), ou ao lugar onde Deus e seus anjos moram, dependendo do contexto. Nesse contexto, céu significa o lugar onde Deus vive. Traduza céu da mesma maneira que você traduziu em passagens anteriores, e consulte o Glossário Mestre para uma definição mais completa da palavra </w:t>
      </w:r>
      <w:r>
        <w:rPr>
          <w:b/>
          <w:lang w:val="pt_PT" w:bidi="pt_PT"/>
        </w:rPr>
        <w:t>céu</w:t>
      </w:r>
      <w:r>
        <w:rPr>
          <w:lang w:val="pt_PT" w:bidi="pt_PT"/>
        </w:rPr>
        <w:t>.</w:t>
      </w:r>
    </w:p>
    <w:p>
      <w:pPr/>
      <w:r>
        <w:rPr>
          <w:lang w:val="pt_PT" w:bidi="pt_PT"/>
        </w:rPr>
      </w:r>
      <w:r>
        <w:rPr>
          <w:lang w:val="pt_PT" w:bidi="pt_PT"/>
        </w:rPr>
        <w:t xml:space="preserve">Jesus não quer que seus discípulos toquem uma trombeta quando derem dinheiro aos pobres. Uma </w:t>
      </w:r>
      <w:r>
        <w:rPr>
          <w:b/>
          <w:lang w:val="pt_PT" w:bidi="pt_PT"/>
        </w:rPr>
        <w:t>trombeta</w:t>
      </w:r>
      <w:r>
        <w:rPr>
          <w:lang w:val="pt_PT" w:bidi="pt_PT"/>
        </w:rPr>
        <w:t xml:space="preserve"> é um instrumento musical que as pessoas tocam para fazer música ou anunciar algo. Trombetas podem ser feitas de prata, bronze ou o chifre de um carneiro. As pessoas tocam a trombeta para fazer um som alto. Os judeus usavam trombetas em batalhas, para cerimônias religiosas como um jejum público ou sacrifícios do templo, e para anunciar um novo rei. É possível que os judeus tocassem trombetas para anunciar grandes doações em dinheiro aos pobres, mas Jesus também pode ter usado a trombeta como linguagem especial. Jesus não queria que seus discípulos chamassem a atenção para si mesmos, dando dinheiro aos pobres.</w:t>
      </w:r>
    </w:p>
    <w:p>
      <w:pPr/>
      <w:r>
        <w:rPr>
          <w:lang w:val="pt_PT" w:bidi="pt_PT"/>
        </w:rPr>
      </w:r>
      <w:r>
        <w:rPr>
          <w:lang w:val="pt_PT" w:bidi="pt_PT"/>
        </w:rPr>
        <w:t>Parem e mostrem a imagem de uma trombeta novamente, se necessário.</w:t>
      </w:r>
    </w:p>
    <w:p>
      <w:pPr/>
      <w:r>
        <w:rPr>
          <w:lang w:val="pt_PT" w:bidi="pt_PT"/>
        </w:rPr>
      </w:r>
      <w:r>
        <w:rPr>
          <w:lang w:val="pt_PT" w:bidi="pt_PT"/>
        </w:rPr>
        <w:t xml:space="preserve">Jesus disse que os </w:t>
      </w:r>
      <w:r>
        <w:rPr>
          <w:b/>
          <w:lang w:val="pt_PT" w:bidi="pt_PT"/>
        </w:rPr>
        <w:t>hipócritas</w:t>
      </w:r>
      <w:r>
        <w:rPr>
          <w:lang w:val="pt_PT" w:bidi="pt_PT"/>
        </w:rPr>
        <w:t xml:space="preserve"> anunciam sua doação em público. A palavra hipócrita no idioma original significa um ator no teatro que finge ser alguém que não é. Nesse contexto, um hipócrita é alguém que parece bom por fora, mas por dentro não ama verdadeiramente a Deus. Consulte o Glossário Mestre para uma definição mais completa de </w:t>
      </w:r>
      <w:r>
        <w:rPr>
          <w:b/>
          <w:lang w:val="pt_PT" w:bidi="pt_PT"/>
        </w:rPr>
        <w:t>hipócrita</w:t>
      </w:r>
      <w:r>
        <w:rPr>
          <w:lang w:val="pt_PT" w:bidi="pt_PT"/>
        </w:rPr>
        <w:t>.</w:t>
      </w:r>
    </w:p>
    <w:p>
      <w:pPr/>
      <w:r>
        <w:rPr>
          <w:lang w:val="pt_PT" w:bidi="pt_PT"/>
        </w:rPr>
      </w:r>
      <w:r>
        <w:rPr>
          <w:lang w:val="pt_PT" w:bidi="pt_PT"/>
        </w:rPr>
        <w:t xml:space="preserve">Os hipócritas querem que as pessoas os vejam dar dinheiro nas sinagogas ou nas ruas. </w:t>
      </w:r>
      <w:r>
        <w:rPr>
          <w:b/>
          <w:lang w:val="pt_PT" w:bidi="pt_PT"/>
        </w:rPr>
        <w:t>Sinagogas</w:t>
      </w:r>
      <w:r>
        <w:rPr>
          <w:lang w:val="pt_PT" w:bidi="pt_PT"/>
        </w:rPr>
        <w:t xml:space="preserve"> eram locais de adoração judaicos, onde pessoas dos povoados podiam congregar em vez de no templo principal em Jerusalém. Traduza "sinagoga" da mesma forma que fez em passagens anteriores. Consulte o Glossário Mestre para uma definição mais completa da palavra </w:t>
      </w:r>
      <w:r>
        <w:rPr>
          <w:b/>
          <w:lang w:val="pt_PT" w:bidi="pt_PT"/>
        </w:rPr>
        <w:t>sinagoga</w:t>
      </w:r>
      <w:r>
        <w:rPr>
          <w:lang w:val="pt_PT" w:bidi="pt_PT"/>
        </w:rPr>
        <w:t>.</w:t>
      </w:r>
    </w:p>
    <w:p>
      <w:pPr/>
      <w:r>
        <w:rPr>
          <w:lang w:val="pt_PT" w:bidi="pt_PT"/>
        </w:rPr>
      </w:r>
      <w:r>
        <w:rPr>
          <w:lang w:val="pt_PT" w:bidi="pt_PT"/>
        </w:rPr>
        <w:t>Pare e mostre a imagem da sinagoga novamente, se necessário.</w:t>
      </w:r>
    </w:p>
    <w:p>
      <w:pPr/>
      <w:r>
        <w:rPr>
          <w:lang w:val="pt_PT" w:bidi="pt_PT"/>
        </w:rPr>
      </w:r>
      <w:r>
        <w:rPr>
          <w:lang w:val="pt_PT" w:bidi="pt_PT"/>
        </w:rPr>
        <w:t>Jesus diz “Digo a vocês a verdade” para enfatizar o próximo ensinamento sobre como os discípulos deveriam dar aos pobres. Jesus diz que Deus recompensará os discípulos por dar aos pobres em segredo.</w:t>
      </w:r>
    </w:p>
    <w:p>
      <w:pPr/>
      <w:r>
        <w:rPr>
          <w:lang w:val="pt_PT" w:bidi="pt_PT"/>
        </w:rPr>
      </w:r>
      <w:r>
        <w:rPr>
          <w:lang w:val="pt_PT" w:bidi="pt_PT"/>
        </w:rPr>
        <w:t>Pare e fale com sua equipe de tradução sobre como você enfatiza algo em seu idioma. Quais palavras você usa quando você está prestes a dizer algo muito importante?</w:t>
      </w:r>
    </w:p>
    <w:p>
      <w:pPr/>
      <w:r>
        <w:rPr>
          <w:lang w:val="pt_PT" w:bidi="pt_PT"/>
        </w:rPr>
      </w:r>
      <w:r>
        <w:rPr>
          <w:lang w:val="pt_PT" w:bidi="pt_PT"/>
        </w:rPr>
        <w:t xml:space="preserve">Jesus também ensina seus discípulos como orar. Orar significa falar com Deus. Traduza </w:t>
      </w:r>
      <w:r>
        <w:rPr>
          <w:b/>
          <w:lang w:val="pt_PT" w:bidi="pt_PT"/>
        </w:rPr>
        <w:t>oração</w:t>
      </w:r>
      <w:r>
        <w:rPr>
          <w:lang w:val="pt_PT" w:bidi="pt_PT"/>
        </w:rPr>
        <w:t xml:space="preserve"> da mesma forma que em passagens anteriores e consulte o Glossário Mestre para uma definição mais completa da palavra </w:t>
      </w:r>
      <w:r>
        <w:rPr>
          <w:b/>
          <w:lang w:val="pt_PT" w:bidi="pt_PT"/>
        </w:rPr>
        <w:t>oração</w:t>
      </w:r>
      <w:r>
        <w:rPr>
          <w:lang w:val="pt_PT" w:bidi="pt_PT"/>
        </w:rPr>
        <w:t>.</w:t>
      </w:r>
    </w:p>
    <w:p>
      <w:pPr/>
      <w:r>
        <w:rPr>
          <w:lang w:val="pt_PT" w:bidi="pt_PT"/>
        </w:rPr>
      </w:r>
      <w:r>
        <w:rPr>
          <w:lang w:val="pt_PT" w:bidi="pt_PT"/>
        </w:rPr>
        <w:t xml:space="preserve">Jesus não quer que seus discípulos orem como os </w:t>
      </w:r>
      <w:r>
        <w:rPr>
          <w:b/>
          <w:lang w:val="pt_PT" w:bidi="pt_PT"/>
        </w:rPr>
        <w:t>gentios</w:t>
      </w:r>
      <w:r>
        <w:rPr>
          <w:lang w:val="pt_PT" w:bidi="pt_PT"/>
        </w:rPr>
        <w:t xml:space="preserve"> pagãos que não seguem a Deus. Os gentios repetiam palavras repetidas vezes em suas orações. Algumas pessoas pensam que isso significa que os gentios diriam muitos nomes de seus deuses para garantir que eles dissessem os nomes corretos para Deus. Traduza gentios da mesma forma que em passagens anteriores e consulte o Glossário Mestre para uma definição mais completa da palavra </w:t>
      </w:r>
      <w:r>
        <w:rPr>
          <w:b/>
          <w:lang w:val="pt_PT" w:bidi="pt_PT"/>
        </w:rPr>
        <w:t>gentios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6:9–18</w:t>
      </w:r>
      <w:r>
        <w:rPr>
          <w:lang w:val="pt_PT" w:bidi="pt_PT"/>
        </w:rPr>
      </w:r>
    </w:p>
    <w:p>
      <w:pPr>
        <w:pStyle w:val="Heading3"/>
      </w:pPr>
      <w:r>
        <w:rPr>
          <w:lang w:val="pt_PT" w:bidi="pt_PT"/>
        </w:rPr>
        <w:t>Ouvir e Sentir</w:t>
      </w:r>
    </w:p>
    <w:p>
      <w:pPr/>
      <w:r>
        <w:rPr>
          <w:lang w:val="pt_PT" w:bidi="pt_PT"/>
        </w:rPr>
      </w:r>
      <w:r>
        <w:rPr>
          <w:lang w:val="pt_PT" w:bidi="pt_PT"/>
        </w:rPr>
        <w:t>Ouçam Mateus 6.9–18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está sentado em um monte e ele está ensinando a seus discípulos ou seguidores próximos. Uma multidão de pessoas também está ouvindo. Jesus ensinou aos discípulos sobre como eles devem ser mais justos do que os fariseus e os mestres da lei. Jesus também ensinou a eles sobre dar dinheiro aos pobres e sobre oração. Agora, Jesus explica mais sobre como orar e ele ensina sobre jejuar.</w:t>
      </w:r>
    </w:p>
    <w:p>
      <w:pPr/>
      <w:r>
        <w:rPr>
          <w:lang w:val="pt_PT" w:bidi="pt_PT"/>
        </w:rPr>
      </w:r>
      <w:r>
        <w:rPr>
          <w:lang w:val="pt_PT" w:bidi="pt_PT"/>
        </w:rPr>
        <w:t>Jesus começa essa seção orando a Deus. Durante o tempo de Jesus, os judeus comumente usavam formas fixas de orações, e as pessoas poderiam fazer essas orações exatas da mesma maneira que Jesus orou. Os discípulos também poderiam usar essa oração como um guia para como fazer suas próprias orações.</w:t>
      </w:r>
    </w:p>
    <w:p>
      <w:pPr/>
      <w:r>
        <w:rPr>
          <w:lang w:val="pt_PT" w:bidi="pt_PT"/>
        </w:rPr>
      </w:r>
      <w:r>
        <w:rPr>
          <w:lang w:val="pt_PT" w:bidi="pt_PT"/>
        </w:rPr>
        <w:t>Jesus não quer que eles orem como os gentios, que dizem palavras longas e sem significado. Ele mostra a eles que eles podem orar a Deus com palavras simples. A oração começa com Jesus dizendo “Nosso Pai no céu”. Jesus está orando a Deus que vive no céu. Jesus está mostrando que podemos falar com Deus como falamos com um pai.</w:t>
      </w:r>
    </w:p>
    <w:p>
      <w:pPr/>
      <w:r>
        <w:rPr>
          <w:lang w:val="pt_PT" w:bidi="pt_PT"/>
        </w:rPr>
      </w:r>
      <w:r>
        <w:rPr>
          <w:lang w:val="pt_PT" w:bidi="pt_PT"/>
        </w:rPr>
        <w:t>Na primeira parte da oração, Jesus se concentra no próprio Deus. Jesus ora para que as pessoas honrem ou respeitem o nome santo de Deus. Na cultura judaica, o nome de uma pessoa representava a pessoa. Muitas vezes, os judeus não queriam dizer o nome de Deus para mostrar respeito a Deus. Em vez disso, eles diziam “o nome de Deus”. “Honrar o nome santo de Deus” significa honrar o próprio Deus. Deus mostra às pessoas que ele é santo, ou perfeito e digno de adoração. Jesus está orando para que as pessoas também reconhecessem a Deus como santo, e honrassem a Deus.</w:t>
      </w:r>
    </w:p>
    <w:p>
      <w:pPr/>
      <w:r>
        <w:rPr>
          <w:lang w:val="pt_PT" w:bidi="pt_PT"/>
        </w:rPr>
      </w:r>
      <w:r>
        <w:rPr>
          <w:lang w:val="pt_PT" w:bidi="pt_PT"/>
        </w:rPr>
        <w:t>Parem e discutam como uma equipe de tradução como as pessoas honram os outros em sua cultura. Como vocês falam sobre uma pessoa honrada em sua cultura? Que palavras especiais vocês usam para pessoas honradas? Vocês dizem seus nomes? Pense sobre uma situação quando alguém que você conhece foi honrado.</w:t>
      </w:r>
    </w:p>
    <w:p>
      <w:pPr/>
      <w:r>
        <w:rPr>
          <w:lang w:val="pt_PT" w:bidi="pt_PT"/>
        </w:rPr>
      </w:r>
      <w:r>
        <w:rPr>
          <w:lang w:val="pt_PT" w:bidi="pt_PT"/>
        </w:rPr>
        <w:t>Depois, Jesus ora para que o reino de Deus viesse. Jesus está orando para que Deus estabelecesse seu governo sobre todas as pessoas. Jesus ora para que Deus governe e que as pessoas façam a vontade de Deus, ou obedeçam a ele na terra da mesma maneira que Deus governa no céu e aqueles que vivem no céu fazem a vontade de Deus.</w:t>
      </w:r>
    </w:p>
    <w:p>
      <w:pPr/>
      <w:r>
        <w:rPr>
          <w:lang w:val="pt_PT" w:bidi="pt_PT"/>
        </w:rPr>
      </w:r>
      <w:r>
        <w:rPr>
          <w:lang w:val="pt_PT" w:bidi="pt_PT"/>
        </w:rPr>
        <w:t>Jesus também pede a Deus para nos dar o “pão diário” que precisamos. O pão era a comida básica comum no tempo de Jesus. Jesus está pedindo a comida que precisamos por um dia. Os judeus que Jesus estava ensinando estavam familiarizados com a maneira como Deus proveu para seu povo no Antigo Testamento.</w:t>
      </w:r>
    </w:p>
    <w:p>
      <w:pPr/>
      <w:r>
        <w:rPr>
          <w:lang w:val="pt_PT" w:bidi="pt_PT"/>
        </w:rPr>
      </w:r>
      <w:r>
        <w:rPr>
          <w:lang w:val="pt_PT" w:bidi="pt_PT"/>
        </w:rPr>
        <w:t>Em seguida, Jesus ora por perdão por nossas dívidas, ou pecados. “Perdão” nesse contexto significa que Deus não nos pune quando fazemos algo errado ou temos uma dívida, ou pecado contra alguém. Jesus usa a ilustração da palavra dívida, ou dever algo a alguém, como uma maneira de descrever pecado ou desobedecer a Deus. Merecemos punição, mas Deus escolhe nos tratar como se nunca tivéssemos feito nada errado. Jesus diz que da mesma maneira que Deus nos perdoa por nossas dívidas, também perdoamos outras pessoas que pecam ou fazem coisas erradas conosco. Perdoamos a pessoa que pecou, mas não podemos cancelar uma dívida. O relacionamento é a parte mais importante do perdão.</w:t>
      </w:r>
    </w:p>
    <w:p>
      <w:pPr/>
      <w:r>
        <w:rPr>
          <w:lang w:val="pt_PT" w:bidi="pt_PT"/>
        </w:rPr>
      </w:r>
      <w:r>
        <w:rPr>
          <w:lang w:val="pt_PT" w:bidi="pt_PT"/>
        </w:rPr>
        <w:t>Então, Jesus ora para que Deus nos mantivesse longe da tentação. Jesus não quer dizer que Deus nos tenta a fazer coisas erradas. Jesus está pedindo a Deus para nos proteger de situações onde alguém ou algo nos fará pecar. Jesus pede a Deus para nos libertar do mal em vez de nos deixar ceder à tentação. Algumas pessoas pensam que isso significa que Jesus está pedindo a Deus para resgatar ou nos proteger do maligno, o diabo, porque o diabo é aquele que nos tenta a pecar. Outras pessoas pensam que Jesus está pedindo a Deus para nos proteger do mal em geral. Depois dessa parte, algumas pessoas pensam que Jesus também disse “porque seu é o reino, o poder e a glória para sempre. Amém”. Essas palavras extras não são uma parte dessa passagem das Escrituras, mas muitas igrejas dizem essa doxologia, ou encerramento de oração, no final da oração de Jesus. Era comum durante o tempo de Jesus que as orações judaicas terminassem dessa maneira.</w:t>
      </w:r>
    </w:p>
    <w:p>
      <w:pPr/>
      <w:r>
        <w:rPr>
          <w:lang w:val="pt_PT" w:bidi="pt_PT"/>
        </w:rPr>
      </w:r>
      <w:r>
        <w:rPr>
          <w:lang w:val="pt_PT" w:bidi="pt_PT"/>
        </w:rPr>
        <w:t>Em seguida, Jesus explica mais sobre perdão. A missão de Jesus na terra era trazer perdão às pessoas por meio de sua morte na cruz e ressurreição. Se as pessoas aceitassem isso e o seguissem, então elas deveriam agir da mesma maneira que ele agiu com elas. Portanto, ele espera que seus discípulos perdoem os outros.</w:t>
      </w:r>
    </w:p>
    <w:p>
      <w:pPr/>
      <w:r>
        <w:rPr>
          <w:lang w:val="pt_PT" w:bidi="pt_PT"/>
        </w:rPr>
      </w:r>
      <w:r>
        <w:rPr>
          <w:lang w:val="pt_PT" w:bidi="pt_PT"/>
        </w:rPr>
        <w:t>Então, Jesus ensina sobre jejum. Jesus terminou de falar sobre dar dinheiro aos pobres e sobre oração, e agora o jejum é a terceira maneira como Jesus ensina sobre ser justo. Jejum significa não comer comida e às vezes também não beber água por um dia ou mais para que uma pessoa possa honrar a Deus, orar a Deus, ou mostrar tristeza por seus pecados. Jesus assume que às vezes seus discípulos escolherão jejuar por essas razões. Jesus ensina que quando os discípulos jejuassem, eles deveriam fazer de uma maneira para que outras pessoas não estivessem cientes de seu jejum.</w:t>
      </w:r>
    </w:p>
    <w:p>
      <w:pPr/>
      <w:r>
        <w:rPr>
          <w:lang w:val="pt_PT" w:bidi="pt_PT"/>
        </w:rPr>
      </w:r>
      <w:r>
        <w:rPr>
          <w:lang w:val="pt_PT" w:bidi="pt_PT"/>
        </w:rPr>
        <w:t>Parem e conversem sobre jejum em sua cultura. Quais são práticas comuns de jejum? As pessoas param de comer comida e beber água, ou somente param de comer? As pessoas jejuam em certos dias? É óbvio em sua cultura quando alguém está jejuando? Por que as pessoas escolhem jejuar?</w:t>
      </w:r>
    </w:p>
    <w:p>
      <w:pPr/>
      <w:r>
        <w:rPr>
          <w:lang w:val="pt_PT" w:bidi="pt_PT"/>
        </w:rPr>
      </w:r>
      <w:r>
        <w:rPr>
          <w:lang w:val="pt_PT" w:bidi="pt_PT"/>
        </w:rPr>
        <w:t>Jesus não quer que os discípulos pareçam tristes ou parem de lavar seus rostos, ou pentear seus cabelos como os hipócritas fazem. Jesus falou sobre hipócritas antes quando disse que os hipócritas querem apenas que outras pessoas as admirem por dar dinheiro aos pobres. Do lado de fora, os hipócritas deixam seus rostos tristes e fingem estar fazendo o bem quando jejuam. Por dentro, os hipócritas apenas jejuam para que outras pessoas as vejam e admirem. Jesus diz: “Digo a vocês a verdade” para enfatizar o que ele dirá em seguida. Jesus diz isso quando ele quer que seus discípulos ouçam com atenção porque o próximo ensinamento é muito importante. Jesus diz a eles que quando as pessoas admiram os hipócritas por jejuar, essa será a única recompensa dos hipócritas. Deus não recompensará os hipócritas por jejuar para que outras pessoas os vejam jejuando.</w:t>
      </w:r>
    </w:p>
    <w:p>
      <w:pPr/>
      <w:r>
        <w:rPr>
          <w:lang w:val="pt_PT" w:bidi="pt_PT"/>
        </w:rPr>
      </w:r>
      <w:r>
        <w:rPr>
          <w:lang w:val="pt_PT" w:bidi="pt_PT"/>
        </w:rPr>
        <w:t>Finalmente, Jesus ensina aos discípulos a maneira correta de jejuar. Jesus diz que quando vocês, os discípulos, jejuarem, deveriam lavar seus rostos e pentear, ou ungir, sua cabeça. As pessoas ungiam sua cabeça para que ela parecesse ou cheirasse bem. A ideia aqui é que vocês deveriam lavar seus rostos e fazer seus cabelos parecerem arrumados como se tudo estivesse normal. Outras pessoas não deveriam ver que os discípulos estão jejuando. Deus verá o jejum que os discípulos fazem porque Deus vê tudo. Deus vê os discípulos jejuando de uma maneira secreta, e Deus recompensará os discípulos por jejuar em segredo.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ensina a seus discípulos mais sobre como orar a Deus.</w:t>
      </w:r>
    </w:p>
    <w:p>
      <w:pPr/>
      <w:r>
        <w:rPr>
          <w:lang w:val="pt_PT" w:bidi="pt_PT"/>
        </w:rPr>
      </w:r>
      <w:r>
        <w:rPr>
          <w:b/>
          <w:lang w:val="pt_PT" w:bidi="pt_PT"/>
        </w:rPr>
        <w:t>Segunda cena:</w:t>
      </w:r>
      <w:r>
        <w:rPr>
          <w:lang w:val="pt_PT" w:bidi="pt_PT"/>
        </w:rPr>
        <w:t xml:space="preserve"> Jesus ensina aos discípulos sobre como jejuar.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Pessoas que fazem coisas erradas com os discípulos</w:t>
      </w:r>
    </w:p>
    <w:p>
      <w:pPr>
        <w:pStyle w:val="ListBullet"/>
        <w:spacing w:line="240" w:lineRule="auto"/>
        <w:ind w:left="720"/>
      </w:pPr>
      <w:r>
        <w:rPr>
          <w:lang w:val="pt_PT" w:bidi="pt_PT"/>
        </w:rPr>
      </w:r>
      <w:r>
        <w:rPr>
          <w:lang w:val="pt_PT" w:bidi="pt_PT"/>
        </w:rPr>
        <w:t>Hipócritas</w:t>
      </w:r>
    </w:p>
    <w:p>
      <w:pPr>
        <w:pStyle w:val="ListBullet"/>
        <w:spacing w:line="240" w:lineRule="auto"/>
        <w:ind w:left="720"/>
      </w:pPr>
      <w:r>
        <w:rPr>
          <w:lang w:val="pt_PT" w:bidi="pt_PT"/>
        </w:rPr>
      </w:r>
      <w:r>
        <w:rPr>
          <w:lang w:val="pt_PT" w:bidi="pt_PT"/>
        </w:rPr>
        <w:t>Outras pessoas assistindo os hipócritas</w:t>
      </w:r>
    </w:p>
    <w:p>
      <w:pPr/>
      <w:r>
        <w:rPr>
          <w:lang w:val="pt_PT" w:bidi="pt_PT"/>
        </w:rPr>
      </w:r>
      <w:r>
        <w:rPr>
          <w:lang w:val="pt_PT" w:bidi="pt_PT"/>
        </w:rPr>
        <w:t>Nesta sessão, peça ao grupo para fazer um roteiro gráfico, desenhar ou usar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na encosta da montanha. Ele ensinou a eles sobre como ser mais justos do que os fariseus e os mestres da lei. Jesus ensinou sobre dar dinheiro aos pobres e sobre oração, e agora Jesus termina essa seção dando uma oração de exemplo e então ensinando sobre jejum.</w:t>
      </w:r>
    </w:p>
    <w:p>
      <w:pPr/>
      <w:r>
        <w:rPr>
          <w:lang w:val="pt_PT" w:bidi="pt_PT"/>
        </w:rPr>
      </w:r>
      <w:r>
        <w:rPr>
          <w:lang w:val="pt_PT" w:bidi="pt_PT"/>
        </w:rPr>
        <w:t>Na primeira cena, é importante lembrar que essa é uma continuação da seção anterior sobre oração. Jesus ensinou aos discípulos a não orar como hipócritas, e sobre como eles devem orar a Deus em segredo. Agora Jesus dá uma oração de exemplo do que os discípulos devem dizer a Deus. Jesus começa dizendo “Orem assim”. Essa oração de exemplo é dita a todos os discípulos e à multidão que ouvem, mas os discípulos também podem orar assim por conta própria também. Pense sobre como você pode mostrar aos discípulos fazendo essa oração a Deus juntos.</w:t>
      </w:r>
    </w:p>
    <w:p>
      <w:pPr/>
      <w:r>
        <w:rPr>
          <w:lang w:val="pt_PT" w:bidi="pt_PT"/>
        </w:rPr>
      </w:r>
      <w:r>
        <w:rPr>
          <w:lang w:val="pt_PT" w:bidi="pt_PT"/>
        </w:rPr>
        <w:t>Lembre-se de que Jesus sabe que Deus já é santo, e ele está orando para que as pessoas reconheçam que Deus é santo. Além disso, lembre-se de que Jesus quer que as pessoas orem para que Deus governe e que as pessoas façam a vontade de Deus na terra da mesma maneira que no céu. Jesus ora para pedir a Deus o pão diário, ou alimento necessário. Pense sobre usar brinquedos ou outros objetos para mostrar o pão que as pessoas precisam para aquele dia.</w:t>
      </w:r>
    </w:p>
    <w:p>
      <w:pPr/>
      <w:r>
        <w:rPr>
          <w:lang w:val="pt_PT" w:bidi="pt_PT"/>
        </w:rPr>
      </w:r>
      <w:r>
        <w:rPr>
          <w:lang w:val="pt_PT" w:bidi="pt_PT"/>
        </w:rPr>
        <w:t>Em seguida, é importante lembrar que Jesus ensina aos discípulos que eles precisam pedir perdão a Deus. Jesus quer que os discípulos peçam perdão a Deus da mesma maneira que os discípulos perdoam outras pessoas por fazer coisas erradas com elas.</w:t>
      </w:r>
    </w:p>
    <w:p>
      <w:pPr/>
      <w:r>
        <w:rPr>
          <w:lang w:val="pt_PT" w:bidi="pt_PT"/>
        </w:rPr>
      </w:r>
      <w:r>
        <w:rPr>
          <w:lang w:val="pt_PT" w:bidi="pt_PT"/>
        </w:rPr>
        <w:t>Jesus termina a oração pedindo a Deus para nos manter longe da tentação e nos proteger do mal.</w:t>
      </w:r>
    </w:p>
    <w:p>
      <w:pPr/>
      <w:r>
        <w:rPr>
          <w:lang w:val="pt_PT" w:bidi="pt_PT"/>
        </w:rPr>
      </w:r>
      <w:r>
        <w:rPr>
          <w:lang w:val="pt_PT" w:bidi="pt_PT"/>
        </w:rPr>
        <w:t>Depois que Jesus terminou a oração de exemplo, ele ensinou mais sobre perdão. Lembre-se de que Jesus já ensinou sobre perdão na oração de exemplo, e agora ele explica mais sobre por que é tão importante perdoar outras pessoas. Jesus diz isso de duas maneiras para enfatizar a importância do perdão. Primeiro ele diz: “Se vocês perdoarem aqueles que pecam contra vocês, seu Pai celestial perdoará vocês”. Então ele diz a mesma coisa de uma maneira negativa. “Se vocês não perdoarem os outros, seu Pai não perdoará vocês”. Pense sobre como você pode mostrar duas pessoas perdoando umas às outras usando brinquedos ou outros objetos.</w:t>
      </w:r>
    </w:p>
    <w:p>
      <w:pPr/>
      <w:r>
        <w:rPr>
          <w:lang w:val="pt_PT" w:bidi="pt_PT"/>
        </w:rPr>
      </w:r>
      <w:r>
        <w:rPr>
          <w:lang w:val="pt_PT" w:bidi="pt_PT"/>
        </w:rPr>
        <w:t>Na segunda cena, Jesus ensina sobre jejum. Primeiro, Jesus ensina como os discípulos não devem jejuar, e então Jesus ensina a maneira correta de jejuar. Esse é o mesmo formato que Jesus usou quando ele ensinou sobre dar dinheiro aos pobres e sobre orar na seção anterior a essa história. Cada seção mostra outra maneira que os discípulos devem fazer suas boas obras apenas para Deus e não para o louvor das outras pessoas.</w:t>
      </w:r>
    </w:p>
    <w:p>
      <w:pPr/>
      <w:r>
        <w:rPr>
          <w:lang w:val="pt_PT" w:bidi="pt_PT"/>
        </w:rPr>
      </w:r>
      <w:r>
        <w:rPr>
          <w:lang w:val="pt_PT" w:bidi="pt_PT"/>
        </w:rPr>
        <w:t>Jesus diz aos discípulos que quando eles jejuarem de comida, eles não devem jejuar como os hipócritas. Os hipócritas têm rostos tristes e não se lavam ou cuidam de sua aparência quando jejuam. Pense sobre como você pode mostrar os hipócritas jejuando sem limpar seus rostos. Os hipócritas querem que outras pessoas notem que elas jejuam, e Jesus diz que essa é sua única recompensa. Deus não dará aos hipócritas nenhuma recompensa por jejuarem na frente de outras pessoas.</w:t>
      </w:r>
    </w:p>
    <w:p>
      <w:pPr/>
      <w:r>
        <w:rPr>
          <w:lang w:val="pt_PT" w:bidi="pt_PT"/>
        </w:rPr>
      </w:r>
      <w:r>
        <w:rPr>
          <w:lang w:val="pt_PT" w:bidi="pt_PT"/>
        </w:rPr>
        <w:t>Então, na última parte dessa cena, Jesus ensina aos discípulos a maneira correta de jejuar. Jesus diz que os discípulos devem limpar seus rostos e pentear seus cabelos para que ninguém saiba que estão jejuando. Apenas Deus saberá sobre seu jejum, e Deus recompensará os discípulos por jejuarem em segredo. Lembre-se de que Deus se importa com a motivação para jejuar. Jesus diz aos discípulos para jejuar sem chamar a atenção para si mesmos como os hipócritas fazem. Essa cena encerra essa série do ensinamento de Jesus sobre dar dinheiro aos pobres, oração e jejum.</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ensina a seus discípulos mais sobre como orar a Deus.</w:t>
      </w:r>
    </w:p>
    <w:p>
      <w:pPr/>
      <w:r>
        <w:rPr>
          <w:lang w:val="pt_PT" w:bidi="pt_PT"/>
        </w:rPr>
      </w:r>
      <w:r>
        <w:rPr>
          <w:b/>
          <w:lang w:val="pt_PT" w:bidi="pt_PT"/>
        </w:rPr>
        <w:t>Segunda cena:</w:t>
      </w:r>
      <w:r>
        <w:rPr>
          <w:lang w:val="pt_PT" w:bidi="pt_PT"/>
        </w:rPr>
        <w:t xml:space="preserve"> Jesus ensina aos discípulos sobre como jejuar.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Pessoas que fazem coisas erradas com os discípulos</w:t>
      </w:r>
    </w:p>
    <w:p>
      <w:pPr>
        <w:pStyle w:val="ListBullet"/>
        <w:spacing w:line="240" w:lineRule="auto"/>
        <w:ind w:left="720"/>
      </w:pPr>
      <w:r>
        <w:rPr>
          <w:lang w:val="pt_PT" w:bidi="pt_PT"/>
        </w:rPr>
      </w:r>
      <w:r>
        <w:rPr>
          <w:lang w:val="pt_PT" w:bidi="pt_PT"/>
        </w:rPr>
        <w:t>Hipócritas</w:t>
      </w:r>
    </w:p>
    <w:p>
      <w:pPr>
        <w:pStyle w:val="ListBullet"/>
        <w:spacing w:line="240" w:lineRule="auto"/>
        <w:ind w:left="720"/>
      </w:pPr>
      <w:r>
        <w:rPr>
          <w:lang w:val="pt_PT" w:bidi="pt_PT"/>
        </w:rPr>
      </w:r>
      <w:r>
        <w:rPr>
          <w:lang w:val="pt_PT" w:bidi="pt_PT"/>
        </w:rPr>
        <w:t>Outras pessoas assistindo os hipócritas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primeira cena, Jesus se senta e ensina a seus discípulos. Os discípulos estão sentados perto dele. Uma multidão também está ouvindo. Jesus diz aos discípulos que é assim que eles devem orar, e então ele começa a orar uma oração de exemplo a Deus. Jesus ora: “Nosso Pai no céu”.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ora para que as pessoas reconheçam que o nome de Deus é santo. Jesus também ora para que o reino de Deus venha e que as pessoas façam a vontade de Deus na terra da mesma maneira que Deus governa e sua vontade é feita no céu. Jesus ora para que Deus desse a eles o pão que precisam para hoje.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ora por perdão de Deus pelos pecados, da mesma maneira que os discípulos perdoam outras pessoas por fazer coisas erradas com elas.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também ora para que Deus nos mantenha longe da tentação e nos proteja do mal.</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estão ouvindo: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Jesus explica mais sobre perdão. Jesus quer que os discípulos saibam o quão importante é perdoar outras pessoas quando elas fazem coisas erradas com os discípulos. Jesus lembra aos discípulos que Deus os perdoará por seus pecados contra Deus se eles perdoarem outras pessoas por seus pecados contra os discípulos.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que fazem coisas erradas com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segunda cena, Jesus ensina sobre jejum. Jesus diz que quando os discípulos jejuam, eles não devem jejuar como os hipócritas. Os hipócritas ficam com rostos tristes e não se lavam ou limpam da maneira normal. Os hipócritas querem que outras pessoas as vejam jejuando para que outras pessoas as admirem por jejuar de comida. A única recompensa que os hipócritas obtêm por jejuar é que outras pessoas notam eles jejuando. Jesus diz que Deus não recompensa hipócritas por jejuar na frente de outras pessoas.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hipócritas: “Como vocês estão se sentindo?” Você pode ouvir coisas como:</w:t>
      </w:r>
    </w:p>
    <w:p>
      <w:pPr>
        <w:pStyle w:val="ListBullet"/>
        <w:spacing w:line="240" w:lineRule="auto"/>
        <w:ind w:left="720"/>
      </w:pPr>
      <w:r>
        <w:rPr>
          <w:lang w:val="pt_PT" w:bidi="pt_PT"/>
        </w:rPr>
      </w:r>
      <w:r>
        <w:rPr>
          <w:lang w:val="pt_PT" w:bidi="pt_PT"/>
        </w:rPr>
        <w:t>Além disso, pergunte aos atores que interpretam as pessoas assistindo os hipócritas: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então ensina aos discípulos a maneira correta de jejuar. Jesus diz que os discípulos devem lavar seus rostos e limpar da maneira normal para que ninguém note que os discípulos estão jejuando. Jesus diz que Deus pode ver que os discípulos estão jejuando e que Deus recompensará os discípulos por jejuar de uma maneira secreta.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pessoa que está interpretando Deus “Como você está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começa sua oração de exemplo chamando Deus de </w:t>
      </w:r>
      <w:r>
        <w:rPr>
          <w:b/>
          <w:lang w:val="pt_PT" w:bidi="pt_PT"/>
        </w:rPr>
        <w:t>Pai</w:t>
      </w:r>
      <w:r>
        <w:rPr>
          <w:lang w:val="pt_PT" w:bidi="pt_PT"/>
        </w:rPr>
        <w:t xml:space="preserve"> no céu, o que significa que Deus criou seu povo e cuida dele como um pai cuida de seus filhos. Deus também é o Pai de Jesus, então certifique-se de traduzir “seu Pai” para mostrar isso. </w:t>
      </w:r>
      <w:r>
        <w:rPr>
          <w:b/>
          <w:lang w:val="pt_PT" w:bidi="pt_PT"/>
        </w:rPr>
        <w:t>Céu</w:t>
      </w:r>
      <w:r>
        <w:rPr>
          <w:lang w:val="pt_PT" w:bidi="pt_PT"/>
        </w:rPr>
        <w:t xml:space="preserve"> pode se referir ao firmamento (o céu físico), ou ao lugar onde Deus e seus anjos moram, dependendo do contexto. Nesse contexto, céu significa o lugar onde Deus vive. Traduza céu da mesma maneira que você traduziu em passagens anteriores, e consulte o Glossário Mestre para uma definição mais completa da palavra </w:t>
      </w:r>
      <w:r>
        <w:rPr>
          <w:lang w:val="pt_PT" w:bidi="pt_PT"/>
        </w:rPr>
        <w:t>céu</w:t>
      </w:r>
      <w:r>
        <w:rPr>
          <w:lang w:val="pt_PT" w:bidi="pt_PT"/>
        </w:rPr>
        <w:t>.</w:t>
      </w:r>
    </w:p>
    <w:p>
      <w:pPr/>
      <w:r>
        <w:rPr>
          <w:lang w:val="pt_PT" w:bidi="pt_PT"/>
        </w:rPr>
      </w:r>
      <w:r>
        <w:rPr>
          <w:lang w:val="pt_PT" w:bidi="pt_PT"/>
        </w:rPr>
        <w:t xml:space="preserve">Jesus ora para que as pessoas reconheçam que o nome de Deus é </w:t>
      </w:r>
      <w:r>
        <w:rPr>
          <w:b/>
          <w:lang w:val="pt_PT" w:bidi="pt_PT"/>
        </w:rPr>
        <w:t>santo</w:t>
      </w:r>
      <w:r>
        <w:rPr>
          <w:lang w:val="pt_PT" w:bidi="pt_PT"/>
        </w:rPr>
        <w:t xml:space="preserve">. Santo é o significado de santificado e honrado, que é como algumas traduções traduzem isso. Santo significa que Deus é perfeito e separado de sua criação. Traduza santo da mesma maneira que você já fez em passagens anteriores, e consulte o Glossário Mestre para uma definição mais completa da palavra </w:t>
      </w:r>
      <w:r>
        <w:rPr>
          <w:lang w:val="pt_PT" w:bidi="pt_PT"/>
        </w:rPr>
        <w:t>santo</w:t>
      </w:r>
      <w:r>
        <w:rPr>
          <w:lang w:val="pt_PT" w:bidi="pt_PT"/>
        </w:rPr>
        <w:t>.</w:t>
      </w:r>
    </w:p>
    <w:p>
      <w:pPr/>
      <w:r>
        <w:rPr>
          <w:lang w:val="pt_PT" w:bidi="pt_PT"/>
        </w:rPr>
      </w:r>
      <w:r>
        <w:rPr>
          <w:lang w:val="pt_PT" w:bidi="pt_PT"/>
        </w:rPr>
        <w:t xml:space="preserve">Jesus ora para que o </w:t>
      </w:r>
      <w:r>
        <w:rPr>
          <w:b/>
          <w:lang w:val="pt_PT" w:bidi="pt_PT"/>
        </w:rPr>
        <w:t>reino</w:t>
      </w:r>
      <w:r>
        <w:rPr>
          <w:lang w:val="pt_PT" w:bidi="pt_PT"/>
        </w:rPr>
        <w:t xml:space="preserve"> de Deus viesse. Frequentemente, Jesus usa a frase </w:t>
      </w:r>
      <w:r>
        <w:rPr>
          <w:b/>
          <w:lang w:val="pt_PT" w:bidi="pt_PT"/>
        </w:rPr>
        <w:t>reino dos céus</w:t>
      </w:r>
      <w:r>
        <w:rPr>
          <w:lang w:val="pt_PT" w:bidi="pt_PT"/>
        </w:rPr>
        <w:t xml:space="preserve"> para falar sobre Deus governando nos corações de seu povo em vez de um lugar físico. Você se lembrará da frase "reino dos céus" de várias passagens anteriores. Traduza a frase da mesma forma aqui. Consulte o Glossário Mestre para uma definição mais completa da frase </w:t>
      </w:r>
      <w:r>
        <w:rPr>
          <w:lang w:val="pt_PT" w:bidi="pt_PT"/>
        </w:rPr>
        <w:t>reino dos céus</w:t>
      </w:r>
      <w:r>
        <w:rPr>
          <w:lang w:val="pt_PT" w:bidi="pt_PT"/>
        </w:rPr>
        <w:t>.</w:t>
      </w:r>
    </w:p>
    <w:p>
      <w:pPr/>
      <w:r>
        <w:rPr>
          <w:lang w:val="pt_PT" w:bidi="pt_PT"/>
        </w:rPr>
      </w:r>
      <w:r>
        <w:rPr>
          <w:lang w:val="pt_PT" w:bidi="pt_PT"/>
        </w:rPr>
        <w:t xml:space="preserve">Jesus ora para que Deus nos perdoe por nossos </w:t>
      </w:r>
      <w:r>
        <w:rPr>
          <w:b/>
          <w:lang w:val="pt_PT" w:bidi="pt_PT"/>
        </w:rPr>
        <w:t>pecados</w:t>
      </w:r>
      <w:r>
        <w:rPr>
          <w:lang w:val="pt_PT" w:bidi="pt_PT"/>
        </w:rPr>
        <w:t xml:space="preserve"> da mesma maneira que perdoamos outras pessoas por pecar ou fazer coisas erradas contra nós. Duas palavras para pecado são usadas nessa passagem — dívida e transgressão. A dívida é usada como uma metáfora para pecado, e a transgressão é uma séria desobediência ou rebelião. Ambas as palavras significam pecado e muitas vezes são simplesmente traduzidas como pecado. Traduza pecado da mesma maneira que você traduziu em passagens anteriores, e consulte o Glossário Mestre para uma definição mais completa da palavra </w:t>
      </w:r>
      <w:r>
        <w:rPr>
          <w:lang w:val="pt_PT" w:bidi="pt_PT"/>
        </w:rPr>
        <w:t>pecado</w:t>
      </w:r>
      <w:r>
        <w:rPr>
          <w:lang w:val="pt_PT" w:bidi="pt_PT"/>
        </w:rPr>
        <w:t>.</w:t>
      </w:r>
    </w:p>
    <w:p>
      <w:pPr/>
      <w:r>
        <w:rPr>
          <w:lang w:val="pt_PT" w:bidi="pt_PT"/>
        </w:rPr>
      </w:r>
      <w:r>
        <w:rPr>
          <w:b/>
          <w:lang w:val="pt_PT" w:bidi="pt_PT"/>
        </w:rPr>
        <w:t>Perdão</w:t>
      </w:r>
      <w:r>
        <w:rPr>
          <w:lang w:val="pt_PT" w:bidi="pt_PT"/>
        </w:rPr>
        <w:t xml:space="preserve"> significa não punir alguém pelas coisas erradas que ele fez com você. Consulte o Glossário Mestre para uma definição mais completa da palavra </w:t>
      </w:r>
      <w:r>
        <w:rPr>
          <w:lang w:val="pt_PT" w:bidi="pt_PT"/>
        </w:rPr>
        <w:t>perdão</w:t>
      </w:r>
      <w:r>
        <w:rPr>
          <w:lang w:val="pt_PT" w:bidi="pt_PT"/>
        </w:rPr>
        <w:t>.</w:t>
      </w:r>
    </w:p>
    <w:p>
      <w:pPr/>
      <w:r>
        <w:rPr>
          <w:lang w:val="pt_PT" w:bidi="pt_PT"/>
        </w:rPr>
      </w:r>
      <w:r>
        <w:rPr>
          <w:lang w:val="pt_PT" w:bidi="pt_PT"/>
        </w:rPr>
        <w:t>Parem e discutam em equipe de tradução alguns exemplos de perdão em sua vida ou em sua comunidade. Que palavras ou ideias vocês usam para descrever perdoar alguém quando ele faz algo errado contra você ou outra pessoa?</w:t>
      </w:r>
    </w:p>
    <w:p>
      <w:pPr/>
      <w:r>
        <w:rPr>
          <w:lang w:val="pt_PT" w:bidi="pt_PT"/>
        </w:rPr>
      </w:r>
      <w:r>
        <w:rPr>
          <w:lang w:val="pt_PT" w:bidi="pt_PT"/>
        </w:rPr>
        <w:t xml:space="preserve">Jesus ora para que Deus nos mantenha longe da tentação e nos proteja do maligno. “O maligno” significa mal. Isso provavelmente se refere ao próprio diabo. Traduza </w:t>
      </w:r>
      <w:r>
        <w:rPr>
          <w:b/>
          <w:lang w:val="pt_PT" w:bidi="pt_PT"/>
        </w:rPr>
        <w:t>mal</w:t>
      </w:r>
      <w:r>
        <w:rPr>
          <w:lang w:val="pt_PT" w:bidi="pt_PT"/>
        </w:rPr>
        <w:t xml:space="preserve"> da mesma maneira que você já tem traduzido em passagens anteriores, e veja o Glossário Mestre para uma definição mais completa da palavra </w:t>
      </w:r>
      <w:r>
        <w:rPr>
          <w:lang w:val="pt_PT" w:bidi="pt_PT"/>
        </w:rPr>
        <w:t>mal</w:t>
      </w:r>
      <w:r>
        <w:rPr>
          <w:lang w:val="pt_PT" w:bidi="pt_PT"/>
        </w:rPr>
        <w:t>.</w:t>
      </w:r>
    </w:p>
    <w:p>
      <w:pPr/>
      <w:r>
        <w:rPr>
          <w:lang w:val="pt_PT" w:bidi="pt_PT"/>
        </w:rPr>
      </w:r>
      <w:r>
        <w:rPr>
          <w:lang w:val="pt_PT" w:bidi="pt_PT"/>
        </w:rPr>
        <w:t xml:space="preserve">Jesus ensinou seus discípulos sobre jejum. </w:t>
      </w:r>
      <w:r>
        <w:rPr>
          <w:b/>
          <w:lang w:val="pt_PT" w:bidi="pt_PT"/>
        </w:rPr>
        <w:t>Jejum</w:t>
      </w:r>
      <w:r>
        <w:rPr>
          <w:lang w:val="pt_PT" w:bidi="pt_PT"/>
        </w:rPr>
        <w:t xml:space="preserve"> significa não comer comida e às vezes também não beber água por um dia ou mais para que uma pessoa possa orar a Deus. Para os judeus, era tradicionalmente um período de 24 horas em que não comia ou bebia de um pôr do sol até o outro pôr do sol. Traduza "jejuar" da mesma maneira que você já fez em passagens anteriores, e veja o Glossário Mestre para uma definição mais completa da palavra </w:t>
      </w:r>
      <w:r>
        <w:rPr>
          <w:lang w:val="pt_PT" w:bidi="pt_PT"/>
        </w:rPr>
        <w:t>jejuar</w:t>
      </w:r>
      <w:r>
        <w:rPr>
          <w:lang w:val="pt_PT" w:bidi="pt_PT"/>
        </w:rPr>
        <w:t>.</w:t>
      </w:r>
    </w:p>
    <w:p>
      <w:pPr/>
      <w:r>
        <w:rPr>
          <w:lang w:val="pt_PT" w:bidi="pt_PT"/>
        </w:rPr>
      </w:r>
      <w:r>
        <w:rPr>
          <w:lang w:val="pt_PT" w:bidi="pt_PT"/>
        </w:rPr>
        <w:t xml:space="preserve">Jesus não queria que seus discípulos jejuassem da maneira como os </w:t>
      </w:r>
      <w:r>
        <w:rPr>
          <w:b/>
          <w:lang w:val="pt_PT" w:bidi="pt_PT"/>
        </w:rPr>
        <w:t>hipócritas</w:t>
      </w:r>
      <w:r>
        <w:rPr>
          <w:lang w:val="pt_PT" w:bidi="pt_PT"/>
        </w:rPr>
        <w:t xml:space="preserve"> jejuam. Os hipócritas querem que as pessoas notem seu jejum, então elas não limpam seus rostos. A palavra hipócrita no idioma original significa um ator no teatro que finge ser alguém que não é. Nesse contexto, um hipócrita é alguém que parece bom por fora, mas por dentro não ama verdadeiramente a Deus. Consulte o Glossário Mestre para uma definição mais completa de </w:t>
      </w:r>
      <w:r>
        <w:rPr>
          <w:lang w:val="pt_PT" w:bidi="pt_PT"/>
        </w:rPr>
        <w:t>hipócrita</w:t>
      </w:r>
      <w:r>
        <w:rPr>
          <w:lang w:val="pt_PT" w:bidi="pt_PT"/>
        </w:rPr>
        <w:t>.</w:t>
      </w:r>
    </w:p>
    <w:p>
      <w:pPr/>
      <w:r>
        <w:rPr>
          <w:lang w:val="pt_PT" w:bidi="pt_PT"/>
        </w:rPr>
      </w:r>
      <w:r>
        <w:rPr>
          <w:lang w:val="pt_PT" w:bidi="pt_PT"/>
        </w:rPr>
        <w:t>Jesus diz “Digo a vocês a verdade” para enfatizar que Deus não dará aos hipócritas uma recompensa por jejuarem na frente de outras pessoas.</w:t>
      </w:r>
    </w:p>
    <w:p>
      <w:pPr/>
      <w:r>
        <w:rPr>
          <w:lang w:val="pt_PT" w:bidi="pt_PT"/>
        </w:rPr>
      </w:r>
      <w:r>
        <w:rPr>
          <w:lang w:val="pt_PT" w:bidi="pt_PT"/>
        </w:rPr>
        <w:t>Pare e fale com sua equipe de tradução sobre como você enfatiza algo em seu idioma. Quais palavras você usa quando você está prestes a dizer algo muito importante?</w:t>
      </w:r>
    </w:p>
    <w:p>
      <w:pPr/>
      <w:r>
        <w:rPr>
          <w:lang w:val="pt_PT" w:bidi="pt_PT"/>
        </w:rPr>
      </w:r>
      <w:r>
        <w:rPr>
          <w:lang w:val="pt_PT" w:bidi="pt_PT"/>
        </w:rPr>
        <w:t xml:space="preserve">Jesus diz que os hipócritas terão apenas a atenção de outras pessoas como sua </w:t>
      </w:r>
      <w:r>
        <w:rPr>
          <w:b/>
          <w:lang w:val="pt_PT" w:bidi="pt_PT"/>
        </w:rPr>
        <w:t>recompensa</w:t>
      </w:r>
      <w:r>
        <w:rPr>
          <w:lang w:val="pt_PT" w:bidi="pt_PT"/>
        </w:rPr>
        <w:t>. Deus não recompensará as pessoas por jejuarem na frente de outras pessoas. Essa recompensa é um presente especial de Deus que ele dá a seu povo no céu.</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6:19–34</w:t>
      </w:r>
      <w:r>
        <w:rPr>
          <w:lang w:val="pt_PT" w:bidi="pt_PT"/>
        </w:rPr>
      </w:r>
    </w:p>
    <w:p>
      <w:pPr>
        <w:pStyle w:val="Heading3"/>
      </w:pPr>
      <w:r>
        <w:rPr>
          <w:lang w:val="pt_PT" w:bidi="pt_PT"/>
        </w:rPr>
        <w:t>Ouvir e Sentir</w:t>
      </w:r>
    </w:p>
    <w:p>
      <w:pPr/>
      <w:r>
        <w:rPr>
          <w:lang w:val="pt_PT" w:bidi="pt_PT"/>
        </w:rPr>
      </w:r>
      <w:r>
        <w:rPr>
          <w:lang w:val="pt_PT" w:bidi="pt_PT"/>
        </w:rPr>
        <w:t>Ouçam Mateus 6.19–34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está sentado em um monte e ele está ensinando a seus discípulos ou seguidores próximos. Uma multidão de pessoas também está ouvindo. Jesus ensinou a eles sobre dar dinheiro aos pobres, oração e jejum. Durante esses ensinamentos, Jesus disse que Deus dará aos discípulos uma recompensa celestial por dar aos pobres, orar e jejuar se os discípulos fizerem essas boas obras em segredo. Agora, Jesus ensina mais sobre essa recompensa celestial e sobre tesouros terrenos. Jesus também ensina sobre preocupação e sobre Deus atender às necessidades dos discípulos.</w:t>
      </w:r>
    </w:p>
    <w:p>
      <w:pPr/>
      <w:r>
        <w:rPr>
          <w:lang w:val="pt_PT" w:bidi="pt_PT"/>
        </w:rPr>
      </w:r>
      <w:r>
        <w:rPr>
          <w:lang w:val="pt_PT" w:bidi="pt_PT"/>
        </w:rPr>
        <w:t>Jesus ensina três ditados diferentes sobre o tesouro, o olho e escravidão para mostrar aos discípulos sobre como eles devem ser plenamente devotados a Deus e como ter a atitude correta sobre posses materiais. Primeiro, Jesus diz que os discípulos não deveriam juntar tesouros na terra, que poderia ser dinheiro, posses, terra, animais ou qualquer outra coisa que seja valiosa. Durante o tempo de Jesus, as pessoas mantinham seu dinheiro ou tesouro em casa. Jesus mostra que o tesouro na terra não durará. As traças podem destruir ou comer o tesouro. Traças são insetos voadores que fazem vermes e comem fazendo buracos em roupas.</w:t>
      </w:r>
    </w:p>
    <w:p>
      <w:pPr/>
      <w:r>
        <w:rPr>
          <w:lang w:val="pt_PT" w:bidi="pt_PT"/>
        </w:rPr>
      </w:r>
      <w:r>
        <w:rPr>
          <w:lang w:val="pt_PT" w:bidi="pt_PT"/>
        </w:rPr>
        <w:t>Pare e mostre a imagem de uma traça.</w:t>
      </w:r>
    </w:p>
    <w:p>
      <w:pPr/>
      <w:r>
        <w:rPr>
          <w:lang w:val="pt_PT" w:bidi="pt_PT"/>
        </w:rPr>
      </w:r>
      <w:r>
        <w:rPr>
          <w:lang w:val="pt_PT" w:bidi="pt_PT"/>
        </w:rPr>
        <w:t>Além disso, a ferrugem pode destruir o tesouro. A palavra no idioma original para “ferrugem” significa “comer”. Pode significar destruir o metal ou também destruir outros tipos de tesouro. Outra maneira de não ser bom reunir tesouros na terra é porque os ladrões podem entrar e roubar o tesouro. A palavra no idioma original para “entrar” é “cavar”. No tempo de Jesus, a maioria dos judeus tinha casas feitas de tijolos de barro seco. Os ladrões precisavam cavar um buraco no lado da parede de lama para entrar e levar tesouros.</w:t>
      </w:r>
    </w:p>
    <w:p>
      <w:pPr/>
      <w:r>
        <w:rPr>
          <w:lang w:val="pt_PT" w:bidi="pt_PT"/>
        </w:rPr>
      </w:r>
      <w:r>
        <w:rPr>
          <w:lang w:val="pt_PT" w:bidi="pt_PT"/>
        </w:rPr>
        <w:t>Mostre uma imagem de algum metal com ferrugem nele.</w:t>
      </w:r>
    </w:p>
    <w:p>
      <w:pPr/>
      <w:r>
        <w:rPr>
          <w:lang w:val="pt_PT" w:bidi="pt_PT"/>
        </w:rPr>
      </w:r>
      <w:r>
        <w:rPr>
          <w:lang w:val="pt_PT" w:bidi="pt_PT"/>
        </w:rPr>
        <w:t>Parem e discutam com sua equipe de tradução que tipos de tesouros terrenos as pessoas valorizam em sua cultura. Falem sobre como as pessoas mostram o que é mais valioso para elas, seja dinheiro, posses, terra, animais, roupas, joias ou algum outro tipo de tesouro.</w:t>
      </w:r>
    </w:p>
    <w:p>
      <w:pPr/>
      <w:r>
        <w:rPr>
          <w:lang w:val="pt_PT" w:bidi="pt_PT"/>
        </w:rPr>
      </w:r>
      <w:r>
        <w:rPr>
          <w:lang w:val="pt_PT" w:bidi="pt_PT"/>
        </w:rPr>
        <w:t>Jesus usa as mesmas três frases novamente para mostrar como armazenar tesouros no céu significa que o tesouro durará para sempre. Quando um discípulo é parte do reino de Deus, as boas obras que ele faz — como dar aos pobres, orar e jejuar — são como reunir tesouros para si mesmos. Traças e ferrugem não podem destruir tesouros no céu, e os ladrões não podem roubar tesouros no céu. Jesus termina essa seção dizendo que os pensamentos e ações de uma pessoa — o “coração” da pessoa na cultura judaica — estarão focados nas coisas que ele valoriza mais.</w:t>
      </w:r>
    </w:p>
    <w:p>
      <w:pPr/>
      <w:r>
        <w:rPr>
          <w:lang w:val="pt_PT" w:bidi="pt_PT"/>
        </w:rPr>
      </w:r>
      <w:r>
        <w:rPr>
          <w:lang w:val="pt_PT" w:bidi="pt_PT"/>
        </w:rPr>
        <w:t>Em seguida, Jesus usa uma linguagem especial sobre luz e escuridão. Muitos acreditam que Jesus estava ensinando sobre a importância de ser devotado a Deus e sobre generosidade com os outros. Jesus diz que o olho é como uma lâmpada para o corpo. Os olhos de uma pessoa a ajudam a entender coisas espirituais sobre Deus. Uma lamparina era um pequeno recipiente de argila com óleo dentro. As pessoas acendiam um pavio na lamparina para gerar luz. A lamparina ajudava as pessoas a ver quando estava escuro.</w:t>
      </w:r>
    </w:p>
    <w:p>
      <w:pPr/>
      <w:r>
        <w:rPr>
          <w:lang w:val="pt_PT" w:bidi="pt_PT"/>
        </w:rPr>
      </w:r>
      <w:r>
        <w:rPr>
          <w:lang w:val="pt_PT" w:bidi="pt_PT"/>
        </w:rPr>
        <w:t>Pare e mostre a imagem de uma lamparina.</w:t>
      </w:r>
    </w:p>
    <w:p>
      <w:pPr/>
      <w:r>
        <w:rPr>
          <w:lang w:val="pt_PT" w:bidi="pt_PT"/>
        </w:rPr>
      </w:r>
      <w:r>
        <w:rPr>
          <w:lang w:val="pt_PT" w:bidi="pt_PT"/>
        </w:rPr>
        <w:t>Alguém com um olho saudável pode pensar claramente sobre Deus e seria como ter luz em todo o seu corpo. Essa pessoa também pensa claramente sobre dinheiro e é generosa com outras pessoas. Se os olhos de uma pessoa forem ruins, será como se todo o corpo da pessoa estivesse na escuridão. Isso significa que ele não pode ver bem espiritualmente, e ele não entende a verdade sobre Deus. Durante o tempo de Jesus, olhos ruins muitas vezes representavam alguém que não era generoso com os outros. Jesus diz a eles se a luz que eles pensam que têm é, na verdade, escuridão todo o seu corpo está em grande escuridão. Será impossível entender a verdade sobre Deus, e a pessoa viverá em escuridão espiritual.</w:t>
      </w:r>
    </w:p>
    <w:p>
      <w:pPr/>
      <w:r>
        <w:rPr>
          <w:lang w:val="pt_PT" w:bidi="pt_PT"/>
        </w:rPr>
      </w:r>
      <w:r>
        <w:rPr>
          <w:lang w:val="pt_PT" w:bidi="pt_PT"/>
        </w:rPr>
        <w:t>Parem e discutam com sua equipe de tradução como as pessoas em sua cultura falam sobre luz e escuridão. Que outros símbolos vocês usam para compreensão e verdade? Além disso, que ideias sua cultura usa para generosidade ou egoísmo, como “olhos ruins” na cultura judaica?</w:t>
      </w:r>
    </w:p>
    <w:p>
      <w:pPr/>
      <w:r>
        <w:rPr>
          <w:lang w:val="pt_PT" w:bidi="pt_PT"/>
        </w:rPr>
      </w:r>
      <w:r>
        <w:rPr>
          <w:lang w:val="pt_PT" w:bidi="pt_PT"/>
        </w:rPr>
        <w:t>Em seguida, Jesus mostra que uma pessoa que ama a Deus e o dinheiro é como um servo que serve a dois mestres. Durante o tempo de Jesus, os romanos tinham servos ou escravos e era impossível que um escravo fosse de propriedade de um segundo senhor. Um servo era totalmente devotado a seu mestre, e o proprietário não permitia que eles servissem a outro mestre. O proprietário sabia que o escravo não poderia ser completamente leal a ambos. Jesus mostra que os discípulos devem ser devotados a Deus e não ser distraídos com dinheiro e tesouros terrenos.</w:t>
      </w:r>
    </w:p>
    <w:p>
      <w:pPr/>
      <w:r>
        <w:rPr>
          <w:lang w:val="pt_PT" w:bidi="pt_PT"/>
        </w:rPr>
      </w:r>
      <w:r>
        <w:rPr>
          <w:lang w:val="pt_PT" w:bidi="pt_PT"/>
        </w:rPr>
        <w:t>Jesus continuou ensinando dizendo aos discípulos para não se preocupar, ou ficarem ansiosos, com comida, bebida ou roupas. Ele está mostrando como Deus atenderá suas necessidades enquanto eles seguem a Deus. Jesus mostra aos discípulos que há coisas mais importantes na vida do que comida e roupas. Jesus usa os exemplos de pássaros e flores para mostrar aos discípulos que Deus cuidará deles.</w:t>
      </w:r>
    </w:p>
    <w:p>
      <w:pPr/>
      <w:r>
        <w:rPr>
          <w:lang w:val="pt_PT" w:bidi="pt_PT"/>
        </w:rPr>
      </w:r>
      <w:r>
        <w:rPr>
          <w:lang w:val="pt_PT" w:bidi="pt_PT"/>
        </w:rPr>
        <w:t>Pare e converse com sua equipe de tradução sobre preocupação em sua cultura. Com que tipos de coisas as pessoas se preocupam? Descreva uma situação em sua vida ou a vida de um amigo onde vocês estavam preocupados com comida, bebida, roupas ou outra coisa.</w:t>
      </w:r>
    </w:p>
    <w:p>
      <w:pPr/>
      <w:r>
        <w:rPr>
          <w:lang w:val="pt_PT" w:bidi="pt_PT"/>
        </w:rPr>
      </w:r>
      <w:r>
        <w:rPr>
          <w:lang w:val="pt_PT" w:bidi="pt_PT"/>
        </w:rPr>
        <w:t>Primeiro, Jesus quer que os discípulos saibam que Deus proverá comida para eles. Jesus mostra a eles que os pássaros não plantam sementes, colhem frutos ou reúnem comida para armazenar para mais tarde. No entanto, seu Deus Pai no céu ainda provê comida para os pássaros. Jesus mostra que se Deus cuida dos pássaros menos importantes, é claro que ele também cuida dos discípulos porque eles são mais importantes do que pássaros. Jesus não quer que eles se preocupem porque a preocupação não pode fazer uma pessoa viver nem mesmo um dia ou uma hora a mais.</w:t>
      </w:r>
    </w:p>
    <w:p>
      <w:pPr/>
      <w:r>
        <w:rPr>
          <w:lang w:val="pt_PT" w:bidi="pt_PT"/>
        </w:rPr>
      </w:r>
      <w:r>
        <w:rPr>
          <w:lang w:val="pt_PT" w:bidi="pt_PT"/>
        </w:rPr>
        <w:t>No segundo exemplo, Jesus quer que os discípulos não se preocupem com roupas. Jesus descreve as flores no campo e como as flores não trabalham para fazer roupas para si mesmas. Jesus diz que nem mesmo o rico rei Salomão tinha roupas tão belas quanto essas flores. O rei Salomão foi o mais rico de todos os reis de Israel. O rei Salomão era o filho do rei Davi. O rei Salomão era muito rico e sábio, e ele viveu mais de 900 anos antes do tempo de Jesus. Os discípulos que ouviam Jesus sabiam quem era Salomão.</w:t>
      </w:r>
    </w:p>
    <w:p>
      <w:pPr/>
      <w:r>
        <w:rPr>
          <w:lang w:val="pt_PT" w:bidi="pt_PT"/>
        </w:rPr>
      </w:r>
      <w:r>
        <w:rPr>
          <w:lang w:val="pt_PT" w:bidi="pt_PT"/>
        </w:rPr>
        <w:t>Jesus diz que Deus faz as flores serem belas, mesmo que elas fiquem vivas por um curto tempo antes de morrer, e as pessoas as queimem. As pessoas muitas vezes queimavam grama morta e ervas daninhas em um forno como combustível. Como Deus fornece roupas para flores menos importantes, é claro que ele fornecerá roupas para seu povo. Jesus então diz que os discípulos não confiam o suficiente em Deus porque se preocupam com que roupas usarão em vez de confiar em Deus.</w:t>
      </w:r>
    </w:p>
    <w:p>
      <w:pPr/>
      <w:r>
        <w:rPr>
          <w:lang w:val="pt_PT" w:bidi="pt_PT"/>
        </w:rPr>
      </w:r>
      <w:r>
        <w:rPr>
          <w:lang w:val="pt_PT" w:bidi="pt_PT"/>
        </w:rPr>
        <w:t>Jesus lembra a seus discípulos que os gentios, ou pessoas não judias, se preocupam com suas necessidades diárias. Mas os discípulos de Jesus têm um pai no céu — o próprio Deus — que cuidará deles. Deus quer que eles gastem seu tempo e energia vivendo sob o governo de Deus em seu reino em vez de tentar ganhar mais comida e roupas. Como rei, Deus fornecerá a seus discípulos com tudo o que eles precisam quando se concentrarem em segui-lo completamente.</w:t>
      </w:r>
    </w:p>
    <w:p>
      <w:pPr/>
      <w:r>
        <w:rPr>
          <w:lang w:val="pt_PT" w:bidi="pt_PT"/>
        </w:rPr>
      </w:r>
      <w:r>
        <w:rPr>
          <w:lang w:val="pt_PT" w:bidi="pt_PT"/>
        </w:rPr>
        <w:t>Finalmente, Jesus diz a eles para não se preocupar com o amanhã, o que significa não se preocupar com o que eles precisarão no futuro ou que problemas virão mais tarde. Não deveríamos adicionar preocupações de amanhã aos problemas de hoje.</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ensina aos discípulos sobre ser plenamente devotado a Deus e sobre ser generoso com os outros. Ele usa exemplos de tesouro na terra e no céu, o olho, a luz e escuridão, e servir a Deus e não o dinheiro.</w:t>
      </w:r>
    </w:p>
    <w:p>
      <w:pPr/>
      <w:r>
        <w:rPr>
          <w:lang w:val="pt_PT" w:bidi="pt_PT"/>
        </w:rPr>
      </w:r>
      <w:r>
        <w:rPr>
          <w:b/>
          <w:lang w:val="pt_PT" w:bidi="pt_PT"/>
        </w:rPr>
        <w:t>Segunda cena:</w:t>
      </w:r>
      <w:r>
        <w:rPr>
          <w:lang w:val="pt_PT" w:bidi="pt_PT"/>
        </w:rPr>
        <w:t xml:space="preserve"> Jesus ensina sobre não se preocupar com comida, bebida e roupas. Ele usa exemplos dos pássaros e as flores para mostrar por que os discípulos não devem se preocupar.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Uma pessoa armazenando tesouro em sua casa</w:t>
      </w:r>
    </w:p>
    <w:p>
      <w:pPr>
        <w:pStyle w:val="ListBullet"/>
        <w:spacing w:line="240" w:lineRule="auto"/>
        <w:ind w:left="720"/>
      </w:pPr>
      <w:r>
        <w:rPr>
          <w:lang w:val="pt_PT" w:bidi="pt_PT"/>
        </w:rPr>
      </w:r>
      <w:r>
        <w:rPr>
          <w:lang w:val="pt_PT" w:bidi="pt_PT"/>
        </w:rPr>
        <w:t>Um ladrão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Um escravo e dois mestres</w:t>
      </w:r>
    </w:p>
    <w:p>
      <w:pPr>
        <w:pStyle w:val="ListBullet"/>
        <w:spacing w:line="240" w:lineRule="auto"/>
        <w:ind w:left="720"/>
      </w:pPr>
      <w:r>
        <w:rPr>
          <w:lang w:val="pt_PT" w:bidi="pt_PT"/>
        </w:rPr>
      </w:r>
      <w:r>
        <w:rPr>
          <w:lang w:val="pt_PT" w:bidi="pt_PT"/>
        </w:rPr>
        <w:t>Pagãos ou incrédulos</w:t>
      </w:r>
    </w:p>
    <w:p>
      <w:pPr/>
      <w:r>
        <w:rPr>
          <w:lang w:val="pt_PT" w:bidi="pt_PT"/>
        </w:rPr>
      </w:r>
      <w:r>
        <w:rPr>
          <w:lang w:val="pt_PT" w:bidi="pt_PT"/>
        </w:rPr>
        <w:t>Nesta sessão, peça ao grupo para fazer um roteiro gráfico, desenhar ou usar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na encosta da montanha. Jesus já ensinou sobre dar dinheiro aos pobres, oração e jejum. Agora, Jesus ensina sobre a recompensa celestial que os discípulos terão por fazer essas boas obras. Jesus também ensina a eles sobre não se preocupar.</w:t>
      </w:r>
    </w:p>
    <w:p>
      <w:pPr/>
      <w:r>
        <w:rPr>
          <w:lang w:val="pt_PT" w:bidi="pt_PT"/>
        </w:rPr>
      </w:r>
      <w:r>
        <w:rPr>
          <w:lang w:val="pt_PT" w:bidi="pt_PT"/>
        </w:rPr>
        <w:t>A primeira cena é sobre ser plenamente dedicado a Deus e sobre ser generoso com os outros. Lembre-se de que na primeira parte, Jesus diz aos discípulos para não armazenar o tesouro terreno. Ele apresenta três maneiras como o tesouro terreno não durará. As mariposas comerão, a ferrugem destruirá e os ladrões roubarão. Pense em como vocês podem representar uma pessoa armazenando um tesouro na terra, e como vocês podem mostrar uma traça comendo o tesouro, a ferrugem destruindo-o e um ladrão roubando-o.</w:t>
      </w:r>
    </w:p>
    <w:p>
      <w:pPr/>
      <w:r>
        <w:rPr>
          <w:lang w:val="pt_PT" w:bidi="pt_PT"/>
        </w:rPr>
      </w:r>
      <w:r>
        <w:rPr>
          <w:lang w:val="pt_PT" w:bidi="pt_PT"/>
        </w:rPr>
        <w:t>Então, Jesus contrasta o tesouro no céu com o tesouro na terra. Jesus usa as mesmas três maneiras de mostrar que o tesouro no céu durará. As traças não o comerão, a ferrugem não o destruirá, e os ladrões não o roubarão. Então Jesus diz algo muito importante — ele explica a razão pela qual os discípulos deveriam armazenar tesouros no céu em vez de tesouros na terra. Ele diz que os discípulos passarão seu tempo pensando sobre o tesouro que é mais valioso para eles.</w:t>
      </w:r>
    </w:p>
    <w:p>
      <w:pPr/>
      <w:r>
        <w:rPr>
          <w:lang w:val="pt_PT" w:bidi="pt_PT"/>
        </w:rPr>
      </w:r>
      <w:r>
        <w:rPr>
          <w:lang w:val="pt_PT" w:bidi="pt_PT"/>
        </w:rPr>
        <w:t>Então, Jesus ensina sobre olhos bons e olhos ruins. Lembre-se de que Jesus está usando uma linguagem especial para mostrar como bons olhos representam uma pessoa que entende a verdade de Deus. Pense em como você pode mostrar bons olhos que trazem luz para todo o corpo da pessoa como uma lâmpada brilha sua luz. Além disso, pense sobre como mostrar olhos ruins que não trazem luz para uma pessoa. Essa pessoa vive na escuridão, o que significa que ela não entende a verdade sobre Deus. Lembrem-se de mostrar o contraste de bons olhos, trazendo luz, compreensão e generosidade, e olhos ruins, trazendo escuridão, nenhuma compreensão e nenhuma generosidade para os outros.</w:t>
      </w:r>
    </w:p>
    <w:p>
      <w:pPr/>
      <w:r>
        <w:rPr>
          <w:lang w:val="pt_PT" w:bidi="pt_PT"/>
        </w:rPr>
      </w:r>
      <w:r>
        <w:rPr>
          <w:lang w:val="pt_PT" w:bidi="pt_PT"/>
        </w:rPr>
        <w:t>Na última parte da primeira cena, Jesus compara Deus e o dinheiro a dois mestres. Jesus compara seus discípulos a escravos ou servos. Lembre-se de que Jesus diz que nenhum escravo pode servir a dois mestres. Se o escravo tentasse servir a dois mestres, o escravo odiaria um mestre e amaria o outro mestre. No idioma original, Jesus diz isso de uma maneira poética. Ele diz as mesmas coisas novamente de outra maneira para enfatizar que o escravo seria dedicado a um mestre e desprezaria o outro mestre. Jesus conclui essa cena dizendo que uma pessoa deve escolher entre servir a Deus ou ao dinheiro. Não é possível amar mais o dinheiro e amar mais a Deus ao mesmo tempo.</w:t>
      </w:r>
    </w:p>
    <w:p>
      <w:pPr/>
      <w:r>
        <w:rPr>
          <w:lang w:val="pt_PT" w:bidi="pt_PT"/>
        </w:rPr>
      </w:r>
      <w:r>
        <w:rPr>
          <w:lang w:val="pt_PT" w:bidi="pt_PT"/>
        </w:rPr>
        <w:t>Na segunda cena, Jesus continua a ensinar aos discípulos sobre como eles devem ver as posses terrenas e o dinheiro. Jesus não quer que seus discípulos se preocupem com comida, bebida ou roupas como os não judeus que não seguem a Deus se preocupam com essas coisas. Há três partes dessa cena. Primeiro, Jesus fala sobre os pássaros e como Deus fornece comida para os pássaros. Os pássaros não plantam sementes, colhem ou armazenam comida, mas eles têm o suficiente para comer. Pense sobre como mostrar os pássaros obtendo a comida que precisam para viver. É claro que Deus fornecerá comida e bebida para os discípulos, que são mais importantes do que os pássaros.</w:t>
      </w:r>
    </w:p>
    <w:p>
      <w:pPr/>
      <w:r>
        <w:rPr>
          <w:lang w:val="pt_PT" w:bidi="pt_PT"/>
        </w:rPr>
      </w:r>
      <w:r>
        <w:rPr>
          <w:lang w:val="pt_PT" w:bidi="pt_PT"/>
        </w:rPr>
        <w:t>Em seguida, Jesus dá o exemplo das belas flores e como elas não trabalham para fazer roupas para si mesmas. Jesus diz que até mesmo o rei Salomão não tinha roupas tão belas quanto as flores. As flores não vivem por muito tempo, mas Deus fornece roupas para elas. É claro que Deus fornecerá roupas para os discípulos, que são mais importantes do que flores. Jesus fala diretamente com os discípulos e os repreende. Jesus diz que eles têm pouca fé porque não confiam em Deus para dar a eles roupas.</w:t>
      </w:r>
    </w:p>
    <w:p>
      <w:pPr/>
      <w:r>
        <w:rPr>
          <w:lang w:val="pt_PT" w:bidi="pt_PT"/>
        </w:rPr>
      </w:r>
      <w:r>
        <w:rPr>
          <w:lang w:val="pt_PT" w:bidi="pt_PT"/>
        </w:rPr>
        <w:t>Jesus pergunta: “A vida não é mais importante do que comida, e o corpo mais importante do que roupas?”. Jesus não esperava uma resposta para esta pergunta. Jesus usa uma pergunta para mostrar que comida e roupas não são as partes mais importantes de nossas vidas.</w:t>
      </w:r>
    </w:p>
    <w:p>
      <w:pPr/>
      <w:r>
        <w:rPr>
          <w:lang w:val="pt_PT" w:bidi="pt_PT"/>
        </w:rPr>
      </w:r>
      <w:r>
        <w:rPr>
          <w:lang w:val="pt_PT" w:bidi="pt_PT"/>
        </w:rPr>
        <w:t>Pare aqui e discuta como você diria isso em sua língua. Você usaria uma pergunta aqui, ou alguma outra forma de declaração?</w:t>
      </w:r>
    </w:p>
    <w:p>
      <w:pPr/>
      <w:r>
        <w:rPr>
          <w:lang w:val="pt_PT" w:bidi="pt_PT"/>
        </w:rPr>
      </w:r>
      <w:r>
        <w:rPr>
          <w:lang w:val="pt_PT" w:bidi="pt_PT"/>
        </w:rPr>
        <w:t>Jesus também diz aos discípulos que Deus veste e cuida das flores-do-campo. Jesus diz: “Digo a vocês” para enfatizar o que ele dirá em seguida. Jesus diz isso quando ele quer que seus discípulos ouçam com atenção porque o próximo ensinamento é muito importante.</w:t>
      </w:r>
    </w:p>
    <w:p>
      <w:pPr/>
      <w:r>
        <w:rPr>
          <w:lang w:val="pt_PT" w:bidi="pt_PT"/>
        </w:rPr>
      </w:r>
      <w:r>
        <w:rPr>
          <w:lang w:val="pt_PT" w:bidi="pt_PT"/>
        </w:rPr>
        <w:t>Pare e fale com sua equipe de tradução sobre como você enfatiza algo em seu idioma. Quais palavras você usa quando você está prestes a dizer algo muito importante?</w:t>
      </w:r>
    </w:p>
    <w:p>
      <w:pPr/>
      <w:r>
        <w:rPr>
          <w:lang w:val="pt_PT" w:bidi="pt_PT"/>
        </w:rPr>
      </w:r>
      <w:r>
        <w:rPr>
          <w:lang w:val="pt_PT" w:bidi="pt_PT"/>
        </w:rPr>
        <w:t>A última parte da segunda cena é um resumo da cena. Jesus diz aos discípulos que como Deus cuida deles mais do que pássaros e flores, os discípulos não deveriam perguntar onde eles obterão sua comida, bebida ou roupas. As pessoas que não conhecem a Deus, ou incrédulos, buscam comida, bebida e roupas, mas os discípulos não precisam se preocupar como os incrédulos se preocupam. Deus cuidará das necessidades dos discípulos. Jesus diz que os discípulos deveriam viver de uma maneira diferente do que os incrédulos vivem. Os discípulos devem buscar o reino de Deus e buscar o que é bom, e Deus fornecerá tudo o que eles precisam. Pense em como vocês podem mostrar um contraste entre como os incrédulos vivem e como os discípulos deveriam viver.</w:t>
      </w:r>
    </w:p>
    <w:p>
      <w:pPr/>
      <w:r>
        <w:rPr>
          <w:lang w:val="pt_PT" w:bidi="pt_PT"/>
        </w:rPr>
      </w:r>
      <w:r>
        <w:rPr>
          <w:lang w:val="pt_PT" w:bidi="pt_PT"/>
        </w:rPr>
        <w:t>A última declaração que Jesus diz é uma conclusão para essa seção. Jesus lembra aos discípulos de não se preocupar com problemas no futuro. Todos os dias terão dificuldades e problemas, então os discípulos não devem adicionar problemas de outros dias.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Uma pessoa armazenando tesouro em sua casa</w:t>
      </w:r>
    </w:p>
    <w:p>
      <w:pPr>
        <w:pStyle w:val="ListBullet"/>
        <w:spacing w:line="240" w:lineRule="auto"/>
        <w:ind w:left="720"/>
      </w:pPr>
      <w:r>
        <w:rPr>
          <w:lang w:val="pt_PT" w:bidi="pt_PT"/>
        </w:rPr>
      </w:r>
      <w:r>
        <w:rPr>
          <w:lang w:val="pt_PT" w:bidi="pt_PT"/>
        </w:rPr>
        <w:t>Um ladrão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Uma pessoa com bons olhos</w:t>
      </w:r>
    </w:p>
    <w:p>
      <w:pPr>
        <w:pStyle w:val="ListBullet"/>
        <w:spacing w:line="240" w:lineRule="auto"/>
        <w:ind w:left="720"/>
      </w:pPr>
      <w:r>
        <w:rPr>
          <w:lang w:val="pt_PT" w:bidi="pt_PT"/>
        </w:rPr>
      </w:r>
      <w:r>
        <w:rPr>
          <w:lang w:val="pt_PT" w:bidi="pt_PT"/>
        </w:rPr>
        <w:t>Uma pessoa com olhos ruins</w:t>
      </w:r>
    </w:p>
    <w:p>
      <w:pPr>
        <w:pStyle w:val="ListBullet"/>
        <w:spacing w:line="240" w:lineRule="auto"/>
        <w:ind w:left="720"/>
      </w:pPr>
      <w:r>
        <w:rPr>
          <w:lang w:val="pt_PT" w:bidi="pt_PT"/>
        </w:rPr>
      </w:r>
      <w:r>
        <w:rPr>
          <w:lang w:val="pt_PT" w:bidi="pt_PT"/>
        </w:rPr>
        <w:t>Um escravo e dois mestres</w:t>
      </w:r>
    </w:p>
    <w:p>
      <w:pPr>
        <w:pStyle w:val="ListBullet"/>
        <w:spacing w:line="240" w:lineRule="auto"/>
        <w:ind w:left="720"/>
      </w:pPr>
      <w:r>
        <w:rPr>
          <w:lang w:val="pt_PT" w:bidi="pt_PT"/>
        </w:rPr>
      </w:r>
      <w:r>
        <w:rPr>
          <w:lang w:val="pt_PT" w:bidi="pt_PT"/>
        </w:rPr>
        <w:t>Pagãos ou incrédulos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primeira cena, Jesus se senta e ensina a seus discípulos. Os discípulos estão sentados perto dele. Uma multidão também está ouvindo. Jesus ensina aos discípulos sobre não armazenar tesouro na terra. Jesus diz que o tesouro na terra não durará. As mariposas comerão, a ferrugem destruirá e os ladrões roubarão. Em vez disso, os discípulos devem armazenar o tesouro no céu. Nenhuma mariposa comerá, nenhuma ferrugem destruirá e nenhum ladrão roubará.</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Em seguida, Jesus ensina sobre o olho, luz e escuridão. Ele diz que uma pessoa com bons olhos entende a verdade sobre Deus, tem luz em todo o seu corpo e é generosa. Uma pessoa com olhos ruins não entende a verdade sobre Deus, vive na escuridão e não é generosa.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a pessoa com bons olhos: “Como você está se sentindo?”. Você pode ouvir coisas como:</w:t>
      </w:r>
    </w:p>
    <w:p>
      <w:pPr>
        <w:pStyle w:val="ListBullet"/>
        <w:spacing w:line="240" w:lineRule="auto"/>
        <w:ind w:left="720"/>
      </w:pPr>
      <w:r>
        <w:rPr>
          <w:lang w:val="pt_PT" w:bidi="pt_PT"/>
        </w:rPr>
      </w:r>
      <w:r>
        <w:rPr>
          <w:lang w:val="pt_PT" w:bidi="pt_PT"/>
        </w:rPr>
        <w:t>Além disso, pergunte ao ator que interpreta a pessoa com olhos ruins: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ensina sobre escravos e mestres para mostrar como os discípulos devem escolher para servir a Deus ou dinheiro. Jesus diz que é impossível que um escravo sirva plenamente a dois mestres diferentes. O escravo amará e será dedicado a um mestre e odiará e desprezará o outro mestre. Jesus quer que os discípulos sirvam plenamente a Deus e não ao dinheiro.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escravo: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Em seguida, Jesus ensina sobre não se preocupar com comida, bebida e roupas. Jesus diz que os pássaros não plantam sementes, colhem ou armazenam comida, e Deus fornece comida para os pássaros comerem. Jesus diz que Deus certamente fornecerá comida e bebida para os discípulos, uma vez que Deus se importa com eles mais do que ele se importa com os pássaros.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também diz que as flores no campo não trabalham para fazer roupas, mas elas são mais belas do que o rei mais rico na história de Israel. Deus veste as flores, mesmo que elas fiquem vivas por apenas um curto tempo. Jesus diz que Deus certamente proverá roupas para os discípulos, uma vez que Deus se importa com eles mais do que ele se importa com as flores. Jesus diz que os discípulos têm pouca fé porque eles se preocupam com que roupas eles vestirão.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aos discípulos que os pagãos, ou incrédulos, estão preocupados em obter comida, bebida e roupas o suficiente. Jesus quer que os discípulos busquem a Deus e o reino de Deus em vez de buscar comida, bebida e roupas. Jesus diz que Deus dará a eles o que eles precisam.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incrédulos: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os discípulos não deveriam se preocupar com o amanhã, ou com o futuro. Cada dia terá problemas o suficiente, então eles não devem adicionar problemas a outro dia.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diz que os discípulos deveriam armazenar tesouros no </w:t>
      </w:r>
      <w:r>
        <w:rPr>
          <w:b/>
          <w:lang w:val="pt_PT" w:bidi="pt_PT"/>
        </w:rPr>
        <w:t>céu</w:t>
      </w:r>
      <w:r>
        <w:rPr>
          <w:lang w:val="pt_PT" w:bidi="pt_PT"/>
        </w:rPr>
        <w:t xml:space="preserve"> e não tesouros na terra. Céu pode se referir ao firmamento (o céu físico), ou ao lugar onde Deus e seus anjos moram, dependendo do contexto. Nesse contexto, céu significa o lugar onde Deus vive. Consulte o Glossário Mestre para uma definição mais completa da palavra </w:t>
      </w:r>
      <w:r>
        <w:rPr>
          <w:b/>
          <w:lang w:val="pt_PT" w:bidi="pt_PT"/>
        </w:rPr>
        <w:t>céu</w:t>
      </w:r>
      <w:r>
        <w:rPr>
          <w:lang w:val="pt_PT" w:bidi="pt_PT"/>
        </w:rPr>
        <w:t>.</w:t>
      </w:r>
    </w:p>
    <w:p>
      <w:pPr/>
      <w:r>
        <w:rPr>
          <w:lang w:val="pt_PT" w:bidi="pt_PT"/>
        </w:rPr>
      </w:r>
      <w:r>
        <w:rPr>
          <w:lang w:val="pt_PT" w:bidi="pt_PT"/>
        </w:rPr>
        <w:t>Jesus diz que onde está o tesouro de uma pessoa, é onde seu coração também estará. Na cultura judaica, “coração” era a palavra para mostrar a vida interior e os pensamentos.</w:t>
      </w:r>
    </w:p>
    <w:p>
      <w:pPr/>
      <w:r>
        <w:rPr>
          <w:lang w:val="pt_PT" w:bidi="pt_PT"/>
        </w:rPr>
      </w:r>
      <w:r>
        <w:rPr>
          <w:lang w:val="pt_PT" w:bidi="pt_PT"/>
        </w:rPr>
        <w:t>Parem e fale sobre qual palavra é mais natural em seu idioma para representar a vida interior e os pensamentos. Use a mesma palavra que você traduziu antes quando Jesus ensinou a frase “abençoados são os puros de coração”.</w:t>
      </w:r>
    </w:p>
    <w:p>
      <w:pPr/>
      <w:r>
        <w:rPr>
          <w:lang w:val="pt_PT" w:bidi="pt_PT"/>
        </w:rPr>
      </w:r>
      <w:r>
        <w:rPr>
          <w:lang w:val="pt_PT" w:bidi="pt_PT"/>
        </w:rPr>
        <w:t xml:space="preserve">Jesus diz que os olhos de uma pessoa são como uma </w:t>
      </w:r>
      <w:r>
        <w:rPr>
          <w:b/>
          <w:lang w:val="pt_PT" w:bidi="pt_PT"/>
        </w:rPr>
        <w:t>lâmpada</w:t>
      </w:r>
      <w:r>
        <w:rPr>
          <w:lang w:val="pt_PT" w:bidi="pt_PT"/>
        </w:rPr>
        <w:t xml:space="preserve"> para seu corpo. Seus olhos trazem </w:t>
      </w:r>
      <w:r>
        <w:rPr>
          <w:b/>
          <w:lang w:val="pt_PT" w:bidi="pt_PT"/>
        </w:rPr>
        <w:t>luz</w:t>
      </w:r>
      <w:r>
        <w:rPr>
          <w:lang w:val="pt_PT" w:bidi="pt_PT"/>
        </w:rPr>
        <w:t xml:space="preserve"> ou escuridão para todo o seu corpo. Se uma pessoa está “cheia de luz”, significa que ela entende a verdade sobre Deus. Traduza luz da mesma forma que você traduziu anteriormente.</w:t>
      </w:r>
    </w:p>
    <w:p>
      <w:pPr/>
      <w:r>
        <w:rPr>
          <w:lang w:val="pt_PT" w:bidi="pt_PT"/>
        </w:rPr>
      </w:r>
      <w:r>
        <w:rPr>
          <w:lang w:val="pt_PT" w:bidi="pt_PT"/>
        </w:rPr>
        <w:t>Pare e mostre a imagem de uma lâmpada novamente, se necessário.</w:t>
      </w:r>
    </w:p>
    <w:p>
      <w:pPr/>
      <w:r>
        <w:rPr>
          <w:lang w:val="pt_PT" w:bidi="pt_PT"/>
        </w:rPr>
      </w:r>
      <w:r>
        <w:rPr>
          <w:lang w:val="pt_PT" w:bidi="pt_PT"/>
        </w:rPr>
        <w:t xml:space="preserve">Jesus diz que nenhum </w:t>
      </w:r>
      <w:r>
        <w:rPr>
          <w:b/>
          <w:lang w:val="pt_PT" w:bidi="pt_PT"/>
        </w:rPr>
        <w:t>servo</w:t>
      </w:r>
      <w:r>
        <w:rPr>
          <w:lang w:val="pt_PT" w:bidi="pt_PT"/>
        </w:rPr>
        <w:t xml:space="preserve">, ou </w:t>
      </w:r>
      <w:r>
        <w:rPr>
          <w:b/>
          <w:lang w:val="pt_PT" w:bidi="pt_PT"/>
        </w:rPr>
        <w:t>escravo</w:t>
      </w:r>
      <w:r>
        <w:rPr>
          <w:lang w:val="pt_PT" w:bidi="pt_PT"/>
        </w:rPr>
        <w:t xml:space="preserve">, pode servir a dois mestres. “Servir a dois senhores” não significa trabalhar em dois trabalhos diferentes para dois empregadores diferentes. No tempo de Jesus, as pessoas possuíam escravos e os escravos ou servos estavam completamente sob o controle do senhor que os possuía. Traduza servo ou servir da mesma maneira que você traduziu anteriormente e consulte o Glossário Mestre para uma definição mais completa das palavras relacionadas a </w:t>
      </w:r>
      <w:r>
        <w:rPr>
          <w:b/>
          <w:lang w:val="pt_PT" w:bidi="pt_PT"/>
        </w:rPr>
        <w:t>servo</w:t>
      </w:r>
      <w:r>
        <w:rPr>
          <w:lang w:val="pt_PT" w:bidi="pt_PT"/>
        </w:rPr>
        <w:t>.</w:t>
      </w:r>
    </w:p>
    <w:p>
      <w:pPr/>
      <w:r>
        <w:rPr>
          <w:lang w:val="pt_PT" w:bidi="pt_PT"/>
        </w:rPr>
      </w:r>
      <w:r>
        <w:rPr>
          <w:lang w:val="pt_PT" w:bidi="pt_PT"/>
        </w:rPr>
        <w:t xml:space="preserve">Jesus diz que seu </w:t>
      </w:r>
      <w:r>
        <w:rPr>
          <w:b/>
          <w:lang w:val="pt_PT" w:bidi="pt_PT"/>
        </w:rPr>
        <w:t>pai celestial</w:t>
      </w:r>
      <w:r>
        <w:rPr>
          <w:lang w:val="pt_PT" w:bidi="pt_PT"/>
        </w:rPr>
        <w:t xml:space="preserve"> cuida dos pássaros e os alimenta. Jesus chama Deus de seu pai celestial porque Deus criou seu povo e cuida dele como um pai cuida de seus filhos. Deus também é o Pai de Jesus, então certifique-se de traduzir “seu Pai” para mostrar isso.</w:t>
      </w:r>
    </w:p>
    <w:p>
      <w:pPr/>
      <w:r>
        <w:rPr>
          <w:lang w:val="pt_PT" w:bidi="pt_PT"/>
        </w:rPr>
      </w:r>
      <w:r>
        <w:rPr>
          <w:lang w:val="pt_PT" w:bidi="pt_PT"/>
        </w:rPr>
        <w:t xml:space="preserve">Jesus diz que os discípulos têm “pouca fé” por causa de sua preocupação. </w:t>
      </w:r>
      <w:r>
        <w:rPr>
          <w:b/>
          <w:lang w:val="pt_PT" w:bidi="pt_PT"/>
        </w:rPr>
        <w:t>Fé</w:t>
      </w:r>
      <w:r>
        <w:rPr>
          <w:lang w:val="pt_PT" w:bidi="pt_PT"/>
        </w:rPr>
        <w:t xml:space="preserve"> significa ter confiança em Deus. Alguém com “pouca fé” significa que ele não confia em Deus para atender às suas necessidades. Traduza fé da mesma maneira que você traduziu anteriormente e consulte o Glossário Mestre para uma definição mais completa da palavra </w:t>
      </w:r>
      <w:r>
        <w:rPr>
          <w:b/>
          <w:lang w:val="pt_PT" w:bidi="pt_PT"/>
        </w:rPr>
        <w:t>fé</w:t>
      </w:r>
      <w:r>
        <w:rPr>
          <w:lang w:val="pt_PT" w:bidi="pt_PT"/>
        </w:rPr>
        <w:t>.</w:t>
      </w:r>
    </w:p>
    <w:p>
      <w:pPr/>
      <w:r>
        <w:rPr>
          <w:lang w:val="pt_PT" w:bidi="pt_PT"/>
        </w:rPr>
      </w:r>
      <w:r>
        <w:rPr>
          <w:lang w:val="pt_PT" w:bidi="pt_PT"/>
        </w:rPr>
        <w:t xml:space="preserve">Jesus diz que os </w:t>
      </w:r>
      <w:r>
        <w:rPr>
          <w:b/>
          <w:lang w:val="pt_PT" w:bidi="pt_PT"/>
        </w:rPr>
        <w:t>gentios</w:t>
      </w:r>
      <w:r>
        <w:rPr>
          <w:lang w:val="pt_PT" w:bidi="pt_PT"/>
        </w:rPr>
        <w:t xml:space="preserve">, ou incrédulos pagãos, buscam comida, bebida e roupas. Os judeus não tinham ótima consideração sobre gentios porque os gentios não eram parte da família de Deus em sua opinião. Os judeus tradicionalmente viam os gentios como imorais e impiedosos. Muitas vezes, o termo gentios se refere aos romanos. No idioma original, a palavra gentios é traduzida como pagãos, estrangeiros ou “aqueles que não conhecem a Deus”. Jesus quer que os discípulos vivam de forma diferente do que os gentios. Traduza gentios da mesma forma que em passagens anteriores e consulte o Glossário Mestre para uma definição mais completa da palavra </w:t>
      </w:r>
      <w:r>
        <w:rPr>
          <w:b/>
          <w:lang w:val="pt_PT" w:bidi="pt_PT"/>
        </w:rPr>
        <w:t>gentios</w:t>
      </w:r>
      <w:r>
        <w:rPr>
          <w:lang w:val="pt_PT" w:bidi="pt_PT"/>
        </w:rPr>
        <w:t>.</w:t>
      </w:r>
    </w:p>
    <w:p>
      <w:pPr/>
      <w:r>
        <w:rPr>
          <w:lang w:val="pt_PT" w:bidi="pt_PT"/>
        </w:rPr>
      </w:r>
      <w:r>
        <w:rPr>
          <w:lang w:val="pt_PT" w:bidi="pt_PT"/>
        </w:rPr>
        <w:t xml:space="preserve">Jesus diz que os discípulos deveriam buscar o </w:t>
      </w:r>
      <w:r>
        <w:rPr>
          <w:b/>
          <w:lang w:val="pt_PT" w:bidi="pt_PT"/>
        </w:rPr>
        <w:t>reino de Deus</w:t>
      </w:r>
      <w:r>
        <w:rPr>
          <w:lang w:val="pt_PT" w:bidi="pt_PT"/>
        </w:rPr>
        <w:t xml:space="preserve"> em vez de buscar comida, bebida e roupas. O reino de Deus é o mesmo que o </w:t>
      </w:r>
      <w:r>
        <w:rPr>
          <w:b/>
          <w:lang w:val="pt_PT" w:bidi="pt_PT"/>
        </w:rPr>
        <w:t>reino dos céus</w:t>
      </w:r>
      <w:r>
        <w:rPr>
          <w:lang w:val="pt_PT" w:bidi="pt_PT"/>
        </w:rPr>
        <w:t xml:space="preserve">. O reino do céu é sobre Deus governar nos corações de seu povo em vez de um lugar físico. Você se lembrará da frase reino dos céus de várias passagens anteriores. Traduza a frase da mesma forma aqui. Consulte o Glossário Mestre para uma definição mais completa da frase </w:t>
      </w:r>
      <w:r>
        <w:rPr>
          <w:b/>
          <w:lang w:val="pt_PT" w:bidi="pt_PT"/>
        </w:rPr>
        <w:t>reino dos céus</w:t>
      </w:r>
      <w:r>
        <w:rPr>
          <w:lang w:val="pt_PT" w:bidi="pt_PT"/>
        </w:rPr>
        <w:t>.</w:t>
      </w:r>
    </w:p>
    <w:p>
      <w:pPr/>
      <w:r>
        <w:rPr>
          <w:lang w:val="pt_PT" w:bidi="pt_PT"/>
        </w:rPr>
      </w:r>
      <w:r>
        <w:rPr>
          <w:lang w:val="pt_PT" w:bidi="pt_PT"/>
        </w:rPr>
        <w:t xml:space="preserve">Jesus também diz que os discípulos deveriam buscar a </w:t>
      </w:r>
      <w:r>
        <w:rPr>
          <w:b/>
          <w:lang w:val="pt_PT" w:bidi="pt_PT"/>
        </w:rPr>
        <w:t>justiça</w:t>
      </w:r>
      <w:r>
        <w:rPr>
          <w:lang w:val="pt_PT" w:bidi="pt_PT"/>
        </w:rPr>
        <w:t xml:space="preserve"> de Deus. Jesus quer dizer que os discípulos deveriam fazer o que Deus diz que é certo e bom. Isso deve ser traduzido da mesma forma que em passagens anteriores. Consulte o Glossário Mestre para uma definição mais completa da palavra </w:t>
      </w:r>
      <w:r>
        <w:rPr>
          <w:b/>
          <w:lang w:val="pt_PT" w:bidi="pt_PT"/>
        </w:rPr>
        <w:t>justiça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7:1–12</w:t>
      </w:r>
      <w:r>
        <w:rPr>
          <w:lang w:val="pt_PT" w:bidi="pt_PT"/>
        </w:rPr>
      </w:r>
    </w:p>
    <w:p>
      <w:pPr>
        <w:pStyle w:val="Heading3"/>
      </w:pPr>
      <w:r>
        <w:rPr>
          <w:lang w:val="pt_PT" w:bidi="pt_PT"/>
        </w:rPr>
        <w:t>Ouvir e Sentir</w:t>
      </w:r>
    </w:p>
    <w:p>
      <w:pPr/>
      <w:r>
        <w:rPr>
          <w:lang w:val="pt_PT" w:bidi="pt_PT"/>
        </w:rPr>
      </w:r>
      <w:r>
        <w:rPr>
          <w:lang w:val="pt_PT" w:bidi="pt_PT"/>
        </w:rPr>
        <w:t>Ouçam Mateus 7.1–12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está sentado em um monte e ele está ensinando a seus discípulos ou seguidores próximos. Uma multidão de pessoas também está ouvindo. Jesus ensinou a eles sobre como ser mais justos do que os fariseus e os mestres da lei. Jesus também ensinou a eles sobre tesouro no céu, sobre preocupação e sobre Deus atendendo às necessidades dos discípulos. Agora Jesus também ensinou sobre não julgar os outros e sobre como ser persistente na oração a Deus.</w:t>
      </w:r>
    </w:p>
    <w:p>
      <w:pPr/>
      <w:r>
        <w:rPr>
          <w:lang w:val="pt_PT" w:bidi="pt_PT"/>
        </w:rPr>
      </w:r>
      <w:r>
        <w:rPr>
          <w:lang w:val="pt_PT" w:bidi="pt_PT"/>
        </w:rPr>
        <w:t>Jesus começa essa seção de ensinamento dizendo a seus discípulos para não julgar os outros. “Julgar” significa declarar que alguém é culpado ou condená-lo. Jesus está falando sobre relacionamentos do dia a dia que os discípulos têm uns com os outros. Jesus usa um ditado comum naquele momento para mostrar que se os discípulos julgarem alguém duramente, Deus também os julgará duramente. Se os discípulos julgarem os outros de forma justa, Deus também julgará os discípulos de forma justa. Durante o tempo de Jesus, as pessoas usavam um copo de medição para vender uma certa quantidade de grãos ou uma vara de medição para medir o comprimento de um produto. Se você encher o copo até o final quando vender algo aos outros, então outras pessoas também encherão seu copo até o final quando elas venderem algo a você. Se você for generoso com os outros, eles serão generosos com você. E se você não for generoso com os outros, eles não serão generosos com você. Os padrões que você usa com os outros são os mesmos padrões que Deus usará com você.</w:t>
      </w:r>
    </w:p>
    <w:p>
      <w:pPr/>
      <w:r>
        <w:rPr>
          <w:lang w:val="pt_PT" w:bidi="pt_PT"/>
        </w:rPr>
      </w:r>
      <w:r>
        <w:rPr>
          <w:lang w:val="pt_PT" w:bidi="pt_PT"/>
        </w:rPr>
        <w:t>Pare e mostre uma imagem de um copo de medição e uma vara de medição do tempo de Jesus.</w:t>
      </w:r>
    </w:p>
    <w:p>
      <w:pPr/>
      <w:r>
        <w:rPr>
          <w:lang w:val="pt_PT" w:bidi="pt_PT"/>
        </w:rPr>
      </w:r>
      <w:r>
        <w:rPr>
          <w:lang w:val="pt_PT" w:bidi="pt_PT"/>
        </w:rPr>
        <w:t>Em seguida, Jesus conta uma história curta para ensinar algo importante sobre Deus. Ele faz a eles duas perguntas, e ele não quer uma resposta para as perguntas. Ele está mostrando que é errado prestar mais atenção a um pequeno cisco de poeira no olho de seu irmão quando eles têm uma trave em seu próprio olho. Um cisco era um pequeno pedaço de palha, poeira ou madeira, e uma trave é um pedaço grande e pesado de madeira que as pessoas usavam para construir uma casa. "Irmão" significa um colega discípulo e não um irmão de sangue. Tanto um cisco quanto uma trave eram comuns no tempo de Jesus.</w:t>
      </w:r>
    </w:p>
    <w:p>
      <w:pPr/>
      <w:r>
        <w:rPr>
          <w:lang w:val="pt_PT" w:bidi="pt_PT"/>
        </w:rPr>
      </w:r>
      <w:r>
        <w:rPr>
          <w:lang w:val="pt_PT" w:bidi="pt_PT"/>
        </w:rPr>
        <w:t>Pare e mostre a imagem de uma trave.</w:t>
      </w:r>
    </w:p>
    <w:p>
      <w:pPr/>
      <w:r>
        <w:rPr>
          <w:lang w:val="pt_PT" w:bidi="pt_PT"/>
        </w:rPr>
      </w:r>
      <w:r>
        <w:rPr>
          <w:lang w:val="pt_PT" w:bidi="pt_PT"/>
        </w:rPr>
        <w:t>Além disso, discuta com sua equipe de tradução um momento em que você tinha um grão de poeira em seu olho ou imagine como se sentiria se tivesse. Se possível, visite alguém que constrói casas e veja o quão grande uma trave é comparada a um pequeno cisco. Se as pessoas não usam madeira para construir casas em sua comunidade, encontre outros grandes materiais que eles usam e compare-os com um cisco de madeira ou poeira.</w:t>
      </w:r>
    </w:p>
    <w:p>
      <w:pPr/>
      <w:r>
        <w:rPr>
          <w:lang w:val="pt_PT" w:bidi="pt_PT"/>
        </w:rPr>
      </w:r>
      <w:r>
        <w:rPr>
          <w:lang w:val="pt_PT" w:bidi="pt_PT"/>
        </w:rPr>
        <w:t>O cisco representa um pequeno pecado ou problema na vida de um discípulo. Uma trave representa um grande pecado ou problema na vida de um discípulo. Jesus quer que os discípulos prestem mais atenção aos grandes pecados em suas próprias vidas do que os pecados menores nas vidas de seus colegas discípulos. Além disso, é impossível ajudar alguém a remover o cisco, ou pequeno pecado, do olho de um irmão, até que você cuide da trave, ou grande pecado, em seu próprio olho. Jesus chama os discípulos de hipócritas porque eles não usam os mesmos padrões para si mesmos que eles usam para os outros. Ele queria que os discípulos cuidassem de seus próprios pecados maiores antes de tentar ajudar seus irmãos com seus pecados menores.</w:t>
      </w:r>
    </w:p>
    <w:p>
      <w:pPr/>
      <w:r>
        <w:rPr>
          <w:lang w:val="pt_PT" w:bidi="pt_PT"/>
        </w:rPr>
      </w:r>
      <w:r>
        <w:rPr>
          <w:lang w:val="pt_PT" w:bidi="pt_PT"/>
        </w:rPr>
        <w:t>Em seguida, Jesus ensina um ditado usando uma linguagem especial sobre cães, porcos e pérolas. Jesus não quer que os discípulos deem coisas santas aos cães ou joguem pérolas aos porcos. Cães e porcos provavelmente se referem a pessoas que rejeitam os ensinamentos de Jesus. Ambos os cães e porcos eram animais impuros na cultura judaica. As pérolas são pequenas e belas contas que as pessoas usam para joias. Pérolas e “o que é santo” significam a verdade sobre Deus.</w:t>
      </w:r>
    </w:p>
    <w:p>
      <w:pPr/>
      <w:r>
        <w:rPr>
          <w:lang w:val="pt_PT" w:bidi="pt_PT"/>
        </w:rPr>
      </w:r>
      <w:r>
        <w:rPr>
          <w:lang w:val="pt_PT" w:bidi="pt_PT"/>
        </w:rPr>
        <w:t>Pare e mostre uma imagem de uma pérola, um cão e um porco.</w:t>
      </w:r>
    </w:p>
    <w:p>
      <w:pPr/>
      <w:r>
        <w:rPr>
          <w:lang w:val="pt_PT" w:bidi="pt_PT"/>
        </w:rPr>
      </w:r>
      <w:r>
        <w:rPr>
          <w:lang w:val="pt_PT" w:bidi="pt_PT"/>
        </w:rPr>
        <w:t>Jesus estava dizendo que os discípulos não deveriam continuar a ensinar as coisas santas sobre Deus às pessoas que continuam a rejeitar esses ensinamentos. Seria como porcos caminhando sobre as pérolas valiosas, ou cães selvagens se virando e atacando eles com seus dentes. Jesus queria que seus discípulos tivessem cuidado para não compartilhar a verdade de Deus com pessoas que não a valorizavam.</w:t>
      </w:r>
    </w:p>
    <w:p>
      <w:pPr/>
      <w:r>
        <w:rPr>
          <w:lang w:val="pt_PT" w:bidi="pt_PT"/>
        </w:rPr>
      </w:r>
      <w:r>
        <w:rPr>
          <w:lang w:val="pt_PT" w:bidi="pt_PT"/>
        </w:rPr>
        <w:t>Na próxima seção, Jesus ensina mais sobre oração. Jesus usa três maneiras para dizer que os discípulos devem continuar orando a Deus pelo que eles precisam. Jesus diz que os discípulos devem pedir a Deus coisas em oração, buscar em Deus o que eles precisam e bater na porta para pedir que Deus a abra. No tempo de Jesus, as pessoas batiam em uma porta de madeira para ver se a pessoa dentro abriria a porta. Em cada caso, Jesus diz que Deus abrirá a porta para os discípulos, ou dará a eles o que eles pedem.</w:t>
      </w:r>
    </w:p>
    <w:p>
      <w:pPr/>
      <w:r>
        <w:rPr>
          <w:lang w:val="pt_PT" w:bidi="pt_PT"/>
        </w:rPr>
      </w:r>
      <w:r>
        <w:rPr>
          <w:lang w:val="pt_PT" w:bidi="pt_PT"/>
        </w:rPr>
        <w:t>Jesus usa o exemplo de um pai e um filho para ensinar mais sobre oração. Jesus diz que Deus dará aos discípulos boas coisas da mesma maneira que um pai humano dá a seus filhos boas coisas. Jesus faz a eles duas perguntas, e ele não quer uma resposta para as perguntas. Ele está mostrando que nenhum pai humano dará a seu filho uma pedra se o filho pedir pão. O pão era a comida comum que os judeus comiam todos os dias, e o filho estava pedindo pão porque ele estava com fome. Uma pedra pode ter se parecido com um pedaço redondo de pão.</w:t>
      </w:r>
    </w:p>
    <w:p>
      <w:pPr/>
      <w:r>
        <w:rPr>
          <w:lang w:val="pt_PT" w:bidi="pt_PT"/>
        </w:rPr>
      </w:r>
      <w:r>
        <w:rPr>
          <w:lang w:val="pt_PT" w:bidi="pt_PT"/>
        </w:rPr>
        <w:t>Pare e mostre a imagem de uma pão.</w:t>
      </w:r>
    </w:p>
    <w:p>
      <w:pPr/>
      <w:r>
        <w:rPr>
          <w:lang w:val="pt_PT" w:bidi="pt_PT"/>
        </w:rPr>
      </w:r>
      <w:r>
        <w:rPr>
          <w:lang w:val="pt_PT" w:bidi="pt_PT"/>
        </w:rPr>
        <w:t>A segunda pergunta de Jesus mostra que nenhum pai dará a seu filho uma serpente se o filho pedir um peixe. O peixe também era uma comida comum que os judeus comiam, e o filho estava pedindo um peixe porque ele estava com fome. A lei judaica dizia que as pessoas não poderiam comer serpentes, então nenhum pai daria a seu filho uma serpente. Uma serpente pode ter se parecido com alguns tipos de peixe comuns na área de Jesus, mas uma serpente poderia morder alguém e feri-lo.</w:t>
      </w:r>
    </w:p>
    <w:p>
      <w:pPr/>
      <w:r>
        <w:rPr>
          <w:lang w:val="pt_PT" w:bidi="pt_PT"/>
        </w:rPr>
      </w:r>
      <w:r>
        <w:rPr>
          <w:lang w:val="pt_PT" w:bidi="pt_PT"/>
        </w:rPr>
        <w:t>Pare e mostre imagens de uma serpente e um peixe.</w:t>
      </w:r>
    </w:p>
    <w:p>
      <w:pPr/>
      <w:r>
        <w:rPr>
          <w:lang w:val="pt_PT" w:bidi="pt_PT"/>
        </w:rPr>
      </w:r>
      <w:r>
        <w:rPr>
          <w:lang w:val="pt_PT" w:bidi="pt_PT"/>
        </w:rPr>
        <w:t>Parem e discutam os pais dando bons presentes a seus filhos. Conte uma história sobre um momento em que você ou alguém que você conhece deu a uma criança um bom presente.</w:t>
      </w:r>
    </w:p>
    <w:p>
      <w:pPr/>
      <w:r>
        <w:rPr>
          <w:lang w:val="pt_PT" w:bidi="pt_PT"/>
        </w:rPr>
      </w:r>
      <w:r>
        <w:rPr>
          <w:lang w:val="pt_PT" w:bidi="pt_PT"/>
        </w:rPr>
        <w:t>Jesus compara as pessoas e Deus e os tipos de presentes que as pessoas e Deus dão. Jesus diz que as pessoas são más, e elas ainda podem dar bons presentes como pão e peixe a seus filhos. Todas as pessoas que ouviam Jesus sabiam que Deus é bom, e então Deus certamente dará bons presentes a seus filhos quando eles pedirem a ele. Jesus chama Deus de Pai no céu porque Deus cuida de seu povo como um pai cuida de seus filhos.</w:t>
      </w:r>
    </w:p>
    <w:p>
      <w:pPr/>
      <w:r>
        <w:rPr>
          <w:lang w:val="pt_PT" w:bidi="pt_PT"/>
        </w:rPr>
      </w:r>
      <w:r>
        <w:rPr>
          <w:lang w:val="pt_PT" w:bidi="pt_PT"/>
        </w:rPr>
        <w:t xml:space="preserve">Jesus termina essa seção de ensinamento com uma declaração importante. Não é um resumo dos ensinamentos anteriores sobre oração a Deus porque essa declaração é sobre como tratar outras pessoas. Em vez disso, essa é uma conclusão de </w:t>
      </w:r>
      <w:r>
        <w:rPr>
          <w:b/>
          <w:lang w:val="pt_PT" w:bidi="pt_PT"/>
        </w:rPr>
        <w:t>todo o ensinamento</w:t>
      </w:r>
      <w:r>
        <w:rPr>
          <w:lang w:val="pt_PT" w:bidi="pt_PT"/>
        </w:rPr>
        <w:t xml:space="preserve"> que Jesus deu na montanha até agora. Jesus diz aos discípulos que eles devem tratar outras pessoas da maneira como eles querem que outras pessoas as tratem. Isso era semelhante a um ditado comum que outros mestres judeus também ensinavam. Outros mestres judeus ensinavam: “Não trate outras pessoas da maneira como você odeia ser tratado”. Jesus deu aos discípulos um padrão mais alto quando ele disse que eles deveriam tratar os outros da maneira como eles querem ser tratados. Jesus disse que quando os discípulos tratam outras pessoas dessa maneira, eles estão fazendo a coisa principal que a lei de Moisés e os profetas ensinaram às pessoas a fazer.</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ensina a seus discípulos sobre não julgar os outros.</w:t>
      </w:r>
    </w:p>
    <w:p>
      <w:pPr/>
      <w:r>
        <w:rPr>
          <w:lang w:val="pt_PT" w:bidi="pt_PT"/>
        </w:rPr>
      </w:r>
      <w:r>
        <w:rPr>
          <w:b/>
          <w:lang w:val="pt_PT" w:bidi="pt_PT"/>
        </w:rPr>
        <w:t>Segunda cena:</w:t>
      </w:r>
      <w:r>
        <w:rPr>
          <w:lang w:val="pt_PT" w:bidi="pt_PT"/>
        </w:rPr>
        <w:t xml:space="preserve"> Jesus ensina sobre como orar persistentemente a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Outras pessoas</w:t>
      </w:r>
    </w:p>
    <w:p>
      <w:pPr>
        <w:pStyle w:val="ListBullet"/>
        <w:spacing w:line="240" w:lineRule="auto"/>
        <w:ind w:left="720"/>
      </w:pPr>
      <w:r>
        <w:rPr>
          <w:lang w:val="pt_PT" w:bidi="pt_PT"/>
        </w:rPr>
      </w:r>
      <w:r>
        <w:rPr>
          <w:lang w:val="pt_PT" w:bidi="pt_PT"/>
        </w:rPr>
        <w:t>Um irmão com uma trave em seu olho</w:t>
      </w:r>
    </w:p>
    <w:p>
      <w:pPr>
        <w:pStyle w:val="ListBullet"/>
        <w:spacing w:line="240" w:lineRule="auto"/>
        <w:ind w:left="720"/>
      </w:pPr>
      <w:r>
        <w:rPr>
          <w:lang w:val="pt_PT" w:bidi="pt_PT"/>
        </w:rPr>
      </w:r>
      <w:r>
        <w:rPr>
          <w:lang w:val="pt_PT" w:bidi="pt_PT"/>
        </w:rPr>
        <w:t>Um irmão com um cisco em seu olho</w:t>
      </w:r>
    </w:p>
    <w:p>
      <w:pPr>
        <w:pStyle w:val="ListBullet"/>
        <w:spacing w:line="240" w:lineRule="auto"/>
        <w:ind w:left="720"/>
      </w:pPr>
      <w:r>
        <w:rPr>
          <w:lang w:val="pt_PT" w:bidi="pt_PT"/>
        </w:rPr>
      </w:r>
      <w:r>
        <w:rPr>
          <w:lang w:val="pt_PT" w:bidi="pt_PT"/>
        </w:rPr>
        <w:t>Pessoas que rejeitam a verdade de Deus</w:t>
      </w:r>
    </w:p>
    <w:p>
      <w:pPr>
        <w:pStyle w:val="ListBullet"/>
        <w:spacing w:line="240" w:lineRule="auto"/>
        <w:ind w:left="720"/>
      </w:pPr>
      <w:r>
        <w:rPr>
          <w:lang w:val="pt_PT" w:bidi="pt_PT"/>
        </w:rPr>
      </w:r>
      <w:r>
        <w:rPr>
          <w:lang w:val="pt_PT" w:bidi="pt_PT"/>
        </w:rPr>
        <w:t>Um pai e um filho</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Nesta sessão, peça ao grupo para fazer um roteiro gráfico, desenhar ou usar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na encosta da montanha. Jesus ensinou sobre como ser mais justo do que os fariseus e os mestres da lei. Jesus também ensinou sobre não se preocupar. Agora Jesus também ensinou sobre não julgar os outros e sobre como ser persistente na oração a Deus.</w:t>
      </w:r>
    </w:p>
    <w:p>
      <w:pPr/>
      <w:r>
        <w:rPr>
          <w:lang w:val="pt_PT" w:bidi="pt_PT"/>
        </w:rPr>
      </w:r>
      <w:r>
        <w:rPr>
          <w:lang w:val="pt_PT" w:bidi="pt_PT"/>
        </w:rPr>
        <w:t>Na primeira cena, é importante lembrar que Jesus começa com a declaração de que os discípulos não devem julgar os outros. A razão para não julgar os outros é porque Deus julgará os discípulos da mesma maneira. Jesus dá várias maneiras para descrever essa ideia. Ele fala sobre um copo de medição ou vara, e ele conta uma história sobre um cisco e uma trave. Lembre-se de que Deus usará os mesmos padrões e medidas para julgar você que você usa para julgar os outros. Pense sobre como você pode mostrar essa ideia usando uma imagem ou um copo real cheio de grãos, água ou outra coisa.</w:t>
      </w:r>
    </w:p>
    <w:p>
      <w:pPr/>
      <w:r>
        <w:rPr>
          <w:lang w:val="pt_PT" w:bidi="pt_PT"/>
        </w:rPr>
      </w:r>
      <w:r>
        <w:rPr>
          <w:lang w:val="pt_PT" w:bidi="pt_PT"/>
        </w:rPr>
        <w:t>Jesus faz várias perguntas para enfatizar que seus discípulos devem olhar para seus próprios pecados em vez dos pecados de seu irmão. Jesus não queria uma resposta para estas perguntas. Jesus usa perguntas para enfatizar que é impossível ajudar um colega discípulo com seu pecado menor até que você remova o pecado maior de sua própria vida.</w:t>
      </w:r>
    </w:p>
    <w:p>
      <w:pPr/>
      <w:r>
        <w:rPr>
          <w:lang w:val="pt_PT" w:bidi="pt_PT"/>
        </w:rPr>
      </w:r>
      <w:r>
        <w:rPr>
          <w:lang w:val="pt_PT" w:bidi="pt_PT"/>
        </w:rPr>
        <w:t>Parem aqui e discutam como vocês diriam isso em seu idioma. Você usaria perguntas aqui, ou alguma outra forma de declarações?</w:t>
      </w:r>
    </w:p>
    <w:p>
      <w:pPr/>
      <w:r>
        <w:rPr>
          <w:lang w:val="pt_PT" w:bidi="pt_PT"/>
        </w:rPr>
      </w:r>
      <w:r>
        <w:rPr>
          <w:lang w:val="pt_PT" w:bidi="pt_PT"/>
        </w:rPr>
        <w:t>Além disso, lembre-se de que Jesus usa uma linguagem forte quando ele chama os discípulos de “hipócritas”. Essa é a única vez no livro de Mateus que Jesus chama seus próprios discípulos de “hipócritas”. Jesus quer que seus discípulos parem de se julgar com padrões diferentes do que eles julgam os outros.</w:t>
      </w:r>
    </w:p>
    <w:p>
      <w:pPr/>
      <w:r>
        <w:rPr>
          <w:lang w:val="pt_PT" w:bidi="pt_PT"/>
        </w:rPr>
      </w:r>
      <w:r>
        <w:rPr>
          <w:lang w:val="pt_PT" w:bidi="pt_PT"/>
        </w:rPr>
        <w:t>O segundo exemplo que Jesus usa para falar sobre julgar os outros é a história sobre o cisco e a trave. Lembre-se de que Jesus estava usando a ideia de uma trave muito grande no olho de um discípulo para mostrar o quão incrivelmente grande esse pecado era comparado a um cisco muito pequeno de poeira, palha ou madeira no olho do outro discípulo. Lembre-se de que Jesus faz duas perguntas para mostrar o quão impossível seria para um discípulo com uma trave em seu olho ajudar a remover o cisco no olho de um colega discípulo. Jesus também quer que cada discípulo preste mais atenção a seus próprios pecados do que aos pecados dos outros discípulos.</w:t>
      </w:r>
    </w:p>
    <w:p>
      <w:pPr/>
      <w:r>
        <w:rPr>
          <w:lang w:val="pt_PT" w:bidi="pt_PT"/>
        </w:rPr>
      </w:r>
      <w:r>
        <w:rPr>
          <w:lang w:val="pt_PT" w:bidi="pt_PT"/>
        </w:rPr>
        <w:t>Parem aqui e discutam como uma equipe de tradução: coloque um pequeno pedaço de poeira na frente de seu rosto e então uma trave na frente de seu rosto. Qual dificulta mais sua visão? Esse é um exemplo de como grandes pecados nos afetam e como precisamos nos livrar deles.</w:t>
      </w:r>
    </w:p>
    <w:p>
      <w:pPr/>
      <w:r>
        <w:rPr>
          <w:lang w:val="pt_PT" w:bidi="pt_PT"/>
        </w:rPr>
      </w:r>
      <w:r>
        <w:rPr>
          <w:lang w:val="pt_PT" w:bidi="pt_PT"/>
        </w:rPr>
        <w:t>Na última parte da primeira cena, lembre-se de que Jesus ensina aos discípulos que eles devem ter cuidado com quem continuam a ensinar a verdade de Deus. Jesus compara a verdade de Deus a pérolas. Jesus diz que as pessoas que continuam a rejeitar a verdade de Deus são como cães e porcos, que são animais impuros. Jesus diz que os porcos caminharão sobre as pérolas e os cães os atacarão. No idioma original, Jesus diz essas duas frases na ordem oposta, mas a maioria das pessoas acredita que os porcos são aqueles que caminhariam sobre as pérolas, e os cães atacariam. Jesus diz “Não deem aos cães o que é santo, e não joguem suas pérolas diante dos porcos”. Eles, isto é, os porcos, caminharão sobre as pérolas e eles, isto é, os cães, se virarão para atacar você. Essa é uma forma poética no idioma original. Pode ser mais natural usar a forma poética em seu idioma, ou pode ser melhor manter as frases sobre os cães juntas e as frases sobre os porcos juntas. Pense em como você pode representar pessoas que não se importam com a verdade de Deus. Tente usar animais de brinquedo para representar os “porcos” e “cães” sobre os quais Jesus está falando.</w:t>
      </w:r>
    </w:p>
    <w:p>
      <w:pPr/>
      <w:r>
        <w:rPr>
          <w:lang w:val="pt_PT" w:bidi="pt_PT"/>
        </w:rPr>
      </w:r>
      <w:r>
        <w:rPr>
          <w:lang w:val="pt_PT" w:bidi="pt_PT"/>
        </w:rPr>
        <w:t>Na segunda cena, Jesus diz que os discípulos devem orar a Deus pelas coisas, e Deus dará a eles as coisas que eles pedem. Lembre-se de que Jesus lista três maneiras para continuar orando: pedir, buscar e bater. Jesus usa essas três maneiras para dizer a mesma coisa. Jesus quer que os discípulos continuem perguntando, continuem buscando e continuem batendo à porta. Jesus diz que quando os discípulos fizerem isso, Deus responderá a suas orações, e será como se Deus abrisse a porta que eles estão batendo. Pense sobre como você pode mostrar um discípulo orando a Deus e “batendo à porta” para que Deus responda. Se houver outra maneira mais culturalmente apropriada de “bater à porta” e “responder”, tente mostrar isso usando uma imagem ou brinquedos. Por exemplo, talvez as pessoas em sua cultura batam palmas ou chamam para anunciar sua presença.</w:t>
      </w:r>
    </w:p>
    <w:p>
      <w:pPr/>
      <w:r>
        <w:rPr>
          <w:lang w:val="pt_PT" w:bidi="pt_PT"/>
        </w:rPr>
      </w:r>
      <w:r>
        <w:rPr>
          <w:lang w:val="pt_PT" w:bidi="pt_PT"/>
        </w:rPr>
        <w:t>Em seguida, Jesus ensina um exemplo curto sobre um pai e um filho. Jesus faz duas perguntas para enfatizar que nenhum pai se recusaria a dar a seu filho pão ou peixe se o filho estivesse com fome. Nenhum pai daria uma pedra a seu filho em vez de pão e uma serpente a seu filho em vez de um peixe.</w:t>
      </w:r>
    </w:p>
    <w:p>
      <w:pPr/>
      <w:r>
        <w:rPr>
          <w:lang w:val="pt_PT" w:bidi="pt_PT"/>
        </w:rPr>
      </w:r>
      <w:r>
        <w:rPr>
          <w:lang w:val="pt_PT" w:bidi="pt_PT"/>
        </w:rPr>
        <w:t>Parem aqui e discutam como vocês diriam isso em seu idioma. Você usaria perguntas aqui, ou alguma outra forma de declarações?</w:t>
      </w:r>
    </w:p>
    <w:p>
      <w:pPr/>
      <w:r>
        <w:rPr>
          <w:lang w:val="pt_PT" w:bidi="pt_PT"/>
        </w:rPr>
      </w:r>
      <w:r>
        <w:rPr>
          <w:lang w:val="pt_PT" w:bidi="pt_PT"/>
        </w:rPr>
        <w:t>Mesmo que as pessoas sejam más, elas sabem como dar a seus filhos bons presentes que eles precisam. Deus é bom, então sabemos que ele certamente dará bons presentes a seus filhos. Pense sobre como você pode mostrar a cena com um filho pedindo a seu pai pão e um peixe, e o pai dando a ele essas coisas.</w:t>
      </w:r>
    </w:p>
    <w:p>
      <w:pPr/>
      <w:r>
        <w:rPr>
          <w:lang w:val="pt_PT" w:bidi="pt_PT"/>
        </w:rPr>
      </w:r>
      <w:r>
        <w:rPr>
          <w:lang w:val="pt_PT" w:bidi="pt_PT"/>
        </w:rPr>
        <w:t>É importante lembrar que a parte final da segunda cena é uma declaração resumida para tudo o que Jesus ensinou na montanha até agora. Tudo sobre como ser mais justo do que os fariseus e os mestres da lei, todos os ensinamentos sobre como orar, jejuar e dar aos pobres, e todos os outros ensinamentos estão resumidos nessa declaração: “Trate os outros como você gostaria que eles tratassem você”. Lembre-se de que essa declaração de conclusão também é um resumo de tudo na lei de Moisés e nos ensinamentos dos profetas.</w:t>
      </w:r>
    </w:p>
    <w:p>
      <w:pPr/>
      <w:r>
        <w:rPr>
          <w:lang w:val="pt_PT" w:bidi="pt_PT"/>
        </w:rPr>
      </w:r>
      <w:r>
        <w:rPr>
          <w:lang w:val="pt_PT" w:bidi="pt_PT"/>
        </w:rPr>
        <w:t>Parem e falem em equipe sobre como vocês mostram em seu idioma que alguém está enfatizando o ponto principal de um ensinamento. Tentem contar uma história que tem um ponto principal. Como vocês dizem isso? Como vocês falam sobre o ponto principal? Vocês diminuem a velocidade em seus discursos? Vocês usam palavras diferentes?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Outras pessoas</w:t>
      </w:r>
    </w:p>
    <w:p>
      <w:pPr>
        <w:pStyle w:val="ListBullet"/>
        <w:spacing w:line="240" w:lineRule="auto"/>
        <w:ind w:left="720"/>
      </w:pPr>
      <w:r>
        <w:rPr>
          <w:lang w:val="pt_PT" w:bidi="pt_PT"/>
        </w:rPr>
      </w:r>
      <w:r>
        <w:rPr>
          <w:lang w:val="pt_PT" w:bidi="pt_PT"/>
        </w:rPr>
        <w:t>Um irmão com uma trave em seu olho</w:t>
      </w:r>
    </w:p>
    <w:p>
      <w:pPr>
        <w:pStyle w:val="ListBullet"/>
        <w:spacing w:line="240" w:lineRule="auto"/>
        <w:ind w:left="720"/>
      </w:pPr>
      <w:r>
        <w:rPr>
          <w:lang w:val="pt_PT" w:bidi="pt_PT"/>
        </w:rPr>
      </w:r>
      <w:r>
        <w:rPr>
          <w:lang w:val="pt_PT" w:bidi="pt_PT"/>
        </w:rPr>
        <w:t>Um irmão com um cisco em seu olho</w:t>
      </w:r>
    </w:p>
    <w:p>
      <w:pPr>
        <w:pStyle w:val="ListBullet"/>
        <w:spacing w:line="240" w:lineRule="auto"/>
        <w:ind w:left="720"/>
      </w:pPr>
      <w:r>
        <w:rPr>
          <w:lang w:val="pt_PT" w:bidi="pt_PT"/>
        </w:rPr>
      </w:r>
      <w:r>
        <w:rPr>
          <w:lang w:val="pt_PT" w:bidi="pt_PT"/>
        </w:rPr>
        <w:t>Pessoas que rejeitam a verdade de Deus</w:t>
      </w:r>
    </w:p>
    <w:p>
      <w:pPr>
        <w:pStyle w:val="ListBullet"/>
        <w:spacing w:line="240" w:lineRule="auto"/>
        <w:ind w:left="720"/>
      </w:pPr>
      <w:r>
        <w:rPr>
          <w:lang w:val="pt_PT" w:bidi="pt_PT"/>
        </w:rPr>
      </w:r>
      <w:r>
        <w:rPr>
          <w:lang w:val="pt_PT" w:bidi="pt_PT"/>
        </w:rPr>
        <w:t>Um pai e um filho</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primeira cena, Jesus se senta e ensina a seus discípulos. Jesus ensina eles a não julgarem os outros porque Deus julgará os discípulos da mesma maneira que os discípulos julgam os outros. Jesus diz que Deus usará o mesmo padrão para os discípulos que os discípulos usam com os outros.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conta uma parábola sobre um cisco e uma trave. Jesus diz que um discípulo tem um cisco em seu olho e um discípulo tem uma trave em seu olho. O discípulo com a trave tenta tirar o cisco do olho do outro discípulo. É claro que o discípulo com a trave não pode ver para ajudar o discípulo com o cisco. Jesus quer que os discípulos prestem atenção primeiro a seu próprio pecado antes de tentar ajudar os outros.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discípulo com a trave em seu olho: “Como você está se sentindo?” Você pode ouvir coisas como:</w:t>
      </w:r>
    </w:p>
    <w:p>
      <w:pPr>
        <w:pStyle w:val="ListBullet"/>
        <w:spacing w:line="240" w:lineRule="auto"/>
        <w:ind w:left="720"/>
      </w:pPr>
      <w:r>
        <w:rPr>
          <w:lang w:val="pt_PT" w:bidi="pt_PT"/>
        </w:rPr>
      </w:r>
      <w:r>
        <w:rPr>
          <w:lang w:val="pt_PT" w:bidi="pt_PT"/>
        </w:rPr>
        <w:t>Pergunte também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os discípulos não devem dar pérolas aos porcos e cães porque os porcos e cães destruirão as pérolas e partirão os discípulos em pedaços. Jesus quer dizer que os discípulos não devem continuar a compartilhar a verdade de Deus com as pessoas que continuam a rejeitar a verdade.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que rejeitam a verdade de Deus: “Como vocês estão se sentindo?”. Você pode ouvir coisas como: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segunda cena, Jesus ensina sobre oração. Jesus diz que os discípulos devem pedir, buscar e bater, e que Deus responderá a suas orações e abrirá a porta para eles.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Em seguida, Jesus ensina uma história sobre um filho e um pai. O filho está com fome, e ele pede a seu pai por pão. É claro que o pai dará ao filho pão, e não uma pedra não comestível. Além disso, o filho pede peixe, e, é claro, o pai dará ao filho peixe para comer e não uma serpente perigosa. Jesus compartilha essa história para mostrar que até mesmo os pais humanos imperfeitos querem dar a seus filhos bons presentes. Deus no céu é perfeito e bom, e ele, é claro, dará a seus filhos bons presentes.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pai: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Finalmente, Jesus termina esse ensinamento com uma declaração resumida de todo o seu ensinamento na montanha. Jesus diz que os discípulos devem agir em relação aos outros da mesma maneira que querem que os outros ajam em relação a eles. Jesus diz que esse é um resumo de todas as leis de Moisés e os ensinamentos dos profetas.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chama seus discípulos de </w:t>
      </w:r>
      <w:r>
        <w:rPr>
          <w:b/>
          <w:lang w:val="pt_PT" w:bidi="pt_PT"/>
        </w:rPr>
        <w:t>hipócritas</w:t>
      </w:r>
      <w:r>
        <w:rPr>
          <w:lang w:val="pt_PT" w:bidi="pt_PT"/>
        </w:rPr>
        <w:t xml:space="preserve"> porque eles julgam os outros com padrões diferentes daqueles que usam para si mesmos. Jesus usou anteriormente a palavra hipócrita para descrever as pessoas que jejuam, oram ou dão dinheiro aos pobres por fora, mas por dentro não amam verdadeiramente a Deus. A palavra hipócrita no idioma original significa um ator no teatro que finge ser alguém que não é. Nesse contexto, um hipócrita significa alguém que usa padrões diferentes para si mesmo do que para os outros. O hipócrita é alheio de seu comportamento inconsistente. Traduza hipócrita da mesma maneira que você já tem traduzido em passagens anteriores, e veja o Glossário Mestre para uma definição mais completa da palavra </w:t>
      </w:r>
      <w:r>
        <w:rPr>
          <w:b/>
          <w:lang w:val="pt_PT" w:bidi="pt_PT"/>
        </w:rPr>
        <w:t>hipócrita</w:t>
      </w:r>
      <w:r>
        <w:rPr>
          <w:lang w:val="pt_PT" w:bidi="pt_PT"/>
        </w:rPr>
        <w:t>.</w:t>
      </w:r>
    </w:p>
    <w:p>
      <w:pPr/>
      <w:r>
        <w:rPr>
          <w:lang w:val="pt_PT" w:bidi="pt_PT"/>
        </w:rPr>
      </w:r>
      <w:r>
        <w:rPr>
          <w:lang w:val="pt_PT" w:bidi="pt_PT"/>
        </w:rPr>
        <w:t xml:space="preserve">Jesus também diz que os discípulos não deveriam dar o que é </w:t>
      </w:r>
      <w:r>
        <w:rPr>
          <w:b/>
          <w:lang w:val="pt_PT" w:bidi="pt_PT"/>
        </w:rPr>
        <w:t>santo</w:t>
      </w:r>
      <w:r>
        <w:rPr>
          <w:lang w:val="pt_PT" w:bidi="pt_PT"/>
        </w:rPr>
        <w:t xml:space="preserve"> aos cães ou jogar pérolas aos porcos. Algo que é santo é algo que é separado para um propósito especial para Deus. As coisas santas podem significar a verdade sobre quem Deus é. Jesus não queria que os discípulos continuassem a compartilhar coisas santas sobre Deus com as pessoas que continuavam a rejeitar a verdade de Deus. Traduza santo da mesma maneira que você já tem traduzido em passagens anteriores, e veja o Glossário Mestre para uma definição mais completa da palavra </w:t>
      </w:r>
      <w:r>
        <w:rPr>
          <w:b/>
          <w:lang w:val="pt_PT" w:bidi="pt_PT"/>
        </w:rPr>
        <w:t>santo</w:t>
      </w:r>
      <w:r>
        <w:rPr>
          <w:lang w:val="pt_PT" w:bidi="pt_PT"/>
        </w:rPr>
        <w:t>.</w:t>
      </w:r>
    </w:p>
    <w:p>
      <w:pPr/>
      <w:r>
        <w:rPr>
          <w:lang w:val="pt_PT" w:bidi="pt_PT"/>
        </w:rPr>
      </w:r>
      <w:r>
        <w:rPr>
          <w:lang w:val="pt_PT" w:bidi="pt_PT"/>
        </w:rPr>
        <w:t xml:space="preserve">Os </w:t>
      </w:r>
      <w:r>
        <w:rPr>
          <w:b/>
          <w:lang w:val="pt_PT" w:bidi="pt_PT"/>
        </w:rPr>
        <w:t>cães</w:t>
      </w:r>
      <w:r>
        <w:rPr>
          <w:lang w:val="pt_PT" w:bidi="pt_PT"/>
        </w:rPr>
        <w:t xml:space="preserve"> viviam nas ruas, eram selvagens e atacavam outros animais. Jesus não está falando sobre cães que as pessoas mantinham em suas casas. Na cultura judaica, os cães eram animais impuros e viviam do lado de fora. Os cães representam as pessoas que continuam a rejeitar a verdade sobre Deus.</w:t>
      </w:r>
    </w:p>
    <w:p>
      <w:pPr/>
      <w:r>
        <w:rPr>
          <w:lang w:val="pt_PT" w:bidi="pt_PT"/>
        </w:rPr>
      </w:r>
      <w:r>
        <w:rPr>
          <w:lang w:val="pt_PT" w:bidi="pt_PT"/>
        </w:rPr>
        <w:t>Pare e mostre a imagem de um cão novamente, se necessário.</w:t>
      </w:r>
    </w:p>
    <w:p>
      <w:pPr/>
      <w:r>
        <w:rPr>
          <w:lang w:val="pt_PT" w:bidi="pt_PT"/>
        </w:rPr>
      </w:r>
      <w:r>
        <w:rPr>
          <w:lang w:val="pt_PT" w:bidi="pt_PT"/>
        </w:rPr>
        <w:t xml:space="preserve">As </w:t>
      </w:r>
      <w:r>
        <w:rPr>
          <w:b/>
          <w:lang w:val="pt_PT" w:bidi="pt_PT"/>
        </w:rPr>
        <w:t>pérolas</w:t>
      </w:r>
      <w:r>
        <w:rPr>
          <w:lang w:val="pt_PT" w:bidi="pt_PT"/>
        </w:rPr>
        <w:t xml:space="preserve"> são jóias valiosas que são encontradas em conchas chamadas de ostras. As pérolas são pequenas, redondas e belas. As pessoas muitas vezes usam pérolas em colares ou outras joias. Jesus não quer que os discípulos continuem dando pérolas, ou o que é valioso e santo, a verdade sobre Deus, às pessoas que continuam a rejeitar essa verdade.</w:t>
      </w:r>
    </w:p>
    <w:p>
      <w:pPr/>
      <w:r>
        <w:rPr>
          <w:lang w:val="pt_PT" w:bidi="pt_PT"/>
        </w:rPr>
      </w:r>
      <w:r>
        <w:rPr>
          <w:lang w:val="pt_PT" w:bidi="pt_PT"/>
        </w:rPr>
        <w:t>Pare e mostre a imagem de uma pérola novamente, se necessário.</w:t>
      </w:r>
    </w:p>
    <w:p>
      <w:pPr/>
      <w:r>
        <w:rPr>
          <w:lang w:val="pt_PT" w:bidi="pt_PT"/>
        </w:rPr>
      </w:r>
      <w:r>
        <w:rPr>
          <w:lang w:val="pt_PT" w:bidi="pt_PT"/>
        </w:rPr>
        <w:t xml:space="preserve">Jesus diz que as pessoas são </w:t>
      </w:r>
      <w:r>
        <w:rPr>
          <w:b/>
          <w:lang w:val="pt_PT" w:bidi="pt_PT"/>
        </w:rPr>
        <w:t>más</w:t>
      </w:r>
      <w:r>
        <w:rPr>
          <w:lang w:val="pt_PT" w:bidi="pt_PT"/>
        </w:rPr>
        <w:t xml:space="preserve">, mas elas ainda sabem como dar bons presentes a seus filhos que estão com fome. Nesse caso, </w:t>
      </w:r>
      <w:r>
        <w:rPr>
          <w:b/>
          <w:lang w:val="pt_PT" w:bidi="pt_PT"/>
        </w:rPr>
        <w:t>mal</w:t>
      </w:r>
      <w:r>
        <w:rPr>
          <w:lang w:val="pt_PT" w:bidi="pt_PT"/>
        </w:rPr>
        <w:t xml:space="preserve"> significa pecador ou alguém que faz coisas ruins. Jesus está mostrando um contraste entre as pessoas que pecam e Deus que é bom e nunca peca. Até mesmo as pessoas que pecam e fazem coisas erradas podem ser capazes de dar coisas boas a seus filhos. Traduza mal da mesma forma que você fez em passagens anteriores.</w:t>
      </w:r>
    </w:p>
    <w:p>
      <w:pPr/>
      <w:r>
        <w:rPr>
          <w:lang w:val="pt_PT" w:bidi="pt_PT"/>
        </w:rPr>
      </w:r>
      <w:r>
        <w:rPr>
          <w:lang w:val="pt_PT" w:bidi="pt_PT"/>
        </w:rPr>
        <w:t xml:space="preserve">Jesus diz que “seu pai no céu” dará bons presentes aos discípulos. Deus criou seu povo e cuida dele como um </w:t>
      </w:r>
      <w:r>
        <w:rPr>
          <w:b/>
          <w:lang w:val="pt_PT" w:bidi="pt_PT"/>
        </w:rPr>
        <w:t>pai</w:t>
      </w:r>
      <w:r>
        <w:rPr>
          <w:lang w:val="pt_PT" w:bidi="pt_PT"/>
        </w:rPr>
        <w:t xml:space="preserve"> cuida de seus filhos. Deus também é o Pai de Jesus, então certifique-se de traduzir “seu Pai” para mostrar isso. </w:t>
      </w:r>
      <w:r>
        <w:rPr>
          <w:b/>
          <w:lang w:val="pt_PT" w:bidi="pt_PT"/>
        </w:rPr>
        <w:t>Céu</w:t>
      </w:r>
      <w:r>
        <w:rPr>
          <w:lang w:val="pt_PT" w:bidi="pt_PT"/>
        </w:rPr>
        <w:t xml:space="preserve"> pode se referir ao firmamento (o céu físico), ou ao lugar onde Deus e seus anjos moram, dependendo do contexto. Nesse contexto, céu significa o lugar onde Deus vive. Traduza céu da mesma maneira que você traduziu em passagens anteriores, e consulte o Glossário Mestre para uma definição mais completa da palavra </w:t>
      </w:r>
      <w:r>
        <w:rPr>
          <w:b/>
          <w:lang w:val="pt_PT" w:bidi="pt_PT"/>
        </w:rPr>
        <w:t>céu</w:t>
      </w:r>
      <w:r>
        <w:rPr>
          <w:lang w:val="pt_PT" w:bidi="pt_PT"/>
        </w:rPr>
        <w:t>.</w:t>
      </w:r>
    </w:p>
    <w:p>
      <w:pPr/>
      <w:r>
        <w:rPr>
          <w:lang w:val="pt_PT" w:bidi="pt_PT"/>
        </w:rPr>
      </w:r>
      <w:r>
        <w:rPr>
          <w:lang w:val="pt_PT" w:bidi="pt_PT"/>
        </w:rPr>
        <w:t xml:space="preserve">Jesus termina esse ensinamento dizendo que os discípulos deveriam tratar os outros da maneira como querem que os outros os tratem. Esse é um resumo de tudo o que é ensinado na lei de Moisés e os ensinamentos dos profetas. A </w:t>
      </w:r>
      <w:r>
        <w:rPr>
          <w:b/>
          <w:lang w:val="pt_PT" w:bidi="pt_PT"/>
        </w:rPr>
        <w:t>lei de Moisés</w:t>
      </w:r>
      <w:r>
        <w:rPr>
          <w:lang w:val="pt_PT" w:bidi="pt_PT"/>
        </w:rPr>
        <w:t xml:space="preserve"> são as regras de Deus que Moisés escreveu para os judeus, para ordenar a eles como viverem. Às vezes a palavra </w:t>
      </w:r>
      <w:r>
        <w:rPr>
          <w:b/>
          <w:lang w:val="pt_PT" w:bidi="pt_PT"/>
        </w:rPr>
        <w:t>lei</w:t>
      </w:r>
      <w:r>
        <w:rPr>
          <w:lang w:val="pt_PT" w:bidi="pt_PT"/>
        </w:rPr>
        <w:t xml:space="preserve"> é mencionada sozinha, mas ela se refere à lei que Deus deu aos judeus por meio de Moisés. Traduza lei da mesma maneira que você já tem traduzido em passagens anteriores, e veja o Glossário Mestre para uma definição mais completa da palavra </w:t>
      </w:r>
      <w:r>
        <w:rPr>
          <w:b/>
          <w:lang w:val="pt_PT" w:bidi="pt_PT"/>
        </w:rPr>
        <w:t>lei</w:t>
      </w:r>
      <w:r>
        <w:rPr>
          <w:lang w:val="pt_PT" w:bidi="pt_PT"/>
        </w:rPr>
        <w:t>.</w:t>
      </w:r>
    </w:p>
    <w:p>
      <w:pPr/>
      <w:r>
        <w:rPr>
          <w:lang w:val="pt_PT" w:bidi="pt_PT"/>
        </w:rPr>
      </w:r>
      <w:r>
        <w:rPr>
          <w:lang w:val="pt_PT" w:bidi="pt_PT"/>
        </w:rPr>
        <w:t xml:space="preserve">Jesus também disse que essa declaração é um resumo dos ensinamentos dos </w:t>
      </w:r>
      <w:r>
        <w:rPr>
          <w:b/>
          <w:lang w:val="pt_PT" w:bidi="pt_PT"/>
        </w:rPr>
        <w:t>profetas</w:t>
      </w:r>
      <w:r>
        <w:rPr>
          <w:lang w:val="pt_PT" w:bidi="pt_PT"/>
        </w:rPr>
        <w:t xml:space="preserve">. Os profetas ou mensageiros no Antigo Testamento falavam mensagens de Deus. Traduza profetas da mesma maneira que você fez em passagens anteriores, e veja o Glossário Mestre para uma definição completa da palavra </w:t>
      </w:r>
      <w:r>
        <w:rPr>
          <w:b/>
          <w:lang w:val="pt_PT" w:bidi="pt_PT"/>
        </w:rPr>
        <w:t>profeta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7:13–29</w:t>
      </w:r>
      <w:r>
        <w:rPr>
          <w:lang w:val="pt_PT" w:bidi="pt_PT"/>
        </w:rPr>
      </w:r>
    </w:p>
    <w:p>
      <w:pPr>
        <w:pStyle w:val="Heading3"/>
      </w:pPr>
      <w:r>
        <w:rPr>
          <w:lang w:val="pt_PT" w:bidi="pt_PT"/>
        </w:rPr>
        <w:t>Ouvir e Sentir</w:t>
      </w:r>
    </w:p>
    <w:p>
      <w:pPr/>
      <w:r>
        <w:rPr>
          <w:lang w:val="pt_PT" w:bidi="pt_PT"/>
        </w:rPr>
      </w:r>
      <w:r>
        <w:rPr>
          <w:lang w:val="pt_PT" w:bidi="pt_PT"/>
        </w:rPr>
        <w:t>Ouçam Mateus 7.13–29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Esta é a parte final de um longo ensinamento que Jesus deu a seus discípulos. Uma multidão de pessoas também está ouvindo. Jesus ensinou sobre não julgar os outros e sobre como orar a Deus. Nessa última seção de seu ensinamento, Jesus adverte os discípulos sobre como responder a seu ensinamento. Jesus conta quatro histórias para mostrar a diferença entre uma resposta correta e uma resposta errada.</w:t>
      </w:r>
    </w:p>
    <w:p>
      <w:pPr/>
      <w:r>
        <w:rPr>
          <w:lang w:val="pt_PT" w:bidi="pt_PT"/>
        </w:rPr>
      </w:r>
      <w:r>
        <w:rPr>
          <w:lang w:val="pt_PT" w:bidi="pt_PT"/>
        </w:rPr>
        <w:t>Primeiro, Jesus ensina sobre como entrar no reino de Deus. Ele usa estradas e portões para mostrar duas maneiras diferentes que as pessoas escolhem para viver. Durante o tempo de Jesus, era comum que as pessoas descrevessem duas maneiras de viver. Algumas pessoas caminham pelo portão estreito e na estrada ou caminho estreito, que leva à vida eterna no céu. Um portão é uma porta ou entrada. É difícil caminhar nessa estrada estreita, e apenas algumas pessoas a encontram. Andar no caminho estreito de Deus representa seguir os ensinos que Jesus os deu. Jesus contrasta a porta estreita com a porta larga e a estrada larga, que leva à destruição, morte e inferno. Essa estrada é fácil de seguir, e a maioria das pessoas a encontra. Jesus está dizendo aos discípulos que eles devem escolher seguir o caminho de Deus que leva à vida. O caminho do mundo leva à morte.</w:t>
      </w:r>
    </w:p>
    <w:p>
      <w:pPr/>
      <w:r>
        <w:rPr>
          <w:lang w:val="pt_PT" w:bidi="pt_PT"/>
        </w:rPr>
      </w:r>
      <w:r>
        <w:rPr>
          <w:lang w:val="pt_PT" w:bidi="pt_PT"/>
        </w:rPr>
        <w:t>Pare e mostre a imagem de uma porta. Conte sobre um momento em que você, ou alguém que você conhece, caminhou em uma estrada estreita ou por um portão estreito. Fale sobre caminhar em uma estrada larga ou por um portão largo. Como essa experiência foi diferente?</w:t>
      </w:r>
    </w:p>
    <w:p>
      <w:pPr/>
      <w:r>
        <w:rPr>
          <w:lang w:val="pt_PT" w:bidi="pt_PT"/>
        </w:rPr>
      </w:r>
      <w:r>
        <w:rPr>
          <w:lang w:val="pt_PT" w:bidi="pt_PT"/>
        </w:rPr>
        <w:t>Em seguida, Jesus adverte os discípulos sobre os falsos profetas. Falsos profetas são mestres religiosos que alegam ter mensagens de Deus, mas eles não têm mensagens reais de Deus. Ovelha é uma maneira comum de descrever o povo de Deus no Antigo Testamento. No exterior, falsos profetas tentam se parecer com ovelhas, ou se parecer com o povo de Deus. Eles tentam parecer inofensivos e gentis. Eles estão enganando intencionalmente as pessoas. Por dentro, falsos profetas são como lobos famintos que querem atacar e comer as ovelhas. Os lobos são como cães grandes e selvagens. Falsos profetas são perigosos como lobos porque eles fingem ser verdadeiros crentes, mas seu falso ensinamento é perigoso para as ovelhas, o povo de Deus.</w:t>
      </w:r>
    </w:p>
    <w:p>
      <w:pPr/>
      <w:r>
        <w:rPr>
          <w:lang w:val="pt_PT" w:bidi="pt_PT"/>
        </w:rPr>
      </w:r>
      <w:r>
        <w:rPr>
          <w:lang w:val="pt_PT" w:bidi="pt_PT"/>
        </w:rPr>
        <w:t>Pare e mostre imagens de uma ovelha e um lobo.</w:t>
      </w:r>
    </w:p>
    <w:p>
      <w:pPr/>
      <w:r>
        <w:rPr>
          <w:lang w:val="pt_PT" w:bidi="pt_PT"/>
        </w:rPr>
      </w:r>
      <w:r>
        <w:rPr>
          <w:lang w:val="pt_PT" w:bidi="pt_PT"/>
        </w:rPr>
        <w:t>Jesus usa uma linguagem especial para mostrar que a fruta de uma árvore é como as coisas boas ou ruins que um profeta faz. Jesus faz uma pergunta para enfatizar que ninguém pode colher uvas de um arbusto espinhoso ou figos de cardos. As uvas são frutas que você pode comer, e elas crescem em uma videira sem espinhos. Os figos também são frutas que você pode comer, e eles crescem em figueiras. Arbustos e cardos são arbustos com espinhos, e eles não são úteis. Os agricultores plantam videiras e figueiras para que possam colher boas frutas, mas arbustos espinhosos e cardos não produzem nenhuma fruta para comer. Os agricultores cortam as árvores ruins como arbustos espinhosos e cardos, e os queimam em um fogo.</w:t>
      </w:r>
    </w:p>
    <w:p>
      <w:pPr/>
      <w:r>
        <w:rPr>
          <w:lang w:val="pt_PT" w:bidi="pt_PT"/>
        </w:rPr>
      </w:r>
      <w:r>
        <w:rPr>
          <w:lang w:val="pt_PT" w:bidi="pt_PT"/>
        </w:rPr>
        <w:t>Pare e mostre imagens de uvas e videiras, figos e figueiras, e arbustos espinhosos e cardos.</w:t>
      </w:r>
    </w:p>
    <w:p>
      <w:pPr/>
      <w:r>
        <w:rPr>
          <w:lang w:val="pt_PT" w:bidi="pt_PT"/>
        </w:rPr>
      </w:r>
      <w:r>
        <w:rPr>
          <w:lang w:val="pt_PT" w:bidi="pt_PT"/>
        </w:rPr>
        <w:t>Além disso, fale sobre que tipos de árvores frutíferas estão presentes em seu contexto. Se possível, encontre algumas árvores frutíferas e compare a fruta com o tipo de árvore em que ela cresce. Além disso, encontre algumas ervas daninhas ou arbustos espinhosos em seu contexto e fale sobre o que os agricultores fazem com essas ervas daninhas.</w:t>
      </w:r>
    </w:p>
    <w:p>
      <w:pPr/>
      <w:r>
        <w:rPr>
          <w:lang w:val="pt_PT" w:bidi="pt_PT"/>
        </w:rPr>
      </w:r>
      <w:r>
        <w:rPr>
          <w:lang w:val="pt_PT" w:bidi="pt_PT"/>
        </w:rPr>
        <w:t>Boas árvores e bons arbustos produzem bons frutos. Os discípulos podem olhar para os frutos, ou as coisas que uma pessoa faz, para saber se a pessoa está ensinando a verdade de Deus ou não. Isso é o mesmo que ver uvas ou figos e saber que tipo de árvore ou arbusto produziu essa fruta.</w:t>
      </w:r>
    </w:p>
    <w:p>
      <w:pPr/>
      <w:r>
        <w:rPr>
          <w:lang w:val="pt_PT" w:bidi="pt_PT"/>
        </w:rPr>
      </w:r>
      <w:r>
        <w:rPr>
          <w:lang w:val="pt_PT" w:bidi="pt_PT"/>
        </w:rPr>
        <w:t>Na terceira história, Jesus fala sobre as pessoas que pensam que conhecem Jesus, mas não o conhecem. Jesus adverte os discípulos que no dia do julgamento, algumas pessoas chamarão Jesus de “Senhor, Senhor”, ou “mestre, mestre”, mas Jesus dirá a elas “Nunca conheci vocês”. Essas pessoas alegam que elas seguem a autoridade de Jesus. O dia do julgamento é quando Jesus dirá quem pode entrar no reino dos céus, que é governado por Deus. As únicas pessoas que entrarão no reino dos céus são aquelas que fazem a vontade de nosso Deus Pai que vive no céu, o que significa aqueles que obedecem a Deus.</w:t>
      </w:r>
    </w:p>
    <w:p>
      <w:pPr/>
      <w:r>
        <w:rPr>
          <w:lang w:val="pt_PT" w:bidi="pt_PT"/>
        </w:rPr>
      </w:r>
      <w:r>
        <w:rPr>
          <w:lang w:val="pt_PT" w:bidi="pt_PT"/>
        </w:rPr>
        <w:t>Algumas pessoas que dizem “Senhor, Senhor” acreditam que elas fizeram coisas boas que haviam visto os discípulos de Jesus fazer, como proclamar mensagens de Deus, fazer os espíritos malignos pararem de controlar as pessoas e fazer milagres. Eles fazem essas coisas em nome de Jesus, ou com seu poder e autoridade. No entanto, Jesus responde fortemente e diz “Vão embora!”. Ele chama essas pessoas que quebram as leis de Deus de infratores da lei, ou pessoas que fazem o mal.</w:t>
      </w:r>
    </w:p>
    <w:p>
      <w:pPr/>
      <w:r>
        <w:rPr>
          <w:lang w:val="pt_PT" w:bidi="pt_PT"/>
        </w:rPr>
      </w:r>
      <w:r>
        <w:rPr>
          <w:lang w:val="pt_PT" w:bidi="pt_PT"/>
        </w:rPr>
        <w:t>A última história que Jesus conta é sobre as pessoas perto de Jesus — alguns responderão obedecendo e algumas não responderão. Jesus compara essas reações a dois homens que constroem diferentes tipos de casas. No Antigo Testamento, vários livros da lei terminam com bênçãos e maldições, e essa última história termina todo o ensinamento de Jesus na montanha com uma promessa e um alerta. Jesus diz que ambos os homens ouvem o ensinamento de Jesus. Primeiro, Jesus diz que o homem que ouve o ensinamento e obedece ao que Jesus diz é como um homem sábio que constrói sua casa na rocha, ou camada sólida sob a terra. O homem sábio sabia que as pessoas muitas vezes construíam suas casas nessa rocha para tornar suas casas fortes. Jesus diz que quando a chuva caiu, as inundações vieram, e o vento soprou contra a casa, essa casa-forte não caiu porque o homem construiu a casa na rocha. A chuva, as inundações e o vento são todas maneiras pelas quais o tempo poderia destruir uma casa.</w:t>
      </w:r>
    </w:p>
    <w:p>
      <w:pPr/>
      <w:r>
        <w:rPr>
          <w:lang w:val="pt_PT" w:bidi="pt_PT"/>
        </w:rPr>
      </w:r>
      <w:r>
        <w:rPr>
          <w:lang w:val="pt_PT" w:bidi="pt_PT"/>
        </w:rPr>
        <w:t>Jesus contrasta o homem sábio com um homem tolo. O homem tolo não pensou sobre o futuro. Ele construiu sua casa na areia em um lugar inseguro. Durante o tempo de Jesus, não era sábio construir uma casa na areia porque não havia uma camada de rocha embaixo. Desta vez, quando a chuva caiu, as inundações vieram, e o vento soprou contra a casa, a casa caiu. A casa foi completamente destruída porque a casa não tinha uma fundação forte. A maioria das pessoas acredita que Jesus está falando sobre o dia em que Deus julgará as pessoas baseado em se elas o seguem, e que o homem que constrói na rocha entrará no reino de Deus. O homem que constrói na areia não entrará no reino de Deus.</w:t>
      </w:r>
    </w:p>
    <w:p>
      <w:pPr/>
      <w:r>
        <w:rPr>
          <w:lang w:val="pt_PT" w:bidi="pt_PT"/>
        </w:rPr>
      </w:r>
      <w:r>
        <w:rPr>
          <w:lang w:val="pt_PT" w:bidi="pt_PT"/>
        </w:rPr>
        <w:t>Pare e fale sobre como as pessoas constroem casas em sua comunidade. Eles constroem na rocha, ou eles fazem outra coisa para fazer suas casas terem uma fundação forte?</w:t>
      </w:r>
    </w:p>
    <w:p>
      <w:pPr/>
      <w:r>
        <w:rPr>
          <w:lang w:val="pt_PT" w:bidi="pt_PT"/>
        </w:rPr>
      </w:r>
      <w:r>
        <w:rPr>
          <w:lang w:val="pt_PT" w:bidi="pt_PT"/>
        </w:rPr>
        <w:t>Jesus agora terminou de ensinar essa longa mensagem. Seus discípulos e a multidão ouviram todo o tempo, e a multidão ficou surpresa com como Jesus ensinou. No idioma original, a palavra “surpreso” pode significar admiração e medo. Alguns pensam que a multidão também ficou surpresa com as palavras de Jesus, mas é mais preciso dizer que a multidão ficou surpresa com a maneira como Jesus ensinou. Jesus ensinou com verdadeira autoridade e poder. A multidão muitas vezes ouviu os mestres da lei ensinarem a lei de Moisés. Os mestres da lei citavam outros mestres judeus quando ensinavam, mas Jesus ensinou sem citar os outros. Jesus ensinou com confiança, e isso surpreendeu as multidões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cinco cenas. </w:t>
      </w:r>
    </w:p>
    <w:p>
      <w:pPr/>
      <w:r>
        <w:rPr>
          <w:lang w:val="pt_PT" w:bidi="pt_PT"/>
        </w:rPr>
      </w:r>
      <w:r>
        <w:rPr>
          <w:b/>
          <w:lang w:val="pt_PT" w:bidi="pt_PT"/>
        </w:rPr>
        <w:t>Primeira cena:</w:t>
      </w:r>
      <w:r>
        <w:rPr>
          <w:lang w:val="pt_PT" w:bidi="pt_PT"/>
        </w:rPr>
        <w:t xml:space="preserve"> Jesus ensina sobre a porta estreita e a porta larga.</w:t>
      </w:r>
    </w:p>
    <w:p>
      <w:pPr/>
      <w:r>
        <w:rPr>
          <w:lang w:val="pt_PT" w:bidi="pt_PT"/>
        </w:rPr>
      </w:r>
      <w:r>
        <w:rPr>
          <w:b/>
          <w:lang w:val="pt_PT" w:bidi="pt_PT"/>
        </w:rPr>
        <w:t>Segunda cena:</w:t>
      </w:r>
      <w:r>
        <w:rPr>
          <w:lang w:val="pt_PT" w:bidi="pt_PT"/>
        </w:rPr>
        <w:t xml:space="preserve"> Jesus ensina sobre falsos profetas e como reconhecê-los por seus frutos ruins.</w:t>
      </w:r>
    </w:p>
    <w:p>
      <w:pPr/>
      <w:r>
        <w:rPr>
          <w:lang w:val="pt_PT" w:bidi="pt_PT"/>
        </w:rPr>
      </w:r>
      <w:r>
        <w:rPr>
          <w:b/>
          <w:lang w:val="pt_PT" w:bidi="pt_PT"/>
        </w:rPr>
        <w:t>Terceira cena:</w:t>
      </w:r>
      <w:r>
        <w:rPr>
          <w:lang w:val="pt_PT" w:bidi="pt_PT"/>
        </w:rPr>
        <w:t xml:space="preserve"> Jesus ensina sobre quem entrará no reino dos céus.</w:t>
      </w:r>
    </w:p>
    <w:p>
      <w:pPr/>
      <w:r>
        <w:rPr>
          <w:lang w:val="pt_PT" w:bidi="pt_PT"/>
        </w:rPr>
      </w:r>
      <w:r>
        <w:rPr>
          <w:b/>
          <w:lang w:val="pt_PT" w:bidi="pt_PT"/>
        </w:rPr>
        <w:t>Quarta cena:</w:t>
      </w:r>
      <w:r>
        <w:rPr>
          <w:lang w:val="pt_PT" w:bidi="pt_PT"/>
        </w:rPr>
        <w:t xml:space="preserve"> Jesus conta uma história sobre um homem que constrói sua casa na rocha e um homem que constrói sua casa na areia.</w:t>
      </w:r>
    </w:p>
    <w:p>
      <w:pPr/>
      <w:r>
        <w:rPr>
          <w:lang w:val="pt_PT" w:bidi="pt_PT"/>
        </w:rPr>
      </w:r>
      <w:r>
        <w:rPr>
          <w:b/>
          <w:lang w:val="pt_PT" w:bidi="pt_PT"/>
        </w:rPr>
        <w:t>Quinta cena:</w:t>
      </w:r>
      <w:r>
        <w:rPr>
          <w:lang w:val="pt_PT" w:bidi="pt_PT"/>
        </w:rPr>
        <w:t xml:space="preserve"> Jesus terminou com o longo e importante ensinamento na montanha. A multidão está surpresa com a maneira como Jesus estava ensinando.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Pessoas caminhando em uma estrada estreita e uma estrada larga</w:t>
      </w:r>
    </w:p>
    <w:p>
      <w:pPr>
        <w:pStyle w:val="ListBullet"/>
        <w:spacing w:line="240" w:lineRule="auto"/>
        <w:ind w:left="720"/>
      </w:pPr>
      <w:r>
        <w:rPr>
          <w:lang w:val="pt_PT" w:bidi="pt_PT"/>
        </w:rPr>
      </w:r>
      <w:r>
        <w:rPr>
          <w:lang w:val="pt_PT" w:bidi="pt_PT"/>
        </w:rPr>
        <w:t>Falsos profetas</w:t>
      </w:r>
    </w:p>
    <w:p>
      <w:pPr>
        <w:pStyle w:val="ListBullet"/>
        <w:spacing w:line="240" w:lineRule="auto"/>
        <w:ind w:left="720"/>
      </w:pPr>
      <w:r>
        <w:rPr>
          <w:lang w:val="pt_PT" w:bidi="pt_PT"/>
        </w:rPr>
      </w:r>
      <w:r>
        <w:rPr>
          <w:lang w:val="pt_PT" w:bidi="pt_PT"/>
        </w:rPr>
        <w:t>As pessoas que dizem “senhor, senhor”, mas não conhecem Jesus</w:t>
      </w:r>
    </w:p>
    <w:p>
      <w:pPr>
        <w:pStyle w:val="ListBullet"/>
        <w:spacing w:line="240" w:lineRule="auto"/>
        <w:ind w:left="720"/>
      </w:pPr>
      <w:r>
        <w:rPr>
          <w:lang w:val="pt_PT" w:bidi="pt_PT"/>
        </w:rPr>
      </w:r>
      <w:r>
        <w:rPr>
          <w:lang w:val="pt_PT" w:bidi="pt_PT"/>
        </w:rPr>
        <w:t>Um homem sábio que constrói sua casa na rocha</w:t>
      </w:r>
    </w:p>
    <w:p>
      <w:pPr>
        <w:pStyle w:val="ListBullet"/>
        <w:spacing w:line="240" w:lineRule="auto"/>
        <w:ind w:left="720"/>
      </w:pPr>
      <w:r>
        <w:rPr>
          <w:lang w:val="pt_PT" w:bidi="pt_PT"/>
        </w:rPr>
      </w:r>
      <w:r>
        <w:rPr>
          <w:lang w:val="pt_PT" w:bidi="pt_PT"/>
        </w:rPr>
        <w:t>Um homem tolo que constrói sua casa na areia</w:t>
      </w:r>
    </w:p>
    <w:p>
      <w:pPr/>
      <w:r>
        <w:rPr>
          <w:lang w:val="pt_PT" w:bidi="pt_PT"/>
        </w:rPr>
      </w:r>
      <w:r>
        <w:rPr>
          <w:lang w:val="pt_PT" w:bidi="pt_PT"/>
        </w:rPr>
        <w:t>Nesta sessão, peça ao grupo para fazer um roteiro gráfico, desenhar ou usar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na encosta da montanha. Jesus ensinou sobre como ser mais justo do que os fariseus e os mestres da lei. Jesus também ensinou sobre não julgar os outros e sobre como ser persistente na oração a Deus.</w:t>
      </w:r>
    </w:p>
    <w:p>
      <w:pPr/>
      <w:r>
        <w:rPr>
          <w:lang w:val="pt_PT" w:bidi="pt_PT"/>
        </w:rPr>
      </w:r>
      <w:r>
        <w:rPr>
          <w:lang w:val="pt_PT" w:bidi="pt_PT"/>
        </w:rPr>
        <w:t>Nas primeiras quatro cenas, é importante ver que as histórias são quatro contrastes diferentes entre as pessoas que são salvas ou perdidas. É importante observar que cada cena se torna mais e mais específica sobre quem entrará no reino dos céus.</w:t>
      </w:r>
    </w:p>
    <w:p>
      <w:pPr/>
      <w:r>
        <w:rPr>
          <w:lang w:val="pt_PT" w:bidi="pt_PT"/>
        </w:rPr>
      </w:r>
      <w:r>
        <w:rPr>
          <w:lang w:val="pt_PT" w:bidi="pt_PT"/>
        </w:rPr>
        <w:t>Na primeira cena, é importante ver que há apenas duas escolhas aqui — a porta estreita ou a porta larga. Ninguém pode seguir parcialmente os caminhos de Deus. Jesus usa uma linguagem poética quando ele descreve a porta e a estrada estreita, e a porta e a estrada larga. Jesus descreve cada porta e estrada com palavras e frases opostas para mostrar o contraste entre as duas maneiras de viver.</w:t>
      </w:r>
    </w:p>
    <w:p>
      <w:pPr/>
      <w:r>
        <w:rPr>
          <w:lang w:val="pt_PT" w:bidi="pt_PT"/>
        </w:rPr>
      </w:r>
      <w:r>
        <w:rPr>
          <w:lang w:val="pt_PT" w:bidi="pt_PT"/>
        </w:rPr>
        <w:t>Na segunda cena, lembre-se de que Jesus compara os falsos profetas a lobos e a árvores com frutos ruins. Primeiro, Jesus mostra que os falsos profetas se parecem com ovelhas inofensivas por fora, mas por dentro eles querem atacar e devorar as outras ovelhas. Os falsos profetas são perigosos.</w:t>
      </w:r>
    </w:p>
    <w:p>
      <w:pPr/>
      <w:r>
        <w:rPr>
          <w:lang w:val="pt_PT" w:bidi="pt_PT"/>
        </w:rPr>
      </w:r>
      <w:r>
        <w:rPr>
          <w:lang w:val="pt_PT" w:bidi="pt_PT"/>
        </w:rPr>
        <w:t>Em seguida, Jesus fala sobre frutos e árvores frutíferas. Ele pergunta se os discípulos podem obter uvas de arbustos espinhosos, ou figos de cardos. Jesus não esperava uma resposta para esta pergunta. Ele diz isso para enfatizar que é claro que ninguém pode obter uvas de um arbusto espinhoso ou figos de cardos.</w:t>
      </w:r>
    </w:p>
    <w:p>
      <w:pPr/>
      <w:r>
        <w:rPr>
          <w:lang w:val="pt_PT" w:bidi="pt_PT"/>
        </w:rPr>
      </w:r>
      <w:r>
        <w:rPr>
          <w:lang w:val="pt_PT" w:bidi="pt_PT"/>
        </w:rPr>
        <w:t>Parem aqui e discutam como vocês diriam isso em seu idioma. Vocês usariam uma pergunta aqui, ou alguma outra forma de declaração?</w:t>
      </w:r>
    </w:p>
    <w:p>
      <w:pPr/>
      <w:r>
        <w:rPr>
          <w:lang w:val="pt_PT" w:bidi="pt_PT"/>
        </w:rPr>
      </w:r>
      <w:r>
        <w:rPr>
          <w:lang w:val="pt_PT" w:bidi="pt_PT"/>
        </w:rPr>
        <w:t>Jesus diz que bons frutos, como uvas ou figos, apenas podem vir de uma videira ou de uma figueira.</w:t>
      </w:r>
    </w:p>
    <w:p>
      <w:pPr/>
      <w:r>
        <w:rPr>
          <w:lang w:val="pt_PT" w:bidi="pt_PT"/>
        </w:rPr>
      </w:r>
      <w:r>
        <w:rPr>
          <w:lang w:val="pt_PT" w:bidi="pt_PT"/>
        </w:rPr>
        <w:t>Jesus também repete a mesma ideia novamente ao dizer que uma boa árvore não pode ter frutos ruins, e uma árvore ruim não pode ter bons frutos. Repetir uma ideia da maneira oposta era uma maneira comum dos judeus ensinarem durante o tempo de Jesus. Jesus está mostrando como os discípulos podem reconhecer os falsos profetas. Os discípulos devem olhar para a vida de uma pessoa para ver se a pessoa está ensinando a verdade de Deus ou não.</w:t>
      </w:r>
    </w:p>
    <w:p>
      <w:pPr/>
      <w:r>
        <w:rPr>
          <w:lang w:val="pt_PT" w:bidi="pt_PT"/>
        </w:rPr>
      </w:r>
      <w:r>
        <w:rPr>
          <w:lang w:val="pt_PT" w:bidi="pt_PT"/>
        </w:rPr>
        <w:t>Na terceira cena, lembre-se de que algumas pessoas que dizem a Jesus “senhor, senhor” não entrarão no reino dos céus. Algumas pessoas acreditam que essa parte pertence à seção sobre os falsos profetas, mas é melhor ver isso como uma nova seção porque os discípulos que dizem “Senhor, senhor” não são como lobos. Esses discípulos acreditam que estão fazendo a coisa certa, e não estão tentando enganar ninguém. Lembre-se de que isso é sobre o que acontecerá no dia do julgamento. Jesus diz que as pessoas dirão “Senhor, senhor” duas vezes como uma maneira de mostrar que estavam honrando Jesus. Jesus diz que essas pessoas perguntarão “não fizemos muitas boas obras em seu nome?”. As pessoas dizem isso como uma pergunta para enfatizar que fizeram muitas boas obras em nome de Jesus. Eles profetizaram, expulsaram demônios e fizeram milagres.</w:t>
      </w:r>
    </w:p>
    <w:p>
      <w:pPr/>
      <w:r>
        <w:rPr>
          <w:lang w:val="pt_PT" w:bidi="pt_PT"/>
        </w:rPr>
      </w:r>
      <w:r>
        <w:rPr>
          <w:lang w:val="pt_PT" w:bidi="pt_PT"/>
        </w:rPr>
        <w:t>Parem aqui e discutam como vocês diriam isso em seu idioma. Vocês usariam uma pergunta aqui, ou alguma outra forma de declaração?</w:t>
      </w:r>
    </w:p>
    <w:p>
      <w:pPr/>
      <w:r>
        <w:rPr>
          <w:lang w:val="pt_PT" w:bidi="pt_PT"/>
        </w:rPr>
      </w:r>
      <w:r>
        <w:rPr>
          <w:lang w:val="pt_PT" w:bidi="pt_PT"/>
        </w:rPr>
        <w:t>Lembre-se de que falar em nome de alguém significa que você está fazendo algo com sua autoridade.</w:t>
      </w:r>
    </w:p>
    <w:p>
      <w:pPr/>
      <w:r>
        <w:rPr>
          <w:lang w:val="pt_PT" w:bidi="pt_PT"/>
        </w:rPr>
      </w:r>
      <w:r>
        <w:rPr>
          <w:lang w:val="pt_PT" w:bidi="pt_PT"/>
        </w:rPr>
        <w:t>Parem e falem sobre o que significa em sua língua fazer algo na autoridade ou poder de alguém. Vocês usam a frase “em seu nome”, ou outra coisa?</w:t>
      </w:r>
    </w:p>
    <w:p>
      <w:pPr/>
      <w:r>
        <w:rPr>
          <w:lang w:val="pt_PT" w:bidi="pt_PT"/>
        </w:rPr>
      </w:r>
      <w:r>
        <w:rPr>
          <w:lang w:val="pt_PT" w:bidi="pt_PT"/>
        </w:rPr>
        <w:t>Na quarta cena, Jesus conta a história final. Lembre-se de que essa história é sobre dois homens que ouviram o ensinamento de Jesus. Um homem obedeceu ao ensinamento, e um homem não obedeceu. Lembre-se de que a casa construída na rocha não caiu quando o mau tempo veio. Em contraste, a casa construída na areia caiu quando as chuvas, as inundações e o vento vieram. Lembre-se de que essa é a descrição mais específica de quem entrará no reino de Deus. Essa também é a última parte do ensinamento de Jesus, e é um aviso de que as pessoas que não obedecem ao ensinamento de Jesus não entrarão no reino de Deus.</w:t>
      </w:r>
    </w:p>
    <w:p>
      <w:pPr/>
      <w:r>
        <w:rPr>
          <w:lang w:val="pt_PT" w:bidi="pt_PT"/>
        </w:rPr>
      </w:r>
      <w:r>
        <w:rPr>
          <w:lang w:val="pt_PT" w:bidi="pt_PT"/>
        </w:rPr>
        <w:t>Finalmente, na quinta cena, vemos a reação da multidão ao ensinamento de Jesus. Lembre-se de que no início de seu ensinamento, Jesus se sentou na montanha e os discípulos se sentaram perto dele, e a multidão também estava ouvindo. Agora vemos o quão maravilhada e surpresa a multidão está com a maneira de Jesus ensinar. Esse é o fim da primeira longa seção de ensinamento no livro de Mateus.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a multidão</w:t>
      </w:r>
    </w:p>
    <w:p>
      <w:pPr>
        <w:pStyle w:val="ListBullet"/>
        <w:spacing w:line="240" w:lineRule="auto"/>
        <w:ind w:left="720"/>
      </w:pPr>
      <w:r>
        <w:rPr>
          <w:lang w:val="pt_PT" w:bidi="pt_PT"/>
        </w:rPr>
      </w:r>
      <w:r>
        <w:rPr>
          <w:lang w:val="pt_PT" w:bidi="pt_PT"/>
        </w:rPr>
        <w:t>Pessoas caminhando em uma estrada estreita e uma estrada larga</w:t>
      </w:r>
    </w:p>
    <w:p>
      <w:pPr>
        <w:pStyle w:val="ListBullet"/>
        <w:spacing w:line="240" w:lineRule="auto"/>
        <w:ind w:left="720"/>
      </w:pPr>
      <w:r>
        <w:rPr>
          <w:lang w:val="pt_PT" w:bidi="pt_PT"/>
        </w:rPr>
      </w:r>
      <w:r>
        <w:rPr>
          <w:lang w:val="pt_PT" w:bidi="pt_PT"/>
        </w:rPr>
        <w:t>Falsos profetas</w:t>
      </w:r>
    </w:p>
    <w:p>
      <w:pPr>
        <w:pStyle w:val="ListBullet"/>
        <w:spacing w:line="240" w:lineRule="auto"/>
        <w:ind w:left="720"/>
      </w:pPr>
      <w:r>
        <w:rPr>
          <w:lang w:val="pt_PT" w:bidi="pt_PT"/>
        </w:rPr>
      </w:r>
      <w:r>
        <w:rPr>
          <w:lang w:val="pt_PT" w:bidi="pt_PT"/>
        </w:rPr>
        <w:t>As pessoas que dizem “senhor, senhor”, mas não conhecem Jesus</w:t>
      </w:r>
    </w:p>
    <w:p>
      <w:pPr>
        <w:pStyle w:val="ListBullet"/>
        <w:spacing w:line="240" w:lineRule="auto"/>
        <w:ind w:left="720"/>
      </w:pPr>
      <w:r>
        <w:rPr>
          <w:lang w:val="pt_PT" w:bidi="pt_PT"/>
        </w:rPr>
      </w:r>
      <w:r>
        <w:rPr>
          <w:lang w:val="pt_PT" w:bidi="pt_PT"/>
        </w:rPr>
        <w:t>Um homem sábio que constrói sua casa na rocha</w:t>
      </w:r>
    </w:p>
    <w:p>
      <w:pPr>
        <w:pStyle w:val="ListBullet"/>
        <w:spacing w:line="240" w:lineRule="auto"/>
        <w:ind w:left="720"/>
      </w:pPr>
      <w:r>
        <w:rPr>
          <w:lang w:val="pt_PT" w:bidi="pt_PT"/>
        </w:rPr>
      </w:r>
      <w:r>
        <w:rPr>
          <w:lang w:val="pt_PT" w:bidi="pt_PT"/>
        </w:rPr>
        <w:t>Um homem tolo que constrói sua casa na areia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primeira cena, Jesus se senta e ensina a seus discípulos. Jesus ensina a eles sobre a porta estreita e a porta larga. Jesus diz a eles que devem entrar pela porta e pela estrada estreita porque elas levam à vida. Contudo, este é um caminho difícil de andar, e poucas pessoas o encontram. A porta e a estrada larga são fáceis e a maioria das pessoas as encontra, mas levam à morte e à destruição.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andando na estrada estreita: “Como vocês estão se sentindo?”. Você pode ouvir coisas como:</w:t>
      </w:r>
    </w:p>
    <w:p>
      <w:pPr>
        <w:pStyle w:val="ListBullet"/>
        <w:spacing w:line="240" w:lineRule="auto"/>
        <w:ind w:left="720"/>
      </w:pPr>
      <w:r>
        <w:rPr>
          <w:lang w:val="pt_PT" w:bidi="pt_PT"/>
        </w:rPr>
      </w:r>
      <w:r>
        <w:rPr>
          <w:lang w:val="pt_PT" w:bidi="pt_PT"/>
        </w:rPr>
        <w:t>Além disso, pergunte aos atores que interpretam as pessoas caminhando na estrada larga: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próxima cena, Jesus descreve falsos profetas. Jesus diz que os falsos profetas são como lobos que usam a pele das ovelhas. Eles parecem inofensivos, mas querem atacar as outras ovelhas, ou discípulos.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falsos profetas: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também compara os falsos profetas às árvores frutíferas com frutos ruins. Jesus diz que ninguém pode obter bons frutos, como uvas ou figos, de uma árvore ruim, como um arbusto espinhoso ou um cardo. Vocês podem apenas colher as uvas e os figos de uma videira ou de uma figueira. Da mesma maneira, os discípulos devem reconhecer os falsos profetas pelas coisas que os profetas fazem. O que os profetas fazem é como os frutos bons ou ruins que uma árvore tem.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próxima cena, Jesus adverte os discípulos sobre as pessoas que pensam que estão seguindo Jesus, mas elas de fato não fazem o que Deus diz. Essas pessoas fazem boas obras como dar mensagens de Deus, expulsar demônios e fazer milagres, mas não são verdadeiros seguidores de Jesus. Jesus dirá a eles no dia do julgamento para irem para longe dele, porque ele nunca os conheceu. Eles são malfeitores.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que dizem “senhor, senhor”: “Como vocês estão se sentindo?”. Você pode ouvir coisas como: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próxima cena, Jesus contrasta dois homens que constroem casas. Ambos os homens ouvem o ensinamento de Jesus. O homem sábio que constrói sua casa na rocha é como alguém que ouve o ensinamento e obedece a Jesus. Quando a chuva, as inundações e o vento vêm, a casa ainda está firme porque é construída sobre uma rocha forte. O homem tolo que constrói sua casa na areia é como alguém que ouve o ensinamento de Jesus e não obedece a Jesus. Desta vez, quando o mau tempo chega, a casa cai completamente porque não tem uma fundação forte.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homem que constrói sua casa na rocha: “Como você está se sentindo?”. Você pode ouvir coisas como:</w:t>
      </w:r>
    </w:p>
    <w:p>
      <w:pPr>
        <w:pStyle w:val="ListBullet"/>
        <w:spacing w:line="240" w:lineRule="auto"/>
        <w:ind w:left="720"/>
      </w:pPr>
      <w:r>
        <w:rPr>
          <w:lang w:val="pt_PT" w:bidi="pt_PT"/>
        </w:rPr>
      </w:r>
      <w:r>
        <w:rPr>
          <w:lang w:val="pt_PT" w:bidi="pt_PT"/>
        </w:rPr>
        <w:t>Além disso, pergunte ao ator que interpreta o homem tolo que constrói sua casa na areia: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agora terminou com seu longo ensinamento. A última cena é uma descrição da reação da multidão ao ensinamento. A multidão está surpresa com como Jesus ensinava. A multidão vê que Jesus ensina com autoridade e poder, que é diferente de como seus mestres da lei ensinam.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estão representando a multidão: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adverte os discípulos sobre os falsos </w:t>
      </w:r>
      <w:r>
        <w:rPr>
          <w:b/>
          <w:lang w:val="pt_PT" w:bidi="pt_PT"/>
        </w:rPr>
        <w:t>profetas</w:t>
      </w:r>
      <w:r>
        <w:rPr>
          <w:lang w:val="pt_PT" w:bidi="pt_PT"/>
        </w:rPr>
        <w:t xml:space="preserve">. Os profetas eram mensageiros no Antigo Testamento, e eles falavam mensagens de Deus chamadas de </w:t>
      </w:r>
      <w:r>
        <w:rPr>
          <w:b/>
          <w:lang w:val="pt_PT" w:bidi="pt_PT"/>
        </w:rPr>
        <w:t>profecia</w:t>
      </w:r>
      <w:r>
        <w:rPr>
          <w:lang w:val="pt_PT" w:bidi="pt_PT"/>
        </w:rPr>
        <w:t xml:space="preserve">. Traduza profetas da mesma maneira que você já tem traduzido em passagens anteriores, e veja o Glossário Mestre para uma definição completa da palavra </w:t>
      </w:r>
      <w:r>
        <w:rPr>
          <w:b/>
          <w:lang w:val="pt_PT" w:bidi="pt_PT"/>
        </w:rPr>
        <w:t>profeta</w:t>
      </w:r>
      <w:r>
        <w:rPr>
          <w:lang w:val="pt_PT" w:bidi="pt_PT"/>
        </w:rPr>
        <w:t>.</w:t>
      </w:r>
    </w:p>
    <w:p>
      <w:pPr/>
      <w:r>
        <w:rPr>
          <w:lang w:val="pt_PT" w:bidi="pt_PT"/>
        </w:rPr>
      </w:r>
      <w:r>
        <w:rPr>
          <w:lang w:val="pt_PT" w:bidi="pt_PT"/>
        </w:rPr>
        <w:t xml:space="preserve">Jesus compara os falsos profetas a </w:t>
      </w:r>
      <w:r>
        <w:rPr>
          <w:b/>
          <w:lang w:val="pt_PT" w:bidi="pt_PT"/>
        </w:rPr>
        <w:t>lobos</w:t>
      </w:r>
      <w:r>
        <w:rPr>
          <w:lang w:val="pt_PT" w:bidi="pt_PT"/>
        </w:rPr>
        <w:t xml:space="preserve"> que usam a lã de ovelhas. Os lobos são grandes cães selvagens, e eles geralmente caçam à noite. Às vezes eles caçam em uma matilha, ou grupo de lobos, mas outras vezes eles caçam sozinhos. Os pastores que cuidavam das ovelhas precisavam proteger suas ovelhas dos lobos atacando as ovelhas.</w:t>
      </w:r>
    </w:p>
    <w:p>
      <w:pPr/>
      <w:r>
        <w:rPr>
          <w:lang w:val="pt_PT" w:bidi="pt_PT"/>
        </w:rPr>
      </w:r>
      <w:r>
        <w:rPr>
          <w:lang w:val="pt_PT" w:bidi="pt_PT"/>
        </w:rPr>
        <w:t>Pare e mostre a imagem do lobo novamente, se necessário.</w:t>
      </w:r>
    </w:p>
    <w:p>
      <w:pPr/>
      <w:r>
        <w:rPr>
          <w:lang w:val="pt_PT" w:bidi="pt_PT"/>
        </w:rPr>
      </w:r>
      <w:r>
        <w:rPr>
          <w:lang w:val="pt_PT" w:bidi="pt_PT"/>
        </w:rPr>
        <w:t xml:space="preserve">As </w:t>
      </w:r>
      <w:r>
        <w:rPr>
          <w:b/>
          <w:lang w:val="pt_PT" w:bidi="pt_PT"/>
        </w:rPr>
        <w:t>ovelhas</w:t>
      </w:r>
      <w:r>
        <w:rPr>
          <w:lang w:val="pt_PT" w:bidi="pt_PT"/>
        </w:rPr>
        <w:t xml:space="preserve"> são animais com uma cobertura grossa de lã, e elas geralmente são brancas. Elas comem apenas grama, e, quando as ovelhas terminam de comer toda a grama em um campo, os pastores que cuidam delas precisam mover o rebanho, ou grupo de ovelhas, para um novo campo de grama. Durante os meses de verão, os pastores cortam a cobertura de lã das ovelhas e vendem a lã. As pessoas podem usar a lã para fazer roupas. As ovelhas não conseguem sobreviver sem um pastor para ajudá-las.</w:t>
      </w:r>
    </w:p>
    <w:p>
      <w:pPr/>
      <w:r>
        <w:rPr>
          <w:lang w:val="pt_PT" w:bidi="pt_PT"/>
        </w:rPr>
      </w:r>
      <w:r>
        <w:rPr>
          <w:lang w:val="pt_PT" w:bidi="pt_PT"/>
        </w:rPr>
        <w:t>Pare e mostre a imagem de uma ovelha novamente, se necessário.</w:t>
      </w:r>
    </w:p>
    <w:p>
      <w:pPr/>
      <w:r>
        <w:rPr>
          <w:lang w:val="pt_PT" w:bidi="pt_PT"/>
        </w:rPr>
      </w:r>
      <w:r>
        <w:rPr>
          <w:lang w:val="pt_PT" w:bidi="pt_PT"/>
        </w:rPr>
        <w:t xml:space="preserve">Jesus também adverte os discípulos que eles podem reconhecer os falsos profetas por seus frutos. As </w:t>
      </w:r>
      <w:r>
        <w:rPr>
          <w:b/>
          <w:lang w:val="pt_PT" w:bidi="pt_PT"/>
        </w:rPr>
        <w:t>uvas</w:t>
      </w:r>
      <w:r>
        <w:rPr>
          <w:lang w:val="pt_PT" w:bidi="pt_PT"/>
        </w:rPr>
        <w:t xml:space="preserve"> crescem nas videiras, e os figos crescem nas figueiras. As videiras e as figueiras eram algumas das árvores frutíferas mais importantes para os judeus durante o tempo de Jesus. As uvas são frutos pequenos e redondos que crescem em cachos em uma videira. Uma videira não tem espinhos. As pessoas comiam as uvas ou as usavam para fazer vinho.</w:t>
      </w:r>
    </w:p>
    <w:p>
      <w:pPr/>
      <w:r>
        <w:rPr>
          <w:lang w:val="pt_PT" w:bidi="pt_PT"/>
        </w:rPr>
      </w:r>
      <w:r>
        <w:rPr>
          <w:lang w:val="pt_PT" w:bidi="pt_PT"/>
        </w:rPr>
        <w:t xml:space="preserve">As </w:t>
      </w:r>
      <w:r>
        <w:rPr>
          <w:b/>
          <w:lang w:val="pt_PT" w:bidi="pt_PT"/>
        </w:rPr>
        <w:t>figueiras</w:t>
      </w:r>
      <w:r>
        <w:rPr>
          <w:lang w:val="pt_PT" w:bidi="pt_PT"/>
        </w:rPr>
        <w:t xml:space="preserve"> produziam figos, que eram frutos de tamanho médio que as pessoas comiam ou espremiam em bolos que eles poderiam vender. Consulte o Glossário Mestre para uma definição completa da palavra </w:t>
      </w:r>
      <w:r>
        <w:rPr>
          <w:b/>
          <w:lang w:val="pt_PT" w:bidi="pt_PT"/>
        </w:rPr>
        <w:t>figueira</w:t>
      </w:r>
      <w:r>
        <w:rPr>
          <w:lang w:val="pt_PT" w:bidi="pt_PT"/>
        </w:rPr>
        <w:t>.</w:t>
      </w:r>
    </w:p>
    <w:p>
      <w:pPr/>
      <w:r>
        <w:rPr>
          <w:lang w:val="pt_PT" w:bidi="pt_PT"/>
        </w:rPr>
      </w:r>
      <w:r>
        <w:rPr>
          <w:lang w:val="pt_PT" w:bidi="pt_PT"/>
        </w:rPr>
        <w:t xml:space="preserve">Jesus descreveu </w:t>
      </w:r>
      <w:r>
        <w:rPr>
          <w:b/>
          <w:lang w:val="pt_PT" w:bidi="pt_PT"/>
        </w:rPr>
        <w:t>arbustos de espinhos</w:t>
      </w:r>
      <w:r>
        <w:rPr>
          <w:lang w:val="pt_PT" w:bidi="pt_PT"/>
        </w:rPr>
        <w:t xml:space="preserve"> e </w:t>
      </w:r>
      <w:r>
        <w:rPr>
          <w:b/>
          <w:lang w:val="pt_PT" w:bidi="pt_PT"/>
        </w:rPr>
        <w:t>cardos</w:t>
      </w:r>
      <w:r>
        <w:rPr>
          <w:lang w:val="pt_PT" w:bidi="pt_PT"/>
        </w:rPr>
        <w:t>. Eles podem ter belas flores, mas nunca produzem frutos como uvas ou figos para comer. Eles também têm espinhos afiados que podem ser perigosos. Os agricultores precisam remover os arbustos de espinhos e cardos de suas plantações.</w:t>
      </w:r>
    </w:p>
    <w:p>
      <w:pPr/>
      <w:r>
        <w:rPr>
          <w:lang w:val="pt_PT" w:bidi="pt_PT"/>
        </w:rPr>
      </w:r>
      <w:r>
        <w:rPr>
          <w:lang w:val="pt_PT" w:bidi="pt_PT"/>
        </w:rPr>
        <w:t>Pare e mostre imagens de uvas e videiras, figos e figueiras, e arbustos espinhosos e cardos novamente, se necessário.</w:t>
      </w:r>
    </w:p>
    <w:p>
      <w:pPr/>
      <w:r>
        <w:rPr>
          <w:lang w:val="pt_PT" w:bidi="pt_PT"/>
        </w:rPr>
      </w:r>
      <w:r>
        <w:rPr>
          <w:lang w:val="pt_PT" w:bidi="pt_PT"/>
        </w:rPr>
        <w:t xml:space="preserve">Jesus diz que algumas pessoas dirão “senhor, senhor” a ele. </w:t>
      </w:r>
      <w:r>
        <w:rPr>
          <w:b/>
          <w:lang w:val="pt_PT" w:bidi="pt_PT"/>
        </w:rPr>
        <w:t>Senhor</w:t>
      </w:r>
      <w:r>
        <w:rPr>
          <w:lang w:val="pt_PT" w:bidi="pt_PT"/>
        </w:rPr>
        <w:t xml:space="preserve"> significa mestre, proprietário ou alguém com autoridade. As pessoas usavam senhor como um termo de respeito, para falar sobre Deus e se dirigir a Jesus. Nessa história, o senhor é usado para mostrar que Jesus tem autoridade sobre essas pessoas. Traduza senhor da mesma forma que você fez em passagens anteriores, e consulte o Glossário Mestre para uma definição mais completa da palavra </w:t>
      </w:r>
      <w:r>
        <w:rPr>
          <w:b/>
          <w:lang w:val="pt_PT" w:bidi="pt_PT"/>
        </w:rPr>
        <w:t>senhor</w:t>
      </w:r>
      <w:r>
        <w:rPr>
          <w:lang w:val="pt_PT" w:bidi="pt_PT"/>
        </w:rPr>
        <w:t>.</w:t>
      </w:r>
    </w:p>
    <w:p>
      <w:pPr/>
      <w:r>
        <w:rPr>
          <w:lang w:val="pt_PT" w:bidi="pt_PT"/>
        </w:rPr>
      </w:r>
      <w:r>
        <w:rPr>
          <w:lang w:val="pt_PT" w:bidi="pt_PT"/>
        </w:rPr>
        <w:t xml:space="preserve">Jesus diz que apenas as pessoas que obedecem a Deus entrarão no </w:t>
      </w:r>
      <w:r>
        <w:rPr>
          <w:b/>
          <w:lang w:val="pt_PT" w:bidi="pt_PT"/>
        </w:rPr>
        <w:t>reino dos céus</w:t>
      </w:r>
      <w:r>
        <w:rPr>
          <w:lang w:val="pt_PT" w:bidi="pt_PT"/>
        </w:rPr>
        <w:t xml:space="preserve">. O reino do céu é sobre Deus governar nos corações de seu povo em vez de um lugar físico. Você se lembrará da frase "reino dos céus" de várias passagens anteriores. Traduza a frase da mesma forma aqui. Consulte o Glossário Mestre para uma definição mais completa da frase </w:t>
      </w:r>
      <w:r>
        <w:rPr>
          <w:b/>
          <w:lang w:val="pt_PT" w:bidi="pt_PT"/>
        </w:rPr>
        <w:t>reino dos céus</w:t>
      </w:r>
      <w:r>
        <w:rPr>
          <w:lang w:val="pt_PT" w:bidi="pt_PT"/>
        </w:rPr>
        <w:t>.</w:t>
      </w:r>
    </w:p>
    <w:p>
      <w:pPr/>
      <w:r>
        <w:rPr>
          <w:lang w:val="pt_PT" w:bidi="pt_PT"/>
        </w:rPr>
      </w:r>
      <w:r>
        <w:rPr>
          <w:lang w:val="pt_PT" w:bidi="pt_PT"/>
        </w:rPr>
        <w:t xml:space="preserve">Jesus diz que as pessoas que obedecem a seu </w:t>
      </w:r>
      <w:r>
        <w:rPr>
          <w:b/>
          <w:lang w:val="pt_PT" w:bidi="pt_PT"/>
        </w:rPr>
        <w:t>Pai</w:t>
      </w:r>
      <w:r>
        <w:rPr>
          <w:lang w:val="pt_PT" w:bidi="pt_PT"/>
        </w:rPr>
        <w:t xml:space="preserve"> no </w:t>
      </w:r>
      <w:r>
        <w:rPr>
          <w:b/>
          <w:lang w:val="pt_PT" w:bidi="pt_PT"/>
        </w:rPr>
        <w:t>céu</w:t>
      </w:r>
      <w:r>
        <w:rPr>
          <w:lang w:val="pt_PT" w:bidi="pt_PT"/>
        </w:rPr>
        <w:t xml:space="preserve"> entrarão no reino dos céus. Deus criou seu povo e cuida dele como um pai cuida de seus filhos. Céu pode se referir ao firmamento (o céu físico), ou ao lugar onde Deus e seus anjos moram, dependendo do contexto. Nesse contexto, céu significa o lugar onde Deus vive. Traduza céu da mesma maneira que você traduziu em passagens anteriores, e consulte o Glossário Mestre para uma definição mais completa da palavra </w:t>
      </w:r>
      <w:r>
        <w:rPr>
          <w:b/>
          <w:lang w:val="pt_PT" w:bidi="pt_PT"/>
        </w:rPr>
        <w:t>céu</w:t>
      </w:r>
      <w:r>
        <w:rPr>
          <w:lang w:val="pt_PT" w:bidi="pt_PT"/>
        </w:rPr>
        <w:t>.</w:t>
      </w:r>
    </w:p>
    <w:p>
      <w:pPr/>
      <w:r>
        <w:rPr>
          <w:lang w:val="pt_PT" w:bidi="pt_PT"/>
        </w:rPr>
      </w:r>
      <w:r>
        <w:rPr>
          <w:lang w:val="pt_PT" w:bidi="pt_PT"/>
        </w:rPr>
        <w:t xml:space="preserve">As pessoas que chamam Jesus de “senhor, senhor”, mas não obedecem a Jesus, dirão que </w:t>
      </w:r>
      <w:r>
        <w:rPr>
          <w:b/>
          <w:lang w:val="pt_PT" w:bidi="pt_PT"/>
        </w:rPr>
        <w:t>profetizaram</w:t>
      </w:r>
      <w:r>
        <w:rPr>
          <w:lang w:val="pt_PT" w:bidi="pt_PT"/>
        </w:rPr>
        <w:t xml:space="preserve"> em nome de Jesus, o que significa que elas falaram mensagens de Deus. Consulte o Glossário Mestre para uma definição mais completa da palavra </w:t>
      </w:r>
      <w:r>
        <w:rPr>
          <w:b/>
          <w:lang w:val="pt_PT" w:bidi="pt_PT"/>
        </w:rPr>
        <w:t>profecia</w:t>
      </w:r>
      <w:r>
        <w:rPr>
          <w:lang w:val="pt_PT" w:bidi="pt_PT"/>
        </w:rPr>
        <w:t>.</w:t>
      </w:r>
    </w:p>
    <w:p>
      <w:pPr/>
      <w:r>
        <w:rPr>
          <w:lang w:val="pt_PT" w:bidi="pt_PT"/>
        </w:rPr>
      </w:r>
      <w:r>
        <w:rPr>
          <w:lang w:val="pt_PT" w:bidi="pt_PT"/>
        </w:rPr>
        <w:t xml:space="preserve">Eles também dirão que expulsam </w:t>
      </w:r>
      <w:r>
        <w:rPr>
          <w:b/>
          <w:lang w:val="pt_PT" w:bidi="pt_PT"/>
        </w:rPr>
        <w:t>demônios</w:t>
      </w:r>
      <w:r>
        <w:rPr>
          <w:lang w:val="pt_PT" w:bidi="pt_PT"/>
        </w:rPr>
        <w:t xml:space="preserve"> em nome de Jesus. Os demônios são espíritos malignos que podem controlar e ferir uma pessoa. No Novo Testamento, os demônios muitas vezes viviam em túmulos, desertos e lugares desolados. Expulsar os demônios significa dizer aos demônios para deixar uma pessoa e não controlar ou ferir mais essa pessoa. Jesus muitas vezes expulsa os demônios das pessoas, e ele deu a seus discípulos também autoridade para expulsar os demônios em seu nome. Traduza demônio da mesma maneira que você traduziu em passagens anteriores, e consulte o Glossário Mestre para uma definição mais completa da palavra </w:t>
      </w:r>
      <w:r>
        <w:rPr>
          <w:b/>
          <w:lang w:val="pt_PT" w:bidi="pt_PT"/>
        </w:rPr>
        <w:t>demônio</w:t>
      </w:r>
      <w:r>
        <w:rPr>
          <w:lang w:val="pt_PT" w:bidi="pt_PT"/>
        </w:rPr>
        <w:t>.</w:t>
      </w:r>
    </w:p>
    <w:p>
      <w:pPr/>
      <w:r>
        <w:rPr>
          <w:lang w:val="pt_PT" w:bidi="pt_PT"/>
        </w:rPr>
      </w:r>
      <w:r>
        <w:rPr>
          <w:lang w:val="pt_PT" w:bidi="pt_PT"/>
        </w:rPr>
        <w:t xml:space="preserve">As pessoas também dirão que fizeram </w:t>
      </w:r>
      <w:r>
        <w:rPr>
          <w:b/>
          <w:lang w:val="pt_PT" w:bidi="pt_PT"/>
        </w:rPr>
        <w:t>milagres</w:t>
      </w:r>
      <w:r>
        <w:rPr>
          <w:lang w:val="pt_PT" w:bidi="pt_PT"/>
        </w:rPr>
        <w:t xml:space="preserve"> em nome de Jesus. Os milagres são ações poderosas que apenas Deus pode fazer. Traduza milagres da mesma maneira que você já tem traduzido em passagens anteriores, e veja o Glossário Mestre para uma definição completa da palavra </w:t>
      </w:r>
      <w:r>
        <w:rPr>
          <w:b/>
          <w:lang w:val="pt_PT" w:bidi="pt_PT"/>
        </w:rPr>
        <w:t>milagres</w:t>
      </w:r>
      <w:r>
        <w:rPr>
          <w:lang w:val="pt_PT" w:bidi="pt_PT"/>
        </w:rPr>
        <w:t>.</w:t>
      </w:r>
    </w:p>
    <w:p>
      <w:pPr/>
      <w:r>
        <w:rPr>
          <w:lang w:val="pt_PT" w:bidi="pt_PT"/>
        </w:rPr>
      </w:r>
      <w:r>
        <w:rPr>
          <w:lang w:val="pt_PT" w:bidi="pt_PT"/>
        </w:rPr>
        <w:t xml:space="preserve">Jesus diz que essas pessoas que alegam profetizar, expulsar demônios e fazer milagres em seu nome não entrarão no reino dos céus. Jesus dirá a eles para ir embora porque ele nunca os conheceu. Jesus chamará essas pessoas de </w:t>
      </w:r>
      <w:r>
        <w:rPr>
          <w:b/>
          <w:lang w:val="pt_PT" w:bidi="pt_PT"/>
        </w:rPr>
        <w:t>infratores da lei</w:t>
      </w:r>
      <w:r>
        <w:rPr>
          <w:lang w:val="pt_PT" w:bidi="pt_PT"/>
        </w:rPr>
        <w:t xml:space="preserve">. No idioma original, “infratores da lei” significa alguém que pratica a iniquidade, ou não faz a </w:t>
      </w:r>
      <w:r>
        <w:rPr>
          <w:b/>
          <w:lang w:val="pt_PT" w:bidi="pt_PT"/>
        </w:rPr>
        <w:t>lei</w:t>
      </w:r>
      <w:r>
        <w:rPr>
          <w:lang w:val="pt_PT" w:bidi="pt_PT"/>
        </w:rPr>
        <w:t xml:space="preserve"> de Deus. A lei significa a </w:t>
      </w:r>
      <w:r>
        <w:rPr>
          <w:b/>
          <w:lang w:val="pt_PT" w:bidi="pt_PT"/>
        </w:rPr>
        <w:t>lei de Moisés</w:t>
      </w:r>
      <w:r>
        <w:rPr>
          <w:lang w:val="pt_PT" w:bidi="pt_PT"/>
        </w:rPr>
        <w:t xml:space="preserve"> que Moisés compartilhou com o povo judeu para dizer a eles como viver. A iniquidade também pode significar não amar o próximo como a si mesmo, de acordo com o novo ensinamento que Jesus deu. Traduza lei da mesma maneira que você já tem traduzido em passagens anteriores, e veja o Glossário Mestre para uma definição mais completa da palavra </w:t>
      </w:r>
      <w:r>
        <w:rPr>
          <w:b/>
          <w:lang w:val="pt_PT" w:bidi="pt_PT"/>
        </w:rPr>
        <w:t>lei</w:t>
      </w:r>
      <w:r>
        <w:rPr>
          <w:lang w:val="pt_PT" w:bidi="pt_PT"/>
        </w:rPr>
        <w:t>.</w:t>
      </w:r>
    </w:p>
    <w:p>
      <w:pPr/>
      <w:r>
        <w:rPr>
          <w:lang w:val="pt_PT" w:bidi="pt_PT"/>
        </w:rPr>
      </w:r>
      <w:r>
        <w:rPr>
          <w:lang w:val="pt_PT" w:bidi="pt_PT"/>
        </w:rPr>
        <w:t xml:space="preserve">As pessoas que ouvem o ensinamento de Jesus e obedecem ao ensinamento são como um homem que constrói sua casa em uma </w:t>
      </w:r>
      <w:r>
        <w:rPr>
          <w:b/>
          <w:lang w:val="pt_PT" w:bidi="pt_PT"/>
        </w:rPr>
        <w:t>fundação</w:t>
      </w:r>
      <w:r>
        <w:rPr>
          <w:lang w:val="pt_PT" w:bidi="pt_PT"/>
        </w:rPr>
        <w:t xml:space="preserve"> de rocha. Uma fundação está embaixo de uma casa. Ela torna a casa forte para que ela não caia quando o tempo ruim vier.</w:t>
      </w:r>
    </w:p>
    <w:p>
      <w:pPr/>
      <w:r>
        <w:rPr>
          <w:lang w:val="pt_PT" w:bidi="pt_PT"/>
        </w:rPr>
      </w:r>
      <w:r>
        <w:rPr>
          <w:lang w:val="pt_PT" w:bidi="pt_PT"/>
        </w:rPr>
        <w:t xml:space="preserve">Depois que Jesus terminou de ensinar, as multidões ficaram surpresas com como Jesus ensinava diferente de seus escribas, ou </w:t>
      </w:r>
      <w:r>
        <w:rPr>
          <w:b/>
          <w:lang w:val="pt_PT" w:bidi="pt_PT"/>
        </w:rPr>
        <w:t>mestres da lei</w:t>
      </w:r>
      <w:r>
        <w:rPr>
          <w:lang w:val="pt_PT" w:bidi="pt_PT"/>
        </w:rPr>
        <w:t xml:space="preserve">. Eles escreviam a lei de Moisés, e também ensinavam ao povo como seguir a lei de Moisés. Traduza mestres da lei da mesma maneira que você já traduziu em passagens anteriores, e consulte o Glossário Mestre para uma definição mais completa da frase </w:t>
      </w:r>
      <w:r>
        <w:rPr>
          <w:b/>
          <w:lang w:val="pt_PT" w:bidi="pt_PT"/>
        </w:rPr>
        <w:t>mestres da lei</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8:1–17</w:t>
      </w:r>
      <w:r>
        <w:rPr>
          <w:lang w:val="pt_PT" w:bidi="pt_PT"/>
        </w:rPr>
      </w:r>
    </w:p>
    <w:p>
      <w:pPr>
        <w:pStyle w:val="Heading3"/>
      </w:pPr>
      <w:r>
        <w:rPr>
          <w:lang w:val="pt_PT" w:bidi="pt_PT"/>
        </w:rPr>
        <w:t>Ouvir e Sentir</w:t>
      </w:r>
    </w:p>
    <w:p>
      <w:pPr/>
      <w:r>
        <w:rPr>
          <w:lang w:val="pt_PT" w:bidi="pt_PT"/>
        </w:rPr>
      </w:r>
      <w:r>
        <w:rPr>
          <w:lang w:val="pt_PT" w:bidi="pt_PT"/>
        </w:rPr>
        <w:t>Ouçam Mateus 8.1–17 e guarde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Antes dessa passagem, Jesus havia acabado seu "Sermão do Monte". Jesus ensinou à multidão por um longo tempo. Essa passagem é uma história verdadeira de eventos. Mateus dá alguns exemplos de maneiras que Jesus demonstrou sua autoridade. Alguns que ouviram sobre Jesus se aproximaram dele para que pudessem ser curados. Isso mostra que Deus tem compaixão por aqueles que têm fé em Jesus Cristo.</w:t>
      </w:r>
    </w:p>
    <w:p>
      <w:pPr/>
      <w:r>
        <w:rPr>
          <w:lang w:val="pt_PT" w:bidi="pt_PT"/>
        </w:rPr>
      </w:r>
      <w:r>
        <w:rPr>
          <w:lang w:val="pt_PT" w:bidi="pt_PT"/>
        </w:rPr>
        <w:t>Mostre uma imagem das colinas na Galileia.</w:t>
      </w:r>
    </w:p>
    <w:p>
      <w:pPr/>
      <w:r>
        <w:rPr>
          <w:lang w:val="pt_PT" w:bidi="pt_PT"/>
        </w:rPr>
      </w:r>
      <w:r>
        <w:rPr>
          <w:lang w:val="pt_PT" w:bidi="pt_PT"/>
        </w:rPr>
        <w:t>Jesus desceu da colina onde ele estava ensinando, e multidões estavam seguindo atrás dele. De repente, um homem com a doença de pele da lepra veio até ele. Uma pessoa com lepra era ritualmente impura de acordo com a lei judaica. Impuro significa inapto para o serviço de Deus. Então, o homem com lepra não teria permissão para viver na comunidade. É provável que o homem com lepra se tenha se aproximado de Jesus enquanto a multidão estava à distância, porque eles não teriam tolerado a presença de um homem impuro. No entanto, eles ainda teriam testemunhado o encontro de Jesus com o homem.</w:t>
      </w:r>
    </w:p>
    <w:p>
      <w:pPr/>
      <w:r>
        <w:rPr>
          <w:lang w:val="pt_PT" w:bidi="pt_PT"/>
        </w:rPr>
      </w:r>
      <w:r>
        <w:rPr>
          <w:lang w:val="pt_PT" w:bidi="pt_PT"/>
        </w:rPr>
        <w:t>Parem e discutam: em sua cultura, quais são algumas razões pelas quais alguém seria incapaz de viver em comunidade? Discutam razões pelas quais é difícil para você, ou outros, interagir com eles.</w:t>
      </w:r>
    </w:p>
    <w:p>
      <w:pPr/>
      <w:r>
        <w:rPr>
          <w:lang w:val="pt_PT" w:bidi="pt_PT"/>
        </w:rPr>
      </w:r>
      <w:r>
        <w:rPr>
          <w:lang w:val="pt_PT" w:bidi="pt_PT"/>
        </w:rPr>
        <w:t>O homem se ajoelhou na frente de Jesus. O homem se dirigiu a Jesus como Senhor. Nesse caso, Senhor é um termo de respeito que significa “mestre”. Essa é uma maneira respeitosa de se dirigir a um líder. O homem perguntou se Jesus estava disposto a torná-lo limpo. Isso significa curá-lo de sua doença de pele. Jesus estendeu a mão e tocou o homem. O homem foi curado instantaneamente da doença de pele. A reação de Jesus ao homem foi inesperada porque o homem era impuro. Outras pessoas teriam chamado o homem de impuro e ficaram longe dele. Jesus não chamou o homem de impuro. Jesus mostrou compaixão ao homem curando-o. Depois que o homem foi curado, Jesus o instruiu a ir e se apresentar ao sacerdote. De acordo com a lei judaica, o sacerdote precisava realizar o ritual de purificação e declarar publicamente que o homem estava limpo. Então, o homem poderia viver em comunidade novamente.</w:t>
      </w:r>
    </w:p>
    <w:p>
      <w:pPr/>
      <w:r>
        <w:rPr>
          <w:lang w:val="pt_PT" w:bidi="pt_PT"/>
        </w:rPr>
      </w:r>
      <w:r>
        <w:rPr>
          <w:lang w:val="pt_PT" w:bidi="pt_PT"/>
        </w:rPr>
        <w:t>Jesus viajou para uma cidade chamada Cafarnaum. Cafarnaum é a cidade à beira do Lago da Galileia. Jesus baseou seu ministério para a Galileia em Cafarnaum. Então, um centurião romano veio até Jesus. O império romano ocupava a terra e controlava o governo. Um centurião é um oficial militar romano que comanda um grupo de cem soldados. O centurião foi até Jesus para buscar cura para seu servo doente. O centurião cuidava muito de seu servo. O servo estava doente na cama e não poderia se mover. Pensa-se que o servo era apenas um menino, e o menino estava prestes a morrer.</w:t>
      </w:r>
    </w:p>
    <w:p>
      <w:pPr/>
      <w:r>
        <w:rPr>
          <w:lang w:val="pt_PT" w:bidi="pt_PT"/>
        </w:rPr>
      </w:r>
      <w:r>
        <w:rPr>
          <w:lang w:val="pt_PT" w:bidi="pt_PT"/>
        </w:rPr>
        <w:t>Mostre uma imagem de um centurião.</w:t>
      </w:r>
    </w:p>
    <w:p>
      <w:pPr/>
      <w:r>
        <w:rPr>
          <w:lang w:val="pt_PT" w:bidi="pt_PT"/>
        </w:rPr>
      </w:r>
      <w:r>
        <w:rPr>
          <w:lang w:val="pt_PT" w:bidi="pt_PT"/>
        </w:rPr>
        <w:t>Parem e falem sobre um momento em que alguém com quem vocês se importavam esteve muito doente. O que vocês fizeram para ajudar a pessoa?</w:t>
      </w:r>
    </w:p>
    <w:p>
      <w:pPr/>
      <w:r>
        <w:rPr>
          <w:lang w:val="pt_PT" w:bidi="pt_PT"/>
        </w:rPr>
      </w:r>
      <w:r>
        <w:rPr>
          <w:lang w:val="pt_PT" w:bidi="pt_PT"/>
        </w:rPr>
        <w:t>Jesus disse que ele estava disposto a ir para a casa do centurião e curar o servo. O centurião entendeu que Jesus tinha grande autoridade. Ele respondeu a Jesus dizendo: “Não sou digno que você venha debaixo do meu teto, mas apenas diga uma palavra e meu servo será curado”. O centurião pode ter pensado que Jesus era respeitável demais para vir para sua casa. Também é possível que o centurião tenha dito isso porque ele era um gentio. Um gentio é um não judeu. Os judeus não tinham permissão para entrar na casa dos gentios. O centurião acreditava que seu servo seria curado se Jesus dissesse algumas palavras. Isso mostrava que ele tinha fé.</w:t>
      </w:r>
    </w:p>
    <w:p>
      <w:pPr/>
      <w:r>
        <w:rPr>
          <w:lang w:val="pt_PT" w:bidi="pt_PT"/>
        </w:rPr>
      </w:r>
      <w:r>
        <w:rPr>
          <w:lang w:val="pt_PT" w:bidi="pt_PT"/>
        </w:rPr>
        <w:t>Parem e discutam: quem são as pessoas com autoridade em sua comunidade? Como as pessoas respondem a eles? Descreva o relacionamento entre a pessoa com autoridade e aqueles sob sua autoridade. Contem uma história de alguma vez em que alguém obedeceu ou desobedeceu a uma figura de autoridade. Quais foram os resultados de suas ações?</w:t>
      </w:r>
    </w:p>
    <w:p>
      <w:pPr/>
      <w:r>
        <w:rPr>
          <w:lang w:val="pt_PT" w:bidi="pt_PT"/>
        </w:rPr>
      </w:r>
      <w:r>
        <w:rPr>
          <w:lang w:val="pt_PT" w:bidi="pt_PT"/>
        </w:rPr>
        <w:t>Jesus falou com a multidão antes de responder ao centurião. Jesus falou muito bem sobre a fé dos romanos. Jesus disse que a fé de seu próprio povo em Israel não era tão forte quanto a fé do centurião romano. O centurião romano era um gentio, um não judeu. Jesus disse que muitos virão do leste e do oeste, o que significa de todo o mundo. Isso incluía os gentios. Jesus disse que eles se reclinariam à mesa com Abraão, Isaque e Jacó. Reclinar à mesa significa ter uma refeição com alguém. Isso se refere ao banquete que acontecerá no reino dos céus. Abraão, Isaque e Jacó são os ancestrais da nação de Israel. Um reino é um lugar onde um rei governa um grupo de pessoas. Céu é o lugar onde Deus vive. O céu também é o destino final dos crentes em Jesus Cristo. Jesus também disse: “Mas muitos israelitas, aqueles para os quais o Reino estava preparado, serão jogados na escuridão, onde haverá choro e ranger de dentes”. As trevas exteriores são a separação de Deus que espera por todos que rejeitam Jesus. Choro se refere ao som alto que as pessoas fazem quando elas têm muita dor ou tristeza. Ranger de dentes se refere a ranger dos dentes por causa da dor, raiva e amargura. Aqueles eternamente separados de Deus serão oprimidos de dor. Sua dor fará com que eles chorem incontrolavelmente e rangem seus dentes de dor. Jesus disse isso sobre um futuro distante.</w:t>
      </w:r>
    </w:p>
    <w:p>
      <w:pPr/>
      <w:r>
        <w:rPr>
          <w:lang w:val="pt_PT" w:bidi="pt_PT"/>
        </w:rPr>
      </w:r>
      <w:r>
        <w:rPr>
          <w:lang w:val="pt_PT" w:bidi="pt_PT"/>
        </w:rPr>
        <w:t>Jesus disse ao centurião: “Volte para casa. Como você creu, isso aconteceu”. Jesus estava satisfeito com o centurião. “Vá”, era um mandamento educado. Quando Jesus fez essa declaração, o servo foi curado.</w:t>
      </w:r>
    </w:p>
    <w:p>
      <w:pPr/>
      <w:r>
        <w:rPr>
          <w:lang w:val="pt_PT" w:bidi="pt_PT"/>
        </w:rPr>
      </w:r>
      <w:r>
        <w:rPr>
          <w:lang w:val="pt_PT" w:bidi="pt_PT"/>
        </w:rPr>
        <w:t>Então, Jesus foi para a casa de Pedro. Pedro também vivia em Cafarnaum. Jesus viu a sogra de Pedro, a mãe da esposa de Pedro, deitada e doente com febre. Jesus tocou a mãe da esposa de Pedro, então a febre foi embora. A mulher começou a cuidar das necessidades de Jesus e servir-lhe comida, depois que a febre foi embora.</w:t>
      </w:r>
    </w:p>
    <w:p>
      <w:pPr/>
      <w:r>
        <w:rPr>
          <w:lang w:val="pt_PT" w:bidi="pt_PT"/>
        </w:rPr>
      </w:r>
      <w:r>
        <w:rPr>
          <w:lang w:val="pt_PT" w:bidi="pt_PT"/>
        </w:rPr>
        <w:t>As pessoas dessa cidade trouxeram pessoas possuídas por um demônio até Jesus ao pôr do sol. Eles fizeram isso porque o dia de sábado terminava ao pôr do sol e eles queriam que Jesus operasse a cura. O dia de sábado é o dia judeu de descanso e adoração. Trabalho não era permitido no dia de sábado. Os demônios são seres espirituais que uma vez foram anjos, mas eles se rebelaram contra Deus. Eles são espíritos impuros. As pessoas possuídas por demônios são pessoas que estavam sendo controladas pelos demônios. Jesus falou algumas palavras. Isso fez os demônios deixarem as pessoas e pararem de controlá-las.</w:t>
      </w:r>
    </w:p>
    <w:p>
      <w:pPr/>
      <w:r>
        <w:rPr>
          <w:lang w:val="pt_PT" w:bidi="pt_PT"/>
        </w:rPr>
      </w:r>
      <w:r>
        <w:rPr>
          <w:lang w:val="pt_PT" w:bidi="pt_PT"/>
        </w:rPr>
        <w:t>Jesus curou as pessoas. Isso mostrava que Jesus cumpriu as coisas que o profeta, ou mensageiro, Isaías, disse às pessoas. Deus falou com Isaías e Isaías disse ao povo judeu há muito tempo que Deus enviaria um Salvador Prometido. Esse Salvador tiraria nossas doenças.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desce da montanha após ensinar a multidão. Um homem com uma doença de pele pede a Jesus para purificá-lo da lepra. Jesus cura o homem.</w:t>
      </w:r>
    </w:p>
    <w:p>
      <w:pPr/>
      <w:r>
        <w:rPr>
          <w:lang w:val="pt_PT" w:bidi="pt_PT"/>
        </w:rPr>
      </w:r>
      <w:r>
        <w:rPr>
          <w:b/>
          <w:lang w:val="pt_PT" w:bidi="pt_PT"/>
        </w:rPr>
        <w:t>Segunda cena:</w:t>
      </w:r>
      <w:r>
        <w:rPr>
          <w:lang w:val="pt_PT" w:bidi="pt_PT"/>
        </w:rPr>
        <w:t xml:space="preserve"> Jesus vai para Cafarnaum. Um centurião romano implora a Jesus para curar seu servo. Jesus fala e o servo é curado.</w:t>
      </w:r>
    </w:p>
    <w:p>
      <w:pPr/>
      <w:r>
        <w:rPr>
          <w:lang w:val="pt_PT" w:bidi="pt_PT"/>
        </w:rPr>
      </w:r>
      <w:r>
        <w:rPr>
          <w:b/>
          <w:lang w:val="pt_PT" w:bidi="pt_PT"/>
        </w:rPr>
        <w:t>Terceira cena:</w:t>
      </w:r>
      <w:r>
        <w:rPr>
          <w:lang w:val="pt_PT" w:bidi="pt_PT"/>
        </w:rPr>
        <w:t xml:space="preserve"> Jesus vai para a casa de Pedro. A sogra de Pedro está doente e Jesus a cura.</w:t>
      </w:r>
    </w:p>
    <w:p>
      <w:pPr/>
      <w:r>
        <w:rPr>
          <w:lang w:val="pt_PT" w:bidi="pt_PT"/>
        </w:rPr>
      </w:r>
      <w:r>
        <w:rPr>
          <w:b/>
          <w:lang w:val="pt_PT" w:bidi="pt_PT"/>
        </w:rPr>
        <w:t>Quarta cena:</w:t>
      </w:r>
      <w:r>
        <w:rPr>
          <w:lang w:val="pt_PT" w:bidi="pt_PT"/>
        </w:rPr>
        <w:t xml:space="preserve"> naquela noite, as pessoas vêm até Jesus trazendo outros que precisam de cura. Jesus cura muitas pessoas.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Multidões que estavam ouvindo Jesus ensinar e assistindo Jesus curar os outros</w:t>
      </w:r>
    </w:p>
    <w:p>
      <w:pPr>
        <w:pStyle w:val="ListBullet"/>
        <w:spacing w:line="240" w:lineRule="auto"/>
        <w:ind w:left="720"/>
      </w:pPr>
      <w:r>
        <w:rPr>
          <w:lang w:val="pt_PT" w:bidi="pt_PT"/>
        </w:rPr>
      </w:r>
      <w:r>
        <w:rPr>
          <w:lang w:val="pt_PT" w:bidi="pt_PT"/>
        </w:rPr>
        <w:t>Um homem com lepra</w:t>
      </w:r>
    </w:p>
    <w:p>
      <w:pPr>
        <w:pStyle w:val="ListBullet"/>
        <w:spacing w:line="240" w:lineRule="auto"/>
        <w:ind w:left="720"/>
      </w:pPr>
      <w:r>
        <w:rPr>
          <w:lang w:val="pt_PT" w:bidi="pt_PT"/>
        </w:rPr>
      </w:r>
      <w:r>
        <w:rPr>
          <w:lang w:val="pt_PT" w:bidi="pt_PT"/>
        </w:rPr>
        <w:t>Um centurião romano</w:t>
      </w:r>
    </w:p>
    <w:p>
      <w:pPr>
        <w:pStyle w:val="ListBullet"/>
        <w:spacing w:line="240" w:lineRule="auto"/>
        <w:ind w:left="720"/>
      </w:pPr>
      <w:r>
        <w:rPr>
          <w:lang w:val="pt_PT" w:bidi="pt_PT"/>
        </w:rPr>
      </w:r>
      <w:r>
        <w:rPr>
          <w:lang w:val="pt_PT" w:bidi="pt_PT"/>
        </w:rPr>
        <w:t>O servo do centurião romano</w:t>
      </w:r>
    </w:p>
    <w:p>
      <w:pPr>
        <w:pStyle w:val="ListBullet"/>
        <w:spacing w:line="240" w:lineRule="auto"/>
        <w:ind w:left="720"/>
      </w:pPr>
      <w:r>
        <w:rPr>
          <w:lang w:val="pt_PT" w:bidi="pt_PT"/>
        </w:rPr>
      </w:r>
      <w:r>
        <w:rPr>
          <w:lang w:val="pt_PT" w:bidi="pt_PT"/>
        </w:rPr>
        <w:t>A sogra de Pedro</w:t>
      </w:r>
    </w:p>
    <w:p>
      <w:pPr>
        <w:pStyle w:val="ListBullet"/>
        <w:spacing w:line="240" w:lineRule="auto"/>
        <w:ind w:left="720"/>
      </w:pPr>
      <w:r>
        <w:rPr>
          <w:lang w:val="pt_PT" w:bidi="pt_PT"/>
        </w:rPr>
      </w:r>
      <w:r>
        <w:rPr>
          <w:lang w:val="pt_PT" w:bidi="pt_PT"/>
        </w:rPr>
        <w:t>Pessoas possuídas por demônios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de que Jesus acabou de ensinar uma grande multidão na montanha.</w:t>
      </w:r>
    </w:p>
    <w:p>
      <w:pPr/>
      <w:r>
        <w:rPr>
          <w:lang w:val="pt_PT" w:bidi="pt_PT"/>
        </w:rPr>
      </w:r>
      <w:r>
        <w:rPr>
          <w:lang w:val="pt_PT" w:bidi="pt_PT"/>
        </w:rPr>
        <w:t>Lembre-se de que o povo judeu tinha medo de tocar alguém com lepra porque isso significava que a pessoa se tornaria ritualmente impura.</w:t>
      </w:r>
    </w:p>
    <w:p>
      <w:pPr/>
      <w:r>
        <w:rPr>
          <w:lang w:val="pt_PT" w:bidi="pt_PT"/>
        </w:rPr>
      </w:r>
      <w:r>
        <w:rPr>
          <w:lang w:val="pt_PT" w:bidi="pt_PT"/>
        </w:rPr>
        <w:t>Lembre-se de como o centurião romano mostrou sua fé e confiança em Jesus.</w:t>
      </w:r>
    </w:p>
    <w:p>
      <w:pPr/>
      <w:r>
        <w:rPr>
          <w:lang w:val="pt_PT" w:bidi="pt_PT"/>
        </w:rPr>
      </w:r>
      <w:r>
        <w:rPr>
          <w:lang w:val="pt_PT" w:bidi="pt_PT"/>
        </w:rPr>
        <w:t>É importante lembrar o que aconteceu na casa de Pedro.</w:t>
      </w:r>
    </w:p>
    <w:p>
      <w:pPr/>
      <w:r>
        <w:rPr>
          <w:lang w:val="pt_PT" w:bidi="pt_PT"/>
        </w:rPr>
      </w:r>
      <w:r>
        <w:rPr>
          <w:lang w:val="pt_PT" w:bidi="pt_PT"/>
        </w:rPr>
        <w:t>É importante observar que essa história começa com Jesus curando um homem impuro e termina com Jesus fazendo demônios (espíritos impuros) deixarem as pessoas que eles estavam controlando.</w:t>
      </w:r>
    </w:p>
    <w:p>
      <w:pPr/>
      <w:r>
        <w:rPr>
          <w:lang w:val="pt_PT" w:bidi="pt_PT"/>
        </w:rPr>
      </w:r>
      <w:r>
        <w:rPr>
          <w:lang w:val="pt_PT" w:bidi="pt_PT"/>
        </w:rPr>
        <w:t>Essa história exibe o poder e a autoridade de Jesus para curar os doentes e purificar o que é impuro, o que prova que Jesus é o Messias prometido do Antigo Testamento.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Multidões que estavam ouvindo Jesus ensinar e assistindo Jesus curar os outros</w:t>
      </w:r>
    </w:p>
    <w:p>
      <w:pPr>
        <w:pStyle w:val="ListBullet"/>
        <w:spacing w:line="240" w:lineRule="auto"/>
        <w:ind w:left="720"/>
      </w:pPr>
      <w:r>
        <w:rPr>
          <w:lang w:val="pt_PT" w:bidi="pt_PT"/>
        </w:rPr>
      </w:r>
      <w:r>
        <w:rPr>
          <w:lang w:val="pt_PT" w:bidi="pt_PT"/>
        </w:rPr>
        <w:t>Um homem com lepra</w:t>
      </w:r>
    </w:p>
    <w:p>
      <w:pPr>
        <w:pStyle w:val="ListBullet"/>
        <w:spacing w:line="240" w:lineRule="auto"/>
        <w:ind w:left="720"/>
      </w:pPr>
      <w:r>
        <w:rPr>
          <w:lang w:val="pt_PT" w:bidi="pt_PT"/>
        </w:rPr>
      </w:r>
      <w:r>
        <w:rPr>
          <w:lang w:val="pt_PT" w:bidi="pt_PT"/>
        </w:rPr>
        <w:t>Um centurião romano</w:t>
      </w:r>
    </w:p>
    <w:p>
      <w:pPr>
        <w:pStyle w:val="ListBullet"/>
        <w:spacing w:line="240" w:lineRule="auto"/>
        <w:ind w:left="720"/>
      </w:pPr>
      <w:r>
        <w:rPr>
          <w:lang w:val="pt_PT" w:bidi="pt_PT"/>
        </w:rPr>
      </w:r>
      <w:r>
        <w:rPr>
          <w:lang w:val="pt_PT" w:bidi="pt_PT"/>
        </w:rPr>
        <w:t>O servo do centurião romano</w:t>
      </w:r>
    </w:p>
    <w:p>
      <w:pPr>
        <w:pStyle w:val="ListBullet"/>
        <w:spacing w:line="240" w:lineRule="auto"/>
        <w:ind w:left="720"/>
      </w:pPr>
      <w:r>
        <w:rPr>
          <w:lang w:val="pt_PT" w:bidi="pt_PT"/>
        </w:rPr>
      </w:r>
      <w:r>
        <w:rPr>
          <w:lang w:val="pt_PT" w:bidi="pt_PT"/>
        </w:rPr>
        <w:t>A sogra de Pedro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Depois que Jesus pregou o “Sermão no Monte”, ele desceu da colina sobre a qual ele estava ensinando. Jesus era seguido por uma grande multidão que ficou impressionada com seu ensinamento.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Um homem com lepra veio até Jesus e se ajoelhou na frente dele. O homem queria que Jesus o curasse e o tornasse puro. Jesus tocou o homem, o curou da lepra e tornou o homem puro.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homem doente: “Como você está se sentindo?” Você pode ouvir coisas como:</w:t>
      </w:r>
    </w:p>
    <w:p>
      <w:pPr/>
      <w:r>
        <w:rPr>
          <w:lang w:val="pt_PT" w:bidi="pt_PT"/>
        </w:rPr>
      </w:r>
      <w:r>
        <w:rPr>
          <w:lang w:val="pt_PT" w:bidi="pt_PT"/>
        </w:rPr>
        <w:t>Jesus continuou a viajar para a cidade de Cafarnaum. Um soldado romano, que era um líder de outros, veio até Jesus porque seu servo estava muito doente e não poderia se mover. O soldado mostra grande fé em Jesus confiando que Jesus poderia apenas falar uma palavra e curar o servo. Jesus ficou impressionado com a fé do soldado. Consulte o Glossário Mestre para uma definição de fé.</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soldado romano: “Como você está se sentindo?” Você pode ouvir coisas como:</w:t>
      </w:r>
    </w:p>
    <w:p>
      <w:pPr/>
      <w:r>
        <w:rPr>
          <w:lang w:val="pt_PT" w:bidi="pt_PT"/>
        </w:rPr>
      </w:r>
      <w:r>
        <w:rPr>
          <w:lang w:val="pt_PT" w:bidi="pt_PT"/>
        </w:rPr>
        <w:t>Jesus viajou para a casa de Pedro. Jesus cura a mãe da esposa de Pedro uma vez que ele vê que ela está doente na cama. A sogra de Pedro mostra a Jesus que ela é grata ao cuidar das necessidades de Jesus. Ela provavelmente serviu comida a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Digam ao ator que interpreta Jesus: “A mulher acabou de mostrar a você o quão grata ela é, como você está se sentindo?” Você pode ouvir coisas como:</w:t>
      </w:r>
    </w:p>
    <w:p>
      <w:pPr/>
      <w:r>
        <w:rPr>
          <w:lang w:val="pt_PT" w:bidi="pt_PT"/>
        </w:rPr>
      </w:r>
      <w:r>
        <w:rPr>
          <w:lang w:val="pt_PT" w:bidi="pt_PT"/>
        </w:rPr>
        <w:t>A multidão começou a trazer pessoas que estavam sendo controladas por demônios até Jesus. A multidão queria que Jesus curasse as pessoas possuídas por demônios. Jesus fez os demônios deixarem as pessoas falando algumas palavras.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possuídas por demônios: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desceu do monte em que estava ensinando. Um homem com </w:t>
      </w:r>
      <w:r>
        <w:rPr>
          <w:b/>
          <w:lang w:val="pt_PT" w:bidi="pt_PT"/>
        </w:rPr>
        <w:t>lepra</w:t>
      </w:r>
      <w:r>
        <w:rPr>
          <w:lang w:val="pt_PT" w:bidi="pt_PT"/>
        </w:rPr>
        <w:t xml:space="preserve"> se ajoelhou na frente de Jesus. Lepra pode se referir a diferentes tipos de doença de pele. Essas doenças de pele tornavam uma pessoa </w:t>
      </w:r>
      <w:r>
        <w:rPr>
          <w:b/>
          <w:lang w:val="pt_PT" w:bidi="pt_PT"/>
        </w:rPr>
        <w:t>impura</w:t>
      </w:r>
      <w:r>
        <w:rPr>
          <w:lang w:val="pt_PT" w:bidi="pt_PT"/>
        </w:rPr>
        <w:t xml:space="preserve">. A lei judaica dizia que uma pessoa com lepra tinha que usar roupas rasgadas, e gritar “impuro!” em público. O homem com lepra pediu a Jesus para torná-lo </w:t>
      </w:r>
      <w:r>
        <w:rPr>
          <w:b/>
          <w:lang w:val="pt_PT" w:bidi="pt_PT"/>
        </w:rPr>
        <w:t>puro</w:t>
      </w:r>
      <w:r>
        <w:rPr>
          <w:lang w:val="pt_PT" w:bidi="pt_PT"/>
        </w:rPr>
        <w:t xml:space="preserve">. Consulte o Glossário Mestre para a definição de </w:t>
      </w:r>
      <w:r>
        <w:rPr>
          <w:lang w:val="pt_PT" w:bidi="pt_PT"/>
        </w:rPr>
        <w:t>puro/impuro</w:t>
      </w:r>
      <w:r>
        <w:rPr>
          <w:lang w:val="pt_PT" w:bidi="pt_PT"/>
        </w:rPr>
        <w:t xml:space="preserve"> e </w:t>
      </w:r>
      <w:r>
        <w:rPr>
          <w:lang w:val="pt_PT" w:bidi="pt_PT"/>
        </w:rPr>
        <w:t>lepra</w:t>
      </w:r>
      <w:r>
        <w:rPr>
          <w:lang w:val="pt_PT" w:bidi="pt_PT"/>
        </w:rPr>
        <w:t>. Lembrem-se de usar as mesmas palavras para lepra, puro, e impuro que foram usadas anteriormente.</w:t>
      </w:r>
    </w:p>
    <w:p>
      <w:pPr/>
      <w:r>
        <w:rPr>
          <w:lang w:val="pt_PT" w:bidi="pt_PT"/>
        </w:rPr>
      </w:r>
      <w:r>
        <w:rPr>
          <w:lang w:val="pt_PT" w:bidi="pt_PT"/>
        </w:rPr>
        <w:t xml:space="preserve">O homem chamou Jesus de “Senhor”. </w:t>
      </w:r>
      <w:r>
        <w:rPr>
          <w:b/>
          <w:lang w:val="pt_PT" w:bidi="pt_PT"/>
        </w:rPr>
        <w:t>Senhor</w:t>
      </w:r>
      <w:r>
        <w:rPr>
          <w:lang w:val="pt_PT" w:bidi="pt_PT"/>
        </w:rPr>
        <w:t xml:space="preserve"> era um termo de respeito usado quando se dirigia a um homem. Use a mesma palavra que você usou em passagens anteriores. Consulte o Glossário Mestre para uma definição mais completa de </w:t>
      </w:r>
      <w:r>
        <w:rPr>
          <w:lang w:val="pt_PT" w:bidi="pt_PT"/>
        </w:rPr>
        <w:t>senhor</w:t>
      </w:r>
      <w:r>
        <w:rPr>
          <w:lang w:val="pt_PT" w:bidi="pt_PT"/>
        </w:rPr>
        <w:t>.</w:t>
      </w:r>
    </w:p>
    <w:p>
      <w:pPr/>
      <w:r>
        <w:rPr>
          <w:lang w:val="pt_PT" w:bidi="pt_PT"/>
        </w:rPr>
      </w:r>
      <w:r>
        <w:rPr>
          <w:lang w:val="pt_PT" w:bidi="pt_PT"/>
        </w:rPr>
        <w:t xml:space="preserve">Um </w:t>
      </w:r>
      <w:r>
        <w:rPr>
          <w:b/>
          <w:lang w:val="pt_PT" w:bidi="pt_PT"/>
        </w:rPr>
        <w:t>centurião</w:t>
      </w:r>
      <w:r>
        <w:rPr>
          <w:lang w:val="pt_PT" w:bidi="pt_PT"/>
        </w:rPr>
        <w:t xml:space="preserve"> romano veio até Jesus. Consulte o Glossário Mestre para a definição de </w:t>
      </w:r>
      <w:r>
        <w:rPr>
          <w:lang w:val="pt_PT" w:bidi="pt_PT"/>
        </w:rPr>
        <w:t>centurião</w:t>
      </w:r>
      <w:r>
        <w:rPr>
          <w:lang w:val="pt_PT" w:bidi="pt_PT"/>
        </w:rPr>
        <w:t>. Um centurião é um oficial militar romano que comanda um grupo de cem soldados.</w:t>
      </w:r>
    </w:p>
    <w:p>
      <w:pPr/>
      <w:r>
        <w:rPr>
          <w:lang w:val="pt_PT" w:bidi="pt_PT"/>
        </w:rPr>
      </w:r>
      <w:r>
        <w:rPr>
          <w:lang w:val="pt_PT" w:bidi="pt_PT"/>
        </w:rPr>
        <w:t xml:space="preserve">O centurião era um </w:t>
      </w:r>
      <w:r>
        <w:rPr>
          <w:b/>
          <w:lang w:val="pt_PT" w:bidi="pt_PT"/>
        </w:rPr>
        <w:t>gentio</w:t>
      </w:r>
      <w:r>
        <w:rPr>
          <w:lang w:val="pt_PT" w:bidi="pt_PT"/>
        </w:rPr>
        <w:t xml:space="preserve">, um não judeu. Use a mesma palavra que você usou em passagens anteriores. Consulte o Glossário Mestre para a definição mais completa de </w:t>
      </w:r>
      <w:r>
        <w:rPr>
          <w:lang w:val="pt_PT" w:bidi="pt_PT"/>
        </w:rPr>
        <w:t>gentio</w:t>
      </w:r>
      <w:r>
        <w:rPr>
          <w:lang w:val="pt_PT" w:bidi="pt_PT"/>
        </w:rPr>
        <w:t>.</w:t>
      </w:r>
    </w:p>
    <w:p>
      <w:pPr/>
      <w:r>
        <w:rPr>
          <w:lang w:val="pt_PT" w:bidi="pt_PT"/>
        </w:rPr>
      </w:r>
      <w:r>
        <w:rPr>
          <w:lang w:val="pt_PT" w:bidi="pt_PT"/>
        </w:rPr>
        <w:t xml:space="preserve">Jesus disse sobre o centurião: “Não encontrei ninguém em Israel com </w:t>
      </w:r>
      <w:r>
        <w:rPr>
          <w:b/>
          <w:lang w:val="pt_PT" w:bidi="pt_PT"/>
        </w:rPr>
        <w:t>fé</w:t>
      </w:r>
      <w:r>
        <w:rPr>
          <w:lang w:val="pt_PT" w:bidi="pt_PT"/>
        </w:rPr>
        <w:t xml:space="preserve"> tão grande”. Fé descreve as respostas das pessoas a Deus. Pessoas que têm fé concordam com a pessoa em quem têm fé. Eles confiam ou têm confiança nessa pessoa. Fé descreve a resposta das pessoas às promessas de Deus. Use a mesma palavra que você usou em passagens anteriores. Consulte o Glossário Mestre para definições mais completas de </w:t>
      </w:r>
      <w:r>
        <w:rPr>
          <w:lang w:val="pt_PT" w:bidi="pt_PT"/>
        </w:rPr>
        <w:t>fé</w:t>
      </w:r>
      <w:r>
        <w:rPr>
          <w:lang w:val="pt_PT" w:bidi="pt_PT"/>
        </w:rPr>
        <w:t>.</w:t>
      </w:r>
    </w:p>
    <w:p>
      <w:pPr/>
      <w:r>
        <w:rPr>
          <w:lang w:val="pt_PT" w:bidi="pt_PT"/>
        </w:rPr>
      </w:r>
      <w:r>
        <w:rPr>
          <w:lang w:val="pt_PT" w:bidi="pt_PT"/>
        </w:rPr>
        <w:t xml:space="preserve">Jesus disse: “Muitos virão </w:t>
      </w:r>
      <w:r>
        <w:rPr>
          <w:b/>
          <w:lang w:val="pt_PT" w:bidi="pt_PT"/>
        </w:rPr>
        <w:t>do leste e do oeste</w:t>
      </w:r>
      <w:r>
        <w:rPr>
          <w:lang w:val="pt_PT" w:bidi="pt_PT"/>
        </w:rPr>
        <w:t xml:space="preserve"> e se sentarão com </w:t>
      </w:r>
      <w:r>
        <w:rPr>
          <w:b/>
          <w:lang w:val="pt_PT" w:bidi="pt_PT"/>
        </w:rPr>
        <w:t>Abraão, Isaque e Jacó</w:t>
      </w:r>
      <w:r>
        <w:rPr>
          <w:lang w:val="pt_PT" w:bidi="pt_PT"/>
        </w:rPr>
        <w:t xml:space="preserve"> no banquete no </w:t>
      </w:r>
      <w:r>
        <w:rPr>
          <w:b/>
          <w:lang w:val="pt_PT" w:bidi="pt_PT"/>
        </w:rPr>
        <w:t>reino dos céus</w:t>
      </w:r>
      <w:r>
        <w:rPr>
          <w:lang w:val="pt_PT" w:bidi="pt_PT"/>
        </w:rPr>
        <w:t>”.</w:t>
      </w:r>
    </w:p>
    <w:p>
      <w:pPr/>
      <w:r>
        <w:rPr>
          <w:lang w:val="pt_PT" w:bidi="pt_PT"/>
        </w:rPr>
      </w:r>
      <w:r>
        <w:rPr>
          <w:lang w:val="pt_PT" w:bidi="pt_PT"/>
        </w:rPr>
        <w:t>“Muitos virão do leste e do oeste” se refere a pessoas de todo o mundo, incluindo gentios. Abraão, Isaque e Jacó são os ancestrais da nação de Israel.</w:t>
      </w:r>
    </w:p>
    <w:p>
      <w:pPr/>
      <w:r>
        <w:rPr>
          <w:lang w:val="pt_PT" w:bidi="pt_PT"/>
        </w:rPr>
      </w:r>
      <w:r>
        <w:rPr>
          <w:lang w:val="pt_PT" w:bidi="pt_PT"/>
        </w:rPr>
        <w:t xml:space="preserve">Um </w:t>
      </w:r>
      <w:r>
        <w:rPr>
          <w:b/>
          <w:lang w:val="pt_PT" w:bidi="pt_PT"/>
        </w:rPr>
        <w:t>reino</w:t>
      </w:r>
      <w:r>
        <w:rPr>
          <w:lang w:val="pt_PT" w:bidi="pt_PT"/>
        </w:rPr>
        <w:t xml:space="preserve"> é um lugar onde um rei governa um grupo de pessoas. </w:t>
      </w:r>
      <w:r>
        <w:rPr>
          <w:b/>
          <w:lang w:val="pt_PT" w:bidi="pt_PT"/>
        </w:rPr>
        <w:t>Céu</w:t>
      </w:r>
      <w:r>
        <w:rPr>
          <w:lang w:val="pt_PT" w:bidi="pt_PT"/>
        </w:rPr>
        <w:t xml:space="preserve"> é o lugar onde Deus vive. O céu é o destino final dos crentes em Jesus Cristo. O </w:t>
      </w:r>
      <w:r>
        <w:rPr>
          <w:b/>
          <w:lang w:val="pt_PT" w:bidi="pt_PT"/>
        </w:rPr>
        <w:t>reino dos céus</w:t>
      </w:r>
      <w:r>
        <w:rPr>
          <w:lang w:val="pt_PT" w:bidi="pt_PT"/>
        </w:rPr>
        <w:t xml:space="preserve"> é o reino de Deus. Use a mesma palavra que você usou em passagens anteriores. Consulte o Glossário Mestre para uma definição mais completa de </w:t>
      </w:r>
      <w:r>
        <w:rPr>
          <w:lang w:val="pt_PT" w:bidi="pt_PT"/>
        </w:rPr>
        <w:t>reino dos céus</w:t>
      </w:r>
      <w:r>
        <w:rPr>
          <w:lang w:val="pt_PT" w:bidi="pt_PT"/>
        </w:rPr>
        <w:t>.</w:t>
      </w:r>
    </w:p>
    <w:p>
      <w:pPr/>
      <w:r>
        <w:rPr>
          <w:lang w:val="pt_PT" w:bidi="pt_PT"/>
        </w:rPr>
      </w:r>
      <w:r>
        <w:rPr>
          <w:lang w:val="pt_PT" w:bidi="pt_PT"/>
        </w:rPr>
        <w:t xml:space="preserve">Jesus disse: “Mas muitos israelitas, aqueles para quem o Reino estava preparado, serão jogados na </w:t>
      </w:r>
      <w:r>
        <w:rPr>
          <w:b/>
          <w:lang w:val="pt_PT" w:bidi="pt_PT"/>
        </w:rPr>
        <w:t>escuridão</w:t>
      </w:r>
      <w:r>
        <w:rPr>
          <w:lang w:val="pt_PT" w:bidi="pt_PT"/>
        </w:rPr>
        <w:t xml:space="preserve">, onde haverá </w:t>
      </w:r>
      <w:r>
        <w:rPr>
          <w:b/>
          <w:lang w:val="pt_PT" w:bidi="pt_PT"/>
        </w:rPr>
        <w:t>choro e ranger de dentes</w:t>
      </w:r>
      <w:r>
        <w:rPr>
          <w:lang w:val="pt_PT" w:bidi="pt_PT"/>
        </w:rPr>
        <w:t>”.</w:t>
      </w:r>
    </w:p>
    <w:p>
      <w:pPr/>
      <w:r>
        <w:rPr>
          <w:lang w:val="pt_PT" w:bidi="pt_PT"/>
        </w:rPr>
      </w:r>
      <w:r>
        <w:rPr>
          <w:lang w:val="pt_PT" w:bidi="pt_PT"/>
        </w:rPr>
        <w:t xml:space="preserve">A escuridão é a separação eterna de Deus. A escuridão é tormento e punição eternamente. A escuridão é o inferno. Use a mesma palavra que você usou em passagens anteriores. Consulte o Glossário Mestre para uma definição mais completa de </w:t>
      </w:r>
      <w:r>
        <w:rPr>
          <w:lang w:val="pt_PT" w:bidi="pt_PT"/>
        </w:rPr>
        <w:t>inferno</w:t>
      </w:r>
      <w:r>
        <w:rPr>
          <w:lang w:val="pt_PT" w:bidi="pt_PT"/>
        </w:rPr>
        <w:t>. Pessoas na escuridão estão sofrendo porque estão separadas de Deus.</w:t>
      </w:r>
    </w:p>
    <w:p>
      <w:pPr/>
      <w:r>
        <w:rPr>
          <w:lang w:val="pt_PT" w:bidi="pt_PT"/>
        </w:rPr>
      </w:r>
      <w:r>
        <w:rPr>
          <w:lang w:val="pt_PT" w:bidi="pt_PT"/>
        </w:rPr>
        <w:t xml:space="preserve">Choro e ranger de dentes: </w:t>
      </w:r>
      <w:r>
        <w:rPr>
          <w:b/>
          <w:lang w:val="pt_PT" w:bidi="pt_PT"/>
        </w:rPr>
        <w:t>choro</w:t>
      </w:r>
      <w:r>
        <w:rPr>
          <w:lang w:val="pt_PT" w:bidi="pt_PT"/>
        </w:rPr>
        <w:t xml:space="preserve"> se refere ao som alto que as pessoas fazem quando têm muita dor ou tristeza. </w:t>
      </w:r>
      <w:r>
        <w:rPr>
          <w:b/>
          <w:lang w:val="pt_PT" w:bidi="pt_PT"/>
        </w:rPr>
        <w:t>Ranger de dentes</w:t>
      </w:r>
      <w:r>
        <w:rPr>
          <w:lang w:val="pt_PT" w:bidi="pt_PT"/>
        </w:rPr>
        <w:t xml:space="preserve"> se refere a ranger dos dentes por causa da dor, raiva e amargura. Use a mesma palavra que você usou em passagens anteriores.</w:t>
      </w:r>
    </w:p>
    <w:p>
      <w:pPr/>
      <w:r>
        <w:rPr>
          <w:lang w:val="pt_PT" w:bidi="pt_PT"/>
        </w:rPr>
      </w:r>
      <w:r>
        <w:rPr>
          <w:lang w:val="pt_PT" w:bidi="pt_PT"/>
        </w:rPr>
        <w:t xml:space="preserve">Jesus foi para a casa de Pedro em Cafarnaum. Jesus curou a </w:t>
      </w:r>
      <w:r>
        <w:rPr>
          <w:b/>
          <w:lang w:val="pt_PT" w:bidi="pt_PT"/>
        </w:rPr>
        <w:t>sogra</w:t>
      </w:r>
      <w:r>
        <w:rPr>
          <w:lang w:val="pt_PT" w:bidi="pt_PT"/>
        </w:rPr>
        <w:t xml:space="preserve"> de Pedro, que estava doente com febre. A sogra é a mãe do cônjuge de uma pessoa.</w:t>
      </w:r>
    </w:p>
    <w:p>
      <w:pPr/>
      <w:r>
        <w:rPr>
          <w:lang w:val="pt_PT" w:bidi="pt_PT"/>
        </w:rPr>
      </w:r>
      <w:r>
        <w:rPr>
          <w:lang w:val="pt_PT" w:bidi="pt_PT"/>
        </w:rPr>
        <w:t xml:space="preserve">Mais tarde naquela noite, pessoas dessa cidade trouxeram pessoas </w:t>
      </w:r>
      <w:r>
        <w:rPr>
          <w:b/>
          <w:lang w:val="pt_PT" w:bidi="pt_PT"/>
        </w:rPr>
        <w:t>possuídas por demônios</w:t>
      </w:r>
      <w:r>
        <w:rPr>
          <w:lang w:val="pt_PT" w:bidi="pt_PT"/>
        </w:rPr>
        <w:t xml:space="preserve"> até Jesus para que ele pudesse curá-las. Use a mesma palavra para </w:t>
      </w:r>
      <w:r>
        <w:rPr>
          <w:lang w:val="pt_PT" w:bidi="pt_PT"/>
        </w:rPr>
        <w:t>demônios</w:t>
      </w:r>
      <w:r>
        <w:rPr>
          <w:lang w:val="pt_PT" w:bidi="pt_PT"/>
        </w:rPr>
        <w:t xml:space="preserve"> que você usou em passagens anteriores. Consulte o Glossário Mestre para uma definição completa.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8:18–22</w:t>
      </w:r>
      <w:r>
        <w:rPr>
          <w:lang w:val="pt_PT" w:bidi="pt_PT"/>
        </w:rPr>
      </w:r>
    </w:p>
    <w:p>
      <w:pPr>
        <w:pStyle w:val="Heading3"/>
      </w:pPr>
      <w:r>
        <w:rPr>
          <w:lang w:val="pt_PT" w:bidi="pt_PT"/>
        </w:rPr>
        <w:t>Ouvir e Sentir</w:t>
      </w:r>
    </w:p>
    <w:p>
      <w:pPr/>
      <w:r>
        <w:rPr>
          <w:lang w:val="pt_PT" w:bidi="pt_PT"/>
        </w:rPr>
      </w:r>
      <w:r>
        <w:rPr>
          <w:lang w:val="pt_PT" w:bidi="pt_PT"/>
        </w:rPr>
        <w:t>Ouçam Mateus 8.18–22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havia acabado de curar muitas pessoas e havia multidões reunidas em torno dele. Jesus disse a seus doze discípulos para partir com ele em um barco. Eles iriam para o outro lado do Mar da Galileia.</w:t>
      </w:r>
    </w:p>
    <w:p>
      <w:pPr/>
      <w:r>
        <w:rPr>
          <w:lang w:val="pt_PT" w:bidi="pt_PT"/>
        </w:rPr>
      </w:r>
      <w:r>
        <w:rPr>
          <w:lang w:val="pt_PT" w:bidi="pt_PT"/>
        </w:rPr>
        <w:t xml:space="preserve">Mostre uma imagem de um pequeno </w:t>
      </w:r>
      <w:r>
        <w:rPr>
          <w:b/>
          <w:lang w:val="pt_PT" w:bidi="pt_PT"/>
        </w:rPr>
        <w:t>barco de pesca</w:t>
      </w:r>
      <w:r>
        <w:rPr>
          <w:lang w:val="pt_PT" w:bidi="pt_PT"/>
        </w:rPr>
        <w:t>.</w:t>
      </w:r>
    </w:p>
    <w:p>
      <w:pPr/>
      <w:r>
        <w:rPr>
          <w:lang w:val="pt_PT" w:bidi="pt_PT"/>
        </w:rPr>
      </w:r>
      <w:r>
        <w:rPr>
          <w:lang w:val="pt_PT" w:bidi="pt_PT"/>
        </w:rPr>
        <w:t>Parem e discutam como os alunos confiam em seu mestre. Como eles se sentem sobre seu mestre? Que tipos de coisas eles podem fazer por seu mestre?</w:t>
      </w:r>
    </w:p>
    <w:p>
      <w:pPr/>
      <w:r>
        <w:rPr>
          <w:lang w:val="pt_PT" w:bidi="pt_PT"/>
        </w:rPr>
      </w:r>
      <w:r>
        <w:rPr>
          <w:lang w:val="pt_PT" w:bidi="pt_PT"/>
        </w:rPr>
        <w:t>Antes de Jesus e seus discípulos entrarem no barco, um escriba, um mestre da lei, o qual queria ser um dos discípulos de Jesus, se aproximou de Jesus e disse: “Mestre, seguirei você para onde quer que você vá”. O escriba chamou Jesus de “mestre”. O título, “Mestre”, é um termo educado para um homem judeu que tinha autoridade para ensinar coisas sobre Deus. Os escribas, ou mestres da lei, geralmente se opunham ao ministério e aos ensinamentos de Jesus. Mas esse escriba queria seguir Jesus. Isso significava que ele queria ir com Jesus e se tornar um de seus discípulos.</w:t>
      </w:r>
    </w:p>
    <w:p>
      <w:pPr/>
      <w:r>
        <w:rPr>
          <w:lang w:val="pt_PT" w:bidi="pt_PT"/>
        </w:rPr>
      </w:r>
      <w:r>
        <w:rPr>
          <w:lang w:val="pt_PT" w:bidi="pt_PT"/>
        </w:rPr>
        <w:t>Jesus respondeu ao escriba, dizendo: “As raposas têm tocas para viver, e os pássaros têm ninhos, mas o Filho do Homem não tem lugar nem mesmo para encostar sua cabeça”. “Deitem sua cabeça” é uma expressão que significa descansar ou dormir. As raposas são um tipo de pequeno cão que vive na natureza. Os pássaros também vivem na natureza. Jesus e seus discípulos não tinham casa para dormir, mas os animais tinham. Jesus se chamou de “Filho do Homem". O Filho do Homem, na Bíblia, é a pessoa a quem Deus dá toda a autoridade e poder. O Filho do Homem é citado pelo profeta Daniel em sua visão. Todo o povo judeu sabia sobre o profeta Daniel e sobre sua visão. Jesus se chama de Filho do Homem porque ele era humano e representava todas as pessoas. Mas Jesus também tinha a natureza e autoridade de Deus.</w:t>
      </w:r>
    </w:p>
    <w:p>
      <w:pPr/>
      <w:r>
        <w:rPr>
          <w:lang w:val="pt_PT" w:bidi="pt_PT"/>
        </w:rPr>
      </w:r>
      <w:r>
        <w:rPr>
          <w:lang w:val="pt_PT" w:bidi="pt_PT"/>
        </w:rPr>
        <w:t>Mostre uma imagem de uma raposa do deserto e uma toca de raposas.</w:t>
      </w:r>
    </w:p>
    <w:p>
      <w:pPr/>
      <w:r>
        <w:rPr>
          <w:lang w:val="pt_PT" w:bidi="pt_PT"/>
        </w:rPr>
      </w:r>
      <w:r>
        <w:rPr>
          <w:lang w:val="pt_PT" w:bidi="pt_PT"/>
        </w:rPr>
        <w:t>Parem e discutam como é dormir em um lugar seguro e como é dormir em um lugar inseguro. Como o lugar onde vocês dormem afeta sua vida?</w:t>
      </w:r>
    </w:p>
    <w:p>
      <w:pPr/>
      <w:r>
        <w:rPr>
          <w:lang w:val="pt_PT" w:bidi="pt_PT"/>
        </w:rPr>
      </w:r>
      <w:r>
        <w:rPr>
          <w:lang w:val="pt_PT" w:bidi="pt_PT"/>
        </w:rPr>
        <w:t>Outro discípulo, que não era um dos doze, disse a Jesus: “Senhor, primeiro deixe-me retornar para casa e enterrar meu pai”. No costume judaico, um filho tinha deveres com seu pai por muitos anos antes de seu pai morrer. Jesus queria que o homem o seguisse imediatamente, então Jesus disse: “Siga-me, deixe os mortos enterrarem seus próprios mortos”. Na primeira vez que Jesus diz a palavra “morto”, ele está falando de pessoas que estão espiritualmente mortas. Espiritualmente morto significa uma pessoa que não tem uma vida espiritual e não conhece a Deus. Jesus estava dizendo que as pessoas espiritualmente mortas deveriam enterrar aquelas que estão fisicamente mortas. Jesus disse isso para dizer ao homem que ele não deveria permitir que os costumes o impedissem de seguir Jesus.</w:t>
      </w:r>
    </w:p>
    <w:p>
      <w:pPr/>
      <w:r>
        <w:rPr>
          <w:lang w:val="pt_PT" w:bidi="pt_PT"/>
        </w:rPr>
      </w:r>
      <w:r>
        <w:rPr>
          <w:lang w:val="pt_PT" w:bidi="pt_PT"/>
        </w:rPr>
        <w:t>Parem e discutam a importância de um funeral em sua cultura. Quais são suas tradições? Por que suas tradições são importantes?</w:t>
      </w:r>
    </w:p>
    <w:p>
      <w:pPr/>
      <w:r>
        <w:rPr>
          <w:lang w:val="pt_PT" w:bidi="pt_PT"/>
        </w:rPr>
      </w:r>
      <w:r>
        <w:rPr>
          <w:lang w:val="pt_PT" w:bidi="pt_PT"/>
        </w:rPr>
        <w:t>A resposta de Jesus a ambos esses homens nos mostra que seguir Jesus às vezes significará que temos que desistir de coisas em nossas vidas com as quais nos importamos.</w:t>
      </w:r>
    </w:p>
    <w:p>
      <w:pPr/>
      <w:r>
        <w:rPr>
          <w:lang w:val="pt_PT" w:bidi="pt_PT"/>
        </w:rPr>
      </w:r>
      <w:r>
        <w:rPr>
          <w:lang w:val="pt_PT" w:bidi="pt_PT"/>
        </w:rPr>
        <w:t>Parem e discutam um momento em que vocês tiveram que desistir de coisas em sua vida com as quais se importavam, pelo bem de si mesmos ou dos outros.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antes de Jesus e os doze discípulos cruzarem o Mar da Galileia, um escriba quer seguir Jesus.</w:t>
      </w:r>
    </w:p>
    <w:p>
      <w:pPr/>
      <w:r>
        <w:rPr>
          <w:lang w:val="pt_PT" w:bidi="pt_PT"/>
        </w:rPr>
      </w:r>
      <w:r>
        <w:rPr>
          <w:b/>
          <w:lang w:val="pt_PT" w:bidi="pt_PT"/>
        </w:rPr>
        <w:t>Segunda cena:</w:t>
      </w:r>
      <w:r>
        <w:rPr>
          <w:lang w:val="pt_PT" w:bidi="pt_PT"/>
        </w:rPr>
        <w:t xml:space="preserve"> antes de Jesus e os doze discípulos cruzarem o Mar da Galileia, outro discípulo quer enterrar seu pai antes de seguir Jesus para mais longe.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Doze discípulos mais próximos de Jesus</w:t>
      </w:r>
    </w:p>
    <w:p>
      <w:pPr>
        <w:pStyle w:val="ListBullet"/>
        <w:spacing w:line="240" w:lineRule="auto"/>
        <w:ind w:left="720"/>
      </w:pPr>
      <w:r>
        <w:rPr>
          <w:lang w:val="pt_PT" w:bidi="pt_PT"/>
        </w:rPr>
      </w:r>
      <w:r>
        <w:rPr>
          <w:lang w:val="pt_PT" w:bidi="pt_PT"/>
        </w:rPr>
        <w:t>Um mestre da lei/escriba</w:t>
      </w:r>
    </w:p>
    <w:p>
      <w:pPr>
        <w:pStyle w:val="ListBullet"/>
        <w:spacing w:line="240" w:lineRule="auto"/>
        <w:ind w:left="720"/>
      </w:pPr>
      <w:r>
        <w:rPr>
          <w:lang w:val="pt_PT" w:bidi="pt_PT"/>
        </w:rPr>
      </w:r>
      <w:r>
        <w:rPr>
          <w:lang w:val="pt_PT" w:bidi="pt_PT"/>
        </w:rPr>
        <w:t>Outro discípulo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e seus discípulos estão perto da margem de um lago. Há muitas pessoas ao seu redor. Jesus diz a seus 12 discípulos que eles deveriam cruzar para o outro lado do lago. Mas antes que eles possam entrar no barco, um mestre da lei aborda Jesus e faz uma pergunta a ele. Então outro homem na multidão faz a Jesus uma pergunta.</w:t>
      </w:r>
    </w:p>
    <w:p>
      <w:pPr/>
      <w:r>
        <w:rPr>
          <w:lang w:val="pt_PT" w:bidi="pt_PT"/>
        </w:rPr>
      </w:r>
      <w:r>
        <w:rPr>
          <w:lang w:val="pt_PT" w:bidi="pt_PT"/>
        </w:rPr>
        <w:t>Lembre-se de que há doze seguidores mais próximos de Jesus que vão com ele para toda parte.</w:t>
      </w:r>
    </w:p>
    <w:p>
      <w:pPr/>
      <w:r>
        <w:rPr>
          <w:lang w:val="pt_PT" w:bidi="pt_PT"/>
        </w:rPr>
      </w:r>
      <w:r>
        <w:rPr>
          <w:lang w:val="pt_PT" w:bidi="pt_PT"/>
        </w:rPr>
        <w:t>Lembre-se de que um escriba é um mestre da lei judaica. Os escribas geralmente não gostavam do ensinamento de Jesus, e eles não queriam segui-lo.</w:t>
      </w:r>
    </w:p>
    <w:p>
      <w:pPr/>
      <w:r>
        <w:rPr>
          <w:lang w:val="pt_PT" w:bidi="pt_PT"/>
        </w:rPr>
      </w:r>
      <w:r>
        <w:rPr>
          <w:lang w:val="pt_PT" w:bidi="pt_PT"/>
        </w:rPr>
        <w:t>É importante lembrar o que o escriba perguntou a Jesus e o que Jesus respondeu a ele.</w:t>
      </w:r>
    </w:p>
    <w:p>
      <w:pPr/>
      <w:r>
        <w:rPr>
          <w:lang w:val="pt_PT" w:bidi="pt_PT"/>
        </w:rPr>
      </w:r>
      <w:r>
        <w:rPr>
          <w:lang w:val="pt_PT" w:bidi="pt_PT"/>
        </w:rPr>
        <w:t>Lembre-se de que Jesus e seus discípulos estavam viajando e não tinham uma casa permanente.</w:t>
      </w:r>
    </w:p>
    <w:p>
      <w:pPr/>
      <w:r>
        <w:rPr>
          <w:lang w:val="pt_PT" w:bidi="pt_PT"/>
        </w:rPr>
      </w:r>
      <w:r>
        <w:rPr>
          <w:lang w:val="pt_PT" w:bidi="pt_PT"/>
        </w:rPr>
        <w:t>Lembre-se de que o costume judaico é que um filho tinha deveres com seu pai por muitos anos antes de seu pai morrer. É importante lembrar o que Jesus disse a outro discípulo que queria segui-lo.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Um mestre da lei/escriba</w:t>
      </w:r>
    </w:p>
    <w:p>
      <w:pPr>
        <w:pStyle w:val="ListBullet"/>
        <w:spacing w:line="240" w:lineRule="auto"/>
        <w:ind w:left="720"/>
      </w:pPr>
      <w:r>
        <w:rPr>
          <w:lang w:val="pt_PT" w:bidi="pt_PT"/>
        </w:rPr>
      </w:r>
      <w:r>
        <w:rPr>
          <w:lang w:val="pt_PT" w:bidi="pt_PT"/>
        </w:rPr>
        <w:t>Outro discípulo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está perto da margem do lago e ele vê uma grande multidão ao seu redor. Ele diz a seus 12 discípulos mais próximos para cruzar o lago, o Mar da Galileia. Antes deles entrarem no barco, um escriba diz que ele quer seguir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“Vocês sabem o que custa me seguir?”. ou “Cauteloso porque é um escriba”.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disse: “As raposas têm tocas para viver, e os pássaros têm ninhos, mas o Filho do Homem não tem lugar nem mesmo para encostar sua cabeça”.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escriba: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Antes de Jesus e os discípulos entrarem no barco para cruzar o Mar da Galileia, outro discípulo quer ir e enterrar seu pai antes de seguir Jesus para mais longe.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“Como você está se sentindo?”. Você pode ouvir coisas como: “Desapontado por meu povo não entender o que é preciso para me seguir”, ou “Quero que eles me entendam melhor”.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disse: “Siga-me, deixe os mortos enterrarem seus próprios mortos”.</w:t>
      </w:r>
    </w:p>
    <w:p>
      <w:pPr/>
      <w:r>
        <w:rPr>
          <w:lang w:val="pt_PT" w:bidi="pt_PT"/>
        </w:rPr>
      </w:r>
      <w:r>
        <w:rPr>
          <w:lang w:val="pt_PT" w:bidi="pt_PT"/>
        </w:rPr>
        <w:t>Interrompa a encenação. Pergunte ao ator que interpreta outro discípulo: "Como você está se sentindo?”. Você pode ouvir coisas como: “Desapontado porque Jesus quer que eu vá agora em vez de cuidar de meu pai”, ou “Insultado por Jesus ter dito isso”.</w:t>
      </w:r>
      <w:r>
        <w:rPr>
          <w:lang w:val="pt_PT" w:bidi="pt_PT"/>
        </w:rPr>
      </w:r>
    </w:p>
    <w:p>
      <w:pPr>
        <w:pStyle w:val="Heading3"/>
      </w:pPr>
      <w:r>
        <w:rPr>
          <w:lang w:val="pt_PT" w:bidi="pt_PT"/>
        </w:rPr>
        <w:t>Preenchendo as Lacunas</w:t>
      </w:r>
    </w:p>
    <w:p>
      <w:pPr/>
      <w:r>
        <w:rPr>
          <w:lang w:val="pt_PT" w:bidi="pt_PT"/>
        </w:rPr>
      </w:r>
      <w:r>
        <w:rPr>
          <w:lang w:val="pt_PT" w:bidi="pt_PT"/>
        </w:rPr>
        <w:t>Ouçam o texto mais uma vez na versão mais fácil de entender.</w:t>
      </w:r>
    </w:p>
    <w:p>
      <w:pPr/>
      <w:r>
        <w:rPr>
          <w:lang w:val="pt_PT" w:bidi="pt_PT"/>
        </w:rPr>
      </w:r>
      <w:r>
        <w:rPr>
          <w:lang w:val="pt_PT" w:bidi="pt_PT"/>
        </w:rPr>
        <w:t xml:space="preserve">Jesus disse a seus </w:t>
      </w:r>
      <w:r>
        <w:rPr>
          <w:b/>
          <w:lang w:val="pt_PT" w:bidi="pt_PT"/>
        </w:rPr>
        <w:t>discípulos</w:t>
      </w:r>
      <w:r>
        <w:rPr>
          <w:lang w:val="pt_PT" w:bidi="pt_PT"/>
        </w:rPr>
        <w:t xml:space="preserve"> para sair com ele em um barco. Discípulo significa “aprendiz”. Os discípulos eram pessoas que seguiam Jesus. Jesus chamou doze homens para ser seus discípulos. Use a mesma palavra que você usou em passagens anteriores. Consulte o Glossário Mestre para a definição mais completa de </w:t>
      </w:r>
      <w:r>
        <w:rPr>
          <w:lang w:val="pt_PT" w:bidi="pt_PT"/>
        </w:rPr>
        <w:t>discípulo</w:t>
      </w:r>
      <w:r>
        <w:rPr>
          <w:lang w:val="pt_PT" w:bidi="pt_PT"/>
        </w:rPr>
        <w:t>.</w:t>
      </w:r>
    </w:p>
    <w:p>
      <w:pPr/>
      <w:r>
        <w:rPr>
          <w:lang w:val="pt_PT" w:bidi="pt_PT"/>
        </w:rPr>
      </w:r>
      <w:r>
        <w:rPr>
          <w:lang w:val="pt_PT" w:bidi="pt_PT"/>
        </w:rPr>
        <w:t xml:space="preserve">Antes deles entrarem no barco, havia um </w:t>
      </w:r>
      <w:r>
        <w:rPr>
          <w:b/>
          <w:lang w:val="pt_PT" w:bidi="pt_PT"/>
        </w:rPr>
        <w:t>escriba/mestre da lei</w:t>
      </w:r>
      <w:r>
        <w:rPr>
          <w:lang w:val="pt_PT" w:bidi="pt_PT"/>
        </w:rPr>
        <w:t xml:space="preserve">. Esse é um estudioso e especialista na interpretação da lei judaica. Essas interpretações não eram escritas, mas eram memorizadas e ensinadas oralmente pelos mestres. Use a mesma palavra que você usou em passagens anteriores. Consulte o Glossário Mestre para uma definição mais completa de </w:t>
      </w:r>
      <w:r>
        <w:rPr>
          <w:lang w:val="pt_PT" w:bidi="pt_PT"/>
        </w:rPr>
        <w:t>escriba/mestre da lei</w:t>
      </w:r>
      <w:r>
        <w:rPr>
          <w:lang w:val="pt_PT" w:bidi="pt_PT"/>
        </w:rPr>
        <w:t>. O escriba chamou Jesus de “mestre”.</w:t>
      </w:r>
    </w:p>
    <w:p>
      <w:pPr/>
      <w:r>
        <w:rPr>
          <w:lang w:val="pt_PT" w:bidi="pt_PT"/>
        </w:rPr>
      </w:r>
      <w:r>
        <w:rPr>
          <w:lang w:val="pt_PT" w:bidi="pt_PT"/>
        </w:rPr>
        <w:t xml:space="preserve">O título, </w:t>
      </w:r>
      <w:r>
        <w:rPr>
          <w:b/>
          <w:lang w:val="pt_PT" w:bidi="pt_PT"/>
        </w:rPr>
        <w:t>mestre</w:t>
      </w:r>
      <w:r>
        <w:rPr>
          <w:lang w:val="pt_PT" w:bidi="pt_PT"/>
        </w:rPr>
        <w:t xml:space="preserve">: esse é um termo educado para um homem judeu que tinha autoridade para ensinar as coisas sobre Deus. Use a mesma palavra que você usou em passagens anteriores. Consulte o Glossário Mestre para uma definição mais completa de </w:t>
      </w:r>
      <w:r>
        <w:rPr>
          <w:lang w:val="pt_PT" w:bidi="pt_PT"/>
        </w:rPr>
        <w:t>mestre</w:t>
      </w:r>
      <w:r>
        <w:rPr>
          <w:lang w:val="pt_PT" w:bidi="pt_PT"/>
        </w:rPr>
        <w:t>.</w:t>
      </w:r>
    </w:p>
    <w:p>
      <w:pPr/>
      <w:r>
        <w:rPr>
          <w:lang w:val="pt_PT" w:bidi="pt_PT"/>
        </w:rPr>
      </w:r>
      <w:r>
        <w:rPr>
          <w:lang w:val="pt_PT" w:bidi="pt_PT"/>
        </w:rPr>
        <w:t xml:space="preserve">O escriba disse que ele queria </w:t>
      </w:r>
      <w:r>
        <w:rPr>
          <w:b/>
          <w:lang w:val="pt_PT" w:bidi="pt_PT"/>
        </w:rPr>
        <w:t>seguir</w:t>
      </w:r>
      <w:r>
        <w:rPr>
          <w:lang w:val="pt_PT" w:bidi="pt_PT"/>
        </w:rPr>
        <w:t xml:space="preserve"> Jesus. Seguir significa ir com alguém, e se tornar um discípulo dessa pessoa. Use a mesma palavra que você usou em passagens anteriores. Jesus disse ao escriba: “As raposas têm tocas para viver, e os pássaros têm ninhos, mas o </w:t>
      </w:r>
      <w:r>
        <w:rPr>
          <w:b/>
          <w:lang w:val="pt_PT" w:bidi="pt_PT"/>
        </w:rPr>
        <w:t>Filho do Homem</w:t>
      </w:r>
      <w:r>
        <w:rPr>
          <w:lang w:val="pt_PT" w:bidi="pt_PT"/>
        </w:rPr>
        <w:t xml:space="preserve"> não tem lugar nem mesmo para encostar sua cabeça”. As </w:t>
      </w:r>
      <w:r>
        <w:rPr>
          <w:b/>
          <w:lang w:val="pt_PT" w:bidi="pt_PT"/>
        </w:rPr>
        <w:t>raposas</w:t>
      </w:r>
      <w:r>
        <w:rPr>
          <w:lang w:val="pt_PT" w:bidi="pt_PT"/>
        </w:rPr>
        <w:t xml:space="preserve"> são um tipo de pequeno cão que vive na natureza. Elas têm pelos laranja ou cinza. </w:t>
      </w:r>
      <w:r>
        <w:rPr>
          <w:b/>
          <w:lang w:val="pt_PT" w:bidi="pt_PT"/>
        </w:rPr>
        <w:t>As aves do céu</w:t>
      </w:r>
      <w:r>
        <w:rPr>
          <w:lang w:val="pt_PT" w:bidi="pt_PT"/>
        </w:rPr>
        <w:t xml:space="preserve"> são qualquer tipo de pássaro.</w:t>
      </w:r>
    </w:p>
    <w:p>
      <w:pPr/>
      <w:r>
        <w:rPr>
          <w:lang w:val="pt_PT" w:bidi="pt_PT"/>
        </w:rPr>
      </w:r>
      <w:r>
        <w:rPr>
          <w:b/>
          <w:lang w:val="pt_PT" w:bidi="pt_PT"/>
        </w:rPr>
        <w:t>Filho do Homem</w:t>
      </w:r>
      <w:r>
        <w:rPr>
          <w:lang w:val="pt_PT" w:bidi="pt_PT"/>
        </w:rPr>
        <w:t xml:space="preserve">: o Filho do Homem, na Bíblia, é a pessoa a quem Deus dá toda a autoridade e poder. Filho do Homem pode se referir a um ser humano comum ou um ser humano sobrenatural. O Filho do Homem é citado pelo profeta Daniel, um mensageiro de Deus, em uma visão. Todo o povo judeu sabia sobre a visão do profeta Daniel. Jesus se chama de “Filho do Homem" porque ele era humano e representava todas as pessoas. Mas Jesus também tinha a natureza e autoridade de Deus. Use a mesma palavra que você usou em passagens anteriores. Consulte o Glossário Mestre para uma definição mais completa de </w:t>
      </w:r>
      <w:r>
        <w:rPr>
          <w:lang w:val="pt_PT" w:bidi="pt_PT"/>
        </w:rPr>
        <w:t>Filho do Homem</w:t>
      </w:r>
      <w:r>
        <w:rPr>
          <w:lang w:val="pt_PT" w:bidi="pt_PT"/>
        </w:rPr>
        <w:t>.</w:t>
      </w:r>
    </w:p>
    <w:p>
      <w:pPr/>
      <w:r>
        <w:rPr>
          <w:lang w:val="pt_PT" w:bidi="pt_PT"/>
        </w:rPr>
      </w:r>
      <w:r>
        <w:rPr>
          <w:lang w:val="pt_PT" w:bidi="pt_PT"/>
        </w:rPr>
        <w:t>Outro discípulo disse: “</w:t>
      </w:r>
      <w:r>
        <w:rPr>
          <w:b/>
          <w:lang w:val="pt_PT" w:bidi="pt_PT"/>
        </w:rPr>
        <w:t>Senhor</w:t>
      </w:r>
      <w:r>
        <w:rPr>
          <w:lang w:val="pt_PT" w:bidi="pt_PT"/>
        </w:rPr>
        <w:t xml:space="preserve">, primeiro deixe-me retornar para casa e </w:t>
      </w:r>
      <w:r>
        <w:rPr>
          <w:b/>
          <w:lang w:val="pt_PT" w:bidi="pt_PT"/>
        </w:rPr>
        <w:t>enterrar meu pai</w:t>
      </w:r>
      <w:r>
        <w:rPr>
          <w:lang w:val="pt_PT" w:bidi="pt_PT"/>
        </w:rPr>
        <w:t xml:space="preserve">". “Outro discípulo” se refere a um homem que era do grupo maior que estava seguindo Jesus. Ele não era um dos doze discípulos. Traduza discípulo da mesma maneira que antes. Nesse caso, “Senhor” é um termo de respeito usado quando se dirige a um homem. Use a mesma palavra que você usou em passagens anteriores. Consulte o Glossário Mestre para uma definição mais completa de </w:t>
      </w:r>
      <w:r>
        <w:rPr>
          <w:lang w:val="pt_PT" w:bidi="pt_PT"/>
        </w:rPr>
        <w:t>Senhor</w:t>
      </w:r>
      <w:r>
        <w:rPr>
          <w:lang w:val="pt_PT" w:bidi="pt_PT"/>
        </w:rPr>
        <w:t>.</w:t>
      </w:r>
    </w:p>
    <w:p>
      <w:pPr/>
      <w:r>
        <w:rPr>
          <w:lang w:val="pt_PT" w:bidi="pt_PT"/>
        </w:rPr>
      </w:r>
      <w:r>
        <w:rPr>
          <w:lang w:val="pt_PT" w:bidi="pt_PT"/>
        </w:rPr>
        <w:t xml:space="preserve">Jesus disse: “Siga-me, deixe os </w:t>
      </w:r>
      <w:r>
        <w:rPr>
          <w:b/>
          <w:lang w:val="pt_PT" w:bidi="pt_PT"/>
        </w:rPr>
        <w:t>mortos</w:t>
      </w:r>
      <w:r>
        <w:rPr>
          <w:lang w:val="pt_PT" w:bidi="pt_PT"/>
        </w:rPr>
        <w:t xml:space="preserve"> enterrarem seus próprios mortos”.</w:t>
      </w:r>
    </w:p>
    <w:p>
      <w:pPr/>
      <w:r>
        <w:rPr>
          <w:lang w:val="pt_PT" w:bidi="pt_PT"/>
        </w:rPr>
      </w:r>
      <w:r>
        <w:rPr>
          <w:lang w:val="pt_PT" w:bidi="pt_PT"/>
        </w:rPr>
        <w:t xml:space="preserve">A primeira vez que “morto” ocorre, é usada em um sentido espiritual. Refere-se a pessoas que estão </w:t>
      </w:r>
      <w:r>
        <w:rPr>
          <w:b/>
          <w:lang w:val="pt_PT" w:bidi="pt_PT"/>
        </w:rPr>
        <w:t>espiritualmente mortas</w:t>
      </w:r>
      <w:r>
        <w:rPr>
          <w:lang w:val="pt_PT" w:bidi="pt_PT"/>
        </w:rPr>
        <w:t>. "Espiritualmente morto" significa uma pessoa que não tem uma vida espiritual e não conhece a Deus. Use a mesma palavra que você usou em passagens anteriores. Na segunda vez que “morto” ocorre, é usado em seu sentido normal. Refere-se a pessoas fisicamente mortas.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8:23–27</w:t>
      </w:r>
      <w:r>
        <w:rPr>
          <w:lang w:val="pt_PT" w:bidi="pt_PT"/>
        </w:rPr>
      </w:r>
    </w:p>
    <w:p>
      <w:pPr>
        <w:pStyle w:val="Heading3"/>
      </w:pPr>
      <w:r>
        <w:rPr>
          <w:lang w:val="pt_PT" w:bidi="pt_PT"/>
        </w:rPr>
        <w:t>Ouvir e Sentir</w:t>
      </w:r>
    </w:p>
    <w:p>
      <w:pPr/>
      <w:r>
        <w:rPr>
          <w:lang w:val="pt_PT" w:bidi="pt_PT"/>
        </w:rPr>
      </w:r>
      <w:r>
        <w:rPr>
          <w:lang w:val="pt_PT" w:bidi="pt_PT"/>
        </w:rPr>
        <w:t>Ouçam Mateus 8.23–27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história verdadeira, Mateus dá um exemplo do poder que Jesus tem sobre a natureza e por que podemos confiar no que Jesus diz.</w:t>
      </w:r>
    </w:p>
    <w:p>
      <w:pPr/>
      <w:r>
        <w:rPr>
          <w:lang w:val="pt_PT" w:bidi="pt_PT"/>
        </w:rPr>
      </w:r>
      <w:r>
        <w:rPr>
          <w:lang w:val="pt_PT" w:bidi="pt_PT"/>
        </w:rPr>
        <w:t>Na passagem anterior, Jesus curou muitas pessoas e havia multidões reunidas em torno dele. Jesus disse a seus doze discípulos para partir com ele em um barco. Eles entraram no barco e começaram a cruzar o Mar da Galileia. O barco tinha 8 metros de comprimento e 2,5 metros de largura. Tinha cerca de 1,25 metro de profundidade. Um barco desse tamanho suportaria, confortavelmente, treze pessoas. O Mar da Galileia é um lago muito grande, com cerca de 21 quilômetros de comprimento por 10 quilômetros de largura. Essa história aconteceu perto de Cafarnaum.</w:t>
      </w:r>
    </w:p>
    <w:p>
      <w:pPr/>
      <w:r>
        <w:rPr>
          <w:lang w:val="pt_PT" w:bidi="pt_PT"/>
        </w:rPr>
      </w:r>
      <w:r>
        <w:rPr>
          <w:lang w:val="pt_PT" w:bidi="pt_PT"/>
        </w:rPr>
        <w:t>Mostre o mapa do Mar da Galileia. Mostre onde Cafarnaum está no mapa.</w:t>
      </w:r>
    </w:p>
    <w:p>
      <w:pPr/>
      <w:r>
        <w:rPr>
          <w:lang w:val="pt_PT" w:bidi="pt_PT"/>
        </w:rPr>
      </w:r>
      <w:r>
        <w:rPr>
          <w:lang w:val="pt_PT" w:bidi="pt_PT"/>
        </w:rPr>
        <w:t>Parem e discutam que tipo de coisas as pessoas farão por aqueles em quem confiam.</w:t>
      </w:r>
    </w:p>
    <w:p>
      <w:pPr/>
      <w:r>
        <w:rPr>
          <w:lang w:val="pt_PT" w:bidi="pt_PT"/>
        </w:rPr>
      </w:r>
      <w:r>
        <w:rPr>
          <w:lang w:val="pt_PT" w:bidi="pt_PT"/>
        </w:rPr>
        <w:t xml:space="preserve">Mostrar uma imagem de um </w:t>
      </w:r>
      <w:r>
        <w:rPr>
          <w:b/>
          <w:lang w:val="pt_PT" w:bidi="pt_PT"/>
        </w:rPr>
        <w:t>barco de pesca</w:t>
      </w:r>
      <w:r>
        <w:rPr>
          <w:lang w:val="pt_PT" w:bidi="pt_PT"/>
        </w:rPr>
        <w:t>. Possível atividade: desenhe um contorno de um pequeno barco de pesca com cerca de 8 metros de comprimento e 2,5 metros de largura. Peça às pessoas que entrem no contorno. O barco tinha cerca de 1,5 metros de profundidade.</w:t>
      </w:r>
    </w:p>
    <w:p>
      <w:pPr/>
      <w:r>
        <w:rPr>
          <w:lang w:val="pt_PT" w:bidi="pt_PT"/>
        </w:rPr>
      </w:r>
      <w:r>
        <w:rPr>
          <w:lang w:val="pt_PT" w:bidi="pt_PT"/>
        </w:rPr>
        <w:t>Jesus e os discípulos estavam a uma boa distância da costa. De repente, uma tempestade começou a soprar no Mar da Galileia. “De repente”, ou “eis que" é uma palavra que Mateus usa para nos deixar saber que algo incrível está prestes a acontecer. Tempestades repentinas violentas ocorriam muitas vezes no Mar da Galileia. Isso acontece porque ele era cercado por montanhas altas e situado abaixo do nível do mar. Alguns dos discípulos de Jesus, que eram pescadores, sabiam sobre a possibilidade dessas tempestades perigosas.</w:t>
      </w:r>
    </w:p>
    <w:p>
      <w:pPr/>
      <w:r>
        <w:rPr>
          <w:lang w:val="pt_PT" w:bidi="pt_PT"/>
        </w:rPr>
      </w:r>
      <w:r>
        <w:rPr>
          <w:lang w:val="pt_PT" w:bidi="pt_PT"/>
        </w:rPr>
        <w:t>A tempestade inesperada tinha ventos muito fortes. O barco estava sendo inundado. Inundado significa que os ventos sopraram a água em grandes ondas. O barco estava sendo atingido repetidamente por ondas gigantes e a água estava enchendo o barco. O barco estava em perigo de afundar, mas Jesus estava dormindo no barco.</w:t>
      </w:r>
    </w:p>
    <w:p>
      <w:pPr/>
      <w:r>
        <w:rPr>
          <w:lang w:val="pt_PT" w:bidi="pt_PT"/>
        </w:rPr>
      </w:r>
      <w:r>
        <w:rPr>
          <w:lang w:val="pt_PT" w:bidi="pt_PT"/>
        </w:rPr>
        <w:t>Alguns dos discípulos eram pescadores experientes. Eles estavam familiarizados com estar em barcos. Os discípulos ficaram aterrorizados, pensando que a tempestade afundaria o barco. Então, eles acordaram Jesus de seu sono. Os discípulos disseram a ele: “Senhor, nos salve! Nós vamos morrer!”.</w:t>
      </w:r>
    </w:p>
    <w:p>
      <w:pPr/>
      <w:r>
        <w:rPr>
          <w:lang w:val="pt_PT" w:bidi="pt_PT"/>
        </w:rPr>
      </w:r>
      <w:r>
        <w:rPr>
          <w:lang w:val="pt_PT" w:bidi="pt_PT"/>
        </w:rPr>
        <w:t>Mostre uma imagem do mar da Galileia. Apontem para ele no mapa.</w:t>
      </w:r>
    </w:p>
    <w:p>
      <w:pPr/>
      <w:r>
        <w:rPr>
          <w:lang w:val="pt_PT" w:bidi="pt_PT"/>
        </w:rPr>
      </w:r>
      <w:r>
        <w:rPr>
          <w:lang w:val="pt_PT" w:bidi="pt_PT"/>
        </w:rPr>
        <w:t>Compartilhe histórias sobre como as tempestades afetaram a área em que vocês vivem. Discutam o que vocês fazem em uma tempestade ruim.</w:t>
      </w:r>
    </w:p>
    <w:p>
      <w:pPr/>
      <w:r>
        <w:rPr>
          <w:lang w:val="pt_PT" w:bidi="pt_PT"/>
        </w:rPr>
      </w:r>
      <w:r>
        <w:rPr>
          <w:lang w:val="pt_PT" w:bidi="pt_PT"/>
        </w:rPr>
        <w:t>Jesus respondeu a eles: “Por que vocês têm medo, não acreditam em mim?”. Jesus queria que os discípulos entendessem que não havia razão para ter medo. Jesus quer que aqueles que o seguem tenham fé, ou acreditem nele. Fé descreve a resposta das pessoas a Deus.</w:t>
      </w:r>
    </w:p>
    <w:p>
      <w:pPr/>
      <w:r>
        <w:rPr>
          <w:lang w:val="pt_PT" w:bidi="pt_PT"/>
        </w:rPr>
      </w:r>
      <w:r>
        <w:rPr>
          <w:lang w:val="pt_PT" w:bidi="pt_PT"/>
        </w:rPr>
        <w:t>Jesus repreendeu, ou ordenou, o vento e o mar. Jesus fez a tempestade parar de repente e ficar calma. Jesus fez isso simplesmente falando com o vento e os mares.</w:t>
      </w:r>
    </w:p>
    <w:p>
      <w:pPr/>
      <w:r>
        <w:rPr>
          <w:lang w:val="pt_PT" w:bidi="pt_PT"/>
        </w:rPr>
      </w:r>
      <w:r>
        <w:rPr>
          <w:lang w:val="pt_PT" w:bidi="pt_PT"/>
        </w:rPr>
        <w:t>Os discípulos ficaram surpresos por Jesus ter o poder de comandar o vento e o mar. Eles se perguntaram: “Que tipo de homem é esse?”. Eles responderam a sua própria pergunta: “Até mesmo os ventos e o mar obedecem a ele!” Essa pergunta não foi feita para receber uma resposta. A pergunta foi feita porque eles ficaram muito surpresos por Jesus estar no controle do tempo. Obedecer indica que os ventos e o mar fizeram o que Jesus ordenou que eles fizessem. Os discípulos ficaram surpresos porque a autoridade de Jesus era muito maior do que eles perceberam antes desse evento.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 seus discípulos entram em um barco para cruzar o Mar da Galileia.</w:t>
      </w:r>
    </w:p>
    <w:p>
      <w:pPr/>
      <w:r>
        <w:rPr>
          <w:lang w:val="pt_PT" w:bidi="pt_PT"/>
        </w:rPr>
      </w:r>
      <w:r>
        <w:rPr>
          <w:b/>
          <w:lang w:val="pt_PT" w:bidi="pt_PT"/>
        </w:rPr>
        <w:t>Segunda cena:</w:t>
      </w:r>
      <w:r>
        <w:rPr>
          <w:lang w:val="pt_PT" w:bidi="pt_PT"/>
        </w:rPr>
        <w:t xml:space="preserve"> uma tempestade repentina começa no Mar da Galileia. Jesus está dormindo no barco. Os discípulos estão aterrorizados com a tempestade afundando o barco. Então, eles acordam Jesus de seu sono.</w:t>
      </w:r>
    </w:p>
    <w:p>
      <w:pPr/>
      <w:r>
        <w:rPr>
          <w:lang w:val="pt_PT" w:bidi="pt_PT"/>
        </w:rPr>
      </w:r>
      <w:r>
        <w:rPr>
          <w:b/>
          <w:lang w:val="pt_PT" w:bidi="pt_PT"/>
        </w:rPr>
        <w:t>Terceira cena:</w:t>
      </w:r>
      <w:r>
        <w:rPr>
          <w:lang w:val="pt_PT" w:bidi="pt_PT"/>
        </w:rPr>
        <w:t xml:space="preserve"> Jesus acorda. Ele faz a tempestade parar falando com o vento e o mar.</w:t>
      </w:r>
    </w:p>
    <w:p>
      <w:pPr/>
      <w:r>
        <w:rPr>
          <w:lang w:val="pt_PT" w:bidi="pt_PT"/>
        </w:rPr>
      </w:r>
      <w:r>
        <w:rPr>
          <w:b/>
          <w:lang w:val="pt_PT" w:bidi="pt_PT"/>
        </w:rPr>
        <w:t>Quarta cena:</w:t>
      </w:r>
      <w:r>
        <w:rPr>
          <w:lang w:val="pt_PT" w:bidi="pt_PT"/>
        </w:rPr>
        <w:t xml:space="preserve"> os discípulos estão surpresos pelo vento e o mar terem obedecido ao mandamento de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 Mar da Galileia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o Mar da Galileia é muito grande e que tempestades repentinas são comuns.</w:t>
      </w:r>
    </w:p>
    <w:p>
      <w:pPr/>
      <w:r>
        <w:rPr>
          <w:lang w:val="pt_PT" w:bidi="pt_PT"/>
        </w:rPr>
      </w:r>
      <w:r>
        <w:rPr>
          <w:lang w:val="pt_PT" w:bidi="pt_PT"/>
        </w:rPr>
        <w:t>É importante lembrar que a tempestade começou de repente. A tempestade estava fazendo água encher o barco. É importante lembrar que Jesus estava dormindo no barco.</w:t>
      </w:r>
    </w:p>
    <w:p>
      <w:pPr/>
      <w:r>
        <w:rPr>
          <w:lang w:val="pt_PT" w:bidi="pt_PT"/>
        </w:rPr>
      </w:r>
      <w:r>
        <w:rPr>
          <w:lang w:val="pt_PT" w:bidi="pt_PT"/>
        </w:rPr>
        <w:t>É importante lembrar que os discípulos tinham medo de que o barco afundasse. É importante lembrar que alguns dos discípulos eram pescadores experientes. Eles haviam estado em barcos antes.</w:t>
      </w:r>
    </w:p>
    <w:p>
      <w:pPr/>
      <w:r>
        <w:rPr>
          <w:lang w:val="pt_PT" w:bidi="pt_PT"/>
        </w:rPr>
      </w:r>
      <w:r>
        <w:rPr>
          <w:lang w:val="pt_PT" w:bidi="pt_PT"/>
        </w:rPr>
        <w:t>É importante lembrar o que os discípulos disseram a Jesus quando eles o acordaram do sono.</w:t>
      </w:r>
    </w:p>
    <w:p>
      <w:pPr/>
      <w:r>
        <w:rPr>
          <w:lang w:val="pt_PT" w:bidi="pt_PT"/>
        </w:rPr>
      </w:r>
      <w:r>
        <w:rPr>
          <w:lang w:val="pt_PT" w:bidi="pt_PT"/>
        </w:rPr>
        <w:t>É importante lembrar que Jesus perguntou a seus discípulos por que eles não acreditavam nele antes de repreender a tempestade.</w:t>
      </w:r>
    </w:p>
    <w:p>
      <w:pPr/>
      <w:r>
        <w:rPr>
          <w:lang w:val="pt_PT" w:bidi="pt_PT"/>
        </w:rPr>
      </w:r>
      <w:r>
        <w:rPr>
          <w:lang w:val="pt_PT" w:bidi="pt_PT"/>
        </w:rPr>
        <w:t>É importante lembrar o que os discípulos disseram depois do vento e do mar obedeceram ao mandamento de Jesus.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 Mar da Galileia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 seus discípulos entram em um barco para cruzar o Mar da Galileia.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“Me pergunto para onde estamos indo”, ou “Com certeza viajamos muito”.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 os discípulos estavam a uma boa distância da costa. De repente, uma tempestade começou a soprar no Mar da Galileia, mas Jesus estava dormindo no barco.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“Essa tempestade veio sobre nós rapidamente”, “Isso é assustador”, ou “Espero que Jesus nos salve”.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discípulos acordaram Jesus de seu sono. Eles disseram: “Senhor, nos salve! Nós vamos morrer!”.</w:t>
      </w:r>
    </w:p>
    <w:p>
      <w:pPr/>
      <w:r>
        <w:rPr>
          <w:lang w:val="pt_PT" w:bidi="pt_PT"/>
        </w:rPr>
      </w:r>
      <w:r>
        <w:rPr>
          <w:lang w:val="pt_PT" w:bidi="pt_PT"/>
        </w:rPr>
        <w:t>Falando aos discípulos, Jesus diz: “Por que vocês têm medo, vocês não acreditam em mim?”.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Jesus repreendeu a tempestade e tudo se acalmou.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“Por que não acreditamos?”. ou “Jesus sempre nos resgatará”.</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discípulos estão maravilhados, ou surpresos, por Jesus poder controlar o vento e os mares. Eles disseram: “Que tipo de homem é esse? Até mesmo os ventos e o mar obedecem a ele!”.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mais uma vez na versão mais fácil de entender.</w:t>
      </w:r>
    </w:p>
    <w:p>
      <w:pPr/>
      <w:r>
        <w:rPr>
          <w:lang w:val="pt_PT" w:bidi="pt_PT"/>
        </w:rPr>
      </w:r>
      <w:r>
        <w:rPr>
          <w:lang w:val="pt_PT" w:bidi="pt_PT"/>
        </w:rPr>
        <w:t xml:space="preserve">Jesus disse a seus </w:t>
      </w:r>
      <w:r>
        <w:rPr>
          <w:b/>
          <w:lang w:val="pt_PT" w:bidi="pt_PT"/>
        </w:rPr>
        <w:t>discípulos</w:t>
      </w:r>
      <w:r>
        <w:rPr>
          <w:lang w:val="pt_PT" w:bidi="pt_PT"/>
        </w:rPr>
        <w:t xml:space="preserve"> para partir com ele em um </w:t>
      </w:r>
      <w:r>
        <w:rPr>
          <w:b/>
          <w:lang w:val="pt_PT" w:bidi="pt_PT"/>
        </w:rPr>
        <w:t>barco</w:t>
      </w:r>
      <w:r>
        <w:rPr>
          <w:lang w:val="pt_PT" w:bidi="pt_PT"/>
        </w:rPr>
        <w:t>.</w:t>
      </w:r>
    </w:p>
    <w:p>
      <w:pPr/>
      <w:r>
        <w:rPr>
          <w:lang w:val="pt_PT" w:bidi="pt_PT"/>
        </w:rPr>
      </w:r>
      <w:r>
        <w:rPr>
          <w:b/>
          <w:lang w:val="pt_PT" w:bidi="pt_PT"/>
        </w:rPr>
        <w:t>Discípulos</w:t>
      </w:r>
      <w:r>
        <w:rPr>
          <w:lang w:val="pt_PT" w:bidi="pt_PT"/>
        </w:rPr>
        <w:t xml:space="preserve"> se refere aos seguidores mais próximos de Jesus que iam com ele para todos os lugares. Use a mesma palavra que você usou em passagens anteriores para discípulos. Consulte o Glossário Mestre para uma definição mais completa de </w:t>
      </w:r>
      <w:r>
        <w:rPr>
          <w:b/>
          <w:lang w:val="pt_PT" w:bidi="pt_PT"/>
        </w:rPr>
        <w:t>discípulo</w:t>
      </w:r>
      <w:r>
        <w:rPr>
          <w:lang w:val="pt_PT" w:bidi="pt_PT"/>
        </w:rPr>
        <w:t>.</w:t>
      </w:r>
    </w:p>
    <w:p>
      <w:pPr/>
      <w:r>
        <w:rPr>
          <w:lang w:val="pt_PT" w:bidi="pt_PT"/>
        </w:rPr>
      </w:r>
      <w:r>
        <w:rPr>
          <w:lang w:val="pt_PT" w:bidi="pt_PT"/>
        </w:rPr>
        <w:t xml:space="preserve">O </w:t>
      </w:r>
      <w:r>
        <w:rPr>
          <w:b/>
          <w:lang w:val="pt_PT" w:bidi="pt_PT"/>
        </w:rPr>
        <w:t>barco</w:t>
      </w:r>
      <w:r>
        <w:rPr>
          <w:lang w:val="pt_PT" w:bidi="pt_PT"/>
        </w:rPr>
        <w:t xml:space="preserve"> era um barco de pesca, possivelmente com uma vela. Havia espaço suficiente para treze pessoas caber confortavelmente. O barco tinha 8 metros de comprimento e 2,5 metros de largura. Tinha cerca de 1,25 metro de profundidade. Use a mesma palavra para barco que você usou em passagens anteriores. Consulte o Glossário Mestre para uma definição mais completa de </w:t>
      </w:r>
      <w:r>
        <w:rPr>
          <w:b/>
          <w:lang w:val="pt_PT" w:bidi="pt_PT"/>
        </w:rPr>
        <w:t>barco</w:t>
      </w:r>
      <w:r>
        <w:rPr>
          <w:lang w:val="pt_PT" w:bidi="pt_PT"/>
        </w:rPr>
        <w:t>.</w:t>
      </w:r>
    </w:p>
    <w:p>
      <w:pPr/>
      <w:r>
        <w:rPr>
          <w:lang w:val="pt_PT" w:bidi="pt_PT"/>
        </w:rPr>
      </w:r>
      <w:r>
        <w:rPr>
          <w:lang w:val="pt_PT" w:bidi="pt_PT"/>
        </w:rPr>
        <w:t xml:space="preserve">Mostre a seus tradutores a foto de um </w:t>
      </w:r>
      <w:r>
        <w:rPr>
          <w:b/>
          <w:lang w:val="pt_PT" w:bidi="pt_PT"/>
        </w:rPr>
        <w:t>barco</w:t>
      </w:r>
      <w:r>
        <w:rPr>
          <w:lang w:val="pt_PT" w:bidi="pt_PT"/>
        </w:rPr>
        <w:t>, se necessário.</w:t>
      </w:r>
    </w:p>
    <w:p>
      <w:pPr/>
      <w:r>
        <w:rPr>
          <w:lang w:val="pt_PT" w:bidi="pt_PT"/>
        </w:rPr>
      </w:r>
      <w:r>
        <w:rPr>
          <w:b/>
          <w:lang w:val="pt_PT" w:bidi="pt_PT"/>
        </w:rPr>
        <w:t>Eis que</w:t>
      </w:r>
      <w:r>
        <w:rPr>
          <w:lang w:val="pt_PT" w:bidi="pt_PT"/>
        </w:rPr>
        <w:t xml:space="preserve">, ou de repente, uma </w:t>
      </w:r>
      <w:r>
        <w:rPr>
          <w:b/>
          <w:lang w:val="pt_PT" w:bidi="pt_PT"/>
        </w:rPr>
        <w:t>tempestade</w:t>
      </w:r>
      <w:r>
        <w:rPr>
          <w:lang w:val="pt_PT" w:bidi="pt_PT"/>
        </w:rPr>
        <w:t xml:space="preserve"> apareceu no </w:t>
      </w:r>
      <w:r>
        <w:rPr>
          <w:b/>
          <w:lang w:val="pt_PT" w:bidi="pt_PT"/>
        </w:rPr>
        <w:t>mar</w:t>
      </w:r>
      <w:r>
        <w:rPr>
          <w:lang w:val="pt_PT" w:bidi="pt_PT"/>
        </w:rPr>
        <w:t>. “Eis que", ou ”de repente”, indica que algo inesperado ou incrível está prestes a acontecer. A tempestade tinha ventos muito fortes e grandes ondas. Tempestades repentinas violentas ocorriam muitas vezes no Mar da Galileia. Isso acontece porque ele era cercado por montanhas altas e situado abaixo do nível do mar. Alguns dos discípulos de Jesus, que eram pescadores, sabiam sobre a possibilidade dessas tempestades perigosas.</w:t>
      </w:r>
    </w:p>
    <w:p>
      <w:pPr/>
      <w:r>
        <w:rPr>
          <w:lang w:val="pt_PT" w:bidi="pt_PT"/>
        </w:rPr>
      </w:r>
      <w:r>
        <w:rPr>
          <w:lang w:val="pt_PT" w:bidi="pt_PT"/>
        </w:rPr>
        <w:t xml:space="preserve">Jesus e os discípulos estavam no </w:t>
      </w:r>
      <w:r>
        <w:rPr>
          <w:b/>
          <w:lang w:val="pt_PT" w:bidi="pt_PT"/>
        </w:rPr>
        <w:t>Mar da Galileia</w:t>
      </w:r>
      <w:r>
        <w:rPr>
          <w:lang w:val="pt_PT" w:bidi="pt_PT"/>
        </w:rPr>
        <w:t xml:space="preserve">. O Mar da Galileia é um lago muito grande, com cerca de 21 quilômetros de comprimento por 10 quilômetros de largura. Use a mesma palavra para mar que você usou em passagens anteriores. Consulte o Glossário Mestre para uma definição mais completa de </w:t>
      </w:r>
      <w:r>
        <w:rPr>
          <w:b/>
          <w:lang w:val="pt_PT" w:bidi="pt_PT"/>
        </w:rPr>
        <w:t>Mar da Galileia</w:t>
      </w:r>
      <w:r>
        <w:rPr>
          <w:lang w:val="pt_PT" w:bidi="pt_PT"/>
        </w:rPr>
        <w:t>.</w:t>
      </w:r>
    </w:p>
    <w:p>
      <w:pPr/>
      <w:r>
        <w:rPr>
          <w:lang w:val="pt_PT" w:bidi="pt_PT"/>
        </w:rPr>
      </w:r>
      <w:r>
        <w:rPr>
          <w:lang w:val="pt_PT" w:bidi="pt_PT"/>
        </w:rPr>
        <w:t>Mostre o mapa e as fotos do lago aos tradutores, caso ainda não tenha mostrado. Discuta qual a palavra você usaria para este acidente geográfico.</w:t>
      </w:r>
    </w:p>
    <w:p>
      <w:pPr/>
      <w:r>
        <w:rPr>
          <w:lang w:val="pt_PT" w:bidi="pt_PT"/>
        </w:rPr>
      </w:r>
      <w:r>
        <w:rPr>
          <w:lang w:val="pt_PT" w:bidi="pt_PT"/>
        </w:rPr>
        <w:t xml:space="preserve">O barco estava sendo </w:t>
      </w:r>
      <w:r>
        <w:rPr>
          <w:b/>
          <w:lang w:val="pt_PT" w:bidi="pt_PT"/>
        </w:rPr>
        <w:t>inundado</w:t>
      </w:r>
      <w:r>
        <w:rPr>
          <w:lang w:val="pt_PT" w:bidi="pt_PT"/>
        </w:rPr>
        <w:t>. "Inundado" significa que a tempestade estava soprando a água em grandes ondas. O barco estava sendo atingido repetidamente por ondas gigantes e a água estava enchendo o barco. O barco estava em perigo de afundar. Os discípulos que eram pescadores experientes estavam familiarizados com estar em barcos. Os discípulos ficaram aterrorizados, pensando que a tempestade afundaria o barco e eles estariam prestes a morrer. Então, eles acordaram Jesus de seu sono. Eles disseram a ele: “</w:t>
      </w:r>
      <w:r>
        <w:rPr>
          <w:b/>
          <w:lang w:val="pt_PT" w:bidi="pt_PT"/>
        </w:rPr>
        <w:t>Senhor</w:t>
      </w:r>
      <w:r>
        <w:rPr>
          <w:lang w:val="pt_PT" w:bidi="pt_PT"/>
        </w:rPr>
        <w:t xml:space="preserve">, nos salve! Nós vamos morrer!”. Nesse caso, “Senhor” significa proprietário ou alguém a quem devemos lealdade. Use a mesma palavra para Senhor que você usou em passagens anteriores. Consulte o Glossário Mestre para uma definição mais completa de </w:t>
      </w:r>
      <w:r>
        <w:rPr>
          <w:b/>
          <w:lang w:val="pt_PT" w:bidi="pt_PT"/>
        </w:rPr>
        <w:t>Senhor</w:t>
      </w:r>
      <w:r>
        <w:rPr>
          <w:lang w:val="pt_PT" w:bidi="pt_PT"/>
        </w:rPr>
        <w:t>.</w:t>
      </w:r>
    </w:p>
    <w:p>
      <w:pPr/>
      <w:r>
        <w:rPr>
          <w:lang w:val="pt_PT" w:bidi="pt_PT"/>
        </w:rPr>
      </w:r>
      <w:r>
        <w:rPr>
          <w:lang w:val="pt_PT" w:bidi="pt_PT"/>
        </w:rPr>
        <w:t xml:space="preserve">Jesus respondeu a eles: “Por que vocês têm medo, vocês não acreditam em mim?” Jesus quer que aqueles que o seguem tenham </w:t>
      </w:r>
      <w:r>
        <w:rPr>
          <w:b/>
          <w:lang w:val="pt_PT" w:bidi="pt_PT"/>
        </w:rPr>
        <w:t>fé</w:t>
      </w:r>
      <w:r>
        <w:rPr>
          <w:lang w:val="pt_PT" w:bidi="pt_PT"/>
        </w:rPr>
        <w:t xml:space="preserve">, ou acreditem nele. Fé descreve a resposta do homem à promessa de Deus. Isso provavelmente implica mais do que um acordo mental, mas colocar a fé/confiança em Deus. Neste caso, os seguidores devem confiar no próprio Jesus. Use a mesma palavra para fé que você usou em passagens anteriores. Consulte o Glossário Mestre para uma definição mais completa de </w:t>
      </w:r>
      <w:r>
        <w:rPr>
          <w:b/>
          <w:lang w:val="pt_PT" w:bidi="pt_PT"/>
        </w:rPr>
        <w:t>fé</w:t>
      </w:r>
      <w:r>
        <w:rPr>
          <w:lang w:val="pt_PT" w:bidi="pt_PT"/>
        </w:rPr>
        <w:t>.</w:t>
      </w:r>
    </w:p>
    <w:p>
      <w:pPr/>
      <w:r>
        <w:rPr>
          <w:lang w:val="pt_PT" w:bidi="pt_PT"/>
        </w:rPr>
      </w:r>
      <w:r>
        <w:rPr>
          <w:lang w:val="pt_PT" w:bidi="pt_PT"/>
        </w:rPr>
        <w:t xml:space="preserve">Jesus </w:t>
      </w:r>
      <w:r>
        <w:rPr>
          <w:b/>
          <w:lang w:val="pt_PT" w:bidi="pt_PT"/>
        </w:rPr>
        <w:t>repreendeu</w:t>
      </w:r>
      <w:r>
        <w:rPr>
          <w:lang w:val="pt_PT" w:bidi="pt_PT"/>
        </w:rPr>
        <w:t xml:space="preserve"> os ventos e o mar. “Repreender” significa dar um mandamento como uma ameaça. O vento e o mar ficaram calmos. Os discípulos ficaram </w:t>
      </w:r>
      <w:r>
        <w:rPr>
          <w:b/>
          <w:lang w:val="pt_PT" w:bidi="pt_PT"/>
        </w:rPr>
        <w:t>surpresos</w:t>
      </w:r>
      <w:r>
        <w:rPr>
          <w:lang w:val="pt_PT" w:bidi="pt_PT"/>
        </w:rPr>
        <w:t xml:space="preserve"> porque Jesus parou a tempestade. “Surpresos” aqui significa impressionados ou surpresos. Use a mesma palavra para surpreso que você usou em passagens anteriores.</w:t>
      </w:r>
    </w:p>
    <w:p>
      <w:pPr/>
      <w:r>
        <w:rPr>
          <w:lang w:val="pt_PT" w:bidi="pt_PT"/>
        </w:rPr>
      </w:r>
      <w:r>
        <w:rPr>
          <w:lang w:val="pt_PT" w:bidi="pt_PT"/>
        </w:rPr>
        <w:t xml:space="preserve">Os discípulos disseram: “Que tipo de homem é esse? Até mesmo os ventos e o mar </w:t>
      </w:r>
      <w:r>
        <w:rPr>
          <w:b/>
          <w:lang w:val="pt_PT" w:bidi="pt_PT"/>
        </w:rPr>
        <w:t>obedecem</w:t>
      </w:r>
      <w:r>
        <w:rPr>
          <w:lang w:val="pt_PT" w:bidi="pt_PT"/>
        </w:rPr>
        <w:t xml:space="preserve"> a ele!”. Obedecer indica que os ventos e o mar fizeram o que Jesus ordenou que eles fizessem. Essa pergunta não foi feita para receber uma resposta. A pergunta foi feita porque eles ficaram muito surpresos por Jesus estar no controle do tempo.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8:28–34</w:t>
      </w:r>
      <w:r>
        <w:rPr>
          <w:lang w:val="pt_PT" w:bidi="pt_PT"/>
        </w:rPr>
      </w:r>
    </w:p>
    <w:p>
      <w:pPr>
        <w:pStyle w:val="Heading3"/>
      </w:pPr>
      <w:r>
        <w:rPr>
          <w:lang w:val="pt_PT" w:bidi="pt_PT"/>
        </w:rPr>
        <w:t>Ouvir e Sentir</w:t>
      </w:r>
    </w:p>
    <w:p>
      <w:pPr/>
      <w:r>
        <w:rPr>
          <w:lang w:val="pt_PT" w:bidi="pt_PT"/>
        </w:rPr>
      </w:r>
      <w:r>
        <w:rPr>
          <w:lang w:val="pt_PT" w:bidi="pt_PT"/>
        </w:rPr>
        <w:t>Ouçam Mateus 8.28–34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história verdadeira, Mateus dá outro exemplo do poder de Jesus, mas desta vez sobre os espíritos malignos.</w:t>
      </w:r>
    </w:p>
    <w:p>
      <w:pPr/>
      <w:r>
        <w:rPr>
          <w:lang w:val="pt_PT" w:bidi="pt_PT"/>
        </w:rPr>
      </w:r>
      <w:r>
        <w:rPr>
          <w:lang w:val="pt_PT" w:bidi="pt_PT"/>
        </w:rPr>
        <w:t>Na passagem anterior, Jesus e seus discípulos estavam cruzando o Mar da Galileia. Uma tempestade repentina estava prestes a afundar seu barco, mas Jesus ordenou que a tempestade parasse e a tempestade obedeceu a Jesus.</w:t>
      </w:r>
    </w:p>
    <w:p>
      <w:pPr/>
      <w:r>
        <w:rPr>
          <w:lang w:val="pt_PT" w:bidi="pt_PT"/>
        </w:rPr>
      </w:r>
      <w:r>
        <w:rPr>
          <w:lang w:val="pt_PT" w:bidi="pt_PT"/>
        </w:rPr>
        <w:t>Jesus e os discípulos chegaram à terra dos gadarenos perto da cidade de Gadara. Os não judeus viviam em Gadara. Havia dois homens violentos que estavam possuídos por demônios, ou espíritos malignos. Esses homens queriam ferir os outros, e ninguém poderia passar pela área. Havia penhascos no lado da margem do lago. As pessoas cavavam cavernas nas rochas e enterravam corpos de mortos nelas. Esses homens estavam vivendo nas cavernas. Os homens saíram dos túmulos e se aproximaram de Jesus.</w:t>
      </w:r>
    </w:p>
    <w:p>
      <w:pPr/>
      <w:r>
        <w:rPr>
          <w:lang w:val="pt_PT" w:bidi="pt_PT"/>
        </w:rPr>
      </w:r>
      <w:r>
        <w:rPr>
          <w:lang w:val="pt_PT" w:bidi="pt_PT"/>
        </w:rPr>
        <w:t>Mostre uma imagem de cavernas em penhascos.</w:t>
      </w:r>
    </w:p>
    <w:p>
      <w:pPr/>
      <w:r>
        <w:rPr>
          <w:lang w:val="pt_PT" w:bidi="pt_PT"/>
        </w:rPr>
      </w:r>
      <w:r>
        <w:rPr>
          <w:lang w:val="pt_PT" w:bidi="pt_PT"/>
        </w:rPr>
        <w:t>Mostre um mapa que mostra a rota de Jesus desde Cafarnaum no lado noroeste do lago até os gadarenos.</w:t>
      </w:r>
    </w:p>
    <w:p>
      <w:pPr/>
      <w:r>
        <w:rPr>
          <w:lang w:val="pt_PT" w:bidi="pt_PT"/>
        </w:rPr>
      </w:r>
      <w:r>
        <w:rPr>
          <w:lang w:val="pt_PT" w:bidi="pt_PT"/>
        </w:rPr>
        <w:t>Parem e discutam como é estar perto de pessoas violentas. Que tipo de coisas eles podem dizer ou fazer? Compartilhe histórias de seus encontros com pessoas violentas.</w:t>
      </w:r>
    </w:p>
    <w:p>
      <w:pPr/>
      <w:r>
        <w:rPr>
          <w:lang w:val="pt_PT" w:bidi="pt_PT"/>
        </w:rPr>
      </w:r>
      <w:r>
        <w:rPr>
          <w:lang w:val="pt_PT" w:bidi="pt_PT"/>
        </w:rPr>
        <w:t>Eis que, ou de repente: essa palavra nos diz que algo inesperado ou incrível está prestes a acontecer. Os demônios estavam falando por meio dos homens. Eles gritaram para Jesus. “Não nos incomode, Filho de Deus!" Os demônios tinham medo e não queriam que Jesus os enviasse para fora dos homens. Os demônios sabiam que Jesus é o Filho de Deus. O Filho de Deus tem a mesma natureza e caráter que Deus. Os demônios também gritavam: “Você veio aqui para nos atormentar antes de nosso tempo?”. Eles não estavam fazendo essa pergunta para receber uma resposta. Eles não queriam que Jesus os punisse antes do tempo que Deus havia definido para punir os demônios. Então, os demônios imploraram a Jesus para enviá-los para um rebanho de porcos. Os porcos estavam comendo. Eles estavam longe de Jesus e os dois homens, mas os porcos ainda podiam ser vistos. O rebanho de porcos era um grande grupo de animais de criação, também chamados de javalis ou suínos. Os porcos eram considerados impuros pelo povo judeu. Essa é uma maneira de saber que os não judeus viviam nessa área.</w:t>
      </w:r>
    </w:p>
    <w:p>
      <w:pPr/>
      <w:r>
        <w:rPr>
          <w:lang w:val="pt_PT" w:bidi="pt_PT"/>
        </w:rPr>
      </w:r>
      <w:r>
        <w:rPr>
          <w:lang w:val="pt_PT" w:bidi="pt_PT"/>
        </w:rPr>
        <w:t>Mostre uma imagem de um rebanho de porcos.</w:t>
      </w:r>
    </w:p>
    <w:p>
      <w:pPr/>
      <w:r>
        <w:rPr>
          <w:lang w:val="pt_PT" w:bidi="pt_PT"/>
        </w:rPr>
      </w:r>
      <w:r>
        <w:rPr>
          <w:lang w:val="pt_PT" w:bidi="pt_PT"/>
        </w:rPr>
        <w:t>Jesus deu aos demônios permissão para entrar nos porcos ordenando que eles fossem. Os demônios saíram dos homens e entraram nos porcos. Então, os demônios não estavam mais controlando os homens. De repente, todo o rebanho de porcos correu em direção a um penhasco íngreme e caiu ao mar. Os porcos se afogaram e morreram na água.</w:t>
      </w:r>
    </w:p>
    <w:p>
      <w:pPr/>
      <w:r>
        <w:rPr>
          <w:lang w:val="pt_PT" w:bidi="pt_PT"/>
        </w:rPr>
      </w:r>
      <w:r>
        <w:rPr>
          <w:lang w:val="pt_PT" w:bidi="pt_PT"/>
        </w:rPr>
        <w:t>Mostre a imagem de uma colina íngreme ao lado do Mar da Galileia.</w:t>
      </w:r>
    </w:p>
    <w:p>
      <w:pPr/>
      <w:r>
        <w:rPr>
          <w:lang w:val="pt_PT" w:bidi="pt_PT"/>
        </w:rPr>
      </w:r>
      <w:r>
        <w:rPr>
          <w:lang w:val="pt_PT" w:bidi="pt_PT"/>
        </w:rPr>
        <w:t>Os pastores, homens que cuidavam do rebanho, correram para a cidade. Os pastores disseram a todos o que aconteceu com seus porcos e os homens possuídos por demônios. Quase todos daquela cidade foram falar com Jesus e imploraram que ele saísse dali.</w:t>
      </w:r>
    </w:p>
    <w:p>
      <w:pPr/>
      <w:r>
        <w:rPr>
          <w:lang w:val="pt_PT" w:bidi="pt_PT"/>
        </w:rPr>
      </w:r>
      <w:r>
        <w:rPr>
          <w:lang w:val="pt_PT" w:bidi="pt_PT"/>
        </w:rPr>
        <w:t>No evangelho de Marcos nos é dito que as pessoas da cidade estavam com medo. Mateus não nos diz por que as pessoas disseram a Jesus para sair. Uma razão possível é que as pessoas ficaram chateadas porque perderam seus porcos.</w:t>
      </w:r>
    </w:p>
    <w:p>
      <w:pPr/>
      <w:r>
        <w:rPr>
          <w:lang w:val="pt_PT" w:bidi="pt_PT"/>
        </w:rPr>
      </w:r>
      <w:r>
        <w:rPr>
          <w:lang w:val="pt_PT" w:bidi="pt_PT"/>
        </w:rPr>
        <w:t>Parem e discutam como é perder algo que você se importa. Compartilhe histórias sobre um momento em que você perdeu algo ou algo foi tirado de você. Que tipos de coisas você disse, ou fez depois dessa perda?</w:t>
      </w:r>
    </w:p>
    <w:p>
      <w:pPr/>
      <w:r>
        <w:rPr>
          <w:lang w:val="pt_PT" w:bidi="pt_PT"/>
        </w:rPr>
      </w:r>
      <w:r>
        <w:rPr>
          <w:lang w:val="pt_PT" w:bidi="pt_PT"/>
        </w:rPr>
        <w:t>Esse evento é um bom exemplo da autoridade e poder final que Jesus tem porque ele é o Filho de Deus.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veio para o outro lado do lago. Dois homens possuídos por demônios saem dos túmulos. Os dois homens são violentos e não deixarão ninguém passar por eles. Os homens possuídos por um demônio se aproximam de Jesus.</w:t>
      </w:r>
    </w:p>
    <w:p>
      <w:pPr/>
      <w:r>
        <w:rPr>
          <w:lang w:val="pt_PT" w:bidi="pt_PT"/>
        </w:rPr>
      </w:r>
      <w:r>
        <w:rPr>
          <w:b/>
          <w:lang w:val="pt_PT" w:bidi="pt_PT"/>
        </w:rPr>
        <w:t>Segunda cena:</w:t>
      </w:r>
      <w:r>
        <w:rPr>
          <w:lang w:val="pt_PT" w:bidi="pt_PT"/>
        </w:rPr>
        <w:t xml:space="preserve"> os demônios falam por meio dos dois homens. De repente, eles gritam com Jesus. Os demônios não querem que Jesus os puna. Então, eles imploram a Jesus para enviá-los para um rebanho de porcos que estavam à distância, mas os porcos ainda poderiam ser vistos. Jesus ordenou que os demônios deixassem os dois homens.</w:t>
      </w:r>
    </w:p>
    <w:p>
      <w:pPr/>
      <w:r>
        <w:rPr>
          <w:lang w:val="pt_PT" w:bidi="pt_PT"/>
        </w:rPr>
      </w:r>
      <w:r>
        <w:rPr>
          <w:b/>
          <w:lang w:val="pt_PT" w:bidi="pt_PT"/>
        </w:rPr>
        <w:t>Terceira cena:</w:t>
      </w:r>
      <w:r>
        <w:rPr>
          <w:lang w:val="pt_PT" w:bidi="pt_PT"/>
        </w:rPr>
        <w:t xml:space="preserve"> os demônios fizeram como Jesus ordenou. Eles deixaram os homens e entraram em um rebanho de porcos. De repente, os porcos correram para o mar e se afogaram na água.</w:t>
      </w:r>
    </w:p>
    <w:p>
      <w:pPr/>
      <w:r>
        <w:rPr>
          <w:lang w:val="pt_PT" w:bidi="pt_PT"/>
        </w:rPr>
      </w:r>
      <w:r>
        <w:rPr>
          <w:b/>
          <w:lang w:val="pt_PT" w:bidi="pt_PT"/>
        </w:rPr>
        <w:t>Quarta cena:</w:t>
      </w:r>
      <w:r>
        <w:rPr>
          <w:lang w:val="pt_PT" w:bidi="pt_PT"/>
        </w:rPr>
        <w:t xml:space="preserve"> os pastores correm para a cidade e dizem às pessoas o que aconteceu. De repente, as pessoas vão para a margem do lago e imploram a Jesus para ir embora.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Dois homens possuídos por demônios</w:t>
      </w:r>
    </w:p>
    <w:p>
      <w:pPr>
        <w:pStyle w:val="ListBullet"/>
        <w:spacing w:line="240" w:lineRule="auto"/>
        <w:ind w:left="720"/>
      </w:pPr>
      <w:r>
        <w:rPr>
          <w:lang w:val="pt_PT" w:bidi="pt_PT"/>
        </w:rPr>
      </w:r>
      <w:r>
        <w:rPr>
          <w:lang w:val="pt_PT" w:bidi="pt_PT"/>
        </w:rPr>
        <w:t>Um rebanho de porcos</w:t>
      </w:r>
    </w:p>
    <w:p>
      <w:pPr>
        <w:pStyle w:val="ListBullet"/>
        <w:spacing w:line="240" w:lineRule="auto"/>
        <w:ind w:left="720"/>
      </w:pPr>
      <w:r>
        <w:rPr>
          <w:lang w:val="pt_PT" w:bidi="pt_PT"/>
        </w:rPr>
      </w:r>
      <w:r>
        <w:rPr>
          <w:lang w:val="pt_PT" w:bidi="pt_PT"/>
        </w:rPr>
        <w:t>Os pastores</w:t>
      </w:r>
    </w:p>
    <w:p>
      <w:pPr>
        <w:pStyle w:val="ListBullet"/>
        <w:spacing w:line="240" w:lineRule="auto"/>
        <w:ind w:left="720"/>
      </w:pPr>
      <w:r>
        <w:rPr>
          <w:lang w:val="pt_PT" w:bidi="pt_PT"/>
        </w:rPr>
      </w:r>
      <w:r>
        <w:rPr>
          <w:lang w:val="pt_PT" w:bidi="pt_PT"/>
        </w:rPr>
        <w:t>As pessoas na cidade</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havia acabado de cruzar o Mar da Galileia em um barco. Jesus havia acabado de acalmar uma tempestade. Lembre-se de que os discípulos estão com Jesus e eles chegaram em uma região não judaica. É importante lembrar que esses homens possuídos por demônios viviam nas cavernas usadas para enterros que estão perto da margem.</w:t>
      </w:r>
    </w:p>
    <w:p>
      <w:pPr/>
      <w:r>
        <w:rPr>
          <w:lang w:val="pt_PT" w:bidi="pt_PT"/>
        </w:rPr>
      </w:r>
      <w:r>
        <w:rPr>
          <w:lang w:val="pt_PT" w:bidi="pt_PT"/>
        </w:rPr>
        <w:t>É importante lembrar que os demônios gritaram com Jesus. Lembre-se do que os fariseus disseram a Jesus.</w:t>
      </w:r>
    </w:p>
    <w:p>
      <w:pPr/>
      <w:r>
        <w:rPr>
          <w:lang w:val="pt_PT" w:bidi="pt_PT"/>
        </w:rPr>
      </w:r>
      <w:r>
        <w:rPr>
          <w:lang w:val="pt_PT" w:bidi="pt_PT"/>
        </w:rPr>
        <w:t>É importante lembrar que Jesus ordenou que os demônios partissem. Então, os demônios deixaram os dois homens e entraram nos porcos. É importante lembrar o que os porcos fizeram depois que os demônios entraram dentro deles.</w:t>
      </w:r>
    </w:p>
    <w:p>
      <w:pPr/>
      <w:r>
        <w:rPr>
          <w:lang w:val="pt_PT" w:bidi="pt_PT"/>
        </w:rPr>
      </w:r>
      <w:r>
        <w:rPr>
          <w:lang w:val="pt_PT" w:bidi="pt_PT"/>
        </w:rPr>
        <w:t>É importante lembrar o que os pastores fizeram depois que viram o que aconteceu com os porcos. É importante lembrar o que as pessoas na cidade fizeram, depois que ouviram sobre os porcos e os homens possuídos por demônios.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Dois homens possuídos por demônios</w:t>
      </w:r>
    </w:p>
    <w:p>
      <w:pPr>
        <w:pStyle w:val="ListBullet"/>
        <w:spacing w:line="240" w:lineRule="auto"/>
        <w:ind w:left="720"/>
      </w:pPr>
      <w:r>
        <w:rPr>
          <w:lang w:val="pt_PT" w:bidi="pt_PT"/>
        </w:rPr>
      </w:r>
      <w:r>
        <w:rPr>
          <w:lang w:val="pt_PT" w:bidi="pt_PT"/>
        </w:rPr>
        <w:t>Um rebanho de porcos</w:t>
      </w:r>
    </w:p>
    <w:p>
      <w:pPr>
        <w:pStyle w:val="ListBullet"/>
        <w:spacing w:line="240" w:lineRule="auto"/>
        <w:ind w:left="720"/>
      </w:pPr>
      <w:r>
        <w:rPr>
          <w:lang w:val="pt_PT" w:bidi="pt_PT"/>
        </w:rPr>
      </w:r>
      <w:r>
        <w:rPr>
          <w:lang w:val="pt_PT" w:bidi="pt_PT"/>
        </w:rPr>
        <w:t>Os pastores</w:t>
      </w:r>
    </w:p>
    <w:p>
      <w:pPr>
        <w:pStyle w:val="ListBullet"/>
        <w:spacing w:line="240" w:lineRule="auto"/>
        <w:ind w:left="720"/>
      </w:pPr>
      <w:r>
        <w:rPr>
          <w:lang w:val="pt_PT" w:bidi="pt_PT"/>
        </w:rPr>
      </w:r>
      <w:r>
        <w:rPr>
          <w:lang w:val="pt_PT" w:bidi="pt_PT"/>
        </w:rPr>
        <w:t>Pessoas na cidade</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veio para o outro lado do lago. Dois homens possuídos por demônios que eram violentos saíram dos túmulos e começaram a gritar para Jesus.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aos atores que interpretam dois homens possuídos por demônio “Como vocês estão se sentindo?”. Você pode ouvir coisas como: “Estamos zangados pelo Filho de Deus estar nos incomodando”, “Temos medo dos demônios dentro de nós”, ou “Temos medo de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demônios imploraram a Jesus para enviá-los para um rebanho de porcos e não os punir.</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“Esses demônios não me assustam”, “Esses homens não me assustam”, ou “Sinto pena por esses homens”.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ordenou que os demônios deixassem os dois homens. Os demônios obedeceram a Jesus deixando os homens e entrando em um rebanho de porcos. De repente, os porcos correram para o mar e se afogaram na água.</w:t>
      </w:r>
    </w:p>
    <w:p>
      <w:pPr/>
      <w:r>
        <w:rPr>
          <w:lang w:val="pt_PT" w:bidi="pt_PT"/>
        </w:rPr>
      </w:r>
      <w:r>
        <w:rPr>
          <w:lang w:val="pt_PT" w:bidi="pt_PT"/>
        </w:rPr>
        <w:t>Os pastores correram para a cidade e contaram às pessoas o que aconteceu. As pessoas foram para a margem do lago onde Jesus estava.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aos atores que interpretam os pastores: “Como vocês estão se sentindo?” Você pode ouvir coisas como: “O que acabou de acontecer com nossos porcos?”. “Como Jesus fez isso?”. ou “O que faremos sem nossos porcos?”.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De repente, as pessoas nessa cidade foram para onde Jesus estava. Eles imploraram a Jesus para ir embora e os deixarem em paz.</w:t>
      </w:r>
    </w:p>
    <w:p>
      <w:pPr/>
      <w:r>
        <w:rPr>
          <w:lang w:val="pt_PT" w:bidi="pt_PT"/>
        </w:rPr>
      </w:r>
      <w:r>
        <w:rPr>
          <w:lang w:val="pt_PT" w:bidi="pt_PT"/>
        </w:rPr>
        <w:t>Interrompa a encenação. Pergunte aos atores que interpretam pessoas na cidade: “Como vocês estão se sentindo?”. Você pode ouvir coisas como: “Os porcos foram embora, o que faremos por comida?”. “Por que Jesus mataria nossos porcos?”. ou “O que aconteceu com os dois homens?”.</w:t>
      </w:r>
      <w:r>
        <w:rPr>
          <w:lang w:val="pt_PT" w:bidi="pt_PT"/>
        </w:rPr>
      </w:r>
    </w:p>
    <w:p>
      <w:pPr>
        <w:pStyle w:val="Heading3"/>
      </w:pPr>
      <w:r>
        <w:rPr>
          <w:lang w:val="pt_PT" w:bidi="pt_PT"/>
        </w:rPr>
        <w:t>Preenchendo as Lacunas</w:t>
      </w:r>
    </w:p>
    <w:p>
      <w:pPr/>
      <w:r>
        <w:rPr>
          <w:lang w:val="pt_PT" w:bidi="pt_PT"/>
        </w:rPr>
      </w:r>
      <w:r>
        <w:rPr>
          <w:lang w:val="pt_PT" w:bidi="pt_PT"/>
        </w:rPr>
        <w:t>Ouçam o texto mais uma vez na versão mais fácil de entender.</w:t>
      </w:r>
    </w:p>
    <w:p>
      <w:pPr/>
      <w:r>
        <w:rPr>
          <w:lang w:val="pt_PT" w:bidi="pt_PT"/>
        </w:rPr>
      </w:r>
      <w:r>
        <w:rPr>
          <w:lang w:val="pt_PT" w:bidi="pt_PT"/>
        </w:rPr>
        <w:t xml:space="preserve">Jesus chegou na terra dos </w:t>
      </w:r>
      <w:r>
        <w:rPr>
          <w:b/>
          <w:lang w:val="pt_PT" w:bidi="pt_PT"/>
        </w:rPr>
        <w:t>gadarenos</w:t>
      </w:r>
      <w:r>
        <w:rPr>
          <w:lang w:val="pt_PT" w:bidi="pt_PT"/>
        </w:rPr>
        <w:t xml:space="preserve">. Gadarenos se refere à terra no lado leste do Mar da Galileia. Estava perto da cidade de Gadara onde os não judeus viviam. Dois </w:t>
      </w:r>
      <w:r>
        <w:rPr>
          <w:b/>
          <w:lang w:val="pt_PT" w:bidi="pt_PT"/>
        </w:rPr>
        <w:t>homens possuídos</w:t>
      </w:r>
      <w:r>
        <w:rPr>
          <w:lang w:val="pt_PT" w:bidi="pt_PT"/>
        </w:rPr>
        <w:t xml:space="preserve"> por demônios saíram dos </w:t>
      </w:r>
      <w:r>
        <w:rPr>
          <w:b/>
          <w:lang w:val="pt_PT" w:bidi="pt_PT"/>
        </w:rPr>
        <w:t>túmulos</w:t>
      </w:r>
      <w:r>
        <w:rPr>
          <w:lang w:val="pt_PT" w:bidi="pt_PT"/>
        </w:rPr>
        <w:t>.</w:t>
      </w:r>
    </w:p>
    <w:p>
      <w:pPr/>
      <w:r>
        <w:rPr>
          <w:lang w:val="pt_PT" w:bidi="pt_PT"/>
        </w:rPr>
      </w:r>
      <w:r>
        <w:rPr>
          <w:lang w:val="pt_PT" w:bidi="pt_PT"/>
        </w:rPr>
        <w:t xml:space="preserve">Um </w:t>
      </w:r>
      <w:r>
        <w:rPr>
          <w:b/>
          <w:lang w:val="pt_PT" w:bidi="pt_PT"/>
        </w:rPr>
        <w:t>demônio</w:t>
      </w:r>
      <w:r>
        <w:rPr>
          <w:lang w:val="pt_PT" w:bidi="pt_PT"/>
        </w:rPr>
        <w:t xml:space="preserve"> é um espírito maligno. Use a mesma palavra para demônio que você usou em passagens anteriores. Consulte o Glossário Mestre para uma definição mais completa de </w:t>
      </w:r>
      <w:r>
        <w:rPr>
          <w:lang w:val="pt_PT" w:bidi="pt_PT"/>
        </w:rPr>
        <w:t>demônio</w:t>
      </w:r>
      <w:r>
        <w:rPr>
          <w:lang w:val="pt_PT" w:bidi="pt_PT"/>
        </w:rPr>
        <w:t>.</w:t>
      </w:r>
    </w:p>
    <w:p>
      <w:pPr/>
      <w:r>
        <w:rPr>
          <w:lang w:val="pt_PT" w:bidi="pt_PT"/>
        </w:rPr>
      </w:r>
      <w:r>
        <w:rPr>
          <w:lang w:val="pt_PT" w:bidi="pt_PT"/>
        </w:rPr>
        <w:t xml:space="preserve">Os </w:t>
      </w:r>
      <w:r>
        <w:rPr>
          <w:b/>
          <w:lang w:val="pt_PT" w:bidi="pt_PT"/>
        </w:rPr>
        <w:t>túmulos</w:t>
      </w:r>
      <w:r>
        <w:rPr>
          <w:lang w:val="pt_PT" w:bidi="pt_PT"/>
        </w:rPr>
        <w:t xml:space="preserve">: havia penhascos no lado da margem do lago. As pessoas cavavam cavernas nas rochas e enterravam corpos de mortos nelas. Consulte o Glossário Mestre para uma definição mais completa de </w:t>
      </w:r>
      <w:r>
        <w:rPr>
          <w:lang w:val="pt_PT" w:bidi="pt_PT"/>
        </w:rPr>
        <w:t>túmulo</w:t>
      </w:r>
      <w:r>
        <w:rPr>
          <w:lang w:val="pt_PT" w:bidi="pt_PT"/>
        </w:rPr>
        <w:t>.</w:t>
      </w:r>
    </w:p>
    <w:p>
      <w:pPr/>
      <w:r>
        <w:rPr>
          <w:lang w:val="pt_PT" w:bidi="pt_PT"/>
        </w:rPr>
      </w:r>
      <w:r>
        <w:rPr>
          <w:b/>
          <w:lang w:val="pt_PT" w:bidi="pt_PT"/>
        </w:rPr>
        <w:t>Eis que</w:t>
      </w:r>
      <w:r>
        <w:rPr>
          <w:lang w:val="pt_PT" w:bidi="pt_PT"/>
        </w:rPr>
        <w:t xml:space="preserve"> ou </w:t>
      </w:r>
      <w:r>
        <w:rPr>
          <w:b/>
          <w:lang w:val="pt_PT" w:bidi="pt_PT"/>
        </w:rPr>
        <w:t>de repente</w:t>
      </w:r>
      <w:r>
        <w:rPr>
          <w:lang w:val="pt_PT" w:bidi="pt_PT"/>
        </w:rPr>
        <w:t>: algo inesperado ou incrível está prestes a acontecer.</w:t>
      </w:r>
    </w:p>
    <w:p>
      <w:pPr/>
      <w:r>
        <w:rPr>
          <w:lang w:val="pt_PT" w:bidi="pt_PT"/>
        </w:rPr>
      </w:r>
      <w:r>
        <w:rPr>
          <w:lang w:val="pt_PT" w:bidi="pt_PT"/>
        </w:rPr>
        <w:t xml:space="preserve">Os homens possuídos por demônios gritaram com Jesus. Os demônios chamaram Jesus de </w:t>
      </w:r>
      <w:r>
        <w:rPr>
          <w:b/>
          <w:lang w:val="pt_PT" w:bidi="pt_PT"/>
        </w:rPr>
        <w:t>Filho de Deus</w:t>
      </w:r>
      <w:r>
        <w:rPr>
          <w:lang w:val="pt_PT" w:bidi="pt_PT"/>
        </w:rPr>
        <w:t xml:space="preserve">. Filho de Deus é um título para Jesus indicando que Jesus tem a mesma natureza e caráter que Deus. Filho de Deus indica que o relacionamento entre Deus, o Pai e Jesus, seu Filho, é semelhante ao relacionamento entre pais e filhos humanos. Use a mesma palavra para Filho de Deus que você usou em passagens anteriores. Consulte o Glossário Mestre para uma definição mais completa de </w:t>
      </w:r>
      <w:r>
        <w:rPr>
          <w:lang w:val="pt_PT" w:bidi="pt_PT"/>
        </w:rPr>
        <w:t>Filho de Deus</w:t>
      </w:r>
      <w:r>
        <w:rPr>
          <w:lang w:val="pt_PT" w:bidi="pt_PT"/>
        </w:rPr>
        <w:t>.</w:t>
      </w:r>
    </w:p>
    <w:p>
      <w:pPr/>
      <w:r>
        <w:rPr>
          <w:lang w:val="pt_PT" w:bidi="pt_PT"/>
        </w:rPr>
      </w:r>
      <w:r>
        <w:rPr>
          <w:lang w:val="pt_PT" w:bidi="pt_PT"/>
        </w:rPr>
        <w:t xml:space="preserve">Os demônios disseram a Jesus para não os incomodar e não os </w:t>
      </w:r>
      <w:r>
        <w:rPr>
          <w:b/>
          <w:lang w:val="pt_PT" w:bidi="pt_PT"/>
        </w:rPr>
        <w:t>punir antes do tempo</w:t>
      </w:r>
      <w:r>
        <w:rPr>
          <w:lang w:val="pt_PT" w:bidi="pt_PT"/>
        </w:rPr>
        <w:t>. “Punir antes do tempo” se refere a um tempo em que Deus planejou punir todo o mal e pecado. O povo judeu sabia que Deus um dia virá e julgará o mundo.</w:t>
      </w:r>
    </w:p>
    <w:p>
      <w:pPr/>
      <w:r>
        <w:rPr>
          <w:lang w:val="pt_PT" w:bidi="pt_PT"/>
        </w:rPr>
      </w:r>
      <w:r>
        <w:rPr>
          <w:lang w:val="pt_PT" w:bidi="pt_PT"/>
        </w:rPr>
        <w:t xml:space="preserve">Os demônios imploraram a Jesus para enviá-los para um rebanho de porcos que estava perto o suficiente para ser visto. Jesus disse aos demônios: “Vão”. </w:t>
      </w:r>
      <w:r>
        <w:rPr>
          <w:b/>
          <w:lang w:val="pt_PT" w:bidi="pt_PT"/>
        </w:rPr>
        <w:t>Vão</w:t>
      </w:r>
      <w:r>
        <w:rPr>
          <w:lang w:val="pt_PT" w:bidi="pt_PT"/>
        </w:rPr>
        <w:t xml:space="preserve"> era um mandamento dado por Jesus para dizer aos demônios para deixar os homens.</w:t>
      </w:r>
    </w:p>
    <w:p>
      <w:pPr/>
      <w:r>
        <w:rPr>
          <w:lang w:val="pt_PT" w:bidi="pt_PT"/>
        </w:rPr>
      </w:r>
      <w:r>
        <w:rPr>
          <w:lang w:val="pt_PT" w:bidi="pt_PT"/>
        </w:rPr>
        <w:t>Os demônios fizeram como Jesus ordenou. Os demônios deixaram os homens e entraram nos porcos. Então, os porcos correram a colina e entraram no mar. Eles morreram se afogando na água.</w:t>
      </w:r>
    </w:p>
    <w:p>
      <w:pPr/>
      <w:r>
        <w:rPr>
          <w:lang w:val="pt_PT" w:bidi="pt_PT"/>
        </w:rPr>
      </w:r>
      <w:r>
        <w:rPr>
          <w:lang w:val="pt_PT" w:bidi="pt_PT"/>
        </w:rPr>
        <w:t xml:space="preserve">Os </w:t>
      </w:r>
      <w:r>
        <w:rPr>
          <w:b/>
          <w:lang w:val="pt_PT" w:bidi="pt_PT"/>
        </w:rPr>
        <w:t>pastores</w:t>
      </w:r>
      <w:r>
        <w:rPr>
          <w:lang w:val="pt_PT" w:bidi="pt_PT"/>
        </w:rPr>
        <w:t xml:space="preserve"> correram para a cidade. Os pastores são homens que cuidam do rebanho. Nesse caso, o rebanho era de porcos.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9:1–8</w:t>
      </w:r>
      <w:r>
        <w:rPr>
          <w:lang w:val="pt_PT" w:bidi="pt_PT"/>
        </w:rPr>
      </w:r>
    </w:p>
    <w:p>
      <w:pPr>
        <w:pStyle w:val="Heading3"/>
      </w:pPr>
      <w:r>
        <w:rPr>
          <w:lang w:val="pt_PT" w:bidi="pt_PT"/>
        </w:rPr>
        <w:t>Ouvir e Sentir</w:t>
      </w:r>
    </w:p>
    <w:p>
      <w:pPr/>
      <w:r>
        <w:rPr>
          <w:lang w:val="pt_PT" w:bidi="pt_PT"/>
        </w:rPr>
      </w:r>
      <w:r>
        <w:rPr>
          <w:lang w:val="pt_PT" w:bidi="pt_PT"/>
        </w:rPr>
        <w:t>Ouçam Mateus 9.1–8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história verdadeira, Mateus dá um exemplo da autoridade de Jesus para conhecer os pensamentos das pessoas e perdoar nossos pecados.</w:t>
      </w:r>
    </w:p>
    <w:p>
      <w:pPr/>
      <w:r>
        <w:rPr>
          <w:lang w:val="pt_PT" w:bidi="pt_PT"/>
        </w:rPr>
      </w:r>
      <w:r>
        <w:rPr>
          <w:lang w:val="pt_PT" w:bidi="pt_PT"/>
        </w:rPr>
        <w:t>Na passagem anterior, Jesus estava no lado leste do Mar da Galileia. Ele ordenou que muitos demônios deixassem os dois homens. Jesus entrou no barco. Ele cruzou o mar e voltou para Cafarnaum, onde Jesus vivia.</w:t>
      </w:r>
    </w:p>
    <w:p>
      <w:pPr/>
      <w:r>
        <w:rPr>
          <w:lang w:val="pt_PT" w:bidi="pt_PT"/>
        </w:rPr>
      </w:r>
      <w:r>
        <w:rPr>
          <w:lang w:val="pt_PT" w:bidi="pt_PT"/>
        </w:rPr>
        <w:t>Mateus usa uma palavra que às vezes é traduzida como “eis que”. Isso significa que algo incrível, ou inesperado está prestes a acontecer. O que acontece inesperadamente nessa parte da história é: algumas pessoas trouxeram a Jesus um homem paralisado. O homem paralisado provavelmente não poderia mover a maior parte de seu corpo. O homem foi carregado até Jesus em uma esteira. Uma esteira se refere a qualquer peça de mobiliário usada para se deitar. Era leve o suficiente para que alguém carregasse uma pessoa. Jesus viu que as pessoas que trouxeram o homem tinham fé, ou acreditavam nele. Jesus disse ao homem paralisado: “Anime-se, ou tenha coragem, meu filho, seus pecados estão perdoados”. Jesus chamou o homem de “meu filho”. Isso não significa que Jesus era o pai do homem. É uma maneira amigável de se dirigir ao homem. Jesus perdoou, ou tirou, o pecado do homem. O homem não seria punido por seu pecado.</w:t>
      </w:r>
    </w:p>
    <w:p>
      <w:pPr/>
      <w:r>
        <w:rPr>
          <w:lang w:val="pt_PT" w:bidi="pt_PT"/>
        </w:rPr>
      </w:r>
      <w:r>
        <w:rPr>
          <w:lang w:val="pt_PT" w:bidi="pt_PT"/>
        </w:rPr>
        <w:t>Mostre uma foto de uma cama ou colchão.</w:t>
      </w:r>
    </w:p>
    <w:p>
      <w:pPr/>
      <w:r>
        <w:rPr>
          <w:lang w:val="pt_PT" w:bidi="pt_PT"/>
        </w:rPr>
      </w:r>
      <w:r>
        <w:rPr>
          <w:lang w:val="pt_PT" w:bidi="pt_PT"/>
        </w:rPr>
        <w:t>Parem e discutam diferentes momentos e situações em que vocês mostraram fé em Deus.</w:t>
      </w:r>
    </w:p>
    <w:p>
      <w:pPr/>
      <w:r>
        <w:rPr>
          <w:lang w:val="pt_PT" w:bidi="pt_PT"/>
        </w:rPr>
      </w:r>
      <w:r>
        <w:rPr>
          <w:lang w:val="pt_PT" w:bidi="pt_PT"/>
        </w:rPr>
        <w:t>Alguns dos escribas, mestres da lei judaica, disseram a si mesmos: “Esse homem está blasfemando”. Dizer a si mesmo significa que eles estavam pensando isso em suas mentes. Blasfêmia é dizer intencionalmente algo que prejudica a reputação de uma pessoa. Quando alguém blasfema contra Deus, ele desonra a Deus e tornam Deus menos majestoso. Blasfemar é insultar a Deus.</w:t>
      </w:r>
    </w:p>
    <w:p>
      <w:pPr/>
      <w:r>
        <w:rPr>
          <w:lang w:val="pt_PT" w:bidi="pt_PT"/>
        </w:rPr>
      </w:r>
      <w:r>
        <w:rPr>
          <w:lang w:val="pt_PT" w:bidi="pt_PT"/>
        </w:rPr>
        <w:t>Jesus sabia o que eles estavam pensando. Ele disse: “Por que vocês pensam mal em seus corações?”. Jesus não fez essa pergunta para receber uma resposta. Ele disse isso porque desaprovava muito o que eles estavam pensando. Apenas Deus pode tirar nosso pecado, mas Jesus tem a autoridade de Deus. Então, Jesus pode perdoar todo pecado. Jesus aconselhou severamente os escribas que eles estavam errados por pensar que ele havia blasfemado contra Deus.</w:t>
      </w:r>
    </w:p>
    <w:p>
      <w:pPr/>
      <w:r>
        <w:rPr>
          <w:lang w:val="pt_PT" w:bidi="pt_PT"/>
        </w:rPr>
      </w:r>
      <w:r>
        <w:rPr>
          <w:lang w:val="pt_PT" w:bidi="pt_PT"/>
        </w:rPr>
        <w:t>Parem e discutam as palavras ou ações de outros que vocês desaprovariam. Que tipos de coisas vocês podem dizer a eles? Que tipos de coisas vocês podem fazer?</w:t>
      </w:r>
    </w:p>
    <w:p>
      <w:pPr/>
      <w:r>
        <w:rPr>
          <w:lang w:val="pt_PT" w:bidi="pt_PT"/>
        </w:rPr>
      </w:r>
      <w:r>
        <w:rPr>
          <w:lang w:val="pt_PT" w:bidi="pt_PT"/>
        </w:rPr>
        <w:t>Então Jesus disse: “O que é mais fácil dizer: ‘Seus pecados estão perdoados’, ou dizer: ‘Levantem-se e caminhem?”. Jesus não fez essa pergunta para receber uma resposta. Jesus fez essa pergunta para comparar duas declarações. “É mais fácil dizer a alguém que seus pecados estão perdoados”, ou “É mais fácil dizer a alguém para se levantar e caminhar?”. A razão pela qual é mais fácil dizer a alguém: “Seus pecados estão perdoados”, é porque o perdão dos pecados não pode ser visto. Mas se o homem se levantar e caminhar, todos o verão claramente caminhar. Jesus disse aos fariseus: “Mas para que vocês saibam que o Filho do Homem tem autoridade na terra para perdoar os pecados”, ele então disse ao paralítico: “Levante-se, pegue sua cama e vá para casa”. Deus deu ao Filho do Homem autoridade na visão do profeta Daniel há muito tempo. Jesus se chamou de Filho do Homem para mostrar que ele havia recebido autoridade de Deus. O homem se levantou, pegou sua esteira e então caminhou para casa. Isso mostra que Jesus havia curado o homem e havia perdoado seus pecados.</w:t>
      </w:r>
    </w:p>
    <w:p>
      <w:pPr/>
      <w:r>
        <w:rPr>
          <w:lang w:val="pt_PT" w:bidi="pt_PT"/>
        </w:rPr>
      </w:r>
      <w:r>
        <w:rPr>
          <w:lang w:val="pt_PT" w:bidi="pt_PT"/>
        </w:rPr>
        <w:t>Parem e discutam com sua equipe como vocês comparariam duas declarações em seu idioma.</w:t>
      </w:r>
    </w:p>
    <w:p>
      <w:pPr/>
      <w:r>
        <w:rPr>
          <w:lang w:val="pt_PT" w:bidi="pt_PT"/>
        </w:rPr>
      </w:r>
      <w:r>
        <w:rPr>
          <w:lang w:val="pt_PT" w:bidi="pt_PT"/>
        </w:rPr>
        <w:t>Quando as multidões viram que Jesus curou o homem, eles ficaram com medo. Nesse caso, medo significa o temor de Deus. Isso significa ter reverência, honra e respeito por Deus. O povo honrava a Deus dessa maneira. Eles louvavam e glorificavam, o que significa que honravam a Deus, porque Deus havia dado essa autoridade a Jesus.</w:t>
      </w:r>
    </w:p>
    <w:p>
      <w:pPr/>
      <w:r>
        <w:rPr>
          <w:lang w:val="pt_PT" w:bidi="pt_PT"/>
        </w:rPr>
      </w:r>
      <w:r>
        <w:rPr>
          <w:lang w:val="pt_PT" w:bidi="pt_PT"/>
        </w:rPr>
        <w:t>Parem e discutam um tempo em que as pessoas em sua comunidade viram algo incrível acontecer. Descreva como as pessoas responderam.</w:t>
      </w:r>
    </w:p>
    <w:p>
      <w:pPr/>
      <w:r>
        <w:rPr>
          <w:lang w:val="pt_PT" w:bidi="pt_PT"/>
        </w:rPr>
      </w:r>
      <w:r>
        <w:rPr>
          <w:lang w:val="pt_PT" w:bidi="pt_PT"/>
        </w:rPr>
        <w:t>Essa passagem nos mostra que Jesus tem autoridade para perdoar os pecados e curar doenças.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 seus discípulos cruzam o mar e voltam para Cafarnaum. Inesperadamente, algumas pessoas trouxeram um homem paralítico a Jesus. Jesus fala com o homem.</w:t>
      </w:r>
    </w:p>
    <w:p>
      <w:pPr/>
      <w:r>
        <w:rPr>
          <w:lang w:val="pt_PT" w:bidi="pt_PT"/>
        </w:rPr>
      </w:r>
      <w:r>
        <w:rPr>
          <w:b/>
          <w:lang w:val="pt_PT" w:bidi="pt_PT"/>
        </w:rPr>
        <w:t>Segunda cena:</w:t>
      </w:r>
      <w:r>
        <w:rPr>
          <w:lang w:val="pt_PT" w:bidi="pt_PT"/>
        </w:rPr>
        <w:t xml:space="preserve"> alguns mestres da lei pensam que Jesus está errado por dizer ao homem que seus pecados estão perdoados.</w:t>
      </w:r>
    </w:p>
    <w:p>
      <w:pPr/>
      <w:r>
        <w:rPr>
          <w:lang w:val="pt_PT" w:bidi="pt_PT"/>
        </w:rPr>
      </w:r>
      <w:r>
        <w:rPr>
          <w:b/>
          <w:lang w:val="pt_PT" w:bidi="pt_PT"/>
        </w:rPr>
        <w:t>Terceira cena:</w:t>
      </w:r>
      <w:r>
        <w:rPr>
          <w:lang w:val="pt_PT" w:bidi="pt_PT"/>
        </w:rPr>
        <w:t xml:space="preserve"> Jesus fala com os mestres da lei. Então, Jesus cura o homem paralítico.</w:t>
      </w:r>
    </w:p>
    <w:p>
      <w:pPr/>
      <w:r>
        <w:rPr>
          <w:lang w:val="pt_PT" w:bidi="pt_PT"/>
        </w:rPr>
      </w:r>
      <w:r>
        <w:rPr>
          <w:b/>
          <w:lang w:val="pt_PT" w:bidi="pt_PT"/>
        </w:rPr>
        <w:t>Quarta cena:</w:t>
      </w:r>
      <w:r>
        <w:rPr>
          <w:lang w:val="pt_PT" w:bidi="pt_PT"/>
        </w:rPr>
        <w:t xml:space="preserve"> o homem pega sua esteira e sai.</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As pessoas na área</w:t>
      </w:r>
    </w:p>
    <w:p>
      <w:pPr>
        <w:pStyle w:val="ListBullet"/>
        <w:spacing w:line="240" w:lineRule="auto"/>
        <w:ind w:left="720"/>
      </w:pPr>
      <w:r>
        <w:rPr>
          <w:lang w:val="pt_PT" w:bidi="pt_PT"/>
        </w:rPr>
      </w:r>
      <w:r>
        <w:rPr>
          <w:lang w:val="pt_PT" w:bidi="pt_PT"/>
        </w:rPr>
        <w:t>Um homem paralítico</w:t>
      </w:r>
    </w:p>
    <w:p>
      <w:pPr>
        <w:pStyle w:val="ListBullet"/>
        <w:spacing w:line="240" w:lineRule="auto"/>
        <w:ind w:left="720"/>
      </w:pPr>
      <w:r>
        <w:rPr>
          <w:lang w:val="pt_PT" w:bidi="pt_PT"/>
        </w:rPr>
      </w:r>
      <w:r>
        <w:rPr>
          <w:lang w:val="pt_PT" w:bidi="pt_PT"/>
        </w:rPr>
        <w:t>Escribas/Mestres da lei</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viu a fé das pessoas que trouxeram a ele o homem paralítico. Lembre-se do que Jesus disse ao homem paralítico.</w:t>
      </w:r>
    </w:p>
    <w:p>
      <w:pPr/>
      <w:r>
        <w:rPr>
          <w:lang w:val="pt_PT" w:bidi="pt_PT"/>
        </w:rPr>
      </w:r>
      <w:r>
        <w:rPr>
          <w:lang w:val="pt_PT" w:bidi="pt_PT"/>
        </w:rPr>
        <w:t>É importante lembrar o que os mestres da lei pensavam sobre Jesus depois que Ele disse ao homem que seus pecados estão perdoados.</w:t>
      </w:r>
    </w:p>
    <w:p>
      <w:pPr/>
      <w:r>
        <w:rPr>
          <w:lang w:val="pt_PT" w:bidi="pt_PT"/>
        </w:rPr>
      </w:r>
      <w:r>
        <w:rPr>
          <w:lang w:val="pt_PT" w:bidi="pt_PT"/>
        </w:rPr>
        <w:t>É importante lembrar que Jesus sabia o que os mestres da lei estavam pensando e o que Ele disse a eles. É importante lembrar o que Jesus disse ao homem paralítico.</w:t>
      </w:r>
    </w:p>
    <w:p>
      <w:pPr/>
      <w:r>
        <w:rPr>
          <w:lang w:val="pt_PT" w:bidi="pt_PT"/>
        </w:rPr>
      </w:r>
      <w:r>
        <w:rPr>
          <w:lang w:val="pt_PT" w:bidi="pt_PT"/>
        </w:rPr>
        <w:t>Lembrem-se de como as pessoas reagiram depois que o homem paralítico se levantou e caminhou.</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As pessoas na área</w:t>
      </w:r>
    </w:p>
    <w:p>
      <w:pPr>
        <w:pStyle w:val="ListBullet"/>
        <w:spacing w:line="240" w:lineRule="auto"/>
        <w:ind w:left="720"/>
      </w:pPr>
      <w:r>
        <w:rPr>
          <w:lang w:val="pt_PT" w:bidi="pt_PT"/>
        </w:rPr>
      </w:r>
      <w:r>
        <w:rPr>
          <w:lang w:val="pt_PT" w:bidi="pt_PT"/>
        </w:rPr>
        <w:t>Um homem paralítico</w:t>
      </w:r>
    </w:p>
    <w:p>
      <w:pPr>
        <w:pStyle w:val="ListBullet"/>
        <w:spacing w:line="240" w:lineRule="auto"/>
        <w:ind w:left="720"/>
      </w:pPr>
      <w:r>
        <w:rPr>
          <w:lang w:val="pt_PT" w:bidi="pt_PT"/>
        </w:rPr>
      </w:r>
      <w:r>
        <w:rPr>
          <w:lang w:val="pt_PT" w:bidi="pt_PT"/>
        </w:rPr>
        <w:t>Escribas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 seus discípulos cruzam o mar e voltam para Cafarnaum. Cafarnaum é onde Jesus vive. Um homem paralisado é levado até Jesus em uma esteira porque as pessoas na área acreditam que Jesus pode curar o homem.</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interpreta o homem paralisado: “Como você está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ao homem que seus pecados estão perdoados. Os escribas pensam que Jesus desonrou a Deus.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escribas: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conhecia os pensamentos dos escribas. Ele alertou severamente os escribas que eles estavam errados. Então Jesus curou o homem paralisado.</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interpreta o homem paralisado: Como você está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As pessoas sentiram medo e grande reverência por Deus. Eles louvavam e glorificavam a Deus porque ele deu essa autoridade a Jesus.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as pessoas na área: “Como vocês estão se sentindo?”. Você pode ouvir coisas como: </w:t>
      </w:r>
      <w:r>
        <w:rPr>
          <w:lang w:val="pt_PT" w:bidi="pt_PT"/>
        </w:rPr>
      </w:r>
    </w:p>
    <w:p>
      <w:pPr>
        <w:pStyle w:val="Heading3"/>
      </w:pPr>
      <w:r>
        <w:rPr>
          <w:lang w:val="pt_PT" w:bidi="pt_PT"/>
        </w:rPr>
        <w:t>Preenchendo as Lacunas</w:t>
      </w:r>
    </w:p>
    <w:p>
      <w:pPr/>
      <w:r>
        <w:rPr>
          <w:lang w:val="pt_PT" w:bidi="pt_PT"/>
        </w:rPr>
      </w:r>
      <w:r>
        <w:rPr>
          <w:lang w:val="pt_PT" w:bidi="pt_PT"/>
        </w:rPr>
        <w:t>Ouçam o texto mais uma vez na versão mais fácil de entender.</w:t>
      </w:r>
    </w:p>
    <w:p>
      <w:pPr/>
      <w:r>
        <w:rPr>
          <w:lang w:val="pt_PT" w:bidi="pt_PT"/>
        </w:rPr>
      </w:r>
      <w:r>
        <w:rPr>
          <w:lang w:val="pt_PT" w:bidi="pt_PT"/>
        </w:rPr>
        <w:t xml:space="preserve">“Eis que”, algumas pessoas trouxeram a Jesus um homem </w:t>
      </w:r>
      <w:r>
        <w:rPr>
          <w:b/>
          <w:lang w:val="pt_PT" w:bidi="pt_PT"/>
        </w:rPr>
        <w:t>paralítico</w:t>
      </w:r>
      <w:r>
        <w:rPr>
          <w:lang w:val="pt_PT" w:bidi="pt_PT"/>
        </w:rPr>
        <w:t xml:space="preserve">. </w:t>
      </w:r>
      <w:r>
        <w:rPr>
          <w:b/>
          <w:lang w:val="pt_PT" w:bidi="pt_PT"/>
        </w:rPr>
        <w:t>Eis que</w:t>
      </w:r>
      <w:r>
        <w:rPr>
          <w:lang w:val="pt_PT" w:bidi="pt_PT"/>
        </w:rPr>
        <w:t xml:space="preserve"> ou </w:t>
      </w:r>
      <w:r>
        <w:rPr>
          <w:b/>
          <w:lang w:val="pt_PT" w:bidi="pt_PT"/>
        </w:rPr>
        <w:t>de repente</w:t>
      </w:r>
      <w:r>
        <w:rPr>
          <w:lang w:val="pt_PT" w:bidi="pt_PT"/>
        </w:rPr>
        <w:t xml:space="preserve"> significa que algo extraordinário ou inesperado está prestes a acontecer. A coisa inesperada que acontece aqui é: algumas pessoas trouxeram a Jesus um paralítico em uma </w:t>
      </w:r>
      <w:r>
        <w:rPr>
          <w:b/>
          <w:lang w:val="pt_PT" w:bidi="pt_PT"/>
        </w:rPr>
        <w:t>cama</w:t>
      </w:r>
      <w:r>
        <w:rPr>
          <w:lang w:val="pt_PT" w:bidi="pt_PT"/>
        </w:rPr>
        <w:t xml:space="preserve"> ou </w:t>
      </w:r>
      <w:r>
        <w:rPr>
          <w:b/>
          <w:lang w:val="pt_PT" w:bidi="pt_PT"/>
        </w:rPr>
        <w:t>esteira</w:t>
      </w:r>
      <w:r>
        <w:rPr>
          <w:lang w:val="pt_PT" w:bidi="pt_PT"/>
        </w:rPr>
        <w:t>.</w:t>
      </w:r>
    </w:p>
    <w:p>
      <w:pPr/>
      <w:r>
        <w:rPr>
          <w:lang w:val="pt_PT" w:bidi="pt_PT"/>
        </w:rPr>
      </w:r>
      <w:r>
        <w:rPr>
          <w:lang w:val="pt_PT" w:bidi="pt_PT"/>
        </w:rPr>
        <w:t xml:space="preserve">Um </w:t>
      </w:r>
      <w:r>
        <w:rPr>
          <w:b/>
          <w:lang w:val="pt_PT" w:bidi="pt_PT"/>
        </w:rPr>
        <w:t>paralítico</w:t>
      </w:r>
      <w:r>
        <w:rPr>
          <w:lang w:val="pt_PT" w:bidi="pt_PT"/>
        </w:rPr>
        <w:t xml:space="preserve"> é alguém que não pode mover suas pernas, seus braços, ou ambos. Às vezes um paralítico não pode se mover. Use a mesma palavra para paralítico que você usou em passagens anteriores.</w:t>
      </w:r>
    </w:p>
    <w:p>
      <w:pPr/>
      <w:r>
        <w:rPr>
          <w:lang w:val="pt_PT" w:bidi="pt_PT"/>
        </w:rPr>
      </w:r>
      <w:r>
        <w:rPr>
          <w:lang w:val="pt_PT" w:bidi="pt_PT"/>
        </w:rPr>
        <w:t xml:space="preserve">Uma </w:t>
      </w:r>
      <w:r>
        <w:rPr>
          <w:b/>
          <w:lang w:val="pt_PT" w:bidi="pt_PT"/>
        </w:rPr>
        <w:t>esteira</w:t>
      </w:r>
      <w:r>
        <w:rPr>
          <w:lang w:val="pt_PT" w:bidi="pt_PT"/>
        </w:rPr>
        <w:t xml:space="preserve"> se refere a qualquer utensílio usado para se deitar. Era leve o suficiente para que alguém carregasse uma pessoa. A maioria das pessoas pobres em Israel dormia em esteiras de tecido, que podiam ser enroladas. Este tipo de esteira, provavelmente, é o mencionado nesta história.</w:t>
      </w:r>
    </w:p>
    <w:p>
      <w:pPr/>
      <w:r>
        <w:rPr>
          <w:lang w:val="pt_PT" w:bidi="pt_PT"/>
        </w:rPr>
      </w:r>
      <w:r>
        <w:rPr>
          <w:lang w:val="pt_PT" w:bidi="pt_PT"/>
        </w:rPr>
        <w:t xml:space="preserve">Jesus viu que as pessoas tinham </w:t>
      </w:r>
      <w:r>
        <w:rPr>
          <w:b/>
          <w:lang w:val="pt_PT" w:bidi="pt_PT"/>
        </w:rPr>
        <w:t>fé</w:t>
      </w:r>
      <w:r>
        <w:rPr>
          <w:lang w:val="pt_PT" w:bidi="pt_PT"/>
        </w:rPr>
        <w:t xml:space="preserve"> — elas acreditavam nele. As pessoas com fé confiam ou têm confiança em Deus. Use a mesma palavra para fé que você usou em passagens anteriores. Consulte o Glossário Mestre para uma definição mais completa de </w:t>
      </w:r>
      <w:r>
        <w:rPr>
          <w:lang w:val="pt_PT" w:bidi="pt_PT"/>
        </w:rPr>
        <w:t>fé</w:t>
      </w:r>
      <w:r>
        <w:rPr>
          <w:lang w:val="pt_PT" w:bidi="pt_PT"/>
        </w:rPr>
        <w:t>.</w:t>
      </w:r>
    </w:p>
    <w:p>
      <w:pPr/>
      <w:r>
        <w:rPr>
          <w:lang w:val="pt_PT" w:bidi="pt_PT"/>
        </w:rPr>
      </w:r>
      <w:r>
        <w:rPr>
          <w:lang w:val="pt_PT" w:bidi="pt_PT"/>
        </w:rPr>
        <w:t>Jesus disse ao homem paralítico: “</w:t>
      </w:r>
      <w:r>
        <w:rPr>
          <w:b/>
          <w:lang w:val="pt_PT" w:bidi="pt_PT"/>
        </w:rPr>
        <w:t>Anime-se</w:t>
      </w:r>
      <w:r>
        <w:rPr>
          <w:lang w:val="pt_PT" w:bidi="pt_PT"/>
        </w:rPr>
        <w:t xml:space="preserve">, ou </w:t>
      </w:r>
      <w:r>
        <w:rPr>
          <w:b/>
          <w:lang w:val="pt_PT" w:bidi="pt_PT"/>
        </w:rPr>
        <w:t>tenha coragem</w:t>
      </w:r>
      <w:r>
        <w:rPr>
          <w:lang w:val="pt_PT" w:bidi="pt_PT"/>
        </w:rPr>
        <w:t xml:space="preserve">, </w:t>
      </w:r>
      <w:r>
        <w:rPr>
          <w:b/>
          <w:lang w:val="pt_PT" w:bidi="pt_PT"/>
        </w:rPr>
        <w:t>meu filho</w:t>
      </w:r>
      <w:r>
        <w:rPr>
          <w:lang w:val="pt_PT" w:bidi="pt_PT"/>
        </w:rPr>
        <w:t xml:space="preserve">, seus </w:t>
      </w:r>
      <w:r>
        <w:rPr>
          <w:b/>
          <w:lang w:val="pt_PT" w:bidi="pt_PT"/>
        </w:rPr>
        <w:t>pecados estão perdoados</w:t>
      </w:r>
      <w:r>
        <w:rPr>
          <w:lang w:val="pt_PT" w:bidi="pt_PT"/>
        </w:rPr>
        <w:t>”.</w:t>
      </w:r>
    </w:p>
    <w:p>
      <w:pPr/>
      <w:r>
        <w:rPr>
          <w:lang w:val="pt_PT" w:bidi="pt_PT"/>
        </w:rPr>
      </w:r>
      <w:r>
        <w:rPr>
          <w:lang w:val="pt_PT" w:bidi="pt_PT"/>
        </w:rPr>
        <w:t>“</w:t>
      </w:r>
      <w:r>
        <w:rPr>
          <w:b/>
          <w:lang w:val="pt_PT" w:bidi="pt_PT"/>
        </w:rPr>
        <w:t>Anime-se</w:t>
      </w:r>
      <w:r>
        <w:rPr>
          <w:lang w:val="pt_PT" w:bidi="pt_PT"/>
        </w:rPr>
        <w:t>” ou “tenham coragem” significa alegrar-se ou ser encorajado.</w:t>
      </w:r>
    </w:p>
    <w:p>
      <w:pPr/>
      <w:r>
        <w:rPr>
          <w:lang w:val="pt_PT" w:bidi="pt_PT"/>
        </w:rPr>
      </w:r>
      <w:r>
        <w:rPr>
          <w:lang w:val="pt_PT" w:bidi="pt_PT"/>
        </w:rPr>
        <w:t>Jesus chamou o homem de “</w:t>
      </w:r>
      <w:r>
        <w:rPr>
          <w:b/>
          <w:lang w:val="pt_PT" w:bidi="pt_PT"/>
        </w:rPr>
        <w:t>meu filho</w:t>
      </w:r>
      <w:r>
        <w:rPr>
          <w:lang w:val="pt_PT" w:bidi="pt_PT"/>
        </w:rPr>
        <w:t>”. Isso não significa que Jesus era o pai do homem. Essa é uma maneira amigável de se dirigir ao homem.</w:t>
      </w:r>
    </w:p>
    <w:p>
      <w:pPr/>
      <w:r>
        <w:rPr>
          <w:lang w:val="pt_PT" w:bidi="pt_PT"/>
        </w:rPr>
      </w:r>
      <w:r>
        <w:rPr>
          <w:lang w:val="pt_PT" w:bidi="pt_PT"/>
        </w:rPr>
        <w:t xml:space="preserve">“Seus pecados estão perdoados” significa que Jesus tirou o </w:t>
      </w:r>
      <w:r>
        <w:rPr>
          <w:b/>
          <w:lang w:val="pt_PT" w:bidi="pt_PT"/>
        </w:rPr>
        <w:t>pecado</w:t>
      </w:r>
      <w:r>
        <w:rPr>
          <w:lang w:val="pt_PT" w:bidi="pt_PT"/>
        </w:rPr>
        <w:t xml:space="preserve"> do homem, ou atos de desobediência a Deus. No </w:t>
      </w:r>
      <w:r>
        <w:rPr>
          <w:b/>
          <w:lang w:val="pt_PT" w:bidi="pt_PT"/>
        </w:rPr>
        <w:t>perdão</w:t>
      </w:r>
      <w:r>
        <w:rPr>
          <w:lang w:val="pt_PT" w:bidi="pt_PT"/>
        </w:rPr>
        <w:t xml:space="preserve">, quem sofreu a ofensa, renuncia a seus direitos e não pune o outro da forma como ele merece. Use as mesmas palavras para perdão e pecado que você usou em passagens anteriores. Consulte o Glossário Mestre para definições mais completas de </w:t>
      </w:r>
      <w:r>
        <w:rPr>
          <w:lang w:val="pt_PT" w:bidi="pt_PT"/>
        </w:rPr>
        <w:t>perdão</w:t>
      </w:r>
      <w:r>
        <w:rPr>
          <w:lang w:val="pt_PT" w:bidi="pt_PT"/>
        </w:rPr>
        <w:t xml:space="preserve"> e </w:t>
      </w:r>
      <w:r>
        <w:rPr>
          <w:lang w:val="pt_PT" w:bidi="pt_PT"/>
        </w:rPr>
        <w:t>pecado</w:t>
      </w:r>
      <w:r>
        <w:rPr>
          <w:lang w:val="pt_PT" w:bidi="pt_PT"/>
        </w:rPr>
        <w:t>.</w:t>
      </w:r>
    </w:p>
    <w:p>
      <w:pPr/>
      <w:r>
        <w:rPr>
          <w:lang w:val="pt_PT" w:bidi="pt_PT"/>
        </w:rPr>
      </w:r>
      <w:r>
        <w:rPr>
          <w:lang w:val="pt_PT" w:bidi="pt_PT"/>
        </w:rPr>
        <w:t xml:space="preserve">Os </w:t>
      </w:r>
      <w:r>
        <w:rPr>
          <w:b/>
          <w:lang w:val="pt_PT" w:bidi="pt_PT"/>
        </w:rPr>
        <w:t>escribas</w:t>
      </w:r>
      <w:r>
        <w:rPr>
          <w:lang w:val="pt_PT" w:bidi="pt_PT"/>
        </w:rPr>
        <w:t xml:space="preserve">, mestres da lei judaica, </w:t>
      </w:r>
      <w:r>
        <w:rPr>
          <w:b/>
          <w:lang w:val="pt_PT" w:bidi="pt_PT"/>
        </w:rPr>
        <w:t>disseram a si mesmos</w:t>
      </w:r>
      <w:r>
        <w:rPr>
          <w:lang w:val="pt_PT" w:bidi="pt_PT"/>
        </w:rPr>
        <w:t xml:space="preserve">: “Esse homem está </w:t>
      </w:r>
      <w:r>
        <w:rPr>
          <w:b/>
          <w:lang w:val="pt_PT" w:bidi="pt_PT"/>
        </w:rPr>
        <w:t>blasfemando</w:t>
      </w:r>
      <w:r>
        <w:rPr>
          <w:lang w:val="pt_PT" w:bidi="pt_PT"/>
        </w:rPr>
        <w:t>”,</w:t>
      </w:r>
    </w:p>
    <w:p>
      <w:pPr/>
      <w:r>
        <w:rPr>
          <w:lang w:val="pt_PT" w:bidi="pt_PT"/>
        </w:rPr>
      </w:r>
      <w:r>
        <w:rPr>
          <w:lang w:val="pt_PT" w:bidi="pt_PT"/>
        </w:rPr>
        <w:t xml:space="preserve">Use a mesma palavra para </w:t>
      </w:r>
      <w:r>
        <w:rPr>
          <w:b/>
          <w:lang w:val="pt_PT" w:bidi="pt_PT"/>
        </w:rPr>
        <w:t>escriba</w:t>
      </w:r>
      <w:r>
        <w:rPr>
          <w:lang w:val="pt_PT" w:bidi="pt_PT"/>
        </w:rPr>
        <w:t xml:space="preserve"> que você usou em passagens anteriores. Consulte o Glossário Mestre para uma definição mais completa de </w:t>
      </w:r>
      <w:r>
        <w:rPr>
          <w:lang w:val="pt_PT" w:bidi="pt_PT"/>
        </w:rPr>
        <w:t>escriba</w:t>
      </w:r>
      <w:r>
        <w:rPr>
          <w:lang w:val="pt_PT" w:bidi="pt_PT"/>
        </w:rPr>
        <w:t>.</w:t>
      </w:r>
    </w:p>
    <w:p>
      <w:pPr/>
      <w:r>
        <w:rPr>
          <w:lang w:val="pt_PT" w:bidi="pt_PT"/>
        </w:rPr>
      </w:r>
      <w:r>
        <w:rPr>
          <w:lang w:val="pt_PT" w:bidi="pt_PT"/>
        </w:rPr>
        <w:t>"</w:t>
      </w:r>
      <w:r>
        <w:rPr>
          <w:b/>
          <w:lang w:val="pt_PT" w:bidi="pt_PT"/>
        </w:rPr>
        <w:t>Dizer a si mesmo</w:t>
      </w:r>
      <w:r>
        <w:rPr>
          <w:lang w:val="pt_PT" w:bidi="pt_PT"/>
        </w:rPr>
        <w:t>" significa que eles estavam pensando isso em suas mentes. Em seu idioma, você pode precisar usar uma parte do corpo ou expressão diferente para descrever onde alguém pensa.</w:t>
      </w:r>
    </w:p>
    <w:p>
      <w:pPr/>
      <w:r>
        <w:rPr>
          <w:lang w:val="pt_PT" w:bidi="pt_PT"/>
        </w:rPr>
      </w:r>
      <w:r>
        <w:rPr>
          <w:b/>
          <w:lang w:val="pt_PT" w:bidi="pt_PT"/>
        </w:rPr>
        <w:t>Blasfêmia</w:t>
      </w:r>
      <w:r>
        <w:rPr>
          <w:lang w:val="pt_PT" w:bidi="pt_PT"/>
        </w:rPr>
        <w:t xml:space="preserve"> é dizer intencionalmente algo que prejudica a reputação de uma pessoa. Quando alguém blasfema contra Deus, ele desonra a Deus e tornam Deus menos majestoso. Blasfemar é insultar a Deus. Nesse caso, blasfêmia está se referindo a Jesus mostrando a mesma autoridade de Deus, perdoando os pecados do paralítico. Consulte o Glossário Mestre para uma definição mais completa de </w:t>
      </w:r>
      <w:r>
        <w:rPr>
          <w:lang w:val="pt_PT" w:bidi="pt_PT"/>
        </w:rPr>
        <w:t>blasfêmia</w:t>
      </w:r>
      <w:r>
        <w:rPr>
          <w:lang w:val="pt_PT" w:bidi="pt_PT"/>
        </w:rPr>
        <w:t>.</w:t>
      </w:r>
    </w:p>
    <w:p>
      <w:pPr/>
      <w:r>
        <w:rPr>
          <w:lang w:val="pt_PT" w:bidi="pt_PT"/>
        </w:rPr>
      </w:r>
      <w:r>
        <w:rPr>
          <w:lang w:val="pt_PT" w:bidi="pt_PT"/>
        </w:rPr>
        <w:t xml:space="preserve">Jesus sabia o que os discípulos estavam pensando. Então, ele disse a eles: “O </w:t>
      </w:r>
      <w:r>
        <w:rPr>
          <w:b/>
          <w:lang w:val="pt_PT" w:bidi="pt_PT"/>
        </w:rPr>
        <w:t>Filho do Homem</w:t>
      </w:r>
      <w:r>
        <w:rPr>
          <w:lang w:val="pt_PT" w:bidi="pt_PT"/>
        </w:rPr>
        <w:t xml:space="preserve"> tem autoridade para perdoar pecados”. Jesus se chama de Filho do Homem porque Ele era humano e representava todas as pessoas. Mas Jesus também tinha a natureza e autoridade de Deus. Use a mesma palavra para Filho do Homem que você usou em passagens anteriores. Consulte o Glossário Mestre para uma definição mais completa de </w:t>
      </w:r>
      <w:r>
        <w:rPr>
          <w:lang w:val="pt_PT" w:bidi="pt_PT"/>
        </w:rPr>
        <w:t>Filho do Homem</w:t>
      </w:r>
      <w:r>
        <w:rPr>
          <w:lang w:val="pt_PT" w:bidi="pt_PT"/>
        </w:rPr>
        <w:t>.</w:t>
      </w:r>
    </w:p>
    <w:p>
      <w:pPr/>
      <w:r>
        <w:rPr>
          <w:lang w:val="pt_PT" w:bidi="pt_PT"/>
        </w:rPr>
      </w:r>
      <w:r>
        <w:rPr>
          <w:lang w:val="pt_PT" w:bidi="pt_PT"/>
        </w:rPr>
        <w:t xml:space="preserve">As multidões viram que Jesus curou o homem paralítico e elas ficaram </w:t>
      </w:r>
      <w:r>
        <w:rPr>
          <w:b/>
          <w:lang w:val="pt_PT" w:bidi="pt_PT"/>
        </w:rPr>
        <w:t>com medo</w:t>
      </w:r>
      <w:r>
        <w:rPr>
          <w:lang w:val="pt_PT" w:bidi="pt_PT"/>
        </w:rPr>
        <w:t xml:space="preserve">. Nesse caso, “com medo” significa o “temor de Deus". </w:t>
      </w:r>
      <w:r>
        <w:rPr>
          <w:b/>
          <w:lang w:val="pt_PT" w:bidi="pt_PT"/>
        </w:rPr>
        <w:t>Temer a Deus</w:t>
      </w:r>
      <w:r>
        <w:rPr>
          <w:lang w:val="pt_PT" w:bidi="pt_PT"/>
        </w:rPr>
        <w:t xml:space="preserve"> significa ter reverência, honra e respeito a Deus. Isso mostra reverência santa ou o temor da punição. As pessoas podem temer a Deus de uma maneira positiva, pela qual o honram e obedecem a ele porque ele é majestoso. As pessoas podem temer a Deus de uma maneira negativa porque elas têm medo de que se desobedecerem a ele, ele as punirá. Consulte o Glossário Mestre para uma definição mais completa de </w:t>
      </w:r>
      <w:r>
        <w:rPr>
          <w:lang w:val="pt_PT" w:bidi="pt_PT"/>
        </w:rPr>
        <w:t>temor a Deus</w:t>
      </w:r>
      <w:r>
        <w:rPr>
          <w:lang w:val="pt_PT" w:bidi="pt_PT"/>
        </w:rPr>
        <w:t>.</w:t>
      </w:r>
    </w:p>
    <w:p>
      <w:pPr/>
      <w:r>
        <w:rPr>
          <w:lang w:val="pt_PT" w:bidi="pt_PT"/>
        </w:rPr>
      </w:r>
      <w:r>
        <w:rPr>
          <w:lang w:val="pt_PT" w:bidi="pt_PT"/>
        </w:rPr>
        <w:t xml:space="preserve">A multidão “louvou e glorificou a Deus”. Isso é em resposta a seu temor positivo de Deus. Eles honravam a Deus porque Deus havia dado essa autoridade a Jesus. Use a mesma palavra para </w:t>
      </w:r>
      <w:r>
        <w:rPr>
          <w:b/>
          <w:lang w:val="pt_PT" w:bidi="pt_PT"/>
        </w:rPr>
        <w:t>glorificar</w:t>
      </w:r>
      <w:r>
        <w:rPr>
          <w:lang w:val="pt_PT" w:bidi="pt_PT"/>
        </w:rPr>
        <w:t xml:space="preserve"> que você usou em passagens anteriores. Consulte o Glossário Mestre para a definição mais completa de </w:t>
      </w:r>
      <w:r>
        <w:rPr>
          <w:lang w:val="pt_PT" w:bidi="pt_PT"/>
        </w:rPr>
        <w:t>glorificar</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9:9–13</w:t>
      </w:r>
      <w:r>
        <w:rPr>
          <w:lang w:val="pt_PT" w:bidi="pt_PT"/>
        </w:rPr>
      </w:r>
    </w:p>
    <w:p>
      <w:pPr>
        <w:pStyle w:val="Heading3"/>
      </w:pPr>
      <w:r>
        <w:rPr>
          <w:lang w:val="pt_PT" w:bidi="pt_PT"/>
        </w:rPr>
        <w:t>Ouvir e Sentir</w:t>
      </w:r>
    </w:p>
    <w:p>
      <w:pPr/>
      <w:r>
        <w:rPr>
          <w:lang w:val="pt_PT" w:bidi="pt_PT"/>
        </w:rPr>
      </w:r>
      <w:r>
        <w:rPr>
          <w:lang w:val="pt_PT" w:bidi="pt_PT"/>
        </w:rPr>
        <w:t>Ouçam Mateus 9.9–13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curou um homem paralisado em Cafarnaum. Quando as pessoas viram essa cura, elas louvaram a Deus e deram glória a ele por dar essa autoridade a Jesus. Nessa passagem, Mateus, o escritor desse livro da Bíblia, descreve como ele encontrou Jesus e se tornou um dos seguidores mais próximos de Jesus.</w:t>
      </w:r>
    </w:p>
    <w:p>
      <w:pPr/>
      <w:r>
        <w:rPr>
          <w:lang w:val="pt_PT" w:bidi="pt_PT"/>
        </w:rPr>
      </w:r>
      <w:r>
        <w:rPr>
          <w:lang w:val="pt_PT" w:bidi="pt_PT"/>
        </w:rPr>
        <w:t>Nessa história verdadeira, Mateus dá um exemplo de Jesus convidando os pecadores a pararem de pecar e começar a seguir Jesus.</w:t>
      </w:r>
    </w:p>
    <w:p>
      <w:pPr/>
      <w:r>
        <w:rPr>
          <w:lang w:val="pt_PT" w:bidi="pt_PT"/>
        </w:rPr>
      </w:r>
      <w:r>
        <w:rPr>
          <w:lang w:val="pt_PT" w:bidi="pt_PT"/>
        </w:rPr>
        <w:t>Jesus passou por lá, estava deixando Cafarnaum e provavelmente estava caminhando na margem do lago. Jesus viu Mateus sentado na cabine de impostos. Mateus era um homem judeu que coletava impostos para o governo romano. Os cobradores de impostos provavelmente tomavam dinheiro de comerciantes e pescadores que estavam vendendo seus produtos no mercado. A cabine de impostos provavelmente era uma pequena mesa sob um abrigo onde os cobradores de impostos recebiam os impostos das pessoas. Jesus disse a Mateus: “Siga-me”. Jesus queria que Mateus fosse com ele e se tornasse seu discípulo. Mateus se levantou, ficou em pé e seguiu Jesus.</w:t>
      </w:r>
    </w:p>
    <w:p>
      <w:pPr/>
      <w:r>
        <w:rPr>
          <w:lang w:val="pt_PT" w:bidi="pt_PT"/>
        </w:rPr>
      </w:r>
      <w:r>
        <w:rPr>
          <w:lang w:val="pt_PT" w:bidi="pt_PT"/>
        </w:rPr>
        <w:t>Mostre uma imagem ou desenho de uma cabine de impostos.</w:t>
      </w:r>
    </w:p>
    <w:p>
      <w:pPr/>
      <w:r>
        <w:rPr>
          <w:lang w:val="pt_PT" w:bidi="pt_PT"/>
        </w:rPr>
      </w:r>
      <w:r>
        <w:rPr>
          <w:lang w:val="pt_PT" w:bidi="pt_PT"/>
        </w:rPr>
        <w:t>Jesus e seus discípulos se reclinaram na mesa. Na cultura judaica, as pessoas se deitavam de lado em um sofá baixo ou almofada ao lado da mesa na qual estavam tendo uma refeição. Eles provavelmente apoiavam sua cabeça em um cotovelo. Eles provavelmente estavam na casa de Mateus. Enquanto eles estavam comendo, “eis que”, muitos cobradores de impostos e pecadores vieram. Eis que é uma expressão que Mateus usou para indicar que algo incrível ou inesperado está prestes a acontecer. Nesse caso, é inesperado que Jesus e seus discípulos estivessem tendo uma refeição com muitos cobradores de impostos e pecadores. Ninguém gostava dos cobradores de impostos porque eles geralmente eram desonestos e tomavam mais do que sua parte das pessoas. Os cobradores de impostos eram considerados na mesma categoria que assassinos e ladrões. Os pecadores eram pessoas que vivam em pecado, ou eram imorais. Tanto os cobradores de impostos quanto os pecadores eram considerados excluídos, ou indesejáveis, na sociedade judaica.</w:t>
      </w:r>
    </w:p>
    <w:p>
      <w:pPr/>
      <w:r>
        <w:rPr>
          <w:lang w:val="pt_PT" w:bidi="pt_PT"/>
        </w:rPr>
      </w:r>
      <w:r>
        <w:rPr>
          <w:lang w:val="pt_PT" w:bidi="pt_PT"/>
        </w:rPr>
        <w:t>Parem e discutam razões pelas quais uma pessoa seria considerada excluída, ou indesejável, em sua cultura. Que tipos de atividades essas pessoas fazem? Aonde elas iriam? Como os outros responderiam a eles?</w:t>
      </w:r>
    </w:p>
    <w:p>
      <w:pPr/>
      <w:r>
        <w:rPr>
          <w:lang w:val="pt_PT" w:bidi="pt_PT"/>
        </w:rPr>
      </w:r>
      <w:r>
        <w:rPr>
          <w:lang w:val="pt_PT" w:bidi="pt_PT"/>
        </w:rPr>
        <w:t>Alguns dos fariseus, que passavam por ali, viram Jesus na casa de Mateus. Eles disseram aos discípulos de Jesus: “Por que seu mestre come com cobradores de impostos e pecadores?”. Os fariseus eram um dos grupos mais influentes de líderes religiosos em Israel. Os fariseus consideravam qualquer um que não seguisse suas leis estritas de pureza religiosa como um pecador. Os fariseus acreditavam que eles se tornariam impuros se associando com cobradores de impostos e pecadores. Para os fariseus, qualquer um que comesse voluntariamente com cobradores de impostos e pecadores estava os aceitando. Ao fazer isso, Jesus parecia ser um deles. Os fariseus não fizeram essa pergunta para receber uma resposta. Eles estavam criticando Jesus. Os fariseus queriam que todos pensassem que Jesus era errado por comer com os excluídos. Os fariseus queriam que todos soubessem que eles não aprovavam Jesus comendo com cobradores de impostos e pecadores.</w:t>
      </w:r>
    </w:p>
    <w:p>
      <w:pPr/>
      <w:r>
        <w:rPr>
          <w:lang w:val="pt_PT" w:bidi="pt_PT"/>
        </w:rPr>
      </w:r>
      <w:r>
        <w:rPr>
          <w:lang w:val="pt_PT" w:bidi="pt_PT"/>
        </w:rPr>
        <w:t>Parem e discutam o que comer com alguém representa em sua cultura. Qual é a importância de ter uma refeição com alguém? Há um significado especial em ser convidado para a casa de alguém? Que tipo de coisas são faladas durante a refeição?</w:t>
      </w:r>
    </w:p>
    <w:p>
      <w:pPr/>
      <w:r>
        <w:rPr>
          <w:lang w:val="pt_PT" w:bidi="pt_PT"/>
        </w:rPr>
      </w:r>
      <w:r>
        <w:rPr>
          <w:lang w:val="pt_PT" w:bidi="pt_PT"/>
        </w:rPr>
        <w:t>Jesus ouviu o que os fariseus perguntaram a seus discípulos. Jesus respondeu à pergunta dos fariseus com um provérbio, um ditado sábio que contém um ensinamento. Ele disse: “Aqueles que estão bem não têm necessidade de um médico, mas aqueles que estão doentes”. Jesus usou a doença física para representar necessidades espirituais. Um pecador precisa que Jesus cuide de suas necessidades espirituais, assim como alguém que está doente precisa de um médico para tratar sua doença. Jesus citou o profeta Oseias quando ele disse: “Vá e aprenda o que isso significa: desejo misericórdia e não sacrifícios”. “Vá e aprenda o que isso significa” era comumente usado pelos mestres judeus. Significa que o aluno deve olhar de perto para o verdadeiro significado de uma passagem. Misericórdia é mostrar compaixão por aqueles que estão sofrendo ou em necessidade. Um sacrifício é algo dado a Deus para agradecer a ele ou pedir perdão. Poderia ser uma oferta de sangue, matando e queimando um animal, ou uma oferta que não seja sangue como grãos. Jesus usa as palavras de Oseias para mostrar que Deus deseja que as pessoas valorizem mais o amor e misericórdia do que a pureza ritual ou regras religiosas. Jesus também disse: “Porque não vim para chamar os justos, mas os pecadores”. Justiça se refere à posição correta, ou falta de culpa. Na Bíblia, as pessoas nunca podem ser justas por conta própria, ou fazendo coisas boas o suficiente. Apenas um relacionamento correto com Deus pode tornar alguém justo. Jesus queria que os fariseus, e todos os outros, soubessem que o propósito de seu ministério era convidar os pecadores a pararem de pecar e se tornarem um de seus discípulos.</w:t>
      </w:r>
    </w:p>
    <w:p>
      <w:pPr/>
      <w:r>
        <w:rPr>
          <w:lang w:val="pt_PT" w:bidi="pt_PT"/>
        </w:rPr>
      </w:r>
      <w:r>
        <w:rPr>
          <w:lang w:val="pt_PT" w:bidi="pt_PT"/>
        </w:rPr>
        <w:t>Parem e discutam o que significa mostrar compaixão. Compartilhem histórias sobre um momento em que você ou alguém que conhece estava sofrendo ou precisando. Que tipos de coisas estavam causando o sofrimento ou necessidade? Como alguém mostrou compaixão à pessoa em sofrimento? Como a pessoa que sofre respondeu à compaixão?</w:t>
      </w:r>
    </w:p>
    <w:p>
      <w:pPr/>
      <w:r>
        <w:rPr>
          <w:lang w:val="pt_PT" w:bidi="pt_PT"/>
        </w:rPr>
      </w:r>
      <w:r>
        <w:rPr>
          <w:lang w:val="pt_PT" w:bidi="pt_PT"/>
        </w:rPr>
        <w:t>Esse evento nos ensina que Jesus quer que todos o sigam, incluindo os excluídos, pessoas que a sociedade considera indesejáveis.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está caminhando ao longo da estrada. Ele vê Mateus e diz a ele: “Siga-me”. Mateus deixou a cabine de impostos e seguiu Jesus.</w:t>
      </w:r>
    </w:p>
    <w:p>
      <w:pPr/>
      <w:r>
        <w:rPr>
          <w:lang w:val="pt_PT" w:bidi="pt_PT"/>
        </w:rPr>
      </w:r>
      <w:r>
        <w:rPr>
          <w:b/>
          <w:lang w:val="pt_PT" w:bidi="pt_PT"/>
        </w:rPr>
        <w:t>Segunda cena:</w:t>
      </w:r>
      <w:r>
        <w:rPr>
          <w:lang w:val="pt_PT" w:bidi="pt_PT"/>
        </w:rPr>
        <w:t xml:space="preserve"> Jesus e seus discípulos estão tendo uma refeição na casa de Mateus. Alguns dos fariseus criticam Jesus por comer com cobradores de impostos e pecadores.</w:t>
      </w:r>
    </w:p>
    <w:p>
      <w:pPr/>
      <w:r>
        <w:rPr>
          <w:lang w:val="pt_PT" w:bidi="pt_PT"/>
        </w:rPr>
      </w:r>
      <w:r>
        <w:rPr>
          <w:b/>
          <w:lang w:val="pt_PT" w:bidi="pt_PT"/>
        </w:rPr>
        <w:t>Terceira cena:</w:t>
      </w:r>
      <w:r>
        <w:rPr>
          <w:lang w:val="pt_PT" w:bidi="pt_PT"/>
        </w:rPr>
        <w:t xml:space="preserve"> Jesus responde às críticas dos fariseus.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Mateus</w:t>
      </w:r>
    </w:p>
    <w:p>
      <w:pPr>
        <w:pStyle w:val="ListBullet"/>
        <w:spacing w:line="240" w:lineRule="auto"/>
        <w:ind w:left="720"/>
      </w:pPr>
      <w:r>
        <w:rPr>
          <w:lang w:val="pt_PT" w:bidi="pt_PT"/>
        </w:rPr>
      </w:r>
      <w:r>
        <w:rPr>
          <w:lang w:val="pt_PT" w:bidi="pt_PT"/>
        </w:rPr>
        <w:t>Cobradores de impostos e pecadores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Discípulos mais próximos de Jesus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de que Jesus provavelmente estava caminhando na costa do Mar da Galileia.</w:t>
      </w:r>
    </w:p>
    <w:p>
      <w:pPr/>
      <w:r>
        <w:rPr>
          <w:lang w:val="pt_PT" w:bidi="pt_PT"/>
        </w:rPr>
      </w:r>
      <w:r>
        <w:rPr>
          <w:lang w:val="pt_PT" w:bidi="pt_PT"/>
        </w:rPr>
        <w:t>É importante lembrar o que Mateus fez quando Jesus disse “Siga-me”.</w:t>
      </w:r>
    </w:p>
    <w:p>
      <w:pPr/>
      <w:r>
        <w:rPr>
          <w:lang w:val="pt_PT" w:bidi="pt_PT"/>
        </w:rPr>
      </w:r>
      <w:r>
        <w:rPr>
          <w:lang w:val="pt_PT" w:bidi="pt_PT"/>
        </w:rPr>
        <w:t>É importante lembrar que Mateus usa a palavra "eis que" para mostrar que algo inesperado ou surpreendente acontecerá. Nesse caso, muitos cobradores de impostos e pecadores vindo comer com Jesus era inesperado.</w:t>
      </w:r>
    </w:p>
    <w:p>
      <w:pPr/>
      <w:r>
        <w:rPr>
          <w:lang w:val="pt_PT" w:bidi="pt_PT"/>
        </w:rPr>
      </w:r>
      <w:r>
        <w:rPr>
          <w:lang w:val="pt_PT" w:bidi="pt_PT"/>
        </w:rPr>
        <w:t>É importante lembrar que os cobradores de impostos e pecadores são excluídos.</w:t>
      </w:r>
    </w:p>
    <w:p>
      <w:pPr/>
      <w:r>
        <w:rPr>
          <w:lang w:val="pt_PT" w:bidi="pt_PT"/>
        </w:rPr>
      </w:r>
      <w:r>
        <w:rPr>
          <w:lang w:val="pt_PT" w:bidi="pt_PT"/>
        </w:rPr>
        <w:t>É importante lembrar que os fariseus não estavam comendo na casa de Mateus. É importante lembrar que os fariseus são um dos grupos mais influentes de líderes religiosos em Israel. Lembre-se do que eles disseram aos discípulos de Jesus.</w:t>
      </w:r>
    </w:p>
    <w:p>
      <w:pPr/>
      <w:r>
        <w:rPr>
          <w:lang w:val="pt_PT" w:bidi="pt_PT"/>
        </w:rPr>
      </w:r>
      <w:r>
        <w:rPr>
          <w:lang w:val="pt_PT" w:bidi="pt_PT"/>
        </w:rPr>
        <w:t>Lembre-se de que Jesus respondeu aos fariseus com um tipo de provérbio, ou um dito sábio que contém um ensinamento.</w:t>
      </w:r>
    </w:p>
    <w:p>
      <w:pPr/>
      <w:r>
        <w:rPr>
          <w:lang w:val="pt_PT" w:bidi="pt_PT"/>
        </w:rPr>
      </w:r>
      <w:r>
        <w:rPr>
          <w:lang w:val="pt_PT" w:bidi="pt_PT"/>
        </w:rPr>
        <w:t>É importante lembrar que Jesus disse aos líderes religiosos para irem e aprenderem o que significa que Deus quer misericórdia e não sacrifícios. “Vá e aprenda” era uma maneira comum que os mestres judeus diziam aos alunos para olhar mais de perto para o significado de uma passagem.</w:t>
      </w:r>
    </w:p>
    <w:p>
      <w:pPr/>
      <w:r>
        <w:rPr>
          <w:lang w:val="pt_PT" w:bidi="pt_PT"/>
        </w:rPr>
      </w:r>
      <w:r>
        <w:rPr>
          <w:lang w:val="pt_PT" w:bidi="pt_PT"/>
        </w:rPr>
        <w:t>É importante lembrar de quando Jesus disse: “Porque não vim para chamar os justos, mas os pecadores”. Jesus quer mostrar que ele está cumprindo o que a profecia de Oseias diz.</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Mateus</w:t>
      </w:r>
    </w:p>
    <w:p>
      <w:pPr>
        <w:pStyle w:val="ListBullet"/>
        <w:spacing w:line="240" w:lineRule="auto"/>
        <w:ind w:left="720"/>
      </w:pPr>
      <w:r>
        <w:rPr>
          <w:lang w:val="pt_PT" w:bidi="pt_PT"/>
        </w:rPr>
      </w:r>
      <w:r>
        <w:rPr>
          <w:lang w:val="pt_PT" w:bidi="pt_PT"/>
        </w:rPr>
        <w:t>Cobradores de impostos e pecadores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Discípulos mais próximos de Jesus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Enquanto Jesus está caminhando ao longo da margem do lago, ele vê Mateus em uma cabine de cobrador de impostos. Jesus diz a Mateus: “Siga-me”. Então, Mateus se levanta e começa a seguir Jesus.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está interpretando Mateus: “Como você está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 seus discípulos chegaram à casa de Mateus para o jantar. Alguns dos fariseus veem Jesus comendo com cobradores de impostos e pecadores.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fariseus: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fariseus dizem aos discípulos de Jesus que era errado Jesus estar comendo com cobradores de impostos e pecadores.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p>
    <w:p>
      <w:pPr>
        <w:pStyle w:val="ListBullet"/>
        <w:spacing w:line="240" w:lineRule="auto"/>
        <w:ind w:left="720"/>
      </w:pPr>
      <w:r>
        <w:rPr>
          <w:lang w:val="pt_PT" w:bidi="pt_PT"/>
        </w:rPr>
      </w:r>
      <w:r>
        <w:rPr>
          <w:lang w:val="pt_PT" w:bidi="pt_PT"/>
        </w:rPr>
        <w:t xml:space="preserve">Pergunte ao ator que interpreta Jesus “Como você está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responde aos fariseus dizendo a eles para estudar e aprender o significado das Escrituras e que ele veio para chamar de cobradores de impostos e pecadores.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fariseus: “Como vocês estão se sentindo?”. Você pode ouvir coisas como: </w:t>
      </w:r>
    </w:p>
    <w:p>
      <w:pPr>
        <w:pStyle w:val="ListBullet"/>
        <w:spacing w:line="240" w:lineRule="auto"/>
        <w:ind w:left="720"/>
      </w:pPr>
      <w:r>
        <w:rPr>
          <w:lang w:val="pt_PT" w:bidi="pt_PT"/>
        </w:rPr>
      </w:r>
      <w:r>
        <w:rPr>
          <w:lang w:val="pt_PT" w:bidi="pt_PT"/>
        </w:rPr>
        <w:t xml:space="preserve">Pergunte aos atores que interpretam os cobradores de impostos e pecadores: “Como vocês estão se sentindo?” Você pode ouvir coisas como: </w:t>
      </w:r>
      <w:r>
        <w:rPr>
          <w:lang w:val="pt_PT" w:bidi="pt_PT"/>
        </w:rPr>
      </w:r>
    </w:p>
    <w:p>
      <w:pPr>
        <w:pStyle w:val="Heading3"/>
      </w:pPr>
      <w:r>
        <w:rPr>
          <w:lang w:val="pt_PT" w:bidi="pt_PT"/>
        </w:rPr>
        <w:t>Preenchendo as Lacunas</w:t>
      </w:r>
    </w:p>
    <w:p>
      <w:pPr/>
      <w:r>
        <w:rPr>
          <w:lang w:val="pt_PT" w:bidi="pt_PT"/>
        </w:rPr>
      </w:r>
      <w:r>
        <w:rPr>
          <w:lang w:val="pt_PT" w:bidi="pt_PT"/>
        </w:rPr>
        <w:t>Ouçam o texto mais uma vez na versão mais fácil de entender.</w:t>
      </w:r>
    </w:p>
    <w:p>
      <w:pPr/>
      <w:r>
        <w:rPr>
          <w:lang w:val="pt_PT" w:bidi="pt_PT"/>
        </w:rPr>
      </w:r>
      <w:r>
        <w:rPr>
          <w:lang w:val="pt_PT" w:bidi="pt_PT"/>
        </w:rPr>
        <w:t xml:space="preserve">Jesus está caminhando pela margem do lago e vê Mateus. </w:t>
      </w:r>
      <w:r>
        <w:rPr>
          <w:b/>
          <w:lang w:val="pt_PT" w:bidi="pt_PT"/>
        </w:rPr>
        <w:t>Mateus</w:t>
      </w:r>
      <w:r>
        <w:rPr>
          <w:lang w:val="pt_PT" w:bidi="pt_PT"/>
        </w:rPr>
        <w:t xml:space="preserve"> é o escritor desse livro na Bíblia. Mateus é um dos doze </w:t>
      </w:r>
      <w:r>
        <w:rPr>
          <w:lang w:val="pt_PT" w:bidi="pt_PT"/>
        </w:rPr>
        <w:t>discípulos</w:t>
      </w:r>
      <w:r>
        <w:rPr>
          <w:lang w:val="pt_PT" w:bidi="pt_PT"/>
        </w:rPr>
        <w:t xml:space="preserve"> que seguiam Jesus para todos os lugares. Jesus disse a Mateus: “Siga-me”. Mateus se levantou e seguiu Jesus. Isso significa que Mateus começou imediatamente a ser um dos discípulos de Jesus. Use a mesma palavra para </w:t>
      </w:r>
      <w:r>
        <w:rPr>
          <w:b/>
          <w:lang w:val="pt_PT" w:bidi="pt_PT"/>
        </w:rPr>
        <w:t>seguir</w:t>
      </w:r>
      <w:r>
        <w:rPr>
          <w:lang w:val="pt_PT" w:bidi="pt_PT"/>
        </w:rPr>
        <w:t xml:space="preserve"> que você usou em passagens anteriores.</w:t>
      </w:r>
    </w:p>
    <w:p>
      <w:pPr/>
      <w:r>
        <w:rPr>
          <w:lang w:val="pt_PT" w:bidi="pt_PT"/>
        </w:rPr>
      </w:r>
      <w:r>
        <w:rPr>
          <w:lang w:val="pt_PT" w:bidi="pt_PT"/>
        </w:rPr>
        <w:t>“Eis que cobradores de impostos e pecadores estavam se reclinando com Jesus”.</w:t>
      </w:r>
    </w:p>
    <w:p>
      <w:pPr/>
      <w:r>
        <w:rPr>
          <w:lang w:val="pt_PT" w:bidi="pt_PT"/>
        </w:rPr>
      </w:r>
      <w:r>
        <w:rPr>
          <w:b/>
          <w:lang w:val="pt_PT" w:bidi="pt_PT"/>
        </w:rPr>
        <w:t>Eis que</w:t>
      </w:r>
      <w:r>
        <w:rPr>
          <w:lang w:val="pt_PT" w:bidi="pt_PT"/>
        </w:rPr>
        <w:t xml:space="preserve"> indica que algo incrível ou inesperado estava ocorrendo. Cobradores de impostos e pecadores se reclinando com Jesus era inesperado.</w:t>
      </w:r>
    </w:p>
    <w:p>
      <w:pPr/>
      <w:r>
        <w:rPr>
          <w:lang w:val="pt_PT" w:bidi="pt_PT"/>
        </w:rPr>
      </w:r>
      <w:r>
        <w:rPr>
          <w:b/>
          <w:lang w:val="pt_PT" w:bidi="pt_PT"/>
        </w:rPr>
        <w:t>Reclinar à mesa</w:t>
      </w:r>
      <w:r>
        <w:rPr>
          <w:lang w:val="pt_PT" w:bidi="pt_PT"/>
        </w:rPr>
        <w:t xml:space="preserve"> significa ter uma refeição com alguém. Na cultura judaica, as pessoas se deitavam de lado em um sofá baixo ou almofada ao lado da mesa na qual estavam tendo uma refeição. Eles provavelmente apoiavam sua cabeça em um cotovelo. Essa posição era especialmente usada quando estavam tendo uma refeição especial. Use a mesma palavra para “reclinados à mesa" que você usou em passagens anteriores.</w:t>
      </w:r>
    </w:p>
    <w:p>
      <w:pPr/>
      <w:r>
        <w:rPr>
          <w:lang w:val="pt_PT" w:bidi="pt_PT"/>
        </w:rPr>
      </w:r>
      <w:r>
        <w:rPr>
          <w:lang w:val="pt_PT" w:bidi="pt_PT"/>
        </w:rPr>
        <w:t xml:space="preserve">Um </w:t>
      </w:r>
      <w:r>
        <w:rPr>
          <w:b/>
          <w:lang w:val="pt_PT" w:bidi="pt_PT"/>
        </w:rPr>
        <w:t>cobrador de impostos</w:t>
      </w:r>
      <w:r>
        <w:rPr>
          <w:lang w:val="pt_PT" w:bidi="pt_PT"/>
        </w:rPr>
        <w:t xml:space="preserve"> era considerado um traidor por outros judeus, porque eles trabalhavam para o governo romano. Os cobradores de impostos não poderiam mais ser juízes ou testemunhas em um tribunal, eles não poderiam mais adorar nas sinagogas com os outros, e eram considerados uma desgraça ou vergonha para suas famílias. Os cobradores de impostos e pecadores eram muitas vezes agrupados porque os cobradores de impostos eram corruptos, e os pecadores eram imorais. Use a mesma palavra para cobradores de impostos que você usou em passagens anteriores.</w:t>
      </w:r>
    </w:p>
    <w:p>
      <w:pPr/>
      <w:r>
        <w:rPr>
          <w:lang w:val="pt_PT" w:bidi="pt_PT"/>
        </w:rPr>
      </w:r>
      <w:r>
        <w:rPr>
          <w:b/>
          <w:lang w:val="pt_PT" w:bidi="pt_PT"/>
        </w:rPr>
        <w:t>Pecador</w:t>
      </w:r>
      <w:r>
        <w:rPr>
          <w:lang w:val="pt_PT" w:bidi="pt_PT"/>
        </w:rPr>
        <w:t xml:space="preserve"> se refere a judeus que eram imorais e não seguiam a lei judaica. Os pecadores nessa história não seguiam as leis rígidas dos fariseus sobre pureza cerimonial. Os fariseus viam isso como um pecado. Use a mesma palavra para pecadores que você usou em passagens anteriores. Consulte o Glossário Mestre para uma definição mais completa de </w:t>
      </w:r>
      <w:r>
        <w:rPr>
          <w:lang w:val="pt_PT" w:bidi="pt_PT"/>
        </w:rPr>
        <w:t>pecado</w:t>
      </w:r>
      <w:r>
        <w:rPr>
          <w:lang w:val="pt_PT" w:bidi="pt_PT"/>
        </w:rPr>
        <w:t>.</w:t>
      </w:r>
    </w:p>
    <w:p>
      <w:pPr/>
      <w:r>
        <w:rPr>
          <w:lang w:val="pt_PT" w:bidi="pt_PT"/>
        </w:rPr>
      </w:r>
      <w:r>
        <w:rPr>
          <w:lang w:val="pt_PT" w:bidi="pt_PT"/>
        </w:rPr>
        <w:t xml:space="preserve">Os </w:t>
      </w:r>
      <w:r>
        <w:rPr>
          <w:b/>
          <w:lang w:val="pt_PT" w:bidi="pt_PT"/>
        </w:rPr>
        <w:t>fariseus</w:t>
      </w:r>
      <w:r>
        <w:rPr>
          <w:lang w:val="pt_PT" w:bidi="pt_PT"/>
        </w:rPr>
        <w:t xml:space="preserve"> dizem aos discípulos de Jesus que era errado Jesus estar comendo com cobradores de impostos e pecadores. Os fariseus eram o grupo mais influente de líderes religiosos em Israel. Eles reconheciam a lei e as tradições religiosas tanto escritas como orais. Use a mesma palavra para fariseus que você usou em passagens anteriores. Consulte o Glossário Mestre para uma definição mais completa de </w:t>
      </w:r>
      <w:r>
        <w:rPr>
          <w:lang w:val="pt_PT" w:bidi="pt_PT"/>
        </w:rPr>
        <w:t>fariseus</w:t>
      </w:r>
      <w:r>
        <w:rPr>
          <w:lang w:val="pt_PT" w:bidi="pt_PT"/>
        </w:rPr>
        <w:t>.</w:t>
      </w:r>
    </w:p>
    <w:p>
      <w:pPr/>
      <w:r>
        <w:rPr>
          <w:lang w:val="pt_PT" w:bidi="pt_PT"/>
        </w:rPr>
      </w:r>
      <w:r>
        <w:rPr>
          <w:lang w:val="pt_PT" w:bidi="pt_PT"/>
        </w:rPr>
        <w:t>“Vão e aprendam o que isso significa”, significa que o aluno deve olhar de perto para o verdadeiro significado de uma passagem. Nesse caso, era o que o profeta Oseias escreveu no Antigo Testamento. “Desejo misericórdia, e não sacrifício”.</w:t>
      </w:r>
    </w:p>
    <w:p>
      <w:pPr/>
      <w:r>
        <w:rPr>
          <w:lang w:val="pt_PT" w:bidi="pt_PT"/>
        </w:rPr>
      </w:r>
      <w:r>
        <w:rPr>
          <w:b/>
          <w:lang w:val="pt_PT" w:bidi="pt_PT"/>
        </w:rPr>
        <w:t>Misericórdia</w:t>
      </w:r>
      <w:r>
        <w:rPr>
          <w:lang w:val="pt_PT" w:bidi="pt_PT"/>
        </w:rPr>
        <w:t xml:space="preserve"> é mostrar compaixão por aqueles que estão sofrendo ou estão em necessidade. Use a mesma palavra para misericórdia que você já usou em passagens anteriores. Consulte o Glossário Mestre para uma definição mais completa de </w:t>
      </w:r>
      <w:r>
        <w:rPr>
          <w:lang w:val="pt_PT" w:bidi="pt_PT"/>
        </w:rPr>
        <w:t>misericórdia</w:t>
      </w:r>
      <w:r>
        <w:rPr>
          <w:lang w:val="pt_PT" w:bidi="pt_PT"/>
        </w:rPr>
        <w:t>.</w:t>
      </w:r>
    </w:p>
    <w:p>
      <w:pPr/>
      <w:r>
        <w:rPr>
          <w:lang w:val="pt_PT" w:bidi="pt_PT"/>
        </w:rPr>
      </w:r>
      <w:r>
        <w:rPr>
          <w:lang w:val="pt_PT" w:bidi="pt_PT"/>
        </w:rPr>
        <w:t xml:space="preserve">Um </w:t>
      </w:r>
      <w:r>
        <w:rPr>
          <w:b/>
          <w:lang w:val="pt_PT" w:bidi="pt_PT"/>
        </w:rPr>
        <w:t>sacrifício</w:t>
      </w:r>
      <w:r>
        <w:rPr>
          <w:lang w:val="pt_PT" w:bidi="pt_PT"/>
        </w:rPr>
        <w:t xml:space="preserve"> é algo dado a Deus para agradecer a ele ou pedir perdão. Poderia ser uma oferta de sangue, matando e queimando um animal. O sacrifício animal era uma prática comum no Antigo Testamento. Também havia sacrifícios que não eram de sangue, como grãos ou incenso. Use a mesma palavra para sacrifício que você usou anteriormente. Consulte o Glossário Mestre para uma definição mais completa de </w:t>
      </w:r>
      <w:r>
        <w:rPr>
          <w:lang w:val="pt_PT" w:bidi="pt_PT"/>
        </w:rPr>
        <w:t>sacrifícios</w:t>
      </w:r>
      <w:r>
        <w:rPr>
          <w:lang w:val="pt_PT" w:bidi="pt_PT"/>
        </w:rPr>
        <w:t>.</w:t>
      </w:r>
    </w:p>
    <w:p>
      <w:pPr/>
      <w:r>
        <w:rPr>
          <w:lang w:val="pt_PT" w:bidi="pt_PT"/>
        </w:rPr>
      </w:r>
      <w:r>
        <w:rPr>
          <w:lang w:val="pt_PT" w:bidi="pt_PT"/>
        </w:rPr>
        <w:t>“Porque não vim para chamar os justos, mas os pecadores”.</w:t>
      </w:r>
    </w:p>
    <w:p>
      <w:pPr/>
      <w:r>
        <w:rPr>
          <w:lang w:val="pt_PT" w:bidi="pt_PT"/>
        </w:rPr>
      </w:r>
      <w:r>
        <w:rPr>
          <w:lang w:val="pt_PT" w:bidi="pt_PT"/>
        </w:rPr>
        <w:t xml:space="preserve">No Antigo Testamento, a </w:t>
      </w:r>
      <w:r>
        <w:rPr>
          <w:b/>
          <w:lang w:val="pt_PT" w:bidi="pt_PT"/>
        </w:rPr>
        <w:t>retidão</w:t>
      </w:r>
      <w:r>
        <w:rPr>
          <w:lang w:val="pt_PT" w:bidi="pt_PT"/>
        </w:rPr>
        <w:t xml:space="preserve"> é baseada no relacionamento entre Deus e o homem. A retidão é um relacionamento correto com Deus. Retidão se refere à posição correta com Deus, ou falta de culpa. Na Bíblia, as pessoas nunca podem ser justas por si, ou fazendo coisas boas o suficiente. Consulte o Glossário Mestre para uma definição mais completa de </w:t>
      </w:r>
      <w:r>
        <w:rPr>
          <w:lang w:val="pt_PT" w:bidi="pt_PT"/>
        </w:rPr>
        <w:t>retidão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9:14–17</w:t>
      </w:r>
      <w:r>
        <w:rPr>
          <w:lang w:val="pt_PT" w:bidi="pt_PT"/>
        </w:rPr>
      </w:r>
    </w:p>
    <w:p>
      <w:pPr>
        <w:pStyle w:val="Heading3"/>
      </w:pPr>
      <w:r>
        <w:rPr>
          <w:lang w:val="pt_PT" w:bidi="pt_PT"/>
        </w:rPr>
        <w:t>Ouvir e Sentir</w:t>
      </w:r>
    </w:p>
    <w:p>
      <w:pPr/>
      <w:r>
        <w:rPr>
          <w:lang w:val="pt_PT" w:bidi="pt_PT"/>
        </w:rPr>
      </w:r>
      <w:r>
        <w:rPr>
          <w:lang w:val="pt_PT" w:bidi="pt_PT"/>
        </w:rPr>
        <w:t>Ouçam Mateus 9.14–17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convidou Mateus a segui-lo. Então, Jesus e seus discípulos foram para a casa de Mateus para uma refeição. Alguns fariseus viram Jesus e perguntaram a seus discípulos por que ele estava comendo com cobradores de impostos e pecadores.</w:t>
      </w:r>
    </w:p>
    <w:p>
      <w:pPr/>
      <w:r>
        <w:rPr>
          <w:lang w:val="pt_PT" w:bidi="pt_PT"/>
        </w:rPr>
      </w:r>
      <w:r>
        <w:rPr>
          <w:lang w:val="pt_PT" w:bidi="pt_PT"/>
        </w:rPr>
        <w:t>Nessa história verdadeira, Jesus usa comparações que mostram que o que ele ensina é a nova maneira de ser devoto a Deus.</w:t>
      </w:r>
    </w:p>
    <w:p>
      <w:pPr/>
      <w:r>
        <w:rPr>
          <w:lang w:val="pt_PT" w:bidi="pt_PT"/>
        </w:rPr>
      </w:r>
      <w:r>
        <w:rPr>
          <w:lang w:val="pt_PT" w:bidi="pt_PT"/>
        </w:rPr>
        <w:t>Depois que os fariseus questionaram os discípulos de Jesus, os seguidores de João Batista se aproximaram de Jesus. Eles perguntaram: “Por que nós e os fariseus jejuamos, mas seus discípulos não jejuam?”. Jejuar é ficar sem comida como uma maneira de mostrar devoção a Deus. As pessoas jejuam para se humilhar, ou mostrar tristeza pelos pecados, ou buscar a Deus. Os seguidores de João Batista estavam acusando indiretamente os seguidores de Jesus de não mostrar devoção a Deus. Jesus respondeu a eles com uma comparação. Ele disse: “Certamente, vocês não esperam que os convidados do casamento chorem, ou fiquem tristes, enquanto o noivo estiver com eles”. Jesus se descreveu como um homem que está se casando, o noivo. Jesus descreveu seus discípulos como os convidados do casamento que estão celebrando seu casamento.</w:t>
      </w:r>
    </w:p>
    <w:p>
      <w:pPr/>
      <w:r>
        <w:rPr>
          <w:lang w:val="pt_PT" w:bidi="pt_PT"/>
        </w:rPr>
      </w:r>
      <w:r>
        <w:rPr>
          <w:lang w:val="pt_PT" w:bidi="pt_PT"/>
        </w:rPr>
        <w:t>Parem e discutam casamentos em sua cultura. Contem histórias sobre maneiras como as pessoas celebram casamentos. Há quaisquer tradições que são importantes manter?</w:t>
      </w:r>
    </w:p>
    <w:p>
      <w:pPr/>
      <w:r>
        <w:rPr>
          <w:lang w:val="pt_PT" w:bidi="pt_PT"/>
        </w:rPr>
      </w:r>
      <w:r>
        <w:rPr>
          <w:lang w:val="pt_PT" w:bidi="pt_PT"/>
        </w:rPr>
        <w:t>Jesus estava com seus discípulos. Então, não havia necessidade deles jejuarem. Jesus também disse: “Virão os dias em que o noivo será tirado deles, e então eles jejuarão”. Isso implicava que Jesus seria tirado de seus seguidores um dia no futuro. Seus discípulos jejuariam quando ele tiver partido para mostrar sua tristeza.</w:t>
      </w:r>
    </w:p>
    <w:p>
      <w:pPr/>
      <w:r>
        <w:rPr>
          <w:lang w:val="pt_PT" w:bidi="pt_PT"/>
        </w:rPr>
      </w:r>
      <w:r>
        <w:rPr>
          <w:lang w:val="pt_PT" w:bidi="pt_PT"/>
        </w:rPr>
        <w:t>Parem e discutam como demonstram tristeza em sua cultura. Que tipo de coisas causa tristeza? Contem histórias sobre maneiras pelas quais vocês mostram tristeza.</w:t>
      </w:r>
    </w:p>
    <w:p>
      <w:pPr/>
      <w:r>
        <w:rPr>
          <w:lang w:val="pt_PT" w:bidi="pt_PT"/>
        </w:rPr>
      </w:r>
      <w:r>
        <w:rPr>
          <w:lang w:val="pt_PT" w:bidi="pt_PT"/>
        </w:rPr>
        <w:t>Jesus continuou a ensinar falando em parábolas. Uma parábola é uma história especial contada por Jesus. Ele usava coisas do dia a dia para descrever coisas mais profundas sobre Deus. Jesus comparou os antigos ensinamentos, e a antiga maneira de mostrar devoção a Deus, a uma peça de roupa antiga. Ele comparou seu novo ensinamento sobre viver corretamente com Deus a um pedaço cortado de uma nova peça de roupa. Quando alguém lavava as roupas com um novo remendo nelas, o remendo encolhia e se rasgava das roupas antigas. Mas uma roupa velha não encolheria quando fosse lavada. Então, um remendo velho ficará conectado às roupas.</w:t>
      </w:r>
    </w:p>
    <w:p>
      <w:pPr/>
      <w:r>
        <w:rPr>
          <w:lang w:val="pt_PT" w:bidi="pt_PT"/>
        </w:rPr>
      </w:r>
      <w:r>
        <w:rPr>
          <w:lang w:val="pt_PT" w:bidi="pt_PT"/>
        </w:rPr>
        <w:t>Jesus também comparou a antiga maneira de mostrar devoção a Deus, e os antigos ensinamentos, a vinhos velhos. Um odre é um recipiente feito de peles de animais que as pessoas costumavam usar para armazenar vinho. Jesus comparou seu novo ensinamento sobre viver corretamente com Deus a um vinho novo. Vinho é uma bebida fermentada feita de uvas.</w:t>
      </w:r>
    </w:p>
    <w:p>
      <w:pPr/>
      <w:r>
        <w:rPr>
          <w:lang w:val="pt_PT" w:bidi="pt_PT"/>
        </w:rPr>
      </w:r>
      <w:r>
        <w:rPr>
          <w:lang w:val="pt_PT" w:bidi="pt_PT"/>
        </w:rPr>
        <w:t>Os judeus sabiam que quando o vinho novo é colocado em recipientes antigos, os recipientes quebravam. O vinho novo se expande enquanto fermenta, e recipientes novos se expandirão enquanto o vinho novo fermenta. Mas os vinhos velhos já haviam se expandido. Então, o vinho novo sempre se expandirá e abrirá os antigos recipientes. Jesus estava comparando as antigas maneiras de viver com o novo ensinamento de Jesus como nem sempre compatíveis, ou capazes de trabalhar juntos. Essas comparações nos mostram que o que Jesus estava ensinando era a nova maneira de devoção e viver corretamente com Deus. Os ensinamentos de Jesus são agradáveis e aceitáveis para Deus, mas o que Jesus ensina sobre viver corretamente com Deus não pode ser adicionado à antiga maneira de viver de uma pessoa.</w:t>
      </w:r>
    </w:p>
    <w:p>
      <w:pPr/>
      <w:r>
        <w:rPr>
          <w:lang w:val="pt_PT" w:bidi="pt_PT"/>
        </w:rPr>
      </w:r>
      <w:r>
        <w:rPr>
          <w:lang w:val="pt_PT" w:bidi="pt_PT"/>
        </w:rPr>
        <w:t>Mostre uma imagem de recipientes de vinho.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os seguidores de João Batista perguntam a Jesus por que seus discípulos não jejuam como todos os outros fazem. Jesus começa a ensinar a eles sobre jejuar.</w:t>
      </w:r>
    </w:p>
    <w:p>
      <w:pPr/>
      <w:r>
        <w:rPr>
          <w:lang w:val="pt_PT" w:bidi="pt_PT"/>
        </w:rPr>
      </w:r>
      <w:r>
        <w:rPr>
          <w:b/>
          <w:lang w:val="pt_PT" w:bidi="pt_PT"/>
        </w:rPr>
        <w:t>Segunda cena:</w:t>
      </w:r>
      <w:r>
        <w:rPr>
          <w:lang w:val="pt_PT" w:bidi="pt_PT"/>
        </w:rPr>
        <w:t xml:space="preserve"> Jesus conta histórias para explicar que seus ensinamentos são diferentes do que as antigas tradições judaicas.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Os seguidores de João Batista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Um dia, os discípulos de João Batista vieram até Jesus. É importante lembrar a pergunta que eles fizeram a Jesus.</w:t>
      </w:r>
    </w:p>
    <w:p>
      <w:pPr/>
      <w:r>
        <w:rPr>
          <w:lang w:val="pt_PT" w:bidi="pt_PT"/>
        </w:rPr>
      </w:r>
      <w:r>
        <w:rPr>
          <w:lang w:val="pt_PT" w:bidi="pt_PT"/>
        </w:rPr>
        <w:t>É importante lembrar que as pessoas jejuam para se humilhar, ou mostrar tristeza pelos pecados, ou buscar a Deus. Ao perguntar aos discípulos de Jesus por que eles não jejuam, os seguidores de João Batista estavam questionando se os discípulos de Jesus eram devotos a Deus.</w:t>
      </w:r>
    </w:p>
    <w:p>
      <w:pPr/>
      <w:r>
        <w:rPr>
          <w:lang w:val="pt_PT" w:bidi="pt_PT"/>
        </w:rPr>
      </w:r>
      <w:r>
        <w:rPr>
          <w:lang w:val="pt_PT" w:bidi="pt_PT"/>
        </w:rPr>
        <w:t>É importante lembrar que Jesus se comparou a um homem que está se casando e seus discípulos como convidados do casamento que estão celebrando enquanto Jesus estava com eles.</w:t>
      </w:r>
    </w:p>
    <w:p>
      <w:pPr/>
      <w:r>
        <w:rPr>
          <w:lang w:val="pt_PT" w:bidi="pt_PT"/>
        </w:rPr>
      </w:r>
      <w:r>
        <w:rPr>
          <w:lang w:val="pt_PT" w:bidi="pt_PT"/>
        </w:rPr>
        <w:t>É importante lembrar que Jesus está usando parábolas para ensinar. Uma parábola é uma história especial contada por Jesus. Ele usava coisas do dia a dia para descrever coisas mais profundas sobre Deus.</w:t>
      </w:r>
    </w:p>
    <w:p>
      <w:pPr/>
      <w:r>
        <w:rPr>
          <w:lang w:val="pt_PT" w:bidi="pt_PT"/>
        </w:rPr>
      </w:r>
      <w:r>
        <w:rPr>
          <w:lang w:val="pt_PT" w:bidi="pt_PT"/>
        </w:rPr>
        <w:t>É importante lembrar que Jesus estava comparando as antigas maneiras de viver e o seu novo ensinamento como nem sempre compatíveis, ou capazes de trabalhar juntos.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Os seguidores de João Batista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Depois que Jesus convidou Mateus para ser seu discípulo, os seguidores de João Batista vieram até Jesus.</w:t>
      </w:r>
    </w:p>
    <w:p>
      <w:pPr/>
      <w:r>
        <w:rPr>
          <w:lang w:val="pt_PT" w:bidi="pt_PT"/>
        </w:rPr>
      </w:r>
      <w:r>
        <w:rPr>
          <w:lang w:val="pt_PT" w:bidi="pt_PT"/>
        </w:rPr>
        <w:t>Eles perguntaram a Jesus: “Por que nós e os fariseus jejuamos, mas seus discípulos não jejuam?”.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seguidores de João Batista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respondeu a sua pergunta com uma pergunta se comparando a um noivo e seus seguidores a convidados de casamento.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de Jesus: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começa a ensinar contando parábolas sobre roupas e vinho.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Pergunte aos atores que interpretam os seguidores de João Batista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mais uma vez na versão mais fácil de entender.</w:t>
      </w:r>
    </w:p>
    <w:p>
      <w:pPr/>
      <w:r>
        <w:rPr>
          <w:lang w:val="pt_PT" w:bidi="pt_PT"/>
        </w:rPr>
      </w:r>
      <w:r>
        <w:rPr>
          <w:lang w:val="pt_PT" w:bidi="pt_PT"/>
        </w:rPr>
        <w:t xml:space="preserve">Os </w:t>
      </w:r>
      <w:r>
        <w:rPr>
          <w:b/>
          <w:lang w:val="pt_PT" w:bidi="pt_PT"/>
        </w:rPr>
        <w:t>discípulos</w:t>
      </w:r>
      <w:r>
        <w:rPr>
          <w:lang w:val="pt_PT" w:bidi="pt_PT"/>
        </w:rPr>
        <w:t xml:space="preserve"> de </w:t>
      </w:r>
      <w:r>
        <w:rPr>
          <w:b/>
          <w:lang w:val="pt_PT" w:bidi="pt_PT"/>
        </w:rPr>
        <w:t>João Batista</w:t>
      </w:r>
      <w:r>
        <w:rPr>
          <w:lang w:val="pt_PT" w:bidi="pt_PT"/>
        </w:rPr>
        <w:t xml:space="preserve"> perguntaram a Jesus por que seus discípulos não </w:t>
      </w:r>
      <w:r>
        <w:rPr>
          <w:b/>
          <w:lang w:val="pt_PT" w:bidi="pt_PT"/>
        </w:rPr>
        <w:t>jejuavam</w:t>
      </w:r>
      <w:r>
        <w:rPr>
          <w:lang w:val="pt_PT" w:bidi="pt_PT"/>
        </w:rPr>
        <w:t xml:space="preserve"> como eles e os </w:t>
      </w:r>
      <w:r>
        <w:rPr>
          <w:b/>
          <w:lang w:val="pt_PT" w:bidi="pt_PT"/>
        </w:rPr>
        <w:t>fariseus</w:t>
      </w:r>
      <w:r>
        <w:rPr>
          <w:lang w:val="pt_PT" w:bidi="pt_PT"/>
        </w:rPr>
        <w:t>.</w:t>
      </w:r>
    </w:p>
    <w:p>
      <w:pPr/>
      <w:r>
        <w:rPr>
          <w:lang w:val="pt_PT" w:bidi="pt_PT"/>
        </w:rPr>
      </w:r>
      <w:r>
        <w:rPr>
          <w:lang w:val="pt_PT" w:bidi="pt_PT"/>
        </w:rPr>
        <w:t xml:space="preserve">Um </w:t>
      </w:r>
      <w:r>
        <w:rPr>
          <w:b/>
          <w:lang w:val="pt_PT" w:bidi="pt_PT"/>
        </w:rPr>
        <w:t>discípulo</w:t>
      </w:r>
      <w:r>
        <w:rPr>
          <w:lang w:val="pt_PT" w:bidi="pt_PT"/>
        </w:rPr>
        <w:t xml:space="preserve"> é alguém que segue um mestre e aprende com ele. Use a mesma palavra para discípulo que você usou em passagens anteriores. Consulte o Glossário Mestre para uma definição mais completa de </w:t>
      </w:r>
      <w:r>
        <w:rPr>
          <w:lang w:val="pt_PT" w:bidi="pt_PT"/>
        </w:rPr>
        <w:t>discípulo</w:t>
      </w:r>
      <w:r>
        <w:rPr>
          <w:lang w:val="pt_PT" w:bidi="pt_PT"/>
        </w:rPr>
        <w:t>.</w:t>
      </w:r>
    </w:p>
    <w:p>
      <w:pPr/>
      <w:r>
        <w:rPr>
          <w:lang w:val="pt_PT" w:bidi="pt_PT"/>
        </w:rPr>
      </w:r>
      <w:r>
        <w:rPr>
          <w:b/>
          <w:lang w:val="pt_PT" w:bidi="pt_PT"/>
        </w:rPr>
        <w:t>João Batista</w:t>
      </w:r>
      <w:r>
        <w:rPr>
          <w:lang w:val="pt_PT" w:bidi="pt_PT"/>
        </w:rPr>
        <w:t xml:space="preserve"> começou a pregar antes de Jesus. </w:t>
      </w:r>
      <w:r>
        <w:rPr>
          <w:lang w:val="pt_PT" w:bidi="pt_PT"/>
        </w:rPr>
        <w:t>João Batista</w:t>
      </w:r>
      <w:r>
        <w:rPr>
          <w:lang w:val="pt_PT" w:bidi="pt_PT"/>
        </w:rPr>
        <w:t xml:space="preserve"> tinha discípulos que o seguiam e estavam comprometidos com seus ensinamentos.</w:t>
      </w:r>
    </w:p>
    <w:p>
      <w:pPr/>
      <w:r>
        <w:rPr>
          <w:lang w:val="pt_PT" w:bidi="pt_PT"/>
        </w:rPr>
      </w:r>
      <w:r>
        <w:rPr>
          <w:lang w:val="pt_PT" w:bidi="pt_PT"/>
        </w:rPr>
        <w:t xml:space="preserve">Os </w:t>
      </w:r>
      <w:r>
        <w:rPr>
          <w:b/>
          <w:lang w:val="pt_PT" w:bidi="pt_PT"/>
        </w:rPr>
        <w:t>fariseus</w:t>
      </w:r>
      <w:r>
        <w:rPr>
          <w:lang w:val="pt_PT" w:bidi="pt_PT"/>
        </w:rPr>
        <w:t xml:space="preserve"> eram um dos grupos mais influentes de líderes religiosos em Israel. Os fariseus também tinham discípulos. Use a mesma palavra para fariseu que você usou em passagens anteriores. Consulte o Glossário Mestre para uma definição mais completa de </w:t>
      </w:r>
      <w:r>
        <w:rPr>
          <w:lang w:val="pt_PT" w:bidi="pt_PT"/>
        </w:rPr>
        <w:t>fariseu</w:t>
      </w:r>
      <w:r>
        <w:rPr>
          <w:lang w:val="pt_PT" w:bidi="pt_PT"/>
        </w:rPr>
        <w:t>.</w:t>
      </w:r>
    </w:p>
    <w:p>
      <w:pPr/>
      <w:r>
        <w:rPr>
          <w:lang w:val="pt_PT" w:bidi="pt_PT"/>
        </w:rPr>
      </w:r>
      <w:r>
        <w:rPr>
          <w:b/>
          <w:lang w:val="pt_PT" w:bidi="pt_PT"/>
        </w:rPr>
        <w:t>Jejuar</w:t>
      </w:r>
      <w:r>
        <w:rPr>
          <w:lang w:val="pt_PT" w:bidi="pt_PT"/>
        </w:rPr>
        <w:t xml:space="preserve"> é ficar sem comida como uma maneira de mostrar devoção a Deus. Use a mesma palavra para jejum que você usou em passagens anteriores. Consulte o Glossário Mestre para uma definição mais completa de </w:t>
      </w:r>
      <w:r>
        <w:rPr>
          <w:lang w:val="pt_PT" w:bidi="pt_PT"/>
        </w:rPr>
        <w:t>jejuar</w:t>
      </w:r>
      <w:r>
        <w:rPr>
          <w:lang w:val="pt_PT" w:bidi="pt_PT"/>
        </w:rPr>
        <w:t>.</w:t>
      </w:r>
    </w:p>
    <w:p>
      <w:pPr/>
      <w:r>
        <w:rPr>
          <w:lang w:val="pt_PT" w:bidi="pt_PT"/>
        </w:rPr>
      </w:r>
      <w:r>
        <w:rPr>
          <w:lang w:val="pt_PT" w:bidi="pt_PT"/>
        </w:rPr>
        <w:t>Jesus respondeu à pergunta comparando-se a um noivo, ou um homem que está se casando. Jesus comparou seus discípulos aos convidados do casamento que não podem mostrar tristeza jejuando enquanto o noivo estivesse com eles.</w:t>
      </w:r>
    </w:p>
    <w:p>
      <w:pPr/>
      <w:r>
        <w:rPr>
          <w:lang w:val="pt_PT" w:bidi="pt_PT"/>
        </w:rPr>
      </w:r>
      <w:r>
        <w:rPr>
          <w:lang w:val="pt_PT" w:bidi="pt_PT"/>
        </w:rPr>
        <w:t xml:space="preserve">Jesus comparou os antigos caminhos, e os antigos ensinamentos, a </w:t>
      </w:r>
      <w:r>
        <w:rPr>
          <w:b/>
          <w:lang w:val="pt_PT" w:bidi="pt_PT"/>
        </w:rPr>
        <w:t>recipientes de vinho</w:t>
      </w:r>
      <w:r>
        <w:rPr>
          <w:lang w:val="pt_PT" w:bidi="pt_PT"/>
        </w:rPr>
        <w:t xml:space="preserve">(ou, odres) velhos. Um odre é um recipiente feito de peles de animais que as pessoas costumavam usar para armazenar vinho. Quando um recipiente de vinho é novo, ele pode se expandir facilmente porque é macio. Quando um odre é velho, é difícil, então ele não se expandirá. Jesus comparou seu novo ensinamento a um </w:t>
      </w:r>
      <w:r>
        <w:rPr>
          <w:b/>
          <w:lang w:val="pt_PT" w:bidi="pt_PT"/>
        </w:rPr>
        <w:t>vinho</w:t>
      </w:r>
      <w:r>
        <w:rPr>
          <w:lang w:val="pt_PT" w:bidi="pt_PT"/>
        </w:rPr>
        <w:t xml:space="preserve"> novo. </w:t>
      </w:r>
      <w:r>
        <w:rPr>
          <w:lang w:val="pt_PT" w:bidi="pt_PT"/>
        </w:rPr>
        <w:t>Vinho</w:t>
      </w:r>
      <w:r>
        <w:rPr>
          <w:lang w:val="pt_PT" w:bidi="pt_PT"/>
        </w:rPr>
        <w:t xml:space="preserve"> é uma bebida fermentada feita de uvas. O vinho é feito em um </w:t>
      </w:r>
      <w:r>
        <w:rPr>
          <w:lang w:val="pt_PT" w:bidi="pt_PT"/>
        </w:rPr>
        <w:t>lagar</w:t>
      </w:r>
      <w:r>
        <w:rPr>
          <w:lang w:val="pt_PT" w:bidi="pt_PT"/>
        </w:rPr>
        <w:t>. As pessoas cavavam um poço na rocha. Eles colocavam uvas no poço, então pisavam nelas para esmagá-las. O suco sai de um buraco no fundo, e é armazenado em recipientes novos até que o suco fermente. O vinho novo se expande enquanto fermenta, e recipientes novos se expandirão enquanto o vinho novo fermenta.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9:18–26</w:t>
      </w:r>
      <w:r>
        <w:rPr>
          <w:lang w:val="pt_PT" w:bidi="pt_PT"/>
        </w:rPr>
      </w:r>
    </w:p>
    <w:p>
      <w:pPr>
        <w:pStyle w:val="Heading3"/>
      </w:pPr>
      <w:r>
        <w:rPr>
          <w:lang w:val="pt_PT" w:bidi="pt_PT"/>
        </w:rPr>
        <w:t>Ouvir e Sentir</w:t>
      </w:r>
    </w:p>
    <w:p>
      <w:pPr/>
      <w:r>
        <w:rPr>
          <w:lang w:val="pt_PT" w:bidi="pt_PT"/>
        </w:rPr>
      </w:r>
      <w:r>
        <w:rPr>
          <w:lang w:val="pt_PT" w:bidi="pt_PT"/>
        </w:rPr>
        <w:t>Ouçam Mateus 9.18–26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história verdadeira, Mateus dá exemplos do poder de Jesus sobre a doença e a morte. Essa passagem também nos mostra que a fé, crer em Jesus, é importante.</w:t>
      </w:r>
    </w:p>
    <w:p>
      <w:pPr/>
      <w:r>
        <w:rPr>
          <w:lang w:val="pt_PT" w:bidi="pt_PT"/>
        </w:rPr>
      </w:r>
      <w:r>
        <w:rPr>
          <w:lang w:val="pt_PT" w:bidi="pt_PT"/>
        </w:rPr>
        <w:t>Na passagem anterior, perguntaram a Jesus por que seus discípulos não jejuavam como todos os outros. Jesus respondeu à pergunta com comparações que mostram que seus ensinamentos eram uma nova maneira de demonstrar devoção a Deus.</w:t>
      </w:r>
    </w:p>
    <w:p>
      <w:pPr/>
      <w:r>
        <w:rPr>
          <w:lang w:val="pt_PT" w:bidi="pt_PT"/>
        </w:rPr>
      </w:r>
      <w:r>
        <w:rPr>
          <w:lang w:val="pt_PT" w:bidi="pt_PT"/>
        </w:rPr>
        <w:t>Enquanto Jesus estava falando com os discípulos de João, eis que de repente um oficial judeu, ou governante, se ajoelhou na frente de Jesus. “Eis que" indica que algo incrível ou inesperado acontecerá. Era inesperado que um oficial judeu viesse a Jesus. O oficial judeu provavelmente era o líder de uma sinagoga, ou um lugar judeu de adoração. Ajoelhar-se diante de alguém era uma maneira de honrá-lo. Também mostra humildade e um desejo de ter um pedido atendido.</w:t>
      </w:r>
    </w:p>
    <w:p>
      <w:pPr/>
      <w:r>
        <w:rPr>
          <w:lang w:val="pt_PT" w:bidi="pt_PT"/>
        </w:rPr>
      </w:r>
      <w:r>
        <w:rPr>
          <w:lang w:val="pt_PT" w:bidi="pt_PT"/>
        </w:rPr>
        <w:t>Parem e discutam maneiras de mostrar honra a alguém em sua cultura. Quais são algumas razões pelas quais vocês mostrariam honra a alguém?</w:t>
      </w:r>
    </w:p>
    <w:p>
      <w:pPr/>
      <w:r>
        <w:rPr>
          <w:lang w:val="pt_PT" w:bidi="pt_PT"/>
        </w:rPr>
      </w:r>
      <w:r>
        <w:rPr>
          <w:lang w:val="pt_PT" w:bidi="pt_PT"/>
        </w:rPr>
        <w:t>A filha do oficial judeu que havia morrido, provavelmente morreu alguns minutos antes dele vir a Jesus. Ele disse a Jesus: “Minha filha acabou de morrer, mas você pode trazê-la de volta à vida se simplesmente colocar suas mãos sobre ela”. Ele queria que Jesus tocasse sua filha e a fizesse viver novamente. Jesus se levantou de onde eles estavam e seguiu o oficial judeu até sua casa.</w:t>
      </w:r>
    </w:p>
    <w:p>
      <w:pPr/>
      <w:r>
        <w:rPr>
          <w:lang w:val="pt_PT" w:bidi="pt_PT"/>
        </w:rPr>
      </w:r>
      <w:r>
        <w:rPr>
          <w:lang w:val="pt_PT" w:bidi="pt_PT"/>
        </w:rPr>
        <w:t>Enquanto Jesus e seus discípulos estavam caminhando com o homem para sua casa, uma mulher que sofria de sangramento há doze anos se aproximou de Jesus até tocar na borda de Suas roupas. Ela tocou as cordas, ou fios, da parte inferior de seu manto. A mulher sangrava constantemente. Esse sangramento provavelmente era de seu útero.</w:t>
      </w:r>
    </w:p>
    <w:p>
      <w:pPr/>
      <w:r>
        <w:rPr>
          <w:lang w:val="pt_PT" w:bidi="pt_PT"/>
        </w:rPr>
      </w:r>
      <w:r>
        <w:rPr>
          <w:lang w:val="pt_PT" w:bidi="pt_PT"/>
        </w:rPr>
        <w:t>Parem e discutam em sua cultura como esse tipo de sangramento seria descrito de uma maneira apropriada.</w:t>
      </w:r>
    </w:p>
    <w:p>
      <w:pPr/>
      <w:r>
        <w:rPr>
          <w:lang w:val="pt_PT" w:bidi="pt_PT"/>
        </w:rPr>
      </w:r>
      <w:r>
        <w:rPr>
          <w:lang w:val="pt_PT" w:bidi="pt_PT"/>
        </w:rPr>
        <w:t>A mulher disse a si mesma, ou pensou em sua mente: “Se eu tocar em sua roupa, serei curada”. Jesus olhou para ela, depois que ela tocou os fios de seu manto, e disse: "Anime-se, ou seja encorajada, filha". Jesus não era o pai da mulher. Chamar a mulher de “filha” é uma maneira educada de se dirigir à mulher. Jesus disse a ela: “Sua fé te fez ficar bem”. Isso indica que ela estava curada de seu sangramento constante porque cria em Jesus. A mulher foi curada instantaneamente. Ela foi curada assim que tocou as roupas de Jesus. A mulher que sangrava teria sido considerada religiosamente, ou ritualmente, impura. Impura significa inapta para servir a Deus ou estar na comunidade. Na cultura judaica, qualquer um que entrasse em contato com alguém impuro se tornaria impuro. Mas Jesus a fez pura porque ela estava curada.</w:t>
      </w:r>
    </w:p>
    <w:p>
      <w:pPr/>
      <w:r>
        <w:rPr>
          <w:lang w:val="pt_PT" w:bidi="pt_PT"/>
        </w:rPr>
      </w:r>
      <w:r>
        <w:rPr>
          <w:lang w:val="pt_PT" w:bidi="pt_PT"/>
        </w:rPr>
        <w:t>Mostre uma imagem de uma roupa externa tradicional judaica.</w:t>
      </w:r>
    </w:p>
    <w:p>
      <w:pPr/>
      <w:r>
        <w:rPr>
          <w:lang w:val="pt_PT" w:bidi="pt_PT"/>
        </w:rPr>
      </w:r>
      <w:r>
        <w:rPr>
          <w:lang w:val="pt_PT" w:bidi="pt_PT"/>
        </w:rPr>
        <w:t>Parem e discutam o que significa ser impuro em sua cultura. Há pessoas inaptas para servir a Deus ou estar em comunidade? O que torna alguém impuro em sua comunidade? Como as pessoas as tratam em sua comunidade?</w:t>
      </w:r>
    </w:p>
    <w:p>
      <w:pPr/>
      <w:r>
        <w:rPr>
          <w:lang w:val="pt_PT" w:bidi="pt_PT"/>
        </w:rPr>
      </w:r>
      <w:r>
        <w:rPr>
          <w:lang w:val="pt_PT" w:bidi="pt_PT"/>
        </w:rPr>
        <w:t>Flautistas e uma multidão que fazia ruído, chorava e murmurava, estavam na casa do oficial judeu quando Jesus e seus discípulos chegaram. Uma flauta é um cano com buracos. As pessoas sopram em uma das pontas da flauta para fazerem música. Flautistas eram pagos para tocar música triste quando alguém morria. A multidão que fazia ruído, ou chorava e murmurava, era um grupo de pessoas que eram pagas para chorar e fazer outros ruídos quando alguém morria. Essa era a maneira tradicional das pessoas chorarem pelos mortos, na cultura judaica.</w:t>
      </w:r>
    </w:p>
    <w:p>
      <w:pPr/>
      <w:r>
        <w:rPr>
          <w:lang w:val="pt_PT" w:bidi="pt_PT"/>
        </w:rPr>
      </w:r>
      <w:r>
        <w:rPr>
          <w:lang w:val="pt_PT" w:bidi="pt_PT"/>
        </w:rPr>
        <w:t>Mostre uma imagem de uma flauta. Parem e discutam a maneira como as pessoas em sua cultura reagem à morte. Que tipo de coisas elas podem dizer ou fazer para mostrar tristeza?</w:t>
      </w:r>
    </w:p>
    <w:p>
      <w:pPr/>
      <w:r>
        <w:rPr>
          <w:lang w:val="pt_PT" w:bidi="pt_PT"/>
        </w:rPr>
      </w:r>
      <w:r>
        <w:rPr>
          <w:lang w:val="pt_PT" w:bidi="pt_PT"/>
        </w:rPr>
        <w:t>Jesus disse a essas pessoas para sair porque a menina estava apenas dormindo e não morta. Jesus sabia que a menina estava morta. Ele não queria dizer isso literalmente, mas Jesus usava uma linguagem simbólica porque sabia que estava prestes a fazê-la viver novamente. Quando eles riam de Jesus, era para ridicularizá-lo, ou zombar dele.</w:t>
      </w:r>
    </w:p>
    <w:p>
      <w:pPr/>
      <w:r>
        <w:rPr>
          <w:lang w:val="pt_PT" w:bidi="pt_PT"/>
        </w:rPr>
      </w:r>
      <w:r>
        <w:rPr>
          <w:lang w:val="pt_PT" w:bidi="pt_PT"/>
        </w:rPr>
        <w:t>Parem e discutam o uso da linguagem simbólica em sua cultura. Quais são algumas palavras ou frases que são usadas ou simbolizam a morte? Quais são algumas outras situações onde alguém pode usar uma linguagem simbólica?</w:t>
      </w:r>
    </w:p>
    <w:p>
      <w:pPr/>
      <w:r>
        <w:rPr>
          <w:lang w:val="pt_PT" w:bidi="pt_PT"/>
        </w:rPr>
      </w:r>
      <w:r>
        <w:rPr>
          <w:lang w:val="pt_PT" w:bidi="pt_PT"/>
        </w:rPr>
        <w:t>Depois que as pessoas deixaram a casa, Jesus caminhou até onde a menina estava deitada. Ele segurou a mão dela. A menina se levantou, ou se colocou em pé, porque retornou à vida. A filha que estava morta teria sido considerada impura. Na cultura judaica, qualquer um que entre em contato com um corpo morto se tornará impuro. Mas Jesus tornou a filha do oficial judeu pura tocando-a e ressuscitando-a à vida. O relatório, ou notícia, sobre esse evento foi contado a todos na região.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um oficial judeu vem até Jesus e pede a ele para ressuscitar sua filha dentre os mortos. Jesus e seus discípulos vão para sua casa.</w:t>
      </w:r>
    </w:p>
    <w:p>
      <w:pPr/>
      <w:r>
        <w:rPr>
          <w:lang w:val="pt_PT" w:bidi="pt_PT"/>
        </w:rPr>
      </w:r>
      <w:r>
        <w:rPr>
          <w:b/>
          <w:lang w:val="pt_PT" w:bidi="pt_PT"/>
        </w:rPr>
        <w:t>Segunda cena:</w:t>
      </w:r>
      <w:r>
        <w:rPr>
          <w:lang w:val="pt_PT" w:bidi="pt_PT"/>
        </w:rPr>
        <w:t xml:space="preserve"> uma mulher com sangramento severo toca as roupas de Jesus. Ela está curada. Então, Jesus fala com ela.</w:t>
      </w:r>
    </w:p>
    <w:p>
      <w:pPr/>
      <w:r>
        <w:rPr>
          <w:lang w:val="pt_PT" w:bidi="pt_PT"/>
        </w:rPr>
      </w:r>
      <w:r>
        <w:rPr>
          <w:b/>
          <w:lang w:val="pt_PT" w:bidi="pt_PT"/>
        </w:rPr>
        <w:t>Terceira cena:</w:t>
      </w:r>
      <w:r>
        <w:rPr>
          <w:lang w:val="pt_PT" w:bidi="pt_PT"/>
        </w:rPr>
        <w:t xml:space="preserve"> Jesus e seus discípulos chegam à casa dos funcionários judeus. Pessoas estão na casa tocando música e chorando. Ele traz a menina de volta à vida. As pessoas espalham as notícias sobre o evento.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Oficial judeu</w:t>
      </w:r>
    </w:p>
    <w:p>
      <w:pPr>
        <w:pStyle w:val="ListBullet"/>
        <w:spacing w:line="240" w:lineRule="auto"/>
        <w:ind w:left="720"/>
      </w:pPr>
      <w:r>
        <w:rPr>
          <w:lang w:val="pt_PT" w:bidi="pt_PT"/>
        </w:rPr>
      </w:r>
      <w:r>
        <w:rPr>
          <w:lang w:val="pt_PT" w:bidi="pt_PT"/>
        </w:rPr>
        <w:t>Uma mulher com doença de sangue</w:t>
      </w:r>
    </w:p>
    <w:p>
      <w:pPr>
        <w:pStyle w:val="ListBullet"/>
        <w:spacing w:line="240" w:lineRule="auto"/>
        <w:ind w:left="720"/>
      </w:pPr>
      <w:r>
        <w:rPr>
          <w:lang w:val="pt_PT" w:bidi="pt_PT"/>
        </w:rPr>
      </w:r>
      <w:r>
        <w:rPr>
          <w:lang w:val="pt_PT" w:bidi="pt_PT"/>
        </w:rPr>
        <w:t>Flautistas e pessoas chorando</w:t>
      </w:r>
    </w:p>
    <w:p>
      <w:pPr>
        <w:pStyle w:val="ListBullet"/>
        <w:spacing w:line="240" w:lineRule="auto"/>
        <w:ind w:left="720"/>
      </w:pPr>
      <w:r>
        <w:rPr>
          <w:lang w:val="pt_PT" w:bidi="pt_PT"/>
        </w:rPr>
      </w:r>
      <w:r>
        <w:rPr>
          <w:lang w:val="pt_PT" w:bidi="pt_PT"/>
        </w:rPr>
        <w:t>Uma menina que morreu</w:t>
      </w:r>
    </w:p>
    <w:p>
      <w:pPr>
        <w:pStyle w:val="ListBullet"/>
        <w:spacing w:line="240" w:lineRule="auto"/>
        <w:ind w:left="720"/>
      </w:pPr>
      <w:r>
        <w:rPr>
          <w:lang w:val="pt_PT" w:bidi="pt_PT"/>
        </w:rPr>
      </w:r>
      <w:r>
        <w:rPr>
          <w:lang w:val="pt_PT" w:bidi="pt_PT"/>
        </w:rPr>
        <w:t>Pessoas espalhando notícias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estava ensinando os discípulos de João quando o oficial judeu veio inesperadamente. É importante lembrar que o oficial judeu se ajoelhou na frente de Jesus. É importante lembrar que a filha do oficial judeu morreu provavelmente alguns minutos antes dele vir até Jesus. Lembre-se do que ele disse a Jesus. Jesus e seus discípulos foram com ele para sua casa.</w:t>
      </w:r>
    </w:p>
    <w:p>
      <w:pPr/>
      <w:r>
        <w:rPr>
          <w:lang w:val="pt_PT" w:bidi="pt_PT"/>
        </w:rPr>
      </w:r>
      <w:r>
        <w:rPr>
          <w:lang w:val="pt_PT" w:bidi="pt_PT"/>
        </w:rPr>
        <w:t>É importante lembrar que Jesus e seus discípulos estavam no caminho para a casa do oficial judeu. Enquanto eles estavam caminhando na estrada para a casa do oficial judeu, a mulher que sofria de sangramento por doze anos tocou inesperadamente as roupas de Jesus. É importante lembrar que ela tocou os fios na parte inferior do manto de Jesus. Isso significa que ela deve ter se inclinado. Lembre-se do que ela estava pensando antes de tocar as roupas de Jesus. É importante lembrar o que Jesus disse a ela. Lembre-se de que ela foi curada assim que tocou as roupas de Jesus.</w:t>
      </w:r>
    </w:p>
    <w:p>
      <w:pPr/>
      <w:r>
        <w:rPr>
          <w:lang w:val="pt_PT" w:bidi="pt_PT"/>
        </w:rPr>
      </w:r>
      <w:r>
        <w:rPr>
          <w:lang w:val="pt_PT" w:bidi="pt_PT"/>
        </w:rPr>
        <w:t>É importante lembrar que flautistas e uma multidão fazendo ruído estavam na casa do oficial judeu quando Jesus e seus discípulos chegaram. A família estava chorando pela morte da menina. Lembre-se de que Jesus disse a eles para sair e eles saíram, mas o que Jesus disse sobre a menina dormindo era simbólico e um exagero. Os flautistas e as pessoas chorando riram dele por causa do que ele disse. É importante lembrar que Jesus segurou a mão da menina antes de trazê-la de volta à vida.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Oficial judeu</w:t>
      </w:r>
    </w:p>
    <w:p>
      <w:pPr>
        <w:pStyle w:val="ListBullet"/>
        <w:spacing w:line="240" w:lineRule="auto"/>
        <w:ind w:left="720"/>
      </w:pPr>
      <w:r>
        <w:rPr>
          <w:lang w:val="pt_PT" w:bidi="pt_PT"/>
        </w:rPr>
      </w:r>
      <w:r>
        <w:rPr>
          <w:lang w:val="pt_PT" w:bidi="pt_PT"/>
        </w:rPr>
        <w:t>Uma mulher com doença de sangue</w:t>
      </w:r>
    </w:p>
    <w:p>
      <w:pPr>
        <w:pStyle w:val="ListBullet"/>
        <w:spacing w:line="240" w:lineRule="auto"/>
        <w:ind w:left="720"/>
      </w:pPr>
      <w:r>
        <w:rPr>
          <w:lang w:val="pt_PT" w:bidi="pt_PT"/>
        </w:rPr>
      </w:r>
      <w:r>
        <w:rPr>
          <w:lang w:val="pt_PT" w:bidi="pt_PT"/>
        </w:rPr>
        <w:t>Flautistas e pessoas chorando</w:t>
      </w:r>
    </w:p>
    <w:p>
      <w:pPr>
        <w:pStyle w:val="ListBullet"/>
        <w:spacing w:line="240" w:lineRule="auto"/>
        <w:ind w:left="720"/>
      </w:pPr>
      <w:r>
        <w:rPr>
          <w:lang w:val="pt_PT" w:bidi="pt_PT"/>
        </w:rPr>
      </w:r>
      <w:r>
        <w:rPr>
          <w:lang w:val="pt_PT" w:bidi="pt_PT"/>
        </w:rPr>
        <w:t>Uma menina que morreu</w:t>
      </w:r>
    </w:p>
    <w:p>
      <w:pPr>
        <w:pStyle w:val="ListBullet"/>
        <w:spacing w:line="240" w:lineRule="auto"/>
        <w:ind w:left="720"/>
      </w:pPr>
      <w:r>
        <w:rPr>
          <w:lang w:val="pt_PT" w:bidi="pt_PT"/>
        </w:rPr>
      </w:r>
      <w:r>
        <w:rPr>
          <w:lang w:val="pt_PT" w:bidi="pt_PT"/>
        </w:rPr>
        <w:t>Pessoas espalhando notícias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Um oficial judeu vem inesperadamente até Jesus. Ele se ajoelha na frente de Jesus e pede a ele para ressuscitar sua filha dentre os mortos. Jesus e seus discípulos começam a ir para sua casa.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interpreta o oficial judeu: “Como você está se sentindo?” Você pode ouvir coisas como: </w:t>
      </w:r>
    </w:p>
    <w:p>
      <w:pPr>
        <w:pStyle w:val="ListBullet"/>
        <w:spacing w:line="240" w:lineRule="auto"/>
        <w:ind w:left="720"/>
      </w:pPr>
      <w:r>
        <w:rPr>
          <w:lang w:val="pt_PT" w:bidi="pt_PT"/>
        </w:rPr>
      </w:r>
      <w:r>
        <w:rPr>
          <w:lang w:val="pt_PT" w:bidi="pt_PT"/>
        </w:rPr>
        <w:t xml:space="preserve">Pergunte ao ator que interpreta Jesus “Como você está se sentindo?”. Você pode ouvir coisas como: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Uma mulher com sangramento severo toca as roupas de Jesus. Ela é instantaneamente curada. Jesus olha para ela.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à atriz que interpreta a mulher: “Como você está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 ela: “Coragem, filha, sua fé te fez ficar bem”.</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está interpretando Jesus: “Como você está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 seus discípulos continuam a caminhar até a casa do oficial judeu. Eles chegam, as pessoas estão na casa tocando música e chorando. Jesus diz: “Vão embora, porque a menina não está morta, mas dormindo”.</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flautistas e às pessoas chorando: “Como vocês estão se sentindo?”. Você pode ouvir coisas como: </w:t>
      </w:r>
    </w:p>
    <w:p>
      <w:pPr>
        <w:pStyle w:val="ListBullet"/>
        <w:spacing w:line="240" w:lineRule="auto"/>
        <w:ind w:left="720"/>
      </w:pPr>
      <w:r>
        <w:rPr>
          <w:lang w:val="pt_PT" w:bidi="pt_PT"/>
        </w:rPr>
      </w:r>
      <w:r>
        <w:rPr>
          <w:lang w:val="pt_PT" w:bidi="pt_PT"/>
        </w:rPr>
        <w:t>Reinicie a ação</w:t>
      </w:r>
    </w:p>
    <w:p>
      <w:pPr/>
      <w:r>
        <w:rPr>
          <w:lang w:val="pt_PT" w:bidi="pt_PT"/>
        </w:rPr>
      </w:r>
      <w:r>
        <w:rPr>
          <w:lang w:val="pt_PT" w:bidi="pt_PT"/>
        </w:rPr>
        <w:t>Eles riem de Jesus, mas deixam a casa de qualquer forma. Jesus segura a mão da menina e a traz de volta à vida.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à atriz que interpreta a menina: “Como você está se sentindo?” Você pode ouvir coisas como: </w:t>
      </w:r>
    </w:p>
    <w:p>
      <w:pPr>
        <w:pStyle w:val="ListBullet"/>
        <w:spacing w:line="240" w:lineRule="auto"/>
        <w:ind w:left="720"/>
      </w:pPr>
      <w:r>
        <w:rPr>
          <w:lang w:val="pt_PT" w:bidi="pt_PT"/>
        </w:rPr>
      </w:r>
      <w:r>
        <w:rPr>
          <w:lang w:val="pt_PT" w:bidi="pt_PT"/>
        </w:rPr>
        <w:t xml:space="preserve">Pergunte ao ator que interpreta o oficial judeu: “Como você está se sentindo?” Você pode ouvir coisas como: </w:t>
      </w:r>
    </w:p>
    <w:p>
      <w:pPr>
        <w:pStyle w:val="ListBullet"/>
        <w:spacing w:line="240" w:lineRule="auto"/>
        <w:ind w:left="720"/>
      </w:pPr>
      <w:r>
        <w:rPr>
          <w:lang w:val="pt_PT" w:bidi="pt_PT"/>
        </w:rPr>
      </w:r>
      <w:r>
        <w:rPr>
          <w:lang w:val="pt_PT" w:bidi="pt_PT"/>
        </w:rPr>
        <w:t>Reinicie a ação</w:t>
      </w:r>
    </w:p>
    <w:p>
      <w:pPr/>
      <w:r>
        <w:rPr>
          <w:lang w:val="pt_PT" w:bidi="pt_PT"/>
        </w:rPr>
      </w:r>
      <w:r>
        <w:rPr>
          <w:lang w:val="pt_PT" w:bidi="pt_PT"/>
        </w:rPr>
        <w:t>As pessoas espalham as notícias sobre o evento.</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as pessoas espalhando notícias na área: “Como vocês estão se sentindo?” Você pode ouvir coisas como: </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estava falando com os discípulos de João e </w:t>
      </w:r>
      <w:r>
        <w:rPr>
          <w:b/>
          <w:lang w:val="pt_PT" w:bidi="pt_PT"/>
        </w:rPr>
        <w:t>eis que</w:t>
      </w:r>
      <w:r>
        <w:rPr>
          <w:lang w:val="pt_PT" w:bidi="pt_PT"/>
        </w:rPr>
        <w:t xml:space="preserve">, ou de repente, um </w:t>
      </w:r>
      <w:r>
        <w:rPr>
          <w:b/>
          <w:lang w:val="pt_PT" w:bidi="pt_PT"/>
        </w:rPr>
        <w:t>oficial judeu</w:t>
      </w:r>
      <w:r>
        <w:rPr>
          <w:lang w:val="pt_PT" w:bidi="pt_PT"/>
        </w:rPr>
        <w:t xml:space="preserve"> </w:t>
      </w:r>
      <w:r>
        <w:rPr>
          <w:b/>
          <w:lang w:val="pt_PT" w:bidi="pt_PT"/>
        </w:rPr>
        <w:t>se ajoelhou</w:t>
      </w:r>
      <w:r>
        <w:rPr>
          <w:lang w:val="pt_PT" w:bidi="pt_PT"/>
        </w:rPr>
        <w:t xml:space="preserve"> na frente de Jesus.</w:t>
      </w:r>
    </w:p>
    <w:p>
      <w:pPr/>
      <w:r>
        <w:rPr>
          <w:lang w:val="pt_PT" w:bidi="pt_PT"/>
        </w:rPr>
      </w:r>
      <w:r>
        <w:rPr>
          <w:lang w:val="pt_PT" w:bidi="pt_PT"/>
        </w:rPr>
        <w:t xml:space="preserve">O </w:t>
      </w:r>
      <w:r>
        <w:rPr>
          <w:b/>
          <w:lang w:val="pt_PT" w:bidi="pt_PT"/>
        </w:rPr>
        <w:t>oficial judeu</w:t>
      </w:r>
      <w:r>
        <w:rPr>
          <w:lang w:val="pt_PT" w:bidi="pt_PT"/>
        </w:rPr>
        <w:t>, ou governante, era um dos líderes na área que as pessoas respeitavam. Ele provavelmente era o líder de um lugar judeu de adoração.</w:t>
      </w:r>
    </w:p>
    <w:p>
      <w:pPr/>
      <w:r>
        <w:rPr>
          <w:lang w:val="pt_PT" w:bidi="pt_PT"/>
        </w:rPr>
      </w:r>
      <w:r>
        <w:rPr>
          <w:lang w:val="pt_PT" w:bidi="pt_PT"/>
        </w:rPr>
        <w:t xml:space="preserve">Nesse caso, </w:t>
      </w:r>
      <w:r>
        <w:rPr>
          <w:b/>
          <w:lang w:val="pt_PT" w:bidi="pt_PT"/>
        </w:rPr>
        <w:t>se ajoelhar</w:t>
      </w:r>
      <w:r>
        <w:rPr>
          <w:lang w:val="pt_PT" w:bidi="pt_PT"/>
        </w:rPr>
        <w:t xml:space="preserve"> significa colocar o rosto no chão. Essa posição mostrava humildade e um desejo de que um pedido fosse aceito. Ele pediu a Jesus que tocasse sua filha e a fizesse viver novamente.</w:t>
      </w:r>
    </w:p>
    <w:p>
      <w:pPr/>
      <w:r>
        <w:rPr>
          <w:lang w:val="pt_PT" w:bidi="pt_PT"/>
        </w:rPr>
      </w:r>
      <w:r>
        <w:rPr>
          <w:lang w:val="pt_PT" w:bidi="pt_PT"/>
        </w:rPr>
        <w:t xml:space="preserve">Jesus se levantou, ou se colocou em pé, e o seguiu com seus discípulos. Jesus e seus discípulos </w:t>
      </w:r>
      <w:r>
        <w:rPr>
          <w:b/>
          <w:lang w:val="pt_PT" w:bidi="pt_PT"/>
        </w:rPr>
        <w:t>seguiram</w:t>
      </w:r>
      <w:r>
        <w:rPr>
          <w:lang w:val="pt_PT" w:bidi="pt_PT"/>
        </w:rPr>
        <w:t xml:space="preserve"> o oficial judeu. Eles foram com o homem para sua casa. Os </w:t>
      </w:r>
      <w:r>
        <w:rPr>
          <w:b/>
          <w:lang w:val="pt_PT" w:bidi="pt_PT"/>
        </w:rPr>
        <w:t>discípulos</w:t>
      </w:r>
      <w:r>
        <w:rPr>
          <w:lang w:val="pt_PT" w:bidi="pt_PT"/>
        </w:rPr>
        <w:t xml:space="preserve"> de Jesus foram com Jesus para todos os lugares. Use a mesma palavra para discípulo que você usou em passagens anteriores. Consulte o Glossário Mestre para uma definição mais completa de </w:t>
      </w:r>
      <w:r>
        <w:rPr>
          <w:lang w:val="pt_PT" w:bidi="pt_PT"/>
        </w:rPr>
        <w:t>discípulo</w:t>
      </w:r>
      <w:r>
        <w:rPr>
          <w:lang w:val="pt_PT" w:bidi="pt_PT"/>
        </w:rPr>
        <w:t>.</w:t>
      </w:r>
    </w:p>
    <w:p>
      <w:pPr/>
      <w:r>
        <w:rPr>
          <w:lang w:val="pt_PT" w:bidi="pt_PT"/>
        </w:rPr>
      </w:r>
      <w:r>
        <w:rPr>
          <w:lang w:val="pt_PT" w:bidi="pt_PT"/>
        </w:rPr>
        <w:t xml:space="preserve">A mulher que tocou a roupa de Jesus, ou roupas, </w:t>
      </w:r>
      <w:r>
        <w:rPr>
          <w:b/>
          <w:lang w:val="pt_PT" w:bidi="pt_PT"/>
        </w:rPr>
        <w:t>sofria de sangramento</w:t>
      </w:r>
      <w:r>
        <w:rPr>
          <w:lang w:val="pt_PT" w:bidi="pt_PT"/>
        </w:rPr>
        <w:t xml:space="preserve"> por doze anos. “Sofria de sangramento” provavelmente significa que sangrava do útero em momentos que não eram normais. Ela provavelmente sangrava na maior parte do tempo durante os doze anos em que ela sofreu de sangramento. O evangelho de Lucas nos diz que a mulher gastou todo o seu dinheiro em médicos e nenhum deles poderia curar seu </w:t>
      </w:r>
      <w:r>
        <w:rPr>
          <w:b/>
          <w:lang w:val="pt_PT" w:bidi="pt_PT"/>
        </w:rPr>
        <w:t>fluxo de sangue</w:t>
      </w:r>
      <w:r>
        <w:rPr>
          <w:lang w:val="pt_PT" w:bidi="pt_PT"/>
        </w:rPr>
        <w:t xml:space="preserve">. A lei judaica diz que qualquer </w:t>
      </w:r>
      <w:r>
        <w:rPr>
          <w:b/>
          <w:lang w:val="pt_PT" w:bidi="pt_PT"/>
        </w:rPr>
        <w:t>emissão de fluidos corporais</w:t>
      </w:r>
      <w:r>
        <w:rPr>
          <w:lang w:val="pt_PT" w:bidi="pt_PT"/>
        </w:rPr>
        <w:t xml:space="preserve"> torna uma pessoa </w:t>
      </w:r>
      <w:r>
        <w:rPr>
          <w:lang w:val="pt_PT" w:bidi="pt_PT"/>
        </w:rPr>
        <w:t>impura</w:t>
      </w:r>
      <w:r>
        <w:rPr>
          <w:lang w:val="pt_PT" w:bidi="pt_PT"/>
        </w:rPr>
        <w:t>.</w:t>
      </w:r>
    </w:p>
    <w:p>
      <w:pPr/>
      <w:r>
        <w:rPr>
          <w:lang w:val="pt_PT" w:bidi="pt_PT"/>
        </w:rPr>
      </w:r>
      <w:r>
        <w:rPr>
          <w:lang w:val="pt_PT" w:bidi="pt_PT"/>
        </w:rPr>
        <w:t xml:space="preserve">Jesus disse à mulher que sua </w:t>
      </w:r>
      <w:r>
        <w:rPr>
          <w:b/>
          <w:lang w:val="pt_PT" w:bidi="pt_PT"/>
        </w:rPr>
        <w:t>fé</w:t>
      </w:r>
      <w:r>
        <w:rPr>
          <w:lang w:val="pt_PT" w:bidi="pt_PT"/>
        </w:rPr>
        <w:t xml:space="preserve"> a fez ficar </w:t>
      </w:r>
      <w:r>
        <w:rPr>
          <w:b/>
          <w:lang w:val="pt_PT" w:bidi="pt_PT"/>
        </w:rPr>
        <w:t>bem</w:t>
      </w:r>
      <w:r>
        <w:rPr>
          <w:lang w:val="pt_PT" w:bidi="pt_PT"/>
        </w:rPr>
        <w:t>.</w:t>
      </w:r>
    </w:p>
    <w:p>
      <w:pPr/>
      <w:r>
        <w:rPr>
          <w:lang w:val="pt_PT" w:bidi="pt_PT"/>
        </w:rPr>
      </w:r>
      <w:r>
        <w:rPr>
          <w:b/>
          <w:lang w:val="pt_PT" w:bidi="pt_PT"/>
        </w:rPr>
        <w:t>Fé</w:t>
      </w:r>
      <w:r>
        <w:rPr>
          <w:lang w:val="pt_PT" w:bidi="pt_PT"/>
        </w:rPr>
        <w:t xml:space="preserve"> é a resposta de uma pessoa a Deus. Uma pessoa com fé tem confiança em Deus. Use a mesma palavra para fé que você usou em passagens anteriores. Consulte o Glossário Mestre para uma definição mais completa de </w:t>
      </w:r>
      <w:r>
        <w:rPr>
          <w:lang w:val="pt_PT" w:bidi="pt_PT"/>
        </w:rPr>
        <w:t>fé</w:t>
      </w:r>
      <w:r>
        <w:rPr>
          <w:lang w:val="pt_PT" w:bidi="pt_PT"/>
        </w:rPr>
        <w:t>.</w:t>
      </w:r>
    </w:p>
    <w:p>
      <w:pPr/>
      <w:r>
        <w:rPr>
          <w:lang w:val="pt_PT" w:bidi="pt_PT"/>
        </w:rPr>
      </w:r>
      <w:r>
        <w:rPr>
          <w:b/>
          <w:lang w:val="pt_PT" w:bidi="pt_PT"/>
        </w:rPr>
        <w:t>Bem</w:t>
      </w:r>
      <w:r>
        <w:rPr>
          <w:lang w:val="pt_PT" w:bidi="pt_PT"/>
        </w:rPr>
        <w:t xml:space="preserve"> nesse caso significa fazer alguém se tornar saudável depois que esteve doente por um período prolongado de tempo. Indica um resgate do perigo e uma libertação para segurança. A mesma palavra é usada em referência a Deus resgatando os crentes do pecado.</w:t>
      </w:r>
    </w:p>
    <w:p>
      <w:pPr/>
      <w:r>
        <w:rPr>
          <w:lang w:val="pt_PT" w:bidi="pt_PT"/>
        </w:rPr>
      </w:r>
      <w:r>
        <w:rPr>
          <w:lang w:val="pt_PT" w:bidi="pt_PT"/>
        </w:rPr>
        <w:t xml:space="preserve">Flautistas e uma multidão fazendo ruído, ou chorando e lamentando, estavam na casa do oficial judeu quando Jesus chegou. </w:t>
      </w:r>
      <w:r>
        <w:rPr>
          <w:b/>
          <w:lang w:val="pt_PT" w:bidi="pt_PT"/>
        </w:rPr>
        <w:t>Flautistas</w:t>
      </w:r>
      <w:r>
        <w:rPr>
          <w:lang w:val="pt_PT" w:bidi="pt_PT"/>
        </w:rPr>
        <w:t xml:space="preserve"> eram pagos para tocar música triste quando alguém morria. A </w:t>
      </w:r>
      <w:r>
        <w:rPr>
          <w:b/>
          <w:lang w:val="pt_PT" w:bidi="pt_PT"/>
        </w:rPr>
        <w:t>multidão que fazia ruído</w:t>
      </w:r>
      <w:r>
        <w:rPr>
          <w:lang w:val="pt_PT" w:bidi="pt_PT"/>
        </w:rPr>
        <w:t>, ou chorava e lamentava, era um grupo de pessoas que eram pagas para chorar e fazer outros ruídos quando alguém morria. Jesus mandou essas pessoas saírem.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9:27–38</w:t>
      </w:r>
      <w:r>
        <w:rPr>
          <w:lang w:val="pt_PT" w:bidi="pt_PT"/>
        </w:rPr>
      </w:r>
    </w:p>
    <w:p>
      <w:pPr>
        <w:pStyle w:val="Heading3"/>
      </w:pPr>
      <w:r>
        <w:rPr>
          <w:lang w:val="pt_PT" w:bidi="pt_PT"/>
        </w:rPr>
        <w:t>Ouvir e Sentir</w:t>
      </w:r>
    </w:p>
    <w:p>
      <w:pPr/>
      <w:r>
        <w:rPr>
          <w:lang w:val="pt_PT" w:bidi="pt_PT"/>
        </w:rPr>
      </w:r>
      <w:r>
        <w:rPr>
          <w:lang w:val="pt_PT" w:bidi="pt_PT"/>
        </w:rPr>
        <w:t>Ouçam Mateus 9.27–38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pelo menos uma vez na versão mais fácil de entender.</w:t>
      </w:r>
    </w:p>
    <w:p>
      <w:pPr/>
      <w:r>
        <w:rPr>
          <w:lang w:val="pt_PT" w:bidi="pt_PT"/>
        </w:rPr>
      </w:r>
      <w:r>
        <w:rPr>
          <w:lang w:val="pt_PT" w:bidi="pt_PT"/>
        </w:rPr>
        <w:t>Na passagem anterior, Jesus curou uma mulher com um problema de sangramento severo. Ele também trouxe uma menina de volta à vida. As notícias sobre a menina se espalham por toda a região.</w:t>
      </w:r>
    </w:p>
    <w:p>
      <w:pPr/>
      <w:r>
        <w:rPr>
          <w:lang w:val="pt_PT" w:bidi="pt_PT"/>
        </w:rPr>
      </w:r>
      <w:r>
        <w:rPr>
          <w:lang w:val="pt_PT" w:bidi="pt_PT"/>
        </w:rPr>
        <w:t>Nessa história verdadeira, Mateus dá mais exemplos de Jesus curando pessoas que tem fé.</w:t>
      </w:r>
    </w:p>
    <w:p>
      <w:pPr/>
      <w:r>
        <w:rPr>
          <w:lang w:val="pt_PT" w:bidi="pt_PT"/>
        </w:rPr>
      </w:r>
      <w:r>
        <w:rPr>
          <w:lang w:val="pt_PT" w:bidi="pt_PT"/>
        </w:rPr>
        <w:t>Jesus seguiu de lá. Ele saiu, e estava se afastando da casa do governante. Dois homens cegos seguiram, ou caminharam atrás de Jesus. Gritar, ou clamar em voz alta, significa que eles estavam chamando por Jesus. “Tenha misericórdia de nós, Filho de Davi”. Misericórdia é mostrar compaixão. Eles queriam que Jesus os curasse. “Filho de Davi” é um título que indica que Jesus é um descendente do rei Davi. Esse título se refere ao Messias, ou o Salvador prometido. Jesus e os homens cegos foram para a casa onde Jesus estava ficando.</w:t>
      </w:r>
    </w:p>
    <w:p>
      <w:pPr/>
      <w:r>
        <w:rPr>
          <w:lang w:val="pt_PT" w:bidi="pt_PT"/>
        </w:rPr>
      </w:r>
      <w:r>
        <w:rPr>
          <w:lang w:val="pt_PT" w:bidi="pt_PT"/>
        </w:rPr>
        <w:t>Jesus perguntou aos homens: “Vocês acreditam que sou capaz de fazer isso, ou fazer vocês verem?”.</w:t>
      </w:r>
    </w:p>
    <w:p>
      <w:pPr/>
      <w:r>
        <w:rPr>
          <w:lang w:val="pt_PT" w:bidi="pt_PT"/>
        </w:rPr>
      </w:r>
      <w:r>
        <w:rPr>
          <w:lang w:val="pt_PT" w:bidi="pt_PT"/>
        </w:rPr>
        <w:t>Eles respondem: “Sim, Senhor”. Senhor é uma maneira educada de se dirigir a um homem.</w:t>
      </w:r>
    </w:p>
    <w:p>
      <w:pPr/>
      <w:r>
        <w:rPr>
          <w:lang w:val="pt_PT" w:bidi="pt_PT"/>
        </w:rPr>
      </w:r>
      <w:r>
        <w:rPr>
          <w:lang w:val="pt_PT" w:bidi="pt_PT"/>
        </w:rPr>
        <w:t>Enquanto Jesus estava tocando os olhos dos homens, Ele disse: “Como vocês acreditam, ou têm fé em mim, será feito por vocês”. Assim que Jesus disse isso, eles começaram a enxergar. Jesus os advertiu severamente, mas não com raiva: “Não contem a ninguém sobre isso". Mas os homens espalham sua fama, ou as notícias sobre sua cura, em todas as aldeias próximas. Não está claro por que Jesus deu esse alerta. Talvez Jesus não quisesse que eles dissessem às pessoas que Ele era o Filho de Davi, ou o Salvador prometido.</w:t>
      </w:r>
    </w:p>
    <w:p>
      <w:pPr/>
      <w:r>
        <w:rPr>
          <w:lang w:val="pt_PT" w:bidi="pt_PT"/>
        </w:rPr>
      </w:r>
      <w:r>
        <w:rPr>
          <w:lang w:val="pt_PT" w:bidi="pt_PT"/>
        </w:rPr>
        <w:t>Pare e discuta pessoas cegas em sua cultura. Que tipo de coisas elas não podem fazer? Que tipo de coisas elas podem precisar de ajuda para fazer? O que as pessoas em sua cultura fazem para cuidar dos cegos?</w:t>
      </w:r>
    </w:p>
    <w:p>
      <w:pPr/>
      <w:r>
        <w:rPr>
          <w:lang w:val="pt_PT" w:bidi="pt_PT"/>
        </w:rPr>
      </w:r>
      <w:r>
        <w:rPr>
          <w:lang w:val="pt_PT" w:bidi="pt_PT"/>
        </w:rPr>
        <w:t>Enquanto os homens estavam deixando a casa, eis que, de repente, algumas pessoas trouxeram a Jesus um homem oprimido por demônios que era mudo. “Eis aqui”, ou “de repente”, indica que algo incrível ou inesperado acontecerá. Um demônio, ou espírito maligno, controlava os pensamentos e ações do homem fazendo com que o homem ficasse mudo, ou incapaz de falar. Jesus provavelmente deu um mandamento para expulsar o demônio, ou forçar o demônio a sair. Assim que Jesus fez isso, o homem foi capaz de falar. As multidões se maravilharam, ou ficaram surpresas. “Nada assim já foi visto em Israel”. Esse tipo de milagre, ou ação poderosa que apenas Deus pode fazer, nunca havia acontecido em seu país. Mas os fariseus, ou líderes religiosos, acusaram erroneamente Jesus de expulsar demônios usando o poder do príncipe dos demônios. “Príncipe” se refere a um líder, ou chefe. Satanás é o príncipe dos demônios. Satanás é um ser espiritual que é o líder dos espíritos malignos.</w:t>
      </w:r>
    </w:p>
    <w:p>
      <w:pPr/>
      <w:r>
        <w:rPr>
          <w:lang w:val="pt_PT" w:bidi="pt_PT"/>
        </w:rPr>
      </w:r>
      <w:r>
        <w:rPr>
          <w:lang w:val="pt_PT" w:bidi="pt_PT"/>
        </w:rPr>
        <w:t>Pare e discuta o príncipe dos demônios em sua cultura. Conte uma história de sua cultura sobre um líder de espíritos malignos. Que tipo de coisas esse ser espiritual seria responsável por fazer?</w:t>
      </w:r>
    </w:p>
    <w:p>
      <w:pPr/>
      <w:r>
        <w:rPr>
          <w:lang w:val="pt_PT" w:bidi="pt_PT"/>
        </w:rPr>
      </w:r>
      <w:r>
        <w:rPr>
          <w:lang w:val="pt_PT" w:bidi="pt_PT"/>
        </w:rPr>
        <w:t>Jesus provavelmente estava passando por todas as cidades e aldeias na região da Galileia. Jesus ensinava nas sinagogas, ou lugares judeus de adoração. Ele proclamou ou pregou o evangelho do reino. Evangelho significa boas notícias. Essas boas notícias eram sobre o reino de Deus, o governo de Deus nos corações das pessoas. O reino é o reino dos céus. Um reino é o lugar onde um rei governa um grupo de pessoas. Jesus curou cada doença e aflição, ou cada tipo de doença e problema físico que as pessoas podem ter. Isso descreve o trabalho de Jesus enquanto Ele viajava de lugar para lugar.</w:t>
      </w:r>
    </w:p>
    <w:p>
      <w:pPr/>
      <w:r>
        <w:rPr>
          <w:lang w:val="pt_PT" w:bidi="pt_PT"/>
        </w:rPr>
      </w:r>
      <w:r>
        <w:rPr>
          <w:lang w:val="pt_PT" w:bidi="pt_PT"/>
        </w:rPr>
        <w:t>Mostre um mapa da Galileia. Discuta como os contadores de histórias em seu idioma e cultura dão um resumo de eventos em uma longa história. Que palavras ou técnicas especiais de narração são usadas?</w:t>
      </w:r>
    </w:p>
    <w:p>
      <w:pPr/>
      <w:r>
        <w:rPr>
          <w:lang w:val="pt_PT" w:bidi="pt_PT"/>
        </w:rPr>
      </w:r>
      <w:r>
        <w:rPr>
          <w:lang w:val="pt_PT" w:bidi="pt_PT"/>
        </w:rPr>
        <w:t>Jesus tinha compaixão pelas multidões. Ele sentiu simpatia, ou entendeu e se importou com eles. Eles se sentiam oprimidos e desamparados porque eles tinham muitas dificuldades e ninguém para ajudá-los. Jesus disse que as pessoas são como ovelhas sem um pastor porque ele viu que o povo era como ovelhas sem alguém para levá-las à comida e protegê-las de animais selvagens. Um pastor é alguém que cuida das ovelhas e as protege.</w:t>
      </w:r>
    </w:p>
    <w:p>
      <w:pPr/>
      <w:r>
        <w:rPr>
          <w:lang w:val="pt_PT" w:bidi="pt_PT"/>
        </w:rPr>
      </w:r>
      <w:r>
        <w:rPr>
          <w:lang w:val="pt_PT" w:bidi="pt_PT"/>
        </w:rPr>
        <w:t>Mostre uma imagem de um pastor. Como você traduziria pastor em seu idioma? Mostre uma imagem de ovelhas. Pare e discuta o que um pastor faz e o que pode acontecer com as ovelhas sem um pastor.</w:t>
      </w:r>
    </w:p>
    <w:p>
      <w:pPr/>
      <w:r>
        <w:rPr>
          <w:lang w:val="pt_PT" w:bidi="pt_PT"/>
        </w:rPr>
      </w:r>
      <w:r>
        <w:rPr>
          <w:lang w:val="pt_PT" w:bidi="pt_PT"/>
        </w:rPr>
        <w:t>Jesus estava falando com seus discípulos, os 12 homens que viajavam com Ele para todos os lugares. Ele fez uma comparação entre duas coisas diferentes. As pessoas prontas para vir a Deus são comparadas a colheitas prontas para serem recolhidas. “A colheita é abundante” significa que as colheitas são abundantes e prontas para serem colhidas. “Os trabalhadores” são as pessoas que recolhem a colheita. Orar é se comunicar pessoalmente com Deus. O Senhor da colheita é Deus. O que os seguidores de Jesus devem estar orando é que Deus envie mais pessoas para realizar as colheitas.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dois homens cegos estão caminhando atrás de Jesus. Eles gritam a Jesus para curá-los. Jesus pergunta se eles acreditam. Ele toca seus olhos e os cura.</w:t>
      </w:r>
    </w:p>
    <w:p>
      <w:pPr/>
      <w:r>
        <w:rPr>
          <w:lang w:val="pt_PT" w:bidi="pt_PT"/>
        </w:rPr>
      </w:r>
      <w:r>
        <w:rPr>
          <w:b/>
          <w:lang w:val="pt_PT" w:bidi="pt_PT"/>
        </w:rPr>
        <w:t>Segunda cena:</w:t>
      </w:r>
      <w:r>
        <w:rPr>
          <w:lang w:val="pt_PT" w:bidi="pt_PT"/>
        </w:rPr>
        <w:t xml:space="preserve"> um homem possuído por um demônio é trazido até Jesus. Jesus o cura. Todos ficam admirados.</w:t>
      </w:r>
    </w:p>
    <w:p>
      <w:pPr/>
      <w:r>
        <w:rPr>
          <w:lang w:val="pt_PT" w:bidi="pt_PT"/>
        </w:rPr>
      </w:r>
      <w:r>
        <w:rPr>
          <w:b/>
          <w:lang w:val="pt_PT" w:bidi="pt_PT"/>
        </w:rPr>
        <w:t>Terceira cena:</w:t>
      </w:r>
      <w:r>
        <w:rPr>
          <w:lang w:val="pt_PT" w:bidi="pt_PT"/>
        </w:rPr>
        <w:t xml:space="preserve"> Jesus estava ensinando e curando nas cidades e aldeias. Seus discípulos estão com ele.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Dois homens cegos</w:t>
      </w:r>
    </w:p>
    <w:p>
      <w:pPr>
        <w:pStyle w:val="ListBullet"/>
        <w:spacing w:line="240" w:lineRule="auto"/>
        <w:ind w:left="720"/>
      </w:pPr>
      <w:r>
        <w:rPr>
          <w:lang w:val="pt_PT" w:bidi="pt_PT"/>
        </w:rPr>
      </w:r>
      <w:r>
        <w:rPr>
          <w:lang w:val="pt_PT" w:bidi="pt_PT"/>
        </w:rPr>
        <w:t>Pessoas que trazem o homem possuído por um demônio</w:t>
      </w:r>
    </w:p>
    <w:p>
      <w:pPr>
        <w:pStyle w:val="ListBullet"/>
        <w:spacing w:line="240" w:lineRule="auto"/>
        <w:ind w:left="720"/>
      </w:pPr>
      <w:r>
        <w:rPr>
          <w:lang w:val="pt_PT" w:bidi="pt_PT"/>
        </w:rPr>
      </w:r>
      <w:r>
        <w:rPr>
          <w:lang w:val="pt_PT" w:bidi="pt_PT"/>
        </w:rPr>
        <w:t>Um homem possuído por um demônio que não pode falar</w:t>
      </w:r>
    </w:p>
    <w:p>
      <w:pPr>
        <w:pStyle w:val="ListBullet"/>
        <w:spacing w:line="240" w:lineRule="auto"/>
        <w:ind w:left="720"/>
      </w:pPr>
      <w:r>
        <w:rPr>
          <w:lang w:val="pt_PT" w:bidi="pt_PT"/>
        </w:rPr>
      </w:r>
      <w:r>
        <w:rPr>
          <w:lang w:val="pt_PT" w:bidi="pt_PT"/>
        </w:rPr>
        <w:t>Alguns fariseus</w:t>
      </w:r>
    </w:p>
    <w:p>
      <w:pPr>
        <w:pStyle w:val="ListBullet"/>
        <w:spacing w:line="240" w:lineRule="auto"/>
        <w:ind w:left="720"/>
      </w:pPr>
      <w:r>
        <w:rPr>
          <w:lang w:val="pt_PT" w:bidi="pt_PT"/>
        </w:rPr>
      </w:r>
      <w:r>
        <w:rPr>
          <w:lang w:val="pt_PT" w:bidi="pt_PT"/>
        </w:rPr>
        <w:t>Algumas pessoas sendo curadas</w:t>
      </w:r>
    </w:p>
    <w:p>
      <w:pPr>
        <w:pStyle w:val="ListBullet"/>
        <w:spacing w:line="240" w:lineRule="auto"/>
        <w:ind w:left="720"/>
      </w:pPr>
      <w:r>
        <w:rPr>
          <w:lang w:val="pt_PT" w:bidi="pt_PT"/>
        </w:rPr>
      </w:r>
      <w:r>
        <w:rPr>
          <w:lang w:val="pt_PT" w:bidi="pt_PT"/>
        </w:rPr>
        <w:t>Discípulos de Jesus.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estava se afastando de uma casa na qual ele trouxe uma menina de volta à vida. Lembre-se de que os homens cegos estavam caminhando atrás de Jesus e chamando Jesus de “Filho de Davi”. Eles pediram a Jesus para ter misericórdia deles. Depois que os homens seguiram Jesus para a casa, Jesus perguntou a eles “Vocês acreditam que posso fazê-los ver?</w:t>
      </w:r>
    </w:p>
    <w:p>
      <w:pPr/>
      <w:r>
        <w:rPr>
          <w:lang w:val="pt_PT" w:bidi="pt_PT"/>
        </w:rPr>
      </w:r>
      <w:r>
        <w:rPr>
          <w:lang w:val="pt_PT" w:bidi="pt_PT"/>
        </w:rPr>
        <w:t>É importante lembrar que algumas pessoas trouxeram um homem possuído por um demônio até Jesus enquanto os outros dois homens estavam saindo. Lembre-se de que ele não poderia falar. É importante lembrar o que o homem fez quando Jesus forçou o demônio a sair. Lembre-se do que as multidões disseram e o que os fariseus disseram.</w:t>
      </w:r>
    </w:p>
    <w:p>
      <w:pPr/>
      <w:r>
        <w:rPr>
          <w:lang w:val="pt_PT" w:bidi="pt_PT"/>
        </w:rPr>
      </w:r>
      <w:r>
        <w:rPr>
          <w:lang w:val="pt_PT" w:bidi="pt_PT"/>
        </w:rPr>
        <w:t>É importante lembrar que a cena 3 está se referindo a tudo o que Jesus fez na área. Lembre-se do que Jesus estava proclamando. É importante lembrar por que Jesus tinha compaixão pelas pessoas.</w:t>
      </w:r>
    </w:p>
    <w:p>
      <w:pPr/>
      <w:r>
        <w:rPr>
          <w:lang w:val="pt_PT" w:bidi="pt_PT"/>
        </w:rPr>
      </w:r>
      <w:r>
        <w:rPr>
          <w:lang w:val="pt_PT" w:bidi="pt_PT"/>
        </w:rPr>
        <w:t>Lembre-se de como Jesus descreve as pessoas prontas a seguir a Deus como uma colheita pronta para ser colhida. Discutam em equipe como vocês traduzirão essa comparação que Jesus faz para que as pessoas saibam que é uma comparação.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Dois homens cegos</w:t>
      </w:r>
    </w:p>
    <w:p>
      <w:pPr>
        <w:pStyle w:val="ListBullet"/>
        <w:spacing w:line="240" w:lineRule="auto"/>
        <w:ind w:left="720"/>
      </w:pPr>
      <w:r>
        <w:rPr>
          <w:lang w:val="pt_PT" w:bidi="pt_PT"/>
        </w:rPr>
      </w:r>
      <w:r>
        <w:rPr>
          <w:lang w:val="pt_PT" w:bidi="pt_PT"/>
        </w:rPr>
        <w:t>Pessoas que trouxeram um homem possuído por um demônio</w:t>
      </w:r>
    </w:p>
    <w:p>
      <w:pPr>
        <w:pStyle w:val="ListBullet"/>
        <w:spacing w:line="240" w:lineRule="auto"/>
        <w:ind w:left="720"/>
      </w:pPr>
      <w:r>
        <w:rPr>
          <w:lang w:val="pt_PT" w:bidi="pt_PT"/>
        </w:rPr>
      </w:r>
      <w:r>
        <w:rPr>
          <w:lang w:val="pt_PT" w:bidi="pt_PT"/>
        </w:rPr>
        <w:t>Um homem possuído por um demônio que é incapaz de falar</w:t>
      </w:r>
    </w:p>
    <w:p>
      <w:pPr>
        <w:pStyle w:val="ListBullet"/>
        <w:spacing w:line="240" w:lineRule="auto"/>
        <w:ind w:left="720"/>
      </w:pPr>
      <w:r>
        <w:rPr>
          <w:lang w:val="pt_PT" w:bidi="pt_PT"/>
        </w:rPr>
      </w:r>
      <w:r>
        <w:rPr>
          <w:lang w:val="pt_PT" w:bidi="pt_PT"/>
        </w:rPr>
        <w:t>Alguns fariseus</w:t>
      </w:r>
    </w:p>
    <w:p>
      <w:pPr>
        <w:pStyle w:val="ListBullet"/>
        <w:spacing w:line="240" w:lineRule="auto"/>
        <w:ind w:left="720"/>
      </w:pPr>
      <w:r>
        <w:rPr>
          <w:lang w:val="pt_PT" w:bidi="pt_PT"/>
        </w:rPr>
      </w:r>
      <w:r>
        <w:rPr>
          <w:lang w:val="pt_PT" w:bidi="pt_PT"/>
        </w:rPr>
        <w:t>Algumas pessoas sendo curadas</w:t>
      </w:r>
    </w:p>
    <w:p>
      <w:pPr>
        <w:pStyle w:val="ListBullet"/>
        <w:spacing w:line="240" w:lineRule="auto"/>
        <w:ind w:left="720"/>
      </w:pPr>
      <w:r>
        <w:rPr>
          <w:lang w:val="pt_PT" w:bidi="pt_PT"/>
        </w:rPr>
      </w:r>
      <w:r>
        <w:rPr>
          <w:lang w:val="pt_PT" w:bidi="pt_PT"/>
        </w:rPr>
        <w:t>Discípulos de Jesus.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deixa a casa onde Ele havia feito a menina viver novamente. Dois homens cegos estão caminhando atrás Dele. Eles chamam Jesus: “Tenha misericórdia de nós, Filho de Davi”.</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dois homens cegos: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vai para a casa. Os homens cegos também vão para dentro. Jesus pergunta aos homens: “Vocês (ambos) acreditam que sou capaz de fazer vocês verem?”. Os homens respondem a Jesus: “Sim, Senhor”.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toca os olhos dos homens e diz: “Como vocês têm fé, será feito por vocês”. Os homens são curados e eles começam a ver.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dois homens cegos: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homens deixam a casa. Inesperadamente, algumas pessoas trazem a Jesus um homem oprimido por um demônio que não falava. Jesus dá um mandamento para expulsar o demônio. O homem começa a falar. As multidões estão surpresas, eles dizem: “Nada como isso já foi visto em Israel”.</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o homem oprimido por um demônio: "Como você está se sentindo?". Você pode ouvir coisas como:</w:t>
      </w:r>
    </w:p>
    <w:p>
      <w:pPr>
        <w:pStyle w:val="ListBullet"/>
        <w:spacing w:line="240" w:lineRule="auto"/>
        <w:ind w:left="720"/>
      </w:pPr>
      <w:r>
        <w:rPr>
          <w:lang w:val="pt_PT" w:bidi="pt_PT"/>
        </w:rPr>
      </w:r>
      <w:r>
        <w:rPr>
          <w:lang w:val="pt_PT" w:bidi="pt_PT"/>
        </w:rPr>
        <w:t>Pergunte aos atores que interpretam algumas pessoas na cidade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Mas os fariseus acusam Jesus erroneamente. Eles dizem: “Ele expulsa demônios pelo príncipe dos demônios”.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“Como vocês estão se sentindo?”. Você pode ouvir coisas como:</w:t>
      </w:r>
    </w:p>
    <w:p>
      <w:pPr/>
      <w:r>
        <w:rPr>
          <w:lang w:val="pt_PT" w:bidi="pt_PT"/>
        </w:rPr>
      </w:r>
      <w:r>
        <w:rPr>
          <w:lang w:val="pt_PT" w:bidi="pt_PT"/>
        </w:rPr>
        <w:t>Jesus estava passando por todas as cidades e aldeias na região da Galileia. Jesus ensinou o evangelho do reino nas sinagogas. Ele curou cada tipo de doença e problema físico das pessoas. Jesus tinha compaixão pelas multidões. Então Jesus diz a Seus discípulos: “A colheita é grande, mas os trabalhadores são poucos. Então, peça a Deus para enviar mais pessoas para se reunir nas colheitas”.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de Jesus: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pelo menos uma vez na versão mais fácil de entender.</w:t>
      </w:r>
    </w:p>
    <w:p>
      <w:pPr/>
      <w:r>
        <w:rPr>
          <w:lang w:val="pt_PT" w:bidi="pt_PT"/>
        </w:rPr>
      </w:r>
      <w:r>
        <w:rPr>
          <w:lang w:val="pt_PT" w:bidi="pt_PT"/>
        </w:rPr>
        <w:t xml:space="preserve">Jesus deixou a casa, e dois homens cegos o seguiram, </w:t>
      </w:r>
      <w:r>
        <w:rPr>
          <w:b/>
          <w:lang w:val="pt_PT" w:bidi="pt_PT"/>
        </w:rPr>
        <w:t>gritando</w:t>
      </w:r>
      <w:r>
        <w:rPr>
          <w:lang w:val="pt_PT" w:bidi="pt_PT"/>
        </w:rPr>
        <w:t xml:space="preserve"> ou </w:t>
      </w:r>
      <w:r>
        <w:rPr>
          <w:b/>
          <w:lang w:val="pt_PT" w:bidi="pt_PT"/>
        </w:rPr>
        <w:t>clamando em voz alta</w:t>
      </w:r>
      <w:r>
        <w:rPr>
          <w:lang w:val="pt_PT" w:bidi="pt_PT"/>
        </w:rPr>
        <w:t xml:space="preserve">. Isso não indica que eles estavam chorando, mas gritando, então Jesus os ouviria. Eles estavam gritando, de uma maneira educada: “Tenha </w:t>
      </w:r>
      <w:r>
        <w:rPr>
          <w:b/>
          <w:lang w:val="pt_PT" w:bidi="pt_PT"/>
        </w:rPr>
        <w:t>misericórdia</w:t>
      </w:r>
      <w:r>
        <w:rPr>
          <w:lang w:val="pt_PT" w:bidi="pt_PT"/>
        </w:rPr>
        <w:t xml:space="preserve"> de nós, </w:t>
      </w:r>
      <w:r>
        <w:rPr>
          <w:b/>
          <w:lang w:val="pt_PT" w:bidi="pt_PT"/>
        </w:rPr>
        <w:t>Filho de Davi</w:t>
      </w:r>
      <w:r>
        <w:rPr>
          <w:lang w:val="pt_PT" w:bidi="pt_PT"/>
        </w:rPr>
        <w:t>”.</w:t>
      </w:r>
    </w:p>
    <w:p>
      <w:pPr/>
      <w:r>
        <w:rPr>
          <w:lang w:val="pt_PT" w:bidi="pt_PT"/>
        </w:rPr>
      </w:r>
      <w:r>
        <w:rPr>
          <w:b/>
          <w:lang w:val="pt_PT" w:bidi="pt_PT"/>
        </w:rPr>
        <w:t>Misericórdia</w:t>
      </w:r>
      <w:r>
        <w:rPr>
          <w:lang w:val="pt_PT" w:bidi="pt_PT"/>
        </w:rPr>
        <w:t xml:space="preserve"> é ter compaixão por aqueles que sofrem ou precisam. Use a mesma palavra para misericórdia que você já usou em passagens anteriores. Consulte o Glossário Mestre para uma definição mais completa de </w:t>
      </w:r>
      <w:r>
        <w:rPr>
          <w:lang w:val="pt_PT" w:bidi="pt_PT"/>
        </w:rPr>
        <w:t>misericórdia</w:t>
      </w:r>
      <w:r>
        <w:rPr>
          <w:lang w:val="pt_PT" w:bidi="pt_PT"/>
        </w:rPr>
        <w:t>.</w:t>
      </w:r>
    </w:p>
    <w:p>
      <w:pPr/>
      <w:r>
        <w:rPr>
          <w:lang w:val="pt_PT" w:bidi="pt_PT"/>
        </w:rPr>
      </w:r>
      <w:r>
        <w:rPr>
          <w:b/>
          <w:lang w:val="pt_PT" w:bidi="pt_PT"/>
        </w:rPr>
        <w:t>Filho de Davi</w:t>
      </w:r>
      <w:r>
        <w:rPr>
          <w:lang w:val="pt_PT" w:bidi="pt_PT"/>
        </w:rPr>
        <w:t xml:space="preserve"> é um título que indica que Jesus é um descendente do rei </w:t>
      </w:r>
      <w:r>
        <w:rPr>
          <w:b/>
          <w:lang w:val="pt_PT" w:bidi="pt_PT"/>
        </w:rPr>
        <w:t>Davi</w:t>
      </w:r>
      <w:r>
        <w:rPr>
          <w:lang w:val="pt_PT" w:bidi="pt_PT"/>
        </w:rPr>
        <w:t xml:space="preserve">. </w:t>
      </w:r>
      <w:r>
        <w:rPr>
          <w:lang w:val="pt_PT" w:bidi="pt_PT"/>
        </w:rPr>
        <w:t>Davi</w:t>
      </w:r>
      <w:r>
        <w:rPr>
          <w:lang w:val="pt_PT" w:bidi="pt_PT"/>
        </w:rPr>
        <w:t xml:space="preserve"> foi o maior rei de Israel no Antigo Testamento. Deus prometeu que alguém da família de Davi resgataria Israel de seus inimigos e seria rei. Os judeus usam esse título para se referir ao Messias, ou Cristo. Consulte o Glossário Mestre para uma definição mais completa de </w:t>
      </w:r>
      <w:r>
        <w:rPr>
          <w:lang w:val="pt_PT" w:bidi="pt_PT"/>
        </w:rPr>
        <w:t>Filho de Davi</w:t>
      </w:r>
      <w:r>
        <w:rPr>
          <w:lang w:val="pt_PT" w:bidi="pt_PT"/>
        </w:rPr>
        <w:t>.</w:t>
      </w:r>
    </w:p>
    <w:p>
      <w:pPr/>
      <w:r>
        <w:rPr>
          <w:lang w:val="pt_PT" w:bidi="pt_PT"/>
        </w:rPr>
      </w:r>
      <w:r>
        <w:rPr>
          <w:lang w:val="pt_PT" w:bidi="pt_PT"/>
        </w:rPr>
        <w:t xml:space="preserve">Jesus disse aos homens cegos: “Como vocês acreditam, ou têm </w:t>
      </w:r>
      <w:r>
        <w:rPr>
          <w:b/>
          <w:lang w:val="pt_PT" w:bidi="pt_PT"/>
        </w:rPr>
        <w:t>fé</w:t>
      </w:r>
      <w:r>
        <w:rPr>
          <w:lang w:val="pt_PT" w:bidi="pt_PT"/>
        </w:rPr>
        <w:t>, isso será feito por vocês”.</w:t>
      </w:r>
    </w:p>
    <w:p>
      <w:pPr/>
      <w:r>
        <w:rPr>
          <w:lang w:val="pt_PT" w:bidi="pt_PT"/>
        </w:rPr>
      </w:r>
      <w:r>
        <w:rPr>
          <w:b/>
          <w:lang w:val="pt_PT" w:bidi="pt_PT"/>
        </w:rPr>
        <w:t>Fé</w:t>
      </w:r>
      <w:r>
        <w:rPr>
          <w:lang w:val="pt_PT" w:bidi="pt_PT"/>
        </w:rPr>
        <w:t xml:space="preserve"> é a resposta de uma pessoa a Deus, mostrando que ela confia nele. Use a mesma palavra para fé que você usou em passagens anteriores. Consulte o Glossário Mestre para uma definição mais completa de </w:t>
      </w:r>
      <w:r>
        <w:rPr>
          <w:lang w:val="pt_PT" w:bidi="pt_PT"/>
        </w:rPr>
        <w:t>fé</w:t>
      </w:r>
      <w:r>
        <w:rPr>
          <w:lang w:val="pt_PT" w:bidi="pt_PT"/>
        </w:rPr>
        <w:t>.</w:t>
      </w:r>
    </w:p>
    <w:p>
      <w:pPr/>
      <w:r>
        <w:rPr>
          <w:lang w:val="pt_PT" w:bidi="pt_PT"/>
        </w:rPr>
      </w:r>
      <w:r>
        <w:rPr>
          <w:b/>
          <w:lang w:val="pt_PT" w:bidi="pt_PT"/>
        </w:rPr>
        <w:t>E seus olhos foram abertos</w:t>
      </w:r>
      <w:r>
        <w:rPr>
          <w:lang w:val="pt_PT" w:bidi="pt_PT"/>
        </w:rPr>
        <w:t>: assim que Jesus disse isso “seus olhos foram abertos”. Isso não significa que os olhos dos homens estavam fechados. Significa que eles foram curados da cegueira e conseguiram ver.</w:t>
      </w:r>
    </w:p>
    <w:p>
      <w:pPr/>
      <w:r>
        <w:rPr>
          <w:lang w:val="pt_PT" w:bidi="pt_PT"/>
        </w:rPr>
      </w:r>
      <w:r>
        <w:rPr>
          <w:lang w:val="pt_PT" w:bidi="pt_PT"/>
        </w:rPr>
        <w:t xml:space="preserve">As pessoas trouxeram um homem </w:t>
      </w:r>
      <w:r>
        <w:rPr>
          <w:b/>
          <w:lang w:val="pt_PT" w:bidi="pt_PT"/>
        </w:rPr>
        <w:t>possuído por um demônio</w:t>
      </w:r>
      <w:r>
        <w:rPr>
          <w:lang w:val="pt_PT" w:bidi="pt_PT"/>
        </w:rPr>
        <w:t xml:space="preserve"> que era </w:t>
      </w:r>
      <w:r>
        <w:rPr>
          <w:b/>
          <w:lang w:val="pt_PT" w:bidi="pt_PT"/>
        </w:rPr>
        <w:t>mudo</w:t>
      </w:r>
      <w:r>
        <w:rPr>
          <w:lang w:val="pt_PT" w:bidi="pt_PT"/>
        </w:rPr>
        <w:t xml:space="preserve"> para Jesus. Um </w:t>
      </w:r>
      <w:r>
        <w:rPr>
          <w:b/>
          <w:lang w:val="pt_PT" w:bidi="pt_PT"/>
        </w:rPr>
        <w:t>demônio</w:t>
      </w:r>
      <w:r>
        <w:rPr>
          <w:lang w:val="pt_PT" w:bidi="pt_PT"/>
        </w:rPr>
        <w:t xml:space="preserve"> é um </w:t>
      </w:r>
      <w:r>
        <w:rPr>
          <w:lang w:val="pt_PT" w:bidi="pt_PT"/>
        </w:rPr>
        <w:t>espírito maligno</w:t>
      </w:r>
      <w:r>
        <w:rPr>
          <w:lang w:val="pt_PT" w:bidi="pt_PT"/>
        </w:rPr>
        <w:t>.</w:t>
      </w:r>
    </w:p>
    <w:p>
      <w:pPr/>
      <w:r>
        <w:rPr>
          <w:lang w:val="pt_PT" w:bidi="pt_PT"/>
        </w:rPr>
      </w:r>
      <w:r>
        <w:rPr>
          <w:b/>
          <w:lang w:val="pt_PT" w:bidi="pt_PT"/>
        </w:rPr>
        <w:t>Mudo</w:t>
      </w:r>
      <w:r>
        <w:rPr>
          <w:lang w:val="pt_PT" w:bidi="pt_PT"/>
        </w:rPr>
        <w:t xml:space="preserve"> é incapaz de falar. Use a mesma palavra para </w:t>
      </w:r>
      <w:r>
        <w:rPr>
          <w:b/>
          <w:lang w:val="pt_PT" w:bidi="pt_PT"/>
        </w:rPr>
        <w:t>demônio</w:t>
      </w:r>
      <w:r>
        <w:rPr>
          <w:lang w:val="pt_PT" w:bidi="pt_PT"/>
        </w:rPr>
        <w:t xml:space="preserve"> que você usou em passagens anteriores. Consulte o Glossário Mestre para uma definição mais completa de </w:t>
      </w:r>
      <w:r>
        <w:rPr>
          <w:lang w:val="pt_PT" w:bidi="pt_PT"/>
        </w:rPr>
        <w:t>demônio</w:t>
      </w:r>
      <w:r>
        <w:rPr>
          <w:lang w:val="pt_PT" w:bidi="pt_PT"/>
        </w:rPr>
        <w:t>.</w:t>
      </w:r>
    </w:p>
    <w:p>
      <w:pPr/>
      <w:r>
        <w:rPr>
          <w:lang w:val="pt_PT" w:bidi="pt_PT"/>
        </w:rPr>
      </w:r>
      <w:r>
        <w:rPr>
          <w:lang w:val="pt_PT" w:bidi="pt_PT"/>
        </w:rPr>
        <w:t xml:space="preserve">Os </w:t>
      </w:r>
      <w:r>
        <w:rPr>
          <w:b/>
          <w:lang w:val="pt_PT" w:bidi="pt_PT"/>
        </w:rPr>
        <w:t>fariseus</w:t>
      </w:r>
      <w:r>
        <w:rPr>
          <w:lang w:val="pt_PT" w:bidi="pt_PT"/>
        </w:rPr>
        <w:t xml:space="preserve"> disseram: “Ele expulsa demônios pelo </w:t>
      </w:r>
      <w:r>
        <w:rPr>
          <w:b/>
          <w:lang w:val="pt_PT" w:bidi="pt_PT"/>
        </w:rPr>
        <w:t>príncipe dos demônios</w:t>
      </w:r>
      <w:r>
        <w:rPr>
          <w:lang w:val="pt_PT" w:bidi="pt_PT"/>
        </w:rPr>
        <w:t>”.</w:t>
      </w:r>
    </w:p>
    <w:p>
      <w:pPr/>
      <w:r>
        <w:rPr>
          <w:lang w:val="pt_PT" w:bidi="pt_PT"/>
        </w:rPr>
      </w:r>
      <w:r>
        <w:rPr>
          <w:lang w:val="pt_PT" w:bidi="pt_PT"/>
        </w:rPr>
        <w:t xml:space="preserve">Os </w:t>
      </w:r>
      <w:r>
        <w:rPr>
          <w:b/>
          <w:lang w:val="pt_PT" w:bidi="pt_PT"/>
        </w:rPr>
        <w:t>fariseus</w:t>
      </w:r>
      <w:r>
        <w:rPr>
          <w:lang w:val="pt_PT" w:bidi="pt_PT"/>
        </w:rPr>
        <w:t xml:space="preserve"> são líderes religiosos. Use a mesma palavra para fariseus que você usou em passagens anteriores. Consulte o Glossário Mestre para uma definição mais completa de </w:t>
      </w:r>
      <w:r>
        <w:rPr>
          <w:lang w:val="pt_PT" w:bidi="pt_PT"/>
        </w:rPr>
        <w:t>fariseus</w:t>
      </w:r>
      <w:r>
        <w:rPr>
          <w:lang w:val="pt_PT" w:bidi="pt_PT"/>
        </w:rPr>
        <w:t>.</w:t>
      </w:r>
    </w:p>
    <w:p>
      <w:pPr/>
      <w:r>
        <w:rPr>
          <w:lang w:val="pt_PT" w:bidi="pt_PT"/>
        </w:rPr>
      </w:r>
      <w:r>
        <w:rPr>
          <w:b/>
          <w:lang w:val="pt_PT" w:bidi="pt_PT"/>
        </w:rPr>
        <w:t>Príncipe</w:t>
      </w:r>
      <w:r>
        <w:rPr>
          <w:lang w:val="pt_PT" w:bidi="pt_PT"/>
        </w:rPr>
        <w:t xml:space="preserve"> se refere a um líder, ou chefe. </w:t>
      </w:r>
      <w:r>
        <w:rPr>
          <w:b/>
          <w:lang w:val="pt_PT" w:bidi="pt_PT"/>
        </w:rPr>
        <w:t>Satanás</w:t>
      </w:r>
      <w:r>
        <w:rPr>
          <w:lang w:val="pt_PT" w:bidi="pt_PT"/>
        </w:rPr>
        <w:t xml:space="preserve"> é o </w:t>
      </w:r>
      <w:r>
        <w:rPr>
          <w:b/>
          <w:lang w:val="pt_PT" w:bidi="pt_PT"/>
        </w:rPr>
        <w:t>príncipe dos demônios</w:t>
      </w:r>
      <w:r>
        <w:rPr>
          <w:lang w:val="pt_PT" w:bidi="pt_PT"/>
        </w:rPr>
        <w:t xml:space="preserve">. Satanás é um ser espiritual que Deus criou. Satanás é o líder dos seres espirituais malignos que decidiram se rebelar contra Deus. Use a mesma palavra para Satanás que você usou em passagens anteriores. Consulte o Glossário Mestre para uma definição mais completa de </w:t>
      </w:r>
      <w:r>
        <w:rPr>
          <w:lang w:val="pt_PT" w:bidi="pt_PT"/>
        </w:rPr>
        <w:t>Satanás</w:t>
      </w:r>
      <w:r>
        <w:rPr>
          <w:lang w:val="pt_PT" w:bidi="pt_PT"/>
        </w:rPr>
        <w:t>.</w:t>
      </w:r>
    </w:p>
    <w:p>
      <w:pPr/>
      <w:r>
        <w:rPr>
          <w:lang w:val="pt_PT" w:bidi="pt_PT"/>
        </w:rPr>
      </w:r>
      <w:r>
        <w:rPr>
          <w:lang w:val="pt_PT" w:bidi="pt_PT"/>
        </w:rPr>
        <w:t xml:space="preserve">Jesus estava ensinando nas </w:t>
      </w:r>
      <w:r>
        <w:rPr>
          <w:b/>
          <w:lang w:val="pt_PT" w:bidi="pt_PT"/>
        </w:rPr>
        <w:t>sinagogas</w:t>
      </w:r>
      <w:r>
        <w:rPr>
          <w:lang w:val="pt_PT" w:bidi="pt_PT"/>
        </w:rPr>
        <w:t xml:space="preserve">. Sinagogas eram locais de adoração judaicos, onde pessoas dos povoados podiam congregar em vez de no templo principal em Jerusalém. Use a mesma palavra para sinagoga que você usou em passagens anteriores. Consulte o Glossário Mestre para uma definição mais completa de </w:t>
      </w:r>
      <w:r>
        <w:rPr>
          <w:lang w:val="pt_PT" w:bidi="pt_PT"/>
        </w:rPr>
        <w:t>sinagoga</w:t>
      </w:r>
      <w:r>
        <w:rPr>
          <w:lang w:val="pt_PT" w:bidi="pt_PT"/>
        </w:rPr>
        <w:t>.</w:t>
      </w:r>
    </w:p>
    <w:p>
      <w:pPr/>
      <w:r>
        <w:rPr>
          <w:lang w:val="pt_PT" w:bidi="pt_PT"/>
        </w:rPr>
      </w:r>
      <w:r>
        <w:rPr>
          <w:lang w:val="pt_PT" w:bidi="pt_PT"/>
        </w:rPr>
        <w:t xml:space="preserve">Jesus estava ensinando sobre o </w:t>
      </w:r>
      <w:r>
        <w:rPr>
          <w:b/>
          <w:lang w:val="pt_PT" w:bidi="pt_PT"/>
        </w:rPr>
        <w:t>evangelho do reino</w:t>
      </w:r>
      <w:r>
        <w:rPr>
          <w:lang w:val="pt_PT" w:bidi="pt_PT"/>
        </w:rPr>
        <w:t>.</w:t>
      </w:r>
    </w:p>
    <w:p>
      <w:pPr/>
      <w:r>
        <w:rPr>
          <w:lang w:val="pt_PT" w:bidi="pt_PT"/>
        </w:rPr>
      </w:r>
      <w:r>
        <w:rPr>
          <w:lang w:val="pt_PT" w:bidi="pt_PT"/>
        </w:rPr>
        <w:t xml:space="preserve">O </w:t>
      </w:r>
      <w:r>
        <w:rPr>
          <w:b/>
          <w:lang w:val="pt_PT" w:bidi="pt_PT"/>
        </w:rPr>
        <w:t>evangelho</w:t>
      </w:r>
      <w:r>
        <w:rPr>
          <w:lang w:val="pt_PT" w:bidi="pt_PT"/>
        </w:rPr>
        <w:t xml:space="preserve">, ou as </w:t>
      </w:r>
      <w:r>
        <w:rPr>
          <w:b/>
          <w:lang w:val="pt_PT" w:bidi="pt_PT"/>
        </w:rPr>
        <w:t>boas novas</w:t>
      </w:r>
      <w:r>
        <w:rPr>
          <w:lang w:val="pt_PT" w:bidi="pt_PT"/>
        </w:rPr>
        <w:t xml:space="preserve"> eram sobre o reino de Deus, o governo de Deus nos corações das pessoas. Use a mesma palavra para evangelho ou boas novas que você usou em passagens anteriores. Consulte o Glossário Mestre para uma definição mais completa de </w:t>
      </w:r>
      <w:r>
        <w:rPr>
          <w:lang w:val="pt_PT" w:bidi="pt_PT"/>
        </w:rPr>
        <w:t>evangelho</w:t>
      </w:r>
      <w:r>
        <w:rPr>
          <w:lang w:val="pt_PT" w:bidi="pt_PT"/>
        </w:rPr>
        <w:t xml:space="preserve"> ou </w:t>
      </w:r>
      <w:r>
        <w:rPr>
          <w:lang w:val="pt_PT" w:bidi="pt_PT"/>
        </w:rPr>
        <w:t>boas novas</w:t>
      </w:r>
      <w:r>
        <w:rPr>
          <w:lang w:val="pt_PT" w:bidi="pt_PT"/>
        </w:rPr>
        <w:t>.</w:t>
      </w:r>
    </w:p>
    <w:p>
      <w:pPr/>
      <w:r>
        <w:rPr>
          <w:lang w:val="pt_PT" w:bidi="pt_PT"/>
        </w:rPr>
      </w:r>
      <w:r>
        <w:rPr>
          <w:lang w:val="pt_PT" w:bidi="pt_PT"/>
        </w:rPr>
        <w:t xml:space="preserve">O </w:t>
      </w:r>
      <w:r>
        <w:rPr>
          <w:b/>
          <w:lang w:val="pt_PT" w:bidi="pt_PT"/>
        </w:rPr>
        <w:t>reino</w:t>
      </w:r>
      <w:r>
        <w:rPr>
          <w:lang w:val="pt_PT" w:bidi="pt_PT"/>
        </w:rPr>
        <w:t xml:space="preserve"> é o </w:t>
      </w:r>
      <w:r>
        <w:rPr>
          <w:b/>
          <w:lang w:val="pt_PT" w:bidi="pt_PT"/>
        </w:rPr>
        <w:t>reino dos céus</w:t>
      </w:r>
      <w:r>
        <w:rPr>
          <w:lang w:val="pt_PT" w:bidi="pt_PT"/>
        </w:rPr>
        <w:t xml:space="preserve">. Um </w:t>
      </w:r>
      <w:r>
        <w:rPr>
          <w:lang w:val="pt_PT" w:bidi="pt_PT"/>
        </w:rPr>
        <w:t>reino</w:t>
      </w:r>
      <w:r>
        <w:rPr>
          <w:lang w:val="pt_PT" w:bidi="pt_PT"/>
        </w:rPr>
        <w:t xml:space="preserve"> é o lugar onde um </w:t>
      </w:r>
      <w:r>
        <w:rPr>
          <w:lang w:val="pt_PT" w:bidi="pt_PT"/>
        </w:rPr>
        <w:t>rei</w:t>
      </w:r>
      <w:r>
        <w:rPr>
          <w:lang w:val="pt_PT" w:bidi="pt_PT"/>
        </w:rPr>
        <w:t xml:space="preserve"> governa um grupo de pessoas. O </w:t>
      </w:r>
      <w:r>
        <w:rPr>
          <w:lang w:val="pt_PT" w:bidi="pt_PT"/>
        </w:rPr>
        <w:t>céu</w:t>
      </w:r>
      <w:r>
        <w:rPr>
          <w:lang w:val="pt_PT" w:bidi="pt_PT"/>
        </w:rPr>
        <w:t xml:space="preserve"> é o lugar onde Deus vive e o destino final dos crentes em Jesus Cristo. Deus é o rei do céu. Use a mesma palavra para “reino dos céus” que você usou em passagens anteriores. Consulte o Glossário Mestre para uma definição mais completa da frase </w:t>
      </w:r>
      <w:r>
        <w:rPr>
          <w:lang w:val="pt_PT" w:bidi="pt_PT"/>
        </w:rPr>
        <w:t>reino dos céus</w:t>
      </w:r>
      <w:r>
        <w:rPr>
          <w:lang w:val="pt_PT" w:bidi="pt_PT"/>
        </w:rPr>
        <w:t>.</w:t>
      </w:r>
    </w:p>
    <w:p>
      <w:pPr/>
      <w:r>
        <w:rPr>
          <w:lang w:val="pt_PT" w:bidi="pt_PT"/>
        </w:rPr>
      </w:r>
      <w:r>
        <w:rPr>
          <w:lang w:val="pt_PT" w:bidi="pt_PT"/>
        </w:rPr>
        <w:t xml:space="preserve">Jesus fez uma comparação com seus </w:t>
      </w:r>
      <w:r>
        <w:rPr>
          <w:b/>
          <w:lang w:val="pt_PT" w:bidi="pt_PT"/>
        </w:rPr>
        <w:t>discípulos</w:t>
      </w:r>
      <w:r>
        <w:rPr>
          <w:lang w:val="pt_PT" w:bidi="pt_PT"/>
        </w:rPr>
        <w:t xml:space="preserve">. Os discípulos viajavam com Jesus para todos os lugares e aprendiam com ele. Use a mesma palavra para discípulos que você usou em passagens anteriores. Consulte o Glossário Mestre para uma definição mais completa de </w:t>
      </w:r>
      <w:r>
        <w:rPr>
          <w:lang w:val="pt_PT" w:bidi="pt_PT"/>
        </w:rPr>
        <w:t>discípulos</w:t>
      </w:r>
      <w:r>
        <w:rPr>
          <w:lang w:val="pt_PT" w:bidi="pt_PT"/>
        </w:rPr>
        <w:t>.</w:t>
      </w:r>
    </w:p>
    <w:p>
      <w:pPr/>
      <w:r>
        <w:rPr>
          <w:lang w:val="pt_PT" w:bidi="pt_PT"/>
        </w:rPr>
      </w:r>
      <w:r>
        <w:rPr>
          <w:lang w:val="pt_PT" w:bidi="pt_PT"/>
        </w:rPr>
        <w:t xml:space="preserve">“A colheita é abundante, mas os trabalhadores são poucos; portanto, </w:t>
      </w:r>
      <w:r>
        <w:rPr>
          <w:b/>
          <w:lang w:val="pt_PT" w:bidi="pt_PT"/>
        </w:rPr>
        <w:t>orem fervorosamente</w:t>
      </w:r>
      <w:r>
        <w:rPr>
          <w:lang w:val="pt_PT" w:bidi="pt_PT"/>
        </w:rPr>
        <w:t xml:space="preserve"> ao </w:t>
      </w:r>
      <w:r>
        <w:rPr>
          <w:b/>
          <w:lang w:val="pt_PT" w:bidi="pt_PT"/>
        </w:rPr>
        <w:t>Senhor da colheita</w:t>
      </w:r>
      <w:r>
        <w:rPr>
          <w:lang w:val="pt_PT" w:bidi="pt_PT"/>
        </w:rPr>
        <w:t xml:space="preserve"> para enviar trabalhadores para sua colheita”.</w:t>
      </w:r>
    </w:p>
    <w:p>
      <w:pPr/>
      <w:r>
        <w:rPr>
          <w:lang w:val="pt_PT" w:bidi="pt_PT"/>
        </w:rPr>
      </w:r>
      <w:r>
        <w:rPr>
          <w:b/>
          <w:lang w:val="pt_PT" w:bidi="pt_PT"/>
        </w:rPr>
        <w:t>Orar</w:t>
      </w:r>
      <w:r>
        <w:rPr>
          <w:lang w:val="pt_PT" w:bidi="pt_PT"/>
        </w:rPr>
        <w:t xml:space="preserve"> significa se comunicar pessoalmente, ou falar com Deus. Use a mesma palavra para orar que você usou em passagens anteriores. Consulte o Glossário Mestre para uma definição mais completa para </w:t>
      </w:r>
      <w:r>
        <w:rPr>
          <w:lang w:val="pt_PT" w:bidi="pt_PT"/>
        </w:rPr>
        <w:t>orar</w:t>
      </w:r>
      <w:r>
        <w:rPr>
          <w:lang w:val="pt_PT" w:bidi="pt_PT"/>
        </w:rPr>
        <w:t>.</w:t>
      </w:r>
    </w:p>
    <w:p>
      <w:pPr/>
      <w:r>
        <w:rPr>
          <w:lang w:val="pt_PT" w:bidi="pt_PT"/>
        </w:rPr>
      </w:r>
      <w:r>
        <w:rPr>
          <w:b/>
          <w:lang w:val="pt_PT" w:bidi="pt_PT"/>
        </w:rPr>
        <w:t>Fervorosamente</w:t>
      </w:r>
      <w:r>
        <w:rPr>
          <w:lang w:val="pt_PT" w:bidi="pt_PT"/>
        </w:rPr>
        <w:t xml:space="preserve"> é implorar, ou suplicar, ou pedir seriamente.</w:t>
      </w:r>
    </w:p>
    <w:p>
      <w:pPr/>
      <w:r>
        <w:rPr>
          <w:lang w:val="pt_PT" w:bidi="pt_PT"/>
        </w:rPr>
      </w:r>
      <w:r>
        <w:rPr>
          <w:lang w:val="pt_PT" w:bidi="pt_PT"/>
        </w:rPr>
        <w:t xml:space="preserve">O </w:t>
      </w:r>
      <w:r>
        <w:rPr>
          <w:b/>
          <w:lang w:val="pt_PT" w:bidi="pt_PT"/>
        </w:rPr>
        <w:t>Senhor da colheita</w:t>
      </w:r>
      <w:r>
        <w:rPr>
          <w:lang w:val="pt_PT" w:bidi="pt_PT"/>
        </w:rPr>
        <w:t xml:space="preserve"> é o próprio Deus. Jesus quer que seus discípulos orem para que Deus envie mais pessoas para ensinar aos outros sobre ele.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10:1–15</w:t>
      </w:r>
      <w:r>
        <w:rPr>
          <w:lang w:val="pt_PT" w:bidi="pt_PT"/>
        </w:rPr>
      </w:r>
    </w:p>
    <w:p>
      <w:pPr>
        <w:pStyle w:val="Heading3"/>
      </w:pPr>
      <w:r>
        <w:rPr>
          <w:lang w:val="pt_PT" w:bidi="pt_PT"/>
        </w:rPr>
        <w:t>Ouvir e Sentir</w:t>
      </w:r>
    </w:p>
    <w:p>
      <w:pPr/>
      <w:r>
        <w:rPr>
          <w:lang w:val="pt_PT" w:bidi="pt_PT"/>
        </w:rPr>
      </w:r>
      <w:r>
        <w:rPr>
          <w:lang w:val="pt_PT" w:bidi="pt_PT"/>
        </w:rPr>
        <w:t>Ouçam Mateus 10.1–15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estava viajando pela Galileia. Ele estava ensinando às pessoas e curando os doentes.</w:t>
      </w:r>
    </w:p>
    <w:p>
      <w:pPr/>
      <w:r>
        <w:rPr>
          <w:lang w:val="pt_PT" w:bidi="pt_PT"/>
        </w:rPr>
      </w:r>
      <w:r>
        <w:rPr>
          <w:lang w:val="pt_PT" w:bidi="pt_PT"/>
        </w:rPr>
        <w:t>Jesus já tinha escolhido 12 homens para ser seus discípulos especiais. Nessa história, Mateus nos diz que Jesus pede aos 12 discípulos que venham a ele, e ele dá a eles a autoridade para expulsar os espíritos malignos, ajudar as pessoas doentes e curar cada tipo de doença. Jesus sempre teve o poder de fazer essas coisas — agora ele está dando aos 12 discípulos o direito de usar esse poder para fazer as mesmas coisas que Jesus.</w:t>
      </w:r>
    </w:p>
    <w:p>
      <w:pPr/>
      <w:r>
        <w:rPr>
          <w:lang w:val="pt_PT" w:bidi="pt_PT"/>
        </w:rPr>
      </w:r>
      <w:r>
        <w:rPr>
          <w:lang w:val="pt_PT" w:bidi="pt_PT"/>
        </w:rPr>
        <w:t>Nessa história, Mateus nos dá uma lista dos nomes dos 12 discípulos. Aqui eles também são chamados de apóstolos — é a única vez no evangelho de Mateus que os 12 discípulos são chamados de apóstolos. Os apóstolos são homens enviados com a autoridade de Jesus. Em outras histórias onde Jesus envia os discípulos para falar com as pessoas sobre o reino dos céus, os discípulos viajam em pares. Pode ser por isso que os nomes nessa lista estão em pares:</w:t>
      </w:r>
    </w:p>
    <w:p>
      <w:pPr>
        <w:pStyle w:val="ListBullet"/>
        <w:spacing w:line="240" w:lineRule="auto"/>
        <w:ind w:left="720"/>
      </w:pPr>
      <w:r>
        <w:rPr>
          <w:lang w:val="pt_PT" w:bidi="pt_PT"/>
        </w:rPr>
      </w:r>
      <w:r>
        <w:rPr>
          <w:lang w:val="pt_PT" w:bidi="pt_PT"/>
        </w:rPr>
        <w:t>Simão e André são irmãos. Não sabemos por que Simão é nomeado primeiro. “Simão” é seu nome judeu, mas Simão também é chamado de “Pedro”, que é seu nome grego.</w:t>
      </w:r>
    </w:p>
    <w:p>
      <w:pPr>
        <w:pStyle w:val="ListBullet"/>
        <w:spacing w:line="240" w:lineRule="auto"/>
        <w:ind w:left="720"/>
      </w:pPr>
      <w:r>
        <w:rPr>
          <w:lang w:val="pt_PT" w:bidi="pt_PT"/>
        </w:rPr>
      </w:r>
      <w:r>
        <w:rPr>
          <w:lang w:val="pt_PT" w:bidi="pt_PT"/>
        </w:rPr>
        <w:t>Tiago e João são irmãos. Seu pai é Zebedeu.</w:t>
      </w:r>
    </w:p>
    <w:p>
      <w:pPr>
        <w:pStyle w:val="ListBullet"/>
        <w:spacing w:line="240" w:lineRule="auto"/>
        <w:ind w:left="720"/>
      </w:pPr>
      <w:r>
        <w:rPr>
          <w:lang w:val="pt_PT" w:bidi="pt_PT"/>
        </w:rPr>
      </w:r>
      <w:r>
        <w:rPr>
          <w:lang w:val="pt_PT" w:bidi="pt_PT"/>
        </w:rPr>
        <w:t>Filipe e Bartolomeu</w:t>
      </w:r>
    </w:p>
    <w:p>
      <w:pPr>
        <w:pStyle w:val="ListBullet"/>
        <w:spacing w:line="240" w:lineRule="auto"/>
        <w:ind w:left="720"/>
      </w:pPr>
      <w:r>
        <w:rPr>
          <w:lang w:val="pt_PT" w:bidi="pt_PT"/>
        </w:rPr>
      </w:r>
      <w:r>
        <w:rPr>
          <w:lang w:val="pt_PT" w:bidi="pt_PT"/>
        </w:rPr>
        <w:t>Tomé e Mateus “o cobrador de impostos”. Você se lembrará de uma história anterior que Jesus vê Mateus enquanto ele está coletando impostos e diz a Mateus para segui-lo. Mateus provavelmente parou de coletar impostos quando ele começou a seguir Jesus.</w:t>
      </w:r>
    </w:p>
    <w:p>
      <w:pPr>
        <w:pStyle w:val="ListBullet"/>
        <w:spacing w:line="240" w:lineRule="auto"/>
        <w:ind w:left="720"/>
      </w:pPr>
      <w:r>
        <w:rPr>
          <w:lang w:val="pt_PT" w:bidi="pt_PT"/>
        </w:rPr>
      </w:r>
      <w:r>
        <w:rPr>
          <w:lang w:val="pt_PT" w:bidi="pt_PT"/>
        </w:rPr>
        <w:t>Tiago e Tadeu. Tiago é o filho de Alfeu.</w:t>
      </w:r>
    </w:p>
    <w:p>
      <w:pPr>
        <w:pStyle w:val="ListBullet"/>
        <w:spacing w:line="240" w:lineRule="auto"/>
        <w:ind w:left="720"/>
      </w:pPr>
      <w:r>
        <w:rPr>
          <w:lang w:val="pt_PT" w:bidi="pt_PT"/>
        </w:rPr>
      </w:r>
      <w:r>
        <w:rPr>
          <w:lang w:val="pt_PT" w:bidi="pt_PT"/>
        </w:rPr>
        <w:t>Simão “o zelote” e Judas Iscariotes. Simão é chamado de “o zelote”, então sabemos que ele é diferente de Simão Pedro. Um zelote é alguém que está muito empolgado ou zangado com algo. Não sabemos com o que Simão, “o zelote”, estava empolgado ou zangado, mas pode ter sido porque ele não gostava que os romanos estivessem no comando em seu país. Mais tarde na história da vida de Jesus, Judas “Iscariotes” é o homem que tornará possível que os inimigos de Jesus prendam Jesus.</w:t>
      </w:r>
    </w:p>
    <w:p>
      <w:pPr/>
      <w:r>
        <w:rPr>
          <w:lang w:val="pt_PT" w:bidi="pt_PT"/>
        </w:rPr>
      </w:r>
      <w:r>
        <w:rPr>
          <w:lang w:val="pt_PT" w:bidi="pt_PT"/>
        </w:rPr>
        <w:t>Na próxima parte da história, Jesus enviará seus 12 discípulos para fazer as mesmas coisas que ele, Jesus, estava fazendo — falando sobre o reino dos céus, curando as pessoas doentes e expulsando os espíritos malignos.</w:t>
      </w:r>
    </w:p>
    <w:p>
      <w:pPr/>
      <w:r>
        <w:rPr>
          <w:lang w:val="pt_PT" w:bidi="pt_PT"/>
        </w:rPr>
      </w:r>
      <w:r>
        <w:rPr>
          <w:lang w:val="pt_PT" w:bidi="pt_PT"/>
        </w:rPr>
        <w:t>Primeiro, Jesus dá a eles algumas instruções. Não há história sobre os 12 discípulos de fato fazendo o que Jesus disse a eles para fazer. Isso provavelmente significa que o que Jesus disse a seus 12 discípulos para fazer é muito importante, e ainda é muito importante para nós hoje. Jesus diz que os discípulos não devem ir para áreas onde os gentios ou samaritanos, que são não-judeus, vivem, mas que eles devem ir e falar com os judeus. Os gentios eram qualquer um que não era um judeu. Os samaritanos não eram judeus puros e, portanto, eram parcialmente gentios. Os samaritanos viviam em Samaria — a terra entre a Galileia e a Judeia. Os judeus não gostavam dos samaritanos por várias razões. Os samaritanos diziam que eles eram descendentes de José. Os judeus haviam construído seu primeiro templo em Jerusalém, mas os samaritanos queriam que o centro de adoração estivesse no Monte Gerizim, onde havia estado no tempo de Josué, um dos primeiros líderes judeus. Um longo tempo antes de Jesus, alguns estrangeiros chamados de assírios haviam invadido e conquistado Samaria. Os assírios se casavam com as pessoas que viviam na região. Então seus descendentes que viviam nessa região — os samaritanos — não eram judeus puros.</w:t>
      </w:r>
    </w:p>
    <w:p>
      <w:pPr/>
      <w:r>
        <w:rPr>
          <w:lang w:val="pt_PT" w:bidi="pt_PT"/>
        </w:rPr>
      </w:r>
      <w:r>
        <w:rPr>
          <w:lang w:val="pt_PT" w:bidi="pt_PT"/>
        </w:rPr>
        <w:t>Jesus chama os judeus de “as ovelhas perdidas de Israel”. Isso descreve o povo judeu como um rebanho de ovelhas que são separadas de seu pastor. Deus é como o pastor, e as pessoas são separadas dele — elas não o seguem.</w:t>
      </w:r>
    </w:p>
    <w:p>
      <w:pPr/>
      <w:r>
        <w:rPr>
          <w:lang w:val="pt_PT" w:bidi="pt_PT"/>
        </w:rPr>
      </w:r>
      <w:r>
        <w:rPr>
          <w:lang w:val="pt_PT" w:bidi="pt_PT"/>
        </w:rPr>
        <w:t>Parem e mostre à sua equipe fotografias de um rebanho de ovelhas e um pastor.</w:t>
      </w:r>
    </w:p>
    <w:p>
      <w:pPr/>
      <w:r>
        <w:rPr>
          <w:lang w:val="pt_PT" w:bidi="pt_PT"/>
        </w:rPr>
      </w:r>
      <w:r>
        <w:rPr>
          <w:lang w:val="pt_PT" w:bidi="pt_PT"/>
        </w:rPr>
        <w:t>Jesus diz aos 12 discípulos que eles devem falar com as pessoas sobre o reino dos céus. Jesus diz a eles para fazer todas as coisas que ele estava fazendo: curar as pessoas doentes, incluindo pessoas com lepra. Na Bíblia, a lepra descreve qualquer doença que afetava a pele de uma pessoa. As pessoas com lepra eram consideradas “impuras” e não tinham permissão para serem parte da comunidade.</w:t>
      </w:r>
    </w:p>
    <w:p>
      <w:pPr/>
      <w:r>
        <w:rPr>
          <w:lang w:val="pt_PT" w:bidi="pt_PT"/>
        </w:rPr>
      </w:r>
      <w:r>
        <w:rPr>
          <w:lang w:val="pt_PT" w:bidi="pt_PT"/>
        </w:rPr>
        <w:t>Jesus também diz aos 12 discípulos para trazer as pessoas mortas de volta à vida e expulsar os espíritos malignos.</w:t>
      </w:r>
    </w:p>
    <w:p>
      <w:pPr/>
      <w:r>
        <w:rPr>
          <w:lang w:val="pt_PT" w:bidi="pt_PT"/>
        </w:rPr>
      </w:r>
      <w:r>
        <w:rPr>
          <w:lang w:val="pt_PT" w:bidi="pt_PT"/>
        </w:rPr>
        <w:t>Parem e discutam com sua equipe: as pessoas com lepra e pessoas com espíritos malignos eram excluídas de suas comunidades. Jesus diz a seus discípulos para curar aqueles com lepra e expulsar os espíritos malignos. Isso não é apenas sobre fazer as pessoas ficarem melhores, é sobre tornar o impuro “limpo”. É sobre tornar possível que eles se juntem a suas famílias e comunidades novamente. Em sua cultura, há pessoas que são rejeitadas, ou excluídas, de ser parte da comunidade? Conte uma história sobre alguém que era excluído de sua comunidade, mas então foi restaurado de volta para sua comunidade. O que aconteceu?</w:t>
      </w:r>
    </w:p>
    <w:p>
      <w:pPr/>
      <w:r>
        <w:rPr>
          <w:lang w:val="pt_PT" w:bidi="pt_PT"/>
        </w:rPr>
      </w:r>
      <w:r>
        <w:rPr>
          <w:lang w:val="pt_PT" w:bidi="pt_PT"/>
        </w:rPr>
        <w:t>Jesus diz aos 12 discípulos que quando ele deu a eles a autoridade para fazer essas coisas, ele, Jesus, não pediu dinheiro em troca. Então os 12 discípulos não deveriam pedir, ou esperar que seja dado, dinheiro quando eles fizerem essas coisas.</w:t>
      </w:r>
    </w:p>
    <w:p>
      <w:pPr/>
      <w:r>
        <w:rPr>
          <w:lang w:val="pt_PT" w:bidi="pt_PT"/>
        </w:rPr>
      </w:r>
      <w:r>
        <w:rPr>
          <w:lang w:val="pt_PT" w:bidi="pt_PT"/>
        </w:rPr>
        <w:t>Jesus também diz aos 12 discípulos que eles não devem levar nenhum dinheiro com eles, ou roupas de sobra. Isso mostra que os 12 discípulos têm que confiar em Deus para fornecer tudo o que eles precisam.</w:t>
      </w:r>
    </w:p>
    <w:p>
      <w:pPr/>
      <w:r>
        <w:rPr>
          <w:lang w:val="pt_PT" w:bidi="pt_PT"/>
        </w:rPr>
      </w:r>
      <w:r>
        <w:rPr>
          <w:lang w:val="pt_PT" w:bidi="pt_PT"/>
        </w:rPr>
        <w:t>Jesus diz aos 12 discípulos que quando eles chegam a uma cidade ou aldeia, eles devem procurar alguém que está disposto a receber os discípulos em sua casa e cuidar deles enquanto os discípulos ficarem na cidade ou aldeia. Quando os discípulos entrarem na casa, eles devem dizer às pessoas da casa: “Que a paz de Deus esteja com vocês”. Se as pessoas da casa receberem os discípulos e os tratarem bem, então a paz de Deus ficará com as pessoas na casa. Mas se os discípulos não forem bem-vindos ou bem tratados, então a paz de Deus não ficará com as pessoas na casa.</w:t>
      </w:r>
    </w:p>
    <w:p>
      <w:pPr/>
      <w:r>
        <w:rPr>
          <w:lang w:val="pt_PT" w:bidi="pt_PT"/>
        </w:rPr>
      </w:r>
      <w:r>
        <w:rPr>
          <w:lang w:val="pt_PT" w:bidi="pt_PT"/>
        </w:rPr>
        <w:t>Se os 12 discípulos não forem bem-vindos, Jesus disse a seus discípulos para sacudir ou remover a poeira que estava em seus pés e sandálias. Eles provavelmente faziam isso sacudindo seus pés ou escovando a poeira com suas mãos. Esse era um gesto cultural que tinha um significado simbólico. Quando uma pessoa judia sacudia a poeira de um lugar, isso indicava que ele não tinha nenhum relacionamento com as pessoas nesse lugar. Mostrava que ele rejeitava essas pessoas.</w:t>
      </w:r>
    </w:p>
    <w:p>
      <w:pPr/>
      <w:r>
        <w:rPr>
          <w:lang w:val="pt_PT" w:bidi="pt_PT"/>
        </w:rPr>
      </w:r>
      <w:r>
        <w:rPr>
          <w:lang w:val="pt_PT" w:bidi="pt_PT"/>
        </w:rPr>
        <w:t>Parem e discutam com sua equipe como as pessoas em sua cultura mostram que você está terminando um relacionamento, ou rejeitando alguém.</w:t>
      </w:r>
    </w:p>
    <w:p>
      <w:pPr/>
      <w:r>
        <w:rPr>
          <w:lang w:val="pt_PT" w:bidi="pt_PT"/>
        </w:rPr>
      </w:r>
      <w:r>
        <w:rPr>
          <w:lang w:val="pt_PT" w:bidi="pt_PT"/>
        </w:rPr>
        <w:t>Jesus diz uma coisa muito importante. Jesus fala sobre Sodoma e Gomorra, duas cidades de muito tempo atrás. As pessoas nessas cidades desobedeceram a Deus e Deus as destruiu. Nos dias finais quando Deus julgar todas as pessoas pelas coisas que elas disseram e fizeram, Deus não será misericordioso com o povo de Sodoma e Gomorra. Mas naquele dia, Deus será ainda menos misericordioso com as pessoas que não ouvem os discípulos.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Jesus pede a seus 12 discípulos para virem até ele. Ele confere autoridade aos 12 discípulos para usar o poder que Jesus tem.</w:t>
      </w:r>
    </w:p>
    <w:p>
      <w:pPr/>
      <w:r>
        <w:rPr>
          <w:lang w:val="pt_PT" w:bidi="pt_PT"/>
        </w:rPr>
      </w:r>
      <w:r>
        <w:rPr>
          <w:b/>
          <w:lang w:val="pt_PT" w:bidi="pt_PT"/>
        </w:rPr>
        <w:t>Segunda cena:</w:t>
      </w:r>
      <w:r>
        <w:rPr>
          <w:lang w:val="pt_PT" w:bidi="pt_PT"/>
        </w:rPr>
        <w:t xml:space="preserve"> Jesus envia seus discípulos. Ele dá a seus discípulos instruções específicas sobre aonde ir, o que fazer e o que levar quando eles forem.</w:t>
      </w:r>
    </w:p>
    <w:p>
      <w:pPr/>
      <w:r>
        <w:rPr>
          <w:lang w:val="pt_PT" w:bidi="pt_PT"/>
        </w:rPr>
      </w:r>
      <w:r>
        <w:rPr>
          <w:b/>
          <w:lang w:val="pt_PT" w:bidi="pt_PT"/>
        </w:rPr>
        <w:t>Terceira cena:</w:t>
      </w:r>
      <w:r>
        <w:rPr>
          <w:lang w:val="pt_PT" w:bidi="pt_PT"/>
        </w:rPr>
        <w:t xml:space="preserve"> Jesus dá a seus discípulos instruções sobre o que fazer quando eles entrarem em uma cidade.</w:t>
      </w:r>
    </w:p>
    <w:p>
      <w:pPr/>
      <w:r>
        <w:rPr>
          <w:lang w:val="pt_PT" w:bidi="pt_PT"/>
        </w:rPr>
      </w:r>
      <w:r>
        <w:rPr>
          <w:b/>
          <w:lang w:val="pt_PT" w:bidi="pt_PT"/>
        </w:rPr>
        <w:t>Quarta cena:</w:t>
      </w:r>
      <w:r>
        <w:rPr>
          <w:lang w:val="pt_PT" w:bidi="pt_PT"/>
        </w:rPr>
        <w:t xml:space="preserve"> Jesus diz a seus discípulos o que fazer se as pessoas na cidade os rejeitarem.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w:t>
      </w:r>
    </w:p>
    <w:p>
      <w:pPr>
        <w:pStyle w:val="ListBullet"/>
        <w:spacing w:line="240" w:lineRule="auto"/>
        <w:ind w:left="720"/>
      </w:pPr>
      <w:r>
        <w:rPr>
          <w:lang w:val="pt_PT" w:bidi="pt_PT"/>
        </w:rPr>
      </w:r>
      <w:r>
        <w:rPr>
          <w:lang w:val="pt_PT" w:bidi="pt_PT"/>
        </w:rPr>
        <w:t>Os judeus com os quais os 12 discípulos vão e falam</w:t>
      </w:r>
    </w:p>
    <w:p>
      <w:pPr>
        <w:pStyle w:val="ListBullet"/>
        <w:spacing w:line="240" w:lineRule="auto"/>
        <w:ind w:left="720"/>
      </w:pPr>
      <w:r>
        <w:rPr>
          <w:lang w:val="pt_PT" w:bidi="pt_PT"/>
        </w:rPr>
      </w:r>
      <w:r>
        <w:rPr>
          <w:lang w:val="pt_PT" w:bidi="pt_PT"/>
        </w:rPr>
        <w:t>Algumas pessoas que recebem e ouvem os discípulos</w:t>
      </w:r>
    </w:p>
    <w:p>
      <w:pPr>
        <w:pStyle w:val="ListBullet"/>
        <w:spacing w:line="240" w:lineRule="auto"/>
        <w:ind w:left="720"/>
      </w:pPr>
      <w:r>
        <w:rPr>
          <w:lang w:val="pt_PT" w:bidi="pt_PT"/>
        </w:rPr>
      </w:r>
      <w:r>
        <w:rPr>
          <w:lang w:val="pt_PT" w:bidi="pt_PT"/>
        </w:rPr>
        <w:t>Algumas pessoas que não recebem ou ouvem os discípulos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a história começa com Jesus dando sua autoridade aos 12 discípulos para usar seu poder.</w:t>
      </w:r>
    </w:p>
    <w:p>
      <w:pPr/>
      <w:r>
        <w:rPr>
          <w:lang w:val="pt_PT" w:bidi="pt_PT"/>
        </w:rPr>
      </w:r>
      <w:r>
        <w:rPr>
          <w:lang w:val="pt_PT" w:bidi="pt_PT"/>
        </w:rPr>
        <w:t>É importante observar que o resto dessa história se trata de Jesus falando com os 12 discípulos. Nessa lista, às vezes apenas o nome do discípulo é dado, às vezes são dadas algumas informações a mais sobre o discípulo. Os 12 discípulos estão ouvindo Jesus. Jesus dá aos 12 discípulos instruções sobre o que eles farão.</w:t>
      </w:r>
    </w:p>
    <w:p>
      <w:pPr/>
      <w:r>
        <w:rPr>
          <w:lang w:val="pt_PT" w:bidi="pt_PT"/>
        </w:rPr>
      </w:r>
      <w:r>
        <w:rPr>
          <w:lang w:val="pt_PT" w:bidi="pt_PT"/>
        </w:rPr>
        <w:t>Parem e discutam com sua equipe como vocês indicam que o que vocês estão prestes a dizer é de fato importante e que vale a pena ouvir.</w:t>
      </w:r>
    </w:p>
    <w:p>
      <w:pPr/>
      <w:r>
        <w:rPr>
          <w:lang w:val="pt_PT" w:bidi="pt_PT"/>
        </w:rPr>
      </w:r>
      <w:r>
        <w:rPr>
          <w:lang w:val="pt_PT" w:bidi="pt_PT"/>
        </w:rPr>
        <w:t>É importante observar que não há história sobre os 12 discípulos fazendo o que Jesus diz a eles para fazer. Essas são instruções que Jesus dá a seus discípulos.</w:t>
      </w:r>
    </w:p>
    <w:p>
      <w:pPr/>
      <w:r>
        <w:rPr>
          <w:lang w:val="pt_PT" w:bidi="pt_PT"/>
        </w:rPr>
      </w:r>
      <w:r>
        <w:rPr>
          <w:lang w:val="pt_PT" w:bidi="pt_PT"/>
        </w:rPr>
        <w:t>Depois que Jesus dá instruções a seus discípulos, Jesus diz: “Digo a vocês a verdade”. Isso significa que o que ele diz em seguida é muito importante. Jesus então diz que as cidades que rejeitarem os discípulos estarão em situação pior do que as cidades perversas de Sodoma e Gomorra de muito tempo atrás.</w:t>
      </w:r>
    </w:p>
    <w:p>
      <w:pPr/>
      <w:r>
        <w:rPr>
          <w:lang w:val="pt_PT" w:bidi="pt_PT"/>
        </w:rPr>
      </w:r>
      <w:r>
        <w:rPr>
          <w:lang w:val="pt_PT" w:bidi="pt_PT"/>
        </w:rPr>
        <w:t>É importante lembrar que Jesus não para de falar com os 12 discípulos no final dessa história. Na história que segue essa, Jesus ainda está falando e dá aos 12 discípulos mais instruções.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w:t>
      </w:r>
    </w:p>
    <w:p>
      <w:pPr>
        <w:pStyle w:val="ListBullet"/>
        <w:spacing w:line="240" w:lineRule="auto"/>
        <w:ind w:left="720"/>
      </w:pPr>
      <w:r>
        <w:rPr>
          <w:lang w:val="pt_PT" w:bidi="pt_PT"/>
        </w:rPr>
      </w:r>
      <w:r>
        <w:rPr>
          <w:lang w:val="pt_PT" w:bidi="pt_PT"/>
        </w:rPr>
        <w:t>Os judeus com os quais os 12 discípulos vão e falam</w:t>
      </w:r>
    </w:p>
    <w:p>
      <w:pPr>
        <w:pStyle w:val="ListBullet"/>
        <w:spacing w:line="240" w:lineRule="auto"/>
        <w:ind w:left="720"/>
      </w:pPr>
      <w:r>
        <w:rPr>
          <w:lang w:val="pt_PT" w:bidi="pt_PT"/>
        </w:rPr>
      </w:r>
      <w:r>
        <w:rPr>
          <w:lang w:val="pt_PT" w:bidi="pt_PT"/>
        </w:rPr>
        <w:t>Algumas pessoas que recebem e ouvem os discípulos</w:t>
      </w:r>
    </w:p>
    <w:p>
      <w:pPr>
        <w:pStyle w:val="ListBullet"/>
        <w:spacing w:line="240" w:lineRule="auto"/>
        <w:ind w:left="720"/>
      </w:pPr>
      <w:r>
        <w:rPr>
          <w:lang w:val="pt_PT" w:bidi="pt_PT"/>
        </w:rPr>
      </w:r>
      <w:r>
        <w:rPr>
          <w:lang w:val="pt_PT" w:bidi="pt_PT"/>
        </w:rPr>
        <w:t>Algumas pessoas que não recebem ou ouvem os discípulos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pede aos 12 discípulos para virem até ele, Jesus diz a eles que ele os enviará para as cidades e aldeias. Então Jesus dá a eles instruções sobre o que eles devem dizer e fazer.</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 alguns dos atores que interpretam os 12 discípulos: “Como vocês estão se sentindo sobre Jesus dando a você autoridade para usar seu poder?”.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dá aos 12 discípulos algumas instruções. Jesus diz que os discípulos não devem ir para áreas onde os gentios ou samaritanos vivem, mas que eles devem ir e falar com os judeus. Jesus diz: “Vão para as ovelhas perdidas de Israel”.</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interpreta Jesus “Como você está se sentindo sobre dizer aos 12 discípulos que eles não devem falar com os gentios, e falar apenas com judeus?”.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aos 12 discípulos que eles devem falar com as pessoas sobre o reino dos céus. Jesus diz a eles para fazer todas as coisas que ele estava fazendo: curar as pessoas doentes, incluindo pessoas com lepra.</w:t>
      </w:r>
    </w:p>
    <w:p>
      <w:pPr/>
      <w:r>
        <w:rPr>
          <w:lang w:val="pt_PT" w:bidi="pt_PT"/>
        </w:rPr>
      </w:r>
      <w:r>
        <w:rPr>
          <w:lang w:val="pt_PT" w:bidi="pt_PT"/>
        </w:rPr>
        <w:t>Jesus também diz aos 12 discípulos para trazer as pessoas mortas de volta à vida e expulsar os espíritos malignos.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 alguns dos atores que interpretam os discípulos: “Como vocês estão se sentindo sobre o que Jesus está pedindo que vocês façam?"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aos 12 discípulos que quando ele deu a eles o poder para fazer essas coisas, ele, Jesus, não pediu dinheiro em troca. Então os 12 discípulos não deveriam pedir, ou esperar que seja dado, dinheiro quando eles fizerem essas coisas. Jesus também diz aos 12 discípulos que eles não devem levar nenhum dinheiro com eles, ou roupas de sobra.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 alguns dos atores que interpretam os discípulos: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aos 12 discípulos que quando eles chegam a uma cidade ou aldeia, eles devem procurar alguém que está disposto a receber os discípulos em sua casa e cuidar deles enquanto os discípulos ficarem na cidade ou aldeia. Quando os discípulos entrassem em uma casa, eles deveriam dizer às pessoas da casa: “Que a paz de Deus esteja com vocês”. Se os discípulos não forem bem-vindos ou bem tratados, então a paz de Deus não ficará com as pessoas na casa. Jesus disse a seus discípulos para deixarem a casa e sacudir ou remover a poeira que estava em seus pés e sandálias.</w:t>
      </w:r>
    </w:p>
    <w:p>
      <w:pPr/>
      <w:r>
        <w:rPr>
          <w:lang w:val="pt_PT" w:bidi="pt_PT"/>
        </w:rPr>
      </w:r>
      <w:r>
        <w:rPr>
          <w:lang w:val="pt_PT" w:bidi="pt_PT"/>
        </w:rPr>
        <w:t>A coisa importante que Jesus diz é que no dia final do julgamento, Deus mostrará menos misericórdia para as pessoas que não ouvirem o que os 12 discípulos estão dizendo a elas do que ele fez com as pessoas de Sodoma e Gomorra. O Dia do Julgamento é quando Deus julgará todas as pessoas pelas coisas que elas disseram e fizeram na terra. Sodoma e Gomorra são os nomes de duas cidades do tempo antes de Jesus. Deus destruiu essas duas cidades e as pessoas que viviam lá porque elas haviam desobedcido a Deus e quebrado seu relacionamento com Deus.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 alguns dos atores que interpretam os discípulos: “Como vocês estão se sentindo quando ouvem o que Deus fará com as pessoas que não os recebem e não ouvem o que vocês estão dizendo?”. Você pode ouvir coisas como: </w:t>
      </w:r>
    </w:p>
    <w:p>
      <w:pPr/>
      <w:r>
        <w:rPr>
          <w:lang w:val="pt_PT" w:bidi="pt_PT"/>
        </w:rPr>
      </w:r>
      <w:r>
        <w:rPr>
          <w:lang w:val="pt_PT" w:bidi="pt_PT"/>
        </w:rPr>
        <w:t>Essa história termina aqui.</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já tinha escolhido 12 homens para ser seus </w:t>
      </w:r>
      <w:r>
        <w:rPr>
          <w:b/>
          <w:lang w:val="pt_PT" w:bidi="pt_PT"/>
        </w:rPr>
        <w:t>discípulos</w:t>
      </w:r>
      <w:r>
        <w:rPr>
          <w:lang w:val="pt_PT" w:bidi="pt_PT"/>
        </w:rPr>
        <w:t xml:space="preserve"> especiais. Consulte o Glossário Mestre para uma definição completa de </w:t>
      </w:r>
      <w:r>
        <w:rPr>
          <w:lang w:val="pt_PT" w:bidi="pt_PT"/>
        </w:rPr>
        <w:t>discípulos</w:t>
      </w:r>
      <w:r>
        <w:rPr>
          <w:lang w:val="pt_PT" w:bidi="pt_PT"/>
        </w:rPr>
        <w:t>, e traduza da mesma maneira que você fez antes. Nessa história, Mateus nos dá uma lista dos nomes dos 12 discípulos.</w:t>
      </w:r>
    </w:p>
    <w:p>
      <w:pPr/>
      <w:r>
        <w:rPr>
          <w:lang w:val="pt_PT" w:bidi="pt_PT"/>
        </w:rPr>
      </w:r>
      <w:r>
        <w:rPr>
          <w:lang w:val="pt_PT" w:bidi="pt_PT"/>
        </w:rPr>
        <w:t xml:space="preserve">Nessa história, Jesus pede aos 12 discípulos que venham a ele, e ele dá a eles a </w:t>
      </w:r>
      <w:r>
        <w:rPr>
          <w:b/>
          <w:lang w:val="pt_PT" w:bidi="pt_PT"/>
        </w:rPr>
        <w:t>autoridade</w:t>
      </w:r>
      <w:r>
        <w:rPr>
          <w:lang w:val="pt_PT" w:bidi="pt_PT"/>
        </w:rPr>
        <w:t xml:space="preserve"> para expulsar os </w:t>
      </w:r>
      <w:r>
        <w:rPr>
          <w:lang w:val="pt_PT" w:bidi="pt_PT"/>
        </w:rPr>
        <w:t>espíritos malignos</w:t>
      </w:r>
      <w:r>
        <w:rPr>
          <w:lang w:val="pt_PT" w:bidi="pt_PT"/>
        </w:rPr>
        <w:t xml:space="preserve">, ajudar as pessoas doentes e curar todo tipo de doença. Jesus sempre teve o poder de fazer essas coisas — agora ele está dando aos 12 discípulos o direito de usar o poder de Jesus para fazer as mesmas coisas. </w:t>
      </w:r>
      <w:r>
        <w:rPr>
          <w:b/>
          <w:lang w:val="pt_PT" w:bidi="pt_PT"/>
        </w:rPr>
        <w:t>Poder</w:t>
      </w:r>
      <w:r>
        <w:rPr>
          <w:lang w:val="pt_PT" w:bidi="pt_PT"/>
        </w:rPr>
        <w:t xml:space="preserve"> é o poder de Deus, em Jesus, para fazer coisas milagrosas. Quando </w:t>
      </w:r>
      <w:r>
        <w:rPr>
          <w:lang w:val="pt_PT" w:bidi="pt_PT"/>
        </w:rPr>
        <w:t>autoridade</w:t>
      </w:r>
      <w:r>
        <w:rPr>
          <w:lang w:val="pt_PT" w:bidi="pt_PT"/>
        </w:rPr>
        <w:t xml:space="preserve"> é dada a alguém, é dada a essa pessoa o direito de agir — nessa história, é dado aos 12 discípulos o direito de fazer as coisas que Jesus fazia.</w:t>
      </w:r>
    </w:p>
    <w:p>
      <w:pPr/>
      <w:r>
        <w:rPr>
          <w:lang w:val="pt_PT" w:bidi="pt_PT"/>
        </w:rPr>
      </w:r>
      <w:r>
        <w:rPr>
          <w:lang w:val="pt_PT" w:bidi="pt_PT"/>
        </w:rPr>
        <w:t xml:space="preserve">Nessa história, os 12 discípulos também são chamados de </w:t>
      </w:r>
      <w:r>
        <w:rPr>
          <w:b/>
          <w:lang w:val="pt_PT" w:bidi="pt_PT"/>
        </w:rPr>
        <w:t>apóstolos</w:t>
      </w:r>
      <w:r>
        <w:rPr>
          <w:lang w:val="pt_PT" w:bidi="pt_PT"/>
        </w:rPr>
        <w:t xml:space="preserve"> — é a única vez no evangelho de Mateus que os 12 discípulos são chamados de apóstolos. Os </w:t>
      </w:r>
      <w:r>
        <w:rPr>
          <w:lang w:val="pt_PT" w:bidi="pt_PT"/>
        </w:rPr>
        <w:t>apóstolos</w:t>
      </w:r>
      <w:r>
        <w:rPr>
          <w:lang w:val="pt_PT" w:bidi="pt_PT"/>
        </w:rPr>
        <w:t xml:space="preserve"> são nomeados pelo próprio Jesus como seus representantes. Suas principais funções são pregar as Boas Novas, serem os fundadores da igreja, exercer a autoridade espiritual na igreja e ser testemunhas da ressurreição de Jesus dentre os mortos. Se seu idioma possui um termo aceito para apóstolo facilmente compreendido por todos, pode empregar esse termo aqui. No entanto, se seu público não é frequentador de nenhuma igreja ou são novos crentes, eles podem precisar de mais explicações, e um termo diferente pode ser útil para eles. Algumas sugestões são:</w:t>
      </w:r>
    </w:p>
    <w:p>
      <w:pPr>
        <w:pStyle w:val="ListBullet"/>
        <w:spacing w:line="240" w:lineRule="auto"/>
        <w:ind w:left="720"/>
      </w:pPr>
      <w:r>
        <w:rPr>
          <w:lang w:val="pt_PT" w:bidi="pt_PT"/>
        </w:rPr>
      </w:r>
      <w:r>
        <w:rPr>
          <w:lang w:val="pt_PT" w:bidi="pt_PT"/>
        </w:rPr>
        <w:t>representantes de Jesus Cristo</w:t>
      </w:r>
    </w:p>
    <w:p>
      <w:pPr>
        <w:pStyle w:val="ListBullet"/>
        <w:spacing w:line="240" w:lineRule="auto"/>
        <w:ind w:left="720"/>
      </w:pPr>
      <w:r>
        <w:rPr>
          <w:lang w:val="pt_PT" w:bidi="pt_PT"/>
        </w:rPr>
      </w:r>
      <w:r>
        <w:rPr>
          <w:lang w:val="pt_PT" w:bidi="pt_PT"/>
        </w:rPr>
        <w:t>mensageiros especiais de Jesus Cristo</w:t>
      </w:r>
    </w:p>
    <w:p>
      <w:pPr>
        <w:pStyle w:val="ListBullet"/>
        <w:spacing w:line="240" w:lineRule="auto"/>
        <w:ind w:left="720"/>
      </w:pPr>
      <w:r>
        <w:rPr>
          <w:lang w:val="pt_PT" w:bidi="pt_PT"/>
        </w:rPr>
      </w:r>
      <w:r>
        <w:rPr>
          <w:lang w:val="pt_PT" w:bidi="pt_PT"/>
        </w:rPr>
        <w:t>pessoas enviadas por Jesus Cristo</w:t>
      </w:r>
    </w:p>
    <w:p>
      <w:pPr/>
      <w:r>
        <w:rPr>
          <w:lang w:val="pt_PT" w:bidi="pt_PT"/>
        </w:rPr>
      </w:r>
      <w:r>
        <w:rPr>
          <w:lang w:val="pt_PT" w:bidi="pt_PT"/>
        </w:rPr>
        <w:t>Qualquer que seja o termo que você escolher, deve ficar claro que essas pessoas estejam em uma posição de confiança e autoridade.</w:t>
      </w:r>
    </w:p>
    <w:p>
      <w:pPr/>
      <w:r>
        <w:rPr>
          <w:lang w:val="pt_PT" w:bidi="pt_PT"/>
        </w:rPr>
      </w:r>
      <w:r>
        <w:rPr>
          <w:lang w:val="pt_PT" w:bidi="pt_PT"/>
        </w:rPr>
        <w:t xml:space="preserve">Um dos discípulos, Mateus, é chamado de </w:t>
      </w:r>
      <w:r>
        <w:rPr>
          <w:b/>
          <w:lang w:val="pt_PT" w:bidi="pt_PT"/>
        </w:rPr>
        <w:t>o cobrador de impostos</w:t>
      </w:r>
      <w:r>
        <w:rPr>
          <w:lang w:val="pt_PT" w:bidi="pt_PT"/>
        </w:rPr>
        <w:t>. Traduza "cobrador de impostos" da mesma maneira que você fez em passagens anteriores.</w:t>
      </w:r>
    </w:p>
    <w:p>
      <w:pPr/>
      <w:r>
        <w:rPr>
          <w:lang w:val="pt_PT" w:bidi="pt_PT"/>
        </w:rPr>
      </w:r>
      <w:r>
        <w:rPr>
          <w:lang w:val="pt_PT" w:bidi="pt_PT"/>
        </w:rPr>
        <w:t xml:space="preserve">Outro discípulo é chamado de Simão, </w:t>
      </w:r>
      <w:r>
        <w:rPr>
          <w:b/>
          <w:lang w:val="pt_PT" w:bidi="pt_PT"/>
        </w:rPr>
        <w:t>o zelote</w:t>
      </w:r>
      <w:r>
        <w:rPr>
          <w:lang w:val="pt_PT" w:bidi="pt_PT"/>
        </w:rPr>
        <w:t>. Simão é chamado de “o zelote”, então sabemos que ele é diferente de Simão Pedro. Um zelote é alguém que está muito animado, ou zangado, com algo. Não sabemos com o que Simão, “o zelote”, estava empolgado ou zangado, mas pode ter sido porque ele não gostava que os romanos estivessem no comando em seu país. Se isso for verdade, Simão, o zelote, teria achado muito difícil ser amigo de Mateus, o cobrador de impostos que havia trabalhado para os romanos.</w:t>
      </w:r>
    </w:p>
    <w:p>
      <w:pPr/>
      <w:r>
        <w:rPr>
          <w:lang w:val="pt_PT" w:bidi="pt_PT"/>
        </w:rPr>
      </w:r>
      <w:r>
        <w:rPr>
          <w:lang w:val="pt_PT" w:bidi="pt_PT"/>
        </w:rPr>
        <w:t xml:space="preserve">Jesus diz aos 12 discípulos para não ir para áreas onde </w:t>
      </w:r>
      <w:r>
        <w:rPr>
          <w:b/>
          <w:lang w:val="pt_PT" w:bidi="pt_PT"/>
        </w:rPr>
        <w:t>gentios</w:t>
      </w:r>
      <w:r>
        <w:rPr>
          <w:lang w:val="pt_PT" w:bidi="pt_PT"/>
        </w:rPr>
        <w:t xml:space="preserve"> ou </w:t>
      </w:r>
      <w:r>
        <w:rPr>
          <w:b/>
          <w:lang w:val="pt_PT" w:bidi="pt_PT"/>
        </w:rPr>
        <w:t>samaritanos</w:t>
      </w:r>
      <w:r>
        <w:rPr>
          <w:lang w:val="pt_PT" w:bidi="pt_PT"/>
        </w:rPr>
        <w:t xml:space="preserve"> vivem. Os </w:t>
      </w:r>
      <w:r>
        <w:rPr>
          <w:lang w:val="pt_PT" w:bidi="pt_PT"/>
        </w:rPr>
        <w:t>gentios</w:t>
      </w:r>
      <w:r>
        <w:rPr>
          <w:lang w:val="pt_PT" w:bidi="pt_PT"/>
        </w:rPr>
        <w:t xml:space="preserve"> eram qualquer um que não era um judeu. Os </w:t>
      </w:r>
      <w:r>
        <w:rPr>
          <w:lang w:val="pt_PT" w:bidi="pt_PT"/>
        </w:rPr>
        <w:t>samaritanos</w:t>
      </w:r>
      <w:r>
        <w:rPr>
          <w:lang w:val="pt_PT" w:bidi="pt_PT"/>
        </w:rPr>
        <w:t xml:space="preserve"> não eram judeus puros. Os judeus puros não gostavam de gentios ou samaritanos. Os judeus viviam na </w:t>
      </w:r>
      <w:r>
        <w:rPr>
          <w:lang w:val="pt_PT" w:bidi="pt_PT"/>
        </w:rPr>
        <w:t>Galileia</w:t>
      </w:r>
      <w:r>
        <w:rPr>
          <w:lang w:val="pt_PT" w:bidi="pt_PT"/>
        </w:rPr>
        <w:t xml:space="preserve"> e na </w:t>
      </w:r>
      <w:r>
        <w:rPr>
          <w:lang w:val="pt_PT" w:bidi="pt_PT"/>
        </w:rPr>
        <w:t>Judeia</w:t>
      </w:r>
      <w:r>
        <w:rPr>
          <w:lang w:val="pt_PT" w:bidi="pt_PT"/>
        </w:rPr>
        <w:t>.</w:t>
      </w:r>
    </w:p>
    <w:p>
      <w:pPr/>
      <w:r>
        <w:rPr>
          <w:lang w:val="pt_PT" w:bidi="pt_PT"/>
        </w:rPr>
      </w:r>
      <w:r>
        <w:rPr>
          <w:lang w:val="pt_PT" w:bidi="pt_PT"/>
        </w:rPr>
        <w:t xml:space="preserve">Jesus diz aos 12 discípulos que eles devem falar com as pessoas sobre o </w:t>
      </w:r>
      <w:r>
        <w:rPr>
          <w:b/>
          <w:lang w:val="pt_PT" w:bidi="pt_PT"/>
        </w:rPr>
        <w:t>reino dos céus</w:t>
      </w:r>
      <w:r>
        <w:rPr>
          <w:lang w:val="pt_PT" w:bidi="pt_PT"/>
        </w:rPr>
        <w:t xml:space="preserve">. Traduza reino dos céus da mesma maneira que você fez em passagens anteriores, e lembre-se de que </w:t>
      </w:r>
      <w:r>
        <w:rPr>
          <w:lang w:val="pt_PT" w:bidi="pt_PT"/>
        </w:rPr>
        <w:t>reino dos céus</w:t>
      </w:r>
      <w:r>
        <w:rPr>
          <w:lang w:val="pt_PT" w:bidi="pt_PT"/>
        </w:rPr>
        <w:t xml:space="preserve"> está no Glossário Mestre.</w:t>
      </w:r>
    </w:p>
    <w:p>
      <w:pPr/>
      <w:r>
        <w:rPr>
          <w:lang w:val="pt_PT" w:bidi="pt_PT"/>
        </w:rPr>
      </w:r>
      <w:r>
        <w:rPr>
          <w:lang w:val="pt_PT" w:bidi="pt_PT"/>
        </w:rPr>
        <w:t xml:space="preserve">Jesus diz aos 12 discípulos para fazer todas as coisas que ele tem feito: curar as pessoas doentes, incluindo pessoas com </w:t>
      </w:r>
      <w:r>
        <w:rPr>
          <w:lang w:val="pt_PT" w:bidi="pt_PT"/>
        </w:rPr>
        <w:t>lepra</w:t>
      </w:r>
      <w:r>
        <w:rPr>
          <w:lang w:val="pt_PT" w:bidi="pt_PT"/>
        </w:rPr>
        <w:t xml:space="preserve">. Este termo na Bíblia pode se referir a qualquer um dos vários tipos de doença de pele. Essas doenças tornavam uma pessoa </w:t>
      </w:r>
      <w:r>
        <w:rPr>
          <w:lang w:val="pt_PT" w:bidi="pt_PT"/>
        </w:rPr>
        <w:t>impura</w:t>
      </w:r>
      <w:r>
        <w:rPr>
          <w:lang w:val="pt_PT" w:bidi="pt_PT"/>
        </w:rPr>
        <w:t>, ou inadequada para viver na comunidade. Essas pessoas só poderiam adorar na sinagoga atrás de uma tela, e, se alguém as tocasse, se tornaria impuro também. A lei do Antigo Testamento dizia que eles tinham que usar roupas rasgadas, não escovar seus cabelos, e gritar “impuro!” em público, sempre que iam a lugares diferentes.</w:t>
      </w:r>
    </w:p>
    <w:p>
      <w:pPr/>
      <w:r>
        <w:rPr>
          <w:lang w:val="pt_PT" w:bidi="pt_PT"/>
        </w:rPr>
      </w:r>
      <w:r>
        <w:rPr>
          <w:lang w:val="pt_PT" w:bidi="pt_PT"/>
        </w:rPr>
        <w:t xml:space="preserve">Jesus diz aos 12 discípulos que quando os discípulos entrassem em uma casa, eles deveriam dar uma </w:t>
      </w:r>
      <w:r>
        <w:rPr>
          <w:b/>
          <w:lang w:val="pt_PT" w:bidi="pt_PT"/>
        </w:rPr>
        <w:t>bênção de paz</w:t>
      </w:r>
      <w:r>
        <w:rPr>
          <w:lang w:val="pt_PT" w:bidi="pt_PT"/>
        </w:rPr>
        <w:t xml:space="preserve">, ou dizer às pessoas da casa: “Que a paz de Deus esteja com vocês”. Consulte o Glossário Mestre para definições completas de </w:t>
      </w:r>
      <w:r>
        <w:rPr>
          <w:lang w:val="pt_PT" w:bidi="pt_PT"/>
        </w:rPr>
        <w:t>bênção</w:t>
      </w:r>
      <w:r>
        <w:rPr>
          <w:lang w:val="pt_PT" w:bidi="pt_PT"/>
        </w:rPr>
        <w:t xml:space="preserve"> e </w:t>
      </w:r>
      <w:r>
        <w:rPr>
          <w:lang w:val="pt_PT" w:bidi="pt_PT"/>
        </w:rPr>
        <w:t>paz</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10:16–25</w:t>
      </w:r>
      <w:r>
        <w:rPr>
          <w:lang w:val="pt_PT" w:bidi="pt_PT"/>
        </w:rPr>
      </w:r>
    </w:p>
    <w:p>
      <w:pPr>
        <w:pStyle w:val="Heading3"/>
      </w:pPr>
      <w:r>
        <w:rPr>
          <w:lang w:val="pt_PT" w:bidi="pt_PT"/>
        </w:rPr>
        <w:t>Ouvir e Sentir</w:t>
      </w:r>
    </w:p>
    <w:p>
      <w:pPr/>
      <w:r>
        <w:rPr>
          <w:lang w:val="pt_PT" w:bidi="pt_PT"/>
        </w:rPr>
      </w:r>
      <w:r>
        <w:rPr>
          <w:lang w:val="pt_PT" w:bidi="pt_PT"/>
        </w:rPr>
        <w:t>Ouçam Mateus 10.16–25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novamente na versão mais fácil de entender.</w:t>
      </w:r>
    </w:p>
    <w:p>
      <w:pPr/>
      <w:r>
        <w:rPr>
          <w:lang w:val="pt_PT" w:bidi="pt_PT"/>
        </w:rPr>
      </w:r>
      <w:r>
        <w:rPr>
          <w:lang w:val="pt_PT" w:bidi="pt_PT"/>
        </w:rPr>
        <w:t>Nessa história verdadeira, Mateus compartilha o que Jesus ensinou aos discípulos sobre perseguição, ou dificuldades, que virá no futuro.</w:t>
      </w:r>
    </w:p>
    <w:p>
      <w:pPr/>
      <w:r>
        <w:rPr>
          <w:lang w:val="pt_PT" w:bidi="pt_PT"/>
        </w:rPr>
      </w:r>
      <w:r>
        <w:rPr>
          <w:lang w:val="pt_PT" w:bidi="pt_PT"/>
        </w:rPr>
        <w:t>Na passagem anterior, Jesus enviou seus 12 discípulos em uma missão para proclamar o reino dos céus, ou quando Deus vier para governar, às pessoas em Israel. Jesus deu a seus discípulos autoridade para curar os doentes, ressuscitar os mortos e expulsar demônios.</w:t>
      </w:r>
    </w:p>
    <w:p>
      <w:pPr/>
      <w:r>
        <w:rPr>
          <w:lang w:val="pt_PT" w:bidi="pt_PT"/>
        </w:rPr>
      </w:r>
      <w:r>
        <w:rPr>
          <w:lang w:val="pt_PT" w:bidi="pt_PT"/>
        </w:rPr>
        <w:t>Mateus usa uma palavra como “eis que" para indicar que algo importante ou incrível acontecerá". Nessa parte da história, a coisa importante ou incrível é o perigo que os discípulos enfrentarão. Jesus comparou simbolicamente seus discípulos a ovelhas. Ele comparou as pessoas que eles encontrarão aos lobos. As ovelhas estão em perigo quando elas estão entre os lobos. Lobos são um tipo de cão selvagem. Eles vivem em grupos para poderem atacar outros animais, tais como ovelhas, e devorá-las.</w:t>
      </w:r>
    </w:p>
    <w:p>
      <w:pPr/>
      <w:r>
        <w:rPr>
          <w:lang w:val="pt_PT" w:bidi="pt_PT"/>
        </w:rPr>
      </w:r>
      <w:r>
        <w:rPr>
          <w:lang w:val="pt_PT" w:bidi="pt_PT"/>
        </w:rPr>
        <w:t>Mostre uma foto de ovelhas.</w:t>
      </w:r>
    </w:p>
    <w:p>
      <w:pPr/>
      <w:r>
        <w:rPr>
          <w:lang w:val="pt_PT" w:bidi="pt_PT"/>
        </w:rPr>
      </w:r>
      <w:r>
        <w:rPr>
          <w:lang w:val="pt_PT" w:bidi="pt_PT"/>
        </w:rPr>
        <w:t>Por causa disso, Jesus deu aos discípulos dois mandamentos. Ele disse: “sejam sagazes, ou sábios, como serpentes e inocentes, ou gentis, como pombas”. Isso também é simbólico. Sabedoria é pensar cuidadosamente antes de agir. Na cultura judaica, as serpentes, ou cobras, eram consideradas como cuidadosas e sábias. Inocente, ou gentil, se refere a não ferir seu inimigo. Uma pomba é um pequeno pássaro. Na cultura judaica, as pombas eram consideradas inocentes ou gentis.</w:t>
      </w:r>
    </w:p>
    <w:p>
      <w:pPr/>
      <w:r>
        <w:rPr>
          <w:lang w:val="pt_PT" w:bidi="pt_PT"/>
        </w:rPr>
      </w:r>
      <w:r>
        <w:rPr>
          <w:lang w:val="pt_PT" w:bidi="pt_PT"/>
        </w:rPr>
        <w:t>Mostre uma imagem de cobras. Mostre uma imagem de pombas. Parem e discutam como os animais ou outras coisas na natureza são usados em seu idioma para descrever características ou comportamentos humanos. Quais animais são considerados sábios? Quais animais são considerados gentis?</w:t>
      </w:r>
    </w:p>
    <w:p>
      <w:pPr/>
      <w:r>
        <w:rPr>
          <w:lang w:val="pt_PT" w:bidi="pt_PT"/>
        </w:rPr>
      </w:r>
      <w:r>
        <w:rPr>
          <w:lang w:val="pt_PT" w:bidi="pt_PT"/>
        </w:rPr>
        <w:t>“Cuidado com os homens” significa estar alerta sobre as pessoas, não apenas os homens. Esse é um aviso sobre as pessoas que prenderão os seguidores de Jesus e os entregarão às autoridades locais. Jesus adverte que os líderes religiosos levarão os discípulos e os espancarão dentro das sinagogas, ou lugares judeus de adoração.</w:t>
      </w:r>
    </w:p>
    <w:p>
      <w:pPr/>
      <w:r>
        <w:rPr>
          <w:lang w:val="pt_PT" w:bidi="pt_PT"/>
        </w:rPr>
      </w:r>
      <w:r>
        <w:rPr>
          <w:lang w:val="pt_PT" w:bidi="pt_PT"/>
        </w:rPr>
        <w:t>Mostre uma imagem de uma sinagoga.</w:t>
      </w:r>
    </w:p>
    <w:p>
      <w:pPr/>
      <w:r>
        <w:rPr>
          <w:lang w:val="pt_PT" w:bidi="pt_PT"/>
        </w:rPr>
      </w:r>
      <w:r>
        <w:rPr>
          <w:lang w:val="pt_PT" w:bidi="pt_PT"/>
        </w:rPr>
        <w:t>Jesus adverte seus seguidores que as pessoas os arrastariam ou os levariam até governadores e reis. Esses governantes julgariam os seguidores de Jesus. Governadores se refere a líderes de governo da região. Reis se refere a pessoas que governavam sobre uma nação inteira. Jesus disse: “por minha causa”, ele indicou que as provações e julgamentos ocorreriam porque os discípulos seguem Jesus. “Dar testemunho”, ou “dar um testemunho” indicava que Deus permitiria que os discípulos fossem presos. Isso é para que eles pudessem dizer aos líderes e aos gentios, não judeus, que Jesus veio para salvar o mundo.</w:t>
      </w:r>
    </w:p>
    <w:p>
      <w:pPr/>
      <w:r>
        <w:rPr>
          <w:lang w:val="pt_PT" w:bidi="pt_PT"/>
        </w:rPr>
      </w:r>
      <w:r>
        <w:rPr>
          <w:lang w:val="pt_PT" w:bidi="pt_PT"/>
        </w:rPr>
        <w:t>Jesus disse: “Quando eles te entregarem, ou te levarem para ser julgado, não se preocupe, ou fique ansioso sobre o que dizer ou como dizer”. Ele também disse: “Você receberá palavras para dizer”.</w:t>
      </w:r>
    </w:p>
    <w:p>
      <w:pPr/>
      <w:r>
        <w:rPr>
          <w:lang w:val="pt_PT" w:bidi="pt_PT"/>
        </w:rPr>
      </w:r>
      <w:r>
        <w:rPr>
          <w:lang w:val="pt_PT" w:bidi="pt_PT"/>
        </w:rPr>
        <w:t>“Naquela hora” significa quando chegar a hora. O Espírito de seu Pai não se refere a seus pais terrenos. O Espírito de seu Pai é o Espírito de Deus, ou o Espírito Santo. O Espírito de seu Pai falará por você significa que o Espírito Santo de Deus dirá a você o que dizer. O Espírito Santo, ou o Espírito de Deus, permite que as pessoas façam algo. O Espírito Santo instruirá a pessoa ou dirá a ela exatamente o que fazer.</w:t>
      </w:r>
    </w:p>
    <w:p>
      <w:pPr/>
      <w:r>
        <w:rPr>
          <w:lang w:val="pt_PT" w:bidi="pt_PT"/>
        </w:rPr>
      </w:r>
      <w:r>
        <w:rPr>
          <w:lang w:val="pt_PT" w:bidi="pt_PT"/>
        </w:rPr>
        <w:t>Jesus queria que seus seguidores entendessem que até mesmo os membros da família, que não acreditam em Jesus, poderiam se voltar contra eles e entregá-los às autoridades para que fossem mortos. “Vocês serão odiados por todos por causa de meu nome” indica que as pessoas odiarão os seguidores de Jesus porque eles eram leais a Jesus.</w:t>
      </w:r>
    </w:p>
    <w:p>
      <w:pPr/>
      <w:r>
        <w:rPr>
          <w:lang w:val="pt_PT" w:bidi="pt_PT"/>
        </w:rPr>
      </w:r>
      <w:r>
        <w:rPr>
          <w:lang w:val="pt_PT" w:bidi="pt_PT"/>
        </w:rPr>
        <w:t>Jesus disse "Aquele que perseverar até o fim será salvo". Essa é uma pessoa que permanece leal a Jesus, mesmo que as pessoas a odeiem. “Até o fim” poderia significar até o fim da vida de uma pessoa, ou até o fim da perseguição. “Será salvo” significa resgatado do perigo ou dano. Nesse caso, se refere a um seguidor de Jesus sendo salvo por Deus da punição eterna. Eles irão para o céu, para estar com Deus, no final da sua vida terrena.</w:t>
      </w:r>
    </w:p>
    <w:p>
      <w:pPr/>
      <w:r>
        <w:rPr>
          <w:lang w:val="pt_PT" w:bidi="pt_PT"/>
        </w:rPr>
      </w:r>
      <w:r>
        <w:rPr>
          <w:lang w:val="pt_PT" w:bidi="pt_PT"/>
        </w:rPr>
        <w:t>Parem e discutam um momento em que 2 membros da família ou amigos próximos se opuseram um ao outro. Qual era a causa do desentendimento? Como outros membros da comunidade ou família reagiram a essa situação?</w:t>
      </w:r>
    </w:p>
    <w:p>
      <w:pPr/>
      <w:r>
        <w:rPr>
          <w:lang w:val="pt_PT" w:bidi="pt_PT"/>
        </w:rPr>
      </w:r>
      <w:r>
        <w:rPr>
          <w:lang w:val="pt_PT" w:bidi="pt_PT"/>
        </w:rPr>
        <w:t>Jesus disse: “Quando eles perseguirem você em uma cidade, fuja ou corra rapidamente para a próxima cidade”. Isso se refere a qualquer uma das cidades ou aldeias onde os discípulos irão. Quando Jesus diz algo importante, ele às vezes dirá: “Verdadeiramente”, ou “Digo a você a verdade”.</w:t>
      </w:r>
    </w:p>
    <w:p>
      <w:pPr/>
      <w:r>
        <w:rPr>
          <w:lang w:val="pt_PT" w:bidi="pt_PT"/>
        </w:rPr>
      </w:r>
      <w:r>
        <w:rPr>
          <w:lang w:val="pt_PT" w:bidi="pt_PT"/>
        </w:rPr>
        <w:t>Jesus disse: “Você não terminará de passar pelas cidades de Israel”. Isso indicava que os discípulos não teriam tempo suficiente para levar a mensagem para todas as cidades em Israel antes do Filho do Homem vir. Jesus, o Filho do Homem, voltará para seus discípulos depois de sua morte e ressurreição. Ele também voltará para seu Pai no céu. E ele voltará algum dia no fim do mundo para reunir seu povo. Jesus pode estar se referindo a qualquer ou todos esses eventos. A coisa importante aqui é que não há muito tempo para fazer tudo o que precisa ser feito. Jesus se chama de Filho do Homem porque ele é o Salvador prometido.</w:t>
      </w:r>
    </w:p>
    <w:p>
      <w:pPr/>
      <w:r>
        <w:rPr>
          <w:lang w:val="pt_PT" w:bidi="pt_PT"/>
        </w:rPr>
      </w:r>
      <w:r>
        <w:rPr>
          <w:lang w:val="pt_PT" w:bidi="pt_PT"/>
        </w:rPr>
        <w:t>Jesus disse: “Um discípulo não está acima de seu mestre”. Nesse caso, “discípulo” se refere a alunos em geral, não apenas os 12 seguidores mais próximos de Jesus.</w:t>
      </w:r>
    </w:p>
    <w:p>
      <w:pPr/>
      <w:r>
        <w:rPr>
          <w:lang w:val="pt_PT" w:bidi="pt_PT"/>
        </w:rPr>
      </w:r>
      <w:r>
        <w:rPr>
          <w:lang w:val="pt_PT" w:bidi="pt_PT"/>
        </w:rPr>
        <w:t>Jesus também disse: “Um servo, ou escravo, não está acima de seu senhor”. Servo, ou escravo, nesse caso se refere a alguém que serve ou trabalha para outra pessoa. Um discípulo de Jesus também é um servo de Jesus. Um seguidor de Jesus deve estar satisfeito se ele se tornar como Jesus.</w:t>
      </w:r>
    </w:p>
    <w:p>
      <w:pPr/>
      <w:r>
        <w:rPr>
          <w:lang w:val="pt_PT" w:bidi="pt_PT"/>
        </w:rPr>
      </w:r>
      <w:r>
        <w:rPr>
          <w:lang w:val="pt_PT" w:bidi="pt_PT"/>
        </w:rPr>
        <w:t>Jesus também disse: “Se eles chamaram o mestre da casa de Belzebu, quanto mais eles difamarão, ou dirão coisas piores, aos membros de sua casa”. O mestre da casa é a pessoa responsável por aqueles que viviam na casa. Nesse caso, ele representa Jesus. Belzebu é outro nome para Satanás. Satanás é um ser espiritual que é o líder dos espíritos malignos. Em uma passagem anterior, Jesus foi falsamente acusado de expulsar os espíritos malignos pelo poder de Satanás. Os seguidores de Jesus são os membros da casa. Eles não devem esperar ser honrados mais do que Jesus. Como Jesus encontrou dificuldades, os seguidores de Jesus também devem esperar dificuldades.</w:t>
      </w:r>
    </w:p>
    <w:p>
      <w:pPr/>
      <w:r>
        <w:rPr>
          <w:lang w:val="pt_PT" w:bidi="pt_PT"/>
        </w:rPr>
      </w:r>
      <w:r>
        <w:rPr>
          <w:lang w:val="pt_PT" w:bidi="pt_PT"/>
        </w:rPr>
        <w:t>Nessa história, aprendemos que os seguidores de Jesus encontrarão dificuldades se eles forem leais a Jesus em todas as situações. Mas Deus recompensará os seguidores de Jesus no céu.</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está enviando seus 12 discípulos. Após dar aos discípulos instruções sobre sua missão, Jesus os adverte sobre as perseguições que estão por vir.</w:t>
      </w:r>
    </w:p>
    <w:p>
      <w:pPr/>
      <w:r>
        <w:rPr>
          <w:lang w:val="pt_PT" w:bidi="pt_PT"/>
        </w:rPr>
      </w:r>
      <w:r>
        <w:rPr>
          <w:b/>
          <w:lang w:val="pt_PT" w:bidi="pt_PT"/>
        </w:rPr>
        <w:t>Segunda cena:</w:t>
      </w:r>
      <w:r>
        <w:rPr>
          <w:lang w:val="pt_PT" w:bidi="pt_PT"/>
        </w:rPr>
        <w:t xml:space="preserve"> Jesus continua a advertir seus discípulos sobre perseguições. Ele dá instruções a eles sobre o que fazer se eles forem presos.</w:t>
      </w:r>
    </w:p>
    <w:p>
      <w:pPr/>
      <w:r>
        <w:rPr>
          <w:lang w:val="pt_PT" w:bidi="pt_PT"/>
        </w:rPr>
      </w:r>
      <w:r>
        <w:rPr>
          <w:b/>
          <w:lang w:val="pt_PT" w:bidi="pt_PT"/>
        </w:rPr>
        <w:t>Terceira cena:</w:t>
      </w:r>
      <w:r>
        <w:rPr>
          <w:lang w:val="pt_PT" w:bidi="pt_PT"/>
        </w:rPr>
        <w:t xml:space="preserve"> Jesus adverte sobre a família se voltar contra seus discípulos e garante a eles que sua missão não terminará antes do Filho do Homem vir.</w:t>
      </w:r>
    </w:p>
    <w:p>
      <w:pPr/>
      <w:r>
        <w:rPr>
          <w:lang w:val="pt_PT" w:bidi="pt_PT"/>
        </w:rPr>
      </w:r>
      <w:r>
        <w:rPr>
          <w:b/>
          <w:lang w:val="pt_PT" w:bidi="pt_PT"/>
        </w:rPr>
        <w:t>Quarta cena:</w:t>
      </w:r>
      <w:r>
        <w:rPr>
          <w:lang w:val="pt_PT" w:bidi="pt_PT"/>
        </w:rPr>
        <w:t xml:space="preserve"> Jesus dá uma explicação de por que a perseguição prevista acontecerá.</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Autoridades que prendem, batem e matam os seguidores de Jesus.</w:t>
      </w:r>
    </w:p>
    <w:p>
      <w:pPr>
        <w:pStyle w:val="ListBullet"/>
        <w:spacing w:line="240" w:lineRule="auto"/>
        <w:ind w:left="720"/>
      </w:pPr>
      <w:r>
        <w:rPr>
          <w:lang w:val="pt_PT" w:bidi="pt_PT"/>
        </w:rPr>
      </w:r>
      <w:r>
        <w:rPr>
          <w:lang w:val="pt_PT" w:bidi="pt_PT"/>
        </w:rPr>
        <w:t>Membros da família que traem seus familiares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está enviando seus discípulos para dizer a outras pessoas em Israel sobre Jesus e por que ele veio. Lembre-se de que Jesus usa uma linguagem simbólica. Ele compara seus discípulos a ovelhas e os perseguidores a lobos. É por isso que Jesus disse a seus seguidores para serem sábios como serpentes e gentis como pombas. É importante lembrar que Jesus está usando uma linguagem simbólica para dizer a seus seguidores para serem sábios e gentis. Eles serão como animais inocentes em um ambiente perigoso. É importante lembrar que os discípulos serão presos porque eles estão seguindo Jesus. É importante lembrar que Deus permitirá dificuldades para um propósito. O propósito para os discípulos era que eles contassem às autoridades sobre Jesus.</w:t>
      </w:r>
    </w:p>
    <w:p>
      <w:pPr/>
      <w:r>
        <w:rPr>
          <w:lang w:val="pt_PT" w:bidi="pt_PT"/>
        </w:rPr>
      </w:r>
      <w:r>
        <w:rPr>
          <w:lang w:val="pt_PT" w:bidi="pt_PT"/>
        </w:rPr>
        <w:t>É importante lembrar que Jesus disse aos discípulos para não se preocuparem com o que eles diriam às autoridades. Jesus disse que o Espírito de Deus diria a eles o que dizer quando chegasse a hora e não antes.</w:t>
      </w:r>
    </w:p>
    <w:p>
      <w:pPr/>
      <w:r>
        <w:rPr>
          <w:lang w:val="pt_PT" w:bidi="pt_PT"/>
        </w:rPr>
      </w:r>
      <w:r>
        <w:rPr>
          <w:lang w:val="pt_PT" w:bidi="pt_PT"/>
        </w:rPr>
        <w:t>É importante lembrar que Jesus disse que os membros incrédulos da família trairiam os discípulos entregando-os às autoridades para serem mortos. É importante lembrar que Jesus disse: “Todos odiarão vocês porque vocês me seguem”. Lembre-se de que Jesus havia dito aos discípulos que, quando eles fossem perseguidos em uma cidade, eles precisavam correr para outra cidade. É importante lembrar que Jesus enfatizou que a missão dos discípulos não será completada antes do Filho do Homem vir.</w:t>
      </w:r>
    </w:p>
    <w:p>
      <w:pPr/>
      <w:r>
        <w:rPr>
          <w:lang w:val="pt_PT" w:bidi="pt_PT"/>
        </w:rPr>
      </w:r>
      <w:r>
        <w:rPr>
          <w:lang w:val="pt_PT" w:bidi="pt_PT"/>
        </w:rPr>
        <w:t>É importante lembrar que Jesus disse: “Um discípulo não é maior do que seu mestre”. É importante lembrar que os líderes religiosos chamavam Jesus de Belzebu. Jesus comparou o que disseram sobre ele com o que eles dirão sobre seus seguidores. Ele disse "quanto mais eles dirão coisas que são falsas sobre aqueles que seguem Jesus". Isso significa que eles definitivamente dirão coisas piores sobre os discípulos.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Autoridades que prendem, batem e matam os seguidores de Jesus.</w:t>
      </w:r>
    </w:p>
    <w:p>
      <w:pPr>
        <w:pStyle w:val="ListBullet"/>
        <w:spacing w:line="240" w:lineRule="auto"/>
        <w:ind w:left="720"/>
      </w:pPr>
      <w:r>
        <w:rPr>
          <w:lang w:val="pt_PT" w:bidi="pt_PT"/>
        </w:rPr>
      </w:r>
      <w:r>
        <w:rPr>
          <w:lang w:val="pt_PT" w:bidi="pt_PT"/>
        </w:rPr>
        <w:t>Membros da família que traem seus familiares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está enviando seus 12 discípulos. Após dar instruções aos discípulos sobre sua missão, Jesus diz: “Estou enviando vocês como ovelhas para um bando de lobos. Então, sejam sábios como serpentes e gentis como pombas”.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 seus discípulos que eles serão presos e espancados por segui-lo. Mas eles poderão dizer às autoridades sobre ele.</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está interpretando Jesus: “Como você está se sentindo?”. Você pode ouvir coisas como: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dá instruções a eles sobre o que fazer quando eles forem presos.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adverte sobre a família se voltar contra seus discípulos e garante a eles que sua missão não terminará antes do Filho do Homem vir.</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explica por que os discípulos serão perseguidos. Ele diz a eles que assim como ele foi perseguido e acusado injustamente, eles também serão.</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r>
        <w:rPr>
          <w:lang w:val="pt_PT" w:bidi="pt_PT"/>
        </w:rPr>
      </w:r>
    </w:p>
    <w:p>
      <w:pPr>
        <w:pStyle w:val="Heading3"/>
      </w:pPr>
      <w:r>
        <w:rPr>
          <w:lang w:val="pt_PT" w:bidi="pt_PT"/>
        </w:rPr>
        <w:t>Preenchendo as Lacunas</w:t>
      </w:r>
    </w:p>
    <w:p>
      <w:pPr/>
      <w:r>
        <w:rPr>
          <w:lang w:val="pt_PT" w:bidi="pt_PT"/>
        </w:rPr>
      </w:r>
      <w:r>
        <w:rPr>
          <w:lang w:val="pt_PT" w:bidi="pt_PT"/>
        </w:rPr>
        <w:t>Ouçam o texto pelo menos uma vez na versão mais fácil de entender.</w:t>
      </w:r>
    </w:p>
    <w:p>
      <w:pPr/>
      <w:r>
        <w:rPr>
          <w:lang w:val="pt_PT" w:bidi="pt_PT"/>
        </w:rPr>
      </w:r>
      <w:r>
        <w:rPr>
          <w:b/>
          <w:lang w:val="pt_PT" w:bidi="pt_PT"/>
        </w:rPr>
        <w:t>Eis que</w:t>
      </w:r>
      <w:r>
        <w:rPr>
          <w:lang w:val="pt_PT" w:bidi="pt_PT"/>
        </w:rPr>
        <w:t xml:space="preserve"> é uma expressão usada para indicar que algo importante ou incrível acontecerá. Jesus está enviando seus discípulos em uma missão. Jesus comparou simbolicamente seus discípulos com as ovelhas, e as pessoas que elas encontrarão aos lobos. </w:t>
      </w:r>
      <w:r>
        <w:rPr>
          <w:b/>
          <w:lang w:val="pt_PT" w:bidi="pt_PT"/>
        </w:rPr>
        <w:t>Lobos</w:t>
      </w:r>
      <w:r>
        <w:rPr>
          <w:lang w:val="pt_PT" w:bidi="pt_PT"/>
        </w:rPr>
        <w:t xml:space="preserve"> são um tipo de cão selvagem.</w:t>
      </w:r>
    </w:p>
    <w:p>
      <w:pPr/>
      <w:r>
        <w:rPr>
          <w:lang w:val="pt_PT" w:bidi="pt_PT"/>
        </w:rPr>
      </w:r>
      <w:r>
        <w:rPr>
          <w:lang w:val="pt_PT" w:bidi="pt_PT"/>
        </w:rPr>
        <w:t xml:space="preserve">Jesus disse: “sejam sagazes, ou </w:t>
      </w:r>
      <w:r>
        <w:rPr>
          <w:b/>
          <w:lang w:val="pt_PT" w:bidi="pt_PT"/>
        </w:rPr>
        <w:t>sábios</w:t>
      </w:r>
      <w:r>
        <w:rPr>
          <w:lang w:val="pt_PT" w:bidi="pt_PT"/>
        </w:rPr>
        <w:t xml:space="preserve">, como </w:t>
      </w:r>
      <w:r>
        <w:rPr>
          <w:b/>
          <w:lang w:val="pt_PT" w:bidi="pt_PT"/>
        </w:rPr>
        <w:t>serpentes</w:t>
      </w:r>
      <w:r>
        <w:rPr>
          <w:lang w:val="pt_PT" w:bidi="pt_PT"/>
        </w:rPr>
        <w:t xml:space="preserve"> e inocentes, ou gentis, como </w:t>
      </w:r>
      <w:r>
        <w:rPr>
          <w:b/>
          <w:lang w:val="pt_PT" w:bidi="pt_PT"/>
        </w:rPr>
        <w:t>pombas</w:t>
      </w:r>
      <w:r>
        <w:rPr>
          <w:lang w:val="pt_PT" w:bidi="pt_PT"/>
        </w:rPr>
        <w:t>”.</w:t>
      </w:r>
    </w:p>
    <w:p>
      <w:pPr/>
      <w:r>
        <w:rPr>
          <w:lang w:val="pt_PT" w:bidi="pt_PT"/>
        </w:rPr>
      </w:r>
      <w:r>
        <w:rPr>
          <w:b/>
          <w:lang w:val="pt_PT" w:bidi="pt_PT"/>
        </w:rPr>
        <w:t>Sabedoria</w:t>
      </w:r>
      <w:r>
        <w:rPr>
          <w:lang w:val="pt_PT" w:bidi="pt_PT"/>
        </w:rPr>
        <w:t xml:space="preserve"> é pensar cuidadosamente antes de agir. Sabedoria se refere a ter um bom julgamento em situações difíceis. Use a mesma palavra para sabedoria que você usou em passagens anteriores. Consulte o Glossário Mestre para uma definição mais completa de </w:t>
      </w:r>
      <w:r>
        <w:rPr>
          <w:lang w:val="pt_PT" w:bidi="pt_PT"/>
        </w:rPr>
        <w:t>sabedoria</w:t>
      </w:r>
      <w:r>
        <w:rPr>
          <w:lang w:val="pt_PT" w:bidi="pt_PT"/>
        </w:rPr>
        <w:t>.</w:t>
      </w:r>
    </w:p>
    <w:p>
      <w:pPr/>
      <w:r>
        <w:rPr>
          <w:lang w:val="pt_PT" w:bidi="pt_PT"/>
        </w:rPr>
      </w:r>
      <w:r>
        <w:rPr>
          <w:b/>
          <w:lang w:val="pt_PT" w:bidi="pt_PT"/>
        </w:rPr>
        <w:t>Serpente</w:t>
      </w:r>
      <w:r>
        <w:rPr>
          <w:lang w:val="pt_PT" w:bidi="pt_PT"/>
        </w:rPr>
        <w:t xml:space="preserve"> é uma cobra. </w:t>
      </w:r>
      <w:r>
        <w:rPr>
          <w:b/>
          <w:lang w:val="pt_PT" w:bidi="pt_PT"/>
        </w:rPr>
        <w:t>Cobras</w:t>
      </w:r>
      <w:r>
        <w:rPr>
          <w:lang w:val="pt_PT" w:bidi="pt_PT"/>
        </w:rPr>
        <w:t xml:space="preserve"> na cultura judaica eram bons exemplos de ser cauteloso, cuidadoso ou sábio.</w:t>
      </w:r>
    </w:p>
    <w:p>
      <w:pPr/>
      <w:r>
        <w:rPr>
          <w:lang w:val="pt_PT" w:bidi="pt_PT"/>
        </w:rPr>
      </w:r>
      <w:r>
        <w:rPr>
          <w:lang w:val="pt_PT" w:bidi="pt_PT"/>
        </w:rPr>
        <w:t xml:space="preserve">Uma </w:t>
      </w:r>
      <w:r>
        <w:rPr>
          <w:b/>
          <w:lang w:val="pt_PT" w:bidi="pt_PT"/>
        </w:rPr>
        <w:t>pomba</w:t>
      </w:r>
      <w:r>
        <w:rPr>
          <w:lang w:val="pt_PT" w:bidi="pt_PT"/>
        </w:rPr>
        <w:t xml:space="preserve"> é um pequeno pássaro como um pombo. Na cultura judaica, uma pomba era considerada um bom exemplo de ser gentil, inocente ou inofensivo.</w:t>
      </w:r>
    </w:p>
    <w:p>
      <w:pPr/>
      <w:r>
        <w:rPr>
          <w:lang w:val="pt_PT" w:bidi="pt_PT"/>
        </w:rPr>
      </w:r>
      <w:r>
        <w:rPr>
          <w:b/>
          <w:lang w:val="pt_PT" w:bidi="pt_PT"/>
        </w:rPr>
        <w:t>Cuidado com os homens</w:t>
      </w:r>
      <w:r>
        <w:rPr>
          <w:lang w:val="pt_PT" w:bidi="pt_PT"/>
        </w:rPr>
        <w:t xml:space="preserve"> é um aviso para os discípulos terem cuidado, ou terem cuidado com as pessoas que estão procurando feri-las.</w:t>
      </w:r>
    </w:p>
    <w:p>
      <w:pPr/>
      <w:r>
        <w:rPr>
          <w:lang w:val="pt_PT" w:bidi="pt_PT"/>
        </w:rPr>
      </w:r>
      <w:r>
        <w:rPr>
          <w:lang w:val="pt_PT" w:bidi="pt_PT"/>
        </w:rPr>
        <w:t xml:space="preserve">“Eles os entregarão aos tribunais e os açoitarão, ou chicotearão, em suas </w:t>
      </w:r>
      <w:r>
        <w:rPr>
          <w:b/>
          <w:lang w:val="pt_PT" w:bidi="pt_PT"/>
        </w:rPr>
        <w:t>sinagogas</w:t>
      </w:r>
      <w:r>
        <w:rPr>
          <w:lang w:val="pt_PT" w:bidi="pt_PT"/>
        </w:rPr>
        <w:t>”.</w:t>
      </w:r>
    </w:p>
    <w:p>
      <w:pPr/>
      <w:r>
        <w:rPr>
          <w:lang w:val="pt_PT" w:bidi="pt_PT"/>
        </w:rPr>
      </w:r>
      <w:r>
        <w:rPr>
          <w:lang w:val="pt_PT" w:bidi="pt_PT"/>
        </w:rPr>
        <w:t xml:space="preserve">As pessoas entregarão, ou prenderão, os seguidores de Jesus. Eles seriam espancados com um chicote dentro de uma </w:t>
      </w:r>
      <w:r>
        <w:rPr>
          <w:b/>
          <w:lang w:val="pt_PT" w:bidi="pt_PT"/>
        </w:rPr>
        <w:t>sinagoga</w:t>
      </w:r>
      <w:r>
        <w:rPr>
          <w:lang w:val="pt_PT" w:bidi="pt_PT"/>
        </w:rPr>
        <w:t xml:space="preserve">. Uma sinagoga é um lugar de adoração judeu. Use a mesma palavra para sinagoga que você usou em passagens anteriores. Consulte o Glossário Mestre para uma definição mais completa de </w:t>
      </w:r>
      <w:r>
        <w:rPr>
          <w:lang w:val="pt_PT" w:bidi="pt_PT"/>
        </w:rPr>
        <w:t>sinagoga</w:t>
      </w:r>
      <w:r>
        <w:rPr>
          <w:lang w:val="pt_PT" w:bidi="pt_PT"/>
        </w:rPr>
        <w:t>.</w:t>
      </w:r>
    </w:p>
    <w:p>
      <w:pPr/>
      <w:r>
        <w:rPr>
          <w:lang w:val="pt_PT" w:bidi="pt_PT"/>
        </w:rPr>
      </w:r>
      <w:r>
        <w:rPr>
          <w:lang w:val="pt_PT" w:bidi="pt_PT"/>
        </w:rPr>
        <w:t>Os seguidores de Jesus foram avisados sobre ser “</w:t>
      </w:r>
      <w:r>
        <w:rPr>
          <w:b/>
          <w:lang w:val="pt_PT" w:bidi="pt_PT"/>
        </w:rPr>
        <w:t>arrastados</w:t>
      </w:r>
      <w:r>
        <w:rPr>
          <w:lang w:val="pt_PT" w:bidi="pt_PT"/>
        </w:rPr>
        <w:t xml:space="preserve"> para </w:t>
      </w:r>
      <w:r>
        <w:rPr>
          <w:b/>
          <w:lang w:val="pt_PT" w:bidi="pt_PT"/>
        </w:rPr>
        <w:t>governadores</w:t>
      </w:r>
      <w:r>
        <w:rPr>
          <w:lang w:val="pt_PT" w:bidi="pt_PT"/>
        </w:rPr>
        <w:t xml:space="preserve"> e </w:t>
      </w:r>
      <w:r>
        <w:rPr>
          <w:b/>
          <w:lang w:val="pt_PT" w:bidi="pt_PT"/>
        </w:rPr>
        <w:t>reis</w:t>
      </w:r>
      <w:r>
        <w:rPr>
          <w:lang w:val="pt_PT" w:bidi="pt_PT"/>
        </w:rPr>
        <w:t>”.</w:t>
      </w:r>
    </w:p>
    <w:p>
      <w:pPr/>
      <w:r>
        <w:rPr>
          <w:lang w:val="pt_PT" w:bidi="pt_PT"/>
        </w:rPr>
      </w:r>
      <w:r>
        <w:rPr>
          <w:b/>
          <w:lang w:val="pt_PT" w:bidi="pt_PT"/>
        </w:rPr>
        <w:t>Arrastado</w:t>
      </w:r>
      <w:r>
        <w:rPr>
          <w:lang w:val="pt_PT" w:bidi="pt_PT"/>
        </w:rPr>
        <w:t xml:space="preserve"> indica ser forçado a aparecer diante de um juiz.</w:t>
      </w:r>
    </w:p>
    <w:p>
      <w:pPr/>
      <w:r>
        <w:rPr>
          <w:lang w:val="pt_PT" w:bidi="pt_PT"/>
        </w:rPr>
      </w:r>
      <w:r>
        <w:rPr>
          <w:lang w:val="pt_PT" w:bidi="pt_PT"/>
        </w:rPr>
        <w:t xml:space="preserve">Os </w:t>
      </w:r>
      <w:r>
        <w:rPr>
          <w:b/>
          <w:lang w:val="pt_PT" w:bidi="pt_PT"/>
        </w:rPr>
        <w:t>governadores</w:t>
      </w:r>
      <w:r>
        <w:rPr>
          <w:lang w:val="pt_PT" w:bidi="pt_PT"/>
        </w:rPr>
        <w:t xml:space="preserve"> são administradores que não são tão poderosos quanto os reis.</w:t>
      </w:r>
    </w:p>
    <w:p>
      <w:pPr/>
      <w:r>
        <w:rPr>
          <w:lang w:val="pt_PT" w:bidi="pt_PT"/>
        </w:rPr>
      </w:r>
      <w:r>
        <w:rPr>
          <w:lang w:val="pt_PT" w:bidi="pt_PT"/>
        </w:rPr>
        <w:t xml:space="preserve">Os </w:t>
      </w:r>
      <w:r>
        <w:rPr>
          <w:lang w:val="pt_PT" w:bidi="pt_PT"/>
        </w:rPr>
        <w:t>reis</w:t>
      </w:r>
      <w:r>
        <w:rPr>
          <w:lang w:val="pt_PT" w:bidi="pt_PT"/>
        </w:rPr>
        <w:t xml:space="preserve"> são os governantes supremos da terra.</w:t>
      </w:r>
    </w:p>
    <w:p>
      <w:pPr/>
      <w:r>
        <w:rPr>
          <w:lang w:val="pt_PT" w:bidi="pt_PT"/>
        </w:rPr>
      </w:r>
      <w:r>
        <w:rPr>
          <w:lang w:val="pt_PT" w:bidi="pt_PT"/>
        </w:rPr>
        <w:t xml:space="preserve">Jesus disse que Deus permitiria que essas coisas ocorressem para que os discípulos </w:t>
      </w:r>
      <w:r>
        <w:rPr>
          <w:b/>
          <w:lang w:val="pt_PT" w:bidi="pt_PT"/>
        </w:rPr>
        <w:t>fossem testemunhas</w:t>
      </w:r>
      <w:r>
        <w:rPr>
          <w:lang w:val="pt_PT" w:bidi="pt_PT"/>
        </w:rPr>
        <w:t xml:space="preserve">, ou </w:t>
      </w:r>
      <w:r>
        <w:rPr>
          <w:b/>
          <w:lang w:val="pt_PT" w:bidi="pt_PT"/>
        </w:rPr>
        <w:t>dessem testemunho</w:t>
      </w:r>
      <w:r>
        <w:rPr>
          <w:lang w:val="pt_PT" w:bidi="pt_PT"/>
        </w:rPr>
        <w:t xml:space="preserve">, aos líderes e aos </w:t>
      </w:r>
      <w:r>
        <w:rPr>
          <w:b/>
          <w:lang w:val="pt_PT" w:bidi="pt_PT"/>
        </w:rPr>
        <w:t>gentios</w:t>
      </w:r>
      <w:r>
        <w:rPr>
          <w:lang w:val="pt_PT" w:bidi="pt_PT"/>
        </w:rPr>
        <w:t xml:space="preserve">. Ser testemunha, ou dar testemunho, nesse caso, significa dizer aos não crentes sobre Jesus. Um </w:t>
      </w:r>
      <w:r>
        <w:rPr>
          <w:b/>
          <w:lang w:val="pt_PT" w:bidi="pt_PT"/>
        </w:rPr>
        <w:t>gentio</w:t>
      </w:r>
      <w:r>
        <w:rPr>
          <w:lang w:val="pt_PT" w:bidi="pt_PT"/>
        </w:rPr>
        <w:t xml:space="preserve"> é um não judeu. Use a mesma palavra para gentio que você usou em passagens anteriores. Consulte o Glossário Mestre para uma definição mais completa de </w:t>
      </w:r>
      <w:r>
        <w:rPr>
          <w:lang w:val="pt_PT" w:bidi="pt_PT"/>
        </w:rPr>
        <w:t>gentio</w:t>
      </w:r>
      <w:r>
        <w:rPr>
          <w:lang w:val="pt_PT" w:bidi="pt_PT"/>
        </w:rPr>
        <w:t>.</w:t>
      </w:r>
    </w:p>
    <w:p>
      <w:pPr/>
      <w:r>
        <w:rPr>
          <w:lang w:val="pt_PT" w:bidi="pt_PT"/>
        </w:rPr>
      </w:r>
      <w:r>
        <w:rPr>
          <w:lang w:val="pt_PT" w:bidi="pt_PT"/>
        </w:rPr>
        <w:t xml:space="preserve">Jesus disse a eles para não se preocupar com o que eles falariam com as autoridades porque seria “o Espírito de seu Pai que fala por vocês”. O “Espírito de seu Pai” é o </w:t>
      </w:r>
      <w:r>
        <w:rPr>
          <w:b/>
          <w:lang w:val="pt_PT" w:bidi="pt_PT"/>
        </w:rPr>
        <w:t>Espírito Santo</w:t>
      </w:r>
      <w:r>
        <w:rPr>
          <w:lang w:val="pt_PT" w:bidi="pt_PT"/>
        </w:rPr>
        <w:t xml:space="preserve">. O Espírito Santo é o Espírito de Deus no céu. Use as mesmas palavras para Espírito Santo que você usou em passagens anteriores. Consulte o Glossário Mestre para uma definição mais completa de </w:t>
      </w:r>
      <w:r>
        <w:rPr>
          <w:lang w:val="pt_PT" w:bidi="pt_PT"/>
        </w:rPr>
        <w:t>Espírito Santo</w:t>
      </w:r>
      <w:r>
        <w:rPr>
          <w:lang w:val="pt_PT" w:bidi="pt_PT"/>
        </w:rPr>
        <w:t>.</w:t>
      </w:r>
    </w:p>
    <w:p>
      <w:pPr/>
      <w:r>
        <w:rPr>
          <w:lang w:val="pt_PT" w:bidi="pt_PT"/>
        </w:rPr>
      </w:r>
      <w:r>
        <w:rPr>
          <w:lang w:val="pt_PT" w:bidi="pt_PT"/>
        </w:rPr>
        <w:t xml:space="preserve">Jesus disse que as perseguições, ou dificuldades, até mesmo viriam por meio de membros da família. Jesus disse a eles que eles seriam odiados por todas as pessoas por seguirem a ele. Jesus disse: “Aquele que resistir até o fim </w:t>
      </w:r>
      <w:r>
        <w:rPr>
          <w:b/>
          <w:lang w:val="pt_PT" w:bidi="pt_PT"/>
        </w:rPr>
        <w:t>seria salvo</w:t>
      </w:r>
      <w:r>
        <w:rPr>
          <w:lang w:val="pt_PT" w:bidi="pt_PT"/>
        </w:rPr>
        <w:t xml:space="preserve">”. </w:t>
      </w:r>
      <w:r>
        <w:rPr>
          <w:b/>
          <w:lang w:val="pt_PT" w:bidi="pt_PT"/>
        </w:rPr>
        <w:t>Ser salvo</w:t>
      </w:r>
      <w:r>
        <w:rPr>
          <w:lang w:val="pt_PT" w:bidi="pt_PT"/>
        </w:rPr>
        <w:t xml:space="preserve"> significa ser resgatado do perigo da punição eterna. Indica a </w:t>
      </w:r>
      <w:r>
        <w:rPr>
          <w:b/>
          <w:lang w:val="pt_PT" w:bidi="pt_PT"/>
        </w:rPr>
        <w:t>salvação</w:t>
      </w:r>
      <w:r>
        <w:rPr>
          <w:lang w:val="pt_PT" w:bidi="pt_PT"/>
        </w:rPr>
        <w:t xml:space="preserve"> por meio da crença em Jesus resultando em passar a eternidade no céu com Deus. Use a mesma palavra para salvação que você usou em passagens anteriores. Consulte o Glossário Mestre para uma definição mais completa de </w:t>
      </w:r>
      <w:r>
        <w:rPr>
          <w:lang w:val="pt_PT" w:bidi="pt_PT"/>
        </w:rPr>
        <w:t>salvação</w:t>
      </w:r>
      <w:r>
        <w:rPr>
          <w:lang w:val="pt_PT" w:bidi="pt_PT"/>
        </w:rPr>
        <w:t>.</w:t>
      </w:r>
    </w:p>
    <w:p>
      <w:pPr/>
      <w:r>
        <w:rPr>
          <w:lang w:val="pt_PT" w:bidi="pt_PT"/>
        </w:rPr>
      </w:r>
      <w:r>
        <w:rPr>
          <w:lang w:val="pt_PT" w:bidi="pt_PT"/>
        </w:rPr>
        <w:t xml:space="preserve">Jesus disse: “Verdadeiramente eu digo a vocês, vocês não terminarão de passar pelas cidades de Israel antes do Filho do Homem vir”. O significado exato dessa frase não é claro. Jesus voltará para seus discípulos depois de sua morte e ressurreição. Ele voltará para seu Pai no céu. Ele voltará algum dia no fim da terra. Jesus pode estar se referindo a qualquer, ou todos esses eventos. O título </w:t>
      </w:r>
      <w:r>
        <w:rPr>
          <w:b/>
          <w:lang w:val="pt_PT" w:bidi="pt_PT"/>
        </w:rPr>
        <w:t>Filho do Homem</w:t>
      </w:r>
      <w:r>
        <w:rPr>
          <w:lang w:val="pt_PT" w:bidi="pt_PT"/>
        </w:rPr>
        <w:t xml:space="preserve"> indica que Jesus é o Salvador prometido. Use a mesma palavra para Filho do Homem que você usou em passagens anteriores. Consulte o Glossário Mestre para uma definição mais completa de </w:t>
      </w:r>
      <w:r>
        <w:rPr>
          <w:lang w:val="pt_PT" w:bidi="pt_PT"/>
        </w:rPr>
        <w:t>Filho do Homem</w:t>
      </w:r>
      <w:r>
        <w:rPr>
          <w:lang w:val="pt_PT" w:bidi="pt_PT"/>
        </w:rPr>
        <w:t>.</w:t>
      </w:r>
    </w:p>
    <w:p>
      <w:pPr/>
      <w:r>
        <w:rPr>
          <w:lang w:val="pt_PT" w:bidi="pt_PT"/>
        </w:rPr>
      </w:r>
      <w:r>
        <w:rPr>
          <w:lang w:val="pt_PT" w:bidi="pt_PT"/>
        </w:rPr>
        <w:t xml:space="preserve">Jesus disse: “Um </w:t>
      </w:r>
      <w:r>
        <w:rPr>
          <w:b/>
          <w:lang w:val="pt_PT" w:bidi="pt_PT"/>
        </w:rPr>
        <w:t>discípulo</w:t>
      </w:r>
      <w:r>
        <w:rPr>
          <w:lang w:val="pt_PT" w:bidi="pt_PT"/>
        </w:rPr>
        <w:t xml:space="preserve"> não está acima de seu mestre, nem um </w:t>
      </w:r>
      <w:r>
        <w:rPr>
          <w:b/>
          <w:lang w:val="pt_PT" w:bidi="pt_PT"/>
        </w:rPr>
        <w:t>servo</w:t>
      </w:r>
      <w:r>
        <w:rPr>
          <w:lang w:val="pt_PT" w:bidi="pt_PT"/>
        </w:rPr>
        <w:t xml:space="preserve">, ou </w:t>
      </w:r>
      <w:r>
        <w:rPr>
          <w:b/>
          <w:lang w:val="pt_PT" w:bidi="pt_PT"/>
        </w:rPr>
        <w:t>escravo</w:t>
      </w:r>
      <w:r>
        <w:rPr>
          <w:lang w:val="pt_PT" w:bidi="pt_PT"/>
        </w:rPr>
        <w:t>, acima de seu mestre”.</w:t>
      </w:r>
    </w:p>
    <w:p>
      <w:pPr/>
      <w:r>
        <w:rPr>
          <w:lang w:val="pt_PT" w:bidi="pt_PT"/>
        </w:rPr>
      </w:r>
      <w:r>
        <w:rPr>
          <w:lang w:val="pt_PT" w:bidi="pt_PT"/>
        </w:rPr>
        <w:t xml:space="preserve">Nesse caso, </w:t>
      </w:r>
      <w:r>
        <w:rPr>
          <w:b/>
          <w:lang w:val="pt_PT" w:bidi="pt_PT"/>
        </w:rPr>
        <w:t>discípulo</w:t>
      </w:r>
      <w:r>
        <w:rPr>
          <w:lang w:val="pt_PT" w:bidi="pt_PT"/>
        </w:rPr>
        <w:t xml:space="preserve"> se refere a qualquer aluno ou seguidor, não apenas os 12 seguidores mais próximos de Jesus. Use a mesma palavra para discípulo que você usou em passagens anteriores. Consulte o Glossário Mestre para uma definição mais completa de </w:t>
      </w:r>
      <w:r>
        <w:rPr>
          <w:lang w:val="pt_PT" w:bidi="pt_PT"/>
        </w:rPr>
        <w:t>discípulo</w:t>
      </w:r>
      <w:r>
        <w:rPr>
          <w:lang w:val="pt_PT" w:bidi="pt_PT"/>
        </w:rPr>
        <w:t>.</w:t>
      </w:r>
    </w:p>
    <w:p>
      <w:pPr/>
      <w:r>
        <w:rPr>
          <w:lang w:val="pt_PT" w:bidi="pt_PT"/>
        </w:rPr>
      </w:r>
      <w:r>
        <w:rPr>
          <w:b/>
          <w:lang w:val="pt_PT" w:bidi="pt_PT"/>
        </w:rPr>
        <w:t>Servo</w:t>
      </w:r>
      <w:r>
        <w:rPr>
          <w:lang w:val="pt_PT" w:bidi="pt_PT"/>
        </w:rPr>
        <w:t xml:space="preserve">, ou </w:t>
      </w:r>
      <w:r>
        <w:rPr>
          <w:b/>
          <w:lang w:val="pt_PT" w:bidi="pt_PT"/>
        </w:rPr>
        <w:t>escravo</w:t>
      </w:r>
      <w:r>
        <w:rPr>
          <w:lang w:val="pt_PT" w:bidi="pt_PT"/>
        </w:rPr>
        <w:t xml:space="preserve">, nesse caso se refere a alguém que serve ou trabalha para outra pessoa. Um discípulo de Jesus também é um servo de Jesus. Use a mesma palavra para servo ou escravo que você usou em passagens anteriores. Consulte o Glossário Mestre para uma definição mais completa de </w:t>
      </w:r>
      <w:r>
        <w:rPr>
          <w:lang w:val="pt_PT" w:bidi="pt_PT"/>
        </w:rPr>
        <w:t>servo</w:t>
      </w:r>
      <w:r>
        <w:rPr>
          <w:lang w:val="pt_PT" w:bidi="pt_PT"/>
        </w:rPr>
        <w:t xml:space="preserve"> ou </w:t>
      </w:r>
      <w:r>
        <w:rPr>
          <w:lang w:val="pt_PT" w:bidi="pt_PT"/>
        </w:rPr>
        <w:t>escravo</w:t>
      </w:r>
      <w:r>
        <w:rPr>
          <w:lang w:val="pt_PT" w:bidi="pt_PT"/>
        </w:rPr>
        <w:t>.</w:t>
      </w:r>
    </w:p>
    <w:p>
      <w:pPr/>
      <w:r>
        <w:rPr>
          <w:lang w:val="pt_PT" w:bidi="pt_PT"/>
        </w:rPr>
      </w:r>
      <w:r>
        <w:rPr>
          <w:lang w:val="pt_PT" w:bidi="pt_PT"/>
        </w:rPr>
        <w:t xml:space="preserve">Jesus disse: “Se eles chamaram o </w:t>
      </w:r>
      <w:r>
        <w:rPr>
          <w:b/>
          <w:lang w:val="pt_PT" w:bidi="pt_PT"/>
        </w:rPr>
        <w:t>mestre</w:t>
      </w:r>
      <w:r>
        <w:rPr>
          <w:lang w:val="pt_PT" w:bidi="pt_PT"/>
        </w:rPr>
        <w:t xml:space="preserve"> da casa de </w:t>
      </w:r>
      <w:r>
        <w:rPr>
          <w:b/>
          <w:lang w:val="pt_PT" w:bidi="pt_PT"/>
        </w:rPr>
        <w:t>Belzebu</w:t>
      </w:r>
      <w:r>
        <w:rPr>
          <w:lang w:val="pt_PT" w:bidi="pt_PT"/>
        </w:rPr>
        <w:t xml:space="preserve">, quanto mais eles </w:t>
      </w:r>
      <w:r>
        <w:rPr>
          <w:b/>
          <w:lang w:val="pt_PT" w:bidi="pt_PT"/>
        </w:rPr>
        <w:t>difamarão</w:t>
      </w:r>
      <w:r>
        <w:rPr>
          <w:lang w:val="pt_PT" w:bidi="pt_PT"/>
        </w:rPr>
        <w:t xml:space="preserve">, ou dirão coisas piores, aos </w:t>
      </w:r>
      <w:r>
        <w:rPr>
          <w:b/>
          <w:lang w:val="pt_PT" w:bidi="pt_PT"/>
        </w:rPr>
        <w:t>membros de sua casa</w:t>
      </w:r>
      <w:r>
        <w:rPr>
          <w:lang w:val="pt_PT" w:bidi="pt_PT"/>
        </w:rPr>
        <w:t>”.</w:t>
      </w:r>
    </w:p>
    <w:p>
      <w:pPr/>
      <w:r>
        <w:rPr>
          <w:lang w:val="pt_PT" w:bidi="pt_PT"/>
        </w:rPr>
      </w:r>
      <w:r>
        <w:rPr>
          <w:lang w:val="pt_PT" w:bidi="pt_PT"/>
        </w:rPr>
        <w:t xml:space="preserve">O </w:t>
      </w:r>
      <w:r>
        <w:rPr>
          <w:b/>
          <w:lang w:val="pt_PT" w:bidi="pt_PT"/>
        </w:rPr>
        <w:t>mestre da casa</w:t>
      </w:r>
      <w:r>
        <w:rPr>
          <w:lang w:val="pt_PT" w:bidi="pt_PT"/>
        </w:rPr>
        <w:t xml:space="preserve"> é a pessoa responsável por aqueles que viviam na casa. Jesus está se chamando de mestre da casa porque ele é o mestre, ou líder, dos discípulos e todos que seguem Jesus. Use a mesma palavra para mestre que você usou em passagens anteriores. Consulte o Glossário Mestre para uma definição mais completa de </w:t>
      </w:r>
      <w:r>
        <w:rPr>
          <w:lang w:val="pt_PT" w:bidi="pt_PT"/>
        </w:rPr>
        <w:t>mestre</w:t>
      </w:r>
      <w:r>
        <w:rPr>
          <w:lang w:val="pt_PT" w:bidi="pt_PT"/>
        </w:rPr>
        <w:t>.</w:t>
      </w:r>
    </w:p>
    <w:p>
      <w:pPr/>
      <w:r>
        <w:rPr>
          <w:lang w:val="pt_PT" w:bidi="pt_PT"/>
        </w:rPr>
      </w:r>
      <w:r>
        <w:rPr>
          <w:b/>
          <w:lang w:val="pt_PT" w:bidi="pt_PT"/>
        </w:rPr>
        <w:t>Belzebu</w:t>
      </w:r>
      <w:r>
        <w:rPr>
          <w:lang w:val="pt_PT" w:bidi="pt_PT"/>
        </w:rPr>
        <w:t xml:space="preserve"> é outro nome para Satanás. </w:t>
      </w:r>
      <w:r>
        <w:rPr>
          <w:b/>
          <w:lang w:val="pt_PT" w:bidi="pt_PT"/>
        </w:rPr>
        <w:t>Satanás</w:t>
      </w:r>
      <w:r>
        <w:rPr>
          <w:lang w:val="pt_PT" w:bidi="pt_PT"/>
        </w:rPr>
        <w:t xml:space="preserve"> é um ser espiritual que é o líder dos espíritos malignos. Satanás foi criado por Deus, mas ele se rebelou contra Deus. Use a mesma palavra para Satanás que você usou em passagens anteriores. Consulte o Glossário Mestre para uma definição mais completa de </w:t>
      </w:r>
      <w:r>
        <w:rPr>
          <w:lang w:val="pt_PT" w:bidi="pt_PT"/>
        </w:rPr>
        <w:t>Satanás</w:t>
      </w:r>
      <w:r>
        <w:rPr>
          <w:lang w:val="pt_PT" w:bidi="pt_PT"/>
        </w:rPr>
        <w:t>.</w:t>
      </w:r>
    </w:p>
    <w:p>
      <w:pPr/>
      <w:r>
        <w:rPr>
          <w:lang w:val="pt_PT" w:bidi="pt_PT"/>
        </w:rPr>
      </w:r>
      <w:r>
        <w:rPr>
          <w:b/>
          <w:lang w:val="pt_PT" w:bidi="pt_PT"/>
        </w:rPr>
        <w:t>Difamar</w:t>
      </w:r>
      <w:r>
        <w:rPr>
          <w:lang w:val="pt_PT" w:bidi="pt_PT"/>
        </w:rPr>
        <w:t>, ou dizer coisas ruins sobre alguém, significa dizer coisas desagradáveis e falsas sobre alguém.</w:t>
      </w:r>
    </w:p>
    <w:p>
      <w:pPr/>
      <w:r>
        <w:rPr>
          <w:lang w:val="pt_PT" w:bidi="pt_PT"/>
        </w:rPr>
      </w:r>
      <w:r>
        <w:rPr>
          <w:lang w:val="pt_PT" w:bidi="pt_PT"/>
        </w:rPr>
        <w:t xml:space="preserve">Os </w:t>
      </w:r>
      <w:r>
        <w:rPr>
          <w:b/>
          <w:lang w:val="pt_PT" w:bidi="pt_PT"/>
        </w:rPr>
        <w:t>membros de sua casa</w:t>
      </w:r>
      <w:r>
        <w:rPr>
          <w:lang w:val="pt_PT" w:bidi="pt_PT"/>
        </w:rPr>
        <w:t xml:space="preserve"> são os seguidores de Jesus. Use a mesma palavra que você usou em passagens anteriores para casa. Consulte o Glossário Mestre para uma definição mais completa de </w:t>
      </w:r>
      <w:r>
        <w:rPr>
          <w:lang w:val="pt_PT" w:bidi="pt_PT"/>
        </w:rPr>
        <w:t>casa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10:26–33</w:t>
      </w:r>
      <w:r>
        <w:rPr>
          <w:lang w:val="pt_PT" w:bidi="pt_PT"/>
        </w:rPr>
      </w:r>
    </w:p>
    <w:p>
      <w:pPr>
        <w:pStyle w:val="Heading3"/>
      </w:pPr>
      <w:r>
        <w:rPr>
          <w:lang w:val="pt_PT" w:bidi="pt_PT"/>
        </w:rPr>
        <w:t>Ouvir e Sentir</w:t>
      </w:r>
    </w:p>
    <w:p>
      <w:pPr/>
      <w:r>
        <w:rPr>
          <w:lang w:val="pt_PT" w:bidi="pt_PT"/>
        </w:rPr>
      </w:r>
      <w:r>
        <w:rPr>
          <w:lang w:val="pt_PT" w:bidi="pt_PT"/>
        </w:rPr>
        <w:t>Ouçam Mateus 10.26–33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pelo menos uma vez na versão mais fácil de entender.</w:t>
      </w:r>
    </w:p>
    <w:p>
      <w:pPr/>
      <w:r>
        <w:rPr>
          <w:lang w:val="pt_PT" w:bidi="pt_PT"/>
        </w:rPr>
      </w:r>
      <w:r>
        <w:rPr>
          <w:lang w:val="pt_PT" w:bidi="pt_PT"/>
        </w:rPr>
        <w:t>Nessa história verdadeira, Mateus reconta o ensinamento e encorajamento que Jesus deu aos discípulos. Aprendemos sobre o quão valiosos os seguidores de Jesus são para Deus.</w:t>
      </w:r>
    </w:p>
    <w:p>
      <w:pPr/>
      <w:r>
        <w:rPr>
          <w:lang w:val="pt_PT" w:bidi="pt_PT"/>
        </w:rPr>
      </w:r>
      <w:r>
        <w:rPr>
          <w:lang w:val="pt_PT" w:bidi="pt_PT"/>
        </w:rPr>
        <w:t>Na passagem anterior, Jesus diz a seus discípulos sobre a perseguição, ou dificuldades, que eles experimentarão por segui-lo publicamente.</w:t>
      </w:r>
    </w:p>
    <w:p>
      <w:pPr/>
      <w:r>
        <w:rPr>
          <w:lang w:val="pt_PT" w:bidi="pt_PT"/>
        </w:rPr>
      </w:r>
      <w:r>
        <w:rPr>
          <w:lang w:val="pt_PT" w:bidi="pt_PT"/>
        </w:rPr>
        <w:t>Jesus está dizendo aos discípulos, seus 12 seguidores mais próximos, sobre as pessoas que os perseguirão. Jesus diz aos discípulos para não terem medo dessas pessoas. Quando Jesus diz: “Não há nada que esteja coberto que não seja revelado, ou oculto que não seja conhecido”, Jesus repete o mesmo pensamento usando palavras diferentes para mostrar a importância do que ele disse. Não temos certeza do que isso significa: as coisas que estão ocultas são possivelmente os pecados secretos das pessoas que perseguem os seguidores de Jesus, ou as coisas difíceis de entender sobre o Reino de Deus. Jesus disse: “O que digo a vocês no escuro, diga na luz e o que você sussurra, proclame nos telhados das casas”. Durante esse tempo, o topo, ou telhado, das casas judias era plano e acessível por escadas. As pessoas usavam o telhado de sua casa para múltiplos propósitos. Era comum que as pessoas ficassem no topo da casa para fazer anúncios importantes.</w:t>
      </w:r>
    </w:p>
    <w:p>
      <w:pPr/>
      <w:r>
        <w:rPr>
          <w:lang w:val="pt_PT" w:bidi="pt_PT"/>
        </w:rPr>
      </w:r>
      <w:r>
        <w:rPr>
          <w:lang w:val="pt_PT" w:bidi="pt_PT"/>
        </w:rPr>
        <w:t>Mostre uma imagem de uma casa com um telhado plano.</w:t>
      </w:r>
    </w:p>
    <w:p>
      <w:pPr/>
      <w:r>
        <w:rPr>
          <w:lang w:val="pt_PT" w:bidi="pt_PT"/>
        </w:rPr>
      </w:r>
      <w:r>
        <w:rPr>
          <w:lang w:val="pt_PT" w:bidi="pt_PT"/>
        </w:rPr>
        <w:t>Novamente, Jesus repete o mesmo pensamento usando palavras diferentes para mostrar a importância do que ele disse. Desta vez, Jesus provavelmente quer dizer que seus seguidores devem dizer a todos o que Jesus disse a eles. Jesus diz a seus discípulos para não terem medo das pessoas que apenas podem matar seu corpo físico, mas não podem matar sua alma, ou vida interior. A alma é a parte de uma pessoa que continua a existir quando o corpo morre.</w:t>
      </w:r>
    </w:p>
    <w:p>
      <w:pPr/>
      <w:r>
        <w:rPr>
          <w:lang w:val="pt_PT" w:bidi="pt_PT"/>
        </w:rPr>
      </w:r>
      <w:r>
        <w:rPr>
          <w:lang w:val="pt_PT" w:bidi="pt_PT"/>
        </w:rPr>
        <w:t>Jesus disse: “Temam a Ele, ou temam apenas a Deus, que pode destruir a alma e o corpo no inferno”. Nesse caso, medo significa ter reverência por Deus. Quando algo é destruído, não pode funcionar ou ser reparado. O inferno é o lugar de punição eterna. Deus é o único com controle sobre as almas de um povo porque ele é o único que pode destruir ou salvar as pessoas para sempre.</w:t>
      </w:r>
    </w:p>
    <w:p>
      <w:pPr/>
      <w:r>
        <w:rPr>
          <w:lang w:val="pt_PT" w:bidi="pt_PT"/>
        </w:rPr>
      </w:r>
      <w:r>
        <w:rPr>
          <w:lang w:val="pt_PT" w:bidi="pt_PT"/>
        </w:rPr>
        <w:t>Parem e contem uma história sobre o que acontece com uma pessoa quando ela morre. Como vocês geralmente chamam a parte da pessoa que ainda existe depois que ela morre?</w:t>
      </w:r>
    </w:p>
    <w:p>
      <w:pPr/>
      <w:r>
        <w:rPr>
          <w:lang w:val="pt_PT" w:bidi="pt_PT"/>
        </w:rPr>
      </w:r>
      <w:r>
        <w:rPr>
          <w:lang w:val="pt_PT" w:bidi="pt_PT"/>
        </w:rPr>
        <w:t>Então Jesus ensina usando uma parábola. Uma parábola é uma história especial contada por Jesus usando coisas do dia a dia para descrever coisas mais profundas de Deus. Quando Jesus perguntou: “Dois pardais não são vendidos por um centavo, ou uma pequena moeda de cobre?”. Ele não pediu para receber uma resposta. Ele estava mostrando que as pessoas colocam pouco valor nos pardais. Um pardal é um pequeno pássaro. Um centavo é uma pequena moeda de cobre com pouco valor.</w:t>
      </w:r>
    </w:p>
    <w:p>
      <w:pPr/>
      <w:r>
        <w:rPr>
          <w:lang w:val="pt_PT" w:bidi="pt_PT"/>
        </w:rPr>
      </w:r>
      <w:r>
        <w:rPr>
          <w:lang w:val="pt_PT" w:bidi="pt_PT"/>
        </w:rPr>
        <w:t>Mostre uma imagem de um pardal. Mostre uma imagem de um centavo ou uma pequena moeda de cobre.</w:t>
      </w:r>
    </w:p>
    <w:p>
      <w:pPr/>
      <w:r>
        <w:rPr>
          <w:lang w:val="pt_PT" w:bidi="pt_PT"/>
        </w:rPr>
      </w:r>
      <w:r>
        <w:rPr>
          <w:lang w:val="pt_PT" w:bidi="pt_PT"/>
        </w:rPr>
        <w:t>Jesus disse: um pardal não cairá no chão, ou morrerá, sem a permissão de seu Pai celestial. Essa é uma comparação. Ela nos ensina que, da mesma maneira que um pardal não morrerá sem que Deus permita, um seguidor de Jesus não experimentará dificuldades sem que Deus permita. Jesus chama Deus de nosso Pai para mostrar que alguém que acredita em Jesus é uma parte do reino de Deus. Deus cuida de nós como um Pai cuida de seus filhos. Jesus disse: “Até mesmo os cabelos em sua cabeça são numerados”. Isso significa que Deus sabe até mesmo quantos cabelos estão na cabeça de uma pessoa. Isso mostra que Deus se importa com até mesmo o menor detalhe da vida de uma pessoa. É por isso que Jesus disse: “Não tenham medo”. Ele explica que seus seguidores são mais valiosos para Deus do que muitos pardais. Isso indica que Deus cuidará dos seguidores de Jesus.</w:t>
      </w:r>
    </w:p>
    <w:p>
      <w:pPr/>
      <w:r>
        <w:rPr>
          <w:lang w:val="pt_PT" w:bidi="pt_PT"/>
        </w:rPr>
      </w:r>
      <w:r>
        <w:rPr>
          <w:lang w:val="pt_PT" w:bidi="pt_PT"/>
        </w:rPr>
        <w:t>Parem e discutam relacionamentos pessoais próximos em sua cultura. Descreva o vínculo especial entre os pais e seus filhos. Que tipo de palavras são usadas em sua cultura para descrever esse tipo de relacionamento?</w:t>
      </w:r>
    </w:p>
    <w:p>
      <w:pPr/>
      <w:r>
        <w:rPr>
          <w:lang w:val="pt_PT" w:bidi="pt_PT"/>
        </w:rPr>
      </w:r>
      <w:r>
        <w:rPr>
          <w:lang w:val="pt_PT" w:bidi="pt_PT"/>
        </w:rPr>
        <w:t>Jesus disse: “Então, todos que me reconhecem diante, ou na frente dos homens, eu também reconhecerei diante, ou na frente de meu Pai que está no céu”. Jesus disse isso porque ele disse a seus discípulos para não terem medo das dificuldades que eles experimentarão. Homens, nesse caso, se refere a pessoas, não apenas homens. Jesus quer que seus seguidores sejam leais a ele em público. Até mesmo na frente daqueles que os perseguirão. Jesus declarará ao Pai, ou Deus, que uma pessoa pertence ao céu se a pessoa permanecer leal a ele. Mas, se uma pessoa não for leal a Jesus em público, Jesus negará que essa pessoa é uma verdadeira seguidora dele.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continua dizendo a seus discípulos sobre as pessoas que os perseguirão. Ele diz aos discípulos para não temer essas pessoas.</w:t>
      </w:r>
    </w:p>
    <w:p>
      <w:pPr/>
      <w:r>
        <w:rPr>
          <w:lang w:val="pt_PT" w:bidi="pt_PT"/>
        </w:rPr>
      </w:r>
      <w:r>
        <w:rPr>
          <w:b/>
          <w:lang w:val="pt_PT" w:bidi="pt_PT"/>
        </w:rPr>
        <w:t>Segunda cena:</w:t>
      </w:r>
      <w:r>
        <w:rPr>
          <w:lang w:val="pt_PT" w:bidi="pt_PT"/>
        </w:rPr>
        <w:t xml:space="preserve"> Jesus encoraja seus discípulos a dizer que Deus se importa muito com eles.</w:t>
      </w:r>
    </w:p>
    <w:p>
      <w:pPr/>
      <w:r>
        <w:rPr>
          <w:lang w:val="pt_PT" w:bidi="pt_PT"/>
        </w:rPr>
      </w:r>
      <w:r>
        <w:rPr>
          <w:b/>
          <w:lang w:val="pt_PT" w:bidi="pt_PT"/>
        </w:rPr>
        <w:t>Terceira cena:</w:t>
      </w:r>
      <w:r>
        <w:rPr>
          <w:lang w:val="pt_PT" w:bidi="pt_PT"/>
        </w:rPr>
        <w:t xml:space="preserve"> Jesus ensina aos discípulos o quão importante é contar aos outros sobre ele.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Pessoas que perseguem os seguidores de Jesus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Pardais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passagem anterior, Jesus falou sobre dificuldades e perseguição. Essa passagem começa com “portanto” ou “assim” como uma maneira de conectá-la com o que Jesus acabou de dizer a eles. É importante lembrar que Jesus está falando sobre as pessoas que perseguirão seus discípulos quando ele diz: “Não tenha medo deles”. Lembre-se de que Jesus disse: “Nada que está coberto deixará de ser revelado”.</w:t>
      </w:r>
    </w:p>
    <w:p>
      <w:pPr/>
      <w:r>
        <w:rPr>
          <w:lang w:val="pt_PT" w:bidi="pt_PT"/>
        </w:rPr>
      </w:r>
      <w:r>
        <w:rPr>
          <w:lang w:val="pt_PT" w:bidi="pt_PT"/>
        </w:rPr>
        <w:t>É importante lembrar que Jesus repete o mesmo pensamento usando palavras diferentes para mostrar a importância do que ele disse. “Nada que está coberto” é a mesma coisa que “o que está oculto”. As coisas que estão ocultas são possivelmente os pecados secretos das pessoas que perseguem os seguidores de Jesus, ou as coisas difíceis de entender sobre o Reino de Deus.</w:t>
      </w:r>
    </w:p>
    <w:p>
      <w:pPr/>
      <w:r>
        <w:rPr>
          <w:lang w:val="pt_PT" w:bidi="pt_PT"/>
        </w:rPr>
      </w:r>
      <w:r>
        <w:rPr>
          <w:lang w:val="pt_PT" w:bidi="pt_PT"/>
        </w:rPr>
        <w:t>Jesus disse: “O que digo a vocês no escuro, diga na luz e o que você sussurra, proclame nos telhados das casas”. Jesus repete o mesmo pensamento usando palavras diferentes para mostrar a importância do que ele disse. Desta vez, “O que digo a vocês no escuro” e “o que você ouve sussurrado”, ambos têm o mesmo significado. Isso é o que Jesus ensina a seus discípulos em segredo. “Dizer na luz” e “proclamar no telhado”, ambos têm o mesmo significado. Jesus quer que seus seguidores contem a todos o que Jesus ensina a eles.</w:t>
      </w:r>
    </w:p>
    <w:p>
      <w:pPr/>
      <w:r>
        <w:rPr>
          <w:lang w:val="pt_PT" w:bidi="pt_PT"/>
        </w:rPr>
      </w:r>
      <w:r>
        <w:rPr>
          <w:lang w:val="pt_PT" w:bidi="pt_PT"/>
        </w:rPr>
        <w:t>Lembre-se de que Jesus disse: “Não tema aqueles que matam o corpo, mas não podem matar a alma”.</w:t>
      </w:r>
    </w:p>
    <w:p>
      <w:pPr/>
      <w:r>
        <w:rPr>
          <w:lang w:val="pt_PT" w:bidi="pt_PT"/>
        </w:rPr>
      </w:r>
      <w:r>
        <w:rPr>
          <w:lang w:val="pt_PT" w:bidi="pt_PT"/>
        </w:rPr>
        <w:t>É importante lembrar que na segunda cena, Jesus está usando uma parábola para ensinar a seus discípulos. Uma parábola é uma história especial contada por Jesus usando coisas do dia a dia para descrever coisas mais profundas de Deus. Nesse caso, Jesus fala sobre pardais que têm pouco valor. Mas Deus ainda se importa com o que acontece com os pardais. Lembre-se de que Jesus disse que Deus até mesmo sabe quantos cabelos estão em sua cabeça. É importante lembrar que Jesus disse a seus discípulos “não temam” três vezes nessa passagem.</w:t>
      </w:r>
    </w:p>
    <w:p>
      <w:pPr/>
      <w:r>
        <w:rPr>
          <w:lang w:val="pt_PT" w:bidi="pt_PT"/>
        </w:rPr>
      </w:r>
      <w:r>
        <w:rPr>
          <w:lang w:val="pt_PT" w:bidi="pt_PT"/>
        </w:rPr>
        <w:t>É importante lembrar que Jesus disse: “Todos que me reconhecem diante dos homens, reconhecerei diante de meu Pai que está no céu”. É importante lembrar que Jesus quer que seus seguidores contem aos outros sobre ele em público. Lembre-se do que Jesus disse sobre aqueles que não contam aos outros sobre ele em público.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Pessoas que perseguem os seguidores de Jesus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Pardais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está dizendo a seus discípulos sobre as pessoas que os perseguirão. Ele diz aos discípulos para não temer essas pessoas. Jesus diz: “Nada está coberto que não seja revelado, ou oculto que não seja conhecido”.</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“O que digo a vocês no escuro, digam à luz e o que vocês ouvem sussurrado, proclamem nos telhados das casas”.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encoraja seus discípulos dizendo que Deus se importa muito com eles. Ele conta uma parábola sobre pardais caindo no chão e Deus notando.</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pardais: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Jesus diz: “Até mesmo os cabelos de sua cabeça estão todos numerados”.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 ator que está interpretando Jesus: “Como você está se sentindo?”. Você pode ouvir coisas como: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ensina a seus discípulos o quão importante é contar aos outros sobre ele. Ele diz: “Então todos que me reconhecem na frente dos homens, também reconhecerei na frente de meu Pai que está no céu, mas quem me negar na frente das pessoas, também negarei na frente de meu Pai que está no céu”.</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w:t>
      </w:r>
      <w:r>
        <w:rPr>
          <w:lang w:val="pt_PT" w:bidi="pt_PT"/>
        </w:rPr>
      </w:r>
    </w:p>
    <w:p>
      <w:pPr>
        <w:pStyle w:val="Heading3"/>
      </w:pPr>
      <w:r>
        <w:rPr>
          <w:lang w:val="pt_PT" w:bidi="pt_PT"/>
        </w:rPr>
        <w:t>Preenchendo as Lacunas</w:t>
      </w:r>
    </w:p>
    <w:p>
      <w:pPr/>
      <w:r>
        <w:rPr>
          <w:lang w:val="pt_PT" w:bidi="pt_PT"/>
        </w:rPr>
      </w:r>
      <w:r>
        <w:rPr>
          <w:lang w:val="pt_PT" w:bidi="pt_PT"/>
        </w:rPr>
        <w:t>Ouçam o texto pelo menos uma vez na versão mais fácil de entender.</w:t>
      </w:r>
    </w:p>
    <w:p>
      <w:pPr/>
      <w:r>
        <w:rPr>
          <w:lang w:val="pt_PT" w:bidi="pt_PT"/>
        </w:rPr>
      </w:r>
      <w:r>
        <w:rPr>
          <w:lang w:val="pt_PT" w:bidi="pt_PT"/>
        </w:rPr>
        <w:t xml:space="preserve">Jesus disse: “O que vocês ouvem sussurrado, proclamem nos telhados das casas”. </w:t>
      </w:r>
      <w:r>
        <w:rPr>
          <w:b/>
          <w:lang w:val="pt_PT" w:bidi="pt_PT"/>
        </w:rPr>
        <w:t>Telhado</w:t>
      </w:r>
      <w:r>
        <w:rPr>
          <w:lang w:val="pt_PT" w:bidi="pt_PT"/>
        </w:rPr>
        <w:t xml:space="preserve"> se refere ao topo de uma casa ou outro edifício, acessível por escadas externas. O telhado da casa era usado para muitas coisas, não apenas para fornecer abrigo. Uma grade era construída ao redor do topo das casas para impedir que as pessoas caíssem.</w:t>
      </w:r>
    </w:p>
    <w:p>
      <w:pPr/>
      <w:r>
        <w:rPr>
          <w:lang w:val="pt_PT" w:bidi="pt_PT"/>
        </w:rPr>
      </w:r>
      <w:r>
        <w:rPr>
          <w:lang w:val="pt_PT" w:bidi="pt_PT"/>
        </w:rPr>
        <w:t xml:space="preserve">Jesus diz para não ter medo das pessoas que podem apenas matar seu corpo físico, mas não podem matar sua </w:t>
      </w:r>
      <w:r>
        <w:rPr>
          <w:b/>
          <w:lang w:val="pt_PT" w:bidi="pt_PT"/>
        </w:rPr>
        <w:t>alma</w:t>
      </w:r>
      <w:r>
        <w:rPr>
          <w:lang w:val="pt_PT" w:bidi="pt_PT"/>
        </w:rPr>
        <w:t xml:space="preserve">. A alma é a vida interior e os pensamentos de uma pessoa. A alma é a parte de uma pessoa que continua a existir quando o corpo morre. Consulte o Glossário Mestre para uma definição mais completa de </w:t>
      </w:r>
      <w:r>
        <w:rPr>
          <w:b/>
          <w:lang w:val="pt_PT" w:bidi="pt_PT"/>
        </w:rPr>
        <w:t>alma</w:t>
      </w:r>
      <w:r>
        <w:rPr>
          <w:lang w:val="pt_PT" w:bidi="pt_PT"/>
        </w:rPr>
        <w:t>.</w:t>
      </w:r>
    </w:p>
    <w:p>
      <w:pPr/>
      <w:r>
        <w:rPr>
          <w:lang w:val="pt_PT" w:bidi="pt_PT"/>
        </w:rPr>
      </w:r>
      <w:r>
        <w:rPr>
          <w:lang w:val="pt_PT" w:bidi="pt_PT"/>
        </w:rPr>
        <w:t xml:space="preserve">Jesus disse: “Temam a ele, ou temam somente a Deus, que pode </w:t>
      </w:r>
      <w:r>
        <w:rPr>
          <w:b/>
          <w:lang w:val="pt_PT" w:bidi="pt_PT"/>
        </w:rPr>
        <w:t>destruir</w:t>
      </w:r>
      <w:r>
        <w:rPr>
          <w:lang w:val="pt_PT" w:bidi="pt_PT"/>
        </w:rPr>
        <w:t xml:space="preserve"> tanto a alma quanto o corpo no </w:t>
      </w:r>
      <w:r>
        <w:rPr>
          <w:b/>
          <w:lang w:val="pt_PT" w:bidi="pt_PT"/>
        </w:rPr>
        <w:t>inferno</w:t>
      </w:r>
      <w:r>
        <w:rPr>
          <w:lang w:val="pt_PT" w:bidi="pt_PT"/>
        </w:rPr>
        <w:t xml:space="preserve">". </w:t>
      </w:r>
      <w:r>
        <w:rPr>
          <w:b/>
          <w:lang w:val="pt_PT" w:bidi="pt_PT"/>
        </w:rPr>
        <w:t>Temor</w:t>
      </w:r>
      <w:r>
        <w:rPr>
          <w:lang w:val="pt_PT" w:bidi="pt_PT"/>
        </w:rPr>
        <w:t xml:space="preserve"> é o </w:t>
      </w:r>
      <w:r>
        <w:rPr>
          <w:b/>
          <w:lang w:val="pt_PT" w:bidi="pt_PT"/>
        </w:rPr>
        <w:t>temor de Deus</w:t>
      </w:r>
      <w:r>
        <w:rPr>
          <w:lang w:val="pt_PT" w:bidi="pt_PT"/>
        </w:rPr>
        <w:t xml:space="preserve">. “Temer a Deus” significa ter reverência por Deus. O temor de Deus é um componente essencial da fé em Deus. Use a mesma palavra para Filho de Deus que você usou em passagens anteriores. Consulte o Glossário Mestre para uma definição mais completa de </w:t>
      </w:r>
      <w:r>
        <w:rPr>
          <w:b/>
          <w:lang w:val="pt_PT" w:bidi="pt_PT"/>
        </w:rPr>
        <w:t>temor a Deus</w:t>
      </w:r>
      <w:r>
        <w:rPr>
          <w:lang w:val="pt_PT" w:bidi="pt_PT"/>
        </w:rPr>
        <w:t xml:space="preserve">. Quando algo é </w:t>
      </w:r>
      <w:r>
        <w:rPr>
          <w:b/>
          <w:lang w:val="pt_PT" w:bidi="pt_PT"/>
        </w:rPr>
        <w:t>destruído</w:t>
      </w:r>
      <w:r>
        <w:rPr>
          <w:lang w:val="pt_PT" w:bidi="pt_PT"/>
        </w:rPr>
        <w:t>, não pode funcionar ou ser reparado.</w:t>
      </w:r>
    </w:p>
    <w:p>
      <w:pPr/>
      <w:r>
        <w:rPr>
          <w:lang w:val="pt_PT" w:bidi="pt_PT"/>
        </w:rPr>
      </w:r>
      <w:r>
        <w:rPr>
          <w:lang w:val="pt_PT" w:bidi="pt_PT"/>
        </w:rPr>
        <w:t>Parem e discutam a maneira como vocês traduziriam “destruir” em seu idioma. Que tipo de coisas faz algo ser destruído?</w:t>
      </w:r>
    </w:p>
    <w:p>
      <w:pPr/>
      <w:r>
        <w:rPr>
          <w:lang w:val="pt_PT" w:bidi="pt_PT"/>
        </w:rPr>
      </w:r>
      <w:r>
        <w:rPr>
          <w:lang w:val="pt_PT" w:bidi="pt_PT"/>
        </w:rPr>
        <w:t xml:space="preserve">O </w:t>
      </w:r>
      <w:r>
        <w:rPr>
          <w:b/>
          <w:lang w:val="pt_PT" w:bidi="pt_PT"/>
        </w:rPr>
        <w:t>inferno</w:t>
      </w:r>
      <w:r>
        <w:rPr>
          <w:lang w:val="pt_PT" w:bidi="pt_PT"/>
        </w:rPr>
        <w:t xml:space="preserve"> é para onde os incrédulos vão, no fim do mundo, para serem punidos. Use a mesma palavra para inferno que você usou em passagens anteriores. Consulte o Glossário Mestre para uma definição mais completa de </w:t>
      </w:r>
      <w:r>
        <w:rPr>
          <w:b/>
          <w:lang w:val="pt_PT" w:bidi="pt_PT"/>
        </w:rPr>
        <w:t>inferno</w:t>
      </w:r>
      <w:r>
        <w:rPr>
          <w:lang w:val="pt_PT" w:bidi="pt_PT"/>
        </w:rPr>
        <w:t>.</w:t>
      </w:r>
    </w:p>
    <w:p>
      <w:pPr/>
      <w:r>
        <w:rPr>
          <w:lang w:val="pt_PT" w:bidi="pt_PT"/>
        </w:rPr>
      </w:r>
      <w:r>
        <w:rPr>
          <w:lang w:val="pt_PT" w:bidi="pt_PT"/>
        </w:rPr>
        <w:t xml:space="preserve">Jesus ensina usando uma parábola. Uma parábola é uma história especial contada por Jesus usando coisas do dia a dia para descrever coisas mais profundas de Deus. Jesus perguntou: “Dois </w:t>
      </w:r>
      <w:r>
        <w:rPr>
          <w:b/>
          <w:lang w:val="pt_PT" w:bidi="pt_PT"/>
        </w:rPr>
        <w:t>pardais</w:t>
      </w:r>
      <w:r>
        <w:rPr>
          <w:lang w:val="pt_PT" w:bidi="pt_PT"/>
        </w:rPr>
        <w:t xml:space="preserve"> não são vendidos por um </w:t>
      </w:r>
      <w:r>
        <w:rPr>
          <w:b/>
          <w:lang w:val="pt_PT" w:bidi="pt_PT"/>
        </w:rPr>
        <w:t>centavo</w:t>
      </w:r>
      <w:r>
        <w:rPr>
          <w:lang w:val="pt_PT" w:bidi="pt_PT"/>
        </w:rPr>
        <w:t xml:space="preserve">, ou uma pequena moeda?”. Um </w:t>
      </w:r>
      <w:r>
        <w:rPr>
          <w:b/>
          <w:lang w:val="pt_PT" w:bidi="pt_PT"/>
        </w:rPr>
        <w:t>pardal</w:t>
      </w:r>
      <w:r>
        <w:rPr>
          <w:lang w:val="pt_PT" w:bidi="pt_PT"/>
        </w:rPr>
        <w:t xml:space="preserve"> é um pequeno pássaro que era vendido para comida. O pardal tinha pouco valor. Dois pardais eram vendidos por um centavo, ou pequena moeda. Um </w:t>
      </w:r>
      <w:r>
        <w:rPr>
          <w:b/>
          <w:lang w:val="pt_PT" w:bidi="pt_PT"/>
        </w:rPr>
        <w:t>centavo</w:t>
      </w:r>
      <w:r>
        <w:rPr>
          <w:lang w:val="pt_PT" w:bidi="pt_PT"/>
        </w:rPr>
        <w:t>, ou pequena moeda, se refere a uma moeda de cobre romana que vale cerca de um dezesseis avos da moeda que era usada para pagar um salário diário.</w:t>
      </w:r>
    </w:p>
    <w:p>
      <w:pPr/>
      <w:r>
        <w:rPr>
          <w:lang w:val="pt_PT" w:bidi="pt_PT"/>
        </w:rPr>
      </w:r>
      <w:r>
        <w:rPr>
          <w:lang w:val="pt_PT" w:bidi="pt_PT"/>
        </w:rPr>
        <w:t>Se necessário, mostre uma imagem de um pardal. Mostre uma imagem de um centavo ou uma pequena moeda de cobre.</w:t>
      </w:r>
    </w:p>
    <w:p>
      <w:pPr/>
      <w:r>
        <w:rPr>
          <w:lang w:val="pt_PT" w:bidi="pt_PT"/>
        </w:rPr>
      </w:r>
      <w:r>
        <w:rPr>
          <w:lang w:val="pt_PT" w:bidi="pt_PT"/>
        </w:rPr>
        <w:t xml:space="preserve">Jesus chamou Deus de “seu Pai”. Isso é porque Deus é o Pai celestial de todos que seguem Jesus. </w:t>
      </w:r>
      <w:r>
        <w:rPr>
          <w:b/>
          <w:lang w:val="pt_PT" w:bidi="pt_PT"/>
        </w:rPr>
        <w:t>Pai</w:t>
      </w:r>
      <w:r>
        <w:rPr>
          <w:lang w:val="pt_PT" w:bidi="pt_PT"/>
        </w:rPr>
        <w:t xml:space="preserve"> mostra o aspecto relacional de Deus aos seguidores de Jesus. Jesus chama Deus de nosso Pai para indicar que podemos ter um relacionamento pessoal próximo com Deus.</w:t>
      </w:r>
    </w:p>
    <w:p>
      <w:pPr/>
      <w:r>
        <w:rPr>
          <w:lang w:val="pt_PT" w:bidi="pt_PT"/>
        </w:rPr>
      </w:r>
      <w:r>
        <w:rPr>
          <w:lang w:val="pt_PT" w:bidi="pt_PT"/>
        </w:rPr>
        <w:t xml:space="preserve">Jesus disse: “Então, todos que me reconhecerem diante dos homens, também reconhecerei diante de meu Pai que está no céu”. O </w:t>
      </w:r>
      <w:r>
        <w:rPr>
          <w:b/>
          <w:lang w:val="pt_PT" w:bidi="pt_PT"/>
        </w:rPr>
        <w:t>céu</w:t>
      </w:r>
      <w:r>
        <w:rPr>
          <w:lang w:val="pt_PT" w:bidi="pt_PT"/>
        </w:rPr>
        <w:t xml:space="preserve"> é o lugar onde Deus habita e o destino final dos crentes em Jesus. Use a mesma palavra para céu que você usou em passagens anteriores. Consulte o Glossário Mestre para uma definição mais completa de </w:t>
      </w:r>
      <w:r>
        <w:rPr>
          <w:b/>
          <w:lang w:val="pt_PT" w:bidi="pt_PT"/>
        </w:rPr>
        <w:t>céu</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10:34–42</w:t>
      </w:r>
      <w:r>
        <w:rPr>
          <w:lang w:val="pt_PT" w:bidi="pt_PT"/>
        </w:rPr>
      </w:r>
    </w:p>
    <w:p>
      <w:pPr>
        <w:pStyle w:val="Heading3"/>
      </w:pPr>
      <w:r>
        <w:rPr>
          <w:lang w:val="pt_PT" w:bidi="pt_PT"/>
        </w:rPr>
        <w:t>Ouvir e Sentir</w:t>
      </w:r>
    </w:p>
    <w:p>
      <w:pPr/>
      <w:r>
        <w:rPr>
          <w:lang w:val="pt_PT" w:bidi="pt_PT"/>
        </w:rPr>
      </w:r>
      <w:r>
        <w:rPr>
          <w:lang w:val="pt_PT" w:bidi="pt_PT"/>
        </w:rPr>
        <w:t>Ouçam Mateus 10.34–42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diz a seus discípulos sobre as dificuldades que eles encontrarão e diz a eles o quão valiosos eles são para Deus. Nessa passagem, Mateus reconta o ensinamento de Jesus sobre o que esperar se seguirmos Jesus.</w:t>
      </w:r>
    </w:p>
    <w:p>
      <w:pPr/>
      <w:r>
        <w:rPr>
          <w:lang w:val="pt_PT" w:bidi="pt_PT"/>
        </w:rPr>
      </w:r>
      <w:r>
        <w:rPr>
          <w:lang w:val="pt_PT" w:bidi="pt_PT"/>
        </w:rPr>
        <w:t>Jesus disse: “Não pensem que vim para trazer paz”. Jesus está se referindo a sua vinda do céu para a terra. Trazer paz se refere a fazer as pessoas viverem em bons relacionamentos sem brigar. Jesus disse que ele não veio para trazer paz, mas uma espada. Jesus usou a palavra espada como um símbolo para guerra ou conflito. Uma espada é uma longa faca usada para lutar. Jesus estava dizendo que seus ensinamentos causariam conflito e divisão entre as pessoas.</w:t>
      </w:r>
    </w:p>
    <w:p>
      <w:pPr/>
      <w:r>
        <w:rPr>
          <w:lang w:val="pt_PT" w:bidi="pt_PT"/>
        </w:rPr>
      </w:r>
      <w:r>
        <w:rPr>
          <w:lang w:val="pt_PT" w:bidi="pt_PT"/>
        </w:rPr>
        <w:t>Mostre uma imagem de uma espada. Discutam frases simbólicas ou palavras usadas em sua cultura para descrever um conflito.</w:t>
      </w:r>
    </w:p>
    <w:p>
      <w:pPr/>
      <w:r>
        <w:rPr>
          <w:lang w:val="pt_PT" w:bidi="pt_PT"/>
        </w:rPr>
      </w:r>
      <w:r>
        <w:rPr>
          <w:lang w:val="pt_PT" w:bidi="pt_PT"/>
        </w:rPr>
        <w:t>Quando Jesus disse que quando um membro da família acredita em Jesus e outro não, eles serão colocados um contra o outro, ele estava citando o profeta Miqueias. Eles se rebelarão, ou se voltarão uns contra os outros. Um filho incrédulo se virará contra seus pais crentes. Uma filha incrédula se virará contra sua mãe crente. Uma nora descrente se virará contra sua sogra crente. Jesus está começando a descrever o tipo de conflito que acreditar nele e seguir seus ensinamentos pode causar. Haverá conflito dentro de relacionamentos familiares próximos juntamente com outros relacionamentos entre aqueles que acreditam em Jesus.</w:t>
      </w:r>
    </w:p>
    <w:p>
      <w:pPr/>
      <w:r>
        <w:rPr>
          <w:lang w:val="pt_PT" w:bidi="pt_PT"/>
        </w:rPr>
      </w:r>
      <w:r>
        <w:rPr>
          <w:lang w:val="pt_PT" w:bidi="pt_PT"/>
        </w:rPr>
        <w:t>Parem e discutam em sua cultura qual palavra vocês usariam para alguém que é um parente por meio do casamento.</w:t>
      </w:r>
    </w:p>
    <w:p>
      <w:pPr/>
      <w:r>
        <w:rPr>
          <w:lang w:val="pt_PT" w:bidi="pt_PT"/>
        </w:rPr>
      </w:r>
      <w:r>
        <w:rPr>
          <w:lang w:val="pt_PT" w:bidi="pt_PT"/>
        </w:rPr>
        <w:t>Jesus disse: “Os inimigos de uma pessoa serão aqueles de sua própria casa”. Casa se refere a pessoas que vivem na casa de uma pessoa, como um parente ou servo.</w:t>
      </w:r>
    </w:p>
    <w:p>
      <w:pPr/>
      <w:r>
        <w:rPr>
          <w:lang w:val="pt_PT" w:bidi="pt_PT"/>
        </w:rPr>
      </w:r>
      <w:r>
        <w:rPr>
          <w:lang w:val="pt_PT" w:bidi="pt_PT"/>
        </w:rPr>
        <w:t>Contem uma história de conflito entre dois membros da família em sua família. Como o conflito afetou o resto da família?</w:t>
      </w:r>
    </w:p>
    <w:p>
      <w:pPr/>
      <w:r>
        <w:rPr>
          <w:lang w:val="pt_PT" w:bidi="pt_PT"/>
        </w:rPr>
      </w:r>
      <w:r>
        <w:rPr>
          <w:lang w:val="pt_PT" w:bidi="pt_PT"/>
        </w:rPr>
        <w:t>Jesus disse, se uma pessoa ama os membros de sua família mais do que ela ama Jesus, ela não é digna dele. “Não dignos” significa que eles não podem seguir Jesus.</w:t>
      </w:r>
    </w:p>
    <w:p>
      <w:pPr/>
      <w:r>
        <w:rPr>
          <w:lang w:val="pt_PT" w:bidi="pt_PT"/>
        </w:rPr>
      </w:r>
      <w:r>
        <w:rPr>
          <w:lang w:val="pt_PT" w:bidi="pt_PT"/>
        </w:rPr>
        <w:t>Jesus disse: “Aqueles que não carregam sua cruz e me seguem não são dignos de mim”. Os romanos usavam a cruz para executar criminosos. O prisioneiro era obrigado a carregar sua cruz para o lugar de execução. Então, os soldados pregavam o prisioneiro na cruz onde eles eram pendurados até morrer. Isso descreve a forma de morte que Jesus sofreria. Jesus estava usando uma linguagem simbólica. Jesus estava dizendo que as pessoas que o seguem, ou desejam ser seu discípulo, devem estar dispostas a sofrer e, em alguns casos, morrer por acreditar nele.</w:t>
      </w:r>
    </w:p>
    <w:p>
      <w:pPr/>
      <w:r>
        <w:rPr>
          <w:lang w:val="pt_PT" w:bidi="pt_PT"/>
        </w:rPr>
      </w:r>
      <w:r>
        <w:rPr>
          <w:lang w:val="pt_PT" w:bidi="pt_PT"/>
        </w:rPr>
        <w:t>Mostre uma imagem de uma cruz.</w:t>
      </w:r>
    </w:p>
    <w:p>
      <w:pPr/>
      <w:r>
        <w:rPr>
          <w:lang w:val="pt_PT" w:bidi="pt_PT"/>
        </w:rPr>
      </w:r>
      <w:r>
        <w:rPr>
          <w:lang w:val="pt_PT" w:bidi="pt_PT"/>
        </w:rPr>
        <w:t>Jesus disse: “A pessoa que encontrar sua vida, a perderá”. Isso significa que se uma pessoa tentar salvar sua vida, ou não estiver disposta a sofrer por Jesus, ela perderá a verdadeira vida com Deus que dura para sempre, ou vida eterna. Jesus disse: “Mas, a pessoa que perde sua vida por minha causa a encontrará”. Isso indica que uma pessoa que está disposta a sofrer por seguir Jesus, ganhará vida eterna no céu com Deus.</w:t>
      </w:r>
    </w:p>
    <w:p>
      <w:pPr/>
      <w:r>
        <w:rPr>
          <w:lang w:val="pt_PT" w:bidi="pt_PT"/>
        </w:rPr>
      </w:r>
      <w:r>
        <w:rPr>
          <w:lang w:val="pt_PT" w:bidi="pt_PT"/>
        </w:rPr>
        <w:t>Parem e discutam: o que as pessoas em sua cultura acreditam sobre o que acontece depois que você morre? Como isso é semelhante ou diferente da vida eterna sobre a qual Jesus fala?</w:t>
      </w:r>
    </w:p>
    <w:p>
      <w:pPr/>
      <w:r>
        <w:rPr>
          <w:lang w:val="pt_PT" w:bidi="pt_PT"/>
        </w:rPr>
      </w:r>
      <w:r>
        <w:rPr>
          <w:lang w:val="pt_PT" w:bidi="pt_PT"/>
        </w:rPr>
        <w:t>Jesus começa a falar com os discípulos sobre hospitalidade. Quando Jesus disse “quem recebe vocês”, ele estava dizendo que quando uma pessoa recebe ou mostra hospitalidade aos discípulos, é como se ela estivesse recebendo Jesus. Os discípulos são mensageiros de Jesus. Se eles estão recebendo Jesus, é como se eles estivessem recebendo Deus, que enviou Jesus. Jesus também falou sobre uma pessoa que cuida de um profeta, ou um mensageiro para Deus. Essa pessoa receberá a mesma recompensa que um profeta recebe. Uma recompensa é um presente ou salário dado a alguém por suas ações. Quem cuida de uma pessoa justa, ou alguém que vive pelos padrões de Deus, também será recompensado. Se alguém cuida das pessoas que seguem a Deus, é um serviço a ele. Jesus disse que se alguém der um copo de água a “um desses pequenos”, ou “o menor desses” porque ele é meu discípulo, ele nunca perderá sua recompensa. Dar um copo de água é uma pequena ação de hospitalidade. Isso mostra que cuidar de qualquer seguidor de Jesus é importante para Deus, mesmo que esse seguidor seja uma pessoa comum.</w:t>
      </w:r>
    </w:p>
    <w:p>
      <w:pPr/>
      <w:r>
        <w:rPr>
          <w:lang w:val="pt_PT" w:bidi="pt_PT"/>
        </w:rPr>
      </w:r>
      <w:r>
        <w:rPr>
          <w:lang w:val="pt_PT" w:bidi="pt_PT"/>
        </w:rPr>
        <w:t>Parem e discutam hospitalidade em sua cultura. Que tipo de coisas uma pessoa pode fazer por alguém que é um convidado em sua casa? Quais são algumas razões pelas quais uma pessoa em sua cultura cuidaria das necessidades de outra pessoa? Como sua hospitalidade muda quando alguém é importante, ou representa uma pessoa importante?</w:t>
      </w:r>
    </w:p>
    <w:p>
      <w:pPr/>
      <w:r>
        <w:rPr>
          <w:lang w:val="pt_PT" w:bidi="pt_PT"/>
        </w:rPr>
      </w:r>
      <w:r>
        <w:rPr>
          <w:lang w:val="pt_PT" w:bidi="pt_PT"/>
        </w:rPr>
        <w:t>“Porque ele é meu discípulo” mostra que a pessoa sabia que estava dando água a um seguidor de Jesus. Quando Jesus diz: “Em verdade digo a vocês”, ou “Digo a vocês a verdade”, ele está prestes a dizer algo importante e quer que seus discípulos prestem muita atenção. Jesus disse: “Ele não perderá sua recompensa”. A pessoa que cuida de um de seus discípulos</w:t>
      </w:r>
    </w:p>
    <w:p>
      <w:pPr/>
      <w:r>
        <w:rPr>
          <w:lang w:val="pt_PT" w:bidi="pt_PT"/>
        </w:rPr>
      </w:r>
      <w:r>
        <w:rPr>
          <w:lang w:val="pt_PT" w:bidi="pt_PT"/>
        </w:rPr>
        <w:t>Parem e discutam um momento em que você ou alguém que você conhece recebeu uma recompensa. Quais são as ocasiões especiais quando alguém pode receber uma recompensa? Há quaisquer cerimônias conectadas à recompensa? Que tipo de pessoas recebem recompensas?</w:t>
      </w:r>
    </w:p>
    <w:p>
      <w:pPr/>
      <w:r>
        <w:rPr>
          <w:lang w:val="pt_PT" w:bidi="pt_PT"/>
        </w:rPr>
      </w:r>
      <w:r>
        <w:rPr>
          <w:lang w:val="pt_PT" w:bidi="pt_PT"/>
        </w:rPr>
        <w:t>Nessa passagem, Jesus continuou a expandir o mesmo ensinamento básico. Os seguidores de Jesus devem estar dispostos a sofrer por meio de conflitos e dificuldades, até mesmo enfrentar a morte para segui-lo. Aqueles que permanecem leais a Jesus receberão a recompensa de viver para sempre no céu com Deus.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ensina sobre desentendimentos que surgirão por causa dele, ou porque as pessoas escolhem segui-lo.</w:t>
      </w:r>
    </w:p>
    <w:p>
      <w:pPr/>
      <w:r>
        <w:rPr>
          <w:lang w:val="pt_PT" w:bidi="pt_PT"/>
        </w:rPr>
      </w:r>
      <w:r>
        <w:rPr>
          <w:b/>
          <w:lang w:val="pt_PT" w:bidi="pt_PT"/>
        </w:rPr>
        <w:t>Segunda cena:</w:t>
      </w:r>
      <w:r>
        <w:rPr>
          <w:lang w:val="pt_PT" w:bidi="pt_PT"/>
        </w:rPr>
        <w:t xml:space="preserve"> Jesus ensina sobre o custo de seguir Jesus.</w:t>
      </w:r>
    </w:p>
    <w:p>
      <w:pPr/>
      <w:r>
        <w:rPr>
          <w:lang w:val="pt_PT" w:bidi="pt_PT"/>
        </w:rPr>
      </w:r>
      <w:r>
        <w:rPr>
          <w:b/>
          <w:lang w:val="pt_PT" w:bidi="pt_PT"/>
        </w:rPr>
        <w:t>Terceira cena:</w:t>
      </w:r>
      <w:r>
        <w:rPr>
          <w:lang w:val="pt_PT" w:bidi="pt_PT"/>
        </w:rPr>
        <w:t xml:space="preserve"> Jesus ensina sobre os resultados de mostrar hospitalidade aos seguidores de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Membros da família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está falando com seus discípulos antes de enviá-los para contar a outros sobre ele. Lembre-se de que Jesus está ensinando sobre a razão pela qual ele veio do céu para a terra. Ele está citando o que foi dito pelo profeta Miqueias.</w:t>
      </w:r>
    </w:p>
    <w:p>
      <w:pPr/>
      <w:r>
        <w:rPr>
          <w:lang w:val="pt_PT" w:bidi="pt_PT"/>
        </w:rPr>
      </w:r>
      <w:r>
        <w:rPr>
          <w:lang w:val="pt_PT" w:bidi="pt_PT"/>
        </w:rPr>
        <w:t>É importante lembrar que a espada é uma linguagem simbólica para guerra e conflito. Lembre-se de que Jesus estava dizendo a eles que acreditar nele poderia fazer com que as famílias fossem divididas em duas. É importante lembrar que uma pessoa pode até mesmo ter inimigos que vivem em sua própria casa.</w:t>
      </w:r>
    </w:p>
    <w:p>
      <w:pPr/>
      <w:r>
        <w:rPr>
          <w:lang w:val="pt_PT" w:bidi="pt_PT"/>
        </w:rPr>
      </w:r>
      <w:r>
        <w:rPr>
          <w:lang w:val="pt_PT" w:bidi="pt_PT"/>
        </w:rPr>
        <w:t>É importante lembrar que Jesus disse: “Se você ama seu pai ou mãe mais do que a mim, você não é digno de mim”. Jesus não está dizendo que não deveríamos amar nossos pais, ou filhos; ele quer que confiemos nele mais do que confiamos até mesmo em nossa própria família. Lembre-se de que carregar a cruz é uma linguagem simbólica que representa estar disposto a sofrer porque acreditamos em Jesus. É importante lembrar que Jesus diz que aqueles que perdem suas vidas porque o seguem encontrarão sua verdadeira vida em Deus.</w:t>
      </w:r>
    </w:p>
    <w:p>
      <w:pPr/>
      <w:r>
        <w:rPr>
          <w:lang w:val="pt_PT" w:bidi="pt_PT"/>
        </w:rPr>
      </w:r>
      <w:r>
        <w:rPr>
          <w:lang w:val="pt_PT" w:bidi="pt_PT"/>
        </w:rPr>
        <w:t>É importante lembrar que se uma pessoa receber um seguidor de Jesus, ela está recebendo Jesus simbolicamente. Lembre-se de que “recompensa” se refere a um presente ou salários dados a alguém por ações, ou comportamentos dignos. É importante lembrar que mostrar hospitalidade até mesmo a pessoas comuns que seguem Jesus é importante para Deus.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Membros da família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ensina sobre desentendimentos no mundo. Ele diz: “Não vim para trazer paz, mas uma espada”.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“Vim para colocar o homem contra seu pai, e a filha contra sua mãe, e a nora contra sua sogra”.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ensina sobre o que deve ser mais importante para alguém que o segue.</w:t>
      </w:r>
    </w:p>
    <w:p>
      <w:pPr/>
      <w:r>
        <w:rPr>
          <w:lang w:val="pt_PT" w:bidi="pt_PT"/>
        </w:rPr>
      </w:r>
      <w:r>
        <w:rPr>
          <w:lang w:val="pt_PT" w:bidi="pt_PT"/>
        </w:rPr>
        <w:t>Ele diz: “Quem não tomar sua cruz e me seguir não é digno de mim. Quem encontrar sua vida a perderá, e quem perder sua vida a encontrará”.</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começa a ensinar sobre recompensas para aqueles que o seguem. Ele diz: “Quem vos receber me recebe, e quem me receber recebe aquele que me enviou”.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“Aquele que receber um profeta porque ele é um profeta receberá a recompensa de profeta, e aquele que receber uma pessoa justa porque ele é uma pessoa justa receberá a recompensa de uma pessoa justa”.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“Se alguém der um copo de água a qualquer um que me seguir, ele certamente receberá uma recompensa”.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disse que não deveríamos esperar que seu ensinamento sempre traga paz. </w:t>
      </w:r>
      <w:r>
        <w:rPr>
          <w:b/>
          <w:lang w:val="pt_PT" w:bidi="pt_PT"/>
        </w:rPr>
        <w:t>Paz</w:t>
      </w:r>
      <w:r>
        <w:rPr>
          <w:lang w:val="pt_PT" w:bidi="pt_PT"/>
        </w:rPr>
        <w:t xml:space="preserve"> refere-se a harmonia e unidade entre as pessoas. Use a mesma palavra para paz que você usou em passagens anteriores. Consulte o Glossário Mestre para uma definição mais completa de </w:t>
      </w:r>
      <w:r>
        <w:rPr>
          <w:lang w:val="pt_PT" w:bidi="pt_PT"/>
        </w:rPr>
        <w:t>paz</w:t>
      </w:r>
      <w:r>
        <w:rPr>
          <w:lang w:val="pt_PT" w:bidi="pt_PT"/>
        </w:rPr>
        <w:t>.</w:t>
      </w:r>
    </w:p>
    <w:p>
      <w:pPr/>
      <w:r>
        <w:rPr>
          <w:lang w:val="pt_PT" w:bidi="pt_PT"/>
        </w:rPr>
      </w:r>
      <w:r>
        <w:rPr>
          <w:lang w:val="pt_PT" w:bidi="pt_PT"/>
        </w:rPr>
        <w:t xml:space="preserve">Jesus comparou seus ensinamentos com uma espada. Nesse caso, a </w:t>
      </w:r>
      <w:r>
        <w:rPr>
          <w:b/>
          <w:lang w:val="pt_PT" w:bidi="pt_PT"/>
        </w:rPr>
        <w:t>espada</w:t>
      </w:r>
      <w:r>
        <w:rPr>
          <w:lang w:val="pt_PT" w:bidi="pt_PT"/>
        </w:rPr>
        <w:t xml:space="preserve"> é uma linguagem simbólica que representa guerra e conflito. As espadas usadas durante esse tempo tinham 60 a 120 centímetros de comprimento. Jesus disse que os membros da família serão </w:t>
      </w:r>
      <w:r>
        <w:rPr>
          <w:b/>
          <w:lang w:val="pt_PT" w:bidi="pt_PT"/>
        </w:rPr>
        <w:t>colocados contra</w:t>
      </w:r>
      <w:r>
        <w:rPr>
          <w:lang w:val="pt_PT" w:bidi="pt_PT"/>
        </w:rPr>
        <w:t xml:space="preserve"> os outros, ou se </w:t>
      </w:r>
      <w:r>
        <w:rPr>
          <w:b/>
          <w:lang w:val="pt_PT" w:bidi="pt_PT"/>
        </w:rPr>
        <w:t>rebelarão uns contra</w:t>
      </w:r>
      <w:r>
        <w:rPr>
          <w:lang w:val="pt_PT" w:bidi="pt_PT"/>
        </w:rPr>
        <w:t xml:space="preserve"> os outros. Isso indica que as famílias serão divididas em duas. O conflito, ou “espada”, causado por acreditar nele faria com que as famílias fossem divididas porque elas acreditam em coisas diferentes. É por isso que Jesus disse: “Os inimigos de uma pessoa serão aqueles de sua própria </w:t>
      </w:r>
      <w:r>
        <w:rPr>
          <w:b/>
          <w:lang w:val="pt_PT" w:bidi="pt_PT"/>
        </w:rPr>
        <w:t>casa</w:t>
      </w:r>
      <w:r>
        <w:rPr>
          <w:lang w:val="pt_PT" w:bidi="pt_PT"/>
        </w:rPr>
        <w:t xml:space="preserve">”. Use a mesma palavra para casa que você usou em passagens anteriores. Casa pode ser uma forma de expressar a ideia de "família", ou seja, aqueles que moram na mesma casa. Consulte o Glossário Mestre para uma definição mais completa de </w:t>
      </w:r>
      <w:r>
        <w:rPr>
          <w:lang w:val="pt_PT" w:bidi="pt_PT"/>
        </w:rPr>
        <w:t>casa</w:t>
      </w:r>
      <w:r>
        <w:rPr>
          <w:lang w:val="pt_PT" w:bidi="pt_PT"/>
        </w:rPr>
        <w:t>.</w:t>
      </w:r>
    </w:p>
    <w:p>
      <w:pPr/>
      <w:r>
        <w:rPr>
          <w:lang w:val="pt_PT" w:bidi="pt_PT"/>
        </w:rPr>
      </w:r>
      <w:r>
        <w:rPr>
          <w:lang w:val="pt_PT" w:bidi="pt_PT"/>
        </w:rPr>
        <w:t xml:space="preserve">Jesus disse: “Aqueles que não </w:t>
      </w:r>
      <w:r>
        <w:rPr>
          <w:b/>
          <w:lang w:val="pt_PT" w:bidi="pt_PT"/>
        </w:rPr>
        <w:t>carregam sua cruz</w:t>
      </w:r>
      <w:r>
        <w:rPr>
          <w:lang w:val="pt_PT" w:bidi="pt_PT"/>
        </w:rPr>
        <w:t xml:space="preserve"> e me seguem não são dignos de mim”.</w:t>
      </w:r>
    </w:p>
    <w:p>
      <w:pPr/>
      <w:r>
        <w:rPr>
          <w:lang w:val="pt_PT" w:bidi="pt_PT"/>
        </w:rPr>
      </w:r>
      <w:r>
        <w:rPr>
          <w:lang w:val="pt_PT" w:bidi="pt_PT"/>
        </w:rPr>
        <w:t xml:space="preserve">A </w:t>
      </w:r>
      <w:r>
        <w:rPr>
          <w:b/>
          <w:lang w:val="pt_PT" w:bidi="pt_PT"/>
        </w:rPr>
        <w:t>cruz</w:t>
      </w:r>
      <w:r>
        <w:rPr>
          <w:lang w:val="pt_PT" w:bidi="pt_PT"/>
        </w:rPr>
        <w:t xml:space="preserve"> era a forma de execução romana. Eles pregavam dois pedaços de madeira para formar uma cruz e esticavam os braços e pernas de um prisioneiro nela. O prisioneiro </w:t>
      </w:r>
      <w:r>
        <w:rPr>
          <w:b/>
          <w:lang w:val="pt_PT" w:bidi="pt_PT"/>
        </w:rPr>
        <w:t>carregando a cruz</w:t>
      </w:r>
      <w:r>
        <w:rPr>
          <w:lang w:val="pt_PT" w:bidi="pt_PT"/>
        </w:rPr>
        <w:t xml:space="preserve"> provavelmente carregava o pedaço de madeira que era colocado em toda a peça de madeira mais longa. Eles carregariam esse pedaço de madeira até uma colina que ficava longe da cidade. O pedaço de madeira mais curto era onde as mãos do prisioneiro seriam pregadas na cruz. Isso é significativo porque descreve a maneira como Jesus sofreria e morreria. Use a mesma palavra para cruz que você usou em passagens anteriores. Consulte o Glossário Mestre para uma definição mais completa de </w:t>
      </w:r>
      <w:r>
        <w:rPr>
          <w:lang w:val="pt_PT" w:bidi="pt_PT"/>
        </w:rPr>
        <w:t>cruz</w:t>
      </w:r>
      <w:r>
        <w:rPr>
          <w:lang w:val="pt_PT" w:bidi="pt_PT"/>
        </w:rPr>
        <w:t>.</w:t>
      </w:r>
    </w:p>
    <w:p>
      <w:pPr/>
      <w:r>
        <w:rPr>
          <w:lang w:val="pt_PT" w:bidi="pt_PT"/>
        </w:rPr>
      </w:r>
      <w:r>
        <w:rPr>
          <w:lang w:val="pt_PT" w:bidi="pt_PT"/>
        </w:rPr>
        <w:t>Jesus disse: “Quem perder sua vida por minha causa a encontrará”.</w:t>
      </w:r>
    </w:p>
    <w:p>
      <w:pPr/>
      <w:r>
        <w:rPr>
          <w:lang w:val="pt_PT" w:bidi="pt_PT"/>
        </w:rPr>
      </w:r>
      <w:r>
        <w:rPr>
          <w:b/>
          <w:lang w:val="pt_PT" w:bidi="pt_PT"/>
        </w:rPr>
        <w:t>Por minha causa</w:t>
      </w:r>
      <w:r>
        <w:rPr>
          <w:lang w:val="pt_PT" w:bidi="pt_PT"/>
        </w:rPr>
        <w:t xml:space="preserve"> significa acreditar em Jesus e viver da maneira como Ele nos diz para viver.</w:t>
      </w:r>
    </w:p>
    <w:p>
      <w:pPr/>
      <w:r>
        <w:rPr>
          <w:lang w:val="pt_PT" w:bidi="pt_PT"/>
        </w:rPr>
      </w:r>
      <w:r>
        <w:rPr>
          <w:b/>
          <w:lang w:val="pt_PT" w:bidi="pt_PT"/>
        </w:rPr>
        <w:t>Encontrará</w:t>
      </w:r>
      <w:r>
        <w:rPr>
          <w:lang w:val="pt_PT" w:bidi="pt_PT"/>
        </w:rPr>
        <w:t xml:space="preserve"> significa que o espírito, ou </w:t>
      </w:r>
      <w:r>
        <w:rPr>
          <w:b/>
          <w:lang w:val="pt_PT" w:bidi="pt_PT"/>
        </w:rPr>
        <w:t>alma</w:t>
      </w:r>
      <w:r>
        <w:rPr>
          <w:lang w:val="pt_PT" w:bidi="pt_PT"/>
        </w:rPr>
        <w:t xml:space="preserve">, de uma pessoa continuará a viver para sempre no céu com Deus. Isso é chamado de vida eterna. A alma é a vida interior e os pensamentos de uma pessoa. Consulte o Glossário Mestre para uma definição mais completa de </w:t>
      </w:r>
      <w:r>
        <w:rPr>
          <w:lang w:val="pt_PT" w:bidi="pt_PT"/>
        </w:rPr>
        <w:t>alma</w:t>
      </w:r>
      <w:r>
        <w:rPr>
          <w:lang w:val="pt_PT" w:bidi="pt_PT"/>
        </w:rPr>
        <w:t>.</w:t>
      </w:r>
    </w:p>
    <w:p>
      <w:pPr/>
      <w:r>
        <w:rPr>
          <w:lang w:val="pt_PT" w:bidi="pt_PT"/>
        </w:rPr>
      </w:r>
      <w:r>
        <w:rPr>
          <w:lang w:val="pt_PT" w:bidi="pt_PT"/>
        </w:rPr>
        <w:t xml:space="preserve">Jesus disse: “Aquele que receber um </w:t>
      </w:r>
      <w:r>
        <w:rPr>
          <w:b/>
          <w:lang w:val="pt_PT" w:bidi="pt_PT"/>
        </w:rPr>
        <w:t>profeta</w:t>
      </w:r>
      <w:r>
        <w:rPr>
          <w:lang w:val="pt_PT" w:bidi="pt_PT"/>
        </w:rPr>
        <w:t xml:space="preserve"> porque ele é um profeta receberá a </w:t>
      </w:r>
      <w:r>
        <w:rPr>
          <w:b/>
          <w:lang w:val="pt_PT" w:bidi="pt_PT"/>
        </w:rPr>
        <w:t>recompensa</w:t>
      </w:r>
      <w:r>
        <w:rPr>
          <w:lang w:val="pt_PT" w:bidi="pt_PT"/>
        </w:rPr>
        <w:t xml:space="preserve"> de profeta, e aquele que receber uma pessoa </w:t>
      </w:r>
      <w:r>
        <w:rPr>
          <w:b/>
          <w:lang w:val="pt_PT" w:bidi="pt_PT"/>
        </w:rPr>
        <w:t>justa</w:t>
      </w:r>
      <w:r>
        <w:rPr>
          <w:lang w:val="pt_PT" w:bidi="pt_PT"/>
        </w:rPr>
        <w:t xml:space="preserve"> porque ele é uma pessoa justa receberá a </w:t>
      </w:r>
      <w:r>
        <w:rPr>
          <w:b/>
          <w:lang w:val="pt_PT" w:bidi="pt_PT"/>
        </w:rPr>
        <w:t>recompensa</w:t>
      </w:r>
      <w:r>
        <w:rPr>
          <w:lang w:val="pt_PT" w:bidi="pt_PT"/>
        </w:rPr>
        <w:t xml:space="preserve"> de uma pessoa justa”.</w:t>
      </w:r>
    </w:p>
    <w:p>
      <w:pPr/>
      <w:r>
        <w:rPr>
          <w:lang w:val="pt_PT" w:bidi="pt_PT"/>
        </w:rPr>
      </w:r>
      <w:r>
        <w:rPr>
          <w:lang w:val="pt_PT" w:bidi="pt_PT"/>
        </w:rPr>
        <w:t xml:space="preserve">Um </w:t>
      </w:r>
      <w:r>
        <w:rPr>
          <w:b/>
          <w:lang w:val="pt_PT" w:bidi="pt_PT"/>
        </w:rPr>
        <w:t>profeta</w:t>
      </w:r>
      <w:r>
        <w:rPr>
          <w:lang w:val="pt_PT" w:bidi="pt_PT"/>
        </w:rPr>
        <w:t xml:space="preserve"> é um mensageiro de Deus. Use a mesma palavra para profeta que você usou em passagens anteriores. Consulte o Glossário Mestre para uma definição mais completa de </w:t>
      </w:r>
      <w:r>
        <w:rPr>
          <w:lang w:val="pt_PT" w:bidi="pt_PT"/>
        </w:rPr>
        <w:t>profeta</w:t>
      </w:r>
      <w:r>
        <w:rPr>
          <w:lang w:val="pt_PT" w:bidi="pt_PT"/>
        </w:rPr>
        <w:t>.</w:t>
      </w:r>
    </w:p>
    <w:p>
      <w:pPr/>
      <w:r>
        <w:rPr>
          <w:lang w:val="pt_PT" w:bidi="pt_PT"/>
        </w:rPr>
      </w:r>
      <w:r>
        <w:rPr>
          <w:b/>
          <w:lang w:val="pt_PT" w:bidi="pt_PT"/>
        </w:rPr>
        <w:t>Retidão</w:t>
      </w:r>
      <w:r>
        <w:rPr>
          <w:lang w:val="pt_PT" w:bidi="pt_PT"/>
        </w:rPr>
        <w:t xml:space="preserve"> é ser correto, ou sem culpa alguma, diante de Deus. Use a mesma palavra para retidão que você usou em passagens anteriores. Consulte o Glossário Mestre para uma definição mais completa de </w:t>
      </w:r>
      <w:r>
        <w:rPr>
          <w:lang w:val="pt_PT" w:bidi="pt_PT"/>
        </w:rPr>
        <w:t>retidão</w:t>
      </w:r>
      <w:r>
        <w:rPr>
          <w:lang w:val="pt_PT" w:bidi="pt_PT"/>
        </w:rPr>
        <w:t>.</w:t>
      </w:r>
    </w:p>
    <w:p>
      <w:pPr/>
      <w:r>
        <w:rPr>
          <w:lang w:val="pt_PT" w:bidi="pt_PT"/>
        </w:rPr>
      </w:r>
      <w:r>
        <w:rPr>
          <w:b/>
          <w:lang w:val="pt_PT" w:bidi="pt_PT"/>
        </w:rPr>
        <w:t>Recompensa</w:t>
      </w:r>
      <w:r>
        <w:rPr>
          <w:lang w:val="pt_PT" w:bidi="pt_PT"/>
        </w:rPr>
        <w:t xml:space="preserve"> descreve algo dado como pagamentos. A recompensa, ou pagamentos, de uma pessoa que serve lealmente a Deus é a vida eterna com Ele no céu.</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11:1–6</w:t>
      </w:r>
      <w:r>
        <w:rPr>
          <w:lang w:val="pt_PT" w:bidi="pt_PT"/>
        </w:rPr>
      </w:r>
    </w:p>
    <w:p>
      <w:pPr>
        <w:pStyle w:val="Heading3"/>
      </w:pPr>
      <w:r>
        <w:rPr>
          <w:lang w:val="pt_PT" w:bidi="pt_PT"/>
        </w:rPr>
        <w:t>Ouvir e Sentir</w:t>
      </w:r>
    </w:p>
    <w:p>
      <w:pPr/>
      <w:r>
        <w:rPr>
          <w:lang w:val="pt_PT" w:bidi="pt_PT"/>
        </w:rPr>
      </w:r>
      <w:r>
        <w:rPr>
          <w:lang w:val="pt_PT" w:bidi="pt_PT"/>
        </w:rPr>
        <w:t>Ouçam Mateus 11.1–6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dá mandamentos a seus seguidores dizendo que eles devem permanecer leais a ele durante as dificuldades. Ele ensina que Deus recompensará os discípulos por sua lealdade. Nessa história verdadeira, Mateus conta a resposta de Jesus a uma pergunta dos seguidores de João Batista.</w:t>
      </w:r>
    </w:p>
    <w:p>
      <w:pPr/>
      <w:r>
        <w:rPr>
          <w:lang w:val="pt_PT" w:bidi="pt_PT"/>
        </w:rPr>
      </w:r>
      <w:r>
        <w:rPr>
          <w:lang w:val="pt_PT" w:bidi="pt_PT"/>
        </w:rPr>
        <w:t>Depois que Jesus instruiu, ou deu os mandamentos, a seus 12 seguidores mais próximos, ou discípulos, Ele seguiu em frente. Jesus deixou o lugar onde Ele estava falando com os 12. Provavelmente as colinas ao redor do Mar da Galileia. Jesus foi ensinar em algumas cidades na Galileia. Você se lembrará de passagens anteriores que Jesus enviou os 12 para proclamar seus ensinamentos. Não temos certeza se os discípulos de Jesus estão com ele nessa passagem, ou se eles já haviam saído para ensinar.</w:t>
      </w:r>
    </w:p>
    <w:p>
      <w:pPr/>
      <w:r>
        <w:rPr>
          <w:lang w:val="pt_PT" w:bidi="pt_PT"/>
        </w:rPr>
      </w:r>
      <w:r>
        <w:rPr>
          <w:lang w:val="pt_PT" w:bidi="pt_PT"/>
        </w:rPr>
        <w:t>Mostre um mapa da Galileia que inclui o Mar da Galileia.</w:t>
      </w:r>
    </w:p>
    <w:p>
      <w:pPr/>
      <w:r>
        <w:rPr>
          <w:lang w:val="pt_PT" w:bidi="pt_PT"/>
        </w:rPr>
      </w:r>
      <w:r>
        <w:rPr>
          <w:lang w:val="pt_PT" w:bidi="pt_PT"/>
        </w:rPr>
        <w:t>João Batista, o mensageiro de Deus, estava na prisão, ou cadeia, porque o rei estava irritado com os ensinamentos de João. João não havia quebrado a lei. Sabemos pelo evangelho de Lucas que João é o primo de Jesus. João ouviu sobre as ações poderosas de Deus que Jesus, o Cristo, estava fazendo. João enviou seus discípulos, ou seguidores, para perguntar a Jesus se Ele era o Cristo, o Salvador prometido que eles estavam esperando. Todos os judeus estavam esperando que o Salvador prometido de Deus viesse. Muitos deles esperavam que Cristo derrubasse o governo romano. Jesus respondeu aos seguidores de João: “Vão e digam a João o que vocês ouvem e veem”.</w:t>
      </w:r>
    </w:p>
    <w:p>
      <w:pPr/>
      <w:r>
        <w:rPr>
          <w:lang w:val="pt_PT" w:bidi="pt_PT"/>
        </w:rPr>
      </w:r>
      <w:r>
        <w:rPr>
          <w:lang w:val="pt_PT" w:bidi="pt_PT"/>
        </w:rPr>
        <w:t>Muito tempo atrás, o profeta Isaías havia dito ao povo judeu o que o Cristo faria quando ele viesse. Jesus respondeu à pergunta dos discípulos de João citando Isaías e dizendo a eles que Ele faz todas as coisas que Isaías disse que o Cristo faria. Uma das coisas que Jesus fez foi purificar, ou curar, leprosos. Leprosos são pessoas com uma doença de pele que as torna impuras, ou inaptas para servir a Deus. Jesus os curou, então eles foram purificados novamente. Então Jesus diz que Deus abençoa ou torna feliz a pessoa que não se sente ofendida por Jesus ou não duvida de Jesus. Jesus sabe que Ele está fazendo coisas que as pessoas não esperavam que o Cristo fizesse. Ele diz que as pessoas que, de qualquer forma, acreditam nele, são abençoadas.</w:t>
      </w:r>
    </w:p>
    <w:p>
      <w:pPr/>
      <w:r>
        <w:rPr>
          <w:lang w:val="pt_PT" w:bidi="pt_PT"/>
        </w:rPr>
      </w:r>
      <w:r>
        <w:rPr>
          <w:lang w:val="pt_PT" w:bidi="pt_PT"/>
        </w:rPr>
        <w:t>Pare e discuta: contem histórias sobre coisas gentis e incríveis que as pessoas fizeram que fazem com que os outros prestem atenção a elas. Quais são algumas coisas que as pessoas dizem sobre elas?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terminou de instruir seus discípulos. Então, ele ministra nas cidades próximas.</w:t>
      </w:r>
    </w:p>
    <w:p>
      <w:pPr/>
      <w:r>
        <w:rPr>
          <w:lang w:val="pt_PT" w:bidi="pt_PT"/>
        </w:rPr>
      </w:r>
      <w:r>
        <w:rPr>
          <w:b/>
          <w:lang w:val="pt_PT" w:bidi="pt_PT"/>
        </w:rPr>
        <w:t>Segunda cena:</w:t>
      </w:r>
      <w:r>
        <w:rPr>
          <w:lang w:val="pt_PT" w:bidi="pt_PT"/>
        </w:rPr>
        <w:t xml:space="preserve"> João Batista envia seus seguidores para fazer uma pergunta a Jesus. Jesus responde à pergunta.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discípulos de João Batista</w:t>
      </w:r>
    </w:p>
    <w:p>
      <w:pPr>
        <w:pStyle w:val="ListBullet"/>
        <w:spacing w:line="240" w:lineRule="auto"/>
        <w:ind w:left="720"/>
      </w:pPr>
      <w:r>
        <w:rPr>
          <w:lang w:val="pt_PT" w:bidi="pt_PT"/>
        </w:rPr>
      </w:r>
      <w:r>
        <w:rPr>
          <w:lang w:val="pt_PT" w:bidi="pt_PT"/>
        </w:rPr>
        <w:t>Pessoas que Jesus curou</w:t>
      </w:r>
    </w:p>
    <w:p>
      <w:pPr>
        <w:pStyle w:val="ListBullet"/>
        <w:spacing w:line="240" w:lineRule="auto"/>
        <w:ind w:left="720"/>
      </w:pPr>
      <w:r>
        <w:rPr>
          <w:lang w:val="pt_PT" w:bidi="pt_PT"/>
        </w:rPr>
      </w:r>
      <w:r>
        <w:rPr>
          <w:lang w:val="pt_PT" w:bidi="pt_PT"/>
        </w:rPr>
        <w:t>A multidão de pessoas (elas estão presentes, mas não atuam nessa história)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havia terminado de dar instruções a seus discípulos. Agora ele está ensinando nas cidades da Galileia. Lembre-se de que os 12 discípulos de Jesus podem não estar com ele nessa passagem.</w:t>
      </w:r>
    </w:p>
    <w:p>
      <w:pPr/>
      <w:r>
        <w:rPr>
          <w:lang w:val="pt_PT" w:bidi="pt_PT"/>
        </w:rPr>
      </w:r>
      <w:r>
        <w:rPr>
          <w:lang w:val="pt_PT" w:bidi="pt_PT"/>
        </w:rPr>
        <w:t>No momento em que essa história acontece, João Batista estava na prisão no palácio do rei na Galileia. João ouviu sobre todas as coisas que Jesus estava fazendo. Então, João enviou seus discípulos para perguntar a Jesus se ele era o Salvador prometido de Deus. Esses discípulos viajaram um longo caminho para encontrar Jesus.</w:t>
      </w:r>
    </w:p>
    <w:p>
      <w:pPr/>
      <w:r>
        <w:rPr>
          <w:lang w:val="pt_PT" w:bidi="pt_PT"/>
        </w:rPr>
      </w:r>
      <w:r>
        <w:rPr>
          <w:lang w:val="pt_PT" w:bidi="pt_PT"/>
        </w:rPr>
        <w:t>É importante lembrar que João Batista é um mensageiro enviado por Deus. Lembre-se do que os discípulos de João perguntaram a Jesus. É importante lembrar que Jesus é o Cristo, o Salvador prometido de Deus. Lembre-se de que Jesus diz aos discípulos de João que os cegos veem, os coxos, ou as pessoas que não podem caminhar, agora estão caminhando, as pessoas com lepra estão limpas, os surdos agora podem ouvir e aqueles que são pobres, ou em estão na pobreza, receberam as boas novas sobre o reino de Deus. É importante lembrar que essas são as coisas que o profeta Isaías disse que o Cristo faria.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discípulos de João Batista</w:t>
      </w:r>
    </w:p>
    <w:p>
      <w:pPr>
        <w:pStyle w:val="ListBullet"/>
        <w:spacing w:line="240" w:lineRule="auto"/>
        <w:ind w:left="720"/>
      </w:pPr>
      <w:r>
        <w:rPr>
          <w:lang w:val="pt_PT" w:bidi="pt_PT"/>
        </w:rPr>
      </w:r>
      <w:r>
        <w:rPr>
          <w:lang w:val="pt_PT" w:bidi="pt_PT"/>
        </w:rPr>
        <w:t>Pessoas que Jesus curou</w:t>
      </w:r>
    </w:p>
    <w:p>
      <w:pPr>
        <w:pStyle w:val="ListBullet"/>
        <w:spacing w:line="240" w:lineRule="auto"/>
        <w:ind w:left="720"/>
      </w:pPr>
      <w:r>
        <w:rPr>
          <w:lang w:val="pt_PT" w:bidi="pt_PT"/>
        </w:rPr>
      </w:r>
      <w:r>
        <w:rPr>
          <w:lang w:val="pt_PT" w:bidi="pt_PT"/>
        </w:rPr>
        <w:t>Uma multidão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terminou de instruir seus discípulos. Então, Ele começa a ministrar às pessoas nas cidades próximas. Talvez você queira encenar que Jesus está fazendo o cego ver. Ele está purificando aqueles com lepra. Ele está fazendo os surdos ouvirem, e aqueles que não podem caminhar, caminharem Ele está ressuscitando os mortos de volta à vida.</w:t>
      </w:r>
    </w:p>
    <w:p>
      <w:pPr/>
      <w:r>
        <w:rPr>
          <w:lang w:val="pt_PT" w:bidi="pt_PT"/>
        </w:rPr>
      </w:r>
      <w:r>
        <w:rPr>
          <w:lang w:val="pt_PT" w:bidi="pt_PT"/>
        </w:rPr>
        <w:t>João Batista está na prisão e ouve sobre o que Jesus está fazendo. Ele envia seus seguidores para fazer uma pergunta a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interpretando João Batista: “Como você se sente?”.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discípulos de João perguntam a Jesus: “Você é aquele que deve vir, ou devemos procurar outro?”.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Pergunte aos atores que interpretam os discípulos de João Batista: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responde à pergunta dizendo: “Vá e diga a João o que vocês ouvem e veem”. Então Jesus lembra a eles que ele deu visão aos cegos, curou pessoas com lepra e fez com que as pessoas que não podiam caminhar começassem a caminhar novamente.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de João Batista: “Como vocês estão se sentindo?”. Você pode ouvir coisas como:</w:t>
      </w:r>
    </w:p>
    <w:p>
      <w:pPr>
        <w:pStyle w:val="ListBullet"/>
        <w:spacing w:line="240" w:lineRule="auto"/>
        <w:ind w:left="720"/>
      </w:pPr>
      <w:r>
        <w:rPr>
          <w:lang w:val="pt_PT" w:bidi="pt_PT"/>
        </w:rPr>
      </w:r>
      <w:r>
        <w:rPr>
          <w:lang w:val="pt_PT" w:bidi="pt_PT"/>
        </w:rPr>
        <w:t>Pergunte aos atores que interpretam pessoas que Jesus curou: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deu mandamentos aos 12 </w:t>
      </w:r>
      <w:r>
        <w:rPr>
          <w:b/>
          <w:lang w:val="pt_PT" w:bidi="pt_PT"/>
        </w:rPr>
        <w:t>discípulos</w:t>
      </w:r>
      <w:r>
        <w:rPr>
          <w:lang w:val="pt_PT" w:bidi="pt_PT"/>
        </w:rPr>
        <w:t xml:space="preserve">. Use a mesma palavra para discípulos que você usou em passagens anteriores. Consulte o Glossário Mestre para uma definição mais completa de </w:t>
      </w:r>
      <w:r>
        <w:rPr>
          <w:lang w:val="pt_PT" w:bidi="pt_PT"/>
        </w:rPr>
        <w:t>discípulos</w:t>
      </w:r>
      <w:r>
        <w:rPr>
          <w:lang w:val="pt_PT" w:bidi="pt_PT"/>
        </w:rPr>
        <w:t>.</w:t>
      </w:r>
    </w:p>
    <w:p>
      <w:pPr/>
      <w:r>
        <w:rPr>
          <w:lang w:val="pt_PT" w:bidi="pt_PT"/>
        </w:rPr>
      </w:r>
      <w:r>
        <w:rPr>
          <w:b/>
          <w:lang w:val="pt_PT" w:bidi="pt_PT"/>
        </w:rPr>
        <w:t>João</w:t>
      </w:r>
      <w:r>
        <w:rPr>
          <w:lang w:val="pt_PT" w:bidi="pt_PT"/>
        </w:rPr>
        <w:t xml:space="preserve"> ouviu na prisão sobre as ações de </w:t>
      </w:r>
      <w:r>
        <w:rPr>
          <w:b/>
          <w:lang w:val="pt_PT" w:bidi="pt_PT"/>
        </w:rPr>
        <w:t>Cristo</w:t>
      </w:r>
      <w:r>
        <w:rPr>
          <w:lang w:val="pt_PT" w:bidi="pt_PT"/>
        </w:rPr>
        <w:t xml:space="preserve">. </w:t>
      </w:r>
      <w:r>
        <w:rPr>
          <w:lang w:val="pt_PT" w:bidi="pt_PT"/>
        </w:rPr>
        <w:t>João Batista</w:t>
      </w:r>
      <w:r>
        <w:rPr>
          <w:lang w:val="pt_PT" w:bidi="pt_PT"/>
        </w:rPr>
        <w:t xml:space="preserve"> é um mensageiro de Deus que começou a ensinar antes de Jesus. João Batista é o primo de Jesus. João estava na prisão por sua desaprovação do casamento do rei Herodes com a esposa do irmão de Herodes. Um dos títulos de Jesus é o Cristo porque Ele é o Salvador prometido de Deus. Use a mesma palavra para Cristo que você usou em passagens anteriores. Consulte o Glossário Mestre para uma definição mais completa de </w:t>
      </w:r>
      <w:r>
        <w:rPr>
          <w:lang w:val="pt_PT" w:bidi="pt_PT"/>
        </w:rPr>
        <w:t>Cristo</w:t>
      </w:r>
      <w:r>
        <w:rPr>
          <w:lang w:val="pt_PT" w:bidi="pt_PT"/>
        </w:rPr>
        <w:t>.</w:t>
      </w:r>
    </w:p>
    <w:p>
      <w:pPr/>
      <w:r>
        <w:rPr>
          <w:lang w:val="pt_PT" w:bidi="pt_PT"/>
        </w:rPr>
      </w:r>
      <w:r>
        <w:rPr>
          <w:lang w:val="pt_PT" w:bidi="pt_PT"/>
        </w:rPr>
        <w:t xml:space="preserve">Essas ações incluem fazer o </w:t>
      </w:r>
      <w:r>
        <w:rPr>
          <w:b/>
          <w:lang w:val="pt_PT" w:bidi="pt_PT"/>
        </w:rPr>
        <w:t>coxo</w:t>
      </w:r>
      <w:r>
        <w:rPr>
          <w:lang w:val="pt_PT" w:bidi="pt_PT"/>
        </w:rPr>
        <w:t xml:space="preserve"> caminhar, fazer com que os </w:t>
      </w:r>
      <w:r>
        <w:rPr>
          <w:b/>
          <w:lang w:val="pt_PT" w:bidi="pt_PT"/>
        </w:rPr>
        <w:t>leprosos</w:t>
      </w:r>
      <w:r>
        <w:rPr>
          <w:lang w:val="pt_PT" w:bidi="pt_PT"/>
        </w:rPr>
        <w:t xml:space="preserve"> sejam </w:t>
      </w:r>
      <w:r>
        <w:rPr>
          <w:b/>
          <w:lang w:val="pt_PT" w:bidi="pt_PT"/>
        </w:rPr>
        <w:t>purificados</w:t>
      </w:r>
      <w:r>
        <w:rPr>
          <w:lang w:val="pt_PT" w:bidi="pt_PT"/>
        </w:rPr>
        <w:t xml:space="preserve">. </w:t>
      </w:r>
      <w:r>
        <w:rPr>
          <w:b/>
          <w:lang w:val="pt_PT" w:bidi="pt_PT"/>
        </w:rPr>
        <w:t>Coxo</w:t>
      </w:r>
      <w:r>
        <w:rPr>
          <w:lang w:val="pt_PT" w:bidi="pt_PT"/>
        </w:rPr>
        <w:t xml:space="preserve"> significa alguém com pernas ruins, ou paralisadas que é incapaz de caminhar. Use a mesma palavra para coxo que você usou em passagens anteriores. </w:t>
      </w:r>
      <w:r>
        <w:rPr>
          <w:b/>
          <w:lang w:val="pt_PT" w:bidi="pt_PT"/>
        </w:rPr>
        <w:t>Leprosos</w:t>
      </w:r>
      <w:r>
        <w:rPr>
          <w:lang w:val="pt_PT" w:bidi="pt_PT"/>
        </w:rPr>
        <w:t xml:space="preserve"> são pessoas com uma das várias doenças de pele chamadas de lepra. A lepra fazia com que uma pessoa fosse cerimonialmente </w:t>
      </w:r>
      <w:r>
        <w:rPr>
          <w:b/>
          <w:lang w:val="pt_PT" w:bidi="pt_PT"/>
        </w:rPr>
        <w:t>impura</w:t>
      </w:r>
      <w:r>
        <w:rPr>
          <w:lang w:val="pt_PT" w:bidi="pt_PT"/>
        </w:rPr>
        <w:t xml:space="preserve">. Alguém que é impuro é inapto para servir a Deus ou viver na comunidade. </w:t>
      </w:r>
      <w:r>
        <w:rPr>
          <w:b/>
          <w:lang w:val="pt_PT" w:bidi="pt_PT"/>
        </w:rPr>
        <w:t>Purificado</w:t>
      </w:r>
      <w:r>
        <w:rPr>
          <w:lang w:val="pt_PT" w:bidi="pt_PT"/>
        </w:rPr>
        <w:t xml:space="preserve"> significa que Jesus curou sua lepra, o que significava que eles seriam capazes de servir a Deus e viver na comunidade. Use a mesma palavra para lepra que você usou em passagens anteriores. Consulte o Glossário Mestre para uma definição mais completa de </w:t>
      </w:r>
      <w:r>
        <w:rPr>
          <w:lang w:val="pt_PT" w:bidi="pt_PT"/>
        </w:rPr>
        <w:t>lepra</w:t>
      </w:r>
      <w:r>
        <w:rPr>
          <w:lang w:val="pt_PT" w:bidi="pt_PT"/>
        </w:rPr>
        <w:t xml:space="preserve"> e </w:t>
      </w:r>
      <w:r>
        <w:rPr>
          <w:lang w:val="pt_PT" w:bidi="pt_PT"/>
        </w:rPr>
        <w:t>purificado</w:t>
      </w:r>
      <w:r>
        <w:rPr>
          <w:lang w:val="pt_PT" w:bidi="pt_PT"/>
        </w:rPr>
        <w:t>.</w:t>
      </w:r>
    </w:p>
    <w:p>
      <w:pPr/>
      <w:r>
        <w:rPr>
          <w:lang w:val="pt_PT" w:bidi="pt_PT"/>
        </w:rPr>
      </w:r>
      <w:r>
        <w:rPr>
          <w:lang w:val="pt_PT" w:bidi="pt_PT"/>
        </w:rPr>
        <w:t xml:space="preserve">Jesus prega as </w:t>
      </w:r>
      <w:r>
        <w:rPr>
          <w:b/>
          <w:lang w:val="pt_PT" w:bidi="pt_PT"/>
        </w:rPr>
        <w:t>boas novas</w:t>
      </w:r>
      <w:r>
        <w:rPr>
          <w:lang w:val="pt_PT" w:bidi="pt_PT"/>
        </w:rPr>
        <w:t xml:space="preserve">, ou a notícia de que Deus está vindo para governar nos corações de seu povo, as pessoas pobres. Consulte o Glossário Mestre para uma definição mais completa das </w:t>
      </w:r>
      <w:r>
        <w:rPr>
          <w:lang w:val="pt_PT" w:bidi="pt_PT"/>
        </w:rPr>
        <w:t>boas novas</w:t>
      </w:r>
      <w:r>
        <w:rPr>
          <w:lang w:val="pt_PT" w:bidi="pt_PT"/>
        </w:rPr>
        <w:t xml:space="preserve">, ou </w:t>
      </w:r>
      <w:r>
        <w:rPr>
          <w:lang w:val="pt_PT" w:bidi="pt_PT"/>
        </w:rPr>
        <w:t>evangelho</w:t>
      </w:r>
      <w:r>
        <w:rPr>
          <w:lang w:val="pt_PT" w:bidi="pt_PT"/>
        </w:rPr>
        <w:t>.</w:t>
      </w:r>
    </w:p>
    <w:p>
      <w:pPr/>
      <w:r>
        <w:rPr>
          <w:lang w:val="pt_PT" w:bidi="pt_PT"/>
        </w:rPr>
      </w:r>
      <w:r>
        <w:rPr>
          <w:lang w:val="pt_PT" w:bidi="pt_PT"/>
        </w:rPr>
        <w:t>Jesus disse: “</w:t>
      </w:r>
      <w:r>
        <w:rPr>
          <w:b/>
          <w:lang w:val="pt_PT" w:bidi="pt_PT"/>
        </w:rPr>
        <w:t>Abençoado</w:t>
      </w:r>
      <w:r>
        <w:rPr>
          <w:lang w:val="pt_PT" w:bidi="pt_PT"/>
        </w:rPr>
        <w:t xml:space="preserve"> é aquele que não se sente ofendido por mim”. Abençoado às vezes é traduzido como “bem-aventurado”. Abençoar se refere a Deus ajudar, ou fazer o bem por alguém. Isso não é o mesmo que sorte. Ser abençoado é ser favorecido por Deus. Use a mesma palavra para abençoado que você usou em passagens anteriores. Consulte o Glossário Mestre para uma definição mais completa de </w:t>
      </w:r>
      <w:r>
        <w:rPr>
          <w:lang w:val="pt_PT" w:bidi="pt_PT"/>
        </w:rPr>
        <w:t>abençoado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11:7–19</w:t>
      </w:r>
      <w:r>
        <w:rPr>
          <w:lang w:val="pt_PT" w:bidi="pt_PT"/>
        </w:rPr>
      </w:r>
    </w:p>
    <w:p>
      <w:pPr>
        <w:pStyle w:val="Heading3"/>
      </w:pPr>
      <w:r>
        <w:rPr>
          <w:lang w:val="pt_PT" w:bidi="pt_PT"/>
        </w:rPr>
        <w:t>Ouvir e Sentir</w:t>
      </w:r>
    </w:p>
    <w:p>
      <w:pPr/>
      <w:r>
        <w:rPr>
          <w:lang w:val="pt_PT" w:bidi="pt_PT"/>
        </w:rPr>
      </w:r>
      <w:r>
        <w:rPr>
          <w:lang w:val="pt_PT" w:bidi="pt_PT"/>
        </w:rPr>
        <w:t>Ouçam Mateus 11.7–19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novamente na versão mais fácil de entender.</w:t>
      </w:r>
    </w:p>
    <w:p>
      <w:pPr/>
      <w:r>
        <w:rPr>
          <w:lang w:val="pt_PT" w:bidi="pt_PT"/>
        </w:rPr>
      </w:r>
      <w:r>
        <w:rPr>
          <w:lang w:val="pt_PT" w:bidi="pt_PT"/>
        </w:rPr>
        <w:t>Na passagem anterior, os seguidores de João Batista vieram até Jesus. Eles perguntaram a Jesus se ele era o Salvador prometido de Deus, ou o Cristo. Jesus respondeu citando o que os profetas disseram sobre o Cristo há muito tempo. Os seguidores de João saíram para ir dizer a João o que Jesus disse. Nessa história verdadeira, Jesus está ensinando às pessoas que ouviram o que ele disse aos seguidores de João.</w:t>
      </w:r>
    </w:p>
    <w:p>
      <w:pPr/>
      <w:r>
        <w:rPr>
          <w:lang w:val="pt_PT" w:bidi="pt_PT"/>
        </w:rPr>
      </w:r>
      <w:r>
        <w:rPr>
          <w:lang w:val="pt_PT" w:bidi="pt_PT"/>
        </w:rPr>
        <w:t>Enquanto os discípulos de João iam embora, Jesus começou a se concentrar em João. Jesus se refere a quando João estava ensinando no ermo, ou deserto. Ele fez três perguntas para mostrar que as pessoas se davam o trabalho de ir para o deserto para ver João porque pensavam que ele era um profeta.</w:t>
      </w:r>
    </w:p>
    <w:p>
      <w:pPr/>
      <w:r>
        <w:rPr>
          <w:lang w:val="pt_PT" w:bidi="pt_PT"/>
        </w:rPr>
      </w:r>
      <w:r>
        <w:rPr>
          <w:lang w:val="pt_PT" w:bidi="pt_PT"/>
        </w:rPr>
        <w:t>Parem e discutam: em sua cultura, que tipo de pessoa as multidões vão ver? Como elas se vestem ou falam?</w:t>
      </w:r>
    </w:p>
    <w:p>
      <w:pPr/>
      <w:r>
        <w:rPr>
          <w:lang w:val="pt_PT" w:bidi="pt_PT"/>
        </w:rPr>
      </w:r>
      <w:r>
        <w:rPr>
          <w:lang w:val="pt_PT" w:bidi="pt_PT"/>
        </w:rPr>
        <w:t>Jesus citou o que Deus disse sobre João. Por meio do profeta Malaquias, Deus disse: “Eis que, ou prestem atenção, envio meu mensageiro diante de seu rosto, que preparará seu caminho diante de vocês”. Na cultura judaica, o rei escolhia um mensageiro para dizer às pessoas que ele estava vindo. Jesus está dizendo: João é esse mensageiro. João preparou as pessoas para o Salvador prometido de Deus, dizendo a elas para se arrependerem, ou voltarem para Deus. João batizava as pessoas para mostrar que elas pararam de pecar e queriam obedecer a Deus.</w:t>
      </w:r>
    </w:p>
    <w:p>
      <w:pPr/>
      <w:r>
        <w:rPr>
          <w:lang w:val="pt_PT" w:bidi="pt_PT"/>
        </w:rPr>
      </w:r>
      <w:r>
        <w:rPr>
          <w:lang w:val="pt_PT" w:bidi="pt_PT"/>
        </w:rPr>
        <w:t>Parem e discutam: em sua cultura, como a chegada de pessoas importantes é anunciada? Quais são algumas maneiras pelas quais as pessoas se preparam para sua chegada? Que tipo de sinais ou evidências especiais são dados para mostrar que eles chegaram?</w:t>
      </w:r>
    </w:p>
    <w:p>
      <w:pPr/>
      <w:r>
        <w:rPr>
          <w:lang w:val="pt_PT" w:bidi="pt_PT"/>
        </w:rPr>
      </w:r>
      <w:r>
        <w:rPr>
          <w:lang w:val="pt_PT" w:bidi="pt_PT"/>
        </w:rPr>
        <w:t>Depois que Jesus citou Malaquias, ele novamente chama a atenção para o que ele quer dizer. Jesus diz a eles que ninguém que já havia vivido tinha um papel mais importante do que João Batista. Isso é porque João preparou o caminho para o Salvador prometido de Deus com o que ele ensinou às pessoas. Jesus disse: “No entanto, aquele que é menor no reino dos céus é maior do que ele”. Isso significa que ser um cidadão do reino de Deus, onde Deus governa, é ainda mais maravilhoso do que ser o maior profeta na Terra. Isso quer dizer que Deus está governando e cuidando das pessoas de uma maneira nova, que é superior à antiga. “Aquele que é menor” se refere a uma pessoa com a posição ou classificação mais baixa.</w:t>
      </w:r>
    </w:p>
    <w:p>
      <w:pPr/>
      <w:r>
        <w:rPr>
          <w:lang w:val="pt_PT" w:bidi="pt_PT"/>
        </w:rPr>
      </w:r>
      <w:r>
        <w:rPr>
          <w:lang w:val="pt_PT" w:bidi="pt_PT"/>
        </w:rPr>
        <w:t>Jesus disse: “Desde os dias de João Batista”, o que significa desde o momento em que João começou a pregar até o presente, o reino dos céus sofreu violência. Pessoas violentas e malignas atacaram e tentaram capturá-lo ou entrarem nele à força. Os profetas e a Lei são os livros escritos pelos profetas e os livros que mostram as leis que Deus deu a Moisés para seu povo. Esses livros profetizavam, ou diziam uma mensagem de Deus, sobre o reino. Eles também contavam sobre a vinda de João Batista. Jesus disse: “Se vocês estão dispostos a aceitá-lo, João é Elias que deve vir”. O profeta Malaquias disse que Elias retornaria. Elias foi um profeta que vivia antes de Malaquias e foi levado para o céu por Deus. Jesus estava dizendo às pessoas que João é o cumprimento da profecia de Malaquias. João não era o Elias real, mas João era um grande profeta como Elias. Quando Jesus diz: “Aquele que tem ouvidos para ouvir, ouça”, ele está exortando as pessoas a pensarem cuidadosamente sobre o que ele disse.</w:t>
      </w:r>
    </w:p>
    <w:p>
      <w:pPr/>
      <w:r>
        <w:rPr>
          <w:lang w:val="pt_PT" w:bidi="pt_PT"/>
        </w:rPr>
      </w:r>
      <w:r>
        <w:rPr>
          <w:lang w:val="pt_PT" w:bidi="pt_PT"/>
        </w:rPr>
        <w:t>Jesus fez uma pergunta que ele não queria que eles respondessem — ele perguntou: “Com o que posso comparar essa geração?”. Jesus queria que eles pensassem cuidadosamente sobre o que ele estava dizendo. Jesus respondeu a sua própria pergunta: “Eles são como crianças sentadas em um mercado ou um lugar público, chamando seus amigos”. Jesus comparou essa geração, ou as pessoas de hoje, a crianças que brincam no mercado. Um grupo de crianças gritava para outro grupo que se recusava a brincar com elas, independentemente de estarem tocando música feliz ou triste. Os judeus tocavam música em uma flauta em banquetes e outras ocasiões felizes para que as pessoas dançassem. As pessoas geralmente cantam uma canção fúnebre nos funerais ou enterros.</w:t>
      </w:r>
    </w:p>
    <w:p>
      <w:pPr/>
      <w:r>
        <w:rPr>
          <w:lang w:val="pt_PT" w:bidi="pt_PT"/>
        </w:rPr>
      </w:r>
      <w:r>
        <w:rPr>
          <w:lang w:val="pt_PT" w:bidi="pt_PT"/>
        </w:rPr>
        <w:t>Mostre uma imagem de uma feira de comércio judaica. Mostre uma imagem de uma flauta. Discutam os tipos de jogos que as crianças jogam em sua cultura.</w:t>
      </w:r>
    </w:p>
    <w:p>
      <w:pPr/>
      <w:r>
        <w:rPr>
          <w:lang w:val="pt_PT" w:bidi="pt_PT"/>
        </w:rPr>
      </w:r>
      <w:r>
        <w:rPr>
          <w:lang w:val="pt_PT" w:bidi="pt_PT"/>
        </w:rPr>
        <w:t>Assim como as crianças diziam que seus amigos não dançavam, independentemente de tocarem músicas felizes ou tristes, as pessoas criticavam João e Jesus. Jesus disse que João mostrou sua dedicação a Deus porque ele não comia comida normal ou bebia bebidas fermentadas. As pessoas diziam que João tinha um demônio. Eles não acreditavam que João era o mensageiro de Deus. Eles pensavam que um demônio, ou espírito maligno, estava controlando suas ações porque ele não agia como pessoas normais. Jesus se chamava de “Filho do Homem” porque Jesus é o Cristo, ou o Salvador prometido. Jesus comia pão e bebia vinho, assim como outros judeus. Mas as pessoas o chamavam de glutão, ou seja, uma pessoa que come demais. Eles também o chamavam de bêbado, uma pessoa que bebia vinho demais.</w:t>
      </w:r>
    </w:p>
    <w:p>
      <w:pPr/>
      <w:r>
        <w:rPr>
          <w:lang w:val="pt_PT" w:bidi="pt_PT"/>
        </w:rPr>
      </w:r>
      <w:r>
        <w:rPr>
          <w:lang w:val="pt_PT" w:bidi="pt_PT"/>
        </w:rPr>
        <w:t>Jesus era amigo dos cobradores de impostos e pecadores. O povo judeu considerava os cobradores de impostos traidores porque coletavam impostos para o governo romano. Pecadores se referem a judeus que eram imorais e também judeus que não seguiam as leis estritas dos líderes religiosos. Jesus defende a si mesmo e a João, com um provérbio, ou um dito sábio. Ele disse: “A sabedoria, ou compreensão, é justificada por suas ações”. Isso significa que aqueles que são verdadeiramente sábios mostrarão sua sabedoria pelos bons resultados que virão graças à maneira que eles vivem.</w:t>
      </w:r>
    </w:p>
    <w:p>
      <w:pPr/>
      <w:r>
        <w:rPr>
          <w:lang w:val="pt_PT" w:bidi="pt_PT"/>
        </w:rPr>
      </w:r>
      <w:r>
        <w:rPr>
          <w:lang w:val="pt_PT" w:bidi="pt_PT"/>
        </w:rPr>
        <w:t>Parem e discutam aqueles que são excluídos da sociedade em sua cultura. Quais são as coisas que as pessoas fazem que as tornariam excluídas? Falem sobre os tipos de trabalhos que as pessoas podem fazer, que as tornariam excluídas em sua cultura.</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terminou de falar com os discípulos de João Batista. Enquanto os discípulos de João estão indo embora, Jesus ensina sobre a importância do ministério de João e como ele se relaciona com o reino dos céus.</w:t>
      </w:r>
    </w:p>
    <w:p>
      <w:pPr/>
      <w:r>
        <w:rPr>
          <w:lang w:val="pt_PT" w:bidi="pt_PT"/>
        </w:rPr>
      </w:r>
      <w:r>
        <w:rPr>
          <w:b/>
          <w:lang w:val="pt_PT" w:bidi="pt_PT"/>
        </w:rPr>
        <w:t>Segunda cena:</w:t>
      </w:r>
      <w:r>
        <w:rPr>
          <w:lang w:val="pt_PT" w:bidi="pt_PT"/>
        </w:rPr>
        <w:t xml:space="preserve"> Jesus faz uma comparação sobre as pessoas. Jesus fala sobre o que eles disseram sobre João e ele mesmo.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de João Batista</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Crianças brincando, cantando e tocando flauta</w:t>
      </w:r>
    </w:p>
    <w:p>
      <w:pPr>
        <w:pStyle w:val="ListBullet"/>
        <w:spacing w:line="240" w:lineRule="auto"/>
        <w:ind w:left="720"/>
      </w:pPr>
      <w:r>
        <w:rPr>
          <w:lang w:val="pt_PT" w:bidi="pt_PT"/>
        </w:rPr>
      </w:r>
      <w:r>
        <w:rPr>
          <w:lang w:val="pt_PT" w:bidi="pt_PT"/>
        </w:rPr>
        <w:t>Coletores de impostos</w:t>
      </w:r>
    </w:p>
    <w:p>
      <w:pPr>
        <w:pStyle w:val="ListBullet"/>
        <w:spacing w:line="240" w:lineRule="auto"/>
        <w:ind w:left="720"/>
      </w:pPr>
      <w:r>
        <w:rPr>
          <w:lang w:val="pt_PT" w:bidi="pt_PT"/>
        </w:rPr>
      </w:r>
      <w:r>
        <w:rPr>
          <w:lang w:val="pt_PT" w:bidi="pt_PT"/>
        </w:rPr>
        <w:t>Pessoas dessa geração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começa a falar com a multidão de pessoas enquanto os discípulos de João estão indo embora. Lembre-se de que Jesus perguntou à multidão: “O que vocês saíram ao deserto para ver?”. Ele fez essa pergunta três vezes, mas em cada uma delas Jesus respondeu com outra pergunta. Na primeira vez, Jesus disse: “Um junco sacudido pelo vento?”. Um junco é uma planta alta. A imagem de uma planta de junco balançando para frente e para trás com o vento provavelmente se refere a um homem que muda suas opiniões com frequência.</w:t>
      </w:r>
    </w:p>
    <w:p>
      <w:pPr/>
      <w:r>
        <w:rPr>
          <w:lang w:val="pt_PT" w:bidi="pt_PT"/>
        </w:rPr>
      </w:r>
      <w:r>
        <w:rPr>
          <w:lang w:val="pt_PT" w:bidi="pt_PT"/>
        </w:rPr>
        <w:t>Mostre uma imagem de uma planta de junco.</w:t>
      </w:r>
    </w:p>
    <w:p>
      <w:pPr/>
      <w:r>
        <w:rPr>
          <w:lang w:val="pt_PT" w:bidi="pt_PT"/>
        </w:rPr>
      </w:r>
      <w:r>
        <w:rPr>
          <w:lang w:val="pt_PT" w:bidi="pt_PT"/>
        </w:rPr>
        <w:t>Na segunda vez, Jesus disse: “Um homem vestido com roupas macias?”. Roupas macias significam roupas caras, ou bem feitas. Pessoas com roupas macias não vivem no deserto ou vão para lá. Em vez disso, elas vivem em casas grandes e caras, onde desfrutam de suas riquezas. Na última vez que Jesus fez a pergunta, ele deu a resposta correta. Um profeta. É importante lembrar que Jesus disse que ninguém na terra é maior do que João. Mas Jesus também disse: “Aquele que é menor no reino dos céus é maior do que João”. É importante lembrar que Jesus disse que João era o cumprimento do que foi dito pelo profeta há muito tempo. Jesus citou as palavras exatas do profeta Malaquias.</w:t>
      </w:r>
    </w:p>
    <w:p>
      <w:pPr/>
      <w:r>
        <w:rPr>
          <w:lang w:val="pt_PT" w:bidi="pt_PT"/>
        </w:rPr>
      </w:r>
      <w:r>
        <w:rPr>
          <w:lang w:val="pt_PT" w:bidi="pt_PT"/>
        </w:rPr>
        <w:t>Discuta com a equipe de tradução sobre como eles mostram que alguém está citando um profeta ou outra pessoa importante.</w:t>
      </w:r>
    </w:p>
    <w:p>
      <w:pPr/>
      <w:r>
        <w:rPr>
          <w:lang w:val="pt_PT" w:bidi="pt_PT"/>
        </w:rPr>
      </w:r>
      <w:r>
        <w:rPr>
          <w:lang w:val="pt_PT" w:bidi="pt_PT"/>
        </w:rPr>
        <w:t>É importante lembrar que quando Jesus diz: “Verdadeiramente”, ou “Digo a vocês a verdade”, ele está pedindo às pessoas para prestarem atenção. Lembre-se de que quando Jesus diz: “Quem tem ouvidos para ouvir, ouça”, Jesus quer que as pessoas pensem cuidadosamente sobre o que Ele disse.</w:t>
      </w:r>
    </w:p>
    <w:p>
      <w:pPr/>
      <w:r>
        <w:rPr>
          <w:lang w:val="pt_PT" w:bidi="pt_PT"/>
        </w:rPr>
      </w:r>
      <w:r>
        <w:rPr>
          <w:lang w:val="pt_PT" w:bidi="pt_PT"/>
        </w:rPr>
        <w:t>Jesus compara essa geração com crianças que brincam no mercado. É importante lembrar que Jesus está fazendo a comparação com as pessoas que alegaram falsamente que João tinha um demônio. É importante lembrar que as pessoas chamavam Jesus por muitos nomes. Lembre-se de que Jesus era amigo de cobradores de impostos e pecadores. Lembre-se de que o que Jesus disse sobre sabedoria era um provérbio, ou um dito sábio.</w:t>
      </w:r>
    </w:p>
    <w:p>
      <w:pPr/>
      <w:r>
        <w:rPr>
          <w:lang w:val="pt_PT" w:bidi="pt_PT"/>
        </w:rPr>
      </w:r>
      <w:r>
        <w:rPr>
          <w:lang w:val="pt_PT" w:bidi="pt_PT"/>
        </w:rPr>
        <w:t>Pare e discuta em equipe: como as pessoas em sua cultura falam sobre provérbios no meio de um ensinamento?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de João Batista</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Crianças brincando, cantando e tocando flauta</w:t>
      </w:r>
    </w:p>
    <w:p>
      <w:pPr>
        <w:pStyle w:val="ListBullet"/>
        <w:spacing w:line="240" w:lineRule="auto"/>
        <w:ind w:left="720"/>
      </w:pPr>
      <w:r>
        <w:rPr>
          <w:lang w:val="pt_PT" w:bidi="pt_PT"/>
        </w:rPr>
      </w:r>
      <w:r>
        <w:rPr>
          <w:lang w:val="pt_PT" w:bidi="pt_PT"/>
        </w:rPr>
        <w:t>Coletores de impostos</w:t>
      </w:r>
    </w:p>
    <w:p>
      <w:pPr>
        <w:pStyle w:val="ListBullet"/>
        <w:spacing w:line="240" w:lineRule="auto"/>
        <w:ind w:left="720"/>
      </w:pPr>
      <w:r>
        <w:rPr>
          <w:lang w:val="pt_PT" w:bidi="pt_PT"/>
        </w:rPr>
      </w:r>
      <w:r>
        <w:rPr>
          <w:lang w:val="pt_PT" w:bidi="pt_PT"/>
        </w:rPr>
        <w:t>Pessoas dessa geração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Essa história começa com os discípulos de João saindo.</w:t>
      </w:r>
    </w:p>
    <w:p>
      <w:pPr/>
      <w:r>
        <w:rPr>
          <w:lang w:val="pt_PT" w:bidi="pt_PT"/>
        </w:rPr>
      </w:r>
      <w:r>
        <w:rPr>
          <w:lang w:val="pt_PT" w:bidi="pt_PT"/>
        </w:rPr>
        <w:t>Jesus falou com as multidões de pessoas sobre João. Jesus pergunta a eles: “Que tipo de homem vocês foram ver no deserto? Alguém que é como a cana que se move de um lado para outro? Jesus diz: “Não”. Jesus continuou perguntando: “Alguém que se veste como uma pessoa rica?”. Jesus respondeu: “Não”. Então Jesus perguntou novamente: “Vocês estavam procurando um profeta?”. Jesus diz: “Sim”. Ele diz que João é mais do que um profeta. João cumpre o que a palavra de Deus diz. Ninguém é maior do que João, mas o menor no reino dos céus é maior do que João.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perguntou, com o que Ele pode comparar essa geração? Jesus as compara com as crianças que brincam de um jogo.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as crianças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João não comeu pão ou bebeu vinho e as pessoas dizem que ele tem um demônio. Jesus come e bebe e as pessoas dizem que Jesus é um glutão e um bêbado, um amigo de cobradores de impostos e pecadores. Jesus diz: “No entanto, a sabedoria é justificada por suas ações”.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Pergunte aos atores que interpretam as pessoas desta geração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perguntou: “O que vocês saíram ao </w:t>
      </w:r>
      <w:r>
        <w:rPr>
          <w:b/>
          <w:lang w:val="pt_PT" w:bidi="pt_PT"/>
        </w:rPr>
        <w:t>deserto</w:t>
      </w:r>
      <w:r>
        <w:rPr>
          <w:lang w:val="pt_PT" w:bidi="pt_PT"/>
        </w:rPr>
        <w:t xml:space="preserve"> para ver? Um </w:t>
      </w:r>
      <w:r>
        <w:rPr>
          <w:b/>
          <w:lang w:val="pt_PT" w:bidi="pt_PT"/>
        </w:rPr>
        <w:t>profeta</w:t>
      </w:r>
      <w:r>
        <w:rPr>
          <w:lang w:val="pt_PT" w:bidi="pt_PT"/>
        </w:rPr>
        <w:t xml:space="preserve">?”. Um profeta é um mensageiro enviado por Deus. João foi um profeta especialmente importante porque João preparava as pessoas para o Cristo dizendo a elas para se arrependerem, ou se voltarem para Deus. Use a mesma palavra para profeta que você usou em passagens anteriores. Consulte o Glossário Mestre para uma definição mais completa de </w:t>
      </w:r>
      <w:r>
        <w:rPr>
          <w:lang w:val="pt_PT" w:bidi="pt_PT"/>
        </w:rPr>
        <w:t>profeta</w:t>
      </w:r>
      <w:r>
        <w:rPr>
          <w:lang w:val="pt_PT" w:bidi="pt_PT"/>
        </w:rPr>
        <w:t xml:space="preserve"> e </w:t>
      </w:r>
      <w:r>
        <w:rPr>
          <w:lang w:val="pt_PT" w:bidi="pt_PT"/>
        </w:rPr>
        <w:t>deserto</w:t>
      </w:r>
      <w:r>
        <w:rPr>
          <w:lang w:val="pt_PT" w:bidi="pt_PT"/>
        </w:rPr>
        <w:t>.</w:t>
      </w:r>
    </w:p>
    <w:p>
      <w:pPr/>
      <w:r>
        <w:rPr>
          <w:lang w:val="pt_PT" w:bidi="pt_PT"/>
        </w:rPr>
      </w:r>
      <w:r>
        <w:rPr>
          <w:lang w:val="pt_PT" w:bidi="pt_PT"/>
        </w:rPr>
        <w:t xml:space="preserve">Jesus diz que as </w:t>
      </w:r>
      <w:r>
        <w:rPr>
          <w:b/>
          <w:lang w:val="pt_PT" w:bidi="pt_PT"/>
        </w:rPr>
        <w:t>Escrituras</w:t>
      </w:r>
      <w:r>
        <w:rPr>
          <w:lang w:val="pt_PT" w:bidi="pt_PT"/>
        </w:rPr>
        <w:t xml:space="preserve"> falam sobre João. Jesus diz que “está escrito” sobre João. Isso se refere às Escrituras judaicas. Se você usar a palavra para Escrituras judaicas aqui, use a mesma palavra para Escrituras que você usou em passagens anteriores, e lembre-se de que </w:t>
      </w:r>
      <w:r>
        <w:rPr>
          <w:lang w:val="pt_PT" w:bidi="pt_PT"/>
        </w:rPr>
        <w:t>Escrituras</w:t>
      </w:r>
      <w:r>
        <w:rPr>
          <w:lang w:val="pt_PT" w:bidi="pt_PT"/>
        </w:rPr>
        <w:t xml:space="preserve"> está no Glossário Mestre.</w:t>
      </w:r>
    </w:p>
    <w:p>
      <w:pPr/>
      <w:r>
        <w:rPr>
          <w:lang w:val="pt_PT" w:bidi="pt_PT"/>
        </w:rPr>
      </w:r>
      <w:r>
        <w:rPr>
          <w:lang w:val="pt_PT" w:bidi="pt_PT"/>
        </w:rPr>
        <w:t xml:space="preserve">Jesus disse que </w:t>
      </w:r>
      <w:r>
        <w:rPr>
          <w:b/>
          <w:lang w:val="pt_PT" w:bidi="pt_PT"/>
        </w:rPr>
        <w:t>entre aqueles nascidos de mulheres</w:t>
      </w:r>
      <w:r>
        <w:rPr>
          <w:lang w:val="pt_PT" w:bidi="pt_PT"/>
        </w:rPr>
        <w:t xml:space="preserve">, ninguém é maior do que </w:t>
      </w:r>
      <w:r>
        <w:rPr>
          <w:lang w:val="pt_PT" w:bidi="pt_PT"/>
        </w:rPr>
        <w:t>João Batista</w:t>
      </w:r>
      <w:r>
        <w:rPr>
          <w:lang w:val="pt_PT" w:bidi="pt_PT"/>
        </w:rPr>
        <w:t xml:space="preserve">. Mas aquele que é menor no </w:t>
      </w:r>
      <w:r>
        <w:rPr>
          <w:b/>
          <w:lang w:val="pt_PT" w:bidi="pt_PT"/>
        </w:rPr>
        <w:t>reino dos céus</w:t>
      </w:r>
      <w:r>
        <w:rPr>
          <w:lang w:val="pt_PT" w:bidi="pt_PT"/>
        </w:rPr>
        <w:t xml:space="preserve"> é maior do que João Batista. “Aqueles nascidos de mulheres” é outra maneira de dizer "todos estão vivendo ou já viveram". O reino dos céus é onde Deus vive e governa. Use as mesmas palavras para reino dos céus que você usou em passagens anteriores. Consulte o Glossário Mestre para uma definição mais completa de </w:t>
      </w:r>
      <w:r>
        <w:rPr>
          <w:lang w:val="pt_PT" w:bidi="pt_PT"/>
        </w:rPr>
        <w:t>reino dos céus</w:t>
      </w:r>
      <w:r>
        <w:rPr>
          <w:lang w:val="pt_PT" w:bidi="pt_PT"/>
        </w:rPr>
        <w:t>.</w:t>
      </w:r>
    </w:p>
    <w:p>
      <w:pPr/>
      <w:r>
        <w:rPr>
          <w:lang w:val="pt_PT" w:bidi="pt_PT"/>
        </w:rPr>
      </w:r>
      <w:r>
        <w:rPr>
          <w:lang w:val="pt_PT" w:bidi="pt_PT"/>
        </w:rPr>
        <w:t xml:space="preserve">Jesus disse que os </w:t>
      </w:r>
      <w:r>
        <w:rPr>
          <w:b/>
          <w:lang w:val="pt_PT" w:bidi="pt_PT"/>
        </w:rPr>
        <w:t>profetas</w:t>
      </w:r>
      <w:r>
        <w:rPr>
          <w:lang w:val="pt_PT" w:bidi="pt_PT"/>
        </w:rPr>
        <w:t xml:space="preserve"> e a </w:t>
      </w:r>
      <w:r>
        <w:rPr>
          <w:b/>
          <w:lang w:val="pt_PT" w:bidi="pt_PT"/>
        </w:rPr>
        <w:t>Lei</w:t>
      </w:r>
      <w:r>
        <w:rPr>
          <w:lang w:val="pt_PT" w:bidi="pt_PT"/>
        </w:rPr>
        <w:t xml:space="preserve"> falavam sobre a vinda do Salvador prometido. Profetas se refere aos escritos dos profetas judeus, e a Lei se refere à lei escrita que Deus deu a Moisés para seu povo. Use os mesmos termos para profetas e lei que você usou em passagens anteriores, e lembre-se de que </w:t>
      </w:r>
      <w:r>
        <w:rPr>
          <w:lang w:val="pt_PT" w:bidi="pt_PT"/>
        </w:rPr>
        <w:t>profetas</w:t>
      </w:r>
      <w:r>
        <w:rPr>
          <w:lang w:val="pt_PT" w:bidi="pt_PT"/>
        </w:rPr>
        <w:t xml:space="preserve"> e </w:t>
      </w:r>
      <w:r>
        <w:rPr>
          <w:lang w:val="pt_PT" w:bidi="pt_PT"/>
        </w:rPr>
        <w:t>Lei</w:t>
      </w:r>
      <w:r>
        <w:rPr>
          <w:lang w:val="pt_PT" w:bidi="pt_PT"/>
        </w:rPr>
        <w:t xml:space="preserve"> estão no Glossário Mestre.</w:t>
      </w:r>
    </w:p>
    <w:p>
      <w:pPr/>
      <w:r>
        <w:rPr>
          <w:lang w:val="pt_PT" w:bidi="pt_PT"/>
        </w:rPr>
      </w:r>
      <w:r>
        <w:rPr>
          <w:lang w:val="pt_PT" w:bidi="pt_PT"/>
        </w:rPr>
        <w:t xml:space="preserve">Jesus comparou a </w:t>
      </w:r>
      <w:r>
        <w:rPr>
          <w:b/>
          <w:lang w:val="pt_PT" w:bidi="pt_PT"/>
        </w:rPr>
        <w:t>geração</w:t>
      </w:r>
      <w:r>
        <w:rPr>
          <w:lang w:val="pt_PT" w:bidi="pt_PT"/>
        </w:rPr>
        <w:t xml:space="preserve">, ou as pessoas que vivem durante seu tempo, com crianças sentadas em um </w:t>
      </w:r>
      <w:r>
        <w:rPr>
          <w:b/>
          <w:lang w:val="pt_PT" w:bidi="pt_PT"/>
        </w:rPr>
        <w:t>mercado</w:t>
      </w:r>
      <w:r>
        <w:rPr>
          <w:lang w:val="pt_PT" w:bidi="pt_PT"/>
        </w:rPr>
        <w:t xml:space="preserve"> chamando seus amigos.</w:t>
      </w:r>
    </w:p>
    <w:p>
      <w:pPr/>
      <w:r>
        <w:rPr>
          <w:lang w:val="pt_PT" w:bidi="pt_PT"/>
        </w:rPr>
      </w:r>
      <w:r>
        <w:rPr>
          <w:lang w:val="pt_PT" w:bidi="pt_PT"/>
        </w:rPr>
        <w:t xml:space="preserve">Use a mesma palavra para </w:t>
      </w:r>
      <w:r>
        <w:rPr>
          <w:b/>
          <w:lang w:val="pt_PT" w:bidi="pt_PT"/>
        </w:rPr>
        <w:t>geração</w:t>
      </w:r>
      <w:r>
        <w:rPr>
          <w:lang w:val="pt_PT" w:bidi="pt_PT"/>
        </w:rPr>
        <w:t xml:space="preserve"> que você usou em passagens anteriores. Consulte o Glossário Mestre para uma definição mais completa de </w:t>
      </w:r>
      <w:r>
        <w:rPr>
          <w:lang w:val="pt_PT" w:bidi="pt_PT"/>
        </w:rPr>
        <w:t>geração</w:t>
      </w:r>
      <w:r>
        <w:rPr>
          <w:lang w:val="pt_PT" w:bidi="pt_PT"/>
        </w:rPr>
        <w:t>.</w:t>
      </w:r>
    </w:p>
    <w:p>
      <w:pPr/>
      <w:r>
        <w:rPr>
          <w:lang w:val="pt_PT" w:bidi="pt_PT"/>
        </w:rPr>
      </w:r>
      <w:r>
        <w:rPr>
          <w:lang w:val="pt_PT" w:bidi="pt_PT"/>
        </w:rPr>
        <w:t xml:space="preserve">Um </w:t>
      </w:r>
      <w:r>
        <w:rPr>
          <w:b/>
          <w:lang w:val="pt_PT" w:bidi="pt_PT"/>
        </w:rPr>
        <w:t>mercado</w:t>
      </w:r>
      <w:r>
        <w:rPr>
          <w:lang w:val="pt_PT" w:bidi="pt_PT"/>
        </w:rPr>
        <w:t xml:space="preserve"> é um lugar público, ou a praça de uma vila.</w:t>
      </w:r>
    </w:p>
    <w:p>
      <w:pPr/>
      <w:r>
        <w:rPr>
          <w:lang w:val="pt_PT" w:bidi="pt_PT"/>
        </w:rPr>
      </w:r>
      <w:r>
        <w:rPr>
          <w:lang w:val="pt_PT" w:bidi="pt_PT"/>
        </w:rPr>
        <w:t xml:space="preserve">Os judeus tocavam música em uma </w:t>
      </w:r>
      <w:r>
        <w:rPr>
          <w:b/>
          <w:lang w:val="pt_PT" w:bidi="pt_PT"/>
        </w:rPr>
        <w:t>flauta</w:t>
      </w:r>
      <w:r>
        <w:rPr>
          <w:lang w:val="pt_PT" w:bidi="pt_PT"/>
        </w:rPr>
        <w:t xml:space="preserve"> em banquetes e outras ocasiões felizes para que as pessoas dançassem. Uma flauta é um instrumento musical. É um tubo fechado em uma das extremidades, com furos ao longo de seu comprimento. As pessoas sopram na ponta da flauta para fazerem música.</w:t>
      </w:r>
    </w:p>
    <w:p>
      <w:pPr/>
      <w:r>
        <w:rPr>
          <w:lang w:val="pt_PT" w:bidi="pt_PT"/>
        </w:rPr>
      </w:r>
      <w:r>
        <w:rPr>
          <w:lang w:val="pt_PT" w:bidi="pt_PT"/>
        </w:rPr>
        <w:t xml:space="preserve">Uma </w:t>
      </w:r>
      <w:r>
        <w:rPr>
          <w:b/>
          <w:lang w:val="pt_PT" w:bidi="pt_PT"/>
        </w:rPr>
        <w:t>canção fúnebre</w:t>
      </w:r>
      <w:r>
        <w:rPr>
          <w:lang w:val="pt_PT" w:bidi="pt_PT"/>
        </w:rPr>
        <w:t xml:space="preserve"> é uma canção triste que as pessoas geralmente tocam em funerais ou enterros.</w:t>
      </w:r>
    </w:p>
    <w:p>
      <w:pPr/>
      <w:r>
        <w:rPr>
          <w:lang w:val="pt_PT" w:bidi="pt_PT"/>
        </w:rPr>
      </w:r>
      <w:r>
        <w:rPr>
          <w:lang w:val="pt_PT" w:bidi="pt_PT"/>
        </w:rPr>
        <w:t xml:space="preserve">As pessoas rejeitavam João Batista e diziam que ele tinha um </w:t>
      </w:r>
      <w:r>
        <w:rPr>
          <w:b/>
          <w:lang w:val="pt_PT" w:bidi="pt_PT"/>
        </w:rPr>
        <w:t>demônio</w:t>
      </w:r>
      <w:r>
        <w:rPr>
          <w:lang w:val="pt_PT" w:bidi="pt_PT"/>
        </w:rPr>
        <w:t xml:space="preserve">. Isso indica que eles acreditavam que um demônio, ou um </w:t>
      </w:r>
      <w:r>
        <w:rPr>
          <w:lang w:val="pt_PT" w:bidi="pt_PT"/>
        </w:rPr>
        <w:t>espírito maligno</w:t>
      </w:r>
      <w:r>
        <w:rPr>
          <w:lang w:val="pt_PT" w:bidi="pt_PT"/>
        </w:rPr>
        <w:t xml:space="preserve">, estava controlando as ações de João. Um demônio é um ser espiritual que se rebelou contra Deus. Use a mesma palavra para demônio que você usou em passagens anteriores. Consulte o Glossário Mestre para uma definição mais completa de </w:t>
      </w:r>
      <w:r>
        <w:rPr>
          <w:lang w:val="pt_PT" w:bidi="pt_PT"/>
        </w:rPr>
        <w:t>demônio</w:t>
      </w:r>
      <w:r>
        <w:rPr>
          <w:lang w:val="pt_PT" w:bidi="pt_PT"/>
        </w:rPr>
        <w:t>.</w:t>
      </w:r>
    </w:p>
    <w:p>
      <w:pPr/>
      <w:r>
        <w:rPr>
          <w:lang w:val="pt_PT" w:bidi="pt_PT"/>
        </w:rPr>
      </w:r>
      <w:r>
        <w:rPr>
          <w:lang w:val="pt_PT" w:bidi="pt_PT"/>
        </w:rPr>
        <w:t xml:space="preserve">As pessoas também rejeitaram Jesus. Jesus referia-se a si mesmo como o </w:t>
      </w:r>
      <w:r>
        <w:rPr>
          <w:b/>
          <w:lang w:val="pt_PT" w:bidi="pt_PT"/>
        </w:rPr>
        <w:t>Filho do Homem</w:t>
      </w:r>
      <w:r>
        <w:rPr>
          <w:lang w:val="pt_PT" w:bidi="pt_PT"/>
        </w:rPr>
        <w:t xml:space="preserve">. O Filho do Homem, na Bíblia, é a pessoa a quem Deus dá toda a autoridade e poder. Filho do Homem é outro título para o Salvador Prometido. Use a mesma palavra para Filho do Homem que você usou em passagens anteriores. Consulte o Glossário Mestre para uma definição mais completa de </w:t>
      </w:r>
      <w:r>
        <w:rPr>
          <w:lang w:val="pt_PT" w:bidi="pt_PT"/>
        </w:rPr>
        <w:t>Filho do Homem</w:t>
      </w:r>
      <w:r>
        <w:rPr>
          <w:lang w:val="pt_PT" w:bidi="pt_PT"/>
        </w:rPr>
        <w:t>.</w:t>
      </w:r>
    </w:p>
    <w:p>
      <w:pPr/>
      <w:r>
        <w:rPr>
          <w:lang w:val="pt_PT" w:bidi="pt_PT"/>
        </w:rPr>
      </w:r>
      <w:r>
        <w:rPr>
          <w:lang w:val="pt_PT" w:bidi="pt_PT"/>
        </w:rPr>
        <w:t xml:space="preserve">Jesus era rejeitado porque Ele era amigo de cobradores de </w:t>
      </w:r>
      <w:r>
        <w:rPr>
          <w:b/>
          <w:lang w:val="pt_PT" w:bidi="pt_PT"/>
        </w:rPr>
        <w:t>impostos</w:t>
      </w:r>
      <w:r>
        <w:rPr>
          <w:lang w:val="pt_PT" w:bidi="pt_PT"/>
        </w:rPr>
        <w:t xml:space="preserve"> e </w:t>
      </w:r>
      <w:r>
        <w:rPr>
          <w:b/>
          <w:lang w:val="pt_PT" w:bidi="pt_PT"/>
        </w:rPr>
        <w:t>pecadores</w:t>
      </w:r>
      <w:r>
        <w:rPr>
          <w:lang w:val="pt_PT" w:bidi="pt_PT"/>
        </w:rPr>
        <w:t>.</w:t>
      </w:r>
    </w:p>
    <w:p>
      <w:pPr/>
      <w:r>
        <w:rPr>
          <w:lang w:val="pt_PT" w:bidi="pt_PT"/>
        </w:rPr>
      </w:r>
      <w:r>
        <w:rPr>
          <w:b/>
          <w:lang w:val="pt_PT" w:bidi="pt_PT"/>
        </w:rPr>
        <w:t>Cobradores de impostos</w:t>
      </w:r>
      <w:r>
        <w:rPr>
          <w:lang w:val="pt_PT" w:bidi="pt_PT"/>
        </w:rPr>
        <w:t xml:space="preserve"> coletavam impostos dos judeus para o governo romano. Os judeus consideravam os cobradores de impostos traidores de seu povo.</w:t>
      </w:r>
    </w:p>
    <w:p>
      <w:pPr/>
      <w:r>
        <w:rPr>
          <w:lang w:val="pt_PT" w:bidi="pt_PT"/>
        </w:rPr>
      </w:r>
      <w:r>
        <w:rPr>
          <w:b/>
          <w:lang w:val="pt_PT" w:bidi="pt_PT"/>
        </w:rPr>
        <w:t>Pecadores</w:t>
      </w:r>
      <w:r>
        <w:rPr>
          <w:lang w:val="pt_PT" w:bidi="pt_PT"/>
        </w:rPr>
        <w:t xml:space="preserve"> se referem a judeus que eram imorais e também que não seguiam as leis estritas dos líderes religiosos. Use a mesma palavra para </w:t>
      </w:r>
      <w:r>
        <w:rPr>
          <w:b/>
          <w:lang w:val="pt_PT" w:bidi="pt_PT"/>
        </w:rPr>
        <w:t>pecado</w:t>
      </w:r>
      <w:r>
        <w:rPr>
          <w:lang w:val="pt_PT" w:bidi="pt_PT"/>
        </w:rPr>
        <w:t xml:space="preserve"> que você usou em passagens anteriores. Consulte o Glossário Mestre para uma definição mais completa de </w:t>
      </w:r>
      <w:r>
        <w:rPr>
          <w:lang w:val="pt_PT" w:bidi="pt_PT"/>
        </w:rPr>
        <w:t>pecado</w:t>
      </w:r>
      <w:r>
        <w:rPr>
          <w:lang w:val="pt_PT" w:bidi="pt_PT"/>
        </w:rPr>
        <w:t>.</w:t>
      </w:r>
    </w:p>
    <w:p>
      <w:pPr/>
      <w:r>
        <w:rPr>
          <w:lang w:val="pt_PT" w:bidi="pt_PT"/>
        </w:rPr>
      </w:r>
      <w:r>
        <w:rPr>
          <w:lang w:val="pt_PT" w:bidi="pt_PT"/>
        </w:rPr>
        <w:t xml:space="preserve">Jesus defende a si mesmo e a João, com um provérbio, ou um dito sábio. Ele disse: “A </w:t>
      </w:r>
      <w:r>
        <w:rPr>
          <w:b/>
          <w:lang w:val="pt_PT" w:bidi="pt_PT"/>
        </w:rPr>
        <w:t>sabedoria</w:t>
      </w:r>
      <w:r>
        <w:rPr>
          <w:lang w:val="pt_PT" w:bidi="pt_PT"/>
        </w:rPr>
        <w:t xml:space="preserve"> é justificada por suas ações”. Sabedoria é a capacidade de entender e agir de acordo com esse entendimento. Use a mesma palavra para sabedoria que você usou em passagens anteriores. Consulte o Glossário Mestre para uma definição mais completa de </w:t>
      </w:r>
      <w:r>
        <w:rPr>
          <w:lang w:val="pt_PT" w:bidi="pt_PT"/>
        </w:rPr>
        <w:t>sabedoria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11:20–24</w:t>
      </w:r>
      <w:r>
        <w:rPr>
          <w:lang w:val="pt_PT" w:bidi="pt_PT"/>
        </w:rPr>
      </w:r>
    </w:p>
    <w:p>
      <w:pPr>
        <w:pStyle w:val="Heading3"/>
      </w:pPr>
      <w:r>
        <w:rPr>
          <w:lang w:val="pt_PT" w:bidi="pt_PT"/>
        </w:rPr>
        <w:t>Ouvir e Sentir</w:t>
      </w:r>
    </w:p>
    <w:p>
      <w:pPr/>
      <w:r>
        <w:rPr>
          <w:lang w:val="pt_PT" w:bidi="pt_PT"/>
        </w:rPr>
      </w:r>
      <w:r>
        <w:rPr>
          <w:lang w:val="pt_PT" w:bidi="pt_PT"/>
        </w:rPr>
        <w:t>Ouçam Mateus 11.20–24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afirma que ele é o Salvador prometido de Deus e que João é um grande mensageiro enviado por Deus. Nessa história verdadeira, Mateus registra a desaprovação de Jesus das pessoas em certas cidades que não se arrependeram de seu pecado.</w:t>
      </w:r>
    </w:p>
    <w:p>
      <w:pPr/>
      <w:r>
        <w:rPr>
          <w:lang w:val="pt_PT" w:bidi="pt_PT"/>
        </w:rPr>
      </w:r>
      <w:r>
        <w:rPr>
          <w:lang w:val="pt_PT" w:bidi="pt_PT"/>
        </w:rPr>
        <w:t>Jesus provavelmente começou a dizer essas coisas imediatamente depois da passagem anterior. Jesus começou a denunciar, ou criticar, as pessoas em algumas das cidades onde ele fez obras poderosas, ou milagres que apenas Deus pode fazer. As pessoas não se arrependeram, ou pararam de pecar e obedeceram a Deus, mesmo que tivessem visto os milagres.</w:t>
      </w:r>
    </w:p>
    <w:p>
      <w:pPr/>
      <w:r>
        <w:rPr>
          <w:lang w:val="pt_PT" w:bidi="pt_PT"/>
        </w:rPr>
      </w:r>
      <w:r>
        <w:rPr>
          <w:lang w:val="pt_PT" w:bidi="pt_PT"/>
        </w:rPr>
        <w:t>Jesus diz: “Ai de vocês” quando se dirige às pessoas nas cidades. Na Bíblia, "ai" é uma palavra usada para indicar o vindouro e inevitável julgamento de Deus.</w:t>
      </w:r>
    </w:p>
    <w:p>
      <w:pPr/>
      <w:r>
        <w:rPr>
          <w:lang w:val="pt_PT" w:bidi="pt_PT"/>
        </w:rPr>
      </w:r>
      <w:r>
        <w:rPr>
          <w:lang w:val="pt_PT" w:bidi="pt_PT"/>
        </w:rPr>
        <w:t>Mostre um mapa que inclua Corazim e Betsaida.</w:t>
      </w:r>
    </w:p>
    <w:p>
      <w:pPr/>
      <w:r>
        <w:rPr>
          <w:lang w:val="pt_PT" w:bidi="pt_PT"/>
        </w:rPr>
      </w:r>
      <w:r>
        <w:rPr>
          <w:lang w:val="pt_PT" w:bidi="pt_PT"/>
        </w:rPr>
        <w:t>Discutam advertências em sua cultura. Quais são algumas das palavras usadas para avisar os outros sobre perigo? Que tipo de ações pode provocar esse aviso?</w:t>
      </w:r>
    </w:p>
    <w:p>
      <w:pPr/>
      <w:r>
        <w:rPr>
          <w:lang w:val="pt_PT" w:bidi="pt_PT"/>
        </w:rPr>
      </w:r>
      <w:r>
        <w:rPr>
          <w:lang w:val="pt_PT" w:bidi="pt_PT"/>
        </w:rPr>
        <w:t>Corazim e Betsaida são cidades onde os judeus viviam no norte da Galileia. Tanto Corazim quanto Betsaida experimentaram os milagres de Jesus. Então, Jesus diz a eles que as pessoas em Tiro e Sidom teriam se arrependido com sacos e cinzas se tivessem testemunhado seus milagres. Jesus se referiu a algo que não aconteceu para que ele pudesse provar um ponto.</w:t>
      </w:r>
    </w:p>
    <w:p>
      <w:pPr/>
      <w:r>
        <w:rPr>
          <w:lang w:val="pt_PT" w:bidi="pt_PT"/>
        </w:rPr>
      </w:r>
      <w:r>
        <w:rPr>
          <w:lang w:val="pt_PT" w:bidi="pt_PT"/>
        </w:rPr>
        <w:t>Tiro e Sidom eram cidades ao longo da costa do Mediterrâneo onde os não judeus viviam. Sidom ficava a cerca de 40 quilômetros ao sul de Tiro. O povo judeu teria sabido sobre a desobediência de Tiro e Sidom. Deus puniu Tiro e Sidom por sua desobediência centenas de anos antes. No momento em que Jesus estava falando essas palavras, Tiro e Sidom ainda eram cidades. Mas elas haviam experimentado muitas dificuldades e guerra. Então, Tiro e Sidom não eram mais fortes e poderosas.</w:t>
      </w:r>
    </w:p>
    <w:p>
      <w:pPr/>
      <w:r>
        <w:rPr>
          <w:lang w:val="pt_PT" w:bidi="pt_PT"/>
        </w:rPr>
      </w:r>
      <w:r>
        <w:rPr>
          <w:lang w:val="pt_PT" w:bidi="pt_PT"/>
        </w:rPr>
        <w:t>Mostre um dos tempos de Jesus que inclua Tiro e Sidom.</w:t>
      </w:r>
    </w:p>
    <w:p>
      <w:pPr/>
      <w:r>
        <w:rPr>
          <w:lang w:val="pt_PT" w:bidi="pt_PT"/>
        </w:rPr>
      </w:r>
      <w:r>
        <w:rPr>
          <w:lang w:val="pt_PT" w:bidi="pt_PT"/>
        </w:rPr>
        <w:t>As pessoas mostravam seu arrependimento usando panos de saco, um pano áspero e desconfortável feito de pelos de animais. E eles se sentavam em cinzas, ou colocavam cinzas em suas cabeças. Quando alguém se arrepende, ele fica triste ou sente remorso por seu pecado.</w:t>
      </w:r>
    </w:p>
    <w:p>
      <w:pPr/>
      <w:r>
        <w:rPr>
          <w:lang w:val="pt_PT" w:bidi="pt_PT"/>
        </w:rPr>
      </w:r>
      <w:r>
        <w:rPr>
          <w:lang w:val="pt_PT" w:bidi="pt_PT"/>
        </w:rPr>
        <w:t>Mostre uma foto de um pano de saco. Discutam as maneiras como as pessoas em sua cultura expressam tristeza e remorso.</w:t>
      </w:r>
    </w:p>
    <w:p>
      <w:pPr/>
      <w:r>
        <w:rPr>
          <w:lang w:val="pt_PT" w:bidi="pt_PT"/>
        </w:rPr>
      </w:r>
      <w:r>
        <w:rPr>
          <w:lang w:val="pt_PT" w:bidi="pt_PT"/>
        </w:rPr>
        <w:t>Lembre-se de que Jesus diz: “Mas digo a vocês” para mostrar a importância do que Ele está prestes a dizer. Jesus disse: “Será mais tolerável no dia do julgamento para Tiro e Sidom do que para vocês”. Ele compara o sofrimento dos não judeus em Tiro e Sidom ao sofrimento dos judeus em Corazim e Betsaida. O Dia do Julgamento é quando Deus julgará todas as pessoas pelas coisas que elas disseram e fizeram na terra. No dia do julgamento, Deus punirá as pessoas de Tiro e Sidom menos do que punirá as pessoas em Corazim e Betsaida. Essa comparação implica que os não judeus eram mais propensos a se arrepender e acreditar nele do que os judeus. Jesus queria que as pessoas em Corazim e Betsaida se arrependessem e começassem a acreditar nele.</w:t>
      </w:r>
    </w:p>
    <w:p>
      <w:pPr/>
      <w:r>
        <w:rPr>
          <w:lang w:val="pt_PT" w:bidi="pt_PT"/>
        </w:rPr>
      </w:r>
      <w:r>
        <w:rPr>
          <w:lang w:val="pt_PT" w:bidi="pt_PT"/>
        </w:rPr>
        <w:t>Quando Jesus terminou de se dirigir a Corazim e Betsaida, ele se dirigiu a Cafarnaum. Jesus costumava ficar na cidade de Cafarnaum, perto do Mar da Galileia, quando estava ensinando e curando nessa região. Ele diz às pessoas lá: “Vocês serão exaltados para o céu?”. Uma pessoa que é exaltada é honrada ou tem uma alta condição. A resposta implícita para essa pergunta é “Não”. É por isso que Jesus disse: “Vocês serão jogados para o Hades, ou inferno”. Isso indica que eles serão jogados à força para o lugar onde os incrédulos vão para serem punidos. Jesus novamente se refere a algo que não aconteceu. Ele diz a eles que as pessoas de Sodoma teriam se arrependido se testemunhassem seus milagres. Sodoma era uma cidade onde os não judeus viviam. Sodoma era bem conhecida por suas ações malignas e corrupção. Deus destruiu completamente Sodoma centenas de anos antes com fogo e grandes pedras do céu.</w:t>
      </w:r>
    </w:p>
    <w:p>
      <w:pPr/>
      <w:r>
        <w:rPr>
          <w:lang w:val="pt_PT" w:bidi="pt_PT"/>
        </w:rPr>
      </w:r>
      <w:r>
        <w:rPr>
          <w:lang w:val="pt_PT" w:bidi="pt_PT"/>
        </w:rPr>
        <w:t>Mostre um mapa de Israel que inclua a Jordânia para mostrar onde Sodoma estava localizada.</w:t>
      </w:r>
    </w:p>
    <w:p>
      <w:pPr/>
      <w:r>
        <w:rPr>
          <w:lang w:val="pt_PT" w:bidi="pt_PT"/>
        </w:rPr>
      </w:r>
      <w:r>
        <w:rPr>
          <w:lang w:val="pt_PT" w:bidi="pt_PT"/>
        </w:rPr>
        <w:t>Jesus compara o sofrimento dos não judeus em Sodoma ao sofrimento dos judeus em Cafarnaum. No dia do julgamento, Deus punirá as pessoas de Sodoma menos do que ele punirá as pessoas em Cafarnaum.</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começa a falar com as pessoas nas cidades que não se arrependeram de seu pecado, mesmo que tenham visto Jesus realizar milagres e ouvido seu ensino. Jesus se dirige às pessoas em Corazim e Betsaida.</w:t>
      </w:r>
    </w:p>
    <w:p>
      <w:pPr/>
      <w:r>
        <w:rPr>
          <w:lang w:val="pt_PT" w:bidi="pt_PT"/>
        </w:rPr>
      </w:r>
      <w:r>
        <w:rPr>
          <w:b/>
          <w:lang w:val="pt_PT" w:bidi="pt_PT"/>
        </w:rPr>
        <w:t>Segunda cena:</w:t>
      </w:r>
      <w:r>
        <w:rPr>
          <w:lang w:val="pt_PT" w:bidi="pt_PT"/>
        </w:rPr>
        <w:t xml:space="preserve"> Jesus se dirige às pessoas em Cafarnaum.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em Corazim e Betsaida</w:t>
      </w:r>
    </w:p>
    <w:p>
      <w:pPr>
        <w:pStyle w:val="ListBullet"/>
        <w:spacing w:line="240" w:lineRule="auto"/>
        <w:ind w:left="720"/>
      </w:pPr>
      <w:r>
        <w:rPr>
          <w:lang w:val="pt_PT" w:bidi="pt_PT"/>
        </w:rPr>
      </w:r>
      <w:r>
        <w:rPr>
          <w:lang w:val="pt_PT" w:bidi="pt_PT"/>
        </w:rPr>
        <w:t>Pessoas em Tiro e Sidom</w:t>
      </w:r>
    </w:p>
    <w:p>
      <w:pPr>
        <w:pStyle w:val="ListBullet"/>
        <w:spacing w:line="240" w:lineRule="auto"/>
        <w:ind w:left="720"/>
      </w:pPr>
      <w:r>
        <w:rPr>
          <w:lang w:val="pt_PT" w:bidi="pt_PT"/>
        </w:rPr>
      </w:r>
      <w:r>
        <w:rPr>
          <w:lang w:val="pt_PT" w:bidi="pt_PT"/>
        </w:rPr>
        <w:t>Pessoas em Cafarnaum</w:t>
      </w:r>
    </w:p>
    <w:p>
      <w:pPr>
        <w:pStyle w:val="ListBullet"/>
        <w:spacing w:line="240" w:lineRule="auto"/>
        <w:ind w:left="720"/>
      </w:pPr>
      <w:r>
        <w:rPr>
          <w:lang w:val="pt_PT" w:bidi="pt_PT"/>
        </w:rPr>
      </w:r>
      <w:r>
        <w:rPr>
          <w:lang w:val="pt_PT" w:bidi="pt_PT"/>
        </w:rPr>
        <w:t>Pessoas em Sodoma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provavelmente começou a dizer essas coisas imediatamente depois da passagem anterior. Jesus começou a falar sobre um novo assunto nessa história. É importante lembrar que Jesus está se dirigindo às pessoas nas cidades porque elas não se arrependeram de seu pecado ou começaram a obedecer a Deus. Lembre-se de que obras poderosas são os milagres, ou ações poderosas de Deus, que Jesus fez.</w:t>
      </w:r>
    </w:p>
    <w:p>
      <w:pPr/>
      <w:r>
        <w:rPr>
          <w:lang w:val="pt_PT" w:bidi="pt_PT"/>
        </w:rPr>
      </w:r>
      <w:r>
        <w:rPr>
          <w:lang w:val="pt_PT" w:bidi="pt_PT"/>
        </w:rPr>
        <w:t>É importante lembrar que Jesus usou a palavra “Ai” para indicar o julgamento de Deus sobre as pessoas nessas cidades. Lembre-se de que Tiro e Sidom eram cidades não judaicas que Deus puniu centenas de anos antes por seu pecado. É importante lembrar que Jesus disse que as pessoas em Tiro e Sidom teriam se arrependido com sacos e cinzas se vissem os milagres.</w:t>
      </w:r>
    </w:p>
    <w:p>
      <w:pPr/>
      <w:r>
        <w:rPr>
          <w:lang w:val="pt_PT" w:bidi="pt_PT"/>
        </w:rPr>
      </w:r>
      <w:r>
        <w:rPr>
          <w:lang w:val="pt_PT" w:bidi="pt_PT"/>
        </w:rPr>
        <w:t>Lembre-se de que Jesus diz: “Mas digo a vocês” para mostrar a importância do que Ele está prestes a dizer.</w:t>
      </w:r>
    </w:p>
    <w:p>
      <w:pPr/>
      <w:r>
        <w:rPr>
          <w:lang w:val="pt_PT" w:bidi="pt_PT"/>
        </w:rPr>
      </w:r>
      <w:r>
        <w:rPr>
          <w:lang w:val="pt_PT" w:bidi="pt_PT"/>
        </w:rPr>
        <w:t>É importante lembrar que Cafarnaum é a cidade onde Jesus realizou grande parte de seu ministério. Jesus perguntou a Cafarnaum: “Você será exaltada até o céu?”. Jesus não fez a pergunta para receber uma resposta. Jesus estava fazendo enfatizando ponto sobre as pessoas. Jesus disse que as pessoas em Cafarnaum seriam levadas para o Hades, ou inferno.</w:t>
      </w:r>
    </w:p>
    <w:p>
      <w:pPr/>
      <w:r>
        <w:rPr>
          <w:lang w:val="pt_PT" w:bidi="pt_PT"/>
        </w:rPr>
      </w:r>
      <w:r>
        <w:rPr>
          <w:lang w:val="pt_PT" w:bidi="pt_PT"/>
        </w:rPr>
        <w:t>É importante lembrar que Sodoma era uma cidade conhecida por suas ações malignas. Lembre-se de que Deus puniu Sodoma centenas de anos antes. Lembre-se de que Jesus disse que as pessoas em Sodoma teriam se arrependido se vissem os milagres.</w:t>
      </w:r>
    </w:p>
    <w:p>
      <w:pPr/>
      <w:r>
        <w:rPr>
          <w:lang w:val="pt_PT" w:bidi="pt_PT"/>
        </w:rPr>
      </w:r>
      <w:r>
        <w:rPr>
          <w:lang w:val="pt_PT" w:bidi="pt_PT"/>
        </w:rPr>
        <w:t>Jesus diz as palavras “mas digo a vocês” duas vezes diferentes nessa história. Ele fez isso para explicar o quão dura a punição seria para essas cidades.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em Corazim e Betsaida</w:t>
      </w:r>
    </w:p>
    <w:p>
      <w:pPr>
        <w:pStyle w:val="ListBullet"/>
        <w:spacing w:line="240" w:lineRule="auto"/>
        <w:ind w:left="720"/>
      </w:pPr>
      <w:r>
        <w:rPr>
          <w:lang w:val="pt_PT" w:bidi="pt_PT"/>
        </w:rPr>
      </w:r>
      <w:r>
        <w:rPr>
          <w:lang w:val="pt_PT" w:bidi="pt_PT"/>
        </w:rPr>
        <w:t>Pessoas em Tiro e Sidom</w:t>
      </w:r>
    </w:p>
    <w:p>
      <w:pPr>
        <w:pStyle w:val="ListBullet"/>
        <w:spacing w:line="240" w:lineRule="auto"/>
        <w:ind w:left="720"/>
      </w:pPr>
      <w:r>
        <w:rPr>
          <w:lang w:val="pt_PT" w:bidi="pt_PT"/>
        </w:rPr>
      </w:r>
      <w:r>
        <w:rPr>
          <w:lang w:val="pt_PT" w:bidi="pt_PT"/>
        </w:rPr>
        <w:t>Pessoas em Cafarnaum</w:t>
      </w:r>
    </w:p>
    <w:p>
      <w:pPr>
        <w:pStyle w:val="ListBullet"/>
        <w:spacing w:line="240" w:lineRule="auto"/>
        <w:ind w:left="720"/>
      </w:pPr>
      <w:r>
        <w:rPr>
          <w:lang w:val="pt_PT" w:bidi="pt_PT"/>
        </w:rPr>
      </w:r>
      <w:r>
        <w:rPr>
          <w:lang w:val="pt_PT" w:bidi="pt_PT"/>
        </w:rPr>
        <w:t>Pessoas em Sodoma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começa a falar com as pessoas nas cidades que não se arrependeram de seus pecados, mesmo que tenham visto Jesus realizar milagres e ouvido Jesus ensinar.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se dirige às pessoas em Corazim e Betsaida. Ele diz: “Ai de você, Corazim! Ai de você, Betsaida! Tiro e Sidom teriam se arrependido há muito tempo com sacos e cinzas se as obras poderosas que você testemunhou tivessem sido feitas por eles”.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pessoas em Corazim e Betsaida “Como vocês estão se sentindo?”. Você pode ouvir coisas como:</w:t>
      </w:r>
    </w:p>
    <w:p>
      <w:pPr>
        <w:pStyle w:val="ListBullet"/>
        <w:spacing w:line="240" w:lineRule="auto"/>
        <w:ind w:left="720"/>
      </w:pPr>
      <w:r>
        <w:rPr>
          <w:lang w:val="pt_PT" w:bidi="pt_PT"/>
        </w:rPr>
      </w:r>
      <w:r>
        <w:rPr>
          <w:lang w:val="pt_PT" w:bidi="pt_PT"/>
        </w:rPr>
        <w:t>Pergunte aos atores que interpretam pessoas em Tiro e Sidom: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“Mas digo a vocês que será mais suportável no dia do julgamento para Tiro e Sidom do que para vocês”.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pessoas em Corazim e Betsaida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se dirige às pessoas em Cafarnaum. Ele diz a eles: “Vocês não serão honrados no céu. Vocês serão levados para o Hades. Se as obras poderosas feitas em vocês tivessem sido feitas em Sodoma, elas teriam permanecido até hoje”.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pessoas em Cafarnaum “Como vocês estão se sentindo?”. Você pode ouvir coisas como: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“Mas digo a vocês que será mais tolerável no dia do julgamento para a terra de Sodoma do que para vocês”.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pessoas em Cafarnaum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começou a </w:t>
      </w:r>
      <w:r>
        <w:rPr>
          <w:b/>
          <w:lang w:val="pt_PT" w:bidi="pt_PT"/>
        </w:rPr>
        <w:t>denunciar</w:t>
      </w:r>
      <w:r>
        <w:rPr>
          <w:lang w:val="pt_PT" w:bidi="pt_PT"/>
        </w:rPr>
        <w:t xml:space="preserve"> as pessoas em algumas das cidades onde Ele realizou </w:t>
      </w:r>
      <w:r>
        <w:rPr>
          <w:b/>
          <w:lang w:val="pt_PT" w:bidi="pt_PT"/>
        </w:rPr>
        <w:t>obras poderosas</w:t>
      </w:r>
      <w:r>
        <w:rPr>
          <w:lang w:val="pt_PT" w:bidi="pt_PT"/>
        </w:rPr>
        <w:t>.</w:t>
      </w:r>
    </w:p>
    <w:p>
      <w:pPr/>
      <w:r>
        <w:rPr>
          <w:lang w:val="pt_PT" w:bidi="pt_PT"/>
        </w:rPr>
      </w:r>
      <w:r>
        <w:rPr>
          <w:lang w:val="pt_PT" w:bidi="pt_PT"/>
        </w:rPr>
        <w:t xml:space="preserve">Nesse caso, </w:t>
      </w:r>
      <w:r>
        <w:rPr>
          <w:b/>
          <w:lang w:val="pt_PT" w:bidi="pt_PT"/>
        </w:rPr>
        <w:t>denunciar</w:t>
      </w:r>
      <w:r>
        <w:rPr>
          <w:lang w:val="pt_PT" w:bidi="pt_PT"/>
        </w:rPr>
        <w:t xml:space="preserve"> significa dizer que alguém fez algo errado ou mal.</w:t>
      </w:r>
    </w:p>
    <w:p>
      <w:pPr/>
      <w:r>
        <w:rPr>
          <w:lang w:val="pt_PT" w:bidi="pt_PT"/>
        </w:rPr>
      </w:r>
      <w:r>
        <w:rPr>
          <w:b/>
          <w:lang w:val="pt_PT" w:bidi="pt_PT"/>
        </w:rPr>
        <w:t>Obras poderosas</w:t>
      </w:r>
      <w:r>
        <w:rPr>
          <w:lang w:val="pt_PT" w:bidi="pt_PT"/>
        </w:rPr>
        <w:t xml:space="preserve"> se referem aos </w:t>
      </w:r>
      <w:r>
        <w:rPr>
          <w:b/>
          <w:lang w:val="pt_PT" w:bidi="pt_PT"/>
        </w:rPr>
        <w:t>milagres</w:t>
      </w:r>
      <w:r>
        <w:rPr>
          <w:lang w:val="pt_PT" w:bidi="pt_PT"/>
        </w:rPr>
        <w:t xml:space="preserve"> realizados por Jesus. Um milagre é uma ação poderosa que apenas Deus pode realizar. Use a mesma palavra para milagre que você usou em passagens anteriores. Consulte o Glossário Mestre para uma definição mais completa de </w:t>
      </w:r>
      <w:r>
        <w:rPr>
          <w:lang w:val="pt_PT" w:bidi="pt_PT"/>
        </w:rPr>
        <w:t>milagre</w:t>
      </w:r>
      <w:r>
        <w:rPr>
          <w:lang w:val="pt_PT" w:bidi="pt_PT"/>
        </w:rPr>
        <w:t>.</w:t>
      </w:r>
    </w:p>
    <w:p>
      <w:pPr/>
      <w:r>
        <w:rPr>
          <w:lang w:val="pt_PT" w:bidi="pt_PT"/>
        </w:rPr>
      </w:r>
      <w:r>
        <w:rPr>
          <w:lang w:val="pt_PT" w:bidi="pt_PT"/>
        </w:rPr>
        <w:t xml:space="preserve">Jesus estava denunciando as cidades porque elas se recusaram a se </w:t>
      </w:r>
      <w:r>
        <w:rPr>
          <w:b/>
          <w:lang w:val="pt_PT" w:bidi="pt_PT"/>
        </w:rPr>
        <w:t>arrepender</w:t>
      </w:r>
      <w:r>
        <w:rPr>
          <w:lang w:val="pt_PT" w:bidi="pt_PT"/>
        </w:rPr>
        <w:t xml:space="preserve"> depois de testemunhar Seus milagres. Uma pessoa que se arrepende se afasta de seu pecado, ou desobediência e se volta para Deus. Use a mesma palavra para arrepender que você usou em passagens anteriores. Consulte o Glossário Mestre para uma definição mais completa de </w:t>
      </w:r>
      <w:r>
        <w:rPr>
          <w:lang w:val="pt_PT" w:bidi="pt_PT"/>
        </w:rPr>
        <w:t>arrepender</w:t>
      </w:r>
      <w:r>
        <w:rPr>
          <w:lang w:val="pt_PT" w:bidi="pt_PT"/>
        </w:rPr>
        <w:t>.</w:t>
      </w:r>
    </w:p>
    <w:p>
      <w:pPr/>
      <w:r>
        <w:rPr>
          <w:lang w:val="pt_PT" w:bidi="pt_PT"/>
        </w:rPr>
      </w:r>
      <w:r>
        <w:rPr>
          <w:b/>
          <w:lang w:val="pt_PT" w:bidi="pt_PT"/>
        </w:rPr>
        <w:t>Ai</w:t>
      </w:r>
      <w:r>
        <w:rPr>
          <w:lang w:val="pt_PT" w:bidi="pt_PT"/>
        </w:rPr>
        <w:t xml:space="preserve"> é uma palavra usada na Bíblia para advertir sobre o julgamento de Deus que está vindo. Em muitos casos, “Ai” indica que o julgamento não pode ser evitado ou interrompido. Isso pode incluir um estado de dificuldade intensa ou desastre.</w:t>
      </w:r>
    </w:p>
    <w:p>
      <w:pPr/>
      <w:r>
        <w:rPr>
          <w:lang w:val="pt_PT" w:bidi="pt_PT"/>
        </w:rPr>
      </w:r>
      <w:r>
        <w:rPr>
          <w:b/>
          <w:lang w:val="pt_PT" w:bidi="pt_PT"/>
        </w:rPr>
        <w:t>O Dia do Julgamento</w:t>
      </w:r>
      <w:r>
        <w:rPr>
          <w:lang w:val="pt_PT" w:bidi="pt_PT"/>
        </w:rPr>
        <w:t xml:space="preserve"> é quando Deus julgará todas as pessoas pelas coisas que elas disseram e fizeram na terra. O Dia do Julgamento ocorre no fim do mundo.</w:t>
      </w:r>
    </w:p>
    <w:p>
      <w:pPr/>
      <w:r>
        <w:rPr>
          <w:lang w:val="pt_PT" w:bidi="pt_PT"/>
        </w:rPr>
      </w:r>
      <w:r>
        <w:rPr>
          <w:lang w:val="pt_PT" w:bidi="pt_PT"/>
        </w:rPr>
        <w:t xml:space="preserve">Jesus disse às pessoas em Cafarnaum que elas seriam levadas para o </w:t>
      </w:r>
      <w:r>
        <w:rPr>
          <w:b/>
          <w:lang w:val="pt_PT" w:bidi="pt_PT"/>
        </w:rPr>
        <w:t>Hades</w:t>
      </w:r>
      <w:r>
        <w:rPr>
          <w:lang w:val="pt_PT" w:bidi="pt_PT"/>
        </w:rPr>
        <w:t xml:space="preserve">, ou </w:t>
      </w:r>
      <w:r>
        <w:rPr>
          <w:b/>
          <w:lang w:val="pt_PT" w:bidi="pt_PT"/>
        </w:rPr>
        <w:t>inferno</w:t>
      </w:r>
      <w:r>
        <w:rPr>
          <w:lang w:val="pt_PT" w:bidi="pt_PT"/>
        </w:rPr>
        <w:t xml:space="preserve">. O inferno é para onde os incrédulos vão, no fim do mundo, para serem punidos. Hades é um termo mais geral para o lugar onde os mortos ímpios são punidos. Use a mesma palavra para inferno que você usou em passagens anteriores. Tanto </w:t>
      </w:r>
      <w:r>
        <w:rPr>
          <w:lang w:val="pt_PT" w:bidi="pt_PT"/>
        </w:rPr>
        <w:t>Hades</w:t>
      </w:r>
      <w:r>
        <w:rPr>
          <w:lang w:val="pt_PT" w:bidi="pt_PT"/>
        </w:rPr>
        <w:t xml:space="preserve"> quanto </w:t>
      </w:r>
      <w:r>
        <w:rPr>
          <w:lang w:val="pt_PT" w:bidi="pt_PT"/>
        </w:rPr>
        <w:t>inferno</w:t>
      </w:r>
      <w:r>
        <w:rPr>
          <w:lang w:val="pt_PT" w:bidi="pt_PT"/>
        </w:rPr>
        <w:t xml:space="preserve">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11:25–30</w:t>
      </w:r>
      <w:r>
        <w:rPr>
          <w:lang w:val="pt_PT" w:bidi="pt_PT"/>
        </w:rPr>
      </w:r>
    </w:p>
    <w:p>
      <w:pPr>
        <w:pStyle w:val="Heading3"/>
      </w:pPr>
      <w:r>
        <w:rPr>
          <w:lang w:val="pt_PT" w:bidi="pt_PT"/>
        </w:rPr>
        <w:t>Ouvir e Sentir</w:t>
      </w:r>
    </w:p>
    <w:p>
      <w:pPr/>
      <w:r>
        <w:rPr>
          <w:lang w:val="pt_PT" w:bidi="pt_PT"/>
        </w:rPr>
      </w:r>
      <w:r>
        <w:rPr>
          <w:lang w:val="pt_PT" w:bidi="pt_PT"/>
        </w:rPr>
        <w:t>Ouçam Mateus 11.25–30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anunciou o julgamento vindouro sobre as pessoas nas cidades que não se arrependeram depois de ver seus milagres. Nessa história verdadeira, Mateus registra a oração de Jesus ao Pai e o convite que Jesus faz àqueles que estão cansados e precisam de descanso.</w:t>
      </w:r>
    </w:p>
    <w:p>
      <w:pPr/>
      <w:r>
        <w:rPr>
          <w:lang w:val="pt_PT" w:bidi="pt_PT"/>
        </w:rPr>
      </w:r>
      <w:r>
        <w:rPr>
          <w:lang w:val="pt_PT" w:bidi="pt_PT"/>
        </w:rPr>
        <w:t>Logo depois que Jesus anunciou o julgamento de Deus vindouro, ele começa a orar, ou falar com Deus. Jesus provavelmente não deixou o lugar de onde ele fez o anúncio. As pessoas nessas cidades não seguiam Jesus porque elas pensavam que sabiam mais do que ele. Jesus se demonstrou grato quando ele se dirigiu a Deus como Pai, Senhor do céu e da terra. Essa é uma maneira normal de se dirigir a Deus nas orações judaicas. No entanto, vemos nessa história que Jesus está começando a mostrar a seus seguidores que ele se dirige a Deus pessoalmente como Pai de maneiras que uma pessoa judia normal não faria. Jesus tem um relacionamento especial com seu pai. Deus, o Pai, é o Senhor, sobre todas as pessoas e tudo em todo o universo. Deus escondeu coisas que Jesus ensinou àqueles que pensam que são sábios e inteligentes. A vontade graciosa de Deus é a coisa que agrada a Deus. Foi agradável a Deus esconder o significado dos milagres e ensinamentos de Jesus de pessoas sábias e inteligentes. Jesus comparou os crentes humildes a crianças pequenas. Como as crianças que não pensam que sabem muito sobre a vida e confiam em seus pais, os crentes humildes reconhecem que Deus sabe mais do que eles. Os crentes humildes, como as crianças, estão dispostos a aprender com Deus e confiar Nele como as crianças confiam em um pai.</w:t>
      </w:r>
    </w:p>
    <w:p>
      <w:pPr/>
      <w:r>
        <w:rPr>
          <w:lang w:val="pt_PT" w:bidi="pt_PT"/>
        </w:rPr>
      </w:r>
      <w:r>
        <w:rPr>
          <w:lang w:val="pt_PT" w:bidi="pt_PT"/>
        </w:rPr>
        <w:t>Conte sobre um momento em que você era uma criança e recebeu ajuda de seu pai, ou de sua mãe, ou de um parente para realizar algo.</w:t>
      </w:r>
    </w:p>
    <w:p>
      <w:pPr/>
      <w:r>
        <w:rPr>
          <w:lang w:val="pt_PT" w:bidi="pt_PT"/>
        </w:rPr>
      </w:r>
      <w:r>
        <w:rPr>
          <w:lang w:val="pt_PT" w:bidi="pt_PT"/>
        </w:rPr>
        <w:t>Jesus terminou de orar. Ele começa a falar com a multidão de pessoas ao seu redor. Quando Jesus disse: “Meu Pai me deu todas as coisas”, ele estava falando sobre Deus, o Pai, dando a Jesus toda a autoridade, o poder e o conhecimento de Deus. É por isso que Jesus disse: “Ninguém verdadeiramente conhece o Filho, exceto o Pai, e ninguém verdadeiramente conhece o Pai, exceto o Filho”. Nesse caso, “conhecer” alguém significa saber completamente tudo sobre uma pessoa de uma maneira única, que ninguém mais conhece. Jesus se referiu a si mesmo como o Filho. Filho de Deus é um título para Jesus que mostra que Jesus tem a mesma natureza e autoridade que Deus. Jesus estava dizendo que o relacionamento especial entre ele e Deus, o Pai, é semelhante ao relacionamento entre os pais humanos e seus filhos. Jesus disse que ele poderia escolher revelar, ou mostrar, o Pai a qualquer um que ele desejasse.</w:t>
      </w:r>
    </w:p>
    <w:p>
      <w:pPr/>
      <w:r>
        <w:rPr>
          <w:lang w:val="pt_PT" w:bidi="pt_PT"/>
        </w:rPr>
      </w:r>
      <w:r>
        <w:rPr>
          <w:lang w:val="pt_PT" w:bidi="pt_PT"/>
        </w:rPr>
        <w:t>Parem e discutam o relacionamento entre os pais e seus filhos. De que maneiras esse tipo de relacionamento é diferente de outros relacionamentos? De que maneiras é igual? Se alguém verdadeiramente conhece você, o que ele sabe sobre você? Que tipos de pessoas verdadeiramente se conhecem em sua cultura?</w:t>
      </w:r>
    </w:p>
    <w:p>
      <w:pPr/>
      <w:r>
        <w:rPr>
          <w:lang w:val="pt_PT" w:bidi="pt_PT"/>
        </w:rPr>
      </w:r>
      <w:r>
        <w:rPr>
          <w:lang w:val="pt_PT" w:bidi="pt_PT"/>
        </w:rPr>
        <w:t>Agora Jesus começa a convidar as pessoas a segui-lo. Todos que trabalham duro, ou estão cansados e carregam uma carga pesada provavelmente se referem ao trabalho duro de obedecer à lei judaica. Descanso, nesse caso, significa que Jesus nos dará alívio dos fardos.</w:t>
      </w:r>
    </w:p>
    <w:p>
      <w:pPr/>
      <w:r>
        <w:rPr>
          <w:lang w:val="pt_PT" w:bidi="pt_PT"/>
        </w:rPr>
      </w:r>
      <w:r>
        <w:rPr>
          <w:lang w:val="pt_PT" w:bidi="pt_PT"/>
        </w:rPr>
        <w:t>Jesus compara ser um de seus seguidores a carregar um jugo. Um jugo é um pedaço de madeira feito para encaixar sobre os ombros de um animal. Uma pessoa coloca um jugo em um animal para que ele possa puxar um carro, ou arado. Um discípulo tem que se submeter a Jesus para segui-lo, como um animal tem que se submeter a seu mestre, para fazer seu trabalho.</w:t>
      </w:r>
    </w:p>
    <w:p>
      <w:pPr/>
      <w:r>
        <w:rPr>
          <w:lang w:val="pt_PT" w:bidi="pt_PT"/>
        </w:rPr>
      </w:r>
      <w:r>
        <w:rPr>
          <w:lang w:val="pt_PT" w:bidi="pt_PT"/>
        </w:rPr>
        <w:t>Mostre uma foto ou desenho de um jugo em um animal.</w:t>
      </w:r>
    </w:p>
    <w:p>
      <w:pPr/>
      <w:r>
        <w:rPr>
          <w:lang w:val="pt_PT" w:bidi="pt_PT"/>
        </w:rPr>
      </w:r>
      <w:r>
        <w:rPr>
          <w:lang w:val="pt_PT" w:bidi="pt_PT"/>
        </w:rPr>
        <w:t>Jesus diz a eles que eles podem tomar seu jugo e aprender dele porque ele é gentil, ou paciente e não agressivo com seus seguidores. Jesus também é simples, ou humilde de coração, o que significa que ele não tem uma atitude orgulhosa. Jesus prometeu que se eles fizerem isso, encontrarão descanso em sua alma, ou em seu interior. Novamente, Jesus faz uma comparação usando um jugo. Jesus dá um jugo que é fácil de usar. Jesus dá uma carga leve para carregar. Isso significa que se submeter a Jesus é fácil e o trabalho que ele dá não é difícil.</w:t>
      </w:r>
    </w:p>
    <w:p>
      <w:pPr/>
      <w:r>
        <w:rPr>
          <w:lang w:val="pt_PT" w:bidi="pt_PT"/>
        </w:rPr>
      </w:r>
      <w:r>
        <w:rPr>
          <w:lang w:val="pt_PT" w:bidi="pt_PT"/>
        </w:rPr>
        <w:t>Jesus convida todas as pessoas a vir e aprender com ele. Mas eles devem reconhecer que precisam de sua ajuda. Isso expande o que Jesus mencionou anteriormente que as pessoas que são como crianças pequenas são mais propensas a pensar que precisam de sua ajuda.</w:t>
      </w:r>
    </w:p>
    <w:p>
      <w:pPr/>
      <w:r>
        <w:rPr>
          <w:lang w:val="pt_PT" w:bidi="pt_PT"/>
        </w:rPr>
      </w:r>
      <w:r>
        <w:rPr>
          <w:lang w:val="pt_PT" w:bidi="pt_PT"/>
        </w:rPr>
        <w:t>Conte histórias sobre momentos em que vocês tiverem que fazer algum trabalho duro. Que tipo de ferramentas eram necessárias para o trabalho? O que teria acontecido se vocês tivessem as ferramentas erradas? De que maneiras ter o tipo certo de ajuda afeta o resultado do trabalho?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logo depois de Jesus pronunciar o julgamento de Deus sobre as pessoas que não se arrependerem, Jesus ora ao Pai e o agradece por revelar a verdade a pessoas comuns.</w:t>
      </w:r>
    </w:p>
    <w:p>
      <w:pPr/>
      <w:r>
        <w:rPr>
          <w:lang w:val="pt_PT" w:bidi="pt_PT"/>
        </w:rPr>
      </w:r>
      <w:r>
        <w:rPr>
          <w:b/>
          <w:lang w:val="pt_PT" w:bidi="pt_PT"/>
        </w:rPr>
        <w:t>Segunda cena:</w:t>
      </w:r>
      <w:r>
        <w:rPr>
          <w:lang w:val="pt_PT" w:bidi="pt_PT"/>
        </w:rPr>
        <w:t xml:space="preserve"> Jesus terminou de orar. Ele ensina à multidão sobre o relacionamento entre ele mesmo e o Pai.</w:t>
      </w:r>
    </w:p>
    <w:p>
      <w:pPr/>
      <w:r>
        <w:rPr>
          <w:lang w:val="pt_PT" w:bidi="pt_PT"/>
        </w:rPr>
      </w:r>
      <w:r>
        <w:rPr>
          <w:b/>
          <w:lang w:val="pt_PT" w:bidi="pt_PT"/>
        </w:rPr>
        <w:t>Terceira cena:</w:t>
      </w:r>
      <w:r>
        <w:rPr>
          <w:lang w:val="pt_PT" w:bidi="pt_PT"/>
        </w:rPr>
        <w:t xml:space="preserve"> Jesus convida todos que estão cansados do trabalho duro necessário para obedecer à lei judaica a descansar nele.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Pai</w:t>
      </w:r>
    </w:p>
    <w:p>
      <w:pPr>
        <w:pStyle w:val="ListBullet"/>
        <w:spacing w:line="240" w:lineRule="auto"/>
        <w:ind w:left="720"/>
      </w:pPr>
      <w:r>
        <w:rPr>
          <w:lang w:val="pt_PT" w:bidi="pt_PT"/>
        </w:rPr>
      </w:r>
      <w:r>
        <w:rPr>
          <w:lang w:val="pt_PT" w:bidi="pt_PT"/>
        </w:rPr>
        <w:t>Pessoas sábias e inteligentes</w:t>
      </w:r>
    </w:p>
    <w:p>
      <w:pPr>
        <w:pStyle w:val="ListBullet"/>
        <w:spacing w:line="240" w:lineRule="auto"/>
        <w:ind w:left="720"/>
      </w:pPr>
      <w:r>
        <w:rPr>
          <w:lang w:val="pt_PT" w:bidi="pt_PT"/>
        </w:rPr>
      </w:r>
      <w:r>
        <w:rPr>
          <w:lang w:val="pt_PT" w:bidi="pt_PT"/>
        </w:rPr>
        <w:t>Pessoas humildes que creem em Jesus</w:t>
      </w:r>
    </w:p>
    <w:p>
      <w:pPr>
        <w:pStyle w:val="ListBullet"/>
        <w:spacing w:line="240" w:lineRule="auto"/>
        <w:ind w:left="720"/>
      </w:pPr>
      <w:r>
        <w:rPr>
          <w:lang w:val="pt_PT" w:bidi="pt_PT"/>
        </w:rPr>
      </w:r>
      <w:r>
        <w:rPr>
          <w:lang w:val="pt_PT" w:bidi="pt_PT"/>
        </w:rPr>
        <w:t>Pessoas cansadas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A primeira cena começa logo depois que Jesus falou sobre o julgamento que virá sobre os judeus que não se arrependeram depois de ver seus milagres. Essa cena também acontece no mesmo lugar. É importante lembrar que Jesus está orando, ou falando, com Deus Pai, que é o governante de tudo no universo. É importante lembrar que Deus escolheu revelar o significado mais profundo dos milagres de Jesus para humilhar os que creem em Jesus. Lembre-se de que Jesus compara seus seguidores com filhos que confiam em seus pais.</w:t>
      </w:r>
    </w:p>
    <w:p>
      <w:pPr/>
      <w:r>
        <w:rPr>
          <w:lang w:val="pt_PT" w:bidi="pt_PT"/>
        </w:rPr>
      </w:r>
      <w:r>
        <w:rPr>
          <w:lang w:val="pt_PT" w:bidi="pt_PT"/>
        </w:rPr>
        <w:t>É importante lembrar que Jesus disse: “Sim, Pai! Agrada a vocês fazer dessa maneira!”. Jesus está expressando que Deus está feliz por revelar as coisas que Jesus ensina àqueles que sabem que precisam delas.</w:t>
      </w:r>
    </w:p>
    <w:p>
      <w:pPr/>
      <w:r>
        <w:rPr>
          <w:lang w:val="pt_PT" w:bidi="pt_PT"/>
        </w:rPr>
      </w:r>
      <w:r>
        <w:rPr>
          <w:lang w:val="pt_PT" w:bidi="pt_PT"/>
        </w:rPr>
        <w:t>Na cena dois, Jesus não está mais orando. É importante lembrar que quando Jesus para de orar, Ele está falando com a multidão ao seu redor. Ele diz a seus seguidores sobre seu relacionamento com Deus. Lembre-se de que Deus, o Pai, deu a Jesus, ou o Filho de Deus, toda a autoridade, poder e conhecimento. É importante lembrar que Jesus pode escolher revelar a verdade sobre Deus a qualquer um que ele desejar.</w:t>
      </w:r>
    </w:p>
    <w:p>
      <w:pPr/>
      <w:r>
        <w:rPr>
          <w:lang w:val="pt_PT" w:bidi="pt_PT"/>
        </w:rPr>
      </w:r>
      <w:r>
        <w:rPr>
          <w:lang w:val="pt_PT" w:bidi="pt_PT"/>
        </w:rPr>
        <w:t>Na cena três, Jesus está convidando as pessoas a descansar nele, porque Jesus pode trazer alívio dos fardos e problemas. Lembre-se de que a lei judaica era um fardo pesado. Fazia com que aqueles que estavam tentando obedecer a tudo na lei ficassem cansados. É importante lembrar que Jesus compara ser um de seus seguidores a carregar um jugo. É importante lembrar que Jesus compara seguir um mestre a um animal carregando um jugo. Jesus diz que seu jugo é leve.</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Pai</w:t>
      </w:r>
    </w:p>
    <w:p>
      <w:pPr>
        <w:pStyle w:val="ListBullet"/>
        <w:spacing w:line="240" w:lineRule="auto"/>
        <w:ind w:left="720"/>
      </w:pPr>
      <w:r>
        <w:rPr>
          <w:lang w:val="pt_PT" w:bidi="pt_PT"/>
        </w:rPr>
      </w:r>
      <w:r>
        <w:rPr>
          <w:lang w:val="pt_PT" w:bidi="pt_PT"/>
        </w:rPr>
        <w:t>Pessoas sábias e inteligentes</w:t>
      </w:r>
    </w:p>
    <w:p>
      <w:pPr>
        <w:pStyle w:val="ListBullet"/>
        <w:spacing w:line="240" w:lineRule="auto"/>
        <w:ind w:left="720"/>
      </w:pPr>
      <w:r>
        <w:rPr>
          <w:lang w:val="pt_PT" w:bidi="pt_PT"/>
        </w:rPr>
      </w:r>
      <w:r>
        <w:rPr>
          <w:lang w:val="pt_PT" w:bidi="pt_PT"/>
        </w:rPr>
        <w:t>Pessoas humildes que creem em Jesus</w:t>
      </w:r>
    </w:p>
    <w:p>
      <w:pPr>
        <w:pStyle w:val="ListBullet"/>
        <w:spacing w:line="240" w:lineRule="auto"/>
        <w:ind w:left="720"/>
      </w:pPr>
      <w:r>
        <w:rPr>
          <w:lang w:val="pt_PT" w:bidi="pt_PT"/>
        </w:rPr>
      </w:r>
      <w:r>
        <w:rPr>
          <w:lang w:val="pt_PT" w:bidi="pt_PT"/>
        </w:rPr>
        <w:t>Pessoas cansadas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ora ao Pai, ele diz: “Agradeço a você, Pai, Senhor do céu e da terra, por você ter escondido essas coisas dos sábios e inteligentes e as revelado aos crentes que são humildes”.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r>
        <w:rPr>
          <w:lang w:val="pt_PT" w:bidi="pt_PT"/>
        </w:rPr>
      </w:r>
      <w:r>
        <w:rPr>
          <w:lang w:val="pt_PT" w:bidi="pt_PT"/>
        </w:rPr>
        <w:t>Jesus diz que era agradável a Deus que os crentes humildes entendessem o significado mais profundo de seus milagres.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pessoas sábias e inteligentes: “Como vocês estão se sentindo?” Você pode ouvir coisas como:</w:t>
      </w:r>
    </w:p>
    <w:p>
      <w:pPr>
        <w:pStyle w:val="ListBullet"/>
        <w:spacing w:line="240" w:lineRule="auto"/>
        <w:ind w:left="720"/>
      </w:pPr>
      <w:r>
        <w:rPr>
          <w:lang w:val="pt_PT" w:bidi="pt_PT"/>
        </w:rPr>
      </w:r>
      <w:r>
        <w:rPr>
          <w:lang w:val="pt_PT" w:bidi="pt_PT"/>
        </w:rPr>
        <w:t>Pergunte aos atores que interpretam pessoas humildes que creem em Jesus: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terminou de orar. Então ele ensina à multidão sobre o relacionamento entre ele mesmo e o Pai. Jesus revela que Deus, o Pai, deu a ele toda a autoridade, poder e conhecimento. Jesus disse que ele pode escolher revelar o Pai a qualquer um.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convida todos que estão cansados do trabalho duro necessário para obedecer à lei judaica a descansar nele. Jesus diz: “Tomem meu jugo sobre vocês e aprendam de mim”. Ele diz a eles que ele ensinará a eles e dará a eles descanso de seus fardos. Jesus diz a eles que ele é gentil e humilde. Então ele diz: “Meu jugo é suave e meu fardo é leve”.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que estão cansadas: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declarou a Deus que ele estava grato. Ele se dirigiu a Deus como </w:t>
      </w:r>
      <w:r>
        <w:rPr>
          <w:b/>
          <w:lang w:val="pt_PT" w:bidi="pt_PT"/>
        </w:rPr>
        <w:t>Pai</w:t>
      </w:r>
      <w:r>
        <w:rPr>
          <w:lang w:val="pt_PT" w:bidi="pt_PT"/>
        </w:rPr>
        <w:t>. Deus é o Pai celestial de todos que seguem Jesus. Pai mostra o aspecto relacional de Deus aos seguidores de Jesus.</w:t>
      </w:r>
    </w:p>
    <w:p>
      <w:pPr/>
      <w:r>
        <w:rPr>
          <w:lang w:val="pt_PT" w:bidi="pt_PT"/>
        </w:rPr>
      </w:r>
      <w:r>
        <w:rPr>
          <w:lang w:val="pt_PT" w:bidi="pt_PT"/>
        </w:rPr>
        <w:t xml:space="preserve">Jesus também se dirige ao Pai como </w:t>
      </w:r>
      <w:r>
        <w:rPr>
          <w:b/>
          <w:lang w:val="pt_PT" w:bidi="pt_PT"/>
        </w:rPr>
        <w:t>Senhor do céu e da terra</w:t>
      </w:r>
      <w:r>
        <w:rPr>
          <w:lang w:val="pt_PT" w:bidi="pt_PT"/>
        </w:rPr>
        <w:t xml:space="preserve">. Os judeus muitas vezes se dirigiam a Deus por esse título quando eles oravam. Deus, o Pai, é o </w:t>
      </w:r>
      <w:r>
        <w:rPr>
          <w:b/>
          <w:lang w:val="pt_PT" w:bidi="pt_PT"/>
        </w:rPr>
        <w:t>Senhor</w:t>
      </w:r>
      <w:r>
        <w:rPr>
          <w:lang w:val="pt_PT" w:bidi="pt_PT"/>
        </w:rPr>
        <w:t xml:space="preserve">, ou governante, sobre todas as pessoas e tudo em todo o universo. Use a mesma palavra para Senhor que você usou em passagens anteriores. Consulte o Glossário Mestre para uma definição mais completa de </w:t>
      </w:r>
      <w:r>
        <w:rPr>
          <w:b/>
          <w:lang w:val="pt_PT" w:bidi="pt_PT"/>
        </w:rPr>
        <w:t>Senhor</w:t>
      </w:r>
      <w:r>
        <w:rPr>
          <w:lang w:val="pt_PT" w:bidi="pt_PT"/>
        </w:rPr>
        <w:t>.</w:t>
      </w:r>
    </w:p>
    <w:p>
      <w:pPr/>
      <w:r>
        <w:rPr>
          <w:lang w:val="pt_PT" w:bidi="pt_PT"/>
        </w:rPr>
      </w:r>
      <w:r>
        <w:rPr>
          <w:lang w:val="pt_PT" w:bidi="pt_PT"/>
        </w:rPr>
        <w:t xml:space="preserve">O </w:t>
      </w:r>
      <w:r>
        <w:rPr>
          <w:b/>
          <w:lang w:val="pt_PT" w:bidi="pt_PT"/>
        </w:rPr>
        <w:t>céu</w:t>
      </w:r>
      <w:r>
        <w:rPr>
          <w:lang w:val="pt_PT" w:bidi="pt_PT"/>
        </w:rPr>
        <w:t xml:space="preserve"> é o lugar onde Deus habita e o destino final daqueles que acreditam em Jesus. Use a mesma palavra para céu que você usou em passagens anteriores. Consulte o Glossário Mestre para uma definição mais completa de </w:t>
      </w:r>
      <w:r>
        <w:rPr>
          <w:b/>
          <w:lang w:val="pt_PT" w:bidi="pt_PT"/>
        </w:rPr>
        <w:t>céu</w:t>
      </w:r>
      <w:r>
        <w:rPr>
          <w:lang w:val="pt_PT" w:bidi="pt_PT"/>
        </w:rPr>
        <w:t>.</w:t>
      </w:r>
    </w:p>
    <w:p>
      <w:pPr/>
      <w:r>
        <w:rPr>
          <w:lang w:val="pt_PT" w:bidi="pt_PT"/>
        </w:rPr>
      </w:r>
      <w:r>
        <w:rPr>
          <w:lang w:val="pt_PT" w:bidi="pt_PT"/>
        </w:rPr>
        <w:t xml:space="preserve">Deus escondeu o significado profundo das ações de Jesus dos </w:t>
      </w:r>
      <w:r>
        <w:rPr>
          <w:b/>
          <w:lang w:val="pt_PT" w:bidi="pt_PT"/>
        </w:rPr>
        <w:t>sábios e entendidos</w:t>
      </w:r>
      <w:r>
        <w:rPr>
          <w:lang w:val="pt_PT" w:bidi="pt_PT"/>
        </w:rPr>
        <w:t xml:space="preserve">. Essas são as pessoas altamente educadas que testemunharam Jesus realizar os atos especiais de Deus, mas ainda não acreditavam nele. </w:t>
      </w:r>
      <w:r>
        <w:rPr>
          <w:b/>
          <w:lang w:val="pt_PT" w:bidi="pt_PT"/>
        </w:rPr>
        <w:t>Sábio</w:t>
      </w:r>
      <w:r>
        <w:rPr>
          <w:lang w:val="pt_PT" w:bidi="pt_PT"/>
        </w:rPr>
        <w:t xml:space="preserve"> nesse caso não é o mesmo que a sabedoria de Deus. A sabedoria aqui se refere à </w:t>
      </w:r>
      <w:r>
        <w:rPr>
          <w:b/>
          <w:lang w:val="pt_PT" w:bidi="pt_PT"/>
        </w:rPr>
        <w:t>sabedoria do homem</w:t>
      </w:r>
      <w:r>
        <w:rPr>
          <w:lang w:val="pt_PT" w:bidi="pt_PT"/>
        </w:rPr>
        <w:t>. A sabedoria do homem é inferior à sabedoria de Deus.</w:t>
      </w:r>
    </w:p>
    <w:p>
      <w:pPr/>
      <w:r>
        <w:rPr>
          <w:lang w:val="pt_PT" w:bidi="pt_PT"/>
        </w:rPr>
      </w:r>
      <w:r>
        <w:rPr>
          <w:lang w:val="pt_PT" w:bidi="pt_PT"/>
        </w:rPr>
        <w:t xml:space="preserve">O significado profundo das ações de Jesus foi revelado às crianças </w:t>
      </w:r>
      <w:r>
        <w:rPr>
          <w:b/>
          <w:lang w:val="pt_PT" w:bidi="pt_PT"/>
        </w:rPr>
        <w:t>pequenas</w:t>
      </w:r>
      <w:r>
        <w:rPr>
          <w:lang w:val="pt_PT" w:bidi="pt_PT"/>
        </w:rPr>
        <w:t>. Isso não significa pessoas que não são adultas. “Crianças pequenas” se refere a pessoas comuns que creem humildemente em Jesus. Eles confiam em Deus, ou Jesus, como uma criança confia em seus pais.</w:t>
      </w:r>
    </w:p>
    <w:p>
      <w:pPr/>
      <w:r>
        <w:rPr>
          <w:lang w:val="pt_PT" w:bidi="pt_PT"/>
        </w:rPr>
      </w:r>
      <w:r>
        <w:rPr>
          <w:lang w:val="pt_PT" w:bidi="pt_PT"/>
        </w:rPr>
        <w:t xml:space="preserve">Jesus disse à multidão ao seu redor: “Meu Pai me deu </w:t>
      </w:r>
      <w:r>
        <w:rPr>
          <w:b/>
          <w:lang w:val="pt_PT" w:bidi="pt_PT"/>
        </w:rPr>
        <w:t>todas as coisas</w:t>
      </w:r>
      <w:r>
        <w:rPr>
          <w:lang w:val="pt_PT" w:bidi="pt_PT"/>
        </w:rPr>
        <w:t>”.</w:t>
      </w:r>
    </w:p>
    <w:p>
      <w:pPr/>
      <w:r>
        <w:rPr>
          <w:lang w:val="pt_PT" w:bidi="pt_PT"/>
        </w:rPr>
      </w:r>
      <w:r>
        <w:rPr>
          <w:b/>
          <w:lang w:val="pt_PT" w:bidi="pt_PT"/>
        </w:rPr>
        <w:t>Todas as coisas</w:t>
      </w:r>
      <w:r>
        <w:rPr>
          <w:lang w:val="pt_PT" w:bidi="pt_PT"/>
        </w:rPr>
        <w:t xml:space="preserve"> são a autoridade e o poder de Deus. “Todas as coisas” também inclui compreensão e conhecimento completo de Deus.</w:t>
      </w:r>
    </w:p>
    <w:p>
      <w:pPr/>
      <w:r>
        <w:rPr>
          <w:lang w:val="pt_PT" w:bidi="pt_PT"/>
        </w:rPr>
      </w:r>
      <w:r>
        <w:rPr>
          <w:lang w:val="pt_PT" w:bidi="pt_PT"/>
        </w:rPr>
        <w:t xml:space="preserve">Jesus se referiu a si mesmo como o </w:t>
      </w:r>
      <w:r>
        <w:rPr>
          <w:b/>
          <w:lang w:val="pt_PT" w:bidi="pt_PT"/>
        </w:rPr>
        <w:t>Filho</w:t>
      </w:r>
      <w:r>
        <w:rPr>
          <w:lang w:val="pt_PT" w:bidi="pt_PT"/>
        </w:rPr>
        <w:t xml:space="preserve">. </w:t>
      </w:r>
      <w:r>
        <w:rPr>
          <w:b/>
          <w:lang w:val="pt_PT" w:bidi="pt_PT"/>
        </w:rPr>
        <w:t>Filho de Deus</w:t>
      </w:r>
      <w:r>
        <w:rPr>
          <w:lang w:val="pt_PT" w:bidi="pt_PT"/>
        </w:rPr>
        <w:t xml:space="preserve"> é um título para Jesus que mostra que Jesus tem a mesma natureza e autoridade que Deus. Filho descreve o relacionamento único e especial de Jesus com o verdadeiro Deus. Use a mesma palavra para Filho de Deus que você usou em passagens anteriores. Consulte o Glossário Mestre para uma definição mais completa de </w:t>
      </w:r>
      <w:r>
        <w:rPr>
          <w:b/>
          <w:lang w:val="pt_PT" w:bidi="pt_PT"/>
        </w:rPr>
        <w:t>Filho de Deus</w:t>
      </w:r>
      <w:r>
        <w:rPr>
          <w:lang w:val="pt_PT" w:bidi="pt_PT"/>
        </w:rPr>
        <w:t>.</w:t>
      </w:r>
    </w:p>
    <w:p>
      <w:pPr/>
      <w:r>
        <w:rPr>
          <w:lang w:val="pt_PT" w:bidi="pt_PT"/>
        </w:rPr>
      </w:r>
      <w:r>
        <w:rPr>
          <w:lang w:val="pt_PT" w:bidi="pt_PT"/>
        </w:rPr>
        <w:t xml:space="preserve">Jesus disse: “Tomem meu </w:t>
      </w:r>
      <w:r>
        <w:rPr>
          <w:b/>
          <w:lang w:val="pt_PT" w:bidi="pt_PT"/>
        </w:rPr>
        <w:t>jugo</w:t>
      </w:r>
      <w:r>
        <w:rPr>
          <w:lang w:val="pt_PT" w:bidi="pt_PT"/>
        </w:rPr>
        <w:t xml:space="preserve"> sobre vocês, e vocês encontrarão descanso para suas </w:t>
      </w:r>
      <w:r>
        <w:rPr>
          <w:b/>
          <w:lang w:val="pt_PT" w:bidi="pt_PT"/>
        </w:rPr>
        <w:t>almas</w:t>
      </w:r>
      <w:r>
        <w:rPr>
          <w:lang w:val="pt_PT" w:bidi="pt_PT"/>
        </w:rPr>
        <w:t>”.</w:t>
      </w:r>
    </w:p>
    <w:p>
      <w:pPr/>
      <w:r>
        <w:rPr>
          <w:lang w:val="pt_PT" w:bidi="pt_PT"/>
        </w:rPr>
      </w:r>
      <w:r>
        <w:rPr>
          <w:lang w:val="pt_PT" w:bidi="pt_PT"/>
        </w:rPr>
        <w:t xml:space="preserve">Um </w:t>
      </w:r>
      <w:r>
        <w:rPr>
          <w:b/>
          <w:lang w:val="pt_PT" w:bidi="pt_PT"/>
        </w:rPr>
        <w:t>jugo</w:t>
      </w:r>
      <w:r>
        <w:rPr>
          <w:lang w:val="pt_PT" w:bidi="pt_PT"/>
        </w:rPr>
        <w:t xml:space="preserve"> é uma peça de madeira elaborada para ser encaixada sobre os ombros de um animal para que o animal possa puxar uma carruagem ou arado.</w:t>
      </w:r>
    </w:p>
    <w:p>
      <w:pPr/>
      <w:r>
        <w:rPr>
          <w:lang w:val="pt_PT" w:bidi="pt_PT"/>
        </w:rPr>
      </w:r>
      <w:r>
        <w:rPr>
          <w:lang w:val="pt_PT" w:bidi="pt_PT"/>
        </w:rPr>
        <w:t>Se necessário, mostre uma foto ou desenho de um jugo em um animal.</w:t>
      </w:r>
    </w:p>
    <w:p>
      <w:pPr/>
      <w:r>
        <w:rPr>
          <w:lang w:val="pt_PT" w:bidi="pt_PT"/>
        </w:rPr>
      </w:r>
      <w:r>
        <w:rPr>
          <w:lang w:val="pt_PT" w:bidi="pt_PT"/>
        </w:rPr>
        <w:t xml:space="preserve">A </w:t>
      </w:r>
      <w:r>
        <w:rPr>
          <w:b/>
          <w:lang w:val="pt_PT" w:bidi="pt_PT"/>
        </w:rPr>
        <w:t>alma</w:t>
      </w:r>
      <w:r>
        <w:rPr>
          <w:lang w:val="pt_PT" w:bidi="pt_PT"/>
        </w:rPr>
        <w:t xml:space="preserve"> é o eu real de um indivíduo que não deixa de existir depois da morte. Use a mesma palavra para alma que você usou em passagens anteriores. Consulte o Glossário Mestre para uma definição mais completa de </w:t>
      </w:r>
      <w:r>
        <w:rPr>
          <w:b/>
          <w:lang w:val="pt_PT" w:bidi="pt_PT"/>
        </w:rPr>
        <w:t>alma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12:1–14</w:t>
      </w:r>
      <w:r>
        <w:rPr>
          <w:lang w:val="pt_PT" w:bidi="pt_PT"/>
        </w:rPr>
      </w:r>
    </w:p>
    <w:p>
      <w:pPr>
        <w:pStyle w:val="Heading3"/>
      </w:pPr>
      <w:r>
        <w:rPr>
          <w:lang w:val="pt_PT" w:bidi="pt_PT"/>
        </w:rPr>
        <w:t>Ouvir e Sentir</w:t>
      </w:r>
    </w:p>
    <w:p>
      <w:pPr/>
      <w:r>
        <w:rPr>
          <w:lang w:val="pt_PT" w:bidi="pt_PT"/>
        </w:rPr>
      </w:r>
      <w:r>
        <w:rPr>
          <w:lang w:val="pt_PT" w:bidi="pt_PT"/>
        </w:rPr>
        <w:t>Ouçam Mateus 12.1–14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falou sobre seu relacionamento com Deus o Pai. Ele também convidou judeus que estão cansados da lei a segui-lo. Nessa história verdadeira, Mateus dá um exemplo de como Jesus tem autoridade sobre uma lei judaica sobre descanso no dia de sábado que, na verdade, havia se tornado um fardo para as pessoas.</w:t>
      </w:r>
    </w:p>
    <w:p>
      <w:pPr/>
      <w:r>
        <w:rPr>
          <w:lang w:val="pt_PT" w:bidi="pt_PT"/>
        </w:rPr>
      </w:r>
      <w:r>
        <w:rPr>
          <w:lang w:val="pt_PT" w:bidi="pt_PT"/>
        </w:rPr>
        <w:t>Essa passagem começa provavelmente alguns dias depois que Jesus convidou todos que seguem a lei judaica a segui-lo. Jesus e seus 12 discípulos estavam caminhando por um campo de grãos no dia de sábado. O dia de sábado era o último dia da semana. Esse é o dia em que os judeus devem descansar e adorar a Deus. A lei judaica dizia que as pessoas não eram permitidas a fazer nenhum trabalho nesse dia. Os discípulos estavam escolhendo os grãos dos caules e os comendo. É um costume judeu que os agricultores deixem um caminho em seus campos. Aqueles que passavam tinham permissão para comer os grãos que crescem ao longo do caminho. Alguns fariseus, ou líderes religiosos, os viram fazendo isso. Eles disseram a Jesus: “Veja”, porque eles ficaram surpresos com o que viram. Os fariseus disseram: “Seus discípulos estão quebrando a lei do sábado”.</w:t>
      </w:r>
    </w:p>
    <w:p>
      <w:pPr/>
      <w:r>
        <w:rPr>
          <w:lang w:val="pt_PT" w:bidi="pt_PT"/>
        </w:rPr>
      </w:r>
      <w:r>
        <w:rPr>
          <w:lang w:val="pt_PT" w:bidi="pt_PT"/>
        </w:rPr>
        <w:t>Mostre uma imagem de um campo de grãos e uma imagem de grãos crus.</w:t>
      </w:r>
    </w:p>
    <w:p>
      <w:pPr/>
      <w:r>
        <w:rPr>
          <w:lang w:val="pt_PT" w:bidi="pt_PT"/>
        </w:rPr>
      </w:r>
      <w:r>
        <w:rPr>
          <w:lang w:val="pt_PT" w:bidi="pt_PT"/>
        </w:rPr>
        <w:t>Em sua cultura, quais são os dias especiais que são separados quando as coisas são feitas de forma diferente? Contem histórias sobre um momento em que alguém não fez coisas de forma diferente nesses dias. Que tipo de coisas são feitas de forma diferente? O que os outros diriam ou fariam por causa disso?</w:t>
      </w:r>
    </w:p>
    <w:p>
      <w:pPr/>
      <w:r>
        <w:rPr>
          <w:lang w:val="pt_PT" w:bidi="pt_PT"/>
        </w:rPr>
      </w:r>
      <w:r>
        <w:rPr>
          <w:lang w:val="pt_PT" w:bidi="pt_PT"/>
        </w:rPr>
        <w:t>Jesus responde aos fariseus fazendo duas perguntas que ele não esperava que eles respondessem. Na primeira pergunta, Jesus lembra a eles de um evento de muito tempo atrás. Davi estava para se tornar o próximo rei de Israel. Ele e alguns de seus soldados estavam fugindo de um inimigo. Eles vieram para a casa de Deus, ou um lugar especial de adoração. Eles estavam com fome. Os sacerdotes deram a eles o pão da Presença para comer. O pão era a comida principal dos judeus. O pão da Presença era o pão dado como uma oferta a Deus. Apenas os sacerdotes tinham permissão para comer esse pão especial.</w:t>
      </w:r>
    </w:p>
    <w:p>
      <w:pPr/>
      <w:r>
        <w:rPr>
          <w:lang w:val="pt_PT" w:bidi="pt_PT"/>
        </w:rPr>
      </w:r>
      <w:r>
        <w:rPr>
          <w:lang w:val="pt_PT" w:bidi="pt_PT"/>
        </w:rPr>
        <w:t>Mostre uma foto de um pão judaico.</w:t>
      </w:r>
    </w:p>
    <w:p>
      <w:pPr/>
      <w:r>
        <w:rPr>
          <w:lang w:val="pt_PT" w:bidi="pt_PT"/>
        </w:rPr>
      </w:r>
      <w:r>
        <w:rPr>
          <w:lang w:val="pt_PT" w:bidi="pt_PT"/>
        </w:rPr>
        <w:t>Na segunda pergunta, Jesus lembrou aos fariseus sobre o trabalho que os sacerdotes fazem no dia de descanso. Os sacerdotes, na religião judaica, conectavam as pessoas com Deus oferecendo sacrifícios a Deus pelo povo. O sacrifício era matar e cozinhar um animal. Isso era considerado trabalho. De acordo com outra Lei de Moisés, os sacerdotes eram obrigados a oferecer sacrifícios no sábado. Ao obedecer a uma lei, os sacerdotes estavam quebrando outra lei. Os sacerdotes profanaram, desrespeitaram ou quebraram a lei do sábado. Mas os sacerdotes permaneceram sem culpa porque eles estavam obedecendo a Deus.</w:t>
      </w:r>
    </w:p>
    <w:p>
      <w:pPr/>
      <w:r>
        <w:rPr>
          <w:lang w:val="pt_PT" w:bidi="pt_PT"/>
        </w:rPr>
      </w:r>
      <w:r>
        <w:rPr>
          <w:lang w:val="pt_PT" w:bidi="pt_PT"/>
        </w:rPr>
        <w:t>Esse trabalho era feito no templo. O templo era o lugar mais importante onde os judeus adoravam a Deus. Quando Jesus disse: “Algo maior do que o templo está aqui”, ele estava se referindo a si mesmo.</w:t>
      </w:r>
    </w:p>
    <w:p>
      <w:pPr/>
      <w:r>
        <w:rPr>
          <w:lang w:val="pt_PT" w:bidi="pt_PT"/>
        </w:rPr>
      </w:r>
      <w:r>
        <w:rPr>
          <w:lang w:val="pt_PT" w:bidi="pt_PT"/>
        </w:rPr>
        <w:t>Mostre uma foto dos pátios do templo. Mostre uma foto de um altar usado para sacrifícios.</w:t>
      </w:r>
    </w:p>
    <w:p>
      <w:pPr/>
      <w:r>
        <w:rPr>
          <w:lang w:val="pt_PT" w:bidi="pt_PT"/>
        </w:rPr>
      </w:r>
      <w:r>
        <w:rPr>
          <w:lang w:val="pt_PT" w:bidi="pt_PT"/>
        </w:rPr>
        <w:t>Jesus estava condenando os fariseus quando disse: “se vocês soubessem o que isso significa”. Eles não entenderam o significado do que Deus disse por meio do profeta há muito tempo. “Desejo misericórdia, não sacrifício”, mostra que misericórdia, ou compaixão pelos outros, é mais importante para Deus do que a observância estrita de rituais religiosos. Os discípulos estavam desculpados por quebrar a lei do sábado porque o Filho do Homem, Jesus, é senhor do sábado. Nesse caso, senhor se refere a Jesus tendo a autoridade para determinar o que é ou não é permitido no sábado.</w:t>
      </w:r>
    </w:p>
    <w:p>
      <w:pPr/>
      <w:r>
        <w:rPr>
          <w:lang w:val="pt_PT" w:bidi="pt_PT"/>
        </w:rPr>
      </w:r>
      <w:r>
        <w:rPr>
          <w:lang w:val="pt_PT" w:bidi="pt_PT"/>
        </w:rPr>
        <w:t>Parem e discutam compaixão, ou amor pelos outros: que tipo de ações mostram compaixão, ou amor pelos outros? Contem histórias sobre um momento em que você ou alguém que você conhece mostrou compaixão a alguém em vez de fazer outra coisa.</w:t>
      </w:r>
    </w:p>
    <w:p>
      <w:pPr/>
      <w:r>
        <w:rPr>
          <w:lang w:val="pt_PT" w:bidi="pt_PT"/>
        </w:rPr>
      </w:r>
      <w:r>
        <w:rPr>
          <w:lang w:val="pt_PT" w:bidi="pt_PT"/>
        </w:rPr>
        <w:t>Seguindo isso, Jesus e seus discípulos foram para o lugar judeu local de adoração, a sinagoga. Um homem com uma mão atrofiada estava lá. “Atrofiada” era outra maneira de dizer paralisada, ou que o homem não poderia usar sua mão. Não fica claro por que a mão do homem estava atrofiada. Poderia ter sido um resultado de um ferimento ou poderia ter sido algo com o que o homem nasceu.</w:t>
      </w:r>
    </w:p>
    <w:p>
      <w:pPr/>
      <w:r>
        <w:rPr>
          <w:lang w:val="pt_PT" w:bidi="pt_PT"/>
        </w:rPr>
      </w:r>
      <w:r>
        <w:rPr>
          <w:lang w:val="pt_PT" w:bidi="pt_PT"/>
        </w:rPr>
        <w:t>Os fariseus deveriam ter pensado que Jesus curaria o homem. Então eles perguntaram a Jesus: “A lei permite curar no sábado?”. Eles queriam que Jesus dissesse sim, porque os fariseus acreditavam que curar alguém era um trabalho. Os fariseus queriam acusar Jesus de quebrar a lei judaica. Jesus respondeu a eles fazendo uma pergunta que ele não esperava que eles respondessem. Cuidar de uma ovelha que caiu em uma vala era uma forma aceitável de trabalho no dia de sábado porque as ovelhas eram valiosas para seus proprietários. Jesus lembrou a eles que os seres humanos são mais valiosos para Deus do que ovelhas. Então Jesus declarou: “É lícito fazer o bem no sábado”.</w:t>
      </w:r>
    </w:p>
    <w:p>
      <w:pPr/>
      <w:r>
        <w:rPr>
          <w:lang w:val="pt_PT" w:bidi="pt_PT"/>
        </w:rPr>
      </w:r>
      <w:r>
        <w:rPr>
          <w:lang w:val="pt_PT" w:bidi="pt_PT"/>
        </w:rPr>
        <w:t>Mostre uma foto de uma sinagoga. Mostre uma foto de uma ovelha em uma vala.</w:t>
      </w:r>
    </w:p>
    <w:p>
      <w:pPr/>
      <w:r>
        <w:rPr>
          <w:lang w:val="pt_PT" w:bidi="pt_PT"/>
        </w:rPr>
      </w:r>
      <w:r>
        <w:rPr>
          <w:lang w:val="pt_PT" w:bidi="pt_PT"/>
        </w:rPr>
        <w:t>Então, Jesus ordenou que o homem com uma mão paralisada esticasse sua mão. O homem obedeceu a Jesus e Jesus restaurou, ou curou, a mão do homem. Então os fariseus reagiram de uma maneira inesperada. A história diz: “Mas os fariseus saíram”. Em vez de louvar a Deus, eles conspiraram, ou planejaram juntos, como eles poderiam destruir Jesus, ou fazer Jesus ser morto.</w:t>
      </w:r>
    </w:p>
    <w:p>
      <w:pPr/>
      <w:r>
        <w:rPr>
          <w:lang w:val="pt_PT" w:bidi="pt_PT"/>
        </w:rPr>
      </w:r>
      <w:r>
        <w:rPr>
          <w:lang w:val="pt_PT" w:bidi="pt_PT"/>
        </w:rPr>
        <w:t>Essa passagem mostra que Jesus tem a autoridade para nos instruir sobre quais ações são aceitáveis no dia de sábado.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essa cena provavelmente começa alguns dias depois que Jesus convidou todos que seguiam a lei judaica a segui-lo. Jesus e seus discípulos estavam caminhando por um campo de cereais comendo os grãos no dia de sábado.</w:t>
      </w:r>
    </w:p>
    <w:p>
      <w:pPr/>
      <w:r>
        <w:rPr>
          <w:lang w:val="pt_PT" w:bidi="pt_PT"/>
        </w:rPr>
      </w:r>
      <w:r>
        <w:rPr>
          <w:b/>
          <w:lang w:val="pt_PT" w:bidi="pt_PT"/>
        </w:rPr>
        <w:t>Segunda cena:</w:t>
      </w:r>
      <w:r>
        <w:rPr>
          <w:lang w:val="pt_PT" w:bidi="pt_PT"/>
        </w:rPr>
        <w:t xml:space="preserve"> Jesus respondeu aos fariseus porque eles disseram a ele que seus discípulos estavam quebrando a lei do sábado. Jesus ensina sobre o que foi escrito há muito tempo.</w:t>
      </w:r>
    </w:p>
    <w:p>
      <w:pPr/>
      <w:r>
        <w:rPr>
          <w:lang w:val="pt_PT" w:bidi="pt_PT"/>
        </w:rPr>
      </w:r>
      <w:r>
        <w:rPr>
          <w:b/>
          <w:lang w:val="pt_PT" w:bidi="pt_PT"/>
        </w:rPr>
        <w:t>Terceira cena:</w:t>
      </w:r>
      <w:r>
        <w:rPr>
          <w:lang w:val="pt_PT" w:bidi="pt_PT"/>
        </w:rPr>
        <w:t xml:space="preserve"> assim que Jesus terminou de falar na cena dois, Jesus e seus discípulos foram para uma sinagoga. Os fariseus acusaram Jesus de quebrar a lei do sábado. Jesus respondeu a seus acusadores ensinando com uma comparação.</w:t>
      </w:r>
    </w:p>
    <w:p>
      <w:pPr/>
      <w:r>
        <w:rPr>
          <w:lang w:val="pt_PT" w:bidi="pt_PT"/>
        </w:rPr>
      </w:r>
      <w:r>
        <w:rPr>
          <w:b/>
          <w:lang w:val="pt_PT" w:bidi="pt_PT"/>
        </w:rPr>
        <w:t>Quarta cena:</w:t>
      </w:r>
      <w:r>
        <w:rPr>
          <w:lang w:val="pt_PT" w:bidi="pt_PT"/>
        </w:rPr>
        <w:t xml:space="preserve"> então, Jesus cura um homem com uma mão paralisada. Depois disso, os fariseus saíram. Eles começaram a planejar que Jesus fosse morto.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Alguns fariseus</w:t>
      </w:r>
    </w:p>
    <w:p>
      <w:pPr>
        <w:pStyle w:val="ListBullet"/>
        <w:spacing w:line="240" w:lineRule="auto"/>
        <w:ind w:left="720"/>
      </w:pPr>
      <w:r>
        <w:rPr>
          <w:lang w:val="pt_PT" w:bidi="pt_PT"/>
        </w:rPr>
      </w:r>
      <w:r>
        <w:rPr>
          <w:lang w:val="pt_PT" w:bidi="pt_PT"/>
        </w:rPr>
        <w:t>Davi e seus homens</w:t>
      </w:r>
    </w:p>
    <w:p>
      <w:pPr>
        <w:pStyle w:val="ListBullet"/>
        <w:spacing w:line="240" w:lineRule="auto"/>
        <w:ind w:left="720"/>
      </w:pPr>
      <w:r>
        <w:rPr>
          <w:lang w:val="pt_PT" w:bidi="pt_PT"/>
        </w:rPr>
      </w:r>
      <w:r>
        <w:rPr>
          <w:lang w:val="pt_PT" w:bidi="pt_PT"/>
        </w:rPr>
        <w:t>O sacerdote que deu a Davi o pão</w:t>
      </w:r>
    </w:p>
    <w:p>
      <w:pPr>
        <w:pStyle w:val="ListBullet"/>
        <w:spacing w:line="240" w:lineRule="auto"/>
        <w:ind w:left="720"/>
      </w:pPr>
      <w:r>
        <w:rPr>
          <w:lang w:val="pt_PT" w:bidi="pt_PT"/>
        </w:rPr>
      </w:r>
      <w:r>
        <w:rPr>
          <w:lang w:val="pt_PT" w:bidi="pt_PT"/>
        </w:rPr>
        <w:t>Um homem com uma mão paralisada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a primeira cena começa pelo menos alguns dias depois que Jesus convidou os judeus que seguiam a lei judaica a segui-lo, e ele daria a eles descanso. Lembre-se de que os discípulos de Jesus estavam com fome. É importante lembrar que era o dia de sábado, o dia judeu de descanso. O trabalho não era permitido no dia de sábado. É importante lembrar que os fariseus são os líderes religiosos dos judeus. Eles ficaram surpresos por ver os discípulos fazendo o que consideravam trabalho no sábado. Lembre-se do que os fariseus disseram a Jesus.</w:t>
      </w:r>
    </w:p>
    <w:p>
      <w:pPr/>
      <w:r>
        <w:rPr>
          <w:lang w:val="pt_PT" w:bidi="pt_PT"/>
        </w:rPr>
      </w:r>
      <w:r>
        <w:rPr>
          <w:lang w:val="pt_PT" w:bidi="pt_PT"/>
        </w:rPr>
        <w:t>É importante lembrar que Jesus estava respondendo ao que os fariseus disseram porque os discípulos trabalharam no sábado. Lembre-se de que Jesus respondeu fazendo uma pergunta que ele não esperava que eles respondessem. Sua pergunta se referia a uma história de muito tempo atrás que os fariseus conheciam. A história era sobre Davi, um rei respeitado de Israel que comeu a comida que apenas os sacerdotes tinham permissão para comer. É importante lembrar que Jesus perguntou aos fariseus: “Vocês não leram sobre o trabalho que os sacerdotes fazem no sábado?”. Jesus queria que eles pensassem cuidadosamente sobre o que ele estava dizendo. Jesus não esperava que eles respondessem à pergunta. Jesus estava condenando os fariseus quando disse: “Se vocês soubessem o que isso significa, ‘Desejo misericórdia, não sacrifício’”. Misericórdia, ou compaixão pelos outros, é mais importante para Deus do que a observância estrita dos rituais religiosos. Jesus explicou por que ele pode dizer essas coisas. Jesus diz que o Filho do Homem é Senhor do sábado.</w:t>
      </w:r>
    </w:p>
    <w:p>
      <w:pPr/>
      <w:r>
        <w:rPr>
          <w:lang w:val="pt_PT" w:bidi="pt_PT"/>
        </w:rPr>
      </w:r>
      <w:r>
        <w:rPr>
          <w:lang w:val="pt_PT" w:bidi="pt_PT"/>
        </w:rPr>
        <w:t>É importante lembrar que uma sinagoga é um lugar judeu local de adoração. Lembre-se de que os fariseus perguntaram a Jesus se era lícito curar no sábado. Os fariseus querem que Jesus diga que é lícito curar no sábado porque eles querem acusá-lo de atividade ilegal. É importante lembrar que Jesus perguntou a eles: “Qual de vocês que tem uma ovelha, se ela cair em um poço no sábado, não a segurará e a tirará?”. Jesus não queria que eles respondessem a essa pergunta. Jesus sabia que a resposta para essa pergunta era que todas eles cuidariam de suas ovelhas no sábado porque, mesmo que isso fosse trabalho, era permitido no sábado. Jesus usa as mesmas palavras que os fariseus, mas ele faz um contraste. Eles perguntam se é lícito trabalhar no sábado. Jesus respondeu perguntando se era lícito fazer o bem no sábado.</w:t>
      </w:r>
    </w:p>
    <w:p>
      <w:pPr/>
      <w:r>
        <w:rPr>
          <w:lang w:val="pt_PT" w:bidi="pt_PT"/>
        </w:rPr>
      </w:r>
      <w:r>
        <w:rPr>
          <w:lang w:val="pt_PT" w:bidi="pt_PT"/>
        </w:rPr>
        <w:t>É importante lembrar o que Jesus disse ao homem que não podia usar sua mão. Lembre-se de que o homem obedeceu a Jesus. É importante lembrar que o homem obedeceu a Jesus e foi curado naquele momento. Os fariseus não agradeceram a Deus pela coisa boa que Jesus fez. Em vez disso, eles começaram a planejar que Jesus fosse morto.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Alguns fariseus</w:t>
      </w:r>
    </w:p>
    <w:p>
      <w:pPr>
        <w:pStyle w:val="ListBullet"/>
        <w:spacing w:line="240" w:lineRule="auto"/>
        <w:ind w:left="720"/>
      </w:pPr>
      <w:r>
        <w:rPr>
          <w:lang w:val="pt_PT" w:bidi="pt_PT"/>
        </w:rPr>
      </w:r>
      <w:r>
        <w:rPr>
          <w:lang w:val="pt_PT" w:bidi="pt_PT"/>
        </w:rPr>
        <w:t>Davi e seus homens</w:t>
      </w:r>
    </w:p>
    <w:p>
      <w:pPr>
        <w:pStyle w:val="ListBullet"/>
        <w:spacing w:line="240" w:lineRule="auto"/>
        <w:ind w:left="720"/>
      </w:pPr>
      <w:r>
        <w:rPr>
          <w:lang w:val="pt_PT" w:bidi="pt_PT"/>
        </w:rPr>
      </w:r>
      <w:r>
        <w:rPr>
          <w:lang w:val="pt_PT" w:bidi="pt_PT"/>
        </w:rPr>
        <w:t>O sacerdote que deu a Davi o pão</w:t>
      </w:r>
    </w:p>
    <w:p>
      <w:pPr>
        <w:pStyle w:val="ListBullet"/>
        <w:spacing w:line="240" w:lineRule="auto"/>
        <w:ind w:left="720"/>
      </w:pPr>
      <w:r>
        <w:rPr>
          <w:lang w:val="pt_PT" w:bidi="pt_PT"/>
        </w:rPr>
      </w:r>
      <w:r>
        <w:rPr>
          <w:lang w:val="pt_PT" w:bidi="pt_PT"/>
        </w:rPr>
        <w:t>Um homem com uma mão paralisada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Alguns dias depois que Jesus convidou as pessoas a segui-lo, ele e seus discípulos estavam caminhando por um campo de grãos comendo os grãos. Isso foi no dia de descanso.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Alguns dos fariseus viram os discípulos trabalhando no sábado. Então, eles disseram a Jesus: “Seus discípulos estão fazendo o que não é lícito fazer no sábado”.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lembrou aos fariseus sobre o que foi escrito há muito tempo fazendo duas perguntas que ele não esperava receber uma resposta. Ele diz aos fariseus: “Vocês não leram o que Davi e aqueles que estavam com ele fizeram, quando eles foram para a casa de Deus e comeram do pão da Presença? Apenas os sacerdotes eram autorizados a comer desse pão”. Jesus também perguntou a eles se eles se lembram de ler sobre os sacerdotes trabalhando no dia de sábado.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terminou de falar com os fariseus. Jesus e seus discípulos foram para uma sinagoga. Um homem que não podia usar sua mão também estava lá. Os fariseus perguntam a Jesus: “É lícito curar no sábado?”. Eles fizeram isso para que eles pudessem acusar Jesus de quebrar a lei do sábado.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“Como vocês estão se sentindo?”. Você pode ouvir coisas como: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fariseus questionam a Jesus e dizem: “É lícito curar no sábado?”. Jesus faz outra pergunta que ele não esperava que eles respondessem. Jesus diz: “Se suas ovelhas caírem em um poço no sábado, vocês farão o trabalho necessário para resgatá-las?”. Então, Jesus ordenou que o homem com uma mão paralisada esticasse sua mão. O homem obedeceu a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homem com uma mão paralisada: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curou o homem. Mas os fariseus saíram e começaram a planejar matar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 seus 12 </w:t>
      </w:r>
      <w:r>
        <w:rPr>
          <w:b/>
          <w:lang w:val="pt_PT" w:bidi="pt_PT"/>
        </w:rPr>
        <w:t>discípulos</w:t>
      </w:r>
      <w:r>
        <w:rPr>
          <w:lang w:val="pt_PT" w:bidi="pt_PT"/>
        </w:rPr>
        <w:t xml:space="preserve"> estavam caminhando por um campo de grãos no dia de </w:t>
      </w:r>
      <w:r>
        <w:rPr>
          <w:b/>
          <w:lang w:val="pt_PT" w:bidi="pt_PT"/>
        </w:rPr>
        <w:t>sábado</w:t>
      </w:r>
      <w:r>
        <w:rPr>
          <w:lang w:val="pt_PT" w:bidi="pt_PT"/>
        </w:rPr>
        <w:t>.</w:t>
      </w:r>
    </w:p>
    <w:p>
      <w:pPr/>
      <w:r>
        <w:rPr>
          <w:lang w:val="pt_PT" w:bidi="pt_PT"/>
        </w:rPr>
      </w:r>
      <w:r>
        <w:rPr>
          <w:lang w:val="pt_PT" w:bidi="pt_PT"/>
        </w:rPr>
        <w:t xml:space="preserve">Os </w:t>
      </w:r>
      <w:r>
        <w:rPr>
          <w:b/>
          <w:lang w:val="pt_PT" w:bidi="pt_PT"/>
        </w:rPr>
        <w:t>discípulos</w:t>
      </w:r>
      <w:r>
        <w:rPr>
          <w:lang w:val="pt_PT" w:bidi="pt_PT"/>
        </w:rPr>
        <w:t xml:space="preserve"> iam com Jesus para todos os lugares e aprendiam com seus ensinamentos. Use a mesma palavra para discípulos que você usou em passagens anteriores. Consulte o Glossário Mestre para uma definição mais completa de </w:t>
      </w:r>
      <w:r>
        <w:rPr>
          <w:lang w:val="pt_PT" w:bidi="pt_PT"/>
        </w:rPr>
        <w:t>discípulos</w:t>
      </w:r>
      <w:r>
        <w:rPr>
          <w:lang w:val="pt_PT" w:bidi="pt_PT"/>
        </w:rPr>
        <w:t>.</w:t>
      </w:r>
    </w:p>
    <w:p>
      <w:pPr/>
      <w:r>
        <w:rPr>
          <w:lang w:val="pt_PT" w:bidi="pt_PT"/>
        </w:rPr>
      </w:r>
      <w:r>
        <w:rPr>
          <w:lang w:val="pt_PT" w:bidi="pt_PT"/>
        </w:rPr>
        <w:t xml:space="preserve">O dia de </w:t>
      </w:r>
      <w:r>
        <w:rPr>
          <w:b/>
          <w:lang w:val="pt_PT" w:bidi="pt_PT"/>
        </w:rPr>
        <w:t>sábado</w:t>
      </w:r>
      <w:r>
        <w:rPr>
          <w:lang w:val="pt_PT" w:bidi="pt_PT"/>
        </w:rPr>
        <w:t xml:space="preserve"> era o último dia da semana. O sábado é o dia em que os judeus devem descansar e adorar a Deus. A lei judaica dizia que as pessoas não eram permitidas a fazer nenhum trabalho no sábado. Use a mesma palavra para sábado que você usou em passagens anteriores. Consulte o Glossário Mestre para uma definição mais completa de </w:t>
      </w:r>
      <w:r>
        <w:rPr>
          <w:lang w:val="pt_PT" w:bidi="pt_PT"/>
        </w:rPr>
        <w:t>sábado</w:t>
      </w:r>
      <w:r>
        <w:rPr>
          <w:lang w:val="pt_PT" w:bidi="pt_PT"/>
        </w:rPr>
        <w:t>.</w:t>
      </w:r>
    </w:p>
    <w:p>
      <w:pPr/>
      <w:r>
        <w:rPr>
          <w:lang w:val="pt_PT" w:bidi="pt_PT"/>
        </w:rPr>
      </w:r>
      <w:r>
        <w:rPr>
          <w:lang w:val="pt_PT" w:bidi="pt_PT"/>
        </w:rPr>
        <w:t xml:space="preserve">Alguns </w:t>
      </w:r>
      <w:r>
        <w:rPr>
          <w:b/>
          <w:lang w:val="pt_PT" w:bidi="pt_PT"/>
        </w:rPr>
        <w:t>fariseus</w:t>
      </w:r>
      <w:r>
        <w:rPr>
          <w:lang w:val="pt_PT" w:bidi="pt_PT"/>
        </w:rPr>
        <w:t xml:space="preserve"> viram os discípulos colhendo e comendo os grãos no campo. Os fariseus disseram a Jesus: “Seus discípulos estão quebrando a lei do sábado”. Os fariseus eram o grupo mais influente de líderes religiosos. Use a mesma palavra para fariseus que você usou em passagens anteriores. Consulte o Glossário Mestre para uma definição mais completa de </w:t>
      </w:r>
      <w:r>
        <w:rPr>
          <w:lang w:val="pt_PT" w:bidi="pt_PT"/>
        </w:rPr>
        <w:t>fariseus</w:t>
      </w:r>
      <w:r>
        <w:rPr>
          <w:lang w:val="pt_PT" w:bidi="pt_PT"/>
        </w:rPr>
        <w:t>.</w:t>
      </w:r>
    </w:p>
    <w:p>
      <w:pPr/>
      <w:r>
        <w:rPr>
          <w:lang w:val="pt_PT" w:bidi="pt_PT"/>
        </w:rPr>
      </w:r>
      <w:r>
        <w:rPr>
          <w:lang w:val="pt_PT" w:bidi="pt_PT"/>
        </w:rPr>
        <w:t xml:space="preserve">Jesus conta uma história verdadeira de muito tempo sobre Davi e os homens com ele comendo o pão que apenas os </w:t>
      </w:r>
      <w:r>
        <w:rPr>
          <w:b/>
          <w:lang w:val="pt_PT" w:bidi="pt_PT"/>
        </w:rPr>
        <w:t>sacerdotes</w:t>
      </w:r>
      <w:r>
        <w:rPr>
          <w:lang w:val="pt_PT" w:bidi="pt_PT"/>
        </w:rPr>
        <w:t xml:space="preserve"> eram permitidos a comer.</w:t>
      </w:r>
    </w:p>
    <w:p>
      <w:pPr/>
      <w:r>
        <w:rPr>
          <w:lang w:val="pt_PT" w:bidi="pt_PT"/>
        </w:rPr>
      </w:r>
      <w:r>
        <w:rPr>
          <w:lang w:val="pt_PT" w:bidi="pt_PT"/>
        </w:rPr>
        <w:t xml:space="preserve">Um </w:t>
      </w:r>
      <w:r>
        <w:rPr>
          <w:b/>
          <w:lang w:val="pt_PT" w:bidi="pt_PT"/>
        </w:rPr>
        <w:t>sacerdote</w:t>
      </w:r>
      <w:r>
        <w:rPr>
          <w:lang w:val="pt_PT" w:bidi="pt_PT"/>
        </w:rPr>
        <w:t xml:space="preserve">, na religião judaica, conectava o povo com Deus e conectava Deus com o povo. Os sacerdotes serviam na casa de Deus realizando rituais e ensinando às pessoas sobre Deus. Use a mesma palavra para sacerdote que você usou em passagens anteriores. Consulte o Glossário Mestre para uma definição mais completa de </w:t>
      </w:r>
      <w:r>
        <w:rPr>
          <w:lang w:val="pt_PT" w:bidi="pt_PT"/>
        </w:rPr>
        <w:t>sacerdote</w:t>
      </w:r>
      <w:r>
        <w:rPr>
          <w:lang w:val="pt_PT" w:bidi="pt_PT"/>
        </w:rPr>
        <w:t>.</w:t>
      </w:r>
    </w:p>
    <w:p>
      <w:pPr/>
      <w:r>
        <w:rPr>
          <w:lang w:val="pt_PT" w:bidi="pt_PT"/>
        </w:rPr>
      </w:r>
      <w:r>
        <w:rPr>
          <w:lang w:val="pt_PT" w:bidi="pt_PT"/>
        </w:rPr>
        <w:t xml:space="preserve">Jesus lembrou aos fariseus que os sacerdotes trabalham no </w:t>
      </w:r>
      <w:r>
        <w:rPr>
          <w:b/>
          <w:lang w:val="pt_PT" w:bidi="pt_PT"/>
        </w:rPr>
        <w:t>templo</w:t>
      </w:r>
      <w:r>
        <w:rPr>
          <w:lang w:val="pt_PT" w:bidi="pt_PT"/>
        </w:rPr>
        <w:t xml:space="preserve"> no sábado. O templo era um grande edifício contendo muitas salas e um altar para fazer sacrifícios a Deus. O templo era a casa de Deus durante o tempo que Jesus estava vivendo. Use a mesma palavra para templo que você usou em passagens anteriores. Consulte o Glossário Mestre para uma definição mais completa de </w:t>
      </w:r>
      <w:r>
        <w:rPr>
          <w:lang w:val="pt_PT" w:bidi="pt_PT"/>
        </w:rPr>
        <w:t>templo</w:t>
      </w:r>
      <w:r>
        <w:rPr>
          <w:lang w:val="pt_PT" w:bidi="pt_PT"/>
        </w:rPr>
        <w:t>.</w:t>
      </w:r>
    </w:p>
    <w:p>
      <w:pPr/>
      <w:r>
        <w:rPr>
          <w:lang w:val="pt_PT" w:bidi="pt_PT"/>
        </w:rPr>
      </w:r>
      <w:r>
        <w:rPr>
          <w:lang w:val="pt_PT" w:bidi="pt_PT"/>
        </w:rPr>
        <w:t xml:space="preserve">Jesus afirmou que os fariseus não entendiam o significado do que Deus disse por meio do profeta há muito tempo: “Desejo </w:t>
      </w:r>
      <w:r>
        <w:rPr>
          <w:b/>
          <w:lang w:val="pt_PT" w:bidi="pt_PT"/>
        </w:rPr>
        <w:t>misericórdia</w:t>
      </w:r>
      <w:r>
        <w:rPr>
          <w:lang w:val="pt_PT" w:bidi="pt_PT"/>
        </w:rPr>
        <w:t xml:space="preserve">, não </w:t>
      </w:r>
      <w:r>
        <w:rPr>
          <w:b/>
          <w:lang w:val="pt_PT" w:bidi="pt_PT"/>
        </w:rPr>
        <w:t>sacrifício</w:t>
      </w:r>
      <w:r>
        <w:rPr>
          <w:lang w:val="pt_PT" w:bidi="pt_PT"/>
        </w:rPr>
        <w:t>”.</w:t>
      </w:r>
    </w:p>
    <w:p>
      <w:pPr/>
      <w:r>
        <w:rPr>
          <w:lang w:val="pt_PT" w:bidi="pt_PT"/>
        </w:rPr>
      </w:r>
      <w:r>
        <w:rPr>
          <w:b/>
          <w:lang w:val="pt_PT" w:bidi="pt_PT"/>
        </w:rPr>
        <w:t>Misericórdia</w:t>
      </w:r>
      <w:r>
        <w:rPr>
          <w:lang w:val="pt_PT" w:bidi="pt_PT"/>
        </w:rPr>
        <w:t xml:space="preserve"> significa mostrar compaixão. Um </w:t>
      </w:r>
      <w:r>
        <w:rPr>
          <w:b/>
          <w:lang w:val="pt_PT" w:bidi="pt_PT"/>
        </w:rPr>
        <w:t>sacrifício</w:t>
      </w:r>
      <w:r>
        <w:rPr>
          <w:lang w:val="pt_PT" w:bidi="pt_PT"/>
        </w:rPr>
        <w:t xml:space="preserve"> é algo oferecido a Deus para dar graças ou pedir perdão a Ele. Use a mesma palavra para misericórdia e sacrifício que você usou em passagens anteriores. Consulte o Glossário Mestre para uma definição mais completa de </w:t>
      </w:r>
      <w:r>
        <w:rPr>
          <w:lang w:val="pt_PT" w:bidi="pt_PT"/>
        </w:rPr>
        <w:t>misericórdia</w:t>
      </w:r>
      <w:r>
        <w:rPr>
          <w:lang w:val="pt_PT" w:bidi="pt_PT"/>
        </w:rPr>
        <w:t xml:space="preserve"> e </w:t>
      </w:r>
      <w:r>
        <w:rPr>
          <w:lang w:val="pt_PT" w:bidi="pt_PT"/>
        </w:rPr>
        <w:t>sacrifício</w:t>
      </w:r>
      <w:r>
        <w:rPr>
          <w:lang w:val="pt_PT" w:bidi="pt_PT"/>
        </w:rPr>
        <w:t>.</w:t>
      </w:r>
    </w:p>
    <w:p>
      <w:pPr/>
      <w:r>
        <w:rPr>
          <w:lang w:val="pt_PT" w:bidi="pt_PT"/>
        </w:rPr>
      </w:r>
      <w:r>
        <w:rPr>
          <w:lang w:val="pt_PT" w:bidi="pt_PT"/>
        </w:rPr>
        <w:t xml:space="preserve">Os discípulos foram desculpados por quebrar a lei do sábado porque o </w:t>
      </w:r>
      <w:r>
        <w:rPr>
          <w:b/>
          <w:lang w:val="pt_PT" w:bidi="pt_PT"/>
        </w:rPr>
        <w:t>Filho do Homem</w:t>
      </w:r>
      <w:r>
        <w:rPr>
          <w:lang w:val="pt_PT" w:bidi="pt_PT"/>
        </w:rPr>
        <w:t xml:space="preserve"> é </w:t>
      </w:r>
      <w:r>
        <w:rPr>
          <w:b/>
          <w:lang w:val="pt_PT" w:bidi="pt_PT"/>
        </w:rPr>
        <w:t>senhor</w:t>
      </w:r>
      <w:r>
        <w:rPr>
          <w:lang w:val="pt_PT" w:bidi="pt_PT"/>
        </w:rPr>
        <w:t xml:space="preserve"> do sábado.</w:t>
      </w:r>
    </w:p>
    <w:p>
      <w:pPr/>
      <w:r>
        <w:rPr>
          <w:lang w:val="pt_PT" w:bidi="pt_PT"/>
        </w:rPr>
      </w:r>
      <w:r>
        <w:rPr>
          <w:b/>
          <w:lang w:val="pt_PT" w:bidi="pt_PT"/>
        </w:rPr>
        <w:t>Filho do Homem</w:t>
      </w:r>
      <w:r>
        <w:rPr>
          <w:lang w:val="pt_PT" w:bidi="pt_PT"/>
        </w:rPr>
        <w:t xml:space="preserve"> é um título para Jesus que indica que ele é o Salvador Prometido de Deus. Use a mesma palavra para Filho do Homem que você usou em passagens anteriores. Consulte o Glossário Mestre para uma definição mais completa de </w:t>
      </w:r>
      <w:r>
        <w:rPr>
          <w:lang w:val="pt_PT" w:bidi="pt_PT"/>
        </w:rPr>
        <w:t>Filho do Homem</w:t>
      </w:r>
      <w:r>
        <w:rPr>
          <w:lang w:val="pt_PT" w:bidi="pt_PT"/>
        </w:rPr>
        <w:t>.</w:t>
      </w:r>
    </w:p>
    <w:p>
      <w:pPr/>
      <w:r>
        <w:rPr>
          <w:lang w:val="pt_PT" w:bidi="pt_PT"/>
        </w:rPr>
      </w:r>
      <w:r>
        <w:rPr>
          <w:lang w:val="pt_PT" w:bidi="pt_PT"/>
        </w:rPr>
        <w:t xml:space="preserve">Nesse caso, </w:t>
      </w:r>
      <w:r>
        <w:rPr>
          <w:b/>
          <w:lang w:val="pt_PT" w:bidi="pt_PT"/>
        </w:rPr>
        <w:t>senhor</w:t>
      </w:r>
      <w:r>
        <w:rPr>
          <w:lang w:val="pt_PT" w:bidi="pt_PT"/>
        </w:rPr>
        <w:t xml:space="preserve"> se refere a Jesus tendo a autoridade para determinar o que é ou não é permitido no sábado. Use a mesma palavra para senhor que você usou em passagens anteriores. Consulte o Glossário Mestre para uma definição mais completa de </w:t>
      </w:r>
      <w:r>
        <w:rPr>
          <w:lang w:val="pt_PT" w:bidi="pt_PT"/>
        </w:rPr>
        <w:t>senhor</w:t>
      </w:r>
      <w:r>
        <w:rPr>
          <w:lang w:val="pt_PT" w:bidi="pt_PT"/>
        </w:rPr>
        <w:t>.</w:t>
      </w:r>
    </w:p>
    <w:p>
      <w:pPr/>
      <w:r>
        <w:rPr>
          <w:lang w:val="pt_PT" w:bidi="pt_PT"/>
        </w:rPr>
      </w:r>
      <w:r>
        <w:rPr>
          <w:lang w:val="pt_PT" w:bidi="pt_PT"/>
        </w:rPr>
        <w:t xml:space="preserve">Seguindo isso, Jesus e seus discípulos foram para a </w:t>
      </w:r>
      <w:r>
        <w:rPr>
          <w:b/>
          <w:lang w:val="pt_PT" w:bidi="pt_PT"/>
        </w:rPr>
        <w:t>sinagoga</w:t>
      </w:r>
      <w:r>
        <w:rPr>
          <w:lang w:val="pt_PT" w:bidi="pt_PT"/>
        </w:rPr>
        <w:t xml:space="preserve">. Uma sinagoga era um lugar judeu local de adoração. Use a mesma palavra para sinagoga que você usou em passagens anteriores. Consulte o Glossário Mestre para uma definição mais completa de </w:t>
      </w:r>
      <w:r>
        <w:rPr>
          <w:lang w:val="pt_PT" w:bidi="pt_PT"/>
        </w:rPr>
        <w:t>sinagoga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12:15–21</w:t>
      </w:r>
      <w:r>
        <w:rPr>
          <w:lang w:val="pt_PT" w:bidi="pt_PT"/>
        </w:rPr>
      </w:r>
    </w:p>
    <w:p>
      <w:pPr>
        <w:pStyle w:val="Heading3"/>
      </w:pPr>
      <w:r>
        <w:rPr>
          <w:lang w:val="pt_PT" w:bidi="pt_PT"/>
        </w:rPr>
        <w:t>Ouvir e Sentir</w:t>
      </w:r>
    </w:p>
    <w:p>
      <w:pPr/>
      <w:r>
        <w:rPr>
          <w:lang w:val="pt_PT" w:bidi="pt_PT"/>
        </w:rPr>
      </w:r>
      <w:r>
        <w:rPr>
          <w:lang w:val="pt_PT" w:bidi="pt_PT"/>
        </w:rPr>
        <w:t>Ouçam Mateus 12.15–21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história verdadeira, Mateus registra que Jesus curou muitas pessoas. Então Mateus recita o que o profeta Isaías disse há muito tempo sobre o Salvador prometido.</w:t>
      </w:r>
    </w:p>
    <w:p>
      <w:pPr/>
      <w:r>
        <w:rPr>
          <w:lang w:val="pt_PT" w:bidi="pt_PT"/>
        </w:rPr>
      </w:r>
      <w:r>
        <w:rPr>
          <w:lang w:val="pt_PT" w:bidi="pt_PT"/>
        </w:rPr>
        <w:t>Na passagem anterior, Jesus declarou que ele tem autoridade sobre a lei judaica. Então ele curou um homem com uma mão paralisada no dia judeu de descanso. Os fariseus que viram Jesus fazer isso foram embora. Eles começaram a fazer planos para que Jesus fosse morto.</w:t>
      </w:r>
    </w:p>
    <w:p>
      <w:pPr/>
      <w:r>
        <w:rPr>
          <w:lang w:val="pt_PT" w:bidi="pt_PT"/>
        </w:rPr>
      </w:r>
      <w:r>
        <w:rPr>
          <w:lang w:val="pt_PT" w:bidi="pt_PT"/>
        </w:rPr>
        <w:t>Jesus sabia o que os fariseus, os líderes religiosos, estavam fazendo. Jesus foi para longe do perigo. Jesus não saiu porque ele estava com medo. Jesus saiu porque ainda não era hora de ele morrer. Uma multidão de pessoas seguiu Jesus para onde ele estava indo. Então, Jesus curou todos eles que estavam doentes. Depois de curá-las, Jesus ordenou que as pessoas não dissessem aos outros o que ele havia feito. Isso era para cumprir o que o profeta Isaías disse sobre o Salvador prometido de Deus, o Cristo.</w:t>
      </w:r>
    </w:p>
    <w:p>
      <w:pPr/>
      <w:r>
        <w:rPr>
          <w:lang w:val="pt_PT" w:bidi="pt_PT"/>
        </w:rPr>
      </w:r>
      <w:r>
        <w:rPr>
          <w:lang w:val="pt_PT" w:bidi="pt_PT"/>
        </w:rPr>
        <w:t>Mateus nos diz que o que Jesus fez foi cumprir, ou fazer acontecer, o que o mensageiro de Deus, Isaías, havia falado há muito tempo. Então, Mateus cita o que Deus disse por meio do profeta Isaías. Isaías começa chamando a atenção deles, quando ele diz “Eis aqui”, ou “olhem”. Deus escolheu o Salvador prometido, ou Cristo, para ser seu servo. Um servo trabalha para outra pessoa e se submete aos desejos dessa pessoa. Deus disse que ele ama o Salvador prometido, seu servo, e que sua alma está muito satisfeita, ou feliz, com ele. A alma é o ser interior, os pensamentos e sentimentos de uma pessoa. Às vezes as pessoas se referem à alma de uma pessoa como seu coração.</w:t>
      </w:r>
    </w:p>
    <w:p>
      <w:pPr/>
      <w:r>
        <w:rPr>
          <w:lang w:val="pt_PT" w:bidi="pt_PT"/>
        </w:rPr>
      </w:r>
      <w:r>
        <w:rPr>
          <w:lang w:val="pt_PT" w:bidi="pt_PT"/>
        </w:rPr>
        <w:t>Parem e discutam: compartilhem histórias uns com os outros sobre um tempo em que vocês ficaram muito satisfeitos com outra pessoa. O que foi nas ações deles que deixaram vocês felizes?</w:t>
      </w:r>
    </w:p>
    <w:p>
      <w:pPr/>
      <w:r>
        <w:rPr>
          <w:lang w:val="pt_PT" w:bidi="pt_PT"/>
        </w:rPr>
      </w:r>
      <w:r>
        <w:rPr>
          <w:lang w:val="pt_PT" w:bidi="pt_PT"/>
        </w:rPr>
        <w:t>Deus disse que ele colocaria seu Espírito sobre seu Salvador prometido. Isso significava que Deus encheria seu servo com seu poder. Então, o Salvador prometido proclamará, ou dirá aos gentios, como eles receberão a justiça de Deus. Nesse caso, gentios se refere a todas as pessoas de todas as nações. Justiça é quando uma pessoa recebe punição ou recompensa por suas ações. A justiça de Deus é sua decisão de recompensar aqueles que o aceitam e punir aqueles que são maus. As decisões de Deus são sempre honestas e justas.</w:t>
      </w:r>
    </w:p>
    <w:p>
      <w:pPr/>
      <w:r>
        <w:rPr>
          <w:lang w:val="pt_PT" w:bidi="pt_PT"/>
        </w:rPr>
      </w:r>
      <w:r>
        <w:rPr>
          <w:lang w:val="pt_PT" w:bidi="pt_PT"/>
        </w:rPr>
        <w:t>Contem histórias sobre alguém que fez justiça a outra pessoa. O que aconteceu? Quem é responsável por administrar a justiça em sua cultura? De quais maneiras isso é feito?</w:t>
      </w:r>
    </w:p>
    <w:p>
      <w:pPr/>
      <w:r>
        <w:rPr>
          <w:lang w:val="pt_PT" w:bidi="pt_PT"/>
        </w:rPr>
      </w:r>
      <w:r>
        <w:rPr>
          <w:lang w:val="pt_PT" w:bidi="pt_PT"/>
        </w:rPr>
        <w:t>O Salvador prometido de Deus não brigará, ou discutirá com as pessoas. Ele não chorará em voz alta, ou gritará. O Salvador prometido não fará discursos em voz alta nas ruas. Durante o tempo de Jesus, muitas pessoas se reuniam nas ruas. Essas eram áreas públicas barulhentas e áreas onde as pessoas poderiam tentar fazer discursos e ensinar.</w:t>
      </w:r>
    </w:p>
    <w:p>
      <w:pPr/>
      <w:r>
        <w:rPr>
          <w:lang w:val="pt_PT" w:bidi="pt_PT"/>
        </w:rPr>
      </w:r>
      <w:r>
        <w:rPr>
          <w:lang w:val="pt_PT" w:bidi="pt_PT"/>
        </w:rPr>
        <w:t>Deus disse que o Salvador prometido não quebraria um caniço machucado ou extinguiria um pavio fumegante. Um caniço é uma planta alta que cresce no deserto. Os judeus usavam a planta de canal para medir o comprimento dos objetos. Um caniço machucado é aquele que foi dobrado e não é mais útil para medir as coisas. Então, o caniço será descartado. Um pavio é a parte de uma lamparina que queima. Se o pavio está fumegando, a chama está apagada, mas o pavio ainda brilha e emite fumaça. Apagar um pavio fumegante significa terminar de apagar o fogo. Isaías está usando o caniço e o pavio para fazer a mesma comparação simbólica. O caniço machucado e o pavio fumegante simbolizam uma pessoa que está ferida de alguma maneira ou espiritualmente fraca. Jesus, o servo de Deus e Salvador prometido, seria gentil com as pessoas que são fracas e precisam de ajuda. Jesus continuaria a ser gentil com essas pessoas. Essa é uma das maneiras pelas quais ele garante que a justiça de Deus seja feita, ou que a justiça de Deus vença o mal.</w:t>
      </w:r>
    </w:p>
    <w:p>
      <w:pPr/>
      <w:r>
        <w:rPr>
          <w:lang w:val="pt_PT" w:bidi="pt_PT"/>
        </w:rPr>
      </w:r>
      <w:r>
        <w:rPr>
          <w:lang w:val="pt_PT" w:bidi="pt_PT"/>
        </w:rPr>
        <w:t>Mostre uma imagem de uma planta de junco. Mostre uma imagem de uma lamparina que tem um pavio.</w:t>
      </w:r>
    </w:p>
    <w:p>
      <w:pPr/>
      <w:r>
        <w:rPr>
          <w:lang w:val="pt_PT" w:bidi="pt_PT"/>
        </w:rPr>
      </w:r>
      <w:r>
        <w:rPr>
          <w:lang w:val="pt_PT" w:bidi="pt_PT"/>
        </w:rPr>
        <w:t>Deus disse que os gentios, ou todas as pessoas, esperarão, ou confiarão e terão segurança, no nome do Salvador prometido de Deus. “Gentio” no Novo Testamento às vezes é usado para se referir a todas as nações. Nesse caso, o nome de uma pessoa é a própria pessoa. Confiar no nome de Jesus é ter confiança e acreditar em Jesus.</w:t>
      </w:r>
    </w:p>
    <w:p>
      <w:pPr/>
      <w:r>
        <w:rPr>
          <w:lang w:val="pt_PT" w:bidi="pt_PT"/>
        </w:rPr>
      </w:r>
      <w:r>
        <w:rPr>
          <w:lang w:val="pt_PT" w:bidi="pt_PT"/>
        </w:rPr>
        <w:t>Pare e discuta confiança em sua cultura. Quais são algumas coisas que as pessoas podem fazer que farão com que você confie nelas? Quais são algumas coisas que uma pessoa pode fazer para fazer você não confiar nela? Contem histórias sobre um tempo em que alguém fez algo que fez você começar a confiar nele.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sabia que os fariseus estavam planejando matá-lo. Então ele foi para outro lugar. Jesus curou algumas das pessoas que foram com ele porque estavam doentes. Jesus disse a eles para não contar aos outros sobre ele. Ele fez isso para tornar o que Deus havia dito por meio do profeta Isaías realidade.</w:t>
      </w:r>
    </w:p>
    <w:p>
      <w:pPr/>
      <w:r>
        <w:rPr>
          <w:lang w:val="pt_PT" w:bidi="pt_PT"/>
        </w:rPr>
      </w:r>
      <w:r>
        <w:rPr>
          <w:b/>
          <w:lang w:val="pt_PT" w:bidi="pt_PT"/>
        </w:rPr>
        <w:t>Segunda cena:</w:t>
      </w:r>
      <w:r>
        <w:rPr>
          <w:lang w:val="pt_PT" w:bidi="pt_PT"/>
        </w:rPr>
        <w:t xml:space="preserve"> Mateus cita o que Isaías, o profeta, disse.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 que seguia Jesus</w:t>
      </w:r>
    </w:p>
    <w:p>
      <w:pPr>
        <w:pStyle w:val="ListBullet"/>
        <w:spacing w:line="240" w:lineRule="auto"/>
        <w:ind w:left="720"/>
      </w:pPr>
      <w:r>
        <w:rPr>
          <w:lang w:val="pt_PT" w:bidi="pt_PT"/>
        </w:rPr>
      </w:r>
      <w:r>
        <w:rPr>
          <w:lang w:val="pt_PT" w:bidi="pt_PT"/>
        </w:rPr>
        <w:t>O profeta Isaías (que foi citado)</w:t>
      </w:r>
    </w:p>
    <w:p>
      <w:pPr>
        <w:pStyle w:val="ListBullet"/>
        <w:spacing w:line="240" w:lineRule="auto"/>
        <w:ind w:left="720"/>
      </w:pPr>
      <w:r>
        <w:rPr>
          <w:lang w:val="pt_PT" w:bidi="pt_PT"/>
        </w:rPr>
      </w:r>
      <w:r>
        <w:rPr>
          <w:lang w:val="pt_PT" w:bidi="pt_PT"/>
        </w:rPr>
        <w:t>Pessoas fracas e feridas representadas por um caniço ou pavio</w:t>
      </w:r>
    </w:p>
    <w:p>
      <w:pPr>
        <w:pStyle w:val="ListBullet"/>
        <w:spacing w:line="240" w:lineRule="auto"/>
        <w:ind w:left="720"/>
      </w:pPr>
      <w:r>
        <w:rPr>
          <w:lang w:val="pt_PT" w:bidi="pt_PT"/>
        </w:rPr>
      </w:r>
      <w:r>
        <w:rPr>
          <w:lang w:val="pt_PT" w:bidi="pt_PT"/>
        </w:rPr>
        <w:t>Gentios, ou todas as nações</w:t>
      </w:r>
    </w:p>
    <w:p>
      <w:pPr>
        <w:pStyle w:val="ListBullet"/>
        <w:spacing w:line="240" w:lineRule="auto"/>
        <w:ind w:left="720"/>
      </w:pPr>
      <w:r>
        <w:rPr>
          <w:lang w:val="pt_PT" w:bidi="pt_PT"/>
        </w:rPr>
      </w:r>
      <w:r>
        <w:rPr>
          <w:lang w:val="pt_PT" w:bidi="pt_PT"/>
        </w:rPr>
        <w:t>Mateus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sabia que os líderes religiosos estavam planejando matá-lo. Jesus saiu porque ainda não era hora de ele morrer e não porque ele estava com medo. Muitas pessoas foram com Jesus. Lembre-se de que Jesus curou todos que estavam doentes. Mas Jesus disse a eles para não dizer aos outros sobre isso.</w:t>
      </w:r>
    </w:p>
    <w:p>
      <w:pPr/>
      <w:r>
        <w:rPr>
          <w:lang w:val="pt_PT" w:bidi="pt_PT"/>
        </w:rPr>
      </w:r>
      <w:r>
        <w:rPr>
          <w:lang w:val="pt_PT" w:bidi="pt_PT"/>
        </w:rPr>
        <w:t>É importante lembrar que ao fazer isso, Jesus está cumprindo o que foi falado sobre o Salvador prometido de Deus há muito tempo.</w:t>
      </w:r>
    </w:p>
    <w:p>
      <w:pPr/>
      <w:r>
        <w:rPr>
          <w:lang w:val="pt_PT" w:bidi="pt_PT"/>
        </w:rPr>
      </w:r>
      <w:r>
        <w:rPr>
          <w:lang w:val="pt_PT" w:bidi="pt_PT"/>
        </w:rPr>
        <w:t>É importante lembrar que Mateus está dizendo as palavras exatas do profeta Isaías. Deus escolheu Jesus para ser seu servo, ou Salvador prometido. Lembre-se de que Deus encheu Jesus com seu poder, ou Espírito. E que Jesus diz aos gentios, ou todas as pessoas de todas as nações, como eles receberão a justiça de Deus.</w:t>
      </w:r>
    </w:p>
    <w:p>
      <w:pPr/>
      <w:r>
        <w:rPr>
          <w:lang w:val="pt_PT" w:bidi="pt_PT"/>
        </w:rPr>
      </w:r>
      <w:r>
        <w:rPr>
          <w:lang w:val="pt_PT" w:bidi="pt_PT"/>
        </w:rPr>
        <w:t>É importante lembrar que o Salvador prometido de Deus não chamaria atenção para si mesmo lutando com os outros ou fazendo discursos em voz alta em áreas públicas. Lembre-se de que o Salvador prometido de Deus é alguém que não quebrará um caniço ferido ou apagará um pavio fumegante. Lembre-se de que Isaías está comparando uma pessoa que está ferida ou espiritualmente fraca a um caniço quebrado, ou um pavio fumegando. Isso mostra que uma das maneiras pelas quais Jesus garante que a justiça de Deus seja feita é sendo gentil com aqueles que são fracos e precisam de ajuda.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 que seguia Jesus</w:t>
      </w:r>
    </w:p>
    <w:p>
      <w:pPr>
        <w:pStyle w:val="ListBullet"/>
        <w:spacing w:line="240" w:lineRule="auto"/>
        <w:ind w:left="720"/>
      </w:pPr>
      <w:r>
        <w:rPr>
          <w:lang w:val="pt_PT" w:bidi="pt_PT"/>
        </w:rPr>
      </w:r>
      <w:r>
        <w:rPr>
          <w:lang w:val="pt_PT" w:bidi="pt_PT"/>
        </w:rPr>
        <w:t>O profeta Isaías (que foi citado)</w:t>
      </w:r>
    </w:p>
    <w:p>
      <w:pPr>
        <w:pStyle w:val="ListBullet"/>
        <w:spacing w:line="240" w:lineRule="auto"/>
        <w:ind w:left="720"/>
      </w:pPr>
      <w:r>
        <w:rPr>
          <w:lang w:val="pt_PT" w:bidi="pt_PT"/>
        </w:rPr>
      </w:r>
      <w:r>
        <w:rPr>
          <w:lang w:val="pt_PT" w:bidi="pt_PT"/>
        </w:rPr>
        <w:t>Pessoas fracas e feridas representadas por um caniço ou pavio</w:t>
      </w:r>
    </w:p>
    <w:p>
      <w:pPr>
        <w:pStyle w:val="ListBullet"/>
        <w:spacing w:line="240" w:lineRule="auto"/>
        <w:ind w:left="720"/>
      </w:pPr>
      <w:r>
        <w:rPr>
          <w:lang w:val="pt_PT" w:bidi="pt_PT"/>
        </w:rPr>
      </w:r>
      <w:r>
        <w:rPr>
          <w:lang w:val="pt_PT" w:bidi="pt_PT"/>
        </w:rPr>
        <w:t>Gentios, ou todas as nações</w:t>
      </w:r>
    </w:p>
    <w:p>
      <w:pPr>
        <w:pStyle w:val="ListBullet"/>
        <w:spacing w:line="240" w:lineRule="auto"/>
        <w:ind w:left="720"/>
      </w:pPr>
      <w:r>
        <w:rPr>
          <w:lang w:val="pt_PT" w:bidi="pt_PT"/>
        </w:rPr>
      </w:r>
      <w:r>
        <w:rPr>
          <w:lang w:val="pt_PT" w:bidi="pt_PT"/>
        </w:rPr>
        <w:t>Mateus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sabia que os fariseus estavam planejando matá-lo. Então ele foi para outro lugar. Jesus curou algumas das pessoas que foram com ele porque estavam doentes.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que seguia Jesus: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disse a eles para não contar aos outros sobre ele. Ele fez isso para tornar o que Deus havia dito por meio do profeta Isaías realidade.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Pergunte ao ator que interpreta o profeta Isaías: "Se você estivesse lá agora para ver isso acontecer, como você estaria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Mateus diz as palavras exatas que Isaías, o mensageiro de Deus, disse há muito tempo. Ele diz: “Preste atenção, escolhi meu servo. O amo e ele me agrada”. O encherei com meu poder e ele contará aos gentios sobre minha justiça”.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gentios: “Como vocês estão se sentindo?” Você pode ouvir coisas como:</w:t>
      </w:r>
    </w:p>
    <w:p>
      <w:pPr>
        <w:pStyle w:val="ListBullet"/>
        <w:spacing w:line="240" w:lineRule="auto"/>
        <w:ind w:left="720"/>
      </w:pPr>
      <w:r>
        <w:rPr>
          <w:lang w:val="pt_PT" w:bidi="pt_PT"/>
        </w:rPr>
      </w:r>
      <w:r>
        <w:rPr>
          <w:lang w:val="pt_PT" w:bidi="pt_PT"/>
        </w:rPr>
        <w:t>Pergunte ao ator que está interpretando Mateus: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Mateus continua a dizer as palavras que Isaías disse há muito tempo. Ele diz: “Meu servo não chamará atenção para si lutando com os outros ou fazendo discursos em voz alta em áreas públicas. Ele garantirá que a justiça seja feita sendo gentil com aqueles que são fracos e precisam de ajuda. Os gentios confiarão e terão segurança nele”.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fracos e machucados: “Como vocês estão se sentindo?”. Você pode ouvir coisas como:</w:t>
      </w:r>
    </w:p>
    <w:p>
      <w:pPr>
        <w:pStyle w:val="ListBullet"/>
        <w:spacing w:line="240" w:lineRule="auto"/>
        <w:ind w:left="720"/>
      </w:pPr>
      <w:r>
        <w:rPr>
          <w:lang w:val="pt_PT" w:bidi="pt_PT"/>
        </w:rPr>
      </w:r>
      <w:r>
        <w:rPr>
          <w:lang w:val="pt_PT" w:bidi="pt_PT"/>
        </w:rPr>
        <w:t>Pergunte aos atores que interpretam os gentios: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curou muitas pessoas que estavam caminhando com ele. Ele ordenou que eles não contassem aos outros sobre ele. Isso era para cumprir o que foi dito por Isaías, o </w:t>
      </w:r>
      <w:r>
        <w:rPr>
          <w:b/>
          <w:lang w:val="pt_PT" w:bidi="pt_PT"/>
        </w:rPr>
        <w:t>profeta</w:t>
      </w:r>
      <w:r>
        <w:rPr>
          <w:lang w:val="pt_PT" w:bidi="pt_PT"/>
        </w:rPr>
        <w:t xml:space="preserve">. Um profeta é uma pessoa que leva a mensagem de Deus às pessoas. Use a mesma palavra para profeta que você usou em passagens anteriores. Consulte o Glossário Mestre para uma definição mais completa de </w:t>
      </w:r>
      <w:r>
        <w:rPr>
          <w:lang w:val="pt_PT" w:bidi="pt_PT"/>
        </w:rPr>
        <w:t>profeta</w:t>
      </w:r>
      <w:r>
        <w:rPr>
          <w:lang w:val="pt_PT" w:bidi="pt_PT"/>
        </w:rPr>
        <w:t>.</w:t>
      </w:r>
    </w:p>
    <w:p>
      <w:pPr/>
      <w:r>
        <w:rPr>
          <w:lang w:val="pt_PT" w:bidi="pt_PT"/>
        </w:rPr>
      </w:r>
      <w:r>
        <w:rPr>
          <w:lang w:val="pt_PT" w:bidi="pt_PT"/>
        </w:rPr>
        <w:t xml:space="preserve">Mateus diz as palavras exatas de Isaías às pessoas que estavam lá. “O </w:t>
      </w:r>
      <w:r>
        <w:rPr>
          <w:b/>
          <w:lang w:val="pt_PT" w:bidi="pt_PT"/>
        </w:rPr>
        <w:t>servo</w:t>
      </w:r>
      <w:r>
        <w:rPr>
          <w:lang w:val="pt_PT" w:bidi="pt_PT"/>
        </w:rPr>
        <w:t xml:space="preserve"> de Deus que ele </w:t>
      </w:r>
      <w:r>
        <w:rPr>
          <w:b/>
          <w:lang w:val="pt_PT" w:bidi="pt_PT"/>
        </w:rPr>
        <w:t>escolheu</w:t>
      </w:r>
      <w:r>
        <w:rPr>
          <w:lang w:val="pt_PT" w:bidi="pt_PT"/>
        </w:rPr>
        <w:t xml:space="preserve">” se refere ao </w:t>
      </w:r>
      <w:r>
        <w:rPr>
          <w:b/>
          <w:lang w:val="pt_PT" w:bidi="pt_PT"/>
        </w:rPr>
        <w:t>Salvador Prometido</w:t>
      </w:r>
      <w:r>
        <w:rPr>
          <w:lang w:val="pt_PT" w:bidi="pt_PT"/>
        </w:rPr>
        <w:t xml:space="preserve"> de Deus, ou </w:t>
      </w:r>
      <w:r>
        <w:rPr>
          <w:lang w:val="pt_PT" w:bidi="pt_PT"/>
        </w:rPr>
        <w:t>Cristo</w:t>
      </w:r>
      <w:r>
        <w:rPr>
          <w:lang w:val="pt_PT" w:bidi="pt_PT"/>
        </w:rPr>
        <w:t xml:space="preserve">. Um servo trabalha para outra pessoa e se submete aos desejos dessa pessoa. Use a mesma palavra para servo que você usou em passagens anteriores. Consulte o Glossário Mestre para uma definição mais completa de </w:t>
      </w:r>
      <w:r>
        <w:rPr>
          <w:lang w:val="pt_PT" w:bidi="pt_PT"/>
        </w:rPr>
        <w:t>servo</w:t>
      </w:r>
      <w:r>
        <w:rPr>
          <w:lang w:val="pt_PT" w:bidi="pt_PT"/>
        </w:rPr>
        <w:t>.</w:t>
      </w:r>
    </w:p>
    <w:p>
      <w:pPr/>
      <w:r>
        <w:rPr>
          <w:lang w:val="pt_PT" w:bidi="pt_PT"/>
        </w:rPr>
      </w:r>
      <w:r>
        <w:rPr>
          <w:lang w:val="pt_PT" w:bidi="pt_PT"/>
        </w:rPr>
        <w:t xml:space="preserve">Deus disse que ele ama seu servo e sua </w:t>
      </w:r>
      <w:r>
        <w:rPr>
          <w:b/>
          <w:lang w:val="pt_PT" w:bidi="pt_PT"/>
        </w:rPr>
        <w:t>alma</w:t>
      </w:r>
      <w:r>
        <w:rPr>
          <w:lang w:val="pt_PT" w:bidi="pt_PT"/>
        </w:rPr>
        <w:t xml:space="preserve"> está satisfeita com ele. A alma é o ser interior, os pensamentos e sentimentos de uma pessoa. Use a mesma palavra para alma que você usou em passagens anteriores. Consulte o Glossário Mestre para uma definição mais completa de </w:t>
      </w:r>
      <w:r>
        <w:rPr>
          <w:lang w:val="pt_PT" w:bidi="pt_PT"/>
        </w:rPr>
        <w:t>alma</w:t>
      </w:r>
      <w:r>
        <w:rPr>
          <w:lang w:val="pt_PT" w:bidi="pt_PT"/>
        </w:rPr>
        <w:t>.</w:t>
      </w:r>
    </w:p>
    <w:p>
      <w:pPr/>
      <w:r>
        <w:rPr>
          <w:lang w:val="pt_PT" w:bidi="pt_PT"/>
        </w:rPr>
      </w:r>
      <w:r>
        <w:rPr>
          <w:lang w:val="pt_PT" w:bidi="pt_PT"/>
        </w:rPr>
        <w:t xml:space="preserve">Deus também colocou seu </w:t>
      </w:r>
      <w:r>
        <w:rPr>
          <w:b/>
          <w:lang w:val="pt_PT" w:bidi="pt_PT"/>
        </w:rPr>
        <w:t>Espírito</w:t>
      </w:r>
      <w:r>
        <w:rPr>
          <w:lang w:val="pt_PT" w:bidi="pt_PT"/>
        </w:rPr>
        <w:t xml:space="preserve"> em seu servo. E seu servo proclama, ou anuncia, a justiça aos </w:t>
      </w:r>
      <w:r>
        <w:rPr>
          <w:b/>
          <w:lang w:val="pt_PT" w:bidi="pt_PT"/>
        </w:rPr>
        <w:t>gentios</w:t>
      </w:r>
      <w:r>
        <w:rPr>
          <w:lang w:val="pt_PT" w:bidi="pt_PT"/>
        </w:rPr>
        <w:t>.</w:t>
      </w:r>
    </w:p>
    <w:p>
      <w:pPr/>
      <w:r>
        <w:rPr>
          <w:lang w:val="pt_PT" w:bidi="pt_PT"/>
        </w:rPr>
      </w:r>
      <w:r>
        <w:rPr>
          <w:lang w:val="pt_PT" w:bidi="pt_PT"/>
        </w:rPr>
        <w:t xml:space="preserve">O </w:t>
      </w:r>
      <w:r>
        <w:rPr>
          <w:b/>
          <w:lang w:val="pt_PT" w:bidi="pt_PT"/>
        </w:rPr>
        <w:t>Espírito</w:t>
      </w:r>
      <w:r>
        <w:rPr>
          <w:lang w:val="pt_PT" w:bidi="pt_PT"/>
        </w:rPr>
        <w:t xml:space="preserve"> é o </w:t>
      </w:r>
      <w:r>
        <w:rPr>
          <w:b/>
          <w:lang w:val="pt_PT" w:bidi="pt_PT"/>
        </w:rPr>
        <w:t>Espírito Santo</w:t>
      </w:r>
      <w:r>
        <w:rPr>
          <w:lang w:val="pt_PT" w:bidi="pt_PT"/>
        </w:rPr>
        <w:t xml:space="preserve">. Nesse caso, o Espírito Santo se refere ao poder de Deus. Use as mesmas palavras para Espírito Santo que você usou em passagens anteriores. Consulte o Glossário Mestre para uma definição mais completa de </w:t>
      </w:r>
      <w:r>
        <w:rPr>
          <w:lang w:val="pt_PT" w:bidi="pt_PT"/>
        </w:rPr>
        <w:t>Espírito Santo</w:t>
      </w:r>
      <w:r>
        <w:rPr>
          <w:lang w:val="pt_PT" w:bidi="pt_PT"/>
        </w:rPr>
        <w:t>.</w:t>
      </w:r>
    </w:p>
    <w:p>
      <w:pPr/>
      <w:r>
        <w:rPr>
          <w:lang w:val="pt_PT" w:bidi="pt_PT"/>
        </w:rPr>
      </w:r>
      <w:r>
        <w:rPr>
          <w:lang w:val="pt_PT" w:bidi="pt_PT"/>
        </w:rPr>
        <w:t xml:space="preserve">Nessa passagem, </w:t>
      </w:r>
      <w:r>
        <w:rPr>
          <w:b/>
          <w:lang w:val="pt_PT" w:bidi="pt_PT"/>
        </w:rPr>
        <w:t>gentios</w:t>
      </w:r>
      <w:r>
        <w:rPr>
          <w:lang w:val="pt_PT" w:bidi="pt_PT"/>
        </w:rPr>
        <w:t xml:space="preserve"> é usado em um sentido geral, significando nações de todos os povos. Use a mesma palavra para gentio que você usou em passagens anteriores. Consulte o Glossário Mestre para uma definição mais completa de </w:t>
      </w:r>
      <w:r>
        <w:rPr>
          <w:lang w:val="pt_PT" w:bidi="pt_PT"/>
        </w:rPr>
        <w:t>gentio</w:t>
      </w:r>
      <w:r>
        <w:rPr>
          <w:lang w:val="pt_PT" w:bidi="pt_PT"/>
        </w:rPr>
        <w:t>.</w:t>
      </w:r>
    </w:p>
    <w:p>
      <w:pPr/>
      <w:r>
        <w:rPr>
          <w:lang w:val="pt_PT" w:bidi="pt_PT"/>
        </w:rPr>
      </w:r>
      <w:r>
        <w:rPr>
          <w:lang w:val="pt_PT" w:bidi="pt_PT"/>
        </w:rPr>
        <w:t xml:space="preserve">O Salvador prometido de Deus seria gentil e ajudaria aqueles que são fracos e necessitados </w:t>
      </w:r>
      <w:r>
        <w:rPr>
          <w:b/>
          <w:lang w:val="pt_PT" w:bidi="pt_PT"/>
        </w:rPr>
        <w:t>até que ele trouxesse a justiça à vitória</w:t>
      </w:r>
      <w:r>
        <w:rPr>
          <w:lang w:val="pt_PT" w:bidi="pt_PT"/>
        </w:rPr>
        <w:t xml:space="preserve"> e os gentios </w:t>
      </w:r>
      <w:r>
        <w:rPr>
          <w:b/>
          <w:lang w:val="pt_PT" w:bidi="pt_PT"/>
        </w:rPr>
        <w:t>tenham esperança em seu nome</w:t>
      </w:r>
      <w:r>
        <w:rPr>
          <w:lang w:val="pt_PT" w:bidi="pt_PT"/>
        </w:rPr>
        <w:t>. Isso não significa que ele parará de ser gentil depois que a justiça de Deus for feita. Significa que ser gentil é uma das maneiras pelas quais ele garante que a justiça de Deus seja feita. Jesus é a pessoa que torna essa vitória possível porque ele é um juiz justo. Jesus garantirá que as pessoas más sejam punidas e que as pessoas justas, ou boas, sejam recompensadas. Nesse sentido, Jesus fará com que a justiça de Deus seja vitoriosa sobre o mal.</w:t>
      </w:r>
    </w:p>
    <w:p>
      <w:pPr/>
      <w:r>
        <w:rPr>
          <w:lang w:val="pt_PT" w:bidi="pt_PT"/>
        </w:rPr>
      </w:r>
      <w:r>
        <w:rPr>
          <w:lang w:val="pt_PT" w:bidi="pt_PT"/>
        </w:rPr>
        <w:t xml:space="preserve">Nesse caso, a </w:t>
      </w:r>
      <w:r>
        <w:rPr>
          <w:b/>
          <w:lang w:val="pt_PT" w:bidi="pt_PT"/>
        </w:rPr>
        <w:t>esperança em seu nome</w:t>
      </w:r>
      <w:r>
        <w:rPr>
          <w:lang w:val="pt_PT" w:bidi="pt_PT"/>
        </w:rPr>
        <w:t xml:space="preserve"> significa ter confiança e acreditar em Jesus porque Jesus é o Salvador prometido de Deus.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12:22–32</w:t>
      </w:r>
      <w:r>
        <w:rPr>
          <w:lang w:val="pt_PT" w:bidi="pt_PT"/>
        </w:rPr>
      </w:r>
    </w:p>
    <w:p>
      <w:pPr>
        <w:pStyle w:val="Heading3"/>
      </w:pPr>
      <w:r>
        <w:rPr>
          <w:lang w:val="pt_PT" w:bidi="pt_PT"/>
        </w:rPr>
        <w:t>Ouvir e Sentir</w:t>
      </w:r>
    </w:p>
    <w:p>
      <w:pPr/>
      <w:r>
        <w:rPr>
          <w:lang w:val="pt_PT" w:bidi="pt_PT"/>
        </w:rPr>
      </w:r>
      <w:r>
        <w:rPr>
          <w:lang w:val="pt_PT" w:bidi="pt_PT"/>
        </w:rPr>
        <w:t>Ouçam Mateus 12.22–32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história verdadeira, uma multidão de pessoas traz um homem possuído por um demônio até Jesus. Então, Jesus cura o homem. Mas alguns fariseus pensam que Jesus está usando o poder de Satanás. Então, Jesus ensina sobre o Espírito Santo. Na última história, Jesus curou muitas pessoas. Então, Mateus citou o que os profetas disseram sobre o Salvador prometido há muito tempo. As coisas que Mateus disse eram todas as coisas que Jesus estava fazendo.</w:t>
      </w:r>
    </w:p>
    <w:p>
      <w:pPr/>
      <w:r>
        <w:rPr>
          <w:lang w:val="pt_PT" w:bidi="pt_PT"/>
        </w:rPr>
      </w:r>
      <w:r>
        <w:rPr>
          <w:lang w:val="pt_PT" w:bidi="pt_PT"/>
        </w:rPr>
        <w:t>Mateus não nos conta quando ou onde essa história acontece. Uma multidão de pessoas traz a Jesus um homem possuído por um demônio. Um demônio, ou espírito maligno, estava controlando o homem, fazendo ele ficar cego e mudo, ou incapaz de falar. Jesus curou o homem fazendo o espírito maligno deixar o homem. Então, o homem é capaz de ver e falar. As pessoas na multidão ficam surpresas, dizendo: “Pode esse ser o Filho de Davi?”. Filho de Davi era um título que os judeus muitas vezes usavam para o Messias, o Salvador prometido. A multidão estava fazendo uma pergunta que mostrava sua surpresa e incerteza. Eles não esperavam uma resposta para sua pergunta. Mas alguns fariseus, ou líderes religiosos, ouviram o que as pessoas disseram. Então, os fariseus disseram que Jesus está expulsando demônios usando o poder de Belzebu. Belzebu é o que eles chamaram de governante dos demônios que também é conhecido como Satanás. Isso queria dizer que Jesus era um falso profeta ou falso mestre, e não usava o poder de Deus.</w:t>
      </w:r>
    </w:p>
    <w:p>
      <w:pPr/>
      <w:r>
        <w:rPr>
          <w:lang w:val="pt_PT" w:bidi="pt_PT"/>
        </w:rPr>
      </w:r>
      <w:r>
        <w:rPr>
          <w:lang w:val="pt_PT" w:bidi="pt_PT"/>
        </w:rPr>
        <w:t>Jesus não ouviu os fariseus, mas Jesus sabia o que eles estavam pensando. Jesus se defende dizendo que se ele estivesse usando o poder de Satanás, então Satanás estaria dividido contra sua própria casa ou reino. Satanás estaria lutando contra seus próprios demônios, uma vez que Satanás é o líder de todos os espíritos malignos. Essa divisão destruiria o reino de Satanás. Quando Jesus pergunta: “Como o reino de Satanás pode se manter?”. Jesus está perguntando como a regência de Satanás poderia continuar a existir. Jesus não esperava que sua pergunta fosse respondida. Ele queria que todos que estavam ouvindo pensassem cuidadosamente sobre o que ele estava dizendo.</w:t>
      </w:r>
    </w:p>
    <w:p>
      <w:pPr/>
      <w:r>
        <w:rPr>
          <w:lang w:val="pt_PT" w:bidi="pt_PT"/>
        </w:rPr>
      </w:r>
      <w:r>
        <w:rPr>
          <w:lang w:val="pt_PT" w:bidi="pt_PT"/>
        </w:rPr>
        <w:t>Parem e discutam: em sua cultura, quem é o mais poderoso no mundo espiritual? Que tipos de pessoas têm poder sobre os espíritos malignos?</w:t>
      </w:r>
    </w:p>
    <w:p>
      <w:pPr/>
      <w:r>
        <w:rPr>
          <w:lang w:val="pt_PT" w:bidi="pt_PT"/>
        </w:rPr>
      </w:r>
      <w:r>
        <w:rPr>
          <w:lang w:val="pt_PT" w:bidi="pt_PT"/>
        </w:rPr>
        <w:t>Jesus diz que se ele estava usando o poder de Satanás para expulsar demônios, então os fariseus precisariam explicar por que não estavam acusando seus seguidores de fazer a mesma coisa. Jesus não está dizendo que ele usou o poder de Satanás. Novamente, Jesus quer que eles pensem cuidadosamente sobre o que ele está dizendo. Jesus chamou os seguidores dos fariseus de seus filhos. Isso não significa que seus seguidores eram filhos dos fariseus. Significa que seus seguidores eram membros do mesmo grupo de líderes religiosos.</w:t>
      </w:r>
    </w:p>
    <w:p>
      <w:pPr/>
      <w:r>
        <w:rPr>
          <w:lang w:val="pt_PT" w:bidi="pt_PT"/>
        </w:rPr>
      </w:r>
      <w:r>
        <w:rPr>
          <w:lang w:val="pt_PT" w:bidi="pt_PT"/>
        </w:rPr>
        <w:t>Parem e discutam: que palavras são usadas em sua cultura para descrever alguém que segue e aprende com outra pessoa? Quais são algumas coisas que eles fariam pela pessoa que estavam seguindo? Quais são algumas coisas que seriam esperadas deles?</w:t>
      </w:r>
    </w:p>
    <w:p>
      <w:pPr/>
      <w:r>
        <w:rPr>
          <w:lang w:val="pt_PT" w:bidi="pt_PT"/>
        </w:rPr>
      </w:r>
      <w:r>
        <w:rPr>
          <w:lang w:val="pt_PT" w:bidi="pt_PT"/>
        </w:rPr>
        <w:t>Os fariseus acreditavam que seus seguidores expulsavam demônios usando o poder de Deus. Então, Jesus estava dizendo que os fariseus não poderiam dizer que ele estava expulsando demônios usando o poder de Satanás. Aqueles que seguem os fariseus se tornariam juízes provando que o que os fariseus disseram sobre Jesus não era verdade.</w:t>
      </w:r>
    </w:p>
    <w:p>
      <w:pPr/>
      <w:r>
        <w:rPr>
          <w:lang w:val="pt_PT" w:bidi="pt_PT"/>
        </w:rPr>
      </w:r>
      <w:r>
        <w:rPr>
          <w:lang w:val="pt_PT" w:bidi="pt_PT"/>
        </w:rPr>
        <w:t>Jesus diz que, se ele está expulsando demônios pelo Espírito de Deus, o reino de Deus havia se aproximado do povo. O Espírito de Deus é o Espírito Santo. Nesse caso, significa o poder ativo de Deus. Jesus estava dizendo que Deus já começou a governar nos corações das pessoas com quem ele estava falando. Deus estava usando seu poder e autoridade por meio de Jesus, por isso é que Jesus pôde expulsar o demônio.</w:t>
      </w:r>
    </w:p>
    <w:p>
      <w:pPr/>
      <w:r>
        <w:rPr>
          <w:lang w:val="pt_PT" w:bidi="pt_PT"/>
        </w:rPr>
      </w:r>
      <w:r>
        <w:rPr>
          <w:lang w:val="pt_PT" w:bidi="pt_PT"/>
        </w:rPr>
        <w:t>Então, Jesus ensina mais profundamente sobre o poder de Deus sendo mais forte do que o poder de Satanás fazendo uma pergunta. A pergunta era uma maneira de Jesus contar uma história. Na história, o homem forte é Satanás. A casa do homem forte é o reino de Satanás. E os bens do homem forte são as pessoas que Satanás está controlando. Mas Jesus é aquele que é capaz de amarrar o homem forte e libertar essas pessoas. Jesus está mostrando que ele é mais forte do que Satanás porque Jesus é capaz de impedir que Satanás controle as pessoas.</w:t>
      </w:r>
    </w:p>
    <w:p>
      <w:pPr/>
      <w:r>
        <w:rPr>
          <w:lang w:val="pt_PT" w:bidi="pt_PT"/>
        </w:rPr>
      </w:r>
      <w:r>
        <w:rPr>
          <w:lang w:val="pt_PT" w:bidi="pt_PT"/>
        </w:rPr>
        <w:t>Parem e discutam histórias sobre o mundo espiritual em sua cultura. Quais são algumas histórias em sua cultura sobre a luta entre espíritos bons e maus? Que tipo de comparações são usadas para mostrar que o bem está superando os espíritos malignos?</w:t>
      </w:r>
    </w:p>
    <w:p>
      <w:pPr/>
      <w:r>
        <w:rPr>
          <w:lang w:val="pt_PT" w:bidi="pt_PT"/>
        </w:rPr>
      </w:r>
      <w:r>
        <w:rPr>
          <w:lang w:val="pt_PT" w:bidi="pt_PT"/>
        </w:rPr>
        <w:t>Depois de usar a comparação, Jesus disse que qualquer um que não esteja com ele, ou não seja seu amigo, é seu inimigo. Jesus também usa um exemplo de juntar e espalhar. Jesus pode estar dizendo que qualquer um que não reúna suas ovelhas, as afasta. Jesus também poderia estar dizendo que qualquer um que não reúna a colheita de plantações, espalha as colheitas. De qualquer forma, aqueles que não o ajudam a reunir pessoas para Deus estão, na verdade, as empurrando para longe de Deus. Jesus disse: “Então, Deus perdoará cada pecado e as coisas malignas que as pessoas dizem umas às outras, mas Deus não perdoará a blasfêmia, ou falar mal, sobre o Espírito Santo”. Pecado é desobediência contra Deus. A blasfêmia é um tipo de pecado que significa dizer coisas más sobre Deus. Os fariseus haviam falado mal sobre o Espírito Santo de Deus. Então, eles foram culpados de cometer esse pecado.</w:t>
      </w:r>
    </w:p>
    <w:p>
      <w:pPr/>
      <w:r>
        <w:rPr>
          <w:lang w:val="pt_PT" w:bidi="pt_PT"/>
        </w:rPr>
      </w:r>
      <w:r>
        <w:rPr>
          <w:lang w:val="pt_PT" w:bidi="pt_PT"/>
        </w:rPr>
        <w:t>Parem e discutam sobre criticar os outros em sua cultura. Que tipo de coisas malignas ou ruins as pessoas podem dizer umas às outras? Quais são alguns sentimentos que essas coisas malignas poderiam fazer as pessoas sentir? Em sua cultura, como as pessoas reagem a outras que falam dessa maneira com elas ou sobre elas?</w:t>
      </w:r>
    </w:p>
    <w:p>
      <w:pPr/>
      <w:r>
        <w:rPr>
          <w:lang w:val="pt_PT" w:bidi="pt_PT"/>
        </w:rPr>
      </w:r>
      <w:r>
        <w:rPr>
          <w:lang w:val="pt_PT" w:bidi="pt_PT"/>
        </w:rPr>
        <w:t>Jesus disse que Deus pode perdoar as pessoas por falar contra o Filho do Homem, ou o Salvador prometido. Você pode se lembrar que Filho do Homem é um título que Jesus muitas vezes usou para se referir a si mesmo. Então Jesus repete que Deus não perdoará a blasfêmia contra o Espírito Santo. Mas desta vez, Jesus adiciona: “Nesta era ou na era por vir”. Os mestres religiosos durante esse tempo falavam sobre duas eras. A primeira era se refere ao período vivendo no agora. O mal e o pecado estão presentes nessa era. A era que está por vir se refere a um tempo futuro vivendo no céu. Deus governará sobre tudo e o mal e 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a multidão trouxe a Jesus um homem possuído por um demônio. Jesus curou o homem. As pessoas na multidão estão surpresas. Mas alguns fariseus pensam que Jesus está usando o poder de Satanás.</w:t>
      </w:r>
    </w:p>
    <w:p>
      <w:pPr/>
      <w:r>
        <w:rPr>
          <w:lang w:val="pt_PT" w:bidi="pt_PT"/>
        </w:rPr>
      </w:r>
      <w:r>
        <w:rPr>
          <w:b/>
          <w:lang w:val="pt_PT" w:bidi="pt_PT"/>
        </w:rPr>
        <w:t>Segunda cena:</w:t>
      </w:r>
      <w:r>
        <w:rPr>
          <w:lang w:val="pt_PT" w:bidi="pt_PT"/>
        </w:rPr>
        <w:t xml:space="preserve"> Jesus conhecia os pensamentos dos fariseus. Jesus ensina que seu poder vem do Espírito de Deus.</w:t>
      </w:r>
    </w:p>
    <w:p>
      <w:pPr/>
      <w:r>
        <w:rPr>
          <w:lang w:val="pt_PT" w:bidi="pt_PT"/>
        </w:rPr>
      </w:r>
      <w:r>
        <w:rPr>
          <w:b/>
          <w:lang w:val="pt_PT" w:bidi="pt_PT"/>
        </w:rPr>
        <w:t>Terceira cena:</w:t>
      </w:r>
      <w:r>
        <w:rPr>
          <w:lang w:val="pt_PT" w:bidi="pt_PT"/>
        </w:rPr>
        <w:t xml:space="preserve"> Jesus ensina sobre o pecado imperdoável.</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Um homem possuído por um demônio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Alguns fariseus</w:t>
      </w:r>
    </w:p>
    <w:p>
      <w:pPr>
        <w:pStyle w:val="ListBullet"/>
        <w:spacing w:line="240" w:lineRule="auto"/>
        <w:ind w:left="720"/>
      </w:pPr>
      <w:r>
        <w:rPr>
          <w:lang w:val="pt_PT" w:bidi="pt_PT"/>
        </w:rPr>
      </w:r>
      <w:r>
        <w:rPr>
          <w:lang w:val="pt_PT" w:bidi="pt_PT"/>
        </w:rPr>
        <w:t>Alguns seguidores dos fariseus</w:t>
      </w:r>
    </w:p>
    <w:p>
      <w:pPr>
        <w:pStyle w:val="ListBullet"/>
        <w:spacing w:line="240" w:lineRule="auto"/>
        <w:ind w:left="720"/>
      </w:pPr>
      <w:r>
        <w:rPr>
          <w:lang w:val="pt_PT" w:bidi="pt_PT"/>
        </w:rPr>
      </w:r>
      <w:r>
        <w:rPr>
          <w:lang w:val="pt_PT" w:bidi="pt_PT"/>
        </w:rPr>
        <w:t>Um homem forte em sua casa</w:t>
      </w:r>
    </w:p>
    <w:p>
      <w:pPr>
        <w:pStyle w:val="ListBullet"/>
        <w:spacing w:line="240" w:lineRule="auto"/>
        <w:ind w:left="720"/>
      </w:pPr>
      <w:r>
        <w:rPr>
          <w:lang w:val="pt_PT" w:bidi="pt_PT"/>
        </w:rPr>
      </w:r>
      <w:r>
        <w:rPr>
          <w:lang w:val="pt_PT" w:bidi="pt_PT"/>
        </w:rPr>
        <w:t>Pessoas que são libertas do homem forte</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Mateus não nos conta quando ou onde essa história acontece. Mas sabemos que acontece depois que Mateus reconta o que foi dito sobre o Salvador prometido há muito tempo. Lembre-se de que o homem possuído por um demônio não poderia ver ou falar até que Jesus forçasse o demônio a sair. É importante lembrar que a multidão que trouxe o homem possuído por um demônio ficou surpresa e se perguntava se Jesus era o Salvador prometido.</w:t>
      </w:r>
    </w:p>
    <w:p>
      <w:pPr/>
      <w:r>
        <w:rPr>
          <w:lang w:val="pt_PT" w:bidi="pt_PT"/>
        </w:rPr>
      </w:r>
      <w:r>
        <w:rPr>
          <w:lang w:val="pt_PT" w:bidi="pt_PT"/>
        </w:rPr>
        <w:t>Os fariseus estavam falando uns com os outros e com as pessoas quando disseram que Jesus está expulsando demônios usando o poder de Belzebu, ou Satanás. É importante lembrar que Jesus não os ouviu dizer isso. Ele sabia o que eles disseram porque sabia o que eles estavam pensando.</w:t>
      </w:r>
    </w:p>
    <w:p>
      <w:pPr/>
      <w:r>
        <w:rPr>
          <w:lang w:val="pt_PT" w:bidi="pt_PT"/>
        </w:rPr>
      </w:r>
      <w:r>
        <w:rPr>
          <w:lang w:val="pt_PT" w:bidi="pt_PT"/>
        </w:rPr>
        <w:t>Jesus explica que um reino, ou uma casa, não pode ser dividido contra si mesmo, caso contrário, será deixado em ruínas, ou destruído. Jesus também disse que Satanás não pode se expulsar ou ele estaria destruindo seu próprio reino. Lembre-se de que quando Jesus pergunta: “Como o reino de Satanás pode se manter?”. Ele não esperava uma resposta. Ele queria que as pessoas pensassem cuidadosamente sobre o que ele estava dizendo.</w:t>
      </w:r>
    </w:p>
    <w:p>
      <w:pPr/>
      <w:r>
        <w:rPr>
          <w:lang w:val="pt_PT" w:bidi="pt_PT"/>
        </w:rPr>
      </w:r>
      <w:r>
        <w:rPr>
          <w:lang w:val="pt_PT" w:bidi="pt_PT"/>
        </w:rPr>
        <w:t>Jesus diz que se ele estava usando o poder de Satanás para expulsar demônios, então os fariseus precisariam explicar por que não estavam acusando seus seguidores de fazer a mesma coisa. Jesus não está dizendo que ele usou o poder de Satanás. Novamente, Jesus quer que eles pensem cuidadosamente sobre o que ele está dizendo. Jesus chamou os seguidores dos fariseus de seus filhos. Isso não significa que seus seguidores eram filhos dos fariseus. Significa que seus seguidores eram membros do mesmo grupo de líderes religiosos.</w:t>
      </w:r>
    </w:p>
    <w:p>
      <w:pPr/>
      <w:r>
        <w:rPr>
          <w:lang w:val="pt_PT" w:bidi="pt_PT"/>
        </w:rPr>
      </w:r>
      <w:r>
        <w:rPr>
          <w:lang w:val="pt_PT" w:bidi="pt_PT"/>
        </w:rPr>
        <w:t>É importante lembrar que como Jesus estava expulsando demônios pelo poder de Deus, então Deus já havia começado a governar nos corações do povo.</w:t>
      </w:r>
    </w:p>
    <w:p>
      <w:pPr/>
      <w:r>
        <w:rPr>
          <w:lang w:val="pt_PT" w:bidi="pt_PT"/>
        </w:rPr>
      </w:r>
      <w:r>
        <w:rPr>
          <w:lang w:val="pt_PT" w:bidi="pt_PT"/>
        </w:rPr>
        <w:t>Na cena três, Jesus ensina usando uma parábola. Uma parábola é uma história que usa coisas do dia a dia para explicar coisas mais profundas de Deus. Jesus fez uma pergunta porque ele queria que eles pensassem cuidadosamente sobre o que ele estava dizendo. Ele perguntou: “Quem é poderoso o suficiente para entrar na casa de um homem forte e saquear, ou tomar, seus bens?”. O homem forte na história é Satanás. A casa do homem forte é o reino de Satanás. E os bens do homem forte são as pessoas que Satanás está controlando. Mas Jesus é aquele que é capaz de amarrar o homem forte e libertar essas pessoas. Isso mostra que Jesus é mais poderoso do que Satanás. Também mostra que Jesus está lutando contra Satanás.</w:t>
      </w:r>
    </w:p>
    <w:p>
      <w:pPr/>
      <w:r>
        <w:rPr>
          <w:lang w:val="pt_PT" w:bidi="pt_PT"/>
        </w:rPr>
      </w:r>
      <w:r>
        <w:rPr>
          <w:lang w:val="pt_PT" w:bidi="pt_PT"/>
        </w:rPr>
        <w:t>É importante lembrar que Jesus disse que qualquer um que não seja seu amigo é seu inimigo. Ele também disse que Deus perdoará as pessoas por seu pecado em falar mal sobre os outros e até mesmo falar mal sobre o Filho do Homem, ou Jesus. Mas Deus não perdoará a blasfêmia, ou falar mal, do Espírito Santo. É importante lembrar que Jesus disse que eles não serão perdoados nessa era, ou na era por vir.</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Um homem possuído por um demônio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Alguns fariseus</w:t>
      </w:r>
    </w:p>
    <w:p>
      <w:pPr>
        <w:pStyle w:val="ListBullet"/>
        <w:spacing w:line="240" w:lineRule="auto"/>
        <w:ind w:left="720"/>
      </w:pPr>
      <w:r>
        <w:rPr>
          <w:lang w:val="pt_PT" w:bidi="pt_PT"/>
        </w:rPr>
      </w:r>
      <w:r>
        <w:rPr>
          <w:lang w:val="pt_PT" w:bidi="pt_PT"/>
        </w:rPr>
        <w:t>Alguns seguidores dos fariseus</w:t>
      </w:r>
    </w:p>
    <w:p>
      <w:pPr>
        <w:pStyle w:val="ListBullet"/>
        <w:spacing w:line="240" w:lineRule="auto"/>
        <w:ind w:left="720"/>
      </w:pPr>
      <w:r>
        <w:rPr>
          <w:lang w:val="pt_PT" w:bidi="pt_PT"/>
        </w:rPr>
      </w:r>
      <w:r>
        <w:rPr>
          <w:lang w:val="pt_PT" w:bidi="pt_PT"/>
        </w:rPr>
        <w:t>Um homem forte em sua casa</w:t>
      </w:r>
    </w:p>
    <w:p>
      <w:pPr>
        <w:pStyle w:val="ListBullet"/>
        <w:spacing w:line="240" w:lineRule="auto"/>
        <w:ind w:left="720"/>
      </w:pPr>
      <w:r>
        <w:rPr>
          <w:lang w:val="pt_PT" w:bidi="pt_PT"/>
        </w:rPr>
      </w:r>
      <w:r>
        <w:rPr>
          <w:lang w:val="pt_PT" w:bidi="pt_PT"/>
        </w:rPr>
        <w:t>Algumas pessoas que são libertas do homem forte</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As pessoas trouxeram um homem possuído por um demônio que não podia ver ou falar com Jesus. Jesus curou o homem para que o homem fosse capaz de ver e falar novamente. A multidão ficou surpresa com isso. Eles disseram: “Pode ser esse o Filho de Davi?”.</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o homem possuído por um demônio: "Como você está se sentindo?". Você pode ouvir coisas como:</w:t>
      </w:r>
    </w:p>
    <w:p>
      <w:pPr>
        <w:pStyle w:val="ListBullet"/>
        <w:spacing w:line="240" w:lineRule="auto"/>
        <w:ind w:left="720"/>
      </w:pPr>
      <w:r>
        <w:rPr>
          <w:lang w:val="pt_PT" w:bidi="pt_PT"/>
        </w:rPr>
      </w:r>
      <w:r>
        <w:rPr>
          <w:lang w:val="pt_PT" w:bidi="pt_PT"/>
        </w:rPr>
        <w:t>Pergunte aos atores que interpretam a multidão: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Mas alguns fariseus pensam que Jesus está usando o poder de Satanás. Então eles dizem às pessoas que Jesus estava expulsando demônios usando o poder de Satanás. Jesus sabe o que os fariseus disseram, mesmo que ele não os tenha ouvido.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“Como vocês estão se sentindo?”. Você pode ouvir coisas como: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Represente Jesus defendendo-se por dizer que uma casa não pode permanecer em pé se as pessoas que vivem nela estiverem lutando entre si. Jesus diz que não faz sentido para Satanás dividir seu reino lutando contra seus demônios. Então Jesus diz a eles que como ele está expulsando demônios pelo poder de Deus, isso significa que Deus começou a governar nos corações das pessoas.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pergunta por que os fariseus não acusam seus seguidores de expulsar demônios usando o poder de Satanás.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história que Jesus contou sobre entrar na casa de um homem forte e amarrá-lo para libertar as pessoas que ele está prendendo.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que são libertas do homem forte.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ensina que qualquer um que não é seu amigo é seu inimigo. Ele também diz que Deus perdoará as pessoas por seu pecado, falando mal de outros e até mesmo falando mal do Filho do Homem. Mas Deus não perdoará a blasfêmia, ou falar mal, do Espírito Santo.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“Como vocês estão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Uma multidão de pessoas traz a Jesus um homem </w:t>
      </w:r>
      <w:r>
        <w:rPr>
          <w:b/>
          <w:lang w:val="pt_PT" w:bidi="pt_PT"/>
        </w:rPr>
        <w:t>possuído por um demônio</w:t>
      </w:r>
      <w:r>
        <w:rPr>
          <w:lang w:val="pt_PT" w:bidi="pt_PT"/>
        </w:rPr>
        <w:t xml:space="preserve">. Um </w:t>
      </w:r>
      <w:r>
        <w:rPr>
          <w:b/>
          <w:lang w:val="pt_PT" w:bidi="pt_PT"/>
        </w:rPr>
        <w:t>demônio</w:t>
      </w:r>
      <w:r>
        <w:rPr>
          <w:lang w:val="pt_PT" w:bidi="pt_PT"/>
        </w:rPr>
        <w:t xml:space="preserve"> é um </w:t>
      </w:r>
      <w:r>
        <w:rPr>
          <w:lang w:val="pt_PT" w:bidi="pt_PT"/>
        </w:rPr>
        <w:t>espírito maligno</w:t>
      </w:r>
      <w:r>
        <w:rPr>
          <w:lang w:val="pt_PT" w:bidi="pt_PT"/>
        </w:rPr>
        <w:t xml:space="preserve">. Quando alguém está </w:t>
      </w:r>
      <w:r>
        <w:rPr>
          <w:lang w:val="pt_PT" w:bidi="pt_PT"/>
        </w:rPr>
        <w:t>possuído por um demônio</w:t>
      </w:r>
      <w:r>
        <w:rPr>
          <w:lang w:val="pt_PT" w:bidi="pt_PT"/>
        </w:rPr>
        <w:t xml:space="preserve">, o espírito maligno controla suas ações. Nesse caso, o demônio fez com que o homem ficasse cego, incapaz de ver e mudo, incapaz de falar. Use a mesma palavra para demônio que você usou em passagens anteriores. Consulte o Glossário Mestre para uma definição mais completa de </w:t>
      </w:r>
      <w:r>
        <w:rPr>
          <w:lang w:val="pt_PT" w:bidi="pt_PT"/>
        </w:rPr>
        <w:t>demônio</w:t>
      </w:r>
      <w:r>
        <w:rPr>
          <w:lang w:val="pt_PT" w:bidi="pt_PT"/>
        </w:rPr>
        <w:t>.</w:t>
      </w:r>
    </w:p>
    <w:p>
      <w:pPr/>
      <w:r>
        <w:rPr>
          <w:lang w:val="pt_PT" w:bidi="pt_PT"/>
        </w:rPr>
      </w:r>
      <w:r>
        <w:rPr>
          <w:lang w:val="pt_PT" w:bidi="pt_PT"/>
        </w:rPr>
        <w:t xml:space="preserve">Jesus forçou o demônio a deixar o homem e a multidão de pessoas ficou surpresa. Eles disseram: “Pode esse ser o </w:t>
      </w:r>
      <w:r>
        <w:rPr>
          <w:b/>
          <w:lang w:val="pt_PT" w:bidi="pt_PT"/>
        </w:rPr>
        <w:t>Filho de Davi</w:t>
      </w:r>
      <w:r>
        <w:rPr>
          <w:lang w:val="pt_PT" w:bidi="pt_PT"/>
        </w:rPr>
        <w:t xml:space="preserve">?”. Esse título é usado para </w:t>
      </w:r>
      <w:r>
        <w:rPr>
          <w:lang w:val="pt_PT" w:bidi="pt_PT"/>
        </w:rPr>
        <w:t>Cristo</w:t>
      </w:r>
      <w:r>
        <w:rPr>
          <w:lang w:val="pt_PT" w:bidi="pt_PT"/>
        </w:rPr>
        <w:t xml:space="preserve">, ou o </w:t>
      </w:r>
      <w:r>
        <w:rPr>
          <w:b/>
          <w:lang w:val="pt_PT" w:bidi="pt_PT"/>
        </w:rPr>
        <w:t>Salvador Prometido</w:t>
      </w:r>
      <w:r>
        <w:rPr>
          <w:lang w:val="pt_PT" w:bidi="pt_PT"/>
        </w:rPr>
        <w:t xml:space="preserve">, porque Deus disse que alguém da família de Davi salvaria Israel e seria rei. Use a mesma palavra para Filho de Davi que você usou em passagens anteriores. Consulte o Glossário Mestre para uma definição mais completa de </w:t>
      </w:r>
      <w:r>
        <w:rPr>
          <w:lang w:val="pt_PT" w:bidi="pt_PT"/>
        </w:rPr>
        <w:t>Filho de Davi</w:t>
      </w:r>
      <w:r>
        <w:rPr>
          <w:lang w:val="pt_PT" w:bidi="pt_PT"/>
        </w:rPr>
        <w:t>.</w:t>
      </w:r>
    </w:p>
    <w:p>
      <w:pPr/>
      <w:r>
        <w:rPr>
          <w:lang w:val="pt_PT" w:bidi="pt_PT"/>
        </w:rPr>
      </w:r>
      <w:r>
        <w:rPr>
          <w:lang w:val="pt_PT" w:bidi="pt_PT"/>
        </w:rPr>
        <w:t xml:space="preserve">Alguns dos </w:t>
      </w:r>
      <w:r>
        <w:rPr>
          <w:b/>
          <w:lang w:val="pt_PT" w:bidi="pt_PT"/>
        </w:rPr>
        <w:t>fariseus</w:t>
      </w:r>
      <w:r>
        <w:rPr>
          <w:lang w:val="pt_PT" w:bidi="pt_PT"/>
        </w:rPr>
        <w:t xml:space="preserve"> ouviram isso e disseram que Jesus força os demônios a sair usando o poder de </w:t>
      </w:r>
      <w:r>
        <w:rPr>
          <w:b/>
          <w:lang w:val="pt_PT" w:bidi="pt_PT"/>
        </w:rPr>
        <w:t>Belzebu, o príncipe dos demônios</w:t>
      </w:r>
      <w:r>
        <w:rPr>
          <w:lang w:val="pt_PT" w:bidi="pt_PT"/>
        </w:rPr>
        <w:t xml:space="preserve">. Os fariseus eram o grupo principal de líderes religiosos em Israel durante esse tempo. Belzebu é outro nome para </w:t>
      </w:r>
      <w:r>
        <w:rPr>
          <w:b/>
          <w:lang w:val="pt_PT" w:bidi="pt_PT"/>
        </w:rPr>
        <w:t>Satanás</w:t>
      </w:r>
      <w:r>
        <w:rPr>
          <w:lang w:val="pt_PT" w:bidi="pt_PT"/>
        </w:rPr>
        <w:t xml:space="preserve">, o ser espiritual que é líder dos espíritos malignos. Use a mesma palavra para fariseu que você usou em passagens anteriores. Consulte o Glossário Mestre para uma definição mais completa de </w:t>
      </w:r>
      <w:r>
        <w:rPr>
          <w:lang w:val="pt_PT" w:bidi="pt_PT"/>
        </w:rPr>
        <w:t>fariseu</w:t>
      </w:r>
      <w:r>
        <w:rPr>
          <w:lang w:val="pt_PT" w:bidi="pt_PT"/>
        </w:rPr>
        <w:t xml:space="preserve"> e </w:t>
      </w:r>
      <w:r>
        <w:rPr>
          <w:lang w:val="pt_PT" w:bidi="pt_PT"/>
        </w:rPr>
        <w:t>Satanás</w:t>
      </w:r>
      <w:r>
        <w:rPr>
          <w:lang w:val="pt_PT" w:bidi="pt_PT"/>
        </w:rPr>
        <w:t>.</w:t>
      </w:r>
    </w:p>
    <w:p>
      <w:pPr/>
      <w:r>
        <w:rPr>
          <w:lang w:val="pt_PT" w:bidi="pt_PT"/>
        </w:rPr>
      </w:r>
      <w:r>
        <w:rPr>
          <w:lang w:val="pt_PT" w:bidi="pt_PT"/>
        </w:rPr>
        <w:t xml:space="preserve">Jesus se defendeu dizendo: “Cada </w:t>
      </w:r>
      <w:r>
        <w:rPr>
          <w:b/>
          <w:lang w:val="pt_PT" w:bidi="pt_PT"/>
        </w:rPr>
        <w:t>reino</w:t>
      </w:r>
      <w:r>
        <w:rPr>
          <w:lang w:val="pt_PT" w:bidi="pt_PT"/>
        </w:rPr>
        <w:t xml:space="preserve"> dividido contra si mesmo é deixado devastado, ou destruído”. Um reino é um território governado por um </w:t>
      </w:r>
      <w:r>
        <w:rPr>
          <w:lang w:val="pt_PT" w:bidi="pt_PT"/>
        </w:rPr>
        <w:t>rei</w:t>
      </w:r>
      <w:r>
        <w:rPr>
          <w:lang w:val="pt_PT" w:bidi="pt_PT"/>
        </w:rPr>
        <w:t xml:space="preserve">. Use a mesma palavra para reino que você usou em passagens anteriores. Consulte o Glossário Mestre para uma definição mais completa de </w:t>
      </w:r>
      <w:r>
        <w:rPr>
          <w:lang w:val="pt_PT" w:bidi="pt_PT"/>
        </w:rPr>
        <w:t>reino</w:t>
      </w:r>
      <w:r>
        <w:rPr>
          <w:lang w:val="pt_PT" w:bidi="pt_PT"/>
        </w:rPr>
        <w:t>.</w:t>
      </w:r>
    </w:p>
    <w:p>
      <w:pPr/>
      <w:r>
        <w:rPr>
          <w:lang w:val="pt_PT" w:bidi="pt_PT"/>
        </w:rPr>
      </w:r>
      <w:r>
        <w:rPr>
          <w:lang w:val="pt_PT" w:bidi="pt_PT"/>
        </w:rPr>
        <w:t xml:space="preserve">Jesus também disse que como ele estava expulsando demônios pelo </w:t>
      </w:r>
      <w:r>
        <w:rPr>
          <w:b/>
          <w:lang w:val="pt_PT" w:bidi="pt_PT"/>
        </w:rPr>
        <w:t>Espírito de Deus</w:t>
      </w:r>
      <w:r>
        <w:rPr>
          <w:lang w:val="pt_PT" w:bidi="pt_PT"/>
        </w:rPr>
        <w:t xml:space="preserve">, o </w:t>
      </w:r>
      <w:r>
        <w:rPr>
          <w:b/>
          <w:lang w:val="pt_PT" w:bidi="pt_PT"/>
        </w:rPr>
        <w:t>reino de Deus</w:t>
      </w:r>
      <w:r>
        <w:rPr>
          <w:lang w:val="pt_PT" w:bidi="pt_PT"/>
        </w:rPr>
        <w:t xml:space="preserve"> havia vindo sobre o povo. O Espírito de Deus é o </w:t>
      </w:r>
      <w:r>
        <w:rPr>
          <w:b/>
          <w:lang w:val="pt_PT" w:bidi="pt_PT"/>
        </w:rPr>
        <w:t>Espírito Santo</w:t>
      </w:r>
      <w:r>
        <w:rPr>
          <w:lang w:val="pt_PT" w:bidi="pt_PT"/>
        </w:rPr>
        <w:t xml:space="preserve">. O Espírito Santo é o poder de Deus. O reino de Deus é o reino que Deus traz. Reino de Deus se refere a Deus governando nos corações das pessoas em vez de um lugar físico. No entanto, o povo judeu dos dias de Jesus queria o reino perfeito de Deus imediata e fisicamente. O </w:t>
      </w:r>
      <w:r>
        <w:rPr>
          <w:b/>
          <w:lang w:val="pt_PT" w:bidi="pt_PT"/>
        </w:rPr>
        <w:t>Reino de Deus</w:t>
      </w:r>
      <w:r>
        <w:rPr>
          <w:lang w:val="pt_PT" w:bidi="pt_PT"/>
        </w:rPr>
        <w:t xml:space="preserve"> e o </w:t>
      </w:r>
      <w:r>
        <w:rPr>
          <w:b/>
          <w:lang w:val="pt_PT" w:bidi="pt_PT"/>
        </w:rPr>
        <w:t>reino dos céus</w:t>
      </w:r>
      <w:r>
        <w:rPr>
          <w:lang w:val="pt_PT" w:bidi="pt_PT"/>
        </w:rPr>
        <w:t xml:space="preserve"> referem-se à mesma coisa. Use a mesma palavra para Espírito Santo e reino de Deus que você usou em passagens anteriores. Consulte o Glossário Mestre para uma definição mais completa de </w:t>
      </w:r>
      <w:r>
        <w:rPr>
          <w:lang w:val="pt_PT" w:bidi="pt_PT"/>
        </w:rPr>
        <w:t>Espírito Santo</w:t>
      </w:r>
      <w:r>
        <w:rPr>
          <w:lang w:val="pt_PT" w:bidi="pt_PT"/>
        </w:rPr>
        <w:t xml:space="preserve"> e </w:t>
      </w:r>
      <w:r>
        <w:rPr>
          <w:lang w:val="pt_PT" w:bidi="pt_PT"/>
        </w:rPr>
        <w:t>reino de Deus</w:t>
      </w:r>
      <w:r>
        <w:rPr>
          <w:lang w:val="pt_PT" w:bidi="pt_PT"/>
        </w:rPr>
        <w:t>.</w:t>
      </w:r>
    </w:p>
    <w:p>
      <w:pPr/>
      <w:r>
        <w:rPr>
          <w:lang w:val="pt_PT" w:bidi="pt_PT"/>
        </w:rPr>
      </w:r>
      <w:r>
        <w:rPr>
          <w:lang w:val="pt_PT" w:bidi="pt_PT"/>
        </w:rPr>
        <w:t xml:space="preserve">Jesus disse que Deus perdoaria cada </w:t>
      </w:r>
      <w:r>
        <w:rPr>
          <w:b/>
          <w:lang w:val="pt_PT" w:bidi="pt_PT"/>
        </w:rPr>
        <w:t>pecado</w:t>
      </w:r>
      <w:r>
        <w:rPr>
          <w:lang w:val="pt_PT" w:bidi="pt_PT"/>
        </w:rPr>
        <w:t xml:space="preserve"> e </w:t>
      </w:r>
      <w:r>
        <w:rPr>
          <w:b/>
          <w:lang w:val="pt_PT" w:bidi="pt_PT"/>
        </w:rPr>
        <w:t>blasfêmia</w:t>
      </w:r>
      <w:r>
        <w:rPr>
          <w:lang w:val="pt_PT" w:bidi="pt_PT"/>
        </w:rPr>
        <w:t xml:space="preserve">, mas Deus não perdoaria a blasfêmia contra o Espírito Santo. Pecado é desobediência contra Deus. A blasfêmia é um tipo de pecado que significa dizer coisas más sobre Deus. Use a mesma palavra para pecado e blasfêmia que você usou em passagens anteriores. Consulte o Glossário Mestre para uma definição mais completa de </w:t>
      </w:r>
      <w:r>
        <w:rPr>
          <w:lang w:val="pt_PT" w:bidi="pt_PT"/>
        </w:rPr>
        <w:t>pecado</w:t>
      </w:r>
      <w:r>
        <w:rPr>
          <w:lang w:val="pt_PT" w:bidi="pt_PT"/>
        </w:rPr>
        <w:t xml:space="preserve"> e </w:t>
      </w:r>
      <w:r>
        <w:rPr>
          <w:lang w:val="pt_PT" w:bidi="pt_PT"/>
        </w:rPr>
        <w:t>blasfêmia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12:33–37</w:t>
      </w:r>
      <w:r>
        <w:rPr>
          <w:lang w:val="pt_PT" w:bidi="pt_PT"/>
        </w:rPr>
      </w:r>
    </w:p>
    <w:p>
      <w:pPr>
        <w:pStyle w:val="Heading3"/>
      </w:pPr>
      <w:r>
        <w:rPr>
          <w:lang w:val="pt_PT" w:bidi="pt_PT"/>
        </w:rPr>
        <w:t>Ouvir e Sentir</w:t>
      </w:r>
    </w:p>
    <w:p>
      <w:pPr/>
      <w:r>
        <w:rPr>
          <w:lang w:val="pt_PT" w:bidi="pt_PT"/>
        </w:rPr>
      </w:r>
      <w:r>
        <w:rPr>
          <w:lang w:val="pt_PT" w:bidi="pt_PT"/>
        </w:rPr>
        <w:t>Ouçam Mateus 12.33–37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história, Jesus usa uma comparação sobre árvores para mostrar que as palavras de uma pessoa revelam se essa pessoa é boa ou ruim. Na última história, alguns fariseus acusaram Jesus de expulsar demônios com o poder de Satanás. Mas Jesus ensina que ele está trabalhando contra Satanás. Ele também disse que falar contra o Espírito Santo de Deus é o pecado imperdoável.</w:t>
      </w:r>
    </w:p>
    <w:p>
      <w:pPr/>
      <w:r>
        <w:rPr>
          <w:lang w:val="pt_PT" w:bidi="pt_PT"/>
        </w:rPr>
      </w:r>
      <w:r>
        <w:rPr>
          <w:lang w:val="pt_PT" w:bidi="pt_PT"/>
        </w:rPr>
        <w:t>Essa história provavelmente aconteceu imediatamente depois da última história. O importante aqui é o que Jesus ensina. O que as pessoas dizem e fazem mostra a verdadeira natureza de seu relacionamento com Deus. Nesse caso, Jesus ensina com um provérbio, ou um dito sábio. Jesus está comparando as pessoas a árvores e o que elas dizem e fazem com frutos. Jesus estava dizendo aos fariseus que eles precisavam decidir. Jesus queria que eles considerassem se as árvores e seus frutos são bons, ou a árvore e seus frutos são ruins. Você não pode dizer que as ações de uma pessoa são boas, mas a pessoa é ruim. Você pode se lembrar de histórias anteriores que Jesus usou a mesma comparação para falar sobre as ações das pessoas.</w:t>
      </w:r>
    </w:p>
    <w:p>
      <w:pPr/>
      <w:r>
        <w:rPr>
          <w:lang w:val="pt_PT" w:bidi="pt_PT"/>
        </w:rPr>
      </w:r>
      <w:r>
        <w:rPr>
          <w:lang w:val="pt_PT" w:bidi="pt_PT"/>
        </w:rPr>
        <w:t>Jesus comparou os fariseus a uma descendência, ou filhotes de víboras. Víbora se refere a quase qualquer tipo de serpente venenosa cuja picada causa a morte. Além disso, Satanás é muitas vezes referido como uma serpente. “Raça de víboras” é um nome comum que as pessoas usavam para denunciar umas às outras. Tanto Jesus quanto João Batista chamaram líderes religiosos de “raça de víboras” em diferentes momentos, talvez porque os fariseus eram como serpentes venenosas porque as serpentes venenosas são malignas e perigosas.</w:t>
      </w:r>
    </w:p>
    <w:p>
      <w:pPr/>
      <w:r>
        <w:rPr>
          <w:lang w:val="pt_PT" w:bidi="pt_PT"/>
        </w:rPr>
      </w:r>
      <w:r>
        <w:rPr>
          <w:lang w:val="pt_PT" w:bidi="pt_PT"/>
        </w:rPr>
        <w:t>Jesus perguntou aos fariseus: “Como vocês podem falar coisas boas, quando vocês são maus?”. Ele não queria que eles respondessem. Ele estava ensinando que o que uma pessoa diz revela seus verdadeiros pensamentos e sentimentos. Jesus está expressando surpresa por eles pensarem que podem encobrir suas ações malignas com boas palavras.</w:t>
      </w:r>
    </w:p>
    <w:p>
      <w:pPr/>
      <w:r>
        <w:rPr>
          <w:lang w:val="pt_PT" w:bidi="pt_PT"/>
        </w:rPr>
      </w:r>
      <w:r>
        <w:rPr>
          <w:lang w:val="pt_PT" w:bidi="pt_PT"/>
        </w:rPr>
        <w:t>Mostre uma imagem ou ilustração de uma serpente venenosa.</w:t>
      </w:r>
    </w:p>
    <w:p>
      <w:pPr/>
      <w:r>
        <w:rPr>
          <w:lang w:val="pt_PT" w:bidi="pt_PT"/>
        </w:rPr>
      </w:r>
      <w:r>
        <w:rPr>
          <w:lang w:val="pt_PT" w:bidi="pt_PT"/>
        </w:rPr>
        <w:t>Jesus disse que o que uma pessoa diz vem do que enche e transborda da abundância do coração. Na cultura judaica, o coração de uma pessoa é seu ser interior. Representa o que uma pessoa pensa, sente e como toma decisões. Então Jesus enfatiza o mesmo ponto comparando as palavras de uma pessoa a tesouros, ou posses valiosas, que ela revela. Isso mostra que as palavras de uma pessoa revelam o que é importante para essa pessoa.</w:t>
      </w:r>
    </w:p>
    <w:p>
      <w:pPr/>
      <w:r>
        <w:rPr>
          <w:lang w:val="pt_PT" w:bidi="pt_PT"/>
        </w:rPr>
      </w:r>
      <w:r>
        <w:rPr>
          <w:lang w:val="pt_PT" w:bidi="pt_PT"/>
        </w:rPr>
        <w:t>Parem e discutam os pensamentos de uma pessoa em sua cultura: em seu idioma, como você descreve a vida interior de uma pessoa? Que comparações você faz ou objetos você usa para descrever se uma pessoa é boa ou ruim?</w:t>
      </w:r>
    </w:p>
    <w:p>
      <w:pPr/>
      <w:r>
        <w:rPr>
          <w:lang w:val="pt_PT" w:bidi="pt_PT"/>
        </w:rPr>
      </w:r>
      <w:r>
        <w:rPr>
          <w:lang w:val="pt_PT" w:bidi="pt_PT"/>
        </w:rPr>
        <w:t>Jesus diz: “Digo a vocês” porque ele quer que as pessoas prestem atenção ao que ele está prestes a dizer. Então Jesus diz que todos terão que explicar cada palavra descuidada que já falaram no dia do julgamento, ou quando Deus julgar todas as pessoas. Nesse caso, “descuidado” ou “em vão” significa que alguém disse que faria algo, mas então não fez. Deus julgará e declarará que uma pessoa é inocente de fazer algo errado ou culpada de fazer algo errado por causa das palavras que ela diz.</w:t>
      </w:r>
    </w:p>
    <w:p>
      <w:pPr/>
      <w:r>
        <w:rPr>
          <w:lang w:val="pt_PT" w:bidi="pt_PT"/>
        </w:rPr>
      </w:r>
      <w:r>
        <w:rPr>
          <w:lang w:val="pt_PT" w:bidi="pt_PT"/>
        </w:rPr>
        <w:t>Essa história nos mostra o quão importantes as palavras podem ser para Deus, mesmo que as palavras pareçam sem significado. Nossas palavras mostram o que estamos pensando, sentindo e com a intenção de fazer.</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usa uma comparação sobre árvores e frutos para explicar como uma boa pessoa fará e dirá coisas boas, mas uma pessoa ruim fará e dirá coisas ruins.</w:t>
      </w:r>
    </w:p>
    <w:p>
      <w:pPr/>
      <w:r>
        <w:rPr>
          <w:lang w:val="pt_PT" w:bidi="pt_PT"/>
        </w:rPr>
      </w:r>
      <w:r>
        <w:rPr>
          <w:b/>
          <w:lang w:val="pt_PT" w:bidi="pt_PT"/>
        </w:rPr>
        <w:t>Segunda cena:</w:t>
      </w:r>
      <w:r>
        <w:rPr>
          <w:lang w:val="pt_PT" w:bidi="pt_PT"/>
        </w:rPr>
        <w:t xml:space="preserve"> Jesus ensina sobre a importância das palavras que as pessoas dizem.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Pessoas que são representadas por árvores</w:t>
      </w:r>
    </w:p>
    <w:p>
      <w:pPr>
        <w:pStyle w:val="ListBullet"/>
        <w:spacing w:line="240" w:lineRule="auto"/>
        <w:ind w:left="720"/>
      </w:pPr>
      <w:r>
        <w:rPr>
          <w:lang w:val="pt_PT" w:bidi="pt_PT"/>
        </w:rPr>
      </w:r>
      <w:r>
        <w:rPr>
          <w:lang w:val="pt_PT" w:bidi="pt_PT"/>
        </w:rPr>
        <w:t>Alguns fariseus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havia acabado de dizer aos fariseus e à multidão de pessoas que falar contra o Espírito Santo de Deus é o pecado imperdoável. Jesus ensina dizendo um provérbio, ou um dito sábio. Nesse provérbio, pode soar como se Jesus estivesse dando uma ordem às pessoas para serem árvores boas ou ruins. Jesus não está dando uma ordem às pessoas. Ele está contando essa comparação da mesma maneira que as pessoas dizem provérbios. As árvores representam as pessoas e os frutos das árvores representam as palavras que as pessoas dizem e suas ações.</w:t>
      </w:r>
    </w:p>
    <w:p>
      <w:pPr/>
      <w:r>
        <w:rPr>
          <w:lang w:val="pt_PT" w:bidi="pt_PT"/>
        </w:rPr>
      </w:r>
      <w:r>
        <w:rPr>
          <w:lang w:val="pt_PT" w:bidi="pt_PT"/>
        </w:rPr>
        <w:t>Lembre-se de que Jesus chama os fariseus de filhotes de serpentes venenosas. Jesus está falando sobre um tipo de serpente que carrega seu veneno em seus lábios. Quando Jesus perguntou aos fariseus: “Como vocês podem falar coisas boas, quando vocês são maus?”. ele não queria que eles respondessem. Ele estava ensinando que o que uma pessoa diz revela seus pensamentos e sentimentos.</w:t>
      </w:r>
    </w:p>
    <w:p>
      <w:pPr/>
      <w:r>
        <w:rPr>
          <w:lang w:val="pt_PT" w:bidi="pt_PT"/>
        </w:rPr>
      </w:r>
      <w:r>
        <w:rPr>
          <w:lang w:val="pt_PT" w:bidi="pt_PT"/>
        </w:rPr>
        <w:t>Parem e discutam a maneira como as pessoas usam provérbios em seu idioma: contem tantos ditados ou provérbios quanto puderem se lembrar.</w:t>
      </w:r>
    </w:p>
    <w:p>
      <w:pPr/>
      <w:r>
        <w:rPr>
          <w:lang w:val="pt_PT" w:bidi="pt_PT"/>
        </w:rPr>
      </w:r>
      <w:r>
        <w:rPr>
          <w:lang w:val="pt_PT" w:bidi="pt_PT"/>
        </w:rPr>
        <w:t>É importante lembrar que Jesus usou comparações diferentes para enfatizar o mesmo ponto quando ele falava sobre uma pessoa carrega tesouros bons ou ruins. O bom coração é como um armazém que contém um tesouro. Mas um coração maligno é como um armazém que contém coisas malignas.</w:t>
      </w:r>
    </w:p>
    <w:p>
      <w:pPr/>
      <w:r>
        <w:rPr>
          <w:lang w:val="pt_PT" w:bidi="pt_PT"/>
        </w:rPr>
      </w:r>
      <w:r>
        <w:rPr>
          <w:lang w:val="pt_PT" w:bidi="pt_PT"/>
        </w:rPr>
        <w:t>Na segunda cena, Jesus continua a ensinar dizendo: “Digo a vocês”. Jesus diz isso porque o que ele está prestes a dizer é importante e ele quer que as pessoas prestem atenção. É importante lembrar que o dia do julgamento é um momento no futuro quando Deus julgará todas as pessoas pelas coisas que elas disseram e fizeram. É importante lembrar que Deus julgará e declarará que uma pessoa é inocente de fazer algo errado ou culpada de fazer algo errado por causa das palavras que ela diz. Jesus diz que um juiz determinará que uma pessoa é inocente se suas palavras forem verdadeiras e boas, e culpada se suas palavras não forem. Jesus está usando a forma singular de “você” porque ele quer que cada pessoa em seu público sinta que ele está falando diretamente com ela. Ele quer que cada pessoa pense sobre como suas próprias vidas precisam mudar.</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Pessoas que são representadas por árvores</w:t>
      </w:r>
    </w:p>
    <w:p>
      <w:pPr>
        <w:pStyle w:val="ListBullet"/>
        <w:spacing w:line="240" w:lineRule="auto"/>
        <w:ind w:left="720"/>
      </w:pPr>
      <w:r>
        <w:rPr>
          <w:lang w:val="pt_PT" w:bidi="pt_PT"/>
        </w:rPr>
      </w:r>
      <w:r>
        <w:rPr>
          <w:lang w:val="pt_PT" w:bidi="pt_PT"/>
        </w:rPr>
        <w:t>Alguns fariseus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Encene a comparação que Jesus deu sobre árvores representando as pessoas. Jesus disse que as palavras que as pessoas dizem e suas ações são como as frutas que as árvores produzem.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comparadas a árvores: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Agora, Jesus diz que os fariseus são como filhotes de cobras venenosas porque suas palavras são perigosas. Ele diz a eles que suas palavras revelam que seus pensamentos e sentimentos são maus.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o que uma pessoa diz revela o que é importante para ela. Então Jesus ensina que Deus julgará as pessoas pelas coisas que elas dizem, mesmo que eles digam algo bom, mas não façam.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“Como vocês estão se sentindo?” Você pode ouvir coisas como: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compara as pessoas às árvores e os frutos das árvores às palavras que as pessoas dizem. Ele chama os </w:t>
      </w:r>
      <w:r>
        <w:rPr>
          <w:b/>
          <w:lang w:val="pt_PT" w:bidi="pt_PT"/>
        </w:rPr>
        <w:t>fariseus</w:t>
      </w:r>
      <w:r>
        <w:rPr>
          <w:lang w:val="pt_PT" w:bidi="pt_PT"/>
        </w:rPr>
        <w:t xml:space="preserve">, ou líderes religiosos, de </w:t>
      </w:r>
      <w:r>
        <w:rPr>
          <w:b/>
          <w:lang w:val="pt_PT" w:bidi="pt_PT"/>
        </w:rPr>
        <w:t>raça de víboras</w:t>
      </w:r>
      <w:r>
        <w:rPr>
          <w:lang w:val="pt_PT" w:bidi="pt_PT"/>
        </w:rPr>
        <w:t>.</w:t>
      </w:r>
    </w:p>
    <w:p>
      <w:pPr/>
      <w:r>
        <w:rPr>
          <w:lang w:val="pt_PT" w:bidi="pt_PT"/>
        </w:rPr>
      </w:r>
      <w:r>
        <w:rPr>
          <w:b/>
          <w:lang w:val="pt_PT" w:bidi="pt_PT"/>
        </w:rPr>
        <w:t>Raça</w:t>
      </w:r>
      <w:r>
        <w:rPr>
          <w:lang w:val="pt_PT" w:bidi="pt_PT"/>
        </w:rPr>
        <w:t xml:space="preserve"> significa filhotes ou descendentes. </w:t>
      </w:r>
      <w:r>
        <w:rPr>
          <w:b/>
          <w:lang w:val="pt_PT" w:bidi="pt_PT"/>
        </w:rPr>
        <w:t>Víbora</w:t>
      </w:r>
      <w:r>
        <w:rPr>
          <w:lang w:val="pt_PT" w:bidi="pt_PT"/>
        </w:rPr>
        <w:t xml:space="preserve"> é qualquer tipo de serpente venenosa cuja picada pode matar. Na Bíblia, </w:t>
      </w:r>
      <w:r>
        <w:rPr>
          <w:lang w:val="pt_PT" w:bidi="pt_PT"/>
        </w:rPr>
        <w:t>Satanás</w:t>
      </w:r>
      <w:r>
        <w:rPr>
          <w:lang w:val="pt_PT" w:bidi="pt_PT"/>
        </w:rPr>
        <w:t xml:space="preserve"> é muitas vezes referido como uma serpente.</w:t>
      </w:r>
    </w:p>
    <w:p>
      <w:pPr/>
      <w:r>
        <w:rPr>
          <w:lang w:val="pt_PT" w:bidi="pt_PT"/>
        </w:rPr>
      </w:r>
      <w:r>
        <w:rPr>
          <w:lang w:val="pt_PT" w:bidi="pt_PT"/>
        </w:rPr>
        <w:t xml:space="preserve">Jesus disse que os líderes religiosos que falam </w:t>
      </w:r>
      <w:r>
        <w:rPr>
          <w:b/>
          <w:lang w:val="pt_PT" w:bidi="pt_PT"/>
        </w:rPr>
        <w:t>mal</w:t>
      </w:r>
      <w:r>
        <w:rPr>
          <w:lang w:val="pt_PT" w:bidi="pt_PT"/>
        </w:rPr>
        <w:t xml:space="preserve"> não podem ser bons. Mal se refere a qualquer coisa que seja contra Deus. O mal é o oposto do bem, pois não é certo — é uma coisa errada ou uma coisa ruim. Use a mesma palavra para mal que você usou em passagens anteriores. Consulte o Glossário Mestre para uma definição mais completa de </w:t>
      </w:r>
      <w:r>
        <w:rPr>
          <w:lang w:val="pt_PT" w:bidi="pt_PT"/>
        </w:rPr>
        <w:t>mal</w:t>
      </w:r>
      <w:r>
        <w:rPr>
          <w:lang w:val="pt_PT" w:bidi="pt_PT"/>
        </w:rPr>
        <w:t>.</w:t>
      </w:r>
    </w:p>
    <w:p>
      <w:pPr/>
      <w:r>
        <w:rPr>
          <w:lang w:val="pt_PT" w:bidi="pt_PT"/>
        </w:rPr>
      </w:r>
      <w:r>
        <w:rPr>
          <w:lang w:val="pt_PT" w:bidi="pt_PT"/>
        </w:rPr>
        <w:t xml:space="preserve">Jesus disse que uma pessoa irá gerar coisas boas ou ruins de seu </w:t>
      </w:r>
      <w:r>
        <w:rPr>
          <w:b/>
          <w:lang w:val="pt_PT" w:bidi="pt_PT"/>
        </w:rPr>
        <w:t>tesouro</w:t>
      </w:r>
      <w:r>
        <w:rPr>
          <w:lang w:val="pt_PT" w:bidi="pt_PT"/>
        </w:rPr>
        <w:t>. Tesouro se refere a algo que é valioso para uma pessoa. Nesse caso, uma pessoa pode valorizar as coisas boas ou coisas ruins.</w:t>
      </w:r>
    </w:p>
    <w:p>
      <w:pPr/>
      <w:r>
        <w:rPr>
          <w:lang w:val="pt_PT" w:bidi="pt_PT"/>
        </w:rPr>
      </w:r>
      <w:r>
        <w:rPr>
          <w:lang w:val="pt_PT" w:bidi="pt_PT"/>
        </w:rPr>
        <w:t xml:space="preserve">Jesus diz que as pessoas </w:t>
      </w:r>
      <w:r>
        <w:rPr>
          <w:b/>
          <w:lang w:val="pt_PT" w:bidi="pt_PT"/>
        </w:rPr>
        <w:t>darão contas</w:t>
      </w:r>
      <w:r>
        <w:rPr>
          <w:lang w:val="pt_PT" w:bidi="pt_PT"/>
        </w:rPr>
        <w:t xml:space="preserve"> no </w:t>
      </w:r>
      <w:r>
        <w:rPr>
          <w:b/>
          <w:lang w:val="pt_PT" w:bidi="pt_PT"/>
        </w:rPr>
        <w:t>dia do julgamento</w:t>
      </w:r>
      <w:r>
        <w:rPr>
          <w:lang w:val="pt_PT" w:bidi="pt_PT"/>
        </w:rPr>
        <w:t xml:space="preserve"> por cada palavra descuidada que falarem.</w:t>
      </w:r>
    </w:p>
    <w:p>
      <w:pPr/>
      <w:r>
        <w:rPr>
          <w:lang w:val="pt_PT" w:bidi="pt_PT"/>
        </w:rPr>
      </w:r>
      <w:r>
        <w:rPr>
          <w:lang w:val="pt_PT" w:bidi="pt_PT"/>
        </w:rPr>
        <w:t xml:space="preserve">Nesse caso, </w:t>
      </w:r>
      <w:r>
        <w:rPr>
          <w:b/>
          <w:lang w:val="pt_PT" w:bidi="pt_PT"/>
        </w:rPr>
        <w:t>dar conta</w:t>
      </w:r>
      <w:r>
        <w:rPr>
          <w:lang w:val="pt_PT" w:bidi="pt_PT"/>
        </w:rPr>
        <w:t xml:space="preserve"> significa que as pessoas serão obrigadas a dizer a Deus as razões pelo que disseram as coisas. O </w:t>
      </w:r>
      <w:r>
        <w:rPr>
          <w:b/>
          <w:lang w:val="pt_PT" w:bidi="pt_PT"/>
        </w:rPr>
        <w:t>dia do julgamento</w:t>
      </w:r>
      <w:r>
        <w:rPr>
          <w:lang w:val="pt_PT" w:bidi="pt_PT"/>
        </w:rPr>
        <w:t xml:space="preserve"> é um tempo no futuro em que Deus julgará todas as pessoas pelo que disseram e fizeram. Jesus disse que uma pessoa será </w:t>
      </w:r>
      <w:r>
        <w:rPr>
          <w:b/>
          <w:lang w:val="pt_PT" w:bidi="pt_PT"/>
        </w:rPr>
        <w:t>absolvida</w:t>
      </w:r>
      <w:r>
        <w:rPr>
          <w:lang w:val="pt_PT" w:bidi="pt_PT"/>
        </w:rPr>
        <w:t xml:space="preserve"> por suas palavras ou </w:t>
      </w:r>
      <w:r>
        <w:rPr>
          <w:b/>
          <w:lang w:val="pt_PT" w:bidi="pt_PT"/>
        </w:rPr>
        <w:t>condenada</w:t>
      </w:r>
      <w:r>
        <w:rPr>
          <w:lang w:val="pt_PT" w:bidi="pt_PT"/>
        </w:rPr>
        <w:t xml:space="preserve"> por suas palavras. Quando uma pessoa é absolvida, ou justificada, Deus considera essa pessoa inocente de fazer algo errado. Quando uma pessoa é condenada, Deus considera essa pessoa culpada de fazer o que é errado.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12:38–45</w:t>
      </w:r>
      <w:r>
        <w:rPr>
          <w:lang w:val="pt_PT" w:bidi="pt_PT"/>
        </w:rPr>
      </w:r>
    </w:p>
    <w:p>
      <w:pPr>
        <w:pStyle w:val="Heading3"/>
      </w:pPr>
      <w:r>
        <w:rPr>
          <w:lang w:val="pt_PT" w:bidi="pt_PT"/>
        </w:rPr>
        <w:t>Ouvir e Sentir</w:t>
      </w:r>
    </w:p>
    <w:p>
      <w:pPr/>
      <w:r>
        <w:rPr>
          <w:lang w:val="pt_PT" w:bidi="pt_PT"/>
        </w:rPr>
      </w:r>
      <w:r>
        <w:rPr>
          <w:lang w:val="pt_PT" w:bidi="pt_PT"/>
        </w:rPr>
        <w:t>Ouçam Mateus 12.38–45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história, uma conversa continua entre Jesus e os líderes religiosos. Jesus e os fariseus têm tido uma conversa que começou quando Jesus curou um homem que não podia ver ou falar. Um espírito maligno estava controlando o homem. Os fariseus acusaram Jesus de ter poder de Satanás. Então, Jesus explicou que os fariseus estavam dizendo uma coisa horrível e pecaminosa. Jesus explicou que as palavras que uma pessoa diz refletem o que está em seu coração. Depois disso, os escribas, ou mestres da lei judaica, e os fariseus pediram a Jesus um sinal que prove que Jesus tem a autoridade para ensinar e fazer as coisas que ele faz.</w:t>
      </w:r>
    </w:p>
    <w:p>
      <w:pPr/>
      <w:r>
        <w:rPr>
          <w:lang w:val="pt_PT" w:bidi="pt_PT"/>
        </w:rPr>
      </w:r>
      <w:r>
        <w:rPr>
          <w:lang w:val="pt_PT" w:bidi="pt_PT"/>
        </w:rPr>
        <w:t>Os líderes religiosos chamam Jesus de “mestre”, que é uma maneira como os de fora que não eram seguidores de Jesus se dirigiram a Jesus. Os líderes religiosos haviam visto Jesus fazer muitos milagres, ou ações de Deus. Mas eles queriam que Jesus fizesse um sinal, ou milagre especial, para provar que Jesus é quem ele diz que é e que sua autoridade vem de Deus. Isso mostra que eles ainda não acreditavam que Jesus é de Deus. Então, Jesus os chamou de “geração maligna e adúltera”. Alguém que é adúltero é infiel a seu cônjuge. Essa é uma maneira simbólica de Jesus dizer que as pessoas de seus dias, ou geração, eram infiéis a Deus.</w:t>
      </w:r>
    </w:p>
    <w:p>
      <w:pPr/>
      <w:r>
        <w:rPr>
          <w:lang w:val="pt_PT" w:bidi="pt_PT"/>
        </w:rPr>
      </w:r>
      <w:r>
        <w:rPr>
          <w:lang w:val="pt_PT" w:bidi="pt_PT"/>
        </w:rPr>
        <w:t>Jesus diz que eles verão o sinal de Jonas. Jonas era um profeta de Deus que vivera muito antes de Jesus. Deus havia dito a Jonas para ir e dizer às pessoas de Nínive para se voltarem para Deus. Mas Jonas não queria ir para Nínive. Então, ele entrou em um barco indo para outro lugar. As outras pessoas no barco jogaram Jonas na água. Foi quando um grande peixe o engoliu, mas depois de três dias, Deus fez com que o peixe vomitasse Jonas em terra. A experiência de Jonas é uma comparação do que acontecerá com o Filho do Homem, ou o Salvador prometido de Deus, no futuro. Jesus diz que o Filho do Homem, ou o Salvador prometido, ficará três dias e três noites no “coração da terra”, ou no túmulo. Jesus está falando sobre como ele morrerá e ficará enterrado por três dias antes de ressuscitar.</w:t>
      </w:r>
    </w:p>
    <w:p>
      <w:pPr/>
      <w:r>
        <w:rPr>
          <w:lang w:val="pt_PT" w:bidi="pt_PT"/>
        </w:rPr>
      </w:r>
      <w:r>
        <w:rPr>
          <w:lang w:val="pt_PT" w:bidi="pt_PT"/>
        </w:rPr>
        <w:t>Jesus compara Jonas a si mesmo, porque Deus salvou Jonas da morte, e Deus salvará Jesus fazendo ele viver novamente. No dia em que Deus julgar todas as pessoas pelo que disseram e fizeram, os homens ou pessoas na cidade de Nínive se levantarão para acusar ou contar como as pessoas dos dias de Jesus haviam pecado.</w:t>
      </w:r>
    </w:p>
    <w:p>
      <w:pPr/>
      <w:r>
        <w:rPr>
          <w:lang w:val="pt_PT" w:bidi="pt_PT"/>
        </w:rPr>
      </w:r>
      <w:r>
        <w:rPr>
          <w:lang w:val="pt_PT" w:bidi="pt_PT"/>
        </w:rPr>
        <w:t>Jonas foi até as pessoas de Nínive e as convenceu a voltar para Deus. Então, eles se arrependeram, pararam de pecar e se voltaram para Deus. Jesus usou os termos “eis aqui” ou “vejam” para chamar a atenção para o que Jesus disse. Ele disse: “Algo maior do que Jonas está aqui”. Jesus é mais importante do que Jonas porque Jesus é o Salvador prometido.</w:t>
      </w:r>
    </w:p>
    <w:p>
      <w:pPr/>
      <w:r>
        <w:rPr>
          <w:lang w:val="pt_PT" w:bidi="pt_PT"/>
        </w:rPr>
      </w:r>
      <w:r>
        <w:rPr>
          <w:lang w:val="pt_PT" w:bidi="pt_PT"/>
        </w:rPr>
        <w:t>Jesus disse aos líderes religiosos que como os homens de Nínive, a rainha de Sabá também os julgaria. Há muitos anos, a rainha de Sabá veio de um país estrangeiro no sul, longe de Israel. Ela queria ouvir as palavras do rei Salomão. Há muito tempo, Salomão era conhecido por sua sabedoria. Jesus enfatizou o ponto que ele acabou de fazer dizendo a eles que ele também é maior do que Salomão.</w:t>
      </w:r>
    </w:p>
    <w:p>
      <w:pPr/>
      <w:r>
        <w:rPr>
          <w:lang w:val="pt_PT" w:bidi="pt_PT"/>
        </w:rPr>
      </w:r>
      <w:r>
        <w:rPr>
          <w:lang w:val="pt_PT" w:bidi="pt_PT"/>
        </w:rPr>
        <w:t>Mostre um mapa de Israel, Nínive e Sabá.</w:t>
      </w:r>
    </w:p>
    <w:p>
      <w:pPr/>
      <w:r>
        <w:rPr>
          <w:lang w:val="pt_PT" w:bidi="pt_PT"/>
        </w:rPr>
      </w:r>
      <w:r>
        <w:rPr>
          <w:lang w:val="pt_PT" w:bidi="pt_PT"/>
        </w:rPr>
        <w:t>Parem e discutam: descreva um momento em que você ou alguém que você conhece ficou diante de alguém para ser julgado em tribunal. Quem teve permissão para falar com o juiz e por quê? Quem não teve permissão para falar com o juiz e por quê?</w:t>
      </w:r>
    </w:p>
    <w:p>
      <w:pPr/>
      <w:r>
        <w:rPr>
          <w:lang w:val="pt_PT" w:bidi="pt_PT"/>
        </w:rPr>
      </w:r>
      <w:r>
        <w:rPr>
          <w:lang w:val="pt_PT" w:bidi="pt_PT"/>
        </w:rPr>
        <w:t>Então, Jesus falou sobre as pessoas que são libertas dos espíritos impuros, ou maus. Quando um espírito maligno é forçado a deixar uma pessoa, ele vaga por lugares sem água, ou isolados, e não quer ficar nesses lugares. Em vez disso, o espírito maligno quer voltar para a pessoa que ele estava controlando antes. Jesus compara uma casa limpa com uma pessoa espiritualmente vazia e disponível para um espírito, seja ele bom ou ruim. Quando o espírito maligno retorna para a pessoa em que ele viveu antes e a encontra espiritualmente vazia, ele vai e traz outros sete espíritos, mais malignos do que ele. Todos os oito espíritos tomam o controle da pessoa, ou vivem na casa, e eles fazem com que coisas ainda piores aconteçam com a pessoa possuída.</w:t>
      </w:r>
    </w:p>
    <w:p>
      <w:pPr/>
      <w:r>
        <w:rPr>
          <w:lang w:val="pt_PT" w:bidi="pt_PT"/>
        </w:rPr>
      </w:r>
      <w:r>
        <w:rPr>
          <w:lang w:val="pt_PT" w:bidi="pt_PT"/>
        </w:rPr>
        <w:t>Parem e discutam: em sua cultura, o que as pessoas acreditam sobre espíritos? Onde os espíritos vivem? Que tipos de espíritos existem e o que eles fazem as pessoas fazer?</w:t>
      </w:r>
    </w:p>
    <w:p>
      <w:pPr/>
      <w:r>
        <w:rPr>
          <w:lang w:val="pt_PT" w:bidi="pt_PT"/>
        </w:rPr>
      </w:r>
      <w:r>
        <w:rPr>
          <w:lang w:val="pt_PT" w:bidi="pt_PT"/>
        </w:rPr>
        <w:t>Jesus fez essa comparação para mostrar que o fim da vida será pior do que o início da vida para as pessoas de sua geração. Ele disse isso porque essas pessoas haviam visto Jesus fazer muitas coisas que mostram que ele é o Salvador prometido. Mas essas pessoas sofreriam se vissem tudo o que Jesus fez para mostrar que ele era o Salvador prometido, mas não se comprometeram a seguir Jesus. Eles precisariam tirar as coisas malignas e então substituí-las pelo poder de Deus que Jesus traz.</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acabou de ensinar que o que uma pessoa diz reflete o que está em seu coração. Então, alguns dos líderes religiosos que ouviram disseram a Jesus que queriam que ele mostrasse um sinal de que ele era de Deus. Ele dá a eles o sinal de Jonas.</w:t>
      </w:r>
    </w:p>
    <w:p>
      <w:pPr/>
      <w:r>
        <w:rPr>
          <w:lang w:val="pt_PT" w:bidi="pt_PT"/>
        </w:rPr>
      </w:r>
      <w:r>
        <w:rPr>
          <w:b/>
          <w:lang w:val="pt_PT" w:bidi="pt_PT"/>
        </w:rPr>
        <w:t>Segunda cena:</w:t>
      </w:r>
      <w:r>
        <w:rPr>
          <w:lang w:val="pt_PT" w:bidi="pt_PT"/>
        </w:rPr>
        <w:t xml:space="preserve"> Jesus fala sobre tempos diferentes no passado para mostrar que ele é maior do que as pessoas do passado.</w:t>
      </w:r>
    </w:p>
    <w:p>
      <w:pPr/>
      <w:r>
        <w:rPr>
          <w:lang w:val="pt_PT" w:bidi="pt_PT"/>
        </w:rPr>
      </w:r>
      <w:r>
        <w:rPr>
          <w:b/>
          <w:lang w:val="pt_PT" w:bidi="pt_PT"/>
        </w:rPr>
        <w:t>Terceira cena:</w:t>
      </w:r>
      <w:r>
        <w:rPr>
          <w:lang w:val="pt_PT" w:bidi="pt_PT"/>
        </w:rPr>
        <w:t xml:space="preserve"> Jesus ensina sobre o que acontecerá com as pessoas más de seus dias.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Alguns mestres da lei e fariseus</w:t>
      </w:r>
    </w:p>
    <w:p>
      <w:pPr>
        <w:pStyle w:val="ListBullet"/>
        <w:spacing w:line="240" w:lineRule="auto"/>
        <w:ind w:left="720"/>
      </w:pPr>
      <w:r>
        <w:rPr>
          <w:lang w:val="pt_PT" w:bidi="pt_PT"/>
        </w:rPr>
      </w:r>
      <w:r>
        <w:rPr>
          <w:lang w:val="pt_PT" w:bidi="pt_PT"/>
        </w:rPr>
        <w:t>O profeta Jonas</w:t>
      </w:r>
    </w:p>
    <w:p>
      <w:pPr>
        <w:pStyle w:val="ListBullet"/>
        <w:spacing w:line="240" w:lineRule="auto"/>
        <w:ind w:left="720"/>
      </w:pPr>
      <w:r>
        <w:rPr>
          <w:lang w:val="pt_PT" w:bidi="pt_PT"/>
        </w:rPr>
      </w:r>
      <w:r>
        <w:rPr>
          <w:lang w:val="pt_PT" w:bidi="pt_PT"/>
        </w:rPr>
        <w:t>Um peixe gigante</w:t>
      </w:r>
    </w:p>
    <w:p>
      <w:pPr>
        <w:pStyle w:val="ListBullet"/>
        <w:spacing w:line="240" w:lineRule="auto"/>
        <w:ind w:left="720"/>
      </w:pPr>
      <w:r>
        <w:rPr>
          <w:lang w:val="pt_PT" w:bidi="pt_PT"/>
        </w:rPr>
      </w:r>
      <w:r>
        <w:rPr>
          <w:lang w:val="pt_PT" w:bidi="pt_PT"/>
        </w:rPr>
        <w:t>Pessoas de Nínive</w:t>
      </w:r>
    </w:p>
    <w:p>
      <w:pPr>
        <w:pStyle w:val="ListBullet"/>
        <w:spacing w:line="240" w:lineRule="auto"/>
        <w:ind w:left="720"/>
      </w:pPr>
      <w:r>
        <w:rPr>
          <w:lang w:val="pt_PT" w:bidi="pt_PT"/>
        </w:rPr>
      </w:r>
      <w:r>
        <w:rPr>
          <w:lang w:val="pt_PT" w:bidi="pt_PT"/>
        </w:rPr>
        <w:t>Rainha de Sabá</w:t>
      </w:r>
    </w:p>
    <w:p>
      <w:pPr>
        <w:pStyle w:val="ListBullet"/>
        <w:spacing w:line="240" w:lineRule="auto"/>
        <w:ind w:left="720"/>
      </w:pPr>
      <w:r>
        <w:rPr>
          <w:lang w:val="pt_PT" w:bidi="pt_PT"/>
        </w:rPr>
      </w:r>
      <w:r>
        <w:rPr>
          <w:lang w:val="pt_PT" w:bidi="pt_PT"/>
        </w:rPr>
        <w:t>Rei Salomão</w:t>
      </w:r>
    </w:p>
    <w:p>
      <w:pPr>
        <w:pStyle w:val="ListBullet"/>
        <w:spacing w:line="240" w:lineRule="auto"/>
        <w:ind w:left="720"/>
      </w:pPr>
      <w:r>
        <w:rPr>
          <w:lang w:val="pt_PT" w:bidi="pt_PT"/>
        </w:rPr>
      </w:r>
      <w:r>
        <w:rPr>
          <w:lang w:val="pt_PT" w:bidi="pt_PT"/>
        </w:rPr>
        <w:t>8 espíritos malignos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e os fariseus têm tido uma conversa que começou quando Jesus curou um homem que não podia ver ou falar. Jesus havia acabado de ensinar que as pessoas boas dirão e farão coisas boas, e as pessoas ruins dirão e farão coisas ruins. Os mestres da lei judaica e os fariseus chamaram Jesus de mestre, mas eles não eram seus seguidores. Lembre-se de que os líderes religiosos viram Jesus fazer muitos milagres, mas eles ainda não acreditavam nele. Eles pediram um sinal, ou milagre especial, para mostrar que Jesus realmente era de Deus. É importante lembrar que Jesus os chamou de “geração má e adúltera” como uma maneira de dizer que eles são infiéis a Deus.</w:t>
      </w:r>
    </w:p>
    <w:p>
      <w:pPr/>
      <w:r>
        <w:rPr>
          <w:lang w:val="pt_PT" w:bidi="pt_PT"/>
        </w:rPr>
      </w:r>
      <w:r>
        <w:rPr>
          <w:lang w:val="pt_PT" w:bidi="pt_PT"/>
        </w:rPr>
        <w:t>Na segunda cena, Jesus explica por que ele está dando a eles o sinal de Jonas. É importante lembrar que Jonas foi um profeta de Deus que viveu muito antes de Jesus. Um grande peixe o engoliu, mas depois de três dias, Deus fez com que o peixe vomitasse Jonas em terra. A experiência de Jonas é uma comparação sobre o que acontecerá com Jesus no futuro.</w:t>
      </w:r>
    </w:p>
    <w:p>
      <w:pPr/>
      <w:r>
        <w:rPr>
          <w:lang w:val="pt_PT" w:bidi="pt_PT"/>
        </w:rPr>
      </w:r>
      <w:r>
        <w:rPr>
          <w:lang w:val="pt_PT" w:bidi="pt_PT"/>
        </w:rPr>
        <w:t>Lembre-se de que o povo de Nínive se afastou do pecado e se voltou para Deus por causa do que Jonas disse a eles. É importante lembrar que quando Jesus usa a frase “eis aqui” ou “olhe”, significa que deveríamos prestar muita atenção ao que se segue. Lembre-se de que Jesus disse que algo maior do que Jonas está aqui.</w:t>
      </w:r>
    </w:p>
    <w:p>
      <w:pPr/>
      <w:r>
        <w:rPr>
          <w:lang w:val="pt_PT" w:bidi="pt_PT"/>
        </w:rPr>
      </w:r>
      <w:r>
        <w:rPr>
          <w:lang w:val="pt_PT" w:bidi="pt_PT"/>
        </w:rPr>
        <w:t>É importante lembrar que no julgamento, as pessoas na cidade de Nínive acusarão as pessoas dos dias de Jesus. Jesus disse que ele é maior, ou mais importante, do que Jonas. Jesus também lembrou aos líderes religiosos que a rainha de Sabá veio de um país estrangeiro que ficava muito longe de Israel. Ela queria ouvir as palavras de Salomão. Há muito tempo, Salomão foi um rei judeu conhecido por sua sabedoria. É importante lembrar que Jesus disse que a rainha de Sabá também acusará as pessoas do dia de Jesus no julgamento.</w:t>
      </w:r>
    </w:p>
    <w:p>
      <w:pPr/>
      <w:r>
        <w:rPr>
          <w:lang w:val="pt_PT" w:bidi="pt_PT"/>
        </w:rPr>
      </w:r>
      <w:r>
        <w:rPr>
          <w:lang w:val="pt_PT" w:bidi="pt_PT"/>
        </w:rPr>
        <w:t>Jesus disse que ele é maior do que Jonas e o rei Salomão. Isso teria sido chocante para o público de Jesus, porque Jonas e Salomão eram bem respeitados pelos judeus. Mas como Jesus é o Filho do Homem, ou o Salvador prometido de Deus, ele é muito mais importante do que ambos.</w:t>
      </w:r>
    </w:p>
    <w:p>
      <w:pPr/>
      <w:r>
        <w:rPr>
          <w:lang w:val="pt_PT" w:bidi="pt_PT"/>
        </w:rPr>
      </w:r>
      <w:r>
        <w:rPr>
          <w:lang w:val="pt_PT" w:bidi="pt_PT"/>
        </w:rPr>
        <w:t>Na terceira cena, Jesus conta uma história para fazer uma comparação. Não significa que essa história foi um evento real. Considere que Jesus compara o interior de uma pessoa com uma casa. Se uma pessoa não for a casa do Espírito de Deus, então essa pessoa pode se tornar uma casa para os espíritos malignos. As pessoas com quem Jesus estava falando precisavam substituir o mal em suas vidas pelo poder de Deus.</w:t>
      </w:r>
    </w:p>
    <w:p>
      <w:pPr/>
      <w:r>
        <w:rPr>
          <w:lang w:val="pt_PT" w:bidi="pt_PT"/>
        </w:rPr>
      </w:r>
      <w:r>
        <w:rPr>
          <w:lang w:val="pt_PT" w:bidi="pt_PT"/>
        </w:rPr>
        <w:t>Jesus termina essa passagem com um resumo. Ele diz que as pessoas de seus dias serão como essa casa cheia de espíritos malignos se elas não mudarem.</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Alguns mestres da lei e fariseus</w:t>
      </w:r>
    </w:p>
    <w:p>
      <w:pPr>
        <w:pStyle w:val="ListBullet"/>
        <w:spacing w:line="240" w:lineRule="auto"/>
        <w:ind w:left="720"/>
      </w:pPr>
      <w:r>
        <w:rPr>
          <w:lang w:val="pt_PT" w:bidi="pt_PT"/>
        </w:rPr>
      </w:r>
      <w:r>
        <w:rPr>
          <w:lang w:val="pt_PT" w:bidi="pt_PT"/>
        </w:rPr>
        <w:t>O profeta Jonas</w:t>
      </w:r>
    </w:p>
    <w:p>
      <w:pPr>
        <w:pStyle w:val="ListBullet"/>
        <w:spacing w:line="240" w:lineRule="auto"/>
        <w:ind w:left="720"/>
      </w:pPr>
      <w:r>
        <w:rPr>
          <w:lang w:val="pt_PT" w:bidi="pt_PT"/>
        </w:rPr>
      </w:r>
      <w:r>
        <w:rPr>
          <w:lang w:val="pt_PT" w:bidi="pt_PT"/>
        </w:rPr>
        <w:t>Um peixe gigante</w:t>
      </w:r>
    </w:p>
    <w:p>
      <w:pPr>
        <w:pStyle w:val="ListBullet"/>
        <w:spacing w:line="240" w:lineRule="auto"/>
        <w:ind w:left="720"/>
      </w:pPr>
      <w:r>
        <w:rPr>
          <w:lang w:val="pt_PT" w:bidi="pt_PT"/>
        </w:rPr>
      </w:r>
      <w:r>
        <w:rPr>
          <w:lang w:val="pt_PT" w:bidi="pt_PT"/>
        </w:rPr>
        <w:t>Pessoas de Nínive</w:t>
      </w:r>
    </w:p>
    <w:p>
      <w:pPr>
        <w:pStyle w:val="ListBullet"/>
        <w:spacing w:line="240" w:lineRule="auto"/>
        <w:ind w:left="720"/>
      </w:pPr>
      <w:r>
        <w:rPr>
          <w:lang w:val="pt_PT" w:bidi="pt_PT"/>
        </w:rPr>
      </w:r>
      <w:r>
        <w:rPr>
          <w:lang w:val="pt_PT" w:bidi="pt_PT"/>
        </w:rPr>
        <w:t>Rainha de Sabá</w:t>
      </w:r>
    </w:p>
    <w:p>
      <w:pPr>
        <w:pStyle w:val="ListBullet"/>
        <w:spacing w:line="240" w:lineRule="auto"/>
        <w:ind w:left="720"/>
      </w:pPr>
      <w:r>
        <w:rPr>
          <w:lang w:val="pt_PT" w:bidi="pt_PT"/>
        </w:rPr>
      </w:r>
      <w:r>
        <w:rPr>
          <w:lang w:val="pt_PT" w:bidi="pt_PT"/>
        </w:rPr>
        <w:t>Rei Salomão</w:t>
      </w:r>
    </w:p>
    <w:p>
      <w:pPr>
        <w:pStyle w:val="ListBullet"/>
        <w:spacing w:line="240" w:lineRule="auto"/>
        <w:ind w:left="720"/>
      </w:pPr>
      <w:r>
        <w:rPr>
          <w:lang w:val="pt_PT" w:bidi="pt_PT"/>
        </w:rPr>
      </w:r>
      <w:r>
        <w:rPr>
          <w:lang w:val="pt_PT" w:bidi="pt_PT"/>
        </w:rPr>
        <w:t>8 espíritos malignos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acabou de ensinar que o que uma pessoa diz reflete o que está em seu coração. Então, alguns dos mestres da lei e os fariseus dizem a Jesus: “Queremos que você nos mostre um sinal milagroso para provar que você é de Deus”. Jesus diz a eles que eles são maus e infiéis a Deus. Jesus diz a eles que o sinal de Jonas era o único sinal que eles teriam.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Perguntem aos atores que interpretam os mestres da lei e os fariseus: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Jonas sendo engolido por um peixe gigante. Jonas está dentro do peixe por três dias e ele está orando a Deus para resgatá-lo. Então, Deus faz o peixe vomitar Jonas na terra.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Jonas: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Deus faz o peixe vomitar Jonas na terra. Então Jonas continua indo para Nínive e prega ao povo lá para se voltar para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 povo em Nínive: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Como os líderes religiosos não acreditavam em Jesus, Jesus diz a eles que o povo de Nínive se levantará para acusá-los no dia do julgamento. Jesus também lembrou aos líderes religiosos sobre o momento em que a rainha de Sabá queria ouvir as palavras de Salomão. Jesus disse que a rainha de Sabá os acusará no dia do julgamento. Jesus diz aos líderes religiosos que ele é mais importante do que Jonas e ele é mais importante do que Salomão.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a rainha de Sabá: “Como você está se sentindo?” Você pode ouvir coisas como:</w:t>
      </w:r>
    </w:p>
    <w:p>
      <w:pPr>
        <w:pStyle w:val="ListBullet"/>
        <w:spacing w:line="240" w:lineRule="auto"/>
        <w:ind w:left="720"/>
      </w:pPr>
      <w:r>
        <w:rPr>
          <w:lang w:val="pt_PT" w:bidi="pt_PT"/>
        </w:rPr>
      </w:r>
      <w:r>
        <w:rPr>
          <w:lang w:val="pt_PT" w:bidi="pt_PT"/>
        </w:rPr>
        <w:t>Pergunte ao ator que interpreta o Rei Salomão: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ensina sobre o que acontecerá com o povo mau de Seu tempo comparando o interior de uma pessoa com uma casa que um espírito maligno foi forçado a sair. Se uma pessoa não for a casa do Espírito de Deus, então essa pessoa pode se tornar uma casa para os espíritos malignos.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Alguns dos </w:t>
      </w:r>
      <w:r>
        <w:rPr>
          <w:b/>
          <w:lang w:val="pt_PT" w:bidi="pt_PT"/>
        </w:rPr>
        <w:t>escribas</w:t>
      </w:r>
      <w:r>
        <w:rPr>
          <w:lang w:val="pt_PT" w:bidi="pt_PT"/>
        </w:rPr>
        <w:t xml:space="preserve">, ou </w:t>
      </w:r>
      <w:r>
        <w:rPr>
          <w:b/>
          <w:lang w:val="pt_PT" w:bidi="pt_PT"/>
        </w:rPr>
        <w:t>mestres da lei</w:t>
      </w:r>
      <w:r>
        <w:rPr>
          <w:lang w:val="pt_PT" w:bidi="pt_PT"/>
        </w:rPr>
        <w:t xml:space="preserve">, e </w:t>
      </w:r>
      <w:r>
        <w:rPr>
          <w:b/>
          <w:lang w:val="pt_PT" w:bidi="pt_PT"/>
        </w:rPr>
        <w:t>fariseus</w:t>
      </w:r>
      <w:r>
        <w:rPr>
          <w:lang w:val="pt_PT" w:bidi="pt_PT"/>
        </w:rPr>
        <w:t xml:space="preserve"> dizem a Jesus: “</w:t>
      </w:r>
      <w:r>
        <w:rPr>
          <w:b/>
          <w:lang w:val="pt_PT" w:bidi="pt_PT"/>
        </w:rPr>
        <w:t>Mestre</w:t>
      </w:r>
      <w:r>
        <w:rPr>
          <w:lang w:val="pt_PT" w:bidi="pt_PT"/>
        </w:rPr>
        <w:t xml:space="preserve">, nos mostre um </w:t>
      </w:r>
      <w:r>
        <w:rPr>
          <w:b/>
          <w:lang w:val="pt_PT" w:bidi="pt_PT"/>
        </w:rPr>
        <w:t>sinal</w:t>
      </w:r>
      <w:r>
        <w:rPr>
          <w:lang w:val="pt_PT" w:bidi="pt_PT"/>
        </w:rPr>
        <w:t>”.</w:t>
      </w:r>
    </w:p>
    <w:p>
      <w:pPr/>
      <w:r>
        <w:rPr>
          <w:lang w:val="pt_PT" w:bidi="pt_PT"/>
        </w:rPr>
      </w:r>
      <w:r>
        <w:rPr>
          <w:lang w:val="pt_PT" w:bidi="pt_PT"/>
        </w:rPr>
        <w:t xml:space="preserve">Um </w:t>
      </w:r>
      <w:r>
        <w:rPr>
          <w:b/>
          <w:lang w:val="pt_PT" w:bidi="pt_PT"/>
        </w:rPr>
        <w:t>escriba</w:t>
      </w:r>
      <w:r>
        <w:rPr>
          <w:lang w:val="pt_PT" w:bidi="pt_PT"/>
        </w:rPr>
        <w:t xml:space="preserve"> era uma pessoa que estudava a lei judaica e era respeitada pelo povo porque sabiam muito. Os </w:t>
      </w:r>
      <w:r>
        <w:rPr>
          <w:b/>
          <w:lang w:val="pt_PT" w:bidi="pt_PT"/>
        </w:rPr>
        <w:t>fariseus</w:t>
      </w:r>
      <w:r>
        <w:rPr>
          <w:lang w:val="pt_PT" w:bidi="pt_PT"/>
        </w:rPr>
        <w:t xml:space="preserve"> eram o grupo mais influente de líderes religiosos judeus. Use a mesma palavra para escribas e fariseus que você usou em passagens anteriores. </w:t>
      </w:r>
      <w:r>
        <w:rPr>
          <w:lang w:val="pt_PT" w:bidi="pt_PT"/>
        </w:rPr>
        <w:t>Mestres da lei</w:t>
      </w:r>
      <w:r>
        <w:rPr>
          <w:lang w:val="pt_PT" w:bidi="pt_PT"/>
        </w:rPr>
        <w:t xml:space="preserve"> e </w:t>
      </w:r>
      <w:r>
        <w:rPr>
          <w:lang w:val="pt_PT" w:bidi="pt_PT"/>
        </w:rPr>
        <w:t>fariseus</w:t>
      </w:r>
      <w:r>
        <w:rPr>
          <w:lang w:val="pt_PT" w:bidi="pt_PT"/>
        </w:rPr>
        <w:t xml:space="preserve"> estão no Glossário Mestre.</w:t>
      </w:r>
    </w:p>
    <w:p>
      <w:pPr/>
      <w:r>
        <w:rPr>
          <w:lang w:val="pt_PT" w:bidi="pt_PT"/>
        </w:rPr>
      </w:r>
      <w:r>
        <w:rPr>
          <w:b/>
          <w:lang w:val="pt_PT" w:bidi="pt_PT"/>
        </w:rPr>
        <w:t>Mestre</w:t>
      </w:r>
      <w:r>
        <w:rPr>
          <w:lang w:val="pt_PT" w:bidi="pt_PT"/>
        </w:rPr>
        <w:t xml:space="preserve"> era uma maneira educada de se dirigir a alguém que era um mestre das coisas de Deus. No livro de Mateus, apenas aqueles que não seguiam Jesus o chamavam de mestre. Use a mesma palavra para mestre que você usou em passagens anteriores. Consulte o Glossário Mestre para uma definição mais completa de </w:t>
      </w:r>
      <w:r>
        <w:rPr>
          <w:lang w:val="pt_PT" w:bidi="pt_PT"/>
        </w:rPr>
        <w:t>mestre</w:t>
      </w:r>
      <w:r>
        <w:rPr>
          <w:lang w:val="pt_PT" w:bidi="pt_PT"/>
        </w:rPr>
        <w:t>.</w:t>
      </w:r>
    </w:p>
    <w:p>
      <w:pPr/>
      <w:r>
        <w:rPr>
          <w:lang w:val="pt_PT" w:bidi="pt_PT"/>
        </w:rPr>
      </w:r>
      <w:r>
        <w:rPr>
          <w:lang w:val="pt_PT" w:bidi="pt_PT"/>
        </w:rPr>
        <w:t xml:space="preserve">Um </w:t>
      </w:r>
      <w:r>
        <w:rPr>
          <w:b/>
          <w:lang w:val="pt_PT" w:bidi="pt_PT"/>
        </w:rPr>
        <w:t>sinal</w:t>
      </w:r>
      <w:r>
        <w:rPr>
          <w:lang w:val="pt_PT" w:bidi="pt_PT"/>
        </w:rPr>
        <w:t xml:space="preserve"> na Bíblia é um sinal ou indicação de que algo é verdadeiro ou acontecerá. Consulte o Glossário Mestre para uma definição mais completa de </w:t>
      </w:r>
      <w:r>
        <w:rPr>
          <w:lang w:val="pt_PT" w:bidi="pt_PT"/>
        </w:rPr>
        <w:t>sinal</w:t>
      </w:r>
      <w:r>
        <w:rPr>
          <w:lang w:val="pt_PT" w:bidi="pt_PT"/>
        </w:rPr>
        <w:t>.</w:t>
      </w:r>
    </w:p>
    <w:p>
      <w:pPr/>
      <w:r>
        <w:rPr>
          <w:lang w:val="pt_PT" w:bidi="pt_PT"/>
        </w:rPr>
      </w:r>
      <w:r>
        <w:rPr>
          <w:lang w:val="pt_PT" w:bidi="pt_PT"/>
        </w:rPr>
        <w:t xml:space="preserve">Jesus respondeu aos líderes religiosos dizendo que eles são uma </w:t>
      </w:r>
      <w:r>
        <w:rPr>
          <w:b/>
          <w:lang w:val="pt_PT" w:bidi="pt_PT"/>
        </w:rPr>
        <w:t>geração</w:t>
      </w:r>
      <w:r>
        <w:rPr>
          <w:lang w:val="pt_PT" w:bidi="pt_PT"/>
        </w:rPr>
        <w:t xml:space="preserve"> má e adúltera porque pediram um sinal. Ele também disse que o único sinal que eles terão é o sinal do </w:t>
      </w:r>
      <w:r>
        <w:rPr>
          <w:b/>
          <w:lang w:val="pt_PT" w:bidi="pt_PT"/>
        </w:rPr>
        <w:t>profeta</w:t>
      </w:r>
      <w:r>
        <w:rPr>
          <w:lang w:val="pt_PT" w:bidi="pt_PT"/>
        </w:rPr>
        <w:t xml:space="preserve"> Jonas. Aqui, </w:t>
      </w:r>
      <w:r>
        <w:rPr>
          <w:b/>
          <w:lang w:val="pt_PT" w:bidi="pt_PT"/>
        </w:rPr>
        <w:t>geração</w:t>
      </w:r>
      <w:r>
        <w:rPr>
          <w:lang w:val="pt_PT" w:bidi="pt_PT"/>
        </w:rPr>
        <w:t xml:space="preserve"> se refere às pessoas que vivem no mesmo período de tempo. Um </w:t>
      </w:r>
      <w:r>
        <w:rPr>
          <w:b/>
          <w:lang w:val="pt_PT" w:bidi="pt_PT"/>
        </w:rPr>
        <w:t>profeta</w:t>
      </w:r>
      <w:r>
        <w:rPr>
          <w:lang w:val="pt_PT" w:bidi="pt_PT"/>
        </w:rPr>
        <w:t xml:space="preserve"> é um mensageiro enviado por Deus. Use a mesma palavra para geração e profeta que você usou em passagens anteriores. Tanto </w:t>
      </w:r>
      <w:r>
        <w:rPr>
          <w:lang w:val="pt_PT" w:bidi="pt_PT"/>
        </w:rPr>
        <w:t>geração</w:t>
      </w:r>
      <w:r>
        <w:rPr>
          <w:lang w:val="pt_PT" w:bidi="pt_PT"/>
        </w:rPr>
        <w:t xml:space="preserve"> quanto </w:t>
      </w:r>
      <w:r>
        <w:rPr>
          <w:lang w:val="pt_PT" w:bidi="pt_PT"/>
        </w:rPr>
        <w:t>profeta</w:t>
      </w:r>
      <w:r>
        <w:rPr>
          <w:lang w:val="pt_PT" w:bidi="pt_PT"/>
        </w:rPr>
        <w:t xml:space="preserve"> estão no Glossário Mestre.</w:t>
      </w:r>
    </w:p>
    <w:p>
      <w:pPr/>
      <w:r>
        <w:rPr>
          <w:lang w:val="pt_PT" w:bidi="pt_PT"/>
        </w:rPr>
      </w:r>
      <w:r>
        <w:rPr>
          <w:lang w:val="pt_PT" w:bidi="pt_PT"/>
        </w:rPr>
        <w:t xml:space="preserve">Jesus diz que o </w:t>
      </w:r>
      <w:r>
        <w:rPr>
          <w:b/>
          <w:lang w:val="pt_PT" w:bidi="pt_PT"/>
        </w:rPr>
        <w:t>Filho do Homem</w:t>
      </w:r>
      <w:r>
        <w:rPr>
          <w:lang w:val="pt_PT" w:bidi="pt_PT"/>
        </w:rPr>
        <w:t xml:space="preserve"> ficará três dias e três noites no “coração da terra”, ou no túmulo. O Filho do Homem é um título para Jesus que mostra que ele é o Salvador prometido e que ele tem a mesma natureza e autoridade que Deus. Use a mesma palavra para Filho do Homem que você usou em passagens anteriores. Consulte o Glossário Mestre para uma definição mais completa de </w:t>
      </w:r>
      <w:r>
        <w:rPr>
          <w:lang w:val="pt_PT" w:bidi="pt_PT"/>
        </w:rPr>
        <w:t>Filho do Homem</w:t>
      </w:r>
      <w:r>
        <w:rPr>
          <w:lang w:val="pt_PT" w:bidi="pt_PT"/>
        </w:rPr>
        <w:t>.</w:t>
      </w:r>
    </w:p>
    <w:p>
      <w:pPr/>
      <w:r>
        <w:rPr>
          <w:lang w:val="pt_PT" w:bidi="pt_PT"/>
        </w:rPr>
      </w:r>
      <w:r>
        <w:rPr>
          <w:lang w:val="pt_PT" w:bidi="pt_PT"/>
        </w:rPr>
        <w:t xml:space="preserve">Jesus disse que as pessoas em Nínive acusariam as pessoas em sua geração no </w:t>
      </w:r>
      <w:r>
        <w:rPr>
          <w:b/>
          <w:lang w:val="pt_PT" w:bidi="pt_PT"/>
        </w:rPr>
        <w:t>julgamento</w:t>
      </w:r>
      <w:r>
        <w:rPr>
          <w:lang w:val="pt_PT" w:bidi="pt_PT"/>
        </w:rPr>
        <w:t xml:space="preserve">. O julgamento é um tempo no fim do mundo em que Deus julgará todas as pessoas pelo que disseram e fizeram. Jonas foi enviado para Nínive centenas de anos antes dessa história. Deus queria que Jonas ensinasse às pessoas em Nínive sobre ele. As pessoas em Nínive se arrependeram de seu pecado depois que Jonas contou a elas sobre Deus. </w:t>
      </w:r>
      <w:r>
        <w:rPr>
          <w:b/>
          <w:lang w:val="pt_PT" w:bidi="pt_PT"/>
        </w:rPr>
        <w:t>Arrepender</w:t>
      </w:r>
      <w:r>
        <w:rPr>
          <w:lang w:val="pt_PT" w:bidi="pt_PT"/>
        </w:rPr>
        <w:t xml:space="preserve"> significa se afastar do pecado e se voltar para Deus. O </w:t>
      </w:r>
      <w:r>
        <w:rPr>
          <w:b/>
          <w:lang w:val="pt_PT" w:bidi="pt_PT"/>
        </w:rPr>
        <w:t>pecado</w:t>
      </w:r>
      <w:r>
        <w:rPr>
          <w:lang w:val="pt_PT" w:bidi="pt_PT"/>
        </w:rPr>
        <w:t xml:space="preserve"> é qualquer ato de desobediência contra Deus. Use a mesma palavra para arrepender que você usou em passagens anteriores. Consulte o Glossário Mestre para uma definição mais completa de </w:t>
      </w:r>
      <w:r>
        <w:rPr>
          <w:lang w:val="pt_PT" w:bidi="pt_PT"/>
        </w:rPr>
        <w:t>arrepender</w:t>
      </w:r>
      <w:r>
        <w:rPr>
          <w:lang w:val="pt_PT" w:bidi="pt_PT"/>
        </w:rPr>
        <w:t xml:space="preserve"> e </w:t>
      </w:r>
      <w:r>
        <w:rPr>
          <w:lang w:val="pt_PT" w:bidi="pt_PT"/>
        </w:rPr>
        <w:t>pecado</w:t>
      </w:r>
      <w:r>
        <w:rPr>
          <w:lang w:val="pt_PT" w:bidi="pt_PT"/>
        </w:rPr>
        <w:t>.</w:t>
      </w:r>
    </w:p>
    <w:p>
      <w:pPr/>
      <w:r>
        <w:rPr>
          <w:lang w:val="pt_PT" w:bidi="pt_PT"/>
        </w:rPr>
      </w:r>
      <w:r>
        <w:rPr>
          <w:lang w:val="pt_PT" w:bidi="pt_PT"/>
        </w:rPr>
        <w:t xml:space="preserve">Jesus também disse a eles que a rainha do sul os acusará no julgamento. A rainha do sul é a rainha de Sabá. Centenas de anos antes dessa história, ela viajou para Israel para ouvir a </w:t>
      </w:r>
      <w:r>
        <w:rPr>
          <w:b/>
          <w:lang w:val="pt_PT" w:bidi="pt_PT"/>
        </w:rPr>
        <w:t>sabedoria</w:t>
      </w:r>
      <w:r>
        <w:rPr>
          <w:lang w:val="pt_PT" w:bidi="pt_PT"/>
        </w:rPr>
        <w:t xml:space="preserve"> do rei Salomão. A sabedoria é pensar coisas que são verdadeiras e fazer coisas que são boas. Use a mesma palavra para sabedoria que você usou em passagens anteriores. Consulte o Glossário Mestre para uma definição mais completa de </w:t>
      </w:r>
      <w:r>
        <w:rPr>
          <w:lang w:val="pt_PT" w:bidi="pt_PT"/>
        </w:rPr>
        <w:t>sabedoria</w:t>
      </w:r>
      <w:r>
        <w:rPr>
          <w:lang w:val="pt_PT" w:bidi="pt_PT"/>
        </w:rPr>
        <w:t>.</w:t>
      </w:r>
    </w:p>
    <w:p>
      <w:pPr/>
      <w:r>
        <w:rPr>
          <w:lang w:val="pt_PT" w:bidi="pt_PT"/>
        </w:rPr>
      </w:r>
      <w:r>
        <w:rPr>
          <w:lang w:val="pt_PT" w:bidi="pt_PT"/>
        </w:rPr>
        <w:t xml:space="preserve">Então, Jesus falou sobre as pessoas que são libertas dos espíritos impuros, ou maus. Quando o </w:t>
      </w:r>
      <w:r>
        <w:rPr>
          <w:b/>
          <w:lang w:val="pt_PT" w:bidi="pt_PT"/>
        </w:rPr>
        <w:t>espírito impuro</w:t>
      </w:r>
      <w:r>
        <w:rPr>
          <w:lang w:val="pt_PT" w:bidi="pt_PT"/>
        </w:rPr>
        <w:t xml:space="preserve"> deixa uma pessoa, ele viaja para </w:t>
      </w:r>
      <w:r>
        <w:rPr>
          <w:b/>
          <w:lang w:val="pt_PT" w:bidi="pt_PT"/>
        </w:rPr>
        <w:t>lugares sem água</w:t>
      </w:r>
      <w:r>
        <w:rPr>
          <w:lang w:val="pt_PT" w:bidi="pt_PT"/>
        </w:rPr>
        <w:t xml:space="preserve">, ou o </w:t>
      </w:r>
      <w:r>
        <w:rPr>
          <w:b/>
          <w:lang w:val="pt_PT" w:bidi="pt_PT"/>
        </w:rPr>
        <w:t>deserto</w:t>
      </w:r>
      <w:r>
        <w:rPr>
          <w:lang w:val="pt_PT" w:bidi="pt_PT"/>
        </w:rPr>
        <w:t xml:space="preserve">. </w:t>
      </w:r>
      <w:r>
        <w:rPr>
          <w:b/>
          <w:lang w:val="pt_PT" w:bidi="pt_PT"/>
        </w:rPr>
        <w:t>Impuro</w:t>
      </w:r>
      <w:r>
        <w:rPr>
          <w:lang w:val="pt_PT" w:bidi="pt_PT"/>
        </w:rPr>
        <w:t xml:space="preserve"> se refere a alguém ou algo que é inapto para ser usado por Deus. Todos os </w:t>
      </w:r>
      <w:r>
        <w:rPr>
          <w:b/>
          <w:lang w:val="pt_PT" w:bidi="pt_PT"/>
        </w:rPr>
        <w:t>espíritos maus</w:t>
      </w:r>
      <w:r>
        <w:rPr>
          <w:lang w:val="pt_PT" w:bidi="pt_PT"/>
        </w:rPr>
        <w:t xml:space="preserve"> são impuros. Ermo, ou </w:t>
      </w:r>
      <w:r>
        <w:rPr>
          <w:b/>
          <w:lang w:val="pt_PT" w:bidi="pt_PT"/>
        </w:rPr>
        <w:t>deserto</w:t>
      </w:r>
      <w:r>
        <w:rPr>
          <w:lang w:val="pt_PT" w:bidi="pt_PT"/>
        </w:rPr>
        <w:t xml:space="preserve">, se refere a uma área da terra onde ninguém vive e poucas plantas crescem. Use a mesma palavra para espírito impuro, ou mau e deserto que você usou em passagens anteriores. Consulte o Glossário Mestre para uma definição mais completa de impuro, ou </w:t>
      </w:r>
      <w:r>
        <w:rPr>
          <w:lang w:val="pt_PT" w:bidi="pt_PT"/>
        </w:rPr>
        <w:t>espírito mau</w:t>
      </w:r>
      <w:r>
        <w:rPr>
          <w:lang w:val="pt_PT" w:bidi="pt_PT"/>
        </w:rPr>
        <w:t xml:space="preserve"> e </w:t>
      </w:r>
      <w:r>
        <w:rPr>
          <w:lang w:val="pt_PT" w:bidi="pt_PT"/>
        </w:rPr>
        <w:t>deserto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12:46–50</w:t>
      </w:r>
      <w:r>
        <w:rPr>
          <w:lang w:val="pt_PT" w:bidi="pt_PT"/>
        </w:rPr>
      </w:r>
    </w:p>
    <w:p>
      <w:pPr>
        <w:pStyle w:val="Heading3"/>
      </w:pPr>
      <w:r>
        <w:rPr>
          <w:lang w:val="pt_PT" w:bidi="pt_PT"/>
        </w:rPr>
        <w:t>Ouvir e Sentir</w:t>
      </w:r>
    </w:p>
    <w:p>
      <w:pPr/>
      <w:r>
        <w:rPr>
          <w:lang w:val="pt_PT" w:bidi="pt_PT"/>
        </w:rPr>
      </w:r>
      <w:r>
        <w:rPr>
          <w:lang w:val="pt_PT" w:bidi="pt_PT"/>
        </w:rPr>
        <w:t>Ouçam Mateus 12.46–50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história, Mateus registra a conversa de Jesus com um homem sobre as pessoas que Jesus considerava ser sua verdadeira família. Na última história, alguns dos líderes religiosos pediram a Jesus para mostrar a eles um milagre especial para provar que suas ações eram de Deus. Jesus lembrou a eles sobre o quão importantes o profeta Jonas e o rei Salomão eram para o povo judeu. Mas Jesus disse a eles que ele é mais importante do que ambos. Ele também fez uma comparação sobre um espírito maligno que foi forçado a deixar uma casa, mas voltou para a casa porque ela estava vazia. Jesus fez essa comparação para ensinar a eles que eles precisavam substituir o mal em suas vidas pelo poder de Deus e se comprometer a seguir Jesus completamente.</w:t>
      </w:r>
    </w:p>
    <w:p>
      <w:pPr/>
      <w:r>
        <w:rPr>
          <w:lang w:val="pt_PT" w:bidi="pt_PT"/>
        </w:rPr>
      </w:r>
      <w:r>
        <w:rPr>
          <w:lang w:val="pt_PT" w:bidi="pt_PT"/>
        </w:rPr>
        <w:t>Outras pessoas ouviram as coisas que Jesus estava dizendo aos líderes religiosos. Mateus usa a palavra "eis aqui" para mostrar que foi inesperado o fato de a mãe e os irmãos de Jesus estarem fora da casa onde ele estava falando. A mãe de Jesus, Maria e seus irmãos vieram para vê-lo e falar com ele. A palavra usada para "irmãos" poderia se referir a irmãos literais de Jesus que eram mais jovens do que ele ou também poderia se referir aos primos de Jesus. O evangelho de Lucas nos diz que a família de Jesus não poderia se encontrar com ele porque havia muitas pessoas ao seu redor.</w:t>
      </w:r>
    </w:p>
    <w:p>
      <w:pPr/>
      <w:r>
        <w:rPr>
          <w:lang w:val="pt_PT" w:bidi="pt_PT"/>
        </w:rPr>
      </w:r>
      <w:r>
        <w:rPr>
          <w:lang w:val="pt_PT" w:bidi="pt_PT"/>
        </w:rPr>
        <w:t>Parem e discutam: quantas vezes os parentes vão visitar outros membros da família? Quais são algumas razões pelas quais os parentes vão visitar uns aos outros?</w:t>
      </w:r>
    </w:p>
    <w:p>
      <w:pPr/>
      <w:r>
        <w:rPr>
          <w:lang w:val="pt_PT" w:bidi="pt_PT"/>
        </w:rPr>
      </w:r>
      <w:r>
        <w:rPr>
          <w:lang w:val="pt_PT" w:bidi="pt_PT"/>
        </w:rPr>
        <w:t>Um homem que estava na multidão disse a Jesus que sua família queria falar com ele. Não sabemos quem era essa pessoa. Então, Jesus perguntou ao homem: “Quem é minha mãe e quem são meus irmãos?”. Jesus não queria que o homem respondesse a essa pergunta. Jesus queria que o homem e as outras pessoas pensassem cuidadosamente sobre o que ele estava dizendo. Jesus apontou na direção de seus 12 seguidores mais próximos para mostrar à multidão sobre quem ele estava falando. Então Jesus disse à multidão: “Essas pessoas são minha mãe e meus irmãos”. Isso mostra que Jesus amava seus seguidores e eles se tornaram sua família.</w:t>
      </w:r>
    </w:p>
    <w:p>
      <w:pPr/>
      <w:r>
        <w:rPr>
          <w:lang w:val="pt_PT" w:bidi="pt_PT"/>
        </w:rPr>
      </w:r>
      <w:r>
        <w:rPr>
          <w:lang w:val="pt_PT" w:bidi="pt_PT"/>
        </w:rPr>
        <w:t>Jesus explica o que ele quer dizer com isso quando ele disse: “Porque quem faz a vontade de Deus, meu Pai no céu, é meu irmão, irmã e mãe”. Jesus se referia a Deus como seu Pai, o que enfatiza que aqueles que seguem Jesus se tornam a verdadeira família de Deus. As pessoas que fazem a vontade de Deus fazem o que Deus quer que elas façam. As pessoas não tinham que ser parentes de Jesus para que Jesus as considerasse família. Eles apenas têm que fazer o que ele ensina a eles a fazer. Jesus adicionou a palavra irmã, mesmo que apenas seus irmãos e mãe tivessem vindo para vê-lo. Isso mostra que as mulheres que seguiam Jesus também eram seus discípulos e parte da verdadeira família de Deus.</w:t>
      </w:r>
    </w:p>
    <w:p>
      <w:pPr/>
      <w:r>
        <w:rPr>
          <w:lang w:val="pt_PT" w:bidi="pt_PT"/>
        </w:rPr>
      </w:r>
      <w:r>
        <w:rPr>
          <w:lang w:val="pt_PT" w:bidi="pt_PT"/>
        </w:rPr>
        <w:t>Parem e discutam: descreva sua família. Como você identifica alguém que é uma família imediata ou que é uma família estendida ou distante? Como alguém fora da família pode ser considerado parte de uma família?</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estava ensinando à multidão de pessoas. De repente, um homem disse a Jesus que sua mãe e irmãos queriam falar com ele.</w:t>
      </w:r>
    </w:p>
    <w:p>
      <w:pPr/>
      <w:r>
        <w:rPr>
          <w:lang w:val="pt_PT" w:bidi="pt_PT"/>
        </w:rPr>
      </w:r>
      <w:r>
        <w:rPr>
          <w:b/>
          <w:lang w:val="pt_PT" w:bidi="pt_PT"/>
        </w:rPr>
        <w:t>Segunda cena:</w:t>
      </w:r>
      <w:r>
        <w:rPr>
          <w:lang w:val="pt_PT" w:bidi="pt_PT"/>
        </w:rPr>
        <w:t xml:space="preserve"> Jesus respondeu ao homem. Jesus disse que quem faz o que seu Pai quer que ele faça é parte de sua família.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na multidão</w:t>
      </w:r>
    </w:p>
    <w:p>
      <w:pPr>
        <w:pStyle w:val="ListBullet"/>
        <w:spacing w:line="240" w:lineRule="auto"/>
        <w:ind w:left="720"/>
      </w:pPr>
      <w:r>
        <w:rPr>
          <w:lang w:val="pt_PT" w:bidi="pt_PT"/>
        </w:rPr>
      </w:r>
      <w:r>
        <w:rPr>
          <w:lang w:val="pt_PT" w:bidi="pt_PT"/>
        </w:rPr>
        <w:t>A mãe e irmãos de Jesus</w:t>
      </w:r>
    </w:p>
    <w:p>
      <w:pPr>
        <w:pStyle w:val="ListBullet"/>
        <w:spacing w:line="240" w:lineRule="auto"/>
        <w:ind w:left="720"/>
      </w:pPr>
      <w:r>
        <w:rPr>
          <w:lang w:val="pt_PT" w:bidi="pt_PT"/>
        </w:rPr>
      </w:r>
      <w:r>
        <w:rPr>
          <w:lang w:val="pt_PT" w:bidi="pt_PT"/>
        </w:rPr>
        <w:t>Um homem falando com Jesus</w:t>
      </w:r>
    </w:p>
    <w:p>
      <w:pPr>
        <w:pStyle w:val="ListBullet"/>
        <w:spacing w:line="240" w:lineRule="auto"/>
        <w:ind w:left="720"/>
      </w:pPr>
      <w:r>
        <w:rPr>
          <w:lang w:val="pt_PT" w:bidi="pt_PT"/>
        </w:rPr>
      </w:r>
      <w:r>
        <w:rPr>
          <w:lang w:val="pt_PT" w:bidi="pt_PT"/>
        </w:rPr>
        <w:t>Os 12 discípulos de Jesus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na última história, Jesus acabou de fazer uma comparação sobre um espírito maligno que foi forçado a deixar uma casa, mas voltou para a casa porque ela estava vazia. Jesus fez essa comparação para ensinar a eles que eles precisavam substituir o mal em suas vidas pelo poder de Deus e se comprometer a seguir Jesus completamente.</w:t>
      </w:r>
    </w:p>
    <w:p>
      <w:pPr/>
      <w:r>
        <w:rPr>
          <w:lang w:val="pt_PT" w:bidi="pt_PT"/>
        </w:rPr>
      </w:r>
      <w:r>
        <w:rPr>
          <w:lang w:val="pt_PT" w:bidi="pt_PT"/>
        </w:rPr>
        <w:t>Jesus ainda estava falando com as mesmas pessoas e estava dentro de uma casa. Mateus usou a frase "eis aqui" para mostrar que era inesperado que a família de Jesus estivesse fora da casa. Um homem que estava lá disse a Jesus que sua mãe e irmãos estavam fora da casa.</w:t>
      </w:r>
    </w:p>
    <w:p>
      <w:pPr/>
      <w:r>
        <w:rPr>
          <w:lang w:val="pt_PT" w:bidi="pt_PT"/>
        </w:rPr>
      </w:r>
      <w:r>
        <w:rPr>
          <w:lang w:val="pt_PT" w:bidi="pt_PT"/>
        </w:rPr>
        <w:t>Na segunda cena, Jesus perguntou: “Quem é minha mãe e quem são meus irmãos?”. Ele não queria que o homem respondesse. Jesus queria que o homem e as outras pessoas pensassem cuidadosamente sobre o que ele estava dizendo.</w:t>
      </w:r>
    </w:p>
    <w:p>
      <w:pPr/>
      <w:r>
        <w:rPr>
          <w:lang w:val="pt_PT" w:bidi="pt_PT"/>
        </w:rPr>
      </w:r>
      <w:r>
        <w:rPr>
          <w:lang w:val="pt_PT" w:bidi="pt_PT"/>
        </w:rPr>
        <w:t>Então Jesus apontou para seus 12 discípulos e disse que eles são sua família. É importante lembrar que Jesus disse: “Quem faz a vontade de Deus, meu Pai no céu, é meu irmão e irmã e mãe”. Lembre-se de que nesse caso, Jesus está se referindo a um irmão ou irmã mais jovem.</w:t>
      </w:r>
    </w:p>
    <w:p>
      <w:pPr/>
      <w:r>
        <w:rPr>
          <w:lang w:val="pt_PT" w:bidi="pt_PT"/>
        </w:rPr>
      </w:r>
      <w:r>
        <w:rPr>
          <w:lang w:val="pt_PT" w:bidi="pt_PT"/>
        </w:rPr>
        <w:t>Parem e discutam: qual palavra ou palavras em seu idioma descrevem alguém que é um irmão ou irmã mais jovem?</w:t>
      </w:r>
    </w:p>
    <w:p>
      <w:pPr/>
      <w:r>
        <w:rPr>
          <w:lang w:val="pt_PT" w:bidi="pt_PT"/>
        </w:rPr>
      </w:r>
      <w:r>
        <w:rPr>
          <w:lang w:val="pt_PT" w:bidi="pt_PT"/>
        </w:rPr>
        <w:t>É importante lembrar que Jesus adicionou a irmã, mesmo que sua irmã não tivesse vindo para visitá-lo porque as mulheres também seguiam Jesus. Lembre-se que as pessoas que fazem a vontade de Deus fazem o que Deus quer que elas façam.</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na multidão</w:t>
      </w:r>
    </w:p>
    <w:p>
      <w:pPr>
        <w:pStyle w:val="ListBullet"/>
        <w:spacing w:line="240" w:lineRule="auto"/>
        <w:ind w:left="720"/>
      </w:pPr>
      <w:r>
        <w:rPr>
          <w:lang w:val="pt_PT" w:bidi="pt_PT"/>
        </w:rPr>
      </w:r>
      <w:r>
        <w:rPr>
          <w:lang w:val="pt_PT" w:bidi="pt_PT"/>
        </w:rPr>
        <w:t>A mãe e irmãos de Jesus</w:t>
      </w:r>
    </w:p>
    <w:p>
      <w:pPr>
        <w:pStyle w:val="ListBullet"/>
        <w:spacing w:line="240" w:lineRule="auto"/>
        <w:ind w:left="720"/>
      </w:pPr>
      <w:r>
        <w:rPr>
          <w:lang w:val="pt_PT" w:bidi="pt_PT"/>
        </w:rPr>
      </w:r>
      <w:r>
        <w:rPr>
          <w:lang w:val="pt_PT" w:bidi="pt_PT"/>
        </w:rPr>
        <w:t>Um homem falando com Jesus</w:t>
      </w:r>
    </w:p>
    <w:p>
      <w:pPr>
        <w:pStyle w:val="ListBullet"/>
        <w:spacing w:line="240" w:lineRule="auto"/>
        <w:ind w:left="720"/>
      </w:pPr>
      <w:r>
        <w:rPr>
          <w:lang w:val="pt_PT" w:bidi="pt_PT"/>
        </w:rPr>
      </w:r>
      <w:r>
        <w:rPr>
          <w:lang w:val="pt_PT" w:bidi="pt_PT"/>
        </w:rPr>
        <w:t>Os 12 discípulos de Jesus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estava ensinando à multidão de pessoas. De repente, um homem disse a Jesus que sua mãe e irmãos queriam falar com ele.</w:t>
      </w:r>
    </w:p>
    <w:p>
      <w:pPr/>
      <w:r>
        <w:rPr>
          <w:lang w:val="pt_PT" w:bidi="pt_PT"/>
        </w:rPr>
      </w:r>
      <w:r>
        <w:rPr>
          <w:lang w:val="pt_PT" w:bidi="pt_PT"/>
        </w:rPr>
        <w:t>Encene a mãe de Jesus e os irmãos do lado de fora da casa com algumas pessoas da multidão e pedindo a um homem para dizer a Jesus que eles queriam vê-lo.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mãe e os irmãos de Jesus: “Como vocês estão se sentindo?”. Você pode ouvir coisas como:“Quero realmente falar com meu filho”. “Não vimos Jesus em um longo tempo. Queremos passar tempo com ele”. Ou “Há muitas pessoas aqui. Espero que consigamos falar com Jesus”. Pergunte ao ator que está interpretando Jesus: “Como você está se sentindo?”. Você pode ouvir coisas como:“Amo minha família. Mas preciso ensinar às pessoas o que significa verdadeiramente ser parte da família de Deus”, ou “Estou feliz por minha família estar aqui. Eles precisam ouvir isso também”.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faz uma pergunta para fazer as pessoas pensarem cuidadosamente sobre o que ele estava dizendo. Ele disse: “Quem é minha mãe, e quem são meus irmãos?”. Então Jesus apontou na direção dos discípulos e declarou que eles são sua família.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homem: “Como você está se sentindo?”. Você pode ouvir coisas como:“Por que Jesus fez essa pergunta? Certamente, ele sabe quem são sua mãe e irmãos”. “Pensei que Jesus ficaria mais feliz ao saber que sua família está aqui”. Ou “Jesus está sempre nos ensinando algo novo. Isso deve ser importante aprender”. Pergunte aos atores que interpretam pessoas na multidão “Como vocês estão se sentindo?”. Você pode ouvir coisas como:“Jesus deve querer que pensemos cuidadosamente sobre o que ele está dizendo”, ou “Isso deve significar que podemos ser parte da família de Jesus apenas obedecendo a 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disse que quem faz o que seu Pai quer que ele faça é parte de sua família.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como:“Jesus nos considera família. Essa é uma honra!”. “Nem sempre é fácil fazer o que Deus quer que façamos, mas é importante que façamos”. Ou “Sou grato por ser parte da família de Deus”.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estava ensinando e sua mãe e irmãos estavam fora da casa onde ele estava. Um homem disse a Jesus que sua família estava lá, mas Jesus disse que seus </w:t>
      </w:r>
      <w:r>
        <w:rPr>
          <w:b/>
          <w:lang w:val="pt_PT" w:bidi="pt_PT"/>
        </w:rPr>
        <w:t>discípulos</w:t>
      </w:r>
      <w:r>
        <w:rPr>
          <w:lang w:val="pt_PT" w:bidi="pt_PT"/>
        </w:rPr>
        <w:t xml:space="preserve"> são sua família.</w:t>
      </w:r>
    </w:p>
    <w:p>
      <w:pPr/>
      <w:r>
        <w:rPr>
          <w:lang w:val="pt_PT" w:bidi="pt_PT"/>
        </w:rPr>
      </w:r>
      <w:r>
        <w:rPr>
          <w:lang w:val="pt_PT" w:bidi="pt_PT"/>
        </w:rPr>
        <w:t xml:space="preserve">Um discípulo é alguém que segue e aprende com um mestre. Jesus tinha 12 seguidores mais próximos. Use a mesma palavra para discípulo que você usou em passagens anteriores. Consulte o Glossário Mestre para uma definição mais completa de </w:t>
      </w:r>
      <w:r>
        <w:rPr>
          <w:lang w:val="pt_PT" w:bidi="pt_PT"/>
        </w:rPr>
        <w:t>discípulo</w:t>
      </w:r>
      <w:r>
        <w:rPr>
          <w:lang w:val="pt_PT" w:bidi="pt_PT"/>
        </w:rPr>
        <w:t>.</w:t>
      </w:r>
    </w:p>
    <w:p>
      <w:pPr/>
      <w:r>
        <w:rPr>
          <w:lang w:val="pt_PT" w:bidi="pt_PT"/>
        </w:rPr>
      </w:r>
      <w:r>
        <w:rPr>
          <w:lang w:val="pt_PT" w:bidi="pt_PT"/>
        </w:rPr>
        <w:t xml:space="preserve">Jesus disse: “Quem faz a vontade de meu </w:t>
      </w:r>
      <w:r>
        <w:rPr>
          <w:b/>
          <w:lang w:val="pt_PT" w:bidi="pt_PT"/>
        </w:rPr>
        <w:t>Pai no céu</w:t>
      </w:r>
      <w:r>
        <w:rPr>
          <w:lang w:val="pt_PT" w:bidi="pt_PT"/>
        </w:rPr>
        <w:t xml:space="preserve"> é meu </w:t>
      </w:r>
      <w:r>
        <w:rPr>
          <w:b/>
          <w:lang w:val="pt_PT" w:bidi="pt_PT"/>
        </w:rPr>
        <w:t>irmão, irmã</w:t>
      </w:r>
      <w:r>
        <w:rPr>
          <w:lang w:val="pt_PT" w:bidi="pt_PT"/>
        </w:rPr>
        <w:t xml:space="preserve"> e mãe”.</w:t>
      </w:r>
    </w:p>
    <w:p>
      <w:pPr/>
      <w:r>
        <w:rPr>
          <w:lang w:val="pt_PT" w:bidi="pt_PT"/>
        </w:rPr>
      </w:r>
      <w:r>
        <w:rPr>
          <w:lang w:val="pt_PT" w:bidi="pt_PT"/>
        </w:rPr>
        <w:t xml:space="preserve">Jesus se refere a Deus no céu como seu </w:t>
      </w:r>
      <w:r>
        <w:rPr>
          <w:b/>
          <w:lang w:val="pt_PT" w:bidi="pt_PT"/>
        </w:rPr>
        <w:t>Pai</w:t>
      </w:r>
      <w:r>
        <w:rPr>
          <w:lang w:val="pt_PT" w:bidi="pt_PT"/>
        </w:rPr>
        <w:t xml:space="preserve">. Esse não é o pai terreno de Jesus. Deus, o Pai, é o Pai espiritual de todos que seguem Jesus. O </w:t>
      </w:r>
      <w:r>
        <w:rPr>
          <w:b/>
          <w:lang w:val="pt_PT" w:bidi="pt_PT"/>
        </w:rPr>
        <w:t>céu</w:t>
      </w:r>
      <w:r>
        <w:rPr>
          <w:lang w:val="pt_PT" w:bidi="pt_PT"/>
        </w:rPr>
        <w:t xml:space="preserve"> é o lugar onde Deus vive e governa. Use a mesma palavra para céu que você usou em passagens anteriores. Consulte o Glossário Mestre para uma definição mais completa de </w:t>
      </w:r>
      <w:r>
        <w:rPr>
          <w:lang w:val="pt_PT" w:bidi="pt_PT"/>
        </w:rPr>
        <w:t>céu</w:t>
      </w:r>
      <w:r>
        <w:rPr>
          <w:lang w:val="pt_PT" w:bidi="pt_PT"/>
        </w:rPr>
        <w:t>.</w:t>
      </w:r>
    </w:p>
    <w:p>
      <w:pPr/>
      <w:r>
        <w:rPr>
          <w:lang w:val="pt_PT" w:bidi="pt_PT"/>
        </w:rPr>
      </w:r>
      <w:r>
        <w:rPr>
          <w:lang w:val="pt_PT" w:bidi="pt_PT"/>
        </w:rPr>
        <w:t xml:space="preserve">Nesse caso, </w:t>
      </w:r>
      <w:r>
        <w:rPr>
          <w:b/>
          <w:lang w:val="pt_PT" w:bidi="pt_PT"/>
        </w:rPr>
        <w:t>irmão e irmã</w:t>
      </w:r>
      <w:r>
        <w:rPr>
          <w:lang w:val="pt_PT" w:bidi="pt_PT"/>
        </w:rPr>
        <w:t xml:space="preserve"> se referem a um irmão mais jovem.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13:1–9</w:t>
      </w:r>
      <w:r>
        <w:rPr>
          <w:lang w:val="pt_PT" w:bidi="pt_PT"/>
        </w:rPr>
      </w:r>
    </w:p>
    <w:p>
      <w:pPr>
        <w:pStyle w:val="Heading3"/>
      </w:pPr>
      <w:r>
        <w:rPr>
          <w:lang w:val="pt_PT" w:bidi="pt_PT"/>
        </w:rPr>
        <w:t>Ouvir e Sentir</w:t>
      </w:r>
    </w:p>
    <w:p>
      <w:pPr/>
      <w:r>
        <w:rPr>
          <w:lang w:val="pt_PT" w:bidi="pt_PT"/>
        </w:rPr>
      </w:r>
      <w:r>
        <w:rPr>
          <w:lang w:val="pt_PT" w:bidi="pt_PT"/>
        </w:rPr>
        <w:t>Ouçam Mateus 13.1–9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Esta passagem se passa no mesmo dia que a passagem anterior. Na passagem anterior, Jesus tem ensinado em uma casa. Ele deixa a casa e desce para se sentar à beira do lago. Este lago é o Mar da Galileia. Jesus se senta exatamente como um mestre religioso daquela cultura faria para ensinar. Uma grande multidão se reúne em torno de Jesus, e ele está preparado para ensinar a ela. Jesus entra em um barco que está na água e se assenta nele. A água amplifica a voz de Jesus para que toda a multidão possa ouvi-lo. Jesus então começa a ensinar o grande grupo de pessoas que está à margem do lago.</w:t>
      </w:r>
    </w:p>
    <w:p>
      <w:pPr/>
      <w:r>
        <w:rPr>
          <w:lang w:val="pt_PT" w:bidi="pt_PT"/>
        </w:rPr>
      </w:r>
      <w:r>
        <w:rPr>
          <w:lang w:val="pt_PT" w:bidi="pt_PT"/>
        </w:rPr>
        <w:t>Parem e discutam: como os mestres religiosos em sua cultura ensinam? Eles se sentam ou se levantam? Onde eles estão quando ensinam? Converse sobre um tempo em que você foi para ouvir um mestre religioso ensinar.</w:t>
      </w:r>
    </w:p>
    <w:p>
      <w:pPr/>
      <w:r>
        <w:rPr>
          <w:lang w:val="pt_PT" w:bidi="pt_PT"/>
        </w:rPr>
      </w:r>
      <w:r>
        <w:rPr>
          <w:lang w:val="pt_PT" w:bidi="pt_PT"/>
        </w:rPr>
        <w:t>Pare e mostre à equipe de tradução o mapa do Mar da Galileia. Nesta história, Jesus está perto de Cafarnaum. Mostre Cafarnaum no mapa para a equipe.</w:t>
      </w:r>
    </w:p>
    <w:p>
      <w:pPr/>
      <w:r>
        <w:rPr>
          <w:lang w:val="pt_PT" w:bidi="pt_PT"/>
        </w:rPr>
      </w:r>
      <w:r>
        <w:rPr>
          <w:lang w:val="pt_PT" w:bidi="pt_PT"/>
        </w:rPr>
        <w:t>Jesus começa a ensinar à multidão usando histórias chamadas "parábolas". Esta é a primeira vez em Mateus que a palavra parábola é mencionada. No entanto, Jesus usou parábolas em seus ensinamentos anteriores. As parábolas são o uso de situações do dia a dia para dar um significado mais profundo do ensinamento que Jesus estava tentando trazer. As parábolas não são fáceis de entender, a menos que aqueles que ouvem a história pensem e tentem entender o verdadeiro significado. Nem todos entenderão a parábola. A parábola nessa passagem é a primeira de 7 parábolas que Jesus conta.</w:t>
      </w:r>
    </w:p>
    <w:p>
      <w:pPr/>
      <w:r>
        <w:rPr>
          <w:lang w:val="pt_PT" w:bidi="pt_PT"/>
        </w:rPr>
      </w:r>
      <w:r>
        <w:rPr>
          <w:lang w:val="pt_PT" w:bidi="pt_PT"/>
        </w:rPr>
        <w:t>Parem e discutam com seu grupo como as pessoas em sua cultura usam histórias para trazer algum ponto. Compartilhe uma história que as pessoas em sua cultura podem usar para ensinar às crianças uma lição importante.</w:t>
      </w:r>
    </w:p>
    <w:p>
      <w:pPr/>
      <w:r>
        <w:rPr>
          <w:lang w:val="pt_PT" w:bidi="pt_PT"/>
        </w:rPr>
      </w:r>
      <w:r>
        <w:rPr>
          <w:lang w:val="pt_PT" w:bidi="pt_PT"/>
        </w:rPr>
        <w:t>Mateus provavelmente coloca Jesus contando essa parábola aqui para explicar por que as pessoas nas histórias anteriores responderam de maneiras diferentes a ele. A parábola usa um exemplo de agricultura, porque as pessoas nessa parte de Israel a entenderiam bem. O agricultor semeia sementes por todo o campo. Semear é uma maneira de plantar sementes espalhando-as sobre o solo e depois arando-as para dentro da terra. O agricultor não era descuidado com a maneira como ele espalhava as sementes. Ele não teria conhecido os diferentes tipos de solo que havia ali até arar depois. As sementes caem em quatro áreas diferentes gerando quatro resultados diferentes. Algumas sementes caem à beira do caminho, algumas no solo rochoso com um pouco de terra, outras em áreas espinhosas e outras em bom solo. O foco de Jesus não está na semente ou no agricultor, mas nas áreas em que as sementes caem.</w:t>
      </w:r>
    </w:p>
    <w:p>
      <w:pPr/>
      <w:r>
        <w:rPr>
          <w:lang w:val="pt_PT" w:bidi="pt_PT"/>
        </w:rPr>
      </w:r>
      <w:r>
        <w:rPr>
          <w:lang w:val="pt_PT" w:bidi="pt_PT"/>
        </w:rPr>
        <w:t>Parem e olhem para as imagens dos 4 tipos diferentes de solo onde as sementes caíram.</w:t>
      </w:r>
    </w:p>
    <w:p>
      <w:pPr/>
      <w:r>
        <w:rPr>
          <w:lang w:val="pt_PT" w:bidi="pt_PT"/>
        </w:rPr>
      </w:r>
      <w:r>
        <w:rPr>
          <w:lang w:val="pt_PT" w:bidi="pt_PT"/>
        </w:rPr>
        <w:t>Olhem para a imagem do agricultor espalhando sementes, bem como uma imagem do campo depois que havia sido arado.</w:t>
      </w:r>
    </w:p>
    <w:p>
      <w:pPr/>
      <w:r>
        <w:rPr>
          <w:lang w:val="pt_PT" w:bidi="pt_PT"/>
        </w:rPr>
      </w:r>
      <w:r>
        <w:rPr>
          <w:lang w:val="pt_PT" w:bidi="pt_PT"/>
        </w:rPr>
        <w:t>As três primeiras áreas do campo não são benéficas para a semente. Os pássaros comem todas as sementes que caem à beira do caminho. As sementes que caem no solo rochoso brotaram por causa do sol quente e da pequena quantidade de terra. A frase “brotaram” significa que cresceram rapidamente. No entanto, esse mesmo sol seca a planta jovem e ela murcha porque não há lugar para as raízes crescerem. Muitos acreditam que a terceira área, de espinhos, não estava cheia de arbustos adultos com espinhos. A parábola diz que os espinhos cresceram, e então é possível que a área tivesse sementes ou raízes que estavam prestes a crescer. Quando os espinhos e as sementes crescem, os espinhos sufocam as plantinhas. A palavra sufocar significa que os espinhos tornavam impossível que as plantinhas crescessem. A última área onde as sementes caem é o bom solo que acolhe as sementes conforme seu propósito. Essas sementes crescem e produzem uma colheita grande, cerca de 100 vezes o que foi semeado, outras 60 vezes, e outra 30 vezes o que foi semeado.</w:t>
      </w:r>
    </w:p>
    <w:p>
      <w:pPr/>
      <w:r>
        <w:rPr>
          <w:lang w:val="pt_PT" w:bidi="pt_PT"/>
        </w:rPr>
      </w:r>
      <w:r>
        <w:rPr>
          <w:lang w:val="pt_PT" w:bidi="pt_PT"/>
        </w:rPr>
        <w:t>Parem e discutam com seu grupo: quais áreas de suas comunidades agrícolas poderiam receber sementes que não produziriam uma boa colheita? Discutam o que é necessário para que o bom solo produza uma boa colheita. Aproveitem o tempo para sair e olhar os diferentes tipos de solo. Olhem para a foto de um campo que está pronto para a colheita de grãos.</w:t>
      </w:r>
    </w:p>
    <w:p>
      <w:pPr/>
      <w:r>
        <w:rPr>
          <w:lang w:val="pt_PT" w:bidi="pt_PT"/>
        </w:rPr>
      </w:r>
      <w:r>
        <w:rPr>
          <w:lang w:val="pt_PT" w:bidi="pt_PT"/>
        </w:rPr>
        <w:t>Jesus termina essa parábola com a frase: “Aquele que tem ouvidos, ouça”. A frase “aquele que tem ouvidos” não significa pessoas que têm literalmente ouvidos (ou orelhas) em suas cabeças. Essa frase indica pessoas que estão dispostas a ouvir e tentar entender o que foi dito. Jesus quer que as pessoas descubram e percebam a reflexão que Jesus está trazendo. Jesus também quer que as pessoas ajam quando compreenderem o significado. Notamos que nessa passagem, a parábola não é explicada às multidões. A falta de explicação pode gerar respostas diferentes das multidões enquanto elas tentam compreender o significado.</w:t>
      </w:r>
    </w:p>
    <w:p>
      <w:pPr/>
      <w:r>
        <w:rPr>
          <w:lang w:val="pt_PT" w:bidi="pt_PT"/>
        </w:rPr>
      </w:r>
      <w:r>
        <w:rPr>
          <w:lang w:val="pt_PT" w:bidi="pt_PT"/>
        </w:rPr>
        <w:t>Discutam com seu grupo como você pode se sentir ouvindo essa parábola sem explicação.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Jesus deixa a casa e vai se sentar à beira do lago. Uma grande multidão vem para ouvir Jesus ensinar. Jesus entra em um barco, se senta e começa a contar histórias.</w:t>
      </w:r>
    </w:p>
    <w:p>
      <w:pPr/>
      <w:r>
        <w:rPr>
          <w:lang w:val="pt_PT" w:bidi="pt_PT"/>
        </w:rPr>
      </w:r>
      <w:r>
        <w:rPr>
          <w:b/>
          <w:lang w:val="pt_PT" w:bidi="pt_PT"/>
        </w:rPr>
        <w:t>Segunda cena:</w:t>
      </w:r>
      <w:r>
        <w:rPr>
          <w:lang w:val="pt_PT" w:bidi="pt_PT"/>
        </w:rPr>
        <w:t xml:space="preserve"> Jesus conta uma parábola sobre um agricultor que espalha sementes. As sementes caem em quatro lugares diferentes, produzindo quatro resultados diferentes. Jesus termina a parábola com a frase: “Aquele que tem ouvidos para ouvir, ouça”.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Alguém que espalha sementes</w:t>
      </w:r>
    </w:p>
    <w:p>
      <w:pPr>
        <w:pStyle w:val="ListBullet"/>
        <w:spacing w:line="240" w:lineRule="auto"/>
        <w:ind w:left="720"/>
      </w:pPr>
      <w:r>
        <w:rPr>
          <w:lang w:val="pt_PT" w:bidi="pt_PT"/>
        </w:rPr>
      </w:r>
      <w:r>
        <w:rPr>
          <w:lang w:val="pt_PT" w:bidi="pt_PT"/>
        </w:rPr>
        <w:t>Sementes</w:t>
      </w:r>
    </w:p>
    <w:p>
      <w:pPr>
        <w:pStyle w:val="ListBullet"/>
        <w:spacing w:line="240" w:lineRule="auto"/>
        <w:ind w:left="720"/>
      </w:pPr>
      <w:r>
        <w:rPr>
          <w:lang w:val="pt_PT" w:bidi="pt_PT"/>
        </w:rPr>
      </w:r>
      <w:r>
        <w:rPr>
          <w:lang w:val="pt_PT" w:bidi="pt_PT"/>
        </w:rPr>
        <w:t>Aves</w:t>
      </w:r>
    </w:p>
    <w:p>
      <w:pPr>
        <w:pStyle w:val="ListBullet"/>
        <w:spacing w:line="240" w:lineRule="auto"/>
        <w:ind w:left="720"/>
      </w:pPr>
      <w:r>
        <w:rPr>
          <w:lang w:val="pt_PT" w:bidi="pt_PT"/>
        </w:rPr>
      </w:r>
      <w:r>
        <w:rPr>
          <w:lang w:val="pt_PT" w:bidi="pt_PT"/>
        </w:rPr>
        <w:t>Sol</w:t>
      </w:r>
    </w:p>
    <w:p>
      <w:pPr>
        <w:pStyle w:val="ListBullet"/>
        <w:spacing w:line="240" w:lineRule="auto"/>
        <w:ind w:left="720"/>
      </w:pPr>
      <w:r>
        <w:rPr>
          <w:lang w:val="pt_PT" w:bidi="pt_PT"/>
        </w:rPr>
      </w:r>
      <w:r>
        <w:rPr>
          <w:lang w:val="pt_PT" w:bidi="pt_PT"/>
        </w:rPr>
        <w:t>Plantas jovens</w:t>
      </w:r>
    </w:p>
    <w:p>
      <w:pPr>
        <w:pStyle w:val="ListBullet"/>
        <w:spacing w:line="240" w:lineRule="auto"/>
        <w:ind w:left="720"/>
      </w:pPr>
      <w:r>
        <w:rPr>
          <w:lang w:val="pt_PT" w:bidi="pt_PT"/>
        </w:rPr>
      </w:r>
      <w:r>
        <w:rPr>
          <w:lang w:val="pt_PT" w:bidi="pt_PT"/>
        </w:rPr>
        <w:t>Espinhos em crescimento</w:t>
      </w:r>
    </w:p>
    <w:p>
      <w:pPr>
        <w:pStyle w:val="ListBullet"/>
        <w:spacing w:line="240" w:lineRule="auto"/>
        <w:ind w:left="720"/>
      </w:pPr>
      <w:r>
        <w:rPr>
          <w:lang w:val="pt_PT" w:bidi="pt_PT"/>
        </w:rPr>
      </w:r>
      <w:r>
        <w:rPr>
          <w:lang w:val="pt_PT" w:bidi="pt_PT"/>
        </w:rPr>
        <w:t>Colheitas que crescem bem</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acontece durante o dia. Jesus sai de uma casa e desce até o lago e se senta. O Mar da Galileia é um grande corpo d'água com cerca de 21 quilômetros de comprimento por 13 quilômetros de largura. Uma grande multidão segue Jesus. Jesus entra em um barco que está no lago. Isso ajuda a grande multidão a ouvir Jesus. Jesus se senta para ensinar. A multidão está de pé na margem para ouvir Jesus.</w:t>
      </w:r>
    </w:p>
    <w:p>
      <w:pPr/>
      <w:r>
        <w:rPr>
          <w:lang w:val="pt_PT" w:bidi="pt_PT"/>
        </w:rPr>
      </w:r>
      <w:r>
        <w:rPr>
          <w:lang w:val="pt_PT" w:bidi="pt_PT"/>
        </w:rPr>
        <w:t>Jesus conta a parábola sobre sementes que estão espalhadas em diferentes tipos de solo no mesmo campo. A semente cai em 4 tipos diferentes de solo. Algumas das sementes caem perto de um caminho no campo. Mas os pássaros vêm e comem rapidamente. Algumas das sementes caem perto de uma área rochosa. As sementes começam a crescer rapidamente, mas o sol seca as pequenas plantas porque não há espaço para as raízes crescerem. Algumas sementes caem em uma área onde arbustos espinhosos crescerão junto com elas. Quando eles crescem juntos, os arbustos de espinhos impossibilitam que as pequenas plantas cresçam. Algumas das sementes caem em um solo bom e produzem uma colheita que é de 100, 60 e 30 vezes o que foi plantado.</w:t>
      </w:r>
    </w:p>
    <w:p>
      <w:pPr/>
      <w:r>
        <w:rPr>
          <w:lang w:val="pt_PT" w:bidi="pt_PT"/>
        </w:rPr>
      </w:r>
      <w:r>
        <w:rPr>
          <w:lang w:val="pt_PT" w:bidi="pt_PT"/>
        </w:rPr>
        <w:t>Passe tempo do lado de fora olhando diferentes tipos de terreno e solo. Discutam o que é necessário para uma planta crescer bem.</w:t>
      </w:r>
    </w:p>
    <w:p>
      <w:pPr/>
      <w:r>
        <w:rPr>
          <w:lang w:val="pt_PT" w:bidi="pt_PT"/>
        </w:rPr>
      </w:r>
      <w:r>
        <w:rPr>
          <w:lang w:val="pt_PT" w:bidi="pt_PT"/>
        </w:rPr>
        <w:t>Jesus termina a parábola dizendo às pessoas para pensar sobre a parábola e descobrir seu significado. Jesus não oferece explicação ao povo.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Alguém que espalha sementes</w:t>
      </w:r>
    </w:p>
    <w:p>
      <w:pPr>
        <w:pStyle w:val="ListBullet"/>
        <w:spacing w:line="240" w:lineRule="auto"/>
        <w:ind w:left="720"/>
      </w:pPr>
      <w:r>
        <w:rPr>
          <w:lang w:val="pt_PT" w:bidi="pt_PT"/>
        </w:rPr>
      </w:r>
      <w:r>
        <w:rPr>
          <w:lang w:val="pt_PT" w:bidi="pt_PT"/>
        </w:rPr>
        <w:t>Sementes</w:t>
      </w:r>
    </w:p>
    <w:p>
      <w:pPr>
        <w:pStyle w:val="ListBullet"/>
        <w:spacing w:line="240" w:lineRule="auto"/>
        <w:ind w:left="720"/>
      </w:pPr>
      <w:r>
        <w:rPr>
          <w:lang w:val="pt_PT" w:bidi="pt_PT"/>
        </w:rPr>
      </w:r>
      <w:r>
        <w:rPr>
          <w:lang w:val="pt_PT" w:bidi="pt_PT"/>
        </w:rPr>
        <w:t>Aves</w:t>
      </w:r>
    </w:p>
    <w:p>
      <w:pPr>
        <w:pStyle w:val="ListBullet"/>
        <w:spacing w:line="240" w:lineRule="auto"/>
        <w:ind w:left="720"/>
      </w:pPr>
      <w:r>
        <w:rPr>
          <w:lang w:val="pt_PT" w:bidi="pt_PT"/>
        </w:rPr>
      </w:r>
      <w:r>
        <w:rPr>
          <w:lang w:val="pt_PT" w:bidi="pt_PT"/>
        </w:rPr>
        <w:t>Sol</w:t>
      </w:r>
    </w:p>
    <w:p>
      <w:pPr>
        <w:pStyle w:val="ListBullet"/>
        <w:spacing w:line="240" w:lineRule="auto"/>
        <w:ind w:left="720"/>
      </w:pPr>
      <w:r>
        <w:rPr>
          <w:lang w:val="pt_PT" w:bidi="pt_PT"/>
        </w:rPr>
      </w:r>
      <w:r>
        <w:rPr>
          <w:lang w:val="pt_PT" w:bidi="pt_PT"/>
        </w:rPr>
        <w:t>Plantas jovens</w:t>
      </w:r>
    </w:p>
    <w:p>
      <w:pPr>
        <w:pStyle w:val="ListBullet"/>
        <w:spacing w:line="240" w:lineRule="auto"/>
        <w:ind w:left="720"/>
      </w:pPr>
      <w:r>
        <w:rPr>
          <w:lang w:val="pt_PT" w:bidi="pt_PT"/>
        </w:rPr>
      </w:r>
      <w:r>
        <w:rPr>
          <w:lang w:val="pt_PT" w:bidi="pt_PT"/>
        </w:rPr>
        <w:t>Espinhos em crescimento</w:t>
      </w:r>
    </w:p>
    <w:p>
      <w:pPr>
        <w:pStyle w:val="ListBullet"/>
        <w:spacing w:line="240" w:lineRule="auto"/>
        <w:ind w:left="720"/>
      </w:pPr>
      <w:r>
        <w:rPr>
          <w:lang w:val="pt_PT" w:bidi="pt_PT"/>
        </w:rPr>
      </w:r>
      <w:r>
        <w:rPr>
          <w:lang w:val="pt_PT" w:bidi="pt_PT"/>
        </w:rPr>
        <w:t>Colheitas que crescem bem</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Essa história acontece durante o dia. Jesus sai de uma casa e desce até o lago e se senta. Uma grande multidão segue Jesus. Jesus entra em um barco que está no lago. Jesus se senta para ensinar. A multidão está de pé na margem para ouvir Jesus.</w:t>
      </w:r>
    </w:p>
    <w:p>
      <w:pPr/>
      <w:r>
        <w:rPr>
          <w:lang w:val="pt_PT" w:bidi="pt_PT"/>
        </w:rPr>
      </w:r>
      <w:r>
        <w:rPr>
          <w:lang w:val="pt_PT" w:bidi="pt_PT"/>
        </w:rPr>
        <w:t>Interrompa a encenação. Pergunte a algumas das pessoas que interpretam a multidão como elas estão se sentindo. Ouça coisas como: “animado”, “curioso”, “antecipando algo grande”.</w:t>
      </w:r>
    </w:p>
    <w:p>
      <w:pPr/>
      <w:r>
        <w:rPr>
          <w:lang w:val="pt_PT" w:bidi="pt_PT"/>
        </w:rPr>
      </w:r>
      <w:r>
        <w:rPr>
          <w:lang w:val="pt_PT" w:bidi="pt_PT"/>
        </w:rPr>
        <w:t>Jesus conta a parábola sobre sementes que estão espalhadas em diferentes tipos de solo no mesmo campo. A semente cai em 4 tipos diferentes de solo. Algumas das sementes caem perto de um caminho no campo. Mas os pássaros vêm e comem rapidamente.</w:t>
      </w:r>
    </w:p>
    <w:p>
      <w:pPr/>
      <w:r>
        <w:rPr>
          <w:lang w:val="pt_PT" w:bidi="pt_PT"/>
        </w:rPr>
      </w:r>
      <w:r>
        <w:rPr>
          <w:lang w:val="pt_PT" w:bidi="pt_PT"/>
        </w:rPr>
        <w:t>Algumas das sementes caem perto de uma área rochosa. As sementes começam a crescer rapidamente, mas o sol seca as pequenas plantas porque não há espaço para as raízes crescerem.</w:t>
      </w:r>
    </w:p>
    <w:p>
      <w:pPr/>
      <w:r>
        <w:rPr>
          <w:lang w:val="pt_PT" w:bidi="pt_PT"/>
        </w:rPr>
      </w:r>
      <w:r>
        <w:rPr>
          <w:lang w:val="pt_PT" w:bidi="pt_PT"/>
        </w:rPr>
        <w:t>Algumas sementes caem em uma área onde arbustos espinhosos crescerão junto com elas. Quando eles crescem juntos, os arbustos de espinhos impossibilitam que as pequenas plantas cresçam.</w:t>
      </w:r>
    </w:p>
    <w:p>
      <w:pPr/>
      <w:r>
        <w:rPr>
          <w:lang w:val="pt_PT" w:bidi="pt_PT"/>
        </w:rPr>
      </w:r>
      <w:r>
        <w:rPr>
          <w:lang w:val="pt_PT" w:bidi="pt_PT"/>
        </w:rPr>
        <w:t>Interrompa a encenação. Pergunte ao ator que interpreta aquele que semeia como eles se sentem. Ouça coisas como: “frustrado”, “desencorajado”, “desapontado”.</w:t>
      </w:r>
    </w:p>
    <w:p>
      <w:pPr/>
      <w:r>
        <w:rPr>
          <w:lang w:val="pt_PT" w:bidi="pt_PT"/>
        </w:rPr>
      </w:r>
      <w:r>
        <w:rPr>
          <w:lang w:val="pt_PT" w:bidi="pt_PT"/>
        </w:rPr>
        <w:t>Algumas das sementes caem em um solo bom e produzem uma colheita que é de 100, 60 e 30 vezes o que foi plantado.</w:t>
      </w:r>
    </w:p>
    <w:p>
      <w:pPr/>
      <w:r>
        <w:rPr>
          <w:lang w:val="pt_PT" w:bidi="pt_PT"/>
        </w:rPr>
      </w:r>
      <w:r>
        <w:rPr>
          <w:lang w:val="pt_PT" w:bidi="pt_PT"/>
        </w:rPr>
        <w:t>Interrompa a encenação. Pergunte ao ator que interpreta aquele que semeia como eles se sentem. Ouça coisas como: “animado”, “encorajado”, “esperançoso”.</w:t>
      </w:r>
    </w:p>
    <w:p>
      <w:pPr/>
      <w:r>
        <w:rPr>
          <w:lang w:val="pt_PT" w:bidi="pt_PT"/>
        </w:rPr>
      </w:r>
      <w:r>
        <w:rPr>
          <w:lang w:val="pt_PT" w:bidi="pt_PT"/>
        </w:rPr>
        <w:t>Jesus termina a parábola dizendo às pessoas para pensar sobre a parábola e descobrir seu significado. Jesus não oferece explicação ao povo.</w:t>
      </w:r>
    </w:p>
    <w:p>
      <w:pPr/>
      <w:r>
        <w:rPr>
          <w:lang w:val="pt_PT" w:bidi="pt_PT"/>
        </w:rPr>
      </w:r>
      <w:r>
        <w:rPr>
          <w:lang w:val="pt_PT" w:bidi="pt_PT"/>
        </w:rPr>
        <w:t>Interrompa a encenação. Pergunte aos atores que interpretam a multidão como eles se sentem agora. Ouça coisas como: “confuso”, “curioso”, “incerteza”.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Essa história acontece durante o dia. Jesus sai de uma casa e desce até o lago e se senta. Esse lago é o </w:t>
      </w:r>
      <w:r>
        <w:rPr>
          <w:b/>
          <w:lang w:val="pt_PT" w:bidi="pt_PT"/>
        </w:rPr>
        <w:t>Mar da Galileia</w:t>
      </w:r>
      <w:r>
        <w:rPr>
          <w:lang w:val="pt_PT" w:bidi="pt_PT"/>
        </w:rPr>
        <w:t xml:space="preserve">. Use a mesma tradução que você usou em passagens anteriores em Mateus. O </w:t>
      </w:r>
      <w:r>
        <w:rPr>
          <w:lang w:val="pt_PT" w:bidi="pt_PT"/>
        </w:rPr>
        <w:t>Mar da Galileia</w:t>
      </w:r>
      <w:r>
        <w:rPr>
          <w:lang w:val="pt_PT" w:bidi="pt_PT"/>
        </w:rPr>
        <w:t xml:space="preserve"> também está no Glossário Mestre.</w:t>
      </w:r>
    </w:p>
    <w:p>
      <w:pPr/>
      <w:r>
        <w:rPr>
          <w:lang w:val="pt_PT" w:bidi="pt_PT"/>
        </w:rPr>
      </w:r>
      <w:r>
        <w:rPr>
          <w:lang w:val="pt_PT" w:bidi="pt_PT"/>
        </w:rPr>
        <w:t xml:space="preserve">Uma grande multidão segue Jesus para ouvi-lo ensinar. Jesus entra em um </w:t>
      </w:r>
      <w:r>
        <w:rPr>
          <w:b/>
          <w:lang w:val="pt_PT" w:bidi="pt_PT"/>
        </w:rPr>
        <w:t>barco</w:t>
      </w:r>
      <w:r>
        <w:rPr>
          <w:lang w:val="pt_PT" w:bidi="pt_PT"/>
        </w:rPr>
        <w:t xml:space="preserve"> que está no lago. Traduza "barco" da mesma forma como você tem feito nas passagens anteriores. </w:t>
      </w:r>
      <w:r>
        <w:rPr>
          <w:lang w:val="pt_PT" w:bidi="pt_PT"/>
        </w:rPr>
        <w:t>Barco</w:t>
      </w:r>
      <w:r>
        <w:rPr>
          <w:lang w:val="pt_PT" w:bidi="pt_PT"/>
        </w:rPr>
        <w:t xml:space="preserve"> também está no Glossário Mestre. Jesus se senta para ensinar. A multidão está de pé na margem para ouvir Jesus.</w:t>
      </w:r>
    </w:p>
    <w:p>
      <w:pPr/>
      <w:r>
        <w:rPr>
          <w:lang w:val="pt_PT" w:bidi="pt_PT"/>
        </w:rPr>
      </w:r>
      <w:r>
        <w:rPr>
          <w:lang w:val="pt_PT" w:bidi="pt_PT"/>
        </w:rPr>
        <w:t xml:space="preserve">Jesus conta a </w:t>
      </w:r>
      <w:r>
        <w:rPr>
          <w:b/>
          <w:lang w:val="pt_PT" w:bidi="pt_PT"/>
        </w:rPr>
        <w:t>parábola</w:t>
      </w:r>
      <w:r>
        <w:rPr>
          <w:lang w:val="pt_PT" w:bidi="pt_PT"/>
        </w:rPr>
        <w:t xml:space="preserve"> sobre sementes que estão espalhadas em diferentes tipos de solo no mesmo campo. Consulte o Glossário Mestre para uma definição de </w:t>
      </w:r>
      <w:r>
        <w:rPr>
          <w:lang w:val="pt_PT" w:bidi="pt_PT"/>
        </w:rPr>
        <w:t>parábola</w:t>
      </w:r>
      <w:r>
        <w:rPr>
          <w:lang w:val="pt_PT" w:bidi="pt_PT"/>
        </w:rPr>
        <w:t>.</w:t>
      </w:r>
    </w:p>
    <w:p>
      <w:pPr/>
      <w:r>
        <w:rPr>
          <w:lang w:val="pt_PT" w:bidi="pt_PT"/>
        </w:rPr>
      </w:r>
      <w:r>
        <w:rPr>
          <w:lang w:val="pt_PT" w:bidi="pt_PT"/>
        </w:rPr>
        <w:t xml:space="preserve">As sementes caíram em quatro tipos diferentes de solo. A palavra </w:t>
      </w:r>
      <w:r>
        <w:rPr>
          <w:b/>
          <w:lang w:val="pt_PT" w:bidi="pt_PT"/>
        </w:rPr>
        <w:t>semente</w:t>
      </w:r>
      <w:r>
        <w:rPr>
          <w:lang w:val="pt_PT" w:bidi="pt_PT"/>
        </w:rPr>
        <w:t xml:space="preserve"> está no singular no idioma original, mas significa muitas sementes individuais do mesmo tipo de planta. </w:t>
      </w:r>
      <w:r>
        <w:rPr>
          <w:lang w:val="pt_PT" w:bidi="pt_PT"/>
        </w:rPr>
        <w:t>Semente</w:t>
      </w:r>
      <w:r>
        <w:rPr>
          <w:lang w:val="pt_PT" w:bidi="pt_PT"/>
        </w:rPr>
        <w:t xml:space="preserve"> está no Glossário Mestre.</w:t>
      </w:r>
    </w:p>
    <w:p>
      <w:pPr/>
      <w:r>
        <w:rPr>
          <w:lang w:val="pt_PT" w:bidi="pt_PT"/>
        </w:rPr>
      </w:r>
      <w:r>
        <w:rPr>
          <w:lang w:val="pt_PT" w:bidi="pt_PT"/>
        </w:rPr>
        <w:t xml:space="preserve">Jesus termina a parábola dizendo à multidão: “Aquele </w:t>
      </w:r>
      <w:r>
        <w:rPr>
          <w:b/>
          <w:lang w:val="pt_PT" w:bidi="pt_PT"/>
        </w:rPr>
        <w:t>que tem ouvidos</w:t>
      </w:r>
      <w:r>
        <w:rPr>
          <w:lang w:val="pt_PT" w:bidi="pt_PT"/>
        </w:rPr>
        <w:t>, ouça”. Essa não é uma tradução literal de pessoas que têm ouvidos reais. Isso deve ser entendido como se referindo às pessoas que estão dispostas a compreender o ponto que Jesus está tentando ensinar.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13:10–17</w:t>
      </w:r>
      <w:r>
        <w:rPr>
          <w:lang w:val="pt_PT" w:bidi="pt_PT"/>
        </w:rPr>
      </w:r>
    </w:p>
    <w:p>
      <w:pPr>
        <w:pStyle w:val="Heading3"/>
      </w:pPr>
      <w:r>
        <w:rPr>
          <w:lang w:val="pt_PT" w:bidi="pt_PT"/>
        </w:rPr>
        <w:t>Ouvir e Sentir</w:t>
      </w:r>
    </w:p>
    <w:p>
      <w:pPr/>
      <w:r>
        <w:rPr>
          <w:lang w:val="pt_PT" w:bidi="pt_PT"/>
        </w:rPr>
      </w:r>
      <w:r>
        <w:rPr>
          <w:lang w:val="pt_PT" w:bidi="pt_PT"/>
        </w:rPr>
        <w:t>Ouçam Mateus 13.10–17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Muitos questionam a sequência dos acontecimentos nesta passagem. Se essa passagem segue a anterior, então Jesus ainda estava no barco e pelo menos alguns dos discípulos tinham que estar no barco também. Se Mateus colocou essa passagem aqui como uma explicação rápida sobre por que Jesus estava usando parábolas, então é provável que ele já tenha saído do barco e se afastado das multidões. Muitos pensam que é esse o caso e essa passagem está situada cronologicamente depois que Jesus conta a parábola do grão de mostarda. Os discípulos perguntam a Jesus por que ele está falando em parábolas, no plural, mesmo que ele tenha compartilhado apenas uma neste momento da história.</w:t>
      </w:r>
    </w:p>
    <w:p>
      <w:pPr/>
      <w:r>
        <w:rPr>
          <w:lang w:val="pt_PT" w:bidi="pt_PT"/>
        </w:rPr>
      </w:r>
      <w:r>
        <w:rPr>
          <w:lang w:val="pt_PT" w:bidi="pt_PT"/>
        </w:rPr>
        <w:t>Os discípulos, ou seguidores de Jesus, se aproximam de Jesus. Os discípulos perguntam a Jesus por que ele está falando com as pessoas usando parábolas. Lembrem-se de que parábolas são histórias que usam situações do dia a dia para ensinar um significado mais profundo.</w:t>
      </w:r>
    </w:p>
    <w:p>
      <w:pPr/>
      <w:r>
        <w:rPr>
          <w:lang w:val="pt_PT" w:bidi="pt_PT"/>
        </w:rPr>
      </w:r>
      <w:r>
        <w:rPr>
          <w:lang w:val="pt_PT" w:bidi="pt_PT"/>
        </w:rPr>
        <w:t>Jesus responde aos discípulos. Jesus explica que os discípulos receberam a capacidade de entender os segredos do reino dos céus. Jesus está implicando que Deus é aquele que está dando aos discípulos a capacidade de entender. Os segredos do reino dos céus são as verdades ocultas, ou as coisas que nem todos sabem, sobre a vontade de Deus e o governo de Deus sobre o mundo. Jesus está dizendo que essas coisas ocultas não são reveladas a qualquer pessoa, mas àqueles que o seguem. Jesus afirma que das pessoas que estão ouvindo as parábolas, nem todas receberam a capacidade de entender o significado mais profundo.</w:t>
      </w:r>
    </w:p>
    <w:p>
      <w:pPr/>
      <w:r>
        <w:rPr>
          <w:lang w:val="pt_PT" w:bidi="pt_PT"/>
        </w:rPr>
      </w:r>
      <w:r>
        <w:rPr>
          <w:lang w:val="pt_PT" w:bidi="pt_PT"/>
        </w:rPr>
        <w:t>Parem e discutam com a equipe: há pessoas em sua cultura que são consideradas detentoras de conhecimento e compreensão sobre coisas espirituais? Conversem sobre o que sua cultura acredita sobre essas pessoas. Contem sobre uma vez em que qualquer um de vocês encontrou qualquer uma dessas pessoas e como elas lhes pareceram.</w:t>
      </w:r>
    </w:p>
    <w:p>
      <w:pPr/>
      <w:r>
        <w:rPr>
          <w:lang w:val="pt_PT" w:bidi="pt_PT"/>
        </w:rPr>
      </w:r>
      <w:r>
        <w:rPr>
          <w:lang w:val="pt_PT" w:bidi="pt_PT"/>
        </w:rPr>
        <w:t>Jesus explica aos seus discípulos que há diferentes tipos de pessoas que ouvem as parábolas: aquelas que têm compreensão e aquelas que não têm compreensão. Jesus provavelmente quer dizer que os discípulos, tendo fé ou acreditando nele, e sendo receptivos, receberão mais compreensão. Jesus também quer dizer que os outros, sem fé, se tornarão mais cegos para a verdade de Deus. Algumas pessoas não acreditam nas coisas que Jesus diz e, portanto, Jesus não lhes dirá mais sobre os segredos do reino dos céus.</w:t>
      </w:r>
    </w:p>
    <w:p>
      <w:pPr/>
      <w:r>
        <w:rPr>
          <w:lang w:val="pt_PT" w:bidi="pt_PT"/>
        </w:rPr>
      </w:r>
      <w:r>
        <w:rPr>
          <w:lang w:val="pt_PT" w:bidi="pt_PT"/>
        </w:rPr>
        <w:t>Então Jesus usa as frases: “Embora vejam, não veem, e enquanto ouvem; embora ouçam, não ouvem nem entendem”. Jesus está dizendo que essas pessoas têm a capacidade de ver e ouvir fisicamente e ouvir, mas não têm a capacidade de perceber ou entender os significados mais profundos das coisas de Deus.</w:t>
      </w:r>
    </w:p>
    <w:p>
      <w:pPr/>
      <w:r>
        <w:rPr>
          <w:lang w:val="pt_PT" w:bidi="pt_PT"/>
        </w:rPr>
      </w:r>
      <w:r>
        <w:rPr>
          <w:lang w:val="pt_PT" w:bidi="pt_PT"/>
        </w:rPr>
        <w:t>Logo depois disso, Jesus cita uma profecia de um profeta bem conhecido, ou mensageiro de Deus. Uma profecia é uma mensagem inspirada de Deus que é falada ou escrita por um profeta. Esse profeta era Isaías.</w:t>
      </w:r>
    </w:p>
    <w:p>
      <w:pPr/>
      <w:r>
        <w:rPr>
          <w:lang w:val="pt_PT" w:bidi="pt_PT"/>
        </w:rPr>
      </w:r>
      <w:r>
        <w:rPr>
          <w:lang w:val="pt_PT" w:bidi="pt_PT"/>
        </w:rPr>
        <w:t>Jesus diz que as coisas que Isaías disse que iriam acontecer estão acontecendo agora, enquanto Jesus fala com as pessoas. Essa passagem em Isaías começa com a forma plural da palavra “vocês”, falando com um grupo de pessoas. Então muda para “essas pessoas”. As duas palavras estão se referindo ao mesmo grupo de pessoas.</w:t>
      </w:r>
    </w:p>
    <w:p>
      <w:pPr/>
      <w:r>
        <w:rPr>
          <w:lang w:val="pt_PT" w:bidi="pt_PT"/>
        </w:rPr>
      </w:r>
      <w:r>
        <w:rPr>
          <w:lang w:val="pt_PT" w:bidi="pt_PT"/>
        </w:rPr>
        <w:t>A primeira referência do verbo “ver” significa enxergar algo, como uma pessoa ou objeto. A segunda referência a “ver” significa não só enxergar, mas compreender o significado do que está sendo visto. O mesmo se aplica para a audição. A primeira referência significa o ato físico de audição, enquanto a segunda referência de audição significa compreender o que foi ouvido. As pessoas que ouvem e veem não perceberão ou entenderão porque seus corações ficaram endurecidos. O termo “coração” aqui não é o coração físico. Na Bíblia, o coração é considerado o lugar em que uma pessoa sente e toma decisões. O termo “endurecido” poderia significar não reconhecer a verdade. Jesus está usando essa profecia para transmitir que as pessoas estão se fechando para a verdade de Deus. Caso contrário, eles entenderiam e se voltariam para Deus, e Deus os restauraria ao relacionamento correto com ele mesmo.</w:t>
      </w:r>
    </w:p>
    <w:p>
      <w:pPr/>
      <w:r>
        <w:rPr>
          <w:lang w:val="pt_PT" w:bidi="pt_PT"/>
        </w:rPr>
      </w:r>
      <w:r>
        <w:rPr>
          <w:lang w:val="pt_PT" w:bidi="pt_PT"/>
        </w:rPr>
        <w:t>Parem e discutam em equipe os grupos de pessoas em sua cultura que se afastaram da verdade de Deus. Compartilhe sobre as pessoas que vocês conhecem cujo coração parece endurecido para Deus. Parem e orem por eles juntos.</w:t>
      </w:r>
    </w:p>
    <w:p>
      <w:pPr/>
      <w:r>
        <w:rPr>
          <w:lang w:val="pt_PT" w:bidi="pt_PT"/>
        </w:rPr>
      </w:r>
      <w:r>
        <w:rPr>
          <w:lang w:val="pt_PT" w:bidi="pt_PT"/>
        </w:rPr>
        <w:t>Jesus contrasta a capacidade dos discípulos de ver e ouvir, o que significa entender, e chama os discípulos abençoados por causa disso. Ser "abençoado" significa ter favor de Deus. Muitos dos profetas, que foram os que levaram a palavra de Deus para o povo de Deus, e os homens justos, ou homens que foram separados para os propósitos de Deus, queriam viver para ver o tempo do Messias. Mas esses homens não viveram para ver isso. Os discípulos são abençoados por ver a promessa de Deus cumprida em Jesus e ouvir e entender os ensinamentos de Jesus.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Essa história tem 1 cena.</w:t>
      </w:r>
    </w:p>
    <w:p>
      <w:pPr/>
      <w:r>
        <w:rPr>
          <w:lang w:val="pt_PT" w:bidi="pt_PT"/>
        </w:rPr>
      </w:r>
      <w:r>
        <w:rPr>
          <w:b/>
          <w:lang w:val="pt_PT" w:bidi="pt_PT"/>
        </w:rPr>
        <w:t>Primeira cena:</w:t>
      </w:r>
      <w:r>
        <w:rPr>
          <w:lang w:val="pt_PT" w:bidi="pt_PT"/>
        </w:rPr>
        <w:t xml:space="preserve"> os discípulos vêm até Jesus perguntando sobre parábolas. Jesus lhes dá uma explicação, citando Isaías 6.9–10.</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Caminhe pelo início da história, considerando se Jesus ainda estava no barco ou se Jesus já havia saído do barco. Onde os discípulos estariam em cada ambiente? Como vocês acham que aconteceria de qualquer forma?</w:t>
      </w:r>
    </w:p>
    <w:p>
      <w:pPr/>
      <w:r>
        <w:rPr>
          <w:lang w:val="pt_PT" w:bidi="pt_PT"/>
        </w:rPr>
      </w:r>
      <w:r>
        <w:rPr>
          <w:lang w:val="pt_PT" w:bidi="pt_PT"/>
        </w:rPr>
        <w:t>Os discípulos de Jesus vêm até Jesus. Eles pedem a Jesus para explicar por que Jesus usa parábolas. Jesus diz: “A vocês foi dada a capacidade de conhecer as coisas profundas sobre Deus. Outros não receberam a capacidade de entender”. Jesus está fazendo um contraste entre aqueles que entendem e os que não entendem.</w:t>
      </w:r>
    </w:p>
    <w:p>
      <w:pPr/>
      <w:r>
        <w:rPr>
          <w:lang w:val="pt_PT" w:bidi="pt_PT"/>
        </w:rPr>
      </w:r>
      <w:r>
        <w:rPr>
          <w:lang w:val="pt_PT" w:bidi="pt_PT"/>
        </w:rPr>
        <w:t>Parem aqui e conversem em grupo sobre como vocês mostram contraste entre diferentes grupos de pessoas enquanto contam histórias sobre elas.</w:t>
      </w:r>
    </w:p>
    <w:p>
      <w:pPr/>
      <w:r>
        <w:rPr>
          <w:lang w:val="pt_PT" w:bidi="pt_PT"/>
        </w:rPr>
      </w:r>
      <w:r>
        <w:rPr>
          <w:lang w:val="pt_PT" w:bidi="pt_PT"/>
        </w:rPr>
        <w:t>Jesus cita Isaías para explicar por que ele usa as parábolas — para que as pessoas que não estejam atentas às coisas espirituais não as entendam.</w:t>
      </w:r>
    </w:p>
    <w:p>
      <w:pPr/>
      <w:r>
        <w:rPr>
          <w:lang w:val="pt_PT" w:bidi="pt_PT"/>
        </w:rPr>
      </w:r>
      <w:r>
        <w:rPr>
          <w:lang w:val="pt_PT" w:bidi="pt_PT"/>
        </w:rPr>
        <w:t>Peça ao grupo para visualizar essa discussão. Onde estão os discípulos e onde está Jesus nessa cena? O que Jesus está tentando explicar a eles?</w:t>
      </w:r>
    </w:p>
    <w:p>
      <w:pPr/>
      <w:r>
        <w:rPr>
          <w:lang w:val="pt_PT" w:bidi="pt_PT"/>
        </w:rPr>
      </w:r>
      <w:r>
        <w:rPr>
          <w:lang w:val="pt_PT" w:bidi="pt_PT"/>
        </w:rPr>
        <w:t>Jesus começa essa seção com a frase: “Digo a vocês a verdade”. Essa frase mostra que Jesus está prestes a dizer algo muito importante. Jesus chama os discípulos de abençoados porque eles estão vendo e ouvindo o Messias que trouxe o reino dos céus para a terra. Muitos dos antigos profetas e homens separados desejavam poder ver e ouvir as coisas que os discípulos estão vendo e ouvindo.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Essa história tem 1 cena.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Os discípulos vieram a Jesus. Eles perguntam a ele por que Jesus usa parábolas para falar com o povo. Jesus responde: “A vocês foi permitido compreender os segredos do Reino de Deus. Outras pessoas não são capazes de entender. Mas eu uso parábolas quando falo com as pessoas de fora para que a profecia de Isaías possa ser cumprida. A profecia diz: 'Quando elas virem o que faço, não aprenderão nada, quando ouvirem o que digo, não entenderão. Do contrário, se voltariam a mim e seriam perdoadas'”.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àqueles que interpretam os discípulos: “O que vocês acham que Jesus está tentando dizer aqui?” Você pode ouvir coisas como: “Jesus está contando essas histórias para que as pessoas que realmente querem segui-lo possam entendê-las, enquanto as pessoas que não querem realmente segui-lo não conseguem entender ou não têm tempo para entender, " ou “Há pessoas que são de dentro e pessoas que são de fora”. Se houver alguma confusão sobre o que Jesus queria dizer, você pode querer passar algum tempo discutindo o que Jesus estava fazendo nesta seção da história.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então diz aos discípulos: “Vocês são abençoados porque Deus deu a vocês a capacidade de entender. Vocês são abençoados porque vocês estão vendo e ouvindo o que os profetas esperavam ver e ouvir”.</w:t>
      </w:r>
    </w:p>
    <w:p>
      <w:pPr/>
      <w:r>
        <w:rPr>
          <w:lang w:val="pt_PT" w:bidi="pt_PT"/>
        </w:rPr>
      </w:r>
      <w:r>
        <w:rPr>
          <w:lang w:val="pt_PT" w:bidi="pt_PT"/>
        </w:rPr>
        <w:t>Interrompa a encenação. Pergunte àqueles que interpretam os discípulos: “Como vocês estão se sentindo ouvindo que vocês são abençoados?” Vocês podem ouvir coisas como: “honrados”, “especiais”, “separados”, porque eles receberam uma capacidade que nem todos têm.</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Os </w:t>
      </w:r>
      <w:r>
        <w:rPr>
          <w:b/>
          <w:lang w:val="pt_PT" w:bidi="pt_PT"/>
        </w:rPr>
        <w:t>discípulos</w:t>
      </w:r>
      <w:r>
        <w:rPr>
          <w:lang w:val="pt_PT" w:bidi="pt_PT"/>
        </w:rPr>
        <w:t xml:space="preserve"> vieram até Jesus para perguntar por que ele falou em </w:t>
      </w:r>
      <w:r>
        <w:rPr>
          <w:b/>
          <w:lang w:val="pt_PT" w:bidi="pt_PT"/>
        </w:rPr>
        <w:t>parábolas</w:t>
      </w:r>
      <w:r>
        <w:rPr>
          <w:lang w:val="pt_PT" w:bidi="pt_PT"/>
        </w:rPr>
        <w:t xml:space="preserve"> para as pessoas.</w:t>
      </w:r>
    </w:p>
    <w:p>
      <w:pPr/>
      <w:r>
        <w:rPr>
          <w:lang w:val="pt_PT" w:bidi="pt_PT"/>
        </w:rPr>
      </w:r>
      <w:r>
        <w:rPr>
          <w:b/>
          <w:lang w:val="pt_PT" w:bidi="pt_PT"/>
        </w:rPr>
        <w:t>Discípulos</w:t>
      </w:r>
      <w:r>
        <w:rPr>
          <w:lang w:val="pt_PT" w:bidi="pt_PT"/>
        </w:rPr>
        <w:t xml:space="preserve"> são os seguidores mais próximos de Jesus que acompanharam-no durante a maior parte do seu ministério, viajando com ele por toda a parte, aprendendo com ele e às vezes sendo enviados por ele para pregar as boas novas do reino e curar os doentes. Consulte o Glossário Mestre para uma definição </w:t>
      </w:r>
      <w:r>
        <w:rPr>
          <w:lang w:val="pt_PT" w:bidi="pt_PT"/>
        </w:rPr>
        <w:t>de discípulos</w:t>
      </w:r>
      <w:r>
        <w:rPr>
          <w:lang w:val="pt_PT" w:bidi="pt_PT"/>
        </w:rPr>
        <w:t>.</w:t>
      </w:r>
    </w:p>
    <w:p>
      <w:pPr/>
      <w:r>
        <w:rPr>
          <w:lang w:val="pt_PT" w:bidi="pt_PT"/>
        </w:rPr>
      </w:r>
      <w:r>
        <w:rPr>
          <w:b/>
          <w:lang w:val="pt_PT" w:bidi="pt_PT"/>
        </w:rPr>
        <w:t>Parábolas</w:t>
      </w:r>
      <w:r>
        <w:rPr>
          <w:lang w:val="pt_PT" w:bidi="pt_PT"/>
        </w:rPr>
        <w:t xml:space="preserve"> são histórias usando situações do dia a dia para explicar um significado mais profundo. Consulte o Glossário Mestre para uma definição de </w:t>
      </w:r>
      <w:r>
        <w:rPr>
          <w:lang w:val="pt_PT" w:bidi="pt_PT"/>
        </w:rPr>
        <w:t>parábolas</w:t>
      </w:r>
      <w:r>
        <w:rPr>
          <w:lang w:val="pt_PT" w:bidi="pt_PT"/>
        </w:rPr>
        <w:t>.</w:t>
      </w:r>
    </w:p>
    <w:p>
      <w:pPr/>
      <w:r>
        <w:rPr>
          <w:lang w:val="pt_PT" w:bidi="pt_PT"/>
        </w:rPr>
      </w:r>
      <w:r>
        <w:rPr>
          <w:lang w:val="pt_PT" w:bidi="pt_PT"/>
        </w:rPr>
        <w:t xml:space="preserve">Jesus diz aos discípulos que eles receberam a compreensão dos </w:t>
      </w:r>
      <w:r>
        <w:rPr>
          <w:b/>
          <w:lang w:val="pt_PT" w:bidi="pt_PT"/>
        </w:rPr>
        <w:t>segredos</w:t>
      </w:r>
      <w:r>
        <w:rPr>
          <w:lang w:val="pt_PT" w:bidi="pt_PT"/>
        </w:rPr>
        <w:t xml:space="preserve"> do </w:t>
      </w:r>
      <w:r>
        <w:rPr>
          <w:b/>
          <w:lang w:val="pt_PT" w:bidi="pt_PT"/>
        </w:rPr>
        <w:t>reino dos céus</w:t>
      </w:r>
      <w:r>
        <w:rPr>
          <w:lang w:val="pt_PT" w:bidi="pt_PT"/>
        </w:rPr>
        <w:t xml:space="preserve">, mas nem todos receberam. Neste caso, o segredo é sobre o </w:t>
      </w:r>
      <w:r>
        <w:rPr>
          <w:b/>
          <w:lang w:val="pt_PT" w:bidi="pt_PT"/>
        </w:rPr>
        <w:t>Reino de Deus</w:t>
      </w:r>
      <w:r>
        <w:rPr>
          <w:lang w:val="pt_PT" w:bidi="pt_PT"/>
        </w:rPr>
        <w:t>, ou céus. Uma vez que o reino parecerá tão diferente do que qualquer um poderia ter imaginado ou esperado, seu segredo é definitivamente algo que apenas Deus pode dar. Você não deve usar uma palavra para "segredo" que tenha um significado negativo ou que esteja relacionada a práticas malignas.</w:t>
      </w:r>
    </w:p>
    <w:p>
      <w:pPr/>
      <w:r>
        <w:rPr>
          <w:lang w:val="pt_PT" w:bidi="pt_PT"/>
        </w:rPr>
      </w:r>
      <w:r>
        <w:rPr>
          <w:lang w:val="pt_PT" w:bidi="pt_PT"/>
        </w:rPr>
        <w:t xml:space="preserve">Mateus se refere ao </w:t>
      </w:r>
      <w:r>
        <w:rPr>
          <w:b/>
          <w:lang w:val="pt_PT" w:bidi="pt_PT"/>
        </w:rPr>
        <w:t>reino dos céus</w:t>
      </w:r>
      <w:r>
        <w:rPr>
          <w:lang w:val="pt_PT" w:bidi="pt_PT"/>
        </w:rPr>
        <w:t xml:space="preserve"> em vez de </w:t>
      </w:r>
      <w:r>
        <w:rPr>
          <w:b/>
          <w:lang w:val="pt_PT" w:bidi="pt_PT"/>
        </w:rPr>
        <w:t>reino de Deus</w:t>
      </w:r>
      <w:r>
        <w:rPr>
          <w:lang w:val="pt_PT" w:bidi="pt_PT"/>
        </w:rPr>
        <w:t xml:space="preserve"> para que ele não tenha que dizer o nome de Deus. Um </w:t>
      </w:r>
      <w:r>
        <w:rPr>
          <w:lang w:val="pt_PT" w:bidi="pt_PT"/>
        </w:rPr>
        <w:t>reino</w:t>
      </w:r>
      <w:r>
        <w:rPr>
          <w:lang w:val="pt_PT" w:bidi="pt_PT"/>
        </w:rPr>
        <w:t xml:space="preserve"> é um lugar onde um </w:t>
      </w:r>
      <w:r>
        <w:rPr>
          <w:lang w:val="pt_PT" w:bidi="pt_PT"/>
        </w:rPr>
        <w:t>rei</w:t>
      </w:r>
      <w:r>
        <w:rPr>
          <w:lang w:val="pt_PT" w:bidi="pt_PT"/>
        </w:rPr>
        <w:t xml:space="preserve"> governa um grupo de pessoas. No Antigo Testamento, o reino de Deus era seu povo de Israel. Mas o povo de Israel desobedeceu a Deus o tempo todo. Agora o reino de Deus se refere a todos os que o seguem, mas sabemos que todos ainda desobedecem a Deus, e seu reino ainda não é perfeito. Mas Jesus também veio para trazer parte do reino de Deus já. O Reino de Deus agora é o povo que segue Jesus como Rei, ajudando uns aos outros e disseminando o amor de Jesus aos outros. Mais tarde, Deus trará o Reino Perfeito. Deus governará o Seu povo com perfeição quando não houver mais sofrimento ou mal e todas as pessoas O obedecerão. Deus virá, julgará o povo mau e o mundo será perfeito.</w:t>
      </w:r>
    </w:p>
    <w:p>
      <w:pPr/>
      <w:r>
        <w:rPr>
          <w:lang w:val="pt_PT" w:bidi="pt_PT"/>
        </w:rPr>
      </w:r>
      <w:r>
        <w:rPr>
          <w:lang w:val="pt_PT" w:bidi="pt_PT"/>
        </w:rPr>
        <w:t>Quando Jesus falou sobre o Reino de Deus, as pessoas não entenderam, por isso sentiram que era um mistério para elas. Eles precisavam ouvir realmente Jesus para entender o que Ele estava dizendo. Jesus explicou esse mistério do reino de Deus por meio de suas parábolas.</w:t>
      </w:r>
    </w:p>
    <w:p>
      <w:pPr/>
      <w:r>
        <w:rPr>
          <w:lang w:val="pt_PT" w:bidi="pt_PT"/>
        </w:rPr>
      </w:r>
      <w:r>
        <w:rPr>
          <w:lang w:val="pt_PT" w:bidi="pt_PT"/>
        </w:rPr>
        <w:t xml:space="preserve">O reino de Deus no Novo Testamento se refere ao tempo em que Deus vem para governar — seu reinado e autoridade, que iniciam seu cumprimento com o ministério de Jesus na terra e com as pessoas o aceitando. Mais tarde, o Reino perfeito virá. Vivenciamos o Reino de Deus agora quando O escutamos e O obedecemos ao seguimos Jesus. Consulte o Glossário Mestre para a definição de </w:t>
      </w:r>
      <w:r>
        <w:rPr>
          <w:lang w:val="pt_PT" w:bidi="pt_PT"/>
        </w:rPr>
        <w:t>reino de Deus</w:t>
      </w:r>
      <w:r>
        <w:rPr>
          <w:lang w:val="pt_PT" w:bidi="pt_PT"/>
        </w:rPr>
        <w:t>.</w:t>
      </w:r>
    </w:p>
    <w:p>
      <w:pPr/>
      <w:r>
        <w:rPr>
          <w:lang w:val="pt_PT" w:bidi="pt_PT"/>
        </w:rPr>
      </w:r>
      <w:r>
        <w:rPr>
          <w:lang w:val="pt_PT" w:bidi="pt_PT"/>
        </w:rPr>
        <w:t xml:space="preserve">Jesus também diz que ele fala em parábolas para cumprir a </w:t>
      </w:r>
      <w:r>
        <w:rPr>
          <w:b/>
          <w:lang w:val="pt_PT" w:bidi="pt_PT"/>
        </w:rPr>
        <w:t>profecia</w:t>
      </w:r>
      <w:r>
        <w:rPr>
          <w:lang w:val="pt_PT" w:bidi="pt_PT"/>
        </w:rPr>
        <w:t xml:space="preserve"> falada pelo </w:t>
      </w:r>
      <w:r>
        <w:rPr>
          <w:b/>
          <w:lang w:val="pt_PT" w:bidi="pt_PT"/>
        </w:rPr>
        <w:t>profeta</w:t>
      </w:r>
      <w:r>
        <w:rPr>
          <w:lang w:val="pt_PT" w:bidi="pt_PT"/>
        </w:rPr>
        <w:t xml:space="preserve"> Isaías.</w:t>
      </w:r>
    </w:p>
    <w:p>
      <w:pPr/>
      <w:r>
        <w:rPr>
          <w:lang w:val="pt_PT" w:bidi="pt_PT"/>
        </w:rPr>
      </w:r>
      <w:r>
        <w:rPr>
          <w:lang w:val="pt_PT" w:bidi="pt_PT"/>
        </w:rPr>
        <w:t xml:space="preserve">Uma </w:t>
      </w:r>
      <w:r>
        <w:rPr>
          <w:b/>
          <w:lang w:val="pt_PT" w:bidi="pt_PT"/>
        </w:rPr>
        <w:t>profecia</w:t>
      </w:r>
      <w:r>
        <w:rPr>
          <w:lang w:val="pt_PT" w:bidi="pt_PT"/>
        </w:rPr>
        <w:t xml:space="preserve"> é uma mensagem inspirada, escrita ou falada, da vontade de Deus para o povo de Deus. Um </w:t>
      </w:r>
      <w:r>
        <w:rPr>
          <w:b/>
          <w:lang w:val="pt_PT" w:bidi="pt_PT"/>
        </w:rPr>
        <w:t>profeta</w:t>
      </w:r>
      <w:r>
        <w:rPr>
          <w:lang w:val="pt_PT" w:bidi="pt_PT"/>
        </w:rPr>
        <w:t xml:space="preserve"> é alguém que recebe a mensagem de Deus e a leva para o povo de Deus. Consulte o Glossário Mestre para uma definição de </w:t>
      </w:r>
      <w:r>
        <w:rPr>
          <w:lang w:val="pt_PT" w:bidi="pt_PT"/>
        </w:rPr>
        <w:t>profeta</w:t>
      </w:r>
      <w:r>
        <w:rPr>
          <w:lang w:val="pt_PT" w:bidi="pt_PT"/>
        </w:rPr>
        <w:t xml:space="preserve"> e </w:t>
      </w:r>
      <w:r>
        <w:rPr>
          <w:lang w:val="pt_PT" w:bidi="pt_PT"/>
        </w:rPr>
        <w:t>profecia</w:t>
      </w:r>
      <w:r>
        <w:rPr>
          <w:lang w:val="pt_PT" w:bidi="pt_PT"/>
        </w:rPr>
        <w:t>.</w:t>
      </w:r>
    </w:p>
    <w:p>
      <w:pPr/>
      <w:r>
        <w:rPr>
          <w:lang w:val="pt_PT" w:bidi="pt_PT"/>
        </w:rPr>
      </w:r>
      <w:r>
        <w:rPr>
          <w:lang w:val="pt_PT" w:bidi="pt_PT"/>
        </w:rPr>
        <w:t>Jesus cita o profeta Isaías sobre aqueles que têm olhos e ouvidos, mas não veem ou ouvem realmente a verdade. Isso significa que eles não entendem o que lhes está sendo dito. O profeta também disse que os corações das pessoas ficaram endurecidos, caso contrário elas entenderiam a verdade e voltariam para Deus. Alguém com um coração que ficou endurecido é alguém que não está disposto a tentar entender a verdade.</w:t>
      </w:r>
    </w:p>
    <w:p>
      <w:pPr/>
      <w:r>
        <w:rPr>
          <w:lang w:val="pt_PT" w:bidi="pt_PT"/>
        </w:rPr>
      </w:r>
      <w:r>
        <w:rPr>
          <w:lang w:val="pt_PT" w:bidi="pt_PT"/>
        </w:rPr>
        <w:t xml:space="preserve">Jesus diz aos discípulos que eles são </w:t>
      </w:r>
      <w:r>
        <w:rPr>
          <w:b/>
          <w:lang w:val="pt_PT" w:bidi="pt_PT"/>
        </w:rPr>
        <w:t>abençoados</w:t>
      </w:r>
      <w:r>
        <w:rPr>
          <w:lang w:val="pt_PT" w:bidi="pt_PT"/>
        </w:rPr>
        <w:t xml:space="preserve"> por ver e ouvir coisas que os profetas e homens </w:t>
      </w:r>
      <w:r>
        <w:rPr>
          <w:b/>
          <w:lang w:val="pt_PT" w:bidi="pt_PT"/>
        </w:rPr>
        <w:t>justos</w:t>
      </w:r>
      <w:r>
        <w:rPr>
          <w:lang w:val="pt_PT" w:bidi="pt_PT"/>
        </w:rPr>
        <w:t xml:space="preserve"> queriam ver e ouvir. Deus abençoa as pessoas quando ele lhes dá favor. Consulte o Glossário Mestre para uma definição de </w:t>
      </w:r>
      <w:r>
        <w:rPr>
          <w:lang w:val="pt_PT" w:bidi="pt_PT"/>
        </w:rPr>
        <w:t>abençoar</w:t>
      </w:r>
      <w:r>
        <w:rPr>
          <w:lang w:val="pt_PT" w:bidi="pt_PT"/>
        </w:rPr>
        <w:t xml:space="preserve">. As pessoas justas são aquelas que foram encontradas aceitas por Deus. Consulte o Glossário Mestre para uma definição de </w:t>
      </w:r>
      <w:r>
        <w:rPr>
          <w:lang w:val="pt_PT" w:bidi="pt_PT"/>
        </w:rPr>
        <w:t>justiça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13:18–23</w:t>
      </w:r>
      <w:r>
        <w:rPr>
          <w:lang w:val="pt_PT" w:bidi="pt_PT"/>
        </w:rPr>
      </w:r>
    </w:p>
    <w:p>
      <w:pPr>
        <w:pStyle w:val="Heading3"/>
      </w:pPr>
      <w:r>
        <w:rPr>
          <w:lang w:val="pt_PT" w:bidi="pt_PT"/>
        </w:rPr>
        <w:t>Ouvir e Sentir</w:t>
      </w:r>
    </w:p>
    <w:p>
      <w:pPr/>
      <w:r>
        <w:rPr>
          <w:lang w:val="pt_PT" w:bidi="pt_PT"/>
        </w:rPr>
      </w:r>
      <w:r>
        <w:rPr>
          <w:lang w:val="pt_PT" w:bidi="pt_PT"/>
        </w:rPr>
        <w:t>Ouçam Mateus 13.18–23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explica a parábola para seus discípulos. Algumas versões fazem o texto soar como se Jesus contasse a parábola novamente quando ele diz: “Ouçam a parábola do semeador”. Mas um melhor entendimento é que Jesus quer que os discípulos ouçam a explicação da parábola. A interpretação básica da parábola é que as sementes representam a mensagem ou palavra de Deus, a semeadura representa contar a mensagem às pessoas, e os diferentes tipos de solo representam as diferentes maneiras pelas quais as pessoas ouvem a mensagem.</w:t>
      </w:r>
    </w:p>
    <w:p>
      <w:pPr/>
      <w:r>
        <w:rPr>
          <w:lang w:val="pt_PT" w:bidi="pt_PT"/>
        </w:rPr>
      </w:r>
      <w:r>
        <w:rPr>
          <w:lang w:val="pt_PT" w:bidi="pt_PT"/>
        </w:rPr>
        <w:t>Jesus explica que as sementes que caem no caminho duro não são entendidas pelas pessoas. O maligno então vem e leva as sementes. O maligno é Satanás ou seus demônios. A frase “o que foi semeado em seu coração” significa a mensagem sobre Deus que ele ouviu. Então Jesus explica que o solo rochoso representa as pessoas que recebem a mensagem imediatamente com alegria, mas apenas por um curto tempo porque elas não seguem a mensagem. No tempo de perseguição ou problemas por causa da mensagem, eles deixam de seguir a Deus. Perseguição é quando as pessoas ferem o povo de Deus ou as fazem sofrer. Esse é o único lugar em Mateus onde a palavra perseguição ocorre. Esse solo começa bem, mas no final ele não “se mostra frutífero”. Isso significa que com o tempo nada útil é produzido a partir dessa semente.</w:t>
      </w:r>
    </w:p>
    <w:p>
      <w:pPr/>
      <w:r>
        <w:rPr>
          <w:lang w:val="pt_PT" w:bidi="pt_PT"/>
        </w:rPr>
      </w:r>
      <w:r>
        <w:rPr>
          <w:lang w:val="pt_PT" w:bidi="pt_PT"/>
        </w:rPr>
        <w:t>Pare e discuta com sua equipe. Em sua cultura, que tipos de perseguição ou problemas as pessoas enfrentam por causa da palavra de Deus? Conte uma história de alguém que você conhece que enfrentou perseguição.</w:t>
      </w:r>
    </w:p>
    <w:p>
      <w:pPr/>
      <w:r>
        <w:rPr>
          <w:lang w:val="pt_PT" w:bidi="pt_PT"/>
        </w:rPr>
      </w:r>
      <w:r>
        <w:rPr>
          <w:lang w:val="pt_PT" w:bidi="pt_PT"/>
        </w:rPr>
        <w:t>Então Jesus explica que as sementes que caem entre os espinhos representam as pessoas que ouvem a mensagem, mas estão sobrecarregadas com preocupações e riquezas, e então a palavra não fica em seus corações.</w:t>
      </w:r>
    </w:p>
    <w:p>
      <w:pPr/>
      <w:r>
        <w:rPr>
          <w:lang w:val="pt_PT" w:bidi="pt_PT"/>
        </w:rPr>
      </w:r>
      <w:r>
        <w:rPr>
          <w:lang w:val="pt_PT" w:bidi="pt_PT"/>
        </w:rPr>
        <w:t>Pare e discuta com sua equipe. Em sua cultura, como você descreveria riquezas? E que situações fazem com que as pessoas se preocupem?</w:t>
      </w:r>
    </w:p>
    <w:p>
      <w:pPr/>
      <w:r>
        <w:rPr>
          <w:lang w:val="pt_PT" w:bidi="pt_PT"/>
        </w:rPr>
      </w:r>
      <w:r>
        <w:rPr>
          <w:lang w:val="pt_PT" w:bidi="pt_PT"/>
        </w:rPr>
        <w:t>Então Jesus explica que o bom solo são as pessoas que ouvem a mensagem, a entendem e, como resultado, sua vida é como a planta que produz uma colheita.</w:t>
      </w:r>
    </w:p>
    <w:p>
      <w:pPr/>
      <w:r>
        <w:rPr>
          <w:lang w:val="pt_PT" w:bidi="pt_PT"/>
        </w:rPr>
      </w:r>
      <w:r>
        <w:rPr>
          <w:lang w:val="pt_PT" w:bidi="pt_PT"/>
        </w:rPr>
        <w:t>Parem e olhem as fotos do agricultor espalhando sementes, os diferentes tipos de solo, bem como a foto da colheita pronta para ser feita.</w:t>
      </w:r>
    </w:p>
    <w:p>
      <w:pPr/>
      <w:r>
        <w:rPr>
          <w:lang w:val="pt_PT" w:bidi="pt_PT"/>
        </w:rPr>
      </w:r>
      <w:r>
        <w:rPr>
          <w:lang w:val="pt_PT" w:bidi="pt_PT"/>
        </w:rPr>
        <w:t>É importante notar que há muitas interpretações diferentes sobre o significado das sementes depois de elas serem semeadas. Alguns estudiosos acreditam que as sementes continuam a se referir à mensagem de Deus e os solos representam quatro maneiras diferentes pelas quais as pessoas ouvem e respondem à mensagem de Deus. Outros estudiosos acreditam que os solos se referem a diferentes tipos de pessoas.</w:t>
      </w:r>
    </w:p>
    <w:p>
      <w:pPr/>
      <w:r>
        <w:rPr>
          <w:lang w:val="pt_PT" w:bidi="pt_PT"/>
        </w:rPr>
      </w:r>
      <w:r>
        <w:rPr>
          <w:lang w:val="pt_PT" w:bidi="pt_PT"/>
        </w:rPr>
        <w:t>Na parábola, Jesus fala sobre como o agricultor semeia a semente. Na explicação de Jesus da parábola, no entanto, é mais sobre a semente e o que aconteceu com ela. “Parábola dos quatro tipos de solo” ou “Parábola das sementes” pode ser um título mais apropriado.</w:t>
      </w:r>
    </w:p>
    <w:p>
      <w:pPr/>
      <w:r>
        <w:rPr>
          <w:lang w:val="pt_PT" w:bidi="pt_PT"/>
        </w:rPr>
      </w:r>
      <w:r>
        <w:rPr>
          <w:lang w:val="pt_PT" w:bidi="pt_PT"/>
        </w:rPr>
        <w:t>A interpretação de Jesus sobre a parábola é apenas uma descrição do simbolismo nela, mas não uma explicação de exatamente quem é o semeador, porque os solos diferem, ou como é a colheita. Jesus não explica se ele está falando sobre cristãos que precisam crescer espiritualmente, ou sobre não cristãos, escutando e aceitando a palavra de Deus. As parábolas geralmente têm um significado mais amplo do que apenas uma situação específica ou um período específico. Não atribua um significado ou uma explicação à parábola que não é dado nas Escrituras.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Essa história tem 1 cena.</w:t>
      </w:r>
    </w:p>
    <w:p>
      <w:pPr/>
      <w:r>
        <w:rPr>
          <w:lang w:val="pt_PT" w:bidi="pt_PT"/>
        </w:rPr>
      </w:r>
      <w:r>
        <w:rPr>
          <w:b/>
          <w:lang w:val="pt_PT" w:bidi="pt_PT"/>
        </w:rPr>
        <w:t>Primeira cena:</w:t>
      </w:r>
      <w:r>
        <w:rPr>
          <w:lang w:val="pt_PT" w:bidi="pt_PT"/>
        </w:rPr>
        <w:t xml:space="preserve"> Jesus explica que o agricultor semeando sementes é como alguém compartilhando a mensagem de Deus com as pessoas. As sementes representam a mensagem de Deus, e os diferentes solos representam as diferentes maneiras pelas quais as pessoas respondem a essa mensagem.</w:t>
      </w:r>
    </w:p>
    <w:p>
      <w:pPr/>
      <w:r>
        <w:rPr>
          <w:lang w:val="pt_PT" w:bidi="pt_PT"/>
        </w:rPr>
      </w:r>
      <w:r>
        <w:rPr>
          <w:lang w:val="pt_PT" w:bidi="pt_PT"/>
        </w:rPr>
        <w:t>As sementes que caem em um caminho duro representam as pessoas que ouvem a palavra de Deus, mas, antes que elas a entendam, Satanás a leva embora.</w:t>
      </w:r>
    </w:p>
    <w:p>
      <w:pPr/>
      <w:r>
        <w:rPr>
          <w:lang w:val="pt_PT" w:bidi="pt_PT"/>
        </w:rPr>
      </w:r>
      <w:r>
        <w:rPr>
          <w:lang w:val="pt_PT" w:bidi="pt_PT"/>
        </w:rPr>
        <w:t>As sementes que caem no solo com pedras por baixo são como as pessoas que aceitam a mensagem de Deus rapidamente, mas sua fé não cria raízes. Quando os problemas surgem, elas se afastam de Deus.</w:t>
      </w:r>
    </w:p>
    <w:p>
      <w:pPr/>
      <w:r>
        <w:rPr>
          <w:lang w:val="pt_PT" w:bidi="pt_PT"/>
        </w:rPr>
      </w:r>
      <w:r>
        <w:rPr>
          <w:lang w:val="pt_PT" w:bidi="pt_PT"/>
        </w:rPr>
        <w:t>As sementes que crescem junto com as ervas daninhas são como as pessoas que aceitam a mensagem de Deus, mas começam a se preocupar com a vida ou se concentram em outras coisas. Elas começam a perseguir o dinheiro. Elas não produzem nenhuma colheita.</w:t>
      </w:r>
    </w:p>
    <w:p>
      <w:pPr/>
      <w:r>
        <w:rPr>
          <w:lang w:val="pt_PT" w:bidi="pt_PT"/>
        </w:rPr>
      </w:r>
      <w:r>
        <w:rPr>
          <w:lang w:val="pt_PT" w:bidi="pt_PT"/>
        </w:rPr>
        <w:t>Mas as sementes que caem em um bom solo são como as pessoas que aceitam a mensagem de Deus e cultivam raízes. Elas são as pessoas que se concentram na palavra de Deus e a colocam em prática. Essas são as pessoas que produzem uma colheita de 30, 60 ou 100 vezes maior.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r>
        <w:rPr>
          <w:lang w:val="pt_PT" w:bidi="pt_PT"/>
        </w:rPr>
      </w:r>
      <w:r>
        <w:rPr>
          <w:lang w:val="pt_PT" w:bidi="pt_PT"/>
        </w:rPr>
        <w:t>Os personagens na explicação da parábola incluem:</w:t>
      </w:r>
    </w:p>
    <w:p>
      <w:pPr>
        <w:pStyle w:val="ListBullet"/>
        <w:spacing w:line="240" w:lineRule="auto"/>
        <w:ind w:left="720"/>
      </w:pPr>
      <w:r>
        <w:rPr>
          <w:lang w:val="pt_PT" w:bidi="pt_PT"/>
        </w:rPr>
      </w:r>
      <w:r>
        <w:rPr>
          <w:lang w:val="pt_PT" w:bidi="pt_PT"/>
        </w:rPr>
        <w:t>Pessoa que representa a trilha</w:t>
      </w:r>
    </w:p>
    <w:p>
      <w:pPr>
        <w:pStyle w:val="ListBullet"/>
        <w:spacing w:line="240" w:lineRule="auto"/>
        <w:ind w:left="720"/>
      </w:pPr>
      <w:r>
        <w:rPr>
          <w:lang w:val="pt_PT" w:bidi="pt_PT"/>
        </w:rPr>
      </w:r>
      <w:r>
        <w:rPr>
          <w:lang w:val="pt_PT" w:bidi="pt_PT"/>
        </w:rPr>
        <w:t>Pessoa que representa a área com rochas</w:t>
      </w:r>
    </w:p>
    <w:p>
      <w:pPr>
        <w:pStyle w:val="ListBullet"/>
        <w:spacing w:line="240" w:lineRule="auto"/>
        <w:ind w:left="720"/>
      </w:pPr>
      <w:r>
        <w:rPr>
          <w:lang w:val="pt_PT" w:bidi="pt_PT"/>
        </w:rPr>
      </w:r>
      <w:r>
        <w:rPr>
          <w:lang w:val="pt_PT" w:bidi="pt_PT"/>
        </w:rPr>
        <w:t>Pessoa que representa a área com espinhos</w:t>
      </w:r>
    </w:p>
    <w:p>
      <w:pPr>
        <w:pStyle w:val="ListBullet"/>
        <w:spacing w:line="240" w:lineRule="auto"/>
        <w:ind w:left="720"/>
      </w:pPr>
      <w:r>
        <w:rPr>
          <w:lang w:val="pt_PT" w:bidi="pt_PT"/>
        </w:rPr>
      </w:r>
      <w:r>
        <w:rPr>
          <w:lang w:val="pt_PT" w:bidi="pt_PT"/>
        </w:rPr>
        <w:t>Pessoa que representa a área com solo fértil</w:t>
      </w:r>
    </w:p>
    <w:p>
      <w:pPr>
        <w:pStyle w:val="ListBullet"/>
        <w:spacing w:line="240" w:lineRule="auto"/>
        <w:ind w:left="720"/>
      </w:pPr>
      <w:r>
        <w:rPr>
          <w:lang w:val="pt_PT" w:bidi="pt_PT"/>
        </w:rPr>
      </w:r>
      <w:r>
        <w:rPr>
          <w:lang w:val="pt_PT" w:bidi="pt_PT"/>
        </w:rPr>
        <w:t>Diabo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Peça à sua equipe que encontre uma semente e conversem sobre como a semente é semelhante à palavra de Deus. Peça à sua equipe que saia e olhe para os diferentes tipos de solo ao redor. O que acontece quando as sementes caem em um solo ruim? Onde essa semente cresceria melhor? Se houver tempo, peça à sua equipe que converse com um agricultor local sobre essas perguntas. Pergunte ao agricultor se ele pode explicar como as sementes crescem depois que são plantadas.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Essa história tem 1 cena.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r>
        <w:rPr>
          <w:lang w:val="pt_PT" w:bidi="pt_PT"/>
        </w:rPr>
      </w:r>
      <w:r>
        <w:rPr>
          <w:lang w:val="pt_PT" w:bidi="pt_PT"/>
        </w:rPr>
        <w:t>Os personagens na explicação da parábola incluem</w:t>
      </w:r>
    </w:p>
    <w:p>
      <w:pPr>
        <w:pStyle w:val="ListBullet"/>
        <w:spacing w:line="240" w:lineRule="auto"/>
        <w:ind w:left="720"/>
      </w:pPr>
      <w:r>
        <w:rPr>
          <w:lang w:val="pt_PT" w:bidi="pt_PT"/>
        </w:rPr>
      </w:r>
      <w:r>
        <w:rPr>
          <w:lang w:val="pt_PT" w:bidi="pt_PT"/>
        </w:rPr>
        <w:t>Pessoa que representa a trilha</w:t>
      </w:r>
    </w:p>
    <w:p>
      <w:pPr>
        <w:pStyle w:val="ListBullet"/>
        <w:spacing w:line="240" w:lineRule="auto"/>
        <w:ind w:left="720"/>
      </w:pPr>
      <w:r>
        <w:rPr>
          <w:lang w:val="pt_PT" w:bidi="pt_PT"/>
        </w:rPr>
      </w:r>
      <w:r>
        <w:rPr>
          <w:lang w:val="pt_PT" w:bidi="pt_PT"/>
        </w:rPr>
        <w:t>Pessoa que representa a área com rochas</w:t>
      </w:r>
    </w:p>
    <w:p>
      <w:pPr>
        <w:pStyle w:val="ListBullet"/>
        <w:spacing w:line="240" w:lineRule="auto"/>
        <w:ind w:left="720"/>
      </w:pPr>
      <w:r>
        <w:rPr>
          <w:lang w:val="pt_PT" w:bidi="pt_PT"/>
        </w:rPr>
      </w:r>
      <w:r>
        <w:rPr>
          <w:lang w:val="pt_PT" w:bidi="pt_PT"/>
        </w:rPr>
        <w:t>Pessoa que representa a área com espinhos</w:t>
      </w:r>
    </w:p>
    <w:p>
      <w:pPr>
        <w:pStyle w:val="ListBullet"/>
        <w:spacing w:line="240" w:lineRule="auto"/>
        <w:ind w:left="720"/>
      </w:pPr>
      <w:r>
        <w:rPr>
          <w:lang w:val="pt_PT" w:bidi="pt_PT"/>
        </w:rPr>
      </w:r>
      <w:r>
        <w:rPr>
          <w:lang w:val="pt_PT" w:bidi="pt_PT"/>
        </w:rPr>
        <w:t>Pessoa que representa a área com solo fértil</w:t>
      </w:r>
    </w:p>
    <w:p>
      <w:pPr>
        <w:pStyle w:val="ListBullet"/>
        <w:spacing w:line="240" w:lineRule="auto"/>
        <w:ind w:left="720"/>
      </w:pPr>
      <w:r>
        <w:rPr>
          <w:lang w:val="pt_PT" w:bidi="pt_PT"/>
        </w:rPr>
      </w:r>
      <w:r>
        <w:rPr>
          <w:lang w:val="pt_PT" w:bidi="pt_PT"/>
        </w:rPr>
        <w:t>Diabo</w:t>
      </w:r>
    </w:p>
    <w:p>
      <w:pPr>
        <w:pStyle w:val="ListBullet"/>
        <w:spacing w:line="240" w:lineRule="auto"/>
        <w:ind w:left="720"/>
      </w:pPr>
      <w:r>
        <w:rPr>
          <w:lang w:val="pt_PT" w:bidi="pt_PT"/>
        </w:rPr>
      </w:r>
      <w:r>
        <w:rPr>
          <w:lang w:val="pt_PT" w:bidi="pt_PT"/>
        </w:rPr>
        <w:t>Outra pessoa possivelmente para dizer à mensagem</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explica que o agricultor na história representa alguém levando a mensagem de Deus (ou a Palavra) às pessoas, e as sementes representam a mensagem de Deus. Quando as sementes caem no caminho duro e os pássaros as comem, essas são as pessoas que ouvem a mensagem de Deus, mas o maligno vem e leva a mensagem embora. As sementes que caem no solo fino, com rocha por baixo, cujas plantas são ressecadas pelo sol, representam as pessoas que recebem a mensagem, mas não estão profundamente enraizadas na fé. Elas não duram muito tempo quando são perseguidas.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grupo: vocês podem pensar em pessoas que podem ter estado no caminho duro? Conseguem pensar em pessoas que poderiam estar no solo fino? Descrevam-nas.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As sementes que caem entre as ervas daninhas representam aqueles que ouvem a mensagem de Deus, mas estão sobrecarregados com as preocupações da vida, o desejo de coisas e a atração pela riqueza. Essas sementes não produzem colheita.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pessoa ou às pessoas que estão encenando essas sementes: “Como vocês se sentem? O que está sufocando sua vida ou sua colheita?”. Pergunte à pessoa que interpreta Jesus como ele está se sentindo sobre os solos que não produzem nada.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As sementes que caem no solo bom representam aqueles que ouvem e aceitam a palavra de Deus. Elas produzem uma colheita 30, 60, e até 100 vezes do que havia sido plantado. Pergunte à equipe: “O que fazem as pessoas que são como o solo bom? Vocês conhecem pessoas que são solos bons?”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explica a parábola do semeador que espalhou sementes em quatro solos diferentes. Uma </w:t>
      </w:r>
      <w:r>
        <w:rPr>
          <w:b/>
          <w:lang w:val="pt_PT" w:bidi="pt_PT"/>
        </w:rPr>
        <w:t>parábola</w:t>
      </w:r>
      <w:r>
        <w:rPr>
          <w:lang w:val="pt_PT" w:bidi="pt_PT"/>
        </w:rPr>
        <w:t xml:space="preserve"> era um tipo especial de história que Jesus contava. Era contada usando coisas cotidianas para descrever coisas mais profundas sobre Deus. As parábolas eram frequentemente difíceis de entender, a menos que as pessoas realmente tentassem escutar. Consulte o Glossário Mestre para uma definição </w:t>
      </w:r>
      <w:r>
        <w:rPr>
          <w:lang w:val="pt_PT" w:bidi="pt_PT"/>
        </w:rPr>
        <w:t>de parábola</w:t>
      </w:r>
      <w:r>
        <w:rPr>
          <w:lang w:val="pt_PT" w:bidi="pt_PT"/>
        </w:rPr>
        <w:t>.</w:t>
      </w:r>
    </w:p>
    <w:p>
      <w:pPr/>
      <w:r>
        <w:rPr>
          <w:lang w:val="pt_PT" w:bidi="pt_PT"/>
        </w:rPr>
      </w:r>
      <w:r>
        <w:rPr>
          <w:lang w:val="pt_PT" w:bidi="pt_PT"/>
        </w:rPr>
        <w:t xml:space="preserve">O solo duro onde a semente caiu representa as pessoas que não entendem a mensagem de Deus. </w:t>
      </w:r>
      <w:r>
        <w:rPr>
          <w:b/>
          <w:lang w:val="pt_PT" w:bidi="pt_PT"/>
        </w:rPr>
        <w:t>Semente</w:t>
      </w:r>
      <w:r>
        <w:rPr>
          <w:lang w:val="pt_PT" w:bidi="pt_PT"/>
        </w:rPr>
        <w:t xml:space="preserve"> está no singular na língua original, mas significa muitas sementes individuais do mesmo tipo de planta. Consulte o Glossário Mestre para uma definição de </w:t>
      </w:r>
      <w:r>
        <w:rPr>
          <w:lang w:val="pt_PT" w:bidi="pt_PT"/>
        </w:rPr>
        <w:t>semente</w:t>
      </w:r>
      <w:r>
        <w:rPr>
          <w:lang w:val="pt_PT" w:bidi="pt_PT"/>
        </w:rPr>
        <w:t>.</w:t>
      </w:r>
    </w:p>
    <w:p>
      <w:pPr/>
      <w:r>
        <w:rPr>
          <w:lang w:val="pt_PT" w:bidi="pt_PT"/>
        </w:rPr>
      </w:r>
      <w:r>
        <w:rPr>
          <w:lang w:val="pt_PT" w:bidi="pt_PT"/>
        </w:rPr>
        <w:t xml:space="preserve">A </w:t>
      </w:r>
      <w:r>
        <w:rPr>
          <w:b/>
          <w:lang w:val="pt_PT" w:bidi="pt_PT"/>
        </w:rPr>
        <w:t>Palavra</w:t>
      </w:r>
      <w:r>
        <w:rPr>
          <w:lang w:val="pt_PT" w:bidi="pt_PT"/>
        </w:rPr>
        <w:t xml:space="preserve"> ou a </w:t>
      </w:r>
      <w:r>
        <w:rPr>
          <w:b/>
          <w:lang w:val="pt_PT" w:bidi="pt_PT"/>
        </w:rPr>
        <w:t>mensagem do reino</w:t>
      </w:r>
      <w:r>
        <w:rPr>
          <w:lang w:val="pt_PT" w:bidi="pt_PT"/>
        </w:rPr>
        <w:t xml:space="preserve"> se refere ao ensinamento sobre o reino de Deus e como podemos ser parte dele quando seguimos Jesus. Consulte o Glossário Mestre para uma definição </w:t>
      </w:r>
      <w:r>
        <w:rPr>
          <w:lang w:val="pt_PT" w:bidi="pt_PT"/>
        </w:rPr>
        <w:t>de reino de Deus</w:t>
      </w:r>
      <w:r>
        <w:rPr>
          <w:lang w:val="pt_PT" w:bidi="pt_PT"/>
        </w:rPr>
        <w:t>.</w:t>
      </w:r>
    </w:p>
    <w:p>
      <w:pPr/>
      <w:r>
        <w:rPr>
          <w:lang w:val="pt_PT" w:bidi="pt_PT"/>
        </w:rPr>
      </w:r>
      <w:r>
        <w:rPr>
          <w:lang w:val="pt_PT" w:bidi="pt_PT"/>
        </w:rPr>
        <w:t xml:space="preserve">Aqueles que não entendem a mensagem fazem a semente ser comida rapidamente pelo maligno. </w:t>
      </w:r>
      <w:r>
        <w:rPr>
          <w:b/>
          <w:lang w:val="pt_PT" w:bidi="pt_PT"/>
        </w:rPr>
        <w:t>Maligno</w:t>
      </w:r>
      <w:r>
        <w:rPr>
          <w:lang w:val="pt_PT" w:bidi="pt_PT"/>
        </w:rPr>
        <w:t xml:space="preserve"> se refere a </w:t>
      </w:r>
      <w:r>
        <w:rPr>
          <w:lang w:val="pt_PT" w:bidi="pt_PT"/>
        </w:rPr>
        <w:t>Satanás</w:t>
      </w:r>
      <w:r>
        <w:rPr>
          <w:lang w:val="pt_PT" w:bidi="pt_PT"/>
        </w:rPr>
        <w:t xml:space="preserve"> ou seus </w:t>
      </w:r>
      <w:r>
        <w:rPr>
          <w:lang w:val="pt_PT" w:bidi="pt_PT"/>
        </w:rPr>
        <w:t>demônios</w:t>
      </w:r>
      <w:r>
        <w:rPr>
          <w:lang w:val="pt_PT" w:bidi="pt_PT"/>
        </w:rPr>
        <w:t>. Use a mesma tradução para "maligno" que você usou em passagens anteriores em Mateus.</w:t>
      </w:r>
    </w:p>
    <w:p>
      <w:pPr/>
      <w:r>
        <w:rPr>
          <w:lang w:val="pt_PT" w:bidi="pt_PT"/>
        </w:rPr>
      </w:r>
      <w:r>
        <w:rPr>
          <w:lang w:val="pt_PT" w:bidi="pt_PT"/>
        </w:rPr>
        <w:t xml:space="preserve">A semente que cai no solo rochoso são aqueles que a recebem, mas então se afastam de Deus quando problemas ou perseguição vêm por causa da palavra de Deus. </w:t>
      </w:r>
      <w:r>
        <w:rPr>
          <w:b/>
          <w:lang w:val="pt_PT" w:bidi="pt_PT"/>
        </w:rPr>
        <w:t>Perseguição</w:t>
      </w:r>
      <w:r>
        <w:rPr>
          <w:lang w:val="pt_PT" w:bidi="pt_PT"/>
        </w:rPr>
        <w:t xml:space="preserve"> é quando outros ferem o povo de Deus ou os fazem sofrer porque seguem a Deus e Jesus. Perseguição nesse contexto é porque as pessoas ouvem a mensagem e a recebem. A perseguição pode vir em muitas formas para qualquer tipo de crença religiosa ou crenças diferentes. Consulte o Glossário Mestre para uma definição de </w:t>
      </w:r>
      <w:r>
        <w:rPr>
          <w:lang w:val="pt_PT" w:bidi="pt_PT"/>
        </w:rPr>
        <w:t>perseguição</w:t>
      </w:r>
      <w:r>
        <w:rPr>
          <w:lang w:val="pt_PT" w:bidi="pt_PT"/>
        </w:rPr>
        <w:t>.</w:t>
      </w:r>
    </w:p>
    <w:p>
      <w:pPr/>
      <w:r>
        <w:rPr>
          <w:lang w:val="pt_PT" w:bidi="pt_PT"/>
        </w:rPr>
      </w:r>
      <w:r>
        <w:rPr>
          <w:b/>
          <w:lang w:val="pt_PT" w:bidi="pt_PT"/>
        </w:rPr>
        <w:t>A palavra de Deus</w:t>
      </w:r>
      <w:r>
        <w:rPr>
          <w:lang w:val="pt_PT" w:bidi="pt_PT"/>
        </w:rPr>
        <w:t xml:space="preserve"> são as declarações e ensinamentos sobre Jesus e as boas novas do reino de Deus que veio à terra.</w:t>
      </w:r>
    </w:p>
    <w:p>
      <w:pPr/>
      <w:r>
        <w:rPr>
          <w:lang w:val="pt_PT" w:bidi="pt_PT"/>
        </w:rPr>
      </w:r>
      <w:r>
        <w:rPr>
          <w:lang w:val="pt_PT" w:bidi="pt_PT"/>
        </w:rPr>
        <w:t xml:space="preserve">O conceito de “pessoas </w:t>
      </w:r>
      <w:r>
        <w:rPr>
          <w:b/>
          <w:lang w:val="pt_PT" w:bidi="pt_PT"/>
        </w:rPr>
        <w:t>dando frutos</w:t>
      </w:r>
      <w:r>
        <w:rPr>
          <w:lang w:val="pt_PT" w:bidi="pt_PT"/>
        </w:rPr>
        <w:t>, ou uma plantação, do bom solo” pode ser difícil para seu público entender se a metáfora não fizer sentido para eles. Significa seguir os caminhos do reino de Deus. Você pode ter que dizer algo como "produzir resultados, viver de acordo com o reino de Deus, ou produzir bênção".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13:24–35</w:t>
      </w:r>
      <w:r>
        <w:rPr>
          <w:lang w:val="pt_PT" w:bidi="pt_PT"/>
        </w:rPr>
      </w:r>
    </w:p>
    <w:p>
      <w:pPr>
        <w:pStyle w:val="Heading3"/>
      </w:pPr>
      <w:r>
        <w:rPr>
          <w:lang w:val="pt_PT" w:bidi="pt_PT"/>
        </w:rPr>
        <w:t>Ouvir e Sentir</w:t>
      </w:r>
    </w:p>
    <w:p>
      <w:pPr/>
      <w:r>
        <w:rPr>
          <w:lang w:val="pt_PT" w:bidi="pt_PT"/>
        </w:rPr>
      </w:r>
      <w:r>
        <w:rPr>
          <w:lang w:val="pt_PT" w:bidi="pt_PT"/>
        </w:rPr>
        <w:t>Ouçam Mateus 13.24–35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começa a dizer às multidões mais três parábolas sobre o reino dos céus, sem explicação. Lembre-se de que o "reino dos céus" era usado ao invés de o "reino de Deus" para que Mateus não tivesse que dizer o nome de Deus. O reino dos céus se refere ao governo e reinado de Deus no mundo.</w:t>
      </w:r>
    </w:p>
    <w:p>
      <w:pPr/>
      <w:r>
        <w:rPr>
          <w:lang w:val="pt_PT" w:bidi="pt_PT"/>
        </w:rPr>
      </w:r>
      <w:r>
        <w:rPr>
          <w:lang w:val="pt_PT" w:bidi="pt_PT"/>
        </w:rPr>
        <w:t>A primeira parábola ocorre apenas no livro de Mateus. Essa parábola compara o reino dos céus à ação do agricultor de semear boa semente em seu campo. O homem, ou agricultor, no início da parábola também é o proprietário da terra ou senhor da casa. A ideia é que esse homem é dono do campo em que semeou a boa semente. Lembrem-se de que semear é plantar ou espalhar sementes em um campo.</w:t>
      </w:r>
    </w:p>
    <w:p>
      <w:pPr/>
      <w:r>
        <w:rPr>
          <w:lang w:val="pt_PT" w:bidi="pt_PT"/>
        </w:rPr>
      </w:r>
      <w:r>
        <w:rPr>
          <w:lang w:val="pt_PT" w:bidi="pt_PT"/>
        </w:rPr>
        <w:t>Enquanto eles estavam dormindo, o adversário do homem veio e semeou joio, ou ervas daninhas, entre o trigo. Essa provavelmente era uma erva daninha específica que se parece com o trigo quando ainda é uma planta jovem. No entanto, à medida que crescem e surge a espiga, elas são fáceis de distinguir.</w:t>
      </w:r>
    </w:p>
    <w:p>
      <w:pPr/>
      <w:r>
        <w:rPr>
          <w:lang w:val="pt_PT" w:bidi="pt_PT"/>
        </w:rPr>
      </w:r>
      <w:r>
        <w:rPr>
          <w:lang w:val="pt_PT" w:bidi="pt_PT"/>
        </w:rPr>
        <w:t>Muitas versões chamam os trabalhadores do campo de escravos, servos ou até mesmo criados. Eles perguntam ao proprietário da casa: “Senhor, você não semeou boa semente em seu campo?”. Eles não esperavam uma resposta porque eles já conhecem a resposta para essa pergunta. Sua pergunta real é, de onde o joio veio? O que aconteceu? O proprietário da terra afirma que foi seu adversário que plantou o joio.</w:t>
      </w:r>
    </w:p>
    <w:p>
      <w:pPr/>
      <w:r>
        <w:rPr>
          <w:lang w:val="pt_PT" w:bidi="pt_PT"/>
        </w:rPr>
      </w:r>
      <w:r>
        <w:rPr>
          <w:lang w:val="pt_PT" w:bidi="pt_PT"/>
        </w:rPr>
        <w:t>Parem e discutam, em sua cultura, quais as coisas sutis que o inimigo de alguém pode fazer para causar problemas? Conte uma história de alguém que você conhece cujo adversário causou problemas para essa pessoa.</w:t>
      </w:r>
    </w:p>
    <w:p>
      <w:pPr/>
      <w:r>
        <w:rPr>
          <w:lang w:val="pt_PT" w:bidi="pt_PT"/>
        </w:rPr>
      </w:r>
      <w:r>
        <w:rPr>
          <w:lang w:val="pt_PT" w:bidi="pt_PT"/>
        </w:rPr>
        <w:t>Quando os trabalhadores perguntam se eles devem ir em frente tirar o joio, o agricultor responde que não. Ele quer que ele cresça até que esteja pronto para ser colhido, garantindo que as duas plantas sejam separadas apropriadamente. Essa erva daninha em particular tinha raízes mais fortes do que o trigo e, portanto, tirar a erva cedo poderia tirar acidentalmente o trigo, que ainda estava crescendo. Então esperar até que o trigo estivesse pronto para ser tirado do chão também manteria o trigo saudável e bom.</w:t>
      </w:r>
    </w:p>
    <w:p>
      <w:pPr/>
      <w:r>
        <w:rPr>
          <w:lang w:val="pt_PT" w:bidi="pt_PT"/>
        </w:rPr>
      </w:r>
      <w:r>
        <w:rPr>
          <w:lang w:val="pt_PT" w:bidi="pt_PT"/>
        </w:rPr>
        <w:t>Parem e olhem para a imagem do campo com uma boa colheita e o joio crescendo nela.</w:t>
      </w:r>
    </w:p>
    <w:p>
      <w:pPr/>
      <w:r>
        <w:rPr>
          <w:lang w:val="pt_PT" w:bidi="pt_PT"/>
        </w:rPr>
      </w:r>
      <w:r>
        <w:rPr>
          <w:lang w:val="pt_PT" w:bidi="pt_PT"/>
        </w:rPr>
        <w:t>O proprietário da terra diz aos trabalhadores que ele dirá àqueles que ceifam, ou colhem as plantações, para amontoar o joio e queimá-lo, e depois trazer o trigo para seu celeiro, ou armazém. Alguns acreditavam que o Salvador os salvaria dos romanos que os oprimiam. Jesus contou essa parábola para ajudar eles a entender que as pessoas que acreditavam e seguiam Jesus, e as pessoas que não seguiam Jesus cresceriam juntas. Quando Deus vier para julgar o mundo, isso é comparado ao tempo da colheita. Jesus está dizendo que quando Deus vier para julgar, ele determinará quem está seguindo Jesus e quem não está.</w:t>
      </w:r>
    </w:p>
    <w:p>
      <w:pPr/>
      <w:r>
        <w:rPr>
          <w:lang w:val="pt_PT" w:bidi="pt_PT"/>
        </w:rPr>
      </w:r>
      <w:r>
        <w:rPr>
          <w:lang w:val="pt_PT" w:bidi="pt_PT"/>
        </w:rPr>
        <w:t>Agora há duas parábolas que falam sobre como o reino dos céus cresce. É assim que o reino dos céus está começando com Jesus e seus discípulos. Pode passar despercebido ou até mesmo não ser apreciado por muitos. Mas Jesus começou com um pequeno grupo de homens e o reino acabou crescendo em toda a região e em todo o mundo. Os pássaros que vêm para fazer o ninho encontram descanso, conforto e proteção na sombra da árvore. As pessoas virão de todos os lugares para encontrar descanso e proteção no reino dos céus.</w:t>
      </w:r>
    </w:p>
    <w:p>
      <w:pPr/>
      <w:r>
        <w:rPr>
          <w:lang w:val="pt_PT" w:bidi="pt_PT"/>
        </w:rPr>
      </w:r>
      <w:r>
        <w:rPr>
          <w:lang w:val="pt_PT" w:bidi="pt_PT"/>
        </w:rPr>
        <w:t>A parábola da semente de mostarda dá prosseguimento, para falar sobre como Deus faz uma grande colheita a partir de uma pequena quantia. A mostarda não é a menor semente, mas era usada para falar sobre coisas que são as menores ou têm a menor quantidade. Essa pequena semente cresce e se torna um grande arbusto e finalmente uma árvore de 2 a 3 metros de altura, onde os pássaros podem vir e fazer ninho em seus galhos.</w:t>
      </w:r>
    </w:p>
    <w:p>
      <w:pPr/>
      <w:r>
        <w:rPr>
          <w:lang w:val="pt_PT" w:bidi="pt_PT"/>
        </w:rPr>
      </w:r>
      <w:r>
        <w:rPr>
          <w:lang w:val="pt_PT" w:bidi="pt_PT"/>
        </w:rPr>
        <w:t>Parem e olhem para uma imagem de uma semente de mostarda, bem como uma árvore de mostarda. Qual é uma das menores sementes em sua cultura? Vocês têm uma maneira de descrever a menor coisa? Discutam o que, em sua cultura, começa muito pequeno e cresce e se torna algo muito grande.</w:t>
      </w:r>
    </w:p>
    <w:p>
      <w:pPr/>
      <w:r>
        <w:rPr>
          <w:lang w:val="pt_PT" w:bidi="pt_PT"/>
        </w:rPr>
      </w:r>
      <w:r>
        <w:rPr>
          <w:lang w:val="pt_PT" w:bidi="pt_PT"/>
        </w:rPr>
        <w:t>A terceira parábola contada nessa seção é que o reino dos céus é comparado a uma mulher que pegou um pouco de fermento e o misturou até conseguir uma grande quantidade de massa. O fermento é o que faz a massa se expandir. Diz-se que a grande quantidade é o equivalente a 23 quilos de farinha. Ser fermentado significa que toda a massa cresce.</w:t>
      </w:r>
    </w:p>
    <w:p>
      <w:pPr/>
      <w:r>
        <w:rPr>
          <w:lang w:val="pt_PT" w:bidi="pt_PT"/>
        </w:rPr>
      </w:r>
      <w:r>
        <w:rPr>
          <w:lang w:val="pt_PT" w:bidi="pt_PT"/>
        </w:rPr>
        <w:t>Parem e olhem para a imagem da mulher misturando o fermento na massa. Discutam com sua equipe como as pessoas em sua cultura fazem massa. O fermento é usado em sua cultura, ou há outra coisa que faz a farinha e a água crescerem?</w:t>
      </w:r>
    </w:p>
    <w:p>
      <w:pPr/>
      <w:r>
        <w:rPr>
          <w:lang w:val="pt_PT" w:bidi="pt_PT"/>
        </w:rPr>
      </w:r>
      <w:r>
        <w:rPr>
          <w:lang w:val="pt_PT" w:bidi="pt_PT"/>
        </w:rPr>
        <w:t>Jesus contou à multidão todas essas coisas em parábolas. Esse era o costume de Jesus. A frase que diz que Ele não lhes falava sem usar parábolas não significa que Ele só lhes contava parábolas. Significa que Jesus não falava com o povo sobre o reino dos céus, a menos que Ele usasse uma parábola. Isso era para cumprir a profecia dos Salmos de que Jesus falaria em parábolas e explicaria as coisas que haviam estado ocultas desde o início do mundo.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Jesus começa a contar às multidões uma parábola sobre o reino dos céus que se tornou como um homem que semeia boas sementes em seu campo. O inimigo do homem vem no meio da noite e planta joio entre o trigo no campo.</w:t>
      </w:r>
    </w:p>
    <w:p>
      <w:pPr/>
      <w:r>
        <w:rPr>
          <w:lang w:val="pt_PT" w:bidi="pt_PT"/>
        </w:rPr>
      </w:r>
      <w:r>
        <w:rPr>
          <w:b/>
          <w:lang w:val="pt_PT" w:bidi="pt_PT"/>
        </w:rPr>
        <w:t>Segunda cena:</w:t>
      </w:r>
      <w:r>
        <w:rPr>
          <w:lang w:val="pt_PT" w:bidi="pt_PT"/>
        </w:rPr>
        <w:t xml:space="preserve"> o trigo e o joio começaram a crescer e os trabalhadores do homem notaram que havia joio entre o trigo. Eles foram até seu senhor e perguntaram a ele como isso aconteceu. O senhor disse que um inimigo fez isso. Então uma conversa continua sobre como cuidar do joio.</w:t>
      </w:r>
    </w:p>
    <w:p>
      <w:pPr/>
      <w:r>
        <w:rPr>
          <w:lang w:val="pt_PT" w:bidi="pt_PT"/>
        </w:rPr>
      </w:r>
      <w:r>
        <w:rPr>
          <w:b/>
          <w:lang w:val="pt_PT" w:bidi="pt_PT"/>
        </w:rPr>
        <w:t>Terceira cena:</w:t>
      </w:r>
      <w:r>
        <w:rPr>
          <w:lang w:val="pt_PT" w:bidi="pt_PT"/>
        </w:rPr>
        <w:t xml:space="preserve"> Jesus conta à multidão a parábola sobre o reino dos céus sendo como a semente de mostarda que começa muito pequena e cresce até se tornar uma grande árvore onde os pássaros vêm fazer seus ninhos. Jesus conta mais uma parábola sobre o reino dos céus sendo como uma mulher que coloca um pouco de fermento em uma grande quantidade de massa até que toda a massa cresça.</w:t>
      </w:r>
    </w:p>
    <w:p>
      <w:pPr/>
      <w:r>
        <w:rPr>
          <w:lang w:val="pt_PT" w:bidi="pt_PT"/>
        </w:rPr>
      </w:r>
      <w:r>
        <w:rPr>
          <w:b/>
          <w:lang w:val="pt_PT" w:bidi="pt_PT"/>
        </w:rPr>
        <w:t>Quarta cena:</w:t>
      </w:r>
      <w:r>
        <w:rPr>
          <w:lang w:val="pt_PT" w:bidi="pt_PT"/>
        </w:rPr>
        <w:t xml:space="preserve"> há uma explicação de Mateus sobre por que Jesus contou parábolas às multidões e com que frequência Jesus as contou.</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Uma multidão</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O proprietário da terra</w:t>
      </w:r>
    </w:p>
    <w:p>
      <w:pPr>
        <w:pStyle w:val="ListBullet"/>
        <w:spacing w:line="240" w:lineRule="auto"/>
        <w:ind w:left="720"/>
      </w:pPr>
      <w:r>
        <w:rPr>
          <w:lang w:val="pt_PT" w:bidi="pt_PT"/>
        </w:rPr>
      </w:r>
      <w:r>
        <w:rPr>
          <w:lang w:val="pt_PT" w:bidi="pt_PT"/>
        </w:rPr>
        <w:t>Os servos do proprietário da terra</w:t>
      </w:r>
    </w:p>
    <w:p>
      <w:pPr>
        <w:pStyle w:val="ListBullet"/>
        <w:spacing w:line="240" w:lineRule="auto"/>
        <w:ind w:left="720"/>
      </w:pPr>
      <w:r>
        <w:rPr>
          <w:lang w:val="pt_PT" w:bidi="pt_PT"/>
        </w:rPr>
      </w:r>
      <w:r>
        <w:rPr>
          <w:lang w:val="pt_PT" w:bidi="pt_PT"/>
        </w:rPr>
        <w:t>O inimigo</w:t>
      </w:r>
    </w:p>
    <w:p>
      <w:pPr>
        <w:pStyle w:val="ListBullet"/>
        <w:spacing w:line="240" w:lineRule="auto"/>
        <w:ind w:left="720"/>
      </w:pPr>
      <w:r>
        <w:rPr>
          <w:lang w:val="pt_PT" w:bidi="pt_PT"/>
        </w:rPr>
      </w:r>
      <w:r>
        <w:rPr>
          <w:lang w:val="pt_PT" w:bidi="pt_PT"/>
        </w:rPr>
        <w:t>O trigo</w:t>
      </w:r>
    </w:p>
    <w:p>
      <w:pPr>
        <w:pStyle w:val="ListBullet"/>
        <w:spacing w:line="240" w:lineRule="auto"/>
        <w:ind w:left="720"/>
      </w:pPr>
      <w:r>
        <w:rPr>
          <w:lang w:val="pt_PT" w:bidi="pt_PT"/>
        </w:rPr>
      </w:r>
      <w:r>
        <w:rPr>
          <w:lang w:val="pt_PT" w:bidi="pt_PT"/>
        </w:rPr>
        <w:t>O joio</w:t>
      </w:r>
    </w:p>
    <w:p>
      <w:pPr>
        <w:pStyle w:val="ListBullet"/>
        <w:spacing w:line="240" w:lineRule="auto"/>
        <w:ind w:left="720"/>
      </w:pPr>
      <w:r>
        <w:rPr>
          <w:lang w:val="pt_PT" w:bidi="pt_PT"/>
        </w:rPr>
      </w:r>
      <w:r>
        <w:rPr>
          <w:lang w:val="pt_PT" w:bidi="pt_PT"/>
        </w:rPr>
        <w:t>Os ceifeiros</w:t>
      </w:r>
    </w:p>
    <w:p>
      <w:pPr>
        <w:pStyle w:val="ListBullet"/>
        <w:spacing w:line="240" w:lineRule="auto"/>
        <w:ind w:left="720"/>
      </w:pPr>
      <w:r>
        <w:rPr>
          <w:lang w:val="pt_PT" w:bidi="pt_PT"/>
        </w:rPr>
      </w:r>
      <w:r>
        <w:rPr>
          <w:lang w:val="pt_PT" w:bidi="pt_PT"/>
        </w:rPr>
        <w:t>A semente de mostarda</w:t>
      </w:r>
    </w:p>
    <w:p>
      <w:pPr>
        <w:pStyle w:val="ListBullet"/>
        <w:spacing w:line="240" w:lineRule="auto"/>
        <w:ind w:left="720"/>
      </w:pPr>
      <w:r>
        <w:rPr>
          <w:lang w:val="pt_PT" w:bidi="pt_PT"/>
        </w:rPr>
      </w:r>
      <w:r>
        <w:rPr>
          <w:lang w:val="pt_PT" w:bidi="pt_PT"/>
        </w:rPr>
        <w:t>Os pássaros</w:t>
      </w:r>
    </w:p>
    <w:p>
      <w:pPr>
        <w:pStyle w:val="ListBullet"/>
        <w:spacing w:line="240" w:lineRule="auto"/>
        <w:ind w:left="720"/>
      </w:pPr>
      <w:r>
        <w:rPr>
          <w:lang w:val="pt_PT" w:bidi="pt_PT"/>
        </w:rPr>
      </w:r>
      <w:r>
        <w:rPr>
          <w:lang w:val="pt_PT" w:bidi="pt_PT"/>
        </w:rPr>
        <w:t>A mulher com o fermento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está contando parábolas sobre o reino dos céus às multidões. O reino dos céus é o governo e reinado de Deus no mundo. Com base na última passagem, Jesus provavelmente ainda está no barco para que as multidões possam ouvi-lo falar. No entanto, não sabemos isso com certeza. Jesus começa com a parábola do trigo e o joio.</w:t>
      </w:r>
    </w:p>
    <w:p>
      <w:pPr/>
      <w:r>
        <w:rPr>
          <w:lang w:val="pt_PT" w:bidi="pt_PT"/>
        </w:rPr>
      </w:r>
      <w:r>
        <w:rPr>
          <w:lang w:val="pt_PT" w:bidi="pt_PT"/>
        </w:rPr>
        <w:t>Conversem sobre que tipo de palavra vocês têm para descrever um joio que é semelhante ao trigo ou outra plantação.</w:t>
      </w:r>
    </w:p>
    <w:p>
      <w:pPr/>
      <w:r>
        <w:rPr>
          <w:lang w:val="pt_PT" w:bidi="pt_PT"/>
        </w:rPr>
      </w:r>
      <w:r>
        <w:rPr>
          <w:lang w:val="pt_PT" w:bidi="pt_PT"/>
        </w:rPr>
        <w:t>A parábola fala sobre como o reino dos céus se tornou como trigo e joio que crescem juntos até estarem prontos para serem colhidos.</w:t>
      </w:r>
    </w:p>
    <w:p>
      <w:pPr/>
      <w:r>
        <w:rPr>
          <w:lang w:val="pt_PT" w:bidi="pt_PT"/>
        </w:rPr>
      </w:r>
      <w:r>
        <w:rPr>
          <w:lang w:val="pt_PT" w:bidi="pt_PT"/>
        </w:rPr>
        <w:t>A segunda parábola que Jesus conta nessa seção é sobre o reino sendo como uma semente de mostarda.</w:t>
      </w:r>
    </w:p>
    <w:p>
      <w:pPr/>
      <w:r>
        <w:rPr>
          <w:lang w:val="pt_PT" w:bidi="pt_PT"/>
        </w:rPr>
      </w:r>
      <w:r>
        <w:rPr>
          <w:lang w:val="pt_PT" w:bidi="pt_PT"/>
        </w:rPr>
        <w:t>Olhe para a imagem da semente de mostarda novamente.</w:t>
      </w:r>
    </w:p>
    <w:p>
      <w:pPr/>
      <w:r>
        <w:rPr>
          <w:lang w:val="pt_PT" w:bidi="pt_PT"/>
        </w:rPr>
      </w:r>
      <w:r>
        <w:rPr>
          <w:lang w:val="pt_PT" w:bidi="pt_PT"/>
        </w:rPr>
        <w:t>O reino dos céus começou pequeno, mas cresceu e se tornou algo grande.</w:t>
      </w:r>
    </w:p>
    <w:p>
      <w:pPr/>
      <w:r>
        <w:rPr>
          <w:lang w:val="pt_PT" w:bidi="pt_PT"/>
        </w:rPr>
      </w:r>
      <w:r>
        <w:rPr>
          <w:lang w:val="pt_PT" w:bidi="pt_PT"/>
        </w:rPr>
        <w:t>A terceira parábola é sobre como o reino dos céus é semelhante a um fermento que faz a massa crescer bastante. Isso é semelhante à segunda parábola nessa passagem, na medida em que algo pequeno tem um grande efeito.</w:t>
      </w:r>
    </w:p>
    <w:p>
      <w:pPr/>
      <w:r>
        <w:rPr>
          <w:lang w:val="pt_PT" w:bidi="pt_PT"/>
        </w:rPr>
      </w:r>
      <w:r>
        <w:rPr>
          <w:lang w:val="pt_PT" w:bidi="pt_PT"/>
        </w:rPr>
        <w:t>Mateus então explica que Jesus falava muitas vezes em parábolas às multidões, e que isso era para cumprir uma profecia: “Falarei com vocês em parábolas. Explicarei coisas ocultas desde a criação do mundo”.</w:t>
      </w:r>
    </w:p>
    <w:p>
      <w:pPr/>
      <w:r>
        <w:rPr>
          <w:lang w:val="pt_PT" w:bidi="pt_PT"/>
        </w:rPr>
      </w:r>
      <w:r>
        <w:rPr>
          <w:lang w:val="pt_PT" w:bidi="pt_PT"/>
        </w:rPr>
        <w:t>Discutam em equipe como vocês introduzirão material profético em sua narração.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Uma multidão</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O proprietário da terra</w:t>
      </w:r>
    </w:p>
    <w:p>
      <w:pPr>
        <w:pStyle w:val="ListBullet"/>
        <w:spacing w:line="240" w:lineRule="auto"/>
        <w:ind w:left="720"/>
      </w:pPr>
      <w:r>
        <w:rPr>
          <w:lang w:val="pt_PT" w:bidi="pt_PT"/>
        </w:rPr>
      </w:r>
      <w:r>
        <w:rPr>
          <w:lang w:val="pt_PT" w:bidi="pt_PT"/>
        </w:rPr>
        <w:t>Os servos do proprietário da terra</w:t>
      </w:r>
    </w:p>
    <w:p>
      <w:pPr>
        <w:pStyle w:val="ListBullet"/>
        <w:spacing w:line="240" w:lineRule="auto"/>
        <w:ind w:left="720"/>
      </w:pPr>
      <w:r>
        <w:rPr>
          <w:lang w:val="pt_PT" w:bidi="pt_PT"/>
        </w:rPr>
      </w:r>
      <w:r>
        <w:rPr>
          <w:lang w:val="pt_PT" w:bidi="pt_PT"/>
        </w:rPr>
        <w:t>O inimigo</w:t>
      </w:r>
    </w:p>
    <w:p>
      <w:pPr>
        <w:pStyle w:val="ListBullet"/>
        <w:spacing w:line="240" w:lineRule="auto"/>
        <w:ind w:left="720"/>
      </w:pPr>
      <w:r>
        <w:rPr>
          <w:lang w:val="pt_PT" w:bidi="pt_PT"/>
        </w:rPr>
      </w:r>
      <w:r>
        <w:rPr>
          <w:lang w:val="pt_PT" w:bidi="pt_PT"/>
        </w:rPr>
        <w:t>O trigo</w:t>
      </w:r>
    </w:p>
    <w:p>
      <w:pPr>
        <w:pStyle w:val="ListBullet"/>
        <w:spacing w:line="240" w:lineRule="auto"/>
        <w:ind w:left="720"/>
      </w:pPr>
      <w:r>
        <w:rPr>
          <w:lang w:val="pt_PT" w:bidi="pt_PT"/>
        </w:rPr>
      </w:r>
      <w:r>
        <w:rPr>
          <w:lang w:val="pt_PT" w:bidi="pt_PT"/>
        </w:rPr>
        <w:t>O joio</w:t>
      </w:r>
    </w:p>
    <w:p>
      <w:pPr>
        <w:pStyle w:val="ListBullet"/>
        <w:spacing w:line="240" w:lineRule="auto"/>
        <w:ind w:left="720"/>
      </w:pPr>
      <w:r>
        <w:rPr>
          <w:lang w:val="pt_PT" w:bidi="pt_PT"/>
        </w:rPr>
      </w:r>
      <w:r>
        <w:rPr>
          <w:lang w:val="pt_PT" w:bidi="pt_PT"/>
        </w:rPr>
        <w:t>Os ceifeiros</w:t>
      </w:r>
    </w:p>
    <w:p>
      <w:pPr>
        <w:pStyle w:val="ListBullet"/>
        <w:spacing w:line="240" w:lineRule="auto"/>
        <w:ind w:left="720"/>
      </w:pPr>
      <w:r>
        <w:rPr>
          <w:lang w:val="pt_PT" w:bidi="pt_PT"/>
        </w:rPr>
      </w:r>
      <w:r>
        <w:rPr>
          <w:lang w:val="pt_PT" w:bidi="pt_PT"/>
        </w:rPr>
        <w:t>A semente de mostarda</w:t>
      </w:r>
    </w:p>
    <w:p>
      <w:pPr>
        <w:pStyle w:val="ListBullet"/>
        <w:spacing w:line="240" w:lineRule="auto"/>
        <w:ind w:left="720"/>
      </w:pPr>
      <w:r>
        <w:rPr>
          <w:lang w:val="pt_PT" w:bidi="pt_PT"/>
        </w:rPr>
      </w:r>
      <w:r>
        <w:rPr>
          <w:lang w:val="pt_PT" w:bidi="pt_PT"/>
        </w:rPr>
        <w:t>Os pássaros</w:t>
      </w:r>
    </w:p>
    <w:p>
      <w:pPr>
        <w:pStyle w:val="ListBullet"/>
        <w:spacing w:line="240" w:lineRule="auto"/>
        <w:ind w:left="720"/>
      </w:pPr>
      <w:r>
        <w:rPr>
          <w:lang w:val="pt_PT" w:bidi="pt_PT"/>
        </w:rPr>
      </w:r>
      <w:r>
        <w:rPr>
          <w:lang w:val="pt_PT" w:bidi="pt_PT"/>
        </w:rPr>
        <w:t>A mulher com o fermento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conta a parábola sobre o homem semeando semente em seu campo e então o inimigo vem à noite e semeia joio no campo. Quando o joio começa a aparecer, os trabalhadores notam isso.</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aos atores que interpretam os trabalhadores: “Como vocês estão se sentindo quando veem o joio crescendo com as plantações?”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trabalhadores vêm até o homem ou proprietário da terra e lhe perguntam como isso aconteceu. O proprietário da terra diz que era um de seus inimigos.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 ator que interpreta o proprietário da terra: “Como você está se sentindo sabendo que um inimigo colocou joio em suas boas plantações?”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trabalhadores perguntam se eles deveriam arrancar o joio agora e o proprietário da terra diz que não, mas que esperam até que a colheita esteja pronta para ser colhida também. Então o joio será queimado e a colheita será levada para o celeiro.</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aos atores que interpretam a multidão e os discípulos: “Como vocês estão se sentindo?” Você pode ouvir coisas dos discípulos como: “Confuso”, “Feliz por Jesus provavelmente me explicar isso mais tarde”. Talvez das multidões: “Ansioso sobre o que Jesus está tentando dizer. Eu sou joio ou sou trigo?”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conta outra parábola sobre a semente de mostarda e outra parábola sobre a mulher que mistura o fermento em sua massa.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 xml:space="preserve">Pergunte aos atores que interpretam os discípulos como eles estão se sentindo. Você pode ouvir coisas como: </w:t>
      </w:r>
    </w:p>
    <w:p>
      <w:pPr/>
      <w:r>
        <w:rPr>
          <w:lang w:val="pt_PT" w:bidi="pt_PT"/>
        </w:rPr>
      </w:r>
      <w:r>
        <w:rPr>
          <w:lang w:val="pt_PT" w:bidi="pt_PT"/>
        </w:rPr>
        <w:t>Mateus então explica que a razão das parábolas de Jesus é cumprir uma profecia.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conta à multidão </w:t>
      </w:r>
      <w:r>
        <w:rPr>
          <w:b/>
          <w:lang w:val="pt_PT" w:bidi="pt_PT"/>
        </w:rPr>
        <w:t>parábolas</w:t>
      </w:r>
      <w:r>
        <w:rPr>
          <w:lang w:val="pt_PT" w:bidi="pt_PT"/>
        </w:rPr>
        <w:t xml:space="preserve">. Parábolas são histórias que usam situações do dia a dia para explicar significados mais profundos de Deus e a palavra de Deus. Use a mesma palavra que você usou para parábolas. Consulte o Glossário Mestre para uma definição de </w:t>
      </w:r>
      <w:r>
        <w:rPr>
          <w:lang w:val="pt_PT" w:bidi="pt_PT"/>
        </w:rPr>
        <w:t>parábolas</w:t>
      </w:r>
      <w:r>
        <w:rPr>
          <w:lang w:val="pt_PT" w:bidi="pt_PT"/>
        </w:rPr>
        <w:t>. As parábolas que Jesus conta são sobre o reino dos céus.</w:t>
      </w:r>
    </w:p>
    <w:p>
      <w:pPr/>
      <w:r>
        <w:rPr>
          <w:lang w:val="pt_PT" w:bidi="pt_PT"/>
        </w:rPr>
      </w:r>
      <w:r>
        <w:rPr>
          <w:lang w:val="pt_PT" w:bidi="pt_PT"/>
        </w:rPr>
        <w:t xml:space="preserve">Mateus se refere ao </w:t>
      </w:r>
      <w:r>
        <w:rPr>
          <w:b/>
          <w:lang w:val="pt_PT" w:bidi="pt_PT"/>
        </w:rPr>
        <w:t>reino dos céus</w:t>
      </w:r>
      <w:r>
        <w:rPr>
          <w:lang w:val="pt_PT" w:bidi="pt_PT"/>
        </w:rPr>
        <w:t xml:space="preserve"> em vez de reino de Deus para que ele não tenha que dizer o nome de Deus. Um </w:t>
      </w:r>
      <w:r>
        <w:rPr>
          <w:lang w:val="pt_PT" w:bidi="pt_PT"/>
        </w:rPr>
        <w:t>reino</w:t>
      </w:r>
      <w:r>
        <w:rPr>
          <w:lang w:val="pt_PT" w:bidi="pt_PT"/>
        </w:rPr>
        <w:t xml:space="preserve"> é um lugar onde um </w:t>
      </w:r>
      <w:r>
        <w:rPr>
          <w:lang w:val="pt_PT" w:bidi="pt_PT"/>
        </w:rPr>
        <w:t>rei</w:t>
      </w:r>
      <w:r>
        <w:rPr>
          <w:lang w:val="pt_PT" w:bidi="pt_PT"/>
        </w:rPr>
        <w:t xml:space="preserve"> governa um grupo de pessoas. O reino dos céus ou o reino de Deus no Novo Testamento se refere ao tempo em que Deus vem para governar — seu reinado e autoridade, cujo cumprimento se inicia com o ministério de Jesus na terra e com as pessoas o aceitando. Mais tarde, o Reino perfeito virá. Vivenciamos o Reino de Deus agora quando O escutamos e O obedecemos ao seguimos Jesus. Use a mesma frase para "reino dos céus" que você usou antes. Consulte o Glossário Mestre para a definição de </w:t>
      </w:r>
      <w:r>
        <w:rPr>
          <w:lang w:val="pt_PT" w:bidi="pt_PT"/>
        </w:rPr>
        <w:t>reino dos céus</w:t>
      </w:r>
      <w:r>
        <w:rPr>
          <w:lang w:val="pt_PT" w:bidi="pt_PT"/>
        </w:rPr>
        <w:t>.</w:t>
      </w:r>
    </w:p>
    <w:p>
      <w:pPr/>
      <w:r>
        <w:rPr>
          <w:lang w:val="pt_PT" w:bidi="pt_PT"/>
        </w:rPr>
      </w:r>
      <w:r>
        <w:rPr>
          <w:lang w:val="pt_PT" w:bidi="pt_PT"/>
        </w:rPr>
        <w:t xml:space="preserve">A primeira parábola é sobre o </w:t>
      </w:r>
      <w:r>
        <w:rPr>
          <w:b/>
          <w:lang w:val="pt_PT" w:bidi="pt_PT"/>
        </w:rPr>
        <w:t>trigo</w:t>
      </w:r>
      <w:r>
        <w:rPr>
          <w:lang w:val="pt_PT" w:bidi="pt_PT"/>
        </w:rPr>
        <w:t xml:space="preserve"> e o </w:t>
      </w:r>
      <w:r>
        <w:rPr>
          <w:b/>
          <w:lang w:val="pt_PT" w:bidi="pt_PT"/>
        </w:rPr>
        <w:t>joio</w:t>
      </w:r>
      <w:r>
        <w:rPr>
          <w:lang w:val="pt_PT" w:bidi="pt_PT"/>
        </w:rPr>
        <w:t>. Trigo é qualquer grão comestível que seja plantado em um campo. Poderia ser cevada. O joio são ervas daninhas que crescem exatamente como o trigo até começarem a produzir a parte comestível. Então é fácil distinguir os dois.</w:t>
      </w:r>
    </w:p>
    <w:p>
      <w:pPr/>
      <w:r>
        <w:rPr>
          <w:lang w:val="pt_PT" w:bidi="pt_PT"/>
        </w:rPr>
      </w:r>
      <w:r>
        <w:rPr>
          <w:lang w:val="pt_PT" w:bidi="pt_PT"/>
        </w:rPr>
        <w:t xml:space="preserve">A segunda parábola é sobre o reino sendo como uma </w:t>
      </w:r>
      <w:r>
        <w:rPr>
          <w:b/>
          <w:lang w:val="pt_PT" w:bidi="pt_PT"/>
        </w:rPr>
        <w:t>semente de mostarda</w:t>
      </w:r>
      <w:r>
        <w:rPr>
          <w:lang w:val="pt_PT" w:bidi="pt_PT"/>
        </w:rPr>
        <w:t xml:space="preserve"> que começa pequena e cresce grande. Diz-se que essa semente é uma das menores que cresce até se tornar um arbusto ou árvore bem grande com até 2,5 a 3 metros.</w:t>
      </w:r>
    </w:p>
    <w:p>
      <w:pPr/>
      <w:r>
        <w:rPr>
          <w:lang w:val="pt_PT" w:bidi="pt_PT"/>
        </w:rPr>
      </w:r>
      <w:r>
        <w:rPr>
          <w:lang w:val="pt_PT" w:bidi="pt_PT"/>
        </w:rPr>
        <w:t xml:space="preserve">A terceira parábola que Jesus conta sobre o reino é sobre uma mulher que mistura </w:t>
      </w:r>
      <w:r>
        <w:rPr>
          <w:b/>
          <w:lang w:val="pt_PT" w:bidi="pt_PT"/>
        </w:rPr>
        <w:t>fermento</w:t>
      </w:r>
      <w:r>
        <w:rPr>
          <w:lang w:val="pt_PT" w:bidi="pt_PT"/>
        </w:rPr>
        <w:t xml:space="preserve"> em sua massa até que toda a massa cresça. O fermento é o que produz gás na massa e faz ela se expandir ou crescer.</w:t>
      </w:r>
    </w:p>
    <w:p>
      <w:pPr/>
      <w:r>
        <w:rPr>
          <w:lang w:val="pt_PT" w:bidi="pt_PT"/>
        </w:rPr>
      </w:r>
      <w:r>
        <w:rPr>
          <w:lang w:val="pt_PT" w:bidi="pt_PT"/>
        </w:rPr>
        <w:t xml:space="preserve">Mateus diz que Jesus fala em parábolas para cumprir uma </w:t>
      </w:r>
      <w:r>
        <w:rPr>
          <w:b/>
          <w:lang w:val="pt_PT" w:bidi="pt_PT"/>
        </w:rPr>
        <w:t>profecia</w:t>
      </w:r>
      <w:r>
        <w:rPr>
          <w:lang w:val="pt_PT" w:bidi="pt_PT"/>
        </w:rPr>
        <w:t xml:space="preserve">. Uma profecia é uma mensagem inspirada, escrita ou falada, da vontade de Deus para o povo de Deus. Use a mesma palavra que você usou para profecia. Consulte o Glossário Mestre para a definição de </w:t>
      </w:r>
      <w:r>
        <w:rPr>
          <w:lang w:val="pt_PT" w:bidi="pt_PT"/>
        </w:rPr>
        <w:t>profecia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13:36–43</w:t>
      </w:r>
      <w:r>
        <w:rPr>
          <w:lang w:val="pt_PT" w:bidi="pt_PT"/>
        </w:rPr>
      </w:r>
    </w:p>
    <w:p>
      <w:pPr>
        <w:pStyle w:val="Heading3"/>
      </w:pPr>
      <w:r>
        <w:rPr>
          <w:lang w:val="pt_PT" w:bidi="pt_PT"/>
        </w:rPr>
        <w:t>Ouvir e Sentir</w:t>
      </w:r>
    </w:p>
    <w:p>
      <w:pPr/>
      <w:r>
        <w:rPr>
          <w:lang w:val="pt_PT" w:bidi="pt_PT"/>
        </w:rPr>
      </w:r>
      <w:r>
        <w:rPr>
          <w:lang w:val="pt_PT" w:bidi="pt_PT"/>
        </w:rPr>
        <w:t>Ouçam Mateus 13.36–43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tem falado com as multidões em parábolas. Lembre-se de que uma parábola é uma história que usa situações do dia a dia para ensinar lições mais profundas sobre Deus. Os discípulos de Jesus estão com ele. Nessa passagem, Jesus deixa as multidões nas margens do Mar da Galileia. Os discípulos de Jesus seguem Jesus para uma casa. Essa casa provavelmente é o lugar onde Jesus ficou em Cafarnaum. Os discípulos pedem a Jesus que lhes explique a parábola do joio no campo. Então Jesus a explica.</w:t>
      </w:r>
    </w:p>
    <w:p>
      <w:pPr/>
      <w:r>
        <w:rPr>
          <w:lang w:val="pt_PT" w:bidi="pt_PT"/>
        </w:rPr>
      </w:r>
      <w:r>
        <w:rPr>
          <w:lang w:val="pt_PT" w:bidi="pt_PT"/>
        </w:rPr>
        <w:t>Olhe para a imagem do campo com uma plantação e o joio nele.</w:t>
      </w:r>
    </w:p>
    <w:p>
      <w:pPr/>
      <w:r>
        <w:rPr>
          <w:lang w:val="pt_PT" w:bidi="pt_PT"/>
        </w:rPr>
      </w:r>
      <w:r>
        <w:rPr>
          <w:lang w:val="pt_PT" w:bidi="pt_PT"/>
        </w:rPr>
        <w:t>Jesus deixou as multidões. A palavra “deixou” nessa frase tem a ideia de que Jesus não está apenas se afastando das pessoas, mas que ele dispensou as multidões e as enviou embora. Como Jesus estava originalmente falando com as multidões de um barco, acreditamos que aqui Jesus sai do barco e caminha para a casa onde ele estava antes de entrar no barco. Essa provavelmente é a casa de Simão Pedro onde Jesus fica enquanto está em Cafarnaum.</w:t>
      </w:r>
    </w:p>
    <w:p>
      <w:pPr/>
      <w:r>
        <w:rPr>
          <w:lang w:val="pt_PT" w:bidi="pt_PT"/>
        </w:rPr>
      </w:r>
      <w:r>
        <w:rPr>
          <w:lang w:val="pt_PT" w:bidi="pt_PT"/>
        </w:rPr>
        <w:t>Os discípulos de Jesus o seguem até a casa e pedem a Jesus para explicar a parábola do joio que foi plantado no campo. Jesus se concentra na explicação do joio nessa passagem.</w:t>
      </w:r>
    </w:p>
    <w:p>
      <w:pPr/>
      <w:r>
        <w:rPr>
          <w:lang w:val="pt_PT" w:bidi="pt_PT"/>
        </w:rPr>
      </w:r>
      <w:r>
        <w:rPr>
          <w:lang w:val="pt_PT" w:bidi="pt_PT"/>
        </w:rPr>
        <w:t>Jesus começa explicando os sete personagens principais da parábola. O proprietário da terra, ou o que semeia sementes em seu campo, representa o Filho do Homem, ou o próprio Jesus. O campo em si representa o mundo, ou a terra. Isso pode ter sido surpreendente para os discípulos, já que Jesus está incluindo não apenas os israelitas nesse comentário, mas o mundo inteiro. A boa semente representa os filhos do reino. Os filhos do reino são aqueles que seguem Jesus e pertencem ao reino de Jesus. O joio representa aqueles que pertencem ao maligno. O maligno é o diabo ou satanás. A colheita é o fim da presente era perversa. A frase “fim dos tempos” é usada porque naquele tempo pensava-se que havia duas eras: a primeira era o tempo presente perverso na terra, e a segunda era uma era futura gloriosa. Tanto os judeus quanto os cristãos acreditavam nisso, no entanto, os cristãos sabiam que a próxima era seria o tempo em que Jesus reinará para sempre. Os ceifadores, ou colhedores, são os anjos de Deus. Os anjos são servos celestiais ou mensageiros de Deus que realizam a vontade de Deus.</w:t>
      </w:r>
    </w:p>
    <w:p>
      <w:pPr/>
      <w:r>
        <w:rPr>
          <w:lang w:val="pt_PT" w:bidi="pt_PT"/>
        </w:rPr>
      </w:r>
      <w:r>
        <w:rPr>
          <w:lang w:val="pt_PT" w:bidi="pt_PT"/>
        </w:rPr>
        <w:t>Jesus explica o que acontecerá no final dos tempos. O trabalho do Filho do Homem é vir e julgar as pessoas perversas e as pessoas justas. Jesus é o Filho do Homem. Jesus governa em seu reino. No final dos tempos, Jesus explica que assim como o agricultor separa o joio do trigo na colheita, Deus separará as pessoas que praticam o mal daqueles que são justos, ou seguem a Deus. Jesus, o Filho do Homem, enviará seus anjos para retirar de seu reino todas as pessoas que pecam e são perversas, e as enviará para sua punição. Essas pessoas perversas, às vezes, são descritas como “pedras de tropeço”. As “pedras de tropeço” são obstáculos que impedem as pessoas de avançar. Nesse caso, as pedras de tropeço afastam as pessoas de Jesus e fazem as pessoas desobedecerem a Deus. Aqueles que cometem iniquidade se recusam a obedecer a qualquer uma das leis de Deus.</w:t>
      </w:r>
    </w:p>
    <w:p>
      <w:pPr/>
      <w:r>
        <w:rPr>
          <w:lang w:val="pt_PT" w:bidi="pt_PT"/>
        </w:rPr>
      </w:r>
      <w:r>
        <w:rPr>
          <w:lang w:val="pt_PT" w:bidi="pt_PT"/>
        </w:rPr>
        <w:t>Parem e discutam com sua equipe: o que as pessoas em sua cultura que são consideradas “más” fazem? O que as pessoas em sua cultura acreditam que acontecerá com essas pessoas no final dos tempos?</w:t>
      </w:r>
    </w:p>
    <w:p>
      <w:pPr/>
      <w:r>
        <w:rPr>
          <w:lang w:val="pt_PT" w:bidi="pt_PT"/>
        </w:rPr>
      </w:r>
      <w:r>
        <w:rPr>
          <w:lang w:val="pt_PT" w:bidi="pt_PT"/>
        </w:rPr>
        <w:t>Os anjos os jogarão em uma fornalha de fogo onde haverá choro e ranger de dentes. A fornalha de fogo é entendida como representando o inferno ou punição eterna. A frase “ranger de dentes” é usada como uma expressão de raiva, sofrimento ou dor.</w:t>
      </w:r>
    </w:p>
    <w:p>
      <w:pPr/>
      <w:r>
        <w:rPr>
          <w:lang w:val="pt_PT" w:bidi="pt_PT"/>
        </w:rPr>
      </w:r>
      <w:r>
        <w:rPr>
          <w:lang w:val="pt_PT" w:bidi="pt_PT"/>
        </w:rPr>
        <w:t>Parem e discutam com sua equipe se sua cultura tem ou não um conceito de inferno e o que sua cultura entende que por ele. Compartilhe as histórias usadas em sua cultura para tentar fazer as pessoas praticarem a coisa certa. Quais são algumas das coisas que alguém em sua cultura pratica que faria os outros pensarem que eles “irão para o inferno”?</w:t>
      </w:r>
    </w:p>
    <w:p>
      <w:pPr/>
      <w:r>
        <w:rPr>
          <w:lang w:val="pt_PT" w:bidi="pt_PT"/>
        </w:rPr>
      </w:r>
      <w:r>
        <w:rPr>
          <w:lang w:val="pt_PT" w:bidi="pt_PT"/>
        </w:rPr>
        <w:t>Jesus diz aos discípulos que os justos, ou aqueles que fazem a vontade de Deus, brilharão como o sol no reino de seu Pai, ou Deus. Isso significa que essas pessoas justas receberão honra e elogio de Deus e todos verão isso. As pessoas as notarão assim como elas notam o sol brilhante. Esse reino do Pai é o mesmo que o reino de Jesus. Esse reino do Pai poderia significar o novo mundo do Pai, ou o lugar onde o governo de Deus é estabelecido para sempre.</w:t>
      </w:r>
    </w:p>
    <w:p>
      <w:pPr/>
      <w:r>
        <w:rPr>
          <w:lang w:val="pt_PT" w:bidi="pt_PT"/>
        </w:rPr>
      </w:r>
      <w:r>
        <w:rPr>
          <w:lang w:val="pt_PT" w:bidi="pt_PT"/>
        </w:rPr>
        <w:t>Parem e discutam com sua equipe como sua cultura distingue entre as pessoas que pensam que irão para o céu e as que pensam que irão para o inferno.</w:t>
      </w:r>
    </w:p>
    <w:p>
      <w:pPr/>
      <w:r>
        <w:rPr>
          <w:lang w:val="pt_PT" w:bidi="pt_PT"/>
        </w:rPr>
      </w:r>
      <w:r>
        <w:rPr>
          <w:lang w:val="pt_PT" w:bidi="pt_PT"/>
        </w:rPr>
        <w:t>Jesus conclui a explicação com a frase: “Aquele que tem ouvidos, ouça”. Lembre-se da frase “aquele que tem ouvidos” não significa pessoas que literalmente têm ouvidos (ou orelhas) em suas cabeças. Essa frase indica pessoas que estão dispostas a ouvir e tentar entender o que foi dito.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Essa história tem 1 cena.</w:t>
      </w:r>
    </w:p>
    <w:p>
      <w:pPr/>
      <w:r>
        <w:rPr>
          <w:lang w:val="pt_PT" w:bidi="pt_PT"/>
        </w:rPr>
      </w:r>
      <w:r>
        <w:rPr>
          <w:b/>
          <w:lang w:val="pt_PT" w:bidi="pt_PT"/>
        </w:rPr>
        <w:t>Primeira cena:</w:t>
      </w:r>
      <w:r>
        <w:rPr>
          <w:lang w:val="pt_PT" w:bidi="pt_PT"/>
        </w:rPr>
        <w:t xml:space="preserve"> Jesus sai da margem do mar e vai para uma casa. Os discípulos seguem Jesus e pedem a ele para explicar a parábola do trigo e do joio. Jesus explica a parábola para os discípulos.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r>
        <w:rPr>
          <w:lang w:val="pt_PT" w:bidi="pt_PT"/>
        </w:rPr>
      </w:r>
      <w:r>
        <w:rPr>
          <w:lang w:val="pt_PT" w:bidi="pt_PT"/>
        </w:rPr>
        <w:t>Os personagens na parábola são:</w:t>
      </w:r>
    </w:p>
    <w:p>
      <w:pPr>
        <w:pStyle w:val="ListBullet"/>
        <w:spacing w:line="240" w:lineRule="auto"/>
        <w:ind w:left="720"/>
      </w:pPr>
      <w:r>
        <w:rPr>
          <w:lang w:val="pt_PT" w:bidi="pt_PT"/>
        </w:rPr>
      </w:r>
      <w:r>
        <w:rPr>
          <w:lang w:val="pt_PT" w:bidi="pt_PT"/>
        </w:rPr>
        <w:t>O Filho do Homem</w:t>
      </w:r>
    </w:p>
    <w:p>
      <w:pPr>
        <w:pStyle w:val="ListBullet"/>
        <w:spacing w:line="240" w:lineRule="auto"/>
        <w:ind w:left="720"/>
      </w:pPr>
      <w:r>
        <w:rPr>
          <w:lang w:val="pt_PT" w:bidi="pt_PT"/>
        </w:rPr>
      </w:r>
      <w:r>
        <w:rPr>
          <w:lang w:val="pt_PT" w:bidi="pt_PT"/>
        </w:rPr>
        <w:t>O diabo</w:t>
      </w:r>
    </w:p>
    <w:p>
      <w:pPr>
        <w:pStyle w:val="ListBullet"/>
        <w:spacing w:line="240" w:lineRule="auto"/>
        <w:ind w:left="720"/>
      </w:pPr>
      <w:r>
        <w:rPr>
          <w:lang w:val="pt_PT" w:bidi="pt_PT"/>
        </w:rPr>
      </w:r>
      <w:r>
        <w:rPr>
          <w:lang w:val="pt_PT" w:bidi="pt_PT"/>
        </w:rPr>
        <w:t>Os filhos do reino</w:t>
      </w:r>
    </w:p>
    <w:p>
      <w:pPr>
        <w:pStyle w:val="ListBullet"/>
        <w:spacing w:line="240" w:lineRule="auto"/>
        <w:ind w:left="720"/>
      </w:pPr>
      <w:r>
        <w:rPr>
          <w:lang w:val="pt_PT" w:bidi="pt_PT"/>
        </w:rPr>
      </w:r>
      <w:r>
        <w:rPr>
          <w:lang w:val="pt_PT" w:bidi="pt_PT"/>
        </w:rPr>
        <w:t>Os filhos do maligno</w:t>
      </w:r>
    </w:p>
    <w:p>
      <w:pPr>
        <w:pStyle w:val="ListBullet"/>
        <w:spacing w:line="240" w:lineRule="auto"/>
        <w:ind w:left="720"/>
      </w:pPr>
      <w:r>
        <w:rPr>
          <w:lang w:val="pt_PT" w:bidi="pt_PT"/>
        </w:rPr>
      </w:r>
      <w:r>
        <w:rPr>
          <w:lang w:val="pt_PT" w:bidi="pt_PT"/>
        </w:rPr>
        <w:t>Anjos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despede as multidões e entra em uma casa. Os discípulos seguem Jesus e vêm até ele pedindo uma explicação da parábola do joio. Olhe novamente para as imagens do campo com plantações e joio nele.</w:t>
      </w:r>
    </w:p>
    <w:p>
      <w:pPr/>
      <w:r>
        <w:rPr>
          <w:lang w:val="pt_PT" w:bidi="pt_PT"/>
        </w:rPr>
      </w:r>
      <w:r>
        <w:rPr>
          <w:lang w:val="pt_PT" w:bidi="pt_PT"/>
        </w:rPr>
        <w:t>Jesus lhes responde e explica o que os principais termos na parábola representam. Então Jesus diz a eles que a parábola está explicando o que acontecerá no fim dos tempos. Jesus enviará os anjos para reunir os perversos e enviá-los para o fogo, onde haverá choro e sofrimento.</w:t>
      </w:r>
    </w:p>
    <w:p>
      <w:pPr/>
      <w:r>
        <w:rPr>
          <w:lang w:val="pt_PT" w:bidi="pt_PT"/>
        </w:rPr>
      </w:r>
      <w:r>
        <w:rPr>
          <w:lang w:val="pt_PT" w:bidi="pt_PT"/>
        </w:rPr>
        <w:t>Se houver tempo, saia e encontre algum joio. Em um lugar seguro do lado de fora, ou em uma lareira, acenda uma fogueira e queime o joio. Discutam entre a equipe como vocês se sentem assistindo o joio queimar no fogo.</w:t>
      </w:r>
    </w:p>
    <w:p>
      <w:pPr/>
      <w:r>
        <w:rPr>
          <w:lang w:val="pt_PT" w:bidi="pt_PT"/>
        </w:rPr>
      </w:r>
      <w:r>
        <w:rPr>
          <w:lang w:val="pt_PT" w:bidi="pt_PT"/>
        </w:rPr>
        <w:t>Jesus diz aos discípulos que então aqueles que seguem Jesus brilharão como o sol no reino de seu pai. Jesus então pede àqueles que estão dispostos a ouvir e tentar entender, que façam isso.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Essa história tem 1 cena.</w:t>
      </w:r>
    </w:p>
    <w:p>
      <w:pPr/>
      <w:r>
        <w:rPr>
          <w:lang w:val="pt_PT" w:bidi="pt_PT"/>
        </w:rPr>
      </w:r>
      <w:r>
        <w:rPr>
          <w:b/>
          <w:lang w:val="pt_PT" w:bidi="pt_PT"/>
        </w:rPr>
        <w:t>Primeira cena:</w:t>
      </w:r>
      <w:r>
        <w:rPr>
          <w:lang w:val="pt_PT" w:bidi="pt_PT"/>
        </w:rPr>
        <w:t xml:space="preserve"> Jesus sai da margem do mar e vai para uma casa. Os discípulos seguem Jesus e pedem a ele para explicar a parábola do trigo e do joio. Jesus explica a parábola para os discípulos.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r>
        <w:rPr>
          <w:lang w:val="pt_PT" w:bidi="pt_PT"/>
        </w:rPr>
      </w:r>
      <w:r>
        <w:rPr>
          <w:lang w:val="pt_PT" w:bidi="pt_PT"/>
        </w:rPr>
        <w:t>Os personagens na parábola são:</w:t>
      </w:r>
    </w:p>
    <w:p>
      <w:pPr>
        <w:pStyle w:val="ListBullet"/>
        <w:spacing w:line="240" w:lineRule="auto"/>
        <w:ind w:left="720"/>
      </w:pPr>
      <w:r>
        <w:rPr>
          <w:lang w:val="pt_PT" w:bidi="pt_PT"/>
        </w:rPr>
      </w:r>
      <w:r>
        <w:rPr>
          <w:lang w:val="pt_PT" w:bidi="pt_PT"/>
        </w:rPr>
        <w:t>O Filho do Homem</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Os filhos do reino</w:t>
      </w:r>
    </w:p>
    <w:p>
      <w:pPr>
        <w:pStyle w:val="ListBullet"/>
        <w:spacing w:line="240" w:lineRule="auto"/>
        <w:ind w:left="720"/>
      </w:pPr>
      <w:r>
        <w:rPr>
          <w:lang w:val="pt_PT" w:bidi="pt_PT"/>
        </w:rPr>
      </w:r>
      <w:r>
        <w:rPr>
          <w:lang w:val="pt_PT" w:bidi="pt_PT"/>
        </w:rPr>
        <w:t>Os filhos do maligno</w:t>
      </w:r>
    </w:p>
    <w:p>
      <w:pPr>
        <w:pStyle w:val="ListBullet"/>
        <w:spacing w:line="240" w:lineRule="auto"/>
        <w:ind w:left="720"/>
      </w:pPr>
      <w:r>
        <w:rPr>
          <w:lang w:val="pt_PT" w:bidi="pt_PT"/>
        </w:rPr>
      </w:r>
      <w:r>
        <w:rPr>
          <w:lang w:val="pt_PT" w:bidi="pt_PT"/>
        </w:rPr>
        <w:t>Anjos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esta história pela segunda vez, interrompa-os em certos momentos. Encene as partes da parábola enquanto Jesus a conta.</w:t>
      </w:r>
    </w:p>
    <w:p>
      <w:pPr/>
      <w:r>
        <w:rPr>
          <w:lang w:val="pt_PT" w:bidi="pt_PT"/>
        </w:rPr>
      </w:r>
      <w:r>
        <w:rPr>
          <w:lang w:val="pt_PT" w:bidi="pt_PT"/>
        </w:rPr>
        <w:t>Os discípulos de Jesus o seguem até a casa e pedem a Jesus para explicar a parábola do joio que foi plantado no campo. Jesus responde a eles explicando as principais representações da parábola. Então Jesus diz a eles como aqueles que não o seguem serão juntados e jogados na fornalha de fogo.</w:t>
      </w:r>
    </w:p>
    <w:p>
      <w:pPr/>
      <w:r>
        <w:rPr>
          <w:lang w:val="pt_PT" w:bidi="pt_PT"/>
        </w:rPr>
      </w:r>
      <w:r>
        <w:rPr>
          <w:lang w:val="pt_PT" w:bidi="pt_PT"/>
        </w:rPr>
        <w:t>Interrompa a encenação: Pergunte ao ator que está interpretando Jesus como ele se sente. Ouça coisas como: “Triste porque eles se recusaram a me seguir e agora estão sofrendo”. Pergunte aos atores que interpretam os discípulos como eles se sentem. Ouça coisas como: “Com medo, preocupado, começando a entender por que a missão de Jesus é tão importante”.</w:t>
      </w:r>
    </w:p>
    <w:p>
      <w:pPr/>
      <w:r>
        <w:rPr>
          <w:lang w:val="pt_PT" w:bidi="pt_PT"/>
        </w:rPr>
      </w:r>
      <w:r>
        <w:rPr>
          <w:lang w:val="pt_PT" w:bidi="pt_PT"/>
        </w:rPr>
        <w:t>Então Jesus diz aos discípulos que, depois, aqueles que tiverem obedecido a Jesus brilharão no Reino de Deus. Aqueles que estiverem dispostos a ouvir, ouçam e obedeçam.</w:t>
      </w:r>
    </w:p>
    <w:p>
      <w:pPr/>
      <w:r>
        <w:rPr>
          <w:lang w:val="pt_PT" w:bidi="pt_PT"/>
        </w:rPr>
      </w:r>
      <w:r>
        <w:rPr>
          <w:lang w:val="pt_PT" w:bidi="pt_PT"/>
        </w:rPr>
        <w:t>Interrompa a encenação: Pergunte aos que estão interpretando os discípulos como eles se sentem. Ouça coisas como: “Animado”, “Pronto para dizer a todos o que eles precisam ouvir”, “Preocupado por nem todos seguirem Jesus”.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despede as multidões e entra em uma casa. Os </w:t>
      </w:r>
      <w:r>
        <w:rPr>
          <w:b/>
          <w:lang w:val="pt_PT" w:bidi="pt_PT"/>
        </w:rPr>
        <w:t>discípulos</w:t>
      </w:r>
      <w:r>
        <w:rPr>
          <w:lang w:val="pt_PT" w:bidi="pt_PT"/>
        </w:rPr>
        <w:t xml:space="preserve"> de Jesus seguem. Os discípulos são os seguidores próximos de Jesus. Consulte o Glossário Mestre para uma definição de </w:t>
      </w:r>
      <w:r>
        <w:rPr>
          <w:lang w:val="pt_PT" w:bidi="pt_PT"/>
        </w:rPr>
        <w:t>discípulos</w:t>
      </w:r>
      <w:r>
        <w:rPr>
          <w:lang w:val="pt_PT" w:bidi="pt_PT"/>
        </w:rPr>
        <w:t>. Traduza essa palavra da mesma maneira que você fez em outras passagens.</w:t>
      </w:r>
    </w:p>
    <w:p>
      <w:pPr/>
      <w:r>
        <w:rPr>
          <w:lang w:val="pt_PT" w:bidi="pt_PT"/>
        </w:rPr>
      </w:r>
      <w:r>
        <w:rPr>
          <w:lang w:val="pt_PT" w:bidi="pt_PT"/>
        </w:rPr>
        <w:t xml:space="preserve">Os discípulos vêm até Jesus e pedem a ele para explicar a </w:t>
      </w:r>
      <w:r>
        <w:rPr>
          <w:b/>
          <w:lang w:val="pt_PT" w:bidi="pt_PT"/>
        </w:rPr>
        <w:t>parábola</w:t>
      </w:r>
      <w:r>
        <w:rPr>
          <w:lang w:val="pt_PT" w:bidi="pt_PT"/>
        </w:rPr>
        <w:t xml:space="preserve"> do joio. Uma parábola é uma história que usa situações do dia a dia para fazer um ponto mais profundo sobre Deus. Consulte o Glossário Mestre para uma definição de </w:t>
      </w:r>
      <w:r>
        <w:rPr>
          <w:lang w:val="pt_PT" w:bidi="pt_PT"/>
        </w:rPr>
        <w:t>parábola</w:t>
      </w:r>
      <w:r>
        <w:rPr>
          <w:lang w:val="pt_PT" w:bidi="pt_PT"/>
        </w:rPr>
        <w:t>.</w:t>
      </w:r>
    </w:p>
    <w:p>
      <w:pPr/>
      <w:r>
        <w:rPr>
          <w:lang w:val="pt_PT" w:bidi="pt_PT"/>
        </w:rPr>
      </w:r>
      <w:r>
        <w:rPr>
          <w:lang w:val="pt_PT" w:bidi="pt_PT"/>
        </w:rPr>
        <w:t xml:space="preserve">Jesus explica os principais componentes da parábola. O proprietário da terra, ou o que semeia sementes em seu campo, representa o </w:t>
      </w:r>
      <w:r>
        <w:rPr>
          <w:b/>
          <w:lang w:val="pt_PT" w:bidi="pt_PT"/>
        </w:rPr>
        <w:t>Filho do Homem</w:t>
      </w:r>
      <w:r>
        <w:rPr>
          <w:lang w:val="pt_PT" w:bidi="pt_PT"/>
        </w:rPr>
        <w:t xml:space="preserve">, ou Jesus. Traduza o "proprietário de terra" e "Filho do Homem" da mesma maneira que você tem traduzido nas passagens anteriores. O </w:t>
      </w:r>
      <w:r>
        <w:rPr>
          <w:lang w:val="pt_PT" w:bidi="pt_PT"/>
        </w:rPr>
        <w:t>Filho do Homem</w:t>
      </w:r>
      <w:r>
        <w:rPr>
          <w:lang w:val="pt_PT" w:bidi="pt_PT"/>
        </w:rPr>
        <w:t xml:space="preserve"> é um termo que Jesus usa muitas vezes para se descrever. Jesus usou esse termo em vez de </w:t>
      </w:r>
      <w:r>
        <w:rPr>
          <w:lang w:val="pt_PT" w:bidi="pt_PT"/>
        </w:rPr>
        <w:t>Messias</w:t>
      </w:r>
      <w:r>
        <w:rPr>
          <w:lang w:val="pt_PT" w:bidi="pt_PT"/>
        </w:rPr>
        <w:t xml:space="preserve"> para se manter longe do que as pessoas pensavam que seria um líder militar. "Filho do Homem" é uma referência a ser um descendente de Adão. Também se refere à humanidade de Jesus, bem como à singularidade de Jesus ser plenamente Deus e plenamente humano.</w:t>
      </w:r>
    </w:p>
    <w:p>
      <w:pPr/>
      <w:r>
        <w:rPr>
          <w:lang w:val="pt_PT" w:bidi="pt_PT"/>
        </w:rPr>
      </w:r>
      <w:r>
        <w:rPr>
          <w:lang w:val="pt_PT" w:bidi="pt_PT"/>
        </w:rPr>
        <w:t xml:space="preserve">O joio representa aqueles que pertencem ao </w:t>
      </w:r>
      <w:r>
        <w:rPr>
          <w:b/>
          <w:lang w:val="pt_PT" w:bidi="pt_PT"/>
        </w:rPr>
        <w:t>maligno</w:t>
      </w:r>
      <w:r>
        <w:rPr>
          <w:lang w:val="pt_PT" w:bidi="pt_PT"/>
        </w:rPr>
        <w:t xml:space="preserve">. O maligno é o </w:t>
      </w:r>
      <w:r>
        <w:rPr>
          <w:b/>
          <w:lang w:val="pt_PT" w:bidi="pt_PT"/>
        </w:rPr>
        <w:t>diabo</w:t>
      </w:r>
      <w:r>
        <w:rPr>
          <w:lang w:val="pt_PT" w:bidi="pt_PT"/>
        </w:rPr>
        <w:t xml:space="preserve"> ou </w:t>
      </w:r>
      <w:r>
        <w:rPr>
          <w:b/>
          <w:lang w:val="pt_PT" w:bidi="pt_PT"/>
        </w:rPr>
        <w:t>Satanás</w:t>
      </w:r>
      <w:r>
        <w:rPr>
          <w:lang w:val="pt_PT" w:bidi="pt_PT"/>
        </w:rPr>
        <w:t xml:space="preserve">. Traduza isso da mesma maneira que você traduziu em passagens anteriores. Consulte o Glossário Mestre para uma definição de </w:t>
      </w:r>
      <w:r>
        <w:rPr>
          <w:lang w:val="pt_PT" w:bidi="pt_PT"/>
        </w:rPr>
        <w:t>Satanás</w:t>
      </w:r>
      <w:r>
        <w:rPr>
          <w:lang w:val="pt_PT" w:bidi="pt_PT"/>
        </w:rPr>
        <w:t>.</w:t>
      </w:r>
    </w:p>
    <w:p>
      <w:pPr/>
      <w:r>
        <w:rPr>
          <w:lang w:val="pt_PT" w:bidi="pt_PT"/>
        </w:rPr>
      </w:r>
      <w:r>
        <w:rPr>
          <w:lang w:val="pt_PT" w:bidi="pt_PT"/>
        </w:rPr>
        <w:t xml:space="preserve">A colheita é o </w:t>
      </w:r>
      <w:r>
        <w:rPr>
          <w:b/>
          <w:lang w:val="pt_PT" w:bidi="pt_PT"/>
        </w:rPr>
        <w:t>fim dos tempos</w:t>
      </w:r>
      <w:r>
        <w:rPr>
          <w:lang w:val="pt_PT" w:bidi="pt_PT"/>
        </w:rPr>
        <w:t>. "O final da era" se refere ao fim dos tempos ou o momento em que Jesus voltar e renovar todas as coisas.</w:t>
      </w:r>
    </w:p>
    <w:p>
      <w:pPr/>
      <w:r>
        <w:rPr>
          <w:lang w:val="pt_PT" w:bidi="pt_PT"/>
        </w:rPr>
      </w:r>
      <w:r>
        <w:rPr>
          <w:lang w:val="pt_PT" w:bidi="pt_PT"/>
        </w:rPr>
        <w:t xml:space="preserve">Os ceifeiros, ou aqueles que arrancam a plantação e o trigo, são </w:t>
      </w:r>
      <w:r>
        <w:rPr>
          <w:b/>
          <w:lang w:val="pt_PT" w:bidi="pt_PT"/>
        </w:rPr>
        <w:t>anjos</w:t>
      </w:r>
      <w:r>
        <w:rPr>
          <w:lang w:val="pt_PT" w:bidi="pt_PT"/>
        </w:rPr>
        <w:t xml:space="preserve"> de Deus. Um anjo é um ser sobrenatural que é um mensageiro de Deus. Use a mesma palavra para "anjos" que você usou no passado. Consulte o Glossário Mestre para a definição de </w:t>
      </w:r>
      <w:r>
        <w:rPr>
          <w:lang w:val="pt_PT" w:bidi="pt_PT"/>
        </w:rPr>
        <w:t>anjos</w:t>
      </w:r>
      <w:r>
        <w:rPr>
          <w:lang w:val="pt_PT" w:bidi="pt_PT"/>
        </w:rPr>
        <w:t>.</w:t>
      </w:r>
    </w:p>
    <w:p>
      <w:pPr/>
      <w:r>
        <w:rPr>
          <w:lang w:val="pt_PT" w:bidi="pt_PT"/>
        </w:rPr>
      </w:r>
      <w:r>
        <w:rPr>
          <w:lang w:val="pt_PT" w:bidi="pt_PT"/>
        </w:rPr>
        <w:t xml:space="preserve">Jesus diz aos discípulos que assim como o joio foi queimado, no fim dos tempos, os anjos reunirão aqueles que não seguem Jesus e todas as coisas que causam </w:t>
      </w:r>
      <w:r>
        <w:rPr>
          <w:b/>
          <w:lang w:val="pt_PT" w:bidi="pt_PT"/>
        </w:rPr>
        <w:t>pecado</w:t>
      </w:r>
      <w:r>
        <w:rPr>
          <w:lang w:val="pt_PT" w:bidi="pt_PT"/>
        </w:rPr>
        <w:t xml:space="preserve">. Pecar é desobedecer a Deus. Use a mesma palavra que você usou para "pecado" no passado. Consulte o Glossário Mestre para uma definição de </w:t>
      </w:r>
      <w:r>
        <w:rPr>
          <w:lang w:val="pt_PT" w:bidi="pt_PT"/>
        </w:rPr>
        <w:t>pecado</w:t>
      </w:r>
      <w:r>
        <w:rPr>
          <w:lang w:val="pt_PT" w:bidi="pt_PT"/>
        </w:rPr>
        <w:t>. Os anjos então jogarão todas essas coisas na fornalha de fogo. Isso é para representar o inferno ou a punição eterna.</w:t>
      </w:r>
    </w:p>
    <w:p>
      <w:pPr/>
      <w:r>
        <w:rPr>
          <w:lang w:val="pt_PT" w:bidi="pt_PT"/>
        </w:rPr>
      </w:r>
      <w:r>
        <w:rPr>
          <w:lang w:val="pt_PT" w:bidi="pt_PT"/>
        </w:rPr>
        <w:t xml:space="preserve">Jesus então diz aos discípulos que aqueles que são justos, ou aceitos por Deus seguindo Jesus, brilharão no </w:t>
      </w:r>
      <w:r>
        <w:rPr>
          <w:b/>
          <w:lang w:val="pt_PT" w:bidi="pt_PT"/>
        </w:rPr>
        <w:t>Reino do Pai</w:t>
      </w:r>
      <w:r>
        <w:rPr>
          <w:lang w:val="pt_PT" w:bidi="pt_PT"/>
        </w:rPr>
        <w:t xml:space="preserve">. Isso também pode ser traduzido como reino de Deus. Use a mesma palavra para "Reino do Pai" que você usou no passado para </w:t>
      </w:r>
      <w:r>
        <w:rPr>
          <w:b/>
          <w:lang w:val="pt_PT" w:bidi="pt_PT"/>
        </w:rPr>
        <w:t>reino dos céus</w:t>
      </w:r>
      <w:r>
        <w:rPr>
          <w:lang w:val="pt_PT" w:bidi="pt_PT"/>
        </w:rPr>
        <w:t xml:space="preserve"> ou </w:t>
      </w:r>
      <w:r>
        <w:rPr>
          <w:b/>
          <w:lang w:val="pt_PT" w:bidi="pt_PT"/>
        </w:rPr>
        <w:t>reino de Deus</w:t>
      </w:r>
      <w:r>
        <w:rPr>
          <w:lang w:val="pt_PT" w:bidi="pt_PT"/>
        </w:rPr>
        <w:t xml:space="preserve">. Consulte o Glossário Mestre para uma definição de </w:t>
      </w:r>
      <w:r>
        <w:rPr>
          <w:lang w:val="pt_PT" w:bidi="pt_PT"/>
        </w:rPr>
        <w:t>reino de Deus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13:44–53</w:t>
      </w:r>
      <w:r>
        <w:rPr>
          <w:lang w:val="pt_PT" w:bidi="pt_PT"/>
        </w:rPr>
      </w:r>
    </w:p>
    <w:p>
      <w:pPr>
        <w:pStyle w:val="Heading3"/>
      </w:pPr>
      <w:r>
        <w:rPr>
          <w:lang w:val="pt_PT" w:bidi="pt_PT"/>
        </w:rPr>
        <w:t>Ouvir e Sentir</w:t>
      </w:r>
    </w:p>
    <w:p>
      <w:pPr/>
      <w:r>
        <w:rPr>
          <w:lang w:val="pt_PT" w:bidi="pt_PT"/>
        </w:rPr>
      </w:r>
      <w:r>
        <w:rPr>
          <w:lang w:val="pt_PT" w:bidi="pt_PT"/>
        </w:rPr>
        <w:t>Ouçam Mateus 13.44–53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continua falando com seus discípulos em parábolas. Jesus e os discípulos ainda estão em uma casa na área de Cafarnaum. Jesus ensina em parábolas para ajudar os discípulos a entender o reino dos céus. Jesus coloca lado a lado a parábola do tesouro escondido no campo e a parábola da pérola de grande valor. Jesus muitas vezes conta duas parábolas semelhantes juntas para enfatizar algum ponto importante.</w:t>
      </w:r>
    </w:p>
    <w:p>
      <w:pPr/>
      <w:r>
        <w:rPr>
          <w:lang w:val="pt_PT" w:bidi="pt_PT"/>
        </w:rPr>
      </w:r>
      <w:r>
        <w:rPr>
          <w:lang w:val="pt_PT" w:bidi="pt_PT"/>
        </w:rPr>
        <w:t>A parábola do tesouro no campo e a parábola da pérola mostram o quão valioso é o reino dos céus. Jesus começa ambas as parábolas com a frase: “O reino dos céus é como…” Jesus descreve o reino com algo que deve ser comparado a uma situação, não um objeto. O reino dos céus é semelhante à situação em que alguém escondeu um tesouro em um campo. Na cultura da época, era muito comum enterrar ou esconder objetos valiosos em uma propriedade. O homem que encontrou o tesouro no campo provavelmente o encontrou por acidente. No entanto, se alguém tivesse encontrado um tesouro em um campo e o tivesse tirado de lá, ele pertenceria automaticamente àquele que atualmente era o dono do campo. Então é provável que o homem que encontrou o tesouro não o tenha retirado. Ele pode ter acabado de descobrir o tesouro. Então o homem o escondeu novamente e foi embora com alegria extraordinária. O homem vendeu tudo o que tinha para comprar o campo, para que ele pudesse reivindicar o tesouro como seu.</w:t>
      </w:r>
    </w:p>
    <w:p>
      <w:pPr/>
      <w:r>
        <w:rPr>
          <w:lang w:val="pt_PT" w:bidi="pt_PT"/>
        </w:rPr>
      </w:r>
      <w:r>
        <w:rPr>
          <w:lang w:val="pt_PT" w:bidi="pt_PT"/>
        </w:rPr>
        <w:t>Discutam em grupo: existem itens valiosos em sua cultura pelos quais algumas pessoas estariam dispostas a abrir mão de todos seus bens? Você conhece alguém que desistiu de muito para ganhar algo?</w:t>
      </w:r>
    </w:p>
    <w:p>
      <w:pPr/>
      <w:r>
        <w:rPr>
          <w:lang w:val="pt_PT" w:bidi="pt_PT"/>
        </w:rPr>
      </w:r>
      <w:r>
        <w:rPr>
          <w:lang w:val="pt_PT" w:bidi="pt_PT"/>
        </w:rPr>
        <w:t>Jesus então conta a parábola da pérola. Uma pérola é uma joia redonda, de cor branco-prateada, criada por certos moluscos no oceano. As pessoas nessa cultura consideravam as pérolas mais valiosas do que o ouro. O comerciante nessa parábola vai em busca da pérola. Ele não a encontra por acidente. Ele também vende tudo o que tem para obter a pérola muito valiosa. Algumas pessoas pensam que o reino dos céus é como o comerciante e o povo de Deus é a pérola, uma vez que Jesus deu tudo para nos comprar. Nem todos concordam com essa explicação. Como essa parábola está associada ao tesouro no campo, a maioria dos estudiosos acredita que Jesus está mostrando que o reino dos céus é tão valioso quanto a pérola na parábola.</w:t>
      </w:r>
    </w:p>
    <w:p>
      <w:pPr/>
      <w:r>
        <w:rPr>
          <w:lang w:val="pt_PT" w:bidi="pt_PT"/>
        </w:rPr>
      </w:r>
      <w:r>
        <w:rPr>
          <w:lang w:val="pt_PT" w:bidi="pt_PT"/>
        </w:rPr>
        <w:t>Parem e olhem para a imagem das pérolas. Existe alguma joia em sua cultura muito valorizada? Conte uma história do que as pessoas fizeram para ganhar essa joia.</w:t>
      </w:r>
    </w:p>
    <w:p>
      <w:pPr/>
      <w:r>
        <w:rPr>
          <w:lang w:val="pt_PT" w:bidi="pt_PT"/>
        </w:rPr>
      </w:r>
      <w:r>
        <w:rPr>
          <w:lang w:val="pt_PT" w:bidi="pt_PT"/>
        </w:rPr>
        <w:t>Jesus conta outra parábola que o reino dos céus é como uma rede de pesca quando é lançada na água e pega todos os tipos de peixe. Então, quando a rede está cheia, os pescadores a puxam para a praia e colocam os peixes bons para comer em cestos ou baldes. Eles jogam fora os peixes ruins. Jesus explica que será assim no fim dos tempos. A frase “assim será no fim dos tempos” é uma conexão com a seguinte declaração. Poderia ser lido mais como: “Assim como o que aconteceu com os peixes, os anjos virão e separarão os perversos dos justos”. Jesus diz que os peixes bons e os peixes ruins são como as pessoas justas e as pessoas perversas. Os anjos jogarão os perversos em uma fornalha de fogo onde haverá choro e ranger de dentes. A fornalha de fogo provavelmente representa o inferno ou punição eterna. A frase “ranger de dentes” é uma expressão de raiva, sofrimento ou dor.</w:t>
      </w:r>
    </w:p>
    <w:p>
      <w:pPr/>
      <w:r>
        <w:rPr>
          <w:lang w:val="pt_PT" w:bidi="pt_PT"/>
        </w:rPr>
      </w:r>
      <w:r>
        <w:rPr>
          <w:lang w:val="pt_PT" w:bidi="pt_PT"/>
        </w:rPr>
        <w:t>Parem e olhem para uma imagem da rede com todos os peixes. As pessoas em sua cultura comem peixe? Em caso positivo, como as pessoas os pegam?</w:t>
      </w:r>
    </w:p>
    <w:p>
      <w:pPr/>
      <w:r>
        <w:rPr>
          <w:lang w:val="pt_PT" w:bidi="pt_PT"/>
        </w:rPr>
      </w:r>
      <w:r>
        <w:rPr>
          <w:lang w:val="pt_PT" w:bidi="pt_PT"/>
        </w:rPr>
        <w:t>Discutam um lote em sua cultura que é todo agrupado, e depois os bons são separados dos ruins.</w:t>
      </w:r>
    </w:p>
    <w:p>
      <w:pPr/>
      <w:r>
        <w:rPr>
          <w:lang w:val="pt_PT" w:bidi="pt_PT"/>
        </w:rPr>
      </w:r>
      <w:r>
        <w:rPr>
          <w:lang w:val="pt_PT" w:bidi="pt_PT"/>
        </w:rPr>
        <w:t>Jesus pergunta aos seus discípulos se eles compreendem todos os ensinamentos. Eles dizem sim. Jesus diz: “portanto”, o que conecta a seguinte ideia à pergunta que Jesus fez e os discípulos respondem. Jesus então conta a eles sobre escribas que aprendem sobre o reino dos céus. A palavra “aprendem” em algumas versões diz “foram treinados”. A palavra "escriba" significa mestre da lei. É usada várias vezes em Mateus. No entanto, essa é a única vez que se refere a um escriba que acredita em Jesus, porque ele está aprendendo sobre o reino dos céus. Esses mestres da lei são como um senhor de uma casa que traz de seu tesouro coisas novas e velhas. Não sabemos o que são as coisas novas e velhas, então mantenha essa definição vaga em sua tradução.</w:t>
      </w:r>
    </w:p>
    <w:p>
      <w:pPr/>
      <w:r>
        <w:rPr>
          <w:lang w:val="pt_PT" w:bidi="pt_PT"/>
        </w:rPr>
      </w:r>
      <w:r>
        <w:rPr>
          <w:lang w:val="pt_PT" w:bidi="pt_PT"/>
        </w:rPr>
        <w:t>Depois que Jesus finalizou essas parábolas, ele foi para outra parte do país.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Jesus conta a parábola do tesouro no campo.</w:t>
      </w:r>
    </w:p>
    <w:p>
      <w:pPr/>
      <w:r>
        <w:rPr>
          <w:lang w:val="pt_PT" w:bidi="pt_PT"/>
        </w:rPr>
      </w:r>
      <w:r>
        <w:rPr>
          <w:b/>
          <w:lang w:val="pt_PT" w:bidi="pt_PT"/>
        </w:rPr>
        <w:t>Segunda cena:</w:t>
      </w:r>
      <w:r>
        <w:rPr>
          <w:lang w:val="pt_PT" w:bidi="pt_PT"/>
        </w:rPr>
        <w:t xml:space="preserve"> Jesus conta a parábola da pérola.</w:t>
      </w:r>
    </w:p>
    <w:p>
      <w:pPr/>
      <w:r>
        <w:rPr>
          <w:lang w:val="pt_PT" w:bidi="pt_PT"/>
        </w:rPr>
      </w:r>
      <w:r>
        <w:rPr>
          <w:b/>
          <w:lang w:val="pt_PT" w:bidi="pt_PT"/>
        </w:rPr>
        <w:t>Terceira cena:</w:t>
      </w:r>
      <w:r>
        <w:rPr>
          <w:lang w:val="pt_PT" w:bidi="pt_PT"/>
        </w:rPr>
        <w:t xml:space="preserve"> Jesus conta a parábola da rede de pesca.</w:t>
      </w:r>
    </w:p>
    <w:p>
      <w:pPr/>
      <w:r>
        <w:rPr>
          <w:lang w:val="pt_PT" w:bidi="pt_PT"/>
        </w:rPr>
      </w:r>
      <w:r>
        <w:rPr>
          <w:b/>
          <w:lang w:val="pt_PT" w:bidi="pt_PT"/>
        </w:rPr>
        <w:t>Quarta cena:</w:t>
      </w:r>
      <w:r>
        <w:rPr>
          <w:lang w:val="pt_PT" w:bidi="pt_PT"/>
        </w:rPr>
        <w:t xml:space="preserve"> Jesus fala com seus discípulos sobre o entendimento deles.</w:t>
      </w:r>
    </w:p>
    <w:p>
      <w:pPr/>
      <w:r>
        <w:rPr>
          <w:lang w:val="pt_PT" w:bidi="pt_PT"/>
        </w:rPr>
      </w:r>
      <w:r>
        <w:rPr>
          <w:b/>
          <w:lang w:val="pt_PT" w:bidi="pt_PT"/>
        </w:rPr>
        <w:t>Quinta cena:</w:t>
      </w:r>
      <w:r>
        <w:rPr>
          <w:lang w:val="pt_PT" w:bidi="pt_PT"/>
        </w:rPr>
        <w:t xml:space="preserve"> Jesus sai para outra parte do país.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r>
        <w:rPr>
          <w:lang w:val="pt_PT" w:bidi="pt_PT"/>
        </w:rPr>
      </w:r>
      <w:r>
        <w:rPr>
          <w:lang w:val="pt_PT" w:bidi="pt_PT"/>
        </w:rPr>
        <w:t>Os personagens nas parábolas incluem:</w:t>
      </w:r>
    </w:p>
    <w:p>
      <w:pPr>
        <w:pStyle w:val="ListBullet"/>
        <w:spacing w:line="240" w:lineRule="auto"/>
        <w:ind w:left="720"/>
      </w:pPr>
      <w:r>
        <w:rPr>
          <w:lang w:val="pt_PT" w:bidi="pt_PT"/>
        </w:rPr>
      </w:r>
      <w:r>
        <w:rPr>
          <w:lang w:val="pt_PT" w:bidi="pt_PT"/>
        </w:rPr>
        <w:t>O homem que encontra o tesouro</w:t>
      </w:r>
    </w:p>
    <w:p>
      <w:pPr>
        <w:pStyle w:val="ListBullet"/>
        <w:spacing w:line="240" w:lineRule="auto"/>
        <w:ind w:left="720"/>
      </w:pPr>
      <w:r>
        <w:rPr>
          <w:lang w:val="pt_PT" w:bidi="pt_PT"/>
        </w:rPr>
      </w:r>
      <w:r>
        <w:rPr>
          <w:lang w:val="pt_PT" w:bidi="pt_PT"/>
        </w:rPr>
        <w:t>O comerciante que procura a pérola</w:t>
      </w:r>
    </w:p>
    <w:p>
      <w:pPr>
        <w:pStyle w:val="ListBullet"/>
        <w:spacing w:line="240" w:lineRule="auto"/>
        <w:ind w:left="720"/>
      </w:pPr>
      <w:r>
        <w:rPr>
          <w:lang w:val="pt_PT" w:bidi="pt_PT"/>
        </w:rPr>
      </w:r>
      <w:r>
        <w:rPr>
          <w:lang w:val="pt_PT" w:bidi="pt_PT"/>
        </w:rPr>
        <w:t>O pescador (embora não mencionado)</w:t>
      </w:r>
    </w:p>
    <w:p>
      <w:pPr>
        <w:pStyle w:val="ListBullet"/>
        <w:spacing w:line="240" w:lineRule="auto"/>
        <w:ind w:left="720"/>
      </w:pPr>
      <w:r>
        <w:rPr>
          <w:lang w:val="pt_PT" w:bidi="pt_PT"/>
        </w:rPr>
      </w:r>
      <w:r>
        <w:rPr>
          <w:lang w:val="pt_PT" w:bidi="pt_PT"/>
        </w:rPr>
        <w:t>O peixe ruim</w:t>
      </w:r>
    </w:p>
    <w:p>
      <w:pPr>
        <w:pStyle w:val="ListBullet"/>
        <w:spacing w:line="240" w:lineRule="auto"/>
        <w:ind w:left="720"/>
      </w:pPr>
      <w:r>
        <w:rPr>
          <w:lang w:val="pt_PT" w:bidi="pt_PT"/>
        </w:rPr>
      </w:r>
      <w:r>
        <w:rPr>
          <w:lang w:val="pt_PT" w:bidi="pt_PT"/>
        </w:rPr>
        <w:t>O bom peixe</w:t>
      </w:r>
    </w:p>
    <w:p>
      <w:pPr>
        <w:pStyle w:val="ListBullet"/>
        <w:spacing w:line="240" w:lineRule="auto"/>
        <w:ind w:left="720"/>
      </w:pPr>
      <w:r>
        <w:rPr>
          <w:lang w:val="pt_PT" w:bidi="pt_PT"/>
        </w:rPr>
      </w:r>
      <w:r>
        <w:rPr>
          <w:lang w:val="pt_PT" w:bidi="pt_PT"/>
        </w:rPr>
        <w:t>Os anjos</w:t>
      </w:r>
    </w:p>
    <w:p>
      <w:pPr>
        <w:pStyle w:val="ListBullet"/>
        <w:spacing w:line="240" w:lineRule="auto"/>
        <w:ind w:left="720"/>
      </w:pPr>
      <w:r>
        <w:rPr>
          <w:lang w:val="pt_PT" w:bidi="pt_PT"/>
        </w:rPr>
      </w:r>
      <w:r>
        <w:rPr>
          <w:lang w:val="pt_PT" w:bidi="pt_PT"/>
        </w:rPr>
        <w:t>As pessoas perversas</w:t>
      </w:r>
    </w:p>
    <w:p>
      <w:pPr>
        <w:pStyle w:val="ListBullet"/>
        <w:spacing w:line="240" w:lineRule="auto"/>
        <w:ind w:left="720"/>
      </w:pPr>
      <w:r>
        <w:rPr>
          <w:lang w:val="pt_PT" w:bidi="pt_PT"/>
        </w:rPr>
      </w:r>
      <w:r>
        <w:rPr>
          <w:lang w:val="pt_PT" w:bidi="pt_PT"/>
        </w:rPr>
        <w:t>As pessoas justas</w:t>
      </w:r>
    </w:p>
    <w:p>
      <w:pPr>
        <w:pStyle w:val="ListBullet"/>
        <w:spacing w:line="240" w:lineRule="auto"/>
        <w:ind w:left="720"/>
      </w:pPr>
      <w:r>
        <w:rPr>
          <w:lang w:val="pt_PT" w:bidi="pt_PT"/>
        </w:rPr>
      </w:r>
      <w:r>
        <w:rPr>
          <w:lang w:val="pt_PT" w:bidi="pt_PT"/>
        </w:rPr>
        <w:t>Os mestres da lei</w:t>
      </w:r>
    </w:p>
    <w:p>
      <w:pPr>
        <w:pStyle w:val="ListBullet"/>
        <w:spacing w:line="240" w:lineRule="auto"/>
        <w:ind w:left="720"/>
      </w:pPr>
      <w:r>
        <w:rPr>
          <w:lang w:val="pt_PT" w:bidi="pt_PT"/>
        </w:rPr>
      </w:r>
      <w:r>
        <w:rPr>
          <w:lang w:val="pt_PT" w:bidi="pt_PT"/>
        </w:rPr>
        <w:t>Mestre da casa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ainda está na casa ensinando aos discípulos quando essa história começa. Jesus conta a parábola do homem que encontra um tesouro no campo e vende todas as suas posses para comprar o campo. No início de cada parábola, Jesus começa com "novamente" ou "mais uma vez". Jesus faz isso para apresentar uma nova parábola sobre o mesmo tópico, o reino dos céus. Jesus então conta a parábola do comerciante que encontra a pérola muito valiosa e vende todas as suas posses para comprá-la.</w:t>
      </w:r>
    </w:p>
    <w:p>
      <w:pPr/>
      <w:r>
        <w:rPr>
          <w:lang w:val="pt_PT" w:bidi="pt_PT"/>
        </w:rPr>
      </w:r>
      <w:r>
        <w:rPr>
          <w:lang w:val="pt_PT" w:bidi="pt_PT"/>
        </w:rPr>
        <w:t>Olhe novamente para a imagem das pérolas. Você pode dizer qual é mais valiosa do que a outra? O que você acha que torna uma pérola mais valiosa do que outra?</w:t>
      </w:r>
    </w:p>
    <w:p>
      <w:pPr/>
      <w:r>
        <w:rPr>
          <w:lang w:val="pt_PT" w:bidi="pt_PT"/>
        </w:rPr>
      </w:r>
      <w:r>
        <w:rPr>
          <w:lang w:val="pt_PT" w:bidi="pt_PT"/>
        </w:rPr>
        <w:t>Discutam como vocês apresentarão uma nova parábola em seu idioma.</w:t>
      </w:r>
    </w:p>
    <w:p>
      <w:pPr/>
      <w:r>
        <w:rPr>
          <w:lang w:val="pt_PT" w:bidi="pt_PT"/>
        </w:rPr>
      </w:r>
      <w:r>
        <w:rPr>
          <w:lang w:val="pt_PT" w:bidi="pt_PT"/>
        </w:rPr>
        <w:t>Jesus conta a parábola da rede de pesca.</w:t>
      </w:r>
    </w:p>
    <w:p>
      <w:pPr/>
      <w:r>
        <w:rPr>
          <w:lang w:val="pt_PT" w:bidi="pt_PT"/>
        </w:rPr>
      </w:r>
      <w:r>
        <w:rPr>
          <w:lang w:val="pt_PT" w:bidi="pt_PT"/>
        </w:rPr>
        <w:t>Olhe novamente para a imagem do peixe na rede. Você pode dizer quais peixes são bons e quais são ruins? Quais são as diferenças entre os peixes bons e os ruins?</w:t>
      </w:r>
    </w:p>
    <w:p>
      <w:pPr/>
      <w:r>
        <w:rPr>
          <w:lang w:val="pt_PT" w:bidi="pt_PT"/>
        </w:rPr>
      </w:r>
      <w:r>
        <w:rPr>
          <w:lang w:val="pt_PT" w:bidi="pt_PT"/>
        </w:rPr>
        <w:t>Se houver tempo e habilidade, traga vários de uma safra próxima. Fale sobre a diferença entre quais são bons para comer e quais não são bons. Você sempre pode dizer, só pelo lado de fora, se é bom ou ruim?</w:t>
      </w:r>
    </w:p>
    <w:p>
      <w:pPr/>
      <w:r>
        <w:rPr>
          <w:lang w:val="pt_PT" w:bidi="pt_PT"/>
        </w:rPr>
      </w:r>
      <w:r>
        <w:rPr>
          <w:lang w:val="pt_PT" w:bidi="pt_PT"/>
        </w:rPr>
        <w:t>Jesus pergunta a seus discípulos se eles entendem o que Jesus ensinou a eles. Eles dizem que entendem. Jesus então explica como os mestres da lei que seguem Jesus são como o mestre de uma casa que traz tesouros novos e antigos.</w:t>
      </w:r>
    </w:p>
    <w:p>
      <w:pPr/>
      <w:r>
        <w:rPr>
          <w:lang w:val="pt_PT" w:bidi="pt_PT"/>
        </w:rPr>
      </w:r>
      <w:r>
        <w:rPr>
          <w:lang w:val="pt_PT" w:bidi="pt_PT"/>
        </w:rPr>
        <w:t>Jesus sai para outra parte do país.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5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r>
        <w:rPr>
          <w:lang w:val="pt_PT" w:bidi="pt_PT"/>
        </w:rPr>
      </w:r>
      <w:r>
        <w:rPr>
          <w:lang w:val="pt_PT" w:bidi="pt_PT"/>
        </w:rPr>
        <w:t>Os personagens nas parábolas incluem:</w:t>
      </w:r>
    </w:p>
    <w:p>
      <w:pPr>
        <w:pStyle w:val="ListBullet"/>
        <w:spacing w:line="240" w:lineRule="auto"/>
        <w:ind w:left="720"/>
      </w:pPr>
      <w:r>
        <w:rPr>
          <w:lang w:val="pt_PT" w:bidi="pt_PT"/>
        </w:rPr>
      </w:r>
      <w:r>
        <w:rPr>
          <w:lang w:val="pt_PT" w:bidi="pt_PT"/>
        </w:rPr>
        <w:t>O homem que encontra o tesouro</w:t>
      </w:r>
    </w:p>
    <w:p>
      <w:pPr>
        <w:pStyle w:val="ListBullet"/>
        <w:spacing w:line="240" w:lineRule="auto"/>
        <w:ind w:left="720"/>
      </w:pPr>
      <w:r>
        <w:rPr>
          <w:lang w:val="pt_PT" w:bidi="pt_PT"/>
        </w:rPr>
      </w:r>
      <w:r>
        <w:rPr>
          <w:lang w:val="pt_PT" w:bidi="pt_PT"/>
        </w:rPr>
        <w:t>O comerciante que procura a pérola</w:t>
      </w:r>
    </w:p>
    <w:p>
      <w:pPr>
        <w:pStyle w:val="ListBullet"/>
        <w:spacing w:line="240" w:lineRule="auto"/>
        <w:ind w:left="720"/>
      </w:pPr>
      <w:r>
        <w:rPr>
          <w:lang w:val="pt_PT" w:bidi="pt_PT"/>
        </w:rPr>
      </w:r>
      <w:r>
        <w:rPr>
          <w:lang w:val="pt_PT" w:bidi="pt_PT"/>
        </w:rPr>
        <w:t>O pescador (embora não mencionado)</w:t>
      </w:r>
    </w:p>
    <w:p>
      <w:pPr>
        <w:pStyle w:val="ListBullet"/>
        <w:spacing w:line="240" w:lineRule="auto"/>
        <w:ind w:left="720"/>
      </w:pPr>
      <w:r>
        <w:rPr>
          <w:lang w:val="pt_PT" w:bidi="pt_PT"/>
        </w:rPr>
      </w:r>
      <w:r>
        <w:rPr>
          <w:lang w:val="pt_PT" w:bidi="pt_PT"/>
        </w:rPr>
        <w:t>O peixe ruim</w:t>
      </w:r>
    </w:p>
    <w:p>
      <w:pPr>
        <w:pStyle w:val="ListBullet"/>
        <w:spacing w:line="240" w:lineRule="auto"/>
        <w:ind w:left="720"/>
      </w:pPr>
      <w:r>
        <w:rPr>
          <w:lang w:val="pt_PT" w:bidi="pt_PT"/>
        </w:rPr>
      </w:r>
      <w:r>
        <w:rPr>
          <w:lang w:val="pt_PT" w:bidi="pt_PT"/>
        </w:rPr>
        <w:t>O peixe bom</w:t>
      </w:r>
    </w:p>
    <w:p>
      <w:pPr>
        <w:pStyle w:val="ListBullet"/>
        <w:spacing w:line="240" w:lineRule="auto"/>
        <w:ind w:left="720"/>
      </w:pPr>
      <w:r>
        <w:rPr>
          <w:lang w:val="pt_PT" w:bidi="pt_PT"/>
        </w:rPr>
      </w:r>
      <w:r>
        <w:rPr>
          <w:lang w:val="pt_PT" w:bidi="pt_PT"/>
        </w:rPr>
        <w:t>Os anjos</w:t>
      </w:r>
    </w:p>
    <w:p>
      <w:pPr>
        <w:pStyle w:val="ListBullet"/>
        <w:spacing w:line="240" w:lineRule="auto"/>
        <w:ind w:left="720"/>
      </w:pPr>
      <w:r>
        <w:rPr>
          <w:lang w:val="pt_PT" w:bidi="pt_PT"/>
        </w:rPr>
      </w:r>
      <w:r>
        <w:rPr>
          <w:lang w:val="pt_PT" w:bidi="pt_PT"/>
        </w:rPr>
        <w:t>Pessoas perversas</w:t>
      </w:r>
    </w:p>
    <w:p>
      <w:pPr>
        <w:pStyle w:val="ListBullet"/>
        <w:spacing w:line="240" w:lineRule="auto"/>
        <w:ind w:left="720"/>
      </w:pPr>
      <w:r>
        <w:rPr>
          <w:lang w:val="pt_PT" w:bidi="pt_PT"/>
        </w:rPr>
      </w:r>
      <w:r>
        <w:rPr>
          <w:lang w:val="pt_PT" w:bidi="pt_PT"/>
        </w:rPr>
        <w:t>Pessoas justas</w:t>
      </w:r>
    </w:p>
    <w:p>
      <w:pPr>
        <w:pStyle w:val="ListBullet"/>
        <w:spacing w:line="240" w:lineRule="auto"/>
        <w:ind w:left="720"/>
      </w:pPr>
      <w:r>
        <w:rPr>
          <w:lang w:val="pt_PT" w:bidi="pt_PT"/>
        </w:rPr>
      </w:r>
      <w:r>
        <w:rPr>
          <w:lang w:val="pt_PT" w:bidi="pt_PT"/>
        </w:rPr>
        <w:t>Os mestres da lei</w:t>
      </w:r>
    </w:p>
    <w:p>
      <w:pPr>
        <w:pStyle w:val="ListBullet"/>
        <w:spacing w:line="240" w:lineRule="auto"/>
        <w:ind w:left="720"/>
      </w:pPr>
      <w:r>
        <w:rPr>
          <w:lang w:val="pt_PT" w:bidi="pt_PT"/>
        </w:rPr>
      </w:r>
      <w:r>
        <w:rPr>
          <w:lang w:val="pt_PT" w:bidi="pt_PT"/>
        </w:rPr>
        <w:t>Mestre da casa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esta história pela segunda vez, interrompa-os em certos momentos. Certifique-se de encenar a parábola que Jesus está contando.</w:t>
      </w:r>
    </w:p>
    <w:p>
      <w:pPr/>
      <w:r>
        <w:rPr>
          <w:lang w:val="pt_PT" w:bidi="pt_PT"/>
        </w:rPr>
      </w:r>
      <w:r>
        <w:rPr>
          <w:lang w:val="pt_PT" w:bidi="pt_PT"/>
        </w:rPr>
        <w:t>Jesus conta a parábola do homem que encontra o tesouro escondido e vende tudo para comprar o campo em que está. Jesus então conta sobre o comerciante que encontra a pérola de grande preço e também vende tudo para comprá-la.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aos atores que interpretam discípulos como eles se sentem.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conta a parábola da rede que traz os peixes classificados em bons e ruins. Jesus então explica que isso é o que acontecerá no fim dos tempos. Os anjos separarão os perversos dos justos e jogarão os perversos no forno ardente.</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 ator que interpreta Jesus como ele está se sentindo. Ouça coisas como:</w:t>
      </w:r>
    </w:p>
    <w:p>
      <w:pPr>
        <w:pStyle w:val="ListBullet"/>
        <w:spacing w:line="240" w:lineRule="auto"/>
        <w:ind w:left="720"/>
      </w:pPr>
      <w:r>
        <w:rPr>
          <w:lang w:val="pt_PT" w:bidi="pt_PT"/>
        </w:rPr>
      </w:r>
      <w:r>
        <w:rPr>
          <w:lang w:val="pt_PT" w:bidi="pt_PT"/>
        </w:rPr>
        <w:t>Pergunte aos atores que interpretam os peixes ruins como eles se sentem. Ouça coisas como:</w:t>
      </w:r>
    </w:p>
    <w:p>
      <w:pPr>
        <w:pStyle w:val="ListBullet"/>
        <w:spacing w:line="240" w:lineRule="auto"/>
        <w:ind w:left="720"/>
      </w:pPr>
      <w:r>
        <w:rPr>
          <w:lang w:val="pt_PT" w:bidi="pt_PT"/>
        </w:rPr>
      </w:r>
      <w:r>
        <w:rPr>
          <w:lang w:val="pt_PT" w:bidi="pt_PT"/>
        </w:rPr>
        <w:t>Pergunte aos atores que interpretam os discípulos e os peixes bons como eles se sentem.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pergunta aos discípulos se eles entendem e eles dizem que sim. Jesus então conta sobre aqueles que são mestres da lei que se tornam discípulos são como o senhor de uma casa que traz tesouros antigos e novos.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aos atores que interpretam os discípulos de Jesus como eles estão se sentindo agora. Ouça coisas como:</w:t>
      </w:r>
    </w:p>
    <w:p>
      <w:pPr/>
      <w:r>
        <w:rPr>
          <w:lang w:val="pt_PT" w:bidi="pt_PT"/>
        </w:rPr>
      </w:r>
      <w:r>
        <w:rPr>
          <w:lang w:val="pt_PT" w:bidi="pt_PT"/>
        </w:rPr>
        <w:t>Jesus deixa essa parte do país.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está em uma casa em Cafarnaum. Jesus conta a seus </w:t>
      </w:r>
      <w:r>
        <w:rPr>
          <w:b/>
          <w:lang w:val="pt_PT" w:bidi="pt_PT"/>
        </w:rPr>
        <w:t>discípulos</w:t>
      </w:r>
      <w:r>
        <w:rPr>
          <w:lang w:val="pt_PT" w:bidi="pt_PT"/>
        </w:rPr>
        <w:t xml:space="preserve"> várias </w:t>
      </w:r>
      <w:r>
        <w:rPr>
          <w:b/>
          <w:lang w:val="pt_PT" w:bidi="pt_PT"/>
        </w:rPr>
        <w:t>parábolas</w:t>
      </w:r>
      <w:r>
        <w:rPr>
          <w:lang w:val="pt_PT" w:bidi="pt_PT"/>
        </w:rPr>
        <w:t xml:space="preserve"> sobre o </w:t>
      </w:r>
      <w:r>
        <w:rPr>
          <w:b/>
          <w:lang w:val="pt_PT" w:bidi="pt_PT"/>
        </w:rPr>
        <w:t>reino dos céus</w:t>
      </w:r>
      <w:r>
        <w:rPr>
          <w:lang w:val="pt_PT" w:bidi="pt_PT"/>
        </w:rPr>
        <w:t>.</w:t>
      </w:r>
    </w:p>
    <w:p>
      <w:pPr/>
      <w:r>
        <w:rPr>
          <w:lang w:val="pt_PT" w:bidi="pt_PT"/>
        </w:rPr>
      </w:r>
      <w:r>
        <w:rPr>
          <w:lang w:val="pt_PT" w:bidi="pt_PT"/>
        </w:rPr>
        <w:t xml:space="preserve">Os </w:t>
      </w:r>
      <w:r>
        <w:rPr>
          <w:b/>
          <w:lang w:val="pt_PT" w:bidi="pt_PT"/>
        </w:rPr>
        <w:t>discípulos</w:t>
      </w:r>
      <w:r>
        <w:rPr>
          <w:lang w:val="pt_PT" w:bidi="pt_PT"/>
        </w:rPr>
        <w:t xml:space="preserve"> são seguidores de Jesus. Use a mesma palavra que você tem usado para </w:t>
      </w:r>
      <w:r>
        <w:rPr>
          <w:lang w:val="pt_PT" w:bidi="pt_PT"/>
        </w:rPr>
        <w:t>discípulos</w:t>
      </w:r>
      <w:r>
        <w:rPr>
          <w:lang w:val="pt_PT" w:bidi="pt_PT"/>
        </w:rPr>
        <w:t>.</w:t>
      </w:r>
    </w:p>
    <w:p>
      <w:pPr/>
      <w:r>
        <w:rPr>
          <w:lang w:val="pt_PT" w:bidi="pt_PT"/>
        </w:rPr>
      </w:r>
      <w:r>
        <w:rPr>
          <w:lang w:val="pt_PT" w:bidi="pt_PT"/>
        </w:rPr>
        <w:t xml:space="preserve">Uma </w:t>
      </w:r>
      <w:r>
        <w:rPr>
          <w:b/>
          <w:lang w:val="pt_PT" w:bidi="pt_PT"/>
        </w:rPr>
        <w:t>parábola</w:t>
      </w:r>
      <w:r>
        <w:rPr>
          <w:lang w:val="pt_PT" w:bidi="pt_PT"/>
        </w:rPr>
        <w:t xml:space="preserve"> é uma história que usa situações do dia a dia para explicar um significado mais profundo. Consulte o Glossário Mestre para uma definição d</w:t>
      </w:r>
      <w:r>
        <w:rPr>
          <w:lang w:val="pt_PT" w:bidi="pt_PT"/>
        </w:rPr>
        <w:t>e parábo</w:t>
      </w:r>
      <w:r>
        <w:rPr>
          <w:lang w:val="pt_PT" w:bidi="pt_PT"/>
        </w:rPr>
        <w:t>la.</w:t>
      </w:r>
    </w:p>
    <w:p>
      <w:pPr/>
      <w:r>
        <w:rPr>
          <w:lang w:val="pt_PT" w:bidi="pt_PT"/>
        </w:rPr>
      </w:r>
      <w:r>
        <w:rPr>
          <w:lang w:val="pt_PT" w:bidi="pt_PT"/>
        </w:rPr>
        <w:t xml:space="preserve">O </w:t>
      </w:r>
      <w:r>
        <w:rPr>
          <w:b/>
          <w:lang w:val="pt_PT" w:bidi="pt_PT"/>
        </w:rPr>
        <w:t>reino dos céus</w:t>
      </w:r>
      <w:r>
        <w:rPr>
          <w:lang w:val="pt_PT" w:bidi="pt_PT"/>
        </w:rPr>
        <w:t xml:space="preserve"> é quando Deus governa e reina sobre todas as coisas. Use a mesma palavra que você usou para reino dos céus no livro de Mateus. Consulte o Glossário Mestre para uma definição de </w:t>
      </w:r>
      <w:r>
        <w:rPr>
          <w:lang w:val="pt_PT" w:bidi="pt_PT"/>
        </w:rPr>
        <w:t>reino dos céus</w:t>
      </w:r>
      <w:r>
        <w:rPr>
          <w:lang w:val="pt_PT" w:bidi="pt_PT"/>
        </w:rPr>
        <w:t>.</w:t>
      </w:r>
    </w:p>
    <w:p>
      <w:pPr/>
      <w:r>
        <w:rPr>
          <w:lang w:val="pt_PT" w:bidi="pt_PT"/>
        </w:rPr>
      </w:r>
      <w:r>
        <w:rPr>
          <w:lang w:val="pt_PT" w:bidi="pt_PT"/>
        </w:rPr>
        <w:t xml:space="preserve">Jesus conta duas parábolas sobre o valor do reino dos céus e vale a pena sacrificar todas as coisas para encontrar e ter. Jesus usa dois itens de valor nas parábolas: uma caixa do tesouro e uma </w:t>
      </w:r>
      <w:r>
        <w:rPr>
          <w:b/>
          <w:lang w:val="pt_PT" w:bidi="pt_PT"/>
        </w:rPr>
        <w:t>pérola</w:t>
      </w:r>
      <w:r>
        <w:rPr>
          <w:lang w:val="pt_PT" w:bidi="pt_PT"/>
        </w:rPr>
        <w:t>. Uma pérola é uma joia de grande valor que peixes especiais no oceano criam.</w:t>
      </w:r>
    </w:p>
    <w:p>
      <w:pPr/>
      <w:r>
        <w:rPr>
          <w:lang w:val="pt_PT" w:bidi="pt_PT"/>
        </w:rPr>
      </w:r>
      <w:r>
        <w:rPr>
          <w:lang w:val="pt_PT" w:bidi="pt_PT"/>
        </w:rPr>
        <w:t xml:space="preserve">Então Jesus conta uma parábola sobre como o reino será no </w:t>
      </w:r>
      <w:r>
        <w:rPr>
          <w:b/>
          <w:lang w:val="pt_PT" w:bidi="pt_PT"/>
        </w:rPr>
        <w:t>final da era</w:t>
      </w:r>
      <w:r>
        <w:rPr>
          <w:lang w:val="pt_PT" w:bidi="pt_PT"/>
        </w:rPr>
        <w:t>. "O final da era" se refere ao fim dos tempos ou o momento em que Jesus voltar e renovar todas as coisas.</w:t>
      </w:r>
    </w:p>
    <w:p>
      <w:pPr/>
      <w:r>
        <w:rPr>
          <w:lang w:val="pt_PT" w:bidi="pt_PT"/>
        </w:rPr>
      </w:r>
      <w:r>
        <w:rPr>
          <w:lang w:val="pt_PT" w:bidi="pt_PT"/>
        </w:rPr>
        <w:t xml:space="preserve">Os </w:t>
      </w:r>
      <w:r>
        <w:rPr>
          <w:b/>
          <w:lang w:val="pt_PT" w:bidi="pt_PT"/>
        </w:rPr>
        <w:t>anjos</w:t>
      </w:r>
      <w:r>
        <w:rPr>
          <w:lang w:val="pt_PT" w:bidi="pt_PT"/>
        </w:rPr>
        <w:t xml:space="preserve"> separarão as pessoas más das pessoas que Deus aceita porque elas seguem Jesus. Os anjos são seres sobrenaturais que são mensageiros e servos de Deus. Use a mesma palavra que você usou para anjos antes. Consulte o Glossário Mestre para uma definição de </w:t>
      </w:r>
      <w:r>
        <w:rPr>
          <w:lang w:val="pt_PT" w:bidi="pt_PT"/>
        </w:rPr>
        <w:t>anjos</w:t>
      </w:r>
      <w:r>
        <w:rPr>
          <w:lang w:val="pt_PT" w:bidi="pt_PT"/>
        </w:rPr>
        <w:t>.</w:t>
      </w:r>
    </w:p>
    <w:p>
      <w:pPr/>
      <w:r>
        <w:rPr>
          <w:lang w:val="pt_PT" w:bidi="pt_PT"/>
        </w:rPr>
      </w:r>
      <w:r>
        <w:rPr>
          <w:lang w:val="pt_PT" w:bidi="pt_PT"/>
        </w:rPr>
        <w:t xml:space="preserve">Os anjos então lançarão todas as pessoas perversas no forno de fogo. Isso é para representar o </w:t>
      </w:r>
      <w:r>
        <w:rPr>
          <w:b/>
          <w:lang w:val="pt_PT" w:bidi="pt_PT"/>
        </w:rPr>
        <w:t>inferno</w:t>
      </w:r>
      <w:r>
        <w:rPr>
          <w:lang w:val="pt_PT" w:bidi="pt_PT"/>
        </w:rPr>
        <w:t xml:space="preserve"> ou a punição eterna. Consulte o Glossário Mestre para uma definição d</w:t>
      </w:r>
      <w:r>
        <w:rPr>
          <w:lang w:val="pt_PT" w:bidi="pt_PT"/>
        </w:rPr>
        <w:t>e infer</w:t>
      </w:r>
      <w:r>
        <w:rPr>
          <w:lang w:val="pt_PT" w:bidi="pt_PT"/>
        </w:rPr>
        <w:t>no.</w:t>
      </w:r>
    </w:p>
    <w:p>
      <w:pPr/>
      <w:r>
        <w:rPr>
          <w:lang w:val="pt_PT" w:bidi="pt_PT"/>
        </w:rPr>
      </w:r>
      <w:r>
        <w:rPr>
          <w:lang w:val="pt_PT" w:bidi="pt_PT"/>
        </w:rPr>
        <w:t>Jesus verifica com os discípulos para garantir que eles entendam tudo o que ele disse.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13:54–58</w:t>
      </w:r>
      <w:r>
        <w:rPr>
          <w:lang w:val="pt_PT" w:bidi="pt_PT"/>
        </w:rPr>
      </w:r>
    </w:p>
    <w:p>
      <w:pPr>
        <w:pStyle w:val="Heading3"/>
      </w:pPr>
      <w:r>
        <w:rPr>
          <w:lang w:val="pt_PT" w:bidi="pt_PT"/>
        </w:rPr>
        <w:t>Ouvir e Sentir</w:t>
      </w:r>
    </w:p>
    <w:p>
      <w:pPr/>
      <w:r>
        <w:rPr>
          <w:lang w:val="pt_PT" w:bidi="pt_PT"/>
        </w:rPr>
      </w:r>
      <w:r>
        <w:rPr>
          <w:lang w:val="pt_PT" w:bidi="pt_PT"/>
        </w:rPr>
        <w:t>Ouçam Mateus 13.54–58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Esse é o fim da série de parábolas que Jesus havia contado à multidão e aos seus discípulos. Depois que Jesus termina as parábolas, ele deixa Cafarnaum e vai para a sua cidade natal.</w:t>
      </w:r>
    </w:p>
    <w:p>
      <w:pPr/>
      <w:r>
        <w:rPr>
          <w:lang w:val="pt_PT" w:bidi="pt_PT"/>
        </w:rPr>
      </w:r>
      <w:r>
        <w:rPr>
          <w:lang w:val="pt_PT" w:bidi="pt_PT"/>
        </w:rPr>
        <w:t>Jesus chega em sua cidade natal. Algumas versões acrescentam que Jesus chegou em sua cidade natal, Nazaré. No entanto, poderia ter sido a área ao redor de Nazaré.</w:t>
      </w:r>
    </w:p>
    <w:p>
      <w:pPr/>
      <w:r>
        <w:rPr>
          <w:lang w:val="pt_PT" w:bidi="pt_PT"/>
        </w:rPr>
      </w:r>
      <w:r>
        <w:rPr>
          <w:lang w:val="pt_PT" w:bidi="pt_PT"/>
        </w:rPr>
        <w:t>Parem e olhem para o mapa da Galileia com Cafarnaum e Nazaré marcadas nele.</w:t>
      </w:r>
    </w:p>
    <w:p>
      <w:pPr/>
      <w:r>
        <w:rPr>
          <w:lang w:val="pt_PT" w:bidi="pt_PT"/>
        </w:rPr>
      </w:r>
      <w:r>
        <w:rPr>
          <w:lang w:val="pt_PT" w:bidi="pt_PT"/>
        </w:rPr>
        <w:t>Jesus começa a ensinar as pessoas na sinagoga, o lugar de adoração para os judeus. Jesus provavelmente ensinou várias vezes nessa sinagoga. Esse não era apenas um ensinamento. As pessoas que estavam ouvindo Jesus ensinar estavam surpresas com a sabedoria de seu ensinamento. Eles questionavam uns aos outros sobre a fonte de sabedoria e poder de Jesus para fazer milagres. Milagres são as ações poderosas que apenas Deus pode realizar para fazer as pessoas ficarem maravilhadas com ele.</w:t>
      </w:r>
    </w:p>
    <w:p>
      <w:pPr/>
      <w:r>
        <w:rPr>
          <w:lang w:val="pt_PT" w:bidi="pt_PT"/>
        </w:rPr>
      </w:r>
      <w:r>
        <w:rPr>
          <w:lang w:val="pt_PT" w:bidi="pt_PT"/>
        </w:rPr>
        <w:t>As pessoas na sinagoga fazem várias perguntas sobre a família de Jesus. Essas são perguntas retóricas, que não precisam de resposta. O significado de todas essas perguntas sugere que Jesus é alguém que eles acham que conhecem bem. As perguntas dão a entender que eles cresceram com a família de Jesus e o conhecem há muito tempo. As pessoas conhecem a família de Jesus: pai, mãe, irmãos e irmãs. Eles chamam Jesus de filho do carpinteiro, o que significa que eles sabem que Jesus é sem educação e segue o ofício de seu pai. Infelizmente, essa familiaridade com Jesus não os leva a acreditar nele. Em vez disso, eles estão ofendidos com Jesus. Ficar ofendido é ter raiva ou se chocar com algo que foi dito ou feito. Algumas versões dizem que as pessoas rejeitaram ou não teriam nada a ver com Jesus.</w:t>
      </w:r>
    </w:p>
    <w:p>
      <w:pPr/>
      <w:r>
        <w:rPr>
          <w:lang w:val="pt_PT" w:bidi="pt_PT"/>
        </w:rPr>
      </w:r>
      <w:r>
        <w:rPr>
          <w:lang w:val="pt_PT" w:bidi="pt_PT"/>
        </w:rPr>
        <w:t>Discutam com a equipe: há famílias em sua cultura, sua cidade ou aldeia que nunca saem da área? Vocês conhecem bem as famílias? Contem uma história sobre uma família que você viu crescer ao longo dos anos.</w:t>
      </w:r>
    </w:p>
    <w:p>
      <w:pPr/>
      <w:r>
        <w:rPr>
          <w:lang w:val="pt_PT" w:bidi="pt_PT"/>
        </w:rPr>
      </w:r>
      <w:r>
        <w:rPr>
          <w:lang w:val="pt_PT" w:bidi="pt_PT"/>
        </w:rPr>
        <w:t>Existe um debate sobre se os irmãos e irmãs de Jesus nessa passagem são ou não os filhos de Maria e José que eles tiveram depois de Jesus. Muitos acreditam que esse é o caso, mas alguns acreditam que eles eram primos de Jesus. Em ambos os casos, eles eram parentes próximos. O fato de as pessoas questionarem o parentesco deles com Jesus indica que elas conheciam e conviviam com a família dele.</w:t>
      </w:r>
    </w:p>
    <w:p>
      <w:pPr/>
      <w:r>
        <w:rPr>
          <w:lang w:val="pt_PT" w:bidi="pt_PT"/>
        </w:rPr>
      </w:r>
      <w:r>
        <w:rPr>
          <w:lang w:val="pt_PT" w:bidi="pt_PT"/>
        </w:rPr>
        <w:t>Jesus lhes diz que um profeta é honrado em todos os lugares, exceto em sua cidade natal e entre sua família. As pessoas pensavam que Jesus era apenas um profeta. Jesus não era honrado pelas pessoas em Nazaré que se ofenderam com ele. Então Jesus fez apenas alguns milagres lá por causa da incredulidade das pessoas. Essa é a única vez que Mateus usa essa palavra “incredulidade”. Isso significa que eles não acreditam em Jesus. Eles se recusaram a acreditar em Jesus, mesmo que pudessem ver claramente sua sabedoria e seus milagres.</w:t>
      </w:r>
    </w:p>
    <w:p>
      <w:pPr/>
      <w:r>
        <w:rPr>
          <w:lang w:val="pt_PT" w:bidi="pt_PT"/>
        </w:rPr>
      </w:r>
      <w:r>
        <w:rPr>
          <w:lang w:val="pt_PT" w:bidi="pt_PT"/>
        </w:rPr>
        <w:t>Discutam com sua equipe: em sua cultura, quem são as pessoas que são consideradas sábias, e por que elas são consideradas sábias? Essas pessoas são respeitadas em sua própria cidade? Há pessoas que não respeitam as pessoas sábias? Se assim for, por que não?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Jesus chega à sua cidade natal. Jesus ensina na sinagoga e as pessoas ficam surpresas.</w:t>
      </w:r>
    </w:p>
    <w:p>
      <w:pPr/>
      <w:r>
        <w:rPr>
          <w:lang w:val="pt_PT" w:bidi="pt_PT"/>
        </w:rPr>
      </w:r>
      <w:r>
        <w:rPr>
          <w:b/>
          <w:lang w:val="pt_PT" w:bidi="pt_PT"/>
        </w:rPr>
        <w:t>Segunda cena:</w:t>
      </w:r>
      <w:r>
        <w:rPr>
          <w:lang w:val="pt_PT" w:bidi="pt_PT"/>
        </w:rPr>
        <w:t xml:space="preserve"> as pessoas questionam a fonte de sabedoria e poder de Jesus. As pessoas questionam Jesus porque elas conhecem a família dele e viveram entre eles por muito tempo. Jesus lhes diz que um profeta não é sem honra, exceto em sua cidade natal. Jesus faz apenas alguns milagres porque eles não acreditam nele.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na sinagoga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Olhe novamente o mapa de Cafarnaum até Nazaré.</w:t>
      </w:r>
    </w:p>
    <w:p>
      <w:pPr/>
      <w:r>
        <w:rPr>
          <w:lang w:val="pt_PT" w:bidi="pt_PT"/>
        </w:rPr>
      </w:r>
      <w:r>
        <w:rPr>
          <w:lang w:val="pt_PT" w:bidi="pt_PT"/>
        </w:rPr>
        <w:t>A frase “vindo à sua cidade natal” significa que Jesus chegou à sua cidade natal, ou retornou à sua cidade natal. Essa era a cidade onde Jesus cresceu. Jesus começou a ensinar na sinagoga que provavelmente é onde Jesus foi quando ele era mais jovem. As pessoas que ouviram Jesus ficaram surpresas.</w:t>
      </w:r>
    </w:p>
    <w:p>
      <w:pPr/>
      <w:r>
        <w:rPr>
          <w:lang w:val="pt_PT" w:bidi="pt_PT"/>
        </w:rPr>
      </w:r>
      <w:r>
        <w:rPr>
          <w:lang w:val="pt_PT" w:bidi="pt_PT"/>
        </w:rPr>
        <w:t>As pessoas começam a questionar de onde Jesus obteve sua sabedoria e poder. Essas eram pessoas que conheciam Jesus quando ele era mais jovem, e conheciam a família de Jesus. Não é irracional supor que eles teriam recebido Jesus em casa antes de ele ir à sinagoga para ensinar. Agora, são essas as pessoas que estão rejeitando Jesus e se sentindo ofendidas por ele.</w:t>
      </w:r>
    </w:p>
    <w:p>
      <w:pPr/>
      <w:r>
        <w:rPr>
          <w:lang w:val="pt_PT" w:bidi="pt_PT"/>
        </w:rPr>
      </w:r>
      <w:r>
        <w:rPr>
          <w:lang w:val="pt_PT" w:bidi="pt_PT"/>
        </w:rPr>
        <w:t>Jesus diz às pessoas na sinagoga que um profeta não é sem honra, exceto em sua cidade natal e entre sua própria família. Jesus não fez muitos milagres porque as pessoas não tinham fé nele.</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na sinagoga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chega à sua cidade natal. Jesus começa a ensinar na sinagoga.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 ator que interpreta Jesus como ele está se sentindo.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foi para a sinagoga e ensinou. As pessoas ficaram surpresas e perguntaram: “De onde esse homem obteve essa sabedoria e poder? Esse não é alguém do nosso próprio povo, que cresceu aqui? Esses não são membros de sua família?” Eles ficaram ofendidos com Jesus.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aos atores que interpretam as pessoas: “Por que vocês ficaram tão ofendidos com Jesus?”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lhes diz que nenhum profeta é honrado em sua terra natal e em sua própria casa. Jesus não fez muitos milagres lá porque eles não acreditavam nele.</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 ator que interpreta Jesus como ele está se sentindo. Ouça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chega à sua cidade natal. Jesus ensina às pessoas na </w:t>
      </w:r>
      <w:r>
        <w:rPr>
          <w:b/>
          <w:lang w:val="pt_PT" w:bidi="pt_PT"/>
        </w:rPr>
        <w:t>sinagoga</w:t>
      </w:r>
      <w:r>
        <w:rPr>
          <w:lang w:val="pt_PT" w:bidi="pt_PT"/>
        </w:rPr>
        <w:t>. A sinagoga é um lugar de adoração para os judeus. Use a mesma palavra que você usou para sinagoga. Consulte o Glossário Mestre para uma definição d</w:t>
      </w:r>
      <w:r>
        <w:rPr>
          <w:lang w:val="pt_PT" w:bidi="pt_PT"/>
        </w:rPr>
        <w:t>e sinago</w:t>
      </w:r>
      <w:r>
        <w:rPr>
          <w:lang w:val="pt_PT" w:bidi="pt_PT"/>
        </w:rPr>
        <w:t>ga.</w:t>
      </w:r>
    </w:p>
    <w:p>
      <w:pPr/>
      <w:r>
        <w:rPr>
          <w:lang w:val="pt_PT" w:bidi="pt_PT"/>
        </w:rPr>
      </w:r>
      <w:r>
        <w:rPr>
          <w:lang w:val="pt_PT" w:bidi="pt_PT"/>
        </w:rPr>
        <w:t xml:space="preserve">Todas as pessoas ficaram surpresas e começaram a fazer perguntas sobre a </w:t>
      </w:r>
      <w:r>
        <w:rPr>
          <w:b/>
          <w:lang w:val="pt_PT" w:bidi="pt_PT"/>
        </w:rPr>
        <w:t>sabedoria</w:t>
      </w:r>
      <w:r>
        <w:rPr>
          <w:lang w:val="pt_PT" w:bidi="pt_PT"/>
        </w:rPr>
        <w:t xml:space="preserve"> e o poder de Jesus para fazer </w:t>
      </w:r>
      <w:r>
        <w:rPr>
          <w:b/>
          <w:lang w:val="pt_PT" w:bidi="pt_PT"/>
        </w:rPr>
        <w:t>milagres</w:t>
      </w:r>
      <w:r>
        <w:rPr>
          <w:lang w:val="pt_PT" w:bidi="pt_PT"/>
        </w:rPr>
        <w:t>.</w:t>
      </w:r>
    </w:p>
    <w:p>
      <w:pPr/>
      <w:r>
        <w:rPr>
          <w:lang w:val="pt_PT" w:bidi="pt_PT"/>
        </w:rPr>
      </w:r>
      <w:r>
        <w:rPr>
          <w:lang w:val="pt_PT" w:bidi="pt_PT"/>
        </w:rPr>
        <w:t xml:space="preserve">A </w:t>
      </w:r>
      <w:r>
        <w:rPr>
          <w:b/>
          <w:lang w:val="pt_PT" w:bidi="pt_PT"/>
        </w:rPr>
        <w:t>sabedoria</w:t>
      </w:r>
      <w:r>
        <w:rPr>
          <w:lang w:val="pt_PT" w:bidi="pt_PT"/>
        </w:rPr>
        <w:t xml:space="preserve"> é pensar coisas que são verdadeiras e fazer coisas que são boas. Consulte o Glossário Mestre para uma definição d</w:t>
      </w:r>
      <w:r>
        <w:rPr>
          <w:lang w:val="pt_PT" w:bidi="pt_PT"/>
        </w:rPr>
        <w:t>e sabedor</w:t>
      </w:r>
      <w:r>
        <w:rPr>
          <w:lang w:val="pt_PT" w:bidi="pt_PT"/>
        </w:rPr>
        <w:t>ia.</w:t>
      </w:r>
    </w:p>
    <w:p>
      <w:pPr/>
      <w:r>
        <w:rPr>
          <w:lang w:val="pt_PT" w:bidi="pt_PT"/>
        </w:rPr>
      </w:r>
      <w:r>
        <w:rPr>
          <w:lang w:val="pt_PT" w:bidi="pt_PT"/>
        </w:rPr>
        <w:t xml:space="preserve">Os </w:t>
      </w:r>
      <w:r>
        <w:rPr>
          <w:b/>
          <w:lang w:val="pt_PT" w:bidi="pt_PT"/>
        </w:rPr>
        <w:t>milagres</w:t>
      </w:r>
      <w:r>
        <w:rPr>
          <w:lang w:val="pt_PT" w:bidi="pt_PT"/>
        </w:rPr>
        <w:t xml:space="preserve"> são as ações poderosas que apenas Deus pode fazer para ajudar as pessoas a temerem a Deus. Consulte o Glossário Mestre para uma definição de </w:t>
      </w:r>
      <w:r>
        <w:rPr>
          <w:lang w:val="pt_PT" w:bidi="pt_PT"/>
        </w:rPr>
        <w:t>milagres</w:t>
      </w:r>
      <w:r>
        <w:rPr>
          <w:lang w:val="pt_PT" w:bidi="pt_PT"/>
        </w:rPr>
        <w:t>.</w:t>
      </w:r>
    </w:p>
    <w:p>
      <w:pPr/>
      <w:r>
        <w:rPr>
          <w:lang w:val="pt_PT" w:bidi="pt_PT"/>
        </w:rPr>
      </w:r>
      <w:r>
        <w:rPr>
          <w:lang w:val="pt_PT" w:bidi="pt_PT"/>
        </w:rPr>
        <w:t xml:space="preserve">As pessoas conheciam a família de Jesus e se referiam a Jesus como "o filho do carpinteiro". Um </w:t>
      </w:r>
      <w:r>
        <w:rPr>
          <w:b/>
          <w:lang w:val="pt_PT" w:bidi="pt_PT"/>
        </w:rPr>
        <w:t>carpinteiro</w:t>
      </w:r>
      <w:r>
        <w:rPr>
          <w:lang w:val="pt_PT" w:bidi="pt_PT"/>
        </w:rPr>
        <w:t xml:space="preserve"> é uma pessoa que constrói usando madeira e possivelmente pedra.</w:t>
      </w:r>
    </w:p>
    <w:p>
      <w:pPr/>
      <w:r>
        <w:rPr>
          <w:lang w:val="pt_PT" w:bidi="pt_PT"/>
        </w:rPr>
      </w:r>
      <w:r>
        <w:rPr>
          <w:lang w:val="pt_PT" w:bidi="pt_PT"/>
        </w:rPr>
        <w:t xml:space="preserve">As pessoas se </w:t>
      </w:r>
      <w:r>
        <w:rPr>
          <w:b/>
          <w:lang w:val="pt_PT" w:bidi="pt_PT"/>
        </w:rPr>
        <w:t>ofenderam</w:t>
      </w:r>
      <w:r>
        <w:rPr>
          <w:lang w:val="pt_PT" w:bidi="pt_PT"/>
        </w:rPr>
        <w:t xml:space="preserve"> com Jesus. Ofender é ficar zangado ou chocado com algo que é dito, ou feito. Eles rejeitaram Jesus e não tinham fé em Jesus. Por causa de sua falta de fé, Jesus não fez muitos milagres.</w:t>
      </w:r>
    </w:p>
    <w:p>
      <w:pPr/>
      <w:r>
        <w:rPr>
          <w:lang w:val="pt_PT" w:bidi="pt_PT"/>
        </w:rPr>
      </w:r>
      <w:r>
        <w:rPr>
          <w:lang w:val="pt_PT" w:bidi="pt_PT"/>
        </w:rPr>
        <w:t xml:space="preserve">Jesus disse que um </w:t>
      </w:r>
      <w:r>
        <w:rPr>
          <w:b/>
          <w:lang w:val="pt_PT" w:bidi="pt_PT"/>
        </w:rPr>
        <w:t>profeta</w:t>
      </w:r>
      <w:r>
        <w:rPr>
          <w:lang w:val="pt_PT" w:bidi="pt_PT"/>
        </w:rPr>
        <w:t xml:space="preserve"> apenas está sem honra em sua cidade natal. Um profeta é um mensageiro de Deus que traz a palavra de Deus ao povo. Use a mesma palavra que você usou para profeta antes. Consulte o Glossário Mestre para uma definição de </w:t>
      </w:r>
      <w:r>
        <w:rPr>
          <w:lang w:val="pt_PT" w:bidi="pt_PT"/>
        </w:rPr>
        <w:t>profeta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14:1–12</w:t>
      </w:r>
      <w:r>
        <w:rPr>
          <w:lang w:val="pt_PT" w:bidi="pt_PT"/>
        </w:rPr>
      </w:r>
    </w:p>
    <w:p>
      <w:pPr>
        <w:pStyle w:val="Heading3"/>
      </w:pPr>
      <w:r>
        <w:rPr>
          <w:lang w:val="pt_PT" w:bidi="pt_PT"/>
        </w:rPr>
        <w:t>Ouvir e Sentir</w:t>
      </w:r>
    </w:p>
    <w:p>
      <w:pPr/>
      <w:r>
        <w:rPr>
          <w:lang w:val="pt_PT" w:bidi="pt_PT"/>
        </w:rPr>
      </w:r>
      <w:r>
        <w:rPr>
          <w:lang w:val="pt_PT" w:bidi="pt_PT"/>
        </w:rPr>
        <w:t>Ouçam Mateus 14.1–12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narrativa usa uma recordação, ou explicação de eventos que aconteceram um tempo anterior. Herodes está respondendo tanto ao que ele ouviu sobre Jesus quanto ao que fez a João Batista. João Batista era primo de Jesus, o filho de Isabel. João foi o que preparou o caminho para Jesus, o Messias ou o Salvador prometido.</w:t>
      </w:r>
    </w:p>
    <w:p>
      <w:pPr/>
      <w:r>
        <w:rPr>
          <w:lang w:val="pt_PT" w:bidi="pt_PT"/>
        </w:rPr>
      </w:r>
      <w:r>
        <w:rPr>
          <w:lang w:val="pt_PT" w:bidi="pt_PT"/>
        </w:rPr>
        <w:t>Essa passagem começa com “naquela época”. Isso não deve ser entendido literalmente, mas poderia ser dito “por volta do tempo” em que Jesus foi rejeitado em Nazaré. Herodes, o Tetrarca, é o filho de Herodes, o Grande, o homem que era rei quando Jesus nasceu. O título “o Tetrarca” significava que Herodes era o governante sobre um quarto da região, ao redor da Galileia. Herodes, o tetrarca, também é conhecido como Herodes Antipas.</w:t>
      </w:r>
    </w:p>
    <w:p>
      <w:pPr/>
      <w:r>
        <w:rPr>
          <w:lang w:val="pt_PT" w:bidi="pt_PT"/>
        </w:rPr>
      </w:r>
      <w:r>
        <w:rPr>
          <w:lang w:val="pt_PT" w:bidi="pt_PT"/>
        </w:rPr>
        <w:t>Herodes ouviu os relatos sobre Jesus. A área de governo de Herodes ia desde a região próxima ao Mar da Galileia até a região de Pereia perto do Mar Morto. A fama de Jesus havia crescido na Galileia, então é provável que Herodes tivesse ouvido histórias sobre Jesus.</w:t>
      </w:r>
    </w:p>
    <w:p>
      <w:pPr/>
      <w:r>
        <w:rPr>
          <w:lang w:val="pt_PT" w:bidi="pt_PT"/>
        </w:rPr>
      </w:r>
      <w:r>
        <w:rPr>
          <w:lang w:val="pt_PT" w:bidi="pt_PT"/>
        </w:rPr>
        <w:t>Parem e olhem para o mapa da região da Galileia para Pereia.</w:t>
      </w:r>
    </w:p>
    <w:p>
      <w:pPr/>
      <w:r>
        <w:rPr>
          <w:lang w:val="pt_PT" w:bidi="pt_PT"/>
        </w:rPr>
      </w:r>
      <w:r>
        <w:rPr>
          <w:lang w:val="pt_PT" w:bidi="pt_PT"/>
        </w:rPr>
        <w:t>Herodes disse a seus servos, ou aos seus oficiais em sua corte, que Jesus devia ser João Batista que havia ressuscitado dos mortos. Nessa cultura, até mesmo os fariseus acreditavam que os profetas poderiam voltar dos mortos e possuiriam poderes especiais para realizar milagres. A crença de Herodes de que Jesus era João Batista, ressuscitado dentre os mortos, teria feito sentido para os oficiais de Herodes. Aqui é onde ficamos sabendo que João Batista está morto. É aqui que agora chegamos à história de como João morreu. Herodes pensou em João Batista quando ouviu histórias sobre Jesus, porque ele havia prendido e encarcerado João antes.</w:t>
      </w:r>
    </w:p>
    <w:p>
      <w:pPr/>
      <w:r>
        <w:rPr>
          <w:lang w:val="pt_PT" w:bidi="pt_PT"/>
        </w:rPr>
      </w:r>
      <w:r>
        <w:rPr>
          <w:lang w:val="pt_PT" w:bidi="pt_PT"/>
        </w:rPr>
        <w:t>A história então olha para os eventos passados. A história da prisão e morte de João Batista aconteceu antes de Herodes estar ouvindo relatos sobre Jesus. João Batista confronta Herodes muitas vezes sobre seu casamento com Herodias. Herodias era a cunhada de Herodes. O irmão de Herodes, Filipe, ainda estava vivo, no entanto, Herodes ainda se casou com a ex-esposa de Filipe, Herodias. João garantiu que Herodes soubesse que isso era contra a lei de Deus. Herodes prendeu João e o colocou na prisão. Isso não significa que Herodes fez a ação. Significa que Herodes ordenou que João fosse preso, amarrado e colocado na prisão.</w:t>
      </w:r>
    </w:p>
    <w:p>
      <w:pPr/>
      <w:r>
        <w:rPr>
          <w:lang w:val="pt_PT" w:bidi="pt_PT"/>
        </w:rPr>
      </w:r>
      <w:r>
        <w:rPr>
          <w:lang w:val="pt_PT" w:bidi="pt_PT"/>
        </w:rPr>
        <w:t>Parem e discutam em equipe: existem leis religiosas em sua cultura que os oficiais do governo desrespeitam? O que acontece quando você aponta as ações erradas dos oficiais do governo?</w:t>
      </w:r>
    </w:p>
    <w:p>
      <w:pPr/>
      <w:r>
        <w:rPr>
          <w:lang w:val="pt_PT" w:bidi="pt_PT"/>
        </w:rPr>
      </w:r>
      <w:r>
        <w:rPr>
          <w:lang w:val="pt_PT" w:bidi="pt_PT"/>
        </w:rPr>
        <w:t>A lei do Antigo Testamento à qual João se referia não era apenas que Herodias estava divorciada e depois se casou novamente. Mas a lei levítica também menciona que descobrir a nudez da esposa de um irmão é imoral e torna-os impuros. Herodes Antipas alegou ser um judeu leal. Seria esperado que João tivesse falado contra esse casamento. Algumas versões trazem que João disse: “Não é lícito que você a tenha”. Isso significa que não era lícito que Herodes se casasse com Herodias.</w:t>
      </w:r>
    </w:p>
    <w:p>
      <w:pPr/>
      <w:r>
        <w:rPr>
          <w:lang w:val="pt_PT" w:bidi="pt_PT"/>
        </w:rPr>
      </w:r>
      <w:r>
        <w:rPr>
          <w:lang w:val="pt_PT" w:bidi="pt_PT"/>
        </w:rPr>
        <w:t>Parem e discutam em equipe: quais são as leis de casamento em sua cultura? Como as pessoas reagem quando desrespeitam as leis de casamento em sua cultura?</w:t>
      </w:r>
    </w:p>
    <w:p>
      <w:pPr/>
      <w:r>
        <w:rPr>
          <w:lang w:val="pt_PT" w:bidi="pt_PT"/>
        </w:rPr>
      </w:r>
      <w:r>
        <w:rPr>
          <w:lang w:val="pt_PT" w:bidi="pt_PT"/>
        </w:rPr>
        <w:t>Herodes temia que houvesse um motim se ele matasse João Batista. Herodes sabia que o povo judeu acreditava que João era um profeta. Um profeta é uma pessoa que leva a mensagem de Deus às pessoas.</w:t>
      </w:r>
    </w:p>
    <w:p>
      <w:pPr/>
      <w:r>
        <w:rPr>
          <w:lang w:val="pt_PT" w:bidi="pt_PT"/>
        </w:rPr>
      </w:r>
      <w:r>
        <w:rPr>
          <w:lang w:val="pt_PT" w:bidi="pt_PT"/>
        </w:rPr>
        <w:t>Outra mudança no tempo acontece. Não nos é dito quanto tempo João esteve na prisão antes da celebração do aniversário de Herodes. Algumas versões começam essa parte da história com a palavra “mas”. Isso mostra um contraste. Herodes tinha medo de matar João por causa da crença do povo judeu de que João era um profeta. Mas, Herodes o mandou matar de qualquer forma, e ouvimos como isso aconteceu na história sobre o aniversário de Herodes.</w:t>
      </w:r>
    </w:p>
    <w:p>
      <w:pPr/>
      <w:r>
        <w:rPr>
          <w:lang w:val="pt_PT" w:bidi="pt_PT"/>
        </w:rPr>
      </w:r>
      <w:r>
        <w:rPr>
          <w:lang w:val="pt_PT" w:bidi="pt_PT"/>
        </w:rPr>
        <w:t>Na celebração do aniversário de Herodes, a filha de Herodias dançou e entreteve Herodes e todos os convidados. Isso agradou tanto a Herodes que ele fez um juramento na frente de todo o povo. Herodes prometeu à filha de Herodias qualquer coisa que ela pedisse. Esse juramento não era apenas uma promessa, mas exigia que Deus punisse Herodes se ele não mantivesse sua promessa.</w:t>
      </w:r>
    </w:p>
    <w:p>
      <w:pPr/>
      <w:r>
        <w:rPr>
          <w:lang w:val="pt_PT" w:bidi="pt_PT"/>
        </w:rPr>
      </w:r>
      <w:r>
        <w:rPr>
          <w:lang w:val="pt_PT" w:bidi="pt_PT"/>
        </w:rPr>
        <w:t>Parem e discutam: quais são as maneiras de fazer um juramento ou uma promessa a alguém em sua cultura? Conte uma história de um momento em que você fez um juramento e então não quis mantê-lo. O que aconteceu?</w:t>
      </w:r>
    </w:p>
    <w:p>
      <w:pPr/>
      <w:r>
        <w:rPr>
          <w:lang w:val="pt_PT" w:bidi="pt_PT"/>
        </w:rPr>
      </w:r>
      <w:r>
        <w:rPr>
          <w:lang w:val="pt_PT" w:bidi="pt_PT"/>
        </w:rPr>
        <w:t>Herodias havia instruído sua filha a pedir a cabeça de João Batista em um prato. Um prato é uma bandeja para comida. Não temos certeza onde Herodias está durante a celebração. A dança e o entretenimento teriam sido focados para os homens, e é improvável que as mulheres tivessem estado lá, mas não está claro nessa passagem. É possível que a filha tenha saído para pedir o conselho, a sua mãe e então tenha voltado para a celebração. Ou Herodias disse a ela antes da celebração. De qualquer forma, foi por causa de Herodias que sua filha pediu que a cabeça de João fosse trazida a ela lá.</w:t>
      </w:r>
    </w:p>
    <w:p>
      <w:pPr/>
      <w:r>
        <w:rPr>
          <w:lang w:val="pt_PT" w:bidi="pt_PT"/>
        </w:rPr>
      </w:r>
      <w:r>
        <w:rPr>
          <w:lang w:val="pt_PT" w:bidi="pt_PT"/>
        </w:rPr>
        <w:t>Mesmo que Herodes não fosse um rei, mas um governante, ele é mencionado como rei nessa passagem. Herodes estava triste, seja por causa do pedido, seja porque ele havia feito o juramento e agora tinha que mantê-lo. Então Herodes manteve seu juramento na frente dos convidados e ordenou que a cabeça de João Batista fosse cortada. A decapitação era ilegal na cultura judaica. Também era ilegal na cultura judaica executar um homem sem julgamento.</w:t>
      </w:r>
    </w:p>
    <w:p>
      <w:pPr/>
      <w:r>
        <w:rPr>
          <w:lang w:val="pt_PT" w:bidi="pt_PT"/>
        </w:rPr>
      </w:r>
      <w:r>
        <w:rPr>
          <w:lang w:val="pt_PT" w:bidi="pt_PT"/>
        </w:rPr>
        <w:t>Parem e discutam: quais são as leis sobre execução de prisioneiros em sua cultura? Há crimes específicos que exigem execução? Quais são as leis sobre quando alguém merece um julgamento? É lícito em sua cultura executar alguém que não tenha tido um julgamento?</w:t>
      </w:r>
    </w:p>
    <w:p>
      <w:pPr/>
      <w:r>
        <w:rPr>
          <w:lang w:val="pt_PT" w:bidi="pt_PT"/>
        </w:rPr>
      </w:r>
      <w:r>
        <w:rPr>
          <w:lang w:val="pt_PT" w:bidi="pt_PT"/>
        </w:rPr>
        <w:t>A cabeça de João foi trazida, em uma bandeja, para a menina, que então foi e a entregou à sua mãe. Os discípulos de João enterraram o corpo de João e depois foram contar a Jesus sobre a morte de João.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Herodes ouve os relatórios sobre Jesus. Herodes diz a seus servos que ele acredita que é João Batista que voltou dentre os mortos — é por isso que Jesus pode fazer milagres.</w:t>
      </w:r>
    </w:p>
    <w:p>
      <w:pPr/>
      <w:r>
        <w:rPr>
          <w:lang w:val="pt_PT" w:bidi="pt_PT"/>
        </w:rPr>
      </w:r>
      <w:r>
        <w:rPr>
          <w:b/>
          <w:lang w:val="pt_PT" w:bidi="pt_PT"/>
        </w:rPr>
        <w:t>Segunda cena:</w:t>
      </w:r>
      <w:r>
        <w:rPr>
          <w:lang w:val="pt_PT" w:bidi="pt_PT"/>
        </w:rPr>
        <w:t xml:space="preserve"> Herodes tinha João na prisão, mas não queria matar João. João falou contra o casamento de Herodes com Herodias.</w:t>
      </w:r>
    </w:p>
    <w:p>
      <w:pPr/>
      <w:r>
        <w:rPr>
          <w:lang w:val="pt_PT" w:bidi="pt_PT"/>
        </w:rPr>
      </w:r>
      <w:r>
        <w:rPr>
          <w:b/>
          <w:lang w:val="pt_PT" w:bidi="pt_PT"/>
        </w:rPr>
        <w:t>Terceira cena:</w:t>
      </w:r>
      <w:r>
        <w:rPr>
          <w:lang w:val="pt_PT" w:bidi="pt_PT"/>
        </w:rPr>
        <w:t xml:space="preserve"> mas, na celebração de Herodes, a filha de Herodias dançou e entreteve todos. Herodes fez um juramento para dar a ela o que quisesse, uma vez que Herodes estava tão satisfeito com ela. Herodias disse à menina para pedir a cabeça de João Batista em uma bandeja. Herodes estava triste, mas manteve seu juramento e ordenou que João fosse decapitado. A cabeça foi trazida até a menina que a deu à sua mãe.</w:t>
      </w:r>
    </w:p>
    <w:p>
      <w:pPr/>
      <w:r>
        <w:rPr>
          <w:lang w:val="pt_PT" w:bidi="pt_PT"/>
        </w:rPr>
      </w:r>
      <w:r>
        <w:rPr>
          <w:b/>
          <w:lang w:val="pt_PT" w:bidi="pt_PT"/>
        </w:rPr>
        <w:t>Quarta cena:</w:t>
      </w:r>
      <w:r>
        <w:rPr>
          <w:lang w:val="pt_PT" w:bidi="pt_PT"/>
        </w:rPr>
        <w:t xml:space="preserve"> os discípulos de João enterraram o resto do corpo de João. Então eles foram dizer a Jesus o que havia acontecido.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Herodes Antipas (Herodes, o Tetrarca)</w:t>
      </w:r>
    </w:p>
    <w:p>
      <w:pPr>
        <w:pStyle w:val="ListBullet"/>
        <w:spacing w:line="240" w:lineRule="auto"/>
        <w:ind w:left="720"/>
      </w:pPr>
      <w:r>
        <w:rPr>
          <w:lang w:val="pt_PT" w:bidi="pt_PT"/>
        </w:rPr>
      </w:r>
      <w:r>
        <w:rPr>
          <w:lang w:val="pt_PT" w:bidi="pt_PT"/>
        </w:rPr>
        <w:t>Jesus é mencionado</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servos/oficiais de Herodes</w:t>
      </w:r>
    </w:p>
    <w:p>
      <w:pPr>
        <w:pStyle w:val="ListBullet"/>
        <w:spacing w:line="240" w:lineRule="auto"/>
        <w:ind w:left="720"/>
      </w:pPr>
      <w:r>
        <w:rPr>
          <w:lang w:val="pt_PT" w:bidi="pt_PT"/>
        </w:rPr>
      </w:r>
      <w:r>
        <w:rPr>
          <w:lang w:val="pt_PT" w:bidi="pt_PT"/>
        </w:rPr>
        <w:t>Herodias</w:t>
      </w:r>
    </w:p>
    <w:p>
      <w:pPr>
        <w:pStyle w:val="ListBullet"/>
        <w:spacing w:line="240" w:lineRule="auto"/>
        <w:ind w:left="720"/>
      </w:pPr>
      <w:r>
        <w:rPr>
          <w:lang w:val="pt_PT" w:bidi="pt_PT"/>
        </w:rPr>
      </w:r>
      <w:r>
        <w:rPr>
          <w:lang w:val="pt_PT" w:bidi="pt_PT"/>
        </w:rPr>
        <w:t>A filha de Herodias</w:t>
      </w:r>
    </w:p>
    <w:p>
      <w:pPr>
        <w:pStyle w:val="ListBullet"/>
        <w:spacing w:line="240" w:lineRule="auto"/>
        <w:ind w:left="720"/>
      </w:pPr>
      <w:r>
        <w:rPr>
          <w:lang w:val="pt_PT" w:bidi="pt_PT"/>
        </w:rPr>
      </w:r>
      <w:r>
        <w:rPr>
          <w:lang w:val="pt_PT" w:bidi="pt_PT"/>
        </w:rPr>
        <w:t>Convidados da festa</w:t>
      </w:r>
    </w:p>
    <w:p>
      <w:pPr>
        <w:pStyle w:val="ListBullet"/>
        <w:spacing w:line="240" w:lineRule="auto"/>
        <w:ind w:left="720"/>
      </w:pPr>
      <w:r>
        <w:rPr>
          <w:lang w:val="pt_PT" w:bidi="pt_PT"/>
        </w:rPr>
      </w:r>
      <w:r>
        <w:rPr>
          <w:lang w:val="pt_PT" w:bidi="pt_PT"/>
        </w:rPr>
        <w:t>Discípulos de João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de que essa história não é contada em ordem cronológica na Bíblia. A maioria dessa história acontece no palácio de Herodes. É provável que a prisão onde João estava sendo mantido ficasse muito mais ao sul. Pensava-se que Herodes Antipas passasse a maior parte de seu tempo em Tiberíades, perto do Mar da Galileia. A região de Herodes se estendia da Galileia até Pereia perto do Mar Morto, e então o ministério de Jesus aconteceu na região de Herodes. Acredita-se que a prisão de João ficava a leste do Mar Morto.</w:t>
      </w:r>
    </w:p>
    <w:p>
      <w:pPr/>
      <w:r>
        <w:rPr>
          <w:lang w:val="pt_PT" w:bidi="pt_PT"/>
        </w:rPr>
      </w:r>
      <w:r>
        <w:rPr>
          <w:lang w:val="pt_PT" w:bidi="pt_PT"/>
        </w:rPr>
        <w:t>Parem e olhem para o mapa de Tiberíades e Pereia com a fortaleza de Maquero. A fortaleza de Maquero estava na região sul de Herodes. Ali ficava a prisão onde João estava sendo mantido.</w:t>
      </w:r>
    </w:p>
    <w:p>
      <w:pPr/>
      <w:r>
        <w:rPr>
          <w:lang w:val="pt_PT" w:bidi="pt_PT"/>
        </w:rPr>
      </w:r>
      <w:r>
        <w:rPr>
          <w:lang w:val="pt_PT" w:bidi="pt_PT"/>
        </w:rPr>
        <w:t>Herodes se casou com a ex-esposa de seu irmão, Herodias. Herodias é a cunhada de Herodes e sua sobrinha de outro irmão. Herodes afirma ser um judeu devoto. João Batista ouve sobre esse casamento e confronta Herodes, dizendo a ele várias vezes que não era lícito que Herodes aceitasse Herodias em casamento. Herodias pede a Herodes para colocar João na prisão. Herodes prende João, o amarra e o coloca na prisão, conforme sua esposa pediu. Herodes quer matar João, mas Herodes tem medo do povo judeu porque eles acreditam que João é um profeta.</w:t>
      </w:r>
    </w:p>
    <w:p>
      <w:pPr/>
      <w:r>
        <w:rPr>
          <w:lang w:val="pt_PT" w:bidi="pt_PT"/>
        </w:rPr>
      </w:r>
      <w:r>
        <w:rPr>
          <w:lang w:val="pt_PT" w:bidi="pt_PT"/>
        </w:rPr>
        <w:t>No entanto, algum tempo depois durante a celebração de aniversário de Herodes, a filha de Herodias dança e entretém Herodes e seus convidados. Herodes está tão satisfeito, ele faz um juramento, oferecendo à menina qualquer coisa que ela quiser. Herodias diz à menina para pedir a cabeça de João Batista em uma bandeja. A menina pede isso. A menina quer que Herodes fique surpreso com seu pedido, então ela cria suspense quando pergunta. Ela diz: “Dê-me, em uma bandeja, a cabeça de João Batista”. Ela diz o nome de João Batista por último para que Herodes não saiba quem ela está pedindo até o fim.</w:t>
      </w:r>
    </w:p>
    <w:p>
      <w:pPr/>
      <w:r>
        <w:rPr>
          <w:lang w:val="pt_PT" w:bidi="pt_PT"/>
        </w:rPr>
      </w:r>
      <w:r>
        <w:rPr>
          <w:lang w:val="pt_PT" w:bidi="pt_PT"/>
        </w:rPr>
        <w:t>Parem e discutam em equipe de tradução: vocês têm uma maneira de pedir algo e tornar a coisa que você está pedindo uma surpresa?</w:t>
      </w:r>
    </w:p>
    <w:p>
      <w:pPr/>
      <w:r>
        <w:rPr>
          <w:lang w:val="pt_PT" w:bidi="pt_PT"/>
        </w:rPr>
      </w:r>
      <w:r>
        <w:rPr>
          <w:lang w:val="pt_PT" w:bidi="pt_PT"/>
        </w:rPr>
        <w:t>Herodes está triste, mas para manter seu juramento diante de seus convidados, Herodes ordena que João seja decapitado. A cabeça de João é trazida até a menina em uma bandeja. Acreditava-se que essas celebrações durassem vários dias. Olhem novamente para o mapa da região. É possível que a cabeça de João tenha chegado enquanto a celebração ainda estivesse acontecendo, mesmo que fosse alguns dias depois.</w:t>
      </w:r>
    </w:p>
    <w:p>
      <w:pPr/>
      <w:r>
        <w:rPr>
          <w:lang w:val="pt_PT" w:bidi="pt_PT"/>
        </w:rPr>
      </w:r>
      <w:r>
        <w:rPr>
          <w:lang w:val="pt_PT" w:bidi="pt_PT"/>
        </w:rPr>
        <w:t>A menina dá a cabeça à sua mãe. Mais tarde, os discípulos de João enterram seu corpo. Eles então vão e contam a Jesus sobre a morte de João.</w:t>
      </w:r>
    </w:p>
    <w:p>
      <w:pPr/>
      <w:r>
        <w:rPr>
          <w:lang w:val="pt_PT" w:bidi="pt_PT"/>
        </w:rPr>
      </w:r>
      <w:r>
        <w:rPr>
          <w:lang w:val="pt_PT" w:bidi="pt_PT"/>
        </w:rPr>
        <w:t>Quando Herodes ouve sobre Jesus e os milagres que ele está fazendo, Herodes diz a seus servos que deve ser João Batista que voltou dentre os mortos. Herodes acredita que é por isso que Jesus está fazendo tantos milagres. Isso foi na época em que Jesus foi rejeitado em Nazaré.</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Herodes Antipas (Herodes, o Tetrarca)</w:t>
      </w:r>
    </w:p>
    <w:p>
      <w:pPr>
        <w:pStyle w:val="ListBullet"/>
        <w:spacing w:line="240" w:lineRule="auto"/>
        <w:ind w:left="720"/>
      </w:pPr>
      <w:r>
        <w:rPr>
          <w:lang w:val="pt_PT" w:bidi="pt_PT"/>
        </w:rPr>
      </w:r>
      <w:r>
        <w:rPr>
          <w:lang w:val="pt_PT" w:bidi="pt_PT"/>
        </w:rPr>
        <w:t>Jesus é mencionado</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servos/oficiais de Herodes</w:t>
      </w:r>
    </w:p>
    <w:p>
      <w:pPr>
        <w:pStyle w:val="ListBullet"/>
        <w:spacing w:line="240" w:lineRule="auto"/>
        <w:ind w:left="720"/>
      </w:pPr>
      <w:r>
        <w:rPr>
          <w:lang w:val="pt_PT" w:bidi="pt_PT"/>
        </w:rPr>
      </w:r>
      <w:r>
        <w:rPr>
          <w:lang w:val="pt_PT" w:bidi="pt_PT"/>
        </w:rPr>
        <w:t>Herodias</w:t>
      </w:r>
    </w:p>
    <w:p>
      <w:pPr>
        <w:pStyle w:val="ListBullet"/>
        <w:spacing w:line="240" w:lineRule="auto"/>
        <w:ind w:left="720"/>
      </w:pPr>
      <w:r>
        <w:rPr>
          <w:lang w:val="pt_PT" w:bidi="pt_PT"/>
        </w:rPr>
      </w:r>
      <w:r>
        <w:rPr>
          <w:lang w:val="pt_PT" w:bidi="pt_PT"/>
        </w:rPr>
        <w:t>A filha de Herodias</w:t>
      </w:r>
    </w:p>
    <w:p>
      <w:pPr>
        <w:pStyle w:val="ListBullet"/>
        <w:spacing w:line="240" w:lineRule="auto"/>
        <w:ind w:left="720"/>
      </w:pPr>
      <w:r>
        <w:rPr>
          <w:lang w:val="pt_PT" w:bidi="pt_PT"/>
        </w:rPr>
      </w:r>
      <w:r>
        <w:rPr>
          <w:lang w:val="pt_PT" w:bidi="pt_PT"/>
        </w:rPr>
        <w:t>Convidados da festa</w:t>
      </w:r>
    </w:p>
    <w:p>
      <w:pPr>
        <w:pStyle w:val="ListBullet"/>
        <w:spacing w:line="240" w:lineRule="auto"/>
        <w:ind w:left="720"/>
      </w:pPr>
      <w:r>
        <w:rPr>
          <w:lang w:val="pt_PT" w:bidi="pt_PT"/>
        </w:rPr>
      </w:r>
      <w:r>
        <w:rPr>
          <w:lang w:val="pt_PT" w:bidi="pt_PT"/>
        </w:rPr>
        <w:t>Discípulos de João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Naquela época, Herodes ouviu os relatórios de Jesus, e ele disse aos seus servos: “Esse é João Batista ressuscitado dos mortos. É por isso que ele pode fazer tantos milagres”.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interpretando Herodes como ele se sente.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Herodes prendeu João. Herodes queria matar João, mas não o fez porque o povo judeu acreditava que João era um profeta. Um profeta é um mensageiro de Deus.</w:t>
      </w:r>
    </w:p>
    <w:p>
      <w:pPr/>
      <w:r>
        <w:rPr>
          <w:lang w:val="pt_PT" w:bidi="pt_PT"/>
        </w:rPr>
      </w:r>
      <w:r>
        <w:rPr>
          <w:lang w:val="pt_PT" w:bidi="pt_PT"/>
        </w:rPr>
        <w:t>A celebração de aniversário de Herodes dá início a uma retrospectiva dos eventos passados.</w:t>
      </w:r>
    </w:p>
    <w:p>
      <w:pPr/>
      <w:r>
        <w:rPr>
          <w:lang w:val="pt_PT" w:bidi="pt_PT"/>
        </w:rPr>
      </w:r>
      <w:r>
        <w:rPr>
          <w:lang w:val="pt_PT" w:bidi="pt_PT"/>
        </w:rPr>
        <w:t>Como vocês interpretarão uma retrospectiva de um evento passado?</w:t>
      </w:r>
    </w:p>
    <w:p>
      <w:pPr/>
      <w:r>
        <w:rPr>
          <w:lang w:val="pt_PT" w:bidi="pt_PT"/>
        </w:rPr>
      </w:r>
      <w:r>
        <w:rPr>
          <w:lang w:val="pt_PT" w:bidi="pt_PT"/>
        </w:rPr>
        <w:t>Mas, quando chegou o aniversário de Herodes, a filha de Herodias dançou para ele. Herodes ficou tão agradado que prometeu lhe conceder tudo o que ela desejasse. Sua mãe a instruiu a pedir a cabeça de João em uma bandeja. A menina fez isso.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atriz interpretando a menina como ela se sente. Ouça coisas como:</w:t>
      </w:r>
    </w:p>
    <w:p>
      <w:pPr>
        <w:pStyle w:val="ListBullet"/>
        <w:spacing w:line="240" w:lineRule="auto"/>
        <w:ind w:left="720"/>
      </w:pPr>
      <w:r>
        <w:rPr>
          <w:lang w:val="pt_PT" w:bidi="pt_PT"/>
        </w:rPr>
      </w:r>
      <w:r>
        <w:rPr>
          <w:lang w:val="pt_PT" w:bidi="pt_PT"/>
        </w:rPr>
        <w:t>Pergunte ao ator interpretando Herodes como ele se sente.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discípulos de João pegaram seu corpo, o enterraram, foram e disseram a Jesus o que havia acontecido.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interpretando Jesus como ele está se sentindo. Ouçam coisas como “Triste”, ou “Triste porque João era meu primo”, “Chateado porque João não merecia morrer”.</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Herodes, o </w:t>
      </w:r>
      <w:r>
        <w:rPr>
          <w:b/>
          <w:lang w:val="pt_PT" w:bidi="pt_PT"/>
        </w:rPr>
        <w:t>Tetrarca</w:t>
      </w:r>
      <w:r>
        <w:rPr>
          <w:lang w:val="pt_PT" w:bidi="pt_PT"/>
        </w:rPr>
        <w:t>, governante sobre a Galileia, ouviu sobre a fama de Jesus. Um tetrarca, semelhante a um governador, é um governante inferior a um rei, mas recebeu a aprovação romana.</w:t>
      </w:r>
    </w:p>
    <w:p>
      <w:pPr/>
      <w:r>
        <w:rPr>
          <w:lang w:val="pt_PT" w:bidi="pt_PT"/>
        </w:rPr>
      </w:r>
      <w:r>
        <w:rPr>
          <w:lang w:val="pt_PT" w:bidi="pt_PT"/>
        </w:rPr>
        <w:t>Discutam qual palavra vocês usarão para dizer governante ou tetrarca.</w:t>
      </w:r>
    </w:p>
    <w:p>
      <w:pPr/>
      <w:r>
        <w:rPr>
          <w:lang w:val="pt_PT" w:bidi="pt_PT"/>
        </w:rPr>
      </w:r>
      <w:r>
        <w:rPr>
          <w:lang w:val="pt_PT" w:bidi="pt_PT"/>
        </w:rPr>
        <w:t xml:space="preserve">Herodes deveria ter acreditado que aqueles que voltam dentre os mortos têm poderes especiais para fazer milagres. Herodes ouviu sobre os </w:t>
      </w:r>
      <w:r>
        <w:rPr>
          <w:b/>
          <w:lang w:val="pt_PT" w:bidi="pt_PT"/>
        </w:rPr>
        <w:t>milagres</w:t>
      </w:r>
      <w:r>
        <w:rPr>
          <w:lang w:val="pt_PT" w:bidi="pt_PT"/>
        </w:rPr>
        <w:t xml:space="preserve"> de Jesus. Milagres são atos sobrenaturais que apenas Deus pode fazer. Use a mesma palavra que você usou para "milagres" no passado. Consulte o Glossário Mestre para uma definição de </w:t>
      </w:r>
      <w:r>
        <w:rPr>
          <w:lang w:val="pt_PT" w:bidi="pt_PT"/>
        </w:rPr>
        <w:t>milagres</w:t>
      </w:r>
      <w:r>
        <w:rPr>
          <w:lang w:val="pt_PT" w:bidi="pt_PT"/>
        </w:rPr>
        <w:t>.</w:t>
      </w:r>
    </w:p>
    <w:p>
      <w:pPr/>
      <w:r>
        <w:rPr>
          <w:lang w:val="pt_PT" w:bidi="pt_PT"/>
        </w:rPr>
      </w:r>
      <w:r>
        <w:rPr>
          <w:lang w:val="pt_PT" w:bidi="pt_PT"/>
        </w:rPr>
        <w:t xml:space="preserve">Herodes pensou que Jesus era </w:t>
      </w:r>
      <w:r>
        <w:rPr>
          <w:lang w:val="pt_PT" w:bidi="pt_PT"/>
        </w:rPr>
        <w:t>João Batista</w:t>
      </w:r>
      <w:r>
        <w:rPr>
          <w:lang w:val="pt_PT" w:bidi="pt_PT"/>
        </w:rPr>
        <w:t xml:space="preserve"> que havia voltado dentre os mortos. João era o primo de Jesus, que também preparou o caminho para Jesus dizendo às pessoas para se arrependerem e serem batizadas. Use o mesmo nome para "João" que você usou em passagens anteriores sobre João Batista.</w:t>
      </w:r>
    </w:p>
    <w:p>
      <w:pPr/>
      <w:r>
        <w:rPr>
          <w:lang w:val="pt_PT" w:bidi="pt_PT"/>
        </w:rPr>
      </w:r>
      <w:r>
        <w:rPr>
          <w:lang w:val="pt_PT" w:bidi="pt_PT"/>
        </w:rPr>
        <w:t xml:space="preserve">Anteriormente, Herodes havia colocado João na prisão porque ele falou contra o casamento de Herodes com a ex-esposa de seu irmão, Herodias. Herodes queria matar João, mas os judeus pensavam que João era um </w:t>
      </w:r>
      <w:r>
        <w:rPr>
          <w:b/>
          <w:lang w:val="pt_PT" w:bidi="pt_PT"/>
        </w:rPr>
        <w:t>profeta</w:t>
      </w:r>
      <w:r>
        <w:rPr>
          <w:lang w:val="pt_PT" w:bidi="pt_PT"/>
        </w:rPr>
        <w:t xml:space="preserve">. Um profeta é um mensageiro enviado por Deus. Use a mesma palavra para "profeta" que você usou antes. Consulte o Glossário Mestre para a palavra </w:t>
      </w:r>
      <w:r>
        <w:rPr>
          <w:lang w:val="pt_PT" w:bidi="pt_PT"/>
        </w:rPr>
        <w:t>profeta</w:t>
      </w:r>
      <w:r>
        <w:rPr>
          <w:lang w:val="pt_PT" w:bidi="pt_PT"/>
        </w:rPr>
        <w:t>.</w:t>
      </w:r>
    </w:p>
    <w:p>
      <w:pPr/>
      <w:r>
        <w:rPr>
          <w:lang w:val="pt_PT" w:bidi="pt_PT"/>
        </w:rPr>
      </w:r>
      <w:r>
        <w:rPr>
          <w:lang w:val="pt_PT" w:bidi="pt_PT"/>
        </w:rPr>
        <w:t xml:space="preserve">Durante a celebração de aniversário de Herodes, a filha de Herodias dançou e agradou a Herodes. Herodes fez um </w:t>
      </w:r>
      <w:r>
        <w:rPr>
          <w:b/>
          <w:lang w:val="pt_PT" w:bidi="pt_PT"/>
        </w:rPr>
        <w:t>juramento</w:t>
      </w:r>
      <w:r>
        <w:rPr>
          <w:lang w:val="pt_PT" w:bidi="pt_PT"/>
        </w:rPr>
        <w:t xml:space="preserve"> para dar a ela o que ela quisesse. Um juramento é uma maneira de ter certeza de que alguém mantenha sua promessa. Consulte o Glossário Mestre para a palavra </w:t>
      </w:r>
      <w:r>
        <w:rPr>
          <w:lang w:val="pt_PT" w:bidi="pt_PT"/>
        </w:rPr>
        <w:t>juramento</w:t>
      </w:r>
      <w:r>
        <w:rPr>
          <w:lang w:val="pt_PT" w:bidi="pt_PT"/>
        </w:rPr>
        <w:t>.</w:t>
      </w:r>
    </w:p>
    <w:p>
      <w:pPr/>
      <w:r>
        <w:rPr>
          <w:lang w:val="pt_PT" w:bidi="pt_PT"/>
        </w:rPr>
      </w:r>
      <w:r>
        <w:rPr>
          <w:lang w:val="pt_PT" w:bidi="pt_PT"/>
        </w:rPr>
        <w:t xml:space="preserve">Herodes manteve seu juramento e fez João ser decapitado. Então mais tarde, os </w:t>
      </w:r>
      <w:r>
        <w:rPr>
          <w:b/>
          <w:lang w:val="pt_PT" w:bidi="pt_PT"/>
        </w:rPr>
        <w:t>discípulos</w:t>
      </w:r>
      <w:r>
        <w:rPr>
          <w:lang w:val="pt_PT" w:bidi="pt_PT"/>
        </w:rPr>
        <w:t xml:space="preserve"> de João tomaram seu corpo e o enterraram. </w:t>
      </w:r>
      <w:r>
        <w:rPr>
          <w:lang w:val="pt_PT" w:bidi="pt_PT"/>
        </w:rPr>
        <w:t>Discípulos</w:t>
      </w:r>
      <w:r>
        <w:rPr>
          <w:lang w:val="pt_PT" w:bidi="pt_PT"/>
        </w:rPr>
        <w:t xml:space="preserve"> são seguidores de uma certa pessoa. Use a mesma palavra que você usou anteriormente para "discípulos". Consulte o Glossário Mestre para uma definição.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14:13–21</w:t>
      </w:r>
      <w:r>
        <w:rPr>
          <w:lang w:val="pt_PT" w:bidi="pt_PT"/>
        </w:rPr>
      </w:r>
    </w:p>
    <w:p>
      <w:pPr>
        <w:pStyle w:val="Heading3"/>
      </w:pPr>
      <w:r>
        <w:rPr>
          <w:lang w:val="pt_PT" w:bidi="pt_PT"/>
        </w:rPr>
        <w:t>Ouvir e Sentir</w:t>
      </w:r>
    </w:p>
    <w:p>
      <w:pPr/>
      <w:r>
        <w:rPr>
          <w:lang w:val="pt_PT" w:bidi="pt_PT"/>
        </w:rPr>
      </w:r>
      <w:r>
        <w:rPr>
          <w:lang w:val="pt_PT" w:bidi="pt_PT"/>
        </w:rPr>
        <w:t>Ouçam Mateus 14.13–21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A maioria dos estudiosos da Bíblia acredita que essa narrativa continua de onde a história anterior sobre a morte de João Batista parou. João Batista era o primo de Jesus, e foi aquele que preparou o caminho para Jesus dizendo às pessoas para se arrependerem e serem batizadas. A história da morte de João Batista é uma recordação, ou uma perspectiva de eventos antigos. Ouvimos a história da morte de João porque Herodes pergunta se Jesus é João Batista que ressuscitou dentre os mortos. Algumas pessoas acreditam que Jesus vai para um lugar isolado porque Herodes está fazendo perguntas sobre ele. Outros acreditam que Jesus vai para um lugar isolado para chorar a morte de João. De qualquer forma, sabemos que Jesus vai para um lugar isolado. Jesus provavelmente está de volta em Cafarnaum quando ouve as notícias.</w:t>
      </w:r>
    </w:p>
    <w:p>
      <w:pPr/>
      <w:r>
        <w:rPr>
          <w:lang w:val="pt_PT" w:bidi="pt_PT"/>
        </w:rPr>
      </w:r>
      <w:r>
        <w:rPr>
          <w:lang w:val="pt_PT" w:bidi="pt_PT"/>
        </w:rPr>
        <w:t>Parem e olhem para o mapa da região da Galileia e vejam onde Nazaré está, bem como Cafarnaum. Olhem para a imagem do Mar da Galileia.</w:t>
      </w:r>
    </w:p>
    <w:p>
      <w:pPr/>
      <w:r>
        <w:rPr>
          <w:lang w:val="pt_PT" w:bidi="pt_PT"/>
        </w:rPr>
      </w:r>
      <w:r>
        <w:rPr>
          <w:lang w:val="pt_PT" w:bidi="pt_PT"/>
        </w:rPr>
        <w:t>Jesus se retira de barco para um lugar onde possa ficar sozinho. Os barcos daquela época tinham cerca de 8 metros de comprimento e poderiam caber facilmente 13 pessoas. Muitos estudiosos acreditam que Jesus se retirou para a margem nordeste do Mar da Galileia. O Mar da Galileia fica ao norte de Jerusalém e tem cerca de 21 quilômetros de comprimento e 13 quilômetros de largura. Jesus poderia estar em perigo porque Herodes estava fazendo perguntas sobre ele. Quando Jesus navegou para o outro lado do mar, ele estaria fora da região de Herodes e seguro por enquanto. Jesus teria sido capaz de encontrar uma área mais isolada nesse lado do lago.</w:t>
      </w:r>
    </w:p>
    <w:p>
      <w:pPr/>
      <w:r>
        <w:rPr>
          <w:lang w:val="pt_PT" w:bidi="pt_PT"/>
        </w:rPr>
      </w:r>
      <w:r>
        <w:rPr>
          <w:lang w:val="pt_PT" w:bidi="pt_PT"/>
        </w:rPr>
        <w:t>Parem e olhem novamente para o mapa do território de Herodes Antipas.</w:t>
      </w:r>
    </w:p>
    <w:p>
      <w:pPr/>
      <w:r>
        <w:rPr>
          <w:lang w:val="pt_PT" w:bidi="pt_PT"/>
        </w:rPr>
      </w:r>
      <w:r>
        <w:rPr>
          <w:lang w:val="pt_PT" w:bidi="pt_PT"/>
        </w:rPr>
        <w:t>No entanto, a grande multidão de pessoas ou ouviu para onde Jesus estava indo, ou o observou a partir da margem. As multidões então deixaram suas cidades e correram ao redor da margem até o lugar isolado. As pessoas chegaram antes de Jesus. Quando Jesus saiu do barco, ele viu as multidões, teve compaixão delas e curou os doentes. Compaixão é um amor profundo ou afeto por alguém.</w:t>
      </w:r>
    </w:p>
    <w:p>
      <w:pPr/>
      <w:r>
        <w:rPr>
          <w:lang w:val="pt_PT" w:bidi="pt_PT"/>
        </w:rPr>
      </w:r>
      <w:r>
        <w:rPr>
          <w:lang w:val="pt_PT" w:bidi="pt_PT"/>
        </w:rPr>
        <w:t>Parem e discutam com sua equipe: em sua cultura, para onde as pessoas vão, ou o que as pessoas fazem para ter tempo sozinhas? Há um lugar em sua área onde é fácil estar sozinho? Conversem sobre um momento em que queriam ficar sozinhos, mas não foram capazes de ficar sozinhos.</w:t>
      </w:r>
    </w:p>
    <w:p>
      <w:pPr/>
      <w:r>
        <w:rPr>
          <w:lang w:val="pt_PT" w:bidi="pt_PT"/>
        </w:rPr>
      </w:r>
      <w:r>
        <w:rPr>
          <w:lang w:val="pt_PT" w:bidi="pt_PT"/>
        </w:rPr>
        <w:t>Naquela noite, os discípulos vieram até Jesus. Os discípulos de Jesus são aqueles que o seguem de perto. É mais do que provável que os discípulos já estavam na área com Jesus. É mais do que provável que os discípulos tenham vindo no barco com Jesus. Isso poderia ser dito, então os discípulos se aproximaram de Jesus. Ainda não estava muito escuro. Quando escurecesse, seria tarde demais para as pessoas saírem atrás de comida. Os discípulos notam que é tarde e se aproximam de Jesus. Os discípulos dizem a Jesus para enviar as pessoas para as aldeiras próximas, que não são de onde as pessoas vieram.</w:t>
      </w:r>
    </w:p>
    <w:p>
      <w:pPr/>
      <w:r>
        <w:rPr>
          <w:lang w:val="pt_PT" w:bidi="pt_PT"/>
        </w:rPr>
      </w:r>
      <w:r>
        <w:rPr>
          <w:lang w:val="pt_PT" w:bidi="pt_PT"/>
        </w:rPr>
        <w:t>A conversa de Jesus com os discípulos é bastante direta. A resposta de Jesus deve ter pegado os discípulos de surpresa, uma vez que eles respondem com o que parece ser uma falta de crença. Pode ser lido: “Como podemos dar a eles algo para comer quando tudo o que temos são cinco pães e dois peixes?” Pães e peixes eram comidas muito comuns para aqueles que eram mais pobres. Os pães eram pequenos. Três pães teriam alimentado uma pessoa. Então essa quantidade de comida mal servia para 2 pessoas.</w:t>
      </w:r>
    </w:p>
    <w:p>
      <w:pPr/>
      <w:r>
        <w:rPr>
          <w:lang w:val="pt_PT" w:bidi="pt_PT"/>
        </w:rPr>
      </w:r>
      <w:r>
        <w:rPr>
          <w:lang w:val="pt_PT" w:bidi="pt_PT"/>
        </w:rPr>
        <w:t>Jesus disse aos discípulos para trazer os pães e peixes até ele. Então Jesus lhes disse que fizessem o povo sentar-se na grama. A palavra “sentar-se” é a mesma usada para "reclinar-se" em um banquete. Jesus tomou os pães e peixes, olhou para o céu, abençoou a comida, partiu o pão e deu a comida aos discípulos para que fossem dados à multidão. Quando as pessoas abençoam algo, geralmente significa que elas dão graças por isso. Jesus provavelmente disse a bênção tradicional: “Bendito sejas tu, Senhor Deus, Rei do universo que traz o pão da terra”.</w:t>
      </w:r>
    </w:p>
    <w:p>
      <w:pPr/>
      <w:r>
        <w:rPr>
          <w:lang w:val="pt_PT" w:bidi="pt_PT"/>
        </w:rPr>
      </w:r>
      <w:r>
        <w:rPr>
          <w:lang w:val="pt_PT" w:bidi="pt_PT"/>
        </w:rPr>
        <w:t>Mateus não inclui uma explicação do milagre que acontece, mas apenas que toda a multidão comeu até ficar satisfeita. Mateus também afirma que havia o suficiente para doze cestas cheias de comidas que sobraram. A multidão era de cinco mil homens, mais mulheres e crianças. As cestas eram de vime rígido, usadas para carregar comida diária.</w:t>
      </w:r>
    </w:p>
    <w:p>
      <w:pPr/>
      <w:r>
        <w:rPr>
          <w:lang w:val="pt_PT" w:bidi="pt_PT"/>
        </w:rPr>
      </w:r>
      <w:r>
        <w:rPr>
          <w:lang w:val="pt_PT" w:bidi="pt_PT"/>
        </w:rPr>
        <w:t>Parem e olhem para as imagens de cestos de vime.</w:t>
      </w:r>
    </w:p>
    <w:p>
      <w:pPr/>
      <w:r>
        <w:rPr>
          <w:lang w:val="pt_PT" w:bidi="pt_PT"/>
        </w:rPr>
      </w:r>
      <w:r>
        <w:rPr>
          <w:lang w:val="pt_PT" w:bidi="pt_PT"/>
        </w:rPr>
        <w:t>Parem e discutam com sua equipe: em sua cultura, quantas pessoas se alimentariam de cinco pequenos pães e dois peixes? Quanta comida seria necessária em sua cultura para alimentar e satisfazer cinco mil homens, mais mulheres e crianças?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Jesus ouve as notícias da morte de João. Jesus entra no barco para encontrar um lugar para ficar sozinho. As pessoas seguem Jesus a pé.</w:t>
      </w:r>
    </w:p>
    <w:p>
      <w:pPr/>
      <w:r>
        <w:rPr>
          <w:lang w:val="pt_PT" w:bidi="pt_PT"/>
        </w:rPr>
      </w:r>
      <w:r>
        <w:rPr>
          <w:b/>
          <w:lang w:val="pt_PT" w:bidi="pt_PT"/>
        </w:rPr>
        <w:t>Segunda cena:</w:t>
      </w:r>
      <w:r>
        <w:rPr>
          <w:lang w:val="pt_PT" w:bidi="pt_PT"/>
        </w:rPr>
        <w:t xml:space="preserve"> Jesus sai do barco e vê que a multidão já está lá. Jesus sente compaixão por eles. Jesus cura os doentes.</w:t>
      </w:r>
    </w:p>
    <w:p>
      <w:pPr/>
      <w:r>
        <w:rPr>
          <w:lang w:val="pt_PT" w:bidi="pt_PT"/>
        </w:rPr>
      </w:r>
      <w:r>
        <w:rPr>
          <w:b/>
          <w:lang w:val="pt_PT" w:bidi="pt_PT"/>
        </w:rPr>
        <w:t>Terceira cena:</w:t>
      </w:r>
      <w:r>
        <w:rPr>
          <w:lang w:val="pt_PT" w:bidi="pt_PT"/>
        </w:rPr>
        <w:t xml:space="preserve"> Os discípulos se aproximam de Jesus e dizem que já é tarde e o povo precisa ir buscar comida. Jesus diz aos discípulos que as multidões não precisam sair. Jesus diz aos discípulos que eles devem alimentar o povo. Os discípulos respondem que eles não têm comida suficiente, apenas 2 peixes e 5 pães.</w:t>
      </w:r>
    </w:p>
    <w:p>
      <w:pPr/>
      <w:r>
        <w:rPr>
          <w:lang w:val="pt_PT" w:bidi="pt_PT"/>
        </w:rPr>
      </w:r>
      <w:r>
        <w:rPr>
          <w:b/>
          <w:lang w:val="pt_PT" w:bidi="pt_PT"/>
        </w:rPr>
        <w:t>Quarta cena:</w:t>
      </w:r>
      <w:r>
        <w:rPr>
          <w:lang w:val="pt_PT" w:bidi="pt_PT"/>
        </w:rPr>
        <w:t xml:space="preserve"> Jesus pede que a comida seja trazida até ele. Jesus diz às pessoas para se sentar. Jesus abençoa a comida, parte os pães e dá a comida aos discípulos. Em seguida, os discípulos distribuem-na à multidão. A multidão come e está satisfeita. Os discípulos pegam 12 cestas que sobram cheias de comida.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As multidões (incluindo aqueles que estão doentes)</w:t>
      </w:r>
    </w:p>
    <w:p>
      <w:pPr>
        <w:pStyle w:val="ListBullet"/>
        <w:spacing w:line="240" w:lineRule="auto"/>
        <w:ind w:left="720"/>
      </w:pPr>
      <w:r>
        <w:rPr>
          <w:lang w:val="pt_PT" w:bidi="pt_PT"/>
        </w:rPr>
      </w:r>
      <w:r>
        <w:rPr>
          <w:lang w:val="pt_PT" w:bidi="pt_PT"/>
        </w:rPr>
        <w:t>Os discípulos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A passagem começa: “Ora, quando Jesus ouviu isso…” A palavra “ora” é uma palavra de transição. Não significa aqui e agora. Realmente significa que quando Jesus ouviu sobre a morte de seu primo João, ele se distanciou usando um barco no Mar da Galileia para ficar sozinho. Não sabemos para onde exatamente Jesus foi, mas achamos que Jesus foi de Cafarnaum para o lado nordeste do Mar da Galileia. Isso teria levado Jesus para um lugar deserto e também teria tirado Jesus do território de Herodes Antipas. As multidões ouviram que Jesus estava saindo, e então elas o seguiram a pé. As multidões provavelmente observavam Jesus da costa e ficavam de olho para onde o barco de Jesus estava indo. É importante observar que a maioria dos personagens está em terra e Jesus e os discípulos estão em um barco no Mar da Galileia.</w:t>
      </w:r>
    </w:p>
    <w:p>
      <w:pPr/>
      <w:r>
        <w:rPr>
          <w:lang w:val="pt_PT" w:bidi="pt_PT"/>
        </w:rPr>
      </w:r>
      <w:r>
        <w:rPr>
          <w:lang w:val="pt_PT" w:bidi="pt_PT"/>
        </w:rPr>
        <w:t>Olhem novamente para o mapa da Galileia e a imagem aérea da paisagem no lado noroeste do Mar da Galileia.</w:t>
      </w:r>
    </w:p>
    <w:p>
      <w:pPr/>
      <w:r>
        <w:rPr>
          <w:lang w:val="pt_PT" w:bidi="pt_PT"/>
        </w:rPr>
      </w:r>
      <w:r>
        <w:rPr>
          <w:lang w:val="pt_PT" w:bidi="pt_PT"/>
        </w:rPr>
        <w:t>Quando Jesus saiu do barco para a margem, ele viu a grande multidão: cinco mil homens, mais mulheres e crianças. Jesus sentiu grande amor por eles e curou os doentes.</w:t>
      </w:r>
    </w:p>
    <w:p>
      <w:pPr/>
      <w:r>
        <w:rPr>
          <w:lang w:val="pt_PT" w:bidi="pt_PT"/>
        </w:rPr>
      </w:r>
      <w:r>
        <w:rPr>
          <w:lang w:val="pt_PT" w:bidi="pt_PT"/>
        </w:rPr>
        <w:t>Pausem e conversem sobre como isso pode ter parecido. As pessoas se aglomeravam em torno de Jesus? Eles entraram em uma fila? Parentes trouxeram seus entes amados até Jesus? As pessoas vinham por conta própria?</w:t>
      </w:r>
    </w:p>
    <w:p>
      <w:pPr/>
      <w:r>
        <w:rPr>
          <w:lang w:val="pt_PT" w:bidi="pt_PT"/>
        </w:rPr>
      </w:r>
      <w:r>
        <w:rPr>
          <w:lang w:val="pt_PT" w:bidi="pt_PT"/>
        </w:rPr>
        <w:t>Jesus está servindo às pessoas o dia todo, até o entardecer. Enquanto o sol está começando a se pôr, os discípulos vêm até Jesus e dizem a ele para mandar embora as multidões para que elas possam obter comida. Uma multidão tão grande teria dificuldade em encontrar comida em um lugar desolado ou isolado.</w:t>
      </w:r>
    </w:p>
    <w:p>
      <w:pPr/>
      <w:r>
        <w:rPr>
          <w:lang w:val="pt_PT" w:bidi="pt_PT"/>
        </w:rPr>
      </w:r>
      <w:r>
        <w:rPr>
          <w:lang w:val="pt_PT" w:bidi="pt_PT"/>
        </w:rPr>
        <w:t>Jesus pede que os 5 pães e 2 peixes sejam trazidos até Jesus. Então Jesus diz às pessoas para se sentar, e abençoa a comida. Então Jesus parte os pães e os dá aos discípulos. Os discípulos o distribuem à grande multidão. Toda a multidão come e está bem satisfeita. Depois, os discípulos pegam doze cestas cheias de sobras.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As multidões (incluindo aqueles que estão doentes)</w:t>
      </w:r>
    </w:p>
    <w:p>
      <w:pPr>
        <w:pStyle w:val="ListBullet"/>
        <w:spacing w:line="240" w:lineRule="auto"/>
        <w:ind w:left="720"/>
      </w:pPr>
      <w:r>
        <w:rPr>
          <w:lang w:val="pt_PT" w:bidi="pt_PT"/>
        </w:rPr>
      </w:r>
      <w:r>
        <w:rPr>
          <w:lang w:val="pt_PT" w:bidi="pt_PT"/>
        </w:rPr>
        <w:t>Os discípulos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ouve a notícia da morte de João. Jesus entra no barco para encontrar um lugar para ficar sozinho.</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 ator interpretando Jesus como ele está se sentindo.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As multidões correm ao longo da margem para seguir Jesus, que está no barco. Quando Jesus sai do barco e vê a multidão, Jesus tem compaixão deles. Jesus começa a curar os doentes até o anoitecer.</w:t>
      </w:r>
    </w:p>
    <w:p>
      <w:pPr/>
      <w:r>
        <w:rPr>
          <w:lang w:val="pt_PT" w:bidi="pt_PT"/>
        </w:rPr>
      </w:r>
      <w:r>
        <w:rPr>
          <w:lang w:val="pt_PT" w:bidi="pt_PT"/>
        </w:rPr>
        <w:t>Os discípulos se aproximam de Jesus e dizem que já é tarde e o povo precisa ir buscar comida. Jesus diz aos discípulos que as multidões não precisam sair. Jesus diz aos discípulos que eles devem alimentar o povo. Os discípulos respondem que eles não têm comida suficiente, apenas 2 peixes e 5 pães.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aos atores que interpretam os discípulos como eles estão se sentindo.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pede que a comida seja trazida até ele. Jesus diz às pessoas para se sentar. Jesus abençoa a comida, parte os pães e dá a comida aos discípulos. Em seguida, os discípulos distribuem-na à multidão. A multidão come e está satisfeita. Os discípulos pegam 12 cestas que sobram cheias de comida.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aos atores que interpretam os discípulos como eles estão se sentindo. Ouça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entrou em um barco para ir para uma área </w:t>
      </w:r>
      <w:r>
        <w:rPr>
          <w:b/>
          <w:lang w:val="pt_PT" w:bidi="pt_PT"/>
        </w:rPr>
        <w:t>remota</w:t>
      </w:r>
      <w:r>
        <w:rPr>
          <w:lang w:val="pt_PT" w:bidi="pt_PT"/>
        </w:rPr>
        <w:t xml:space="preserve"> ou </w:t>
      </w:r>
      <w:r>
        <w:rPr>
          <w:b/>
          <w:lang w:val="pt_PT" w:bidi="pt_PT"/>
        </w:rPr>
        <w:t>deserta</w:t>
      </w:r>
      <w:r>
        <w:rPr>
          <w:lang w:val="pt_PT" w:bidi="pt_PT"/>
        </w:rPr>
        <w:t xml:space="preserve"> a fim de ficar sozinho. Remota ou deserta significa sem pessoas, ou até mesmo sem muita vegetação.</w:t>
      </w:r>
    </w:p>
    <w:p>
      <w:pPr/>
      <w:r>
        <w:rPr>
          <w:lang w:val="pt_PT" w:bidi="pt_PT"/>
        </w:rPr>
      </w:r>
      <w:r>
        <w:rPr>
          <w:lang w:val="pt_PT" w:bidi="pt_PT"/>
        </w:rPr>
        <w:t xml:space="preserve">O lago em que Jesus estava era o </w:t>
      </w:r>
      <w:r>
        <w:rPr>
          <w:b/>
          <w:lang w:val="pt_PT" w:bidi="pt_PT"/>
        </w:rPr>
        <w:t>Mar da Galileia</w:t>
      </w:r>
      <w:r>
        <w:rPr>
          <w:lang w:val="pt_PT" w:bidi="pt_PT"/>
        </w:rPr>
        <w:t xml:space="preserve">. O Mar da Galileia tem cerca de 21 quilômetros de comprimento e 13 quilômetros de largura. Jesus fez grande parte de seu ministério ao redor desse mar. Use a mesma palavra que você usou antes para o Mar da Galileia. Consulte o Glossário Mestre para a definição de </w:t>
      </w:r>
      <w:r>
        <w:rPr>
          <w:lang w:val="pt_PT" w:bidi="pt_PT"/>
        </w:rPr>
        <w:t>Mar da Galileia</w:t>
      </w:r>
      <w:r>
        <w:rPr>
          <w:lang w:val="pt_PT" w:bidi="pt_PT"/>
        </w:rPr>
        <w:t>.</w:t>
      </w:r>
    </w:p>
    <w:p>
      <w:pPr/>
      <w:r>
        <w:rPr>
          <w:lang w:val="pt_PT" w:bidi="pt_PT"/>
        </w:rPr>
      </w:r>
      <w:r>
        <w:rPr>
          <w:lang w:val="pt_PT" w:bidi="pt_PT"/>
        </w:rPr>
        <w:t xml:space="preserve">Quando Jesus saiu do barco, ele viu a grande multidão e sentiu </w:t>
      </w:r>
      <w:r>
        <w:rPr>
          <w:b/>
          <w:lang w:val="pt_PT" w:bidi="pt_PT"/>
        </w:rPr>
        <w:t>compaixão</w:t>
      </w:r>
      <w:r>
        <w:rPr>
          <w:lang w:val="pt_PT" w:bidi="pt_PT"/>
        </w:rPr>
        <w:t xml:space="preserve"> por eles. Compaixão é um sentimento profundo de amor e/ou afeto. Consulte o Glossário Mestre para uma definição de </w:t>
      </w:r>
      <w:r>
        <w:rPr>
          <w:lang w:val="pt_PT" w:bidi="pt_PT"/>
        </w:rPr>
        <w:t>compaixão</w:t>
      </w:r>
      <w:r>
        <w:rPr>
          <w:lang w:val="pt_PT" w:bidi="pt_PT"/>
        </w:rPr>
        <w:t>. Jesus curou o doente.</w:t>
      </w:r>
    </w:p>
    <w:p>
      <w:pPr/>
      <w:r>
        <w:rPr>
          <w:lang w:val="pt_PT" w:bidi="pt_PT"/>
        </w:rPr>
      </w:r>
      <w:r>
        <w:rPr>
          <w:lang w:val="pt_PT" w:bidi="pt_PT"/>
        </w:rPr>
        <w:t xml:space="preserve">Quando o sol começou a se pôr, os </w:t>
      </w:r>
      <w:r>
        <w:rPr>
          <w:b/>
          <w:lang w:val="pt_PT" w:bidi="pt_PT"/>
        </w:rPr>
        <w:t>discípulos</w:t>
      </w:r>
      <w:r>
        <w:rPr>
          <w:lang w:val="pt_PT" w:bidi="pt_PT"/>
        </w:rPr>
        <w:t xml:space="preserve"> vieram até Jesus pedir a ele para mandar as pessoas para longe para obter comida. Os discípulos são seguidores próximos de Jesus. Use a mesma palavra que você usou para "discípulos" no passado. Consulte o Glossário Mestre para a definição de </w:t>
      </w:r>
      <w:r>
        <w:rPr>
          <w:lang w:val="pt_PT" w:bidi="pt_PT"/>
        </w:rPr>
        <w:t>discípulos</w:t>
      </w:r>
      <w:r>
        <w:rPr>
          <w:lang w:val="pt_PT" w:bidi="pt_PT"/>
        </w:rPr>
        <w:t>.</w:t>
      </w:r>
    </w:p>
    <w:p>
      <w:pPr/>
      <w:r>
        <w:rPr>
          <w:lang w:val="pt_PT" w:bidi="pt_PT"/>
        </w:rPr>
      </w:r>
      <w:r>
        <w:rPr>
          <w:lang w:val="pt_PT" w:bidi="pt_PT"/>
        </w:rPr>
        <w:t xml:space="preserve">Jesus disse que as multidões não precisavam ir embora e os discípulos poderiam lhes dar comida. Os discípulos disseram que tinham apenas um pouco de comida. Jesus pediu a comida e disse a todos para se assentar. Jesus </w:t>
      </w:r>
      <w:r>
        <w:rPr>
          <w:b/>
          <w:lang w:val="pt_PT" w:bidi="pt_PT"/>
        </w:rPr>
        <w:t>abençoou</w:t>
      </w:r>
      <w:r>
        <w:rPr>
          <w:lang w:val="pt_PT" w:bidi="pt_PT"/>
        </w:rPr>
        <w:t xml:space="preserve"> a comida, partiu e a distribuiu. Quando as pessoas </w:t>
      </w:r>
      <w:r>
        <w:rPr>
          <w:lang w:val="pt_PT" w:bidi="pt_PT"/>
        </w:rPr>
        <w:t>abençoam</w:t>
      </w:r>
      <w:r>
        <w:rPr>
          <w:lang w:val="pt_PT" w:bidi="pt_PT"/>
        </w:rPr>
        <w:t xml:space="preserve"> algo, significa que elas dão graças a Deus pela coisa. Todos comeram e ficaram satisfeitos. Os discípulos pegaram 12 cestas de comidas que sobraram.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14:22–36</w:t>
      </w:r>
      <w:r>
        <w:rPr>
          <w:lang w:val="pt_PT" w:bidi="pt_PT"/>
        </w:rPr>
      </w:r>
    </w:p>
    <w:p>
      <w:pPr>
        <w:pStyle w:val="Heading3"/>
      </w:pPr>
      <w:r>
        <w:rPr>
          <w:lang w:val="pt_PT" w:bidi="pt_PT"/>
        </w:rPr>
        <w:t>Ouvir e Sentir</w:t>
      </w:r>
    </w:p>
    <w:p>
      <w:pPr/>
      <w:r>
        <w:rPr>
          <w:lang w:val="pt_PT" w:bidi="pt_PT"/>
        </w:rPr>
      </w:r>
      <w:r>
        <w:rPr>
          <w:lang w:val="pt_PT" w:bidi="pt_PT"/>
        </w:rPr>
        <w:t>Ouçam Mateus 14.22–36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pelo menos uma vez na versão mais fácil de entender.</w:t>
      </w:r>
    </w:p>
    <w:p>
      <w:pPr/>
      <w:r>
        <w:rPr>
          <w:lang w:val="pt_PT" w:bidi="pt_PT"/>
        </w:rPr>
      </w:r>
      <w:r>
        <w:rPr>
          <w:lang w:val="pt_PT" w:bidi="pt_PT"/>
        </w:rPr>
        <w:t>Essa história segue a narrativa em que Jesus alimenta mais de 5.000 pessoas com apenas 5 pães e dois peixes. As pessoas ficaram surpresas com o poder de Jesus.</w:t>
      </w:r>
    </w:p>
    <w:p>
      <w:pPr/>
      <w:r>
        <w:rPr>
          <w:lang w:val="pt_PT" w:bidi="pt_PT"/>
        </w:rPr>
      </w:r>
      <w:r>
        <w:rPr>
          <w:lang w:val="pt_PT" w:bidi="pt_PT"/>
        </w:rPr>
        <w:t>Logo depois do evento de alimentar o grande grupo de pessoas, Jesus lhes diz para irem para suas casas. Jesus disse aos discípulos para entrar em um barco e ir para o outro lado de um lago, que era o Mar da Galileia. Jesus então vai sozinho para um lugar montanhoso para orar, ou falar com Deus, afastando-se das pessoas.</w:t>
      </w:r>
    </w:p>
    <w:p>
      <w:pPr/>
      <w:r>
        <w:rPr>
          <w:lang w:val="pt_PT" w:bidi="pt_PT"/>
        </w:rPr>
      </w:r>
      <w:r>
        <w:rPr>
          <w:lang w:val="pt_PT" w:bidi="pt_PT"/>
        </w:rPr>
        <w:t xml:space="preserve">Pare aqui e mostre uma imagem do Mar da Galileia. Também mostre uma imagem de um </w:t>
      </w:r>
      <w:r>
        <w:rPr>
          <w:b/>
          <w:lang w:val="pt_PT" w:bidi="pt_PT"/>
        </w:rPr>
        <w:t>barco</w:t>
      </w:r>
      <w:r>
        <w:rPr>
          <w:lang w:val="pt_PT" w:bidi="pt_PT"/>
        </w:rPr>
        <w:t xml:space="preserve"> com remos.</w:t>
      </w:r>
    </w:p>
    <w:p>
      <w:pPr/>
      <w:r>
        <w:rPr>
          <w:lang w:val="pt_PT" w:bidi="pt_PT"/>
        </w:rPr>
      </w:r>
      <w:r>
        <w:rPr>
          <w:lang w:val="pt_PT" w:bidi="pt_PT"/>
        </w:rPr>
        <w:t>Quando ficou escuro, Jesus ainda estava falando com Deus, e os discípulos no barco estavam longe da terra tendo dificuldades para atravessar o lago. Havia um vento forte e as ondas estavam indo contra o barco. Tempestades fortes poderiam vir de repente por causa da localização do lago.</w:t>
      </w:r>
    </w:p>
    <w:p>
      <w:pPr/>
      <w:r>
        <w:rPr>
          <w:lang w:val="pt_PT" w:bidi="pt_PT"/>
        </w:rPr>
      </w:r>
      <w:r>
        <w:rPr>
          <w:lang w:val="pt_PT" w:bidi="pt_PT"/>
        </w:rPr>
        <w:t>Conte sobre um momento difícil em sua vida quando as coisas eram tão difíceis que você não sabia o que fazer.</w:t>
      </w:r>
    </w:p>
    <w:p>
      <w:pPr/>
      <w:r>
        <w:rPr>
          <w:lang w:val="pt_PT" w:bidi="pt_PT"/>
        </w:rPr>
      </w:r>
      <w:r>
        <w:rPr>
          <w:lang w:val="pt_PT" w:bidi="pt_PT"/>
        </w:rPr>
        <w:t>Então, durante a “quarta vigília” da noite, que estava entre as 3h e 6h da manhã, Jesus foi até os discípulos caminhando sobre a superfície da água! “Na quarta vigília da noite” reflete o costume romano de dividir o tempo entre 6h da noite e 6h da manhã em quatro períodos iguais de três horas cada. Cada um desses períodos era chamado de vigília.</w:t>
      </w:r>
    </w:p>
    <w:p>
      <w:pPr/>
      <w:r>
        <w:rPr>
          <w:lang w:val="pt_PT" w:bidi="pt_PT"/>
        </w:rPr>
      </w:r>
      <w:r>
        <w:rPr>
          <w:lang w:val="pt_PT" w:bidi="pt_PT"/>
        </w:rPr>
        <w:t>Os discípulos viram Jesus vindo até eles no meio da tempestade. Eles ficaram muito assustados e gritaram: “É um fantasma!” Essa declaração dos discípulos possivelmente representa uma superstição e pode refletir a crença popular de que os espíritos malignos viviam no mar, ou que aqueles que haviam se afogado assombravam a água.</w:t>
      </w:r>
    </w:p>
    <w:p>
      <w:pPr/>
      <w:r>
        <w:rPr>
          <w:lang w:val="pt_PT" w:bidi="pt_PT"/>
        </w:rPr>
      </w:r>
      <w:r>
        <w:rPr>
          <w:lang w:val="pt_PT" w:bidi="pt_PT"/>
        </w:rPr>
        <w:t>Jesus falou imediatamente com os discípulos e disse: “Não tenham medo; sou eu”. Algumas versões usam as palavras “animem-se”, que também podem ser traduzidas “Sejam corajosos! Sou Jesus. Não tenham medo!” ou “Acalmem-se, sou eu. Não tenham medo!</w:t>
      </w:r>
    </w:p>
    <w:p>
      <w:pPr/>
      <w:r>
        <w:rPr>
          <w:lang w:val="pt_PT" w:bidi="pt_PT"/>
        </w:rPr>
      </w:r>
      <w:r>
        <w:rPr>
          <w:lang w:val="pt_PT" w:bidi="pt_PT"/>
        </w:rPr>
        <w:t>Pedro então disse a Jesus que ainda estava sobre a superfície da água: “Senhor, se é realmente você, diga-me para ir até você, caminhando sobre a água”. A palavra “Senhor” nesse caso pode ser traduzida como “senhor” ou “mestre”. Pedro queria que Jesus confirmasse que a pessoa na água era realmente ele. Estava escuro e tempestoso, e os discípulos não podiam ver claramente. Mas eles haviam ouvido a voz de Jesus. Pedro acreditava que se fosse realmente Jesus, ele possibilitaria que Pedro caminhasse até ele na água. Jesus então disse a Pedro para vir até ele!</w:t>
      </w:r>
    </w:p>
    <w:p>
      <w:pPr/>
      <w:r>
        <w:rPr>
          <w:lang w:val="pt_PT" w:bidi="pt_PT"/>
        </w:rPr>
      </w:r>
      <w:r>
        <w:rPr>
          <w:lang w:val="pt_PT" w:bidi="pt_PT"/>
        </w:rPr>
        <w:t>Pedro saiu do barco e começou a caminhar em direção a Jesus na superfície da água. Mas Pedro ficou preocupado com o vento forte e as ondas ao seu redor e começou a afundar na água. Pedro rapidamente gritou para Jesus: “Salva-me de afogar-me, Senhor!”</w:t>
      </w:r>
    </w:p>
    <w:p>
      <w:pPr/>
      <w:r>
        <w:rPr>
          <w:lang w:val="pt_PT" w:bidi="pt_PT"/>
        </w:rPr>
      </w:r>
      <w:r>
        <w:rPr>
          <w:lang w:val="pt_PT" w:bidi="pt_PT"/>
        </w:rPr>
        <w:t>Imediatamente, Jesus estendeu sua mão para ajudar Pedro e Jesus disse a ele: “Por que você não confiou em mim para ajudá-lo a caminhar sobre a água?!” Jesus e Pedro então entraram no barco e o vento parou. Os discípulos que estavam no barco ficaram surpresos com o que aconteceu e adoraram Jesus, declarando que ele era o Filho de Deus. A frase o “Filho de Deus” é um título para Jesus. Esse título indica que os discípulos veem Jesus como tendo a mesma natureza e caráter de Deus.</w:t>
      </w:r>
    </w:p>
    <w:p>
      <w:pPr/>
      <w:r>
        <w:rPr>
          <w:lang w:val="pt_PT" w:bidi="pt_PT"/>
        </w:rPr>
      </w:r>
      <w:r>
        <w:rPr>
          <w:lang w:val="pt_PT" w:bidi="pt_PT"/>
        </w:rPr>
        <w:t>Os discípulos reconhecem que Jesus não é uma pessoa comum. Os discípulos ficam surpresos com o que Jesus faz. Eles ficam tão dominados pela emoção que reconhecem que Jesus deve ser divino e o chamam de Filho de Deus. Na última história de uma tempestade na água, eles terminaram perguntando “quem é esse homem?” Agora eles o chamam de Filho de Deus.</w:t>
      </w:r>
    </w:p>
    <w:p>
      <w:pPr/>
      <w:r>
        <w:rPr>
          <w:lang w:val="pt_PT" w:bidi="pt_PT"/>
        </w:rPr>
      </w:r>
      <w:r>
        <w:rPr>
          <w:lang w:val="pt_PT" w:bidi="pt_PT"/>
        </w:rPr>
        <w:t>Jesus e os discípulos chegaram ao outro lado do lago e saíram do barco em terra, em um lugar chamado Genesaré. Genesaré era uma vila localizada na margem noroeste do Mar da Galileia. Mas o nome também se aplicava à planície fértil e densamente povoada a oeste do Mar da Galileia e ao sul de Cafarnaum. Pelo uso da palavra “lugar” para descrever Genesaré, é provável que esteja se referindo à planície ou território de Genesaré, em vez de à vila.</w:t>
      </w:r>
    </w:p>
    <w:p>
      <w:pPr/>
      <w:r>
        <w:rPr>
          <w:lang w:val="pt_PT" w:bidi="pt_PT"/>
        </w:rPr>
      </w:r>
      <w:r>
        <w:rPr>
          <w:lang w:val="pt_PT" w:bidi="pt_PT"/>
        </w:rPr>
        <w:t>Mostre um mapa que inclui Betsaida e Genesaré, onde Jesus e os discípulos desembarcaram.</w:t>
      </w:r>
    </w:p>
    <w:p>
      <w:pPr/>
      <w:r>
        <w:rPr>
          <w:lang w:val="pt_PT" w:bidi="pt_PT"/>
        </w:rPr>
      </w:r>
      <w:r>
        <w:rPr>
          <w:lang w:val="pt_PT" w:bidi="pt_PT"/>
        </w:rPr>
        <w:t>As pessoas viram que era Jesus e enviaram pessoas para contar a todos nessa região que ele estava lá. As pessoas trouxeram aqueles que estavam doentes até Jesus, implorando a ele para que pudessem tocar a orla de sua roupa. E Jesus curou todas as pessoas doentes que o tocaram, curando-as. As pessoas acreditavam que o poder de cura de Jesus fluía para a orla de sua veste. A orla pode ser “a parte inferior”, “franja” ou “borda”.</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6 cenas.</w:t>
      </w:r>
    </w:p>
    <w:p>
      <w:pPr/>
      <w:r>
        <w:rPr>
          <w:lang w:val="pt_PT" w:bidi="pt_PT"/>
        </w:rPr>
      </w:r>
      <w:r>
        <w:rPr>
          <w:b/>
          <w:lang w:val="pt_PT" w:bidi="pt_PT"/>
        </w:rPr>
        <w:t>Primeira cena:</w:t>
      </w:r>
      <w:r>
        <w:rPr>
          <w:lang w:val="pt_PT" w:bidi="pt_PT"/>
        </w:rPr>
        <w:t xml:space="preserve"> Jesus diz aos discípulos para entrar em um barco e ir para o outro lado do lago. Ele envia a multidão para suas casas. Jesus então vai para uma área montanhosa para orar, falar com Deus. Anoiteceu enquanto Jesus estava orando.</w:t>
      </w:r>
    </w:p>
    <w:p>
      <w:pPr/>
      <w:r>
        <w:rPr>
          <w:lang w:val="pt_PT" w:bidi="pt_PT"/>
        </w:rPr>
      </w:r>
      <w:r>
        <w:rPr>
          <w:b/>
          <w:lang w:val="pt_PT" w:bidi="pt_PT"/>
        </w:rPr>
        <w:t>Segunda cena:</w:t>
      </w:r>
      <w:r>
        <w:rPr>
          <w:lang w:val="pt_PT" w:bidi="pt_PT"/>
        </w:rPr>
        <w:t xml:space="preserve"> os discípulos têm problemas em seu barco por causa do vento forte e grandes ondas. Entre 3h e 6h da manhã, Jesus foi até os discípulos caminhando na superfície da água. Os discípulos se perguntavam se era um fantasma!</w:t>
      </w:r>
    </w:p>
    <w:p>
      <w:pPr/>
      <w:r>
        <w:rPr>
          <w:lang w:val="pt_PT" w:bidi="pt_PT"/>
        </w:rPr>
      </w:r>
      <w:r>
        <w:rPr>
          <w:b/>
          <w:lang w:val="pt_PT" w:bidi="pt_PT"/>
        </w:rPr>
        <w:t>Cena 3:</w:t>
      </w:r>
      <w:r>
        <w:rPr>
          <w:lang w:val="pt_PT" w:bidi="pt_PT"/>
        </w:rPr>
        <w:t xml:space="preserve"> Jesus fala com eles para encorajá-los dizendo para não terem medo, porque era ele na água. Ele disse: “Não tenham medo; sou eu”. Pedro fala com Jesus dizendo: “Senhor, se é realmente você, diga-me para ir até você, caminhando sobre a água”. Jesus então disse a Pedro para vir até ele!</w:t>
      </w:r>
    </w:p>
    <w:p>
      <w:pPr/>
      <w:r>
        <w:rPr>
          <w:lang w:val="pt_PT" w:bidi="pt_PT"/>
        </w:rPr>
      </w:r>
      <w:r>
        <w:rPr>
          <w:b/>
          <w:lang w:val="pt_PT" w:bidi="pt_PT"/>
        </w:rPr>
        <w:t>Cena 4</w:t>
      </w:r>
      <w:r>
        <w:rPr>
          <w:lang w:val="pt_PT" w:bidi="pt_PT"/>
        </w:rPr>
        <w:t>: Pedro sai do barco, caminha na superfície da água e começa a afundar. Ele tem medo e chama Jesus para ser resgatado de se afogar. Jesus toma a mão de Pedro e o resgata. Jesus pergunta a Pedro por que ele tem tão pouca fé e dúvida.</w:t>
      </w:r>
    </w:p>
    <w:p>
      <w:pPr/>
      <w:r>
        <w:rPr>
          <w:lang w:val="pt_PT" w:bidi="pt_PT"/>
        </w:rPr>
      </w:r>
      <w:r>
        <w:rPr>
          <w:b/>
          <w:lang w:val="pt_PT" w:bidi="pt_PT"/>
        </w:rPr>
        <w:t>Cena 5:</w:t>
      </w:r>
      <w:r>
        <w:rPr>
          <w:lang w:val="pt_PT" w:bidi="pt_PT"/>
        </w:rPr>
        <w:t xml:space="preserve"> Jesus e Pedro voltam para o barco e o vento para. Os discípulos ficaram surpresos e perceberam que Jesus é o Filho de Deus e o adoram.</w:t>
      </w:r>
    </w:p>
    <w:p>
      <w:pPr/>
      <w:r>
        <w:rPr>
          <w:lang w:val="pt_PT" w:bidi="pt_PT"/>
        </w:rPr>
      </w:r>
      <w:r>
        <w:rPr>
          <w:b/>
          <w:lang w:val="pt_PT" w:bidi="pt_PT"/>
        </w:rPr>
        <w:t>Cena 6:</w:t>
      </w:r>
      <w:r>
        <w:rPr>
          <w:lang w:val="pt_PT" w:bidi="pt_PT"/>
        </w:rPr>
        <w:t xml:space="preserve"> Jesus e os discípulos vão para o outro lado do lago até Genesaré. As pessoas nessa área estavam cientes de que era Jesus e logo as notícias se espalharam para muitas outras pessoas que ele estava lá. Essas pessoas trouxeram aqueles que estavam doentes, implorando a Jesus para deixá-los tocar a borda de sua túnica. Jesus curou todos aqueles que o tocaram.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 multidão do milagre anterior, alimentando 5.000</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vento e as ondas</w:t>
      </w:r>
    </w:p>
    <w:p>
      <w:pPr>
        <w:pStyle w:val="ListBullet"/>
        <w:spacing w:line="240" w:lineRule="auto"/>
        <w:ind w:left="720"/>
      </w:pPr>
      <w:r>
        <w:rPr>
          <w:lang w:val="pt_PT" w:bidi="pt_PT"/>
        </w:rPr>
      </w:r>
      <w:r>
        <w:rPr>
          <w:lang w:val="pt_PT" w:bidi="pt_PT"/>
        </w:rPr>
        <w:t>As pessoas em Genesaré, pessoas saudáveis e doentes</w:t>
      </w:r>
    </w:p>
    <w:p>
      <w:pPr/>
      <w:r>
        <w:rPr>
          <w:lang w:val="pt_PT" w:bidi="pt_PT"/>
        </w:rPr>
      </w:r>
      <w:r>
        <w:rPr>
          <w:lang w:val="pt_PT" w:bidi="pt_PT"/>
        </w:rPr>
        <w:t>Nesta sessão, peça ao grupo que faça um roteiro gráfico, desenhe ou use algum método para visualizar a história e a ação contida nela.</w:t>
      </w:r>
    </w:p>
    <w:p>
      <w:pPr/>
      <w:r>
        <w:rPr>
          <w:lang w:val="pt_PT" w:bidi="pt_PT"/>
        </w:rPr>
      </w:r>
      <w:r>
        <w:rPr>
          <w:lang w:val="pt_PT" w:bidi="pt_PT"/>
        </w:rPr>
        <w:t>Jesus acabou de alimentar a multidão com 2 peixes e 5 pães. Ele envia seus discípulos de volta para o barco, e dispersa a multidão. Então ele vai para uma colina orar. Agora, já é noite e está escuro.</w:t>
      </w:r>
    </w:p>
    <w:p>
      <w:pPr/>
      <w:r>
        <w:rPr>
          <w:lang w:val="pt_PT" w:bidi="pt_PT"/>
        </w:rPr>
      </w:r>
      <w:r>
        <w:rPr>
          <w:lang w:val="pt_PT" w:bidi="pt_PT"/>
        </w:rPr>
        <w:t>É importante reconhecer que mesmo que Jesus não estivesse presente com os discípulos, ele estava orando e deveria estar ciente dos discípulos tendo problemas no barco por causa do que acontece em seguida.</w:t>
      </w:r>
    </w:p>
    <w:p>
      <w:pPr/>
      <w:r>
        <w:rPr>
          <w:lang w:val="pt_PT" w:bidi="pt_PT"/>
        </w:rPr>
      </w:r>
      <w:r>
        <w:rPr>
          <w:lang w:val="pt_PT" w:bidi="pt_PT"/>
        </w:rPr>
        <w:t>Como esse é um grande lago, o vento e as ondas estavam deixando os discípulos com medo, talvez se perguntando se eles sobreviveriam à tempestade. O vento e as ondas deveriam se mover fortemente contra o barco.</w:t>
      </w:r>
    </w:p>
    <w:p>
      <w:pPr/>
      <w:r>
        <w:rPr>
          <w:lang w:val="pt_PT" w:bidi="pt_PT"/>
        </w:rPr>
      </w:r>
      <w:r>
        <w:rPr>
          <w:lang w:val="pt_PT" w:bidi="pt_PT"/>
        </w:rPr>
        <w:t>Jesus vem até os discípulos caminhando na água. É importante lembrar a reação dos discípulos e a resposta de Jesus.</w:t>
      </w:r>
    </w:p>
    <w:p>
      <w:pPr/>
      <w:r>
        <w:rPr>
          <w:lang w:val="pt_PT" w:bidi="pt_PT"/>
        </w:rPr>
      </w:r>
      <w:r>
        <w:rPr>
          <w:lang w:val="pt_PT" w:bidi="pt_PT"/>
        </w:rPr>
        <w:t>A expressão de Jesus é para oferecer encorajamento, o que significa “Fiquem calmos” ou “Não tenham medo”, que são traduções comuns dessa frase.</w:t>
      </w:r>
    </w:p>
    <w:p>
      <w:pPr/>
      <w:r>
        <w:rPr>
          <w:lang w:val="pt_PT" w:bidi="pt_PT"/>
        </w:rPr>
      </w:r>
      <w:r>
        <w:rPr>
          <w:lang w:val="pt_PT" w:bidi="pt_PT"/>
        </w:rPr>
        <w:t>É importante lembrar a resposta de Pedro a Jesus.</w:t>
      </w:r>
    </w:p>
    <w:p>
      <w:pPr/>
      <w:r>
        <w:rPr>
          <w:lang w:val="pt_PT" w:bidi="pt_PT"/>
        </w:rPr>
      </w:r>
      <w:r>
        <w:rPr>
          <w:lang w:val="pt_PT" w:bidi="pt_PT"/>
        </w:rPr>
        <w:t>É útil observar que Pedro perde rapidamente Jesus de vista e começa a olhar para a tempestade. Isso é quando Pedro começa a afundar.</w:t>
      </w:r>
    </w:p>
    <w:p>
      <w:pPr/>
      <w:r>
        <w:rPr>
          <w:lang w:val="pt_PT" w:bidi="pt_PT"/>
        </w:rPr>
      </w:r>
      <w:r>
        <w:rPr>
          <w:lang w:val="pt_PT" w:bidi="pt_PT"/>
        </w:rPr>
        <w:t>Depois que Jesus e Pedro voltam ao barco, os discípulos adoram Jesus. Então, algum tempo depois, o barco chega à margem do outro lado do lago. Grandes multidões ouvem que Jesus chegou, e elas vêm para vê-lo. Jesus continua a mostrar seu poder curando todos que estavam doentes. As pessoas vinham até Jesus acreditando que se elas tocassem a borda de sua túnica, Jesus as curaria.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6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 multidão do milagre anterior (alimentando 5.000)</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vento e as ondas</w:t>
      </w:r>
    </w:p>
    <w:p>
      <w:pPr>
        <w:pStyle w:val="ListBullet"/>
        <w:spacing w:line="240" w:lineRule="auto"/>
        <w:ind w:left="720"/>
      </w:pPr>
      <w:r>
        <w:rPr>
          <w:lang w:val="pt_PT" w:bidi="pt_PT"/>
        </w:rPr>
      </w:r>
      <w:r>
        <w:rPr>
          <w:lang w:val="pt_PT" w:bidi="pt_PT"/>
        </w:rPr>
        <w:t>As pessoas em Genesaré (pessoas saudáveis e doentes)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enviando a multidão para casa, os discípulos para outro lado do lago e ele subindo uma colina para orar.</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Perguntem aos discípulos: “Como vocês estão se sentindo?”. Você pode ouvir coisas como: “Por que Jesus não veio conosco?” ou “Como Jesus se reconectará conosco mais tarde?"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discípulos enfrentando dificuldades no barco, contra o vento e as ondas.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“Estamos com medo, exaustos e muito frustrados”, ou “Estamos confusos por que Jesus nos enviou para o outro lado do lago e ele não está aqui para nos ajudar”, ou “Temos medo de não sobreviver a essa tempestade!”</w:t>
      </w:r>
    </w:p>
    <w:p>
      <w:pPr>
        <w:pStyle w:val="ListBullet"/>
        <w:spacing w:line="240" w:lineRule="auto"/>
        <w:ind w:left="720"/>
      </w:pPr>
      <w:r>
        <w:rPr>
          <w:lang w:val="pt_PT" w:bidi="pt_PT"/>
        </w:rPr>
      </w:r>
      <w:r>
        <w:rPr>
          <w:lang w:val="pt_PT" w:bidi="pt_PT"/>
        </w:rPr>
        <w:t>Além disso, pergunte ao ator que interpreta Jesus como ele se sente ao continuar orando na colina, enquanto os discípulos estão enfrentando dificuldades na água. Você pode ouvir algo como: “Eu os vejo, ouço seu clamor e sinto dor por eles”.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caminhando na superfície da água, os discípulos pensando que Jesus é um fantasma, e Jesus dizendo aos discípulos para não terem medo. Também encene Pedro dizendo a Jesus: “Senhor, se é você, diga-me para ir até você na água”, e então ouvindo Jesus dizer: “Venha”.</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aos discípulos e Pedro como eles estão se sentindo. Você pode ouvir coisas como: “Estamos aterrorizados ao ver o que parece um fantasma!” ou “Estamos aliviados porque vemos o que parece um fantasma, mas ouvimos a voz de Jesus!” ou Pedro pode dizer: “Tenho medo de ir até Jesus na água, mas também estou animado e disposto a confiar em Jesus o suficiente para sair do barco!”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Pedro saindo do barco para caminhar até Jesus na superfície da água, depois afundando ao olhar o vento e as ondas, e sendo finalmente ajudado por Jesus.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ao ator que está interpretando Pedro: “Como você está se sentindo?”. Você pode ouvir coisas como: “Fiquei surpreso por poder caminhar na água por um momento!” ou “Estava aterrorizado quando perdi Jesus de vista e estava afundando na água!” ou “Senti um grande alívio quando Jesus estendeu sua mão para me salvar!”</w:t>
      </w:r>
    </w:p>
    <w:p>
      <w:pPr>
        <w:pStyle w:val="ListBullet"/>
        <w:spacing w:line="240" w:lineRule="auto"/>
        <w:ind w:left="720"/>
      </w:pPr>
      <w:r>
        <w:rPr>
          <w:lang w:val="pt_PT" w:bidi="pt_PT"/>
        </w:rPr>
      </w:r>
      <w:r>
        <w:rPr>
          <w:lang w:val="pt_PT" w:bidi="pt_PT"/>
        </w:rPr>
        <w:t>Pergunte também ao ator que está interpretando Jesus: “Como você está se sentindo?”. Você pode ouvir coisas como: “Estou feliz por Pedro confiar em mim para caminhar na água”, ou “Quero que ele aprenda a confiar em mim, mesmo quando a tempestade ao seu redor é forte”.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discípulos vendo Jesus e Pedro voltando para o barco, o vento e as ondas ficando calmos.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Perguntem aos discípulos: “Como vocês estão se sentindo?”. Você pode ouvir coisas como: “Nosso medo da tempestade mudou para um medo de Jesus, sabendo que ele é o Filho de Deus!” ou “Estamos surpresos por Jesus ter o poder de acalmar a tempestade!”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discípulos chegando para o outro lado do lago e as pessoas doentes sendo curadas quando tocam Jesus.</w:t>
      </w:r>
    </w:p>
    <w:p>
      <w:pPr>
        <w:pStyle w:val="ListBullet"/>
        <w:spacing w:line="240" w:lineRule="auto"/>
        <w:ind w:left="720"/>
      </w:pPr>
      <w:r>
        <w:rPr>
          <w:lang w:val="pt_PT" w:bidi="pt_PT"/>
        </w:rPr>
      </w:r>
      <w:r>
        <w:rPr>
          <w:lang w:val="pt_PT" w:bidi="pt_PT"/>
        </w:rPr>
        <w:t xml:space="preserve">Interrompa a encenação. </w:t>
      </w:r>
    </w:p>
    <w:p>
      <w:pPr>
        <w:pStyle w:val="ListBullet"/>
        <w:spacing w:line="240" w:lineRule="auto"/>
        <w:ind w:left="720"/>
      </w:pPr>
      <w:r>
        <w:rPr>
          <w:lang w:val="pt_PT" w:bidi="pt_PT"/>
        </w:rPr>
      </w:r>
      <w:r>
        <w:rPr>
          <w:lang w:val="pt_PT" w:bidi="pt_PT"/>
        </w:rPr>
        <w:t>Pergunte àqueles que estão sendo curados o que eles estão sentindo. Você pode ouvir coisas como: “Estou tão aliviado por não estar com dor!” ou “Esse não pode ser um humano comum para conseguir curar minha doença e sofrimento!”</w:t>
      </w:r>
      <w:r>
        <w:rPr>
          <w:lang w:val="pt_PT" w:bidi="pt_PT"/>
        </w:rPr>
      </w:r>
    </w:p>
    <w:p>
      <w:pPr>
        <w:pStyle w:val="Heading3"/>
      </w:pPr>
      <w:r>
        <w:rPr>
          <w:lang w:val="pt_PT" w:bidi="pt_PT"/>
        </w:rPr>
        <w:t>Preenchendo as Lacunas</w:t>
      </w:r>
    </w:p>
    <w:p>
      <w:pPr/>
      <w:r>
        <w:rPr>
          <w:lang w:val="pt_PT" w:bidi="pt_PT"/>
        </w:rPr>
      </w:r>
      <w:r>
        <w:rPr>
          <w:lang w:val="pt_PT" w:bidi="pt_PT"/>
        </w:rPr>
        <w:t>Ouçam o texto pelo menos uma vez na versão mais fácil de entender.</w:t>
      </w:r>
    </w:p>
    <w:p>
      <w:pPr/>
      <w:r>
        <w:rPr>
          <w:lang w:val="pt_PT" w:bidi="pt_PT"/>
        </w:rPr>
      </w:r>
      <w:r>
        <w:rPr>
          <w:lang w:val="pt_PT" w:bidi="pt_PT"/>
        </w:rPr>
        <w:t xml:space="preserve">Logo depois do evento de alimentar o grande grupo de pessoas, Jesus diz aos </w:t>
      </w:r>
      <w:r>
        <w:rPr>
          <w:b/>
          <w:lang w:val="pt_PT" w:bidi="pt_PT"/>
        </w:rPr>
        <w:t>discípulos</w:t>
      </w:r>
      <w:r>
        <w:rPr>
          <w:lang w:val="pt_PT" w:bidi="pt_PT"/>
        </w:rPr>
        <w:t xml:space="preserve">, os 12 homens que Jesus escolheu para segui-lo, para entrar em um </w:t>
      </w:r>
      <w:r>
        <w:rPr>
          <w:b/>
          <w:lang w:val="pt_PT" w:bidi="pt_PT"/>
        </w:rPr>
        <w:t>barco</w:t>
      </w:r>
      <w:r>
        <w:rPr>
          <w:lang w:val="pt_PT" w:bidi="pt_PT"/>
        </w:rPr>
        <w:t xml:space="preserve"> e ir para o outro lado de um lago, o </w:t>
      </w:r>
      <w:r>
        <w:rPr>
          <w:b/>
          <w:lang w:val="pt_PT" w:bidi="pt_PT"/>
        </w:rPr>
        <w:t>Mar da Galileia</w:t>
      </w:r>
      <w:r>
        <w:rPr>
          <w:lang w:val="pt_PT" w:bidi="pt_PT"/>
        </w:rPr>
        <w:t xml:space="preserve">. Use a mesma palavra para "discípulos", "barco" e "Mar da Galileia" que você usou em passagens anteriores. Para mais informações sobre </w:t>
      </w:r>
      <w:r>
        <w:rPr>
          <w:b/>
          <w:lang w:val="pt_PT" w:bidi="pt_PT"/>
        </w:rPr>
        <w:t>discípulo</w:t>
      </w:r>
      <w:r>
        <w:rPr>
          <w:lang w:val="pt_PT" w:bidi="pt_PT"/>
        </w:rPr>
        <w:t xml:space="preserve">, </w:t>
      </w:r>
      <w:r>
        <w:rPr>
          <w:b/>
          <w:lang w:val="pt_PT" w:bidi="pt_PT"/>
        </w:rPr>
        <w:t>barco</w:t>
      </w:r>
      <w:r>
        <w:rPr>
          <w:lang w:val="pt_PT" w:bidi="pt_PT"/>
        </w:rPr>
        <w:t xml:space="preserve"> e </w:t>
      </w:r>
      <w:r>
        <w:rPr>
          <w:b/>
          <w:lang w:val="pt_PT" w:bidi="pt_PT"/>
        </w:rPr>
        <w:t>Mar da Galileia</w:t>
      </w:r>
      <w:r>
        <w:rPr>
          <w:lang w:val="pt_PT" w:bidi="pt_PT"/>
        </w:rPr>
        <w:t>, consulte o Glossário Mestre.</w:t>
      </w:r>
    </w:p>
    <w:p>
      <w:pPr/>
      <w:r>
        <w:rPr>
          <w:lang w:val="pt_PT" w:bidi="pt_PT"/>
        </w:rPr>
      </w:r>
      <w:r>
        <w:rPr>
          <w:lang w:val="pt_PT" w:bidi="pt_PT"/>
        </w:rPr>
        <w:t>Mostre uma imagem do Mar da Galileia e da área ao redor, se sua equipe precisar ver.</w:t>
      </w:r>
    </w:p>
    <w:p>
      <w:pPr/>
      <w:r>
        <w:rPr>
          <w:lang w:val="pt_PT" w:bidi="pt_PT"/>
        </w:rPr>
      </w:r>
      <w:r>
        <w:rPr>
          <w:lang w:val="pt_PT" w:bidi="pt_PT"/>
        </w:rPr>
        <w:t xml:space="preserve">Quando ficou escuro, Jesus ainda estava </w:t>
      </w:r>
      <w:r>
        <w:rPr>
          <w:b/>
          <w:lang w:val="pt_PT" w:bidi="pt_PT"/>
        </w:rPr>
        <w:t>orando</w:t>
      </w:r>
      <w:r>
        <w:rPr>
          <w:lang w:val="pt_PT" w:bidi="pt_PT"/>
        </w:rPr>
        <w:t xml:space="preserve">, falando com Deus, e os discípulos estavam longe da terra lutando para atravessar o lago. Use o mesmo termo para "orando" que você usou em passagens anteriores. Para mais informações sobre </w:t>
      </w:r>
      <w:r>
        <w:rPr>
          <w:b/>
          <w:lang w:val="pt_PT" w:bidi="pt_PT"/>
        </w:rPr>
        <w:t>orando</w:t>
      </w:r>
      <w:r>
        <w:rPr>
          <w:lang w:val="pt_PT" w:bidi="pt_PT"/>
        </w:rPr>
        <w:t>, consulte o Glossário Mestre.</w:t>
      </w:r>
    </w:p>
    <w:p>
      <w:pPr/>
      <w:r>
        <w:rPr>
          <w:lang w:val="pt_PT" w:bidi="pt_PT"/>
        </w:rPr>
      </w:r>
      <w:r>
        <w:rPr>
          <w:lang w:val="pt_PT" w:bidi="pt_PT"/>
        </w:rPr>
        <w:t xml:space="preserve">Então, durante a </w:t>
      </w:r>
      <w:r>
        <w:rPr>
          <w:b/>
          <w:lang w:val="pt_PT" w:bidi="pt_PT"/>
        </w:rPr>
        <w:t>quarta vigília</w:t>
      </w:r>
      <w:r>
        <w:rPr>
          <w:lang w:val="pt_PT" w:bidi="pt_PT"/>
        </w:rPr>
        <w:t xml:space="preserve"> da noite, que estava entre as 3h e 6h da manhã, Jesus foi até os discípulos caminhando sobre a superfície da água! A quarta vigília à noite: de acordo com o costume romano de manter o tempo, eles dividiam o tempo entre 6h da noite e 6h da manhã em quatro períodos iguais de três horas cada. Cada um desses períodos era chamado de vigília.</w:t>
      </w:r>
    </w:p>
    <w:p>
      <w:pPr/>
      <w:r>
        <w:rPr>
          <w:lang w:val="pt_PT" w:bidi="pt_PT"/>
        </w:rPr>
      </w:r>
      <w:r>
        <w:rPr>
          <w:lang w:val="pt_PT" w:bidi="pt_PT"/>
        </w:rPr>
        <w:t xml:space="preserve">Os discípulos viram Jesus vindo até eles no meio da tempestade. Eles ficaram muito assustados e gritaram: “É um </w:t>
      </w:r>
      <w:r>
        <w:rPr>
          <w:b/>
          <w:lang w:val="pt_PT" w:bidi="pt_PT"/>
        </w:rPr>
        <w:t>fantasma</w:t>
      </w:r>
      <w:r>
        <w:rPr>
          <w:lang w:val="pt_PT" w:bidi="pt_PT"/>
        </w:rPr>
        <w:t>!” Jesus falou imediatamente com os discípulos para confortá-los dizendo: “Não tenham medo; sou eu”. Fantasma aqui se refere ao que eles acreditam que é um “espírito”.</w:t>
      </w:r>
    </w:p>
    <w:p>
      <w:pPr/>
      <w:r>
        <w:rPr>
          <w:lang w:val="pt_PT" w:bidi="pt_PT"/>
        </w:rPr>
      </w:r>
      <w:r>
        <w:rPr>
          <w:lang w:val="pt_PT" w:bidi="pt_PT"/>
        </w:rPr>
        <w:t>Pedro então disse a Jesus que ainda estava sobre a superfície da água: “</w:t>
      </w:r>
      <w:r>
        <w:rPr>
          <w:b/>
          <w:lang w:val="pt_PT" w:bidi="pt_PT"/>
        </w:rPr>
        <w:t>Senhor</w:t>
      </w:r>
      <w:r>
        <w:rPr>
          <w:lang w:val="pt_PT" w:bidi="pt_PT"/>
        </w:rPr>
        <w:t xml:space="preserve">, se é realmente você, diga-me para ir até você, caminhando sobre a água”. Jesus então disse a Pedro para vir até ele! Nesse caso, "Senhor" provavelmente é um termo educado, que pode ser substituído por “mestre” também. Traduza isso da mesma maneira que você traduziu antes. Para mais informações sobre </w:t>
      </w:r>
      <w:r>
        <w:rPr>
          <w:b/>
          <w:lang w:val="pt_PT" w:bidi="pt_PT"/>
        </w:rPr>
        <w:t>Senhor</w:t>
      </w:r>
      <w:r>
        <w:rPr>
          <w:lang w:val="pt_PT" w:bidi="pt_PT"/>
        </w:rPr>
        <w:t>, consulte o Glossário Mestre.</w:t>
      </w:r>
    </w:p>
    <w:p>
      <w:pPr/>
      <w:r>
        <w:rPr>
          <w:lang w:val="pt_PT" w:bidi="pt_PT"/>
        </w:rPr>
      </w:r>
      <w:r>
        <w:rPr>
          <w:lang w:val="pt_PT" w:bidi="pt_PT"/>
        </w:rPr>
        <w:t>Pedro saiu do barco e começou a caminhar em direção a Jesus na superfície da água. Mas Pedro ficou preocupado com o vento forte e as ondas ao seu redor e começou a afundar na água. Pedro rapidamente gritou para Jesus: “Salva-me de afogar-me, Senhor!”</w:t>
      </w:r>
    </w:p>
    <w:p>
      <w:pPr/>
      <w:r>
        <w:rPr>
          <w:lang w:val="pt_PT" w:bidi="pt_PT"/>
        </w:rPr>
      </w:r>
      <w:r>
        <w:rPr>
          <w:lang w:val="pt_PT" w:bidi="pt_PT"/>
        </w:rPr>
        <w:t xml:space="preserve">Imediatamente, Jesus estendeu sua mão para ajudar Pedro e Jesus disse a ele: “Por que você não confiou em mim para ajudá-lo a caminhar sobre a água?!” </w:t>
      </w:r>
      <w:r>
        <w:rPr>
          <w:b/>
          <w:lang w:val="pt_PT" w:bidi="pt_PT"/>
        </w:rPr>
        <w:t>Fé</w:t>
      </w:r>
      <w:r>
        <w:rPr>
          <w:lang w:val="pt_PT" w:bidi="pt_PT"/>
        </w:rPr>
        <w:t xml:space="preserve">, ou confiança, é importante para a história porque vemos a falta de confiança de Pedro em Jesus. Para uma melhor compreensão desse termo, consulte o termo </w:t>
      </w:r>
      <w:r>
        <w:rPr>
          <w:b/>
          <w:lang w:val="pt_PT" w:bidi="pt_PT"/>
        </w:rPr>
        <w:t>fé</w:t>
      </w:r>
      <w:r>
        <w:rPr>
          <w:lang w:val="pt_PT" w:bidi="pt_PT"/>
        </w:rPr>
        <w:t xml:space="preserve"> no Glossário Mestre.</w:t>
      </w:r>
    </w:p>
    <w:p>
      <w:pPr/>
      <w:r>
        <w:rPr>
          <w:lang w:val="pt_PT" w:bidi="pt_PT"/>
        </w:rPr>
      </w:r>
      <w:r>
        <w:rPr>
          <w:lang w:val="pt_PT" w:bidi="pt_PT"/>
        </w:rPr>
        <w:t xml:space="preserve">Jesus e Pedro então entraram no barco e o vento parou. Os discípulos que estavam no barco ficaram surpresos com o que aconteceu e </w:t>
      </w:r>
      <w:r>
        <w:rPr>
          <w:b/>
          <w:lang w:val="pt_PT" w:bidi="pt_PT"/>
        </w:rPr>
        <w:t>adoraram</w:t>
      </w:r>
      <w:r>
        <w:rPr>
          <w:lang w:val="pt_PT" w:bidi="pt_PT"/>
        </w:rPr>
        <w:t xml:space="preserve"> Jesus, declarando que ele era o </w:t>
      </w:r>
      <w:r>
        <w:rPr>
          <w:b/>
          <w:lang w:val="pt_PT" w:bidi="pt_PT"/>
        </w:rPr>
        <w:t>Filho de Deus</w:t>
      </w:r>
      <w:r>
        <w:rPr>
          <w:lang w:val="pt_PT" w:bidi="pt_PT"/>
        </w:rPr>
        <w:t xml:space="preserve">. Para entender o título de Jesus sendo chamado de </w:t>
      </w:r>
      <w:r>
        <w:rPr>
          <w:b/>
          <w:lang w:val="pt_PT" w:bidi="pt_PT"/>
        </w:rPr>
        <w:t>Filho de Deus</w:t>
      </w:r>
      <w:r>
        <w:rPr>
          <w:lang w:val="pt_PT" w:bidi="pt_PT"/>
        </w:rPr>
        <w:t>, consulte o Glossário Mestre.</w:t>
      </w:r>
    </w:p>
    <w:p>
      <w:pPr/>
      <w:r>
        <w:rPr>
          <w:lang w:val="pt_PT" w:bidi="pt_PT"/>
        </w:rPr>
      </w:r>
      <w:r>
        <w:rPr>
          <w:b/>
          <w:lang w:val="pt_PT" w:bidi="pt_PT"/>
        </w:rPr>
        <w:t>Adoraram</w:t>
      </w:r>
      <w:r>
        <w:rPr>
          <w:lang w:val="pt_PT" w:bidi="pt_PT"/>
        </w:rPr>
        <w:t xml:space="preserve"> significa mais do que apenas honrar Jesus. Os discípulos reconheceram que Jesus era o Filho de Deus. Adoramos quando mostramos admiração e nos perguntamos sobre Deus. Traduza esta palavra da mesma maneira que você fez em passagens anteriores. Para uma melhor compreensão da palavra </w:t>
      </w:r>
      <w:r>
        <w:rPr>
          <w:b/>
          <w:lang w:val="pt_PT" w:bidi="pt_PT"/>
        </w:rPr>
        <w:t>adorar</w:t>
      </w:r>
      <w:r>
        <w:rPr>
          <w:lang w:val="pt_PT" w:bidi="pt_PT"/>
        </w:rPr>
        <w:t>, consulte o Glossário Mestre.</w:t>
      </w:r>
    </w:p>
    <w:p>
      <w:pPr/>
      <w:r>
        <w:rPr>
          <w:lang w:val="pt_PT" w:bidi="pt_PT"/>
        </w:rPr>
      </w:r>
      <w:r>
        <w:rPr>
          <w:lang w:val="pt_PT" w:bidi="pt_PT"/>
        </w:rPr>
        <w:t xml:space="preserve">Quando Jesus chegou ao outro lado do lago, as pessoas trouxeram aqueles que estavam doentes até Jesus, implorando a ele que permitisse que elas tocassem a </w:t>
      </w:r>
      <w:r>
        <w:rPr>
          <w:b/>
          <w:lang w:val="pt_PT" w:bidi="pt_PT"/>
        </w:rPr>
        <w:t>franja</w:t>
      </w:r>
      <w:r>
        <w:rPr>
          <w:lang w:val="pt_PT" w:bidi="pt_PT"/>
        </w:rPr>
        <w:t>, ou borda, de suas roupas. E Jesus curou todas as pessoas doentes que o tocaram, curando-as.</w:t>
      </w:r>
    </w:p>
    <w:p>
      <w:pPr/>
      <w:r>
        <w:rPr>
          <w:lang w:val="pt_PT" w:bidi="pt_PT"/>
        </w:rPr>
      </w:r>
      <w:r>
        <w:rPr>
          <w:lang w:val="pt_PT" w:bidi="pt_PT"/>
        </w:rPr>
        <w:t xml:space="preserve">Franja ou borda se refere especificamente à parte da </w:t>
      </w:r>
      <w:r>
        <w:rPr>
          <w:b/>
          <w:lang w:val="pt_PT" w:bidi="pt_PT"/>
        </w:rPr>
        <w:t>túnica</w:t>
      </w:r>
      <w:r>
        <w:rPr>
          <w:lang w:val="pt_PT" w:bidi="pt_PT"/>
        </w:rPr>
        <w:t xml:space="preserve"> que chegava até os pés. Uma pessoa tocar a borda da túnica de Jesus significava crer que Jesus era capaz de curá-la. Para entender mais sobre </w:t>
      </w:r>
      <w:r>
        <w:rPr>
          <w:b/>
          <w:lang w:val="pt_PT" w:bidi="pt_PT"/>
        </w:rPr>
        <w:t>túnicas</w:t>
      </w:r>
      <w:r>
        <w:rPr>
          <w:lang w:val="pt_PT" w:bidi="pt_PT"/>
        </w:rPr>
        <w:t xml:space="preserve"> que as pessoas usavam,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15:1–20</w:t>
      </w:r>
      <w:r>
        <w:rPr>
          <w:lang w:val="pt_PT" w:bidi="pt_PT"/>
        </w:rPr>
      </w:r>
    </w:p>
    <w:p>
      <w:pPr>
        <w:pStyle w:val="Heading3"/>
      </w:pPr>
      <w:r>
        <w:rPr>
          <w:lang w:val="pt_PT" w:bidi="pt_PT"/>
        </w:rPr>
        <w:t>Ouvir e Sentir</w:t>
      </w:r>
    </w:p>
    <w:p>
      <w:pPr/>
      <w:r>
        <w:rPr>
          <w:lang w:val="pt_PT" w:bidi="pt_PT"/>
        </w:rPr>
      </w:r>
      <w:r>
        <w:rPr>
          <w:lang w:val="pt_PT" w:bidi="pt_PT"/>
        </w:rPr>
        <w:t>Ouçam Mateus 15.1–20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e seus discípulos haviam atravessado o lago da Galileia e foram para a região de Genesaré. Jesus curou muitas pessoas doentes ali. Esta nova história aconteceu algum tempo depois da chegada à Genesaré; Mateus não diz quanto tempo se passou entre os eventos.</w:t>
      </w:r>
    </w:p>
    <w:p>
      <w:pPr/>
      <w:r>
        <w:rPr>
          <w:lang w:val="pt_PT" w:bidi="pt_PT"/>
        </w:rPr>
      </w:r>
      <w:r>
        <w:rPr>
          <w:lang w:val="pt_PT" w:bidi="pt_PT"/>
        </w:rPr>
        <w:t>Os fariseus e os mestres da lei eram grupos de líderes religiosos. Em relatos anteriores, também vimos que eles fizeram perguntas a Jesus as sobre coisas que ele dizia e fazia. Nesta história, eles vieram de Jerusalém, provavelmente para conferir mais de perto as ações de Jesus.</w:t>
      </w:r>
    </w:p>
    <w:p>
      <w:pPr/>
      <w:r>
        <w:rPr>
          <w:lang w:val="pt_PT" w:bidi="pt_PT"/>
        </w:rPr>
      </w:r>
      <w:r>
        <w:rPr>
          <w:lang w:val="pt_PT" w:bidi="pt_PT"/>
        </w:rPr>
        <w:t>Mostre às pessoas um mapa e aponte para Jerusalém e Genesaré.</w:t>
      </w:r>
    </w:p>
    <w:p>
      <w:pPr/>
      <w:r>
        <w:rPr>
          <w:lang w:val="pt_PT" w:bidi="pt_PT"/>
        </w:rPr>
      </w:r>
      <w:r>
        <w:rPr>
          <w:lang w:val="pt_PT" w:bidi="pt_PT"/>
        </w:rPr>
        <w:t>Esses grupos de líderes religiosos eram muito cuidadosos para obedecer a tudo o que Deus havia ordenado. Por centenas de anos, as pessoas pertencentes a esse grupo ficaram discutindo as leis de Deus, que Deus havia dado aos israelitas por meio de Moisés. Temendo de alguma forma desobedecer a Deus, eles foram acrescentando cada vez mais regras por iniciativa própria. Essas regras se tornaram parte de sua tradição, e eram tão importantes para eles quanto as regras que o próprio Deus havia dado. Havia tantas regras acumuladas que era extremamente difícil para as pessoas seguirem todas elas!</w:t>
      </w:r>
    </w:p>
    <w:p>
      <w:pPr/>
      <w:r>
        <w:rPr>
          <w:lang w:val="pt_PT" w:bidi="pt_PT"/>
        </w:rPr>
      </w:r>
      <w:r>
        <w:rPr>
          <w:lang w:val="pt_PT" w:bidi="pt_PT"/>
        </w:rPr>
        <w:t>Pare aqui e discuta como uma equipe de tradução: em sua comunidade, quem faz as regras que as pessoas têm que seguir? Você pode dar alguns exemplos de regras que as pessoas têm seguido durante gerações? Você pode contar uma história de alguém quebrando uma dessas regras?</w:t>
      </w:r>
    </w:p>
    <w:p>
      <w:pPr/>
      <w:r>
        <w:rPr>
          <w:lang w:val="pt_PT" w:bidi="pt_PT"/>
        </w:rPr>
      </w:r>
      <w:r>
        <w:rPr>
          <w:lang w:val="pt_PT" w:bidi="pt_PT"/>
        </w:rPr>
        <w:t>Uma das muitas regras que eles haviam feito tinha a ver com um tipo especial de limpeza que as pessoas precisavam realizar antes de comer. Os líderes religiosos notaram que os discípulos de Jesus não lavaram suas mãos dessa maneira especial antes de comerem. Isso provavelmente significa que o próprio Jesus também não estava fazendo isso. Talvez os líderes religiosos não quisessem reclamar diretamente sobre Jesus, e, portanto, eles estão reclamando a ele sobre seus discípulos.</w:t>
      </w:r>
    </w:p>
    <w:p>
      <w:pPr/>
      <w:r>
        <w:rPr>
          <w:lang w:val="pt_PT" w:bidi="pt_PT"/>
        </w:rPr>
      </w:r>
      <w:r>
        <w:rPr>
          <w:lang w:val="pt_PT" w:bidi="pt_PT"/>
        </w:rPr>
        <w:t>Os líderes religiosos perguntam a Jesus por que seus discípulos não estão lavando suas mãos dessa maneira. Eles não estão esperando que Jesus dê uma explicação. Essa é uma maneira de dizerem a Jesus que eles estão chateados com isso.</w:t>
      </w:r>
    </w:p>
    <w:p>
      <w:pPr/>
      <w:r>
        <w:rPr>
          <w:lang w:val="pt_PT" w:bidi="pt_PT"/>
        </w:rPr>
      </w:r>
      <w:r>
        <w:rPr>
          <w:lang w:val="pt_PT" w:bidi="pt_PT"/>
        </w:rPr>
        <w:t>Ele lhes devolve outra pergunta. Jesus pergunta porque eles mesmos, os líderes religiosos, desobedecem a Deus. Ele não espera por uma resposta; esta é a sua maneira de mostrar que eles estão desobedecendo a Deus. Ele os adverte que sua tradição — ou seja, todas as regras criadas por eles e seus antepassados — se tornou tão importante que isso os levava a desobedecer a Deus no presente. Para provar isso, Jesus então dá um exemplo das coisas que os líderes religiosos estão fazendo. Deus havia dado às pessoas uma lei segundo a qual deveriam honrar pai e mãe. Uma maneira importante de honrar aos pais é zelar por eles na velhice. Mas os líderes religiosos diziam que se alguém não quisesse ajudá-los, poderia dizer que queria dar seu dinheiro ou seus bens a Deus. Como seu dinheiro então passaria a pertencer a Deus, a pessoa não precisava gastar nada para ajudar os pais. Essa era a regra que os líderes religiosos haviam criado, e é claro que não era uma boa regra!</w:t>
      </w:r>
    </w:p>
    <w:p>
      <w:pPr/>
      <w:r>
        <w:rPr>
          <w:lang w:val="pt_PT" w:bidi="pt_PT"/>
        </w:rPr>
      </w:r>
      <w:r>
        <w:rPr>
          <w:lang w:val="pt_PT" w:bidi="pt_PT"/>
        </w:rPr>
        <w:t>Jesus ensina que não se deve valorizar mais as regras e tradições das pessoas do que a lei de Deus. Ele chama os líderes religiosos de hipócritas. Um hipócrita é alguém que finge ser bom, mas não é.</w:t>
      </w:r>
    </w:p>
    <w:p>
      <w:pPr/>
      <w:r>
        <w:rPr>
          <w:lang w:val="pt_PT" w:bidi="pt_PT"/>
        </w:rPr>
      </w:r>
      <w:r>
        <w:rPr>
          <w:lang w:val="pt_PT" w:bidi="pt_PT"/>
        </w:rPr>
        <w:t>Jesus diz que os líderes religiosos são como as pessoas que o profeta Isaías havia falado há muito tempo. Isaías havia dito que o povo de Israel apenas fingia honrar a Deus. Eles estavam tornando as regras humanas mais importantes do que as leis de Deus. Isso tornava a adoração deles sem valor. Não é possível adorar a Deus e desobedecê-lo ao mesmo tempo!</w:t>
      </w:r>
    </w:p>
    <w:p>
      <w:pPr/>
      <w:r>
        <w:rPr>
          <w:lang w:val="pt_PT" w:bidi="pt_PT"/>
        </w:rPr>
      </w:r>
      <w:r>
        <w:rPr>
          <w:lang w:val="pt_PT" w:bidi="pt_PT"/>
        </w:rPr>
        <w:t>Jesus diz aos líderes religiosos que é exatamente isso o que eles mesmos também estão fazendo!</w:t>
      </w:r>
    </w:p>
    <w:p>
      <w:pPr/>
      <w:r>
        <w:rPr>
          <w:lang w:val="pt_PT" w:bidi="pt_PT"/>
        </w:rPr>
      </w:r>
      <w:r>
        <w:rPr>
          <w:lang w:val="pt_PT" w:bidi="pt_PT"/>
        </w:rPr>
        <w:t>Após dizer isto aos líderes religiosos, ele fala com a multidão. Estas pessoas devem ter ouvido a conversa entre Jesus e os líderes religiosos. Esses homens haviam reclamado que os discípulos estavam comendo sem lavar suas mãos dessa maneira especial. De acordo com os líderes religiosos, isso teria tornado os discípulos impuros. As palavras puro e impuro na Bíblia não têm nada a ver com nossos corpos estarem limpos ou sujos. Uma pessoa pura na Bíblia é uma pessoa que está apta para o serviço a Deus, que é aceitável a Deus. Uma pessoa que é impura está inaceitável para o serviço a Deus.</w:t>
      </w:r>
    </w:p>
    <w:p>
      <w:pPr/>
      <w:r>
        <w:rPr>
          <w:lang w:val="pt_PT" w:bidi="pt_PT"/>
        </w:rPr>
      </w:r>
      <w:r>
        <w:rPr>
          <w:lang w:val="pt_PT" w:bidi="pt_PT"/>
        </w:rPr>
        <w:t xml:space="preserve">Jesus lhes diz, diante da multidão, que os líderes religiosos estavam errados. Os discípulos não se tornavam inaceitáveis diante de Deus apenas porque colocavam comida em suas bocas sem primeiro lavar suas mãos de uma maneira especial. Jesus diz às pessoas que </w:t>
      </w:r>
      <w:r>
        <w:rPr>
          <w:b/>
          <w:lang w:val="pt_PT" w:bidi="pt_PT"/>
        </w:rPr>
        <w:t>nada</w:t>
      </w:r>
      <w:r>
        <w:rPr>
          <w:lang w:val="pt_PT" w:bidi="pt_PT"/>
        </w:rPr>
        <w:t xml:space="preserve"> do que você coloca em sua boca pode torná-lo inaceitável diante de Deus. Mas as coisas que </w:t>
      </w:r>
      <w:r>
        <w:rPr>
          <w:b/>
          <w:lang w:val="pt_PT" w:bidi="pt_PT"/>
        </w:rPr>
        <w:t>saem</w:t>
      </w:r>
      <w:r>
        <w:rPr>
          <w:lang w:val="pt_PT" w:bidi="pt_PT"/>
        </w:rPr>
        <w:t xml:space="preserve"> de sua boca podem torná-lo inaceitável diante de Deus!</w:t>
      </w:r>
    </w:p>
    <w:p>
      <w:pPr/>
      <w:r>
        <w:rPr>
          <w:lang w:val="pt_PT" w:bidi="pt_PT"/>
        </w:rPr>
      </w:r>
      <w:r>
        <w:rPr>
          <w:lang w:val="pt_PT" w:bidi="pt_PT"/>
        </w:rPr>
        <w:t>Pare aqui e discuta como uma equipe de tradução: sua comunidade tem quaisquer regras sobre comida? Você pode contar uma história sobre pessoas que não deveriam comer certas coisas por razões religiosas?</w:t>
      </w:r>
    </w:p>
    <w:p>
      <w:pPr/>
      <w:r>
        <w:rPr>
          <w:lang w:val="pt_PT" w:bidi="pt_PT"/>
        </w:rPr>
      </w:r>
      <w:r>
        <w:rPr>
          <w:lang w:val="pt_PT" w:bidi="pt_PT"/>
        </w:rPr>
        <w:t>Os discípulos não entendem o que Jesus está dizendo, e eles perguntarão mais tarde o que ele quis dizer. Mas primeiro, os discípulos dizem a Jesus que os líderes religiosos estavam ofendidos. Eles devem ter ficado zangados por Jesus os ter chamado de hipócritas e dito que estavam desobedecendo às leis de Deus. Os discípulos podem ter ficado nervosos e com medo porque Jesus ofendeu aqueles homens. Os líderes religiosos tinham algum poder, e eles poderiam dificultar a vida de Jesus. Jesus diz aos discípulos que eles não deveriam ter medo. Eles não têm que se preocupar com os líderes religiosos. Jesus os compara com uma planta que não pertence a um jardim. Jesus compara Deus com um jardineiro que tira as plantas que ele mesmo não plantou. Assim como um jardineiro, que remove as ervas daninhas, Deus removerá os líderes religiosos. Jesus deixa claro com isso que aqueles homens não são enviados por Deus. Seu poder não durará.</w:t>
      </w:r>
    </w:p>
    <w:p>
      <w:pPr/>
      <w:r>
        <w:rPr>
          <w:lang w:val="pt_PT" w:bidi="pt_PT"/>
        </w:rPr>
      </w:r>
      <w:r>
        <w:rPr>
          <w:lang w:val="pt_PT" w:bidi="pt_PT"/>
        </w:rPr>
        <w:t>Jesus também compara os líderes religiosos com pessoas cegas. Uma pessoa cega não pode liderar outra pessoa cega; elas se perderão e podem sair da estrada ou cair em um buraco. Aqueles homens pensam que são os líderes do povo, mas eles mesmos estão cegos. Eles não são realmente fisicamente cegos, mas são espiritualmente cegos. Portanto, não podem ser bons líderes para o povo.</w:t>
      </w:r>
    </w:p>
    <w:p>
      <w:pPr/>
      <w:r>
        <w:rPr>
          <w:lang w:val="pt_PT" w:bidi="pt_PT"/>
        </w:rPr>
      </w:r>
      <w:r>
        <w:rPr>
          <w:lang w:val="pt_PT" w:bidi="pt_PT"/>
        </w:rPr>
        <w:t>Depois disso, Pedro, um dos seus discípulos, pede para Jesus explicar o que ele tinha dito à multidão sobre o que torna uma pessoa pura ou impura. É um pouco compreensível que Pedro esteja confuso, porque o próprio Deus havia dado algumas leis aos israelitas sobre certas comidas que eles não deveriam comer.</w:t>
      </w:r>
    </w:p>
    <w:p>
      <w:pPr/>
      <w:r>
        <w:rPr>
          <w:lang w:val="pt_PT" w:bidi="pt_PT"/>
        </w:rPr>
      </w:r>
      <w:r>
        <w:rPr>
          <w:lang w:val="pt_PT" w:bidi="pt_PT"/>
        </w:rPr>
        <w:t xml:space="preserve">Ainda assim, Jesus repreende os discípulos por não entender. Eles estão com Jesus há algum tempo, eles deveriam entender! Mas ele explica. A comida não torna as pessoas inaceitáveis diante de Deus; o pecado sim! Jesus diz que as coisas que saem de nossas bocas nos tornam impuros: isso significa as coisas que dizemos. Jesus não quer dizer que apenas </w:t>
      </w:r>
      <w:r>
        <w:rPr>
          <w:b/>
          <w:lang w:val="pt_PT" w:bidi="pt_PT"/>
        </w:rPr>
        <w:t>falar</w:t>
      </w:r>
      <w:r>
        <w:rPr>
          <w:lang w:val="pt_PT" w:bidi="pt_PT"/>
        </w:rPr>
        <w:t xml:space="preserve"> coisas ruins nos torna impuros, e que está tudo bem pensar algo ruim, mas não dizer. Falar é apenas um exemplo. O que Jesus quer dizer é que é inútil se preocupar com coisas que apenas têm a ver com a parte externa do corpo. Devemos nos preocupar com a maneira como pensamos, porque pensar coisas erradas leva a pecar.</w:t>
      </w:r>
    </w:p>
    <w:p>
      <w:pPr/>
      <w:r>
        <w:rPr>
          <w:lang w:val="pt_PT" w:bidi="pt_PT"/>
        </w:rPr>
      </w:r>
      <w:r>
        <w:rPr>
          <w:lang w:val="pt_PT" w:bidi="pt_PT"/>
        </w:rPr>
        <w:t>Jesus dá exemplos de pecado. Ele não quer dizer que apenas essas coisas são pecados, e outras coisas não são. Os exemplos que Jesus dá aqui podem ser encontrados na lei que Deus havia dado aos israelitas por meio de Moisés.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Na primeira cena</w:t>
      </w:r>
      <w:r>
        <w:rPr>
          <w:lang w:val="pt_PT" w:bidi="pt_PT"/>
        </w:rPr>
        <w:t>, Jesus está falando com os líderes religiosos. Essa cena tem duas partes:</w:t>
      </w:r>
    </w:p>
    <w:p>
      <w:pPr/>
      <w:r>
        <w:rPr>
          <w:lang w:val="pt_PT" w:bidi="pt_PT"/>
        </w:rPr>
      </w:r>
      <w:r>
        <w:rPr>
          <w:lang w:val="pt_PT" w:bidi="pt_PT"/>
        </w:rPr>
        <w:t>Parte 1: Jesus e os líderes religiosos estão em conversa. Eles estão reclamando sobre os discípulos não lavarem suas mãos da maneira apropriada.</w:t>
      </w:r>
    </w:p>
    <w:p>
      <w:pPr/>
      <w:r>
        <w:rPr>
          <w:lang w:val="pt_PT" w:bidi="pt_PT"/>
        </w:rPr>
      </w:r>
      <w:r>
        <w:rPr>
          <w:lang w:val="pt_PT" w:bidi="pt_PT"/>
        </w:rPr>
        <w:t>Parte 2: Jesus responde dizendo que os líderes religiosos estão tão ávidos para seguir regras feitas pelos homens que, como resultado, estão desobedecendo às regras feitas por Deus.</w:t>
      </w:r>
    </w:p>
    <w:p>
      <w:pPr/>
      <w:r>
        <w:rPr>
          <w:lang w:val="pt_PT" w:bidi="pt_PT"/>
        </w:rPr>
      </w:r>
      <w:r>
        <w:rPr>
          <w:b/>
          <w:lang w:val="pt_PT" w:bidi="pt_PT"/>
        </w:rPr>
        <w:t>Segunda cena:</w:t>
      </w:r>
      <w:r>
        <w:rPr>
          <w:lang w:val="pt_PT" w:bidi="pt_PT"/>
        </w:rPr>
        <w:t xml:space="preserve"> Jesus está falando com a multidão. Ele lhes diz que o que está entrando na boca de uma pessoa não a torna impura, e sim o que sai de sua boca.</w:t>
      </w:r>
    </w:p>
    <w:p>
      <w:pPr/>
      <w:r>
        <w:rPr>
          <w:lang w:val="pt_PT" w:bidi="pt_PT"/>
        </w:rPr>
      </w:r>
      <w:r>
        <w:rPr>
          <w:b/>
          <w:lang w:val="pt_PT" w:bidi="pt_PT"/>
        </w:rPr>
        <w:t>A terceira cena tem duas partes.</w:t>
      </w:r>
    </w:p>
    <w:p>
      <w:pPr/>
      <w:r>
        <w:rPr>
          <w:lang w:val="pt_PT" w:bidi="pt_PT"/>
        </w:rPr>
      </w:r>
      <w:r>
        <w:rPr>
          <w:lang w:val="pt_PT" w:bidi="pt_PT"/>
        </w:rPr>
        <w:t>Parte 1: Jesus e os discípulos estão conversando. Os discípulos contam a Jesus que os líderes religiosos ficaram ofendidos pelo que ele disse, e ele compara esses líderes com uma erva que será arrancada e a guias cegos.</w:t>
      </w:r>
    </w:p>
    <w:p>
      <w:pPr/>
      <w:r>
        <w:rPr>
          <w:lang w:val="pt_PT" w:bidi="pt_PT"/>
        </w:rPr>
      </w:r>
      <w:r>
        <w:rPr>
          <w:lang w:val="pt_PT" w:bidi="pt_PT"/>
        </w:rPr>
        <w:t>Parte 2: Pedro pede a Jesus uma explicação sobre o que ele havia dito à multidão sobre ser puro ou impuro. Jesus repreende Pedro por não entender, e então explica que o que uma pessoa come deixará o corpo novamente. Isso não torna uma pessoa impura. Mas o pecado no coração de uma pessoa a tornará impura.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Fariseus e mestres da lei (líderes religiosos)</w:t>
      </w:r>
    </w:p>
    <w:p>
      <w:pPr>
        <w:pStyle w:val="ListBullet"/>
        <w:spacing w:line="240" w:lineRule="auto"/>
        <w:ind w:left="720"/>
      </w:pPr>
      <w:r>
        <w:rPr>
          <w:lang w:val="pt_PT" w:bidi="pt_PT"/>
        </w:rPr>
      </w:r>
      <w:r>
        <w:rPr>
          <w:lang w:val="pt_PT" w:bidi="pt_PT"/>
        </w:rPr>
        <w:t>Um homem, e seus pais</w:t>
      </w:r>
    </w:p>
    <w:p>
      <w:pPr>
        <w:pStyle w:val="ListBullet"/>
        <w:spacing w:line="240" w:lineRule="auto"/>
        <w:ind w:left="720"/>
      </w:pPr>
      <w:r>
        <w:rPr>
          <w:lang w:val="pt_PT" w:bidi="pt_PT"/>
        </w:rPr>
      </w:r>
      <w:r>
        <w:rPr>
          <w:lang w:val="pt_PT" w:bidi="pt_PT"/>
        </w:rPr>
        <w:t>O profeta Isaías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história, Jesus ainda está em Genesaré.</w:t>
      </w:r>
    </w:p>
    <w:p>
      <w:pPr/>
      <w:r>
        <w:rPr>
          <w:lang w:val="pt_PT" w:bidi="pt_PT"/>
        </w:rPr>
      </w:r>
      <w:r>
        <w:rPr>
          <w:lang w:val="pt_PT" w:bidi="pt_PT"/>
        </w:rPr>
        <w:t>Jesus estava curando muitas pessoas, e muitos vieram até ele. Provavelmente havia multidões ao redor dele, o tempo todo. Os líderes religiosos vieram de Jerusalém — uma longa caminhada. Esta caminhada teria levado vários dias. Eles provavelmente ouviram que Jesus estava recebendo tanta atenção e quiseram observá-lo de perto.</w:t>
      </w:r>
    </w:p>
    <w:p>
      <w:pPr/>
      <w:r>
        <w:rPr>
          <w:lang w:val="pt_PT" w:bidi="pt_PT"/>
        </w:rPr>
      </w:r>
      <w:r>
        <w:rPr>
          <w:lang w:val="pt_PT" w:bidi="pt_PT"/>
        </w:rPr>
        <w:t>Para lembrar a resposta que Jesus deu aos líderes religiosos, pode ser útil visualizar o exemplo que ele deu. Três pessoas serão necessárias: um homem e seus pais. O homem pode estar segurando algo que reflete sua riqueza: uma carteira, ou uma caixa, uma sacola que está cheia, ou algo que significa riqueza em sua comunidade.</w:t>
      </w:r>
    </w:p>
    <w:p>
      <w:pPr/>
      <w:r>
        <w:rPr>
          <w:lang w:val="pt_PT" w:bidi="pt_PT"/>
        </w:rPr>
      </w:r>
      <w:r>
        <w:rPr>
          <w:lang w:val="pt_PT" w:bidi="pt_PT"/>
        </w:rPr>
        <w:t>Inicialmente, encene a situação conforme a intenção de Deus: o homem age com respeito para com os pais e partilha seus bens; todos estão satisfeitos.</w:t>
      </w:r>
    </w:p>
    <w:p>
      <w:pPr/>
      <w:r>
        <w:rPr>
          <w:lang w:val="pt_PT" w:bidi="pt_PT"/>
        </w:rPr>
      </w:r>
      <w:r>
        <w:rPr>
          <w:lang w:val="pt_PT" w:bidi="pt_PT"/>
        </w:rPr>
        <w:t>Depois, encene a situação que os líderes religiosos permitiram: o homem segura firmemente seu dinheiro, levanta-o para Deus como se fosse entregar, e se afasta dos pais, mantendo o dinheiro em mãos. Seus pais são deixados famintos e desamparados.</w:t>
      </w:r>
    </w:p>
    <w:p>
      <w:pPr/>
      <w:r>
        <w:rPr>
          <w:lang w:val="pt_PT" w:bidi="pt_PT"/>
        </w:rPr>
      </w:r>
      <w:r>
        <w:rPr>
          <w:lang w:val="pt_PT" w:bidi="pt_PT"/>
        </w:rPr>
        <w:t>Uma pessoa pode falar em voz alta o que Isaías havia dito. Isaías fala sobre as pessoas honrarem a Deus apenas com os lábios. Você pode encontrar um objeto que tenha conexão com lábios ou a boca, para ajudar vocês se lembrarem dessa parte?</w:t>
      </w:r>
    </w:p>
    <w:p>
      <w:pPr/>
      <w:r>
        <w:rPr>
          <w:lang w:val="pt_PT" w:bidi="pt_PT"/>
        </w:rPr>
      </w:r>
      <w:r>
        <w:rPr>
          <w:lang w:val="pt_PT" w:bidi="pt_PT"/>
        </w:rPr>
        <w:t>Quando Jesus terminou de responder os líderes religiosos, chamou a multidão para si. As pessoas estavam com Jesus, mas podem ter se afastado um pouco quando os líderes religiosos começaram a reclamar para ele. Quando ele está falando com a multidão, os líderes religiosos ainda podem estar por perto, mas Jesus não está mais olhando para eles.</w:t>
      </w:r>
    </w:p>
    <w:p>
      <w:pPr/>
      <w:r>
        <w:rPr>
          <w:lang w:val="pt_PT" w:bidi="pt_PT"/>
        </w:rPr>
      </w:r>
      <w:r>
        <w:rPr>
          <w:lang w:val="pt_PT" w:bidi="pt_PT"/>
        </w:rPr>
        <w:t>Após ter falado com a multidão, os discípulos foram até Jesus. Os discípulos estiveram com Jesus o tempo todo; mas parece que havia se passado algum tempo, a multidão e os líderes religiosos se afastaram, e os discípulos estão sozinhos com Jesus.</w:t>
      </w:r>
    </w:p>
    <w:p>
      <w:pPr/>
      <w:r>
        <w:rPr>
          <w:lang w:val="pt_PT" w:bidi="pt_PT"/>
        </w:rPr>
      </w:r>
      <w:r>
        <w:rPr>
          <w:lang w:val="pt_PT" w:bidi="pt_PT"/>
        </w:rPr>
        <w:t>Se houver um jardim por perto, pode ser útil sair e olhar para ele. Há plantas no jardim que não deveriam estar lá ou que não foram plantadas pelo proprietário do jardim? Você pode ensaiar o discurso de Jesus enquanto ele está no jardim, e fazer com que ele tire uma planta que não pertence àquele lugar! Mantenha a planta, pois poderá usá-la em outro momento para você se lembrar da ordem da história.</w:t>
      </w:r>
    </w:p>
    <w:p>
      <w:pPr/>
      <w:r>
        <w:rPr>
          <w:lang w:val="pt_PT" w:bidi="pt_PT"/>
        </w:rPr>
      </w:r>
      <w:r>
        <w:rPr>
          <w:lang w:val="pt_PT" w:bidi="pt_PT"/>
        </w:rPr>
        <w:t>Faça um jogo com duas pessoas vendadas e veja se elas são capazes de caminhar com segurança por uma certa distância! Mantenha a venda; ela pode ser usada mais tarde para ajudá-lo a lembrar da ordem da história.</w:t>
      </w:r>
    </w:p>
    <w:p>
      <w:pPr/>
      <w:r>
        <w:rPr>
          <w:lang w:val="pt_PT" w:bidi="pt_PT"/>
        </w:rPr>
      </w:r>
      <w:r>
        <w:rPr>
          <w:lang w:val="pt_PT" w:bidi="pt_PT"/>
        </w:rPr>
        <w:t>Fale sobre o que acontece com a comida após comê-la. Quais são as expressões apropriadas que as pessoas utilizam para isso em seu idioma? Você pode praticar essa parte do discurso de Jesus enquanto está ao lado do banheiro ou latrina? Quando você voltar, leve um objeto que pertence à latrina, para ajudá-lo a lembrar da ordem da história.</w:t>
      </w:r>
    </w:p>
    <w:p>
      <w:pPr/>
      <w:r>
        <w:rPr>
          <w:lang w:val="pt_PT" w:bidi="pt_PT"/>
        </w:rPr>
      </w:r>
      <w:r>
        <w:rPr>
          <w:lang w:val="pt_PT" w:bidi="pt_PT"/>
        </w:rPr>
        <w:t>Jesus dá exemplos de pecados que vêm de dentro do coração das pessoas.</w:t>
      </w:r>
    </w:p>
    <w:p>
      <w:pPr/>
      <w:r>
        <w:rPr>
          <w:lang w:val="pt_PT" w:bidi="pt_PT"/>
        </w:rPr>
      </w:r>
      <w:r>
        <w:rPr>
          <w:lang w:val="pt_PT" w:bidi="pt_PT"/>
        </w:rPr>
        <w:t>Você pode pensar em um objeto, ou fazer uma imagem, para cada um desses exemplos, para lembrar deles? Talvez seja interessante encenar uma situação em que alguém vomita essas figuras ou objetos. Isso o ajudará a visualizar que essas coisas vêm do coração. Em seguida, fixem as imagens na roupa da pessoa, ou faça com que ela carregue uma bolsa com todos os objetos. Então encene Deus rejeitando essa pessoa!</w:t>
      </w:r>
    </w:p>
    <w:p>
      <w:pPr/>
      <w:r>
        <w:rPr>
          <w:lang w:val="pt_PT" w:bidi="pt_PT"/>
        </w:rPr>
      </w:r>
      <w:r>
        <w:rPr>
          <w:lang w:val="pt_PT" w:bidi="pt_PT"/>
        </w:rPr>
        <w:t>Há diferentes conversas acontecendo na história, e parece que o assunto está mudando. Para manter o controle do fluxo da história, você pode desenhar uma linha com objetos, com cada objeto se referindo à respectiva parte da história:</w:t>
      </w:r>
    </w:p>
    <w:p>
      <w:pPr/>
      <w:r>
        <w:rPr>
          <w:lang w:val="pt_PT" w:bidi="pt_PT"/>
        </w:rPr>
      </w:r>
      <w:r>
        <w:rPr>
          <w:lang w:val="pt_PT" w:bidi="pt_PT"/>
        </w:rPr>
        <w:t>A parte 1 da cena 1 tem a ver com a limpeza das mãos: use uma barra de sabão ou um jarro de água para se lembrar disso.</w:t>
      </w:r>
    </w:p>
    <w:p>
      <w:pPr/>
      <w:r>
        <w:rPr>
          <w:lang w:val="pt_PT" w:bidi="pt_PT"/>
        </w:rPr>
      </w:r>
      <w:r>
        <w:rPr>
          <w:lang w:val="pt_PT" w:bidi="pt_PT"/>
        </w:rPr>
        <w:t>Parte 2 da cena 1: Jesus responde aos líderes religiosos. Use uma carteira e três objetos que podem ser o homem e seus pais para lembrar dessa parte. Use um objeto que lembre vocês de lábios, ou uma boca, ou um objeto que vocês usam para adoração, para lembrar vocês das palavras de Isaías.</w:t>
      </w:r>
    </w:p>
    <w:p>
      <w:pPr/>
      <w:r>
        <w:rPr>
          <w:lang w:val="pt_PT" w:bidi="pt_PT"/>
        </w:rPr>
      </w:r>
      <w:r>
        <w:rPr>
          <w:lang w:val="pt_PT" w:bidi="pt_PT"/>
        </w:rPr>
        <w:t>Cena 2: Jesus explica à multidão o que torna uma pessoa pura ou impura. Novamente, use o objeto que você usou que tinha a ver com lavar as mãos.</w:t>
      </w:r>
    </w:p>
    <w:p>
      <w:pPr/>
      <w:r>
        <w:rPr>
          <w:lang w:val="pt_PT" w:bidi="pt_PT"/>
        </w:rPr>
      </w:r>
      <w:r>
        <w:rPr>
          <w:lang w:val="pt_PT" w:bidi="pt_PT"/>
        </w:rPr>
        <w:t>Parte 1 da cena 3: use a planta retirada do jardim para lembrar as palavras que Jesus disse sobre os líderes religiosos. Você também pode incluir uma venda ou um par de óculos.</w:t>
      </w:r>
    </w:p>
    <w:p>
      <w:pPr/>
      <w:r>
        <w:rPr>
          <w:lang w:val="pt_PT" w:bidi="pt_PT"/>
        </w:rPr>
      </w:r>
      <w:r>
        <w:rPr>
          <w:lang w:val="pt_PT" w:bidi="pt_PT"/>
        </w:rPr>
        <w:t>Parte 2 da cena 3: Jesus continua explicando o que torna uma pessoa pura ou impura. Use o objeto para lavar as mãos novamente, mais os objetos ou imagens que ajudam você a lembrar da lista dos pecados.</w:t>
      </w:r>
    </w:p>
    <w:p>
      <w:pPr/>
      <w:r>
        <w:rPr>
          <w:lang w:val="pt_PT" w:bidi="pt_PT"/>
        </w:rPr>
      </w:r>
      <w:r>
        <w:rPr>
          <w:lang w:val="pt_PT" w:bidi="pt_PT"/>
        </w:rPr>
        <w:t>Isso o ajudará a ver que o que une as conversas é a discussão sobre ser puro ou impuro. É claro que você pode escolher outros objetos também, desde que eles o ajudem!</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Fariseus e mestres da lei (líderes religiosos)</w:t>
      </w:r>
    </w:p>
    <w:p>
      <w:pPr>
        <w:pStyle w:val="ListBullet"/>
        <w:spacing w:line="240" w:lineRule="auto"/>
        <w:ind w:left="720"/>
      </w:pPr>
      <w:r>
        <w:rPr>
          <w:lang w:val="pt_PT" w:bidi="pt_PT"/>
        </w:rPr>
      </w:r>
      <w:r>
        <w:rPr>
          <w:lang w:val="pt_PT" w:bidi="pt_PT"/>
        </w:rPr>
        <w:t>Um homem e seus pais</w:t>
      </w:r>
    </w:p>
    <w:p>
      <w:pPr>
        <w:pStyle w:val="ListBullet"/>
        <w:spacing w:line="240" w:lineRule="auto"/>
        <w:ind w:left="720"/>
      </w:pPr>
      <w:r>
        <w:rPr>
          <w:lang w:val="pt_PT" w:bidi="pt_PT"/>
        </w:rPr>
      </w:r>
      <w:r>
        <w:rPr>
          <w:lang w:val="pt_PT" w:bidi="pt_PT"/>
        </w:rPr>
        <w:t>O profeta Isaías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Será útil primeiro encenar a última parte da história anterior, onde muitas pessoas estão vindo a Jesus e sendo curadas.</w:t>
      </w:r>
    </w:p>
    <w:p>
      <w:pPr/>
      <w:r>
        <w:rPr>
          <w:lang w:val="pt_PT" w:bidi="pt_PT"/>
        </w:rPr>
      </w:r>
      <w:r>
        <w:rPr>
          <w:lang w:val="pt_PT" w:bidi="pt_PT"/>
        </w:rPr>
        <w:t>Encene os líderes religiosos viajando de Jerusalém para Genesaré.</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líderes religiosos: “Por que vocês estão indo para lá? O que vocês esperam encontrar em Genesaré?”.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líderes religiosos observando o que está acontecendo ao redor de Jesus. Como você acha que eles estavam se comportando? Será que eles ficavam no fundo da multidão, observando sem chamar atenção, ou empurravam outras pessoas para chegar à frente?</w:t>
      </w:r>
    </w:p>
    <w:p>
      <w:pPr/>
      <w:r>
        <w:rPr>
          <w:lang w:val="pt_PT" w:bidi="pt_PT"/>
        </w:rPr>
      </w:r>
      <w:r>
        <w:rPr>
          <w:lang w:val="pt_PT" w:bidi="pt_PT"/>
        </w:rPr>
        <w:t>Encene os discípulos comendo sem lavar suas mãos de maneira especial.</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líderes religiosos: “O que vocês estão pensando agora?"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líderes religiosos reclamando com Jesus sobre os discípulos. Encene Jesus respondendo a eles.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O que você está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respondendo aos líderes religiosos.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líderes religiosos: “Como vocês estão se sentindo sobre Jesus falar com vocês assim?”. Você pode ouvir coisas como:</w:t>
      </w:r>
    </w:p>
    <w:p>
      <w:pPr>
        <w:pStyle w:val="ListBullet"/>
        <w:spacing w:line="240" w:lineRule="auto"/>
        <w:ind w:left="720"/>
      </w:pPr>
      <w:r>
        <w:rPr>
          <w:lang w:val="pt_PT" w:bidi="pt_PT"/>
        </w:rPr>
      </w:r>
      <w:r>
        <w:rPr>
          <w:lang w:val="pt_PT" w:bidi="pt_PT"/>
        </w:rPr>
        <w:t>Pergunte aos atores que interpretam a multidão: “O que vocês pensam de Jesus falar com os líderes religiosos dessa forma?"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agora se dirigindo às multidões. Pense sobre o que os líderes religiosos estão fazendo neste momento: você acha que eles saíram, ou acha que ainda estão lá? Se eles ainda estão lá, como você acha que eles estão olhando para isso? Que expressão está em seus rostos?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“O que vocês pensam sobre o que Jesus disse à multidão?”.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discípulos dizendo a Jesus sobre os líderes religiosos estarem ofendidos.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resposta de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Pedro pedindo a Jesus uma explicação sobre o que ele havia dito anteriormente às multidões.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“Como você está se sentindo com relação à pergunta que Pedro fez?"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resposta de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“O que vocês estão pensando agora?"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Fariseus</w:t>
      </w:r>
      <w:r>
        <w:rPr>
          <w:lang w:val="pt_PT" w:bidi="pt_PT"/>
        </w:rPr>
        <w:t xml:space="preserve"> e </w:t>
      </w:r>
      <w:r>
        <w:rPr>
          <w:lang w:val="pt_PT" w:bidi="pt_PT"/>
        </w:rPr>
        <w:t>escribas</w:t>
      </w:r>
      <w:r>
        <w:rPr>
          <w:lang w:val="pt_PT" w:bidi="pt_PT"/>
        </w:rPr>
        <w:t>, ou doutores na lei, eram dois grupos de líderes religiosos. Use a mesma palavra que você usou em passagens anteriores. Essas palavras estão no Glossário Mestre também.</w:t>
      </w:r>
    </w:p>
    <w:p>
      <w:pPr/>
      <w:r>
        <w:rPr>
          <w:lang w:val="pt_PT" w:bidi="pt_PT"/>
        </w:rPr>
      </w:r>
      <w:r>
        <w:rPr>
          <w:lang w:val="pt_PT" w:bidi="pt_PT"/>
        </w:rPr>
        <w:t xml:space="preserve">Use a mesma palavra para </w:t>
      </w:r>
      <w:r>
        <w:rPr>
          <w:b/>
          <w:lang w:val="pt_PT" w:bidi="pt_PT"/>
        </w:rPr>
        <w:t>discípulos</w:t>
      </w:r>
      <w:r>
        <w:rPr>
          <w:lang w:val="pt_PT" w:bidi="pt_PT"/>
        </w:rPr>
        <w:t xml:space="preserve"> que você usou em passagens anteriores. A palavra </w:t>
      </w:r>
      <w:r>
        <w:rPr>
          <w:lang w:val="pt_PT" w:bidi="pt_PT"/>
        </w:rPr>
        <w:t>discípulos</w:t>
      </w:r>
      <w:r>
        <w:rPr>
          <w:lang w:val="pt_PT" w:bidi="pt_PT"/>
        </w:rPr>
        <w:t xml:space="preserve"> está no Glossário Mestre.</w:t>
      </w:r>
    </w:p>
    <w:p>
      <w:pPr/>
      <w:r>
        <w:rPr>
          <w:lang w:val="pt_PT" w:bidi="pt_PT"/>
        </w:rPr>
      </w:r>
      <w:r>
        <w:rPr>
          <w:lang w:val="pt_PT" w:bidi="pt_PT"/>
        </w:rPr>
        <w:t xml:space="preserve">Os líderes religiosos reclamam que os discípulos desobedecem à </w:t>
      </w:r>
      <w:r>
        <w:rPr>
          <w:b/>
          <w:lang w:val="pt_PT" w:bidi="pt_PT"/>
        </w:rPr>
        <w:t>tradição dos anciãos</w:t>
      </w:r>
      <w:r>
        <w:rPr>
          <w:lang w:val="pt_PT" w:bidi="pt_PT"/>
        </w:rPr>
        <w:t>. Os “anciãos” nesse contexto significam seus antepassados. “Tradição dos anciãos” significa as regras e costumes que os antepassados haviam criado e estabelecido.</w:t>
      </w:r>
    </w:p>
    <w:p>
      <w:pPr/>
      <w:r>
        <w:rPr>
          <w:lang w:val="pt_PT" w:bidi="pt_PT"/>
        </w:rPr>
      </w:r>
      <w:r>
        <w:rPr>
          <w:lang w:val="pt_PT" w:bidi="pt_PT"/>
        </w:rPr>
        <w:t xml:space="preserve">Os líderes religiosos reclamam que os discípulos não estão </w:t>
      </w:r>
      <w:r>
        <w:rPr>
          <w:b/>
          <w:lang w:val="pt_PT" w:bidi="pt_PT"/>
        </w:rPr>
        <w:t>lavando suas mãos</w:t>
      </w:r>
      <w:r>
        <w:rPr>
          <w:lang w:val="pt_PT" w:bidi="pt_PT"/>
        </w:rPr>
        <w:t xml:space="preserve"> antes de comer. Isso não tinha nada a ver com higiene, mas apenas com cerimônias religiosas. Você pode querer dizer algo como “os discípulos não estão lavando suas mãos da maneira correta” ou “eles não estão lavando suas mãos de acordo com as regras que nossos antepassados deram”.</w:t>
      </w:r>
    </w:p>
    <w:p>
      <w:pPr/>
      <w:r>
        <w:rPr>
          <w:lang w:val="pt_PT" w:bidi="pt_PT"/>
        </w:rPr>
      </w:r>
      <w:r>
        <w:rPr>
          <w:lang w:val="pt_PT" w:bidi="pt_PT"/>
        </w:rPr>
        <w:t xml:space="preserve">Jesus diz aos líderes religiosos que eles estão quebrando os </w:t>
      </w:r>
      <w:r>
        <w:rPr>
          <w:b/>
          <w:lang w:val="pt_PT" w:bidi="pt_PT"/>
        </w:rPr>
        <w:t>mandamentos de Deus</w:t>
      </w:r>
      <w:r>
        <w:rPr>
          <w:lang w:val="pt_PT" w:bidi="pt_PT"/>
        </w:rPr>
        <w:t xml:space="preserve">. Os mandamentos são a lei de Deus. Use a mesma palavra que você usou em passagens anteriores. A palavra </w:t>
      </w:r>
      <w:r>
        <w:rPr>
          <w:lang w:val="pt_PT" w:bidi="pt_PT"/>
        </w:rPr>
        <w:t>mandamento</w:t>
      </w:r>
      <w:r>
        <w:rPr>
          <w:lang w:val="pt_PT" w:bidi="pt_PT"/>
        </w:rPr>
        <w:t xml:space="preserve"> ou </w:t>
      </w:r>
      <w:r>
        <w:rPr>
          <w:lang w:val="pt_PT" w:bidi="pt_PT"/>
        </w:rPr>
        <w:t>lei</w:t>
      </w:r>
      <w:r>
        <w:rPr>
          <w:lang w:val="pt_PT" w:bidi="pt_PT"/>
        </w:rPr>
        <w:t xml:space="preserve"> está no Glossário Mestre.</w:t>
      </w:r>
    </w:p>
    <w:p>
      <w:pPr/>
      <w:r>
        <w:rPr>
          <w:lang w:val="pt_PT" w:bidi="pt_PT"/>
        </w:rPr>
      </w:r>
      <w:r>
        <w:rPr>
          <w:b/>
          <w:lang w:val="pt_PT" w:bidi="pt_PT"/>
        </w:rPr>
        <w:t>Honrar</w:t>
      </w:r>
      <w:r>
        <w:rPr>
          <w:lang w:val="pt_PT" w:bidi="pt_PT"/>
        </w:rPr>
        <w:t xml:space="preserve"> seu pai e mãe significa tratá-los com respeito. </w:t>
      </w:r>
      <w:r>
        <w:rPr>
          <w:b/>
          <w:lang w:val="pt_PT" w:bidi="pt_PT"/>
        </w:rPr>
        <w:t>Ofendê-los</w:t>
      </w:r>
      <w:r>
        <w:rPr>
          <w:lang w:val="pt_PT" w:bidi="pt_PT"/>
        </w:rPr>
        <w:t xml:space="preserve"> é o oposto. Ofender significa falar coisas ruins sobre uma pessoa ou agir de maneira que a faça sentir-se muito envergonhada.</w:t>
      </w:r>
    </w:p>
    <w:p>
      <w:pPr/>
      <w:r>
        <w:rPr>
          <w:lang w:val="pt_PT" w:bidi="pt_PT"/>
        </w:rPr>
      </w:r>
      <w:r>
        <w:rPr>
          <w:lang w:val="pt_PT" w:bidi="pt_PT"/>
        </w:rPr>
        <w:t xml:space="preserve">Jesus diz que por causa das regras que os próprios líderes religiosos fizeram, eles têm </w:t>
      </w:r>
      <w:r>
        <w:rPr>
          <w:b/>
          <w:lang w:val="pt_PT" w:bidi="pt_PT"/>
        </w:rPr>
        <w:t>anulado</w:t>
      </w:r>
      <w:r>
        <w:rPr>
          <w:lang w:val="pt_PT" w:bidi="pt_PT"/>
        </w:rPr>
        <w:t xml:space="preserve"> ou cancelado a palavra de Deus. Isso significa que eles desobedeceram e ignoraram a palavra de Deus.</w:t>
      </w:r>
    </w:p>
    <w:p>
      <w:pPr/>
      <w:r>
        <w:rPr>
          <w:lang w:val="pt_PT" w:bidi="pt_PT"/>
        </w:rPr>
      </w:r>
      <w:r>
        <w:rPr>
          <w:lang w:val="pt_PT" w:bidi="pt_PT"/>
        </w:rPr>
        <w:t xml:space="preserve">Jesus diz que Isaías </w:t>
      </w:r>
      <w:r>
        <w:rPr>
          <w:b/>
          <w:lang w:val="pt_PT" w:bidi="pt_PT"/>
        </w:rPr>
        <w:t>profetizou</w:t>
      </w:r>
      <w:r>
        <w:rPr>
          <w:lang w:val="pt_PT" w:bidi="pt_PT"/>
        </w:rPr>
        <w:t xml:space="preserve"> sobre os líderes religiosos. Isso significa que o que Isaías havia dito sobre as pessoas no tempo dele há muito tempo, também se aplicava para os líderes religiosos. Jesus faz essa declaração soar como se Isaías tivesse dito essas palavras especificamente sobre aqueles líderes religiosos. </w:t>
      </w:r>
      <w:r>
        <w:rPr>
          <w:b/>
          <w:lang w:val="pt_PT" w:bidi="pt_PT"/>
        </w:rPr>
        <w:t>Profetizar</w:t>
      </w:r>
      <w:r>
        <w:rPr>
          <w:lang w:val="pt_PT" w:bidi="pt_PT"/>
        </w:rPr>
        <w:t xml:space="preserve"> está no Glossário Mestre. Mas nessa história, você também pode dizer que Isaías “falou”, em vez de usar a palavra profetizar.</w:t>
      </w:r>
    </w:p>
    <w:p>
      <w:pPr/>
      <w:r>
        <w:rPr>
          <w:lang w:val="pt_PT" w:bidi="pt_PT"/>
        </w:rPr>
      </w:r>
      <w:r>
        <w:rPr>
          <w:lang w:val="pt_PT" w:bidi="pt_PT"/>
        </w:rPr>
        <w:t xml:space="preserve">Isaías havia dito que as pessoas honravam a Deus apenas com os </w:t>
      </w:r>
      <w:r>
        <w:rPr>
          <w:b/>
          <w:lang w:val="pt_PT" w:bidi="pt_PT"/>
        </w:rPr>
        <w:t>lábios</w:t>
      </w:r>
      <w:r>
        <w:rPr>
          <w:lang w:val="pt_PT" w:bidi="pt_PT"/>
        </w:rPr>
        <w:t>. Isso significa que as pessoas falavam como se estivessem honrando a Deus. Você também pode dizer que eles honraram a Deus com suas bocas ou com suas palavras.</w:t>
      </w:r>
    </w:p>
    <w:p>
      <w:pPr/>
      <w:r>
        <w:rPr>
          <w:lang w:val="pt_PT" w:bidi="pt_PT"/>
        </w:rPr>
      </w:r>
      <w:r>
        <w:rPr>
          <w:lang w:val="pt_PT" w:bidi="pt_PT"/>
        </w:rPr>
        <w:t xml:space="preserve">Mas Isaías disse que o </w:t>
      </w:r>
      <w:r>
        <w:rPr>
          <w:b/>
          <w:lang w:val="pt_PT" w:bidi="pt_PT"/>
        </w:rPr>
        <w:t>coração</w:t>
      </w:r>
      <w:r>
        <w:rPr>
          <w:lang w:val="pt_PT" w:bidi="pt_PT"/>
        </w:rPr>
        <w:t xml:space="preserve"> deles estava longe de Deus. Na Bíblia, o coração é considerado o lugar em que uma pessoa sente e toma decisões. Quando o coração está longe de Deus, isso quer dizer que as pessoas não se comportam motivadas pelo amor a Deus. Use a mesma palavra para coração que você usou em passagens anteriores. A palavra </w:t>
      </w:r>
      <w:r>
        <w:rPr>
          <w:lang w:val="pt_PT" w:bidi="pt_PT"/>
        </w:rPr>
        <w:t>coração</w:t>
      </w:r>
      <w:r>
        <w:rPr>
          <w:lang w:val="pt_PT" w:bidi="pt_PT"/>
        </w:rPr>
        <w:t xml:space="preserve"> está no Glossário Mestre.</w:t>
      </w:r>
    </w:p>
    <w:p>
      <w:pPr/>
      <w:r>
        <w:rPr>
          <w:lang w:val="pt_PT" w:bidi="pt_PT"/>
        </w:rPr>
      </w:r>
      <w:r>
        <w:rPr>
          <w:lang w:val="pt_PT" w:bidi="pt_PT"/>
        </w:rPr>
        <w:t xml:space="preserve">Jesus ensina à multidão que o que se coloca na boca não </w:t>
      </w:r>
      <w:r>
        <w:rPr>
          <w:b/>
          <w:lang w:val="pt_PT" w:bidi="pt_PT"/>
        </w:rPr>
        <w:t>contamina</w:t>
      </w:r>
      <w:r>
        <w:rPr>
          <w:lang w:val="pt_PT" w:bidi="pt_PT"/>
        </w:rPr>
        <w:t xml:space="preserve"> a pessoa nem a torna </w:t>
      </w:r>
      <w:r>
        <w:rPr>
          <w:b/>
          <w:lang w:val="pt_PT" w:bidi="pt_PT"/>
        </w:rPr>
        <w:t>impura</w:t>
      </w:r>
      <w:r>
        <w:rPr>
          <w:lang w:val="pt_PT" w:bidi="pt_PT"/>
        </w:rPr>
        <w:t xml:space="preserve">. Alguém que é impuro não está aceitável diante de Deus. Use a mesma palavra que você usou em passagens anteriores. As palavras </w:t>
      </w:r>
      <w:r>
        <w:rPr>
          <w:lang w:val="pt_PT" w:bidi="pt_PT"/>
        </w:rPr>
        <w:t>puro e impuro</w:t>
      </w:r>
      <w:r>
        <w:rPr>
          <w:lang w:val="pt_PT" w:bidi="pt_PT"/>
        </w:rPr>
        <w:t xml:space="preserve"> estão no Glossário Mestre.</w:t>
      </w:r>
    </w:p>
    <w:p>
      <w:pPr/>
      <w:r>
        <w:rPr>
          <w:lang w:val="pt_PT" w:bidi="pt_PT"/>
        </w:rPr>
      </w:r>
      <w:r>
        <w:rPr>
          <w:lang w:val="pt_PT" w:bidi="pt_PT"/>
        </w:rPr>
        <w:t xml:space="preserve">Quando uma pessoa cega lidera outra pessoa cega, ambas podem cair numa </w:t>
      </w:r>
      <w:r>
        <w:rPr>
          <w:b/>
          <w:lang w:val="pt_PT" w:bidi="pt_PT"/>
        </w:rPr>
        <w:t>vala</w:t>
      </w:r>
      <w:r>
        <w:rPr>
          <w:lang w:val="pt_PT" w:bidi="pt_PT"/>
        </w:rPr>
        <w:t xml:space="preserve"> ou num </w:t>
      </w:r>
      <w:r>
        <w:rPr>
          <w:b/>
          <w:lang w:val="pt_PT" w:bidi="pt_PT"/>
        </w:rPr>
        <w:t>poço</w:t>
      </w:r>
      <w:r>
        <w:rPr>
          <w:lang w:val="pt_PT" w:bidi="pt_PT"/>
        </w:rPr>
        <w:t>. Você pode usar uma palavra para qualquer tipo de buraco em que uma pessoa possa cair.</w:t>
      </w:r>
    </w:p>
    <w:p>
      <w:pPr/>
      <w:r>
        <w:rPr>
          <w:lang w:val="pt_PT" w:bidi="pt_PT"/>
        </w:rPr>
      </w:r>
      <w:r>
        <w:rPr>
          <w:lang w:val="pt_PT" w:bidi="pt_PT"/>
        </w:rPr>
        <w:t xml:space="preserve">Ter </w:t>
      </w:r>
      <w:r>
        <w:rPr>
          <w:b/>
          <w:lang w:val="pt_PT" w:bidi="pt_PT"/>
        </w:rPr>
        <w:t>pensamentos malignos</w:t>
      </w:r>
      <w:r>
        <w:rPr>
          <w:lang w:val="pt_PT" w:bidi="pt_PT"/>
        </w:rPr>
        <w:t xml:space="preserve"> quer dizer pensar coisas ruins em geral. Pensar em algo ruim pode levar uma pessoa a, muitas vezes, fazer coisas ruins.</w:t>
      </w:r>
    </w:p>
    <w:p>
      <w:pPr/>
      <w:r>
        <w:rPr>
          <w:lang w:val="pt_PT" w:bidi="pt_PT"/>
        </w:rPr>
      </w:r>
      <w:r>
        <w:rPr>
          <w:b/>
          <w:lang w:val="pt_PT" w:bidi="pt_PT"/>
        </w:rPr>
        <w:t>Assassinar</w:t>
      </w:r>
      <w:r>
        <w:rPr>
          <w:lang w:val="pt_PT" w:bidi="pt_PT"/>
        </w:rPr>
        <w:t xml:space="preserve"> significa matar alguém, por exemplo, por ódio ou inveja. Matar alguém numa batalha, ou caso o governo execute alguém depois de um processo judicial correto, não é considerado assassinato.</w:t>
      </w:r>
    </w:p>
    <w:p>
      <w:pPr/>
      <w:r>
        <w:rPr>
          <w:lang w:val="pt_PT" w:bidi="pt_PT"/>
        </w:rPr>
      </w:r>
      <w:r>
        <w:rPr>
          <w:lang w:val="pt_PT" w:bidi="pt_PT"/>
        </w:rPr>
        <w:t>Adultério</w:t>
      </w:r>
      <w:r>
        <w:rPr>
          <w:lang w:val="pt_PT" w:bidi="pt_PT"/>
        </w:rPr>
        <w:t xml:space="preserve"> é quando uma pessoa casada tem relações sexuais com outra pessoa, que não o seu cônjuge.</w:t>
      </w:r>
    </w:p>
    <w:p>
      <w:pPr/>
      <w:r>
        <w:rPr>
          <w:lang w:val="pt_PT" w:bidi="pt_PT"/>
        </w:rPr>
      </w:r>
      <w:r>
        <w:rPr>
          <w:lang w:val="pt_PT" w:bidi="pt_PT"/>
        </w:rPr>
        <w:t xml:space="preserve">O termo </w:t>
      </w:r>
      <w:r>
        <w:rPr>
          <w:b/>
          <w:lang w:val="pt_PT" w:bidi="pt_PT"/>
        </w:rPr>
        <w:t>imoralidade sexual</w:t>
      </w:r>
      <w:r>
        <w:rPr>
          <w:lang w:val="pt_PT" w:bidi="pt_PT"/>
        </w:rPr>
        <w:t xml:space="preserve"> refere-se a qualquer pecado envolvendo sexo, incluindo prostituição, estupro, assistir pornografia ou manter relações sexuais fora do casamento.</w:t>
      </w:r>
    </w:p>
    <w:p>
      <w:pPr/>
      <w:r>
        <w:rPr>
          <w:lang w:val="pt_PT" w:bidi="pt_PT"/>
        </w:rPr>
      </w:r>
      <w:r>
        <w:rPr>
          <w:b/>
          <w:lang w:val="pt_PT" w:bidi="pt_PT"/>
        </w:rPr>
        <w:t>Roubar</w:t>
      </w:r>
      <w:r>
        <w:rPr>
          <w:lang w:val="pt_PT" w:bidi="pt_PT"/>
        </w:rPr>
        <w:t xml:space="preserve"> significar apoderar-se de algo que não pertence a você.</w:t>
      </w:r>
    </w:p>
    <w:p>
      <w:pPr/>
      <w:r>
        <w:rPr>
          <w:lang w:val="pt_PT" w:bidi="pt_PT"/>
        </w:rPr>
      </w:r>
      <w:r>
        <w:rPr>
          <w:b/>
          <w:lang w:val="pt_PT" w:bidi="pt_PT"/>
        </w:rPr>
        <w:t>Dar um falso testemunho</w:t>
      </w:r>
      <w:r>
        <w:rPr>
          <w:lang w:val="pt_PT" w:bidi="pt_PT"/>
        </w:rPr>
        <w:t xml:space="preserve"> significa mentir sobre algo diante de um processo judicial.</w:t>
      </w:r>
    </w:p>
    <w:p>
      <w:pPr/>
      <w:r>
        <w:rPr>
          <w:lang w:val="pt_PT" w:bidi="pt_PT"/>
        </w:rPr>
      </w:r>
      <w:r>
        <w:rPr>
          <w:b/>
          <w:lang w:val="pt_PT" w:bidi="pt_PT"/>
        </w:rPr>
        <w:t>Caluniar</w:t>
      </w:r>
      <w:r>
        <w:rPr>
          <w:lang w:val="pt_PT" w:bidi="pt_PT"/>
        </w:rPr>
        <w:t xml:space="preserve"> significa falar coisas ruins sobre outra pessoa.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15:21–28</w:t>
      </w:r>
      <w:r>
        <w:rPr>
          <w:lang w:val="pt_PT" w:bidi="pt_PT"/>
        </w:rPr>
      </w:r>
    </w:p>
    <w:p>
      <w:pPr>
        <w:pStyle w:val="Heading3"/>
      </w:pPr>
      <w:r>
        <w:rPr>
          <w:lang w:val="pt_PT" w:bidi="pt_PT"/>
        </w:rPr>
        <w:t>Ouvir e Sentir</w:t>
      </w:r>
    </w:p>
    <w:p>
      <w:pPr/>
      <w:r>
        <w:rPr>
          <w:lang w:val="pt_PT" w:bidi="pt_PT"/>
        </w:rPr>
      </w:r>
      <w:r>
        <w:rPr>
          <w:lang w:val="pt_PT" w:bidi="pt_PT"/>
        </w:rPr>
        <w:t>Ouçam Mateus 15.21–28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Até agora, tudo o que Jesus fez após começar a pregar aconteceu num local chamado Galileia. Agora, pela primeira vez, ele está deixando seu próprio país. Juntamente com seus discípulos, Jesus vai para a Fenícia, um país que fica ao norte de Israel. Sidom e Tiro são duas cidades deste país. As pessoas que vivem ali nessa região não são judias.</w:t>
      </w:r>
    </w:p>
    <w:p>
      <w:pPr/>
      <w:r>
        <w:rPr>
          <w:lang w:val="pt_PT" w:bidi="pt_PT"/>
        </w:rPr>
      </w:r>
      <w:r>
        <w:rPr>
          <w:lang w:val="pt_PT" w:bidi="pt_PT"/>
        </w:rPr>
        <w:t>Mostre às pessoas um mapa em que apareça Israel e a Fenícia. Aponte onde fica Genesaré, onde Jesus estava na história anterior e onde estão as cidades de Tiro e Sidom.</w:t>
      </w:r>
    </w:p>
    <w:p>
      <w:pPr/>
      <w:r>
        <w:rPr>
          <w:lang w:val="pt_PT" w:bidi="pt_PT"/>
        </w:rPr>
      </w:r>
      <w:r>
        <w:rPr>
          <w:lang w:val="pt_PT" w:bidi="pt_PT"/>
        </w:rPr>
        <w:t>Os judeus acreditavam que se tivessem relações com não-judias, eles se tornariam impuros. Mas na história anterior, Jesus estava ensinando às pessoas que a comida ou qualquer outra coisa externa não poderia tornar alguém impuro e inaceitável diante de Deus. Apenas o pecado faz com que uma pessoa fique impura. Então, encontros com não-judeus também não tornariam uma pessoa impura. Jesus provavelmente está indo para essa área especialmente para deixar isso claro.</w:t>
      </w:r>
    </w:p>
    <w:p>
      <w:pPr/>
      <w:r>
        <w:rPr>
          <w:lang w:val="pt_PT" w:bidi="pt_PT"/>
        </w:rPr>
      </w:r>
      <w:r>
        <w:rPr>
          <w:lang w:val="pt_PT" w:bidi="pt_PT"/>
        </w:rPr>
        <w:t>Você pode contar uma história sobre pessoas de um grupo que não querem interagir com pessoas de outro grupo?</w:t>
      </w:r>
    </w:p>
    <w:p>
      <w:pPr/>
      <w:r>
        <w:rPr>
          <w:lang w:val="pt_PT" w:bidi="pt_PT"/>
        </w:rPr>
      </w:r>
      <w:r>
        <w:rPr>
          <w:lang w:val="pt_PT" w:bidi="pt_PT"/>
        </w:rPr>
        <w:t>A mulher que vem a Jesus é uma cananeia. No Antigo Testamento, os cananeus são os inimigos dos israelitas. Eles habitavam no país que Deus havia prometido dar os descendentes de Abraão. Os cananeus adoravam muitos deuses diferentes e cometiam muitos pecados de acordo com as leis de Deus. Deus havia dito aos israelitas para expulsarem os cananeus daquele território.</w:t>
      </w:r>
    </w:p>
    <w:p>
      <w:pPr/>
      <w:r>
        <w:rPr>
          <w:lang w:val="pt_PT" w:bidi="pt_PT"/>
        </w:rPr>
      </w:r>
      <w:r>
        <w:rPr>
          <w:lang w:val="pt_PT" w:bidi="pt_PT"/>
        </w:rPr>
        <w:t>A filha daquela mulher não está bem. Um demônio a está incomodando. Alguns demônios deixavam as pessoas surdas ou incapazes de falar, ou causavam ataques que faziam as pessoas caírem e se machucarem. A mulher não diz o que o demônio está fazendo com sua filha, mas deixa claro que ela está sofrendo muito.</w:t>
      </w:r>
    </w:p>
    <w:p>
      <w:pPr/>
      <w:r>
        <w:rPr>
          <w:lang w:val="pt_PT" w:bidi="pt_PT"/>
        </w:rPr>
      </w:r>
      <w:r>
        <w:rPr>
          <w:lang w:val="pt_PT" w:bidi="pt_PT"/>
        </w:rPr>
        <w:t>A mulher vem a Jesus e, embora ela não seja judia, chama Jesus de "Senhor" e "filho de Davi". Filho de Davi é uma expressão que significa descendente de Davi. Davi era o rei mais amado dos judeus, que viveu há muito tempo. Deus havia dito aos judeus que o Messias, o rei prometido e Salvador seria um descendente da linhagem de Davi. É surpreendente que esta mulher, que não é judia, saiba a respeito Messias. Ao chamá-lo de "Senhor" e "Filho de Davi", ela deixa claro que acredita que Jesus é o Messias prometido. Isto é ainda mais surpreendente! Os líderes religiosos judeus não acreditavam e nem aceitavam que Jesus era fosse o Messias, mas essa mulher estrangeira acreditava.</w:t>
      </w:r>
    </w:p>
    <w:p>
      <w:pPr/>
      <w:r>
        <w:rPr>
          <w:lang w:val="pt_PT" w:bidi="pt_PT"/>
        </w:rPr>
      </w:r>
      <w:r>
        <w:rPr>
          <w:lang w:val="pt_PT" w:bidi="pt_PT"/>
        </w:rPr>
        <w:t>A mulher continua chamando, Jesus a ignora e, depois de algum tempo, os discípulos começam a ficar cansados de sua insistência. Eles querem que Jesus mande ela para longe. Não sabemos se a ideia é que Jesus a mandasse embora ou que faria o que ela desejava para que ela se fosse.</w:t>
      </w:r>
    </w:p>
    <w:p>
      <w:pPr/>
      <w:r>
        <w:rPr>
          <w:lang w:val="pt_PT" w:bidi="pt_PT"/>
        </w:rPr>
      </w:r>
      <w:r>
        <w:rPr>
          <w:lang w:val="pt_PT" w:bidi="pt_PT"/>
        </w:rPr>
        <w:t>Jesus responde dizendo que ela foi enviado apenas para as ovelhas perdidas da casa de Israel. Isso indica que a missão de Jesus é somente para o povo de Israel. Jesus os compara com as ovelhas perdidas porque o povo de Israel precisa de um Salvador, assim como as ovelhas que se perderam e precisam de ajuda.</w:t>
      </w:r>
    </w:p>
    <w:p>
      <w:pPr/>
      <w:r>
        <w:rPr>
          <w:lang w:val="pt_PT" w:bidi="pt_PT"/>
        </w:rPr>
      </w:r>
      <w:r>
        <w:rPr>
          <w:lang w:val="pt_PT" w:bidi="pt_PT"/>
        </w:rPr>
        <w:t>O que Jesus está dizendo aqui deve soar muito familiar para os discípulos, porque há algum tempo, quando ele deu instruções aos discípulos para irem falar às pessoas sobre o Reino dos Céus, eles não deveriam pregar aos não-judeus, mas apenas às ovelhas perdidas de Israel! (Você pode ouvir isso novamente em Mateus 10.5–8).</w:t>
      </w:r>
    </w:p>
    <w:p>
      <w:pPr/>
      <w:r>
        <w:rPr>
          <w:lang w:val="pt_PT" w:bidi="pt_PT"/>
        </w:rPr>
      </w:r>
      <w:r>
        <w:rPr>
          <w:lang w:val="pt_PT" w:bidi="pt_PT"/>
        </w:rPr>
        <w:t>Mas a mulher não desiste. Ela se coloca à frente e se ajoelha diante de Jesus. Novamente, ela está implorando por ajuda. Jesus parece dar uma resposta muito rude para a situação. Ele diz que é errado dar aos cães a comida que deve ser para as crianças. Ele está usando uma linguagem figurada aqui. O pão das crianças representa os bens que Deus quer conceder ao povo judeu. Os cães então representam qualquer um que não seja judeu. Os cães eram considerados animais impuros, assim com as pessoas que não eram judias. Jesus está dizendo que ela não merece nada de bom que ele possa fazer já que ela não é judia.</w:t>
      </w:r>
    </w:p>
    <w:p>
      <w:pPr/>
      <w:r>
        <w:rPr>
          <w:lang w:val="pt_PT" w:bidi="pt_PT"/>
        </w:rPr>
      </w:r>
      <w:r>
        <w:rPr>
          <w:lang w:val="pt_PT" w:bidi="pt_PT"/>
        </w:rPr>
        <w:t>Mas a mulher é muito corajosa! Ela não fica zangada por Jesus afrontá-la, e não desiste. Ela dá uma resposta muito inteligente: "Mas até mesmo os cães comem as migalhas que caem da mesa!". O que ela quer dizer, na verdade, é que não merece nada do que Jesus possa fazer de bom por ela, mas também sabe que ele tem poder suficiente para ajudar todos os judeus e, depois disso, os não-judeus também!</w:t>
      </w:r>
    </w:p>
    <w:p>
      <w:pPr/>
      <w:r>
        <w:rPr>
          <w:lang w:val="pt_PT" w:bidi="pt_PT"/>
        </w:rPr>
      </w:r>
      <w:r>
        <w:rPr>
          <w:lang w:val="pt_PT" w:bidi="pt_PT"/>
        </w:rPr>
        <w:t>Isto o convence: Jesus diz que ela tem uma grande fé e que fará o que ela quiser. Imediatamente, de volta para casa, sua filha está curada, mesmo que a mulher ainda não saiba disso!</w:t>
      </w:r>
    </w:p>
    <w:p>
      <w:pPr/>
      <w:r>
        <w:rPr>
          <w:lang w:val="pt_PT" w:bidi="pt_PT"/>
        </w:rPr>
      </w:r>
      <w:r>
        <w:rPr>
          <w:lang w:val="pt_PT" w:bidi="pt_PT"/>
        </w:rPr>
        <w:t>A resposta de Jesus à mulher nesta história pode parecer um pouco estranha. Primeiro, Jesus está respondendo à mulher cananeia como qualquer judeu faria — não muito amigável! Mas parece que tudo isso era necessário para testá-la e ver o quanto ela acreditava nele. É possível que Jesus tenha usado isso como uma lição para os discípulos. Jesus estava começando a ensinar aos discípulos que ele não veio somente para o povo de Israel. Esta pequena história marca uma grande mudança!</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Ajude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deixa a área de Genesaré e vai para a região de Tiro e Sidom.</w:t>
      </w:r>
    </w:p>
    <w:p>
      <w:pPr/>
      <w:r>
        <w:rPr>
          <w:lang w:val="pt_PT" w:bidi="pt_PT"/>
        </w:rPr>
      </w:r>
      <w:r>
        <w:rPr>
          <w:b/>
          <w:lang w:val="pt_PT" w:bidi="pt_PT"/>
        </w:rPr>
        <w:t>Segunda cena:</w:t>
      </w:r>
      <w:r>
        <w:rPr>
          <w:lang w:val="pt_PT" w:bidi="pt_PT"/>
        </w:rPr>
        <w:t xml:space="preserve"> uma conversa entre Jesus e a mulher cananeia.</w:t>
      </w:r>
    </w:p>
    <w:p>
      <w:pPr/>
      <w:r>
        <w:rPr>
          <w:lang w:val="pt_PT" w:bidi="pt_PT"/>
        </w:rPr>
      </w:r>
      <w:r>
        <w:rPr>
          <w:lang w:val="pt_PT" w:bidi="pt_PT"/>
        </w:rPr>
        <w:t>A segunda cena tem quatro partes.</w:t>
      </w:r>
    </w:p>
    <w:p>
      <w:pPr/>
      <w:r>
        <w:rPr>
          <w:lang w:val="pt_PT" w:bidi="pt_PT"/>
        </w:rPr>
      </w:r>
      <w:r>
        <w:rPr>
          <w:lang w:val="pt_PT" w:bidi="pt_PT"/>
        </w:rPr>
        <w:t>Parte 1: a mulher está gritando por Jesus à distância; Jesus a ignora.</w:t>
      </w:r>
    </w:p>
    <w:p>
      <w:pPr/>
      <w:r>
        <w:rPr>
          <w:lang w:val="pt_PT" w:bidi="pt_PT"/>
        </w:rPr>
      </w:r>
      <w:r>
        <w:rPr>
          <w:lang w:val="pt_PT" w:bidi="pt_PT"/>
        </w:rPr>
        <w:t>Parte 2: os discípulos reclamam sobre a mulher; Jesus diz que ele foi enviado apenas para as ovelhas perdidas de Israel.</w:t>
      </w:r>
    </w:p>
    <w:p>
      <w:pPr/>
      <w:r>
        <w:rPr>
          <w:lang w:val="pt_PT" w:bidi="pt_PT"/>
        </w:rPr>
      </w:r>
      <w:r>
        <w:rPr>
          <w:lang w:val="pt_PT" w:bidi="pt_PT"/>
        </w:rPr>
        <w:t>Parte 3: a mulher se ajoelha diante de Jesus; ele diz que não é correto dar a comida dos filhos aos cães.</w:t>
      </w:r>
    </w:p>
    <w:p>
      <w:pPr/>
      <w:r>
        <w:rPr>
          <w:lang w:val="pt_PT" w:bidi="pt_PT"/>
        </w:rPr>
      </w:r>
      <w:r>
        <w:rPr>
          <w:lang w:val="pt_PT" w:bidi="pt_PT"/>
        </w:rPr>
        <w:t>Parte 4: a mulher responde: "Até mesmo os cães comem as migalhas!" Então Jesus diz que ela tem uma grande fé e que fará o que ela quiser.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A mulher cananeia</w:t>
      </w:r>
    </w:p>
    <w:p>
      <w:pPr>
        <w:pStyle w:val="ListBullet"/>
        <w:spacing w:line="240" w:lineRule="auto"/>
        <w:ind w:left="720"/>
      </w:pPr>
      <w:r>
        <w:rPr>
          <w:lang w:val="pt_PT" w:bidi="pt_PT"/>
        </w:rPr>
      </w:r>
      <w:r>
        <w:rPr>
          <w:lang w:val="pt_PT" w:bidi="pt_PT"/>
        </w:rPr>
        <w:t>Sua filha</w:t>
      </w:r>
    </w:p>
    <w:p>
      <w:pPr>
        <w:pStyle w:val="ListBullet"/>
        <w:spacing w:line="240" w:lineRule="auto"/>
        <w:ind w:left="720"/>
      </w:pPr>
      <w:r>
        <w:rPr>
          <w:lang w:val="pt_PT" w:bidi="pt_PT"/>
        </w:rPr>
      </w:r>
      <w:r>
        <w:rPr>
          <w:lang w:val="pt_PT" w:bidi="pt_PT"/>
        </w:rPr>
        <w:t>Os judeus, o povo de Israel</w:t>
      </w:r>
    </w:p>
    <w:p>
      <w:pPr>
        <w:pStyle w:val="ListBullet"/>
        <w:spacing w:line="240" w:lineRule="auto"/>
        <w:ind w:left="720"/>
      </w:pPr>
      <w:r>
        <w:rPr>
          <w:lang w:val="pt_PT" w:bidi="pt_PT"/>
        </w:rPr>
      </w:r>
      <w:r>
        <w:rPr>
          <w:lang w:val="pt_PT" w:bidi="pt_PT"/>
        </w:rPr>
        <w:t>Pessoas não-judias, também chamados pejorativamente de "cães"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A história começa com Mateus dizendo que Jesus foi embora dali. "Embora dali" se refere à Genesaré. Jesus e sues discípulos teriam caminhado por vários dias ou até mesmo por semanas antes de encontrarem uma área ao redor de Tiro e Sidom.</w:t>
      </w:r>
    </w:p>
    <w:p>
      <w:pPr/>
      <w:r>
        <w:rPr>
          <w:lang w:val="pt_PT" w:bidi="pt_PT"/>
        </w:rPr>
      </w:r>
      <w:r>
        <w:rPr>
          <w:lang w:val="pt_PT" w:bidi="pt_PT"/>
        </w:rPr>
        <w:t>Mateus apresenta a mulher cananeia dizendo: "Vejam aqui, uma mulher veio até nós!" Isto deixa claro que o que aconteceu foi inesperado ou surpreendente.</w:t>
      </w:r>
    </w:p>
    <w:p>
      <w:pPr/>
      <w:r>
        <w:rPr>
          <w:lang w:val="pt_PT" w:bidi="pt_PT"/>
        </w:rPr>
      </w:r>
      <w:r>
        <w:rPr>
          <w:lang w:val="pt_PT" w:bidi="pt_PT"/>
        </w:rPr>
        <w:t>Mateus diz que a mulher cananeia veio até Jesus. Isto significa que ela deixou sua casa, talvez até mesmo a sua aldeia, para ir até onde Jesus estava. Parece que as pessoas neste país ouviram histórias sobre Jesus e as coisas que ele fez na Galileia. De alguma forma, ela descobriu onde Jesus estava e foi atrás dele.</w:t>
      </w:r>
    </w:p>
    <w:p>
      <w:pPr/>
      <w:r>
        <w:rPr>
          <w:lang w:val="pt_PT" w:bidi="pt_PT"/>
        </w:rPr>
      </w:r>
      <w:r>
        <w:rPr>
          <w:lang w:val="pt_PT" w:bidi="pt_PT"/>
        </w:rPr>
        <w:t>Você pode encenar a pequena história sobre as crianças e os cães.</w:t>
      </w:r>
    </w:p>
    <w:p>
      <w:pPr/>
      <w:r>
        <w:rPr>
          <w:lang w:val="pt_PT" w:bidi="pt_PT"/>
        </w:rPr>
      </w:r>
      <w:r>
        <w:rPr>
          <w:lang w:val="pt_PT" w:bidi="pt_PT"/>
        </w:rPr>
        <w:t>Jesus diz que não é certo tirar o pão das crianças e jogá-lo aos cães. Ele está usando um exemplo de uma família. O pai de uma família não tiraria a comida dos filhos e jogaria em algum lugar para que os cães pudessem comer.</w:t>
      </w:r>
    </w:p>
    <w:p>
      <w:pPr/>
      <w:r>
        <w:rPr>
          <w:lang w:val="pt_PT" w:bidi="pt_PT"/>
        </w:rPr>
      </w:r>
      <w:r>
        <w:rPr>
          <w:lang w:val="pt_PT" w:bidi="pt_PT"/>
        </w:rPr>
        <w:t>A mulher continua com esta pequena história que Jesus está contando e diz que até mesmo os cães comem as migalhas que caem da mesa de seu mestre. Embora na pequena história de Jesus, os cães possam ter sido apenas cães desgarrados, vagando pela terra e sendo chutados pelas pessoas, a mulher faz os cães soarem como animais de estimação amados, vivendo dentro de casa com a família e sentados sob a mesa enquanto eles comem.</w:t>
      </w:r>
    </w:p>
    <w:p>
      <w:pPr/>
      <w:r>
        <w:rPr>
          <w:lang w:val="pt_PT" w:bidi="pt_PT"/>
        </w:rPr>
      </w:r>
      <w:r>
        <w:rPr>
          <w:lang w:val="pt_PT" w:bidi="pt_PT"/>
        </w:rPr>
        <w:t>Chamar alguém de cão era uma afronta. A mulher transforma o cão da história em um cão doméstico, suavizando inteligentemente o insulto e pedindo simpatia pelo cão — ou seja, por si mesma. Você percebe o quão inteligente ela é?</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A mulher cananeia</w:t>
      </w:r>
    </w:p>
    <w:p>
      <w:pPr>
        <w:pStyle w:val="ListBullet"/>
        <w:spacing w:line="240" w:lineRule="auto"/>
        <w:ind w:left="720"/>
      </w:pPr>
      <w:r>
        <w:rPr>
          <w:lang w:val="pt_PT" w:bidi="pt_PT"/>
        </w:rPr>
      </w:r>
      <w:r>
        <w:rPr>
          <w:lang w:val="pt_PT" w:bidi="pt_PT"/>
        </w:rPr>
        <w:t>Sua filha</w:t>
      </w:r>
    </w:p>
    <w:p>
      <w:pPr>
        <w:pStyle w:val="ListBullet"/>
        <w:spacing w:line="240" w:lineRule="auto"/>
        <w:ind w:left="720"/>
      </w:pPr>
      <w:r>
        <w:rPr>
          <w:lang w:val="pt_PT" w:bidi="pt_PT"/>
        </w:rPr>
      </w:r>
      <w:r>
        <w:rPr>
          <w:lang w:val="pt_PT" w:bidi="pt_PT"/>
        </w:rPr>
        <w:t>Os judeus, o povo de Israel</w:t>
      </w:r>
    </w:p>
    <w:p>
      <w:pPr>
        <w:pStyle w:val="ListBullet"/>
        <w:spacing w:line="240" w:lineRule="auto"/>
        <w:ind w:left="720"/>
      </w:pPr>
      <w:r>
        <w:rPr>
          <w:lang w:val="pt_PT" w:bidi="pt_PT"/>
        </w:rPr>
      </w:r>
      <w:r>
        <w:rPr>
          <w:lang w:val="pt_PT" w:bidi="pt_PT"/>
        </w:rPr>
        <w:t>Pessoas não judias, pejorativamente chamadas de cães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pela segunda vez, interrompa-os em certos momentos.</w:t>
      </w:r>
    </w:p>
    <w:p>
      <w:pPr/>
      <w:r>
        <w:rPr>
          <w:lang w:val="pt_PT" w:bidi="pt_PT"/>
        </w:rPr>
      </w:r>
      <w:r>
        <w:rPr>
          <w:lang w:val="pt_PT" w:bidi="pt_PT"/>
        </w:rPr>
        <w:t>Nesta história, podemos ver Jesus e a mulher cananeia se aproximando cada vez mais um do outro.</w:t>
      </w:r>
    </w:p>
    <w:p>
      <w:pPr>
        <w:pStyle w:val="ListBullet"/>
        <w:spacing w:line="240" w:lineRule="auto"/>
        <w:ind w:left="720"/>
      </w:pPr>
      <w:r>
        <w:rPr>
          <w:lang w:val="pt_PT" w:bidi="pt_PT"/>
        </w:rPr>
      </w:r>
      <w:r>
        <w:rPr>
          <w:lang w:val="pt_PT" w:bidi="pt_PT"/>
        </w:rPr>
        <w:t>Primeiro, ela está chamando por Jesus, provavelmente de algum lugar atrás dele.</w:t>
      </w:r>
    </w:p>
    <w:p>
      <w:pPr>
        <w:pStyle w:val="ListBullet"/>
        <w:spacing w:line="240" w:lineRule="auto"/>
        <w:ind w:left="720"/>
      </w:pPr>
      <w:r>
        <w:rPr>
          <w:lang w:val="pt_PT" w:bidi="pt_PT"/>
        </w:rPr>
      </w:r>
      <w:r>
        <w:rPr>
          <w:lang w:val="pt_PT" w:bidi="pt_PT"/>
        </w:rPr>
        <w:t>Em seguida, os discípulos e Jesus estão falando sobre ela; que está perto o suficiente para ouvir, mas Jesus não está falando diretamente com ela.</w:t>
      </w:r>
    </w:p>
    <w:p>
      <w:pPr>
        <w:pStyle w:val="ListBullet"/>
        <w:spacing w:line="240" w:lineRule="auto"/>
        <w:ind w:left="720"/>
      </w:pPr>
      <w:r>
        <w:rPr>
          <w:lang w:val="pt_PT" w:bidi="pt_PT"/>
        </w:rPr>
      </w:r>
      <w:r>
        <w:rPr>
          <w:lang w:val="pt_PT" w:bidi="pt_PT"/>
        </w:rPr>
        <w:t>Então, a mulher se aproxima de Jesus e se curva diante dele. Ao fazer isso, ela está bloqueando seu caminho, para que ele seja forçado a parar! Jesus agora fala com ela diretamente, mas suas palavras são duras.</w:t>
      </w:r>
    </w:p>
    <w:p>
      <w:pPr>
        <w:pStyle w:val="ListBullet"/>
        <w:spacing w:line="240" w:lineRule="auto"/>
        <w:ind w:left="720"/>
      </w:pPr>
      <w:r>
        <w:rPr>
          <w:lang w:val="pt_PT" w:bidi="pt_PT"/>
        </w:rPr>
      </w:r>
      <w:r>
        <w:rPr>
          <w:lang w:val="pt_PT" w:bidi="pt_PT"/>
        </w:rPr>
        <w:t>A mulher fala com Jesus novamente. Ele responde elogiando a mulher por sua fé e lhe diz que sua filha será curada.</w:t>
      </w:r>
    </w:p>
    <w:p>
      <w:pPr/>
      <w:r>
        <w:rPr>
          <w:lang w:val="pt_PT" w:bidi="pt_PT"/>
        </w:rPr>
      </w:r>
      <w:r>
        <w:rPr>
          <w:lang w:val="pt_PT" w:bidi="pt_PT"/>
        </w:rPr>
        <w:t>É possível ver que a mulher e Jesus se aproximaram fisicamente, e que o vínculo entre eles também se estreitou. Pense sobre como você pode mostrar isso. Talvez Jesus possa ter seu rosto virado para outro lugar e apenas olhar para ela no final? Ou que talvez Jesus estivesse tentando esconder um sorriso em seu rosto, porque ele gostou da conversa, mas estava tentando parecer rígido? Como Jesus responde depois da resposta inteligente da mulher? Você acha que Jesus sorriu, parecia muito feliz ou que ele estava rindo muito?</w:t>
      </w:r>
    </w:p>
    <w:p>
      <w:pPr/>
      <w:r>
        <w:rPr>
          <w:lang w:val="pt_PT" w:bidi="pt_PT"/>
        </w:rPr>
      </w:r>
      <w:r>
        <w:rPr>
          <w:lang w:val="pt_PT" w:bidi="pt_PT"/>
        </w:rPr>
        <w:t>Você precisa pensar sobre qual o tom de voz Jesus nessa história. Experimente contar a história com Jesus tendo uma voz zangada, uma voz amigável ou uma voz neutra. Como isso muda a história se você fizer isso?</w:t>
      </w:r>
    </w:p>
    <w:p>
      <w:pPr/>
      <w:r>
        <w:rPr>
          <w:lang w:val="pt_PT" w:bidi="pt_PT"/>
        </w:rPr>
      </w:r>
      <w:r>
        <w:rPr>
          <w:lang w:val="pt_PT" w:bidi="pt_PT"/>
        </w:rPr>
        <w:t>Pense sobre onde os discípulos estão na história. Como suas expressões faciais mudam enquanto eles estão ouvindo a conversa entre Jesus e a mulher?</w:t>
      </w:r>
    </w:p>
    <w:p>
      <w:pPr/>
      <w:r>
        <w:rPr>
          <w:lang w:val="pt_PT" w:bidi="pt_PT"/>
        </w:rPr>
      </w:r>
      <w:r>
        <w:rPr>
          <w:lang w:val="pt_PT" w:bidi="pt_PT"/>
        </w:rPr>
        <w:t>Encene Jesus e os discípulos deixando a área de Genesaré e viajando pelo longo caminho para a região de Tiro e Sidom.</w:t>
      </w:r>
    </w:p>
    <w:p>
      <w:pPr/>
      <w:r>
        <w:rPr>
          <w:lang w:val="pt_PT" w:bidi="pt_PT"/>
        </w:rPr>
      </w:r>
      <w:r>
        <w:rPr>
          <w:lang w:val="pt_PT" w:bidi="pt_PT"/>
        </w:rPr>
        <w:t>Vocês podem querer encenar a mulher canaanita e sua filha em sua própria casa. Qual poderia ter sido a situação em que a filha se encontrava?</w:t>
      </w:r>
    </w:p>
    <w:p>
      <w:pPr/>
      <w:r>
        <w:rPr>
          <w:lang w:val="pt_PT" w:bidi="pt_PT"/>
        </w:rPr>
      </w:r>
      <w:r>
        <w:rPr>
          <w:lang w:val="pt_PT" w:bidi="pt_PT"/>
        </w:rPr>
        <w:t>Encene a mulher saindo para encontrar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atriz que interpreta a mulher: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mulher seguindo Jesus e os discípulos e chamando por ele.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“O que você está pensando?”. Você pode ouvir coisas como:</w:t>
      </w:r>
    </w:p>
    <w:p>
      <w:pPr>
        <w:pStyle w:val="ListBullet"/>
        <w:spacing w:line="240" w:lineRule="auto"/>
        <w:ind w:left="720"/>
      </w:pPr>
      <w:r>
        <w:rPr>
          <w:lang w:val="pt_PT" w:bidi="pt_PT"/>
        </w:rPr>
      </w:r>
      <w:r>
        <w:rPr>
          <w:lang w:val="pt_PT" w:bidi="pt_PT"/>
        </w:rPr>
        <w:t>Pergunte aos atores que interpretam os discípulos: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discípulos caminhando até Jesus e reclamando sobre a mulher. Encene Jesus respondendo aos discípulos.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atriz que interpreta a mulher: “O que você pensa quando ouve Jesus dizer estas coisas?" Você pode ouvir coisas como:</w:t>
      </w:r>
    </w:p>
    <w:p>
      <w:pPr>
        <w:pStyle w:val="ListBullet"/>
        <w:spacing w:line="240" w:lineRule="auto"/>
        <w:ind w:left="720"/>
      </w:pPr>
      <w:r>
        <w:rPr>
          <w:lang w:val="pt_PT" w:bidi="pt_PT"/>
        </w:rPr>
      </w:r>
      <w:r>
        <w:rPr>
          <w:lang w:val="pt_PT" w:bidi="pt_PT"/>
        </w:rPr>
        <w:t>Pergunte aos atores que interpretam os discípulos: “O que vocês estão pensando?”. Você pode ouvir coisas como:</w:t>
      </w:r>
    </w:p>
    <w:p>
      <w:pPr>
        <w:pStyle w:val="ListBullet"/>
        <w:spacing w:line="240" w:lineRule="auto"/>
        <w:ind w:left="720"/>
      </w:pPr>
      <w:r>
        <w:rPr>
          <w:lang w:val="pt_PT" w:bidi="pt_PT"/>
        </w:rPr>
      </w:r>
      <w:r>
        <w:rPr>
          <w:lang w:val="pt_PT" w:bidi="pt_PT"/>
        </w:rPr>
        <w:t>Pergunte ao ator que interpreta Jesus: “O que você está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mulher caindo aos pés de Jesus. Ela se ajoelha diante dele e toca sua cabeça no chão. Ela está se humilhando diante dele e implorando a ele para que ele tenha misericórdia.</w:t>
      </w:r>
    </w:p>
    <w:p>
      <w:pPr/>
      <w:r>
        <w:rPr>
          <w:lang w:val="pt_PT" w:bidi="pt_PT"/>
        </w:rPr>
      </w:r>
      <w:r>
        <w:rPr>
          <w:lang w:val="pt_PT" w:bidi="pt_PT"/>
        </w:rPr>
        <w:t>Encene o resto do diálogo.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Pergunte à atriz que interpreta a mulher: “Como você está se sentindo?”. Você pode ouvir coisas como:</w:t>
      </w:r>
    </w:p>
    <w:p>
      <w:pPr>
        <w:pStyle w:val="ListBullet"/>
        <w:spacing w:line="240" w:lineRule="auto"/>
        <w:ind w:left="720"/>
      </w:pPr>
      <w:r>
        <w:rPr>
          <w:lang w:val="pt_PT" w:bidi="pt_PT"/>
        </w:rPr>
      </w:r>
      <w:r>
        <w:rPr>
          <w:lang w:val="pt_PT" w:bidi="pt_PT"/>
        </w:rPr>
        <w:t>Pergunte aos atores que interpretam os discípulos: “O que vocês estão pensando?”. Você pode ouvir coisas como:</w:t>
      </w:r>
    </w:p>
    <w:p>
      <w:pPr/>
      <w:r>
        <w:rPr>
          <w:lang w:val="pt_PT" w:bidi="pt_PT"/>
        </w:rPr>
      </w:r>
      <w:r>
        <w:rPr>
          <w:lang w:val="pt_PT" w:bidi="pt_PT"/>
        </w:rPr>
        <w:t>Você pode querer encenar a mãe chegando em casa e encontrando sua filha com saúde!</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A mulher canaanita chama Jesus de “Senhor, </w:t>
      </w:r>
      <w:r>
        <w:rPr>
          <w:b/>
          <w:lang w:val="pt_PT" w:bidi="pt_PT"/>
        </w:rPr>
        <w:t>filho de Davi</w:t>
      </w:r>
      <w:r>
        <w:rPr>
          <w:lang w:val="pt_PT" w:bidi="pt_PT"/>
        </w:rPr>
        <w:t xml:space="preserve">". </w:t>
      </w:r>
      <w:r>
        <w:rPr>
          <w:lang w:val="pt_PT" w:bidi="pt_PT"/>
        </w:rPr>
        <w:t>Davi</w:t>
      </w:r>
      <w:r>
        <w:rPr>
          <w:lang w:val="pt_PT" w:bidi="pt_PT"/>
        </w:rPr>
        <w:t xml:space="preserve"> era o rei mais amado dos judeus, que viveu há muito tempo. Você ouviu este nome muitas vezes até agora. A mulher não pensa que Jesus é o filho direto do rei Davi: “Filho de Davi” aqui significa “descendente de Davi”. Use as mesmas palavras que você usou em passagens anteriores. A expressão </w:t>
      </w:r>
      <w:r>
        <w:rPr>
          <w:lang w:val="pt_PT" w:bidi="pt_PT"/>
        </w:rPr>
        <w:t>Filho de Davi</w:t>
      </w:r>
      <w:r>
        <w:rPr>
          <w:lang w:val="pt_PT" w:bidi="pt_PT"/>
        </w:rPr>
        <w:t xml:space="preserve"> está no Glossário Mestre.</w:t>
      </w:r>
    </w:p>
    <w:p>
      <w:pPr/>
      <w:r>
        <w:rPr>
          <w:lang w:val="pt_PT" w:bidi="pt_PT"/>
        </w:rPr>
      </w:r>
      <w:r>
        <w:rPr>
          <w:b/>
          <w:lang w:val="pt_PT" w:bidi="pt_PT"/>
        </w:rPr>
        <w:t>Senhor</w:t>
      </w:r>
      <w:r>
        <w:rPr>
          <w:lang w:val="pt_PT" w:bidi="pt_PT"/>
        </w:rPr>
        <w:t xml:space="preserve"> pode significar “mestre” ou algo como “respeitável senhor”. Na Bíblia, este termo muitas vezes é utilizado para se dirigir a Deus. Nessa história, a mulher pode estar usando este termo apenas de maneira respeitosa. A palavra </w:t>
      </w:r>
      <w:r>
        <w:rPr>
          <w:lang w:val="pt_PT" w:bidi="pt_PT"/>
        </w:rPr>
        <w:t>senhor</w:t>
      </w:r>
      <w:r>
        <w:rPr>
          <w:lang w:val="pt_PT" w:bidi="pt_PT"/>
        </w:rPr>
        <w:t xml:space="preserve"> está no Glossário Mestre.</w:t>
      </w:r>
    </w:p>
    <w:p>
      <w:pPr/>
      <w:r>
        <w:rPr>
          <w:lang w:val="pt_PT" w:bidi="pt_PT"/>
        </w:rPr>
      </w:r>
      <w:r>
        <w:rPr>
          <w:lang w:val="pt_PT" w:bidi="pt_PT"/>
        </w:rPr>
        <w:t xml:space="preserve">A mulher diz a Jesus que sua filha está </w:t>
      </w:r>
      <w:r>
        <w:rPr>
          <w:b/>
          <w:lang w:val="pt_PT" w:bidi="pt_PT"/>
        </w:rPr>
        <w:t>terrivelmente possuída por um demônio</w:t>
      </w:r>
      <w:r>
        <w:rPr>
          <w:lang w:val="pt_PT" w:bidi="pt_PT"/>
        </w:rPr>
        <w:t>. Isso significa dizer que sua filha está sendo controlada por um demônio. Não apenas um pouco, mas muito! O demônio está causando um grande sofrimento à filha.</w:t>
      </w:r>
    </w:p>
    <w:p>
      <w:pPr/>
      <w:r>
        <w:rPr>
          <w:lang w:val="pt_PT" w:bidi="pt_PT"/>
        </w:rPr>
      </w:r>
      <w:r>
        <w:rPr>
          <w:lang w:val="pt_PT" w:bidi="pt_PT"/>
        </w:rPr>
        <w:t xml:space="preserve">A palavra </w:t>
      </w:r>
      <w:r>
        <w:rPr>
          <w:lang w:val="pt_PT" w:bidi="pt_PT"/>
        </w:rPr>
        <w:t>demônio</w:t>
      </w:r>
      <w:r>
        <w:rPr>
          <w:lang w:val="pt_PT" w:bidi="pt_PT"/>
        </w:rPr>
        <w:t xml:space="preserve"> está no Glossário Mestre. Use a mesma palavra que você usou em passagens anteriores.</w:t>
      </w:r>
    </w:p>
    <w:p>
      <w:pPr/>
      <w:r>
        <w:rPr>
          <w:lang w:val="pt_PT" w:bidi="pt_PT"/>
        </w:rPr>
      </w:r>
      <w:r>
        <w:rPr>
          <w:lang w:val="pt_PT" w:bidi="pt_PT"/>
        </w:rPr>
        <w:t xml:space="preserve">Para </w:t>
      </w:r>
      <w:r>
        <w:rPr>
          <w:b/>
          <w:lang w:val="pt_PT" w:bidi="pt_PT"/>
        </w:rPr>
        <w:t>filha</w:t>
      </w:r>
      <w:r>
        <w:rPr>
          <w:lang w:val="pt_PT" w:bidi="pt_PT"/>
        </w:rPr>
        <w:t>, use uma palavra que signifique uma menina mais jovem, uma jovem que ainda não é casada.</w:t>
      </w:r>
    </w:p>
    <w:p>
      <w:pPr/>
      <w:r>
        <w:rPr>
          <w:lang w:val="pt_PT" w:bidi="pt_PT"/>
        </w:rPr>
      </w:r>
      <w:r>
        <w:rPr>
          <w:lang w:val="pt_PT" w:bidi="pt_PT"/>
        </w:rPr>
        <w:t xml:space="preserve">A mulher está </w:t>
      </w:r>
      <w:r>
        <w:rPr>
          <w:b/>
          <w:lang w:val="pt_PT" w:bidi="pt_PT"/>
        </w:rPr>
        <w:t>clamando</w:t>
      </w:r>
      <w:r>
        <w:rPr>
          <w:lang w:val="pt_PT" w:bidi="pt_PT"/>
        </w:rPr>
        <w:t xml:space="preserve"> para Jesus. Isso significa que ela está chamando em voz alta.</w:t>
      </w:r>
    </w:p>
    <w:p>
      <w:pPr/>
      <w:r>
        <w:rPr>
          <w:lang w:val="pt_PT" w:bidi="pt_PT"/>
        </w:rPr>
      </w:r>
      <w:r>
        <w:rPr>
          <w:lang w:val="pt_PT" w:bidi="pt_PT"/>
        </w:rPr>
        <w:t xml:space="preserve">Jesus diz que não é certo tirar o </w:t>
      </w:r>
      <w:r>
        <w:rPr>
          <w:b/>
          <w:lang w:val="pt_PT" w:bidi="pt_PT"/>
        </w:rPr>
        <w:t>pão</w:t>
      </w:r>
      <w:r>
        <w:rPr>
          <w:lang w:val="pt_PT" w:bidi="pt_PT"/>
        </w:rPr>
        <w:t xml:space="preserve"> das crianças e jogá-lo aos cães. Se as pessoas não comem pão em sua região, você pode usar “comida” em vez da palavra pão.</w:t>
      </w:r>
    </w:p>
    <w:p>
      <w:pPr/>
      <w:r>
        <w:rPr>
          <w:lang w:val="pt_PT" w:bidi="pt_PT"/>
        </w:rPr>
      </w:r>
      <w:r>
        <w:rPr>
          <w:lang w:val="pt_PT" w:bidi="pt_PT"/>
        </w:rPr>
        <w:t>No final, Jesus diz à mulher: “</w:t>
      </w:r>
      <w:r>
        <w:rPr>
          <w:b/>
          <w:lang w:val="pt_PT" w:bidi="pt_PT"/>
        </w:rPr>
        <w:t>Oh mulher</w:t>
      </w:r>
      <w:r>
        <w:rPr>
          <w:lang w:val="pt_PT" w:bidi="pt_PT"/>
        </w:rPr>
        <w:t>!”</w:t>
      </w:r>
    </w:p>
    <w:p>
      <w:pPr/>
      <w:r>
        <w:rPr>
          <w:lang w:val="pt_PT" w:bidi="pt_PT"/>
        </w:rPr>
      </w:r>
      <w:r>
        <w:rPr>
          <w:lang w:val="pt_PT" w:bidi="pt_PT"/>
        </w:rPr>
        <w:t>“Mulher” era uma maneira normal e educada de se dirigir a uma mulher. “Oh” significa que Jesus está falando com emoção.</w:t>
      </w:r>
    </w:p>
    <w:p>
      <w:pPr/>
      <w:r>
        <w:rPr>
          <w:lang w:val="pt_PT" w:bidi="pt_PT"/>
        </w:rPr>
      </w:r>
      <w:r>
        <w:rPr>
          <w:lang w:val="pt_PT" w:bidi="pt_PT"/>
        </w:rPr>
        <w:t xml:space="preserve">Jesus diz à mulher que ela tem uma </w:t>
      </w:r>
      <w:r>
        <w:rPr>
          <w:b/>
          <w:lang w:val="pt_PT" w:bidi="pt_PT"/>
        </w:rPr>
        <w:t>grande fé</w:t>
      </w:r>
      <w:r>
        <w:rPr>
          <w:lang w:val="pt_PT" w:bidi="pt_PT"/>
        </w:rPr>
        <w:t xml:space="preserve">. Isso significa que Jesus vê que ela acredita muito nele. A palavra </w:t>
      </w:r>
      <w:r>
        <w:rPr>
          <w:lang w:val="pt_PT" w:bidi="pt_PT"/>
        </w:rPr>
        <w:t>fé</w:t>
      </w:r>
      <w:r>
        <w:rPr>
          <w:lang w:val="pt_PT" w:bidi="pt_PT"/>
        </w:rPr>
        <w:t xml:space="preserve"> está no Glossário Mestre.</w:t>
      </w:r>
    </w:p>
    <w:p>
      <w:pPr/>
      <w:r>
        <w:rPr>
          <w:lang w:val="pt_PT" w:bidi="pt_PT"/>
        </w:rPr>
      </w:r>
      <w:r>
        <w:rPr>
          <w:lang w:val="pt_PT" w:bidi="pt_PT"/>
        </w:rPr>
        <w:t>Jesus diz: “</w:t>
      </w:r>
      <w:r>
        <w:rPr>
          <w:b/>
          <w:lang w:val="pt_PT" w:bidi="pt_PT"/>
        </w:rPr>
        <w:t>Que o que deseja aconteça com você</w:t>
      </w:r>
      <w:r>
        <w:rPr>
          <w:lang w:val="pt_PT" w:bidi="pt_PT"/>
        </w:rPr>
        <w:t xml:space="preserve">". Isso não significa que Jesus espera que isso aconteça; ele quer dizer que isso </w:t>
      </w:r>
      <w:r>
        <w:rPr>
          <w:b/>
          <w:lang w:val="pt_PT" w:bidi="pt_PT"/>
        </w:rPr>
        <w:t>acontecerá</w:t>
      </w:r>
      <w:r>
        <w:rPr>
          <w:lang w:val="pt_PT" w:bidi="pt_PT"/>
        </w:rPr>
        <w:t>. Outra maneira de dizer isso é dizendo: “Farei o que você quer”.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15:29–39</w:t>
      </w:r>
      <w:r>
        <w:rPr>
          <w:lang w:val="pt_PT" w:bidi="pt_PT"/>
        </w:rPr>
      </w:r>
    </w:p>
    <w:p>
      <w:pPr>
        <w:pStyle w:val="Heading3"/>
      </w:pPr>
      <w:r>
        <w:rPr>
          <w:lang w:val="pt_PT" w:bidi="pt_PT"/>
        </w:rPr>
        <w:t>Ouvir e Sentir</w:t>
      </w:r>
    </w:p>
    <w:p>
      <w:pPr/>
      <w:r>
        <w:rPr>
          <w:lang w:val="pt_PT" w:bidi="pt_PT"/>
        </w:rPr>
      </w:r>
      <w:r>
        <w:rPr>
          <w:lang w:val="pt_PT" w:bidi="pt_PT"/>
        </w:rPr>
        <w:t>Ouçam Mateus 15.29–39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estava na área de Tiro e Sidom, que ficava em um país diferente. Nessa passagem, ele está voltando para a Galileia.</w:t>
      </w:r>
    </w:p>
    <w:p>
      <w:pPr/>
      <w:r>
        <w:rPr>
          <w:lang w:val="pt_PT" w:bidi="pt_PT"/>
        </w:rPr>
      </w:r>
      <w:r>
        <w:rPr>
          <w:lang w:val="pt_PT" w:bidi="pt_PT"/>
        </w:rPr>
        <w:t>Se quiser, você pode olhar para o mapa novamente e apontar onde ficam esses lugares.</w:t>
      </w:r>
    </w:p>
    <w:p>
      <w:pPr/>
      <w:r>
        <w:rPr>
          <w:lang w:val="pt_PT" w:bidi="pt_PT"/>
        </w:rPr>
      </w:r>
      <w:r>
        <w:rPr>
          <w:lang w:val="pt_PT" w:bidi="pt_PT"/>
        </w:rPr>
        <w:t>Várias semanas, ou talvez meses, podem ter se passado desde que Jesus deixou a Galileia. Mas as pessoas não se esqueceram dele, e logo havia uma grande multidão ao seu redor novamente! As pessoas trazem a ele pessoas com muitas doenças, e Jesus cura todas elas.</w:t>
      </w:r>
    </w:p>
    <w:p>
      <w:pPr/>
      <w:r>
        <w:rPr>
          <w:lang w:val="pt_PT" w:bidi="pt_PT"/>
        </w:rPr>
      </w:r>
      <w:r>
        <w:rPr>
          <w:lang w:val="pt_PT" w:bidi="pt_PT"/>
        </w:rPr>
        <w:t>As pessoas estão completamente maravilhadas por causa dessas curas, e elas estão louvando o Deus de Israel. As pessoas estão louvando a Deus porque elas reconhecem que o que Jesus está fazendo vem de Deus. É interessante que Mateus diga que eles estão louvando “o Deus de Israel”, e não apenas “Deus”. Isso provavelmente significa que essas pessoas não são judias. Mateus não diz em que lugar na Galileia essa história está acontecendo, mas provavelmente está acontecendo em algum lugar no lado leste do lago da Galileia. Muitas pessoas que não eram judias viviam lá.</w:t>
      </w:r>
    </w:p>
    <w:p>
      <w:pPr/>
      <w:r>
        <w:rPr>
          <w:lang w:val="pt_PT" w:bidi="pt_PT"/>
        </w:rPr>
      </w:r>
      <w:r>
        <w:rPr>
          <w:lang w:val="pt_PT" w:bidi="pt_PT"/>
        </w:rPr>
        <w:t>Você pode contar uma história sobre alguém sendo curando de uma doença? O que aconteceu?</w:t>
      </w:r>
    </w:p>
    <w:p>
      <w:pPr/>
      <w:r>
        <w:rPr>
          <w:lang w:val="pt_PT" w:bidi="pt_PT"/>
        </w:rPr>
      </w:r>
      <w:r>
        <w:rPr>
          <w:lang w:val="pt_PT" w:bidi="pt_PT"/>
        </w:rPr>
        <w:t>Pelo que Jesus está dizendo aos seus discípulos, descobrimos que as pessoas ficam com Jesus por três dias. Pela resposta que os discípulos dão, descobrimos que esse é um lugar isolado. Não há aldeias por perto e não há comércios. Qualquer comida que as pessoas possam ter trazido com elas, neste momento, já terminou.</w:t>
      </w:r>
    </w:p>
    <w:p>
      <w:pPr/>
      <w:r>
        <w:rPr>
          <w:lang w:val="pt_PT" w:bidi="pt_PT"/>
        </w:rPr>
      </w:r>
      <w:r>
        <w:rPr>
          <w:lang w:val="pt_PT" w:bidi="pt_PT"/>
        </w:rPr>
        <w:t xml:space="preserve">Jesus diz aos discípulos que ele tem compaixão pelas pessoas. Ele sente pena por eles porque eles ficaram sem comida. Se ele os enviar para casa agora, eles podem ter que percorrer um longo caminho antes de poderem obter comida. Eles podem se sentir muito fracos e cair enquanto caminham. </w:t>
      </w:r>
    </w:p>
    <w:p>
      <w:pPr/>
      <w:r>
        <w:rPr>
          <w:lang w:val="pt_PT" w:bidi="pt_PT"/>
        </w:rPr>
      </w:r>
      <w:r>
        <w:rPr>
          <w:lang w:val="pt_PT" w:bidi="pt_PT"/>
        </w:rPr>
        <w:t>Jesus não pergunta a seus discípulos o que fazer sobre a situação, mas está claro que ele quer ouvir o que eles pensam. Os discípulos se lembrariam de que houve uma situação semelhante não muito tempo, onde Jesus deu a cinco mil pessoas comida para comer! Mas os discípulos ou não se lembram, ou não pensam que Jesus poderia fazer algo assim novamente. Em vez disso, eles perguntam a Jesus onde eles poderiam encontrar pão suficiente para alimentar tantas pessoas nesse lugar remoto. Eles não estão realmente perguntando isso; eles querem dizer que onde eles estão, é impossível encontrar comida suficiente para tantas pessoas.</w:t>
      </w:r>
    </w:p>
    <w:p>
      <w:pPr/>
      <w:r>
        <w:rPr>
          <w:lang w:val="pt_PT" w:bidi="pt_PT"/>
        </w:rPr>
      </w:r>
      <w:r>
        <w:rPr>
          <w:lang w:val="pt_PT" w:bidi="pt_PT"/>
        </w:rPr>
        <w:t>Jesus pergunta a eles quantos pães de pão eles têm, e os discípulos dizem a Jesus que eles têm sete pães e alguns peixes pequenos. Jesus diz às pessoas para se sentarem no chão. A palavra usada para “sentar” é uma palavra que significa algo como “sentar relaxado para comer”. Isso significa que as pessoas podem esperar obter uma boa refeição!</w:t>
      </w:r>
    </w:p>
    <w:p>
      <w:pPr/>
      <w:r>
        <w:rPr>
          <w:lang w:val="pt_PT" w:bidi="pt_PT"/>
        </w:rPr>
      </w:r>
      <w:r>
        <w:rPr>
          <w:lang w:val="pt_PT" w:bidi="pt_PT"/>
        </w:rPr>
        <w:t>Jesus toma os pães e os peixes em suas mãos e agradece a Deus por essa comida. Então Jesus parte os pães e os peixes em pedaços menores e dá os pedaços aos seus discípulos. Agradecer a Deus pela comida e partir o pão em pedaços era o que cada pai judeu fazia no início das refeições.</w:t>
      </w:r>
    </w:p>
    <w:p>
      <w:pPr/>
      <w:r>
        <w:rPr>
          <w:lang w:val="pt_PT" w:bidi="pt_PT"/>
        </w:rPr>
      </w:r>
      <w:r>
        <w:rPr>
          <w:lang w:val="pt_PT" w:bidi="pt_PT"/>
        </w:rPr>
        <w:t>Mostre à sua equipe uma imagem de um pão, e um pão que está partido. Se necessário, mostre à sua equipe uma imagem de um peixe.</w:t>
      </w:r>
    </w:p>
    <w:p>
      <w:pPr/>
      <w:r>
        <w:rPr>
          <w:lang w:val="pt_PT" w:bidi="pt_PT"/>
        </w:rPr>
      </w:r>
      <w:r>
        <w:rPr>
          <w:lang w:val="pt_PT" w:bidi="pt_PT"/>
        </w:rPr>
        <w:t>Os discípulos pegam os pedaços e começam a distribuí-los às pessoas. Jesus continua partindo e partindo os pães e os peixes, e os discípulos continuam tirando os pedaços dele e dando-os às pessoas, e eles não ficam sem pedaços! Todos recebem o suficiente para comer, e até mesmo sobra muita comida. Sete grandes cestas de comida permanecem intocados!</w:t>
      </w:r>
    </w:p>
    <w:p>
      <w:pPr/>
      <w:r>
        <w:rPr>
          <w:lang w:val="pt_PT" w:bidi="pt_PT"/>
        </w:rPr>
      </w:r>
      <w:r>
        <w:rPr>
          <w:lang w:val="pt_PT" w:bidi="pt_PT"/>
        </w:rPr>
        <w:t>Mateus nos diz que havia quatro mil homens. Mas também havia mulheres e crianças. Então pode ter havido algo como dez mil pessoas juntas.</w:t>
      </w:r>
    </w:p>
    <w:p>
      <w:pPr/>
      <w:r>
        <w:rPr>
          <w:lang w:val="pt_PT" w:bidi="pt_PT"/>
        </w:rPr>
      </w:r>
      <w:r>
        <w:rPr>
          <w:lang w:val="pt_PT" w:bidi="pt_PT"/>
        </w:rPr>
        <w:t>Você pode imaginar como é ter tantas pessoas em um mesmo lugar? Quantas pessoas vivem em sua aldeia, ou cidade? Quantas pessoas vêm para sua igreja em um domingo? Qual é a maior multidão em que você estava?</w:t>
      </w:r>
    </w:p>
    <w:p>
      <w:pPr/>
      <w:r>
        <w:rPr>
          <w:lang w:val="pt_PT" w:bidi="pt_PT"/>
        </w:rPr>
      </w:r>
      <w:r>
        <w:rPr>
          <w:lang w:val="pt_PT" w:bidi="pt_PT"/>
        </w:rPr>
        <w:t>Se for útil, mostre às pessoas uma imagem de uma grande multidão.</w:t>
      </w:r>
    </w:p>
    <w:p>
      <w:pPr/>
      <w:r>
        <w:rPr>
          <w:lang w:val="pt_PT" w:bidi="pt_PT"/>
        </w:rPr>
      </w:r>
      <w:r>
        <w:rPr>
          <w:lang w:val="pt_PT" w:bidi="pt_PT"/>
        </w:rPr>
        <w:t>Depois da refeição, Jesus diz às pessoas para irem para casa. Então o próprio Jesus entra em um barco e vai para outro lugar. O barco pode ter pertencido a um de seus discípulos. Os discípulos de Jesus provavelmente vão com ele no barco também, mesmo que Mateus não diga particularmente isso.</w:t>
      </w:r>
    </w:p>
    <w:p>
      <w:pPr/>
      <w:r>
        <w:rPr>
          <w:lang w:val="pt_PT" w:bidi="pt_PT"/>
        </w:rPr>
      </w:r>
      <w:r>
        <w:rPr>
          <w:lang w:val="pt_PT" w:bidi="pt_PT"/>
        </w:rPr>
        <w:t>Jesus então vai para Magadã. Isso era em outro lugar na Galileia, mas não sabemos exatamente onde.</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cinco cenas. </w:t>
      </w:r>
    </w:p>
    <w:p>
      <w:pPr/>
      <w:r>
        <w:rPr>
          <w:lang w:val="pt_PT" w:bidi="pt_PT"/>
        </w:rPr>
      </w:r>
      <w:r>
        <w:rPr>
          <w:b/>
          <w:lang w:val="pt_PT" w:bidi="pt_PT"/>
        </w:rPr>
        <w:t>Primeira cena:</w:t>
      </w:r>
      <w:r>
        <w:rPr>
          <w:lang w:val="pt_PT" w:bidi="pt_PT"/>
        </w:rPr>
        <w:t xml:space="preserve"> Jesus deixa a área de Tiro e Sidom e retorna para a Galileia.</w:t>
      </w:r>
    </w:p>
    <w:p>
      <w:pPr/>
      <w:r>
        <w:rPr>
          <w:lang w:val="pt_PT" w:bidi="pt_PT"/>
        </w:rPr>
      </w:r>
      <w:r>
        <w:rPr>
          <w:b/>
          <w:lang w:val="pt_PT" w:bidi="pt_PT"/>
        </w:rPr>
        <w:t>Segunda cena:</w:t>
      </w:r>
      <w:r>
        <w:rPr>
          <w:lang w:val="pt_PT" w:bidi="pt_PT"/>
        </w:rPr>
        <w:t xml:space="preserve"> Jesus está ensinando e curando muitas pessoas.</w:t>
      </w:r>
    </w:p>
    <w:p>
      <w:pPr/>
      <w:r>
        <w:rPr>
          <w:lang w:val="pt_PT" w:bidi="pt_PT"/>
        </w:rPr>
      </w:r>
      <w:r>
        <w:rPr>
          <w:b/>
          <w:lang w:val="pt_PT" w:bidi="pt_PT"/>
        </w:rPr>
        <w:t>Terceira cena:</w:t>
      </w:r>
      <w:r>
        <w:rPr>
          <w:lang w:val="pt_PT" w:bidi="pt_PT"/>
        </w:rPr>
        <w:t xml:space="preserve"> Jesus fala com seus discípulos.</w:t>
      </w:r>
    </w:p>
    <w:p>
      <w:pPr/>
      <w:r>
        <w:rPr>
          <w:lang w:val="pt_PT" w:bidi="pt_PT"/>
        </w:rPr>
      </w:r>
      <w:r>
        <w:rPr>
          <w:b/>
          <w:lang w:val="pt_PT" w:bidi="pt_PT"/>
        </w:rPr>
        <w:t>Quarta cena:</w:t>
      </w:r>
      <w:r>
        <w:rPr>
          <w:lang w:val="pt_PT" w:bidi="pt_PT"/>
        </w:rPr>
        <w:t xml:space="preserve"> Jesus dá às pessoas comida para comer.</w:t>
      </w:r>
    </w:p>
    <w:p>
      <w:pPr/>
      <w:r>
        <w:rPr>
          <w:lang w:val="pt_PT" w:bidi="pt_PT"/>
        </w:rPr>
      </w:r>
      <w:r>
        <w:rPr>
          <w:b/>
          <w:lang w:val="pt_PT" w:bidi="pt_PT"/>
        </w:rPr>
        <w:t>Quinta cena:</w:t>
      </w:r>
      <w:r>
        <w:rPr>
          <w:lang w:val="pt_PT" w:bidi="pt_PT"/>
        </w:rPr>
        <w:t xml:space="preserve"> todos saem.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As multidões</w:t>
      </w:r>
    </w:p>
    <w:p>
      <w:pPr>
        <w:pStyle w:val="ListBullet"/>
        <w:spacing w:line="240" w:lineRule="auto"/>
        <w:ind w:left="720"/>
      </w:pPr>
      <w:r>
        <w:rPr>
          <w:lang w:val="pt_PT" w:bidi="pt_PT"/>
        </w:rPr>
      </w:r>
      <w:r>
        <w:rPr>
          <w:lang w:val="pt_PT" w:bidi="pt_PT"/>
        </w:rPr>
        <w:t>Pessoas com todos os tipos de doenças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A passagem começa com “Jesus deixou aquela região”. Isso significa que Jesus deixou a área de Tiro e Sidom. Jesus então caminha por algum tempo ao lado do lago da Galileia. Então ele sobe uma montanha que estava nas proximidades.</w:t>
      </w:r>
    </w:p>
    <w:p>
      <w:pPr/>
      <w:r>
        <w:rPr>
          <w:lang w:val="pt_PT" w:bidi="pt_PT"/>
        </w:rPr>
      </w:r>
      <w:r>
        <w:rPr>
          <w:lang w:val="pt_PT" w:bidi="pt_PT"/>
        </w:rPr>
        <w:t>As multidões estão vindo até Jesus quando ele está na montanha. Talvez Jesus estivesse passando pelas aldeias no caminho para essa montanha, e as pessoas começaram a segui-lo. Logo, as pessoas nas proximidades ouviram dizer onde Jesus estava. Muitas pessoas vieram até ele. As pessoas colocavam os doentes aos pés de Jesus. Isso significa que eles trazem as pessoas doentes para perto de Jesus. Não significa que eles fizeram todas essas pessoas se deitarem, até mesmo pessoas doentes que eram capazes de se levantar. Deve ter sido necessário muito esforço para trazer os doentes até Jesus. Imagine ter que carregar alguém, que não pode caminhar, por uma longa distância, ou guiar alguém que é cego! Também haveria famílias, crianças e pessoas carregando bebês.</w:t>
      </w:r>
    </w:p>
    <w:p>
      <w:pPr/>
      <w:r>
        <w:rPr>
          <w:lang w:val="pt_PT" w:bidi="pt_PT"/>
        </w:rPr>
      </w:r>
      <w:r>
        <w:rPr>
          <w:lang w:val="pt_PT" w:bidi="pt_PT"/>
        </w:rPr>
        <w:t>Jesus, seus discípulos e as multidões ficam nessa montanha por três dias. Mesmo que Mateus não diga particularmente isso, Jesus não devia estar apenas curando pessoas, mas também ensinando-as. Como você acha que eles dormiam à noite? Quais sons você acha que estariam lá durante o dia e à noite? As pessoas talvez acendiam fogueiras à noite, para ter alguma luz? Talvez para cozinhar um pouco da comida que eles porventura tivessem? Que conversas eles tiveram juntos enquanto se sentavam ao redor da fogueira? Por que você pensa que as pessoas não voltaram para casa, mesmo que elas possam ter ficado sem comida?</w:t>
      </w:r>
    </w:p>
    <w:p>
      <w:pPr/>
      <w:r>
        <w:rPr>
          <w:lang w:val="pt_PT" w:bidi="pt_PT"/>
        </w:rPr>
      </w:r>
      <w:r>
        <w:rPr>
          <w:lang w:val="pt_PT" w:bidi="pt_PT"/>
        </w:rPr>
        <w:t>Depois de três dias, Jesus chama os seus discípulos para estarem com ele. Naquele momento particular, os discípulos podem ter estado em algum lugar no meio da multidão, talvez ajudando a carregar pessoas doentes, ou de outra forma ajudando a controlar a multidão. Mas agora Jesus os chama para perto dele. Talvez ele tenha enviado algum deles para ir chamar os outros.</w:t>
      </w:r>
    </w:p>
    <w:p>
      <w:pPr/>
      <w:r>
        <w:rPr>
          <w:lang w:val="pt_PT" w:bidi="pt_PT"/>
        </w:rPr>
      </w:r>
      <w:r>
        <w:rPr>
          <w:lang w:val="pt_PT" w:bidi="pt_PT"/>
        </w:rPr>
        <w:t>Quando Jesus começa a partir o pão, como você imagina os discípulos oferecendo a comida à multidão? Os discípulos provavelmente estavam carregando o pão e os peixes em cestos. Teria levado um longo tempo para os discípulos ir e vir, garantindo que todos tivessem o suficiente para comer. Talvez outras pessoas tenham começado a ajudar também?</w:t>
      </w:r>
    </w:p>
    <w:p>
      <w:pPr/>
      <w:r>
        <w:rPr>
          <w:lang w:val="pt_PT" w:bidi="pt_PT"/>
        </w:rPr>
      </w:r>
      <w:r>
        <w:rPr>
          <w:lang w:val="pt_PT" w:bidi="pt_PT"/>
        </w:rPr>
        <w:t>O que você imagina que as pessoas começaram a dizer umas às outras quando notaram que os discípulos estavam distribuindo comida?</w:t>
      </w:r>
    </w:p>
    <w:p>
      <w:pPr/>
      <w:r>
        <w:rPr>
          <w:lang w:val="pt_PT" w:bidi="pt_PT"/>
        </w:rPr>
      </w:r>
      <w:r>
        <w:rPr>
          <w:lang w:val="pt_PT" w:bidi="pt_PT"/>
        </w:rPr>
        <w:t>Pode ser fácil confundir essa história com a história em que Jesus alimenta cinco mil pessoas. Na história onde Jesus alimenta cinco mil pessoas, há doze cestos; nessa história, há sete. Na história onde Jesus alimenta cinco mil pessoas, Jesus recebe cinco pães e dois peixes; nessa história, ele recebe sete pães e alguns peixes pequenos — Mateus não diz quantos.</w:t>
      </w:r>
    </w:p>
    <w:p>
      <w:pPr/>
      <w:r>
        <w:rPr>
          <w:lang w:val="pt_PT" w:bidi="pt_PT"/>
        </w:rPr>
      </w:r>
      <w:r>
        <w:rPr>
          <w:lang w:val="pt_PT" w:bidi="pt_PT"/>
        </w:rPr>
        <w:t>No final da história, Jesus e seus discípulos estão voltando para o barco e indo para algum outro lugar.</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cinco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As multidões</w:t>
      </w:r>
    </w:p>
    <w:p>
      <w:pPr>
        <w:pStyle w:val="ListBullet"/>
        <w:spacing w:line="240" w:lineRule="auto"/>
        <w:ind w:left="720"/>
      </w:pPr>
      <w:r>
        <w:rPr>
          <w:lang w:val="pt_PT" w:bidi="pt_PT"/>
        </w:rPr>
      </w:r>
      <w:r>
        <w:rPr>
          <w:lang w:val="pt_PT" w:bidi="pt_PT"/>
        </w:rPr>
        <w:t>Pessoas com todos os tipos de doenças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Encene Jesus retornando da área ao redor de Tiro e Sidom. Encene as pessoas na Galileia descobrindo que ele está de volta e seguindo-o até a montanha.</w:t>
      </w:r>
    </w:p>
    <w:p>
      <w:pPr/>
      <w:r>
        <w:rPr>
          <w:lang w:val="pt_PT" w:bidi="pt_PT"/>
        </w:rPr>
      </w:r>
      <w:r>
        <w:rPr>
          <w:lang w:val="pt_PT" w:bidi="pt_PT"/>
        </w:rPr>
        <w:t>Encene Jesus sentado e começando a ensinar na montanha.</w:t>
      </w:r>
    </w:p>
    <w:p>
      <w:pPr/>
      <w:r>
        <w:rPr>
          <w:lang w:val="pt_PT" w:bidi="pt_PT"/>
        </w:rPr>
      </w:r>
      <w:r>
        <w:rPr>
          <w:lang w:val="pt_PT" w:bidi="pt_PT"/>
        </w:rPr>
        <w:t>Encene pessoas doentes sendo trazidas a ele por outras pessoas.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ator que interpreta uma pessoa doente: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curando as pessoas. Como você acha que Jesus fez isso? Você acha que Jesus estava tocando as pessoas ou apenas lhes dizia que estavam curadas? Como você acha que Jesus parecia? Qual era sua expressão? Ele tomou o tempo para falar com as pessoas, perguntando seus nomes, conhecendo-as, ou ele estava ocupado demais? Enquanto ele estava curando algumas pessoas, outras estavam empurrando para chamar a atenção dele para seus próprios doentes?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“O que vocês estão pensando quando veem todas essas pessoas sendo curadas? Você pode ouvir coisas como: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Tudo isso durava três dias. Pergunte aos atores que interpretam os discípulos: “O que vocês estão pensando com o passar do tempo?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conversa entre Jesus e os discípulos. Jesus diz aos discípulos que ele tem compaixão pelas pessoas e os discípulos se perguntam onde eles poderiam obter comida suficiente.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“Por que você está dizendo isso aos discípulos? Você pode ouvir coisas como:</w:t>
      </w:r>
    </w:p>
    <w:p>
      <w:pPr>
        <w:pStyle w:val="ListBullet"/>
        <w:spacing w:line="240" w:lineRule="auto"/>
        <w:ind w:left="720"/>
      </w:pPr>
      <w:r>
        <w:rPr>
          <w:lang w:val="pt_PT" w:bidi="pt_PT"/>
        </w:rPr>
      </w:r>
      <w:r>
        <w:rPr>
          <w:lang w:val="pt_PT" w:bidi="pt_PT"/>
        </w:rPr>
        <w:t>Pergunte aos atores que interpretam os discípulos: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perguntando quantos pães eles têm e os discípulos respondendo. Encene Jesus dizendo às pessoas na multidão para se sentar. Levaria algum tempo para que todos ouvissem isso e se sentassem! Algumas das pessoas podem já estar sentadas, espalhadas no lado da montanha. Mas agora estão sendo instruídos a sentar-se para comer.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na multidão: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tomando os pães e os peixes. Encene Jesus agradecendo a Deus pela comida. Encene Jesus começando a partir a comida. Talvez ele esteja fazendo isso sobre uma cesta, e cada vez que ele enche uma cesta, os discípulos tomam a cesta e começam a distribuir.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“O que vocês estão pensando?”. Você pode ouvir coisas como:</w:t>
      </w:r>
    </w:p>
    <w:p>
      <w:pPr>
        <w:pStyle w:val="ListBullet"/>
        <w:spacing w:line="240" w:lineRule="auto"/>
        <w:ind w:left="720"/>
      </w:pPr>
      <w:r>
        <w:rPr>
          <w:lang w:val="pt_PT" w:bidi="pt_PT"/>
        </w:rPr>
      </w:r>
      <w:r>
        <w:rPr>
          <w:lang w:val="pt_PT" w:bidi="pt_PT"/>
        </w:rPr>
        <w:t>Pergunte aos atores que interpretam a multidão: O que vocês estão pensando?" Você pode ouvir coisas como:</w:t>
      </w:r>
    </w:p>
    <w:p>
      <w:pPr>
        <w:pStyle w:val="ListBullet"/>
        <w:spacing w:line="240" w:lineRule="auto"/>
        <w:ind w:left="720"/>
      </w:pPr>
      <w:r>
        <w:rPr>
          <w:lang w:val="pt_PT" w:bidi="pt_PT"/>
        </w:rPr>
      </w:r>
      <w:r>
        <w:rPr>
          <w:lang w:val="pt_PT" w:bidi="pt_PT"/>
        </w:rPr>
        <w:t>Pergunte ao ator que interpreta Jesus: “O que você está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Todos comeram o suficiente e ainda há mais comida! Você pode encenar os discípulos indo com suas cestas, mas as pessoas dizendo a eles que eles estão cheios. No final, eles têm sete cestos que sobraram!</w:t>
      </w:r>
    </w:p>
    <w:p>
      <w:pPr>
        <w:pStyle w:val="ListBullet"/>
        <w:spacing w:line="240" w:lineRule="auto"/>
        <w:ind w:left="720"/>
      </w:pPr>
      <w:r>
        <w:rPr>
          <w:lang w:val="pt_PT" w:bidi="pt_PT"/>
        </w:rPr>
      </w:r>
      <w:r>
        <w:rPr>
          <w:lang w:val="pt_PT" w:bidi="pt_PT"/>
        </w:rPr>
        <w:t>Pergunte aos atores que interpretam os discípulos: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todos comeram o suficiente, Jesus lhes diz para ir para casa. Você acha que Jesus curou todas as pessoas doentes na multidão, ou ainda há algumas pessoas indo para casa desapontadas? Quando as pessoas que haviam sido curadas retornaram para casa, o que vocês acham que aconteceu?</w:t>
      </w:r>
    </w:p>
    <w:p>
      <w:pPr/>
      <w:r>
        <w:rPr>
          <w:lang w:val="pt_PT" w:bidi="pt_PT"/>
        </w:rPr>
      </w:r>
      <w:r>
        <w:rPr>
          <w:lang w:val="pt_PT" w:bidi="pt_PT"/>
        </w:rPr>
        <w:t>Encene Jesus e os discípulos entrando em um barco e indo para um lugar diferente.</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Esta história se passa em uma </w:t>
      </w:r>
      <w:r>
        <w:rPr>
          <w:b/>
          <w:lang w:val="pt_PT" w:bidi="pt_PT"/>
        </w:rPr>
        <w:t>montanha</w:t>
      </w:r>
      <w:r>
        <w:rPr>
          <w:lang w:val="pt_PT" w:bidi="pt_PT"/>
        </w:rPr>
        <w:t>. Uma montanha é um lugar na natureza que fica mais alto. Algumas montanhas são muito altas e rochosas, e nada crescerá lá. Os lados de uma montanha desse podem ser muito íngremes, e pode ser difícil caminhar até o topo. Outras montanhas não são tão altas, e elas podem ser cobertas de grama. As montanhas em Israel são como essas montanhas. Use a mesma palavra que você usou em passagens anteriores.</w:t>
      </w:r>
    </w:p>
    <w:p>
      <w:pPr/>
      <w:r>
        <w:rPr>
          <w:lang w:val="pt_PT" w:bidi="pt_PT"/>
        </w:rPr>
      </w:r>
      <w:r>
        <w:rPr>
          <w:lang w:val="pt_PT" w:bidi="pt_PT"/>
        </w:rPr>
        <w:t>Mostre à equipe uma imagem das montanhas ao redor do lago da Galileia.</w:t>
      </w:r>
    </w:p>
    <w:p>
      <w:pPr/>
      <w:r>
        <w:rPr>
          <w:lang w:val="pt_PT" w:bidi="pt_PT"/>
        </w:rPr>
      </w:r>
      <w:r>
        <w:rPr>
          <w:lang w:val="pt_PT" w:bidi="pt_PT"/>
        </w:rPr>
        <w:t xml:space="preserve">As pessoas </w:t>
      </w:r>
      <w:r>
        <w:rPr>
          <w:b/>
          <w:lang w:val="pt_PT" w:bidi="pt_PT"/>
        </w:rPr>
        <w:t>coxas</w:t>
      </w:r>
      <w:r>
        <w:rPr>
          <w:lang w:val="pt_PT" w:bidi="pt_PT"/>
        </w:rPr>
        <w:t xml:space="preserve"> não podem caminhar e não podem mover suas pernas; às vezes elas também não podem usar seus braços. As pessoas </w:t>
      </w:r>
      <w:r>
        <w:rPr>
          <w:b/>
          <w:lang w:val="pt_PT" w:bidi="pt_PT"/>
        </w:rPr>
        <w:t>cegas</w:t>
      </w:r>
      <w:r>
        <w:rPr>
          <w:lang w:val="pt_PT" w:bidi="pt_PT"/>
        </w:rPr>
        <w:t xml:space="preserve"> não podem ver. Alguém que está </w:t>
      </w:r>
      <w:r>
        <w:rPr>
          <w:b/>
          <w:lang w:val="pt_PT" w:bidi="pt_PT"/>
        </w:rPr>
        <w:t>aleijado</w:t>
      </w:r>
      <w:r>
        <w:rPr>
          <w:lang w:val="pt_PT" w:bidi="pt_PT"/>
        </w:rPr>
        <w:t xml:space="preserve"> pode caminhar, mas com dificuldade. Alguém que é </w:t>
      </w:r>
      <w:r>
        <w:rPr>
          <w:b/>
          <w:lang w:val="pt_PT" w:bidi="pt_PT"/>
        </w:rPr>
        <w:t>mudo</w:t>
      </w:r>
      <w:r>
        <w:rPr>
          <w:lang w:val="pt_PT" w:bidi="pt_PT"/>
        </w:rPr>
        <w:t xml:space="preserve"> não pode falar. Esses são apenas alguns exemplos dos muitos tipos de doenças que as pessoas tinham.</w:t>
      </w:r>
    </w:p>
    <w:p>
      <w:pPr/>
      <w:r>
        <w:rPr>
          <w:lang w:val="pt_PT" w:bidi="pt_PT"/>
        </w:rPr>
      </w:r>
      <w:r>
        <w:rPr>
          <w:lang w:val="pt_PT" w:bidi="pt_PT"/>
        </w:rPr>
        <w:t xml:space="preserve">As pessoas na multidão estão completamente surpresas quando veem que as pessoas que costumavam ser coxas agora estão caminhando, e veem as pessoas que tinham todas essas outras doenças curadas. Quando as pessoas veem isso, elas louvam o </w:t>
      </w:r>
      <w:r>
        <w:rPr>
          <w:b/>
          <w:lang w:val="pt_PT" w:bidi="pt_PT"/>
        </w:rPr>
        <w:t>Deus de Israel</w:t>
      </w:r>
      <w:r>
        <w:rPr>
          <w:lang w:val="pt_PT" w:bidi="pt_PT"/>
        </w:rPr>
        <w:t>. Isso significa que eles louvam o Deus que o povo de Israel adora.</w:t>
      </w:r>
    </w:p>
    <w:p>
      <w:pPr/>
      <w:r>
        <w:rPr>
          <w:lang w:val="pt_PT" w:bidi="pt_PT"/>
        </w:rPr>
      </w:r>
      <w:r>
        <w:rPr>
          <w:lang w:val="pt_PT" w:bidi="pt_PT"/>
        </w:rPr>
        <w:t xml:space="preserve">O </w:t>
      </w:r>
      <w:r>
        <w:rPr>
          <w:b/>
          <w:lang w:val="pt_PT" w:bidi="pt_PT"/>
        </w:rPr>
        <w:t>pão</w:t>
      </w:r>
      <w:r>
        <w:rPr>
          <w:lang w:val="pt_PT" w:bidi="pt_PT"/>
        </w:rPr>
        <w:t xml:space="preserve"> era uma comida comum para os judeus. É feito de grãos que foram moídos até virar farinha e assados. Uma peça de pão — o que significa um pão inteiro — era arredondada e um pouco achatada. Era fácil de partir. Uma pessoa poderia comer três ou quatro desses pães em uma refeição. Use a mesma palavra para pão que você usou em passagens anteriores.</w:t>
      </w:r>
    </w:p>
    <w:p>
      <w:pPr/>
      <w:r>
        <w:rPr>
          <w:lang w:val="pt_PT" w:bidi="pt_PT"/>
        </w:rPr>
      </w:r>
      <w:r>
        <w:rPr>
          <w:lang w:val="pt_PT" w:bidi="pt_PT"/>
        </w:rPr>
        <w:t xml:space="preserve">Jesus </w:t>
      </w:r>
      <w:r>
        <w:rPr>
          <w:b/>
          <w:lang w:val="pt_PT" w:bidi="pt_PT"/>
        </w:rPr>
        <w:t>parte</w:t>
      </w:r>
      <w:r>
        <w:rPr>
          <w:lang w:val="pt_PT" w:bidi="pt_PT"/>
        </w:rPr>
        <w:t xml:space="preserve"> os pães e os peixes. Isso significa que ele os divide em pedaços menores.</w:t>
      </w:r>
    </w:p>
    <w:p>
      <w:pPr/>
      <w:r>
        <w:rPr>
          <w:lang w:val="pt_PT" w:bidi="pt_PT"/>
        </w:rPr>
      </w:r>
      <w:r>
        <w:rPr>
          <w:lang w:val="pt_PT" w:bidi="pt_PT"/>
        </w:rPr>
        <w:t>Mostre à sua equipe uma imagem de um pão, e um pão que está partido.</w:t>
      </w:r>
    </w:p>
    <w:p>
      <w:pPr/>
      <w:r>
        <w:rPr>
          <w:lang w:val="pt_PT" w:bidi="pt_PT"/>
        </w:rPr>
      </w:r>
      <w:r>
        <w:rPr>
          <w:lang w:val="pt_PT" w:bidi="pt_PT"/>
        </w:rPr>
        <w:t>Se necessário, mostre à sua equipe uma imagem de um peixe.</w:t>
      </w:r>
    </w:p>
    <w:p>
      <w:pPr/>
      <w:r>
        <w:rPr>
          <w:lang w:val="pt_PT" w:bidi="pt_PT"/>
        </w:rPr>
      </w:r>
      <w:r>
        <w:rPr>
          <w:lang w:val="pt_PT" w:bidi="pt_PT"/>
        </w:rPr>
        <w:t xml:space="preserve">As pessoas comem e estão </w:t>
      </w:r>
      <w:r>
        <w:rPr>
          <w:b/>
          <w:lang w:val="pt_PT" w:bidi="pt_PT"/>
        </w:rPr>
        <w:t>satisfeitas</w:t>
      </w:r>
      <w:r>
        <w:rPr>
          <w:lang w:val="pt_PT" w:bidi="pt_PT"/>
        </w:rPr>
        <w:t>. Isso significa que eles comem até estarem cheios e não quererem mais.</w:t>
      </w:r>
    </w:p>
    <w:p>
      <w:pPr/>
      <w:r>
        <w:rPr>
          <w:lang w:val="pt_PT" w:bidi="pt_PT"/>
        </w:rPr>
      </w:r>
      <w:r>
        <w:rPr>
          <w:lang w:val="pt_PT" w:bidi="pt_PT"/>
        </w:rPr>
        <w:t>Sobraram sete grandes cestas com pedaços de pão e peixes. Algumas traduções dizem que os discípulos estão pegando os pedaços de comida, mas é melhor dizer que sete cestas com comida foram deixadas. Essa ainda era comida boa e adequada para comer, não comida que as pessoas haviam tocado e então derramado ou deixado no chão.</w:t>
      </w:r>
    </w:p>
    <w:p>
      <w:pPr/>
      <w:r>
        <w:rPr>
          <w:lang w:val="pt_PT" w:bidi="pt_PT"/>
        </w:rPr>
      </w:r>
      <w:r>
        <w:rPr>
          <w:lang w:val="pt_PT" w:bidi="pt_PT"/>
        </w:rPr>
        <w:t xml:space="preserve">As pessoas faziam </w:t>
      </w:r>
      <w:r>
        <w:rPr>
          <w:b/>
          <w:lang w:val="pt_PT" w:bidi="pt_PT"/>
        </w:rPr>
        <w:t>cestas</w:t>
      </w:r>
      <w:r>
        <w:rPr>
          <w:lang w:val="pt_PT" w:bidi="pt_PT"/>
        </w:rPr>
        <w:t xml:space="preserve"> tecendo galhos ou outro material natural. As pessoas usavam </w:t>
      </w:r>
      <w:r>
        <w:rPr>
          <w:b/>
          <w:lang w:val="pt_PT" w:bidi="pt_PT"/>
        </w:rPr>
        <w:t>cestas</w:t>
      </w:r>
      <w:r>
        <w:rPr>
          <w:lang w:val="pt_PT" w:bidi="pt_PT"/>
        </w:rPr>
        <w:t xml:space="preserve"> para carregar coisas. A palavra usada para cestas nessa história deixa claro que essas cestas são maiores do que as cestas que eram usadas na história de Jesus alimentando cinco mil pessoas. Se vocês têm palavras diferentes para cestas, use uma palavra que significa uma cesta maior do que as da outra história. Caso contrário, vocês podem dizer “grandes cestas”.</w:t>
      </w:r>
    </w:p>
    <w:p>
      <w:pPr/>
      <w:r>
        <w:rPr>
          <w:lang w:val="pt_PT" w:bidi="pt_PT"/>
        </w:rPr>
      </w:r>
      <w:r>
        <w:rPr>
          <w:lang w:val="pt_PT" w:bidi="pt_PT"/>
        </w:rPr>
        <w:t>Mostre à sua equipe uma imagem do tipo de cestas que as pessoas em Israel usavam — as maiores e as menores.</w:t>
      </w:r>
    </w:p>
    <w:p>
      <w:pPr/>
      <w:r>
        <w:rPr>
          <w:lang w:val="pt_PT" w:bidi="pt_PT"/>
        </w:rPr>
      </w:r>
      <w:r>
        <w:rPr>
          <w:lang w:val="pt_PT" w:bidi="pt_PT"/>
        </w:rPr>
        <w:t xml:space="preserve">Jesus </w:t>
      </w:r>
      <w:r>
        <w:rPr>
          <w:b/>
          <w:lang w:val="pt_PT" w:bidi="pt_PT"/>
        </w:rPr>
        <w:t>despede</w:t>
      </w:r>
      <w:r>
        <w:rPr>
          <w:lang w:val="pt_PT" w:bidi="pt_PT"/>
        </w:rPr>
        <w:t xml:space="preserve"> a multidão. Isso significa que ele diz a eles de uma maneira amigável para retornarem para casa.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16:1–12</w:t>
      </w:r>
      <w:r>
        <w:rPr>
          <w:lang w:val="pt_PT" w:bidi="pt_PT"/>
        </w:rPr>
      </w:r>
    </w:p>
    <w:p>
      <w:pPr>
        <w:pStyle w:val="Heading3"/>
      </w:pPr>
      <w:r>
        <w:rPr>
          <w:lang w:val="pt_PT" w:bidi="pt_PT"/>
        </w:rPr>
        <w:t>Ouvir e Sentir</w:t>
      </w:r>
    </w:p>
    <w:p>
      <w:pPr/>
      <w:r>
        <w:rPr>
          <w:lang w:val="pt_PT" w:bidi="pt_PT"/>
        </w:rPr>
      </w:r>
      <w:r>
        <w:rPr>
          <w:lang w:val="pt_PT" w:bidi="pt_PT"/>
        </w:rPr>
        <w:t>Ouçam Mateus 16.1–12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história anterior, Jesus deu uma refeição maravilhosa a mais de quatro mil pessoas. Depois disso, ele e seus discípulos foram embora em um barco para um lugar chamado Magadã. Nós não sabemos onde exatamente esse lugar está, mas é em algum lugar na Galileia. Parece que quando Jesus está nesse lugar, algumas pessoas pertencentes a dois grupos diferentes de mestres religiosos estão vindo até ele. Esses são os fariseus e os saduceus.</w:t>
      </w:r>
    </w:p>
    <w:p>
      <w:pPr/>
      <w:r>
        <w:rPr>
          <w:lang w:val="pt_PT" w:bidi="pt_PT"/>
        </w:rPr>
      </w:r>
      <w:r>
        <w:rPr>
          <w:lang w:val="pt_PT" w:bidi="pt_PT"/>
        </w:rPr>
        <w:t>Os fariseus e os saduceus discordam uns dos outros sobre muitos aspectos da vida, mas eles concordam uns com os outros sobre não gostar de Jesus. Esta é a primeira vez que os saduceus estão se juntando aos fariseus em uma discussão com Jesus. Os fariseus já tiveram muitos conflitos com Jesus, e já haviam começado a pensar como eles poderiam matá-lo (Mt 12.14). Portanto, sabemos que eles não vêm até Jesus com boas intenções! Eles estão vindo para testar Jesus, e estão esperando que ele falhe no teste.</w:t>
      </w:r>
    </w:p>
    <w:p>
      <w:pPr/>
      <w:r>
        <w:rPr>
          <w:lang w:val="pt_PT" w:bidi="pt_PT"/>
        </w:rPr>
      </w:r>
      <w:r>
        <w:rPr>
          <w:lang w:val="pt_PT" w:bidi="pt_PT"/>
        </w:rPr>
        <w:t>Os líderes religiosos pedem a Jesus um sinal do céu. Isso significa que eles querem que Jesus peça para Deus fazer alguma coisa muito especial — talvez fazer algumas luzes do céu piscarem, ou fazer o chão tremer, ou fazer outra coisa muito espetacular e repentina. Isso daria uma prova de que Jesus foi de fato enviado por Deus. Eles pensam que Jesus não será capaz de fazer algo como isso, e então as pessoas pararão de seguir Jesus.</w:t>
      </w:r>
    </w:p>
    <w:p>
      <w:pPr/>
      <w:r>
        <w:rPr>
          <w:lang w:val="pt_PT" w:bidi="pt_PT"/>
        </w:rPr>
      </w:r>
      <w:r>
        <w:rPr>
          <w:lang w:val="pt_PT" w:bidi="pt_PT"/>
        </w:rPr>
        <w:t>Mas Jesus se recusou a dar-lhes um sinal. Jesus não precisa se provar! Jesus repreende duramente os líderes religiosos. Ele diz que os líderes religiosos sãos bons em prever o tempo olhando para o céu. Eles sabem que quando o pôr do sol está tingindo o céu noturno de vermelho, isso geralmente significa que haverá bom tempo no dia seguinte. Mas se o nascer do sol, pela manhã, estiver deixado o céu vermelho e escuro, isso geralmente significa que haverá mau tempo naquele dia. Mas, embora os líderes religiosos sejam bons em reconhecer o que acontece com o tempo, eles não são bons em reconhecer o que Deus está fazendo!</w:t>
      </w:r>
    </w:p>
    <w:p>
      <w:pPr/>
      <w:r>
        <w:rPr>
          <w:lang w:val="pt_PT" w:bidi="pt_PT"/>
        </w:rPr>
      </w:r>
      <w:r>
        <w:rPr>
          <w:lang w:val="pt_PT" w:bidi="pt_PT"/>
        </w:rPr>
        <w:t>Pare aqui e discuta como equipe de tradução: as pessoas em diferentes culturas e países podem fazer previsões diferentes sobre o tempo baseados na cor do céu. Em sua comunidade, o que as diferentes cores do céu significam para as pessoas? Como as pessoas fazem previsões sobre o tempo?</w:t>
      </w:r>
    </w:p>
    <w:p>
      <w:pPr/>
      <w:r>
        <w:rPr>
          <w:lang w:val="pt_PT" w:bidi="pt_PT"/>
        </w:rPr>
      </w:r>
      <w:r>
        <w:rPr>
          <w:lang w:val="pt_PT" w:bidi="pt_PT"/>
        </w:rPr>
        <w:t>Jesus chama os líderes religiosos de geração perversa e adúltera. Uma "geração" se refere a pessoas que estão vivendo ao mesmo tempo. Jesus chama os líderes religiosos de geração adúltera porque eles são infiéis a Deus. Assim como um marido e uma esposa que rompem seu casamento são adúlteros, assim como os líderes religiosos quebraram seu relacionamento com Deus.</w:t>
      </w:r>
    </w:p>
    <w:p>
      <w:pPr/>
      <w:r>
        <w:rPr>
          <w:lang w:val="pt_PT" w:bidi="pt_PT"/>
        </w:rPr>
      </w:r>
      <w:r>
        <w:rPr>
          <w:lang w:val="pt_PT" w:bidi="pt_PT"/>
        </w:rPr>
        <w:t>Jesus lhes diz que não lhes dará um sinal especial. O único sinal que ele dará é o sinal de Jonas. Há pouco tempo, tivemos outra história onde os líderes religiosos estavam pedindo a Jesus por um sinal especial. Naquele momento, Jesus deu a mesma resposta. Você pode querer ouvir essa história novamente, em Mateus 12.38–45. Na história de hoje, Jesus não explica o que ele quer dizer com o sinal de Jonas, mas na história anterior ele faz. Jonas era um profeta que viveu muito tempo antes de Jesus. Jonas uma vez desobedeceu a Deus, e por causa disso ele uma aventura e tanto! Ele acabou passando 3 dias dentro da barriga de um grande peixe, quase morreu, mas o peixe cuspiu Jonas na terra seca depois de 3 dias. Jesus sabe que ele morrerá e estará no túmulo por 3 dias. Mas depois de 3 dias, ele ficará vivo novamente — assim como Jonas saiu do peixe depois de 3 dias.</w:t>
      </w:r>
    </w:p>
    <w:p>
      <w:pPr/>
      <w:r>
        <w:rPr>
          <w:lang w:val="pt_PT" w:bidi="pt_PT"/>
        </w:rPr>
      </w:r>
      <w:r>
        <w:rPr>
          <w:lang w:val="pt_PT" w:bidi="pt_PT"/>
        </w:rPr>
        <w:t>É claro que Jesus não quer dizer que ele foi desobediente a Deus, como Jonas foi!</w:t>
      </w:r>
    </w:p>
    <w:p>
      <w:pPr/>
      <w:r>
        <w:rPr>
          <w:lang w:val="pt_PT" w:bidi="pt_PT"/>
        </w:rPr>
      </w:r>
      <w:r>
        <w:rPr>
          <w:lang w:val="pt_PT" w:bidi="pt_PT"/>
        </w:rPr>
        <w:t>Então, Jesus não dará aos líderes religiosos um sinal agora, mas depois de sua morte, ele ressuscitará dentre os mortos, e isso será um sinal para eles! Isso lhes dará uma prova de que ele foi realmente enviado por Deus.</w:t>
      </w:r>
    </w:p>
    <w:p>
      <w:pPr/>
      <w:r>
        <w:rPr>
          <w:lang w:val="pt_PT" w:bidi="pt_PT"/>
        </w:rPr>
      </w:r>
      <w:r>
        <w:rPr>
          <w:lang w:val="pt_PT" w:bidi="pt_PT"/>
        </w:rPr>
        <w:t>Depois disso, Jesus e seus discípulos estão voltando para o barco e indo para outro lugar. No barco, os discípulos descobrem que esqueceram de trazer o pão, e estão ocupados pensando sobre isso. Mas Jesus está ocupado pensando sobre os líderes. Jesus diz aos seus discípulos que eles têm que ter muito cuidado com o fermento dos fariseus e dos saduceus.</w:t>
      </w:r>
    </w:p>
    <w:p>
      <w:pPr/>
      <w:r>
        <w:rPr>
          <w:lang w:val="pt_PT" w:bidi="pt_PT"/>
        </w:rPr>
      </w:r>
      <w:r>
        <w:rPr>
          <w:lang w:val="pt_PT" w:bidi="pt_PT"/>
        </w:rPr>
        <w:t>O fermento, ou levedura, era algo que os judeus usam para fazer pão. O pão é feito misturando farinha e água para fazer uma massa, e então assando a massa. Toda vez que alguém fazia o pão, ele separava um pouco da massa não cozida para a próxima vez. Depois de alguns dias, esse pouco de massa se tornaria borbulhante e azedo. Quando faziam seu próximo pão, eles tomariam um pouco dessa mistura azeda e a misturariam com a nova massa. Isso faria bolhas de ar dentro da massa e o pão se tornaria maior e mais leve.</w:t>
      </w:r>
    </w:p>
    <w:p>
      <w:pPr/>
      <w:r>
        <w:rPr>
          <w:lang w:val="pt_PT" w:bidi="pt_PT"/>
        </w:rPr>
      </w:r>
      <w:r>
        <w:rPr>
          <w:lang w:val="pt_PT" w:bidi="pt_PT"/>
        </w:rPr>
        <w:t>Mostre uma imagem de massa borbulhante e pronta para ser adicionada à massa fresca. Mostre uma imagem de um pão feito com massa ferva.</w:t>
      </w:r>
    </w:p>
    <w:p>
      <w:pPr/>
      <w:r>
        <w:rPr>
          <w:lang w:val="pt_PT" w:bidi="pt_PT"/>
        </w:rPr>
      </w:r>
      <w:r>
        <w:rPr>
          <w:lang w:val="pt_PT" w:bidi="pt_PT"/>
        </w:rPr>
        <w:t>Em sua comunidade, as pessoas têm qualquer comida que seja estragada, ou abandonada de propósito, para dar a ela um bom sabor? O que você pode contar sobre isso?</w:t>
      </w:r>
    </w:p>
    <w:p>
      <w:pPr/>
      <w:r>
        <w:rPr>
          <w:lang w:val="pt_PT" w:bidi="pt_PT"/>
        </w:rPr>
      </w:r>
      <w:r>
        <w:rPr>
          <w:lang w:val="pt_PT" w:bidi="pt_PT"/>
        </w:rPr>
        <w:t>Então Jesus diz aos seus discípulos que eles têm que ter muito cuidado com o fermento dos líderes religiosos. Os discípulos não têm ideia sobre o que Jesus está falando! Talvez eles não estejam realmente ouvindo, porque estão preocupados com o que comerão hoje. Eles pensam que talvez Jesus esteja dizendo isso porque eles esqueceram de trazer o pão.</w:t>
      </w:r>
    </w:p>
    <w:p>
      <w:pPr/>
      <w:r>
        <w:rPr>
          <w:lang w:val="pt_PT" w:bidi="pt_PT"/>
        </w:rPr>
      </w:r>
      <w:r>
        <w:rPr>
          <w:lang w:val="pt_PT" w:bidi="pt_PT"/>
        </w:rPr>
        <w:t>Mas Jesus os repreende por pensar isso. Ele lhes diz que eles têm uma fé muito pequena. Ele lhes faz algumas perguntas: “Por que vocês estão falando sobre não ter pão? Vocês não entendem? Você não se lembra do que aconteceu quando eu alimentei cinco mil pessoas com apenas 5 pães, e quatro mil pessoas com apenas 7 pães? Como vocês podem não entender sobre o que estou falando?” Jesus não está esperando que eles respondam a essas perguntas; ele quer dizer que seu pensamento está errado. É tolo da parte deles estarem preocupados com o que deveriam comer após terem visto Jesus alimentando tantas pessoas. Quando Jesus estava alimentando todas essas pessoas, havia até mesmo muita comida que sobrou! Portanto, eles deveriam estar focados em outras coisas — como as coisas que Jesus os está ensinando!</w:t>
      </w:r>
    </w:p>
    <w:p>
      <w:pPr/>
      <w:r>
        <w:rPr>
          <w:lang w:val="pt_PT" w:bidi="pt_PT"/>
        </w:rPr>
      </w:r>
      <w:r>
        <w:rPr>
          <w:lang w:val="pt_PT" w:bidi="pt_PT"/>
        </w:rPr>
        <w:t>Jesus repete então o que ele disse: "Tenham muito cuidado com o fermento dos fariseus e dos saduceus". E agora os discípulos entendem! Eles entendem que Jesus estava usando uma linguagem figurada. Jesus não estava falando sobre fermento real e pão literal. Jesus queria dizer que as coisas que os líderes religiosos estão ensinando são como um pouco de fermento em uma massa de pão. Um pouco de fermento é suficiente para mudar muito pão. Como isso, o ensinamento dos líderes religiosos pode mudar a maneira como muitas pessoas pensam — mas não de uma boa maneira! Os discípulos não deveriam ser influenciados pelo ensinamento dos líderes religiosos.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os líderes religiosos estão pedindo a Jesus um sinal, e Jesus lhes diz que ele lhes dará apenas o sinal de Jonas.</w:t>
      </w:r>
    </w:p>
    <w:p>
      <w:pPr/>
      <w:r>
        <w:rPr>
          <w:lang w:val="pt_PT" w:bidi="pt_PT"/>
        </w:rPr>
      </w:r>
      <w:r>
        <w:rPr>
          <w:b/>
          <w:lang w:val="pt_PT" w:bidi="pt_PT"/>
        </w:rPr>
        <w:t>Segunda cena:</w:t>
      </w:r>
      <w:r>
        <w:rPr>
          <w:lang w:val="pt_PT" w:bidi="pt_PT"/>
        </w:rPr>
        <w:t xml:space="preserve"> Jesus está dizendo aos discípulos para terem cuidado com o ensinamento dos líderes religiosos.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Alguns fariseus e saduceus</w:t>
      </w:r>
    </w:p>
    <w:p>
      <w:pPr>
        <w:pStyle w:val="ListBullet"/>
        <w:spacing w:line="240" w:lineRule="auto"/>
        <w:ind w:left="720"/>
      </w:pPr>
      <w:r>
        <w:rPr>
          <w:lang w:val="pt_PT" w:bidi="pt_PT"/>
        </w:rPr>
      </w:r>
      <w:r>
        <w:rPr>
          <w:lang w:val="pt_PT" w:bidi="pt_PT"/>
        </w:rPr>
        <w:t>Jonas</w:t>
      </w:r>
    </w:p>
    <w:p>
      <w:pPr>
        <w:pStyle w:val="ListBullet"/>
        <w:spacing w:line="240" w:lineRule="auto"/>
        <w:ind w:left="720"/>
      </w:pPr>
      <w:r>
        <w:rPr>
          <w:lang w:val="pt_PT" w:bidi="pt_PT"/>
        </w:rPr>
      </w:r>
      <w:r>
        <w:rPr>
          <w:lang w:val="pt_PT" w:bidi="pt_PT"/>
        </w:rPr>
        <w:t>Os discípulos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Mateus começa a passagem dizendo "agora". Isso significa que ele está começando uma nova história.</w:t>
      </w:r>
    </w:p>
    <w:p>
      <w:pPr/>
      <w:r>
        <w:rPr>
          <w:lang w:val="pt_PT" w:bidi="pt_PT"/>
        </w:rPr>
      </w:r>
      <w:r>
        <w:rPr>
          <w:lang w:val="pt_PT" w:bidi="pt_PT"/>
        </w:rPr>
        <w:t>A história anterior terminou com Jesus e os discípulos indo para um barco. Essa história também está terminando com Jesus e os discípulos estando em um barco. Parece que Jesus e os discípulos saem do barco no início da história, então os líderes religiosos vêm até eles em algum lugar no lado do lago, e então Jesus e seus discípulos voltam para o barco.</w:t>
      </w:r>
    </w:p>
    <w:p>
      <w:pPr/>
      <w:r>
        <w:rPr>
          <w:lang w:val="pt_PT" w:bidi="pt_PT"/>
        </w:rPr>
      </w:r>
      <w:r>
        <w:rPr>
          <w:lang w:val="pt_PT" w:bidi="pt_PT"/>
        </w:rPr>
        <w:t>Os fariseus e os saduceus vieram até Jesus. Nem todos os fariseus e saduceus vieram; mas algumas pessoas que pertenciam a esses grupos. Não sabemos quantos eles eram. Os fariseus podem ter vindo da Galileia, ou eles podem ter vindo da Judeia; mas os saduceus viviam em Jerusalém, na Judeia. Então eles fizeram um longo caminho para vir e testar Jesus.</w:t>
      </w:r>
    </w:p>
    <w:p>
      <w:pPr/>
      <w:r>
        <w:rPr>
          <w:lang w:val="pt_PT" w:bidi="pt_PT"/>
        </w:rPr>
      </w:r>
      <w:r>
        <w:rPr>
          <w:lang w:val="pt_PT" w:bidi="pt_PT"/>
        </w:rPr>
        <w:t>Talvez você possa sair e olhar para o céu enquanto está pensando sobre a resposta de Jesus aos líderes religiosos.</w:t>
      </w:r>
    </w:p>
    <w:p>
      <w:pPr/>
      <w:r>
        <w:rPr>
          <w:lang w:val="pt_PT" w:bidi="pt_PT"/>
        </w:rPr>
      </w:r>
      <w:r>
        <w:rPr>
          <w:lang w:val="pt_PT" w:bidi="pt_PT"/>
        </w:rPr>
        <w:t>Vocês podem encenar a história de Jonas sendo engolido por um peixe grande e sendo cuspido depois de 3 dias, para ajudá-los a lembrar por que Jesus fala sobre o sinal de Jonas? Talvez ao mesmo tempo, você possa encenar Jesus sendo colocado em um túmulo e ficando vivo novamente depois de 3 dias. Isso pode ajudá-los a ver a conexão! Mas lembre-se de que Jesus ainda não está morto; isso acontecerá depois de apenas algum tempo.</w:t>
      </w:r>
    </w:p>
    <w:p>
      <w:pPr/>
      <w:r>
        <w:rPr>
          <w:lang w:val="pt_PT" w:bidi="pt_PT"/>
        </w:rPr>
      </w:r>
      <w:r>
        <w:rPr>
          <w:lang w:val="pt_PT" w:bidi="pt_PT"/>
        </w:rPr>
        <w:t>Quando Jesus respondeu aos líderes religiosos, ele os deixa. Os líderes religiosos ainda estão em algum lugar, mas Jesus se afasta.</w:t>
      </w:r>
    </w:p>
    <w:p>
      <w:pPr/>
      <w:r>
        <w:rPr>
          <w:lang w:val="pt_PT" w:bidi="pt_PT"/>
        </w:rPr>
      </w:r>
      <w:r>
        <w:rPr>
          <w:lang w:val="pt_PT" w:bidi="pt_PT"/>
        </w:rPr>
        <w:t>Mateus não diz isso, mas Jesus e os discípulos devem ter entrado em um barco depois disso. Mateus apenas menciona que os discípulos foram para o outro lado do lago, mas Jesus deveria ter estado com eles também. A conversa entre Jesus e os discípulos pode estar acontecendo enquanto eles estão sentados no barco.</w:t>
      </w:r>
    </w:p>
    <w:p>
      <w:pPr/>
      <w:r>
        <w:rPr>
          <w:lang w:val="pt_PT" w:bidi="pt_PT"/>
        </w:rPr>
      </w:r>
      <w:r>
        <w:rPr>
          <w:lang w:val="pt_PT" w:bidi="pt_PT"/>
        </w:rPr>
        <w:t>No final da história, eles podem ter chegado ao seu destino e saído do barco, mas Mateus não nos diz. Não era importante para onde eles estavam indo, apenas a conversa que eles tinham no caminho era importante. A próxima história começa com Jesus e seus discípulos chegando em algum lugar, então vocês podem terminar essa história com eles ainda estando no barco.</w:t>
      </w:r>
    </w:p>
    <w:p>
      <w:pPr/>
      <w:r>
        <w:rPr>
          <w:lang w:val="pt_PT" w:bidi="pt_PT"/>
        </w:rPr>
      </w:r>
      <w:r>
        <w:rPr>
          <w:lang w:val="pt_PT" w:bidi="pt_PT"/>
        </w:rPr>
        <w:t>Jesus adverte os discípulos contra o fermento dos fariseus muito fortemente. Ele lhes diz para ficarem atentos e terem cuidado. Isso significa mais ou menos a mesma coisa. Ao dizer isso duas vezes, Jesus deixa claro que eles têm que ter muito, muito cuidado.</w:t>
      </w:r>
    </w:p>
    <w:p>
      <w:pPr/>
      <w:r>
        <w:rPr>
          <w:lang w:val="pt_PT" w:bidi="pt_PT"/>
        </w:rPr>
      </w:r>
      <w:r>
        <w:rPr>
          <w:lang w:val="pt_PT" w:bidi="pt_PT"/>
        </w:rPr>
        <w:t>Se as pessoas em sua comunidade comem produtos parecidos com pão, ou têm qualquer comida que as pessoas deixam para ficar azedas de propósito, talvez vocês possam manter uma amostra com vocês quando aprendem essa história!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Alguns fariseus e saduceus</w:t>
      </w:r>
    </w:p>
    <w:p>
      <w:pPr>
        <w:pStyle w:val="ListBullet"/>
        <w:spacing w:line="240" w:lineRule="auto"/>
        <w:ind w:left="720"/>
      </w:pPr>
      <w:r>
        <w:rPr>
          <w:lang w:val="pt_PT" w:bidi="pt_PT"/>
        </w:rPr>
      </w:r>
      <w:r>
        <w:rPr>
          <w:lang w:val="pt_PT" w:bidi="pt_PT"/>
        </w:rPr>
        <w:t>Jonas</w:t>
      </w:r>
    </w:p>
    <w:p>
      <w:pPr>
        <w:pStyle w:val="ListBullet"/>
        <w:spacing w:line="240" w:lineRule="auto"/>
        <w:ind w:left="720"/>
      </w:pPr>
      <w:r>
        <w:rPr>
          <w:lang w:val="pt_PT" w:bidi="pt_PT"/>
        </w:rPr>
      </w:r>
      <w:r>
        <w:rPr>
          <w:lang w:val="pt_PT" w:bidi="pt_PT"/>
        </w:rPr>
        <w:t>Os discípulos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e os discípulos saindo de barco do lugar onde Jesus alimentou mais de quatro mil pessoas, e chegando em outro lugar.</w:t>
      </w:r>
    </w:p>
    <w:p>
      <w:pPr/>
      <w:r>
        <w:rPr>
          <w:lang w:val="pt_PT" w:bidi="pt_PT"/>
        </w:rPr>
      </w:r>
      <w:r>
        <w:rPr>
          <w:lang w:val="pt_PT" w:bidi="pt_PT"/>
        </w:rPr>
        <w:t>Encene os fariseus e saduceus vindo para onde Jesus estava.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e os saduceus: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líderes religiosos pedindo a Jesus para lhes dar um sinal de Deus. Encene Jesus respondendo a eles que eles são bons em prever o tempo, mas não bons em saber o que Deus está fazendo. Encene Jesus os repreendendo e dizendo que eles são perversos e infiéis, e que ele não lhes dará nenhum sinal além do sinal de Jonas.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“O que você está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deixando os líderes religiosos para trás.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líderes religiosos: “Como vocês estão se sentindo?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e os discípulos indo para o barco novamente. Encene os discípulos descobrindo que eles se esqueceram de trazer o pão. Encene Jesus dizendo a eles para terem cuidado com o fermento dos líderes religiosos.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discípulos discutindo sobre o que Jesus disse.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“O que você está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repreendendo os discípulos por acreditarem tão pouco nele. Encene Jesus lembrando aos discípulos dos dois milagres que ele fez onde ele alimentou tantas pessoas. Encene Jesus repetindo sua advertência sobre o fermento dos fariseus e os saduceus.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“O que vocês estão pensando?”.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Os </w:t>
      </w:r>
      <w:r>
        <w:rPr>
          <w:b/>
          <w:lang w:val="pt_PT" w:bidi="pt_PT"/>
        </w:rPr>
        <w:t>fariseus</w:t>
      </w:r>
      <w:r>
        <w:rPr>
          <w:lang w:val="pt_PT" w:bidi="pt_PT"/>
        </w:rPr>
        <w:t xml:space="preserve"> e </w:t>
      </w:r>
      <w:r>
        <w:rPr>
          <w:b/>
          <w:lang w:val="pt_PT" w:bidi="pt_PT"/>
        </w:rPr>
        <w:t>saduceus</w:t>
      </w:r>
      <w:r>
        <w:rPr>
          <w:lang w:val="pt_PT" w:bidi="pt_PT"/>
        </w:rPr>
        <w:t xml:space="preserve"> eram dois grupos diferentes de líderes religiosos, ou mestres. Use a mesma palavra que você usou em passagens anteriores. Essas palavras estão no Glossário Mestre também.</w:t>
      </w:r>
    </w:p>
    <w:p>
      <w:pPr/>
      <w:r>
        <w:rPr>
          <w:lang w:val="pt_PT" w:bidi="pt_PT"/>
        </w:rPr>
      </w:r>
      <w:r>
        <w:rPr>
          <w:lang w:val="pt_PT" w:bidi="pt_PT"/>
        </w:rPr>
        <w:t xml:space="preserve">Os fariseus e saduceus vêm para </w:t>
      </w:r>
      <w:r>
        <w:rPr>
          <w:b/>
          <w:lang w:val="pt_PT" w:bidi="pt_PT"/>
        </w:rPr>
        <w:t>testar</w:t>
      </w:r>
      <w:r>
        <w:rPr>
          <w:lang w:val="pt_PT" w:bidi="pt_PT"/>
        </w:rPr>
        <w:t xml:space="preserve"> Jesus. Isso significa que eles querem pedir a Jesus para fazer algo que eles pensam que é impossível. Outra maneira de dizer isso é que eles querem enganar Jesus.</w:t>
      </w:r>
    </w:p>
    <w:p>
      <w:pPr/>
      <w:r>
        <w:rPr>
          <w:lang w:val="pt_PT" w:bidi="pt_PT"/>
        </w:rPr>
      </w:r>
      <w:r>
        <w:rPr>
          <w:lang w:val="pt_PT" w:bidi="pt_PT"/>
        </w:rPr>
        <w:t xml:space="preserve">Os líderes religiosos pedem um </w:t>
      </w:r>
      <w:r>
        <w:rPr>
          <w:b/>
          <w:lang w:val="pt_PT" w:bidi="pt_PT"/>
        </w:rPr>
        <w:t>sinal do céu</w:t>
      </w:r>
      <w:r>
        <w:rPr>
          <w:lang w:val="pt_PT" w:bidi="pt_PT"/>
        </w:rPr>
        <w:t xml:space="preserve">. Isso significa um sinal de Deus. Os judeus muitas vezes diziam “céu” em vez de Deus. A palavra </w:t>
      </w:r>
      <w:r>
        <w:rPr>
          <w:b/>
          <w:lang w:val="pt_PT" w:bidi="pt_PT"/>
        </w:rPr>
        <w:t>céu</w:t>
      </w:r>
      <w:r>
        <w:rPr>
          <w:lang w:val="pt_PT" w:bidi="pt_PT"/>
        </w:rPr>
        <w:t xml:space="preserve"> está no Glossário Mestre. Use a mesma palavra que você usou em passagens anteriores, quando céu significava Deus. Um </w:t>
      </w:r>
      <w:r>
        <w:rPr>
          <w:b/>
          <w:lang w:val="pt_PT" w:bidi="pt_PT"/>
        </w:rPr>
        <w:t>sinal</w:t>
      </w:r>
      <w:r>
        <w:rPr>
          <w:lang w:val="pt_PT" w:bidi="pt_PT"/>
        </w:rPr>
        <w:t xml:space="preserve"> significa um milagre que acontece para mostrar às pessoas algo importante. A palavra </w:t>
      </w:r>
      <w:r>
        <w:rPr>
          <w:b/>
          <w:lang w:val="pt_PT" w:bidi="pt_PT"/>
        </w:rPr>
        <w:t>milagre</w:t>
      </w:r>
      <w:r>
        <w:rPr>
          <w:lang w:val="pt_PT" w:bidi="pt_PT"/>
        </w:rPr>
        <w:t xml:space="preserve"> está no Glossário Mestre. Use a mesma palavra que você usou em passagens anteriores.</w:t>
      </w:r>
    </w:p>
    <w:p>
      <w:pPr/>
      <w:r>
        <w:rPr>
          <w:lang w:val="pt_PT" w:bidi="pt_PT"/>
        </w:rPr>
      </w:r>
      <w:r>
        <w:rPr>
          <w:lang w:val="pt_PT" w:bidi="pt_PT"/>
        </w:rPr>
        <w:t xml:space="preserve">Jesus usa um exemplo da natureza. Ele fala sobre o que acontecerá quando o </w:t>
      </w:r>
      <w:r>
        <w:rPr>
          <w:b/>
          <w:lang w:val="pt_PT" w:bidi="pt_PT"/>
        </w:rPr>
        <w:t>céu</w:t>
      </w:r>
      <w:r>
        <w:rPr>
          <w:lang w:val="pt_PT" w:bidi="pt_PT"/>
        </w:rPr>
        <w:t xml:space="preserve"> estiver vermelho pela manhã, ou à noite. O céu aqui significa o que podemos ver do lado de fora quando estamos olhando para cima; não significa o lugar onde Deus vive.</w:t>
      </w:r>
    </w:p>
    <w:p>
      <w:pPr/>
      <w:r>
        <w:rPr>
          <w:lang w:val="pt_PT" w:bidi="pt_PT"/>
        </w:rPr>
      </w:r>
      <w:r>
        <w:rPr>
          <w:lang w:val="pt_PT" w:bidi="pt_PT"/>
        </w:rPr>
        <w:t xml:space="preserve">Jesus diz aos líderes religiosos que eles não reconhecem os </w:t>
      </w:r>
      <w:r>
        <w:rPr>
          <w:b/>
          <w:lang w:val="pt_PT" w:bidi="pt_PT"/>
        </w:rPr>
        <w:t>sinais dos tempos</w:t>
      </w:r>
      <w:r>
        <w:rPr>
          <w:lang w:val="pt_PT" w:bidi="pt_PT"/>
        </w:rPr>
        <w:t>. Isso significa que eles não reconhecem o que Deus está fazendo neste momento.</w:t>
      </w:r>
    </w:p>
    <w:p>
      <w:pPr/>
      <w:r>
        <w:rPr>
          <w:lang w:val="pt_PT" w:bidi="pt_PT"/>
        </w:rPr>
      </w:r>
      <w:r>
        <w:rPr>
          <w:lang w:val="pt_PT" w:bidi="pt_PT"/>
        </w:rPr>
        <w:t xml:space="preserve">Jesus chama os líderes religiosos de </w:t>
      </w:r>
      <w:r>
        <w:rPr>
          <w:b/>
          <w:lang w:val="pt_PT" w:bidi="pt_PT"/>
        </w:rPr>
        <w:t>geração perversa e adúltera</w:t>
      </w:r>
      <w:r>
        <w:rPr>
          <w:lang w:val="pt_PT" w:bidi="pt_PT"/>
        </w:rPr>
        <w:t>.</w:t>
      </w:r>
    </w:p>
    <w:p>
      <w:pPr/>
      <w:r>
        <w:rPr>
          <w:lang w:val="pt_PT" w:bidi="pt_PT"/>
        </w:rPr>
      </w:r>
      <w:r>
        <w:rPr>
          <w:b/>
          <w:lang w:val="pt_PT" w:bidi="pt_PT"/>
        </w:rPr>
        <w:t>Perverso</w:t>
      </w:r>
      <w:r>
        <w:rPr>
          <w:lang w:val="pt_PT" w:bidi="pt_PT"/>
        </w:rPr>
        <w:t xml:space="preserve"> significa ruim e pecador. A palavra </w:t>
      </w:r>
      <w:r>
        <w:rPr>
          <w:b/>
          <w:lang w:val="pt_PT" w:bidi="pt_PT"/>
        </w:rPr>
        <w:t>perverso</w:t>
      </w:r>
      <w:r>
        <w:rPr>
          <w:lang w:val="pt_PT" w:bidi="pt_PT"/>
        </w:rPr>
        <w:t xml:space="preserve"> está no Glossário Mestre. Alguém que é adúltero é infiel a seu cônjuge. Os profetas no Antigo Testamento muitas vezes chamavam o povo de Israel de adúltero porque eles eram infiéis a Deus.</w:t>
      </w:r>
    </w:p>
    <w:p>
      <w:pPr/>
      <w:r>
        <w:rPr>
          <w:lang w:val="pt_PT" w:bidi="pt_PT"/>
        </w:rPr>
      </w:r>
      <w:r>
        <w:rPr>
          <w:lang w:val="pt_PT" w:bidi="pt_PT"/>
        </w:rPr>
        <w:t xml:space="preserve">Jesus chama os líderes religiosos adúlteros de </w:t>
      </w:r>
      <w:r>
        <w:rPr>
          <w:b/>
          <w:lang w:val="pt_PT" w:bidi="pt_PT"/>
        </w:rPr>
        <w:t>geração</w:t>
      </w:r>
      <w:r>
        <w:rPr>
          <w:lang w:val="pt_PT" w:bidi="pt_PT"/>
        </w:rPr>
        <w:t xml:space="preserve">. Uma </w:t>
      </w:r>
      <w:r>
        <w:rPr>
          <w:b/>
          <w:lang w:val="pt_PT" w:bidi="pt_PT"/>
        </w:rPr>
        <w:t>geração</w:t>
      </w:r>
      <w:r>
        <w:rPr>
          <w:lang w:val="pt_PT" w:bidi="pt_PT"/>
        </w:rPr>
        <w:t xml:space="preserve"> significa as pessoas que estão vivendo ao mesmo tempo. Jesus quer dizer que os líderes religiosos são pessoas perversas e infiéis.</w:t>
      </w:r>
    </w:p>
    <w:p>
      <w:pPr/>
      <w:r>
        <w:rPr>
          <w:lang w:val="pt_PT" w:bidi="pt_PT"/>
        </w:rPr>
      </w:r>
      <w:r>
        <w:rPr>
          <w:lang w:val="pt_PT" w:bidi="pt_PT"/>
        </w:rPr>
        <w:t xml:space="preserve">A palavra </w:t>
      </w:r>
      <w:r>
        <w:rPr>
          <w:b/>
          <w:lang w:val="pt_PT" w:bidi="pt_PT"/>
        </w:rPr>
        <w:t>adúltero</w:t>
      </w:r>
      <w:r>
        <w:rPr>
          <w:lang w:val="pt_PT" w:bidi="pt_PT"/>
        </w:rPr>
        <w:t xml:space="preserve"> está no Glossário Mestre. Tome uma decisão com sua equipe se vocês querem usar a palavra literal "adúltero", ou uma palavra descritiva como "infiel".</w:t>
      </w:r>
    </w:p>
    <w:p>
      <w:pPr/>
      <w:r>
        <w:rPr>
          <w:lang w:val="pt_PT" w:bidi="pt_PT"/>
        </w:rPr>
      </w:r>
      <w:r>
        <w:rPr>
          <w:lang w:val="pt_PT" w:bidi="pt_PT"/>
        </w:rPr>
        <w:t xml:space="preserve">Jesus diz aos líderes religiosos que ele não fará um sinal especial para eles. Eles obterão apenas o </w:t>
      </w:r>
      <w:r>
        <w:rPr>
          <w:b/>
          <w:lang w:val="pt_PT" w:bidi="pt_PT"/>
        </w:rPr>
        <w:t>sinal de Jonas</w:t>
      </w:r>
      <w:r>
        <w:rPr>
          <w:lang w:val="pt_PT" w:bidi="pt_PT"/>
        </w:rPr>
        <w:t>. Isso tem a ver com o milagre especial que Deus fez meio de Jonas, resgatando-o da barriga dos peixes depois de 3 dias. Deus fará algo como isso para Jesus, e esse será o sinal para as pessoas de que Jesus é enviado por Deus.</w:t>
      </w:r>
    </w:p>
    <w:p>
      <w:pPr/>
      <w:r>
        <w:rPr>
          <w:lang w:val="pt_PT" w:bidi="pt_PT"/>
        </w:rPr>
      </w:r>
      <w:r>
        <w:rPr>
          <w:lang w:val="pt_PT" w:bidi="pt_PT"/>
        </w:rPr>
        <w:t xml:space="preserve">Jesus adverte seus discípulos para terem cuidado com o </w:t>
      </w:r>
      <w:r>
        <w:rPr>
          <w:b/>
          <w:lang w:val="pt_PT" w:bidi="pt_PT"/>
        </w:rPr>
        <w:t>fermento</w:t>
      </w:r>
      <w:r>
        <w:rPr>
          <w:lang w:val="pt_PT" w:bidi="pt_PT"/>
        </w:rPr>
        <w:t xml:space="preserve">, ou </w:t>
      </w:r>
      <w:r>
        <w:rPr>
          <w:b/>
          <w:lang w:val="pt_PT" w:bidi="pt_PT"/>
        </w:rPr>
        <w:t>levedura</w:t>
      </w:r>
      <w:r>
        <w:rPr>
          <w:lang w:val="pt_PT" w:bidi="pt_PT"/>
        </w:rPr>
        <w:t>, dos fariseus e os saduceus.</w:t>
      </w:r>
    </w:p>
    <w:p>
      <w:pPr/>
      <w:r>
        <w:rPr>
          <w:lang w:val="pt_PT" w:bidi="pt_PT"/>
        </w:rPr>
      </w:r>
      <w:r>
        <w:rPr>
          <w:lang w:val="pt_PT" w:bidi="pt_PT"/>
        </w:rPr>
        <w:t>O fermento, ou levedura, era algo que os judeus usam para fazer pão. Toda vez que alguém fazia o pão, ele separava um pouco da massa não cozida para a próxima vez. Depois de alguns dias, esse pouco de massa se tornaria borbulhante e azedo. Quando faziam seu próximo pão, eles tomariam um pouco dessa mistura azeda e a misturariam com a nova massa. Isso faria bolhas de ar dentro da massa e o pão se tornaria maior e mais leve.</w:t>
      </w:r>
    </w:p>
    <w:p>
      <w:pPr/>
      <w:r>
        <w:rPr>
          <w:lang w:val="pt_PT" w:bidi="pt_PT"/>
        </w:rPr>
      </w:r>
      <w:r>
        <w:rPr>
          <w:lang w:val="pt_PT" w:bidi="pt_PT"/>
        </w:rPr>
        <w:t>Se necessário, mostre à sua equipe novamente as imagens diferentes da massa e o pão.</w:t>
      </w:r>
    </w:p>
    <w:p>
      <w:pPr/>
      <w:r>
        <w:rPr>
          <w:lang w:val="pt_PT" w:bidi="pt_PT"/>
        </w:rPr>
      </w:r>
      <w:r>
        <w:rPr>
          <w:lang w:val="pt_PT" w:bidi="pt_PT"/>
        </w:rPr>
        <w:t xml:space="preserve">Discutam como vocês dirão isso em seu idioma. Algumas possibilidades são: “a massa azeda que os fariseus e saduceus usam para assar o pão”, ou “as coisas que os fariseus e os saduceus usam para fazer o pão crescer, ou ficar maior”. Use a mesma palavra para </w:t>
      </w:r>
      <w:r>
        <w:rPr>
          <w:b/>
          <w:lang w:val="pt_PT" w:bidi="pt_PT"/>
        </w:rPr>
        <w:t>pão</w:t>
      </w:r>
      <w:r>
        <w:rPr>
          <w:lang w:val="pt_PT" w:bidi="pt_PT"/>
        </w:rPr>
        <w:t xml:space="preserve"> que você usou em histórias anteriores.</w:t>
      </w:r>
    </w:p>
    <w:p>
      <w:pPr/>
      <w:r>
        <w:rPr>
          <w:lang w:val="pt_PT" w:bidi="pt_PT"/>
        </w:rPr>
      </w:r>
      <w:r>
        <w:rPr>
          <w:lang w:val="pt_PT" w:bidi="pt_PT"/>
        </w:rPr>
        <w:t xml:space="preserve">Jesus lembra os discípulos sobre os milagres que ele fez quando alimentou cinco mil e quatro mil pessoas. Ele os lembra quantas </w:t>
      </w:r>
      <w:r>
        <w:rPr>
          <w:b/>
          <w:lang w:val="pt_PT" w:bidi="pt_PT"/>
        </w:rPr>
        <w:t>cestas</w:t>
      </w:r>
      <w:r>
        <w:rPr>
          <w:lang w:val="pt_PT" w:bidi="pt_PT"/>
        </w:rPr>
        <w:t xml:space="preserve"> eles receberam depois. Ele quer dizer as </w:t>
      </w:r>
      <w:r>
        <w:rPr>
          <w:b/>
          <w:lang w:val="pt_PT" w:bidi="pt_PT"/>
        </w:rPr>
        <w:t>cestas</w:t>
      </w:r>
      <w:r>
        <w:rPr>
          <w:lang w:val="pt_PT" w:bidi="pt_PT"/>
        </w:rPr>
        <w:t xml:space="preserve"> cheias com a comida extra. Use a mesma palavra para cesta que você usou em histórias anteriores. Uma cesta de tamanho médio para a história da alimentação de cinco mil pessoas, e uma cesta de tamanho maior para a história da alimentação das quatro mil pessoas.</w:t>
      </w:r>
    </w:p>
    <w:p>
      <w:pPr/>
      <w:r>
        <w:rPr>
          <w:lang w:val="pt_PT" w:bidi="pt_PT"/>
        </w:rPr>
      </w:r>
      <w:r>
        <w:rPr>
          <w:lang w:val="pt_PT" w:bidi="pt_PT"/>
        </w:rPr>
        <w:t xml:space="preserve">O </w:t>
      </w:r>
      <w:r>
        <w:rPr>
          <w:b/>
          <w:lang w:val="pt_PT" w:bidi="pt_PT"/>
        </w:rPr>
        <w:t>ensinamento</w:t>
      </w:r>
      <w:r>
        <w:rPr>
          <w:lang w:val="pt_PT" w:bidi="pt_PT"/>
        </w:rPr>
        <w:t xml:space="preserve"> dos fariseus e os saduceus significa as coisas que eles estão dizendo às pessoas sobre Deus, e o que eles estão dizendo às pessoas para fazer.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16:13–20</w:t>
      </w:r>
      <w:r>
        <w:rPr>
          <w:lang w:val="pt_PT" w:bidi="pt_PT"/>
        </w:rPr>
      </w:r>
    </w:p>
    <w:p>
      <w:pPr>
        <w:pStyle w:val="Heading3"/>
      </w:pPr>
      <w:r>
        <w:rPr>
          <w:lang w:val="pt_PT" w:bidi="pt_PT"/>
        </w:rPr>
        <w:t>Ouvir e Sentir</w:t>
      </w:r>
    </w:p>
    <w:p>
      <w:pPr/>
      <w:r>
        <w:rPr>
          <w:lang w:val="pt_PT" w:bidi="pt_PT"/>
        </w:rPr>
      </w:r>
      <w:r>
        <w:rPr>
          <w:lang w:val="pt_PT" w:bidi="pt_PT"/>
        </w:rPr>
        <w:t>Ouçam Mateus 16.13–20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está acontecendo na “região de Cesareia de Filipe”. Cesareia de Filipe era uma cidade a cerca de 40 quilômetros ao norte do Mar da Galileia. A história acontece em algum lugar na região ao redor dessa cidade. As pessoas que viviam nessa área não eram judias. Jesus pode ter ido para esse lugar para ter algum descanso de estar cercado por multidões e de ser vigiado pelos líderes religiosos judeus. Agora Jesus tem algum tempo para uma conversa importante com os discípulos!</w:t>
      </w:r>
    </w:p>
    <w:p>
      <w:pPr/>
      <w:r>
        <w:rPr>
          <w:lang w:val="pt_PT" w:bidi="pt_PT"/>
        </w:rPr>
      </w:r>
      <w:r>
        <w:rPr>
          <w:lang w:val="pt_PT" w:bidi="pt_PT"/>
        </w:rPr>
        <w:t>Mostre sua equipe em um mapa onde Cesareia de Filipe está.</w:t>
      </w:r>
    </w:p>
    <w:p>
      <w:pPr/>
      <w:r>
        <w:rPr>
          <w:lang w:val="pt_PT" w:bidi="pt_PT"/>
        </w:rPr>
      </w:r>
      <w:r>
        <w:rPr>
          <w:lang w:val="pt_PT" w:bidi="pt_PT"/>
        </w:rPr>
        <w:t>Quando Jesus falou sobre si muitas vezes se chama de "o Filho do Homem". Na Bíblia, Filho do Homem significa a pessoa a quem Deus deu toda a autoridade e poder. Então Jesus pergunta aos seus discípulos: "O que as pessoas estão dizendo sobre mim? Quem as pessoas pensam que sou?”</w:t>
      </w:r>
    </w:p>
    <w:p>
      <w:pPr/>
      <w:r>
        <w:rPr>
          <w:lang w:val="pt_PT" w:bidi="pt_PT"/>
        </w:rPr>
      </w:r>
      <w:r>
        <w:rPr>
          <w:lang w:val="pt_PT" w:bidi="pt_PT"/>
        </w:rPr>
        <w:t>Os discípulos dizem a Jesus algumas das coisas que as pessoas estão dizendo sobre Jesus. Algumas pessoas pensam que Jesus era João Batista, que havia vindo à vida novamente, ou um profeta que viveu há muito tempo. Elias e Jeremias são profetas importantes que viverem muito tempo antes de Jesus. O povo judeu normalmente não acreditava que as pessoas poderiam voltar a viver novamente, mas eles pensavam que no futuro, pouco antes de Deus estar julgando o mundo todo, o profeta Elias ou algum outro profeta voltaria.</w:t>
      </w:r>
    </w:p>
    <w:p>
      <w:pPr/>
      <w:r>
        <w:rPr>
          <w:lang w:val="pt_PT" w:bidi="pt_PT"/>
        </w:rPr>
      </w:r>
      <w:r>
        <w:rPr>
          <w:lang w:val="pt_PT" w:bidi="pt_PT"/>
        </w:rPr>
        <w:t xml:space="preserve">Então Jesus pergunta aos discípulos: "Isso é o que as </w:t>
      </w:r>
      <w:r>
        <w:rPr>
          <w:b/>
          <w:lang w:val="pt_PT" w:bidi="pt_PT"/>
        </w:rPr>
        <w:t>pessoas</w:t>
      </w:r>
      <w:r>
        <w:rPr>
          <w:lang w:val="pt_PT" w:bidi="pt_PT"/>
        </w:rPr>
        <w:t xml:space="preserve"> acreditam que sou. Mas quem </w:t>
      </w:r>
      <w:r>
        <w:rPr>
          <w:b/>
          <w:lang w:val="pt_PT" w:bidi="pt_PT"/>
        </w:rPr>
        <w:t>vocês</w:t>
      </w:r>
      <w:r>
        <w:rPr>
          <w:lang w:val="pt_PT" w:bidi="pt_PT"/>
        </w:rPr>
        <w:t xml:space="preserve"> acreditam que sou?” Simão, que também é chamado de Pedro, dá a resposta. Ele diz que Jesus é o Messias — o rei prometido e Salvador — e também o filho do Deus vivo. O fato de Jesus ser o filho de Deus significa que Jesus vem de Deus, e que ele é o próprio Deus também. Pedro chama Jesus de filho do Deus vivo, porque Deus é o único Deus verdadeiro. Deus não é como os ídolos que os não Judeus adoravam!</w:t>
      </w:r>
    </w:p>
    <w:p>
      <w:pPr/>
      <w:r>
        <w:rPr>
          <w:lang w:val="pt_PT" w:bidi="pt_PT"/>
        </w:rPr>
      </w:r>
      <w:r>
        <w:rPr>
          <w:lang w:val="pt_PT" w:bidi="pt_PT"/>
        </w:rPr>
        <w:t>O que Pedro diz é muito importante! Mostra que Pedro percebeu que Jesus é muito mais do que um profeta. Jesus está feliz com a resposta de Pedro. Ele diz a Pedro que ele é abençoado, o que significa que Deus foi bom com Pedro ao ensinar isso. Pedro não aprendeu quem Jesus é com nenhuma pessoa humana, mas aprendeu diretamente de Deus.</w:t>
      </w:r>
    </w:p>
    <w:p>
      <w:pPr/>
      <w:r>
        <w:rPr>
          <w:lang w:val="pt_PT" w:bidi="pt_PT"/>
        </w:rPr>
      </w:r>
      <w:r>
        <w:rPr>
          <w:lang w:val="pt_PT" w:bidi="pt_PT"/>
        </w:rPr>
        <w:t>Jesus se dirige a Pedro com o nome "Simão Bar-Jonas", ou "Simão, filho de Jonas". Esse era o verdadeiro nome de Simão. Mas anteriormente, Jesus havia dado a Simão o nome de Pedro também. Agora ouviremos por que Jesus fez isso!</w:t>
      </w:r>
    </w:p>
    <w:p>
      <w:pPr/>
      <w:r>
        <w:rPr>
          <w:lang w:val="pt_PT" w:bidi="pt_PT"/>
        </w:rPr>
      </w:r>
      <w:r>
        <w:rPr>
          <w:lang w:val="pt_PT" w:bidi="pt_PT"/>
        </w:rPr>
        <w:t>No idioma em que o Novo Testamento foi escrito, a palavra Pedro significa pedra. Jesus diz a Pedro: "Você, Pedro, é a pedra! E nesta pedra, construirei minha igreja". Quando os israelitas queriam construir uma casa-forte, eles encontrariam um lugar onde o solo era muito duro e feito de pedra. Então eles abririam alguns buracos nessa pedra para que pudessem fixar as paredes dessa casa na pedra. Isso é chamado de fazer uma fundação. A casa estaria conectada à pedra, e então seria muito forte: mesmo que houvesse muita chuva ou vento, a casa continuaria de pé, porque tinha uma boa fundação.</w:t>
      </w:r>
    </w:p>
    <w:p>
      <w:pPr/>
      <w:r>
        <w:rPr>
          <w:lang w:val="pt_PT" w:bidi="pt_PT"/>
        </w:rPr>
      </w:r>
      <w:r>
        <w:rPr>
          <w:lang w:val="pt_PT" w:bidi="pt_PT"/>
        </w:rPr>
        <w:t>Mostre à sua equipe uma imagem de uma casa que está sendo construída em uma pedra. Como as pessoas constroem casas em sua comunidade? Pare aqui e contem uma história sobre como as pessoas tornam uma casa-forte.</w:t>
      </w:r>
    </w:p>
    <w:p>
      <w:pPr/>
      <w:r>
        <w:rPr>
          <w:lang w:val="pt_PT" w:bidi="pt_PT"/>
        </w:rPr>
      </w:r>
      <w:r>
        <w:rPr>
          <w:lang w:val="pt_PT" w:bidi="pt_PT"/>
        </w:rPr>
        <w:t xml:space="preserve">Jesus está usando um exemplo de construção de uma casa para falar sobre a igreja. Um edifício com uma boa fundação será forte. Da mesma maneira, a igreja será forte porque tem uma boa fundação. Mas Jesus não quer dizer que um </w:t>
      </w:r>
      <w:r>
        <w:rPr>
          <w:b/>
          <w:lang w:val="pt_PT" w:bidi="pt_PT"/>
        </w:rPr>
        <w:t>edifício de uma igreja</w:t>
      </w:r>
      <w:r>
        <w:rPr>
          <w:lang w:val="pt_PT" w:bidi="pt_PT"/>
        </w:rPr>
        <w:t xml:space="preserve"> será forte, mas que a comunidade de crentes será forte. Quando a Bíblia fala sobre uma igreja, o significado é sempre as pessoas e não o edifício.</w:t>
      </w:r>
    </w:p>
    <w:p>
      <w:pPr/>
      <w:r>
        <w:rPr>
          <w:lang w:val="pt_PT" w:bidi="pt_PT"/>
        </w:rPr>
      </w:r>
      <w:r>
        <w:rPr>
          <w:lang w:val="pt_PT" w:bidi="pt_PT"/>
        </w:rPr>
        <w:t>Algumas pessoas pensam que Jesus quer dizer que Pedro será como uma pedra para a comunidade de crentes. Pedro ajudará essa comunidade a se tornar muito forte.</w:t>
      </w:r>
    </w:p>
    <w:p>
      <w:pPr/>
      <w:r>
        <w:rPr>
          <w:lang w:val="pt_PT" w:bidi="pt_PT"/>
        </w:rPr>
      </w:r>
      <w:r>
        <w:rPr>
          <w:lang w:val="pt_PT" w:bidi="pt_PT"/>
        </w:rPr>
        <w:t>Alguns acreditam que a rocha não é Pedro, mas a declaração que ele fez sobre Jesus. Se a igreja acredita que Jesus é o Salvador prometido e o filho de Deus, então a igreja será muito forte. Ambas as opções são possíveis, porque Jesus diz "</w:t>
      </w:r>
      <w:r>
        <w:rPr>
          <w:b/>
          <w:lang w:val="pt_PT" w:bidi="pt_PT"/>
        </w:rPr>
        <w:t>nesta pedra</w:t>
      </w:r>
      <w:r>
        <w:rPr>
          <w:lang w:val="pt_PT" w:bidi="pt_PT"/>
        </w:rPr>
        <w:t>, construirei minha igreja". "Esta pedra" pode se referir a Pedro, ou pode se referir ao que Pedro disse.</w:t>
      </w:r>
    </w:p>
    <w:p>
      <w:pPr/>
      <w:r>
        <w:rPr>
          <w:lang w:val="pt_PT" w:bidi="pt_PT"/>
        </w:rPr>
      </w:r>
      <w:r>
        <w:rPr>
          <w:lang w:val="pt_PT" w:bidi="pt_PT"/>
        </w:rPr>
        <w:t>Jesus diz que os portões do inferno, ou os portões do Hades, não serão capazes de vencer a igreja. Os portões do inferno é outra maneira de falar sobre a morte. A palavra que Jesus está usando para inferno significa um lugar onde as pessoas mortas estão. Uma vez que uma pessoa está morta, ela não pode ficar viva novamente. É como se houvesse um portão forte entre a vida e a morte: o portão está mantendo as pessoas trancadas nesse lugar de pessoas mortas. Isso é o quão poderosa é a morte. Mas mesmo que a morte seja muito poderosa, a igreja será ainda mais poderosa! A igreja de Jesus, essa comunidade de fiéis, será tão forte que não pode morrer. Nada será capaz de destruir a igreja.</w:t>
      </w:r>
    </w:p>
    <w:p>
      <w:pPr/>
      <w:r>
        <w:rPr>
          <w:lang w:val="pt_PT" w:bidi="pt_PT"/>
        </w:rPr>
      </w:r>
      <w:r>
        <w:rPr>
          <w:lang w:val="pt_PT" w:bidi="pt_PT"/>
        </w:rPr>
        <w:t>Jesus diz a Pedro que ele lhe dará as chaves do reino dos céus. O reino dos céus significa o reino de Deus. Jesus está usando uma linguagem figurada novamente. Alguém que tem as chaves de um edifício tem muita responsabilidade e autoridade. A pessoa com as chaves pode abrir e fechar as portas.</w:t>
      </w:r>
    </w:p>
    <w:p>
      <w:pPr/>
      <w:r>
        <w:rPr>
          <w:lang w:val="pt_PT" w:bidi="pt_PT"/>
        </w:rPr>
      </w:r>
      <w:r>
        <w:rPr>
          <w:lang w:val="pt_PT" w:bidi="pt_PT"/>
        </w:rPr>
        <w:t>Se necessário, mostre ao seu povo uma imagem de um cadeado e uma chave. Em sua comunidade, como as pessoas trancam um edifício, ou protegem o que está nele?</w:t>
      </w:r>
    </w:p>
    <w:p>
      <w:pPr/>
      <w:r>
        <w:rPr>
          <w:lang w:val="pt_PT" w:bidi="pt_PT"/>
        </w:rPr>
      </w:r>
      <w:r>
        <w:rPr>
          <w:lang w:val="pt_PT" w:bidi="pt_PT"/>
        </w:rPr>
        <w:t>Algumas pessoas pensam, portanto, que Jesus quer dizer que Pedro pode tomar as decisões sobre se uma pessoa pode entrar no reino de Deus ou não. Mas Jesus também diz a Pedro que o que ele amarrar ou desatar na terra também será amarrado ou desatado no céu. Quando os mestres religiosos judeus falam sobre "amarrar" algo, eles querem dizer que essa coisa não é permitida. Algo que está "solto" é permitido. Então Jesus pode estar dizendo a Pedro: "Eu estou dando a você a autoridade para decidir o que as pessoas têm permissão para fazer, e o que elas não têm permissão para fazer".</w:t>
      </w:r>
    </w:p>
    <w:p>
      <w:pPr/>
      <w:r>
        <w:rPr>
          <w:lang w:val="pt_PT" w:bidi="pt_PT"/>
        </w:rPr>
      </w:r>
      <w:r>
        <w:rPr>
          <w:lang w:val="pt_PT" w:bidi="pt_PT"/>
        </w:rPr>
        <w:t>Jesus diz que o que Pedro amarrará ou desatará, terá sido amarrado e desatado no céu. Isso pode significar que Deus aprovará as decisões que Pedro fará. Mas também poderia significar que Deus já fez essas decisões, e que Pedro tomará decisões que Deus havia feito primeiro.</w:t>
      </w:r>
    </w:p>
    <w:p>
      <w:pPr/>
      <w:r>
        <w:rPr>
          <w:lang w:val="pt_PT" w:bidi="pt_PT"/>
        </w:rPr>
      </w:r>
      <w:r>
        <w:rPr>
          <w:lang w:val="pt_PT" w:bidi="pt_PT"/>
        </w:rPr>
        <w:t>De qualquer forma, essa responsabilidade significaria que Pedro — e os outros discípulos também — mais tarde ajudarão os outros crentes a aplicar o ensinamento de Jesus em todas as situações de sua vida. Uma responsabilidade muito grande!</w:t>
      </w:r>
    </w:p>
    <w:p>
      <w:pPr/>
      <w:r>
        <w:rPr>
          <w:lang w:val="pt_PT" w:bidi="pt_PT"/>
        </w:rPr>
      </w:r>
      <w:r>
        <w:rPr>
          <w:lang w:val="pt_PT" w:bidi="pt_PT"/>
        </w:rPr>
        <w:t>Em sua comunidade, quem toma as decisões sobre o que as pessoas podem ou não podem fazer? Você pode contar uma história sobre alguém com autoridade para tomar tais decisões?</w:t>
      </w:r>
    </w:p>
    <w:p>
      <w:pPr/>
      <w:r>
        <w:rPr>
          <w:lang w:val="pt_PT" w:bidi="pt_PT"/>
        </w:rPr>
      </w:r>
      <w:r>
        <w:rPr>
          <w:lang w:val="pt_PT" w:bidi="pt_PT"/>
        </w:rPr>
        <w:t>No final de sua conversa com discípulos, Jesus dá uma advertência severa aos discípulos para não dizer às outras pessoas que ele é o Messias. Como descobriremos na próxima história, os discípulos ainda têm muito o que aprender sobre o que significa que Jesus é o Messias!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Jesus e seus discípulos chegam na região de Cesareia de Filipe.</w:t>
      </w:r>
    </w:p>
    <w:p>
      <w:pPr/>
      <w:r>
        <w:rPr>
          <w:lang w:val="pt_PT" w:bidi="pt_PT"/>
        </w:rPr>
      </w:r>
      <w:r>
        <w:rPr>
          <w:b/>
          <w:lang w:val="pt_PT" w:bidi="pt_PT"/>
        </w:rPr>
        <w:t>Segunda cena:</w:t>
      </w:r>
      <w:r>
        <w:rPr>
          <w:lang w:val="pt_PT" w:bidi="pt_PT"/>
        </w:rPr>
        <w:t xml:space="preserve"> Jesus e seus discípulos estão falando sobre quem ele é.</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particularmente Pedro</w:t>
      </w:r>
    </w:p>
    <w:p>
      <w:pPr>
        <w:pStyle w:val="ListBullet"/>
        <w:spacing w:line="240" w:lineRule="auto"/>
        <w:ind w:left="720"/>
      </w:pPr>
      <w:r>
        <w:rPr>
          <w:lang w:val="pt_PT" w:bidi="pt_PT"/>
        </w:rPr>
      </w:r>
      <w:r>
        <w:rPr>
          <w:lang w:val="pt_PT" w:bidi="pt_PT"/>
        </w:rPr>
        <w:t>Os profetas: João Batista, Elias, Jeremias e outros profetas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história anterior, Jesus e seus discípulos haviam voltado para a Galileia após viajar para a Fenícia. Nessa história, eles estão deixando a Galileia novamente e indo para a província que fica ao norte da Galileia. Mateus começa a contar essa história dizendo “agora”. Isso significa que ele contará uma nova história. Ele não diz quanto tempo passou desde a história anterior.</w:t>
      </w:r>
    </w:p>
    <w:p>
      <w:pPr/>
      <w:r>
        <w:rPr>
          <w:lang w:val="pt_PT" w:bidi="pt_PT"/>
        </w:rPr>
      </w:r>
      <w:r>
        <w:rPr>
          <w:lang w:val="pt_PT" w:bidi="pt_PT"/>
        </w:rPr>
        <w:t xml:space="preserve">Mateus nos diz apenas que </w:t>
      </w:r>
      <w:r>
        <w:rPr>
          <w:b/>
          <w:lang w:val="pt_PT" w:bidi="pt_PT"/>
        </w:rPr>
        <w:t>Jesus</w:t>
      </w:r>
      <w:r>
        <w:rPr>
          <w:lang w:val="pt_PT" w:bidi="pt_PT"/>
        </w:rPr>
        <w:t xml:space="preserve"> veio para a região de Cesareia de Filipe, mas está claro a partir da história que seus discípulos estavam com ele.</w:t>
      </w:r>
    </w:p>
    <w:p>
      <w:pPr/>
      <w:r>
        <w:rPr>
          <w:lang w:val="pt_PT" w:bidi="pt_PT"/>
        </w:rPr>
      </w:r>
      <w:r>
        <w:rPr>
          <w:lang w:val="pt_PT" w:bidi="pt_PT"/>
        </w:rPr>
        <w:t>Se as pessoas usam chaves em sua comunidade, você pode gostar de ter algumas chaves reais com vocês para ajudá-los a lembrar a última parte dessa história. Talvez vocês possam contar essa história enquanto estão ao lado de um portão forte, ou uma porta? Ou, vão para um lugar de funeral enquanto contam a história, para lembrar você que a morte não pode parar a igreja!</w:t>
      </w:r>
    </w:p>
    <w:p>
      <w:pPr/>
      <w:r>
        <w:rPr>
          <w:lang w:val="pt_PT" w:bidi="pt_PT"/>
        </w:rPr>
      </w:r>
      <w:r>
        <w:rPr>
          <w:lang w:val="pt_PT" w:bidi="pt_PT"/>
        </w:rPr>
        <w:t>Talvez você possa usar alguma corda e amarrar algumas coisas, e soltá-las novamente para ajudá-los a lembrar o discurso de Jesus. Ou há um objeto que você pode usar que tem a ver com se algo é permitido, ou não permitido?</w:t>
      </w:r>
    </w:p>
    <w:p>
      <w:pPr/>
      <w:r>
        <w:rPr>
          <w:lang w:val="pt_PT" w:bidi="pt_PT"/>
        </w:rPr>
      </w:r>
      <w:r>
        <w:rPr>
          <w:lang w:val="pt_PT" w:bidi="pt_PT"/>
        </w:rPr>
        <w:t>Não se esqueçam de adicionar a advertência de Jesus aos discípulos no final!</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 e particularmente Pedro</w:t>
      </w:r>
    </w:p>
    <w:p>
      <w:pPr>
        <w:pStyle w:val="ListBullet"/>
        <w:spacing w:line="240" w:lineRule="auto"/>
        <w:ind w:left="720"/>
      </w:pPr>
      <w:r>
        <w:rPr>
          <w:lang w:val="pt_PT" w:bidi="pt_PT"/>
        </w:rPr>
      </w:r>
      <w:r>
        <w:rPr>
          <w:lang w:val="pt_PT" w:bidi="pt_PT"/>
        </w:rPr>
        <w:t>Os profetas: João Batista, Elias, Jeremias e outros profetas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e os discípulos chegando na área de Cesareia de Filipe.</w:t>
      </w:r>
    </w:p>
    <w:p>
      <w:pPr/>
      <w:r>
        <w:rPr>
          <w:lang w:val="pt_PT" w:bidi="pt_PT"/>
        </w:rPr>
      </w:r>
      <w:r>
        <w:rPr>
          <w:lang w:val="pt_PT" w:bidi="pt_PT"/>
        </w:rPr>
        <w:t>Encene Jesus perguntando aos discípulos quem as pessoas dizem que ele é.</w:t>
      </w:r>
    </w:p>
    <w:p>
      <w:pPr/>
      <w:r>
        <w:rPr>
          <w:lang w:val="pt_PT" w:bidi="pt_PT"/>
        </w:rPr>
      </w:r>
      <w:r>
        <w:rPr>
          <w:lang w:val="pt_PT" w:bidi="pt_PT"/>
        </w:rPr>
        <w:t>Encene a resposta dos discípulos.</w:t>
      </w:r>
    </w:p>
    <w:p>
      <w:pPr/>
      <w:r>
        <w:rPr>
          <w:lang w:val="pt_PT" w:bidi="pt_PT"/>
        </w:rPr>
      </w:r>
      <w:r>
        <w:rPr>
          <w:lang w:val="pt_PT" w:bidi="pt_PT"/>
        </w:rPr>
        <w:t xml:space="preserve">Encene Jesus perguntando aos discípulos quem </w:t>
      </w:r>
      <w:r>
        <w:rPr>
          <w:b/>
          <w:lang w:val="pt_PT" w:bidi="pt_PT"/>
        </w:rPr>
        <w:t>eles</w:t>
      </w:r>
      <w:r>
        <w:rPr>
          <w:lang w:val="pt_PT" w:bidi="pt_PT"/>
        </w:rPr>
        <w:t xml:space="preserve"> pensam que ele é.</w:t>
      </w:r>
    </w:p>
    <w:p>
      <w:pPr/>
      <w:r>
        <w:rPr>
          <w:lang w:val="pt_PT" w:bidi="pt_PT"/>
        </w:rPr>
      </w:r>
      <w:r>
        <w:rPr>
          <w:lang w:val="pt_PT" w:bidi="pt_PT"/>
        </w:rPr>
        <w:t>Encene Pedro respondendo.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“O que você pensa quando ouve Pedro dizer isto?"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resposta de Jesus a Pedro.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Pedro: “O que você está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dizendo aos discípulos para não dizerem a ninguém que ele é o rei prometido e Salvador.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“O que vocês estão pensando?”.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pergunta aos seus discípulos: “Quem as pessoas dizem que é o </w:t>
      </w:r>
      <w:r>
        <w:rPr>
          <w:b/>
          <w:lang w:val="pt_PT" w:bidi="pt_PT"/>
        </w:rPr>
        <w:t>Filho do Homem</w:t>
      </w:r>
      <w:r>
        <w:rPr>
          <w:lang w:val="pt_PT" w:bidi="pt_PT"/>
        </w:rPr>
        <w:t xml:space="preserve">?". Use a mesma palavra que você usou em passagens anteriores. A expressão </w:t>
      </w:r>
      <w:r>
        <w:rPr>
          <w:b/>
          <w:lang w:val="pt_PT" w:bidi="pt_PT"/>
        </w:rPr>
        <w:t>Filho do Homem</w:t>
      </w:r>
      <w:r>
        <w:rPr>
          <w:lang w:val="pt_PT" w:bidi="pt_PT"/>
        </w:rPr>
        <w:t xml:space="preserve"> está no Glossário Mestre.</w:t>
      </w:r>
    </w:p>
    <w:p>
      <w:pPr/>
      <w:r>
        <w:rPr>
          <w:lang w:val="pt_PT" w:bidi="pt_PT"/>
        </w:rPr>
      </w:r>
      <w:r>
        <w:rPr>
          <w:b/>
          <w:lang w:val="pt_PT" w:bidi="pt_PT"/>
        </w:rPr>
        <w:t>João, aquele que batiza</w:t>
      </w:r>
      <w:r>
        <w:rPr>
          <w:lang w:val="pt_PT" w:bidi="pt_PT"/>
        </w:rPr>
        <w:t xml:space="preserve">, ou </w:t>
      </w:r>
      <w:r>
        <w:rPr>
          <w:b/>
          <w:lang w:val="pt_PT" w:bidi="pt_PT"/>
        </w:rPr>
        <w:t>Batista</w:t>
      </w:r>
      <w:r>
        <w:rPr>
          <w:lang w:val="pt_PT" w:bidi="pt_PT"/>
        </w:rPr>
        <w:t xml:space="preserve">, era a pessoa que, pouco antes de Jesus começar seu trabalho, disse às pessoas para se arrependerem de seus pecados e tomar um banho especial chamado batismo, como um sinal desse arrependimento. Ele foi mais tarde morto pelo rei Herodes Antipas. Use a mesma palavra que você usou em passagens anteriores. O termo </w:t>
      </w:r>
      <w:r>
        <w:rPr>
          <w:b/>
          <w:lang w:val="pt_PT" w:bidi="pt_PT"/>
        </w:rPr>
        <w:t>João Batista</w:t>
      </w:r>
      <w:r>
        <w:rPr>
          <w:lang w:val="pt_PT" w:bidi="pt_PT"/>
        </w:rPr>
        <w:t xml:space="preserve"> está no Glossário Mestre.</w:t>
      </w:r>
    </w:p>
    <w:p>
      <w:pPr/>
      <w:r>
        <w:rPr>
          <w:lang w:val="pt_PT" w:bidi="pt_PT"/>
        </w:rPr>
      </w:r>
      <w:r>
        <w:rPr>
          <w:b/>
          <w:lang w:val="pt_PT" w:bidi="pt_PT"/>
        </w:rPr>
        <w:t>Elias</w:t>
      </w:r>
      <w:r>
        <w:rPr>
          <w:lang w:val="pt_PT" w:bidi="pt_PT"/>
        </w:rPr>
        <w:t xml:space="preserve"> era um </w:t>
      </w:r>
      <w:r>
        <w:rPr>
          <w:b/>
          <w:lang w:val="pt_PT" w:bidi="pt_PT"/>
        </w:rPr>
        <w:t>profeta</w:t>
      </w:r>
      <w:r>
        <w:rPr>
          <w:lang w:val="pt_PT" w:bidi="pt_PT"/>
        </w:rPr>
        <w:t xml:space="preserve"> que viveu cerca de 800 anos antes de Jesus. </w:t>
      </w:r>
      <w:r>
        <w:rPr>
          <w:b/>
          <w:lang w:val="pt_PT" w:bidi="pt_PT"/>
        </w:rPr>
        <w:t>Jeremias</w:t>
      </w:r>
      <w:r>
        <w:rPr>
          <w:lang w:val="pt_PT" w:bidi="pt_PT"/>
        </w:rPr>
        <w:t xml:space="preserve"> era um profeta que viveu cerca de 600 anos antes de Jesus. Um profeta é uma pessoa que dá mensagens de Deus às pessoas. Use a mesma palavra que você usou em passagens anteriores. A palavra </w:t>
      </w:r>
      <w:r>
        <w:rPr>
          <w:b/>
          <w:lang w:val="pt_PT" w:bidi="pt_PT"/>
        </w:rPr>
        <w:t>profeta</w:t>
      </w:r>
      <w:r>
        <w:rPr>
          <w:lang w:val="pt_PT" w:bidi="pt_PT"/>
        </w:rPr>
        <w:t xml:space="preserve"> está no Glossário Mestre.</w:t>
      </w:r>
    </w:p>
    <w:p>
      <w:pPr/>
      <w:r>
        <w:rPr>
          <w:lang w:val="pt_PT" w:bidi="pt_PT"/>
        </w:rPr>
      </w:r>
      <w:r>
        <w:rPr>
          <w:b/>
          <w:lang w:val="pt_PT" w:bidi="pt_PT"/>
        </w:rPr>
        <w:t>Simão Pedro</w:t>
      </w:r>
      <w:r>
        <w:rPr>
          <w:lang w:val="pt_PT" w:bidi="pt_PT"/>
        </w:rPr>
        <w:t xml:space="preserve"> é um dos discípulos de Jesus. Em outras passagens, ele é muitas vezes chamado de Pedro.</w:t>
      </w:r>
    </w:p>
    <w:p>
      <w:pPr/>
      <w:r>
        <w:rPr>
          <w:lang w:val="pt_PT" w:bidi="pt_PT"/>
        </w:rPr>
      </w:r>
      <w:r>
        <w:rPr>
          <w:lang w:val="pt_PT" w:bidi="pt_PT"/>
        </w:rPr>
        <w:t>Simão Bar-Jonas significa "Simão, o filho de Jonas". Algumas traduções dizem "o filho de João". João e Jonas é o mesmo nome.</w:t>
      </w:r>
    </w:p>
    <w:p>
      <w:pPr/>
      <w:r>
        <w:rPr>
          <w:lang w:val="pt_PT" w:bidi="pt_PT"/>
        </w:rPr>
      </w:r>
      <w:r>
        <w:rPr>
          <w:lang w:val="pt_PT" w:bidi="pt_PT"/>
        </w:rPr>
        <w:t xml:space="preserve">Pedro diz que Jesus é o </w:t>
      </w:r>
      <w:r>
        <w:rPr>
          <w:b/>
          <w:lang w:val="pt_PT" w:bidi="pt_PT"/>
        </w:rPr>
        <w:t>Cristo</w:t>
      </w:r>
      <w:r>
        <w:rPr>
          <w:lang w:val="pt_PT" w:bidi="pt_PT"/>
        </w:rPr>
        <w:t xml:space="preserve">. </w:t>
      </w:r>
      <w:r>
        <w:rPr>
          <w:b/>
          <w:lang w:val="pt_PT" w:bidi="pt_PT"/>
        </w:rPr>
        <w:t>Cristo</w:t>
      </w:r>
      <w:r>
        <w:rPr>
          <w:lang w:val="pt_PT" w:bidi="pt_PT"/>
        </w:rPr>
        <w:t xml:space="preserve"> e </w:t>
      </w:r>
      <w:r>
        <w:rPr>
          <w:b/>
          <w:lang w:val="pt_PT" w:bidi="pt_PT"/>
        </w:rPr>
        <w:t>Messias</w:t>
      </w:r>
      <w:r>
        <w:rPr>
          <w:lang w:val="pt_PT" w:bidi="pt_PT"/>
        </w:rPr>
        <w:t xml:space="preserve"> querem dizer a mesma coisa. Elas se referem ao rei especial e Salvador que Deus havia prometido enviar. Use a mesma palavra que você usou em passagens anteriores. Essas palavras estão no Glossário Mestre.</w:t>
      </w:r>
    </w:p>
    <w:p>
      <w:pPr/>
      <w:r>
        <w:rPr>
          <w:lang w:val="pt_PT" w:bidi="pt_PT"/>
        </w:rPr>
      </w:r>
      <w:r>
        <w:rPr>
          <w:lang w:val="pt_PT" w:bidi="pt_PT"/>
        </w:rPr>
        <w:t xml:space="preserve">Pedro também chama Jesus de </w:t>
      </w:r>
      <w:r>
        <w:rPr>
          <w:b/>
          <w:lang w:val="pt_PT" w:bidi="pt_PT"/>
        </w:rPr>
        <w:t>o filho do Deus vivo</w:t>
      </w:r>
      <w:r>
        <w:rPr>
          <w:lang w:val="pt_PT" w:bidi="pt_PT"/>
        </w:rPr>
        <w:t>. Ouvimos a frase "filho de Deus" antes, mas esta é a primeira vez que ouvimos "filho do Deus vivo". Os Judeus usavam as palavras "Deus vivo" para deixar claro que Deus era o único Deus verdadeiro, o único Deus que realmente viveu e existia.</w:t>
      </w:r>
    </w:p>
    <w:p>
      <w:pPr/>
      <w:r>
        <w:rPr>
          <w:lang w:val="pt_PT" w:bidi="pt_PT"/>
        </w:rPr>
      </w:r>
      <w:r>
        <w:rPr>
          <w:lang w:val="pt_PT" w:bidi="pt_PT"/>
        </w:rPr>
        <w:t xml:space="preserve">Jesus chama Pedro de </w:t>
      </w:r>
      <w:r>
        <w:rPr>
          <w:b/>
          <w:lang w:val="pt_PT" w:bidi="pt_PT"/>
        </w:rPr>
        <w:t>abençoado</w:t>
      </w:r>
      <w:r>
        <w:rPr>
          <w:lang w:val="pt_PT" w:bidi="pt_PT"/>
        </w:rPr>
        <w:t xml:space="preserve">. Alguém que é abençoado recebe coisas boas de Deus. Deus fez algo bom por Pedro. Deus mostrou a Pedro que ele estava feliz com ele, deixando Pedro saber quem Jesus era. Use a mesma palavra que você usou em passagens anteriores. A palavra </w:t>
      </w:r>
      <w:r>
        <w:rPr>
          <w:b/>
          <w:lang w:val="pt_PT" w:bidi="pt_PT"/>
        </w:rPr>
        <w:t>abençoar</w:t>
      </w:r>
      <w:r>
        <w:rPr>
          <w:lang w:val="pt_PT" w:bidi="pt_PT"/>
        </w:rPr>
        <w:t xml:space="preserve"> está no Glossário Mestre.</w:t>
      </w:r>
    </w:p>
    <w:p>
      <w:pPr/>
      <w:r>
        <w:rPr>
          <w:lang w:val="pt_PT" w:bidi="pt_PT"/>
        </w:rPr>
      </w:r>
      <w:r>
        <w:rPr>
          <w:lang w:val="pt_PT" w:bidi="pt_PT"/>
        </w:rPr>
        <w:t xml:space="preserve">Jesus diz a Pedro que </w:t>
      </w:r>
      <w:r>
        <w:rPr>
          <w:b/>
          <w:lang w:val="pt_PT" w:bidi="pt_PT"/>
        </w:rPr>
        <w:t>a carne e o sangue</w:t>
      </w:r>
      <w:r>
        <w:rPr>
          <w:lang w:val="pt_PT" w:bidi="pt_PT"/>
        </w:rPr>
        <w:t xml:space="preserve"> não revelaram isso a ele, mas "meu pai que está no céu". Carne e sangue era uma maneira judaica de falar sobre um humano. "Meu </w:t>
      </w:r>
      <w:r>
        <w:rPr>
          <w:b/>
          <w:lang w:val="pt_PT" w:bidi="pt_PT"/>
        </w:rPr>
        <w:t>pai que está no céu</w:t>
      </w:r>
      <w:r>
        <w:rPr>
          <w:lang w:val="pt_PT" w:bidi="pt_PT"/>
        </w:rPr>
        <w:t xml:space="preserve">" significa Deus. Jesus quer dizer que Pedro não aprendeu com nenhuma pessoa humana quem Jesus é, mas aprendeu diretamente de Deus. Use a mesma palavra para céu que você usou em histórias anteriores. A palavra </w:t>
      </w:r>
      <w:r>
        <w:rPr>
          <w:b/>
          <w:lang w:val="pt_PT" w:bidi="pt_PT"/>
        </w:rPr>
        <w:t>céu</w:t>
      </w:r>
      <w:r>
        <w:rPr>
          <w:lang w:val="pt_PT" w:bidi="pt_PT"/>
        </w:rPr>
        <w:t xml:space="preserve"> está no Glossário Mestre. </w:t>
      </w:r>
    </w:p>
    <w:p>
      <w:pPr/>
      <w:r>
        <w:rPr>
          <w:lang w:val="pt_PT" w:bidi="pt_PT"/>
        </w:rPr>
      </w:r>
      <w:r>
        <w:rPr>
          <w:lang w:val="pt_PT" w:bidi="pt_PT"/>
        </w:rPr>
        <w:t xml:space="preserve">Jesus diz a Pedro: "Nessa </w:t>
      </w:r>
      <w:r>
        <w:rPr>
          <w:b/>
          <w:lang w:val="pt_PT" w:bidi="pt_PT"/>
        </w:rPr>
        <w:t>pedra</w:t>
      </w:r>
      <w:r>
        <w:rPr>
          <w:lang w:val="pt_PT" w:bidi="pt_PT"/>
        </w:rPr>
        <w:t>, construirei minha igreja". Uma pedra é uma rocha muito grande. Nessa história, significa uma pedra que está no chão. É um pouco plano e um bom lugar para construir uma casa.</w:t>
      </w:r>
    </w:p>
    <w:p>
      <w:pPr/>
      <w:r>
        <w:rPr>
          <w:lang w:val="pt_PT" w:bidi="pt_PT"/>
        </w:rPr>
      </w:r>
      <w:r>
        <w:rPr>
          <w:lang w:val="pt_PT" w:bidi="pt_PT"/>
        </w:rPr>
        <w:t>Se necessário, mostre à sua equipe uma imagem de uma pedra.</w:t>
      </w:r>
    </w:p>
    <w:p>
      <w:pPr/>
      <w:r>
        <w:rPr>
          <w:lang w:val="pt_PT" w:bidi="pt_PT"/>
        </w:rPr>
      </w:r>
      <w:r>
        <w:rPr>
          <w:lang w:val="pt_PT" w:bidi="pt_PT"/>
        </w:rPr>
        <w:t xml:space="preserve">Tenha cuidado para não traduzir a palavra </w:t>
      </w:r>
      <w:r>
        <w:rPr>
          <w:b/>
          <w:lang w:val="pt_PT" w:bidi="pt_PT"/>
        </w:rPr>
        <w:t>igreja</w:t>
      </w:r>
      <w:r>
        <w:rPr>
          <w:lang w:val="pt_PT" w:bidi="pt_PT"/>
        </w:rPr>
        <w:t xml:space="preserve"> como se fosse um edifício. A palavra igreja no Novo Testamento significa sempre a comunidade de crentes. Pode ser a comunidade de crentes em um lugar particular, ou pode significar toda a comunidade de crentes em todo o mundo. Nessa história, Jesus está falando sobre todos os crentes em todo mundo. Use a mesma palavra que você usou em passagens anteriores. A palavra </w:t>
      </w:r>
      <w:r>
        <w:rPr>
          <w:b/>
          <w:lang w:val="pt_PT" w:bidi="pt_PT"/>
        </w:rPr>
        <w:t>igreja</w:t>
      </w:r>
      <w:r>
        <w:rPr>
          <w:lang w:val="pt_PT" w:bidi="pt_PT"/>
        </w:rPr>
        <w:t xml:space="preserve"> está no Glossário Mestre.</w:t>
      </w:r>
    </w:p>
    <w:p>
      <w:pPr/>
      <w:r>
        <w:rPr>
          <w:lang w:val="pt_PT" w:bidi="pt_PT"/>
        </w:rPr>
      </w:r>
      <w:r>
        <w:rPr>
          <w:lang w:val="pt_PT" w:bidi="pt_PT"/>
        </w:rPr>
        <w:t xml:space="preserve">Jesus diz que os </w:t>
      </w:r>
      <w:r>
        <w:rPr>
          <w:b/>
          <w:lang w:val="pt_PT" w:bidi="pt_PT"/>
        </w:rPr>
        <w:t>portões do inferno</w:t>
      </w:r>
      <w:r>
        <w:rPr>
          <w:lang w:val="pt_PT" w:bidi="pt_PT"/>
        </w:rPr>
        <w:t xml:space="preserve"> não </w:t>
      </w:r>
      <w:r>
        <w:rPr>
          <w:b/>
          <w:lang w:val="pt_PT" w:bidi="pt_PT"/>
        </w:rPr>
        <w:t>prevalecerão</w:t>
      </w:r>
      <w:r>
        <w:rPr>
          <w:lang w:val="pt_PT" w:bidi="pt_PT"/>
        </w:rPr>
        <w:t xml:space="preserve"> contra sua igreja. Prevalecer significa vencer. Os portões do inferno é outra maneira de falar sobre a morte. Jesus quer dizer que a morte não pode vencer a igreja. Isso significa que a igreja sempre ficará viva. Sempre haverá crentes em Jesus; isso nunca parará. Mesmo que os primeiros crentes morrerem, haverá novos crentes, e novos crentes, e isso acontecerá por todas as gerações! Outras pessoas, e até mesmo Satanás, podem tentar parar a igreja, mas elas nunca terão sucesso.</w:t>
      </w:r>
    </w:p>
    <w:p>
      <w:pPr/>
      <w:r>
        <w:rPr>
          <w:lang w:val="pt_PT" w:bidi="pt_PT"/>
        </w:rPr>
      </w:r>
      <w:r>
        <w:rPr>
          <w:lang w:val="pt_PT" w:bidi="pt_PT"/>
        </w:rPr>
        <w:t xml:space="preserve">Em sua tradução, você pode dizer "portões do inferno", ou pode significar "morte". A palavra </w:t>
      </w:r>
      <w:r>
        <w:rPr>
          <w:b/>
          <w:lang w:val="pt_PT" w:bidi="pt_PT"/>
        </w:rPr>
        <w:t>inferno</w:t>
      </w:r>
      <w:r>
        <w:rPr>
          <w:lang w:val="pt_PT" w:bidi="pt_PT"/>
        </w:rPr>
        <w:t xml:space="preserve"> está no Glossário Mestre.</w:t>
      </w:r>
    </w:p>
    <w:p>
      <w:pPr/>
      <w:r>
        <w:rPr>
          <w:lang w:val="pt_PT" w:bidi="pt_PT"/>
        </w:rPr>
      </w:r>
      <w:r>
        <w:rPr>
          <w:lang w:val="pt_PT" w:bidi="pt_PT"/>
        </w:rPr>
        <w:t xml:space="preserve">Jesus diz que ele dará a Pedro as chaves do </w:t>
      </w:r>
      <w:r>
        <w:rPr>
          <w:b/>
          <w:lang w:val="pt_PT" w:bidi="pt_PT"/>
        </w:rPr>
        <w:t>reino dos céus</w:t>
      </w:r>
      <w:r>
        <w:rPr>
          <w:lang w:val="pt_PT" w:bidi="pt_PT"/>
        </w:rPr>
        <w:t xml:space="preserve">. O reino dos céus significa o reino de Deus. Use a mesma palavra que utilizou em passagens anteriores. A frase </w:t>
      </w:r>
      <w:r>
        <w:rPr>
          <w:b/>
          <w:lang w:val="pt_PT" w:bidi="pt_PT"/>
        </w:rPr>
        <w:t>reino dos céus</w:t>
      </w:r>
      <w:r>
        <w:rPr>
          <w:lang w:val="pt_PT" w:bidi="pt_PT"/>
        </w:rPr>
        <w:t xml:space="preserve"> está no Glossário Mestre.</w:t>
      </w:r>
    </w:p>
    <w:p>
      <w:pPr/>
      <w:r>
        <w:rPr>
          <w:lang w:val="pt_PT" w:bidi="pt_PT"/>
        </w:rPr>
      </w:r>
      <w:r>
        <w:rPr>
          <w:lang w:val="pt_PT" w:bidi="pt_PT"/>
        </w:rPr>
        <w:t xml:space="preserve">Jesus diz: "O que vocês </w:t>
      </w:r>
      <w:r>
        <w:rPr>
          <w:b/>
          <w:lang w:val="pt_PT" w:bidi="pt_PT"/>
        </w:rPr>
        <w:t>ligarem</w:t>
      </w:r>
      <w:r>
        <w:rPr>
          <w:lang w:val="pt_PT" w:bidi="pt_PT"/>
        </w:rPr>
        <w:t xml:space="preserve"> na terra será ligado céu, e o que vocês </w:t>
      </w:r>
      <w:r>
        <w:rPr>
          <w:b/>
          <w:lang w:val="pt_PT" w:bidi="pt_PT"/>
        </w:rPr>
        <w:t>desligarem</w:t>
      </w:r>
      <w:r>
        <w:rPr>
          <w:lang w:val="pt_PT" w:bidi="pt_PT"/>
        </w:rPr>
        <w:t xml:space="preserve"> na terra será desligado no céu". Ligar significa amarrar algo. Desligar algo significa libertar algo. Os mestres religiosos judeus usavam essas palavras para proibir ou permitir algo. Você pode usar palavras que significam ligar ou desligar, ou você pode usar palavras que significam "proibir" e "permitir".</w:t>
      </w:r>
    </w:p>
    <w:p>
      <w:pPr/>
      <w:r>
        <w:rPr>
          <w:lang w:val="pt_PT" w:bidi="pt_PT"/>
        </w:rPr>
      </w:r>
      <w:r>
        <w:rPr>
          <w:lang w:val="pt_PT" w:bidi="pt_PT"/>
        </w:rPr>
        <w:t xml:space="preserve">Jesus diz: “O que vocês ligarem na terra será amarrado </w:t>
      </w:r>
      <w:r>
        <w:rPr>
          <w:b/>
          <w:lang w:val="pt_PT" w:bidi="pt_PT"/>
        </w:rPr>
        <w:t>no céu</w:t>
      </w:r>
      <w:r>
        <w:rPr>
          <w:lang w:val="pt_PT" w:bidi="pt_PT"/>
        </w:rPr>
        <w:t>”. Isso significa que Deus no céu ligará isso.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16:21–28</w:t>
      </w:r>
      <w:r>
        <w:rPr>
          <w:lang w:val="pt_PT" w:bidi="pt_PT"/>
        </w:rPr>
      </w:r>
    </w:p>
    <w:p>
      <w:pPr>
        <w:pStyle w:val="Heading3"/>
      </w:pPr>
      <w:r>
        <w:rPr>
          <w:lang w:val="pt_PT" w:bidi="pt_PT"/>
        </w:rPr>
        <w:t>Ouvir e Sentir</w:t>
      </w:r>
    </w:p>
    <w:p>
      <w:pPr/>
      <w:r>
        <w:rPr>
          <w:lang w:val="pt_PT" w:bidi="pt_PT"/>
        </w:rPr>
      </w:r>
      <w:r>
        <w:rPr>
          <w:lang w:val="pt_PT" w:bidi="pt_PT"/>
        </w:rPr>
        <w:t>Ouçam Mateus 16.21–28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passagem anterior, Jesus perguntou aos discípulos: “Quem vocês dizem que sou?”. Pedro respondeu: "Você é o Cristo, o filho do Deus vivo". Então Jesus disse aos seus discípulos para não dizer a ninguém que ele era o Cristo, ou o Salvador.</w:t>
      </w:r>
    </w:p>
    <w:p>
      <w:pPr/>
      <w:r>
        <w:rPr>
          <w:lang w:val="pt_PT" w:bidi="pt_PT"/>
        </w:rPr>
      </w:r>
      <w:r>
        <w:rPr>
          <w:lang w:val="pt_PT" w:bidi="pt_PT"/>
        </w:rPr>
        <w:t>Você se lembrará que Jesus e seus discípulos estão viajando da Galileia para Jerusalém.</w:t>
      </w:r>
    </w:p>
    <w:p>
      <w:pPr/>
      <w:r>
        <w:rPr>
          <w:lang w:val="pt_PT" w:bidi="pt_PT"/>
        </w:rPr>
      </w:r>
      <w:r>
        <w:rPr>
          <w:lang w:val="pt_PT" w:bidi="pt_PT"/>
        </w:rPr>
        <w:t>Nessa passagem, Jesus diz que ele deve ir para Jerusalém, ser rejeitado pelos anciãos, principais sacerdotes e escribas, ser morto e ressuscitar dentre os mortos. Antes desse tempo, Jesus esteve ensinando, curando e fazendo milagres. Agora, ele está falando seriamente sobre sua morte e ressurreição.</w:t>
      </w:r>
    </w:p>
    <w:p>
      <w:pPr/>
      <w:r>
        <w:rPr>
          <w:lang w:val="pt_PT" w:bidi="pt_PT"/>
        </w:rPr>
      </w:r>
      <w:r>
        <w:rPr>
          <w:lang w:val="pt_PT" w:bidi="pt_PT"/>
        </w:rPr>
        <w:t>Quando Jesus diz que ele deve ir para Jerusalém, ele quer dizer que isso é algo que Deus exige. Às vezes é traduzido para português como "é necessário".</w:t>
      </w:r>
    </w:p>
    <w:p>
      <w:pPr/>
      <w:r>
        <w:rPr>
          <w:lang w:val="pt_PT" w:bidi="pt_PT"/>
        </w:rPr>
      </w:r>
      <w:r>
        <w:rPr>
          <w:lang w:val="pt_PT" w:bidi="pt_PT"/>
        </w:rPr>
        <w:t>A frase: "A partir daquele tempo, Jesus começou…" em sinal de que Mateus quer mostrar seus leitores que Jesus morrerá, será sepultado e ressuscitará. Jesus estava preparando seus discípulos para esses eventos. Mateus também direciona seus leitores a eles. Apesar dessas previsões, os discípulos ainda parecem ter estado despreparados para o evento. Era o sofrimento e a morte que ficaram em suas mentes, em vez da ressurreição.</w:t>
      </w:r>
    </w:p>
    <w:p>
      <w:pPr/>
      <w:r>
        <w:rPr>
          <w:lang w:val="pt_PT" w:bidi="pt_PT"/>
        </w:rPr>
      </w:r>
      <w:r>
        <w:rPr>
          <w:lang w:val="pt_PT" w:bidi="pt_PT"/>
        </w:rPr>
        <w:t>Pare agora e olhe para o mapa de Israel com sua equipe. Aponte a área norte da Galileia, e Jerusalém como se relaciona com o resto do país. Jesus e seus discípulos estavam viajando para Jerusalém agora.</w:t>
      </w:r>
    </w:p>
    <w:p>
      <w:pPr/>
      <w:r>
        <w:rPr>
          <w:lang w:val="pt_PT" w:bidi="pt_PT"/>
        </w:rPr>
      </w:r>
      <w:r>
        <w:rPr>
          <w:lang w:val="pt_PT" w:bidi="pt_PT"/>
        </w:rPr>
        <w:t>Em seguida, Pedro levou Jesus de lado. Isso significa que Pedro levou Jesus a uma curta distância dos outros discípulos. Ele fez isso para que eles pudessem conversar em particular. Pedro começou a repreender Jesus dizendo: "Deus proíba isso, Senhor! Isso nunca acontecerá com vocês”. Pedro não acreditava que Jesus, o Cristo, deveria sofrer ou ser morto pelos líderes judeus como Jesus havia acabado de declarar. Pedro pensava que Jesus se tornaria um governante e ninguém mataria Jesus, o Messias. Pedro disse a mesma coisa duas vezes em suas declarações. Ele está chocado e triste sobre as coisas que Jesus disse que aconteceriam.</w:t>
      </w:r>
    </w:p>
    <w:p>
      <w:pPr/>
      <w:r>
        <w:rPr>
          <w:lang w:val="pt_PT" w:bidi="pt_PT"/>
        </w:rPr>
      </w:r>
      <w:r>
        <w:rPr>
          <w:lang w:val="pt_PT" w:bidi="pt_PT"/>
        </w:rPr>
        <w:t>Jesus repreendeu Pedro em palavras ainda mais fortes. Pedro tentou levar Jesus para o lado, repreendê-lo em particular por dizer as coisas que ele havia dito. Mas Jesus, "se virou para ele", provavelmente em mais de uma repreensão pública. Então Jesus usou a mesma frase quando Satanás o tentou: "Para trás de mim, Satanás!" Essa era uma coisa incrível a dizer a Pedro, um dos discípulos leais de Jesus. Pedro disse na última passagem que Jesus era "o Cristo, o Filho do Deus vivo". Pedro era obviamente um seguidor amoroso e devoto de Jesus. Mas agora Jesus o chamou de "Satanás". Jesus estava repreendendo a sugestão de Pedro que essas coisas nunca aconteceriam com o Messias. Pedro estava errado, e Jesus lhe disse claramente. "Para trás de mim, Satanás", significa que Jesus quer que a ideia vinda de Satanás vá embora completamente.</w:t>
      </w:r>
    </w:p>
    <w:p>
      <w:pPr/>
      <w:r>
        <w:rPr>
          <w:lang w:val="pt_PT" w:bidi="pt_PT"/>
        </w:rPr>
      </w:r>
      <w:r>
        <w:rPr>
          <w:lang w:val="pt_PT" w:bidi="pt_PT"/>
        </w:rPr>
        <w:t>Pare e discuta essas perguntas com sua equipe: contem uma história de um tempo em que um líder em sua comunidade estava disposto a dar sua vida por seus seguidores. Que tipo de Cristo Jesus estava planejando ser? Que tipo de Cristo Pedro esperava?</w:t>
      </w:r>
    </w:p>
    <w:p>
      <w:pPr/>
      <w:r>
        <w:rPr>
          <w:lang w:val="pt_PT" w:bidi="pt_PT"/>
        </w:rPr>
      </w:r>
      <w:r>
        <w:rPr>
          <w:lang w:val="pt_PT" w:bidi="pt_PT"/>
        </w:rPr>
        <w:t>Depois disso, Jesus se dirigiu ao grupo maior de discípulos e lhes disse que segui-lo lhes custará tudo e valerá tudo. Ele usou várias ideias diferentes para ensinar isso.</w:t>
      </w:r>
    </w:p>
    <w:p>
      <w:pPr/>
      <w:r>
        <w:rPr>
          <w:lang w:val="pt_PT" w:bidi="pt_PT"/>
        </w:rPr>
      </w:r>
      <w:r>
        <w:rPr>
          <w:lang w:val="pt_PT" w:bidi="pt_PT"/>
        </w:rPr>
        <w:t>Jesus diz que os potenciais seguidores devem tomar sua cruz. Uma cruz é composta por duas vigas de madeira pregadas juntas. Na cultura romana, um criminoso condenado tinha que pegar sua cruz de madeira e levá-la para o lugar onde ele seria morto. Os romanos pregavam o criminoso na cruz para morrer. Jesus estava dizendo que qualquer um que quisesse segui-lo tem que ser capaz de se recusar a agradar a si mesmo a cada dia. Eles devem estar dispostos a sofrer para obedecer aos ensinamentos de Jesus.</w:t>
      </w:r>
    </w:p>
    <w:p>
      <w:pPr/>
      <w:r>
        <w:rPr>
          <w:lang w:val="pt_PT" w:bidi="pt_PT"/>
        </w:rPr>
      </w:r>
      <w:r>
        <w:rPr>
          <w:lang w:val="pt_PT" w:bidi="pt_PT"/>
        </w:rPr>
        <w:t>Pare e mostre à sua equipe uma imagem de uma cruz de madeira que era usada para as crucificações romanas. Como os criminosos são punidos em sua comunidade? Qual destes tipos de punição é realizada em público?</w:t>
      </w:r>
    </w:p>
    <w:p>
      <w:pPr/>
      <w:r>
        <w:rPr>
          <w:lang w:val="pt_PT" w:bidi="pt_PT"/>
        </w:rPr>
      </w:r>
      <w:r>
        <w:rPr>
          <w:lang w:val="pt_PT" w:bidi="pt_PT"/>
        </w:rPr>
        <w:t>Jesus diz: "Quem quer salvar sua vida a perderá, mas quem perde sua vida por mim, a salvará". Uma pessoa que perde sua vida por Jesus desiste de seu direito de seguir seu próprio modo de vida e segue Jesus. Se alguém “salva sua vida”, ou não estiver disposto a sofrer por Jesus, acabará por morrer e perderá a oportunidade de ter a vida verdadeira com Deus na terra ou no céu.</w:t>
      </w:r>
    </w:p>
    <w:p>
      <w:pPr/>
      <w:r>
        <w:rPr>
          <w:lang w:val="pt_PT" w:bidi="pt_PT"/>
        </w:rPr>
      </w:r>
      <w:r>
        <w:rPr>
          <w:lang w:val="pt_PT" w:bidi="pt_PT"/>
        </w:rPr>
        <w:t>Então Jesus pergunta: "Que aproveita ao homem ganhar o mundo inteiro e, no entanto, perder ou arruinar a si?" Ganhar o mundo todo significa literalmente ter tudo o que você sempre quis. Refere-se a ser muito bem-sucedido e ganhar muito dinheiro, para uma pessoa ter muitos bens materiais. Se um homem perder a si mesmo, isso significa que ele perde sua alma, ou a parte de uma pessoa que nunca morre. Jesus faz esta pergunta para enfatizar que o mundo inteiro não é valioso o suficiente para uma pessoa desistir de vida com Deus para sempre. Jesus não esperava que esta pergunta fosse respondida.</w:t>
      </w:r>
    </w:p>
    <w:p>
      <w:pPr/>
      <w:r>
        <w:rPr>
          <w:lang w:val="pt_PT" w:bidi="pt_PT"/>
        </w:rPr>
      </w:r>
      <w:r>
        <w:rPr>
          <w:lang w:val="pt_PT" w:bidi="pt_PT"/>
        </w:rPr>
        <w:t>Então Jesus disse aos discípulos que o Filho do Homem voltaria com os anjos para retribuir cada pessoa pelo que ele fez na vida. Jesus está se referindo à profecia do profeta Daniel que o Filho do Homem voltará com os anjos para julgar a Terra. Jesus está dizendo que ele é o Filho do Homem.</w:t>
      </w:r>
    </w:p>
    <w:p>
      <w:pPr/>
      <w:r>
        <w:rPr>
          <w:lang w:val="pt_PT" w:bidi="pt_PT"/>
        </w:rPr>
      </w:r>
      <w:r>
        <w:rPr>
          <w:lang w:val="pt_PT" w:bidi="pt_PT"/>
        </w:rPr>
        <w:t>Jesus disse aos seus discípulos que ele estará em seu reino quando vier novamente. Um dia, Jesus voltará e reinará sobre o mundo inteiro e a criação no reino perfeito de Deus. No reino perfeito de Deus não haverá mais sofrimento ou mal, e todas as pessoas e toda a criação o obedecerão.</w:t>
      </w:r>
    </w:p>
    <w:p>
      <w:pPr/>
      <w:r>
        <w:rPr>
          <w:lang w:val="pt_PT" w:bidi="pt_PT"/>
        </w:rPr>
      </w:r>
      <w:r>
        <w:rPr>
          <w:lang w:val="pt_PT" w:bidi="pt_PT"/>
        </w:rPr>
        <w:t>Ele também disse que alguns deles que estão com ele não morreriam antes de vê-lo vir em seu reino. O ponto é que enquanto alguns deles ainda estão vivos — eles ainda não provaram a morte — ficará claro que Jesus, o Filho do Homem está governando como rei. Deus mostra que Jesus é rei mesmo antes dos discípulos morrerem. Logo veremos a história de Jesus falando com Moisés e Elias na montanha. Também veremos Jesus dizendo aos seus discípulos que "toda a autoridade no céu e na terra me foi dada" depois que ele é ressuscitado dentre os mortos.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fala com seus discípulos sobre seu sofrimento, morte e ressurreição.</w:t>
      </w:r>
    </w:p>
    <w:p>
      <w:pPr/>
      <w:r>
        <w:rPr>
          <w:lang w:val="pt_PT" w:bidi="pt_PT"/>
        </w:rPr>
      </w:r>
      <w:r>
        <w:rPr>
          <w:b/>
          <w:lang w:val="pt_PT" w:bidi="pt_PT"/>
        </w:rPr>
        <w:t>Segunda cena:</w:t>
      </w:r>
      <w:r>
        <w:rPr>
          <w:lang w:val="pt_PT" w:bidi="pt_PT"/>
        </w:rPr>
        <w:t xml:space="preserve"> Pedro e Jesus têm uma conversa privada.</w:t>
      </w:r>
    </w:p>
    <w:p>
      <w:pPr/>
      <w:r>
        <w:rPr>
          <w:lang w:val="pt_PT" w:bidi="pt_PT"/>
        </w:rPr>
      </w:r>
      <w:r>
        <w:rPr>
          <w:b/>
          <w:lang w:val="pt_PT" w:bidi="pt_PT"/>
        </w:rPr>
        <w:t>Terceira cena:</w:t>
      </w:r>
      <w:r>
        <w:rPr>
          <w:lang w:val="pt_PT" w:bidi="pt_PT"/>
        </w:rPr>
        <w:t xml:space="preserve"> Jesus se dirige a todos os discípulos, incluindo Pedro.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Os outros discípulos (11)</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Como essa seção das Escrituras é uma compilação de vários ensinamentos de Jesus, não sabemos exatamente quando e onde eles acontecem. Sabemos apenas que eles aconteceram enquanto Jesus estava preparando seus discípulos para sua prisão, morte e ressurreição em Jerusalém. Mateus registra esses juntos porque eles ajudam os leitores a entenderem que Jesus disse e fez neste momento.</w:t>
      </w:r>
    </w:p>
    <w:p>
      <w:pPr/>
      <w:r>
        <w:rPr>
          <w:lang w:val="pt_PT" w:bidi="pt_PT"/>
        </w:rPr>
      </w:r>
      <w:r>
        <w:rPr>
          <w:lang w:val="pt_PT" w:bidi="pt_PT"/>
        </w:rPr>
        <w:t>A frase: "A partir daquele tempo, Jesus começou…" em sinal de que Mateus quer mostrar seus leitores que Jesus morrerá, será sepultado e ressuscitará. Jesus estava preparando seus discípulos para esses eventos.</w:t>
      </w:r>
    </w:p>
    <w:p>
      <w:pPr/>
      <w:r>
        <w:rPr>
          <w:lang w:val="pt_PT" w:bidi="pt_PT"/>
        </w:rPr>
      </w:r>
      <w:r>
        <w:rPr>
          <w:lang w:val="pt_PT" w:bidi="pt_PT"/>
        </w:rPr>
        <w:t>Na primeira cena, Jesus está falando com seus discípulos. Ele lhes diz que é a vontade de Deus que ele vá para Jerusalém e sofra, seja morto e ressuscite no terceiro dia.</w:t>
      </w:r>
    </w:p>
    <w:p>
      <w:pPr/>
      <w:r>
        <w:rPr>
          <w:lang w:val="pt_PT" w:bidi="pt_PT"/>
        </w:rPr>
      </w:r>
      <w:r>
        <w:rPr>
          <w:lang w:val="pt_PT" w:bidi="pt_PT"/>
        </w:rPr>
        <w:t>Na segunda cena, Pedro então leva Jesus para o lado, longe dos discípulos e começou a repreendê-lo sobre essas coisas. Pedro disse enfaticamente a Jesus que isso nunca aconteceria. Jesus então se virou para Pedro e o repreendeu muito severamente. Ele diz que Pedro não está pensando nisso da perspectiva de Deus, mas a de Satanás. Essa é uma repreensão muito forte.</w:t>
      </w:r>
    </w:p>
    <w:p>
      <w:pPr/>
      <w:r>
        <w:rPr>
          <w:lang w:val="pt_PT" w:bidi="pt_PT"/>
        </w:rPr>
      </w:r>
      <w:r>
        <w:rPr>
          <w:lang w:val="pt_PT" w:bidi="pt_PT"/>
        </w:rPr>
        <w:t>Na terceira cena, Jesus então volta para o grupo maior de discípulos. Ele lhes diz que para ser seu discípulo, eles devem estar dispostos a fazer coisas difíceis. Seus discípulos sofrerão como o próprio Jesus sofrerá.</w:t>
      </w:r>
    </w:p>
    <w:p>
      <w:pPr/>
      <w:r>
        <w:rPr>
          <w:lang w:val="pt_PT" w:bidi="pt_PT"/>
        </w:rPr>
      </w:r>
      <w:r>
        <w:rPr>
          <w:lang w:val="pt_PT" w:bidi="pt_PT"/>
        </w:rPr>
        <w:t>Jesus descreve seguir Jesus como tomar uma cruz sobre si. Será muito difícil. Mas valerá a pena todos os tempos difíceis que virão. Jesus pergunta: “Qual é o benefício de ganhar o mundo inteiro, mas ficar perdido ou destruído?”. É importante lembrar que, quando Jesus faz essa pergunta, ele a está usando para enfatizar que é melhor ganhar vida eterna com Deus do que ganhar tudo no mundo inteiro.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Os outros 11 discípulos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a parte da história onde Jesus diz aos discípulos que ele irá para Jerusalém. Os anciãos, principais sacerdotes e escribas o farão sofrer.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"Do que Jesus está falando?" “Surpreso”, “Estou confuso”, e “Estamos zangados”.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parte da história onde Pedro leva Jesus para o lado para repreendê-lo. Depois que Pedro repreende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Pedro “Como você está se sentindo?”. Você pode ouvir coisas como: “Estou zangado”, “Isso é impossível” e “Garantirei que isso nunca aconteça”.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parte da história onde Jesus repreende Pedro.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Pergunte ao ator que está interpretando Pedro: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parte da história quando Jesus disse aos seus discípulos que eles devem estar dispostos a fazer coisas difíceis. Ele descreve seguir Jesus como tomar uma cruz sobre si. Será muito difícil. Mas valerá a pena todos os tempos difíceis que virão. Jesus pergunta: “Qual é o benefício de ganhar o mundo inteiro, mas ficar perdido ou destruído?”.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dos atores que interpretam os discípulos: “Como vocês estão se sentindo?”. Você pode ouvir coisas como "confuso", "desencorajado", "assustado" ou "pode ser hora de deixar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parte da história onde Jesus conta sobre como ele virá com os anjos e retribuiria cada pessoa pelo que ele fez na vida. Jesus lhes disse que ele estaria no reino perfeito de Deus então. No reino perfeito de Deus não haverá mais sofrimento ou mal, e todas as pessoas e toda a criação o obedecerão. Ele também disse que alguns deles que estão com ele não morreriam antes de vê-lo vir em seu reino. Jesus também disse que alguns deles "não provariam a morte" até verem Jesus vindo em seu reino.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w:t>
      </w:r>
    </w:p>
    <w:p>
      <w:pPr>
        <w:pStyle w:val="ListBullet"/>
        <w:spacing w:line="240" w:lineRule="auto"/>
        <w:ind w:left="720"/>
      </w:pPr>
      <w:r>
        <w:rPr>
          <w:lang w:val="pt_PT" w:bidi="pt_PT"/>
        </w:rPr>
      </w:r>
      <w:r>
        <w:rPr>
          <w:lang w:val="pt_PT" w:bidi="pt_PT"/>
        </w:rPr>
        <w:t>Pergunte a um dos atores que interpretam um discípulo: “Como você está se sentindo agora?” Você pode ouvir coisas como:</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Jesus estava viajando para </w:t>
      </w:r>
      <w:r>
        <w:rPr>
          <w:b/>
          <w:lang w:val="pt_PT" w:bidi="pt_PT"/>
        </w:rPr>
        <w:t>Jerusalém</w:t>
      </w:r>
      <w:r>
        <w:rPr>
          <w:lang w:val="pt_PT" w:bidi="pt_PT"/>
        </w:rPr>
        <w:t xml:space="preserve"> com seus discípulos, ou seguidores próximos. Use a mesma palavra para </w:t>
      </w:r>
      <w:r>
        <w:rPr>
          <w:b/>
          <w:lang w:val="pt_PT" w:bidi="pt_PT"/>
        </w:rPr>
        <w:t>discípulos</w:t>
      </w:r>
      <w:r>
        <w:rPr>
          <w:lang w:val="pt_PT" w:bidi="pt_PT"/>
        </w:rPr>
        <w:t xml:space="preserve"> usada anteriormente. Consulte o Glossário Mestre para uma definição mais completa de </w:t>
      </w:r>
      <w:r>
        <w:rPr>
          <w:lang w:val="pt_PT" w:bidi="pt_PT"/>
        </w:rPr>
        <w:t>discípulos</w:t>
      </w:r>
      <w:r>
        <w:rPr>
          <w:lang w:val="pt_PT" w:bidi="pt_PT"/>
        </w:rPr>
        <w:t xml:space="preserve"> e </w:t>
      </w:r>
      <w:r>
        <w:rPr>
          <w:lang w:val="pt_PT" w:bidi="pt_PT"/>
        </w:rPr>
        <w:t>Jerusalém</w:t>
      </w:r>
      <w:r>
        <w:rPr>
          <w:lang w:val="pt_PT" w:bidi="pt_PT"/>
        </w:rPr>
        <w:t>.</w:t>
      </w:r>
    </w:p>
    <w:p>
      <w:pPr/>
      <w:r>
        <w:rPr>
          <w:lang w:val="pt_PT" w:bidi="pt_PT"/>
        </w:rPr>
      </w:r>
      <w:r>
        <w:rPr>
          <w:lang w:val="pt_PT" w:bidi="pt_PT"/>
        </w:rPr>
        <w:t xml:space="preserve">No início dessa passagem, a frase "A partir daquele tempo", Jesus começa a dizer aos seus discípulos que ele </w:t>
      </w:r>
      <w:r>
        <w:rPr>
          <w:b/>
          <w:lang w:val="pt_PT" w:bidi="pt_PT"/>
        </w:rPr>
        <w:t>deve</w:t>
      </w:r>
      <w:r>
        <w:rPr>
          <w:lang w:val="pt_PT" w:bidi="pt_PT"/>
        </w:rPr>
        <w:t xml:space="preserve"> ir para Jerusalém, ser rejeitado pelos </w:t>
      </w:r>
      <w:r>
        <w:rPr>
          <w:b/>
          <w:lang w:val="pt_PT" w:bidi="pt_PT"/>
        </w:rPr>
        <w:t>anciãos</w:t>
      </w:r>
      <w:r>
        <w:rPr>
          <w:lang w:val="pt_PT" w:bidi="pt_PT"/>
        </w:rPr>
        <w:t xml:space="preserve">, </w:t>
      </w:r>
      <w:r>
        <w:rPr>
          <w:b/>
          <w:lang w:val="pt_PT" w:bidi="pt_PT"/>
        </w:rPr>
        <w:t>principais sacerdotes</w:t>
      </w:r>
      <w:r>
        <w:rPr>
          <w:lang w:val="pt_PT" w:bidi="pt_PT"/>
        </w:rPr>
        <w:t xml:space="preserve"> e </w:t>
      </w:r>
      <w:r>
        <w:rPr>
          <w:b/>
          <w:lang w:val="pt_PT" w:bidi="pt_PT"/>
        </w:rPr>
        <w:t>escribas</w:t>
      </w:r>
      <w:r>
        <w:rPr>
          <w:lang w:val="pt_PT" w:bidi="pt_PT"/>
        </w:rPr>
        <w:t xml:space="preserve">, ser morto por eles e </w:t>
      </w:r>
      <w:r>
        <w:rPr>
          <w:b/>
          <w:lang w:val="pt_PT" w:bidi="pt_PT"/>
        </w:rPr>
        <w:t>ressuscitar</w:t>
      </w:r>
      <w:r>
        <w:rPr>
          <w:lang w:val="pt_PT" w:bidi="pt_PT"/>
        </w:rPr>
        <w:t xml:space="preserve"> dentre os mortos. Essa é uma mudança de tom e ênfase no ensinamento de Jesus.</w:t>
      </w:r>
    </w:p>
    <w:p>
      <w:pPr/>
      <w:r>
        <w:rPr>
          <w:lang w:val="pt_PT" w:bidi="pt_PT"/>
        </w:rPr>
      </w:r>
      <w:r>
        <w:rPr>
          <w:lang w:val="pt_PT" w:bidi="pt_PT"/>
        </w:rPr>
        <w:t xml:space="preserve">Use as mesmas palavras para traduzir </w:t>
      </w:r>
      <w:r>
        <w:rPr>
          <w:b/>
          <w:lang w:val="pt_PT" w:bidi="pt_PT"/>
        </w:rPr>
        <w:t>anciãos</w:t>
      </w:r>
      <w:r>
        <w:rPr>
          <w:lang w:val="pt_PT" w:bidi="pt_PT"/>
        </w:rPr>
        <w:t xml:space="preserve">, </w:t>
      </w:r>
      <w:r>
        <w:rPr>
          <w:b/>
          <w:lang w:val="pt_PT" w:bidi="pt_PT"/>
        </w:rPr>
        <w:t>sacerdotes</w:t>
      </w:r>
      <w:r>
        <w:rPr>
          <w:lang w:val="pt_PT" w:bidi="pt_PT"/>
        </w:rPr>
        <w:t xml:space="preserve"> e </w:t>
      </w:r>
      <w:r>
        <w:rPr>
          <w:b/>
          <w:lang w:val="pt_PT" w:bidi="pt_PT"/>
        </w:rPr>
        <w:t>escribas</w:t>
      </w:r>
      <w:r>
        <w:rPr>
          <w:lang w:val="pt_PT" w:bidi="pt_PT"/>
        </w:rPr>
        <w:t xml:space="preserve"> que você usou anteriormente. Consulte o Glossário Mestre para uma definição mais completa de </w:t>
      </w:r>
      <w:r>
        <w:rPr>
          <w:lang w:val="pt_PT" w:bidi="pt_PT"/>
        </w:rPr>
        <w:t>anciãos</w:t>
      </w:r>
      <w:r>
        <w:rPr>
          <w:lang w:val="pt_PT" w:bidi="pt_PT"/>
        </w:rPr>
        <w:t xml:space="preserve">, </w:t>
      </w:r>
      <w:r>
        <w:rPr>
          <w:lang w:val="pt_PT" w:bidi="pt_PT"/>
        </w:rPr>
        <w:t>sacerdotes</w:t>
      </w:r>
      <w:r>
        <w:rPr>
          <w:lang w:val="pt_PT" w:bidi="pt_PT"/>
        </w:rPr>
        <w:t xml:space="preserve"> e </w:t>
      </w:r>
      <w:r>
        <w:rPr>
          <w:lang w:val="pt_PT" w:bidi="pt_PT"/>
        </w:rPr>
        <w:t>escribas</w:t>
      </w:r>
      <w:r>
        <w:rPr>
          <w:lang w:val="pt_PT" w:bidi="pt_PT"/>
        </w:rPr>
        <w:t>.</w:t>
      </w:r>
    </w:p>
    <w:p>
      <w:pPr/>
      <w:r>
        <w:rPr>
          <w:lang w:val="pt_PT" w:bidi="pt_PT"/>
        </w:rPr>
      </w:r>
      <w:r>
        <w:rPr>
          <w:lang w:val="pt_PT" w:bidi="pt_PT"/>
        </w:rPr>
        <w:t>Pare aqui e discuta que tipos de termos vocês usam para os líderes religiosos em sua cultura e usem os mesmos termos já usados em todo o livro de Mateus.</w:t>
      </w:r>
    </w:p>
    <w:p>
      <w:pPr/>
      <w:r>
        <w:rPr>
          <w:lang w:val="pt_PT" w:bidi="pt_PT"/>
        </w:rPr>
      </w:r>
      <w:r>
        <w:rPr>
          <w:b/>
          <w:lang w:val="pt_PT" w:bidi="pt_PT"/>
        </w:rPr>
        <w:t>Ressurgir, Ressurreição</w:t>
      </w:r>
      <w:r>
        <w:rPr>
          <w:lang w:val="pt_PT" w:bidi="pt_PT"/>
        </w:rPr>
        <w:t>: Ressurreição significa levantar-se dos mortos como a mesma pessoa. Deus escolherá o tempo em que todos que morreram ressuscitarão dentre os mortos. Jesus estava dizendo aos seus discípulos aqui que ele morreria, mas ressuscitaria dentre os mortos.</w:t>
      </w:r>
    </w:p>
    <w:p>
      <w:pPr/>
      <w:r>
        <w:rPr>
          <w:lang w:val="pt_PT" w:bidi="pt_PT"/>
        </w:rPr>
      </w:r>
      <w:r>
        <w:rPr>
          <w:lang w:val="pt_PT" w:bidi="pt_PT"/>
        </w:rPr>
        <w:t>Em seguida, há uma conversa muito interessante entre Pedro e Jesus. Pedro não acreditava que Jesus deveria sofrer ou ser morto pelos líderes judeus como Jesus havia acabado de declarar. Ele diz: "Deus proíba isso, Senhor! Isso nunca acontecerá com você”. Pedro provavelmente pensava que Jesus se tornaria um governante, ou Cristo político, e nesse caso, ninguém mataria Jesus, o Cristo. Pedro disse a mesma coisa duas vezes em suas declarações. Ele está enfatizando o quanto ele está chocado e triste sobre as coisas que Jesus disse que aconteceriam.</w:t>
      </w:r>
    </w:p>
    <w:p>
      <w:pPr/>
      <w:r>
        <w:rPr>
          <w:lang w:val="pt_PT" w:bidi="pt_PT"/>
        </w:rPr>
      </w:r>
      <w:r>
        <w:rPr>
          <w:lang w:val="pt_PT" w:bidi="pt_PT"/>
        </w:rPr>
        <w:t xml:space="preserve">Jesus repreendeu Pedro dizendo: "Para trás de mim, </w:t>
      </w:r>
      <w:r>
        <w:rPr>
          <w:b/>
          <w:lang w:val="pt_PT" w:bidi="pt_PT"/>
        </w:rPr>
        <w:t>Satanás</w:t>
      </w:r>
      <w:r>
        <w:rPr>
          <w:lang w:val="pt_PT" w:bidi="pt_PT"/>
        </w:rPr>
        <w:t>!"</w:t>
      </w:r>
    </w:p>
    <w:p>
      <w:pPr/>
      <w:r>
        <w:rPr>
          <w:lang w:val="pt_PT" w:bidi="pt_PT"/>
        </w:rPr>
      </w:r>
      <w:r>
        <w:rPr>
          <w:b/>
          <w:lang w:val="pt_PT" w:bidi="pt_PT"/>
        </w:rPr>
        <w:t>Satanás</w:t>
      </w:r>
      <w:r>
        <w:rPr>
          <w:lang w:val="pt_PT" w:bidi="pt_PT"/>
        </w:rPr>
        <w:t xml:space="preserve"> se refere a um ser espiritual, criado por Deus, líder dos seres espirituais malignos que decidiram se rebelar contra Deus. Use a mesma palavra para Satanás que você usou anteriormente. Consulte o Glossário Mestre para uma definição mais completa de </w:t>
      </w:r>
      <w:r>
        <w:rPr>
          <w:lang w:val="pt_PT" w:bidi="pt_PT"/>
        </w:rPr>
        <w:t>Satanás</w:t>
      </w:r>
      <w:r>
        <w:rPr>
          <w:lang w:val="pt_PT" w:bidi="pt_PT"/>
        </w:rPr>
        <w:t>.</w:t>
      </w:r>
    </w:p>
    <w:p>
      <w:pPr/>
      <w:r>
        <w:rPr>
          <w:lang w:val="pt_PT" w:bidi="pt_PT"/>
        </w:rPr>
      </w:r>
      <w:r>
        <w:rPr>
          <w:lang w:val="pt_PT" w:bidi="pt_PT"/>
        </w:rPr>
        <w:t>"Para trás de mim, Satanás", significa que Jesus quer que a ideia vinda de Satanás vá embora completamente.</w:t>
      </w:r>
    </w:p>
    <w:p>
      <w:pPr/>
      <w:r>
        <w:rPr>
          <w:lang w:val="pt_PT" w:bidi="pt_PT"/>
        </w:rPr>
      </w:r>
      <w:r>
        <w:rPr>
          <w:lang w:val="pt_PT" w:bidi="pt_PT"/>
        </w:rPr>
        <w:t>Depois disso, Jesus se dirigiu ao grupo maior de discípulos e lhes disse que segui-lo lhes custará tudo e valerá tudo. Ele usou várias ideias diferentes para ensinar isso.</w:t>
      </w:r>
    </w:p>
    <w:p>
      <w:pPr/>
      <w:r>
        <w:rPr>
          <w:lang w:val="pt_PT" w:bidi="pt_PT"/>
        </w:rPr>
      </w:r>
      <w:r>
        <w:rPr>
          <w:lang w:val="pt_PT" w:bidi="pt_PT"/>
        </w:rPr>
        <w:t xml:space="preserve">Se vocês seguirem Jesus, devem negar seus próprios caminhos, desejos e planos e "tomar sua cruz" para seguir Jesus. "Tome sua </w:t>
      </w:r>
      <w:r>
        <w:rPr>
          <w:b/>
          <w:lang w:val="pt_PT" w:bidi="pt_PT"/>
        </w:rPr>
        <w:t>cruz</w:t>
      </w:r>
      <w:r>
        <w:rPr>
          <w:lang w:val="pt_PT" w:bidi="pt_PT"/>
        </w:rPr>
        <w:t xml:space="preserve">", se refere a estar pronto para passar por tempos difíceis enquanto seguimos Jesus. Use a mesma palavra para cruz que você usou anteriormente. Consulte o Glossário Mestre para uma definição mais completa de </w:t>
      </w:r>
      <w:r>
        <w:rPr>
          <w:lang w:val="pt_PT" w:bidi="pt_PT"/>
        </w:rPr>
        <w:t>cruz</w:t>
      </w:r>
      <w:r>
        <w:rPr>
          <w:lang w:val="pt_PT" w:bidi="pt_PT"/>
        </w:rPr>
        <w:t>.</w:t>
      </w:r>
    </w:p>
    <w:p>
      <w:pPr/>
      <w:r>
        <w:rPr>
          <w:lang w:val="pt_PT" w:bidi="pt_PT"/>
        </w:rPr>
      </w:r>
      <w:r>
        <w:rPr>
          <w:lang w:val="pt_PT" w:bidi="pt_PT"/>
        </w:rPr>
        <w:t xml:space="preserve">Jesus diz: “Se você ganhar o mundo, mas perder sua </w:t>
      </w:r>
      <w:r>
        <w:rPr>
          <w:b/>
          <w:lang w:val="pt_PT" w:bidi="pt_PT"/>
        </w:rPr>
        <w:t>alma</w:t>
      </w:r>
      <w:r>
        <w:rPr>
          <w:lang w:val="pt_PT" w:bidi="pt_PT"/>
        </w:rPr>
        <w:t xml:space="preserve">, de que benefício isso seria para você?”. Quando Jesus mencionou "alma", ele estava se referindo à vida interior de uma pessoa e pensando juntamente com sua vida física. Consulte o Glossário Mestre para uma definição completa de </w:t>
      </w:r>
      <w:r>
        <w:rPr>
          <w:lang w:val="pt_PT" w:bidi="pt_PT"/>
        </w:rPr>
        <w:t>alma</w:t>
      </w:r>
      <w:r>
        <w:rPr>
          <w:lang w:val="pt_PT" w:bidi="pt_PT"/>
        </w:rPr>
        <w:t>. Você pode até traduzir essa palavra como “vida”, se o seu povo entender que a vida também representa nossos pensamentos e emoções.</w:t>
      </w:r>
    </w:p>
    <w:p>
      <w:pPr/>
      <w:r>
        <w:rPr>
          <w:lang w:val="pt_PT" w:bidi="pt_PT"/>
        </w:rPr>
      </w:r>
      <w:r>
        <w:rPr>
          <w:lang w:val="pt_PT" w:bidi="pt_PT"/>
        </w:rPr>
        <w:t xml:space="preserve">Jesus disse aos discípulos que ele, o </w:t>
      </w:r>
      <w:r>
        <w:rPr>
          <w:b/>
          <w:lang w:val="pt_PT" w:bidi="pt_PT"/>
        </w:rPr>
        <w:t>Filho do Homem</w:t>
      </w:r>
      <w:r>
        <w:rPr>
          <w:lang w:val="pt_PT" w:bidi="pt_PT"/>
        </w:rPr>
        <w:t xml:space="preserve">, virá com o poder de Deus e os anjos e dará a cada pessoa a recompensa que merece. O povo judeu entendia que o Filho do Homem viria para julgar as pessoas boas e malignas e que Deus o tornaria rei para sempre. Use a mesma frase para Filho do Homem que você usou em passagens anteriores, e se lembre que </w:t>
      </w:r>
      <w:r>
        <w:rPr>
          <w:lang w:val="pt_PT" w:bidi="pt_PT"/>
        </w:rPr>
        <w:t>Filho do Homem</w:t>
      </w:r>
      <w:r>
        <w:rPr>
          <w:lang w:val="pt_PT" w:bidi="pt_PT"/>
        </w:rPr>
        <w:t xml:space="preserve"> está no Glossário Mestre.</w:t>
      </w:r>
    </w:p>
    <w:p>
      <w:pPr/>
      <w:r>
        <w:rPr>
          <w:lang w:val="pt_PT" w:bidi="pt_PT"/>
        </w:rPr>
      </w:r>
      <w:r>
        <w:rPr>
          <w:lang w:val="pt_PT" w:bidi="pt_PT"/>
        </w:rPr>
        <w:t>No Antigo Testamento, a frase “filho do homem” significava apenas um ser humano. Jesus usa essa expressão como sua maneira favorita para falar sobre si. O “Filho do homem” é a pessoa a quem, em Daniel 7, Deus dá toda autoridade e poder. Jesus provavelmente gosta desse termo porque o título pode se referir a um ser humano comum ou a um ser sobrenatural, como o faz em Daniel 7. A expressão “Filho do Homem” força as pessoas a decidir se Jesus é homem ou Deus. Isso também evitava o termo político Messias/Cristo — a pessoa que o povo queria tornar rei.</w:t>
      </w:r>
    </w:p>
    <w:p>
      <w:pPr/>
      <w:r>
        <w:rPr>
          <w:lang w:val="pt_PT" w:bidi="pt_PT"/>
        </w:rPr>
      </w:r>
      <w:r>
        <w:rPr>
          <w:lang w:val="pt_PT" w:bidi="pt_PT"/>
        </w:rPr>
        <w:t>Jesus fala de si mesmo na terceira pessoa, quando ele se dá esse título. Certifique-se de que está claro, na forma que você traduzir isso, que Jesus está falando sobre si. Certifique-se de que seu público entenda que Jesus está falando sobre si quando diz: "o Filho do Homem". Talvez tenha que adicionar uma pequena frase para tornar isso claro.</w:t>
      </w:r>
    </w:p>
    <w:p>
      <w:pPr/>
      <w:r>
        <w:rPr>
          <w:lang w:val="pt_PT" w:bidi="pt_PT"/>
        </w:rPr>
      </w:r>
      <w:r>
        <w:rPr>
          <w:b/>
          <w:lang w:val="pt_PT" w:bidi="pt_PT"/>
        </w:rPr>
        <w:t>Anjos</w:t>
      </w:r>
      <w:r>
        <w:rPr>
          <w:lang w:val="pt_PT" w:bidi="pt_PT"/>
        </w:rPr>
        <w:t xml:space="preserve"> são seres sobrenaturais e espirituais. Eles muitas vezes são mensageiros de Deus. Use a mesma palavra para "anjos" aqui que você já usou anteriormente. Consulte o Glossário Mestre para uma definição mais completa de </w:t>
      </w:r>
      <w:r>
        <w:rPr>
          <w:lang w:val="pt_PT" w:bidi="pt_PT"/>
        </w:rPr>
        <w:t>anjos</w:t>
      </w:r>
      <w:r>
        <w:rPr>
          <w:lang w:val="pt_PT" w:bidi="pt_PT"/>
        </w:rPr>
        <w:t>.</w:t>
      </w:r>
    </w:p>
    <w:p>
      <w:pPr/>
      <w:r>
        <w:rPr>
          <w:lang w:val="pt_PT" w:bidi="pt_PT"/>
        </w:rPr>
      </w:r>
      <w:r>
        <w:rPr>
          <w:b/>
          <w:lang w:val="pt_PT" w:bidi="pt_PT"/>
        </w:rPr>
        <w:t>Glória</w:t>
      </w:r>
      <w:r>
        <w:rPr>
          <w:lang w:val="pt_PT" w:bidi="pt_PT"/>
        </w:rPr>
        <w:t xml:space="preserve"> se refere ao poder e esplendor de Deus. Use a mesma palavra para glória que você usou anteriormente. Consulte o Glossário Mestre para uma definição mais completa de </w:t>
      </w:r>
      <w:r>
        <w:rPr>
          <w:lang w:val="pt_PT" w:bidi="pt_PT"/>
        </w:rPr>
        <w:t>glória</w:t>
      </w:r>
      <w:r>
        <w:rPr>
          <w:lang w:val="pt_PT" w:bidi="pt_PT"/>
        </w:rPr>
        <w:t>.</w:t>
      </w:r>
    </w:p>
    <w:p>
      <w:pPr/>
      <w:r>
        <w:rPr>
          <w:lang w:val="pt_PT" w:bidi="pt_PT"/>
        </w:rPr>
      </w:r>
      <w:r>
        <w:rPr>
          <w:lang w:val="pt_PT" w:bidi="pt_PT"/>
        </w:rPr>
        <w:t xml:space="preserve">O </w:t>
      </w:r>
      <w:r>
        <w:rPr>
          <w:b/>
          <w:lang w:val="pt_PT" w:bidi="pt_PT"/>
        </w:rPr>
        <w:t>Reino de Deus</w:t>
      </w:r>
      <w:r>
        <w:rPr>
          <w:lang w:val="pt_PT" w:bidi="pt_PT"/>
        </w:rPr>
        <w:t xml:space="preserve"> no Novo Testamento se refere ao tempo em que Deus vem para governar — seu reinado e autoridade, que iniciam seu cumprimento com o ministério de Jesus na Terra e com as pessoas o aceitando. Vivenciamos o Reino de Deus agora quando o escutamos e o obedecemos ao seguimos Jesus. Certifique-se de usar o mesmo termo para Reino de Deus que você usou em outras passagens. Consulte o Glossário Mestre para uma definição completa de </w:t>
      </w:r>
      <w:r>
        <w:rPr>
          <w:lang w:val="pt_PT" w:bidi="pt_PT"/>
        </w:rPr>
        <w:t>reino</w:t>
      </w:r>
      <w:r>
        <w:rPr>
          <w:lang w:val="pt_PT" w:bidi="pt_PT"/>
        </w:rPr>
        <w:t xml:space="preserve"> e </w:t>
      </w:r>
      <w:r>
        <w:rPr>
          <w:lang w:val="pt_PT" w:bidi="pt_PT"/>
        </w:rPr>
        <w:t>Reino de Deus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17:1–13</w:t>
      </w:r>
      <w:r>
        <w:rPr>
          <w:lang w:val="pt_PT" w:bidi="pt_PT"/>
        </w:rPr>
      </w:r>
    </w:p>
    <w:p>
      <w:pPr>
        <w:pStyle w:val="Heading3"/>
      </w:pPr>
      <w:r>
        <w:rPr>
          <w:lang w:val="pt_PT" w:bidi="pt_PT"/>
        </w:rPr>
        <w:t>Ouvir e Sentir</w:t>
      </w:r>
    </w:p>
    <w:p>
      <w:pPr/>
      <w:r>
        <w:rPr>
          <w:lang w:val="pt_PT" w:bidi="pt_PT"/>
        </w:rPr>
      </w:r>
      <w:r>
        <w:rPr>
          <w:lang w:val="pt_PT" w:bidi="pt_PT"/>
        </w:rPr>
        <w:t>Ouçam Mateus 17.1–13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Essa história acontece seis dias depois que Jesus diz aos discípulos que alguns que estão com ele não morrerão antes de ver o Filho do Homem "vindo em seu reino". Ele está dizendo que antes deles morrerem, alguns dos discípulos verão que Jesus está governando como rei. Jesus e seus discípulos começaram a jornada para Jerusalém, onde Jesus sofrerá e morrerá, e Deus ressuscitará Jesus dentre os mortos.</w:t>
      </w:r>
    </w:p>
    <w:p>
      <w:pPr/>
      <w:r>
        <w:rPr>
          <w:lang w:val="pt_PT" w:bidi="pt_PT"/>
        </w:rPr>
      </w:r>
      <w:r>
        <w:rPr>
          <w:lang w:val="pt_PT" w:bidi="pt_PT"/>
        </w:rPr>
        <w:t>Você pode querer olhar para um mapa que mostra Cesareia de Filipe e Jerusalém e as montanhas entre elas para ver a jornada que Jesus e seus discípulos estão fazendo.</w:t>
      </w:r>
    </w:p>
    <w:p>
      <w:pPr/>
      <w:r>
        <w:rPr>
          <w:lang w:val="pt_PT" w:bidi="pt_PT"/>
        </w:rPr>
      </w:r>
      <w:r>
        <w:rPr>
          <w:lang w:val="pt_PT" w:bidi="pt_PT"/>
        </w:rPr>
        <w:t>Os discípulos ficaram surpresos ao aprender que Jesus morreria. Eles podem ter se perguntado se ele era de fato o Messias prometido, ou Salvador prometido. Essa história enfatiza que Jesus é o Messias.</w:t>
      </w:r>
    </w:p>
    <w:p>
      <w:pPr/>
      <w:r>
        <w:rPr>
          <w:lang w:val="pt_PT" w:bidi="pt_PT"/>
        </w:rPr>
      </w:r>
      <w:r>
        <w:rPr>
          <w:lang w:val="pt_PT" w:bidi="pt_PT"/>
        </w:rPr>
        <w:t>Jesus leva Pedro, Tiago e o irmão mais jovem de Tiago, João, a uma montanha alta para longe de outras pessoas. Enquanto os discípulos assistiam, a aparência de Jesus mudou. Ele não se tornou um ser diferente, mas seu rosto se tornou brilhante como o sol e suas roupas ficaram tão brancas quanto a luz. A presença de Deus muitas vezes é descrita como luz também. Isso mostra que Jesus compartilha a glória de Deus. Jesus não se tornou uma pessoa diferente neste momento. Ele sempre compartilhou a glória de Deus, mas aqui ele mostra aos seus discípulos sua glória para que eles saibam que ele é o Messias e rei.</w:t>
      </w:r>
    </w:p>
    <w:p>
      <w:pPr/>
      <w:r>
        <w:rPr>
          <w:lang w:val="pt_PT" w:bidi="pt_PT"/>
        </w:rPr>
      </w:r>
      <w:r>
        <w:rPr>
          <w:lang w:val="pt_PT" w:bidi="pt_PT"/>
        </w:rPr>
        <w:t>Você pode querer mostrar uma imagem do Monte Tabor no sul da Galileia. Pode ser a montanha onde essa história acontece.</w:t>
      </w:r>
    </w:p>
    <w:p>
      <w:pPr/>
      <w:r>
        <w:rPr>
          <w:lang w:val="pt_PT" w:bidi="pt_PT"/>
        </w:rPr>
      </w:r>
      <w:r>
        <w:rPr>
          <w:lang w:val="pt_PT" w:bidi="pt_PT"/>
        </w:rPr>
        <w:t>Discuta sobre o que a luz representa em sua cultura.</w:t>
      </w:r>
    </w:p>
    <w:p>
      <w:pPr/>
      <w:r>
        <w:rPr>
          <w:lang w:val="pt_PT" w:bidi="pt_PT"/>
        </w:rPr>
      </w:r>
      <w:r>
        <w:rPr>
          <w:lang w:val="pt_PT" w:bidi="pt_PT"/>
        </w:rPr>
        <w:t>De repente, os discípulos veem Moisés e Elias lá com Jesus. Moisés era um líder bem conhecido na história judaica que levou os israelitas para fora da escravidão no Egito. Deus deu a Moisés sua lei e ele a entregou aos israelitas. O povo judeu estava esperando por um Messias que o resgataria e seria "o profeta como Moisés". Elias era um profeta famoso na história judaica. O povo judeu estava esperando que Elias retornasse e preparasse o caminho para o Messias.</w:t>
      </w:r>
    </w:p>
    <w:p>
      <w:pPr/>
      <w:r>
        <w:rPr>
          <w:lang w:val="pt_PT" w:bidi="pt_PT"/>
        </w:rPr>
      </w:r>
      <w:r>
        <w:rPr>
          <w:lang w:val="pt_PT" w:bidi="pt_PT"/>
        </w:rPr>
        <w:t>Quem são algumas pessoas na história de sua cultura que todos conhecem? Por que eles são famosos?</w:t>
      </w:r>
    </w:p>
    <w:p>
      <w:pPr/>
      <w:r>
        <w:rPr>
          <w:lang w:val="pt_PT" w:bidi="pt_PT"/>
        </w:rPr>
      </w:r>
      <w:r>
        <w:rPr>
          <w:lang w:val="pt_PT" w:bidi="pt_PT"/>
        </w:rPr>
        <w:t xml:space="preserve">Quando Pedro vê Moisés e Elias conversando com Jesus, ele diz que é bom que os discípulos estão lá, então ele pode servi-los. Ele se oferece para fazer três abrigos de ramos e folhas para os três homens. Enquanto ele está falando, uma nuvem brilhante os cobre e uma voz da nuvem diz: "Esse é meu Filho amado, com quem estou bem satisfeito". Quando Deus falou com os israelitas, ele muitas vezes falou de uma nuvem com fogo e glória. Deus disse essas mesmas palavras de uma nuvem quando Jesus foi batizado. Desta vez, ele também diz: "Ouçam </w:t>
      </w:r>
      <w:r>
        <w:rPr>
          <w:b/>
          <w:lang w:val="pt_PT" w:bidi="pt_PT"/>
        </w:rPr>
        <w:t>Jesus</w:t>
      </w:r>
      <w:r>
        <w:rPr>
          <w:lang w:val="pt_PT" w:bidi="pt_PT"/>
        </w:rPr>
        <w:t>". No passado, os israelitas deveriam obedecer, ou ouvir, a lei que Deus deu por meio de Moisés e os profetas. Tanto a lei quanto os profetas disseram aos israelitas sobre Jesus. Agora eles devem ouvir Jesus.</w:t>
      </w:r>
    </w:p>
    <w:p>
      <w:pPr/>
      <w:r>
        <w:rPr>
          <w:lang w:val="pt_PT" w:bidi="pt_PT"/>
        </w:rPr>
      </w:r>
      <w:r>
        <w:rPr>
          <w:lang w:val="pt_PT" w:bidi="pt_PT"/>
        </w:rPr>
        <w:t>Pare aqui e mostre uma imagem de como os abrigos temporários podem ter parecido.</w:t>
      </w:r>
    </w:p>
    <w:p>
      <w:pPr/>
      <w:r>
        <w:rPr>
          <w:lang w:val="pt_PT" w:bidi="pt_PT"/>
        </w:rPr>
      </w:r>
      <w:r>
        <w:rPr>
          <w:lang w:val="pt_PT" w:bidi="pt_PT"/>
        </w:rPr>
        <w:t>Quando os discípulos ouvem a voz da nuvem, eles caem e seus rostos tocam o chão porque eles sabem que é a voz de Deus e eles estão com muito medo. Então Jesus coloca sua mão sobre eles e lhes diz para se levantar e não ter medo. Quando eles olham para cima, eles veem apenas Jesus em pé lá. Moisés representava a lei que Deus deu por meio de Moisés. Elias representava todos os profetas que Deus usou para falar com seu povo. Os dois homens que representam a lei de Deus e seus profetas se foram. Agora Jesus, o Messias, veio.</w:t>
      </w:r>
    </w:p>
    <w:p>
      <w:pPr/>
      <w:r>
        <w:rPr>
          <w:lang w:val="pt_PT" w:bidi="pt_PT"/>
        </w:rPr>
      </w:r>
      <w:r>
        <w:rPr>
          <w:lang w:val="pt_PT" w:bidi="pt_PT"/>
        </w:rPr>
        <w:t>Você pode querer mostrar uma imagem de pessoas ajoelhadas ou deitadas com seus rostos tocando o chão. Os discípulos caíram em seus rostos porque temiam e respeitavam a Deus. Como sua cultura mostra respeito?</w:t>
      </w:r>
    </w:p>
    <w:p>
      <w:pPr/>
      <w:r>
        <w:rPr>
          <w:lang w:val="pt_PT" w:bidi="pt_PT"/>
        </w:rPr>
      </w:r>
      <w:r>
        <w:rPr>
          <w:lang w:val="pt_PT" w:bidi="pt_PT"/>
        </w:rPr>
        <w:t>Enquanto eles estão descendo pela montanha, Jesus adverte os discípulos a não dizer a ninguém o que eles viram até que Deus traga o Filho do Homem de volta à vida depois que ele morreu. Jesus muitas vezes se chama de Filho do Homem, e é um título que se refere ao Messias. Os discípulos sabem que ele está se chamando de Messias. Jesus sabe que algumas pessoas vão querer impedi-lo de ser morto porque elas estão esperando que ele torne a terra de Israel livre do governo romano. Ele não quer que as pessoas o impeçam de fazer o que ele veio fazer.</w:t>
      </w:r>
    </w:p>
    <w:p>
      <w:pPr/>
      <w:r>
        <w:rPr>
          <w:lang w:val="pt_PT" w:bidi="pt_PT"/>
        </w:rPr>
      </w:r>
      <w:r>
        <w:rPr>
          <w:lang w:val="pt_PT" w:bidi="pt_PT"/>
        </w:rPr>
        <w:t>Em sua cultura, como as pessoas reagiriam se elas soubessem que alguém estava tentando matar seu líder?</w:t>
      </w:r>
    </w:p>
    <w:p>
      <w:pPr/>
      <w:r>
        <w:rPr>
          <w:lang w:val="pt_PT" w:bidi="pt_PT"/>
        </w:rPr>
      </w:r>
      <w:r>
        <w:rPr>
          <w:lang w:val="pt_PT" w:bidi="pt_PT"/>
        </w:rPr>
        <w:t>Os discípulos perguntam a Jesus por que os escribas, ou mestres da lei religiosa, dizem que Elias deve vir antes do Messias vir. Eles podem estar se perguntando se a presença de Elias na montanha cumpriu essa profecia. Jesus diz que os profetas estavam certos quando eles disseram que Elias viria primeiro e faria tudo da maneira que deveria ser. Ele lhes diz que Elias já veio, mas as pessoas não percebiam quem ele era. Eles escolheram maltratá-lo. Jesus diz que as pessoas o maltratarão também. Quando eles ouvem isso, os discípulos percebem que Jesus está falando sobre João Batista.</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Jesus leva os discípulos a uma montanha alta para longe das pessoas.</w:t>
      </w:r>
    </w:p>
    <w:p>
      <w:pPr/>
      <w:r>
        <w:rPr>
          <w:lang w:val="pt_PT" w:bidi="pt_PT"/>
        </w:rPr>
      </w:r>
      <w:r>
        <w:rPr>
          <w:b/>
          <w:lang w:val="pt_PT" w:bidi="pt_PT"/>
        </w:rPr>
        <w:t>Segunda cena:</w:t>
      </w:r>
      <w:r>
        <w:rPr>
          <w:lang w:val="pt_PT" w:bidi="pt_PT"/>
        </w:rPr>
        <w:t xml:space="preserve"> a aparência de Jesus muda enquanto os discípulos estão assistindo. Moisés e Elias aparecem com Jesus. Pedro se oferece para fazer abrigos para Jesus, Moisés e Elias. Deus fala com os discípulos de uma nuvem brilhante. Eles caem com seus rostos no chão.</w:t>
      </w:r>
    </w:p>
    <w:p>
      <w:pPr/>
      <w:r>
        <w:rPr>
          <w:lang w:val="pt_PT" w:bidi="pt_PT"/>
        </w:rPr>
      </w:r>
      <w:r>
        <w:rPr>
          <w:b/>
          <w:lang w:val="pt_PT" w:bidi="pt_PT"/>
        </w:rPr>
        <w:t>Terceira cena:</w:t>
      </w:r>
      <w:r>
        <w:rPr>
          <w:lang w:val="pt_PT" w:bidi="pt_PT"/>
        </w:rPr>
        <w:t xml:space="preserve"> Jesus coloca sua mão sobre os discípulos e lhes diz para se levantar. Os discípulos veem apenas Jesus em pé lá.</w:t>
      </w:r>
    </w:p>
    <w:p>
      <w:pPr/>
      <w:r>
        <w:rPr>
          <w:lang w:val="pt_PT" w:bidi="pt_PT"/>
        </w:rPr>
      </w:r>
      <w:r>
        <w:rPr>
          <w:b/>
          <w:lang w:val="pt_PT" w:bidi="pt_PT"/>
        </w:rPr>
        <w:t>Quarta cena:</w:t>
      </w:r>
      <w:r>
        <w:rPr>
          <w:lang w:val="pt_PT" w:bidi="pt_PT"/>
        </w:rPr>
        <w:t xml:space="preserve"> Jesus e os discípulos caminham pela montanha e Jesus adverte os discípulos a não dizer a ninguém o que eles viram até que Deus ressuscite Jesus dentre os mortos. Os discípulos perguntam a Jesus por que os escribas dizem que Elias deve vir antes do Messias vir. Jesus lhes diz que Elias já veio. Eles percebem que ele está falando sobre João Batista.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Elias</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Esta história começa 6 dias depois do último evento registrado.</w:t>
      </w:r>
    </w:p>
    <w:p>
      <w:pPr/>
      <w:r>
        <w:rPr>
          <w:lang w:val="pt_PT" w:bidi="pt_PT"/>
        </w:rPr>
      </w:r>
      <w:r>
        <w:rPr>
          <w:lang w:val="pt_PT" w:bidi="pt_PT"/>
        </w:rPr>
        <w:t>Jesus leva Pedro, Tiago e João à montanha alta, então ele está caminhando na frente deles, enquanto eles escalam a montanha. Eles não estão caminhando em chão plano.</w:t>
      </w:r>
    </w:p>
    <w:p>
      <w:pPr/>
      <w:r>
        <w:rPr>
          <w:lang w:val="pt_PT" w:bidi="pt_PT"/>
        </w:rPr>
      </w:r>
      <w:r>
        <w:rPr>
          <w:lang w:val="pt_PT" w:bidi="pt_PT"/>
        </w:rPr>
        <w:t>Os discípulos estão acordados e assistindo quando a aparência de Jesus muda. Pode ser difícil para os discípulos olhar diretamente para Jesus porque ele é tão brilhante. "E eis que Moisés e Elias aparecem de repente com Jesus. É surpreendente para os discípulos. Moisés e Elias estão falando com Jesus, mas Mateus não nos diz sobre o que eles estavam falando. Os discípulos podem não ter ouvido o que eles estavam falando.</w:t>
      </w:r>
    </w:p>
    <w:p>
      <w:pPr/>
      <w:r>
        <w:rPr>
          <w:lang w:val="pt_PT" w:bidi="pt_PT"/>
        </w:rPr>
      </w:r>
      <w:r>
        <w:rPr>
          <w:lang w:val="pt_PT" w:bidi="pt_PT"/>
        </w:rPr>
        <w:t>Pedro diz que é bom que todos eles estejam lá. Ele se oferece para fazer alguns abrigos para Jesus, Moisés e Elias. Esses seriam abrigos feitos do que poderia ser encontrado na montanha, como ramos e folhas. Enquanto ele está falando, uma nuvem brilhante cobre todos e a voz de Deus fala da nuvem. Quando os discípulos o ouvem, eles caem e colocam seus rostos no chão. Eles têm medo demais para ficar em pé ou manter seus olhos abertos.</w:t>
      </w:r>
    </w:p>
    <w:p>
      <w:pPr/>
      <w:r>
        <w:rPr>
          <w:lang w:val="pt_PT" w:bidi="pt_PT"/>
        </w:rPr>
      </w:r>
      <w:r>
        <w:rPr>
          <w:lang w:val="pt_PT" w:bidi="pt_PT"/>
        </w:rPr>
        <w:t>Jesus coloca sua mão sobre os discípulos e lhes diz para se levantem e não temam. Quando eles se levantam e olham, Moisés e Elias não estão mais lá. Jesus é o único lá.</w:t>
      </w:r>
    </w:p>
    <w:p>
      <w:pPr/>
      <w:r>
        <w:rPr>
          <w:lang w:val="pt_PT" w:bidi="pt_PT"/>
        </w:rPr>
      </w:r>
      <w:r>
        <w:rPr>
          <w:lang w:val="pt_PT" w:bidi="pt_PT"/>
        </w:rPr>
        <w:t>Depois disso, eles caminham pela montanha. Eles não estão caminhando em chão plano. Enquanto eles estão caminhando pela montanha, Jesus adverte os discípulos a não dizer a ninguém o que eles viram até depois que ele morreu e Deus o tornou vivo novamente.</w:t>
      </w:r>
    </w:p>
    <w:p>
      <w:pPr/>
      <w:r>
        <w:rPr>
          <w:lang w:val="pt_PT" w:bidi="pt_PT"/>
        </w:rPr>
      </w:r>
      <w:r>
        <w:rPr>
          <w:lang w:val="pt_PT" w:bidi="pt_PT"/>
        </w:rPr>
        <w:t>Então os discípulos perguntam a ele por que os escribas ensinam que Elias deve vir antes do Messias vir. Jesus lhes diz que é verdade que Elias deve vir e fazer tudo certo, "mas digo a vocês" Elias já veio e as pessoas o maltrataram. Quando ele diz: "mas eu lhes digo", é importante porque Jesus sabe mais do que os escribas. As pessoas não entenderam quando Elias veio. Quando ele descreve isso aos discípulos, eles percebem que ele está falando sobre João Batista. Ele veio antes de Jesus para fazer tudo certo, advertindo as pessoas a parar de pecar e se preparar para o Messias. Jesus também lhes diz que ele sofrerá como João Batista sofreu.</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Elias</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Encene os discípulos seguindo Jesus pela montanha. Quando você encenar isso, lembre-se de que Jesus está levando os discípulos à montanha, então ele está caminhando na frente deles e eles não estão caminhando em chão plano.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"Sinto-me grato por Jesus me escolher entre todos os seus discípulos" ou "Me pergunto por que Jesus está nos levando para essa montanha?"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a aparência de Jesus mudando. Os discípulos deveriam estar assistindo com seus olhos abertos quando a aparência de Jesus muda. Seu rosto e roupas seriam tão brilhantes que os discípulos provavelmente fechavam ou protegiam seus olhos com suas mãos.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"Jesus realmente é o Messias!" ou “Eu estou maravilhado!"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Moisés e Elias aparecendo de repente com Jesus. Os discípulos ficaram surpresos ao vê-los.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"Estou confuso", "Por que eles estão aqui?" "Não sei o que fazer na presença desses grandes homens", ou "Jesus pode realmente ser o Messias! Vejam! Há Elias assim como as profecias disseram que ele viria antes do Messias vir!"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Pedro dizendo: "SENHOR, é bom que estejamos aqui. Se você deseja, farei três abrigos aqui, um para você e um para Moisés e um para Elias". A nuvem brilhante deve descer sobre todos eles enquanto Pedro ainda está falando. Os discípulos caem no chão porque eles têm muito medo e também porque eles respeitam a Deus. Eles podem ter estado de joelhos ou deitados. Seus rostos estavam tocando o chão.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"Eu estou com muito medo!" "Não posso olhar!" "O que acontecerá comigo?" ou "Jesus realmente é o Filho de 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colocando sua mão sobre os discípulos quando ele pede para que eles fiquem de pé. Eles olham ao redor. Eles provavelmente estão procurando por Moisés e Elias, mas eles não os veem mais.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"Para onde Moisés e Elias foram?" "Jesus é a autoridade que devemos ouvir agora".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discípulos perguntando por que os escribas dizem que Elias deve vir primeiro e Jesus dizendo aos discípulos que Elias já veio.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 xml:space="preserve">Pergunte aos atores que interpretam os discípulos: “Como vocês estão se sentindo?”. Você pode ouvir coisas como: "Estou confuso", "Não entendo", "Se Elias já veio, por que não o vi?" ou "Oh! João Batista </w:t>
      </w:r>
      <w:r>
        <w:rPr>
          <w:b/>
          <w:lang w:val="pt_PT" w:bidi="pt_PT"/>
        </w:rPr>
        <w:t>era</w:t>
      </w:r>
      <w:r>
        <w:rPr>
          <w:lang w:val="pt_PT" w:bidi="pt_PT"/>
        </w:rPr>
        <w:t xml:space="preserve"> Elias! Agora entendo!"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e os discípulos falando uns com os outros enquanto eles caminham de volta pela montanha. Jesus está dizendo aos discípulos que ele será maltratado como João Batista foi maltratado.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"Não entendo como o Messias pode nos salvar se ele morrer", ou "Estou tão triste por Jesus ser morto", "Como Jesus voltará à vida depois que ele morre?"</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Quando a aparência de Jesus mudou, </w:t>
      </w:r>
      <w:r>
        <w:rPr>
          <w:b/>
          <w:lang w:val="pt_PT" w:bidi="pt_PT"/>
        </w:rPr>
        <w:t>seu rosto brilhava como o sol</w:t>
      </w:r>
      <w:r>
        <w:rPr>
          <w:lang w:val="pt_PT" w:bidi="pt_PT"/>
        </w:rPr>
        <w:t xml:space="preserve"> e </w:t>
      </w:r>
      <w:r>
        <w:rPr>
          <w:b/>
          <w:lang w:val="pt_PT" w:bidi="pt_PT"/>
        </w:rPr>
        <w:t>suas roupas ficaram brancas como a luz</w:t>
      </w:r>
      <w:r>
        <w:rPr>
          <w:lang w:val="pt_PT" w:bidi="pt_PT"/>
        </w:rPr>
        <w:t xml:space="preserve">. Os discípulos teriam entendido isso para significar que Jesus compartilhava a </w:t>
      </w:r>
      <w:r>
        <w:rPr>
          <w:b/>
          <w:lang w:val="pt_PT" w:bidi="pt_PT"/>
        </w:rPr>
        <w:t>glória</w:t>
      </w:r>
      <w:r>
        <w:rPr>
          <w:lang w:val="pt_PT" w:bidi="pt_PT"/>
        </w:rPr>
        <w:t xml:space="preserve"> de Deus.</w:t>
      </w:r>
    </w:p>
    <w:p>
      <w:pPr/>
      <w:r>
        <w:rPr>
          <w:lang w:val="pt_PT" w:bidi="pt_PT"/>
        </w:rPr>
      </w:r>
      <w:r>
        <w:rPr>
          <w:b/>
          <w:lang w:val="pt_PT" w:bidi="pt_PT"/>
        </w:rPr>
        <w:t>Glória</w:t>
      </w:r>
      <w:r>
        <w:rPr>
          <w:lang w:val="pt_PT" w:bidi="pt_PT"/>
        </w:rPr>
        <w:t xml:space="preserve"> se refere à beleza e esplendor de Deus. </w:t>
      </w:r>
      <w:r>
        <w:rPr>
          <w:lang w:val="pt_PT" w:bidi="pt_PT"/>
        </w:rPr>
        <w:t>Glória</w:t>
      </w:r>
      <w:r>
        <w:rPr>
          <w:lang w:val="pt_PT" w:bidi="pt_PT"/>
        </w:rPr>
        <w:t xml:space="preserve"> está no Glossário Mestre.</w:t>
      </w:r>
    </w:p>
    <w:p>
      <w:pPr/>
      <w:r>
        <w:rPr>
          <w:lang w:val="pt_PT" w:bidi="pt_PT"/>
        </w:rPr>
      </w:r>
      <w:r>
        <w:rPr>
          <w:b/>
          <w:lang w:val="pt_PT" w:bidi="pt_PT"/>
        </w:rPr>
        <w:t>Moisés</w:t>
      </w:r>
      <w:r>
        <w:rPr>
          <w:lang w:val="pt_PT" w:bidi="pt_PT"/>
        </w:rPr>
        <w:t xml:space="preserve"> aparece com Jesus. Moisés era um grande líder do povo hebreu que o levou para fora da escravidão no Egito e lhes deu a lei de Deus no Monte Sinai. Moisés profetizou que algum dia Deus iria enviar ao seu povo outro profeta como ele.</w:t>
      </w:r>
    </w:p>
    <w:p>
      <w:pPr/>
      <w:r>
        <w:rPr>
          <w:lang w:val="pt_PT" w:bidi="pt_PT"/>
        </w:rPr>
      </w:r>
      <w:r>
        <w:rPr>
          <w:b/>
          <w:lang w:val="pt_PT" w:bidi="pt_PT"/>
        </w:rPr>
        <w:t>Elias</w:t>
      </w:r>
      <w:r>
        <w:rPr>
          <w:lang w:val="pt_PT" w:bidi="pt_PT"/>
        </w:rPr>
        <w:t xml:space="preserve"> aparece com Jesus. </w:t>
      </w:r>
      <w:r>
        <w:rPr>
          <w:lang w:val="pt_PT" w:bidi="pt_PT"/>
        </w:rPr>
        <w:t>Elias</w:t>
      </w:r>
      <w:r>
        <w:rPr>
          <w:lang w:val="pt_PT" w:bidi="pt_PT"/>
        </w:rPr>
        <w:t xml:space="preserve"> era um grande </w:t>
      </w:r>
      <w:r>
        <w:rPr>
          <w:lang w:val="pt_PT" w:bidi="pt_PT"/>
        </w:rPr>
        <w:t>profeta</w:t>
      </w:r>
      <w:r>
        <w:rPr>
          <w:lang w:val="pt_PT" w:bidi="pt_PT"/>
        </w:rPr>
        <w:t xml:space="preserve">, ou </w:t>
      </w:r>
      <w:r>
        <w:rPr>
          <w:b/>
          <w:lang w:val="pt_PT" w:bidi="pt_PT"/>
        </w:rPr>
        <w:t>mensageiro de Deus</w:t>
      </w:r>
      <w:r>
        <w:rPr>
          <w:lang w:val="pt_PT" w:bidi="pt_PT"/>
        </w:rPr>
        <w:t>, em Israel que viveu mais de 500 anos antes de Jesus nascer. Elias nunca morreu. Deus o levou para o céu num vento forte com uma carruagem e cavalos de fogo. O profeta Malaquias disse que Elias viria novamente antes do Messias vir, e que ele "viria os corações dos pais para seus filhos e os corações dos filhos para seus pais".</w:t>
      </w:r>
    </w:p>
    <w:p>
      <w:pPr/>
      <w:r>
        <w:rPr>
          <w:lang w:val="pt_PT" w:bidi="pt_PT"/>
        </w:rPr>
      </w:r>
      <w:r>
        <w:rPr>
          <w:lang w:val="pt_PT" w:bidi="pt_PT"/>
        </w:rPr>
        <w:t xml:space="preserve">Pedro chama Jesus de </w:t>
      </w:r>
      <w:r>
        <w:rPr>
          <w:b/>
          <w:lang w:val="pt_PT" w:bidi="pt_PT"/>
        </w:rPr>
        <w:t>Senhor</w:t>
      </w:r>
      <w:r>
        <w:rPr>
          <w:lang w:val="pt_PT" w:bidi="pt_PT"/>
        </w:rPr>
        <w:t xml:space="preserve">, ou mestre. Traduza Senhor da mesma maneira que você traduziu antes, e lembre-se de que </w:t>
      </w:r>
      <w:r>
        <w:rPr>
          <w:lang w:val="pt_PT" w:bidi="pt_PT"/>
        </w:rPr>
        <w:t>Senhor</w:t>
      </w:r>
      <w:r>
        <w:rPr>
          <w:lang w:val="pt_PT" w:bidi="pt_PT"/>
        </w:rPr>
        <w:t xml:space="preserve"> está no Glossário Mestre.</w:t>
      </w:r>
    </w:p>
    <w:p>
      <w:pPr/>
      <w:r>
        <w:rPr>
          <w:lang w:val="pt_PT" w:bidi="pt_PT"/>
        </w:rPr>
      </w:r>
      <w:r>
        <w:rPr>
          <w:lang w:val="pt_PT" w:bidi="pt_PT"/>
        </w:rPr>
        <w:t xml:space="preserve">Deus fala com os </w:t>
      </w:r>
      <w:r>
        <w:rPr>
          <w:b/>
          <w:lang w:val="pt_PT" w:bidi="pt_PT"/>
        </w:rPr>
        <w:t>discípulos</w:t>
      </w:r>
      <w:r>
        <w:rPr>
          <w:lang w:val="pt_PT" w:bidi="pt_PT"/>
        </w:rPr>
        <w:t xml:space="preserve"> em uma </w:t>
      </w:r>
      <w:r>
        <w:rPr>
          <w:b/>
          <w:lang w:val="pt_PT" w:bidi="pt_PT"/>
        </w:rPr>
        <w:t>voz vinda de uma nuvem</w:t>
      </w:r>
      <w:r>
        <w:rPr>
          <w:lang w:val="pt_PT" w:bidi="pt_PT"/>
        </w:rPr>
        <w:t xml:space="preserve">. Esta não é a primeira vez que Deus falou de uma nuvem. Ele falou essas mesmas palavras de uma nuvem na história de Jesus sendo batizado. Desta vez, Deus adiciona: "Ouçam-no". Traduza discípulos da mesma maneira que você fez anteriormente. </w:t>
      </w:r>
      <w:r>
        <w:rPr>
          <w:lang w:val="pt_PT" w:bidi="pt_PT"/>
        </w:rPr>
        <w:t>Discípulo</w:t>
      </w:r>
      <w:r>
        <w:rPr>
          <w:lang w:val="pt_PT" w:bidi="pt_PT"/>
        </w:rPr>
        <w:t xml:space="preserve"> está no Glossário Mestre.</w:t>
      </w:r>
    </w:p>
    <w:p>
      <w:pPr/>
      <w:r>
        <w:rPr>
          <w:lang w:val="pt_PT" w:bidi="pt_PT"/>
        </w:rPr>
      </w:r>
      <w:r>
        <w:rPr>
          <w:lang w:val="pt_PT" w:bidi="pt_PT"/>
        </w:rPr>
        <w:t xml:space="preserve">Jesus diz aos discípulos para não dizer a ninguém a </w:t>
      </w:r>
      <w:r>
        <w:rPr>
          <w:b/>
          <w:lang w:val="pt_PT" w:bidi="pt_PT"/>
        </w:rPr>
        <w:t>visão</w:t>
      </w:r>
      <w:r>
        <w:rPr>
          <w:lang w:val="pt_PT" w:bidi="pt_PT"/>
        </w:rPr>
        <w:t xml:space="preserve"> que eles viram até que Deus ressuscite o </w:t>
      </w:r>
      <w:r>
        <w:rPr>
          <w:b/>
          <w:lang w:val="pt_PT" w:bidi="pt_PT"/>
        </w:rPr>
        <w:t>Filho do Homem</w:t>
      </w:r>
      <w:r>
        <w:rPr>
          <w:lang w:val="pt_PT" w:bidi="pt_PT"/>
        </w:rPr>
        <w:t xml:space="preserve"> dentre os mortos.</w:t>
      </w:r>
    </w:p>
    <w:p>
      <w:pPr/>
      <w:r>
        <w:rPr>
          <w:lang w:val="pt_PT" w:bidi="pt_PT"/>
        </w:rPr>
      </w:r>
      <w:r>
        <w:rPr>
          <w:lang w:val="pt_PT" w:bidi="pt_PT"/>
        </w:rPr>
        <w:t xml:space="preserve">Uma </w:t>
      </w:r>
      <w:r>
        <w:rPr>
          <w:b/>
          <w:lang w:val="pt_PT" w:bidi="pt_PT"/>
        </w:rPr>
        <w:t>visão</w:t>
      </w:r>
      <w:r>
        <w:rPr>
          <w:lang w:val="pt_PT" w:bidi="pt_PT"/>
        </w:rPr>
        <w:t xml:space="preserve"> é uma experiência onde Deus revela algo a uma pessoa, fazendo ela ver algo quando está acordada. </w:t>
      </w:r>
      <w:r>
        <w:rPr>
          <w:lang w:val="pt_PT" w:bidi="pt_PT"/>
        </w:rPr>
        <w:t>Visão</w:t>
      </w:r>
      <w:r>
        <w:rPr>
          <w:lang w:val="pt_PT" w:bidi="pt_PT"/>
        </w:rPr>
        <w:t xml:space="preserve"> está no Glossário Mestre.</w:t>
      </w:r>
    </w:p>
    <w:p>
      <w:pPr/>
      <w:r>
        <w:rPr>
          <w:lang w:val="pt_PT" w:bidi="pt_PT"/>
        </w:rPr>
      </w:r>
      <w:r>
        <w:rPr>
          <w:b/>
          <w:lang w:val="pt_PT" w:bidi="pt_PT"/>
        </w:rPr>
        <w:t>Filho do Homem</w:t>
      </w:r>
      <w:r>
        <w:rPr>
          <w:lang w:val="pt_PT" w:bidi="pt_PT"/>
        </w:rPr>
        <w:t xml:space="preserve"> é um título para o Messias, que é Jesus. Se refere à verdade de que ele é do céu, que ele tem uma missão na terra, e que ele virá novamente com glória. Traduza Filho do Homem da mesma maneira que você traduziu anteriormente. </w:t>
      </w:r>
      <w:r>
        <w:rPr>
          <w:lang w:val="pt_PT" w:bidi="pt_PT"/>
        </w:rPr>
        <w:t>Filho do Homem</w:t>
      </w:r>
      <w:r>
        <w:rPr>
          <w:lang w:val="pt_PT" w:bidi="pt_PT"/>
        </w:rPr>
        <w:t xml:space="preserve"> está no Glossário Mestre.</w:t>
      </w:r>
    </w:p>
    <w:p>
      <w:pPr/>
      <w:r>
        <w:rPr>
          <w:lang w:val="pt_PT" w:bidi="pt_PT"/>
        </w:rPr>
      </w:r>
      <w:r>
        <w:rPr>
          <w:lang w:val="pt_PT" w:bidi="pt_PT"/>
        </w:rPr>
        <w:t xml:space="preserve">Os discípulos perguntam a Jesus por que os </w:t>
      </w:r>
      <w:r>
        <w:rPr>
          <w:b/>
          <w:lang w:val="pt_PT" w:bidi="pt_PT"/>
        </w:rPr>
        <w:t>escribas</w:t>
      </w:r>
      <w:r>
        <w:rPr>
          <w:lang w:val="pt_PT" w:bidi="pt_PT"/>
        </w:rPr>
        <w:t xml:space="preserve">, ou </w:t>
      </w:r>
      <w:r>
        <w:rPr>
          <w:b/>
          <w:lang w:val="pt_PT" w:bidi="pt_PT"/>
        </w:rPr>
        <w:t>mestres da lei religiosa</w:t>
      </w:r>
      <w:r>
        <w:rPr>
          <w:lang w:val="pt_PT" w:bidi="pt_PT"/>
        </w:rPr>
        <w:t xml:space="preserve">, dizem que Elias deve vir antes do </w:t>
      </w:r>
      <w:r>
        <w:rPr>
          <w:b/>
          <w:lang w:val="pt_PT" w:bidi="pt_PT"/>
        </w:rPr>
        <w:t>Messias</w:t>
      </w:r>
      <w:r>
        <w:rPr>
          <w:lang w:val="pt_PT" w:bidi="pt_PT"/>
        </w:rPr>
        <w:t xml:space="preserve"> vir. Os escribas eram pessoas que estudavam as Escrituras do Antigo Testamento e faziam cópias delas à mão. Traduza escribas e Messias da mesma maneira que você os traduziu antes. </w:t>
      </w:r>
      <w:r>
        <w:rPr>
          <w:lang w:val="pt_PT" w:bidi="pt_PT"/>
        </w:rPr>
        <w:t>Escribas</w:t>
      </w:r>
      <w:r>
        <w:rPr>
          <w:lang w:val="pt_PT" w:bidi="pt_PT"/>
        </w:rPr>
        <w:t xml:space="preserve"> e </w:t>
      </w:r>
      <w:r>
        <w:rPr>
          <w:lang w:val="pt_PT" w:bidi="pt_PT"/>
        </w:rPr>
        <w:t>Messias</w:t>
      </w:r>
      <w:r>
        <w:rPr>
          <w:lang w:val="pt_PT" w:bidi="pt_PT"/>
        </w:rPr>
        <w:t xml:space="preserve"> estão no Glossário Mestre.</w:t>
      </w:r>
    </w:p>
    <w:p>
      <w:pPr/>
      <w:r>
        <w:rPr>
          <w:lang w:val="pt_PT" w:bidi="pt_PT"/>
        </w:rPr>
      </w:r>
      <w:r>
        <w:rPr>
          <w:lang w:val="pt_PT" w:bidi="pt_PT"/>
        </w:rPr>
        <w:t>João Batista</w:t>
      </w:r>
      <w:r>
        <w:rPr>
          <w:lang w:val="pt_PT" w:bidi="pt_PT"/>
        </w:rPr>
        <w:t xml:space="preserve"> nasceu seis meses antes de Jesus. Você se lembrará de que ele preparou as pessoas para que Jesus viesse, dizendo-lhes para parar de pecar. Ele cumpriu a profecia de que Elias viria antes do Messias vir.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17:14–21</w:t>
      </w:r>
      <w:r>
        <w:rPr>
          <w:lang w:val="pt_PT" w:bidi="pt_PT"/>
        </w:rPr>
      </w:r>
    </w:p>
    <w:p>
      <w:pPr>
        <w:pStyle w:val="Heading3"/>
      </w:pPr>
      <w:r>
        <w:rPr>
          <w:lang w:val="pt_PT" w:bidi="pt_PT"/>
        </w:rPr>
        <w:t>Ouvir e Sentir</w:t>
      </w:r>
    </w:p>
    <w:p>
      <w:pPr/>
      <w:r>
        <w:rPr>
          <w:lang w:val="pt_PT" w:bidi="pt_PT"/>
        </w:rPr>
      </w:r>
      <w:r>
        <w:rPr>
          <w:lang w:val="pt_PT" w:bidi="pt_PT"/>
        </w:rPr>
        <w:t>Ouçam Mateus 17.14–21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Antes dessa história, Jesus já havia dado aos seus doze discípulos mais próximos autoridade para expulsar demônios e curar as pessoas, e então ele os enviou em pares e eles expulsaram demônios e curar as pessoas. Você se lembrará que um discípulo é alguém que segue a Jesus.</w:t>
      </w:r>
    </w:p>
    <w:p>
      <w:pPr/>
      <w:r>
        <w:rPr>
          <w:lang w:val="pt_PT" w:bidi="pt_PT"/>
        </w:rPr>
      </w:r>
      <w:r>
        <w:rPr>
          <w:lang w:val="pt_PT" w:bidi="pt_PT"/>
        </w:rPr>
        <w:t>Essa história acontece imediatamente depois que a aparência de Jesus mudou na montanha enquanto Pedro, Tiago e João estavam assistindo. Na montanha, longe das pessoas, os discípulos viram quem Deus diz que Jesus realmente é, mas agora eles retornam para as multidões e Jesus parece um homem comum novamente.</w:t>
      </w:r>
    </w:p>
    <w:p>
      <w:pPr/>
      <w:r>
        <w:rPr>
          <w:lang w:val="pt_PT" w:bidi="pt_PT"/>
        </w:rPr>
      </w:r>
      <w:r>
        <w:rPr>
          <w:lang w:val="pt_PT" w:bidi="pt_PT"/>
        </w:rPr>
        <w:t>Eles provavelmente estão na Galileia neste momento, e ainda estão viajando para Jerusalém. Enquanto Jesus, Pedro, Tiago e João chegam na base da montanha, eles caminham até uma multidão que já está esperando por eles. Um homem se aproxima até Jesus, se ajoelha diante dele e o chama de "Senhor", que significa mestre. Ele faz essas coisas para mostrar humildade e respeito.</w:t>
      </w:r>
    </w:p>
    <w:p>
      <w:pPr/>
      <w:r>
        <w:rPr>
          <w:lang w:val="pt_PT" w:bidi="pt_PT"/>
        </w:rPr>
      </w:r>
      <w:r>
        <w:rPr>
          <w:lang w:val="pt_PT" w:bidi="pt_PT"/>
        </w:rPr>
        <w:t>Pare e mostre uma imagem da base do Monte Tabor.</w:t>
      </w:r>
    </w:p>
    <w:p>
      <w:pPr/>
      <w:r>
        <w:rPr>
          <w:lang w:val="pt_PT" w:bidi="pt_PT"/>
        </w:rPr>
      </w:r>
      <w:r>
        <w:rPr>
          <w:lang w:val="pt_PT" w:bidi="pt_PT"/>
        </w:rPr>
        <w:t>O homem pede a Jesus para ter misericórdia, ou ter piedade, de seu filho, porque seu filho muitas vezes treme incontrolavelmente. O povo judeu viu o comportamento do menino como louco e entendeu que um demônio fez o menino sair de sua mente e seu corpo tremer. O menino sofre muito, porque ele muitas vezes cai no fogo e muitas vezes na água quando ele está fora de sua mente. A água em que o menino caiu era grande o suficiente para que ele estivesse em perigo quando caiu. Você se lembrará de que um demônio é um espírito maligno.</w:t>
      </w:r>
    </w:p>
    <w:p>
      <w:pPr/>
      <w:r>
        <w:rPr>
          <w:lang w:val="pt_PT" w:bidi="pt_PT"/>
        </w:rPr>
      </w:r>
      <w:r>
        <w:rPr>
          <w:lang w:val="pt_PT" w:bidi="pt_PT"/>
        </w:rPr>
        <w:t>O homem diz que ele trouxe seu filho aos discípulos anteriormente, mas eles não poderiam curá-lo. Ele provavelmente trouxe seu filho aos nove discípulos que não subiram a montanha enquanto Pedro, Tiago e João subiram a montanha com Jesus.</w:t>
      </w:r>
    </w:p>
    <w:p>
      <w:pPr/>
      <w:r>
        <w:rPr>
          <w:lang w:val="pt_PT" w:bidi="pt_PT"/>
        </w:rPr>
      </w:r>
      <w:r>
        <w:rPr>
          <w:lang w:val="pt_PT" w:bidi="pt_PT"/>
        </w:rPr>
        <w:t>Quando Jesus responde, ele fala com a multidão e os seus discípulos. Ele diz que as pessoas são "infiéis e corruptas". Ele quer dizer que eles não acreditam em Deus e não sabem o certo do errado. Ele também está falando sobre toda a geração, todas as pessoas que viviam naquele tempo.</w:t>
      </w:r>
    </w:p>
    <w:p>
      <w:pPr/>
      <w:r>
        <w:rPr>
          <w:lang w:val="pt_PT" w:bidi="pt_PT"/>
        </w:rPr>
      </w:r>
      <w:r>
        <w:rPr>
          <w:lang w:val="pt_PT" w:bidi="pt_PT"/>
        </w:rPr>
        <w:t>Quando Jesus diz: "Quanto tempo devo ficar com vocês?" ele não espere que a multidão responda à sua pergunta. Ele está dizendo que espera que não tenha que ficar com eles por muito mais tempo.</w:t>
      </w:r>
    </w:p>
    <w:p>
      <w:pPr/>
      <w:r>
        <w:rPr>
          <w:lang w:val="pt_PT" w:bidi="pt_PT"/>
        </w:rPr>
      </w:r>
      <w:r>
        <w:rPr>
          <w:lang w:val="pt_PT" w:bidi="pt_PT"/>
        </w:rPr>
        <w:t>Ele também pergunta: "Quanto tempo devo suportar vocês?" Novamente, ele não espera que a multidão o responda. Ele está dizendo que espera que não tenha que suportar sua incredulidade por muito mais tempo.</w:t>
      </w:r>
    </w:p>
    <w:p>
      <w:pPr/>
      <w:r>
        <w:rPr>
          <w:lang w:val="pt_PT" w:bidi="pt_PT"/>
        </w:rPr>
      </w:r>
      <w:r>
        <w:rPr>
          <w:lang w:val="pt_PT" w:bidi="pt_PT"/>
        </w:rPr>
        <w:t>Jesus diz para trazer o menino para perto dele, então eles trouxeram o menino até ele. Então ele ordena severamente que o demônio dentro do menino saia dele e o demônio obedece e o deixa. Instantaneamente, o menino é curado. Todos podem ver pelo comportamento do menino que o demônio não o possui mais.</w:t>
      </w:r>
    </w:p>
    <w:p>
      <w:pPr/>
      <w:r>
        <w:rPr>
          <w:lang w:val="pt_PT" w:bidi="pt_PT"/>
        </w:rPr>
      </w:r>
      <w:r>
        <w:rPr>
          <w:lang w:val="pt_PT" w:bidi="pt_PT"/>
        </w:rPr>
        <w:t>Algum tempo depois, todos os 12 discípulos falam com Jesus quando eles estão sozinhos e perguntam por que eles não foram capazes de fazer o demônio deixar o menino.</w:t>
      </w:r>
    </w:p>
    <w:p>
      <w:pPr/>
      <w:r>
        <w:rPr>
          <w:lang w:val="pt_PT" w:bidi="pt_PT"/>
        </w:rPr>
      </w:r>
      <w:r>
        <w:rPr>
          <w:lang w:val="pt_PT" w:bidi="pt_PT"/>
        </w:rPr>
        <w:t>Jesus responde aos discípulos, dizendo a eles que eles não poderiam fazer o demônio deixar o menino porque eles tinham tão pouca fé. Eles não acreditavam que Deus realmente curaria o garoto. Jesus já havia dado aos discípulos a autoridade para expulsar demônios, mas aqui eles aprendem que eles também devem ter fé, ou acreditar, em Deus.</w:t>
      </w:r>
    </w:p>
    <w:p>
      <w:pPr/>
      <w:r>
        <w:rPr>
          <w:lang w:val="pt_PT" w:bidi="pt_PT"/>
        </w:rPr>
      </w:r>
      <w:r>
        <w:rPr>
          <w:lang w:val="pt_PT" w:bidi="pt_PT"/>
        </w:rPr>
        <w:t>Agora Jesus diz aos seus discípulos algo muito importante. Ele lhes diz que se sua fé fosse mesmo tão pequena quanto a semente de uma planta de mostarda, eles poderiam dizer à montanha, "mude-se daqui para lá" e a montanha se moveria. Ele pode ter falado sobre a montanha onde ele mostrou sua glória a Pedro, Tiago e João, porque eles ainda estão perto dessa montanha neste momento.</w:t>
      </w:r>
    </w:p>
    <w:p>
      <w:pPr/>
      <w:r>
        <w:rPr>
          <w:lang w:val="pt_PT" w:bidi="pt_PT"/>
        </w:rPr>
      </w:r>
      <w:r>
        <w:rPr>
          <w:lang w:val="pt_PT" w:bidi="pt_PT"/>
        </w:rPr>
        <w:t>A semente de uma planta de mostarda era a menor semente nessa parte do mundo naquele momento. Jesus está dizendo que o tamanho da fé de uma pessoa não causa resultados. O poder de Deus causa resultados. Uma pessoa que acredita em Deus, mesmo que seja um pouco, pode confiar no poder de Deus. Os judeus naquele momento usavam a expressão "mover uma montanha" para descrever fazer algo impossível.</w:t>
      </w:r>
    </w:p>
    <w:p>
      <w:pPr/>
      <w:r>
        <w:rPr>
          <w:lang w:val="pt_PT" w:bidi="pt_PT"/>
        </w:rPr>
      </w:r>
      <w:r>
        <w:rPr>
          <w:lang w:val="pt_PT" w:bidi="pt_PT"/>
        </w:rPr>
        <w:t>Jesus diz que se eles acreditassem em Deus mesmo que um pouco, eles seriam capazes de fazer qualquer coisa.</w:t>
      </w:r>
    </w:p>
    <w:p>
      <w:pPr/>
      <w:r>
        <w:rPr>
          <w:lang w:val="pt_PT" w:bidi="pt_PT"/>
        </w:rPr>
      </w:r>
      <w:r>
        <w:rPr>
          <w:lang w:val="pt_PT" w:bidi="pt_PT"/>
        </w:rPr>
        <w:t>Pare aqui e olhe para uma imagem de um grão de mostarda.</w:t>
      </w:r>
    </w:p>
    <w:p>
      <w:pPr/>
      <w:r>
        <w:rPr>
          <w:lang w:val="pt_PT" w:bidi="pt_PT"/>
        </w:rPr>
      </w:r>
      <w:r>
        <w:rPr>
          <w:lang w:val="pt_PT" w:bidi="pt_PT"/>
        </w:rPr>
        <w:t>Discuta qual é a menor semente em sua cultura.</w:t>
      </w:r>
    </w:p>
    <w:p>
      <w:pPr/>
      <w:r>
        <w:rPr>
          <w:lang w:val="pt_PT" w:bidi="pt_PT"/>
        </w:rPr>
      </w:r>
      <w:r>
        <w:rPr>
          <w:lang w:val="pt_PT" w:bidi="pt_PT"/>
        </w:rPr>
        <w:t>Discuta como sua cultura fala sobre algo que é impossível de fazer.</w:t>
      </w:r>
    </w:p>
    <w:p>
      <w:pPr/>
      <w:r>
        <w:rPr>
          <w:lang w:val="pt_PT" w:bidi="pt_PT"/>
        </w:rPr>
      </w:r>
      <w:r>
        <w:rPr>
          <w:lang w:val="pt_PT" w:bidi="pt_PT"/>
        </w:rPr>
        <w:t>Algumas traduções da Bíblia têm um versículo adicional aqui. Nessas traduções, Jesus diz aos discípulos que esse tipo de demônio só sai por meio da oração e do jejum. Você se lembrará de que orar significa falar com Deus e jejuar significa ficar sem comida e bebida por um período.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Pedro, Tiago e João chegam à base da montanha e há uma multidão esperando por eles. Um homem vem, se ajoelha diante de Jesus e pede a ele para curar seu filho que está possuído por um demônio. O homem diz que ele já pediu aos discípulos de Jesus para ajudá-lo, mas eles não puderam fazer o demônio sair de seu filho. Jesus fala com toda a multidão. Ele lhes diz que eles não têm fé.</w:t>
      </w:r>
    </w:p>
    <w:p>
      <w:pPr/>
      <w:r>
        <w:rPr>
          <w:lang w:val="pt_PT" w:bidi="pt_PT"/>
        </w:rPr>
      </w:r>
      <w:r>
        <w:rPr>
          <w:b/>
          <w:lang w:val="pt_PT" w:bidi="pt_PT"/>
        </w:rPr>
        <w:t>Segunda cena:</w:t>
      </w:r>
      <w:r>
        <w:rPr>
          <w:lang w:val="pt_PT" w:bidi="pt_PT"/>
        </w:rPr>
        <w:t xml:space="preserve"> Jesus fala diretamente com o demônio dentro do menino e ordena severamente que o demônio saia do menino. Instantaneamente, o demônio sai e o menino é curado.</w:t>
      </w:r>
    </w:p>
    <w:p>
      <w:pPr/>
      <w:r>
        <w:rPr>
          <w:lang w:val="pt_PT" w:bidi="pt_PT"/>
        </w:rPr>
      </w:r>
      <w:r>
        <w:rPr>
          <w:b/>
          <w:lang w:val="pt_PT" w:bidi="pt_PT"/>
        </w:rPr>
        <w:t>Terceira cena:</w:t>
      </w:r>
      <w:r>
        <w:rPr>
          <w:lang w:val="pt_PT" w:bidi="pt_PT"/>
        </w:rPr>
        <w:t xml:space="preserve"> em algum momento posterior, os discípulos falam em particular com Jesus e perguntam a ele por que eles não puderam fazer o demônio deixar o menino. Jesus diz aos discípulos que eles não acreditavam em Deus o suficiente. Se eles acreditassem em Deus mesmo que um pouco, eles poderiam fazer qualquer coisa.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w:t>
      </w:r>
    </w:p>
    <w:p>
      <w:pPr>
        <w:pStyle w:val="ListBullet"/>
        <w:spacing w:line="240" w:lineRule="auto"/>
        <w:ind w:left="720"/>
      </w:pPr>
      <w:r>
        <w:rPr>
          <w:lang w:val="pt_PT" w:bidi="pt_PT"/>
        </w:rPr>
      </w:r>
      <w:r>
        <w:rPr>
          <w:lang w:val="pt_PT" w:bidi="pt_PT"/>
        </w:rPr>
        <w:t>O homem que se ajoelha diante de Jesus</w:t>
      </w:r>
    </w:p>
    <w:p>
      <w:pPr>
        <w:pStyle w:val="ListBullet"/>
        <w:spacing w:line="240" w:lineRule="auto"/>
        <w:ind w:left="720"/>
      </w:pPr>
      <w:r>
        <w:rPr>
          <w:lang w:val="pt_PT" w:bidi="pt_PT"/>
        </w:rPr>
      </w:r>
      <w:r>
        <w:rPr>
          <w:lang w:val="pt_PT" w:bidi="pt_PT"/>
        </w:rPr>
        <w:t>O filho do homem</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história anterior, Jesus estava na montanha com Pedro, Tiago e João. Enquanto eles estavam lá, um homem trouxe seu filho para os outros 9 discípulos para ser curado.</w:t>
      </w:r>
    </w:p>
    <w:p>
      <w:pPr/>
      <w:r>
        <w:rPr>
          <w:lang w:val="pt_PT" w:bidi="pt_PT"/>
        </w:rPr>
      </w:r>
      <w:r>
        <w:rPr>
          <w:lang w:val="pt_PT" w:bidi="pt_PT"/>
        </w:rPr>
        <w:t>Nessa história, Jesus, Pedro, Tiago e João acabaram de descer da montanha. Eles caminham em direção à multidão, que já está esperando por eles.</w:t>
      </w:r>
    </w:p>
    <w:p>
      <w:pPr/>
      <w:r>
        <w:rPr>
          <w:lang w:val="pt_PT" w:bidi="pt_PT"/>
        </w:rPr>
      </w:r>
      <w:r>
        <w:rPr>
          <w:lang w:val="pt_PT" w:bidi="pt_PT"/>
        </w:rPr>
        <w:t>Imediatamente, um homem se aproxima até Jesus e se ajoelha na frente Ele o chama de "Senhor", que significa mestre. O homem respeita Jesus e ele quer desesperadamente ajuda.</w:t>
      </w:r>
    </w:p>
    <w:p>
      <w:pPr/>
      <w:r>
        <w:rPr>
          <w:lang w:val="pt_PT" w:bidi="pt_PT"/>
        </w:rPr>
      </w:r>
      <w:r>
        <w:rPr>
          <w:lang w:val="pt_PT" w:bidi="pt_PT"/>
        </w:rPr>
        <w:t>O homem diz que o corpo de seu filho muitas vezes treme e ele muitas vezes cai no fogo e na água. Ele trouxe seu filho aos outros nove discípulos anteriormente, enquanto Jesus, Pedro, Tiago e João estavam na montanha, mas eles não poderiam curá-lo.</w:t>
      </w:r>
    </w:p>
    <w:p>
      <w:pPr/>
      <w:r>
        <w:rPr>
          <w:lang w:val="pt_PT" w:bidi="pt_PT"/>
        </w:rPr>
      </w:r>
      <w:r>
        <w:rPr>
          <w:lang w:val="pt_PT" w:bidi="pt_PT"/>
        </w:rPr>
        <w:t>Jesus fala com toda a multidão. Ele está zangado porque eles não acreditam em Deus e não conhecem o que é certo e errado. Ele está cansado de estar com as pessoas que não acreditam em Deus. Ele usa as perguntas: "Quanto tempo devo estar com vocês?" e "Quanto tempo devo ficar com vocês?" para mostrar sua frustração.</w:t>
      </w:r>
    </w:p>
    <w:p>
      <w:pPr/>
      <w:r>
        <w:rPr>
          <w:lang w:val="pt_PT" w:bidi="pt_PT"/>
        </w:rPr>
      </w:r>
      <w:r>
        <w:rPr>
          <w:lang w:val="pt_PT" w:bidi="pt_PT"/>
        </w:rPr>
        <w:t>Pare aqui e discuta como as pessoas em sua cultura mostram ou falam sobre sua frustração. Como perguntas como essas são usadas em sua cultura?</w:t>
      </w:r>
    </w:p>
    <w:p>
      <w:pPr/>
      <w:r>
        <w:rPr>
          <w:lang w:val="pt_PT" w:bidi="pt_PT"/>
        </w:rPr>
      </w:r>
      <w:r>
        <w:rPr>
          <w:lang w:val="pt_PT" w:bidi="pt_PT"/>
        </w:rPr>
        <w:t>Jesus diz para trazer o menino até ele. Não está claro com quem ele está falando, mas ele está falando com mais de uma pessoa, então ele pode estar falando com a multidão ou seus discípulos. Pode ser necessário mais do que uma pessoa para trazer o menino até Jesus porque ele provavelmente é difícil de controlar.</w:t>
      </w:r>
    </w:p>
    <w:p>
      <w:pPr/>
      <w:r>
        <w:rPr>
          <w:lang w:val="pt_PT" w:bidi="pt_PT"/>
        </w:rPr>
      </w:r>
      <w:r>
        <w:rPr>
          <w:lang w:val="pt_PT" w:bidi="pt_PT"/>
        </w:rPr>
        <w:t>Quando Jesus ordena que o demônio saia, fica instantaneamente claro para todos que o menino foi curado. Todos podem ver que o menino está diferente depois que o demônio sai.</w:t>
      </w:r>
    </w:p>
    <w:p>
      <w:pPr/>
      <w:r>
        <w:rPr>
          <w:lang w:val="pt_PT" w:bidi="pt_PT"/>
        </w:rPr>
      </w:r>
      <w:r>
        <w:rPr>
          <w:lang w:val="pt_PT" w:bidi="pt_PT"/>
        </w:rPr>
        <w:t>Algum tempo depois, os discípulos falam com Jesus em particular. Não está claro onde eles estão neste momento. Apenas Jesus e seus 12 discípulos estão juntos quando eles perguntam a ele por que eles não poderiam fazer o demônio deixar o menino.</w:t>
      </w:r>
    </w:p>
    <w:p>
      <w:pPr/>
      <w:r>
        <w:rPr>
          <w:lang w:val="pt_PT" w:bidi="pt_PT"/>
        </w:rPr>
      </w:r>
      <w:r>
        <w:rPr>
          <w:lang w:val="pt_PT" w:bidi="pt_PT"/>
        </w:rPr>
        <w:t>Quando Jesus diz: "Digo a vocês a verdade", os discípulos entendem que ele quer que eles ouçam cuidadosamente o que ele está prestes a dizer. Ele quer que eles se lembrem das palavras que ele dirá em seguida.</w:t>
      </w:r>
    </w:p>
    <w:p>
      <w:pPr/>
      <w:r>
        <w:rPr>
          <w:lang w:val="pt_PT" w:bidi="pt_PT"/>
        </w:rPr>
      </w:r>
      <w:r>
        <w:rPr>
          <w:lang w:val="pt_PT" w:bidi="pt_PT"/>
        </w:rPr>
        <w:t>Discuta o que as pessoas em sua cultura dizem ou fazem para fazer os outros ouvirem cuidadosamente o que elas dirão em seguida.</w:t>
      </w:r>
    </w:p>
    <w:p>
      <w:pPr/>
      <w:r>
        <w:rPr>
          <w:lang w:val="pt_PT" w:bidi="pt_PT"/>
        </w:rPr>
      </w:r>
      <w:r>
        <w:rPr>
          <w:lang w:val="pt_PT" w:bidi="pt_PT"/>
        </w:rPr>
        <w:t>Jesus diz que se eles tivessem fé tão pequena quanto a semente de uma planta de mostarda, a menor semente em sua terra, eles seriam capazes de dizer à montanha para "se mudar daqui para lá". Ele pode ter falado sobre a montanha onde ele mostrou sua glória a Pedro, Tiago e João, e eles ainda podem ser capazes de vê-la de onde estão. Ele está dizendo que se eles tivessem mesmo um pouco de fé em Deus, eles poderiam fazer qualquer coisa. Nada seria impossível.</w:t>
      </w:r>
    </w:p>
    <w:p>
      <w:pPr/>
      <w:r>
        <w:rPr>
          <w:lang w:val="pt_PT" w:bidi="pt_PT"/>
        </w:rPr>
      </w:r>
      <w:r>
        <w:rPr>
          <w:lang w:val="pt_PT" w:bidi="pt_PT"/>
        </w:rPr>
        <w:t>Algumas traduções incluem outro versículo neste momento. Nesse versículo, Jesus diz aos discípulos que esse tipo de demônio sai apenas orando e jejuando.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w:t>
      </w:r>
    </w:p>
    <w:p>
      <w:pPr>
        <w:pStyle w:val="ListBullet"/>
        <w:spacing w:line="240" w:lineRule="auto"/>
        <w:ind w:left="720"/>
      </w:pPr>
      <w:r>
        <w:rPr>
          <w:lang w:val="pt_PT" w:bidi="pt_PT"/>
        </w:rPr>
      </w:r>
      <w:r>
        <w:rPr>
          <w:lang w:val="pt_PT" w:bidi="pt_PT"/>
        </w:rPr>
        <w:t>O homem que se ajoelha diante de Jesus</w:t>
      </w:r>
    </w:p>
    <w:p>
      <w:pPr>
        <w:pStyle w:val="ListBullet"/>
        <w:spacing w:line="240" w:lineRule="auto"/>
        <w:ind w:left="720"/>
      </w:pPr>
      <w:r>
        <w:rPr>
          <w:lang w:val="pt_PT" w:bidi="pt_PT"/>
        </w:rPr>
      </w:r>
      <w:r>
        <w:rPr>
          <w:lang w:val="pt_PT" w:bidi="pt_PT"/>
        </w:rPr>
        <w:t>O filho do homem</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Lembre-se de que a multidão já está esperando por Jesus, Pedro, Tiago e João enquanto eles chegam ao fundo da montanha. Jesus e seus discípulos caminham em direção à multidão e um homem na multidão se aproxima até Jesus, se ajoelha diante dele e diz: "Senhor", que significa mestre.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homem: “Como você está se sentindo?”. Você pode ouvir coisas como: "Jesus tem o poder de curar meu filho!" ou "Apenas Jesus pode ajudar meu filho!" ou "Sinto-me desesperado!"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homem diz a Jesus que às vezes todo o corpo de seu filho treme e ele está em perigo porque muitas vezes acaba caindo no fogo ou na água. Ele diz que ele trouxe seu filho aos discípulos anteriormente, mas eles não puderam curar seu filho.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estão representando a multidão: “Como vocês estão se sentindo?”. Você pode ouvir coisas como: "Estou tão triste por esse homem e seu filho!" ou "Espero que Jesus curar o filho desse homem" ou "Quero ver um milagre".</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"Estou envergonhado por não podermos fazer o demônio deixar o menino" ou "Me pergunto se Jesus está zangado conosco agora?" ou "Estou confuso sobre por que não poderíamos fazer o demônio deixar o menino".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responde, falando com toda a multidão, incluindo seus discípulos. Ele diz: "Vocês pessoas infiéis e corruptas! Por quanto tempo terei que suportar vocês? Ele está dizendo que eles não têm fé e eles não conhecem o que é certo e errado. Ele está cansado de estar com eles, e ele espera que ele não tenha que ficar com eles por muito mais tempo.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"Eu estou cansado! "Estou zangado pelas pessoas não acreditarem no poder de Deus!" ou "Quero voltar para meu Pai no céu em breve".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para trazer o menino até ele. Ele está falando com mais de uma pessoa, então ele pode estar dizendo à multidão ou seus discípulos para trazer o menino até ele. Quando ele ordena que o demônio saia, o demônio obedece imediatamente. Todos podem ver que o menino foi curado porque ele está diferente depois que o demônio sai.</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pai do garoto: “Como você está se sentindo?”. Você pode ouvir coisas como: "Sou tão grato a Jesus por curar meu filho!" ou "Estou tão aliviado por meu filho estar curado!" ou "Sabia que Jesus poderia nos ajudar!"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Mais tarde, Jesus está sozinho com seus discípulos. Não está claro se eles ficaram no mesmo lugar e a multidão foi embora ou se Jesus e seus discípulos se mudaram para longe da multidão para outro lugar. Quando os discípulos estão sozinhos com Jesus, eles perguntam a ele por que eles não puderam fazer o demônio deixar o menino. Jesus diz aos discípulos que eles tinham pouca fé em Deus. Se eles tivessem fé tão pequena quanto a semente de uma planta de mostarda, eles poderiam dizer à montanha para se mudar daqui para lá e se moveria. Se eles tivessem mesmo um pouco de fé, eles poderiam fazer qualquer coisa. Nada seria impossível. Jesus pode estar apontando para a montanha onde ele mostrou a Pedro, Tiago e João sua glória enquanto ele diz isso. Eles provavelmente ainda estão perto dessa montanha neste momento.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"Estou envergonhado por minha fé em Deus ser tão pequena", ou "Estou muito surpreso por mesmo um pouco de fé em Deus poder fazer algo impossível!" ou "Estou confuso. Algo tão incrível pode ser verdade?!" ou "Quero ter mais fé em Deus!"</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Quando o homem se aproxima de Jesus, ele o chama de "</w:t>
      </w:r>
      <w:r>
        <w:rPr>
          <w:b/>
          <w:lang w:val="pt_PT" w:bidi="pt_PT"/>
        </w:rPr>
        <w:t>Senhor</w:t>
      </w:r>
      <w:r>
        <w:rPr>
          <w:lang w:val="pt_PT" w:bidi="pt_PT"/>
        </w:rPr>
        <w:t xml:space="preserve">". Você se lembrará de que Senhor significa mestre. Use a mesma palavra para "Senhor" que você usou antes. </w:t>
      </w:r>
      <w:r>
        <w:rPr>
          <w:lang w:val="pt_PT" w:bidi="pt_PT"/>
        </w:rPr>
        <w:t>Senhor</w:t>
      </w:r>
      <w:r>
        <w:rPr>
          <w:lang w:val="pt_PT" w:bidi="pt_PT"/>
        </w:rPr>
        <w:t xml:space="preserve"> está no Glossário Mestre.</w:t>
      </w:r>
    </w:p>
    <w:p>
      <w:pPr/>
      <w:r>
        <w:rPr>
          <w:lang w:val="pt_PT" w:bidi="pt_PT"/>
        </w:rPr>
      </w:r>
      <w:r>
        <w:rPr>
          <w:lang w:val="pt_PT" w:bidi="pt_PT"/>
        </w:rPr>
        <w:t xml:space="preserve">O homem diz que seu filho tem </w:t>
      </w:r>
      <w:r>
        <w:rPr>
          <w:b/>
          <w:lang w:val="pt_PT" w:bidi="pt_PT"/>
        </w:rPr>
        <w:t>convulsões</w:t>
      </w:r>
      <w:r>
        <w:rPr>
          <w:lang w:val="pt_PT" w:bidi="pt_PT"/>
        </w:rPr>
        <w:t>. Uma crise é quando o corpo de uma pessoa treme por um período. Às vezes uma doença faz o corpo de uma pessoa tremer, mas para o filho desse homem, um demônio causa as convulsões.</w:t>
      </w:r>
    </w:p>
    <w:p>
      <w:pPr/>
      <w:r>
        <w:rPr>
          <w:lang w:val="pt_PT" w:bidi="pt_PT"/>
        </w:rPr>
      </w:r>
      <w:r>
        <w:rPr>
          <w:lang w:val="pt_PT" w:bidi="pt_PT"/>
        </w:rPr>
        <w:t xml:space="preserve">O homem diz que ele trouxe seu filho aos </w:t>
      </w:r>
      <w:r>
        <w:rPr>
          <w:b/>
          <w:lang w:val="pt_PT" w:bidi="pt_PT"/>
        </w:rPr>
        <w:t>discípulos</w:t>
      </w:r>
      <w:r>
        <w:rPr>
          <w:lang w:val="pt_PT" w:bidi="pt_PT"/>
        </w:rPr>
        <w:t xml:space="preserve"> de Jesus anteriormente, mas eles não puderam fazer o demônio deixar seu filho. Você se lembrará que um discípulo é alguém que segue a Jesus. Traduza discípulo da maneira como você traduziu anteriormente. </w:t>
      </w:r>
      <w:r>
        <w:rPr>
          <w:lang w:val="pt_PT" w:bidi="pt_PT"/>
        </w:rPr>
        <w:t>Discípulo</w:t>
      </w:r>
      <w:r>
        <w:rPr>
          <w:lang w:val="pt_PT" w:bidi="pt_PT"/>
        </w:rPr>
        <w:t xml:space="preserve"> está no Glossário Mestre.</w:t>
      </w:r>
    </w:p>
    <w:p>
      <w:pPr/>
      <w:r>
        <w:rPr>
          <w:lang w:val="pt_PT" w:bidi="pt_PT"/>
        </w:rPr>
      </w:r>
      <w:r>
        <w:rPr>
          <w:lang w:val="pt_PT" w:bidi="pt_PT"/>
        </w:rPr>
        <w:t xml:space="preserve">Lembre-se de que um </w:t>
      </w:r>
      <w:r>
        <w:rPr>
          <w:b/>
          <w:lang w:val="pt_PT" w:bidi="pt_PT"/>
        </w:rPr>
        <w:t>demônio</w:t>
      </w:r>
      <w:r>
        <w:rPr>
          <w:lang w:val="pt_PT" w:bidi="pt_PT"/>
        </w:rPr>
        <w:t xml:space="preserve"> é um espírito maligno que costumava ser um anjo, mas que se rebelou contra Deus. Use a mesma palavra para demônio que você usou antes. </w:t>
      </w:r>
      <w:r>
        <w:rPr>
          <w:lang w:val="pt_PT" w:bidi="pt_PT"/>
        </w:rPr>
        <w:t>Demônio</w:t>
      </w:r>
      <w:r>
        <w:rPr>
          <w:lang w:val="pt_PT" w:bidi="pt_PT"/>
        </w:rPr>
        <w:t xml:space="preserve"> está no Glossário Mestre.</w:t>
      </w:r>
    </w:p>
    <w:p>
      <w:pPr/>
      <w:r>
        <w:rPr>
          <w:lang w:val="pt_PT" w:bidi="pt_PT"/>
        </w:rPr>
      </w:r>
      <w:r>
        <w:rPr>
          <w:lang w:val="pt_PT" w:bidi="pt_PT"/>
        </w:rPr>
        <w:t xml:space="preserve">O homem diz que quando o corpo de seu filho treme, ele </w:t>
      </w:r>
      <w:r>
        <w:rPr>
          <w:b/>
          <w:lang w:val="pt_PT" w:bidi="pt_PT"/>
        </w:rPr>
        <w:t>cai na água</w:t>
      </w:r>
      <w:r>
        <w:rPr>
          <w:lang w:val="pt_PT" w:bidi="pt_PT"/>
        </w:rPr>
        <w:t>. É água suficiente para que o menino esteja em perigo quando ele cai nela. Você poderia usar sua palavra para rio ou lago em vez de água, se precisar.</w:t>
      </w:r>
    </w:p>
    <w:p>
      <w:pPr/>
      <w:r>
        <w:rPr>
          <w:lang w:val="pt_PT" w:bidi="pt_PT"/>
        </w:rPr>
      </w:r>
      <w:r>
        <w:rPr>
          <w:lang w:val="pt_PT" w:bidi="pt_PT"/>
        </w:rPr>
        <w:t xml:space="preserve">Jesus chama a multidão de </w:t>
      </w:r>
      <w:r>
        <w:rPr>
          <w:b/>
          <w:lang w:val="pt_PT" w:bidi="pt_PT"/>
        </w:rPr>
        <w:t>infiel</w:t>
      </w:r>
      <w:r>
        <w:rPr>
          <w:lang w:val="pt_PT" w:bidi="pt_PT"/>
        </w:rPr>
        <w:t xml:space="preserve"> ou incrédula. Você se lembrará de que </w:t>
      </w:r>
      <w:r>
        <w:rPr>
          <w:b/>
          <w:lang w:val="pt_PT" w:bidi="pt_PT"/>
        </w:rPr>
        <w:t>fé</w:t>
      </w:r>
      <w:r>
        <w:rPr>
          <w:lang w:val="pt_PT" w:bidi="pt_PT"/>
        </w:rPr>
        <w:t xml:space="preserve"> significa concordar e confiar em alguém. Sem fé é o oposto de ter fé. Jesus está dizendo que as pessoas não têm fé em Deus. </w:t>
      </w:r>
      <w:r>
        <w:rPr>
          <w:lang w:val="pt_PT" w:bidi="pt_PT"/>
        </w:rPr>
        <w:t>Fé</w:t>
      </w:r>
      <w:r>
        <w:rPr>
          <w:lang w:val="pt_PT" w:bidi="pt_PT"/>
        </w:rPr>
        <w:t xml:space="preserve"> está no Glossário Mestre.</w:t>
      </w:r>
    </w:p>
    <w:p>
      <w:pPr/>
      <w:r>
        <w:rPr>
          <w:lang w:val="pt_PT" w:bidi="pt_PT"/>
        </w:rPr>
      </w:r>
      <w:r>
        <w:rPr>
          <w:lang w:val="pt_PT" w:bidi="pt_PT"/>
        </w:rPr>
        <w:t>Jesus pergunta à multidão: "</w:t>
      </w:r>
      <w:r>
        <w:rPr>
          <w:b/>
          <w:lang w:val="pt_PT" w:bidi="pt_PT"/>
        </w:rPr>
        <w:t>Quanto tempo devo</w:t>
      </w:r>
      <w:r>
        <w:rPr>
          <w:lang w:val="pt_PT" w:bidi="pt_PT"/>
        </w:rPr>
        <w:t xml:space="preserve"> estar com vocês?" mas ele não espera que a multidão o responda. Ele está dizendo que ele não quer estar com as pessoas por muito mais tempo.</w:t>
      </w:r>
    </w:p>
    <w:p>
      <w:pPr/>
      <w:r>
        <w:rPr>
          <w:lang w:val="pt_PT" w:bidi="pt_PT"/>
        </w:rPr>
      </w:r>
      <w:r>
        <w:rPr>
          <w:lang w:val="pt_PT" w:bidi="pt_PT"/>
        </w:rPr>
        <w:t>Jesus pergunta à multidão: "</w:t>
      </w:r>
      <w:r>
        <w:rPr>
          <w:b/>
          <w:lang w:val="pt_PT" w:bidi="pt_PT"/>
        </w:rPr>
        <w:t>Quanto tempo</w:t>
      </w:r>
      <w:r>
        <w:rPr>
          <w:lang w:val="pt_PT" w:bidi="pt_PT"/>
        </w:rPr>
        <w:t xml:space="preserve"> devo suportar com vocês?" mas ele não espera que a multidão o responda. Ele está dizendo que ele não quer tolerar as pessoas por muito mais tempo porque elas não têm fé em Deus.</w:t>
      </w:r>
    </w:p>
    <w:p>
      <w:pPr/>
      <w:r>
        <w:rPr>
          <w:lang w:val="pt_PT" w:bidi="pt_PT"/>
        </w:rPr>
      </w:r>
      <w:r>
        <w:rPr>
          <w:lang w:val="pt_PT" w:bidi="pt_PT"/>
        </w:rPr>
        <w:t xml:space="preserve">Ele declara que eles têm </w:t>
      </w:r>
      <w:r>
        <w:rPr>
          <w:b/>
          <w:lang w:val="pt_PT" w:bidi="pt_PT"/>
        </w:rPr>
        <w:t>pouca fé</w:t>
      </w:r>
      <w:r>
        <w:rPr>
          <w:lang w:val="pt_PT" w:bidi="pt_PT"/>
        </w:rPr>
        <w:t>. Ele também diz "pouca fé" na história sobre ele caminhando na água anteriormente no livro de Mateus. Traduza "pequena fé" da mesma maneira que você fez nessa história.</w:t>
      </w:r>
    </w:p>
    <w:p>
      <w:pPr/>
      <w:r>
        <w:rPr>
          <w:lang w:val="pt_PT" w:bidi="pt_PT"/>
        </w:rPr>
      </w:r>
      <w:r>
        <w:rPr>
          <w:lang w:val="pt_PT" w:bidi="pt_PT"/>
        </w:rPr>
        <w:t xml:space="preserve">Jesus diz que se os discípulos tivessem fé tão pequena quanto uma </w:t>
      </w:r>
      <w:r>
        <w:rPr>
          <w:b/>
          <w:lang w:val="pt_PT" w:bidi="pt_PT"/>
        </w:rPr>
        <w:t>semente de mostarda</w:t>
      </w:r>
      <w:r>
        <w:rPr>
          <w:lang w:val="pt_PT" w:bidi="pt_PT"/>
        </w:rPr>
        <w:t>, eles poderiam dizer à montanha para se mudar daqui para lá e ela se moveria. Uma semente de mostarda era a menor semente nessa área. Jesus está dizendo que mesmo que sua fé em Deus fosse muito pequena, eles poderiam fazer qualquer coisa. Nada seria impossível.</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17:22–27</w:t>
      </w:r>
      <w:r>
        <w:rPr>
          <w:lang w:val="pt_PT" w:bidi="pt_PT"/>
        </w:rPr>
      </w:r>
    </w:p>
    <w:p>
      <w:pPr>
        <w:pStyle w:val="Heading3"/>
      </w:pPr>
      <w:r>
        <w:rPr>
          <w:lang w:val="pt_PT" w:bidi="pt_PT"/>
        </w:rPr>
        <w:t>Ouvir e Sentir</w:t>
      </w:r>
    </w:p>
    <w:p>
      <w:pPr/>
      <w:r>
        <w:rPr>
          <w:lang w:val="pt_PT" w:bidi="pt_PT"/>
        </w:rPr>
      </w:r>
      <w:r>
        <w:rPr>
          <w:lang w:val="pt_PT" w:bidi="pt_PT"/>
        </w:rPr>
        <w:t>Ouçam Mateus 17.22–27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Essa história acontece depois que Jesus e seus discípulos "se reuniram novamente na Galileia". Galileia se refere à região norte de Israel.</w:t>
      </w:r>
    </w:p>
    <w:p>
      <w:pPr/>
      <w:r>
        <w:rPr>
          <w:lang w:val="pt_PT" w:bidi="pt_PT"/>
        </w:rPr>
      </w:r>
      <w:r>
        <w:rPr>
          <w:lang w:val="pt_PT" w:bidi="pt_PT"/>
        </w:rPr>
        <w:t>Pare e mostre à equipe de tradução o mapa da região da Galileia.</w:t>
      </w:r>
    </w:p>
    <w:p>
      <w:pPr/>
      <w:r>
        <w:rPr>
          <w:lang w:val="pt_PT" w:bidi="pt_PT"/>
        </w:rPr>
      </w:r>
      <w:r>
        <w:rPr>
          <w:lang w:val="pt_PT" w:bidi="pt_PT"/>
        </w:rPr>
        <w:t>Os discípulos se encontram com Jesus e Jesus lhes diz que ele, o Filho do Homem, será entregue "nas mãos dos homens" que o matarão. Entregue "nas mãos dos homens" é uma expressão hebraica que significa "ao poder dos homens". Jesus está dizendo que alguém o trairá aos homens que o matarão.</w:t>
      </w:r>
    </w:p>
    <w:p>
      <w:pPr/>
      <w:r>
        <w:rPr>
          <w:lang w:val="pt_PT" w:bidi="pt_PT"/>
        </w:rPr>
      </w:r>
      <w:r>
        <w:rPr>
          <w:lang w:val="pt_PT" w:bidi="pt_PT"/>
        </w:rPr>
        <w:t>Esta é a segunda vez que Jesus prevê que ele morrerá e Deus o ressuscitará da morte para a vida no terceiro dia, mas desta vez ele acrescenta que ele será traído. Quando os discípulos ouvem isso, eles estão "cheios de sofrimento" ou muito tristes.</w:t>
      </w:r>
    </w:p>
    <w:p>
      <w:pPr/>
      <w:r>
        <w:rPr>
          <w:lang w:val="pt_PT" w:bidi="pt_PT"/>
        </w:rPr>
      </w:r>
      <w:r>
        <w:rPr>
          <w:lang w:val="pt_PT" w:bidi="pt_PT"/>
        </w:rPr>
        <w:t>Discuta com sua equipe como as pessoas em sua cultura mostram e dizem que elas estão "cheias de sofrimento" ou muito tristes.</w:t>
      </w:r>
    </w:p>
    <w:p>
      <w:pPr/>
      <w:r>
        <w:rPr>
          <w:lang w:val="pt_PT" w:bidi="pt_PT"/>
        </w:rPr>
      </w:r>
      <w:r>
        <w:rPr>
          <w:lang w:val="pt_PT" w:bidi="pt_PT"/>
        </w:rPr>
        <w:t>A próxima história acontece em outro momento quando Jesus e seus discípulos estão na cidade de Cafarnaum. Pedro está do lado de fora quando dois cobradores de impostos perguntam a ele se seu mestre, Jesus, paga o imposto do templo. Pedro lhes diz que sim, Jesus paga o imposto.</w:t>
      </w:r>
    </w:p>
    <w:p>
      <w:pPr/>
      <w:r>
        <w:rPr>
          <w:lang w:val="pt_PT" w:bidi="pt_PT"/>
        </w:rPr>
      </w:r>
      <w:r>
        <w:rPr>
          <w:lang w:val="pt_PT" w:bidi="pt_PT"/>
        </w:rPr>
        <w:t>O imposto do templo não era um imposto romano. Os fariseus, um grupo de líderes religiosos, criaram o imposto do templo. Todos os homens judeus pagavam esse imposto para sustentar o templo.</w:t>
      </w:r>
    </w:p>
    <w:p>
      <w:pPr/>
      <w:r>
        <w:rPr>
          <w:lang w:val="pt_PT" w:bidi="pt_PT"/>
        </w:rPr>
      </w:r>
      <w:r>
        <w:rPr>
          <w:lang w:val="pt_PT" w:bidi="pt_PT"/>
        </w:rPr>
        <w:t>Você se lembrará de que o templo era a casa de Deus onde o povo judeu o adorava em Jerusalém. As pessoas que viajavam para Jerusalém para a Páscoa pagavam o imposto no templo, mas os cobradores de impostos também percorriam o restante do país para coletar o imposto durante o mês antes da Páscoa. A Páscoa era um feriado religioso celebrado pelo povo judeu todos os anos para lembrar quando Deus levou seus ancestrais para fora da escravidão no Egito.</w:t>
      </w:r>
    </w:p>
    <w:p>
      <w:pPr/>
      <w:r>
        <w:rPr>
          <w:lang w:val="pt_PT" w:bidi="pt_PT"/>
        </w:rPr>
      </w:r>
      <w:r>
        <w:rPr>
          <w:lang w:val="pt_PT" w:bidi="pt_PT"/>
        </w:rPr>
        <w:t>Pare aqui e mostre à equipe uma imagem do Templo em Jerusalém.</w:t>
      </w:r>
    </w:p>
    <w:p>
      <w:pPr/>
      <w:r>
        <w:rPr>
          <w:lang w:val="pt_PT" w:bidi="pt_PT"/>
        </w:rPr>
      </w:r>
      <w:r>
        <w:rPr>
          <w:lang w:val="pt_PT" w:bidi="pt_PT"/>
        </w:rPr>
        <w:t>Então Pedro entra na casa onde Jesus está ficando. Os outros discípulos estão em algum lugar em Cafarnaum neste momento, mas eles não são mencionados dentro da casa. Antes de Pedro ter uma chance de falar, Jesus pergunta a ele: “O que você pensa, Simão? Os reis humanos cobram impostos de seus filhos ou de outros?" Você se lembrará de que Pedro também é chamado de Simão. Jesus sabia que os homens perguntaram a Pedro se Jesus pagou os impostos do templo, mesmo que Pedro não tenha dito a ele.</w:t>
      </w:r>
    </w:p>
    <w:p>
      <w:pPr/>
      <w:r>
        <w:rPr>
          <w:lang w:val="pt_PT" w:bidi="pt_PT"/>
        </w:rPr>
      </w:r>
      <w:r>
        <w:rPr>
          <w:lang w:val="pt_PT" w:bidi="pt_PT"/>
        </w:rPr>
        <w:t>Pedro responde que os reis humanos cobram impostos de outros que não são seus filhos. Jesus diz: “Então os filhos estão livres”. Esse imposto é coletado para o templo e Deus é o rei do templo, então os filhos de Deus não deveriam ter que pagar o imposto. Jesus está dizendo que ele e Pedro são os filhos de Deus, então eles não deveriam ter que pagar o imposto do templo.</w:t>
      </w:r>
    </w:p>
    <w:p>
      <w:pPr/>
      <w:r>
        <w:rPr>
          <w:lang w:val="pt_PT" w:bidi="pt_PT"/>
        </w:rPr>
      </w:r>
      <w:r>
        <w:rPr>
          <w:lang w:val="pt_PT" w:bidi="pt_PT"/>
        </w:rPr>
        <w:t>Discuta com sua equipe como as pessoas em sua cultura tratam seus membros da família de forma diferente das pessoas fora de suas famílias. Quais são alguns privilégios especiais de ser um filho em sua cultura?</w:t>
      </w:r>
    </w:p>
    <w:p>
      <w:pPr/>
      <w:r>
        <w:rPr>
          <w:lang w:val="pt_PT" w:bidi="pt_PT"/>
        </w:rPr>
      </w:r>
      <w:r>
        <w:rPr>
          <w:lang w:val="pt_PT" w:bidi="pt_PT"/>
        </w:rPr>
        <w:t>Então Jesus diz que ele não quer deixar os cobradores de impostos zangados com eles, então ele diz a Pedro para jogar sua linha de pesca no lago e pescar um peixe. Ele instrui Pedro a abrir a boca do primeiro peixe que ele pegar e ele encontrará uma moeda de prata ou uma estáter. Um estáter, por exemplo, era 4 dracmas, e o imposto do templo era 2 dracmas, então 4 seria suficiente para ambos. Então Pedro deve dar a moeda aos cobradores de impostos para pagar o imposto para Jesus e Pedro.</w:t>
      </w:r>
    </w:p>
    <w:p>
      <w:pPr/>
      <w:r>
        <w:rPr>
          <w:lang w:val="pt_PT" w:bidi="pt_PT"/>
        </w:rPr>
      </w:r>
      <w:r>
        <w:rPr>
          <w:lang w:val="pt_PT" w:bidi="pt_PT"/>
        </w:rPr>
        <w:t>Nessa situação, Jesus não queria deixar os cobradores de impostos zangados porque ele está disposto a desistir de suas próprias liberdades pessoais, mas há outras vezes em que Jesus está disposto a deixar as pessoas zangadas se elas estão causando danos aos outros.</w:t>
      </w:r>
    </w:p>
    <w:p>
      <w:pPr/>
      <w:r>
        <w:rPr>
          <w:lang w:val="pt_PT" w:bidi="pt_PT"/>
        </w:rPr>
      </w:r>
      <w:r>
        <w:rPr>
          <w:lang w:val="pt_PT" w:bidi="pt_PT"/>
        </w:rPr>
        <w:t>Pare e mostre à sua equipe a imagem de um estáter.</w:t>
      </w:r>
    </w:p>
    <w:p>
      <w:pPr/>
      <w:r>
        <w:rPr>
          <w:lang w:val="pt_PT" w:bidi="pt_PT"/>
        </w:rPr>
      </w:r>
      <w:r>
        <w:rPr>
          <w:lang w:val="pt_PT" w:bidi="pt_PT"/>
        </w:rPr>
        <w:t>Pare aqui e mostre à sua equipe uma imagem de uma linha de pesca com um anzol.</w:t>
      </w:r>
    </w:p>
    <w:p>
      <w:pPr/>
      <w:r>
        <w:rPr>
          <w:lang w:val="pt_PT" w:bidi="pt_PT"/>
        </w:rPr>
      </w:r>
      <w:r>
        <w:rPr>
          <w:lang w:val="pt_PT" w:bidi="pt_PT"/>
        </w:rPr>
        <w:t>Discuta com sua equipe: o que são algumas coisas que as pessoas fazem em sua cultura para que elas não deixem os líderes religiosos zangados?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e seus discípulos estão juntos na Galileia e Jesus novamente diz aos discípulos que ele morrerá. Ele também acrescenta que alguém o trairá. Os discípulos estão profundamente tristes com essa notícia.</w:t>
      </w:r>
    </w:p>
    <w:p>
      <w:pPr/>
      <w:r>
        <w:rPr>
          <w:lang w:val="pt_PT" w:bidi="pt_PT"/>
        </w:rPr>
      </w:r>
      <w:r>
        <w:rPr>
          <w:b/>
          <w:lang w:val="pt_PT" w:bidi="pt_PT"/>
        </w:rPr>
        <w:t>Segunda cena:</w:t>
      </w:r>
      <w:r>
        <w:rPr>
          <w:lang w:val="pt_PT" w:bidi="pt_PT"/>
        </w:rPr>
        <w:t xml:space="preserve"> Pedro está do lado de fora em Cafarnaum e alguns cobradores de impostos perguntam a ele se Jesus paga o imposto do templo. Pedro diz que sim, ele faz.</w:t>
      </w:r>
    </w:p>
    <w:p>
      <w:pPr/>
      <w:r>
        <w:rPr>
          <w:lang w:val="pt_PT" w:bidi="pt_PT"/>
        </w:rPr>
      </w:r>
      <w:r>
        <w:rPr>
          <w:b/>
          <w:lang w:val="pt_PT" w:bidi="pt_PT"/>
        </w:rPr>
        <w:t>Terceira cena:</w:t>
      </w:r>
      <w:r>
        <w:rPr>
          <w:lang w:val="pt_PT" w:bidi="pt_PT"/>
        </w:rPr>
        <w:t xml:space="preserve"> Pedro vai para a casa e Jesus pergunta a ele de quem os reis terrenos tomam seus impostos, seus próprios filhos ou outras pessoas. Jesus diz que como Deus é o rei do templo, seus filhos, incluindo Jesus e Pedro, não deveriam ter que pagar o imposto do templo. Mas Jesus não quer deixar os cobradores de impostos chateados, então ele diz a Pedro para pescar um peixe e ele encontrará uma moeda de prata na boca do peixe que ele deve dar aos cobradores de impostos para pagar o imposto do templo de Jesus e de Pedro.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 incluindo Simão Pedro</w:t>
      </w:r>
    </w:p>
    <w:p>
      <w:pPr>
        <w:pStyle w:val="ListBullet"/>
        <w:spacing w:line="240" w:lineRule="auto"/>
        <w:ind w:left="720"/>
      </w:pPr>
      <w:r>
        <w:rPr>
          <w:lang w:val="pt_PT" w:bidi="pt_PT"/>
        </w:rPr>
      </w:r>
      <w:r>
        <w:rPr>
          <w:lang w:val="pt_PT" w:bidi="pt_PT"/>
        </w:rPr>
        <w:t>Cobradores de impostos que ficam no templo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Jesus e seus discípulos estão juntos em algum lugar na Galileia, a região norte de Israel. Jesus e seus discípulos se encontraram e Jesus lhes disse pela segunda vez que ele seria morto. Desta vez, ele também acrescenta que ele será "entregue nas mãos dos homens", o que significa que alguém o trairá. Quando os discípulos ouvem essa notícia, eles estão muito tristes.</w:t>
      </w:r>
    </w:p>
    <w:p>
      <w:pPr/>
      <w:r>
        <w:rPr>
          <w:lang w:val="pt_PT" w:bidi="pt_PT"/>
        </w:rPr>
      </w:r>
      <w:r>
        <w:rPr>
          <w:lang w:val="pt_PT" w:bidi="pt_PT"/>
        </w:rPr>
        <w:t>Na segunda cena, "eles" vieram para Cafarnaum, uma cidade na Galileia. Isso provavelmente significa que Jesus e seus 12 discípulos estavam todos ficando juntos em Cafarnaum. Pedro está do lado de fora quando alguns cobradores do imposto do templo perguntam a ele se Jesus paga o imposto do templo. O imposto do templo foi criado pelos fariseus, um grupo religioso em Israel na época. Todos os homens judeus adultos pagavam o imposto do templo para suportar os custos do templo em Jerusalém. Pedro responde: "Sim".</w:t>
      </w:r>
    </w:p>
    <w:p>
      <w:pPr/>
      <w:r>
        <w:rPr>
          <w:lang w:val="pt_PT" w:bidi="pt_PT"/>
        </w:rPr>
      </w:r>
      <w:r>
        <w:rPr>
          <w:lang w:val="pt_PT" w:bidi="pt_PT"/>
        </w:rPr>
        <w:t>Na terceira cena, Pedro entra na casa onde Jesus está ficando. Os outros discípulos também estão em Cafarnaum, mas eles não são mencionados nessa cena. Antes de Pedro ter uma chance de falar, Jesus pergunta a ele: “O que você pensa, Simão? Os reis terrenos cobram impostos de seus filhos ou de outros?” Jesus já sabia o que os cobradores de impostos perguntaram a Pedro, mesmo que Pedro não tenha dito a ele. Jesus pergunta a Pedro: "O que você pensa, Simão?" Ele já sabe a resposta para a pergunta, mas ele quer que Pedro pense sobre a resposta para que Jesus possa ensinar a ele algo. Jesus pergunta se os "reis da terra", ou reis humanos, cobram impostos de seus filhos ou de outras pessoas que não são seus filhos. Ele está contrastando os reis da terra com o rei do templo, que é Deus.</w:t>
      </w:r>
    </w:p>
    <w:p>
      <w:pPr/>
      <w:r>
        <w:rPr>
          <w:lang w:val="pt_PT" w:bidi="pt_PT"/>
        </w:rPr>
      </w:r>
      <w:r>
        <w:rPr>
          <w:lang w:val="pt_PT" w:bidi="pt_PT"/>
        </w:rPr>
        <w:t>Pedro responde: "Dos outros". Jesus diz: "Então os filhos estão livres", o que significa que os filhos não deveriam ter que pagar o imposto. Mesmo que eles não devam ter que pagar, Jesus não quer chatear os cobradores de impostos, então ele diz a Pedro para "jogar sua linha" ou "jogar seu anzol" no mar para pescar um peixe. Ele provavelmente está falando sobre o Mar da Galileia porque Cafarnaum está perto do Mar da Galileia. Ele diz a Pedro para abrir a boca do primeiro peixe que ele pega e ele encontrará uma moeda de prata na boca do peixe. A moeda valerá o suficiente para pagar o imposto do templo de Jesus e de Pedro, e Pedro deve dar aos cobradores de impostos.</w:t>
      </w:r>
    </w:p>
    <w:p>
      <w:pPr/>
      <w:r>
        <w:rPr>
          <w:lang w:val="pt_PT" w:bidi="pt_PT"/>
        </w:rPr>
      </w:r>
      <w:r>
        <w:rPr>
          <w:lang w:val="pt_PT" w:bidi="pt_PT"/>
        </w:rPr>
        <w:t>Pare aqui e mostre uma imagem para a equipe do Mar da Galileia.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 incluindo Simão Pedro</w:t>
      </w:r>
    </w:p>
    <w:p>
      <w:pPr>
        <w:pStyle w:val="ListBullet"/>
        <w:spacing w:line="240" w:lineRule="auto"/>
        <w:ind w:left="720"/>
      </w:pPr>
      <w:r>
        <w:rPr>
          <w:lang w:val="pt_PT" w:bidi="pt_PT"/>
        </w:rPr>
      </w:r>
      <w:r>
        <w:rPr>
          <w:lang w:val="pt_PT" w:bidi="pt_PT"/>
        </w:rPr>
        <w:t>Cobradores de impostos que ficam no templo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 seus 12 discípulos se encontram e Jesus diz aos discípulos: “O Filho do Homem está prestes a ser entregue nas mãos de homens, e eles o matarão, e Deus o ressuscitará no terceiro dia”.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“Eu estou tão triste! Não quero que Jesus morra!”</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“Eles ainda não estão ouvindo a história completa?” ou “Quando eles entenderão que Deus me ressuscitará da morte no terceiro dia?”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 os discípulos estão em Cafarnaum. Pedro está do lado de fora quando os cobradores de impostos lhe perguntam se Jesus paga o imposto do templo que todos os homens judeus pagam para suportar os custos do Templo de Jerusalém. Pedro responde: “sim”.</w:t>
      </w:r>
    </w:p>
    <w:p>
      <w:pPr/>
      <w:r>
        <w:rPr>
          <w:lang w:val="pt_PT" w:bidi="pt_PT"/>
        </w:rPr>
      </w:r>
      <w:r>
        <w:rPr>
          <w:lang w:val="pt_PT" w:bidi="pt_PT"/>
        </w:rPr>
        <w:t>Então Pedro entra na casa onde Jesus está ficando. Os outros discípulos estão em Cafarnaum, mas eles não são mencionados nessa cena. Antes de Pedro ter uma chance de falar, Jesus pergunta a ele: “O que você pensa, Simão? Os reis terrenos cobram impostos de seus filhos ou de outros?” Pedro diz que eles cobram seus impostos dos outros. Jesus diz: “Então os filhos estão livres”.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Pedro: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 Pedro que ele não quer deixar os cobradores de impostos chateados, então Pedro deveria ir para o mar e pescar um peixe. Ele provavelmente está falando sobre o Mar da Galileia um grande lago perto de Cafarnaum. Pedro deveria “jogar fora sua linha” ou “lançar seu anzol” para pescar um peixe. Ele diz a ele para abrir a boca do primeiro peixe que ele pegar e ele encontrará uma moeda de prata que vale o suficiente para pagar o imposto do Templo para Jesus e Pedro. Então ele deveria dar a moeda aos cobradores de impostos para pagar seus impostos.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Pedro: “Como você está se sentindo?”. Você pode ouvir coisas como: “Não posso esperar para ver esse milagre!” “Jesus quer que eu pague o imposto, mesmo que eu seja um filho de Deus. Às vezes tenho que manter a paz, mesmo que isso signifique desistir de algumas de minhas liberdades pessoais. Isso é difícil”, “Jesus não quer que chateemos os cobradores de impostos do templo”, ou “Jesus tem o poder de colocar o dinheiro que preciso na boca dos peixes que pego!”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Essa história acontece enquanto os discípulos se encontram novamente com Jesus na </w:t>
      </w:r>
      <w:r>
        <w:rPr>
          <w:b/>
          <w:lang w:val="pt_PT" w:bidi="pt_PT"/>
        </w:rPr>
        <w:t>Galileia</w:t>
      </w:r>
      <w:r>
        <w:rPr>
          <w:lang w:val="pt_PT" w:bidi="pt_PT"/>
        </w:rPr>
        <w:t xml:space="preserve">. Você se lembrará de que a Galileia é a região do norte de Israel. </w:t>
      </w:r>
      <w:r>
        <w:rPr>
          <w:lang w:val="pt_PT" w:bidi="pt_PT"/>
        </w:rPr>
        <w:t>Galileia</w:t>
      </w:r>
      <w:r>
        <w:rPr>
          <w:lang w:val="pt_PT" w:bidi="pt_PT"/>
        </w:rPr>
        <w:t xml:space="preserve"> está no Glossário Mestre.</w:t>
      </w:r>
    </w:p>
    <w:p>
      <w:pPr/>
      <w:r>
        <w:rPr>
          <w:lang w:val="pt_PT" w:bidi="pt_PT"/>
        </w:rPr>
      </w:r>
      <w:r>
        <w:rPr>
          <w:lang w:val="pt_PT" w:bidi="pt_PT"/>
        </w:rPr>
        <w:t xml:space="preserve">Jesus diz que o </w:t>
      </w:r>
      <w:r>
        <w:rPr>
          <w:b/>
          <w:lang w:val="pt_PT" w:bidi="pt_PT"/>
        </w:rPr>
        <w:t>Filho do Homem</w:t>
      </w:r>
      <w:r>
        <w:rPr>
          <w:lang w:val="pt_PT" w:bidi="pt_PT"/>
        </w:rPr>
        <w:t xml:space="preserve"> será entregue </w:t>
      </w:r>
      <w:r>
        <w:rPr>
          <w:b/>
          <w:lang w:val="pt_PT" w:bidi="pt_PT"/>
        </w:rPr>
        <w:t>nas mãos dos homens</w:t>
      </w:r>
      <w:r>
        <w:rPr>
          <w:lang w:val="pt_PT" w:bidi="pt_PT"/>
        </w:rPr>
        <w:t xml:space="preserve"> e eles o matarão. Você se lembrará de que Jesus muitas vezes usa o título </w:t>
      </w:r>
      <w:r>
        <w:rPr>
          <w:b/>
          <w:lang w:val="pt_PT" w:bidi="pt_PT"/>
        </w:rPr>
        <w:t>Filho do Homem</w:t>
      </w:r>
      <w:r>
        <w:rPr>
          <w:lang w:val="pt_PT" w:bidi="pt_PT"/>
        </w:rPr>
        <w:t xml:space="preserve"> para se referir a si porque significa Messias. Use a mesma frase para Filho do Homem que você usou anteriormente. </w:t>
      </w:r>
      <w:r>
        <w:rPr>
          <w:lang w:val="pt_PT" w:bidi="pt_PT"/>
        </w:rPr>
        <w:t>Filho do Homem</w:t>
      </w:r>
      <w:r>
        <w:rPr>
          <w:lang w:val="pt_PT" w:bidi="pt_PT"/>
        </w:rPr>
        <w:t xml:space="preserve"> está no Glossário Mestre. Entregue "nas mãos dos homens" é uma expressão hebraica que significa "ao poder dos homens". Jesus está dizendo que alguém o trairá aos homens que o matarão.</w:t>
      </w:r>
    </w:p>
    <w:p>
      <w:pPr/>
      <w:r>
        <w:rPr>
          <w:lang w:val="pt_PT" w:bidi="pt_PT"/>
        </w:rPr>
      </w:r>
      <w:r>
        <w:rPr>
          <w:lang w:val="pt_PT" w:bidi="pt_PT"/>
        </w:rPr>
        <w:t xml:space="preserve">Os </w:t>
      </w:r>
      <w:r>
        <w:rPr>
          <w:b/>
          <w:lang w:val="pt_PT" w:bidi="pt_PT"/>
        </w:rPr>
        <w:t>discípulos</w:t>
      </w:r>
      <w:r>
        <w:rPr>
          <w:lang w:val="pt_PT" w:bidi="pt_PT"/>
        </w:rPr>
        <w:t xml:space="preserve"> estavam </w:t>
      </w:r>
      <w:r>
        <w:rPr>
          <w:b/>
          <w:lang w:val="pt_PT" w:bidi="pt_PT"/>
        </w:rPr>
        <w:t>cheios de sofrimento</w:t>
      </w:r>
      <w:r>
        <w:rPr>
          <w:lang w:val="pt_PT" w:bidi="pt_PT"/>
        </w:rPr>
        <w:t xml:space="preserve">. Você se lembrará que um discípulo é alguém que segue a Jesus. Use a mesma palavra para discípulos que você usou antes. </w:t>
      </w:r>
      <w:r>
        <w:rPr>
          <w:lang w:val="pt_PT" w:bidi="pt_PT"/>
        </w:rPr>
        <w:t>Discípulo</w:t>
      </w:r>
      <w:r>
        <w:rPr>
          <w:lang w:val="pt_PT" w:bidi="pt_PT"/>
        </w:rPr>
        <w:t xml:space="preserve"> está no Glossário Mestre. "Cheios de sofrimento" significa que eles estão muito tristes.</w:t>
      </w:r>
    </w:p>
    <w:p>
      <w:pPr/>
      <w:r>
        <w:rPr>
          <w:lang w:val="pt_PT" w:bidi="pt_PT"/>
        </w:rPr>
      </w:r>
      <w:r>
        <w:rPr>
          <w:lang w:val="pt_PT" w:bidi="pt_PT"/>
        </w:rPr>
        <w:t xml:space="preserve">Os cobradores de impostos perguntam a Pedro se Jesus paga o imposto do templo de duas dracmas. Uma </w:t>
      </w:r>
      <w:r>
        <w:rPr>
          <w:b/>
          <w:lang w:val="pt_PT" w:bidi="pt_PT"/>
        </w:rPr>
        <w:t>dracma</w:t>
      </w:r>
      <w:r>
        <w:rPr>
          <w:lang w:val="pt_PT" w:bidi="pt_PT"/>
        </w:rPr>
        <w:t xml:space="preserve"> é uma unidade de dinheiro. Valia cerca de dois dias de salário.</w:t>
      </w:r>
    </w:p>
    <w:p>
      <w:pPr/>
      <w:r>
        <w:rPr>
          <w:lang w:val="pt_PT" w:bidi="pt_PT"/>
        </w:rPr>
      </w:r>
      <w:r>
        <w:rPr>
          <w:lang w:val="pt_PT" w:bidi="pt_PT"/>
        </w:rPr>
        <w:t xml:space="preserve">Jesus diz que não quer </w:t>
      </w:r>
      <w:r>
        <w:rPr>
          <w:b/>
          <w:lang w:val="pt_PT" w:bidi="pt_PT"/>
        </w:rPr>
        <w:t>ofender</w:t>
      </w:r>
      <w:r>
        <w:rPr>
          <w:lang w:val="pt_PT" w:bidi="pt_PT"/>
        </w:rPr>
        <w:t xml:space="preserve"> nem ser motivo de </w:t>
      </w:r>
      <w:r>
        <w:rPr>
          <w:b/>
          <w:lang w:val="pt_PT" w:bidi="pt_PT"/>
        </w:rPr>
        <w:t>escândalo</w:t>
      </w:r>
      <w:r>
        <w:rPr>
          <w:lang w:val="pt_PT" w:bidi="pt_PT"/>
        </w:rPr>
        <w:t>. Ele quer dizer que ele não, quer deixar os cobradores de impostos zangados ou chateados com ele.</w:t>
      </w:r>
    </w:p>
    <w:p>
      <w:pPr/>
      <w:r>
        <w:rPr>
          <w:lang w:val="pt_PT" w:bidi="pt_PT"/>
        </w:rPr>
      </w:r>
      <w:r>
        <w:rPr>
          <w:b/>
          <w:lang w:val="pt_PT" w:bidi="pt_PT"/>
        </w:rPr>
        <w:t>O mar</w:t>
      </w:r>
      <w:r>
        <w:rPr>
          <w:lang w:val="pt_PT" w:bidi="pt_PT"/>
        </w:rPr>
        <w:t xml:space="preserve"> que Jesus menciona provavelmente é o </w:t>
      </w:r>
      <w:r>
        <w:rPr>
          <w:lang w:val="pt_PT" w:bidi="pt_PT"/>
        </w:rPr>
        <w:t>Mar da Galileia</w:t>
      </w:r>
      <w:r>
        <w:rPr>
          <w:lang w:val="pt_PT" w:bidi="pt_PT"/>
        </w:rPr>
        <w:t xml:space="preserve"> um grande lago perto de Cafarnaum.</w:t>
      </w:r>
    </w:p>
    <w:p>
      <w:pPr/>
      <w:r>
        <w:rPr>
          <w:lang w:val="pt_PT" w:bidi="pt_PT"/>
        </w:rPr>
      </w:r>
      <w:r>
        <w:rPr>
          <w:lang w:val="pt_PT" w:bidi="pt_PT"/>
        </w:rPr>
        <w:t xml:space="preserve">Jesus diz que Pedro encontrará uma moeda de prata ou um </w:t>
      </w:r>
      <w:r>
        <w:rPr>
          <w:b/>
          <w:lang w:val="pt_PT" w:bidi="pt_PT"/>
        </w:rPr>
        <w:t>estáter</w:t>
      </w:r>
      <w:r>
        <w:rPr>
          <w:lang w:val="pt_PT" w:bidi="pt_PT"/>
        </w:rPr>
        <w:t>, na boca do peixe. Um estáter era uma moeda que vale o suficiente para pagar o imposto por Jesus e Pedro.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18:1–9</w:t>
      </w:r>
      <w:r>
        <w:rPr>
          <w:lang w:val="pt_PT" w:bidi="pt_PT"/>
        </w:rPr>
      </w:r>
    </w:p>
    <w:p>
      <w:pPr>
        <w:pStyle w:val="Heading3"/>
      </w:pPr>
      <w:r>
        <w:rPr>
          <w:lang w:val="pt_PT" w:bidi="pt_PT"/>
        </w:rPr>
        <w:t>Ouvir e Sentir</w:t>
      </w:r>
    </w:p>
    <w:p>
      <w:pPr/>
      <w:r>
        <w:rPr>
          <w:lang w:val="pt_PT" w:bidi="pt_PT"/>
        </w:rPr>
      </w:r>
      <w:r>
        <w:rPr>
          <w:lang w:val="pt_PT" w:bidi="pt_PT"/>
        </w:rPr>
        <w:t>Ouçam Mateus 18.1–9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Essa história acontece perto do tempo, ou logo depois, da história sobre o imposto do templo. Jesus disse que os reis não tributam seus próprios filhos, e que Jesus e Pedro não deveriam ter que pagar o imposto do templo. Essa discussão pode estar fazendo os discípulos se perguntar se eles são pessoas importantes no reino de Deus.</w:t>
      </w:r>
    </w:p>
    <w:p>
      <w:pPr/>
      <w:r>
        <w:rPr>
          <w:lang w:val="pt_PT" w:bidi="pt_PT"/>
        </w:rPr>
      </w:r>
      <w:r>
        <w:rPr>
          <w:lang w:val="pt_PT" w:bidi="pt_PT"/>
        </w:rPr>
        <w:t>Jesus e seus discípulos provavelmente ainda estão em Cafarnaum neste momento. Os discípulos de Jesus vem até ele e perguntam: "Quem é o maior no reino dos céus?". Você se lembrará de que "reino dos céus" se refere ao reino de Deus. Eles querem saber quem é o mais importante ou mais honrado no reino de Deus. Jesus pede a uma criança pequena para se aproximar dele, e ele coloca a criança entre ele e seus discípulos onde todos eles podem vê-lo. Jesus diz: “Verdadeiramente, digo a vocês”, o que significa que ele quer que os discípulos ouçam cuidadosamente o que ele dirá em seguida.</w:t>
      </w:r>
    </w:p>
    <w:p>
      <w:pPr/>
      <w:r>
        <w:rPr>
          <w:lang w:val="pt_PT" w:bidi="pt_PT"/>
        </w:rPr>
      </w:r>
      <w:r>
        <w:rPr>
          <w:lang w:val="pt_PT" w:bidi="pt_PT"/>
        </w:rPr>
        <w:t>Jesus lhes diz que se eles não se virarem, ou mudarem seu pensamento, e se tornarem como crianças pequenas, eles absolutamente não podem se tornar membros do reino dos céus. Então qualquer um que se humilhe, ou abaixe, como essa criança pequena é o maior no reino dos céus. As crianças eram as pessoas de menor nível na sociedade judaica naquele momento. Eles não tinham apenas corpos pequenos, eles também não tinham autoridade ou poder, ou privilégio. Isso mostra que o reino dos céus é diferente dos reinos da terra.</w:t>
      </w:r>
    </w:p>
    <w:p>
      <w:pPr/>
      <w:r>
        <w:rPr>
          <w:lang w:val="pt_PT" w:bidi="pt_PT"/>
        </w:rPr>
      </w:r>
      <w:r>
        <w:rPr>
          <w:lang w:val="pt_PT" w:bidi="pt_PT"/>
        </w:rPr>
        <w:t>Então Jesus diz que qualquer um que receba, ou receba, uma criança como essa "em seu nome", ou por causa dele, recebe Jesus.</w:t>
      </w:r>
    </w:p>
    <w:p>
      <w:pPr/>
      <w:r>
        <w:rPr>
          <w:lang w:val="pt_PT" w:bidi="pt_PT"/>
        </w:rPr>
      </w:r>
      <w:r>
        <w:rPr>
          <w:lang w:val="pt_PT" w:bidi="pt_PT"/>
        </w:rPr>
        <w:t>Discuta com sua equipe como você sabe quais pessoas em sua cultura são consideradas as maiores. Como elas se parecem? Como eles se comportam? Como eles são tratados de forma diferente das outras pessoas?</w:t>
      </w:r>
    </w:p>
    <w:p>
      <w:pPr/>
      <w:r>
        <w:rPr>
          <w:lang w:val="pt_PT" w:bidi="pt_PT"/>
        </w:rPr>
      </w:r>
      <w:r>
        <w:rPr>
          <w:lang w:val="pt_PT" w:bidi="pt_PT"/>
        </w:rPr>
        <w:t>Discuta com sua equipe como você sabe quais pessoas em sua cultura são as mais baixas. Como elas se parecem? Como eles se comportam? Como as pessoas tratam aqueles que são mais baixos de forma diferente do que elas tratam outras pessoas? De que maneiras sua cultura é diferente do reino dos céus que Jesus está descrevendo?</w:t>
      </w:r>
    </w:p>
    <w:p>
      <w:pPr/>
      <w:r>
        <w:rPr>
          <w:lang w:val="pt_PT" w:bidi="pt_PT"/>
        </w:rPr>
      </w:r>
      <w:r>
        <w:rPr>
          <w:lang w:val="pt_PT" w:bidi="pt_PT"/>
        </w:rPr>
        <w:t>Mas Jesus diz que se alguém faz um dos crentes que são como crianças pequenas pecar, seria melhor se alguém amarrasse uma grande pedra de moinho ao redor do pescoço dessa pessoa e o afogasse na parte mais profunda do mar. Uma pedra de moinho era grande e pesada, usada para moer grãos. Se uma pessoa tivesse uma pedra de moinho amarrada ao redor de seu pescoço, ele não seria capaz de nadar e se afogaria. Jesus está dizendo que a punição por fazer alguém que confia nele pecar será muito pior do que ter uma pedra de moinho amarrada ao redor de seu pescoço e ser jogada para a parte mais profunda do mar. Jesus usa essa imagem chocante para ajudar seus discípulos a entender o quão importante é não fazer um dos seguidores de Jesus perder a fé nele. Os seguidores de Jesus não são as pessoas poderosas do mundo, mas Deus é poderoso e punirá qualquer um que os tente a pecar.</w:t>
      </w:r>
    </w:p>
    <w:p>
      <w:pPr/>
      <w:r>
        <w:rPr>
          <w:lang w:val="pt_PT" w:bidi="pt_PT"/>
        </w:rPr>
      </w:r>
      <w:r>
        <w:rPr>
          <w:lang w:val="pt_PT" w:bidi="pt_PT"/>
        </w:rPr>
        <w:t>Pare e mostre à sua equipe a imagem de uma pedra de moinho.</w:t>
      </w:r>
    </w:p>
    <w:p>
      <w:pPr/>
      <w:r>
        <w:rPr>
          <w:lang w:val="pt_PT" w:bidi="pt_PT"/>
        </w:rPr>
      </w:r>
      <w:r>
        <w:rPr>
          <w:lang w:val="pt_PT" w:bidi="pt_PT"/>
        </w:rPr>
        <w:t>Quando Jesus diz: "Ai do mundo", ele quer dizer "Quão terrível, quão triste, para as pessoas do mundo" porque eles tentam os crentes a pecar. As pessoas sempre tentarão os outros a pecar, mas "ai", ou tristeza e dor, da pessoa que tenta os outros a pecar. Deus punirá essa pessoa.</w:t>
      </w:r>
    </w:p>
    <w:p>
      <w:pPr/>
      <w:r>
        <w:rPr>
          <w:lang w:val="pt_PT" w:bidi="pt_PT"/>
        </w:rPr>
      </w:r>
      <w:r>
        <w:rPr>
          <w:lang w:val="pt_PT" w:bidi="pt_PT"/>
        </w:rPr>
        <w:t>Discuta com sua equipe como as pessoas em sua cultura advertem os outros sobre perigo.</w:t>
      </w:r>
    </w:p>
    <w:p>
      <w:pPr/>
      <w:r>
        <w:rPr>
          <w:lang w:val="pt_PT" w:bidi="pt_PT"/>
        </w:rPr>
      </w:r>
      <w:r>
        <w:rPr>
          <w:lang w:val="pt_PT" w:bidi="pt_PT"/>
        </w:rPr>
        <w:t>Jesus diz que se a mão ou pé de alguém o tenta a pecar, ele deve cortá-lo e se livrar dele. É melhor para uma pessoa entrar na vida eterna com apenas uma mão ou um pé do que manter ambas as mãos e ambos os pés, mas fazer Deus jogá-lo no fogo eterno do inferno. Jesus não está dizendo às pessoas para cortar suas mãos e pés. Ele está dizendo uma parábola para mostrar o quão perigoso é o pecado. As pessoas devem fazer tudo o que podem para evitar pecar, mesmo que elas devam desistir de muitas coisas para resistir à tentação.</w:t>
      </w:r>
    </w:p>
    <w:p>
      <w:pPr/>
      <w:r>
        <w:rPr>
          <w:lang w:val="pt_PT" w:bidi="pt_PT"/>
        </w:rPr>
      </w:r>
      <w:r>
        <w:rPr>
          <w:lang w:val="pt_PT" w:bidi="pt_PT"/>
        </w:rPr>
        <w:t>Discuta com sua equipe como sua cultura pensa sobre as pessoas que estão faltando partes de seu corpo.</w:t>
      </w:r>
    </w:p>
    <w:p>
      <w:pPr/>
      <w:r>
        <w:rPr>
          <w:lang w:val="pt_PT" w:bidi="pt_PT"/>
        </w:rPr>
      </w:r>
      <w:r>
        <w:rPr>
          <w:lang w:val="pt_PT" w:bidi="pt_PT"/>
        </w:rPr>
        <w:t>Ele também diz que se o olho de uma pessoa a faz pecar, ela deve tirá-lo e se livrar dele. É melhor ter vida eterna com Deus com um olho do que manter ambos os olhos e fazer Deus jogá-los no inferno, onde o fogo arde para sempre. Novamente, Jesus não está lhes dizendo para tirar seus olhos, mas ele está lhes mostrando o quão perigoso é o pecado.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os discípulos vêm até Jesus e perguntam a ele quem é a maior ou mais honrada pessoa no reino dos céus. Jesus pede a uma criança para ficar entre ele e seus discípulos e diz que o maior no reino dos céus é alguém que é humilde e sem poder como uma criança pequena. Os discípulos devem se afastar ou mudar seu pensamento e se tornarem humildes como uma criança pequena ou eles não entrarão no reino dos céus.</w:t>
      </w:r>
    </w:p>
    <w:p>
      <w:pPr/>
      <w:r>
        <w:rPr>
          <w:lang w:val="pt_PT" w:bidi="pt_PT"/>
        </w:rPr>
      </w:r>
      <w:r>
        <w:rPr>
          <w:b/>
          <w:lang w:val="pt_PT" w:bidi="pt_PT"/>
        </w:rPr>
        <w:t>Segunda cena:</w:t>
      </w:r>
      <w:r>
        <w:rPr>
          <w:lang w:val="pt_PT" w:bidi="pt_PT"/>
        </w:rPr>
        <w:t xml:space="preserve"> se alguém recebe os seguidores de Jesus, que são como crianças pequenas, em nome de Jesus, ele recebe Jesus. Mas será terrível para qualquer um que tente um de seus seguidores humildes a pecar. Seria melhor para essa pessoa se ela tivesse uma pedra de moinho amarrada em torno de seu pescoço e alguém a tivesse jogado para a parte mais profunda do mar. A punição de Deus por tentar seus seguidores a pecar será pior do que isso.</w:t>
      </w:r>
    </w:p>
    <w:p>
      <w:pPr/>
      <w:r>
        <w:rPr>
          <w:lang w:val="pt_PT" w:bidi="pt_PT"/>
        </w:rPr>
      </w:r>
      <w:r>
        <w:rPr>
          <w:b/>
          <w:lang w:val="pt_PT" w:bidi="pt_PT"/>
        </w:rPr>
        <w:t>Terceira cena:</w:t>
      </w:r>
      <w:r>
        <w:rPr>
          <w:lang w:val="pt_PT" w:bidi="pt_PT"/>
        </w:rPr>
        <w:t xml:space="preserve"> Jesus dá advertências fortes contra as tentações de pecar. Ele diz que grande tristeza e dor estão esperando por aqueles que tentam seus seguidores a pecar. Mesmo que sempre haja alguns que tentam os outros a pecar, aqueles que tentam os outros a pecar serão punidos severamente. O pecado é tão perigoso que mesmo que sua própria mão, pé ou olho o tentem a pecar, você deve se livrar dele. É melhor entrar na vida eterna sem uma de suas mãos, pés ou olhos do que manter todo o seu corpo, mas fazer Deus te jogarem no fogo eterno do inferno.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Todos os 12 discípulos de Jesus</w:t>
      </w:r>
    </w:p>
    <w:p>
      <w:pPr>
        <w:pStyle w:val="ListBullet"/>
        <w:spacing w:line="240" w:lineRule="auto"/>
        <w:ind w:left="720"/>
      </w:pPr>
      <w:r>
        <w:rPr>
          <w:lang w:val="pt_PT" w:bidi="pt_PT"/>
        </w:rPr>
      </w:r>
      <w:r>
        <w:rPr>
          <w:lang w:val="pt_PT" w:bidi="pt_PT"/>
        </w:rPr>
        <w:t>Uma criança pequena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Nessa história, os discípulos estão ouvindo Jesus compartilhar várias histórias como parábolas. O cenário não muda, mas Jesus compartilha diferentes parábolas.</w:t>
      </w:r>
    </w:p>
    <w:p>
      <w:pPr/>
      <w:r>
        <w:rPr>
          <w:lang w:val="pt_PT" w:bidi="pt_PT"/>
        </w:rPr>
      </w:r>
      <w:r>
        <w:rPr>
          <w:b/>
          <w:lang w:val="pt_PT" w:bidi="pt_PT"/>
        </w:rPr>
        <w:t>Primeira cena:</w:t>
      </w:r>
      <w:r>
        <w:rPr>
          <w:lang w:val="pt_PT" w:bidi="pt_PT"/>
        </w:rPr>
        <w:t xml:space="preserve"> os discípulos perguntam a Jesus: "Quem é o maior no reino dos céus?" Eles querem saber quem é o mais honrado no reino de Deus. Quando Jesus lhes responde, ele usa as mesmas palavras: quem se humilha como essa criança é "o maior no reino dos céus".</w:t>
      </w:r>
    </w:p>
    <w:p>
      <w:pPr/>
      <w:r>
        <w:rPr>
          <w:lang w:val="pt_PT" w:bidi="pt_PT"/>
        </w:rPr>
      </w:r>
      <w:r>
        <w:rPr>
          <w:lang w:val="pt_PT" w:bidi="pt_PT"/>
        </w:rPr>
        <w:t>A criança já estava perto o suficiente para que Jesus pudesse pedir facilmente à criança para vir ficar entre ele e seus discípulos onde todos eles poderiam ver a criança enquanto Jesus falava. A criança continuou a ficar entre eles durante toda essa história.</w:t>
      </w:r>
    </w:p>
    <w:p>
      <w:pPr/>
      <w:r>
        <w:rPr>
          <w:lang w:val="pt_PT" w:bidi="pt_PT"/>
        </w:rPr>
      </w:r>
      <w:r>
        <w:rPr>
          <w:lang w:val="pt_PT" w:bidi="pt_PT"/>
        </w:rPr>
        <w:t>Jesus diz aos discípulos que eles devem "se afastar" ou mudar seus pensamentos e se tornarem humildes como uma criança pequena ou eles não entrarão no reino dos céus. As crianças eram as mais baixas na sociedade judaica, mas no reino dos céus, aqueles que são humildes são as maiores.</w:t>
      </w:r>
    </w:p>
    <w:p>
      <w:pPr/>
      <w:r>
        <w:rPr>
          <w:lang w:val="pt_PT" w:bidi="pt_PT"/>
        </w:rPr>
      </w:r>
      <w:r>
        <w:rPr>
          <w:b/>
          <w:lang w:val="pt_PT" w:bidi="pt_PT"/>
        </w:rPr>
        <w:t>Segunda cena:</w:t>
      </w:r>
      <w:r>
        <w:rPr>
          <w:lang w:val="pt_PT" w:bidi="pt_PT"/>
        </w:rPr>
        <w:t xml:space="preserve"> Jesus ainda está falando sobre a criança, mas está claro que a criança é um símbolo para seus seguidores que se humilham como crianças pequenas. Jesus diz que qualquer um que receba um de seus seguidores humildes "em seu nome" ou por causa dele recebe o próprio Jesus. Mas se alguém faz um de seus seguidores humildes pecar, seria melhor para essa pessoa se alguém amarrasse uma pedra de moinho grande e pesada ao redor de seu pescoço e o jogasse para a parte mais profunda do mar. Jesus usa essa imagem chocante para mostrar que é um pecado terrível fazer um de seus seguidores humildes perder a fé nele.</w:t>
      </w:r>
    </w:p>
    <w:p>
      <w:pPr/>
      <w:r>
        <w:rPr>
          <w:lang w:val="pt_PT" w:bidi="pt_PT"/>
        </w:rPr>
      </w:r>
      <w:r>
        <w:rPr>
          <w:b/>
          <w:lang w:val="pt_PT" w:bidi="pt_PT"/>
        </w:rPr>
        <w:t>Terceira cena:</w:t>
      </w:r>
      <w:r>
        <w:rPr>
          <w:lang w:val="pt_PT" w:bidi="pt_PT"/>
        </w:rPr>
        <w:t xml:space="preserve"> Jesus dá advertências fortes, dizendo "Ai do mundo" porque o mundo tenta as pessoas a pecar. Então ele dá uma segunda advertência dizendo: "Ai da pessoa que tenta os outros a pecar". Então ele dá uma terceira advertência. O pecado é tão perigoso que Jesus diz que mesmo que sua própria mão ou pé faça você pecar, seria melhor que você se livrasse de sua mão ou pé e entrasse na vida eterna sem parte de seu corpo do que manter seu corpo inteiro, mas fazer Deus te jogasse no fogo eterno do inferno. E finalmente, ele dá uma quarta advertência. Se seu próprio olho faz você pecar, se livre dele. É melhor entrar na vida eterna com apenas um olho do que manter ambos os olhos e fazer Deus jogá-lo no fogo eterno do inferno. Jesus usa esses exemplos chocantes para mostrar o quão perigoso é ceder à tentação de pecar.</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Todos os 12 discípulos de Jesus</w:t>
      </w:r>
    </w:p>
    <w:p>
      <w:pPr>
        <w:pStyle w:val="ListBullet"/>
        <w:spacing w:line="240" w:lineRule="auto"/>
        <w:ind w:left="720"/>
      </w:pPr>
      <w:r>
        <w:rPr>
          <w:lang w:val="pt_PT" w:bidi="pt_PT"/>
        </w:rPr>
      </w:r>
      <w:r>
        <w:rPr>
          <w:lang w:val="pt_PT" w:bidi="pt_PT"/>
        </w:rPr>
        <w:t>Uma criança pequena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Nessa história, os discípulos estão ouvindo Jesus compartilhar várias histórias como parábolas. O cenário não muda, mas Jesus compartilha diferentes parábolas.</w:t>
      </w:r>
    </w:p>
    <w:p>
      <w:pPr/>
      <w:r>
        <w:rPr>
          <w:lang w:val="pt_PT" w:bidi="pt_PT"/>
        </w:rPr>
      </w:r>
      <w:r>
        <w:rPr>
          <w:lang w:val="pt_PT" w:bidi="pt_PT"/>
        </w:rPr>
        <w:t>Os discípulos de Jesus vem até ele e perguntam: "Quem é o maior no reino dos céus?". Jesus pede a uma criança para vir e ficar entre ele e os seus discípulos e diz que eles devem se afastar e mudar seu pensamento e adotar uma postura humilde como uma criança pequena ou eles não entrarão no reino dos céus. Os maiores no reino dos céus são aqueles que adotam uma postura de humildade como crianças pequenas.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"Crianças são impotentes; como alguém pode ser grande se não tem poder?". ou "Eu estou preocupado porque se eu adotar uma postura humilde como uma criança, alguém pode me ferir" ou "O reino dos céus é tão diferente dos reinos da terra!".</w:t>
      </w:r>
    </w:p>
    <w:p>
      <w:pPr/>
      <w:r>
        <w:rPr>
          <w:lang w:val="pt_PT" w:bidi="pt_PT"/>
        </w:rPr>
      </w:r>
      <w:r>
        <w:rPr>
          <w:lang w:val="pt_PT" w:bidi="pt_PT"/>
        </w:rPr>
        <w:t>Jesus diz que qualquer um que receba uma criança em seu nome o recebe. Mas se alguém fizer uma criança pequena pecar, seria melhor se essa pessoa tivesse uma pedra de moinho pesada amarrada em torno de seu pescoço e alguém a jogasse na parte mais profunda do mar para se afogar.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"Eu estou maravilhado! O que poderia ser pior do que essa punição?". ou “Eu estou com medo. E espero que nunca enfrente essa punição" ou "A punição de Deus para aqueles que tentam os outros a pecar deve ser muito severa! Devo ter cuidado para receber outros seguidores de Jesus como se eles fossem o próprio Jesus" ou "Aqueles que seguem a Jesus devem adotar uma postura inferior como crianças, e Deus punirá qualquer um que tente feri-los porque eles são verdadeiramente humildes".</w:t>
      </w:r>
    </w:p>
    <w:p>
      <w:pPr/>
      <w:r>
        <w:rPr>
          <w:lang w:val="pt_PT" w:bidi="pt_PT"/>
        </w:rPr>
      </w:r>
      <w:r>
        <w:rPr>
          <w:lang w:val="pt_PT" w:bidi="pt_PT"/>
        </w:rPr>
        <w:t>Jesus dá muitos avisos contra aqueles que tentam os outros a pecar: "Ai do mundo" e "Ai da pessoa que tenta os outros a pecar" e "Corte a mão, o pé ou arranque o olho se eles te levarem ao pecado".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"Eu sou grato a Deus pela punição daqueles que querem me fazer pecar", ou "Eu devo ter cuidado em não tentar os outros a pecarem", ou "O pecado é tão sério que é melhor perder partes do meu corpo do que ceder à tentação. Devo me guardar para não pecar".</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Os </w:t>
      </w:r>
      <w:r>
        <w:rPr>
          <w:b/>
          <w:lang w:val="pt_PT" w:bidi="pt_PT"/>
        </w:rPr>
        <w:t>discípulos</w:t>
      </w:r>
      <w:r>
        <w:rPr>
          <w:lang w:val="pt_PT" w:bidi="pt_PT"/>
        </w:rPr>
        <w:t xml:space="preserve"> perguntam para Jesus: "Quem é </w:t>
      </w:r>
      <w:r>
        <w:rPr>
          <w:b/>
          <w:lang w:val="pt_PT" w:bidi="pt_PT"/>
        </w:rPr>
        <w:t>o maior no reino dos céus</w:t>
      </w:r>
      <w:r>
        <w:rPr>
          <w:lang w:val="pt_PT" w:bidi="pt_PT"/>
        </w:rPr>
        <w:t xml:space="preserve">" e ele responde que aqueles que adotam uma postura de humildade como crianças pequenas são "os maiores no reino dos céus". Use as mesmas palavras para traduzir "o maior no reino dos céus" em ambos os lugares. Você se lembrará que "o reino dos céus" é o mesmo que "o reino de Deus". O termo </w:t>
      </w:r>
      <w:r>
        <w:rPr>
          <w:b/>
          <w:lang w:val="pt_PT" w:bidi="pt_PT"/>
        </w:rPr>
        <w:t>reino dos céus</w:t>
      </w:r>
      <w:r>
        <w:rPr>
          <w:lang w:val="pt_PT" w:bidi="pt_PT"/>
        </w:rPr>
        <w:t xml:space="preserve"> está no Glossário Mestre. Quando os discípulos dizem </w:t>
      </w:r>
      <w:r>
        <w:rPr>
          <w:b/>
          <w:lang w:val="pt_PT" w:bidi="pt_PT"/>
        </w:rPr>
        <w:t>o maior</w:t>
      </w:r>
      <w:r>
        <w:rPr>
          <w:lang w:val="pt_PT" w:bidi="pt_PT"/>
        </w:rPr>
        <w:t xml:space="preserve">, eles querem dizer o mais honrado ou o mais poderoso entre eles. Não se esqueça de traduzir discípulos da mesma forma que você fez em passagens anteriores, e lembre-se que </w:t>
      </w:r>
      <w:r>
        <w:rPr>
          <w:b/>
          <w:lang w:val="pt_PT" w:bidi="pt_PT"/>
        </w:rPr>
        <w:t>discípulos</w:t>
      </w:r>
      <w:r>
        <w:rPr>
          <w:lang w:val="pt_PT" w:bidi="pt_PT"/>
        </w:rPr>
        <w:t xml:space="preserve"> está no Glossário Mestre.</w:t>
      </w:r>
    </w:p>
    <w:p>
      <w:pPr/>
      <w:r>
        <w:rPr>
          <w:lang w:val="pt_PT" w:bidi="pt_PT"/>
        </w:rPr>
      </w:r>
      <w:r>
        <w:rPr>
          <w:lang w:val="pt_PT" w:bidi="pt_PT"/>
        </w:rPr>
        <w:t>Lembre-se de que quando Jesus diz: "</w:t>
      </w:r>
      <w:r>
        <w:rPr>
          <w:b/>
          <w:lang w:val="pt_PT" w:bidi="pt_PT"/>
        </w:rPr>
        <w:t>Estou dizendo a verdade para vocês</w:t>
      </w:r>
      <w:r>
        <w:rPr>
          <w:lang w:val="pt_PT" w:bidi="pt_PT"/>
        </w:rPr>
        <w:t>" ou "</w:t>
      </w:r>
      <w:r>
        <w:rPr>
          <w:b/>
          <w:lang w:val="pt_PT" w:bidi="pt_PT"/>
        </w:rPr>
        <w:t>Em verdade vos digo</w:t>
      </w:r>
      <w:r>
        <w:rPr>
          <w:lang w:val="pt_PT" w:bidi="pt_PT"/>
        </w:rPr>
        <w:t>", ele está querendo que os discípulos ouçam atentamente o que ele dirá em seguida. Use as mesmas palavras que você usou para traduzir essa frase no passado.</w:t>
      </w:r>
    </w:p>
    <w:p>
      <w:pPr/>
      <w:r>
        <w:rPr>
          <w:lang w:val="pt_PT" w:bidi="pt_PT"/>
        </w:rPr>
      </w:r>
      <w:r>
        <w:rPr>
          <w:lang w:val="pt_PT" w:bidi="pt_PT"/>
        </w:rPr>
        <w:t xml:space="preserve">Quando jesus diz que os discípulos devem se afastar do seu </w:t>
      </w:r>
      <w:r>
        <w:rPr>
          <w:b/>
          <w:lang w:val="pt_PT" w:bidi="pt_PT"/>
        </w:rPr>
        <w:t>pecado</w:t>
      </w:r>
      <w:r>
        <w:rPr>
          <w:lang w:val="pt_PT" w:bidi="pt_PT"/>
        </w:rPr>
        <w:t xml:space="preserve"> e se tornar </w:t>
      </w:r>
      <w:r>
        <w:rPr>
          <w:b/>
          <w:lang w:val="pt_PT" w:bidi="pt_PT"/>
        </w:rPr>
        <w:t>como crianças pequenas</w:t>
      </w:r>
      <w:r>
        <w:rPr>
          <w:lang w:val="pt_PT" w:bidi="pt_PT"/>
        </w:rPr>
        <w:t xml:space="preserve">, ele está quer dizer que eles devem se rebaixar e adotar uma postura de humildade porque crianças eram pouco valorizadas na sociedade judaica. Eles não tinham poder ou autoridade, ou privilégio. Traduza pecado da mesma forma como você tem feito nas passagens anteriores. </w:t>
      </w:r>
      <w:r>
        <w:rPr>
          <w:b/>
          <w:lang w:val="pt_PT" w:bidi="pt_PT"/>
        </w:rPr>
        <w:t>Pecado</w:t>
      </w:r>
      <w:r>
        <w:rPr>
          <w:lang w:val="pt_PT" w:bidi="pt_PT"/>
        </w:rPr>
        <w:t xml:space="preserve"> está no Glossário Mestre.</w:t>
      </w:r>
    </w:p>
    <w:p>
      <w:pPr/>
      <w:r>
        <w:rPr>
          <w:lang w:val="pt_PT" w:bidi="pt_PT"/>
        </w:rPr>
      </w:r>
      <w:r>
        <w:rPr>
          <w:lang w:val="pt_PT" w:bidi="pt_PT"/>
        </w:rPr>
        <w:t xml:space="preserve">Uma </w:t>
      </w:r>
      <w:r>
        <w:rPr>
          <w:b/>
          <w:lang w:val="pt_PT" w:bidi="pt_PT"/>
        </w:rPr>
        <w:t>pedra de moinho</w:t>
      </w:r>
      <w:r>
        <w:rPr>
          <w:lang w:val="pt_PT" w:bidi="pt_PT"/>
        </w:rPr>
        <w:t xml:space="preserve"> era grande e pesada, usada para moer grãos. Era tão grande que um burro geralmente era amarrado a ela para movê-la. Se uma pedra tão grande fosse amarrada a uma pessoa e ela fosse jogada em águas profundas, ela não seria capaz de nadar e se afogaria.</w:t>
      </w:r>
    </w:p>
    <w:p>
      <w:pPr/>
      <w:r>
        <w:rPr>
          <w:lang w:val="pt_PT" w:bidi="pt_PT"/>
        </w:rPr>
      </w:r>
      <w:r>
        <w:rPr>
          <w:lang w:val="pt_PT" w:bidi="pt_PT"/>
        </w:rPr>
        <w:t>Pare e mostre à sua equipe uma imagem de uma pedra de moinho.</w:t>
      </w:r>
    </w:p>
    <w:p>
      <w:pPr/>
      <w:r>
        <w:rPr>
          <w:lang w:val="pt_PT" w:bidi="pt_PT"/>
        </w:rPr>
      </w:r>
      <w:r>
        <w:rPr>
          <w:lang w:val="pt_PT" w:bidi="pt_PT"/>
        </w:rPr>
        <w:t>Jesus diz: "</w:t>
      </w:r>
      <w:r>
        <w:rPr>
          <w:b/>
          <w:lang w:val="pt_PT" w:bidi="pt_PT"/>
        </w:rPr>
        <w:t>Ai</w:t>
      </w:r>
      <w:r>
        <w:rPr>
          <w:lang w:val="pt_PT" w:bidi="pt_PT"/>
        </w:rPr>
        <w:t xml:space="preserve"> do mundo e "</w:t>
      </w:r>
      <w:r>
        <w:rPr>
          <w:b/>
          <w:lang w:val="pt_PT" w:bidi="pt_PT"/>
        </w:rPr>
        <w:t>Ai</w:t>
      </w:r>
      <w:r>
        <w:rPr>
          <w:lang w:val="pt_PT" w:bidi="pt_PT"/>
        </w:rPr>
        <w:t>" daquele que..." Esses alertas são fortes. Elas significam que uma grande dor e tristeza esperam o mundo e a pessoa que tenta os outros a pecarem.</w:t>
      </w:r>
    </w:p>
    <w:p>
      <w:pPr/>
      <w:r>
        <w:rPr>
          <w:lang w:val="pt_PT" w:bidi="pt_PT"/>
        </w:rPr>
      </w:r>
      <w:r>
        <w:rPr>
          <w:lang w:val="pt_PT" w:bidi="pt_PT"/>
        </w:rPr>
        <w:t xml:space="preserve">Jesus diz que é melhor entrar na vida eterna </w:t>
      </w:r>
      <w:r>
        <w:rPr>
          <w:b/>
          <w:lang w:val="pt_PT" w:bidi="pt_PT"/>
        </w:rPr>
        <w:t>mutilado</w:t>
      </w:r>
      <w:r>
        <w:rPr>
          <w:lang w:val="pt_PT" w:bidi="pt_PT"/>
        </w:rPr>
        <w:t xml:space="preserve"> ou </w:t>
      </w:r>
      <w:r>
        <w:rPr>
          <w:b/>
          <w:lang w:val="pt_PT" w:bidi="pt_PT"/>
        </w:rPr>
        <w:t>manco</w:t>
      </w:r>
      <w:r>
        <w:rPr>
          <w:lang w:val="pt_PT" w:bidi="pt_PT"/>
        </w:rPr>
        <w:t>. Mutilado se refere a uma pessoa com deformidade ou falta de um braço, ou de uma perna. Manco se refere à pessoa comicidade de caminhar porque uma ou ambas as pernas estão deformadas, ou faltando.</w:t>
      </w:r>
    </w:p>
    <w:p>
      <w:pPr/>
      <w:r>
        <w:rPr>
          <w:lang w:val="pt_PT" w:bidi="pt_PT"/>
        </w:rPr>
      </w:r>
      <w:r>
        <w:rPr>
          <w:lang w:val="pt_PT" w:bidi="pt_PT"/>
        </w:rPr>
        <w:t xml:space="preserve">Jesus disse que é melhor entrar na vida eterna mutilado ou manco do que manter seu corpo inteiro e ser lançado por Deus no </w:t>
      </w:r>
      <w:r>
        <w:rPr>
          <w:b/>
          <w:lang w:val="pt_PT" w:bidi="pt_PT"/>
        </w:rPr>
        <w:t>inferno</w:t>
      </w:r>
      <w:r>
        <w:rPr>
          <w:lang w:val="pt_PT" w:bidi="pt_PT"/>
        </w:rPr>
        <w:t xml:space="preserve">, onde o fogo arde para sempre. Lembre-se de usar a mesma palavra para inferno que você usou em passagens anteriores. </w:t>
      </w:r>
      <w:r>
        <w:rPr>
          <w:b/>
          <w:lang w:val="pt_PT" w:bidi="pt_PT"/>
        </w:rPr>
        <w:t>Inferno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18:10–14</w:t>
      </w:r>
      <w:r>
        <w:rPr>
          <w:lang w:val="pt_PT" w:bidi="pt_PT"/>
        </w:rPr>
      </w:r>
    </w:p>
    <w:p>
      <w:pPr>
        <w:pStyle w:val="Heading3"/>
      </w:pPr>
      <w:r>
        <w:rPr>
          <w:lang w:val="pt_PT" w:bidi="pt_PT"/>
        </w:rPr>
        <w:t>Ouvir e Sentir</w:t>
      </w:r>
    </w:p>
    <w:p>
      <w:pPr/>
      <w:r>
        <w:rPr>
          <w:lang w:val="pt_PT" w:bidi="pt_PT"/>
        </w:rPr>
      </w:r>
      <w:r>
        <w:rPr>
          <w:lang w:val="pt_PT" w:bidi="pt_PT"/>
        </w:rPr>
        <w:t>Ouçam Mateus 18.10–14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história, Jesus continua falando com seus discípulos. O cenário ainda está em Cafarnaum como na história anterior.</w:t>
      </w:r>
    </w:p>
    <w:p>
      <w:pPr/>
      <w:r>
        <w:rPr>
          <w:lang w:val="pt_PT" w:bidi="pt_PT"/>
        </w:rPr>
      </w:r>
      <w:r>
        <w:rPr>
          <w:lang w:val="pt_PT" w:bidi="pt_PT"/>
        </w:rPr>
        <w:t>Jesus diz: “Vejam que vocês não desprezem um desses pequenos”. Ele ainda está comparando os discípulos a crianças pequenas. Ele está dizendo que eles devem ter cuidado para não pensarem nos seguidores humildes de Jesus como sem importância. Ele está pedindo a eles para serem diferentes das pessoas no mundo ao seu redor, porque o mundo despreza aqueles que são pequenos ou sem importância, mas Deus os valoriza.</w:t>
      </w:r>
    </w:p>
    <w:p>
      <w:pPr/>
      <w:r>
        <w:rPr>
          <w:lang w:val="pt_PT" w:bidi="pt_PT"/>
        </w:rPr>
      </w:r>
      <w:r>
        <w:rPr>
          <w:lang w:val="pt_PT" w:bidi="pt_PT"/>
        </w:rPr>
        <w:t>Parem e discutam em equipe como sua cultura pensa sobre aqueles que não são importantes.</w:t>
      </w:r>
    </w:p>
    <w:p>
      <w:pPr/>
      <w:r>
        <w:rPr>
          <w:lang w:val="pt_PT" w:bidi="pt_PT"/>
        </w:rPr>
      </w:r>
      <w:r>
        <w:rPr>
          <w:lang w:val="pt_PT" w:bidi="pt_PT"/>
        </w:rPr>
        <w:t>Jesus diz: “Pois eu digo a vocês…” Essa expressão: “Eu digo a vocês” é repetida por Jesus muitas vezes no livro de Mateus. Jesus está mostrando que ele tem a autoridade de Deus. Ele diz que no céu, os anjos que guardam, ou representam, seus seguidores humildes estão sempre vendo o rosto de Deus no céu. Os judeus naquele momento acreditavam que apenas o maioral dos anjos poderia entrar na presença de Deus. Isso mostra que cada crente humilde é importante para Deus.</w:t>
      </w:r>
    </w:p>
    <w:p>
      <w:pPr/>
      <w:r>
        <w:rPr>
          <w:lang w:val="pt_PT" w:bidi="pt_PT"/>
        </w:rPr>
      </w:r>
      <w:r>
        <w:rPr>
          <w:lang w:val="pt_PT" w:bidi="pt_PT"/>
        </w:rPr>
        <w:t>Parem e discutam em equipe um momento em que viram ou interagiram com um anjo.</w:t>
      </w:r>
    </w:p>
    <w:p>
      <w:pPr/>
      <w:r>
        <w:rPr>
          <w:lang w:val="pt_PT" w:bidi="pt_PT"/>
        </w:rPr>
      </w:r>
      <w:r>
        <w:rPr>
          <w:lang w:val="pt_PT" w:bidi="pt_PT"/>
        </w:rPr>
        <w:t>Jesus pergunta: "O que vocês acham?" Ele quer que eles considerem algo.</w:t>
      </w:r>
    </w:p>
    <w:p>
      <w:pPr/>
      <w:r>
        <w:rPr>
          <w:lang w:val="pt_PT" w:bidi="pt_PT"/>
        </w:rPr>
      </w:r>
      <w:r>
        <w:rPr>
          <w:lang w:val="pt_PT" w:bidi="pt_PT"/>
        </w:rPr>
        <w:t>Então ele diz a eles o que pensar usando um exemplo, dizendo: "Se um homem tiver cem ovelhas" e uma delas se afastar do rebanho. Ele pergunta: “Ele não deixa as noventa e nove nas montanhas, ou na encosta, e vai procurar aquela que se afastou?”. Ele tem certeza de que aqueles que estão ouvindo entenderiam que se uma ovelha se afastasse, o pastor iria procurar a ovelha perdida. Na cultura judaica naquele momento, 100 ovelhas era um rebanho de tamanho médio. Também seria comum que outros pastores cuidassem das 99 ovelhas enquanto seu colega pastor ia procurar sua ovelha perdida, então os discípulos podem ter presumido que outro pastor cuidaria das 99 ovelhas. Deus rejeita os líderes religiosos que não se importam com pessoas quebradas e sem poder, e o próprio Deus buscaria uma pessoa quebrada e sem poder que se afastou do resto do rebanho.</w:t>
      </w:r>
    </w:p>
    <w:p>
      <w:pPr/>
      <w:r>
        <w:rPr>
          <w:lang w:val="pt_PT" w:bidi="pt_PT"/>
        </w:rPr>
      </w:r>
      <w:r>
        <w:rPr>
          <w:lang w:val="pt_PT" w:bidi="pt_PT"/>
        </w:rPr>
        <w:t>Jesus diz novamente “verdadeiramente, digo a vocês”, que é o que ele muitas vezes diz quando quer que os discípulos ouçam cuidadosamente. Se o homem encontra sua ovelha, ou quando o homem encontra sua ovelha, ele se alegra com a ovelha perdida mais do que com as noventa e nove que nunca fugiram. Jesus está usando exagero aqui como ele fez quando falou sobre se livrar de suas mãos, pés ou olhos se eles te fizerem pecar. Ele está dizendo que um pastor ficaria feliz com as noventa e nove ovelhas que ficaram juntas, mas ele fica ainda mais feliz quando resgata a ovelha que se perdeu. O povo judeu considerava as ovelhas animais tolos. Os pastores tinham que cuidar das ovelhas com zelo porque havia outros animais que tentariam devorá-las, e as ovelhas muitas vezes se afastavam da proteção do pastor, onde estariam em perigo. As ovelhas não tinham como se proteger dos predadores. Elas dependiam de seu pastor para mantê-las seguras. O povo de Deus é comumente comparado a ovelhas em toda a Bíblia.</w:t>
      </w:r>
    </w:p>
    <w:p>
      <w:pPr/>
      <w:r>
        <w:rPr>
          <w:lang w:val="pt_PT" w:bidi="pt_PT"/>
        </w:rPr>
      </w:r>
      <w:r>
        <w:rPr>
          <w:lang w:val="pt_PT" w:bidi="pt_PT"/>
        </w:rPr>
        <w:t>Parem e mostrem à sua equipe uma imagem de um pastor com suas ovelhas.</w:t>
      </w:r>
    </w:p>
    <w:p>
      <w:pPr/>
      <w:r>
        <w:rPr>
          <w:lang w:val="pt_PT" w:bidi="pt_PT"/>
        </w:rPr>
      </w:r>
      <w:r>
        <w:rPr>
          <w:lang w:val="pt_PT" w:bidi="pt_PT"/>
        </w:rPr>
        <w:t>Parem e discutam com sua equipe quem em sua cultura seria como o pastor nessa história? Há animais em sua cultura que são vigiados cuidadosamente?</w:t>
      </w:r>
    </w:p>
    <w:p>
      <w:pPr/>
      <w:r>
        <w:rPr>
          <w:lang w:val="pt_PT" w:bidi="pt_PT"/>
        </w:rPr>
      </w:r>
      <w:r>
        <w:rPr>
          <w:lang w:val="pt_PT" w:bidi="pt_PT"/>
        </w:rPr>
        <w:t>Jesus diz que da mesma maneira que um pastor se alegra por encontrar sua ovelha perdida, o Pai de Jesus, Deus, se alegra quando ele resgata um de seus seguidores perdidos. Ele não quer que nenhum de seus pequenos, seus seguidores humildes, se perca dele eternamente.</w:t>
      </w:r>
    </w:p>
    <w:p>
      <w:pPr/>
      <w:r>
        <w:rPr>
          <w:lang w:val="pt_PT" w:bidi="pt_PT"/>
        </w:rPr>
      </w:r>
      <w:r>
        <w:rPr>
          <w:lang w:val="pt_PT" w:bidi="pt_PT"/>
        </w:rPr>
        <w:t>Discutam em equipe: que tipo de eventos fariam sua comunidade se alegrar em conjunto?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Jesus e seus discípulos estão em Cafarnaum. Ele acabou de dizer aos discípulos que as maiores pessoas no reino dos céus são aquelas que se tornam como crianças pequenas. Agora ele acrescenta a isso advertindo os discípulos para não olharem com desprezo aqueles que se tornam como crianças pequenas.</w:t>
      </w:r>
    </w:p>
    <w:p>
      <w:pPr/>
      <w:r>
        <w:rPr>
          <w:lang w:val="pt_PT" w:bidi="pt_PT"/>
        </w:rPr>
      </w:r>
      <w:r>
        <w:rPr>
          <w:b/>
          <w:lang w:val="pt_PT" w:bidi="pt_PT"/>
        </w:rPr>
        <w:t>Segunda cena:</w:t>
      </w:r>
      <w:r>
        <w:rPr>
          <w:lang w:val="pt_PT" w:bidi="pt_PT"/>
        </w:rPr>
        <w:t xml:space="preserve"> ele conta uma história sobre um pastor que possui 100 ovelhas. Quando uma das ovelhas se afasta, o pastor deixa as 99 ovelhas para procurar a ovelha perdida. Ele diz que Deus é como esse pastor. Cada um dos filhos de Deus é precioso para ele, então ele os procurará se eles se afastarem do rebanho.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Todos os 12 de seus discípulos</w:t>
      </w:r>
    </w:p>
    <w:p>
      <w:pPr>
        <w:pStyle w:val="ListBullet"/>
        <w:spacing w:line="240" w:lineRule="auto"/>
        <w:ind w:left="720"/>
      </w:pPr>
      <w:r>
        <w:rPr>
          <w:lang w:val="pt_PT" w:bidi="pt_PT"/>
        </w:rPr>
      </w:r>
      <w:r>
        <w:rPr>
          <w:lang w:val="pt_PT" w:bidi="pt_PT"/>
        </w:rPr>
        <w:t>Uma criança pequena</w:t>
      </w:r>
    </w:p>
    <w:p>
      <w:pPr>
        <w:pStyle w:val="ListBullet"/>
        <w:spacing w:line="240" w:lineRule="auto"/>
        <w:ind w:left="720"/>
      </w:pPr>
      <w:r>
        <w:rPr>
          <w:lang w:val="pt_PT" w:bidi="pt_PT"/>
        </w:rPr>
      </w:r>
      <w:r>
        <w:rPr>
          <w:lang w:val="pt_PT" w:bidi="pt_PT"/>
        </w:rPr>
        <w:t>Um pastor</w:t>
      </w:r>
    </w:p>
    <w:p>
      <w:pPr>
        <w:pStyle w:val="ListBullet"/>
        <w:spacing w:line="240" w:lineRule="auto"/>
        <w:ind w:left="720"/>
      </w:pPr>
      <w:r>
        <w:rPr>
          <w:lang w:val="pt_PT" w:bidi="pt_PT"/>
        </w:rPr>
      </w:r>
      <w:r>
        <w:rPr>
          <w:lang w:val="pt_PT" w:bidi="pt_PT"/>
        </w:rPr>
        <w:t>100 ovelhas (99 e 1)</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Jesus está falando com seus discípulos. A cena é a mesma que a história anterior. A criança da história anterior provavelmente ainda está entre eles, porque Jesus diz: “um desses pequenos”. Jesus adverte os discípulos a não pensarem que pessoas como a criança pequena são sem importância. Os anjos que cuidam dos seguidores humildes de Jesus sempre veem o rosto de Deus no céu porque Deus se importa muito com eles.</w:t>
      </w:r>
    </w:p>
    <w:p>
      <w:pPr/>
      <w:r>
        <w:rPr>
          <w:lang w:val="pt_PT" w:bidi="pt_PT"/>
        </w:rPr>
      </w:r>
      <w:r>
        <w:rPr>
          <w:lang w:val="pt_PT" w:bidi="pt_PT"/>
        </w:rPr>
        <w:t>Na segunda cena, Jesus conta a eles uma história como um exemplo do quão importante seus seguidores são para Deus. Há um pastor com suas 99 ovelhas, e 1 ovelha se afastou para longe. Pode ser difícil encontrar 100 itens ou pessoas para serem as 100 ovelhas, mas o ponto que Jesus está fazendo é que há um grande grupo de ovelhas que ficam juntas e apenas uma ovelha que se afasta para longe. O grupo de ovelhas que ficam juntas deve ser grande. Deveria haver apenas uma ovelha que se perdeu para longe.</w:t>
      </w:r>
    </w:p>
    <w:p>
      <w:pPr/>
      <w:r>
        <w:rPr>
          <w:lang w:val="pt_PT" w:bidi="pt_PT"/>
        </w:rPr>
      </w:r>
      <w:r>
        <w:rPr>
          <w:lang w:val="pt_PT" w:bidi="pt_PT"/>
        </w:rPr>
        <w:t>O pastor deixa o grande grupo de ovelhas onde elas estão e vai à procura da ovelha perdida porque cada ovelha é importante para ele. Quando ele encontra as ovelhas, ele se alegra. Jesus diz “da mesma maneira” ou “semelhantemente” para mostrar que Deus age da mesma maneira que esse pastor para trazer de volta as pessoas que se afastam dele.</w:t>
      </w:r>
    </w:p>
    <w:p>
      <w:pPr/>
      <w:r>
        <w:rPr>
          <w:lang w:val="pt_PT" w:bidi="pt_PT"/>
        </w:rPr>
      </w:r>
      <w:r>
        <w:rPr>
          <w:lang w:val="pt_PT" w:bidi="pt_PT"/>
        </w:rPr>
        <w:t>Parem e discutam com sua equipe como vocês fazem comparações como essa em seu idioma.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Todos os 12 de seus discípulos</w:t>
      </w:r>
    </w:p>
    <w:p>
      <w:pPr>
        <w:pStyle w:val="ListBullet"/>
        <w:spacing w:line="240" w:lineRule="auto"/>
        <w:ind w:left="720"/>
      </w:pPr>
      <w:r>
        <w:rPr>
          <w:lang w:val="pt_PT" w:bidi="pt_PT"/>
        </w:rPr>
      </w:r>
      <w:r>
        <w:rPr>
          <w:lang w:val="pt_PT" w:bidi="pt_PT"/>
        </w:rPr>
        <w:t>Uma criança pequena</w:t>
      </w:r>
    </w:p>
    <w:p>
      <w:pPr>
        <w:pStyle w:val="ListBullet"/>
        <w:spacing w:line="240" w:lineRule="auto"/>
        <w:ind w:left="720"/>
      </w:pPr>
      <w:r>
        <w:rPr>
          <w:lang w:val="pt_PT" w:bidi="pt_PT"/>
        </w:rPr>
      </w:r>
      <w:r>
        <w:rPr>
          <w:lang w:val="pt_PT" w:bidi="pt_PT"/>
        </w:rPr>
        <w:t>Um pastor</w:t>
      </w:r>
    </w:p>
    <w:p>
      <w:pPr>
        <w:pStyle w:val="ListBullet"/>
        <w:spacing w:line="240" w:lineRule="auto"/>
        <w:ind w:left="720"/>
      </w:pPr>
      <w:r>
        <w:rPr>
          <w:lang w:val="pt_PT" w:bidi="pt_PT"/>
        </w:rPr>
      </w:r>
      <w:r>
        <w:rPr>
          <w:lang w:val="pt_PT" w:bidi="pt_PT"/>
        </w:rPr>
        <w:t>100 ovelhas (99 e 1)</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primeira cena, Jesus está falando com seus 12 discípulos e a criança pequena está entre eles. Ele diz aos discípulos para terem cuidado para não pensar em pessoas como a criança pequena como sem importância. Os anjos que cuidam dos seguidores humildes de Jesus sempre veem o rosto de Deus no céu porque Deus se importa muito com eles.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“O reino de Deus é o oposto dos reinos das pessoas. Precisarei mudar a maneira como penso sobre quem é importante e quem é sem importância”, ou “Como aqueles sem poder ou influência podem ser os mais importantes no reino de Deus? Esse é um mistério” ou “Deus deve realmente se importar com os seguidores de Jesus se seus anjos estão sempre com ele!”</w:t>
      </w:r>
    </w:p>
    <w:p>
      <w:pPr/>
      <w:r>
        <w:rPr>
          <w:lang w:val="pt_PT" w:bidi="pt_PT"/>
        </w:rPr>
      </w:r>
      <w:r>
        <w:rPr>
          <w:lang w:val="pt_PT" w:bidi="pt_PT"/>
        </w:rPr>
        <w:t>Na segunda cena, Jesus conta a seus discípulos uma história sobre um pastor que possui 100 ovelhas. Noventa e nove das ovelhas ficam juntas, mas 1 ovelha se afastou. O pastor se importa tanto com cada uma de suas ovelhas que ele deixa as 99 e vai à procura da ovelha que se afastou. Quando ele encontra a ovelha perdida, ele se alegra. Jesus diz que Deus é como esse pastor. Deus se alegra com todos os seguidores de Jesus, mas ele se alegra mais quando resgata o seguidor que se afastou.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“Vejo agora que os seguidores de Jesus são muito preciosos para Deus!” ou “Estou surpreso por Deus amar tanto os seguidores de Jesus que ele irá procurar mesmo um que se afaste!”</w:t>
      </w:r>
    </w:p>
    <w:p>
      <w:pPr>
        <w:pStyle w:val="ListBullet"/>
        <w:spacing w:line="240" w:lineRule="auto"/>
        <w:ind w:left="720"/>
      </w:pPr>
      <w:r>
        <w:rPr>
          <w:lang w:val="pt_PT" w:bidi="pt_PT"/>
        </w:rPr>
      </w:r>
      <w:r>
        <w:rPr>
          <w:lang w:val="pt_PT" w:bidi="pt_PT"/>
        </w:rPr>
        <w:t>Pergunte ao ator que está interpretando o pastor: “Como você está se sentindo?” Você pode ouvir coisas como: “Minha ovelha está em perigo. Devo encontrá-la” ou “Minhas ovelhas perdidas são preciosas para mim. Espero que a encontre antes de algo a ferir” ou “Mesmo que seja apenas uma ovelha, irei procurá-la porque cada ovelha é preciosa para mim”.</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“Espero que meus discípulos entendam o quão preciosos eles são para Deus” ou “Espero que meus discípulos se convertam de seu pecado e valorizem aqueles que são pequenos”.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diz aos discípulos para terem cuidado para que eles não desprezem, ou olhem com desprezo, um desses </w:t>
      </w:r>
      <w:r>
        <w:rPr>
          <w:b/>
          <w:lang w:val="pt_PT" w:bidi="pt_PT"/>
        </w:rPr>
        <w:t>pequenos</w:t>
      </w:r>
      <w:r>
        <w:rPr>
          <w:lang w:val="pt_PT" w:bidi="pt_PT"/>
        </w:rPr>
        <w:t>. “Pequenos” se refere à criança pequena que é um símbolo para os seguidores de Jesus que deveriam ser humildes como crianças pequenas.</w:t>
      </w:r>
    </w:p>
    <w:p>
      <w:pPr/>
      <w:r>
        <w:rPr>
          <w:lang w:val="pt_PT" w:bidi="pt_PT"/>
        </w:rPr>
      </w:r>
      <w:r>
        <w:rPr>
          <w:lang w:val="pt_PT" w:bidi="pt_PT"/>
        </w:rPr>
        <w:t xml:space="preserve">Jesus diz que seus </w:t>
      </w:r>
      <w:r>
        <w:rPr>
          <w:b/>
          <w:lang w:val="pt_PT" w:bidi="pt_PT"/>
        </w:rPr>
        <w:t>anjos</w:t>
      </w:r>
      <w:r>
        <w:rPr>
          <w:lang w:val="pt_PT" w:bidi="pt_PT"/>
        </w:rPr>
        <w:t xml:space="preserve"> sempre veem o rosto de seu </w:t>
      </w:r>
      <w:r>
        <w:rPr>
          <w:b/>
          <w:lang w:val="pt_PT" w:bidi="pt_PT"/>
        </w:rPr>
        <w:t>Pai</w:t>
      </w:r>
      <w:r>
        <w:rPr>
          <w:lang w:val="pt_PT" w:bidi="pt_PT"/>
        </w:rPr>
        <w:t xml:space="preserve"> no </w:t>
      </w:r>
      <w:r>
        <w:rPr>
          <w:b/>
          <w:lang w:val="pt_PT" w:bidi="pt_PT"/>
        </w:rPr>
        <w:t>céu</w:t>
      </w:r>
      <w:r>
        <w:rPr>
          <w:lang w:val="pt_PT" w:bidi="pt_PT"/>
        </w:rPr>
        <w:t>.</w:t>
      </w:r>
    </w:p>
    <w:p>
      <w:pPr/>
      <w:r>
        <w:rPr>
          <w:lang w:val="pt_PT" w:bidi="pt_PT"/>
        </w:rPr>
      </w:r>
      <w:r>
        <w:rPr>
          <w:lang w:val="pt_PT" w:bidi="pt_PT"/>
        </w:rPr>
        <w:t xml:space="preserve">Use a mesma palavra para </w:t>
      </w:r>
      <w:r>
        <w:rPr>
          <w:b/>
          <w:lang w:val="pt_PT" w:bidi="pt_PT"/>
        </w:rPr>
        <w:t>anjos</w:t>
      </w:r>
      <w:r>
        <w:rPr>
          <w:lang w:val="pt_PT" w:bidi="pt_PT"/>
        </w:rPr>
        <w:t xml:space="preserve"> que você usou em passagens anteriores. Lembre-se de que </w:t>
      </w:r>
      <w:r>
        <w:rPr>
          <w:b/>
          <w:lang w:val="pt_PT" w:bidi="pt_PT"/>
        </w:rPr>
        <w:t>anjos</w:t>
      </w:r>
      <w:r>
        <w:rPr>
          <w:lang w:val="pt_PT" w:bidi="pt_PT"/>
        </w:rPr>
        <w:t xml:space="preserve"> está no Glossário Mestre.</w:t>
      </w:r>
    </w:p>
    <w:p>
      <w:pPr/>
      <w:r>
        <w:rPr>
          <w:lang w:val="pt_PT" w:bidi="pt_PT"/>
        </w:rPr>
      </w:r>
      <w:r>
        <w:rPr>
          <w:b/>
          <w:lang w:val="pt_PT" w:bidi="pt_PT"/>
        </w:rPr>
        <w:t>Pai</w:t>
      </w:r>
      <w:r>
        <w:rPr>
          <w:lang w:val="pt_PT" w:bidi="pt_PT"/>
        </w:rPr>
        <w:t xml:space="preserve"> se refere a Deus. Use a mesma palavra para </w:t>
      </w:r>
      <w:r>
        <w:rPr>
          <w:b/>
          <w:lang w:val="pt_PT" w:bidi="pt_PT"/>
        </w:rPr>
        <w:t>Pai</w:t>
      </w:r>
      <w:r>
        <w:rPr>
          <w:lang w:val="pt_PT" w:bidi="pt_PT"/>
        </w:rPr>
        <w:t xml:space="preserve"> que você usou em passagens anteriores.</w:t>
      </w:r>
    </w:p>
    <w:p>
      <w:pPr/>
      <w:r>
        <w:rPr>
          <w:lang w:val="pt_PT" w:bidi="pt_PT"/>
        </w:rPr>
      </w:r>
      <w:r>
        <w:rPr>
          <w:lang w:val="pt_PT" w:bidi="pt_PT"/>
        </w:rPr>
        <w:t xml:space="preserve">Nessa história, </w:t>
      </w:r>
      <w:r>
        <w:rPr>
          <w:b/>
          <w:lang w:val="pt_PT" w:bidi="pt_PT"/>
        </w:rPr>
        <w:t>céu</w:t>
      </w:r>
      <w:r>
        <w:rPr>
          <w:lang w:val="pt_PT" w:bidi="pt_PT"/>
        </w:rPr>
        <w:t xml:space="preserve"> se refere ao lugar onde Deus e seus anjos vivem e onde os crentes em Jesus um dia viverão para sempre. Use a mesma palavra para céu aqui que você usou anteriormente quando se referia ao lugar onde Deus e seus anjos vivem. </w:t>
      </w:r>
      <w:r>
        <w:rPr>
          <w:b/>
          <w:lang w:val="pt_PT" w:bidi="pt_PT"/>
        </w:rPr>
        <w:t>Céu</w:t>
      </w:r>
      <w:r>
        <w:rPr>
          <w:lang w:val="pt_PT" w:bidi="pt_PT"/>
        </w:rPr>
        <w:t xml:space="preserve"> está do Glossário Mestre.</w:t>
      </w:r>
    </w:p>
    <w:p>
      <w:pPr/>
      <w:r>
        <w:rPr>
          <w:lang w:val="pt_PT" w:bidi="pt_PT"/>
        </w:rPr>
      </w:r>
      <w:r>
        <w:rPr>
          <w:lang w:val="pt_PT" w:bidi="pt_PT"/>
        </w:rPr>
        <w:t xml:space="preserve">Quando Jesus pergunta a seus discípulos: “O que </w:t>
      </w:r>
      <w:r>
        <w:rPr>
          <w:b/>
          <w:lang w:val="pt_PT" w:bidi="pt_PT"/>
        </w:rPr>
        <w:t>vocês pensam</w:t>
      </w:r>
      <w:r>
        <w:rPr>
          <w:lang w:val="pt_PT" w:bidi="pt_PT"/>
        </w:rPr>
        <w:t>?” ele está pedindo a eles para considerar algo. Ele já sabe o que eles provavelmente pensarão, mas ele sabe que eles pensarão com mais cuidado se ele fizer essa pergunta.</w:t>
      </w:r>
    </w:p>
    <w:p>
      <w:pPr/>
      <w:r>
        <w:rPr>
          <w:lang w:val="pt_PT" w:bidi="pt_PT"/>
        </w:rPr>
      </w:r>
      <w:r>
        <w:rPr>
          <w:lang w:val="pt_PT" w:bidi="pt_PT"/>
        </w:rPr>
        <w:t>Quando Jesus pergunta: “</w:t>
      </w:r>
      <w:r>
        <w:rPr>
          <w:b/>
          <w:lang w:val="pt_PT" w:bidi="pt_PT"/>
        </w:rPr>
        <w:t>Se</w:t>
      </w:r>
      <w:r>
        <w:rPr>
          <w:lang w:val="pt_PT" w:bidi="pt_PT"/>
        </w:rPr>
        <w:t xml:space="preserve"> um homem tem cem ovelhas… ele não…?” Ele já sabe a resposta à pergunta, mas ele está ajudando os discípulos a ouvir com mais cuidado fazendo uma pergunta em vez de apenas dizer algo a eles.</w:t>
      </w:r>
    </w:p>
    <w:p>
      <w:pPr/>
      <w:r>
        <w:rPr>
          <w:lang w:val="pt_PT" w:bidi="pt_PT"/>
        </w:rPr>
      </w:r>
      <w:r>
        <w:rPr>
          <w:lang w:val="pt_PT" w:bidi="pt_PT"/>
        </w:rPr>
        <w:t xml:space="preserve">Jesus usa o exemplo de um </w:t>
      </w:r>
      <w:r>
        <w:rPr>
          <w:b/>
          <w:lang w:val="pt_PT" w:bidi="pt_PT"/>
        </w:rPr>
        <w:t>pastor</w:t>
      </w:r>
      <w:r>
        <w:rPr>
          <w:lang w:val="pt_PT" w:bidi="pt_PT"/>
        </w:rPr>
        <w:t xml:space="preserve"> com suas </w:t>
      </w:r>
      <w:r>
        <w:rPr>
          <w:b/>
          <w:lang w:val="pt_PT" w:bidi="pt_PT"/>
        </w:rPr>
        <w:t>ovelhas</w:t>
      </w:r>
      <w:r>
        <w:rPr>
          <w:lang w:val="pt_PT" w:bidi="pt_PT"/>
        </w:rPr>
        <w:t xml:space="preserve"> para ensinar sobre como Deus ama e cuida dos seguidores de Jesus. As ovelhas eram animais tolos que muitas vezes se afastavam de seu </w:t>
      </w:r>
      <w:r>
        <w:rPr>
          <w:b/>
          <w:lang w:val="pt_PT" w:bidi="pt_PT"/>
        </w:rPr>
        <w:t>pastor</w:t>
      </w:r>
      <w:r>
        <w:rPr>
          <w:lang w:val="pt_PT" w:bidi="pt_PT"/>
        </w:rPr>
        <w:t xml:space="preserve"> e entravam em perigo. As ovelhas não têm como se defender dos predadores. Os pastores tinham que cuidar de suas ovelhas cuidadosamente para mantê-las seguras.</w:t>
      </w:r>
    </w:p>
    <w:p>
      <w:pPr/>
      <w:r>
        <w:rPr>
          <w:lang w:val="pt_PT" w:bidi="pt_PT"/>
        </w:rPr>
      </w:r>
      <w:r>
        <w:rPr>
          <w:lang w:val="pt_PT" w:bidi="pt_PT"/>
        </w:rPr>
        <w:t>Mostre à sua equipe uma imagem de um ovelha e um pastor.</w:t>
      </w:r>
    </w:p>
    <w:p>
      <w:pPr/>
      <w:r>
        <w:rPr>
          <w:lang w:val="pt_PT" w:bidi="pt_PT"/>
        </w:rPr>
      </w:r>
      <w:r>
        <w:rPr>
          <w:lang w:val="pt_PT" w:bidi="pt_PT"/>
        </w:rPr>
        <w:t xml:space="preserve">Quando Jesus diz que o pastor </w:t>
      </w:r>
      <w:r>
        <w:rPr>
          <w:b/>
          <w:lang w:val="pt_PT" w:bidi="pt_PT"/>
        </w:rPr>
        <w:t>se alegra mais com a ovelha perdida do que com as 99</w:t>
      </w:r>
      <w:r>
        <w:rPr>
          <w:lang w:val="pt_PT" w:bidi="pt_PT"/>
        </w:rPr>
        <w:t xml:space="preserve"> que nunca se afastaram, ele não está dizendo que o pastor, Deus, não se alegra com as 99 que ficaram. Ele está enfatizando o quanto o pastor, Deus, valoriza cada ovelha e o quanto ele se alegra em resgatar a ovelha perdida.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18:15–20</w:t>
      </w:r>
      <w:r>
        <w:rPr>
          <w:lang w:val="pt_PT" w:bidi="pt_PT"/>
        </w:rPr>
      </w:r>
    </w:p>
    <w:p>
      <w:pPr>
        <w:pStyle w:val="Heading3"/>
      </w:pPr>
      <w:r>
        <w:rPr>
          <w:lang w:val="pt_PT" w:bidi="pt_PT"/>
        </w:rPr>
        <w:t>Ouvir e Sentir</w:t>
      </w:r>
    </w:p>
    <w:p>
      <w:pPr/>
      <w:r>
        <w:rPr>
          <w:lang w:val="pt_PT" w:bidi="pt_PT"/>
        </w:rPr>
      </w:r>
      <w:r>
        <w:rPr>
          <w:lang w:val="pt_PT" w:bidi="pt_PT"/>
        </w:rPr>
        <w:t>Ouçam Mateus 18.15–20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conversa continua depois da anterior sobre a ovelha que se afasta do rebanho. Jesus está dizendo aos discípulos como trazer um irmão de volta quando ele se afasta dos outros crentes por causa do pecado. Essa passagem usa a palavra irmão para representar alguém que compartilha a crença dos discípulos em Jesus. Irmão se refere a um homem ou uma mulher, então algumas traduções trazem “irmão ou irmã”.</w:t>
      </w:r>
    </w:p>
    <w:p>
      <w:pPr/>
      <w:r>
        <w:rPr>
          <w:lang w:val="pt_PT" w:bidi="pt_PT"/>
        </w:rPr>
      </w:r>
      <w:r>
        <w:rPr>
          <w:lang w:val="pt_PT" w:bidi="pt_PT"/>
        </w:rPr>
        <w:t>Pare e discuta em equipe como sua cultura se refere a pessoas que compartilham as mesmas crenças sobre Deus.</w:t>
      </w:r>
    </w:p>
    <w:p>
      <w:pPr/>
      <w:r>
        <w:rPr>
          <w:lang w:val="pt_PT" w:bidi="pt_PT"/>
        </w:rPr>
      </w:r>
      <w:r>
        <w:rPr>
          <w:lang w:val="pt_PT" w:bidi="pt_PT"/>
        </w:rPr>
        <w:t xml:space="preserve">Algumas traduções dizem: “se seu irmão pecar” e outras dizem: “se seu irmão pecar </w:t>
      </w:r>
      <w:r>
        <w:rPr>
          <w:b/>
          <w:lang w:val="pt_PT" w:bidi="pt_PT"/>
        </w:rPr>
        <w:t>contra você</w:t>
      </w:r>
      <w:r>
        <w:rPr>
          <w:lang w:val="pt_PT" w:bidi="pt_PT"/>
        </w:rPr>
        <w:t xml:space="preserve">”. A palavra “você” aqui se refere a apenas uma pessoa. Quando apenas diz: “se seu irmão pecar”, o ouvinte entenderia que o irmão peca contra Deus, ou desobedece a Deus. Quando diz: “se seu irmão pecar </w:t>
      </w:r>
      <w:r>
        <w:rPr>
          <w:b/>
          <w:lang w:val="pt_PT" w:bidi="pt_PT"/>
        </w:rPr>
        <w:t>contra você</w:t>
      </w:r>
      <w:r>
        <w:rPr>
          <w:lang w:val="pt_PT" w:bidi="pt_PT"/>
        </w:rPr>
        <w:t>”, o ouvinte entende que o irmão também está pecando contra seu colega cristão. Está tudo bem usar “pecar” ou “cometer pecados contra você” aqui. O foco é em ajudar o irmão que está pecando.</w:t>
      </w:r>
    </w:p>
    <w:p>
      <w:pPr/>
      <w:r>
        <w:rPr>
          <w:lang w:val="pt_PT" w:bidi="pt_PT"/>
        </w:rPr>
      </w:r>
      <w:r>
        <w:rPr>
          <w:lang w:val="pt_PT" w:bidi="pt_PT"/>
        </w:rPr>
        <w:t>Pare e discuta com sua equipe, qual é a diferença entre pecar contra Deus e pecar contra outra pessoa que compartilha sua crença em Deus?</w:t>
      </w:r>
    </w:p>
    <w:p>
      <w:pPr/>
      <w:r>
        <w:rPr>
          <w:lang w:val="pt_PT" w:bidi="pt_PT"/>
        </w:rPr>
      </w:r>
      <w:r>
        <w:rPr>
          <w:lang w:val="pt_PT" w:bidi="pt_PT"/>
        </w:rPr>
        <w:t>Jesus diz que quando isso acontecer, seu seguidor deve ir até seu irmão sozinho, em privado, e explicar a ele como ele pecou. Jesus está falando sobre qualquer seguidor que note que seu irmão está pecando, não apenas contra os líderes. Todos os seguidores de Jesus são pequeninos que devem cuidar uns dos outros. Ele diz que se o irmão ouvir, então você e ele poderão chamar um ao outro de irmãos novamente. Se o irmão ouvir, ele é como a ovelha que o pastor encontra e traz de volta ao rebanho. O irmão faz mais do que apenas ouvir suas palavras. Ele também vê que você está certo e admite seu pecado.</w:t>
      </w:r>
    </w:p>
    <w:p>
      <w:pPr/>
      <w:r>
        <w:rPr>
          <w:lang w:val="pt_PT" w:bidi="pt_PT"/>
        </w:rPr>
      </w:r>
      <w:r>
        <w:rPr>
          <w:lang w:val="pt_PT" w:bidi="pt_PT"/>
        </w:rPr>
        <w:t>Pare e discuta em equipe: como você descreve quando duas pessoas estão falando uma com a outra sozinha, sem que ninguém mais ouça a conversa?</w:t>
      </w:r>
    </w:p>
    <w:p>
      <w:pPr/>
      <w:r>
        <w:rPr>
          <w:lang w:val="pt_PT" w:bidi="pt_PT"/>
        </w:rPr>
      </w:r>
      <w:r>
        <w:rPr>
          <w:lang w:val="pt_PT" w:bidi="pt_PT"/>
        </w:rPr>
        <w:t>Em sua cultura, como as pessoas geralmente dizem aos outros que elas pecaram contra Deus ou contra uma pessoa, ou quando elas estão fazendo coisas erradas? Por que você fala sobre isso dessa maneira?</w:t>
      </w:r>
    </w:p>
    <w:p>
      <w:pPr/>
      <w:r>
        <w:rPr>
          <w:lang w:val="pt_PT" w:bidi="pt_PT"/>
        </w:rPr>
      </w:r>
      <w:r>
        <w:rPr>
          <w:lang w:val="pt_PT" w:bidi="pt_PT"/>
        </w:rPr>
        <w:t>Em sua cultura, como você mostra que alguém não apenas ouve com seus ouvidos, mas também concorda com o que alguém disse a ele?</w:t>
      </w:r>
    </w:p>
    <w:p>
      <w:pPr/>
      <w:r>
        <w:rPr>
          <w:lang w:val="pt_PT" w:bidi="pt_PT"/>
        </w:rPr>
      </w:r>
      <w:r>
        <w:rPr>
          <w:lang w:val="pt_PT" w:bidi="pt_PT"/>
        </w:rPr>
        <w:t>Então Jesus diz que se o irmão não reconhecer que você está certo e admitir seu pecado, vá até ele novamente e traga um ou dois outros irmãos cristãos com você. Outras partes da Bíblia ensinavam ao povo judeu que se alguém acusasse uma pessoa de pecado, duas ou mais testemunhas precisavam confirmar a acusação para que a pessoa fosse considerada culpada. Nesse caso, o irmão nega que ele pecou, então Jesus diz que você precisa falar com ele novamente com uma ou duas pessoas que possam testemunhar sua conversa.</w:t>
      </w:r>
    </w:p>
    <w:p>
      <w:pPr/>
      <w:r>
        <w:rPr>
          <w:lang w:val="pt_PT" w:bidi="pt_PT"/>
        </w:rPr>
      </w:r>
      <w:r>
        <w:rPr>
          <w:lang w:val="pt_PT" w:bidi="pt_PT"/>
        </w:rPr>
        <w:t>Pare e discuta em equipe como sua cultura determina se uma pessoa é ou não culpada quando alguém a acusa de pecado. Quantas pessoas precisam testemunhar um pecado para que alguém seja considerado culpado?</w:t>
      </w:r>
    </w:p>
    <w:p>
      <w:pPr/>
      <w:r>
        <w:rPr>
          <w:lang w:val="pt_PT" w:bidi="pt_PT"/>
        </w:rPr>
      </w:r>
      <w:r>
        <w:rPr>
          <w:lang w:val="pt_PT" w:bidi="pt_PT"/>
        </w:rPr>
        <w:t>Se o irmão ainda se recusar a ouvir quando as testemunhas concordarem com você, então você deve contar o problema à igreja, ou ao grupo de crentes que adoram juntos no mesmo lugar. E finalmente, se ele se recusar a ouvir até mesmo a igreja, então você deve tratá-lo como você trataria um gentio, ou alguém de fora da comunidade de crentes, e um cobrador de impostos. A palavra gentio significa estrangeiro, mas os judeus a usavam para se referir àqueles que não acreditam no verdadeiro Deus. Quando Jesus diz que “você” deve tratá-lo como um gentio, ele usa a palavra “você” que se refere a apenas uma pessoa. Esse mandamento não é para toda a igreja.</w:t>
      </w:r>
    </w:p>
    <w:p>
      <w:pPr/>
      <w:r>
        <w:rPr>
          <w:lang w:val="pt_PT" w:bidi="pt_PT"/>
        </w:rPr>
      </w:r>
      <w:r>
        <w:rPr>
          <w:lang w:val="pt_PT" w:bidi="pt_PT"/>
        </w:rPr>
        <w:t>O povo judeu acreditava que os cobradores de impostos eram as pessoas mais pecadoras na sociedade, porque eles muitas vezes eram judeus que coletavam impostos para os romanos que oprimiam os judeus em Israel. Os judeus na época não tratavam os gentios ou cobradores de impostos da mesma maneira que eles tratavam os colegas crentes em sua comunidade.</w:t>
      </w:r>
    </w:p>
    <w:p>
      <w:pPr/>
      <w:r>
        <w:rPr>
          <w:lang w:val="pt_PT" w:bidi="pt_PT"/>
        </w:rPr>
      </w:r>
      <w:r>
        <w:rPr>
          <w:lang w:val="pt_PT" w:bidi="pt_PT"/>
        </w:rPr>
        <w:t>Pare e discuta com sua equipe: quais pessoas são consideradas as mais pecadoras em sua cultura? Por que eles são considerados os mais pecadores? Como as pessoas as tratam ou se comportam com elas?</w:t>
      </w:r>
    </w:p>
    <w:p>
      <w:pPr/>
      <w:r>
        <w:rPr>
          <w:lang w:val="pt_PT" w:bidi="pt_PT"/>
        </w:rPr>
      </w:r>
      <w:r>
        <w:rPr>
          <w:lang w:val="pt_PT" w:bidi="pt_PT"/>
        </w:rPr>
        <w:t>Jesus diz: “Verdadeiramente, digo a vocês”, o que significa que ele quer que os discípulos ouçam cuidadosamente o que ele diz em seguida. Desta vez, a palavra “você” se refere a todos os seguidores de Jesus, não apenas uma pessoa. Ele diz que o que eles amarrarem na terra, Deus amarrará no céu, e o que eles desatarem na terra, Deus desatará no céu. Essas palavras são muito semelhantes às palavras que ele disse a Pedro quando ele disse que construiria sua igreja em Pedro em uma passagem anterior no livro de Mateus. Desta vez, Jesus está dizendo que essas palavras são verdadeiras para todos os seus seguidores, não apenas Pedro. Amarrar e desatar estão falando sobre os seguidores de Jesus tomando uma decisão como uma igreja sobre o que é certo e errado. A palavra amarrar se refere a proibir algo e a palavra desatar se refere a permitir algo.</w:t>
      </w:r>
    </w:p>
    <w:p>
      <w:pPr/>
      <w:r>
        <w:rPr>
          <w:lang w:val="pt_PT" w:bidi="pt_PT"/>
        </w:rPr>
      </w:r>
      <w:r>
        <w:rPr>
          <w:lang w:val="pt_PT" w:bidi="pt_PT"/>
        </w:rPr>
        <w:t>Então Jesus adiciona que quando dois de seus seguidores que estão na terra concordarem sobre qualquer coisa que eles pedirem a Deus para fazer, seu pai no céu fará o que eles pedirem. Nessa situação, Jesus está falando sobre buscar sabedoria sobre como ajudar um irmão que pecou. Jesus explica que isso acontece porque sempre que dois ou três de seus seguidores se reúnem em seu nome, ou como seus seguidores, ele está lá com eles também. Quando Jesus diz “dois ou três”, ele quer dizer dois ou mais. Quando ele diz que está “lá com eles também”, ele está falando sobre estar com eles espiritualmente, então isso era verdade no momento em que ele disse e ainda seria verdade depois que ele morresse e Deus o ressuscitasse.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diz a seus discípulos que se eles virem um irmão cristão pecando, eles devem ir até ele pessoalmente, em particular, e contar a ele sobre seu pecado. Se o irmão ouvir e admitir seu pecado, então vocês poderão se considerar irmãos novamente.</w:t>
      </w:r>
    </w:p>
    <w:p>
      <w:pPr/>
      <w:r>
        <w:rPr>
          <w:lang w:val="pt_PT" w:bidi="pt_PT"/>
        </w:rPr>
      </w:r>
      <w:r>
        <w:rPr>
          <w:b/>
          <w:lang w:val="pt_PT" w:bidi="pt_PT"/>
        </w:rPr>
        <w:t>Segunda cena:</w:t>
      </w:r>
      <w:r>
        <w:rPr>
          <w:lang w:val="pt_PT" w:bidi="pt_PT"/>
        </w:rPr>
        <w:t xml:space="preserve"> Jesus diz que se o irmão não ouvir, vocês devem levar dois outros irmãos cristãos com você para falar com ele novamente enquanto eles testemunham sua conversa.</w:t>
      </w:r>
    </w:p>
    <w:p>
      <w:pPr/>
      <w:r>
        <w:rPr>
          <w:lang w:val="pt_PT" w:bidi="pt_PT"/>
        </w:rPr>
      </w:r>
      <w:r>
        <w:rPr>
          <w:b/>
          <w:lang w:val="pt_PT" w:bidi="pt_PT"/>
        </w:rPr>
        <w:t>Terceira cena:</w:t>
      </w:r>
      <w:r>
        <w:rPr>
          <w:lang w:val="pt_PT" w:bidi="pt_PT"/>
        </w:rPr>
        <w:t xml:space="preserve"> Jesus diz que se o irmão ainda não ouvir, você deve dizer à igreja sobre seu pecado. Se ele não ouvir nem mesmo a igreja, então vocês devem tratá-lo como tratariam um incrédulo e um cobrador de impostos. Jesus diz que o que eles amarrarem na terra será amarrado no céu e o que eles desatarem na terra será desatado no céu. Ele também diz que sempre que dois deles concordam na terra sobre qualquer coisa que pedirem, seu Pai celestial dará a eles o que pedirem. E sempre que dois ou mais deles se reúnem como seus seguidores, ele está com eles.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 (mais de um)</w:t>
      </w:r>
    </w:p>
    <w:p>
      <w:pPr>
        <w:pStyle w:val="ListBullet"/>
        <w:spacing w:line="240" w:lineRule="auto"/>
        <w:ind w:left="720"/>
      </w:pPr>
      <w:r>
        <w:rPr>
          <w:lang w:val="pt_PT" w:bidi="pt_PT"/>
        </w:rPr>
      </w:r>
      <w:r>
        <w:rPr>
          <w:lang w:val="pt_PT" w:bidi="pt_PT"/>
        </w:rPr>
        <w:t>Um irmão pecador</w:t>
      </w:r>
    </w:p>
    <w:p>
      <w:pPr>
        <w:pStyle w:val="ListBullet"/>
        <w:spacing w:line="240" w:lineRule="auto"/>
        <w:ind w:left="720"/>
      </w:pPr>
      <w:r>
        <w:rPr>
          <w:lang w:val="pt_PT" w:bidi="pt_PT"/>
        </w:rPr>
      </w:r>
      <w:r>
        <w:rPr>
          <w:lang w:val="pt_PT" w:bidi="pt_PT"/>
        </w:rPr>
        <w:t>Duas testemunhas cristãs</w:t>
      </w:r>
    </w:p>
    <w:p>
      <w:pPr>
        <w:pStyle w:val="ListBullet"/>
        <w:spacing w:line="240" w:lineRule="auto"/>
        <w:ind w:left="720"/>
      </w:pPr>
      <w:r>
        <w:rPr>
          <w:lang w:val="pt_PT" w:bidi="pt_PT"/>
        </w:rPr>
      </w:r>
      <w:r>
        <w:rPr>
          <w:lang w:val="pt_PT" w:bidi="pt_PT"/>
        </w:rPr>
        <w:t>Um grupo de crentes que adoram juntos no mesmo lugar</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está tendo uma conversa em andamento com seus discípulos seguindo diretamente depois da conversa anterior, então ele está falando e eles estão ouvindo. O cenário não muda, mas pode ser útil fazer as pessoas visualizarem o conselho que ele está dando.</w:t>
      </w:r>
    </w:p>
    <w:p>
      <w:pPr/>
      <w:r>
        <w:rPr>
          <w:lang w:val="pt_PT" w:bidi="pt_PT"/>
        </w:rPr>
      </w:r>
      <w:r>
        <w:rPr>
          <w:lang w:val="pt_PT" w:bidi="pt_PT"/>
        </w:rPr>
        <w:t>Quando Jesus diz “seu irmão”, ele está se referindo a uma pessoa que compartilha suas crenças sobre ele. A pessoa poderia ser um homem ou uma mulher. Quando ele diz “pecados contra você”, a palavra “você” está se referindo a apenas uma pessoa. Jesus diz para ir sozinho, em particular, na primeira vez que vocês falarem com ele sobre seu pecado. Ninguém mais seria parte dessa conversa, apenas você e o irmão que pecou. O irmão não apenas ouviria suas palavras, mas também admitiria seu pecado.</w:t>
      </w:r>
    </w:p>
    <w:p>
      <w:pPr/>
      <w:r>
        <w:rPr>
          <w:lang w:val="pt_PT" w:bidi="pt_PT"/>
        </w:rPr>
      </w:r>
      <w:r>
        <w:rPr>
          <w:lang w:val="pt_PT" w:bidi="pt_PT"/>
        </w:rPr>
        <w:t>Quando Jesus diz que vocês ganharam seu irmão, ou vocês o ganharam de volta, significa que o irmão faz parte do grupo de crentes novamente, como as ovelhas que o pastor encontra e traz de volta para o rebanho.</w:t>
      </w:r>
    </w:p>
    <w:p>
      <w:pPr/>
      <w:r>
        <w:rPr>
          <w:lang w:val="pt_PT" w:bidi="pt_PT"/>
        </w:rPr>
      </w:r>
      <w:r>
        <w:rPr>
          <w:lang w:val="pt_PT" w:bidi="pt_PT"/>
        </w:rPr>
        <w:t>Se o irmão não ouvir, então essa conversa terminaria e você deixaria o irmão e encontraria mais dois irmãos cristãos para vir com você, retornar até ele e falar com ele novamente sobre seu pecado, enquanto os dois irmãos cristãos testemunham sua conversa. Haveria quatro pessoas nessa conversa: você, o irmão que pecou e duas testemunhas cristãs.</w:t>
      </w:r>
    </w:p>
    <w:p>
      <w:pPr/>
      <w:r>
        <w:rPr>
          <w:lang w:val="pt_PT" w:bidi="pt_PT"/>
        </w:rPr>
      </w:r>
      <w:r>
        <w:rPr>
          <w:lang w:val="pt_PT" w:bidi="pt_PT"/>
        </w:rPr>
        <w:t>Se o irmão ainda não ouvir, então todos vocês saiam e contem a situação à igreja: ou seja, o grupo de crentes que adoram juntos em um lugar. Não está claro se o irmão viria ou não com vocês quando falarem com a igreja, mas Jesus diz que se o irmão não ouvir a igreja, vocês devem tratá-lo como um incrédulo ou um cobrador de impostos, então o irmão provavelmente está presente quando a igreja tomar sua decisão. Se o irmão não ouvir, significa que ele ouviu o que a igreja diz, mas ele ainda não admitirá seu pecado.</w:t>
      </w:r>
    </w:p>
    <w:p>
      <w:pPr/>
      <w:r>
        <w:rPr>
          <w:lang w:val="pt_PT" w:bidi="pt_PT"/>
        </w:rPr>
      </w:r>
      <w:r>
        <w:rPr>
          <w:lang w:val="pt_PT" w:bidi="pt_PT"/>
        </w:rPr>
        <w:t>Jesus diz: “Digo a vocês a verdade que o que os crentes amarrarem na terra será amarrado no céu e o que eles desatarem na terra será desatado no céu”. Jesus usa essa frase “Digo a vocês a verdade” várias vezes em todo o livro de Mateus para enfatizar que o que ele diz em seguida é muito importante. Isso significa que o que a igreja proíbe na terra, Deus também proibirá, e o que ela permitir na terra, Deus também permitirá, porque onde quer que dois ou mais crentes se reúnam como seguidores de Jesus, o espírito de Jesus está com eles.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 (mais de um)</w:t>
      </w:r>
    </w:p>
    <w:p>
      <w:pPr>
        <w:pStyle w:val="ListBullet"/>
        <w:spacing w:line="240" w:lineRule="auto"/>
        <w:ind w:left="720"/>
      </w:pPr>
      <w:r>
        <w:rPr>
          <w:lang w:val="pt_PT" w:bidi="pt_PT"/>
        </w:rPr>
      </w:r>
      <w:r>
        <w:rPr>
          <w:lang w:val="pt_PT" w:bidi="pt_PT"/>
        </w:rPr>
        <w:t>Um irmão pecador</w:t>
      </w:r>
    </w:p>
    <w:p>
      <w:pPr>
        <w:pStyle w:val="ListBullet"/>
        <w:spacing w:line="240" w:lineRule="auto"/>
        <w:ind w:left="720"/>
      </w:pPr>
      <w:r>
        <w:rPr>
          <w:lang w:val="pt_PT" w:bidi="pt_PT"/>
        </w:rPr>
      </w:r>
      <w:r>
        <w:rPr>
          <w:lang w:val="pt_PT" w:bidi="pt_PT"/>
        </w:rPr>
        <w:t>Duas testemunhas cristãs</w:t>
      </w:r>
    </w:p>
    <w:p>
      <w:pPr>
        <w:pStyle w:val="ListBullet"/>
        <w:spacing w:line="240" w:lineRule="auto"/>
        <w:ind w:left="720"/>
      </w:pPr>
      <w:r>
        <w:rPr>
          <w:lang w:val="pt_PT" w:bidi="pt_PT"/>
        </w:rPr>
      </w:r>
      <w:r>
        <w:rPr>
          <w:lang w:val="pt_PT" w:bidi="pt_PT"/>
        </w:rPr>
        <w:t>Um grupo de crentes que adoram juntos no mesmo lugar</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diz que se seu irmão pecar contra você, vá até ele sozinho, em particular, e diga a ele como ele pecou. Se ele admitir seu pecado, então você e ele poderão se chamar de irmãos novamente. Ele será como a ovelha que o pastor encontrou e trouxe de volta para o resto do rebanho.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o discípulo: “Como você está se sentindo?”. Você pode ouvir coisas como: “Estou preocupado com meu irmão, porque seu pecado está o afastando dos outros crentes e de Deus” ou “Quero ajudar meu irmão a ser parte do grupo de crentes novamente” ou “Espero que meu irmão se arrependa quando eu falar com ele sobre seu pecado”.</w:t>
      </w:r>
    </w:p>
    <w:p>
      <w:pPr>
        <w:pStyle w:val="ListBullet"/>
        <w:spacing w:line="240" w:lineRule="auto"/>
        <w:ind w:left="720"/>
      </w:pPr>
      <w:r>
        <w:rPr>
          <w:lang w:val="pt_PT" w:bidi="pt_PT"/>
        </w:rPr>
      </w:r>
      <w:r>
        <w:rPr>
          <w:lang w:val="pt_PT" w:bidi="pt_PT"/>
        </w:rPr>
        <w:t>Pergunte ao ator que interpreta o irmão pecador: “Como você está se sentindo?”. Você pode ouvir coisas como: “Meu irmão pensa que ele é melhor do que eu para me dizer sobre meu pecado? Eu não o ouvirei” ou “Quero continuar vivendo da maneira como estou vivendo; discordo de meu irmão de que esteja pecando” ou “Talvez esse irmão seja o único que pensa que estou pecando. Não o ouvirei”.</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se o irmão não quiser ouvir você, vá e encontre dois outros irmãos cristãos para ir com você para falar com ele novamente, para que eles possam testemunhar sua conversa.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dos atores que interpreta uma testemunha cristã: “Como você está se sentindo?”. Você pode ouvir: “Acho que meu irmão está pecando, mas deixe-me ir e ouvir o que ele diz para se defender” ou “Acho que meu irmão está pecando, me deixe ir e ajude a persuadi-lo a parar de pecar” ou “Acho que meu irmão está pecando. Talvez quando ele vir que mais de um de nós concorda sobre isso, ele admitirá seu pecado”.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se o irmão ainda não ouvir depois que você trouxer duas ou mais testemunhas, traga o assunto para a igreja, o grupo de crentes que adoram juntos. Se ele ainda não os quiser, trate-o como você trataria um descrente ou um cobrador de impostos.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dos atores que interpreta um crente da igreja: “Como você está se sentindo?”. Você pode ouvir coisas como: “Realmente espero que meu irmão admita seu pecado. Amo meu irmão e quero que ele esteja em paz com todos nós e com Deus” ou “Oro para que Deus nos dê sabedoria. Não podemos deixar nosso irmão continuar em pecado, então precisamos da ajuda de Deus para saber o que dizer a ele”.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“Verdadeiramente digo a você que o que vocês amarrarem na terra será amarrado no céu, e o que vocês desatarem na terra será desatado no céu”.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Parem e perguntem a um ator que interpreta um dos discípulos: “Como você está se sentindo?”. Você pode ouvir coisas como: “O que isso significa? Realmente temos tanta autoridade que Deus defenderá nossas decisões?”. ou “Essa é uma responsabilidade muito grande. Devemos ter muito cuidado para que nossas decisões sejam sábias porque elas terão consequências sérias” ou “Devemos orar para que Deus nos dê sabedoria para tomarmos as decisões certas porque nossas decisões têm um grande impacto na igreja”.</w:t>
      </w:r>
    </w:p>
    <w:p>
      <w:pPr/>
      <w:r>
        <w:rPr>
          <w:lang w:val="pt_PT" w:bidi="pt_PT"/>
        </w:rPr>
      </w:r>
      <w:r>
        <w:rPr>
          <w:lang w:val="pt_PT" w:bidi="pt_PT"/>
        </w:rPr>
        <w:t>Jesus diz que sempre que dois ou mais de seus seguidores se reúnem como seus seguidores, ele está lá com eles em espírito.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dos atores que interpretam um discípulo: “Como você está se sentindo?” Você pode ouvir coisas como: “Como Jesus pode sempre estar conosco? Há grupos de seus seguidores em lugares diferentes ao mesmo tempo!” ou “Isso significa que ele estará conosco mesmo depois que ele morrer?”. ou “Esse é um conforto tão grande! Sou grato por Jesus sempre estar conosco quando nos reunirmos porque ele nos deu grandes responsabilidades e precisaremos de sua ajuda”.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diz que se seu </w:t>
      </w:r>
      <w:r>
        <w:rPr>
          <w:b/>
          <w:lang w:val="pt_PT" w:bidi="pt_PT"/>
        </w:rPr>
        <w:t>irmão</w:t>
      </w:r>
      <w:r>
        <w:rPr>
          <w:lang w:val="pt_PT" w:bidi="pt_PT"/>
        </w:rPr>
        <w:t xml:space="preserve"> </w:t>
      </w:r>
      <w:r>
        <w:rPr>
          <w:b/>
          <w:lang w:val="pt_PT" w:bidi="pt_PT"/>
        </w:rPr>
        <w:t>pecar</w:t>
      </w:r>
      <w:r>
        <w:rPr>
          <w:lang w:val="pt_PT" w:bidi="pt_PT"/>
        </w:rPr>
        <w:t xml:space="preserve"> contra você, você deve ir até ele sozinho.</w:t>
      </w:r>
    </w:p>
    <w:p>
      <w:pPr/>
      <w:r>
        <w:rPr>
          <w:lang w:val="pt_PT" w:bidi="pt_PT"/>
        </w:rPr>
      </w:r>
      <w:r>
        <w:rPr>
          <w:lang w:val="pt_PT" w:bidi="pt_PT"/>
        </w:rPr>
        <w:t xml:space="preserve">A palavra </w:t>
      </w:r>
      <w:r>
        <w:rPr>
          <w:b/>
          <w:lang w:val="pt_PT" w:bidi="pt_PT"/>
        </w:rPr>
        <w:t>irmão</w:t>
      </w:r>
      <w:r>
        <w:rPr>
          <w:lang w:val="pt_PT" w:bidi="pt_PT"/>
        </w:rPr>
        <w:t xml:space="preserve"> significa um homem que tem a mesma mãe ou pai que você, mas aqui se refere a uma pessoa que compartilha as crenças dos discípulos sobre Jesus. Nesse caso, irmão se refere a um homem ou uma mulher que compartilha as crenças dos discípulos sobre Jesus.</w:t>
      </w:r>
    </w:p>
    <w:p>
      <w:pPr/>
      <w:r>
        <w:rPr>
          <w:lang w:val="pt_PT" w:bidi="pt_PT"/>
        </w:rPr>
      </w:r>
      <w:r>
        <w:rPr>
          <w:lang w:val="pt_PT" w:bidi="pt_PT"/>
        </w:rPr>
        <w:t xml:space="preserve">A palavra </w:t>
      </w:r>
      <w:r>
        <w:rPr>
          <w:b/>
          <w:lang w:val="pt_PT" w:bidi="pt_PT"/>
        </w:rPr>
        <w:t>pecado</w:t>
      </w:r>
      <w:r>
        <w:rPr>
          <w:lang w:val="pt_PT" w:bidi="pt_PT"/>
        </w:rPr>
        <w:t xml:space="preserve"> significa um ato de desobediência a Deus. A palavra </w:t>
      </w:r>
      <w:r>
        <w:rPr>
          <w:lang w:val="pt_PT" w:bidi="pt_PT"/>
        </w:rPr>
        <w:t>pecado</w:t>
      </w:r>
      <w:r>
        <w:rPr>
          <w:lang w:val="pt_PT" w:bidi="pt_PT"/>
        </w:rPr>
        <w:t xml:space="preserve"> está no Glossário Mestre.</w:t>
      </w:r>
    </w:p>
    <w:p>
      <w:pPr/>
      <w:r>
        <w:rPr>
          <w:lang w:val="pt_PT" w:bidi="pt_PT"/>
        </w:rPr>
      </w:r>
      <w:r>
        <w:rPr>
          <w:lang w:val="pt_PT" w:bidi="pt_PT"/>
        </w:rPr>
        <w:t xml:space="preserve">Se seu irmão não o ouvir, mesmo depois que você trouxer mais duas testemunhas com você, Jesus diz para trazer o assunto para a </w:t>
      </w:r>
      <w:r>
        <w:rPr>
          <w:b/>
          <w:lang w:val="pt_PT" w:bidi="pt_PT"/>
        </w:rPr>
        <w:t>igreja</w:t>
      </w:r>
      <w:r>
        <w:rPr>
          <w:lang w:val="pt_PT" w:bidi="pt_PT"/>
        </w:rPr>
        <w:t xml:space="preserve">. Igreja se refere ao grupo de crentes que se reúnem para adorar Jesus juntos. </w:t>
      </w:r>
      <w:r>
        <w:rPr>
          <w:lang w:val="pt_PT" w:bidi="pt_PT"/>
        </w:rPr>
        <w:t>Igreja</w:t>
      </w:r>
      <w:r>
        <w:rPr>
          <w:lang w:val="pt_PT" w:bidi="pt_PT"/>
        </w:rPr>
        <w:t xml:space="preserve"> está no Glossário Mestre.</w:t>
      </w:r>
    </w:p>
    <w:p>
      <w:pPr/>
      <w:r>
        <w:rPr>
          <w:lang w:val="pt_PT" w:bidi="pt_PT"/>
        </w:rPr>
      </w:r>
      <w:r>
        <w:rPr>
          <w:lang w:val="pt_PT" w:bidi="pt_PT"/>
        </w:rPr>
        <w:t xml:space="preserve">Jesus diz que se o irmão ainda não ouvir a igreja, trate-o como você trataria um </w:t>
      </w:r>
      <w:r>
        <w:rPr>
          <w:b/>
          <w:lang w:val="pt_PT" w:bidi="pt_PT"/>
        </w:rPr>
        <w:t>gentio</w:t>
      </w:r>
      <w:r>
        <w:rPr>
          <w:lang w:val="pt_PT" w:bidi="pt_PT"/>
        </w:rPr>
        <w:t xml:space="preserve"> ou um </w:t>
      </w:r>
      <w:r>
        <w:rPr>
          <w:b/>
          <w:lang w:val="pt_PT" w:bidi="pt_PT"/>
        </w:rPr>
        <w:t>cobrador de impostos</w:t>
      </w:r>
      <w:r>
        <w:rPr>
          <w:lang w:val="pt_PT" w:bidi="pt_PT"/>
        </w:rPr>
        <w:t>.</w:t>
      </w:r>
    </w:p>
    <w:p>
      <w:pPr/>
      <w:r>
        <w:rPr>
          <w:lang w:val="pt_PT" w:bidi="pt_PT"/>
        </w:rPr>
      </w:r>
      <w:r>
        <w:rPr>
          <w:lang w:val="pt_PT" w:bidi="pt_PT"/>
        </w:rPr>
        <w:t xml:space="preserve">Um </w:t>
      </w:r>
      <w:r>
        <w:rPr>
          <w:b/>
          <w:lang w:val="pt_PT" w:bidi="pt_PT"/>
        </w:rPr>
        <w:t>gentio</w:t>
      </w:r>
      <w:r>
        <w:rPr>
          <w:lang w:val="pt_PT" w:bidi="pt_PT"/>
        </w:rPr>
        <w:t xml:space="preserve"> era alguém que não era judeu e não parte da família de Deus. Os judeus consideravam os gentios imorais e impiedosos, então eles não os tratavam da mesma maneira que tratavam os judeus. </w:t>
      </w:r>
      <w:r>
        <w:rPr>
          <w:lang w:val="pt_PT" w:bidi="pt_PT"/>
        </w:rPr>
        <w:t>Gentio</w:t>
      </w:r>
      <w:r>
        <w:rPr>
          <w:lang w:val="pt_PT" w:bidi="pt_PT"/>
        </w:rPr>
        <w:t xml:space="preserve"> consta do Glossário Mestre.</w:t>
      </w:r>
    </w:p>
    <w:p>
      <w:pPr/>
      <w:r>
        <w:rPr>
          <w:lang w:val="pt_PT" w:bidi="pt_PT"/>
        </w:rPr>
      </w:r>
      <w:r>
        <w:rPr>
          <w:lang w:val="pt_PT" w:bidi="pt_PT"/>
        </w:rPr>
        <w:t xml:space="preserve">O povo judeu considerava os </w:t>
      </w:r>
      <w:r>
        <w:rPr>
          <w:b/>
          <w:lang w:val="pt_PT" w:bidi="pt_PT"/>
        </w:rPr>
        <w:t>cobradores de impostos</w:t>
      </w:r>
      <w:r>
        <w:rPr>
          <w:lang w:val="pt_PT" w:bidi="pt_PT"/>
        </w:rPr>
        <w:t xml:space="preserve"> algumas das pessoas mais pecadoras na sociedade. Os cobradores de impostos eram gentios ou judeus que coletavam impostos do povo judeu para o governo romano.</w:t>
      </w:r>
    </w:p>
    <w:p>
      <w:pPr/>
      <w:r>
        <w:rPr>
          <w:lang w:val="pt_PT" w:bidi="pt_PT"/>
        </w:rPr>
      </w:r>
      <w:r>
        <w:rPr>
          <w:b/>
          <w:lang w:val="pt_PT" w:bidi="pt_PT"/>
        </w:rPr>
        <w:t>Em verdade digo a vocês</w:t>
      </w:r>
      <w:r>
        <w:rPr>
          <w:lang w:val="pt_PT" w:bidi="pt_PT"/>
        </w:rPr>
        <w:t xml:space="preserve"> que é a mesma expressão usada muitas outras vezes no livro de Mateus. Traduza essa expressão da mesma maneira que você a traduziu anteriormente. Nesse caso, a palavra “vocês” se refere a mais de uma pessoa.</w:t>
      </w:r>
    </w:p>
    <w:p>
      <w:pPr/>
      <w:r>
        <w:rPr>
          <w:lang w:val="pt_PT" w:bidi="pt_PT"/>
        </w:rPr>
      </w:r>
      <w:r>
        <w:rPr>
          <w:b/>
          <w:lang w:val="pt_PT" w:bidi="pt_PT"/>
        </w:rPr>
        <w:t>O que vocês amarrarem na terra será amarrado no céu e o que vocês desatarem na terra será desatado no céu</w:t>
      </w:r>
      <w:r>
        <w:rPr>
          <w:lang w:val="pt_PT" w:bidi="pt_PT"/>
        </w:rPr>
        <w:t xml:space="preserve">: essas são as mesmas palavras que Jesus falou com Pedro anteriormente quando ele disse que construiria sua igreja em Pedro. Traduza essas palavras da mesma maneira que você as traduziu nessa passagem, mas nessa passagem, a palavra “você” se refere a mais de uma pessoa. Jesus usa a palavra </w:t>
      </w:r>
      <w:r>
        <w:rPr>
          <w:b/>
          <w:lang w:val="pt_PT" w:bidi="pt_PT"/>
        </w:rPr>
        <w:t>amarrar</w:t>
      </w:r>
      <w:r>
        <w:rPr>
          <w:lang w:val="pt_PT" w:bidi="pt_PT"/>
        </w:rPr>
        <w:t xml:space="preserve"> para significar proibir e a palavra </w:t>
      </w:r>
      <w:r>
        <w:rPr>
          <w:b/>
          <w:lang w:val="pt_PT" w:bidi="pt_PT"/>
        </w:rPr>
        <w:t>soltar</w:t>
      </w:r>
      <w:r>
        <w:rPr>
          <w:lang w:val="pt_PT" w:bidi="pt_PT"/>
        </w:rPr>
        <w:t xml:space="preserve"> para significar permitir.</w:t>
      </w:r>
    </w:p>
    <w:p>
      <w:pPr/>
      <w:r>
        <w:rPr>
          <w:lang w:val="pt_PT" w:bidi="pt_PT"/>
        </w:rPr>
      </w:r>
      <w:r>
        <w:rPr>
          <w:lang w:val="pt_PT" w:bidi="pt_PT"/>
        </w:rPr>
        <w:t xml:space="preserve">Jesus diz que sempre que dois, três ou mais de seus seguidores se reúnem como seus seguidores, </w:t>
      </w:r>
      <w:r>
        <w:rPr>
          <w:b/>
          <w:lang w:val="pt_PT" w:bidi="pt_PT"/>
        </w:rPr>
        <w:t>lá ele está entre eles</w:t>
      </w:r>
      <w:r>
        <w:rPr>
          <w:lang w:val="pt_PT" w:bidi="pt_PT"/>
        </w:rPr>
        <w:t>. Ele quer dizer que ele está entre eles em espírito, então era verdade quando ele falou isso e permaneceria verdade para sempre, mesmo depois que ele morresse e Deus o ressuscitasse — ele sempre estaria com seus seguidores em espírito quando eles se reunissem como seus seguidores.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18:21–35</w:t>
      </w:r>
      <w:r>
        <w:rPr>
          <w:lang w:val="pt_PT" w:bidi="pt_PT"/>
        </w:rPr>
      </w:r>
    </w:p>
    <w:p>
      <w:pPr>
        <w:pStyle w:val="Heading3"/>
      </w:pPr>
      <w:r>
        <w:rPr>
          <w:lang w:val="pt_PT" w:bidi="pt_PT"/>
        </w:rPr>
        <w:t>Ouvir e Sentir</w:t>
      </w:r>
    </w:p>
    <w:p>
      <w:pPr/>
      <w:r>
        <w:rPr>
          <w:lang w:val="pt_PT" w:bidi="pt_PT"/>
        </w:rPr>
      </w:r>
      <w:r>
        <w:rPr>
          <w:lang w:val="pt_PT" w:bidi="pt_PT"/>
        </w:rPr>
        <w:t>Ouçam Mateus 18.21–35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acontece depois da anterior. O cenário ainda pode estar em Cafarnaum. Pedro pergunta a Jesus quantas vezes ele deve perdoar seu irmão que peca contra ele repetidamente. Não está claro se os outros discípulos também estão com Pedro, mas, no versículo final, Jesus diz: “cada um de vocês” ou “todos vocês”, então eles provavelmente estão ouvindo. Na história anterior, Jesus disse aos discípulos como trazer um irmão de volta para o relacionamento com a igreja depois de ele ter pecado. Desta vez, Pedro está perguntando sobre um irmão perdoar o outro. Novamente nesse caso, irmão se refere a um homem ou uma mulher que é um colega cristão.</w:t>
      </w:r>
    </w:p>
    <w:p>
      <w:pPr/>
      <w:r>
        <w:rPr>
          <w:lang w:val="pt_PT" w:bidi="pt_PT"/>
        </w:rPr>
      </w:r>
      <w:r>
        <w:rPr>
          <w:lang w:val="pt_PT" w:bidi="pt_PT"/>
        </w:rPr>
        <w:t>Na história anterior, Jesus se concentrou em como ajudar o irmão que está pecando. Nessa história, Jesus se concentra em como o irmão ofendido deve responder.</w:t>
      </w:r>
    </w:p>
    <w:p>
      <w:pPr/>
      <w:r>
        <w:rPr>
          <w:lang w:val="pt_PT" w:bidi="pt_PT"/>
        </w:rPr>
      </w:r>
      <w:r>
        <w:rPr>
          <w:lang w:val="pt_PT" w:bidi="pt_PT"/>
        </w:rPr>
        <w:t>Quando Pedro pergunta se ele deveria perdoar sete vezes, isso teria parecido um número grande para todos os ouvintes. Os líderes religiosos ensinavam que eles deveriam perdoar até três vezes. O número sete representava a perfeição, então sete poderia ter parecido o maior número que uma pessoa poderia perdoar.</w:t>
      </w:r>
    </w:p>
    <w:p>
      <w:pPr/>
      <w:r>
        <w:rPr>
          <w:lang w:val="pt_PT" w:bidi="pt_PT"/>
        </w:rPr>
      </w:r>
      <w:r>
        <w:rPr>
          <w:lang w:val="pt_PT" w:bidi="pt_PT"/>
        </w:rPr>
        <w:t>Pare e discuta em equipe, quantas vezes sua cultura espera que as pessoas perdoem aqueles que pecam contra elas?</w:t>
      </w:r>
    </w:p>
    <w:p>
      <w:pPr/>
      <w:r>
        <w:rPr>
          <w:lang w:val="pt_PT" w:bidi="pt_PT"/>
        </w:rPr>
      </w:r>
      <w:r>
        <w:rPr>
          <w:lang w:val="pt_PT" w:bidi="pt_PT"/>
        </w:rPr>
        <w:t>Em algumas traduções, Jesus diz: “Digo a vocês” para mostrar que ele está dando um novo mandamento que é maior do que os mandamentos que os discípulos receberam dos escribas e fariseus. Em outras traduções, ele diz: “Não digo a vocês” para mostrar que Pedro está errado por pensar que sete vezes é suficiente. Jesus diz que Pedro deve perdoar setenta e sete vezes, ou em algumas traduções “setenta vezes sete”, ou 490 vezes. Isso teria soado chocante para os ouvintes de Jesus. Jesus não está sugerindo que setenta e sete ou “setenta vezes sete” é o número literal de vezes para perdoar alguém. Ele está dizendo que não há limite para o número de vezes que seus seguidores deveriam perdoar um irmão que peca contra eles.</w:t>
      </w:r>
    </w:p>
    <w:p>
      <w:pPr/>
      <w:r>
        <w:rPr>
          <w:lang w:val="pt_PT" w:bidi="pt_PT"/>
        </w:rPr>
      </w:r>
      <w:r>
        <w:rPr>
          <w:lang w:val="pt_PT" w:bidi="pt_PT"/>
        </w:rPr>
        <w:t>Jesus conta uma história para explicar o que ele está dizendo. Sua história mostra como é o reino de Deus. Um rei estava verificando o que seus servos lhe deviam e ele descobriu que um de seus servos lhe devia dez mil talentos. Essa é uma quantidade inacreditável de dinheiro para um servo dever a um rei. Na cultura daquele momento, dez mil era o número mais alto usado e um talento era a maior unidade de dinheiro. Mesmo que o servo tivesse grande autoridade, como esse servo provavelmente tinha, ele não seria capaz de dever tanto dinheiro. Um talento era o que um servo ganharia por mais da metade de sua vida, então dez mil talentos é muito mais do que ele poderia dever ao rei. Isso significa que o servo devia ao rei uma enorme quantidade de dinheiro.</w:t>
      </w:r>
    </w:p>
    <w:p>
      <w:pPr/>
      <w:r>
        <w:rPr>
          <w:lang w:val="pt_PT" w:bidi="pt_PT"/>
        </w:rPr>
      </w:r>
      <w:r>
        <w:rPr>
          <w:lang w:val="pt_PT" w:bidi="pt_PT"/>
        </w:rPr>
        <w:t>Pare e mostre para sua equipe uma imagem de um talento.</w:t>
      </w:r>
    </w:p>
    <w:p>
      <w:pPr/>
      <w:r>
        <w:rPr>
          <w:lang w:val="pt_PT" w:bidi="pt_PT"/>
        </w:rPr>
      </w:r>
      <w:r>
        <w:rPr>
          <w:lang w:val="pt_PT" w:bidi="pt_PT"/>
        </w:rPr>
        <w:t>O rei ordena que seus funcionários vendam o servo, bem como sua esposa, filhos e posses para receber o pagamento pela dívida. Sob a lei judaica, uma pessoa apenas poderia vender um homem se ele roubasse algo, e sua esposa não poderia ser vendida, então Jesus está usando um exemplo de uma cultura não judaica. A dívida do servo é tão grande que, mesmo que o rei vendesse o servo, sua família e suas posses, o rei ainda não receberia dinheiro suficiente da venda para coletar o que o servo devia a ele.</w:t>
      </w:r>
    </w:p>
    <w:p>
      <w:pPr/>
      <w:r>
        <w:rPr>
          <w:lang w:val="pt_PT" w:bidi="pt_PT"/>
        </w:rPr>
      </w:r>
      <w:r>
        <w:rPr>
          <w:lang w:val="pt_PT" w:bidi="pt_PT"/>
        </w:rPr>
        <w:t>Pare e discuta com sua equipe: como sua cultura descreve uma situação onde uma pessoa dá dinheiro a outra pessoa esperando que essa pessoa a pague de volta mais tarde? Qual é a punição típica em sua cultura quando uma pessoa não pode pagar uma dívida que ela deve?</w:t>
      </w:r>
    </w:p>
    <w:p>
      <w:pPr/>
      <w:r>
        <w:rPr>
          <w:lang w:val="pt_PT" w:bidi="pt_PT"/>
        </w:rPr>
      </w:r>
      <w:r>
        <w:rPr>
          <w:lang w:val="pt_PT" w:bidi="pt_PT"/>
        </w:rPr>
        <w:t>O servo se curva na frente do rei, implorando a ele para lhe dar mais tempo para pagar a dívida. Todos que ouvissem saberiam que era ridículo o servo dizer ao rei que ele poderia pagar de volta tudo o que ele devia. Os pecados das pessoas são como a dívida do servo; elas são tão grandes que não há como ganhar o perdão de Deus, não importa o quão duro tenham tentado. Na história de Jesus, o rei não apenas dá ao servo mais tempo, ele perdoa inteiramente a dívida porque ele sente pena de seu servo, ou tem compaixão por ele.</w:t>
      </w:r>
    </w:p>
    <w:p>
      <w:pPr/>
      <w:r>
        <w:rPr>
          <w:lang w:val="pt_PT" w:bidi="pt_PT"/>
        </w:rPr>
      </w:r>
      <w:r>
        <w:rPr>
          <w:lang w:val="pt_PT" w:bidi="pt_PT"/>
        </w:rPr>
        <w:t>Pare e discuta em equipe: como as pessoas em sua cultura responderiam se um líder importante escolhesse perdoar uma grande dívida?</w:t>
      </w:r>
    </w:p>
    <w:p>
      <w:pPr/>
      <w:r>
        <w:rPr>
          <w:lang w:val="pt_PT" w:bidi="pt_PT"/>
        </w:rPr>
      </w:r>
      <w:r>
        <w:rPr>
          <w:lang w:val="pt_PT" w:bidi="pt_PT"/>
        </w:rPr>
        <w:t>O cenário da história de Jesus muda aqui para a área onde os servos se reúnem. O servo perdoado pelo rei procura e encontra um colega servo que lhe deve cem denários. Denários é mais do que um denário. Cem denários valeriam cerca de três ou quatro meses de salários, uma grande quantia, mas ainda muito pequena em comparação com o que o primeiro servo deve ao rei. Em vez de ser generoso, o servo que acabou de ser perdoado agarra seu colega servo pela garganta e começa a sufocá-lo e exigir que ele pague sua dívida. O colega servo usa quase as mesmas palavras que o servo perdoado usou para implorar por misericórdia, mas ele não demonstra misericórdia. Em vez disso, ele o leva para a prisão. Isso estava dentro dos seus direitos, mas o rei não exigiu seus direitos com o primeiro servo, e então o primeiro servo não deveria ter exigido seus direitos com o segundo servo. A história de Jesus mostra aos discípulos que eles não deveriam exigir seus direitos. Deus não exigiu seus direitos, mas, em vez disso, foi extremamente generoso. Ele quer que seus filhos sejam generosos como ele.</w:t>
      </w:r>
    </w:p>
    <w:p>
      <w:pPr/>
      <w:r>
        <w:rPr>
          <w:lang w:val="pt_PT" w:bidi="pt_PT"/>
        </w:rPr>
      </w:r>
      <w:r>
        <w:rPr>
          <w:lang w:val="pt_PT" w:bidi="pt_PT"/>
        </w:rPr>
        <w:t>Pare e discuta em equipe como as pessoas em sua cultura responderiam a alguém que tivesse uma grande dívida perdoada, mas se recusasse a perdoar uma dívida menor contra ele.</w:t>
      </w:r>
    </w:p>
    <w:p>
      <w:pPr/>
      <w:r>
        <w:rPr>
          <w:lang w:val="pt_PT" w:bidi="pt_PT"/>
        </w:rPr>
      </w:r>
      <w:r>
        <w:rPr>
          <w:lang w:val="pt_PT" w:bidi="pt_PT"/>
        </w:rPr>
        <w:t>Mostre para sua equipe uma imagem de uma prisão na região ao redor de Israel no tempo de Jesus.</w:t>
      </w:r>
    </w:p>
    <w:p>
      <w:pPr/>
      <w:r>
        <w:rPr>
          <w:lang w:val="pt_PT" w:bidi="pt_PT"/>
        </w:rPr>
      </w:r>
      <w:r>
        <w:rPr>
          <w:lang w:val="pt_PT" w:bidi="pt_PT"/>
        </w:rPr>
        <w:t>Quando os outros servos dizem ao rei o que aconteceu, o rei fica zangado. Como o primeiro servo não foi misericordioso e exigiu seus direitos, o rei remove sua misericórdia e exige seus direitos do primeiro servo. Agora, em vez de simplesmente vender o servo, o rei o entrega aos carcereiros para ser torturado até que ele possa pagar sua dívida. Essa é a mesma punição que o primeiro servo havia dado a seu colega servo, mas ele não tem esperança de pagar de volta sua dívida, então sua punição será sem fim.</w:t>
      </w:r>
    </w:p>
    <w:p>
      <w:pPr/>
      <w:r>
        <w:rPr>
          <w:lang w:val="pt_PT" w:bidi="pt_PT"/>
        </w:rPr>
      </w:r>
      <w:r>
        <w:rPr>
          <w:lang w:val="pt_PT" w:bidi="pt_PT"/>
        </w:rPr>
        <w:t>Jesus termina dizendo a seus discípulos que é assim que seu Pai celestial os tratará se eles não perdoarem seus irmãos generosamente com todo o coração, ou sincera e completamente.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Pedro pergunta a Jesus quantas vezes ele deve perdoar um irmão que peca contra ele. Ele sugere até sete vezes. Jesus diz a ele que não, ele deve perdoar seu irmão setenta e sete vezes ou setenta vezes sete. Os outros discípulos provavelmente estão ouvindo também.</w:t>
      </w:r>
    </w:p>
    <w:p>
      <w:pPr/>
      <w:r>
        <w:rPr>
          <w:lang w:val="pt_PT" w:bidi="pt_PT"/>
        </w:rPr>
      </w:r>
      <w:r>
        <w:rPr>
          <w:b/>
          <w:lang w:val="pt_PT" w:bidi="pt_PT"/>
        </w:rPr>
        <w:t>Segunda cena:</w:t>
      </w:r>
      <w:r>
        <w:rPr>
          <w:lang w:val="pt_PT" w:bidi="pt_PT"/>
        </w:rPr>
        <w:t xml:space="preserve"> Jesus ilustra sua resposta com uma história. Ele diz que sua história mostra como é o reino de Deus. Ele conta sobre um servo que devia a um rei mais dinheiro do que ele poderia pagar em toda a sua vida, então ele implora ao rei para lhe dar mais tempo para pagar. Em vez disso, o rei perdoa generosamente toda a dívida.</w:t>
      </w:r>
    </w:p>
    <w:p>
      <w:pPr/>
      <w:r>
        <w:rPr>
          <w:lang w:val="pt_PT" w:bidi="pt_PT"/>
        </w:rPr>
      </w:r>
      <w:r>
        <w:rPr>
          <w:b/>
          <w:lang w:val="pt_PT" w:bidi="pt_PT"/>
        </w:rPr>
        <w:t>Terceira cena:</w:t>
      </w:r>
      <w:r>
        <w:rPr>
          <w:lang w:val="pt_PT" w:bidi="pt_PT"/>
        </w:rPr>
        <w:t xml:space="preserve"> então o servo encontra um colega servo que deve a ele uma quantidade muito, muito menor de dinheiro. Esse servo implora por misericórdia, mas o servo perdoado se recusa a mostrar misericórdia e o faz jogarem na prisão. Quando os outros servos dizem ao rei o que aconteceu, o rei muda de ideia e envia o primeiro servo para a prisão para ser torturado até que ele possa pagar sua dívida, o que significa que ele será torturado pelo resto de sua vida porque sua dívida é grande demais para ele pagar.</w:t>
      </w:r>
    </w:p>
    <w:p>
      <w:pPr/>
      <w:r>
        <w:rPr>
          <w:lang w:val="pt_PT" w:bidi="pt_PT"/>
        </w:rPr>
      </w:r>
      <w:r>
        <w:rPr>
          <w:b/>
          <w:lang w:val="pt_PT" w:bidi="pt_PT"/>
        </w:rPr>
        <w:t>Quarta cena:</w:t>
      </w:r>
      <w:r>
        <w:rPr>
          <w:lang w:val="pt_PT" w:bidi="pt_PT"/>
        </w:rPr>
        <w:t xml:space="preserve"> Jesus termina dizendo a seus discípulos que Deus os tratará da mesma maneira que o rei tratou o primeiro servo se eles se recusarem a perdoar seus irmãos quando eles tiverem sido perdoados tão generosamente por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Muitos discípulos ou apenas Pedro</w:t>
      </w:r>
    </w:p>
    <w:p>
      <w:pPr>
        <w:pStyle w:val="ListBullet"/>
        <w:spacing w:line="240" w:lineRule="auto"/>
        <w:ind w:left="720"/>
      </w:pPr>
      <w:r>
        <w:rPr>
          <w:lang w:val="pt_PT" w:bidi="pt_PT"/>
        </w:rPr>
      </w:r>
      <w:r>
        <w:rPr>
          <w:lang w:val="pt_PT" w:bidi="pt_PT"/>
        </w:rPr>
        <w:t>Um rei</w:t>
      </w:r>
    </w:p>
    <w:p>
      <w:pPr>
        <w:pStyle w:val="ListBullet"/>
        <w:spacing w:line="240" w:lineRule="auto"/>
        <w:ind w:left="720"/>
      </w:pPr>
      <w:r>
        <w:rPr>
          <w:lang w:val="pt_PT" w:bidi="pt_PT"/>
        </w:rPr>
      </w:r>
      <w:r>
        <w:rPr>
          <w:lang w:val="pt_PT" w:bidi="pt_PT"/>
        </w:rPr>
        <w:t>2 servos</w:t>
      </w:r>
    </w:p>
    <w:p>
      <w:pPr>
        <w:pStyle w:val="ListBullet"/>
        <w:spacing w:line="240" w:lineRule="auto"/>
        <w:ind w:left="720"/>
      </w:pPr>
      <w:r>
        <w:rPr>
          <w:lang w:val="pt_PT" w:bidi="pt_PT"/>
        </w:rPr>
      </w:r>
      <w:r>
        <w:rPr>
          <w:lang w:val="pt_PT" w:bidi="pt_PT"/>
        </w:rPr>
        <w:t>Um grupo de outros servos</w:t>
      </w:r>
    </w:p>
    <w:p>
      <w:pPr>
        <w:pStyle w:val="ListBullet"/>
        <w:spacing w:line="240" w:lineRule="auto"/>
        <w:ind w:left="720"/>
      </w:pPr>
      <w:r>
        <w:rPr>
          <w:lang w:val="pt_PT" w:bidi="pt_PT"/>
        </w:rPr>
      </w:r>
      <w:r>
        <w:rPr>
          <w:lang w:val="pt_PT" w:bidi="pt_PT"/>
        </w:rPr>
        <w:t>2 ou mais carcereiros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acontece depois da história anterior, mas não está claro se ela acontece imediatamente depois ou se algum tempo passou. Provavelmente ainda está em Cafarnaum. Pedro pergunta a Jesus quantas vezes ele deve perdoar seu irmão que peca contra ele repetidamente. Não está claro aqui se os outros discípulos estão com Pedro e Jesus ou não.</w:t>
      </w:r>
    </w:p>
    <w:p>
      <w:pPr/>
      <w:r>
        <w:rPr>
          <w:lang w:val="pt_PT" w:bidi="pt_PT"/>
        </w:rPr>
      </w:r>
      <w:r>
        <w:rPr>
          <w:lang w:val="pt_PT" w:bidi="pt_PT"/>
        </w:rPr>
        <w:t>Pedro pergunta se ele deve perdoar seu irmão sete vezes, porque isso parece uma quantidade generosa. Jesus responde a ele que não, ele não deve perdoar sete vezes, mas setenta e sete vezes ou setenta vezes sete (490 vezes). Ele quer dizer que Pedro deve continuar perdoando repetidamente, não importa quantas vezes seu irmão pecar contra ele.</w:t>
      </w:r>
    </w:p>
    <w:p>
      <w:pPr/>
      <w:r>
        <w:rPr>
          <w:lang w:val="pt_PT" w:bidi="pt_PT"/>
        </w:rPr>
      </w:r>
      <w:r>
        <w:rPr>
          <w:lang w:val="pt_PT" w:bidi="pt_PT"/>
        </w:rPr>
        <w:t>Jesus então compartilha uma história para explicar sua resposta. Ele diz que a história mostra como é o reino de Deus. O cenário não muda, mas pode ajudar encenar a história que Jesus conta.</w:t>
      </w:r>
    </w:p>
    <w:p>
      <w:pPr/>
      <w:r>
        <w:rPr>
          <w:lang w:val="pt_PT" w:bidi="pt_PT"/>
        </w:rPr>
      </w:r>
      <w:r>
        <w:rPr>
          <w:lang w:val="pt_PT" w:bidi="pt_PT"/>
        </w:rPr>
        <w:t>Jesus diz que havia um rei que estava verificando quanto dinheiro seus servos deviam a ele. O rei estava provavelmente sentado em seu trono em sua sala do trono com assistentes ao seu redor. Alguns dos assistentes trazem um homem que deve ao rei mais dinheiro do que ele poderia pagar em toda a sua vida. O rei diz a seus assistentes para vender o homem, sua esposa, filhos e todas as suas posses para obter parte de sua dívida de volta, mesmo que vendê-los não seja suficiente para obter todo o dinheiro de volta. O versículo diz que o servo “caiu” de joelhos, mas ele não caiu por acidente. O servo se ajoelha em humildade na frente do rei e implora a ele para dar a ele mais tempo e ele pagará tudo o que deve ao rei, mesmo que todos saibam que ele não pode pagar tanto dinheiro. O rei tem pena do servo e, em vez de apenas dar ao servo mais tempo, ele perdoa a enorme dívida e deixa o servo ser livre.</w:t>
      </w:r>
    </w:p>
    <w:p>
      <w:pPr/>
      <w:r>
        <w:rPr>
          <w:lang w:val="pt_PT" w:bidi="pt_PT"/>
        </w:rPr>
      </w:r>
      <w:r>
        <w:rPr>
          <w:lang w:val="pt_PT" w:bidi="pt_PT"/>
        </w:rPr>
        <w:t>Então o servo deixa a sala do trono do rei, procura e encontra seu colega servo que deve a ele uma dívida muito menor. Ele o agarra pela garganta e diz a ele para pagar tudo que deve a ele. Novamente é dito que o servo “caiu” de joelhos, mas ele não caiu por acidente. O colega servo se ajoelha em humildade e implora por misericórdia usando quase as mesmas palavras que o primeiro servo usou com o rei. Mas o servo perdoado se recusa a mostrar misericórdia. Em vez disso, ele leva seu colega servo para a prisão. Provavelmente havia outros servos assistindo enquanto isso aconteceu.</w:t>
      </w:r>
    </w:p>
    <w:p>
      <w:pPr/>
      <w:r>
        <w:rPr>
          <w:lang w:val="pt_PT" w:bidi="pt_PT"/>
        </w:rPr>
      </w:r>
      <w:r>
        <w:rPr>
          <w:lang w:val="pt_PT" w:bidi="pt_PT"/>
        </w:rPr>
        <w:t>Vocês podem desejar mostrar à sua equipe uma imagem de um homem se curvando diante de outro homem em humildade.</w:t>
      </w:r>
    </w:p>
    <w:p>
      <w:pPr/>
      <w:r>
        <w:rPr>
          <w:lang w:val="pt_PT" w:bidi="pt_PT"/>
        </w:rPr>
      </w:r>
      <w:r>
        <w:rPr>
          <w:lang w:val="pt_PT" w:bidi="pt_PT"/>
        </w:rPr>
        <w:t>Os outros servos, que viram o que aconteceu ou ouviram sobre isso, vão até o rei e dizem a ele o que aconteceu. O rei fica muito zangado e o primeiro servo é trazido a ele. Ele o chama de servo perverso e pergunta: “Você não deveria ter misericórdia de seu colega servo, assim como eu tive misericórdia de você?”. Ele presume que a resposta para sua pergunta é óbvia para o servo. O servo deveria saber que deve ter misericórdia de seu colega servo, assim como ele recebeu misericórdia do rei.</w:t>
      </w:r>
    </w:p>
    <w:p>
      <w:pPr/>
      <w:r>
        <w:rPr>
          <w:lang w:val="pt_PT" w:bidi="pt_PT"/>
        </w:rPr>
      </w:r>
      <w:r>
        <w:rPr>
          <w:lang w:val="pt_PT" w:bidi="pt_PT"/>
        </w:rPr>
        <w:t>Então Jesus diz a Pedro que seu Pai Celestial tratará os seguidores de Jesus da mesma maneira que o rei tratou o primeiro servo se eles se recusarem a perdoar plenamente os pecados de seus irmãos.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Muitos discípulos ou apenas Pedro</w:t>
      </w:r>
    </w:p>
    <w:p>
      <w:pPr>
        <w:pStyle w:val="ListBullet"/>
        <w:spacing w:line="240" w:lineRule="auto"/>
        <w:ind w:left="720"/>
      </w:pPr>
      <w:r>
        <w:rPr>
          <w:lang w:val="pt_PT" w:bidi="pt_PT"/>
        </w:rPr>
      </w:r>
      <w:r>
        <w:rPr>
          <w:lang w:val="pt_PT" w:bidi="pt_PT"/>
        </w:rPr>
        <w:t>Um rei</w:t>
      </w:r>
    </w:p>
    <w:p>
      <w:pPr>
        <w:pStyle w:val="ListBullet"/>
        <w:spacing w:line="240" w:lineRule="auto"/>
        <w:ind w:left="720"/>
      </w:pPr>
      <w:r>
        <w:rPr>
          <w:lang w:val="pt_PT" w:bidi="pt_PT"/>
        </w:rPr>
      </w:r>
      <w:r>
        <w:rPr>
          <w:lang w:val="pt_PT" w:bidi="pt_PT"/>
        </w:rPr>
        <w:t>2 servos</w:t>
      </w:r>
    </w:p>
    <w:p>
      <w:pPr>
        <w:pStyle w:val="ListBullet"/>
        <w:spacing w:line="240" w:lineRule="auto"/>
        <w:ind w:left="720"/>
      </w:pPr>
      <w:r>
        <w:rPr>
          <w:lang w:val="pt_PT" w:bidi="pt_PT"/>
        </w:rPr>
      </w:r>
      <w:r>
        <w:rPr>
          <w:lang w:val="pt_PT" w:bidi="pt_PT"/>
        </w:rPr>
        <w:t>Um grupo de outros servos</w:t>
      </w:r>
    </w:p>
    <w:p>
      <w:pPr>
        <w:pStyle w:val="ListBullet"/>
        <w:spacing w:line="240" w:lineRule="auto"/>
        <w:ind w:left="720"/>
      </w:pPr>
      <w:r>
        <w:rPr>
          <w:lang w:val="pt_PT" w:bidi="pt_PT"/>
        </w:rPr>
      </w:r>
      <w:r>
        <w:rPr>
          <w:lang w:val="pt_PT" w:bidi="pt_PT"/>
        </w:rPr>
        <w:t>2 ou mais carcereiros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Pedro vem a Jesus e pergunta a ele: “Senhor, quantas vezes meu irmão pecará contra mim, e eu o perdoarei? Até sete vezes?”. e Jesus responde: “Não digo a vocês sete vezes, mas setenta e sete vezes”.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“Sei que Pedro pensa que está sendo generoso ao sugerir sete vezes, mas esse é um número tão pequeno em comparação com quantas vezes meus seguidores devem perdoar uns aos outros” ou “Sei que Pedro ficará surpreso com minha resposta a essa pergunta. Quero que ele e todos os meus seguidores saibam o quão generosos eles devem ser em perdoar aqueles que pecam contra eles”.</w:t>
      </w:r>
    </w:p>
    <w:p>
      <w:pPr>
        <w:pStyle w:val="ListBullet"/>
        <w:spacing w:line="240" w:lineRule="auto"/>
        <w:ind w:left="720"/>
      </w:pPr>
      <w:r>
        <w:rPr>
          <w:lang w:val="pt_PT" w:bidi="pt_PT"/>
        </w:rPr>
      </w:r>
      <w:r>
        <w:rPr>
          <w:lang w:val="pt_PT" w:bidi="pt_PT"/>
        </w:rPr>
        <w:t>Pergunte ao ator que está interpretando Pedro: “Como você está se sentindo?”. Você pode ouvir coisas como: “Jesus está realmente falando sério que devo perdoar tantas vezes? Isso parece impossível!”. ou “Soa como se Jesus estivesse dizendo que devo continuar perdoando cada vez que meu irmão pecar contra mim. Isso será tão difícil!”. ou “Por que devo perdoar o meu irmão tantas vezes?”.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rei está em seu trono em sua sala do trono quando seus servos trazem a ele outro servo que lhe deve dez mil talentos.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rei: “Como você está se sentindo?”. Você pode ouvir algo como: “Esse servo nunca será capaz de me pagar de volta, mas pelo menos posso obter um pouco de meu dinheiro se eu o vender com sua família e tudo o que ele possui”.</w:t>
      </w:r>
    </w:p>
    <w:p>
      <w:pPr>
        <w:pStyle w:val="ListBullet"/>
        <w:spacing w:line="240" w:lineRule="auto"/>
        <w:ind w:left="720"/>
      </w:pPr>
      <w:r>
        <w:rPr>
          <w:lang w:val="pt_PT" w:bidi="pt_PT"/>
        </w:rPr>
      </w:r>
      <w:r>
        <w:rPr>
          <w:lang w:val="pt_PT" w:bidi="pt_PT"/>
        </w:rPr>
        <w:t>Pergunte ao ator que interpreta o servo: “Como você está se sentindo?”. Você pode ouvir algo como: “Mereço ser vendido, porque não há como eu devolver esse dinheiro, mas talvez se eu prometer ao rei pagar tudo de volta, ele tenha misericórdia de mim” ou “Sei que não posso pagar de volta esse dinheiro, mas ainda implorarei ao rei por misericórdia porque essa é minha única esperança de salvar a mim mesmo e minha família de sermos vendidos”.</w:t>
      </w:r>
    </w:p>
    <w:p>
      <w:pPr>
        <w:pStyle w:val="ListBullet"/>
        <w:spacing w:line="240" w:lineRule="auto"/>
        <w:ind w:left="720"/>
      </w:pPr>
      <w:r>
        <w:rPr>
          <w:lang w:val="pt_PT" w:bidi="pt_PT"/>
        </w:rPr>
      </w:r>
      <w:r>
        <w:rPr>
          <w:lang w:val="pt_PT" w:bidi="pt_PT"/>
        </w:rPr>
        <w:t>Pergunte ao ator que está interpretando Pedro: “Como você está se sentindo?”. Você pode ouvir algo como: “Essa é uma quantidade inacreditável de dinheiro! Não há como o servo pagar ao rei” ou “Por que o servo está pedindo ao rei mais tempo para que ele possa pagar de volta todo o dinheiro? Não há como ele pagar esse dinheiro, mesmo que ele trabalhe pelo resto de sua vida!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rei tem pena do servo e perdoa toda a sua dívida.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servo: “Como você está se sentindo?”. Você pode ouvir algo como: “Estou tão aliviado e grato pelo rei ter perdoado minha enorme dívida que não pude pagar!”. ou “Sou tão grato por minha esposa, filhos e eu não sermos vendidos! O rei tinha todo o direito de nos vender, mas ele teve misericórdia de mim!</w:t>
      </w:r>
    </w:p>
    <w:p>
      <w:pPr>
        <w:pStyle w:val="ListBullet"/>
        <w:spacing w:line="240" w:lineRule="auto"/>
        <w:ind w:left="720"/>
      </w:pPr>
      <w:r>
        <w:rPr>
          <w:lang w:val="pt_PT" w:bidi="pt_PT"/>
        </w:rPr>
      </w:r>
      <w:r>
        <w:rPr>
          <w:lang w:val="pt_PT" w:bidi="pt_PT"/>
        </w:rPr>
        <w:t>Pergunte ao ator que está interpretando Pedro: “Como você está se sentindo?”. Você pode ouvir algo como: “Não posso acreditar que o rei perdoou completamente essa enorme dívida!”. ou “Esse servo recebeu tanta misericórdia do rei; estou surpreso!”.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primeiro servo vai e encontra seu colega servo que lhe deve cem denários e o agarra pela garganta e exige que ele pague o que ele deve.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primeiro servo: “Como você está se sentindo?”. Você pode ouvir algo como: “Esse servo me deve o salário de muitos meses. Estou tão zangado com ele por não me pagar!”. ou “Esse homem me deve dinheiro que pertence a mim. Ele deve me pagar de volta agora!”.</w:t>
      </w:r>
    </w:p>
    <w:p>
      <w:pPr>
        <w:pStyle w:val="ListBullet"/>
        <w:spacing w:line="240" w:lineRule="auto"/>
        <w:ind w:left="720"/>
      </w:pPr>
      <w:r>
        <w:rPr>
          <w:lang w:val="pt_PT" w:bidi="pt_PT"/>
        </w:rPr>
      </w:r>
      <w:r>
        <w:rPr>
          <w:lang w:val="pt_PT" w:bidi="pt_PT"/>
        </w:rPr>
        <w:t>Pergunte a um ator que interpreta os outros servos que estão por perto: “Como você está se sentindo?”. Você pode ouvir algo como: “Não posso acreditar que esse servo está exigindo que seja paga sua dívida quando ele acabou de ser perdoado de uma dívida muito maior do que essa!”. ou “Como esse servo pode ser tão mesquinho quando o rei foi tão generoso com ele?”.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segundo servo se ajoelha diante do primeiro servo em humildade e implora por mais tempo para pagar sua dívida, usando quase as mesmas palavras que o primeiro servo usou quando ele implorou ao rei por mais tempo.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primeiro servo: “Como você está se sentindo?”. Você pode ouvir algo como: “Já esperei tempo suficiente por meu dinheiro, por que devo esperar por mais tempo?”. ou “Não quero esperar por meu dinheiro e não tenho que esperar! É meu direito ser pago agora”.</w:t>
      </w:r>
    </w:p>
    <w:p>
      <w:pPr>
        <w:pStyle w:val="ListBullet"/>
        <w:spacing w:line="240" w:lineRule="auto"/>
        <w:ind w:left="720"/>
      </w:pPr>
      <w:r>
        <w:rPr>
          <w:lang w:val="pt_PT" w:bidi="pt_PT"/>
        </w:rPr>
      </w:r>
      <w:r>
        <w:rPr>
          <w:lang w:val="pt_PT" w:bidi="pt_PT"/>
        </w:rPr>
        <w:t>Pergunte a um ator que interpreta um dos outros servos assistindo: “Como você está se sentindo?”. Você pode ouvir algo como: “Talvez o primeiro servo tenha misericórdia do segundo servo visto que ele implorou por misericórdia da mesma maneira apenas um instante atrás” ou “Talvez agora o primeiro servo tenha pena e perceba que ele deve ter misericórdia como o rei teve misericórdia dele”.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primeiro servo se recusa a ter misericórdia e, em vez disso, leva o segundo servo para a prisão.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ator que interpreta um dos outros servos assistindo: “Como você está se sentindo?”. Você pode ouvir algo como: “Não posso acreditar que o primeiro servo se recusou a mostrar misericórdia quando ele acabou de receber tanta misericórdia pelo rei!”. ou “Estou tão chateado por meu colega servo que acabou de ser enviado para a prisão. O primeiro servo deveria ter perdoado sua dívida assim como sua própria dívida foi perdoada!”. ou “Estou tão chocado! Pensei que o primeiro servo certamente mostraria misericórdia depois de receber tão grande misericórdia do rei!”.</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outros servos dizem ao rei o que aconteceu e ele traz o primeiro servo até ele. Ele o chama de servo perverso e lembra a ele que ele teve pena dele quando ele implorou por misericórdia. Ele pergunta a ele: “Você não deveria ter misericórdia de seu colega servo, assim como eu tive misericórdia de você?”.</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rei: “Como você está se sentindo?”. Você pode ouvir algo como: “Não posso acreditar que meu servo foi tão duro com seu colega servo quando eu fui tão generoso com ele!”. ou “Claramente, meu servo não é grato por minha misericórdia, então a removerei e darei a ele o que ele merece!”. ou “Como meu servo não parece amar a misericórdia, não mostrarei a ele misericórdia. Ele queria justiça de seu colega servo, então darei também a ele justiça e ele finalmente perceberá o quão grande era a dívida que eu estava disposto a perdoar, mas será tarde demais”.</w:t>
      </w:r>
    </w:p>
    <w:p>
      <w:pPr>
        <w:pStyle w:val="ListBullet"/>
        <w:spacing w:line="240" w:lineRule="auto"/>
        <w:ind w:left="720"/>
      </w:pPr>
      <w:r>
        <w:rPr>
          <w:lang w:val="pt_PT" w:bidi="pt_PT"/>
        </w:rPr>
      </w:r>
      <w:r>
        <w:rPr>
          <w:lang w:val="pt_PT" w:bidi="pt_PT"/>
        </w:rPr>
        <w:t>Pergunte ao ator que está interpretando Pedro: “Como você está se sentindo?”. Você pode ouvir algo como: “Posso entender a raiva do rei” ou “Não gostaria de ser esse servo mesquinho!”.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 Pedro que é assim que seu Pai Celestial tratará qualquer um de seus seguidores que não estiver disposto a perdoar os pecados de seus irmãos sinceramente de seus corações.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Pedro: “Como você está se sentindo?”. Você pode ouvir algo como: “Não havia pensado dessa maneira antes, mas agora vejo que os pecados de meus irmãos contra mim são tão pequenos em comparação com meus pecados contra Deus” ou “Essa história realmente me ajuda a estar disposto a perdoar os pecados de meus irmãos. Posso ver que o servo mesquinho era tolo, e não quero ser como ele” ou “Não quero enfrentar a ira de Deus como esse servo enfrentou a ira do rei. Perdoarei os pecados de meus irmãos de coração como Jesus ordenou”.</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Pedro diz: “</w:t>
      </w:r>
      <w:r>
        <w:rPr>
          <w:b/>
          <w:lang w:val="pt_PT" w:bidi="pt_PT"/>
        </w:rPr>
        <w:t>Senhor</w:t>
      </w:r>
      <w:r>
        <w:rPr>
          <w:lang w:val="pt_PT" w:bidi="pt_PT"/>
        </w:rPr>
        <w:t xml:space="preserve">, quantas vezes meu </w:t>
      </w:r>
      <w:r>
        <w:rPr>
          <w:b/>
          <w:lang w:val="pt_PT" w:bidi="pt_PT"/>
        </w:rPr>
        <w:t>irmão</w:t>
      </w:r>
      <w:r>
        <w:rPr>
          <w:lang w:val="pt_PT" w:bidi="pt_PT"/>
        </w:rPr>
        <w:t xml:space="preserve"> pecará contra mim e eu o </w:t>
      </w:r>
      <w:r>
        <w:rPr>
          <w:b/>
          <w:lang w:val="pt_PT" w:bidi="pt_PT"/>
        </w:rPr>
        <w:t>perdoarei</w:t>
      </w:r>
      <w:r>
        <w:rPr>
          <w:lang w:val="pt_PT" w:bidi="pt_PT"/>
        </w:rPr>
        <w:t>?"</w:t>
      </w:r>
    </w:p>
    <w:p>
      <w:pPr/>
      <w:r>
        <w:rPr>
          <w:lang w:val="pt_PT" w:bidi="pt_PT"/>
        </w:rPr>
      </w:r>
      <w:r>
        <w:rPr>
          <w:lang w:val="pt_PT" w:bidi="pt_PT"/>
        </w:rPr>
        <w:t xml:space="preserve">A palavra </w:t>
      </w:r>
      <w:r>
        <w:rPr>
          <w:b/>
          <w:lang w:val="pt_PT" w:bidi="pt_PT"/>
        </w:rPr>
        <w:t>Senhor</w:t>
      </w:r>
      <w:r>
        <w:rPr>
          <w:lang w:val="pt_PT" w:bidi="pt_PT"/>
        </w:rPr>
        <w:t xml:space="preserve"> aqui significa mestre. Use a mesma palavra aqui que você usou anteriormente quando Senhor queria dizer mestre. </w:t>
      </w:r>
      <w:r>
        <w:rPr>
          <w:b/>
          <w:lang w:val="pt_PT" w:bidi="pt_PT"/>
        </w:rPr>
        <w:t>Senhor</w:t>
      </w:r>
      <w:r>
        <w:rPr>
          <w:lang w:val="pt_PT" w:bidi="pt_PT"/>
        </w:rPr>
        <w:t xml:space="preserve"> está no Glossário Mestre.</w:t>
      </w:r>
    </w:p>
    <w:p>
      <w:pPr/>
      <w:r>
        <w:rPr>
          <w:lang w:val="pt_PT" w:bidi="pt_PT"/>
        </w:rPr>
      </w:r>
      <w:r>
        <w:rPr>
          <w:b/>
          <w:lang w:val="pt_PT" w:bidi="pt_PT"/>
        </w:rPr>
        <w:t>Irmão</w:t>
      </w:r>
      <w:r>
        <w:rPr>
          <w:lang w:val="pt_PT" w:bidi="pt_PT"/>
        </w:rPr>
        <w:t xml:space="preserve"> aqui significa um colega crente em Jesus e se refere a um homem ou uma mulher.</w:t>
      </w:r>
    </w:p>
    <w:p>
      <w:pPr/>
      <w:r>
        <w:rPr>
          <w:lang w:val="pt_PT" w:bidi="pt_PT"/>
        </w:rPr>
      </w:r>
      <w:r>
        <w:rPr>
          <w:lang w:val="pt_PT" w:bidi="pt_PT"/>
        </w:rPr>
        <w:t xml:space="preserve">Para entender o que Pedro está pedindo, vocês podem desejar ouvir sobre </w:t>
      </w:r>
      <w:r>
        <w:rPr>
          <w:b/>
          <w:lang w:val="pt_PT" w:bidi="pt_PT"/>
        </w:rPr>
        <w:t>perdão</w:t>
      </w:r>
      <w:r>
        <w:rPr>
          <w:lang w:val="pt_PT" w:bidi="pt_PT"/>
        </w:rPr>
        <w:t xml:space="preserve"> no Glossário Mestre.</w:t>
      </w:r>
    </w:p>
    <w:p>
      <w:pPr/>
      <w:r>
        <w:rPr>
          <w:lang w:val="pt_PT" w:bidi="pt_PT"/>
        </w:rPr>
      </w:r>
      <w:r>
        <w:rPr>
          <w:lang w:val="pt_PT" w:bidi="pt_PT"/>
        </w:rPr>
        <w:t xml:space="preserve">Na história de Jesus, ele fala sobre </w:t>
      </w:r>
      <w:r>
        <w:rPr>
          <w:b/>
          <w:lang w:val="pt_PT" w:bidi="pt_PT"/>
        </w:rPr>
        <w:t>servos</w:t>
      </w:r>
      <w:r>
        <w:rPr>
          <w:lang w:val="pt_PT" w:bidi="pt_PT"/>
        </w:rPr>
        <w:t xml:space="preserve">, mas a palavra que ele usa também pode significar </w:t>
      </w:r>
      <w:r>
        <w:rPr>
          <w:b/>
          <w:lang w:val="pt_PT" w:bidi="pt_PT"/>
        </w:rPr>
        <w:t>escravo</w:t>
      </w:r>
      <w:r>
        <w:rPr>
          <w:lang w:val="pt_PT" w:bidi="pt_PT"/>
        </w:rPr>
        <w:t xml:space="preserve">. Os servos na história são de propriedade do rei, mas alguns, como o primeiro servo, poderiam ter trabalhos importantes para o rei. A palavra </w:t>
      </w:r>
      <w:r>
        <w:rPr>
          <w:b/>
          <w:lang w:val="pt_PT" w:bidi="pt_PT"/>
        </w:rPr>
        <w:t>servo</w:t>
      </w:r>
      <w:r>
        <w:rPr>
          <w:lang w:val="pt_PT" w:bidi="pt_PT"/>
        </w:rPr>
        <w:t xml:space="preserve"> e a palavra </w:t>
      </w:r>
      <w:r>
        <w:rPr>
          <w:b/>
          <w:lang w:val="pt_PT" w:bidi="pt_PT"/>
        </w:rPr>
        <w:t>escravo</w:t>
      </w:r>
      <w:r>
        <w:rPr>
          <w:lang w:val="pt_PT" w:bidi="pt_PT"/>
        </w:rPr>
        <w:t xml:space="preserve"> estão no Glossário Mestre. Como os servos nessa história são de propriedade do rei, vocês podem desejar usar a mesma palavra aqui que usaram anteriormente para escravo.</w:t>
      </w:r>
    </w:p>
    <w:p>
      <w:pPr/>
      <w:r>
        <w:rPr>
          <w:lang w:val="pt_PT" w:bidi="pt_PT"/>
        </w:rPr>
      </w:r>
      <w:r>
        <w:rPr>
          <w:lang w:val="pt_PT" w:bidi="pt_PT"/>
        </w:rPr>
        <w:t xml:space="preserve">O primeiro servo deve ao rei dez mil </w:t>
      </w:r>
      <w:r>
        <w:rPr>
          <w:b/>
          <w:lang w:val="pt_PT" w:bidi="pt_PT"/>
        </w:rPr>
        <w:t>talentos</w:t>
      </w:r>
      <w:r>
        <w:rPr>
          <w:lang w:val="pt_PT" w:bidi="pt_PT"/>
        </w:rPr>
        <w:t>. Um talento era uma medida do peso de ouro ou prata que era trocado como dinheiro. Um talento era o maior peso usado para medir dinheiro no momento dessa história. Valia 20 anos de salário para um trabalhador.</w:t>
      </w:r>
    </w:p>
    <w:p>
      <w:pPr/>
      <w:r>
        <w:rPr>
          <w:lang w:val="pt_PT" w:bidi="pt_PT"/>
        </w:rPr>
      </w:r>
      <w:r>
        <w:rPr>
          <w:lang w:val="pt_PT" w:bidi="pt_PT"/>
        </w:rPr>
        <w:t xml:space="preserve">Na história de Jesus, ambos os servos </w:t>
      </w:r>
      <w:r>
        <w:rPr>
          <w:b/>
          <w:lang w:val="pt_PT" w:bidi="pt_PT"/>
        </w:rPr>
        <w:t>caíram</w:t>
      </w:r>
      <w:r>
        <w:rPr>
          <w:lang w:val="pt_PT" w:bidi="pt_PT"/>
        </w:rPr>
        <w:t xml:space="preserve"> de joelhos, mas isso não significa que eles caíram acidentalmente. Em ambos os casos, os homens se ajoelharam com propósito de mostrar humildade.</w:t>
      </w:r>
    </w:p>
    <w:p>
      <w:pPr/>
      <w:r>
        <w:rPr>
          <w:lang w:val="pt_PT" w:bidi="pt_PT"/>
        </w:rPr>
      </w:r>
      <w:r>
        <w:rPr>
          <w:lang w:val="pt_PT" w:bidi="pt_PT"/>
        </w:rPr>
        <w:t>Vocês podem desejar mostrar à sua equipe uma imagem de um homem se curvando diante de outro homem em humildade.</w:t>
      </w:r>
    </w:p>
    <w:p>
      <w:pPr/>
      <w:r>
        <w:rPr>
          <w:lang w:val="pt_PT" w:bidi="pt_PT"/>
        </w:rPr>
      </w:r>
      <w:r>
        <w:rPr>
          <w:lang w:val="pt_PT" w:bidi="pt_PT"/>
        </w:rPr>
        <w:t xml:space="preserve">O rei perdoa a </w:t>
      </w:r>
      <w:r>
        <w:rPr>
          <w:b/>
          <w:lang w:val="pt_PT" w:bidi="pt_PT"/>
        </w:rPr>
        <w:t>dívida</w:t>
      </w:r>
      <w:r>
        <w:rPr>
          <w:lang w:val="pt_PT" w:bidi="pt_PT"/>
        </w:rPr>
        <w:t xml:space="preserve"> do servo. A palavra para dívida também pode ser traduzida como </w:t>
      </w:r>
      <w:r>
        <w:rPr>
          <w:b/>
          <w:lang w:val="pt_PT" w:bidi="pt_PT"/>
        </w:rPr>
        <w:t>empréstimo</w:t>
      </w:r>
      <w:r>
        <w:rPr>
          <w:lang w:val="pt_PT" w:bidi="pt_PT"/>
        </w:rPr>
        <w:t>. Um empréstimo é dinheiro que uma pessoa dá a outra esperando que essa pessoa o pague de volta mais tarde.</w:t>
      </w:r>
    </w:p>
    <w:p>
      <w:pPr/>
      <w:r>
        <w:rPr>
          <w:lang w:val="pt_PT" w:bidi="pt_PT"/>
        </w:rPr>
      </w:r>
      <w:r>
        <w:rPr>
          <w:b/>
          <w:lang w:val="pt_PT" w:bidi="pt_PT"/>
        </w:rPr>
        <w:t>Denários</w:t>
      </w:r>
      <w:r>
        <w:rPr>
          <w:lang w:val="pt_PT" w:bidi="pt_PT"/>
        </w:rPr>
        <w:t xml:space="preserve"> significa mais do que um </w:t>
      </w:r>
      <w:r>
        <w:rPr>
          <w:b/>
          <w:lang w:val="pt_PT" w:bidi="pt_PT"/>
        </w:rPr>
        <w:t>denário</w:t>
      </w:r>
      <w:r>
        <w:rPr>
          <w:lang w:val="pt_PT" w:bidi="pt_PT"/>
        </w:rPr>
        <w:t xml:space="preserve">, que era uma moeda romana no momento dessa história. Um denário era o salário típico dado a um homem por um dia de trabalho. </w:t>
      </w:r>
      <w:r>
        <w:rPr>
          <w:b/>
          <w:lang w:val="pt_PT" w:bidi="pt_PT"/>
        </w:rPr>
        <w:t>Denário</w:t>
      </w:r>
      <w:r>
        <w:rPr>
          <w:lang w:val="pt_PT" w:bidi="pt_PT"/>
        </w:rPr>
        <w:t xml:space="preserve"> está no Glossário Mestre.</w:t>
      </w:r>
    </w:p>
    <w:p>
      <w:pPr/>
      <w:r>
        <w:rPr>
          <w:lang w:val="pt_PT" w:bidi="pt_PT"/>
        </w:rPr>
      </w:r>
      <w:r>
        <w:rPr>
          <w:lang w:val="pt_PT" w:bidi="pt_PT"/>
        </w:rPr>
        <w:t>Vocês podem desejar mostrar à sua equipe uma imagem de um denário.</w:t>
      </w:r>
    </w:p>
    <w:p>
      <w:pPr/>
      <w:r>
        <w:rPr>
          <w:lang w:val="pt_PT" w:bidi="pt_PT"/>
        </w:rPr>
      </w:r>
      <w:r>
        <w:rPr>
          <w:lang w:val="pt_PT" w:bidi="pt_PT"/>
        </w:rPr>
        <w:t xml:space="preserve">O rei chama o primeiro servo de </w:t>
      </w:r>
      <w:r>
        <w:rPr>
          <w:b/>
          <w:lang w:val="pt_PT" w:bidi="pt_PT"/>
        </w:rPr>
        <w:t>perverso</w:t>
      </w:r>
      <w:r>
        <w:rPr>
          <w:lang w:val="pt_PT" w:bidi="pt_PT"/>
        </w:rPr>
        <w:t xml:space="preserve">. Perversidade é quando alguém faz algo prejudicial contra outra pessoa intencionalmente. </w:t>
      </w:r>
      <w:r>
        <w:rPr>
          <w:b/>
          <w:lang w:val="pt_PT" w:bidi="pt_PT"/>
        </w:rPr>
        <w:t>Perversidade</w:t>
      </w:r>
      <w:r>
        <w:rPr>
          <w:lang w:val="pt_PT" w:bidi="pt_PT"/>
        </w:rPr>
        <w:t xml:space="preserve"> está no Glossário Mestre. A palavra perverso descreve uma pessoa que faz coisas perversas.</w:t>
      </w:r>
    </w:p>
    <w:p>
      <w:pPr/>
      <w:r>
        <w:rPr>
          <w:lang w:val="pt_PT" w:bidi="pt_PT"/>
        </w:rPr>
      </w:r>
      <w:r>
        <w:rPr>
          <w:lang w:val="pt_PT" w:bidi="pt_PT"/>
        </w:rPr>
        <w:t xml:space="preserve">O rei pergunta ao primeiro servo: “Você não deveria ter </w:t>
      </w:r>
      <w:r>
        <w:rPr>
          <w:b/>
          <w:lang w:val="pt_PT" w:bidi="pt_PT"/>
        </w:rPr>
        <w:t>misericórdia</w:t>
      </w:r>
      <w:r>
        <w:rPr>
          <w:lang w:val="pt_PT" w:bidi="pt_PT"/>
        </w:rPr>
        <w:t xml:space="preserve"> de seu colega servo, assim como eu tive misericórdia de você?” A palavra </w:t>
      </w:r>
      <w:r>
        <w:rPr>
          <w:b/>
          <w:lang w:val="pt_PT" w:bidi="pt_PT"/>
        </w:rPr>
        <w:t>misericórdia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19:1–12</w:t>
      </w:r>
      <w:r>
        <w:rPr>
          <w:lang w:val="pt_PT" w:bidi="pt_PT"/>
        </w:rPr>
      </w:r>
    </w:p>
    <w:p>
      <w:pPr>
        <w:pStyle w:val="Heading3"/>
      </w:pPr>
      <w:r>
        <w:rPr>
          <w:lang w:val="pt_PT" w:bidi="pt_PT"/>
        </w:rPr>
        <w:t>Ouvir e Sentir</w:t>
      </w:r>
    </w:p>
    <w:p>
      <w:pPr/>
      <w:r>
        <w:rPr>
          <w:lang w:val="pt_PT" w:bidi="pt_PT"/>
        </w:rPr>
      </w:r>
      <w:r>
        <w:rPr>
          <w:lang w:val="pt_PT" w:bidi="pt_PT"/>
        </w:rPr>
        <w:t>Ouçam Mateus 19.1–12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estava ensinando sobre perdão. Mateus usa a palavra “agora” para nos dizer que ele está começando uma nova história.</w:t>
      </w:r>
    </w:p>
    <w:p>
      <w:pPr/>
      <w:r>
        <w:rPr>
          <w:lang w:val="pt_PT" w:bidi="pt_PT"/>
        </w:rPr>
      </w:r>
      <w:r>
        <w:rPr>
          <w:lang w:val="pt_PT" w:bidi="pt_PT"/>
        </w:rPr>
        <w:t>Perguntas para discussão: em sua cultura, como vocês terminam uma história e começam uma nova história?</w:t>
      </w:r>
    </w:p>
    <w:p>
      <w:pPr/>
      <w:r>
        <w:rPr>
          <w:lang w:val="pt_PT" w:bidi="pt_PT"/>
        </w:rPr>
      </w:r>
      <w:r>
        <w:rPr>
          <w:lang w:val="pt_PT" w:bidi="pt_PT"/>
        </w:rPr>
        <w:t>Jesus levou seus discípulos para fora da terra da Galileia, viajou pelo rio Jordão, e chegou na terra da Judeia. Como Jesus é um judeu, assim como outros judeus galileus, evitariam passar por Samaria. E muitas pessoas, ou grandes multidões, viajavam com Jesus da terra da Galileia para a terra da Judeia com o propósito de ser discípulos de Jesus, enquanto outras pessoas viajavam com Jesus apenas para ver o que ele estava fazendo. E as grandes multidões que viajavam com Jesus haviam o visto curar as pessoas que estavam doentes entre elas.</w:t>
      </w:r>
    </w:p>
    <w:p>
      <w:pPr/>
      <w:r>
        <w:rPr>
          <w:lang w:val="pt_PT" w:bidi="pt_PT"/>
        </w:rPr>
      </w:r>
      <w:r>
        <w:rPr>
          <w:lang w:val="pt_PT" w:bidi="pt_PT"/>
        </w:rPr>
        <w:t>Mostre um mapa do território da Galileia do outro lado do rio Jordão até o território da Judeia.</w:t>
      </w:r>
    </w:p>
    <w:p>
      <w:pPr/>
      <w:r>
        <w:rPr>
          <w:lang w:val="pt_PT" w:bidi="pt_PT"/>
        </w:rPr>
      </w:r>
      <w:r>
        <w:rPr>
          <w:lang w:val="pt_PT" w:bidi="pt_PT"/>
        </w:rPr>
        <w:t>No entanto, alguns fariseus se aproximaram de Jesus e fizeram uma pergunta sobre divórcio. Os fariseus são membros importantes dos líderes religiosos na época de Jesus que eram rígidos em observar a lei religiosa judaica dada por Moisés. E divórcio significa terminar ou separar formalmente um casamento, abandonando a esposa ou o marido.</w:t>
      </w:r>
    </w:p>
    <w:p>
      <w:pPr/>
      <w:r>
        <w:rPr>
          <w:lang w:val="pt_PT" w:bidi="pt_PT"/>
        </w:rPr>
      </w:r>
      <w:r>
        <w:rPr>
          <w:lang w:val="pt_PT" w:bidi="pt_PT"/>
        </w:rPr>
        <w:t>Discutam: em sua cultura, quem são as pessoas que fazem as leis, regras ou regulamentos? Também discutam quem são as pessoas que observam essas leis e garantem que os membros de sua comunidade as obedeçam?</w:t>
      </w:r>
    </w:p>
    <w:p>
      <w:pPr/>
      <w:r>
        <w:rPr>
          <w:lang w:val="pt_PT" w:bidi="pt_PT"/>
        </w:rPr>
      </w:r>
      <w:r>
        <w:rPr>
          <w:lang w:val="pt_PT" w:bidi="pt_PT"/>
        </w:rPr>
        <w:t>Então os fariseus perguntaram a Jesus: “A lei de Moisés permite que um homem se divorcie de sua esposa por qualquer razão?”. Alguns líderes religiosos ensinavam que um homem poderia rejeitar sua esposa depois do casamento se ela fosse sexualmente infiel. Mas alguns líderes religiosos ensinavam que um homem poderia rejeitar sua esposa depois do casamento se houvesse algo sobre ela de que não gostasse, até mesmo a maneira como ela cozinhava sua comida! Esses fariseus estavam esperando que Jesus dissesse que um homem pode se divorciar de sua esposa apenas se ela for sexualmente infiel. Qualquer maneira que Jesus respondesse, os fariseus discordariam dele e considerariam que era contra a lei de Moisés e acusariam Jesus. Essa pergunta deixava os fariseus orgulhosos de seu conhecimento das Escrituras. Mas Jesus ensinou sobre divórcio com base nas Escrituras e respondeu com uma pergunta retórica. Jesus disse: “Vocês fariseus não haviam de fato lido as Escrituras com compreensão. Certamente vocês leram nas Escrituras que quando Deus fez o mundo, Ele fez as pessoas, homem e mulher. Isso explica por que um homem deixa seu pai e sua mãe, e se une à sua esposa, e os dois se tornarão uma só carne, ou unidos como uma só pessoa. A palavra carne significa que um homem e sua esposa estão unidos como um só. Então, Jesus queria que as pessoas que ouviam entendessem que um casal que Deus conectou, ou uniu, ninguém deveria fazê-los se divorciar.</w:t>
      </w:r>
    </w:p>
    <w:p>
      <w:pPr/>
      <w:r>
        <w:rPr>
          <w:lang w:val="pt_PT" w:bidi="pt_PT"/>
        </w:rPr>
      </w:r>
      <w:r>
        <w:rPr>
          <w:lang w:val="pt_PT" w:bidi="pt_PT"/>
        </w:rPr>
        <w:t>Discutam: em sua cultura, quais são as razões pelas quais os homens se divorciam de suas esposas? Quais são as regras e regulamentos de casamento em sua cultura que, se quebrados, podem levar ao divórcio? O que um homem dá ou faz para sua esposa para indicar que se divorciou dela?</w:t>
      </w:r>
    </w:p>
    <w:p>
      <w:pPr/>
      <w:r>
        <w:rPr>
          <w:lang w:val="pt_PT" w:bidi="pt_PT"/>
        </w:rPr>
      </w:r>
      <w:r>
        <w:rPr>
          <w:lang w:val="pt_PT" w:bidi="pt_PT"/>
        </w:rPr>
        <w:t xml:space="preserve">Então os fariseus perguntaram a Jesus: “Por que Moisés ordenou que um homem desse para sua esposa uma certidão de divórcio?”. Os fariseus estavam se referindo a uma passagem da lei de Moisés que dizia que um homem poderia se divorciar de sua esposa simplesmente porque ela não o agradava. O homem apenas tinha que dar a ela uma certidão de divórcio, que era uma escritura legal que registrava a separação e o fim do casamento entre um homem e uma mulher, e declarava que a mulher era livre para se casar novamente. Os fariseus não entendiam que Deus apenas </w:t>
      </w:r>
      <w:r>
        <w:rPr>
          <w:b/>
          <w:lang w:val="pt_PT" w:bidi="pt_PT"/>
        </w:rPr>
        <w:t>permitiu</w:t>
      </w:r>
      <w:r>
        <w:rPr>
          <w:lang w:val="pt_PT" w:bidi="pt_PT"/>
        </w:rPr>
        <w:t xml:space="preserve"> que os homens se divorciassem de suas esposas, mas não </w:t>
      </w:r>
      <w:r>
        <w:rPr>
          <w:b/>
          <w:lang w:val="pt_PT" w:bidi="pt_PT"/>
        </w:rPr>
        <w:t>ordenou</w:t>
      </w:r>
      <w:r>
        <w:rPr>
          <w:lang w:val="pt_PT" w:bidi="pt_PT"/>
        </w:rPr>
        <w:t xml:space="preserve"> que eles o fizessem. No entanto, Jesus disse aos fariseus: “A razão pela qual a lei, a qual Moisés recebeu de Deus e escreveu há muito tempo, permitiu que vocês se divorciassem era porque seus corações estavam endurecidos”. Um coração endurecido significa alguém que é teimoso, pecador ou tem uma atitude de desobediência para aceitar o ensinamento de Deus.</w:t>
      </w:r>
    </w:p>
    <w:p>
      <w:pPr/>
      <w:r>
        <w:rPr>
          <w:lang w:val="pt_PT" w:bidi="pt_PT"/>
        </w:rPr>
      </w:r>
      <w:r>
        <w:rPr>
          <w:lang w:val="pt_PT" w:bidi="pt_PT"/>
        </w:rPr>
        <w:t>Em sua cultura, como vocês descrevem uma pessoa com um coração endurecido? Que nome vocês dão a alguém que não aceita regras e regulamentos morais?</w:t>
      </w:r>
    </w:p>
    <w:p>
      <w:pPr/>
      <w:r>
        <w:rPr>
          <w:lang w:val="pt_PT" w:bidi="pt_PT"/>
        </w:rPr>
      </w:r>
      <w:r>
        <w:rPr>
          <w:lang w:val="pt_PT" w:bidi="pt_PT"/>
        </w:rPr>
        <w:t>Então, Jesus disse aos fariseus: “Mas não era permitido se divorciar no início do mundo, quando Deus fez um homem e uma mulher”. Jesus enfatizou que a razão para o divórcio é o pecado. A única razão aceitável para o divórcio é a imoralidade sexual, ou infidelidade matrimonial. E se o homem se casa com qualquer outra mulher, ele comete adultério. Imoralidade sexual significa qualquer forma inaceitável de relacionamentos sexuais fora do casamento. Jesus deixou claro que o adultério é o ato de relacionamento sexual com alguém que não é seu cônjuge. Portanto, na lei de Moisés, o adultério é totalmente condenado.</w:t>
      </w:r>
    </w:p>
    <w:p>
      <w:pPr/>
      <w:r>
        <w:rPr>
          <w:lang w:val="pt_PT" w:bidi="pt_PT"/>
        </w:rPr>
      </w:r>
      <w:r>
        <w:rPr>
          <w:lang w:val="pt_PT" w:bidi="pt_PT"/>
        </w:rPr>
        <w:t>Discutam: em sua cultura, quais são algumas formas inaceitáveis de relacionamentos sexuais?</w:t>
      </w:r>
    </w:p>
    <w:p>
      <w:pPr/>
      <w:r>
        <w:rPr>
          <w:lang w:val="pt_PT" w:bidi="pt_PT"/>
        </w:rPr>
      </w:r>
      <w:r>
        <w:rPr>
          <w:lang w:val="pt_PT" w:bidi="pt_PT"/>
        </w:rPr>
        <w:t>Observem que o tópico desse parágrafo mudou de divórcio para casamento. Então os discípulos disseram a Jesus: “Se essa é a situação entre um marido e uma esposa, é melhor não se casar”. Mas Jesus disse a seus discípulos: “Nem todos podem fazer o que vocês sugerem”, ou nem todos aceitarão permanecer solteiros, apenas aqueles que receberam a capacidade, ou força, para não se casar.</w:t>
      </w:r>
    </w:p>
    <w:p>
      <w:pPr/>
      <w:r>
        <w:rPr>
          <w:lang w:val="pt_PT" w:bidi="pt_PT"/>
        </w:rPr>
      </w:r>
      <w:r>
        <w:rPr>
          <w:lang w:val="pt_PT" w:bidi="pt_PT"/>
        </w:rPr>
        <w:t>Discutam: em sua cultura, quais são algumas das razões pelas quais os homens não se casam?</w:t>
      </w:r>
    </w:p>
    <w:p>
      <w:pPr/>
      <w:r>
        <w:rPr>
          <w:lang w:val="pt_PT" w:bidi="pt_PT"/>
        </w:rPr>
      </w:r>
      <w:r>
        <w:rPr>
          <w:lang w:val="pt_PT" w:bidi="pt_PT"/>
        </w:rPr>
        <w:t>Então Jesus disse: “Há razões diferentes pelas quais os homens não se casam”. Por exemplo, há eunucos. Eunucos são homens que nascem sem as partes sexuais do corpo. Essas pessoas são incapazes de ter relacionamentos sexuais com uma mulher. A segunda razão é que alguns eunucos têm suas partes sexuais cortadas por outros homens, ou os homens os castram. Nas culturas não judaicas daquela época, quando Mateus estava contando essa história, um rei ou governante desejava homens de confiança para cuidarem de suas esposas. O rei, ou governante, fará com que um de seus servos remova os testículos dos homens. Isso tornava os homens eunucos. Então o governante, ou rei, nomearia esses homens para cuidar de suas esposas.</w:t>
      </w:r>
    </w:p>
    <w:p>
      <w:pPr/>
      <w:r>
        <w:rPr>
          <w:lang w:val="pt_PT" w:bidi="pt_PT"/>
        </w:rPr>
      </w:r>
      <w:r>
        <w:rPr>
          <w:lang w:val="pt_PT" w:bidi="pt_PT"/>
        </w:rPr>
        <w:t>Discutam: em sua cultura, vocês têm exemplos de pessoas que nascem sem as partes sexuais? Discutam: em sua cultura, há homens castrados?</w:t>
      </w:r>
    </w:p>
    <w:p>
      <w:pPr/>
      <w:r>
        <w:rPr>
          <w:lang w:val="pt_PT" w:bidi="pt_PT"/>
        </w:rPr>
      </w:r>
      <w:r>
        <w:rPr>
          <w:lang w:val="pt_PT" w:bidi="pt_PT"/>
        </w:rPr>
        <w:t>No entanto, Jesus disse: “Há eunucos que, na verdade, são homens que escolhem viver como eunucos”. Isso significa que eles escolhem não ter relações sexuais com uma mulher, pelo reino de Deus, ou para servir melhor a Deus. “Reino de Deus" significa onde Deus exerce poder sobre a criação e as pessoas. Então Jesus concluiu dizendo: “A pessoa que é capaz de aceitar esse estilo de vida, de ser um eunuco, deve aceitá-lo”.</w:t>
      </w:r>
      <w:r>
        <w:rPr>
          <w:lang w:val="pt_PT" w:bidi="pt_PT"/>
        </w:rPr>
      </w:r>
    </w:p>
    <w:p>
      <w:pPr>
        <w:pStyle w:val="Heading3"/>
      </w:pPr>
      <w:r>
        <w:rPr>
          <w:lang w:val="pt_PT" w:bidi="pt_PT"/>
        </w:rPr>
        <w:t>Identificando as Cenas</w:t>
      </w:r>
    </w:p>
    <w:p>
      <w:pPr/>
      <w:r>
        <w:rPr>
          <w:lang w:val="pt_PT" w:bidi="pt_PT"/>
        </w:rPr>
      </w:r>
      <w:r>
        <w:rPr>
          <w:lang w:val="pt_PT" w:bidi="pt_PT"/>
        </w:rPr>
        <w:t>Ouçam o texto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5 cenas.</w:t>
      </w:r>
    </w:p>
    <w:p>
      <w:pPr/>
      <w:r>
        <w:rPr>
          <w:lang w:val="pt_PT" w:bidi="pt_PT"/>
        </w:rPr>
      </w:r>
      <w:r>
        <w:rPr>
          <w:b/>
          <w:lang w:val="pt_PT" w:bidi="pt_PT"/>
        </w:rPr>
        <w:t>Primeira cena:</w:t>
      </w:r>
      <w:r>
        <w:rPr>
          <w:lang w:val="pt_PT" w:bidi="pt_PT"/>
        </w:rPr>
        <w:t xml:space="preserve"> Jesus e seus discípulos viajaram da Galileia para a Judeia e Jesus curou os doentes na Judeia.</w:t>
      </w:r>
    </w:p>
    <w:p>
      <w:pPr/>
      <w:r>
        <w:rPr>
          <w:lang w:val="pt_PT" w:bidi="pt_PT"/>
        </w:rPr>
      </w:r>
      <w:r>
        <w:rPr>
          <w:b/>
          <w:lang w:val="pt_PT" w:bidi="pt_PT"/>
        </w:rPr>
        <w:t>Segunda cena:</w:t>
      </w:r>
      <w:r>
        <w:rPr>
          <w:lang w:val="pt_PT" w:bidi="pt_PT"/>
        </w:rPr>
        <w:t xml:space="preserve"> os fariseus abordaram Jesus a respeito do divórcio.</w:t>
      </w:r>
    </w:p>
    <w:p>
      <w:pPr/>
      <w:r>
        <w:rPr>
          <w:lang w:val="pt_PT" w:bidi="pt_PT"/>
        </w:rPr>
      </w:r>
      <w:r>
        <w:rPr>
          <w:b/>
          <w:lang w:val="pt_PT" w:bidi="pt_PT"/>
        </w:rPr>
        <w:t>Terceira cena:</w:t>
      </w:r>
      <w:r>
        <w:rPr>
          <w:lang w:val="pt_PT" w:bidi="pt_PT"/>
        </w:rPr>
        <w:t xml:space="preserve"> em seguida os fariseus perguntaram a Jesus sobre a certidão de divórcio.</w:t>
      </w:r>
    </w:p>
    <w:p>
      <w:pPr/>
      <w:r>
        <w:rPr>
          <w:lang w:val="pt_PT" w:bidi="pt_PT"/>
        </w:rPr>
      </w:r>
      <w:r>
        <w:rPr>
          <w:b/>
          <w:lang w:val="pt_PT" w:bidi="pt_PT"/>
        </w:rPr>
        <w:t>Quarta cena:</w:t>
      </w:r>
      <w:r>
        <w:rPr>
          <w:lang w:val="pt_PT" w:bidi="pt_PT"/>
        </w:rPr>
        <w:t xml:space="preserve"> Jesus e seus discípulos falam sobre aqueles que não se casam.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Fariseus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Mateus nos diz que quando Jesus terminou de contar uma parábola sobre o servo impiedoso, ele levou seus discípulos para fora do território da Galileia, viajou pelo rio Jordão, e chegou na terra da Judeia. E muitas pessoas viajavam com Jesus, e Jesus curou essas pessoas que estavam doentes entre eles.</w:t>
      </w:r>
    </w:p>
    <w:p>
      <w:pPr/>
      <w:r>
        <w:rPr>
          <w:lang w:val="pt_PT" w:bidi="pt_PT"/>
        </w:rPr>
      </w:r>
      <w:r>
        <w:rPr>
          <w:lang w:val="pt_PT" w:bidi="pt_PT"/>
        </w:rPr>
        <w:t>Mateus nos diz nessa segunda cena que alguns fariseus se aproximaram de Jesus e perguntaram se a lei de Moisés permite que um homem se divorcie de sua esposa depois do casamento se ela for sexualmente infiel. Mateus mais tarde nos diz ainda que os fariseus estavam esperando que Jesus dissesse que sua esposa era sexualmente infiel, para fazer Jesus discordar da lei de Moisés e acusar Jesus. Mas Jesus respondeu com o que ele ensinou sobre divórcio com base na Escritura e disse aos fariseus, certamente vocês leram nas Escrituras que quando Deus fez o mundo, ele fez as pessoas, homem e mulher. Isso explica por que um homem deixa seu pai e sua mãe, e se une à sua esposa, e os dois se tornarão uma só carne. Então, Jesus queria que as pessoas que ouviam entendessem que um casal que Deus conectou, ou uniu, ninguém deveria fazê-los se divorciar.</w:t>
      </w:r>
    </w:p>
    <w:p>
      <w:pPr/>
      <w:r>
        <w:rPr>
          <w:lang w:val="pt_PT" w:bidi="pt_PT"/>
        </w:rPr>
      </w:r>
      <w:r>
        <w:rPr>
          <w:lang w:val="pt_PT" w:bidi="pt_PT"/>
        </w:rPr>
        <w:t>Nessa terceira cena, os fariseus perguntaram a Jesus sobre a certidão de divórcio na lei de Moisés. Mateus nos fez saber que os fariseus fizeram uma pergunta como essa sem entender o que estava escrito na lei de Moisés. Então Jesus respondeu aos fariseus, dizendo: A razão pela qual a lei, que Moisés recebeu de Deus e escreveu há muito tempo, permitia que vocês se divorciassem era porque seus corações eram duros”. Mateus também nos faz saber que os fariseus são teimosos, pecadores e mostram atitude desobediente quando se trata de aceitar o ensinamento de Deus, e a única razão aceitável para o divórcio na lei de Moisés é quando a imoralidade sexual foi cometida. E se o homem se casa com outra mulher, ele comete adultério. E, os discípulos de Jesus entenderam que é muito difícil terminar um casamento, a menos que seja cometido adultério, se não, você permanece no casamento, mesmo que você não esteja feliz com o casamento.</w:t>
      </w:r>
    </w:p>
    <w:p>
      <w:pPr/>
      <w:r>
        <w:rPr>
          <w:lang w:val="pt_PT" w:bidi="pt_PT"/>
        </w:rPr>
      </w:r>
      <w:r>
        <w:rPr>
          <w:lang w:val="pt_PT" w:bidi="pt_PT"/>
        </w:rPr>
        <w:t>Nessa última cena, Jesus fez os discípulos saberem que há razões diferentes pelas quais os homens não se casam, e ele comparou homens que não se casam com eunucos. Algumas pessoas são eunucos verdadeiros porque nascem sem órgãos sexuais e são incapazes de ter relacionamentos sexuais com uma mulher. Alguns homens se tornam eunucos quando têm suas partes sexuais cortadas por outros homens, ou homens os castram. Alguns homens escolhem viver como eunucos em vez de se casar, ou decidem não ter nenhum relacionamento sexual com uma mulher porque sentem que isso os ajudará a servir melhor o Reino de Deus.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Jesus e seus discípulos viajaram da Galileia para a Judeia e Jesus curou os doentes na Judeia.</w:t>
      </w:r>
    </w:p>
    <w:p>
      <w:pPr/>
      <w:r>
        <w:rPr>
          <w:lang w:val="pt_PT" w:bidi="pt_PT"/>
        </w:rPr>
      </w:r>
      <w:r>
        <w:rPr>
          <w:b/>
          <w:lang w:val="pt_PT" w:bidi="pt_PT"/>
        </w:rPr>
        <w:t>Segunda cena:</w:t>
      </w:r>
      <w:r>
        <w:rPr>
          <w:lang w:val="pt_PT" w:bidi="pt_PT"/>
        </w:rPr>
        <w:t xml:space="preserve"> os fariseus abordaram Jesus a respeito do divórcio.</w:t>
      </w:r>
    </w:p>
    <w:p>
      <w:pPr/>
      <w:r>
        <w:rPr>
          <w:lang w:val="pt_PT" w:bidi="pt_PT"/>
        </w:rPr>
      </w:r>
      <w:r>
        <w:rPr>
          <w:b/>
          <w:lang w:val="pt_PT" w:bidi="pt_PT"/>
        </w:rPr>
        <w:t>Terceira cena:</w:t>
      </w:r>
      <w:r>
        <w:rPr>
          <w:lang w:val="pt_PT" w:bidi="pt_PT"/>
        </w:rPr>
        <w:t xml:space="preserve"> mais adiante, os fariseus abordaram Jesus a respeito da certidão de divórcio.</w:t>
      </w:r>
    </w:p>
    <w:p>
      <w:pPr/>
      <w:r>
        <w:rPr>
          <w:lang w:val="pt_PT" w:bidi="pt_PT"/>
        </w:rPr>
      </w:r>
      <w:r>
        <w:rPr>
          <w:b/>
          <w:lang w:val="pt_PT" w:bidi="pt_PT"/>
        </w:rPr>
        <w:t>Quarta cena:</w:t>
      </w:r>
      <w:r>
        <w:rPr>
          <w:lang w:val="pt_PT" w:bidi="pt_PT"/>
        </w:rPr>
        <w:t xml:space="preserve"> Jesus fala sobre aqueles que não se casam.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Fariseus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Essa história começa depois que Jesus terminou de contar uma parábola sobre o servo impiedoso. Ele viajou com seus discípulos da Galileia através do rio Jordão para a região da Judeia e grandes multidões viajavam com Jesus. Na Judeia, Jesus curou as pessoas doentes entre a multidão.</w:t>
      </w:r>
    </w:p>
    <w:p>
      <w:pPr/>
      <w:r>
        <w:rPr>
          <w:lang w:val="pt_PT" w:bidi="pt_PT"/>
        </w:rPr>
      </w:r>
      <w:r>
        <w:rPr>
          <w:lang w:val="pt_PT" w:bidi="pt_PT"/>
        </w:rPr>
        <w:t>Tente encenar Jesus viajando com seus discípulos, grandes multidões o seguindo da Galileia até a Judeia e ele curando as pessoas doentes entre as multidões.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Jesus: “Como vocês se sentem?”. Você pode ouvir coisas como: “Estou feliz interpretando o papel de Jesus, o curador”, “Compaixão pelas pessoas”.</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“Interessante”.</w:t>
      </w:r>
    </w:p>
    <w:p>
      <w:pPr>
        <w:pStyle w:val="ListBullet"/>
        <w:spacing w:line="240" w:lineRule="auto"/>
        <w:ind w:left="720"/>
      </w:pPr>
      <w:r>
        <w:rPr>
          <w:lang w:val="pt_PT" w:bidi="pt_PT"/>
        </w:rPr>
      </w:r>
      <w:r>
        <w:rPr>
          <w:lang w:val="pt_PT" w:bidi="pt_PT"/>
        </w:rPr>
        <w:t>Também pergunte aos atores que interpretam as grandes multidões curadas: “Como vocês se sentem?” Você pode ouvir coisas como: “Não estou mais doente”.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segunda cena, alguns fariseus se aproximaram de Jesus e perguntaram se a lei de Moisés permitia que um homem se divorciasse de sua esposa depois do casamento se fosse considerado sexualmente infiel. Mas Jesus respondeu com o que ele ensinou sobre divórcio com base nas Escrituras. Que quando Deus fez o mundo, ele fez as pessoas, homem e mulher. Isso explica por que um homem deixa seu pai e sua mãe, e se une à sua esposa, e os dois se tornarão uma só carne.</w:t>
      </w:r>
    </w:p>
    <w:p>
      <w:pPr>
        <w:pStyle w:val="ListBullet"/>
        <w:spacing w:line="240" w:lineRule="auto"/>
        <w:ind w:left="720"/>
      </w:pPr>
      <w:r>
        <w:rPr>
          <w:lang w:val="pt_PT" w:bidi="pt_PT"/>
        </w:rPr>
      </w:r>
      <w:r>
        <w:rPr>
          <w:lang w:val="pt_PT" w:bidi="pt_PT"/>
        </w:rPr>
        <w:t>Interrompa a encenação. Pergunte aos atores que interpretam alguns fariseus que se aproximaram de Jesus: “Como vocês estão se sentindo?”. Você pode ouvir coisas como: “Quero ver Jesus dizendo algo que o colocará em problemas”.</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“Sinto pena por eles”, “Tenho compaixão por eles”, “Sinto que preciso educá-los um pouco mais”.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os fariseus se aproximaram de Jesus novamente com outra pergunta: “Por que Moisés ordenou que um homem desse a sua esposa uma certidão de divórcio?”. e Jesus respondeu dizendo: “A razão pela qual a lei que Moisés recebeu de Deus e escreveu há muito tempo permitia que vocês se divorciassem era porque seus corações estavam endurecidos”. Os fariseus são teimosos, pecadores e mostram atitude desobediente quando se trata de aceitar o ensinamento de Deus, e a única razão aceitável para o divórcio na lei de Moisés é quando a imoralidade sexual foi cometida. E se o homem se casar com outra mulher, comete adultério. Então, os discípulos de Jesus entenderam que é muito difícil simplesmente terminar um casamento, a menos que seja cometido adultério ou que você simplesmente permaneça no casamento, mesmo que você não esteja feliz com ele.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“Como vocês estão se sentindo?”. Você pode ouvir coisas como: “Sinto que sou rude”, “Sinto que desta vez ele deve cair na armadilha”.</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“Sinto-me desrespeitado”, “Sinto que os fariseus estão se vingando de mim".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Nessa última cena, os discípulos de Jesus pensaram e disseram a Jesus: “É melhor não ser casado”. Mas Jesus disse aos discípulos que há razões diferentes pelas quais os homens não se casam e permanecem eunucos. Algumas pessoas são eunucos porque nascem sem órgãos sexuais e são incapazes de ter relacionamentos sexuais com uma mulher. Enquanto alguns eunucos tiveram suas partes sexuais cortadas por outros homens, ou foram castrados, Jesus concluiu que há eunucos que escolheram não se casar ou decidiram não ter nenhum relacionamento sexual com uma mulher por causa do reino de Deus ou para servir melhor a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“Tenho medo do casamento”, “Não quero ser um eunuco”.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“Estou feliz por ouvirem e saber a verdade”.</w:t>
      </w:r>
      <w:r>
        <w:rPr>
          <w:lang w:val="pt_PT" w:bidi="pt_PT"/>
        </w:rPr>
      </w:r>
    </w:p>
    <w:p>
      <w:pPr>
        <w:pStyle w:val="Heading3"/>
      </w:pPr>
      <w:r>
        <w:rPr>
          <w:lang w:val="pt_PT" w:bidi="pt_PT"/>
        </w:rPr>
        <w:t>Preenchendo as Lacunas</w:t>
      </w:r>
    </w:p>
    <w:p>
      <w:pPr/>
      <w:r>
        <w:rPr>
          <w:lang w:val="pt_PT" w:bidi="pt_PT"/>
        </w:rPr>
      </w:r>
      <w:r>
        <w:rPr>
          <w:lang w:val="pt_PT" w:bidi="pt_PT"/>
        </w:rPr>
        <w:t>Ouçam o texto mais uma vez na versão mais fácil de entender.</w:t>
      </w:r>
    </w:p>
    <w:p>
      <w:pPr/>
      <w:r>
        <w:rPr>
          <w:lang w:val="pt_PT" w:bidi="pt_PT"/>
        </w:rPr>
      </w:r>
      <w:r>
        <w:rPr>
          <w:lang w:val="pt_PT" w:bidi="pt_PT"/>
        </w:rPr>
        <w:t xml:space="preserve">Mateus nos diz que quando Jesus terminou de falar sobre essa parábola do servo impiedoso, Jesus levou seus discípulos para fora da terra da </w:t>
      </w:r>
      <w:r>
        <w:rPr>
          <w:lang w:val="pt_PT" w:bidi="pt_PT"/>
        </w:rPr>
        <w:t>Galileia</w:t>
      </w:r>
      <w:r>
        <w:rPr>
          <w:lang w:val="pt_PT" w:bidi="pt_PT"/>
        </w:rPr>
        <w:t xml:space="preserve">, viajou pelo rio </w:t>
      </w:r>
      <w:r>
        <w:rPr>
          <w:lang w:val="pt_PT" w:bidi="pt_PT"/>
        </w:rPr>
        <w:t>Jordão</w:t>
      </w:r>
      <w:r>
        <w:rPr>
          <w:lang w:val="pt_PT" w:bidi="pt_PT"/>
        </w:rPr>
        <w:t xml:space="preserve"> e veio para a terra da </w:t>
      </w:r>
      <w:r>
        <w:rPr>
          <w:lang w:val="pt_PT" w:bidi="pt_PT"/>
        </w:rPr>
        <w:t>Judeia</w:t>
      </w:r>
      <w:r>
        <w:rPr>
          <w:lang w:val="pt_PT" w:bidi="pt_PT"/>
        </w:rPr>
        <w:t>.</w:t>
      </w:r>
    </w:p>
    <w:p>
      <w:pPr/>
      <w:r>
        <w:rPr>
          <w:lang w:val="pt_PT" w:bidi="pt_PT"/>
        </w:rPr>
      </w:r>
      <w:r>
        <w:rPr>
          <w:lang w:val="pt_PT" w:bidi="pt_PT"/>
        </w:rPr>
        <w:t xml:space="preserve">Então alguns </w:t>
      </w:r>
      <w:r>
        <w:rPr>
          <w:b/>
          <w:lang w:val="pt_PT" w:bidi="pt_PT"/>
        </w:rPr>
        <w:t>fariseus</w:t>
      </w:r>
      <w:r>
        <w:rPr>
          <w:lang w:val="pt_PT" w:bidi="pt_PT"/>
        </w:rPr>
        <w:t xml:space="preserve"> se aproximaram de Jesus e fizeram uma pergunta sobre </w:t>
      </w:r>
      <w:r>
        <w:rPr>
          <w:b/>
          <w:lang w:val="pt_PT" w:bidi="pt_PT"/>
        </w:rPr>
        <w:t>divórcio</w:t>
      </w:r>
      <w:r>
        <w:rPr>
          <w:lang w:val="pt_PT" w:bidi="pt_PT"/>
        </w:rPr>
        <w:t xml:space="preserve">. Os fariseus eram um tipo de líderes religiosos. Traduza fariseu da mesma maneira que você fez em passagens anteriores, e lembre-se de que </w:t>
      </w:r>
      <w:r>
        <w:rPr>
          <w:lang w:val="pt_PT" w:bidi="pt_PT"/>
        </w:rPr>
        <w:t>fariseu</w:t>
      </w:r>
      <w:r>
        <w:rPr>
          <w:lang w:val="pt_PT" w:bidi="pt_PT"/>
        </w:rPr>
        <w:t xml:space="preserve"> está no Glossário Mestre e </w:t>
      </w:r>
      <w:r>
        <w:rPr>
          <w:lang w:val="pt_PT" w:bidi="pt_PT"/>
        </w:rPr>
        <w:t>divórcio</w:t>
      </w:r>
      <w:r>
        <w:rPr>
          <w:lang w:val="pt_PT" w:bidi="pt_PT"/>
        </w:rPr>
        <w:t xml:space="preserve"> significa uma separação permanente entre marido e esposa.</w:t>
      </w:r>
    </w:p>
    <w:p>
      <w:pPr/>
      <w:r>
        <w:rPr>
          <w:lang w:val="pt_PT" w:bidi="pt_PT"/>
        </w:rPr>
      </w:r>
      <w:r>
        <w:rPr>
          <w:lang w:val="pt_PT" w:bidi="pt_PT"/>
        </w:rPr>
        <w:t xml:space="preserve">Quando Jesus disse: “Vocês não leram”, ele está perguntando a eles se eles leram suas Escrituras, que são as leis que Deus deu a Moisés. A </w:t>
      </w:r>
      <w:r>
        <w:rPr>
          <w:b/>
          <w:lang w:val="pt_PT" w:bidi="pt_PT"/>
        </w:rPr>
        <w:t>Lei de Moisés</w:t>
      </w:r>
      <w:r>
        <w:rPr>
          <w:lang w:val="pt_PT" w:bidi="pt_PT"/>
        </w:rPr>
        <w:t xml:space="preserve"> são as regras de Deus que Moisés compartilhou com o povo judeu para dizer a eles como viver. Às vezes a palavra lei é mencionada sozinha, mas ela se refere à Lei que Deus deu ao povo judeu por meio de Moisés. Observe que há uma diferença entre a lei dos judeus e a lei dos romanos. O termo </w:t>
      </w:r>
      <w:r>
        <w:rPr>
          <w:lang w:val="pt_PT" w:bidi="pt_PT"/>
        </w:rPr>
        <w:t>lei</w:t>
      </w:r>
      <w:r>
        <w:rPr>
          <w:lang w:val="pt_PT" w:bidi="pt_PT"/>
        </w:rPr>
        <w:t xml:space="preserve"> está no Glossário Mestre.</w:t>
      </w:r>
    </w:p>
    <w:p>
      <w:pPr/>
      <w:r>
        <w:rPr>
          <w:lang w:val="pt_PT" w:bidi="pt_PT"/>
        </w:rPr>
      </w:r>
      <w:r>
        <w:rPr>
          <w:b/>
          <w:lang w:val="pt_PT" w:bidi="pt_PT"/>
        </w:rPr>
        <w:t>Adultério</w:t>
      </w:r>
      <w:r>
        <w:rPr>
          <w:lang w:val="pt_PT" w:bidi="pt_PT"/>
        </w:rPr>
        <w:t xml:space="preserve"> é quando um marido ou esposa relaciona-se sexualmente com alguém que não é seu cônjuge. Se um homem tivesse um relacionamento sexual com a esposa de outro homem, ele era considerado como cometido adúltério e pecado contra o marido, não contra a mulher. Quando um homem tinha relacionamento sexual com mulheres solteiras, essa palavra para adultério não era usada. No entanto, sempre que uma mulher tinha um relacionamento sexual com um homem que não era seu marido, era considerado adultério. Jesus, no entanto, considerou que homens e mulheres são culpados de adultério quando têm relacionamentos sexuais com qualquer pessoa fora de seu casamento. Consulte o Glossário Mestre para uma definição mais completa de </w:t>
      </w:r>
      <w:r>
        <w:rPr>
          <w:lang w:val="pt_PT" w:bidi="pt_PT"/>
        </w:rPr>
        <w:t>adultério</w:t>
      </w:r>
      <w:r>
        <w:rPr>
          <w:lang w:val="pt_PT" w:bidi="pt_PT"/>
        </w:rPr>
        <w:t>.</w:t>
      </w:r>
    </w:p>
    <w:p>
      <w:pPr/>
      <w:r>
        <w:rPr>
          <w:lang w:val="pt_PT" w:bidi="pt_PT"/>
        </w:rPr>
      </w:r>
      <w:r>
        <w:rPr>
          <w:b/>
          <w:lang w:val="pt_PT" w:bidi="pt_PT"/>
        </w:rPr>
        <w:t>Discípulos</w:t>
      </w:r>
      <w:r>
        <w:rPr>
          <w:lang w:val="pt_PT" w:bidi="pt_PT"/>
        </w:rPr>
        <w:t xml:space="preserve"> significa seguidores devotos de um mestre. Os seguidores mais próximos de Jesus estavam com ele por grande parte de seu ministério público. Traduza discípulos da mesma maneira que você traduziu em passagens anteriores. </w:t>
      </w:r>
      <w:r>
        <w:rPr>
          <w:lang w:val="pt_PT" w:bidi="pt_PT"/>
        </w:rPr>
        <w:t>Discípulos</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19:13–30</w:t>
      </w:r>
      <w:r>
        <w:rPr>
          <w:lang w:val="pt_PT" w:bidi="pt_PT"/>
        </w:rPr>
      </w:r>
    </w:p>
    <w:p>
      <w:pPr>
        <w:pStyle w:val="Heading3"/>
      </w:pPr>
      <w:r>
        <w:rPr>
          <w:lang w:val="pt_PT" w:bidi="pt_PT"/>
        </w:rPr>
        <w:t>Ouvir e Sentir</w:t>
      </w:r>
    </w:p>
    <w:p>
      <w:pPr/>
      <w:r>
        <w:rPr>
          <w:lang w:val="pt_PT" w:bidi="pt_PT"/>
        </w:rPr>
      </w:r>
      <w:r>
        <w:rPr>
          <w:lang w:val="pt_PT" w:bidi="pt_PT"/>
        </w:rPr>
        <w:t>Ouçam Mateus 19.13–30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Depois que Jesus terminou de ensinar sobre casamento e divórcio, alguns pais trouxeram seus filhos pequenos a Jesus, para que Jesus colocasse sua mão sobre as crianças e pedisse a Deus para abençoar as crianças. No tempo de Jesus, era normal que um líder religioso colocasse suas mãos na cabeça de alguém e desse uma bênção. Mas os discípulos de Jesus, ou seguidores mais próximos, disseram aos pais para pararem de incomodar Jesus e queriam impedir que os pais trouxessem as crianças a Jesus. Mas Jesus disse a seus discípulos: “Permitam que as crianças venham a mim e não impeçam as crianças, porque as pessoas que são como essas crianças pertencem ao reino dos céus”. Jesus está dizendo que as pessoas devem se tornar sem importância, assim como as crianças parecem ser, ou dependentes de Deus, como crianças que são dependentes de seus pais. Quando as pessoas se tornam como crianças dessa maneira, elas podem verdadeiramente permitir que Deus governe sobre elas como seu rei. Isso significa que o Reino de Deus verdadeiramente pertence a eles — eles são uma parte dele. Então, Jesus colocou sua mão na cabeça das crianças e as abençoou, então Jesus deixou o lugar.</w:t>
      </w:r>
    </w:p>
    <w:p>
      <w:pPr/>
      <w:r>
        <w:rPr>
          <w:lang w:val="pt_PT" w:bidi="pt_PT"/>
        </w:rPr>
      </w:r>
      <w:r>
        <w:rPr>
          <w:lang w:val="pt_PT" w:bidi="pt_PT"/>
        </w:rPr>
        <w:t>Parem e discutam em sua cultura: como as crianças recebem bênçãos? Também discutam, em sua cultura, situações em que as pessoas negavam às crianças oportunidades de receber benção de um mestre religioso.</w:t>
      </w:r>
    </w:p>
    <w:p>
      <w:pPr/>
      <w:r>
        <w:rPr>
          <w:lang w:val="pt_PT" w:bidi="pt_PT"/>
        </w:rPr>
      </w:r>
      <w:r>
        <w:rPr>
          <w:lang w:val="pt_PT" w:bidi="pt_PT"/>
        </w:rPr>
        <w:t>Agora Jesus fala com alguém em uma posição alta — o oposto do que as crianças eram. Um jovem rico se aproximou de Jesus e disse: “Mestre, que coisas boas devo fazer para ganhar a vida eterna?" O jovem rico acreditava que Jesus era um mestre religioso. Sabemos disso porque ele o chamou de “mestre”, um título que se refere a um mestre religioso com autoridade para ensinar as coisas sobre Deus. O jovem rico quer saber o que ele precisa fazer para ter a vida eterna, ou vida para sempre com Deus em seu reino. E Jesus respondeu ao jovem rico e disse: “Por que você me pergunta quais coisas boas fazer? Deus é a única pessoa que é boa. E se você quiser ter a vida eterna, obedeça aos mandamentos de Deus”. Jesus estava se referindo às leis que Deus deu a seu povo por meio de Moisés. Então o jovem perguntou a Jesus novamente: “A qual dos mandamentos devo obedecer?”. Jesus listou os mandamentos sobre manter bons relacionamentos com outras pessoas. Jesus disse: “Não mate de propósito, não tenha relações sexuais com alguém que não seja sua esposa, não roube, não diga o que não é verdade sobre seu próximo, não diga o que não é verdade sobre seu próximo, faça e diga o que honra seu pai e sua mãe e seja generoso com as pessoas ao seu redor, assim como você é generoso consigo mesmo.</w:t>
      </w:r>
    </w:p>
    <w:p>
      <w:pPr/>
      <w:r>
        <w:rPr>
          <w:lang w:val="pt_PT" w:bidi="pt_PT"/>
        </w:rPr>
      </w:r>
      <w:r>
        <w:rPr>
          <w:lang w:val="pt_PT" w:bidi="pt_PT"/>
        </w:rPr>
        <w:t>Parem aqui e discutam em sua cultura regras e regulamentos importantes sobre relacionamentos com os outros que não devem ser quebrados.</w:t>
      </w:r>
    </w:p>
    <w:p>
      <w:pPr/>
      <w:r>
        <w:rPr>
          <w:lang w:val="pt_PT" w:bidi="pt_PT"/>
        </w:rPr>
      </w:r>
      <w:r>
        <w:rPr>
          <w:lang w:val="pt_PT" w:bidi="pt_PT"/>
        </w:rPr>
        <w:t>Então o jovem rico disse a Jesus: “Tenho obedecido a todos esses mandamentos, o que mais preciso fazer em minha vida?”. Agora Jesus dá ao homem algo ainda mais difícil de fazer. Ele diz que o homem deve ser perfeito, ou plenamente maduro e completo em seu relacionamento com Deus. Então o homem deveria vender todas as suas propriedades e dar o dinheiro aos pobres. O homem terá riquezas no céu, ou a vida eterna com Deus, se ele fizer isso. Mas então Jesus diz a ele para fazer mais do que apenas ser generoso com as pessoas pobres — Jesus diz que ele deveria agir de acordo com sua fé e vir e seguir Jesus. Quando o jovem rico ouviu isso, ele ficou triste e saiu porque era um jovem rico, e não poderia vender todas as suas propriedades.</w:t>
      </w:r>
    </w:p>
    <w:p>
      <w:pPr/>
      <w:r>
        <w:rPr>
          <w:lang w:val="pt_PT" w:bidi="pt_PT"/>
        </w:rPr>
      </w:r>
      <w:r>
        <w:rPr>
          <w:lang w:val="pt_PT" w:bidi="pt_PT"/>
        </w:rPr>
        <w:t>Parem aqui e discutam coisas em sua cultura que as pessoas ricas têm dificuldade de dar às pessoas pobres.</w:t>
      </w:r>
    </w:p>
    <w:p>
      <w:pPr/>
      <w:r>
        <w:rPr>
          <w:lang w:val="pt_PT" w:bidi="pt_PT"/>
        </w:rPr>
      </w:r>
      <w:r>
        <w:rPr>
          <w:lang w:val="pt_PT" w:bidi="pt_PT"/>
        </w:rPr>
        <w:t>Então, Jesus disse a seus discípulos: “Digo a vocês a verdade”, ou “Ouçam com muito cuidado”, será muito difícil para as pessoas ricas entrarem no reino dos céus”. Então Jesus disse a seus discípulos novamente: “Um camelo pode passar pelo buraco de uma agulha mais facilmente do que um homem rico entrar no reino dos céus”. Quando os discípulos de Jesus ouviram isso, eles ficaram muito surpresos e disseram: “Nesse caso, ninguém pode ser salvo”, ou ter a vida eterna e entrar no reino dos céus. Parece que Jesus está dizendo que, se alguém é rico, é impossível entrar no reino de Deus. Os discípulos de Jesus ficaram provavelmente chocados porque, na tradição judaica, as pessoas pensavam que os ricos deveriam ser seguidores de Deus por serem ricos. Então, Jesus olhou para seus discípulos e disse: “Não é possível que as pessoas se salvem, mas, com Deus, todas as coisas são possíveis, incluindo salvar as pessoas”.</w:t>
      </w:r>
    </w:p>
    <w:p>
      <w:pPr/>
      <w:r>
        <w:rPr>
          <w:lang w:val="pt_PT" w:bidi="pt_PT"/>
        </w:rPr>
      </w:r>
      <w:r>
        <w:rPr>
          <w:lang w:val="pt_PT" w:bidi="pt_PT"/>
        </w:rPr>
        <w:t>Pare aqui e mostre à equipe de tradução uma imagem de um camelo e o buraco em uma agulha.</w:t>
      </w:r>
    </w:p>
    <w:p>
      <w:pPr/>
      <w:r>
        <w:rPr>
          <w:lang w:val="pt_PT" w:bidi="pt_PT"/>
        </w:rPr>
      </w:r>
      <w:r>
        <w:rPr>
          <w:lang w:val="pt_PT" w:bidi="pt_PT"/>
        </w:rPr>
        <w:t>Pedro, um dos discípulos, lembrou a Jesus que os discípulos são diferentes desse jovem rico. Pedro diz: “Nós abandonamos tudo o que tínhamos para nos tornarmos seus discípulos, então qual será nossa recompensa?”. Jesus disse a seus discípulos: “Eu asseguro a vocês que, quando Deus tornar o mundo novo novamente nos últimos dias desta terra, eu, o Filho do Homem, governarei como rei no reino de Deus”. Jesus usa a figura de um rei sentado em um trono para governar. Então Jesus diz que seus doze discípulos governarão sobre Israel, ou tomarão decisões sobre as ações do povo de Israel.</w:t>
      </w:r>
    </w:p>
    <w:p>
      <w:pPr/>
      <w:r>
        <w:rPr>
          <w:lang w:val="pt_PT" w:bidi="pt_PT"/>
        </w:rPr>
      </w:r>
      <w:r>
        <w:rPr>
          <w:lang w:val="pt_PT" w:bidi="pt_PT"/>
        </w:rPr>
        <w:t>Parem aqui e discutam: em sua cultura, que posições na sociedade um líder religioso dá como recompensa por segui-lo?</w:t>
      </w:r>
    </w:p>
    <w:p>
      <w:pPr/>
      <w:r>
        <w:rPr>
          <w:lang w:val="pt_PT" w:bidi="pt_PT"/>
        </w:rPr>
      </w:r>
      <w:r>
        <w:rPr>
          <w:lang w:val="pt_PT" w:bidi="pt_PT"/>
        </w:rPr>
        <w:t>Então Jesus disse a seus discípulos: “Todos os crentes que deixaram casas, irmãos ou irmãs, pai ou mãe, esposa ou filhos, propriedades por minha causa, receberão cem vezes mais e herdarão a vida eterna". Mas muitas pessoas que não são respeitadas agora serão respeitadas no futuro.</w:t>
      </w:r>
      <w:r>
        <w:rPr>
          <w:lang w:val="pt_PT" w:bidi="pt_PT"/>
        </w:rPr>
      </w:r>
    </w:p>
    <w:p>
      <w:pPr>
        <w:pStyle w:val="Heading3"/>
      </w:pPr>
      <w:r>
        <w:rPr>
          <w:lang w:val="pt_PT" w:bidi="pt_PT"/>
        </w:rPr>
        <w:t>Identificando as Cenas</w:t>
      </w:r>
    </w:p>
    <w:p>
      <w:pPr/>
      <w:r>
        <w:rPr>
          <w:lang w:val="pt_PT" w:bidi="pt_PT"/>
        </w:rPr>
      </w:r>
      <w:r>
        <w:rPr>
          <w:lang w:val="pt_PT" w:bidi="pt_PT"/>
        </w:rPr>
        <w:t>Ouçam o texto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os pais trouxeram seus filhos para Jesus os abençoar.</w:t>
      </w:r>
    </w:p>
    <w:p>
      <w:pPr/>
      <w:r>
        <w:rPr>
          <w:lang w:val="pt_PT" w:bidi="pt_PT"/>
        </w:rPr>
      </w:r>
      <w:r>
        <w:rPr>
          <w:b/>
          <w:lang w:val="pt_PT" w:bidi="pt_PT"/>
        </w:rPr>
        <w:t>Segunda cena:</w:t>
      </w:r>
      <w:r>
        <w:rPr>
          <w:lang w:val="pt_PT" w:bidi="pt_PT"/>
        </w:rPr>
        <w:t xml:space="preserve"> o jovem rico se aproximou de Jesus.</w:t>
      </w:r>
    </w:p>
    <w:p>
      <w:pPr/>
      <w:r>
        <w:rPr>
          <w:lang w:val="pt_PT" w:bidi="pt_PT"/>
        </w:rPr>
      </w:r>
      <w:r>
        <w:rPr>
          <w:b/>
          <w:lang w:val="pt_PT" w:bidi="pt_PT"/>
        </w:rPr>
        <w:t>Terceira cena:</w:t>
      </w:r>
      <w:r>
        <w:rPr>
          <w:lang w:val="pt_PT" w:bidi="pt_PT"/>
        </w:rPr>
        <w:t xml:space="preserve"> Jesus falou com seus discípulos sobre o reino dos céus.</w:t>
      </w:r>
    </w:p>
    <w:p>
      <w:pPr/>
      <w:r>
        <w:rPr>
          <w:lang w:val="pt_PT" w:bidi="pt_PT"/>
        </w:rPr>
      </w:r>
      <w:r>
        <w:rPr>
          <w:b/>
          <w:lang w:val="pt_PT" w:bidi="pt_PT"/>
        </w:rPr>
        <w:t>Quarta cena:</w:t>
      </w:r>
      <w:r>
        <w:rPr>
          <w:lang w:val="pt_PT" w:bidi="pt_PT"/>
        </w:rPr>
        <w:t xml:space="preserve"> Pedro perguntou a Jesus qual será a recompensa por seguir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Pais</w:t>
      </w:r>
    </w:p>
    <w:p>
      <w:pPr>
        <w:pStyle w:val="ListBullet"/>
        <w:spacing w:line="240" w:lineRule="auto"/>
        <w:ind w:left="720"/>
      </w:pPr>
      <w:r>
        <w:rPr>
          <w:lang w:val="pt_PT" w:bidi="pt_PT"/>
        </w:rPr>
      </w:r>
      <w:r>
        <w:rPr>
          <w:lang w:val="pt_PT" w:bidi="pt_PT"/>
        </w:rPr>
        <w:t>Crianças pequenas</w:t>
      </w:r>
    </w:p>
    <w:p>
      <w:pPr>
        <w:pStyle w:val="ListBullet"/>
        <w:spacing w:line="240" w:lineRule="auto"/>
        <w:ind w:left="720"/>
      </w:pPr>
      <w:r>
        <w:rPr>
          <w:lang w:val="pt_PT" w:bidi="pt_PT"/>
        </w:rPr>
      </w:r>
      <w:r>
        <w:rPr>
          <w:lang w:val="pt_PT" w:bidi="pt_PT"/>
        </w:rPr>
        <w:t>Jovem rico</w:t>
      </w:r>
    </w:p>
    <w:p>
      <w:pPr>
        <w:pStyle w:val="ListBullet"/>
        <w:spacing w:line="240" w:lineRule="auto"/>
        <w:ind w:left="720"/>
      </w:pPr>
      <w:r>
        <w:rPr>
          <w:lang w:val="pt_PT" w:bidi="pt_PT"/>
        </w:rPr>
      </w:r>
      <w:r>
        <w:rPr>
          <w:lang w:val="pt_PT" w:bidi="pt_PT"/>
        </w:rPr>
        <w:t>Discípulos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Não sabemos quanto tempo isso durou depois do último ensinamento de Jesus. Mateus nos diz que alguns pais trouxeram seus filhos a Jesus para que ele colocasse sua mão sobre as crianças e as abençoasse, ou expressasse desejos de coisas boas para elas. Os discípulos de Jesus queriam impedir que os pais e seus filhos recebessem suas bênçãos de Jesus. Mas Jesus disse aos discípulos para permitirem que as crianças viessem a ele, porque o reino dos céus pertence a pessoas que são como crianças.</w:t>
      </w:r>
    </w:p>
    <w:p>
      <w:pPr/>
      <w:r>
        <w:rPr>
          <w:lang w:val="pt_PT" w:bidi="pt_PT"/>
        </w:rPr>
      </w:r>
      <w:r>
        <w:rPr>
          <w:lang w:val="pt_PT" w:bidi="pt_PT"/>
        </w:rPr>
        <w:t>Na segunda cena, Jesus se afasta e algum tempo depois, um jovem rico se aproxima de Jesus para saber que coisas boas ele precisa fazer para ter a vida eterna. Jesus fez uma pergunta: “Por que me perguntar sobre o que é bom?”. Jesus não esperava uma resposta para esta pergunta. Em vez disso, Jesus está repreendendo o homem por se referir a algo além de Deus como bom. Deus é a única coisa ou pessoa verdadeiramente boa. Então os discípulos de Jesus usaram uma pergunta para mostrar sua surpresa. Eles dizem: “Então quem pode ser salvo?”. Eles não esperam uma resposta; em vez disso, eles estão dizendo que pensam que ninguém pode ser salvo. Jesus disse ao homem rico que se ele quisesse ter a vida eterna, ele deveria obedecer aos mandamentos de Deus, tais como, não matar intencionalmente, não ter relações sexuais com alguém que não é sua esposa, não roubar, não dizer o que não é verdadeiro sobre seu vizinho, fazer e dizer o que honra seu pai e mãe e ser gentil com as pessoas ao seu redor, assim como você é gentil com si mesmo. Esses mandamentos se referiam à maneira como as pessoas se relacionam com os outros ao seu redor. Provavelmente é por isso que Jesus escolheu esses mandamentos das muitas leis judaicas. O jovem rico disse a Jesus que ele obedeceu a todos os mandamentos mencionados. Então Jesus disse ao jovem rico para vender todas as suas propriedades e dar o dinheiro aos pobres para receber riquezas no céu. O jovem rico ficou triste e saiu.</w:t>
      </w:r>
    </w:p>
    <w:p>
      <w:pPr/>
      <w:r>
        <w:rPr>
          <w:lang w:val="pt_PT" w:bidi="pt_PT"/>
        </w:rPr>
      </w:r>
      <w:r>
        <w:rPr>
          <w:lang w:val="pt_PT" w:bidi="pt_PT"/>
        </w:rPr>
        <w:t>Então Jesus disse a seus discípulos na terceira cena que será difícil para as pessoas ricas entrarem no reino dos céus. E que será mais fácil um camelo passar pelo buraco em uma agulha do que um homem rico entrar no reino dos céus. Jesus diz isso duas vezes para dar ênfase. Primeiro ele diz que será difícil para um homem rico entrar no reino dos céus e então ele dá uma ilustração. Quando ele diz que será mais fácil um camelo passar pelo buraco de uma agulha, ele diz que será mais fácil fazer isso do que uma pessoa rica entrar no reino de Deus. Aqui, reino dos céus e reino de Deus se referem à mesma coisa. Os discípulos de Jesus usaram uma pergunta para mostrar sua surpresa. Eles dizem: “Então quem pode ser salvo?”. Eles não esperam uma resposta; em vez disso, eles estão dizendo que pensam que ninguém pode ser salvo. Mas Jesus disse a seus discípulos que não é possível que as pessoas se salvem, porém, com Deus, todas as coisas são possíveis, incluindo salvar as pessoas.</w:t>
      </w:r>
    </w:p>
    <w:p>
      <w:pPr/>
      <w:r>
        <w:rPr>
          <w:lang w:val="pt_PT" w:bidi="pt_PT"/>
        </w:rPr>
      </w:r>
      <w:r>
        <w:rPr>
          <w:lang w:val="pt_PT" w:bidi="pt_PT"/>
        </w:rPr>
        <w:t>Na quarta cena, Pedro, um dos discípulos de Jesus, perguntou a Jesus: “Nós abandonamos tudo para seguir você Jesus, qual será nossa recompensa?”. Jesus disse a seus discípulos que quando Deus tornar o mundo novo novamente, os discípulos se sentarão em seu trono ao lado do trono glorioso de Jesus e julgarão as tribos de Israel. Então Jesus disse a seus discípulos: “Todos os crentes que deixaram casas, irmãos ou irmãs, pai ou mãe, esposa ou filhos, propriedades por minha causa, receberão cem vezes mais e herdarão a vida eterna".</w:t>
      </w:r>
    </w:p>
    <w:p>
      <w:pPr/>
      <w:r>
        <w:rPr>
          <w:lang w:val="pt_PT" w:bidi="pt_PT"/>
        </w:rPr>
      </w:r>
      <w:r>
        <w:rPr>
          <w:lang w:val="pt_PT" w:bidi="pt_PT"/>
        </w:rPr>
        <w:t>Então Jesus resume seu ensino. Ele diz que muitos que pensam que são importantes serão os últimos no Reino de Deus. E muitos que são os últimos agora no Reino de Deus serão os mais importantes. Esse é o resumo de Jesus de tudo o que ele tem dito nessa passagem.</w:t>
      </w:r>
      <w:r>
        <w:rPr>
          <w:lang w:val="pt_PT" w:bidi="pt_PT"/>
        </w:rPr>
      </w:r>
    </w:p>
    <w:p>
      <w:pPr>
        <w:pStyle w:val="Heading3"/>
      </w:pPr>
      <w:r>
        <w:rPr>
          <w:lang w:val="pt_PT" w:bidi="pt_PT"/>
        </w:rPr>
        <w:t>Incorporando o Texto</w:t>
      </w:r>
    </w:p>
    <w:p>
      <w:pPr/>
      <w:r>
        <w:rPr>
          <w:lang w:val="pt_PT" w:bidi="pt_PT"/>
        </w:rPr>
      </w:r>
      <w:r>
        <w:rPr>
          <w:lang w:val="pt_PT" w:bidi="pt_PT"/>
        </w:rPr>
        <w:t>Ouçam o texto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Pais</w:t>
      </w:r>
    </w:p>
    <w:p>
      <w:pPr>
        <w:pStyle w:val="ListBullet"/>
        <w:spacing w:line="240" w:lineRule="auto"/>
        <w:ind w:left="720"/>
      </w:pPr>
      <w:r>
        <w:rPr>
          <w:lang w:val="pt_PT" w:bidi="pt_PT"/>
        </w:rPr>
      </w:r>
      <w:r>
        <w:rPr>
          <w:lang w:val="pt_PT" w:bidi="pt_PT"/>
        </w:rPr>
        <w:t>Crianças pequenas</w:t>
      </w:r>
    </w:p>
    <w:p>
      <w:pPr>
        <w:pStyle w:val="ListBullet"/>
        <w:spacing w:line="240" w:lineRule="auto"/>
        <w:ind w:left="720"/>
      </w:pPr>
      <w:r>
        <w:rPr>
          <w:lang w:val="pt_PT" w:bidi="pt_PT"/>
        </w:rPr>
      </w:r>
      <w:r>
        <w:rPr>
          <w:lang w:val="pt_PT" w:bidi="pt_PT"/>
        </w:rPr>
        <w:t>Jovem rico</w:t>
      </w:r>
    </w:p>
    <w:p>
      <w:pPr>
        <w:pStyle w:val="ListBullet"/>
        <w:spacing w:line="240" w:lineRule="auto"/>
        <w:ind w:left="720"/>
      </w:pPr>
      <w:r>
        <w:rPr>
          <w:lang w:val="pt_PT" w:bidi="pt_PT"/>
        </w:rPr>
      </w:r>
      <w:r>
        <w:rPr>
          <w:lang w:val="pt_PT" w:bidi="pt_PT"/>
        </w:rPr>
        <w:t>discípulos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 Quando a equipe interpretar essa história pela segunda vez, interrompa-os em certos momentos.</w:t>
      </w:r>
    </w:p>
    <w:p>
      <w:pPr/>
      <w:r>
        <w:rPr>
          <w:lang w:val="pt_PT" w:bidi="pt_PT"/>
        </w:rPr>
      </w:r>
      <w:r>
        <w:rPr>
          <w:lang w:val="pt_PT" w:bidi="pt_PT"/>
        </w:rPr>
        <w:t>Essa história começou com alguns pais que trouxeram seus filhos pequenos até Jesus para que Jesus colocasse sua mão sobre as crianças e abençoasse as crianças. Mas os discípulos de Jesus, ou seguidores mais próximos, disseram aos pais para pararem de incomodar Jesus e queriam impedir que os pais trouxessem as crianças a Jesus. Então Jesus disse a seus discípulos: “Permitam que as crianças venham a mim, e não impeçam as crianças, porque as pessoas que são como essas crianças pertencem ao reino dos céus”.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pais: “Como vocês estão se sentindo?” Você pode ouvir coisas como: “Estamos felizes e cheios de expectativas de que nossos filhos serão abençoados”.</w:t>
      </w:r>
    </w:p>
    <w:p>
      <w:pPr>
        <w:pStyle w:val="ListBullet"/>
        <w:spacing w:line="240" w:lineRule="auto"/>
        <w:ind w:left="720"/>
      </w:pPr>
      <w:r>
        <w:rPr>
          <w:lang w:val="pt_PT" w:bidi="pt_PT"/>
        </w:rPr>
      </w:r>
      <w:r>
        <w:rPr>
          <w:lang w:val="pt_PT" w:bidi="pt_PT"/>
        </w:rPr>
        <w:t>Pergunte aos atores que interpretam alguns discípulos: “Como vocês se sentem?” Você pode ouvir coisas como: “Estávamos chocados e sentimos que apenas queríamos ajudar Jesus. Ele está tão ocupado que não queríamos que crianças pequenas o incomodassem, porque elas não são importantes”.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 equipe deve continuar a encenar. Na segunda cena, um jovem rico se aproximou de Jesus e disse: “Mestre, quais coisas boas devo fazer para herdar a vida eterna?" Jesus disse ao jovem rico: “Por que você me pergunta quais coisas boas deve fazer? Deus é a única pessoa que é boa. E se você quiser ter a vida eterna, obedeça aos mandamentos de Deus”. Então o jovem perguntou a Jesus novamente: “A qual dos mandamentos devo obedecer?”. E Jesus disse ao jovem rico: “Não mate de propósito, não tenha relações sexuais com alguém que não seja sua esposa, não roube, não diga o que não é verdade sobre seu próximo, faça e diga o que honra seu pai e sua mãe e seja generoso com as pessoas ao seu redor, assim como você é generoso com você mesmo”. Então o jovem rico disse a Jesus: “Tenho obedecido a todos esses mandamentos, o que mais preciso fazer em minha vida para herdar a vida eterna?”. Jesus disse ao jovem rico: “Se você quer ser perfeito, vá e venda todas as suas propriedades e dê o dinheiro às pessoas pobres e você terá riquezas no céu. Então venha e seja meu discípulo”. Quando o jovem rico ouviu isso, ele ficou triste e saiu.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jovem rico: “Como você está se sentindo?” Você pode ouvir coisas como: “Sinto-me muito desencorajado e acho difícil abandonar minha riqueza”.</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“Estou cheio de compaixão pelo jovem rico”.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terceira cena, Jesus disse a seus discípulos: “Ouçam com muita atenção, será muito difícil para as pessoas ricas entrarem no reino dos céus e será mais fácil um camelo passar pelo buraco de uma agulha do que um homem rico entrar no reino dos céus”.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“Estou feliz com meus discípulos, eles estão ganhando compreensão”.</w:t>
      </w:r>
    </w:p>
    <w:p>
      <w:pPr>
        <w:pStyle w:val="ListBullet"/>
        <w:spacing w:line="240" w:lineRule="auto"/>
        <w:ind w:left="720"/>
      </w:pPr>
      <w:r>
        <w:rPr>
          <w:lang w:val="pt_PT" w:bidi="pt_PT"/>
        </w:rPr>
      </w:r>
      <w:r>
        <w:rPr>
          <w:lang w:val="pt_PT" w:bidi="pt_PT"/>
        </w:rPr>
        <w:t>Pergunte às pessoas que interpretam os discípulos: “Como vocês estão se sentindo?”. Você pode ouvir coisas como: “Estávamos muito surpresos de quão difícil será para os ricos entrarem no reino dos céus”, “Pensávamos que a riqueza mostrava que o homem era um seguidor de Deus! Estamos surpresos por não ser!”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Nessa quarta cena, continue a atuar a cena. Pedro disse a Jesus: “Abandonamos tudo o que tínhamos para nos tornar seus discípulos, então qual será nossa recompensa?”. Jesus disse a seus discípulos: “Eu asseguro a vocês que quando Deus tornar o mundo ou a terra nova novamente, o filho do Homem se sentará no trono glorioso. Vocês, meus doze discípulos, também se sentarão em doze tronos para julgar as doze tribos de Israel. E todos os crentes que deixaram casas, irmãos ou irmãs, pai ou mãe, esposa ou filhos, propriedades por minha causa, receberão cem vezes mais e herdarão a vida eterna. Mas muitas pessoas pouco respeitadas agora serão respeitadas no futuro”.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Pedro: “Como você está se sentindo?”. Você pode ouvir coisas como: “Estou muito encorajado e feliz pelo fato de que seremos recompensados”.</w:t>
      </w:r>
    </w:p>
    <w:p>
      <w:pPr>
        <w:pStyle w:val="ListBullet"/>
        <w:spacing w:line="240" w:lineRule="auto"/>
        <w:ind w:left="720"/>
      </w:pPr>
      <w:r>
        <w:rPr>
          <w:lang w:val="pt_PT" w:bidi="pt_PT"/>
        </w:rPr>
      </w:r>
      <w:r>
        <w:rPr>
          <w:lang w:val="pt_PT" w:bidi="pt_PT"/>
        </w:rPr>
        <w:t>Pergunte ao ator que interpreta Jesus: “Como você está se sentindo?”. Você pode ouvir coisas como: “Estou feliz por dar aos discípulos uma segurança”.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Mas os </w:t>
      </w:r>
      <w:r>
        <w:rPr>
          <w:b/>
          <w:lang w:val="pt_PT" w:bidi="pt_PT"/>
        </w:rPr>
        <w:t>discípulos</w:t>
      </w:r>
      <w:r>
        <w:rPr>
          <w:lang w:val="pt_PT" w:bidi="pt_PT"/>
        </w:rPr>
        <w:t xml:space="preserve"> de Jesus disseram aos pais para pararem de incomodar Jesus e queriam impedir que os pais trouxessem as crianças a Jesus. Discípulos se refere aos seguidores mais próximos que viajavam com Jesus, aprendendo de Jesus e às vezes sendo enviados para pregar as boas novas. Traduza discípulos da mesma maneira que você traduziu antes, e lembre-se de que </w:t>
      </w:r>
      <w:r>
        <w:rPr>
          <w:lang w:val="pt_PT" w:bidi="pt_PT"/>
        </w:rPr>
        <w:t>discípulos</w:t>
      </w:r>
      <w:r>
        <w:rPr>
          <w:lang w:val="pt_PT" w:bidi="pt_PT"/>
        </w:rPr>
        <w:t xml:space="preserve"> está no Glossário Mestre.</w:t>
      </w:r>
    </w:p>
    <w:p>
      <w:pPr/>
      <w:r>
        <w:rPr>
          <w:lang w:val="pt_PT" w:bidi="pt_PT"/>
        </w:rPr>
      </w:r>
      <w:r>
        <w:rPr>
          <w:lang w:val="pt_PT" w:bidi="pt_PT"/>
        </w:rPr>
        <w:t xml:space="preserve">Mas Jesus disse a seus discípulos: “Permitam que as crianças venham a mim e não impeçam as crianças, porque as pessoas que são como essas crianças pertencem ao </w:t>
      </w:r>
      <w:r>
        <w:rPr>
          <w:b/>
          <w:lang w:val="pt_PT" w:bidi="pt_PT"/>
        </w:rPr>
        <w:t>reino dos céus</w:t>
      </w:r>
      <w:r>
        <w:rPr>
          <w:lang w:val="pt_PT" w:bidi="pt_PT"/>
        </w:rPr>
        <w:t xml:space="preserve">”. Reino dos céus significa onde Deus governa sobre as pessoas. Traduza reino dos céus da mesma maneira que você já fez anteriormente, e lembre-se de que </w:t>
      </w:r>
      <w:r>
        <w:rPr>
          <w:lang w:val="pt_PT" w:bidi="pt_PT"/>
        </w:rPr>
        <w:t>reino dos céus</w:t>
      </w:r>
      <w:r>
        <w:rPr>
          <w:lang w:val="pt_PT" w:bidi="pt_PT"/>
        </w:rPr>
        <w:t xml:space="preserve"> está no Glossário Mestre.</w:t>
      </w:r>
    </w:p>
    <w:p>
      <w:pPr/>
      <w:r>
        <w:rPr>
          <w:lang w:val="pt_PT" w:bidi="pt_PT"/>
        </w:rPr>
      </w:r>
      <w:r>
        <w:rPr>
          <w:lang w:val="pt_PT" w:bidi="pt_PT"/>
        </w:rPr>
        <w:t>Depois que Jesus saiu do lugar, um jovem rico se aproximou de Jesus e disse: “</w:t>
      </w:r>
      <w:r>
        <w:rPr>
          <w:b/>
          <w:lang w:val="pt_PT" w:bidi="pt_PT"/>
        </w:rPr>
        <w:t>Mestre</w:t>
      </w:r>
      <w:r>
        <w:rPr>
          <w:lang w:val="pt_PT" w:bidi="pt_PT"/>
        </w:rPr>
        <w:t xml:space="preserve">, que coisas boas devo fazer para ganhar a </w:t>
      </w:r>
      <w:r>
        <w:rPr>
          <w:b/>
          <w:lang w:val="pt_PT" w:bidi="pt_PT"/>
        </w:rPr>
        <w:t>vida eterna</w:t>
      </w:r>
      <w:r>
        <w:rPr>
          <w:lang w:val="pt_PT" w:bidi="pt_PT"/>
        </w:rPr>
        <w:t xml:space="preserve">?" A palavra mestre se refere a um mestre religioso com autoridade para ensinar as coisas sobre Deus, e a palavra vida eterna significa vida sem fim no reino dos céus. Traduza mestre e vida eterna da mesma maneira que você já fez anteriormente, e lembre-se de que </w:t>
      </w:r>
      <w:r>
        <w:rPr>
          <w:lang w:val="pt_PT" w:bidi="pt_PT"/>
        </w:rPr>
        <w:t>mestre</w:t>
      </w:r>
      <w:r>
        <w:rPr>
          <w:lang w:val="pt_PT" w:bidi="pt_PT"/>
        </w:rPr>
        <w:t xml:space="preserve"> e </w:t>
      </w:r>
      <w:r>
        <w:rPr>
          <w:lang w:val="pt_PT" w:bidi="pt_PT"/>
        </w:rPr>
        <w:t>vida eterna</w:t>
      </w:r>
      <w:r>
        <w:rPr>
          <w:lang w:val="pt_PT" w:bidi="pt_PT"/>
        </w:rPr>
        <w:t xml:space="preserve"> estão no Glossário Mestre.</w:t>
      </w:r>
    </w:p>
    <w:p>
      <w:pPr/>
      <w:r>
        <w:rPr>
          <w:lang w:val="pt_PT" w:bidi="pt_PT"/>
        </w:rPr>
      </w:r>
      <w:r>
        <w:rPr>
          <w:lang w:val="pt_PT" w:bidi="pt_PT"/>
        </w:rPr>
        <w:t xml:space="preserve">“Se você quiser ter a vida eterna, obedeça aos </w:t>
      </w:r>
      <w:r>
        <w:rPr>
          <w:b/>
          <w:lang w:val="pt_PT" w:bidi="pt_PT"/>
        </w:rPr>
        <w:t>mandamentos de Deus</w:t>
      </w:r>
      <w:r>
        <w:rPr>
          <w:lang w:val="pt_PT" w:bidi="pt_PT"/>
        </w:rPr>
        <w:t xml:space="preserve">”. A palavra </w:t>
      </w:r>
      <w:r>
        <w:rPr>
          <w:lang w:val="pt_PT" w:bidi="pt_PT"/>
        </w:rPr>
        <w:t>mandamentos</w:t>
      </w:r>
      <w:r>
        <w:rPr>
          <w:lang w:val="pt_PT" w:bidi="pt_PT"/>
        </w:rPr>
        <w:t xml:space="preserve"> de Deus significa leis que Deus deu ao seu povo por meio de Moisés.</w:t>
      </w:r>
    </w:p>
    <w:p>
      <w:pPr/>
      <w:r>
        <w:rPr>
          <w:lang w:val="pt_PT" w:bidi="pt_PT"/>
        </w:rPr>
      </w:r>
      <w:r>
        <w:rPr>
          <w:lang w:val="pt_PT" w:bidi="pt_PT"/>
        </w:rPr>
        <w:t xml:space="preserve">Jesus diz que é mais fácil para um camelo passar pelo olho de uma agulha do que uma pessoa rica entrar no </w:t>
      </w:r>
      <w:r>
        <w:rPr>
          <w:b/>
          <w:lang w:val="pt_PT" w:bidi="pt_PT"/>
        </w:rPr>
        <w:t>reino de Deus</w:t>
      </w:r>
      <w:r>
        <w:rPr>
          <w:lang w:val="pt_PT" w:bidi="pt_PT"/>
        </w:rPr>
        <w:t>. Reino de Deus significa as mesmas coisas que o reino dos céus. A palavra céu é muitas vezes usada quando as pessoas não queriam dizer o nome de Deus. No entanto, aqui Jesus diz o nome de Deus e diz o reino de Deus em vez de reino dos céus.</w:t>
      </w:r>
    </w:p>
    <w:p>
      <w:pPr/>
      <w:r>
        <w:rPr>
          <w:lang w:val="pt_PT" w:bidi="pt_PT"/>
        </w:rPr>
      </w:r>
      <w:r>
        <w:rPr>
          <w:lang w:val="pt_PT" w:bidi="pt_PT"/>
        </w:rPr>
        <w:t xml:space="preserve">“Eu asseguro a vocês que quando Deus tornar o mundo ou a terra novos novamente, </w:t>
      </w:r>
      <w:r>
        <w:rPr>
          <w:b/>
          <w:lang w:val="pt_PT" w:bidi="pt_PT"/>
        </w:rPr>
        <w:t>o filho do Homem</w:t>
      </w:r>
      <w:r>
        <w:rPr>
          <w:lang w:val="pt_PT" w:bidi="pt_PT"/>
        </w:rPr>
        <w:t xml:space="preserve"> se sentará no </w:t>
      </w:r>
      <w:r>
        <w:rPr>
          <w:b/>
          <w:lang w:val="pt_PT" w:bidi="pt_PT"/>
        </w:rPr>
        <w:t>trono glorioso</w:t>
      </w:r>
      <w:r>
        <w:rPr>
          <w:lang w:val="pt_PT" w:bidi="pt_PT"/>
        </w:rPr>
        <w:t xml:space="preserve">”. As palavras “filho do homem” significam o próprio Jesus e “trono glorioso” significa a cadeira do rei para governar, ou reinar com Jesus. As palavras </w:t>
      </w:r>
      <w:r>
        <w:rPr>
          <w:lang w:val="pt_PT" w:bidi="pt_PT"/>
        </w:rPr>
        <w:t>Filho do Homem</w:t>
      </w:r>
      <w:r>
        <w:rPr>
          <w:lang w:val="pt_PT" w:bidi="pt_PT"/>
        </w:rPr>
        <w:t xml:space="preserve"> e </w:t>
      </w:r>
      <w:r>
        <w:rPr>
          <w:lang w:val="pt_PT" w:bidi="pt_PT"/>
        </w:rPr>
        <w:t>glória</w:t>
      </w:r>
      <w:r>
        <w:rPr>
          <w:lang w:val="pt_PT" w:bidi="pt_PT"/>
        </w:rPr>
        <w:t xml:space="preserve"> estão no Glossário Mestre.</w:t>
      </w:r>
    </w:p>
    <w:p>
      <w:pPr/>
      <w:r>
        <w:rPr>
          <w:lang w:val="pt_PT" w:bidi="pt_PT"/>
        </w:rPr>
      </w:r>
      <w:r>
        <w:rPr>
          <w:lang w:val="pt_PT" w:bidi="pt_PT"/>
        </w:rPr>
        <w:t xml:space="preserve">Vocês, meus doze discípulos, também se sentarão em doze tronos para </w:t>
      </w:r>
      <w:r>
        <w:rPr>
          <w:b/>
          <w:lang w:val="pt_PT" w:bidi="pt_PT"/>
        </w:rPr>
        <w:t>julgar</w:t>
      </w:r>
      <w:r>
        <w:rPr>
          <w:lang w:val="pt_PT" w:bidi="pt_PT"/>
        </w:rPr>
        <w:t xml:space="preserve"> as doze tribos de Israel”. A palavra julgar significa governar ou decidir se as pessoas são culpadas ou inocentes com Jesus.</w:t>
      </w:r>
    </w:p>
    <w:p>
      <w:pPr/>
      <w:r>
        <w:rPr>
          <w:lang w:val="pt_PT" w:bidi="pt_PT"/>
        </w:rPr>
      </w:r>
      <w:r>
        <w:rPr>
          <w:lang w:val="pt_PT" w:bidi="pt_PT"/>
        </w:rPr>
        <w:t xml:space="preserve">“Todos os crentes que deixaram casas, ou irmãos, ou irmãs, ou pai, mãe, esposa, filhos ou propriedades por minha causa, receberão cem vezes mais e herdarão a </w:t>
      </w:r>
      <w:r>
        <w:rPr>
          <w:b/>
          <w:lang w:val="pt_PT" w:bidi="pt_PT"/>
        </w:rPr>
        <w:t>vida eterna</w:t>
      </w:r>
      <w:r>
        <w:rPr>
          <w:lang w:val="pt_PT" w:bidi="pt_PT"/>
        </w:rPr>
        <w:t xml:space="preserve">". </w:t>
      </w:r>
      <w:r>
        <w:rPr>
          <w:lang w:val="pt_PT" w:bidi="pt_PT"/>
        </w:rPr>
        <w:t>Vida eterna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20:1–16</w:t>
      </w:r>
      <w:r>
        <w:rPr>
          <w:lang w:val="pt_PT" w:bidi="pt_PT"/>
        </w:rPr>
      </w:r>
    </w:p>
    <w:p>
      <w:pPr>
        <w:pStyle w:val="Heading3"/>
      </w:pPr>
      <w:r>
        <w:rPr>
          <w:lang w:val="pt_PT" w:bidi="pt_PT"/>
        </w:rPr>
        <w:t>Ouvir e Sentir</w:t>
      </w:r>
    </w:p>
    <w:p>
      <w:pPr/>
      <w:r>
        <w:rPr>
          <w:lang w:val="pt_PT" w:bidi="pt_PT"/>
        </w:rPr>
      </w:r>
      <w:r>
        <w:rPr>
          <w:lang w:val="pt_PT" w:bidi="pt_PT"/>
        </w:rPr>
        <w:t>Ouçam Mateus 20.1–16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última passagem, Mateus conta a história de como um jovem rico não esperava ter que desistir de tudo para seguir Jesus. Nessa história, Jesus conta a seus discípulos uma história, ou uma parábola, que explica como o Reino de Deus opera de forma diferente do que esperaríamos. Jesus quer que seus discípulos entendam como o reino dos céus funciona.</w:t>
      </w:r>
    </w:p>
    <w:p>
      <w:pPr/>
      <w:r>
        <w:rPr>
          <w:lang w:val="pt_PT" w:bidi="pt_PT"/>
        </w:rPr>
      </w:r>
      <w:r>
        <w:rPr>
          <w:lang w:val="pt_PT" w:bidi="pt_PT"/>
        </w:rPr>
        <w:t>Em um reino, um rei governa um de pessoas. No reino de Deus, Deus governa seu povo. As leis de Deus são justas, justas e amorosas. Nessa parábola, Jesus diz que o reino dos céus é como um proprietário de terra que foi para a área pública de sua cidade muito cedo na manhã. Ele estava procurando alguns homens para contratar e trabalhar em sua vinha. Uma vinha é um campo onde as videiras são plantadas. As videiras são longas e produzem um fruto chamado uvas. Nessa história, o proprietário da vinha é como Deus. A vinha é como o reino de Deus. Esse proprietário de terra e os trabalhadores concordaram que ele pagaria a cada um deles o denário comum pelo trabalho de um dia. Um denário se refere à moeda romana feita de prata, e é o pagamento de um dia de trabalho duro. E o proprietário da terra enviou os trabalhadores contratados para trabalhar na vinha. Então, por volta das 9 horas da manhã, o proprietário da terra voltou para a praça pública e viu outros homens sem trabalho para fazer. O proprietário da terra disse aos trabalhadores: “Vocês também podem ir para minha vinha e trabalhar, e o que for justo para seu salário, darei a vocês. Então, os homens concordaram e foram trabalhar na vinha. Nessa história, o período de contratação de trabalhadores por um dia é do nascer do sol ao pôr do sol.</w:t>
      </w:r>
    </w:p>
    <w:p>
      <w:pPr/>
      <w:r>
        <w:rPr>
          <w:lang w:val="pt_PT" w:bidi="pt_PT"/>
        </w:rPr>
      </w:r>
      <w:r>
        <w:rPr>
          <w:lang w:val="pt_PT" w:bidi="pt_PT"/>
        </w:rPr>
        <w:t>Parem e mostrem a imagem de uma vinha.</w:t>
      </w:r>
    </w:p>
    <w:p>
      <w:pPr/>
      <w:r>
        <w:rPr>
          <w:lang w:val="pt_PT" w:bidi="pt_PT"/>
        </w:rPr>
      </w:r>
      <w:r>
        <w:rPr>
          <w:lang w:val="pt_PT" w:bidi="pt_PT"/>
        </w:rPr>
        <w:t>Parem aqui e discutam que tipo de pessoas buscam um trabalho diário em sua cultura.</w:t>
      </w:r>
    </w:p>
    <w:p>
      <w:pPr/>
      <w:r>
        <w:rPr>
          <w:lang w:val="pt_PT" w:bidi="pt_PT"/>
        </w:rPr>
      </w:r>
      <w:r>
        <w:rPr>
          <w:lang w:val="pt_PT" w:bidi="pt_PT"/>
        </w:rPr>
        <w:t>O proprietário da terra saiu novamente por volta das 12 horas e novamente por volta das 3 horas da tarde e contratou mais trabalhadores para ir trabalhar em sua vinha. E por volta das 5 horas da tarde, o proprietário da terra foi para a praça pública e encontrou outras pessoas ao redor. O proprietário da terra perguntou a eles: “Por que vocês ficaram aqui durante o dia todo sem fazer nada?”. As pessoas ao redor disseram: “Porque ninguém nos deu trabalho para fazer”. Essas pessoas foram provavelmente contratadas por último porque não eram os trabalhadores mais desejados. Esses eram verdadeiramente os menores de todos os trabalhadores. Então o proprietário da terra disse às pessoas que estavam em pé: “Vocês também podem ir para minha vinha e trabalhar”. E quando era noite, o proprietário da vinha disse a seu gerente: “Chame todos os trabalhadores e dê a eles seus salários, começando com os últimos trabalhadores contratados e terminando com os primeiros trabalhadores contratados”.</w:t>
      </w:r>
    </w:p>
    <w:p>
      <w:pPr/>
      <w:r>
        <w:rPr>
          <w:lang w:val="pt_PT" w:bidi="pt_PT"/>
        </w:rPr>
      </w:r>
      <w:r>
        <w:rPr>
          <w:lang w:val="pt_PT" w:bidi="pt_PT"/>
        </w:rPr>
        <w:t>Parem aqui e discutam: em sua cultura, qual é a quantidade paga às pessoas que trabalham por um salário diário ou que fazem um trabalho diário?</w:t>
      </w:r>
    </w:p>
    <w:p>
      <w:pPr/>
      <w:r>
        <w:rPr>
          <w:lang w:val="pt_PT" w:bidi="pt_PT"/>
        </w:rPr>
      </w:r>
      <w:r>
        <w:rPr>
          <w:lang w:val="pt_PT" w:bidi="pt_PT"/>
        </w:rPr>
        <w:t>Então, quando os homens que começaram a trabalhar por volta das 5 horas da tarde vieram, cada um dos trabalhadores recebeu o mesmo denário. Quando os trabalhadores contratados primeiro vieram para receber seu salário, eles esperavam que fossem pagos mais do que os trabalhadores contratados por último, mas cada um dos trabalhadores contratados também recebeu o mesmo salário. No entanto, quando os primeiros trabalhadores contratados receberam seu denário, eles começaram a murmurar contra o proprietário da terra e disseram: “Esses homens que você contratou por último trabalharam apenas uma hora e você pagou a esses últimos trabalhadores contratados o mesmo salário que você pagou aos primeiros trabalhadores contratados. Nós, os primeiros trabalhadores contratados, fizemos todo o trabalho duro durante o dia todo e sob o sol quente”. Mas o proprietário da terra disse a um dos trabalhadores contratados: primeiro: “Meu amigo, não enganei vocês, lembrem-se de que vocês e eu concordamos que eu lhes pagaria um denário por um dia normal de trabalho. Agora pegue seu salário e vá para casa. É meu desejo pagar a esses últimos trabalhadores o mesmo salário que dei a vocês, os primeiros trabalhadores contratados. Eu tenho o direito de escolher o que quero fazer com meu próprio dinheiro e não fique com inveja porque sou bom com esses últimos trabalhadores contratados”. Jesus então disse a seus discípulos que as pessoas que são pequenas agora se tornarão grandes e as pessoas que são grandes agora se tornarão humildes. Jesus está novamente lembrando a seus discípulos que, no Reino de Deus, os papéis não são o que todos esperaríamos.</w:t>
      </w:r>
      <w:r>
        <w:rPr>
          <w:lang w:val="pt_PT" w:bidi="pt_PT"/>
        </w:rPr>
      </w:r>
    </w:p>
    <w:p>
      <w:pPr>
        <w:pStyle w:val="Heading3"/>
      </w:pPr>
      <w:r>
        <w:rPr>
          <w:lang w:val="pt_PT" w:bidi="pt_PT"/>
        </w:rPr>
        <w:t>Identificando as Cenas</w:t>
      </w:r>
    </w:p>
    <w:p>
      <w:pPr/>
      <w:r>
        <w:rPr>
          <w:lang w:val="pt_PT" w:bidi="pt_PT"/>
        </w:rPr>
      </w:r>
      <w:r>
        <w:rPr>
          <w:lang w:val="pt_PT" w:bidi="pt_PT"/>
        </w:rPr>
        <w:t>Ouçam o texto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cinco cenas. </w:t>
      </w:r>
    </w:p>
    <w:p>
      <w:pPr/>
      <w:r>
        <w:rPr>
          <w:lang w:val="pt_PT" w:bidi="pt_PT"/>
        </w:rPr>
      </w:r>
      <w:r>
        <w:rPr>
          <w:b/>
          <w:lang w:val="pt_PT" w:bidi="pt_PT"/>
        </w:rPr>
        <w:t>Primeira cena:</w:t>
      </w:r>
      <w:r>
        <w:rPr>
          <w:lang w:val="pt_PT" w:bidi="pt_PT"/>
        </w:rPr>
        <w:t xml:space="preserve"> o proprietário da terra contratou trabalhadores muito cedo na manhã.</w:t>
      </w:r>
    </w:p>
    <w:p>
      <w:pPr/>
      <w:r>
        <w:rPr>
          <w:lang w:val="pt_PT" w:bidi="pt_PT"/>
        </w:rPr>
      </w:r>
      <w:r>
        <w:rPr>
          <w:b/>
          <w:lang w:val="pt_PT" w:bidi="pt_PT"/>
        </w:rPr>
        <w:t>Segunda cena:</w:t>
      </w:r>
      <w:r>
        <w:rPr>
          <w:lang w:val="pt_PT" w:bidi="pt_PT"/>
        </w:rPr>
        <w:t xml:space="preserve"> por volta das 9 horas da manhã, o proprietário da vinha enviou trabalhadores para a vinha.</w:t>
      </w:r>
    </w:p>
    <w:p>
      <w:pPr/>
      <w:r>
        <w:rPr>
          <w:lang w:val="pt_PT" w:bidi="pt_PT"/>
        </w:rPr>
      </w:r>
      <w:r>
        <w:rPr>
          <w:b/>
          <w:lang w:val="pt_PT" w:bidi="pt_PT"/>
        </w:rPr>
        <w:t>Terceira cena:</w:t>
      </w:r>
      <w:r>
        <w:rPr>
          <w:lang w:val="pt_PT" w:bidi="pt_PT"/>
        </w:rPr>
        <w:t xml:space="preserve"> às 12, 15 e 17 horas, o proprietário da vinha contratou mais trabalhadores para a vinha.</w:t>
      </w:r>
    </w:p>
    <w:p>
      <w:pPr/>
      <w:r>
        <w:rPr>
          <w:lang w:val="pt_PT" w:bidi="pt_PT"/>
        </w:rPr>
      </w:r>
      <w:r>
        <w:rPr>
          <w:b/>
          <w:lang w:val="pt_PT" w:bidi="pt_PT"/>
        </w:rPr>
        <w:t>Quarta cena:</w:t>
      </w:r>
      <w:r>
        <w:rPr>
          <w:lang w:val="pt_PT" w:bidi="pt_PT"/>
        </w:rPr>
        <w:t xml:space="preserve"> o gerente pagou a todos os trabalhadores contratados o mesmo salário.</w:t>
      </w:r>
    </w:p>
    <w:p>
      <w:pPr/>
      <w:r>
        <w:rPr>
          <w:lang w:val="pt_PT" w:bidi="pt_PT"/>
        </w:rPr>
      </w:r>
      <w:r>
        <w:rPr>
          <w:b/>
          <w:lang w:val="pt_PT" w:bidi="pt_PT"/>
        </w:rPr>
        <w:t>Quinta cena:</w:t>
      </w:r>
      <w:r>
        <w:rPr>
          <w:lang w:val="pt_PT" w:bidi="pt_PT"/>
        </w:rPr>
        <w:t xml:space="preserve"> o proprietário da terra respondeu ao trabalhador contratado murmurando.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Trabalhadores contratados</w:t>
      </w:r>
    </w:p>
    <w:p>
      <w:pPr>
        <w:pStyle w:val="ListBullet"/>
        <w:spacing w:line="240" w:lineRule="auto"/>
        <w:ind w:left="720"/>
      </w:pPr>
      <w:r>
        <w:rPr>
          <w:lang w:val="pt_PT" w:bidi="pt_PT"/>
        </w:rPr>
      </w:r>
      <w:r>
        <w:rPr>
          <w:lang w:val="pt_PT" w:bidi="pt_PT"/>
        </w:rPr>
        <w:t>Proprietário da terra</w:t>
      </w:r>
    </w:p>
    <w:p>
      <w:pPr>
        <w:pStyle w:val="ListBullet"/>
        <w:spacing w:line="240" w:lineRule="auto"/>
        <w:ind w:left="720"/>
      </w:pPr>
      <w:r>
        <w:rPr>
          <w:lang w:val="pt_PT" w:bidi="pt_PT"/>
        </w:rPr>
      </w:r>
      <w:r>
        <w:rPr>
          <w:lang w:val="pt_PT" w:bidi="pt_PT"/>
        </w:rPr>
        <w:t>O capataz, ou gerente da vinha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Jesus disse que o reino dos céus é como um proprietário da terra que foi para a praça pública muito cedo pela manhã. A praça pública é a área pública de sua cidade. Então, o proprietário da terra foi para a área pública muito cedo pela manhã, quando o sol estava nascendo e contratou homens para trabalhar em sua vinha. Então, os homens contratados concordaram em trabalhar nas vinhas do proprietário da terra por um salário diário.</w:t>
      </w:r>
    </w:p>
    <w:p>
      <w:pPr/>
      <w:r>
        <w:rPr>
          <w:lang w:val="pt_PT" w:bidi="pt_PT"/>
        </w:rPr>
      </w:r>
      <w:r>
        <w:rPr>
          <w:lang w:val="pt_PT" w:bidi="pt_PT"/>
        </w:rPr>
        <w:t>Depois, na segunda cena, Mateus conta que o proprietário da terra voltou para a praça pública por volta das 9 horas da manhã e viu outros homens sem ter nenhum trabalho a fazer. E os homens de pé concordaram em ser contratados por um salário justo para trabalhar na vinha.</w:t>
      </w:r>
    </w:p>
    <w:p>
      <w:pPr/>
      <w:r>
        <w:rPr>
          <w:lang w:val="pt_PT" w:bidi="pt_PT"/>
        </w:rPr>
      </w:r>
      <w:r>
        <w:rPr>
          <w:lang w:val="pt_PT" w:bidi="pt_PT"/>
        </w:rPr>
        <w:t>Na terceira cena, o proprietário da terra saiu novamente para a praça pública às 12, 15 e 17 horas da tarde para contratar mais trabalhadores para trabalhar em sua vinha. O proprietário da terra ficou surpreso ao encontrar algumas pessoas ainda em pé e ele perguntou: “Por que vocês ficaram aqui durante o dia todo sem fazer nada?”. Então as pessoas em pé disseram: “Porque ninguém nos deu trabalho para fazer". Então, o proprietário da terra os enviou para sua vinha para trabalhar.</w:t>
      </w:r>
    </w:p>
    <w:p>
      <w:pPr/>
      <w:r>
        <w:rPr>
          <w:lang w:val="pt_PT" w:bidi="pt_PT"/>
        </w:rPr>
      </w:r>
      <w:r>
        <w:rPr>
          <w:lang w:val="pt_PT" w:bidi="pt_PT"/>
        </w:rPr>
        <w:t>Na quarta cena, quando chegou a noite, o proprietário da vinha enviou seu gerente para chamar todos os trabalhadores, e o proprietário da terra pagou aos trabalhadores seus salários, começando com os últimos trabalhadores contratados e terminando com os primeiros trabalhadores contratados. Então os primeiros trabalhadores contratados começaram a murmurar contra o proprietário da terra: “Por que ele pagou a todos os trabalhadores os mesmos salários depois que nós, os primeiros trabalhadores contratados, tínhamos feito todo o trabalho ao sol?”.</w:t>
      </w:r>
    </w:p>
    <w:p>
      <w:pPr/>
      <w:r>
        <w:rPr>
          <w:lang w:val="pt_PT" w:bidi="pt_PT"/>
        </w:rPr>
      </w:r>
      <w:r>
        <w:rPr>
          <w:lang w:val="pt_PT" w:bidi="pt_PT"/>
        </w:rPr>
        <w:t>Na quinta cena, os primeiros trabalhadores contratados ficaram zangados porque o proprietário da terra pagou a todos a mesma quantia. O proprietário da terra perguntou: “Amigo, você não concordou em trabalhar o dia todo pelo salário usual?”. O proprietário da terra espera que eles digam “sim” aqui. O proprietário da terra usa o termo “amigo” para se dirigir educadamente aos trabalhadores contratados. “Você concordou em trabalhar o dia todo pelo salário usual”. Então o proprietário da terra pergunta: “É contra a lei que eu faça o que quero com meu dinheiro? Vocês deveriam ficar com inveja porque sou gentil com os outros?”. O proprietário da terra quer dizer que ele pode fazer o que quiser com seu dinheiro. As pessoas não deveriam ter ciúmes de sua bondade para com os outros. O proprietário da terra está lembrando aos trabalhadores que ele tem o direito e autoridade de fazer o que ele quiser. Então Jesus fecha a história com uma declaração do ponto principal da história. Jesus está mudando a maneira como as pessoas pensam sobre o Reino de Deus. É diferente dos reinos neste mundo. Jesus diz que os últimos, ou aqueles que parecem não ser importantes, serão os primeiros, ou os mais importantes. Os primeiros, ou aqueles que parecem importantes agora, serão os últimos, ou menos importantes, no Reino de Deus.</w:t>
      </w:r>
    </w:p>
    <w:p>
      <w:pPr/>
      <w:r>
        <w:rPr>
          <w:lang w:val="pt_PT" w:bidi="pt_PT"/>
        </w:rPr>
      </w:r>
      <w:r>
        <w:rPr>
          <w:lang w:val="pt_PT" w:bidi="pt_PT"/>
        </w:rPr>
        <w:t>Parem aqui e discutam em equipe: como vocês resumem o ponto principal de uma história? Ele vem no final ou início de sua história? Como as pessoas sabem que é o ponto principal?</w:t>
      </w:r>
      <w:r>
        <w:rPr>
          <w:lang w:val="pt_PT" w:bidi="pt_PT"/>
        </w:rPr>
      </w:r>
    </w:p>
    <w:p>
      <w:pPr>
        <w:pStyle w:val="Heading3"/>
      </w:pPr>
      <w:r>
        <w:rPr>
          <w:lang w:val="pt_PT" w:bidi="pt_PT"/>
        </w:rPr>
        <w:t>Incorporando o Texto</w:t>
      </w:r>
    </w:p>
    <w:p>
      <w:pPr/>
      <w:r>
        <w:rPr>
          <w:lang w:val="pt_PT" w:bidi="pt_PT"/>
        </w:rPr>
      </w:r>
      <w:r>
        <w:rPr>
          <w:lang w:val="pt_PT" w:bidi="pt_PT"/>
        </w:rPr>
        <w:t>Ouçam o texto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Trabalhadores contratados</w:t>
      </w:r>
    </w:p>
    <w:p>
      <w:pPr>
        <w:pStyle w:val="ListBullet"/>
        <w:spacing w:line="240" w:lineRule="auto"/>
        <w:ind w:left="720"/>
      </w:pPr>
      <w:r>
        <w:rPr>
          <w:lang w:val="pt_PT" w:bidi="pt_PT"/>
        </w:rPr>
      </w:r>
      <w:r>
        <w:rPr>
          <w:lang w:val="pt_PT" w:bidi="pt_PT"/>
        </w:rPr>
        <w:t>Proprietário da terra</w:t>
      </w:r>
    </w:p>
    <w:p>
      <w:pPr>
        <w:pStyle w:val="ListBullet"/>
        <w:spacing w:line="240" w:lineRule="auto"/>
        <w:ind w:left="720"/>
      </w:pPr>
      <w:r>
        <w:rPr>
          <w:lang w:val="pt_PT" w:bidi="pt_PT"/>
        </w:rPr>
      </w:r>
      <w:r>
        <w:rPr>
          <w:lang w:val="pt_PT" w:bidi="pt_PT"/>
        </w:rPr>
        <w:t>Gerente ou capataz</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 Quando a equipe interpretar essa história pela segunda vez, interrompa-os em certos momentos.</w:t>
      </w:r>
    </w:p>
    <w:p>
      <w:pPr/>
      <w:r>
        <w:rPr>
          <w:lang w:val="pt_PT" w:bidi="pt_PT"/>
        </w:rPr>
      </w:r>
      <w:r>
        <w:rPr>
          <w:lang w:val="pt_PT" w:bidi="pt_PT"/>
        </w:rPr>
        <w:t>Essa história começou com o proprietário da terra que foi para a praça pública muito cedo na manhã para procurar alguns homens para contratar e trabalhar em sua vinha. O proprietário da terra e os trabalhadores concordaram que o pagamento seria o salário normal para o trabalho de um dia. E o proprietário da terra enviou os trabalhadores contratados para trabalhar na vinha.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proprietário da terra: “Como você está se sentindo?”. Você pode ouvir coisas como: “Estou muito feliz por encontrar trabalhadores que terminarão o trabalho em minha vinha”.</w:t>
      </w:r>
    </w:p>
    <w:p>
      <w:pPr>
        <w:pStyle w:val="ListBullet"/>
        <w:spacing w:line="240" w:lineRule="auto"/>
        <w:ind w:left="720"/>
      </w:pPr>
      <w:r>
        <w:rPr>
          <w:lang w:val="pt_PT" w:bidi="pt_PT"/>
        </w:rPr>
      </w:r>
      <w:r>
        <w:rPr>
          <w:lang w:val="pt_PT" w:bidi="pt_PT"/>
        </w:rPr>
        <w:t>Pergunte aos atores que interpretam os trabalhadores contratados: “Como vocês estão se sentindo?”. Você pode ouvir coisas como: “Estamos tão felizes por ser empregados”.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a segunda cena. Então por volta das 9 horas da manhã, o proprietário da terra voltou para a praça pública e viu outros homens parados sem trabalho a fazer. Então o proprietário da terra disse aos trabalhadores: “Vocês, homens, também podem ir para minha vinha e trabalhar, e o que for justo para seu salário, darei a vocês. Então, os homens concordaram e foram trabalhar na vinha.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proprietário da terra: “Como você está se sentindo?”. Você pode ouvir coisas como: “Estou muito feliz por encontrar trabalhadores dispostos”.</w:t>
      </w:r>
    </w:p>
    <w:p>
      <w:pPr>
        <w:pStyle w:val="ListBullet"/>
        <w:spacing w:line="240" w:lineRule="auto"/>
        <w:ind w:left="720"/>
      </w:pPr>
      <w:r>
        <w:rPr>
          <w:lang w:val="pt_PT" w:bidi="pt_PT"/>
        </w:rPr>
      </w:r>
      <w:r>
        <w:rPr>
          <w:lang w:val="pt_PT" w:bidi="pt_PT"/>
        </w:rPr>
        <w:t>Pergunte aos atores que interpretam os trabalhadores contratados: “Como vocês estão se sentindo?”. Você pode ouvir coisas como: “Estamos tão felizes por encontrar trabalho para fazer”.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Deixe os atores continuarem com a terceira cena, o proprietário da terra saiu novamente por volta das 12 horas e novamente por volta das 15 horas e contratou mais trabalhadores para ir trabalhar em sua vinha. E por volta das 5 horas da tarde, o proprietário da terra foi para a praça pública e encontrou outras pessoas ao redor. O proprietário da terra perguntou a eles: “Por que vocês ficaram aqui durante o dia todo sem fazer nada?”. As pessoas ao redor disseram: “Porque ninguém nos deu trabalho para fazer”. Então o proprietário da terra disse às pessoas que estavam lá em pé: “Vocês também podem ir para minha vinha e trabalhar”.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proprietário da terra: “Como você está se sentindo?”. Você pode ouvir coisas como: “É tão interessante encontrar pessoas disponíveis para trabalhar em minha vinha”.</w:t>
      </w:r>
    </w:p>
    <w:p>
      <w:pPr>
        <w:pStyle w:val="ListBullet"/>
        <w:spacing w:line="240" w:lineRule="auto"/>
        <w:ind w:left="720"/>
      </w:pPr>
      <w:r>
        <w:rPr>
          <w:lang w:val="pt_PT" w:bidi="pt_PT"/>
        </w:rPr>
      </w:r>
      <w:r>
        <w:rPr>
          <w:lang w:val="pt_PT" w:bidi="pt_PT"/>
        </w:rPr>
        <w:t>Pergunte aos atores que interpretam os trabalhadores contratados: “Como vocês estão se sentindo?”. Você pode ouvir coisas como: “Temos muita sorte e estamos felizes por encontrar alguém disposto a nos dar trabalho para fazer”.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quarta cena, continuem a encenar a cena e quando chegou a noite, o proprietário da vinha pediu a seu gerente para chamar todos os trabalhadores e dar aos trabalhadores seus salários, começando com os últimos trabalhadores contratados e terminando com os primeiros trabalhadores contratados. Então, quando os homens que começaram a trabalhar por volta das 5 horas da tarde vieram, cada um dos trabalhadores recebeu o mesmo salário. Então, os trabalhadores contratados primeiro vieram para obter seu salário, os primeiros trabalhadores contratados esperavam que fossem pagos mais do que os trabalhadores contratados por último, mas cada um deles também recebeu o mesmo salário. Então, quando os primeiros trabalhadores contratados receberam seus salários, eles começaram a murmurar contra o proprietário da terra e disseram: “Esses homens que você contratou por último trabalharam apenas uma hora e você pagou a eles o mesmo salário que você pagou aos primeiros trabalhadores contratados. Nós, os primeiros trabalhadores contratados, fizemos todo o trabalho duro durante o dia todo e sob o sol quente”.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proprietário da terra: “Como você está se sentindo?”. Você pode ouvir coisas como: “Pensei que já tínhamos um acordo sobre os pagamentos”.</w:t>
      </w:r>
    </w:p>
    <w:p>
      <w:pPr>
        <w:pStyle w:val="ListBullet"/>
        <w:spacing w:line="240" w:lineRule="auto"/>
        <w:ind w:left="720"/>
      </w:pPr>
      <w:r>
        <w:rPr>
          <w:lang w:val="pt_PT" w:bidi="pt_PT"/>
        </w:rPr>
      </w:r>
      <w:r>
        <w:rPr>
          <w:lang w:val="pt_PT" w:bidi="pt_PT"/>
        </w:rPr>
        <w:t>Pergunte aos atores que interpretam os trabalhadores contratados: “Como vocês estão se sentindo?”. Você pode ouvir coisas como: “Esse é um pagamento injusto após fazer todo o trabalho no sol quente. Esse proprietário da vinha é um completo trapaceiro”.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última cena, o proprietário da terra disse a um dos primeiros trabalhadores contratados: “Meu amigo, não enganei você. Lembre-se de que você e eu concordamos que pagaria a você o salário de um dia normal. Agora pegue seu salário e vá para casa. É meu desejo pagar a esses últimos trabalhadores o mesmo salário que dei a vocês, os primeiros trabalhadores contratados. Eu tenho o direito de escolher o que quero fazer com meu próprio dinheiro e não tenham inveja porque sou bom com esses últimos trabalhadores contratados”.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proprietário da terra: “Como você está se sentindo?”. Você pode ouvir coisas como: “Acho que sou reto e justo com meu pagamento, uma vez que tínhamos um acordo”.</w:t>
      </w:r>
    </w:p>
    <w:p>
      <w:pPr>
        <w:pStyle w:val="ListBullet"/>
        <w:spacing w:line="240" w:lineRule="auto"/>
        <w:ind w:left="720"/>
      </w:pPr>
      <w:r>
        <w:rPr>
          <w:lang w:val="pt_PT" w:bidi="pt_PT"/>
        </w:rPr>
      </w:r>
      <w:r>
        <w:rPr>
          <w:lang w:val="pt_PT" w:bidi="pt_PT"/>
        </w:rPr>
        <w:t>Pergunte aos atores que interpretam os trabalhadores contratados: “Como vocês estão se sentindo?”. Você pode ouvir coisas como: “Esse é um pagamento injusto, e você não percebe a diferença de tempo? Como alguém pode ser pago o mesmo salário após queimar no sol? Ninguém aprecia o trabalho duro que fizemos!”</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disse que o </w:t>
      </w:r>
      <w:r>
        <w:rPr>
          <w:b/>
          <w:lang w:val="pt_PT" w:bidi="pt_PT"/>
        </w:rPr>
        <w:t>reino dos céus</w:t>
      </w:r>
      <w:r>
        <w:rPr>
          <w:lang w:val="pt_PT" w:bidi="pt_PT"/>
        </w:rPr>
        <w:t xml:space="preserve"> é como um proprietário de terra que foi para a praça pública muito cedo na manhã para procurar alguns homens para contratar e trabalhar em sua </w:t>
      </w:r>
      <w:r>
        <w:rPr>
          <w:b/>
          <w:lang w:val="pt_PT" w:bidi="pt_PT"/>
        </w:rPr>
        <w:t>vinha</w:t>
      </w:r>
      <w:r>
        <w:rPr>
          <w:lang w:val="pt_PT" w:bidi="pt_PT"/>
        </w:rPr>
        <w:t>.</w:t>
      </w:r>
    </w:p>
    <w:p>
      <w:pPr/>
      <w:r>
        <w:rPr>
          <w:lang w:val="pt_PT" w:bidi="pt_PT"/>
        </w:rPr>
      </w:r>
      <w:r>
        <w:rPr>
          <w:lang w:val="pt_PT" w:bidi="pt_PT"/>
        </w:rPr>
        <w:t xml:space="preserve">O </w:t>
      </w:r>
      <w:r>
        <w:rPr>
          <w:b/>
          <w:lang w:val="pt_PT" w:bidi="pt_PT"/>
        </w:rPr>
        <w:t>reino dos céus</w:t>
      </w:r>
      <w:r>
        <w:rPr>
          <w:lang w:val="pt_PT" w:bidi="pt_PT"/>
        </w:rPr>
        <w:t xml:space="preserve"> se refere a um lugar onde um rei governa um grupo de pessoas. O </w:t>
      </w:r>
      <w:r>
        <w:rPr>
          <w:b/>
          <w:lang w:val="pt_PT" w:bidi="pt_PT"/>
        </w:rPr>
        <w:t>Reino de Deus</w:t>
      </w:r>
      <w:r>
        <w:rPr>
          <w:lang w:val="pt_PT" w:bidi="pt_PT"/>
        </w:rPr>
        <w:t xml:space="preserve"> agora é o povo que segue Jesus como seu rei, ajudando uns aos outros e disseminando o amor de Jesus aos outros. Traduza reino dos céus, ou reino de Deus, da mesma maneira que você já fez nas passagens anteriores, e lembre-se de que </w:t>
      </w:r>
      <w:r>
        <w:rPr>
          <w:lang w:val="pt_PT" w:bidi="pt_PT"/>
        </w:rPr>
        <w:t>reino dos céus</w:t>
      </w:r>
      <w:r>
        <w:rPr>
          <w:lang w:val="pt_PT" w:bidi="pt_PT"/>
        </w:rPr>
        <w:t>, ou reino de Deus, está no Glossário Mestre.</w:t>
      </w:r>
    </w:p>
    <w:p>
      <w:pPr/>
      <w:r>
        <w:rPr>
          <w:lang w:val="pt_PT" w:bidi="pt_PT"/>
        </w:rPr>
      </w:r>
      <w:r>
        <w:rPr>
          <w:lang w:val="pt_PT" w:bidi="pt_PT"/>
        </w:rPr>
        <w:t xml:space="preserve">Uma </w:t>
      </w:r>
      <w:r>
        <w:rPr>
          <w:b/>
          <w:lang w:val="pt_PT" w:bidi="pt_PT"/>
        </w:rPr>
        <w:t>vinha</w:t>
      </w:r>
      <w:r>
        <w:rPr>
          <w:lang w:val="pt_PT" w:bidi="pt_PT"/>
        </w:rPr>
        <w:t xml:space="preserve"> é um campo onde as videiras são plantadas. As videiras são longas e produzem um fruto chamado uvas. As pessoas usavam pedaços de madeira para segurar as videiras para que os frutos ficassem pendurados sem tocar o chão. Consulte o Glossário Mestre para a definição completa de </w:t>
      </w:r>
      <w:r>
        <w:rPr>
          <w:lang w:val="pt_PT" w:bidi="pt_PT"/>
        </w:rPr>
        <w:t>vinha</w:t>
      </w:r>
      <w:r>
        <w:rPr>
          <w:lang w:val="pt_PT" w:bidi="pt_PT"/>
        </w:rPr>
        <w:t>.</w:t>
      </w:r>
    </w:p>
    <w:p>
      <w:pPr/>
      <w:r>
        <w:rPr>
          <w:lang w:val="pt_PT" w:bidi="pt_PT"/>
        </w:rPr>
      </w:r>
      <w:r>
        <w:rPr>
          <w:lang w:val="pt_PT" w:bidi="pt_PT"/>
        </w:rPr>
        <w:t xml:space="preserve">Esse proprietário de terra e os trabalhadores concordaram que ele pagaria a cada um deles o </w:t>
      </w:r>
      <w:r>
        <w:rPr>
          <w:b/>
          <w:lang w:val="pt_PT" w:bidi="pt_PT"/>
        </w:rPr>
        <w:t>denário</w:t>
      </w:r>
      <w:r>
        <w:rPr>
          <w:lang w:val="pt_PT" w:bidi="pt_PT"/>
        </w:rPr>
        <w:t xml:space="preserve"> comum pelo trabalho de um dia. Um denário se refere à moeda romana feita de prata, e é o pagamento de um dia de trabalho duro. Consulte o Glossário Mestre para a definição completa de </w:t>
      </w:r>
      <w:r>
        <w:rPr>
          <w:lang w:val="pt_PT" w:bidi="pt_PT"/>
        </w:rPr>
        <w:t>denário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20:17–28</w:t>
      </w:r>
      <w:r>
        <w:rPr>
          <w:lang w:val="pt_PT" w:bidi="pt_PT"/>
        </w:rPr>
      </w:r>
    </w:p>
    <w:p>
      <w:pPr>
        <w:pStyle w:val="Heading3"/>
      </w:pPr>
      <w:r>
        <w:rPr>
          <w:lang w:val="pt_PT" w:bidi="pt_PT"/>
        </w:rPr>
        <w:t>Ouvir e Sentir</w:t>
      </w:r>
    </w:p>
    <w:p>
      <w:pPr/>
      <w:r>
        <w:rPr>
          <w:lang w:val="pt_PT" w:bidi="pt_PT"/>
        </w:rPr>
      </w:r>
      <w:r>
        <w:rPr>
          <w:lang w:val="pt_PT" w:bidi="pt_PT"/>
        </w:rPr>
        <w:t>Ouçam Mateus 20.17–28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acontece depois que Jesus contou a seus discípulos a parábola dos trabalhadores da vinha. Está perto do tempo da Páscoa, a importante festa judaica onde o povo judeu se lembra de quando Deus o resgatou da escravidão no Egito. Muitas pessoas estão indo para Jerusalém para a festa. Jesus e seus doze discípulos estão viajando com uma multidão maior de peregrinos. Eles estão viajando “subindo” para Jerusalém porque Jerusalém está em um nível mais alto em relação a onde estão. Jesus leva seus discípulos de lado para falar com eles em particular. Ele quer avisá-los sobre o que acontecerá com ele. Jesus diz que o Filho do Homem será entregue, ou traído, aos principais sacerdotes e mestres da lei. Os discípulos sabem que Jesus se refere a si como o Filho do Homem, ou o salvador prometido que os judeus estavam esperando. Jesus entra em grandes detalhes sobre o que acontecerá. As autoridades judaicas decidirão que Jesus é culpado, e então elas “o entregarão”, ou o darão às autoridades gentias, as não judias, para realizar a execução. Naqueles dias, o Império Romano governava sobre a terra dos judeus e as áreas vizinhas. Os romanos eram os únicos que poderiam executar os criminosos. Jesus diz a seus discípulos que esses gentios, ou pessoas não judias, zombariam dele, o açoitariam e o crucificariam. A crucificação era a maneira comum de executar criminosos inferiores. Envolvia pregar as vítimas em dois pedaços de madeira e pendurá-las até que morressem. Então Jesus lembra a seus discípulos que ele será trazido de volta para a vida.</w:t>
      </w:r>
    </w:p>
    <w:p>
      <w:pPr/>
      <w:r>
        <w:rPr>
          <w:lang w:val="pt_PT" w:bidi="pt_PT"/>
        </w:rPr>
      </w:r>
      <w:r>
        <w:rPr>
          <w:lang w:val="pt_PT" w:bidi="pt_PT"/>
        </w:rPr>
        <w:t>Pare aqui e mostre um mapa da estrada de Jericó a Jerusalém.</w:t>
      </w:r>
    </w:p>
    <w:p>
      <w:pPr/>
      <w:r>
        <w:rPr>
          <w:lang w:val="pt_PT" w:bidi="pt_PT"/>
        </w:rPr>
      </w:r>
      <w:r>
        <w:rPr>
          <w:lang w:val="pt_PT" w:bidi="pt_PT"/>
        </w:rPr>
        <w:t>Discutam em sua cultura como aqueles no poder entregariam alguém à morte se fosse considerado culpado de um crime.</w:t>
      </w:r>
    </w:p>
    <w:p>
      <w:pPr/>
      <w:r>
        <w:rPr>
          <w:lang w:val="pt_PT" w:bidi="pt_PT"/>
        </w:rPr>
      </w:r>
      <w:r>
        <w:rPr>
          <w:lang w:val="pt_PT" w:bidi="pt_PT"/>
        </w:rPr>
        <w:t>Tiago e João eram dois discípulos de Jesus. O pai deles era Zebedeu. Sua mãe veio a Jesus e se ajoelhou para mostrar respeito a Jesus e pedir a ele um favor. "O que você quer?”. Jesus perguntou à mãe de Tiago e João. Ela disse: “Permita que um desses dois meus filhos possam se sentar à sua direita e o outro à sua esquerda em seu reino”. Não ouvimos sobre a mãe de Tiago e João depois que ela pergunta isso. Os assentos no lado direito e esquerdo de um rei são tradicionalmente lugares onde aqueles em posições altas de honra e autoridade se sentam. Então Jesus disse a Tiago e João: “Vocês não sabem o que estão pedindo. Você pode beber do cálice que eu beberei?”. Jesus usa um cálice como um símbolo de sofrimento. Aqui Jesus está perguntando se Tiago e João têm a força, ou poder, para sofrer como Jesus em breve sofrerá. Jesus sabe que ele se tornará rei por meio de seu sofrimento na cruz. “Nós podemos”, Tiago e João responderam. Então, Jesus disse a eles: “Vocês de fato beberão do meu cálice, mas sentar à minha direita ou esquerda não é algo que eu possa conceder. Esses lugares pertencem àqueles para os quais eles foram preparados por meu Pai”. Jesus está simplesmente dizendo aqui que apenas Deus, seu pai, decidirá quem terá lugares de honra e autoridade no Reino de Deus. Nós não sabemos quem ele escolherá ou como Deus decidirá quem se senta lá. O que sabemos é que Jesus não é aquele que tomará a decisão.</w:t>
      </w:r>
    </w:p>
    <w:p>
      <w:pPr/>
      <w:r>
        <w:rPr>
          <w:lang w:val="pt_PT" w:bidi="pt_PT"/>
        </w:rPr>
      </w:r>
      <w:r>
        <w:rPr>
          <w:lang w:val="pt_PT" w:bidi="pt_PT"/>
        </w:rPr>
        <w:t>Parem aqui e discutam: em sua cultura, quais características uma pessoa tem, ou o que uma pessoa faz, que tem alta honra, ou poder?</w:t>
      </w:r>
    </w:p>
    <w:p>
      <w:pPr/>
      <w:r>
        <w:rPr>
          <w:lang w:val="pt_PT" w:bidi="pt_PT"/>
        </w:rPr>
      </w:r>
      <w:r>
        <w:rPr>
          <w:lang w:val="pt_PT" w:bidi="pt_PT"/>
        </w:rPr>
        <w:t>Então, quando os outros dez discípulos ouviram sobre o que Tiago e João perguntaram, eles ficaram zangados com os dois irmãos. Os outros discípulos estavam provavelmente zangados porque eles também queriam lugares de alta honra no Reino de Deus. Jesus chamou seus discípulos para se juntar. Ele agora explica o contraste entre a maneira como as autoridades no mundo usam seu poder e a maneira como o Reino de Deus opera. Jesus diz que os governantes dos gentios, ou não judeus, governam duramente sobre seu povo. Então Jesus dá um mandamento: “Vocês devem agir de maneira diferente”. Os discípulos de Jesus que querem ser líderes devem servir aos outros. Seus discípulos que querem ter a posição mais alta devem ser como um escravo, a classe mais baixa de pessoas na sociedade. Isso é o oposto do que os governantes no mundo fazem. Mas Jesus nos mostra um exemplo de como servir aos outros. Mesmo que Jesus seja o Filho do Homem, ou salvador prometido, Jesus serve as pessoas morrendo para libertar as pessoas de seu pecado.</w:t>
      </w:r>
    </w:p>
    <w:p>
      <w:pPr/>
      <w:r>
        <w:rPr>
          <w:lang w:val="pt_PT" w:bidi="pt_PT"/>
        </w:rPr>
      </w:r>
      <w:r>
        <w:rPr>
          <w:lang w:val="pt_PT" w:bidi="pt_PT"/>
        </w:rPr>
        <w:t>Parem aqui e discutam: em sua cultura, o que as pessoas fazem para se tornar a pessoa mais importante na comunidade? Além disso, em sua cultura, discutam como os governantes e seu povo trabalham juntos. Falem sobre quem serve a quem? Quem tem poder? Contem uma história sobre um tempo em que um governante fez algo para servir a uma das pessoas em sua área. Os governantes servem a seu povo ou são as pessoas que servem a seus governantes?</w:t>
      </w:r>
      <w:r>
        <w:rPr>
          <w:lang w:val="pt_PT" w:bidi="pt_PT"/>
        </w:rPr>
      </w:r>
    </w:p>
    <w:p>
      <w:pPr>
        <w:pStyle w:val="Heading3"/>
      </w:pPr>
      <w:r>
        <w:rPr>
          <w:lang w:val="pt_PT" w:bidi="pt_PT"/>
        </w:rPr>
        <w:t>Identificando as Cenas</w:t>
      </w:r>
    </w:p>
    <w:p>
      <w:pPr/>
      <w:r>
        <w:rPr>
          <w:lang w:val="pt_PT" w:bidi="pt_PT"/>
        </w:rPr>
      </w:r>
      <w:r>
        <w:rPr>
          <w:lang w:val="pt_PT" w:bidi="pt_PT"/>
        </w:rPr>
        <w:t>Ouçam o texto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e seus doze discípulos estavam em seu caminho para Jerusalém e Jesus diz a eles novamente que ele morrerá lá.</w:t>
      </w:r>
    </w:p>
    <w:p>
      <w:pPr/>
      <w:r>
        <w:rPr>
          <w:lang w:val="pt_PT" w:bidi="pt_PT"/>
        </w:rPr>
      </w:r>
      <w:r>
        <w:rPr>
          <w:b/>
          <w:lang w:val="pt_PT" w:bidi="pt_PT"/>
        </w:rPr>
        <w:t>Segunda cena:</w:t>
      </w:r>
      <w:r>
        <w:rPr>
          <w:lang w:val="pt_PT" w:bidi="pt_PT"/>
        </w:rPr>
        <w:t xml:space="preserve"> a mãe de Tiago e João veio até Jesus e pediu a Jesus para fazer seus filhos se sentarem em lugares de honra ao lado dele em seu Reino.</w:t>
      </w:r>
    </w:p>
    <w:p>
      <w:pPr/>
      <w:r>
        <w:rPr>
          <w:lang w:val="pt_PT" w:bidi="pt_PT"/>
        </w:rPr>
      </w:r>
      <w:r>
        <w:rPr>
          <w:b/>
          <w:lang w:val="pt_PT" w:bidi="pt_PT"/>
        </w:rPr>
        <w:t>Terceira cena:</w:t>
      </w:r>
      <w:r>
        <w:rPr>
          <w:lang w:val="pt_PT" w:bidi="pt_PT"/>
        </w:rPr>
        <w:t xml:space="preserve"> os dez discípulos restantes ficaram zangados com Tiago e João.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Doze discípulos, incluindo Tiago e João</w:t>
      </w:r>
    </w:p>
    <w:p>
      <w:pPr>
        <w:pStyle w:val="ListBullet"/>
        <w:spacing w:line="240" w:lineRule="auto"/>
        <w:ind w:left="720"/>
      </w:pPr>
      <w:r>
        <w:rPr>
          <w:lang w:val="pt_PT" w:bidi="pt_PT"/>
        </w:rPr>
      </w:r>
      <w:r>
        <w:rPr>
          <w:lang w:val="pt_PT" w:bidi="pt_PT"/>
        </w:rPr>
        <w:t>Mãe de Tiago e João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Jesus, seus doze discípulos e uma grande multidão estavam em seu caminho para Jerusalém. Jerusalém estava em uma elevação mais alta do que a zona rural circundante, então as pessoas diziam que “subiam” para Jerusalém quando viajavam para lá. Jerusalém era o centro da atividade religiosa judaica, então há muitas pessoas caminhando para Jerusalém na estrada. Em algum momento, Jesus leva seus doze discípulos de lado e fala com eles em particular. Ele os adverte que ele, o Filho do Homem, será morto em Jerusalém. É importante lembrar que alguém trairá Jesus para os principais sacerdotes e mestres da lei religiosa. Então os principais sacerdotes e mestres enviarão Jesus para as autoridades do governo romano. Então as autoridades do governo zombarão, açoitarão e crucificarão Jesus. Jesus explica isso em grandes detalhes.</w:t>
      </w:r>
    </w:p>
    <w:p>
      <w:pPr/>
      <w:r>
        <w:rPr>
          <w:lang w:val="pt_PT" w:bidi="pt_PT"/>
        </w:rPr>
      </w:r>
      <w:r>
        <w:rPr>
          <w:lang w:val="pt_PT" w:bidi="pt_PT"/>
        </w:rPr>
        <w:t>Na segunda cena, a mãe de Tiago e João veio até Jesus com seus filhos. A mãe se ajoelha, com seu rosto no chão, para mostrar respeito a Jesus. Jesus pergunta a ela o que quer, e ela responde. Ela pede a Jesus para deixar seus filhos se sentarem no lado direito e esquerdo de Jesus — os dois lugares de grande honra. Então Jesus disse a Tiago e João: “Vocês não sabem o que estão pedindo. Vocês têm força ou poder para sofrer como Jesus em breve sofrerá?”. É importante lembrar que o cálice era um símbolo de sofrimento. Você pode precisar dizer: “Você pode beber do mesmo cálice do sofrimento do qual eu bebo?”. ou “Vocês podem sofrer comigo como se ambos bebêssemos do mesmo cálice?”. Jesus usa uma pergunta para enfatizar que as pessoas não chegam a posições altas em seu Reino das maneiras normais pelas quais as pessoas chegam a posições altas nos reinos do mundo. “Nós podemos”, Tiago e João responderam. Então, Jesus disse a eles: “Vocês de fato beberão do meu cálice, mas sentar à minha direita ou esquerda não é algo que eu possa conceder. Esses lugares pertencem àqueles para os quais eles foram preparados por meu Pai”.</w:t>
      </w:r>
    </w:p>
    <w:p>
      <w:pPr/>
      <w:r>
        <w:rPr>
          <w:lang w:val="pt_PT" w:bidi="pt_PT"/>
        </w:rPr>
      </w:r>
      <w:r>
        <w:rPr>
          <w:lang w:val="pt_PT" w:bidi="pt_PT"/>
        </w:rPr>
        <w:t>Na terceira cena, quando os dez discípulos ouviram que Tiago e João estavam pedindo lugares de honra, eles ficaram zangados com Tiago e João. Mas Jesus chamou seus doze discípulos para se reunir em torno dele. Jesus fez um contraste forte entre a maneira como os governantes nos governos do mundo mostram seu poder e a maneira como os discípulos de Jesus devem agir. Jesus primeiro diz a seus discípulos que eles sabem como os líderes no mundo agem. É óbvio em todos os lugares. Então Jesus diz duas coisas semelhantes para enfatizar o que acontece no mundo. Ele diz que os governantes no mundo governam ou impõem seu poder sobre as pessoas, e que os funcionários mostram grande autoridade sobre seu povo. Então Jesus faz um contraste forte. Ele dá um mandamento: “</w:t>
      </w:r>
      <w:r>
        <w:rPr>
          <w:b/>
          <w:lang w:val="pt_PT" w:bidi="pt_PT"/>
        </w:rPr>
        <w:t>Vocês</w:t>
      </w:r>
      <w:r>
        <w:rPr>
          <w:lang w:val="pt_PT" w:bidi="pt_PT"/>
        </w:rPr>
        <w:t xml:space="preserve"> não agirão dessa maneira”. Ele novamente diz duas coisas semelhantes para enfatizar o que seus discípulos devem fazer: se eles quiserem ser um líder, eles deveriam servir e cuidar dos outros. Se elas quiserem estar na posição mais alta, ou “primeiro”, elas devem ser como um escravo, uma pessoa na posição mais baixa. Então Jesus dá um exemplo. Ele diz que ele é da mesma maneira: o próprio Jesus serve aos outros. Ele é o Filho do Homem, mas ele veio e sofreu para que muitas pessoas pudessem ser livres da punição por seus pecados.</w:t>
      </w:r>
    </w:p>
    <w:p>
      <w:pPr/>
      <w:r>
        <w:rPr>
          <w:lang w:val="pt_PT" w:bidi="pt_PT"/>
        </w:rPr>
      </w:r>
      <w:r>
        <w:rPr>
          <w:lang w:val="pt_PT" w:bidi="pt_PT"/>
        </w:rPr>
        <w:t>Parem aqui e discutam em equipe de tradução: contem uma história onde vocês estão fazendo um contraste forte entre a maneira como uma pessoa, ou grupo de pessoas, age e a maneira como outra pessoa, ou grupo de pessoas, age. Prestem atenção à maneira como vocês contam essa história. O que vocês enfatizam?</w:t>
      </w:r>
      <w:r>
        <w:rPr>
          <w:lang w:val="pt_PT" w:bidi="pt_PT"/>
        </w:rPr>
      </w:r>
    </w:p>
    <w:p>
      <w:pPr>
        <w:pStyle w:val="Heading3"/>
      </w:pPr>
      <w:r>
        <w:rPr>
          <w:lang w:val="pt_PT" w:bidi="pt_PT"/>
        </w:rPr>
        <w:t>Incorporando o Texto</w:t>
      </w:r>
    </w:p>
    <w:p>
      <w:pPr/>
      <w:r>
        <w:rPr>
          <w:lang w:val="pt_PT" w:bidi="pt_PT"/>
        </w:rPr>
      </w:r>
      <w:r>
        <w:rPr>
          <w:lang w:val="pt_PT" w:bidi="pt_PT"/>
        </w:rPr>
        <w:t>Ouçam o texto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e seus doze discípulos estavam em seu caminho para Jerusalém.</w:t>
      </w:r>
    </w:p>
    <w:p>
      <w:pPr/>
      <w:r>
        <w:rPr>
          <w:lang w:val="pt_PT" w:bidi="pt_PT"/>
        </w:rPr>
      </w:r>
      <w:r>
        <w:rPr>
          <w:b/>
          <w:lang w:val="pt_PT" w:bidi="pt_PT"/>
        </w:rPr>
        <w:t>Segunda cena:</w:t>
      </w:r>
      <w:r>
        <w:rPr>
          <w:lang w:val="pt_PT" w:bidi="pt_PT"/>
        </w:rPr>
        <w:t xml:space="preserve"> a mãe de Tiago e João vieram até Jesus e imploram por favor.</w:t>
      </w:r>
    </w:p>
    <w:p>
      <w:pPr/>
      <w:r>
        <w:rPr>
          <w:lang w:val="pt_PT" w:bidi="pt_PT"/>
        </w:rPr>
      </w:r>
      <w:r>
        <w:rPr>
          <w:b/>
          <w:lang w:val="pt_PT" w:bidi="pt_PT"/>
        </w:rPr>
        <w:t>Terceira cena:</w:t>
      </w:r>
      <w:r>
        <w:rPr>
          <w:lang w:val="pt_PT" w:bidi="pt_PT"/>
        </w:rPr>
        <w:t xml:space="preserve"> os dez discípulos restantes ficaram zangados com Tiago e João.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Doze discípulos</w:t>
      </w:r>
    </w:p>
    <w:p>
      <w:pPr>
        <w:pStyle w:val="ListBullet"/>
        <w:spacing w:line="240" w:lineRule="auto"/>
        <w:ind w:left="720"/>
      </w:pPr>
      <w:r>
        <w:rPr>
          <w:lang w:val="pt_PT" w:bidi="pt_PT"/>
        </w:rPr>
      </w:r>
      <w:r>
        <w:rPr>
          <w:lang w:val="pt_PT" w:bidi="pt_PT"/>
        </w:rPr>
        <w:t>Mãe de Tiago e João</w:t>
      </w:r>
    </w:p>
    <w:p>
      <w:pPr>
        <w:pStyle w:val="ListBullet"/>
        <w:spacing w:line="240" w:lineRule="auto"/>
        <w:ind w:left="720"/>
      </w:pPr>
      <w:r>
        <w:rPr>
          <w:lang w:val="pt_PT" w:bidi="pt_PT"/>
        </w:rPr>
      </w:r>
      <w:r>
        <w:rPr>
          <w:lang w:val="pt_PT" w:bidi="pt_PT"/>
        </w:rPr>
        <w:t>Tiago e João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 Quando a equipe interpretar essa história pela segunda vez, interrompa-os em certos momentos.</w:t>
      </w:r>
    </w:p>
    <w:p>
      <w:pPr/>
      <w:r>
        <w:rPr>
          <w:lang w:val="pt_PT" w:bidi="pt_PT"/>
        </w:rPr>
      </w:r>
      <w:r>
        <w:rPr>
          <w:lang w:val="pt_PT" w:bidi="pt_PT"/>
        </w:rPr>
        <w:t>Nessa história, comecem a atuar quando Jesus e seus doze discípulos estavam indo para Jerusalém durante a festa da Páscoa. Jesus e seus doze discípulos estão viajando com uma grande multidão indo para a festa. Jesus fala com seus discípulos em particular. Ele diz que as pessoas entregarão o Filho do Homem para os principais sacerdotes e mestres da lei. Eles o condenarão à morte. Eles o entregarão às autoridades não judias que zombarão de Jesus, o açoitarão e o crucificarão. Então, no terceiro dia, Jesus será ressuscitado.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“Não posso acreditar que um de meus discípulos me trairá e me entregará para ser morto”.</w:t>
      </w:r>
    </w:p>
    <w:p>
      <w:pPr>
        <w:pStyle w:val="ListBullet"/>
        <w:spacing w:line="240" w:lineRule="auto"/>
        <w:ind w:left="720"/>
      </w:pPr>
      <w:r>
        <w:rPr>
          <w:lang w:val="pt_PT" w:bidi="pt_PT"/>
        </w:rPr>
      </w:r>
      <w:r>
        <w:rPr>
          <w:lang w:val="pt_PT" w:bidi="pt_PT"/>
        </w:rPr>
        <w:t>Pergunte aos atores que interpretam os discípulos de Jesus: “Como vocês estão se sentindo?”. Você pode ouvir coisas como: “Ah não! É muito surpreendente e inacreditável que alguém entre nós traia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segunda cena, a mãe de Tiago e João veio até Jesus com seus filhos. Ela se curva na frente de Jesus com seu rosto no chão e pede um favor. "O que você quer?”. Jesus perguntou à mãe de Tiago e João. Ela disse: “Permita que um desses dois meus filhos possam se sentar à sua direita e o outro à sua esquerda em seu reino”. Então Jesus disse a Tiago e João: “Vocês não sabem o que estão pedindo. Vocês podem beber do cálice do sofrimento que eu beberei?”. “Nós podemos”, Tiago e João responderam. Então, Jesus disse a eles: “Vocês de fato beberão do meu cálice, mas sentar à minha direita ou esquerda não é algo que eu possa conceder. Esses lugares pertencem àqueles para os quais eles foram preparados por Deus, meu Pai”.</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“Essa mãe de Tiago e João é uma mulher egoísta que quer que sua família seja importante”.</w:t>
      </w:r>
    </w:p>
    <w:p>
      <w:pPr>
        <w:pStyle w:val="ListBullet"/>
        <w:spacing w:line="240" w:lineRule="auto"/>
        <w:ind w:left="720"/>
      </w:pPr>
      <w:r>
        <w:rPr>
          <w:lang w:val="pt_PT" w:bidi="pt_PT"/>
        </w:rPr>
      </w:r>
      <w:r>
        <w:rPr>
          <w:lang w:val="pt_PT" w:bidi="pt_PT"/>
        </w:rPr>
        <w:t>Pergunte a atriz que interpreta a mãe de Tiago e João: “Como você se sente?”. Você pode ouvir coisas como: “Espero que Jesus dê aos meus filhos alguma consideração gentil. Quero ter orgulho de minha família”.</w:t>
      </w:r>
    </w:p>
    <w:p>
      <w:pPr>
        <w:pStyle w:val="ListBullet"/>
        <w:spacing w:line="240" w:lineRule="auto"/>
        <w:ind w:left="720"/>
      </w:pPr>
      <w:r>
        <w:rPr>
          <w:lang w:val="pt_PT" w:bidi="pt_PT"/>
        </w:rPr>
      </w:r>
      <w:r>
        <w:rPr>
          <w:lang w:val="pt_PT" w:bidi="pt_PT"/>
        </w:rPr>
        <w:t>Pergunte aos atores que interpretam Tiago e João: “Como vocês se sentem?”. Você pode ouvir coisas como: “Nossa mãe é uma guerreira. Estamos felizes que ela falou com Jesus. Estivemos com Jesus por um longo tempo. Trabalhamos duro. Nós merecemos ser bem tratados no Reino de 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terceira cena, continuando a atuar, quando os outros dez discípulos ouviram sobre o que Tiago e João haviam perguntado, ficaram zangados com os dois irmãos. Então Jesus chamou os doze discípulos e disse: “Vocês sabem que os governantes dos gentios governam sobre seu povo, e seus altos funcionários exercem autoridade sobre eles. Não será assim com vocês. Em vez disso, quem quiser se tornar grande entre vocês deve ser seu servo e quem quiser ser o primeiro deve ser seu escravo. Assim como o Filho do Homem não veio para ser servido, mas para servir e dar sua vida como resgate para resgatar muitas pessoas de seu pecado.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dez discípulos: “Como vocês estão se sentindo?”. Você pode ouvir coisas como: “Como uma mãe pode estar interferindo em questões fora de sua família?”.</w:t>
      </w:r>
    </w:p>
    <w:p>
      <w:pPr>
        <w:pStyle w:val="ListBullet"/>
        <w:spacing w:line="240" w:lineRule="auto"/>
        <w:ind w:left="720"/>
      </w:pPr>
      <w:r>
        <w:rPr>
          <w:lang w:val="pt_PT" w:bidi="pt_PT"/>
        </w:rPr>
      </w:r>
      <w:r>
        <w:rPr>
          <w:lang w:val="pt_PT" w:bidi="pt_PT"/>
        </w:rPr>
        <w:t>Pergunte aos atores que interpretam Tiago e João: “Como vocês se sentem?”. Você pode ouvir coisas como: “Por favor, tenham calma, meus colegas discípulos. Gentilmente, tirem minha mãe desse assunto e não fiquem zangados conosco e nossa mãe”. Pergunte ao ator que interpreta Jesus: “Como você está se sentindo?”. Vocês podem ouvir coisas como: “Por favor, basta disso, esses são assuntos simples aos quais posso responder facilmente, e todos vocês terão uma boa resposta. Estou tão triste por meus discípulos ainda não entenderem como meu reino é diferente do mundo”.</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mais uma vez na versão mais fácil de entender.</w:t>
      </w:r>
    </w:p>
    <w:p>
      <w:pPr/>
      <w:r>
        <w:rPr>
          <w:lang w:val="pt_PT" w:bidi="pt_PT"/>
        </w:rPr>
      </w:r>
      <w:r>
        <w:rPr>
          <w:lang w:val="pt_PT" w:bidi="pt_PT"/>
        </w:rPr>
        <w:t xml:space="preserve">Agora Jesus e seus doze </w:t>
      </w:r>
      <w:r>
        <w:rPr>
          <w:b/>
          <w:lang w:val="pt_PT" w:bidi="pt_PT"/>
        </w:rPr>
        <w:t>discípulos</w:t>
      </w:r>
      <w:r>
        <w:rPr>
          <w:lang w:val="pt_PT" w:bidi="pt_PT"/>
        </w:rPr>
        <w:t xml:space="preserve"> estavam na estrada para Jerusalém. Os discípulos são os seguidores mais próximos de Jesus, que aprendiam com ele e são devotos ao ensinamento de Jesus. Traduza discípulos da mesma maneira que você tem traduzido nas passagens anteriores e lembre-se de que </w:t>
      </w:r>
      <w:r>
        <w:rPr>
          <w:lang w:val="pt_PT" w:bidi="pt_PT"/>
        </w:rPr>
        <w:t>discípulos</w:t>
      </w:r>
      <w:r>
        <w:rPr>
          <w:lang w:val="pt_PT" w:bidi="pt_PT"/>
        </w:rPr>
        <w:t xml:space="preserve"> está no Glossário Mestre. Algumas traduções dizem apenas “os Doze”, mas isso está se referindo aos doze discípulos.</w:t>
      </w:r>
    </w:p>
    <w:p>
      <w:pPr/>
      <w:r>
        <w:rPr>
          <w:lang w:val="pt_PT" w:bidi="pt_PT"/>
        </w:rPr>
      </w:r>
      <w:r>
        <w:rPr>
          <w:lang w:val="pt_PT" w:bidi="pt_PT"/>
        </w:rPr>
        <w:t xml:space="preserve">Jesus então diz que alguém o entregará, o </w:t>
      </w:r>
      <w:r>
        <w:rPr>
          <w:b/>
          <w:lang w:val="pt_PT" w:bidi="pt_PT"/>
        </w:rPr>
        <w:t>Filho do Homem</w:t>
      </w:r>
      <w:r>
        <w:rPr>
          <w:lang w:val="pt_PT" w:bidi="pt_PT"/>
        </w:rPr>
        <w:t xml:space="preserve">, aos </w:t>
      </w:r>
      <w:r>
        <w:rPr>
          <w:b/>
          <w:lang w:val="pt_PT" w:bidi="pt_PT"/>
        </w:rPr>
        <w:t>principais sacerdotes</w:t>
      </w:r>
      <w:r>
        <w:rPr>
          <w:lang w:val="pt_PT" w:bidi="pt_PT"/>
        </w:rPr>
        <w:t xml:space="preserve"> e </w:t>
      </w:r>
      <w:r>
        <w:rPr>
          <w:b/>
          <w:lang w:val="pt_PT" w:bidi="pt_PT"/>
        </w:rPr>
        <w:t>mestres da lei</w:t>
      </w:r>
      <w:r>
        <w:rPr>
          <w:lang w:val="pt_PT" w:bidi="pt_PT"/>
        </w:rPr>
        <w:t xml:space="preserve">. Lembre-se de que “Filho do Homem" é uma das maneiras favoritas de Jesus de falar sobre si mesmo. No livro do profeta Daniel, Deus dá toda a autoridade e poder ao Filho do Homem. Jesus provavelmente gosta do termo porque o título pode se referir a um ser humano comum ou sobrenatural. Traduza </w:t>
      </w:r>
      <w:r>
        <w:rPr>
          <w:lang w:val="pt_PT" w:bidi="pt_PT"/>
        </w:rPr>
        <w:t>Filho do Homem</w:t>
      </w:r>
      <w:r>
        <w:rPr>
          <w:lang w:val="pt_PT" w:bidi="pt_PT"/>
        </w:rPr>
        <w:t xml:space="preserve">, </w:t>
      </w:r>
      <w:r>
        <w:rPr>
          <w:lang w:val="pt_PT" w:bidi="pt_PT"/>
        </w:rPr>
        <w:t>principais sacerdotes</w:t>
      </w:r>
      <w:r>
        <w:rPr>
          <w:lang w:val="pt_PT" w:bidi="pt_PT"/>
        </w:rPr>
        <w:t xml:space="preserve"> e </w:t>
      </w:r>
      <w:r>
        <w:rPr>
          <w:lang w:val="pt_PT" w:bidi="pt_PT"/>
        </w:rPr>
        <w:t>mestres da lei</w:t>
      </w:r>
      <w:r>
        <w:rPr>
          <w:lang w:val="pt_PT" w:bidi="pt_PT"/>
        </w:rPr>
        <w:t xml:space="preserve"> da mesma maneira que você fez em passagens anteriores, e lembre-se de que essas palavras estão no Glossário Mestre.</w:t>
      </w:r>
    </w:p>
    <w:p>
      <w:pPr/>
      <w:r>
        <w:rPr>
          <w:lang w:val="pt_PT" w:bidi="pt_PT"/>
        </w:rPr>
      </w:r>
      <w:r>
        <w:rPr>
          <w:lang w:val="pt_PT" w:bidi="pt_PT"/>
        </w:rPr>
        <w:t xml:space="preserve">A mãe de Tiago e João vem até Jesus e pede: “Prometa-me que um desses dois filhos meus se sentará em sua mão direita e o outro à sua mão esquerda em seu </w:t>
      </w:r>
      <w:r>
        <w:rPr>
          <w:b/>
          <w:lang w:val="pt_PT" w:bidi="pt_PT"/>
        </w:rPr>
        <w:t>reino</w:t>
      </w:r>
      <w:r>
        <w:rPr>
          <w:lang w:val="pt_PT" w:bidi="pt_PT"/>
        </w:rPr>
        <w:t xml:space="preserve">”. Ela sabe que Jesus se tornará rei no reino de Deus, no tempo e lugar que Deus governará seu povo. Lembre-se de que </w:t>
      </w:r>
      <w:r>
        <w:rPr>
          <w:lang w:val="pt_PT" w:bidi="pt_PT"/>
        </w:rPr>
        <w:t>Reino</w:t>
      </w:r>
      <w:r>
        <w:rPr>
          <w:lang w:val="pt_PT" w:bidi="pt_PT"/>
        </w:rPr>
        <w:t xml:space="preserve"> ou </w:t>
      </w:r>
      <w:r>
        <w:rPr>
          <w:lang w:val="pt_PT" w:bidi="pt_PT"/>
        </w:rPr>
        <w:t>reino de Deus</w:t>
      </w:r>
      <w:r>
        <w:rPr>
          <w:lang w:val="pt_PT" w:bidi="pt_PT"/>
        </w:rPr>
        <w:t xml:space="preserve"> está no Glossário Mestre.</w:t>
      </w:r>
    </w:p>
    <w:p>
      <w:pPr/>
      <w:r>
        <w:rPr>
          <w:lang w:val="pt_PT" w:bidi="pt_PT"/>
        </w:rPr>
      </w:r>
      <w:r>
        <w:rPr>
          <w:lang w:val="pt_PT" w:bidi="pt_PT"/>
        </w:rPr>
        <w:t xml:space="preserve">Mas Jesus chamou seus doze discípulos para se reunir em torno dele e disse: “Vocês sabem que os governantes dos </w:t>
      </w:r>
      <w:r>
        <w:rPr>
          <w:b/>
          <w:lang w:val="pt_PT" w:bidi="pt_PT"/>
        </w:rPr>
        <w:t>gentios</w:t>
      </w:r>
      <w:r>
        <w:rPr>
          <w:lang w:val="pt_PT" w:bidi="pt_PT"/>
        </w:rPr>
        <w:t xml:space="preserve">, ou </w:t>
      </w:r>
      <w:r>
        <w:rPr>
          <w:b/>
          <w:lang w:val="pt_PT" w:bidi="pt_PT"/>
        </w:rPr>
        <w:t>não judeus</w:t>
      </w:r>
      <w:r>
        <w:rPr>
          <w:lang w:val="pt_PT" w:bidi="pt_PT"/>
        </w:rPr>
        <w:t xml:space="preserve">, governam sobre as pessoas e aqueles em posição mais alta também governam ou regem seu povo”. Gentios refere-se a qualquer pessoa não judia. Na maioria dos Evangelhos, “gentios” se refere aos romanos. Traduza gentio da mesma maneira que você fez em passagens anteriores, e lembre-se de que </w:t>
      </w:r>
      <w:r>
        <w:rPr>
          <w:lang w:val="pt_PT" w:bidi="pt_PT"/>
        </w:rPr>
        <w:t>gentios</w:t>
      </w:r>
      <w:r>
        <w:rPr>
          <w:lang w:val="pt_PT" w:bidi="pt_PT"/>
        </w:rPr>
        <w:t>, ou não judeu, está no Glossário Mestre.</w:t>
      </w:r>
    </w:p>
    <w:p>
      <w:pPr/>
      <w:r>
        <w:rPr>
          <w:lang w:val="pt_PT" w:bidi="pt_PT"/>
        </w:rPr>
      </w:r>
      <w:r>
        <w:rPr>
          <w:lang w:val="pt_PT" w:bidi="pt_PT"/>
        </w:rPr>
        <w:t xml:space="preserve">Jesus diz que quem quiser se tornar grande deve ser um </w:t>
      </w:r>
      <w:r>
        <w:rPr>
          <w:b/>
          <w:lang w:val="pt_PT" w:bidi="pt_PT"/>
        </w:rPr>
        <w:t>servo</w:t>
      </w:r>
      <w:r>
        <w:rPr>
          <w:lang w:val="pt_PT" w:bidi="pt_PT"/>
        </w:rPr>
        <w:t xml:space="preserve">, ou alguém que faz coisas pelos outros. E quem quiser ser o mais importante deve ser como um </w:t>
      </w:r>
      <w:r>
        <w:rPr>
          <w:b/>
          <w:lang w:val="pt_PT" w:bidi="pt_PT"/>
        </w:rPr>
        <w:t>escravo</w:t>
      </w:r>
      <w:r>
        <w:rPr>
          <w:lang w:val="pt_PT" w:bidi="pt_PT"/>
        </w:rPr>
        <w:t xml:space="preserve">, ou como alguém que é de propriedade de outra pessoa e não tem a capacidade de fazer suas próprias escolhas. Traduza servo e escravo da mesma maneira que você fez em passagens anteriores, e lembre-se de que tanto </w:t>
      </w:r>
      <w:r>
        <w:rPr>
          <w:lang w:val="pt_PT" w:bidi="pt_PT"/>
        </w:rPr>
        <w:t>servo</w:t>
      </w:r>
      <w:r>
        <w:rPr>
          <w:lang w:val="pt_PT" w:bidi="pt_PT"/>
        </w:rPr>
        <w:t xml:space="preserve"> quanto </w:t>
      </w:r>
      <w:r>
        <w:rPr>
          <w:lang w:val="pt_PT" w:bidi="pt_PT"/>
        </w:rPr>
        <w:t>escravo</w:t>
      </w:r>
      <w:r>
        <w:rPr>
          <w:lang w:val="pt_PT" w:bidi="pt_PT"/>
        </w:rPr>
        <w:t xml:space="preserve"> estão no Glossário Mestre.</w:t>
      </w:r>
    </w:p>
    <w:p>
      <w:pPr/>
      <w:r>
        <w:rPr>
          <w:lang w:val="pt_PT" w:bidi="pt_PT"/>
        </w:rPr>
      </w:r>
      <w:r>
        <w:rPr>
          <w:lang w:val="pt_PT" w:bidi="pt_PT"/>
        </w:rPr>
        <w:t xml:space="preserve">Jesus diz que o Filho do Homem veio como um </w:t>
      </w:r>
      <w:r>
        <w:rPr>
          <w:b/>
          <w:lang w:val="pt_PT" w:bidi="pt_PT"/>
        </w:rPr>
        <w:t>resgate</w:t>
      </w:r>
      <w:r>
        <w:rPr>
          <w:lang w:val="pt_PT" w:bidi="pt_PT"/>
        </w:rPr>
        <w:t xml:space="preserve"> para muitos. Aqui Jesus diz que ele serve às pessoas resgatando-as de ter que pagar a punição por seus pecados. Jesus faz isso morrendo na cruz. Certifiquem-se de que a palavra que você usar para resgate não signifique que Jesus pagou dinheiro. Essa palavra para </w:t>
      </w:r>
      <w:r>
        <w:rPr>
          <w:lang w:val="pt_PT" w:bidi="pt_PT"/>
        </w:rPr>
        <w:t>resgate</w:t>
      </w:r>
      <w:r>
        <w:rPr>
          <w:lang w:val="pt_PT" w:bidi="pt_PT"/>
        </w:rPr>
        <w:t xml:space="preserve"> significa que Jesus fez uma ação que permitia que as pessoas fossem livres.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20:29–34</w:t>
      </w:r>
      <w:r>
        <w:rPr>
          <w:lang w:val="pt_PT" w:bidi="pt_PT"/>
        </w:rPr>
      </w:r>
    </w:p>
    <w:p>
      <w:pPr>
        <w:pStyle w:val="Heading3"/>
      </w:pPr>
      <w:r>
        <w:rPr>
          <w:lang w:val="pt_PT" w:bidi="pt_PT"/>
        </w:rPr>
        <w:t>Ouvir e Sentir</w:t>
      </w:r>
    </w:p>
    <w:p>
      <w:pPr/>
      <w:r>
        <w:rPr>
          <w:lang w:val="pt_PT" w:bidi="pt_PT"/>
        </w:rPr>
      </w:r>
      <w:r>
        <w:rPr>
          <w:lang w:val="pt_PT" w:bidi="pt_PT"/>
        </w:rPr>
        <w:t>Ouçam Mateus 20.29–34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desafiou seus discípulos que quem quiser ser o maior deve primeiro ser como um servo. Jesus e seus discípulos estão em seu caminho para Jerusalém para a festa da Páscoa. A Páscoa é um grande festival religioso judaico, muitas pessoas estavam viajando na mesma estrada para Jerusalém naquele momento. Algum tempo depois, Jesus e seus discípulos chegaram a uma cidade chamada Jericó e uma grande multidão os seguiram enquanto eles saíam. Lembre-se de que Jericó era a última aldeia ou cidade por onde o viajante para Jerusalém passaria. Qualquer um que fosse para Jerusalém pelo lado leste passaria por Jericó.</w:t>
      </w:r>
    </w:p>
    <w:p>
      <w:pPr/>
      <w:r>
        <w:rPr>
          <w:lang w:val="pt_PT" w:bidi="pt_PT"/>
        </w:rPr>
      </w:r>
      <w:r>
        <w:rPr>
          <w:lang w:val="pt_PT" w:bidi="pt_PT"/>
        </w:rPr>
        <w:t>Pare e mostre um mapa de Jericó para Jerusalém.</w:t>
      </w:r>
    </w:p>
    <w:p>
      <w:pPr/>
      <w:r>
        <w:rPr>
          <w:lang w:val="pt_PT" w:bidi="pt_PT"/>
        </w:rPr>
      </w:r>
      <w:r>
        <w:rPr>
          <w:lang w:val="pt_PT" w:bidi="pt_PT"/>
        </w:rPr>
        <w:t>Dois cegos estavam sentados na beira da estrada. Quando eles ouviram que Jesus estava passando, os dois cegos gritaram: “Senhor, tenha misericórdia de nós, Filho de Davi!”. O Filho de Davi é um título que significa que Jesus era um descendente do conhecido rei judeu. Os judeus usavam esse título para se referir ao Messias, ou Salvador Prometido, porque Deus prometeu que o Messias seria um descendente de Davi. Davi foi o segundo rei de Israel. Ele uniu Israel depois que ele derrotou os inimigos de Israel e restaurou a adoração a Deus em Jerusalém. Os dois cegos estavam mostrando grande respeito a Jesus chamando-o de Senhor, ou mestre. Eles mostraram que eles acreditavam que ele poderia curá-los chamando-o de Filho de Davi. Isso significava que eles acreditavam que ele poderia ser o Salvador Prometido, ou Messias.</w:t>
      </w:r>
    </w:p>
    <w:p>
      <w:pPr/>
      <w:r>
        <w:rPr>
          <w:lang w:val="pt_PT" w:bidi="pt_PT"/>
        </w:rPr>
      </w:r>
      <w:r>
        <w:rPr>
          <w:lang w:val="pt_PT" w:bidi="pt_PT"/>
        </w:rPr>
        <w:t>Era uma cultura em Jerusalém que as pessoas dessem ou ajudassem as pessoas pobres durante a celebração da Páscoa. Isso significava que a celebração da Páscoa era um bom momento para os cegos sentados na beira da estrada para implorarem a Jesus para ajudá-las. Os homens cegos sabiam quem Jesus era, esperavam que ele fosse capaz de curá-los, e sentiram que era apropriado se dirigir a ele como Filho de Davi. A multidão não queria que as pessoas cegas incomodassem Jesus. Eles fizeram um grande esforço para mandar os dois cegos ficarem em silêncio, mas os cegos se recusaram a ficar em silêncio. Os dois cegos gritaram ainda mais alto: "Senhor, filho de Davi, tenha misericórdia de nós".</w:t>
      </w:r>
    </w:p>
    <w:p>
      <w:pPr/>
      <w:r>
        <w:rPr>
          <w:lang w:val="pt_PT" w:bidi="pt_PT"/>
        </w:rPr>
      </w:r>
      <w:r>
        <w:rPr>
          <w:lang w:val="pt_PT" w:bidi="pt_PT"/>
        </w:rPr>
        <w:t>Pare aqui e discuta: em sua cultura, fale sobre como os líderes e as pessoas tratam aqueles que estão doentes ou são diferentes. O que acontece em um lugar público quando essas pessoas doentes clamam por ajuda? Como os outros as tratam?</w:t>
      </w:r>
    </w:p>
    <w:p>
      <w:pPr/>
      <w:r>
        <w:rPr>
          <w:lang w:val="pt_PT" w:bidi="pt_PT"/>
        </w:rPr>
      </w:r>
      <w:r>
        <w:rPr>
          <w:lang w:val="pt_PT" w:bidi="pt_PT"/>
        </w:rPr>
        <w:t>Jesus os ouviu e parou de caminhar. No momento em que Jesus ouviu os dois cegos, ele parou e deu atenção aos dois e atendeu o seu pedido. Novamente, isso mostra que no reino dos céus, Deus dá alto valor ao tipo de pessoas que os outros não consideram valiosas na terra. E muitas pessoas ficariam surpresas no céu ao ver que o que os homens menos valorizam ou honram, é exatamente o que Deus mais valoriza e dá honra. Então, Jesus chamou os dois cegos para vir e Jesus disse a eles: “O que vocês gostariam que eu fizesse por vocês?”. Os dois cegos disseram a Jesus: “Senhor, deixe nossos olhos serem abertos, ou nos deixe ver novamente”. Aqui, os homens cegos falam com Jesus de uma maneira respeitosa quando eles o chamam de Senhor. Jesus teve compaixão deles e tocou seus olhos. Imediatamente, eles foram capazes de ver novamente e seguiram Jesus. Esses dois homens cegos provavelmente começaram a seguir Jesus como seus discípulos. Neste momento, Jesus pode estar preocupado com sua chegada a Jerusalém e sobre sua morte, mas ele ainda tem compaixão para ajudar os dois homens cegos pedindo sua ajuda. Muitas pessoas não acreditam no poder de Jesus para curar. Mas agora, depois que Jesus cura os dois homens cegos, essas pessoas agora não têm dúvidas de que Jesus tem o poder de curar.</w:t>
      </w:r>
    </w:p>
    <w:p>
      <w:pPr/>
      <w:r>
        <w:rPr>
          <w:lang w:val="pt_PT" w:bidi="pt_PT"/>
        </w:rPr>
      </w:r>
      <w:r>
        <w:rPr>
          <w:lang w:val="pt_PT" w:bidi="pt_PT"/>
        </w:rPr>
        <w:t>Pare aqui e discuta em sua cultura: o que alguém precisando de ajuda diria ou faria para receber ajuda de alguém que tem autoridade ou poder?</w:t>
      </w:r>
      <w:r>
        <w:rPr>
          <w:lang w:val="pt_PT" w:bidi="pt_PT"/>
        </w:rPr>
      </w:r>
    </w:p>
    <w:p>
      <w:pPr>
        <w:pStyle w:val="Heading3"/>
      </w:pPr>
      <w:r>
        <w:rPr>
          <w:lang w:val="pt_PT" w:bidi="pt_PT"/>
        </w:rPr>
        <w:t>Identificando as Cenas</w:t>
      </w:r>
    </w:p>
    <w:p>
      <w:pPr/>
      <w:r>
        <w:rPr>
          <w:lang w:val="pt_PT" w:bidi="pt_PT"/>
        </w:rPr>
      </w:r>
      <w:r>
        <w:rPr>
          <w:lang w:val="pt_PT" w:bidi="pt_PT"/>
        </w:rPr>
        <w:t>Ouçam o texto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e seus discípulos estão deixando Jericó.</w:t>
      </w:r>
    </w:p>
    <w:p>
      <w:pPr/>
      <w:r>
        <w:rPr>
          <w:lang w:val="pt_PT" w:bidi="pt_PT"/>
        </w:rPr>
      </w:r>
      <w:r>
        <w:rPr>
          <w:b/>
          <w:lang w:val="pt_PT" w:bidi="pt_PT"/>
        </w:rPr>
        <w:t>Segunda cena:</w:t>
      </w:r>
      <w:r>
        <w:rPr>
          <w:lang w:val="pt_PT" w:bidi="pt_PT"/>
        </w:rPr>
        <w:t xml:space="preserve"> as pessoas cegas chamam Jesus e a multidão as repreende.</w:t>
      </w:r>
    </w:p>
    <w:p>
      <w:pPr/>
      <w:r>
        <w:rPr>
          <w:lang w:val="pt_PT" w:bidi="pt_PT"/>
        </w:rPr>
      </w:r>
      <w:r>
        <w:rPr>
          <w:b/>
          <w:lang w:val="pt_PT" w:bidi="pt_PT"/>
        </w:rPr>
        <w:t>Terceira cena:</w:t>
      </w:r>
      <w:r>
        <w:rPr>
          <w:lang w:val="pt_PT" w:bidi="pt_PT"/>
        </w:rPr>
        <w:t xml:space="preserve"> Jesus tinha compaixão pelas pessoas cegas.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As duas pessoas cegas.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Jesus e seus discípulos chegaram a uma cidade chamada Jericó. Então eles deixaram a cidade, e uma grande multidão os seguia enquanto estavam saindo. Dois cegos estavam sentados na beira da estrada quando ouviram que Jesus estava passando. As duas pessoas cegas gritavam: “Senhor, tenha misericórdia de nós, Filho de Davi”.</w:t>
      </w:r>
    </w:p>
    <w:p>
      <w:pPr/>
      <w:r>
        <w:rPr>
          <w:lang w:val="pt_PT" w:bidi="pt_PT"/>
        </w:rPr>
      </w:r>
      <w:r>
        <w:rPr>
          <w:lang w:val="pt_PT" w:bidi="pt_PT"/>
        </w:rPr>
        <w:t>Na segunda cena: então a multidão repreendeu as duas pessoas cegas. Eles disseram a eles: “Fiquem quietos!” mas os dois cegos gritavam ainda mais alto: “Senhor, Filho de Davi, tenha misericórdia de nós!”</w:t>
      </w:r>
    </w:p>
    <w:p>
      <w:pPr/>
      <w:r>
        <w:rPr>
          <w:lang w:val="pt_PT" w:bidi="pt_PT"/>
        </w:rPr>
      </w:r>
      <w:r>
        <w:rPr>
          <w:lang w:val="pt_PT" w:bidi="pt_PT"/>
        </w:rPr>
        <w:t>Na terceira cena, Jesus os ouviu e parou de caminhar. Então, Jesus chamou as duas pessoas cegas para virem. Alguém provavelmente trouxe as duas pessoas cegas a Jesus. Jesus disse a eles: “O que vocês gostariam que eu fizesse por vocês?”. Os dois cegos disseram a Jesus: “Senhor, deixe nossos olhos serem abertos”. Jesus teve compaixão deles e tocou seus olhos. Imediatamente, eles foram capazes de ver novamente e seguiram Jesus.</w:t>
      </w:r>
      <w:r>
        <w:rPr>
          <w:lang w:val="pt_PT" w:bidi="pt_PT"/>
        </w:rPr>
      </w:r>
    </w:p>
    <w:p>
      <w:pPr>
        <w:pStyle w:val="Heading3"/>
      </w:pPr>
      <w:r>
        <w:rPr>
          <w:lang w:val="pt_PT" w:bidi="pt_PT"/>
        </w:rPr>
        <w:t>Incorporando o Texto</w:t>
      </w:r>
    </w:p>
    <w:p>
      <w:pPr/>
      <w:r>
        <w:rPr>
          <w:lang w:val="pt_PT" w:bidi="pt_PT"/>
        </w:rPr>
      </w:r>
      <w:r>
        <w:rPr>
          <w:lang w:val="pt_PT" w:bidi="pt_PT"/>
        </w:rPr>
        <w:t>Ouçam o texto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e seus discípulos estão deixando Jericó.</w:t>
      </w:r>
    </w:p>
    <w:p>
      <w:pPr/>
      <w:r>
        <w:rPr>
          <w:lang w:val="pt_PT" w:bidi="pt_PT"/>
        </w:rPr>
      </w:r>
      <w:r>
        <w:rPr>
          <w:b/>
          <w:lang w:val="pt_PT" w:bidi="pt_PT"/>
        </w:rPr>
        <w:t>Segunda cena:</w:t>
      </w:r>
      <w:r>
        <w:rPr>
          <w:lang w:val="pt_PT" w:bidi="pt_PT"/>
        </w:rPr>
        <w:t xml:space="preserve"> as pessoas cegas chamam Jesus e a multidão as repreende.</w:t>
      </w:r>
    </w:p>
    <w:p>
      <w:pPr/>
      <w:r>
        <w:rPr>
          <w:lang w:val="pt_PT" w:bidi="pt_PT"/>
        </w:rPr>
      </w:r>
      <w:r>
        <w:rPr>
          <w:b/>
          <w:lang w:val="pt_PT" w:bidi="pt_PT"/>
        </w:rPr>
        <w:t>Terceira cena:</w:t>
      </w:r>
      <w:r>
        <w:rPr>
          <w:lang w:val="pt_PT" w:bidi="pt_PT"/>
        </w:rPr>
        <w:t xml:space="preserve"> Jesus tinha compaixão pelas pessoas cegas.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As duas pessoas cegas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 Quando a equipe interpretar essa história pela segunda vez, interrompa-os em certos momentos.</w:t>
      </w:r>
    </w:p>
    <w:p>
      <w:pPr/>
      <w:r>
        <w:rPr>
          <w:lang w:val="pt_PT" w:bidi="pt_PT"/>
        </w:rPr>
      </w:r>
      <w:r>
        <w:rPr>
          <w:lang w:val="pt_PT" w:bidi="pt_PT"/>
        </w:rPr>
        <w:t>Na primeira cena, Jesus e seus discípulos chegaram a uma cidade chamada Jericó. Então eles deixaram a cidade, e uma grande multidão os seguia enquanto estavam saindo. Dois cegos estavam sentados na beira da estrada. Quando eles ouviram que Jesus estava passando por ali, duas pessoas cegas gritaram: "Senhor, tenha misericórdia de nós, Filho de Davi".</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“Como você está se sentindo?”. Você pode ouvir coisas como: “Tenho tanta compaixão pelas duas pessoas cegas quando as ouvi gritando para receber minha atenção”.</w:t>
      </w:r>
    </w:p>
    <w:p>
      <w:pPr>
        <w:pStyle w:val="ListBullet"/>
        <w:spacing w:line="240" w:lineRule="auto"/>
        <w:ind w:left="720"/>
      </w:pPr>
      <w:r>
        <w:rPr>
          <w:lang w:val="pt_PT" w:bidi="pt_PT"/>
        </w:rPr>
      </w:r>
      <w:r>
        <w:rPr>
          <w:lang w:val="pt_PT" w:bidi="pt_PT"/>
        </w:rPr>
        <w:t>Pergunte aos atores que interpretam as pessoas cegas: “Como vocês estão se sentindo? Você pode ouvir coisas como: “Ouvimos sobre os milagres de Jesus e agora é nossa hora de também experimentar nossos próprios milagres de receber nossa visão”.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segunda cena, continuem a atuar. Então a multidão repreendeu as duas pessoas cegas, dizendo a elas para ficarem em silêncio. Os dois cegos gritavam ainda mais alto: “Senhor, Filho de Davi, tenha misericórdia de nós!”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cegas: “Como vocês estão se sentindo? Você pode ouvir coisas como: “Temos apenas agora ou nunca para receber nossos milagres de Jesus. Gritar o mais alto que pudermos é nossa maneira de lutar”.</w:t>
      </w:r>
    </w:p>
    <w:p>
      <w:pPr>
        <w:pStyle w:val="ListBullet"/>
        <w:spacing w:line="240" w:lineRule="auto"/>
        <w:ind w:left="720"/>
      </w:pPr>
      <w:r>
        <w:rPr>
          <w:lang w:val="pt_PT" w:bidi="pt_PT"/>
        </w:rPr>
      </w:r>
      <w:r>
        <w:rPr>
          <w:lang w:val="pt_PT" w:bidi="pt_PT"/>
        </w:rPr>
        <w:t>Pergunte aos atores que estão representando a multidão: “Como vocês estão se sentindo?”. Você pode ouvir coisas como: “Pensávamos que as pessoas cegas eram pessoas menos importantes buscando atenção e distraindo Jesus. Nunca saberíamos que eles poderiam lutar para ganhar a atenção de Jesus. E eles tiveram sucesso!”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terceira cena, Jesus os ouviu e parou de caminhar. Então, Jesus chamou os dois cegos para vir e Jesus disse a eles: “O que vocês gostariam que eu fizesse por vocês?”. Os dois cegos disseram a Jesus: “Senhor, deixe nossos olhos serem abertos”. Jesus teve compaixão deles e tocou seus olhos. Imediatamente, eles foram capazes de ver novamente e seguiram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“Ter ouvido as pessoas cegas gritando com toda sua força, expressando sua fé em mim, me fez ficar comovido a responder a suas necessidades”.</w:t>
      </w:r>
    </w:p>
    <w:p>
      <w:pPr>
        <w:pStyle w:val="ListBullet"/>
        <w:spacing w:line="240" w:lineRule="auto"/>
        <w:ind w:left="720"/>
      </w:pPr>
      <w:r>
        <w:rPr>
          <w:lang w:val="pt_PT" w:bidi="pt_PT"/>
        </w:rPr>
      </w:r>
      <w:r>
        <w:rPr>
          <w:lang w:val="pt_PT" w:bidi="pt_PT"/>
        </w:rPr>
        <w:t>Pergunte aos atores que interpretam as pessoas cegas: “Como vocês estão se sentindo? Você pode ouvir coisas como: “Não sabemos como expressar nossa alegria e gratidão a Jesus. Nossa capacidade de ver agora torna a vida mais significativa para nós. Devemos continuar seguindo Jesus até o fim”.</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mais uma vez na versão mais fácil de entender.</w:t>
      </w:r>
    </w:p>
    <w:p>
      <w:pPr/>
      <w:r>
        <w:rPr>
          <w:lang w:val="pt_PT" w:bidi="pt_PT"/>
        </w:rPr>
      </w:r>
      <w:r>
        <w:rPr>
          <w:lang w:val="pt_PT" w:bidi="pt_PT"/>
        </w:rPr>
        <w:t>Dois cegos estavam sentados na beira da estrada quando ouviram que Jesus estava passando. Os dois cegos gritaram ainda mais alto: "</w:t>
      </w:r>
      <w:r>
        <w:rPr>
          <w:b/>
          <w:lang w:val="pt_PT" w:bidi="pt_PT"/>
        </w:rPr>
        <w:t>Senhor</w:t>
      </w:r>
      <w:r>
        <w:rPr>
          <w:lang w:val="pt_PT" w:bidi="pt_PT"/>
        </w:rPr>
        <w:t xml:space="preserve">, </w:t>
      </w:r>
      <w:r>
        <w:rPr>
          <w:b/>
          <w:lang w:val="pt_PT" w:bidi="pt_PT"/>
        </w:rPr>
        <w:t>filho de Davi</w:t>
      </w:r>
      <w:r>
        <w:rPr>
          <w:lang w:val="pt_PT" w:bidi="pt_PT"/>
        </w:rPr>
        <w:t xml:space="preserve">, tenha </w:t>
      </w:r>
      <w:r>
        <w:rPr>
          <w:b/>
          <w:lang w:val="pt_PT" w:bidi="pt_PT"/>
        </w:rPr>
        <w:t>misericórdia</w:t>
      </w:r>
      <w:r>
        <w:rPr>
          <w:lang w:val="pt_PT" w:bidi="pt_PT"/>
        </w:rPr>
        <w:t xml:space="preserve"> de nós".</w:t>
      </w:r>
    </w:p>
    <w:p>
      <w:pPr/>
      <w:r>
        <w:rPr>
          <w:lang w:val="pt_PT" w:bidi="pt_PT"/>
        </w:rPr>
      </w:r>
      <w:r>
        <w:rPr>
          <w:b/>
          <w:lang w:val="pt_PT" w:bidi="pt_PT"/>
        </w:rPr>
        <w:t>Senhor</w:t>
      </w:r>
      <w:r>
        <w:rPr>
          <w:lang w:val="pt_PT" w:bidi="pt_PT"/>
        </w:rPr>
        <w:t xml:space="preserve"> é uma maneira respeitosa de dizer que alguém é seu senhor, ou tem autoridade sobre você. Traduza Senhor da mesma maneira que você traduziu antes, e lembre-se de que </w:t>
      </w:r>
      <w:r>
        <w:rPr>
          <w:lang w:val="pt_PT" w:bidi="pt_PT"/>
        </w:rPr>
        <w:t>Senhor</w:t>
      </w:r>
      <w:r>
        <w:rPr>
          <w:lang w:val="pt_PT" w:bidi="pt_PT"/>
        </w:rPr>
        <w:t xml:space="preserve"> está no Glossário Mestre.</w:t>
      </w:r>
    </w:p>
    <w:p>
      <w:pPr/>
      <w:r>
        <w:rPr>
          <w:lang w:val="pt_PT" w:bidi="pt_PT"/>
        </w:rPr>
      </w:r>
      <w:r>
        <w:rPr>
          <w:lang w:val="pt_PT" w:bidi="pt_PT"/>
        </w:rPr>
        <w:t xml:space="preserve">Os homens chamavam Jesus de </w:t>
      </w:r>
      <w:r>
        <w:rPr>
          <w:b/>
          <w:lang w:val="pt_PT" w:bidi="pt_PT"/>
        </w:rPr>
        <w:t>Filho de Davi</w:t>
      </w:r>
      <w:r>
        <w:rPr>
          <w:lang w:val="pt_PT" w:bidi="pt_PT"/>
        </w:rPr>
        <w:t xml:space="preserve">! Essa frase é um título que significa que Jesus era um descendente do rei Davi. Os judeus usavam esse título para se referir ao </w:t>
      </w:r>
      <w:r>
        <w:rPr>
          <w:lang w:val="pt_PT" w:bidi="pt_PT"/>
        </w:rPr>
        <w:t>Messias</w:t>
      </w:r>
      <w:r>
        <w:rPr>
          <w:lang w:val="pt_PT" w:bidi="pt_PT"/>
        </w:rPr>
        <w:t xml:space="preserve">, ou Salvador Prometido, porque Deus prometeu que o Messias seria um descendente de Davi. Traduza Filho de Davi da mesma maneira que você já traduziu anteriormente, e lembre-se de que </w:t>
      </w:r>
      <w:r>
        <w:rPr>
          <w:lang w:val="pt_PT" w:bidi="pt_PT"/>
        </w:rPr>
        <w:t>Filho de Davi</w:t>
      </w:r>
      <w:r>
        <w:rPr>
          <w:lang w:val="pt_PT" w:bidi="pt_PT"/>
        </w:rPr>
        <w:t xml:space="preserve"> está no Glossário Mestre.</w:t>
      </w:r>
    </w:p>
    <w:p>
      <w:pPr/>
      <w:r>
        <w:rPr>
          <w:lang w:val="pt_PT" w:bidi="pt_PT"/>
        </w:rPr>
      </w:r>
      <w:r>
        <w:rPr>
          <w:lang w:val="pt_PT" w:bidi="pt_PT"/>
        </w:rPr>
        <w:t xml:space="preserve">Os homens pediram a Jesus para ter </w:t>
      </w:r>
      <w:r>
        <w:rPr>
          <w:b/>
          <w:lang w:val="pt_PT" w:bidi="pt_PT"/>
        </w:rPr>
        <w:t>misericórdia</w:t>
      </w:r>
      <w:r>
        <w:rPr>
          <w:lang w:val="pt_PT" w:bidi="pt_PT"/>
        </w:rPr>
        <w:t xml:space="preserve"> deles, ou mostrar a eles compaixão. Traduza misericórdia da mesma maneira que você já tem traduzido, e lembre-se de que </w:t>
      </w:r>
      <w:r>
        <w:rPr>
          <w:lang w:val="pt_PT" w:bidi="pt_PT"/>
        </w:rPr>
        <w:t>misericórdia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21:1–11</w:t>
      </w:r>
      <w:r>
        <w:rPr>
          <w:lang w:val="pt_PT" w:bidi="pt_PT"/>
        </w:rPr>
      </w:r>
    </w:p>
    <w:p>
      <w:pPr>
        <w:pStyle w:val="Heading3"/>
      </w:pPr>
      <w:r>
        <w:rPr>
          <w:lang w:val="pt_PT" w:bidi="pt_PT"/>
        </w:rPr>
        <w:t>Ouvir e Sentir</w:t>
      </w:r>
    </w:p>
    <w:p>
      <w:pPr/>
      <w:r>
        <w:rPr>
          <w:lang w:val="pt_PT" w:bidi="pt_PT"/>
        </w:rPr>
      </w:r>
      <w:r>
        <w:rPr>
          <w:lang w:val="pt_PT" w:bidi="pt_PT"/>
        </w:rPr>
        <w:t>Ouçam Mateus 21.1–11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passagem conta uma história que começa uma nova seção do livro de Mateus. Essa seção será sobre o tempo de Jesus em Jerusalém nos últimos dias antes de sua morte na cruz. Jesus e seus discípulos estão viajando para Jerusalém, a cidade capital da Judeia, para que eles possam participar da festa da Páscoa. No Antigo Testamento, Deus disse a todos os homens judeus para se reunir em Jerusalém três vezes por ano para celebrar festividades em honra a Deus. Então Jesus e seus discípulos eram parte de uma enorme multidão de pessoas que estavam todas se reunindo em Jerusalém.</w:t>
      </w:r>
    </w:p>
    <w:p>
      <w:pPr/>
      <w:r>
        <w:rPr>
          <w:lang w:val="pt_PT" w:bidi="pt_PT"/>
        </w:rPr>
      </w:r>
      <w:r>
        <w:rPr>
          <w:lang w:val="pt_PT" w:bidi="pt_PT"/>
        </w:rPr>
        <w:t>A festa da Páscoa era um momento em que os judeus se lembravam de como Deus os salvou quando eles eram escravos no Egito. Naquele momento, todos os filhos mais velhos dos egípcios morreram, mas Deus disse a seu povo para sacrificar um cordeiro para que seus filhos não morressem. O cordeiro morreu em vez dos filhos mais velhos do povo de Deus. Nessa seção de Mateus, Jesus está vindo para Jerusalém para celebrar a Páscoa. Mas ele também está vindo para cumprir a Páscoa. Ele será como o cordeiro que morre no lugar do povo de Deus.</w:t>
      </w:r>
    </w:p>
    <w:p>
      <w:pPr/>
      <w:r>
        <w:rPr>
          <w:lang w:val="pt_PT" w:bidi="pt_PT"/>
        </w:rPr>
      </w:r>
      <w:r>
        <w:rPr>
          <w:lang w:val="pt_PT" w:bidi="pt_PT"/>
        </w:rPr>
        <w:t>Essa história começa nos dizendo que Jesus e seus discípulos agora estão muito perto de Jerusalém. Eles chegaram a uma aldeia chamada Betfagé, que ficava fora da cidade de Jerusalém, mas perto o suficiente para que alguém pudesse caminhar até a cidade em menos de uma hora. Mateus menciona que Betfagé estava no Monte das Oliveiras, uma montanha a leste de Jerusalém.</w:t>
      </w:r>
    </w:p>
    <w:p>
      <w:pPr/>
      <w:r>
        <w:rPr>
          <w:lang w:val="pt_PT" w:bidi="pt_PT"/>
        </w:rPr>
      </w:r>
      <w:r>
        <w:rPr>
          <w:lang w:val="pt_PT" w:bidi="pt_PT"/>
        </w:rPr>
        <w:t>Mostre à equipe um mapa da rota de Jesus da Galileia para Jerusalém. Aponte Betfagé e o Monte das Oliveiras no mapa.</w:t>
      </w:r>
    </w:p>
    <w:p>
      <w:pPr/>
      <w:r>
        <w:rPr>
          <w:lang w:val="pt_PT" w:bidi="pt_PT"/>
        </w:rPr>
      </w:r>
      <w:r>
        <w:rPr>
          <w:lang w:val="pt_PT" w:bidi="pt_PT"/>
        </w:rPr>
        <w:t>Jesus e seus discípulos caminharam por todo o caminho até esse ponto da Galileia. Mas no momento em que ele entra em Jerusalém, Jesus escolhe montar em um jumento em vez de caminhar. Ele envia dois discípulos para desamarrar e trazer a ele dois animais: uma jumenta fêmea adulta e seu jumentinho. Se alguém perguntar a eles por que eles estão levando os animais, Jesus diz aos discípulos para simplesmente dizer que o Senhor precisa deles.</w:t>
      </w:r>
    </w:p>
    <w:p>
      <w:pPr/>
      <w:r>
        <w:rPr>
          <w:lang w:val="pt_PT" w:bidi="pt_PT"/>
        </w:rPr>
      </w:r>
      <w:r>
        <w:rPr>
          <w:lang w:val="pt_PT" w:bidi="pt_PT"/>
        </w:rPr>
        <w:t>Mostre à equipe uma imagem de uma jumenta com um jumentinho.</w:t>
      </w:r>
    </w:p>
    <w:p>
      <w:pPr/>
      <w:r>
        <w:rPr>
          <w:lang w:val="pt_PT" w:bidi="pt_PT"/>
        </w:rPr>
      </w:r>
      <w:r>
        <w:rPr>
          <w:lang w:val="pt_PT" w:bidi="pt_PT"/>
        </w:rPr>
        <w:t>Vir para Jerusalém dessa maneira era como dizer: “Sou seu rei e salvador”, mesmo que Jesus não tenha dito essas palavras. Teria lembrado às pessoas do rei Davi do Antigo Testamento retornando a Jerusalém depois de vencer uma batalha contra as pessoas que estavam se rebelando contra ele. Mesmo que Davi tenha vencido a batalha, ele voltou pacificamente. Ele não se vingou das pessoas que haviam lutado contra ele. Jesus montando um jumentinho em Jerusalém também lembraria às pessoas de uma passagem do profeta Zacarias. Mateus cita essa passagem para tornar sua mensagem mais clara. A passagem começa dizendo: “Diga à filha de Sião”, ou “Diga à filha Sião”, dependendo de qual tradução você leu. “Filha de Sião” é uma frase comum no Antigo Testamento que representa o povo de Jerusalém. Em sua profecia, Zacarias prometeu que o rei de Jerusalém viria para Jerusalém montado em um jumentinho. O rei seria gentil ou humilde. Um burro é um animal pacífico, não como os cavalos fortes que os reis montariam quando eles iam lutar contra outras tribos ou povos. Então Jesus está mostrando que ele é rei e Messias, ou salvador, mas ele não é como reis humanos que querem esmagar e dominar as pessoas.</w:t>
      </w:r>
    </w:p>
    <w:p>
      <w:pPr/>
      <w:r>
        <w:rPr>
          <w:lang w:val="pt_PT" w:bidi="pt_PT"/>
        </w:rPr>
      </w:r>
      <w:r>
        <w:rPr>
          <w:lang w:val="pt_PT" w:bidi="pt_PT"/>
        </w:rPr>
        <w:t>Pare e discuta as seguintes perguntas com sua equipe: em sua cultura, como um líder se parece e como ele age? Como vocês podem ver ou saber que alguém é um líder? O que se parece quando um líder está viajando de um lugar para outro?</w:t>
      </w:r>
    </w:p>
    <w:p>
      <w:pPr/>
      <w:r>
        <w:rPr>
          <w:lang w:val="pt_PT" w:bidi="pt_PT"/>
        </w:rPr>
      </w:r>
      <w:r>
        <w:rPr>
          <w:lang w:val="pt_PT" w:bidi="pt_PT"/>
        </w:rPr>
        <w:t>Depois de fornecer essa citação de Zacarias, Mateus nos diz que os dois discípulos fizeram o que Jesus disse a eles para fazer. Eles trouxeram a mãe e o jumentinho, e eles colocaram roupas sobre suas costas para Jesus se sentar. Mateus não nos diz qual dos burros Jesus de fato montou. Marcos e Lucas nos dizem que Jesus montou em um jumentinho no qual ninguém havia montado antes. Isso significaria que o jumentinho poderia facilmente ter medo e entrar em pânico em meio a uma grande multidão. Então é possível que Jesus tenha dito a eles para trazer a mãe também porque isso ajudaria o jovem jumentinho a ficar calmo.</w:t>
      </w:r>
    </w:p>
    <w:p>
      <w:pPr/>
      <w:r>
        <w:rPr>
          <w:lang w:val="pt_PT" w:bidi="pt_PT"/>
        </w:rPr>
      </w:r>
      <w:r>
        <w:rPr>
          <w:lang w:val="pt_PT" w:bidi="pt_PT"/>
        </w:rPr>
        <w:t>Jesus monta o jumentinho e começa a percorrer sobre o topo da montanha e desce do outro lado em direção à cidade de Jerusalém. Também há uma enorme multidão com Jesus. Eles são outros judeus que estão viajando para Jerusalém para a Páscoa. Muitos deles poderiam ter vindo da Galileia como Jesus. Provavelmente havia muitas pessoas na multidão que já estavam seguindo Jesus e ouvindo seu ensinamento por algum tempo. Eles o honram como seu messias e rei colocando roupas e ramos de árvores na estrada onde ele está prestes a vir. Eles gritam louvores que vêm dos Salmos: “Hosana” e “Bendito é aquele que vem em nome do Senhor”. Eles chamam Jesus de “o filho de Davi" um título que as pessoas entendiam que significava o rei da família de Davi a quem Deus prometeu resgatar Israel.</w:t>
      </w:r>
    </w:p>
    <w:p>
      <w:pPr/>
      <w:r>
        <w:rPr>
          <w:lang w:val="pt_PT" w:bidi="pt_PT"/>
        </w:rPr>
      </w:r>
      <w:r>
        <w:rPr>
          <w:lang w:val="pt_PT" w:bidi="pt_PT"/>
        </w:rPr>
        <w:t>Mostre à equipe uma imagem do Monte das Oliveiras visto de Jerusalém.</w:t>
      </w:r>
    </w:p>
    <w:p>
      <w:pPr/>
      <w:r>
        <w:rPr>
          <w:lang w:val="pt_PT" w:bidi="pt_PT"/>
        </w:rPr>
      </w:r>
      <w:r>
        <w:rPr>
          <w:lang w:val="pt_PT" w:bidi="pt_PT"/>
        </w:rPr>
        <w:t>Nesse momento, Jesus entra na cidade de Jerusalém. Como outras cidades no antigo Israel, Jerusalém tinha uma grande parede ao redor dela para impedir que os inimigos entrassem na cidade. Havia portões em lugares diferentes que as pessoas na cidade poderiam fechar se elas ouvissem que um inimigo estava vindo. Jesus e os outros viajantes tinham que passar por um desses portões para entrar na cidade.</w:t>
      </w:r>
    </w:p>
    <w:p>
      <w:pPr/>
      <w:r>
        <w:rPr>
          <w:lang w:val="pt_PT" w:bidi="pt_PT"/>
        </w:rPr>
      </w:r>
      <w:r>
        <w:rPr>
          <w:lang w:val="pt_PT" w:bidi="pt_PT"/>
        </w:rPr>
        <w:t>Mostre à equipe uma imagem de paredes da cidade com um portão onde as pessoas podem entrar.</w:t>
      </w:r>
    </w:p>
    <w:p>
      <w:pPr/>
      <w:r>
        <w:rPr>
          <w:lang w:val="pt_PT" w:bidi="pt_PT"/>
        </w:rPr>
      </w:r>
      <w:r>
        <w:rPr>
          <w:lang w:val="pt_PT" w:bidi="pt_PT"/>
        </w:rPr>
        <w:t>Depois que ele entra nos portões da cidade, Mateus nos diz sobre a reação das pessoas que viviam em Jerusalém. Havia uma grande comoção, e as pessoas estavam se perguntando: “Quem é esse?”. As pessoas podem ter ficado preocupadas com o fato de que alguém vindo para a cidade como um rei pudesse trazer problemas com os governantes existentes de Jerusalém. As pessoas também poderiam ter dúvidas sobre Jesus porque ele era um estrangeiro da Galileia, não um nativo de Jerusalém como eles eram.</w:t>
      </w:r>
    </w:p>
    <w:p>
      <w:pPr/>
      <w:r>
        <w:rPr>
          <w:lang w:val="pt_PT" w:bidi="pt_PT"/>
        </w:rPr>
      </w:r>
      <w:r>
        <w:rPr>
          <w:lang w:val="pt_PT" w:bidi="pt_PT"/>
        </w:rPr>
        <w:t>A multidão de viajantes que estão com Jesus respondem à pergunta que o povo de Jerusalém está fazendo. Eles dizem: “Esse é Jesus, o profeta de Nazaré na Galileia”. Ao chamá-lo de profeta, eles mostram que eles acreditam que Deus o enviou. Ao dizer o nome de sua aldeia e província, eles mostram que Jerusalém não é sua casa. Isso configura a tensão com as pessoas e especialmente os líderes em Jerusalém que continuarão a aumentar nas histórias que vêm depois dessa.</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e seus discípulos têm viajado há algum tempo, e agora eles estão perto de Jerusalém. Eles chegam a uma aldeia chamada Betfagé. Jesus envia dois discípulos para trazer um jumento para ele montar, enquanto ele entra em Jerusalém.</w:t>
      </w:r>
    </w:p>
    <w:p>
      <w:pPr/>
      <w:r>
        <w:rPr>
          <w:lang w:val="pt_PT" w:bidi="pt_PT"/>
        </w:rPr>
      </w:r>
      <w:r>
        <w:rPr>
          <w:b/>
          <w:lang w:val="pt_PT" w:bidi="pt_PT"/>
        </w:rPr>
        <w:t>Segunda cena:</w:t>
      </w:r>
      <w:r>
        <w:rPr>
          <w:lang w:val="pt_PT" w:bidi="pt_PT"/>
        </w:rPr>
        <w:t xml:space="preserve"> Jesus se senta no burro e a multidão que viaja com ele espalha suas roupas e ramos na estrada, enquanto ele vai do Monte das Oliveiras para Jerusalém. Eles gritam louvores a Deus enquanto vão.</w:t>
      </w:r>
    </w:p>
    <w:p>
      <w:pPr/>
      <w:r>
        <w:rPr>
          <w:lang w:val="pt_PT" w:bidi="pt_PT"/>
        </w:rPr>
      </w:r>
      <w:r>
        <w:rPr>
          <w:b/>
          <w:lang w:val="pt_PT" w:bidi="pt_PT"/>
        </w:rPr>
        <w:t>Terceira cena:</w:t>
      </w:r>
      <w:r>
        <w:rPr>
          <w:lang w:val="pt_PT" w:bidi="pt_PT"/>
        </w:rPr>
        <w:t xml:space="preserve"> Jesus entra na cidade de Jerusalém, ainda montando o burro e com uma enorme multidão ao seu redor. O povo de Jerusalém está tumultuado e pergunta quem ele é. As pessoas na multidão de viajantes respondem: “Ele é Jesus, o profeta de Nazaré, na Galileia”.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Dois discípulos de Jesus</w:t>
      </w:r>
    </w:p>
    <w:p>
      <w:pPr>
        <w:pStyle w:val="ListBullet"/>
        <w:spacing w:line="240" w:lineRule="auto"/>
        <w:ind w:left="720"/>
      </w:pPr>
      <w:r>
        <w:rPr>
          <w:lang w:val="pt_PT" w:bidi="pt_PT"/>
        </w:rPr>
      </w:r>
      <w:r>
        <w:rPr>
          <w:lang w:val="pt_PT" w:bidi="pt_PT"/>
        </w:rPr>
        <w:t>Os outros 10 dos 12 seguidores mais próximos de Jesus</w:t>
      </w:r>
    </w:p>
    <w:p>
      <w:pPr>
        <w:pStyle w:val="ListBullet"/>
        <w:spacing w:line="240" w:lineRule="auto"/>
        <w:ind w:left="720"/>
      </w:pPr>
      <w:r>
        <w:rPr>
          <w:lang w:val="pt_PT" w:bidi="pt_PT"/>
        </w:rPr>
      </w:r>
      <w:r>
        <w:rPr>
          <w:lang w:val="pt_PT" w:bidi="pt_PT"/>
        </w:rPr>
        <w:t>Pessoas que viajam para Jerusalém para a festa</w:t>
      </w:r>
    </w:p>
    <w:p>
      <w:pPr>
        <w:pStyle w:val="ListBullet"/>
        <w:spacing w:line="240" w:lineRule="auto"/>
        <w:ind w:left="720"/>
      </w:pPr>
      <w:r>
        <w:rPr>
          <w:lang w:val="pt_PT" w:bidi="pt_PT"/>
        </w:rPr>
      </w:r>
      <w:r>
        <w:rPr>
          <w:lang w:val="pt_PT" w:bidi="pt_PT"/>
        </w:rPr>
        <w:t>As pessoas em Jerusalém</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Quando a história começa, Jesus e seus discípulos já estão viajando há talvez uma semana para chegar da Galileia para Jerusalém. Eles chegam à última aldeia antes de Jerusalém, a qual está ao lado de uma montanha perto de Jerusalém. Entre onde eles estão e Jerusalém, há um vale.</w:t>
      </w:r>
    </w:p>
    <w:p>
      <w:pPr/>
      <w:r>
        <w:rPr>
          <w:lang w:val="pt_PT" w:bidi="pt_PT"/>
        </w:rPr>
      </w:r>
      <w:r>
        <w:rPr>
          <w:lang w:val="pt_PT" w:bidi="pt_PT"/>
        </w:rPr>
        <w:t>É importante lembrar que todos os homens judeus deveriam viajar para Jerusalém para a festa da Páscoa. Então as estradas provavelmente estavam muito lotadas. Não havia lugares suficientes em Jerusalém para que todos os visitantes ficassem, então as pessoas dormiam em tendas por toda a cidade durante a festa. Mateus diz que a “grande multidão” em torno de Jesus agora se tornou uma “multidão enorme”.</w:t>
      </w:r>
    </w:p>
    <w:p>
      <w:pPr/>
      <w:r>
        <w:rPr>
          <w:lang w:val="pt_PT" w:bidi="pt_PT"/>
        </w:rPr>
      </w:r>
      <w:r>
        <w:rPr>
          <w:lang w:val="pt_PT" w:bidi="pt_PT"/>
        </w:rPr>
        <w:t>Quando eles chegam na aldeia de Betfagé, Jesus envia dois de seus discípulos para a aldeia. Betfagé era uma aldeia onde entre 50 a 150 pessoas poderiam morar. Jesus dá instruções aos discípulos sobre onde encontrar dois burros, uma mãe e um jumento. Ele diz para desamarrá-los e trazê-los até ele. Se alguém disser qualquer coisa a eles, ele diz a eles para falar: “O Senhor precisa deles”.</w:t>
      </w:r>
    </w:p>
    <w:p>
      <w:pPr/>
      <w:r>
        <w:rPr>
          <w:lang w:val="pt_PT" w:bidi="pt_PT"/>
        </w:rPr>
      </w:r>
      <w:r>
        <w:rPr>
          <w:lang w:val="pt_PT" w:bidi="pt_PT"/>
        </w:rPr>
        <w:t>A passagem então inclui uma citação do profeta Zacarias. Jesus está cumprindo a profecia de Zacarias de um rei pacífico que virá para Jerusalém sentado em um jumentinho, não um poderoso cavalo de guerra. As pessoas podem ter pensado nessa passagem quando Jesus entrou em Jerusalém, porque seria familiar para elas.</w:t>
      </w:r>
    </w:p>
    <w:p>
      <w:pPr/>
      <w:r>
        <w:rPr>
          <w:lang w:val="pt_PT" w:bidi="pt_PT"/>
        </w:rPr>
      </w:r>
      <w:r>
        <w:rPr>
          <w:lang w:val="pt_PT" w:bidi="pt_PT"/>
        </w:rPr>
        <w:t>Os dois discípulos trazem os burros, e os discípulos de Jesus espalham roupas em suas costas, para que Jesus se sente. Eles então começam a viajar os últimos 2 ou 3 quilômetros de sua jornada para Jerusalém. Eles provavelmente subiriam até o topo do Monte das Oliveiras, e após passar a colina, desceriam para o vale entre Betfagé e Jerusalém. Então eles subiriam novamente para os portões da cidade de Jerusalém. A multidão que caminha ao lado de Jesus era enorme. Eles gritavam louvores enquanto caminhavam. E espalhavam suas roupas no chão na frente dele para mostrar que o honravam como um rei. Eles também espalhavam ramos de palmeiras na estrada. Todos certamente notariam essa procissão enorme e barulhenta.</w:t>
      </w:r>
    </w:p>
    <w:p>
      <w:pPr/>
      <w:r>
        <w:rPr>
          <w:lang w:val="pt_PT" w:bidi="pt_PT"/>
        </w:rPr>
      </w:r>
      <w:r>
        <w:rPr>
          <w:lang w:val="pt_PT" w:bidi="pt_PT"/>
        </w:rPr>
        <w:t>Quando Jesus e seus discípulos finalmente entram nos portões da cidade, eles causam uma comoção em Jerusalém. As pessoas da cidade começam a perguntar: "Quem é esse?". E a multidão com Jesus responde: “Esse é Jesus, o profeta de Nazaré, na Galileia”.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Dois discípulos de Jesus</w:t>
      </w:r>
    </w:p>
    <w:p>
      <w:pPr>
        <w:pStyle w:val="ListBullet"/>
        <w:spacing w:line="240" w:lineRule="auto"/>
        <w:ind w:left="720"/>
      </w:pPr>
      <w:r>
        <w:rPr>
          <w:lang w:val="pt_PT" w:bidi="pt_PT"/>
        </w:rPr>
      </w:r>
      <w:r>
        <w:rPr>
          <w:lang w:val="pt_PT" w:bidi="pt_PT"/>
        </w:rPr>
        <w:t>Os outros 10 dos 12 discípulos mais próximos de Jesus</w:t>
      </w:r>
    </w:p>
    <w:p>
      <w:pPr>
        <w:pStyle w:val="ListBullet"/>
        <w:spacing w:line="240" w:lineRule="auto"/>
        <w:ind w:left="720"/>
      </w:pPr>
      <w:r>
        <w:rPr>
          <w:lang w:val="pt_PT" w:bidi="pt_PT"/>
        </w:rPr>
      </w:r>
      <w:r>
        <w:rPr>
          <w:lang w:val="pt_PT" w:bidi="pt_PT"/>
        </w:rPr>
        <w:t>Uma multidão enorme viajando para Jerusalém para a festa</w:t>
      </w:r>
    </w:p>
    <w:p>
      <w:pPr>
        <w:pStyle w:val="ListBullet"/>
        <w:spacing w:line="240" w:lineRule="auto"/>
        <w:ind w:left="720"/>
      </w:pPr>
      <w:r>
        <w:rPr>
          <w:lang w:val="pt_PT" w:bidi="pt_PT"/>
        </w:rPr>
      </w:r>
      <w:r>
        <w:rPr>
          <w:lang w:val="pt_PT" w:bidi="pt_PT"/>
        </w:rPr>
        <w:t>Pessoas em Jerusalém</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Certifique-se de que a equipe entenda os locais diferentes na história. Começa no Monte das Oliveiras, uma montanha a leste de Jerusalém, perto de uma aldeia chamada Betfagé. Jesus envia dois discípulos para a aldeia e diz a eles onde encontrar dois burros. Ele diz para desamarrá-los e trazê-los até ele.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dois discípulos: “Como vocês estão se sentindo quando Jesus diz a vocês para levar esses dois burros?”. Você pode ouvir respostas como: “Desajeitado”, “Sinto medo de que alguém nos acuse de roubar”, ou “Sinto-me estranho, mas confio em Jesus”.</w:t>
      </w:r>
    </w:p>
    <w:p>
      <w:pPr>
        <w:pStyle w:val="ListBullet"/>
        <w:spacing w:line="240" w:lineRule="auto"/>
        <w:ind w:left="720"/>
      </w:pPr>
      <w:r>
        <w:rPr>
          <w:lang w:val="pt_PT" w:bidi="pt_PT"/>
        </w:rPr>
      </w:r>
      <w:r>
        <w:rPr>
          <w:lang w:val="pt_PT" w:bidi="pt_PT"/>
        </w:rPr>
        <w:t>Comecem a encenação novamente.</w:t>
      </w:r>
    </w:p>
    <w:p>
      <w:pPr/>
      <w:r>
        <w:rPr>
          <w:lang w:val="pt_PT" w:bidi="pt_PT"/>
        </w:rPr>
      </w:r>
      <w:r>
        <w:rPr>
          <w:lang w:val="pt_PT" w:bidi="pt_PT"/>
        </w:rPr>
        <w:t>Quando Jesus se senta no burro e começa a jornada final para Jerusalém, a multidão de viajantes com Jesus é enorme. Já é um momento emocionante porque eles estão chegando em Jerusalém para a festa. A equipe pode encenar como pode ter sido viajar em uma multidão tão enorme de pessoas. No centro da multidão está Jesus, montando um burro como Zacarias prometeu que o Messias faria. Mateus nos diz que a maioria das pessoas tirou suas capas e as espalhou no chão na frente de Jesus. Imagine quantas capas estavam lá! As pessoas estão gritando louvores e chamando Jesus de “Filho de Davi”.</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de viajantes: “Como vocês estão se sentindo agora?”. Você pode ouvir respostas como: “Estou extremamente feliz!” “Estou animado por nosso rei estar finalmente aqui para nos salvar”. “Sinto-me honrado por ter sido capaz de ver isso”.</w:t>
      </w:r>
    </w:p>
    <w:p>
      <w:pPr>
        <w:pStyle w:val="ListBullet"/>
        <w:spacing w:line="240" w:lineRule="auto"/>
        <w:ind w:left="720"/>
      </w:pPr>
      <w:r>
        <w:rPr>
          <w:lang w:val="pt_PT" w:bidi="pt_PT"/>
        </w:rPr>
      </w:r>
      <w:r>
        <w:rPr>
          <w:lang w:val="pt_PT" w:bidi="pt_PT"/>
        </w:rPr>
        <w:t>Pergunte ao ator que interpreta Jesus: “Como você está se sentindo agora?”. Você pode ouvir respostas como: “Amo essas pessoas”, ou “Estou feliz por ouvi-las louvar a Deus”, ou “Estou um pouco triste porque sei que todos eles fugirão quando eu for preso”.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 multidão sobe sobre o topo da colina, desce para o vale e então sobe novamente para a cidade de Jerusalém. As pessoas em Jerusalém provavelmente estavam assistindo. Eles seriam capazes de ver toda a procissão.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 povo de Jerusalém: “O que vocês estão pensando quando veem Jesus e a enorme multidão chegando?”. Você pode ouvir respostas como: “Confuso”, “Preocupado” ou “Não sei o que está acontecendo”.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Certifiquem-se de que a equipe encene o momento em que Jesus passa pelos portões da cidade e chega à cidade de Jerusalém. Agora a multidão em Jerusalém e a multidão de viajantes se juntam. Mateus diz que havia uma comoção na cidade. Como isso teria se parecido? O povo de Jerusalém começa a perguntar: “Quem é esse?”. A multidão de viajantes responde: “Esse é Jesus, o profeta de Nazaré, na Galileia”.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de Jerusalém: "O que vocês estão pensando agora?”. Você pode ouvir respostas como: “Não tenho certeza sobre esse Jesus”, ou “Esses estranhos estão fazendo uma enorme perturbação”, ou “Sou curioso”.</w:t>
      </w:r>
    </w:p>
    <w:p>
      <w:pPr>
        <w:pStyle w:val="ListBullet"/>
        <w:spacing w:line="240" w:lineRule="auto"/>
        <w:ind w:left="720"/>
      </w:pPr>
      <w:r>
        <w:rPr>
          <w:lang w:val="pt_PT" w:bidi="pt_PT"/>
        </w:rPr>
      </w:r>
      <w:r>
        <w:rPr>
          <w:lang w:val="pt_PT" w:bidi="pt_PT"/>
        </w:rPr>
        <w:t>Pergunte aos atores que interpretam os líderes religiosos: “O que vocês estão pensando?”. Você pode ouvir respostas como: “Estou preocupado com o que pode acontecer em seguida”, ou “Estou orgulhoso por um profeta tão grande ter vindo da Galileia”.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juntamente com muitos outros viajantes, está muito perto de chegar a </w:t>
      </w:r>
      <w:r>
        <w:rPr>
          <w:b/>
          <w:lang w:val="pt_PT" w:bidi="pt_PT"/>
        </w:rPr>
        <w:t>Jerusalém</w:t>
      </w:r>
      <w:r>
        <w:rPr>
          <w:lang w:val="pt_PT" w:bidi="pt_PT"/>
        </w:rPr>
        <w:t xml:space="preserve">. Jerusalém era a cidade capital de Israel. Consulte o Glossário Mestre para mais informações sobre </w:t>
      </w:r>
      <w:r>
        <w:rPr>
          <w:lang w:val="pt_PT" w:bidi="pt_PT"/>
        </w:rPr>
        <w:t>Jerusalém</w:t>
      </w:r>
      <w:r>
        <w:rPr>
          <w:lang w:val="pt_PT" w:bidi="pt_PT"/>
        </w:rPr>
        <w:t>.</w:t>
      </w:r>
    </w:p>
    <w:p>
      <w:pPr/>
      <w:r>
        <w:rPr>
          <w:lang w:val="pt_PT" w:bidi="pt_PT"/>
        </w:rPr>
      </w:r>
      <w:r>
        <w:rPr>
          <w:lang w:val="pt_PT" w:bidi="pt_PT"/>
        </w:rPr>
        <w:t xml:space="preserve">Os viajantes chegam ao </w:t>
      </w:r>
      <w:r>
        <w:rPr>
          <w:b/>
          <w:lang w:val="pt_PT" w:bidi="pt_PT"/>
        </w:rPr>
        <w:t>Monte das Oliveiras</w:t>
      </w:r>
      <w:r>
        <w:rPr>
          <w:lang w:val="pt_PT" w:bidi="pt_PT"/>
        </w:rPr>
        <w:t xml:space="preserve">, onde há uma aldeia chamada Betfagé. O Monte das Oliveiras era o nome de uma grande colina perto de Jerusalém onde oliveiras cresciam. Jesus envia dois de seus </w:t>
      </w:r>
      <w:r>
        <w:rPr>
          <w:b/>
          <w:lang w:val="pt_PT" w:bidi="pt_PT"/>
        </w:rPr>
        <w:t>discípulos</w:t>
      </w:r>
      <w:r>
        <w:rPr>
          <w:lang w:val="pt_PT" w:bidi="pt_PT"/>
        </w:rPr>
        <w:t xml:space="preserve"> à aldeia e diz a eles para trazerem dois burros que verão lá. Os </w:t>
      </w:r>
      <w:r>
        <w:rPr>
          <w:lang w:val="pt_PT" w:bidi="pt_PT"/>
        </w:rPr>
        <w:t>discípulos</w:t>
      </w:r>
      <w:r>
        <w:rPr>
          <w:lang w:val="pt_PT" w:bidi="pt_PT"/>
        </w:rPr>
        <w:t xml:space="preserve"> eram os seguidores mais próximos de Jesus, que estavam com ele por grande parte de seu ministério público. Consulte o Glossário Mestre para uma descrição mais completa desse termo. Use a mesma palavra que você usou em outros lugares nos evangelhos.</w:t>
      </w:r>
    </w:p>
    <w:p>
      <w:pPr/>
      <w:r>
        <w:rPr>
          <w:lang w:val="pt_PT" w:bidi="pt_PT"/>
        </w:rPr>
      </w:r>
      <w:r>
        <w:rPr>
          <w:lang w:val="pt_PT" w:bidi="pt_PT"/>
        </w:rPr>
        <w:t xml:space="preserve">Jesus também diz aos dois discípulos que se alguém perguntar a eles sobre levar os animais, eles devem dizer: “O </w:t>
      </w:r>
      <w:r>
        <w:rPr>
          <w:b/>
          <w:lang w:val="pt_PT" w:bidi="pt_PT"/>
        </w:rPr>
        <w:t>Senhor</w:t>
      </w:r>
      <w:r>
        <w:rPr>
          <w:lang w:val="pt_PT" w:bidi="pt_PT"/>
        </w:rPr>
        <w:t xml:space="preserve"> precisa deles”, e então a pessoa os enviará imediatamente. </w:t>
      </w:r>
      <w:r>
        <w:rPr>
          <w:lang w:val="pt_PT" w:bidi="pt_PT"/>
        </w:rPr>
        <w:t>Senhor</w:t>
      </w:r>
      <w:r>
        <w:rPr>
          <w:lang w:val="pt_PT" w:bidi="pt_PT"/>
        </w:rPr>
        <w:t xml:space="preserve"> pode significar mestre, chefe supremo ou proprietário. De modo simples, esse é um título para um homem respeitado, tal como senhor. Consulte o Glossário Mestre para uma definição mais completa. Algumas pessoas acreditam que outra maneira de entender essa frase é: “Seu mestre precisa deles”. Se você usar a palavra “Senhor”, certifique-se de usar a mesma palavra que você usou em outros lugares.</w:t>
      </w:r>
    </w:p>
    <w:p>
      <w:pPr/>
      <w:r>
        <w:rPr>
          <w:lang w:val="pt_PT" w:bidi="pt_PT"/>
        </w:rPr>
      </w:r>
      <w:r>
        <w:rPr>
          <w:lang w:val="pt_PT" w:bidi="pt_PT"/>
        </w:rPr>
        <w:t xml:space="preserve">Então a história nos conta que por meio desses eventos, Jesus </w:t>
      </w:r>
      <w:r>
        <w:rPr>
          <w:b/>
          <w:lang w:val="pt_PT" w:bidi="pt_PT"/>
        </w:rPr>
        <w:t>cumpriu</w:t>
      </w:r>
      <w:r>
        <w:rPr>
          <w:lang w:val="pt_PT" w:bidi="pt_PT"/>
        </w:rPr>
        <w:t xml:space="preserve"> as palavras do </w:t>
      </w:r>
      <w:r>
        <w:rPr>
          <w:b/>
          <w:lang w:val="pt_PT" w:bidi="pt_PT"/>
        </w:rPr>
        <w:t>profeta</w:t>
      </w:r>
      <w:r>
        <w:rPr>
          <w:lang w:val="pt_PT" w:bidi="pt_PT"/>
        </w:rPr>
        <w:t xml:space="preserve"> Zacarias.</w:t>
      </w:r>
    </w:p>
    <w:p>
      <w:pPr/>
      <w:r>
        <w:rPr>
          <w:lang w:val="pt_PT" w:bidi="pt_PT"/>
        </w:rPr>
      </w:r>
      <w:r>
        <w:rPr>
          <w:b/>
          <w:lang w:val="pt_PT" w:bidi="pt_PT"/>
        </w:rPr>
        <w:t>Cumprir</w:t>
      </w:r>
      <w:r>
        <w:rPr>
          <w:lang w:val="pt_PT" w:bidi="pt_PT"/>
        </w:rPr>
        <w:t xml:space="preserve"> significa completar algo. As palavras que Zacarias falou há muitos anos agora estão se tornando realidade.</w:t>
      </w:r>
    </w:p>
    <w:p>
      <w:pPr/>
      <w:r>
        <w:rPr>
          <w:lang w:val="pt_PT" w:bidi="pt_PT"/>
        </w:rPr>
      </w:r>
      <w:r>
        <w:rPr>
          <w:lang w:val="pt_PT" w:bidi="pt_PT"/>
        </w:rPr>
        <w:t>Profeta</w:t>
      </w:r>
      <w:r>
        <w:rPr>
          <w:lang w:val="pt_PT" w:bidi="pt_PT"/>
        </w:rPr>
        <w:t xml:space="preserve"> significa alguém que recebe mensagens de Deus e as dá às pessoas. Para uma definição mais completa, consulte o Glossário Mestre. Use a mesma palavra para profeta que você usou em outros lugares.</w:t>
      </w:r>
    </w:p>
    <w:p>
      <w:pPr/>
      <w:r>
        <w:rPr>
          <w:lang w:val="pt_PT" w:bidi="pt_PT"/>
        </w:rPr>
      </w:r>
      <w:r>
        <w:rPr>
          <w:lang w:val="pt_PT" w:bidi="pt_PT"/>
        </w:rPr>
        <w:t xml:space="preserve">Mateus agora cita a profecia. Ele começa dizendo: “Diga à </w:t>
      </w:r>
      <w:r>
        <w:rPr>
          <w:b/>
          <w:lang w:val="pt_PT" w:bidi="pt_PT"/>
        </w:rPr>
        <w:t>Filha de Sião</w:t>
      </w:r>
      <w:r>
        <w:rPr>
          <w:lang w:val="pt_PT" w:bidi="pt_PT"/>
        </w:rPr>
        <w:t xml:space="preserve">”. </w:t>
      </w:r>
      <w:r>
        <w:rPr>
          <w:lang w:val="pt_PT" w:bidi="pt_PT"/>
        </w:rPr>
        <w:t>Sião</w:t>
      </w:r>
      <w:r>
        <w:rPr>
          <w:lang w:val="pt_PT" w:bidi="pt_PT"/>
        </w:rPr>
        <w:t xml:space="preserve"> é outro nome para a cidade de Jerusalém. “Filha de Sião” é uma frase comum no Antigo Testamento. Significa todas as pessoas de Jerusalém, não apenas as mulheres jovens ou uma jovem mulher.</w:t>
      </w:r>
    </w:p>
    <w:p>
      <w:pPr/>
      <w:r>
        <w:rPr>
          <w:lang w:val="pt_PT" w:bidi="pt_PT"/>
        </w:rPr>
      </w:r>
      <w:r>
        <w:rPr>
          <w:lang w:val="pt_PT" w:bidi="pt_PT"/>
        </w:rPr>
        <w:t>A próxima linha da profecia diz: “</w:t>
      </w:r>
      <w:r>
        <w:rPr>
          <w:b/>
          <w:lang w:val="pt_PT" w:bidi="pt_PT"/>
        </w:rPr>
        <w:t>Eis que</w:t>
      </w:r>
      <w:r>
        <w:rPr>
          <w:lang w:val="pt_PT" w:bidi="pt_PT"/>
        </w:rPr>
        <w:t xml:space="preserve">", ou ”Veja!” Essa palavra mostra que as próximas palavras são muito importantes e as pessoas precisam prestar atenção nelas. A razão pela qual eles precisam prestar atenção é que o rei está chegando. Ele é </w:t>
      </w:r>
      <w:r>
        <w:rPr>
          <w:b/>
          <w:lang w:val="pt_PT" w:bidi="pt_PT"/>
        </w:rPr>
        <w:t>humilde</w:t>
      </w:r>
      <w:r>
        <w:rPr>
          <w:lang w:val="pt_PT" w:bidi="pt_PT"/>
        </w:rPr>
        <w:t xml:space="preserve">, o que também pode ser traduzido como “manso” ou “gentil”. Então ela diz que ele está “montando um </w:t>
      </w:r>
      <w:r>
        <w:rPr>
          <w:b/>
          <w:lang w:val="pt_PT" w:bidi="pt_PT"/>
        </w:rPr>
        <w:t>jumento</w:t>
      </w:r>
      <w:r>
        <w:rPr>
          <w:lang w:val="pt_PT" w:bidi="pt_PT"/>
        </w:rPr>
        <w:t xml:space="preserve">", uma palavra que significa uma jumenta fêmea adulta. E finalmente diz que ele está montando “em um jumentinho, o potro de um burro”. A palavra </w:t>
      </w:r>
      <w:r>
        <w:rPr>
          <w:b/>
          <w:lang w:val="pt_PT" w:bidi="pt_PT"/>
        </w:rPr>
        <w:t>jumentinho</w:t>
      </w:r>
      <w:r>
        <w:rPr>
          <w:lang w:val="pt_PT" w:bidi="pt_PT"/>
        </w:rPr>
        <w:t xml:space="preserve"> significa um jovem jumento. "Potro" também significa um cavalo jovem ou burro.</w:t>
      </w:r>
    </w:p>
    <w:p>
      <w:pPr/>
      <w:r>
        <w:rPr>
          <w:lang w:val="pt_PT" w:bidi="pt_PT"/>
        </w:rPr>
      </w:r>
      <w:r>
        <w:rPr>
          <w:lang w:val="pt_PT" w:bidi="pt_PT"/>
        </w:rPr>
        <w:t>A história continua enquanto os dois discípulos seguem as instruções de Jesus e trazem os animais de volta. Eles colocam seus casacos nas costas dos animais e Jesus se senta “sobre eles”.</w:t>
      </w:r>
    </w:p>
    <w:p>
      <w:pPr/>
      <w:r>
        <w:rPr>
          <w:lang w:val="pt_PT" w:bidi="pt_PT"/>
        </w:rPr>
      </w:r>
      <w:r>
        <w:rPr>
          <w:lang w:val="pt_PT" w:bidi="pt_PT"/>
        </w:rPr>
        <w:t>“Eles” poderia significar três coisas diferentes. Poderia significar que ele se sentou em ambos os animais, um de cada vez, enquanto ele estava indo para Jerusalém. Poderia significar que ele se sentou sobre as roupas, que estavam sobre um dos animais. Ou poderia significar que ele se sentou apenas no jumentinho, mas como a mãe também estava por perto, o texto diz “ele se sentou sobre eles” para mostrar que Jesus estava cumprindo a profecia de Zacarias sobre uma jumenta e seu jumentinho. A maioria dos estudiosos pensa que essa última maneira é a maneira correta de entender “ele se sentou sobre eles”.</w:t>
      </w:r>
    </w:p>
    <w:p>
      <w:pPr/>
      <w:r>
        <w:rPr>
          <w:lang w:val="pt_PT" w:bidi="pt_PT"/>
        </w:rPr>
      </w:r>
      <w:r>
        <w:rPr>
          <w:lang w:val="pt_PT" w:bidi="pt_PT"/>
        </w:rPr>
        <w:t>A história continua dizendo que “a maioria da multidão” espalha seus casacos na estrada à frente de Jesus, e então eles cortaram ramos das árvores e os espalham na frente dele. Eles fizeram isso para mostrar que eles estavam honrando-o como um rei. Multidões caminhando em Jerusalém à frente dele e atrás dele estavam gritando: “</w:t>
      </w:r>
      <w:r>
        <w:rPr>
          <w:b/>
          <w:lang w:val="pt_PT" w:bidi="pt_PT"/>
        </w:rPr>
        <w:t>Hosana</w:t>
      </w:r>
      <w:r>
        <w:rPr>
          <w:lang w:val="pt_PT" w:bidi="pt_PT"/>
        </w:rPr>
        <w:t xml:space="preserve">!” </w:t>
      </w:r>
      <w:r>
        <w:rPr>
          <w:lang w:val="pt_PT" w:bidi="pt_PT"/>
        </w:rPr>
        <w:t>Hosana</w:t>
      </w:r>
      <w:r>
        <w:rPr>
          <w:lang w:val="pt_PT" w:bidi="pt_PT"/>
        </w:rPr>
        <w:t xml:space="preserve"> vem de uma palavra hebraica que significa “salve agora”, mas naquele momento parece que as pessoas a usavam como uma maneira de louvar a Deus.</w:t>
      </w:r>
    </w:p>
    <w:p>
      <w:pPr/>
      <w:r>
        <w:rPr>
          <w:lang w:val="pt_PT" w:bidi="pt_PT"/>
        </w:rPr>
      </w:r>
      <w:r>
        <w:rPr>
          <w:lang w:val="pt_PT" w:bidi="pt_PT"/>
        </w:rPr>
        <w:t>Filho de Davi</w:t>
      </w:r>
      <w:r>
        <w:rPr>
          <w:lang w:val="pt_PT" w:bidi="pt_PT"/>
        </w:rPr>
        <w:t xml:space="preserve"> é uma frase que as pessoas usavam para falar sobre o rei da família de Davi que Deus prometeu que resgataria Israel. </w:t>
      </w:r>
      <w:r>
        <w:rPr>
          <w:lang w:val="pt_PT" w:bidi="pt_PT"/>
        </w:rPr>
        <w:t>Davi</w:t>
      </w:r>
      <w:r>
        <w:rPr>
          <w:lang w:val="pt_PT" w:bidi="pt_PT"/>
        </w:rPr>
        <w:t xml:space="preserve"> foi o maior rei de Israel no Antigo Testamento, e Deus prometeu que um de seus descendentes salvaria Israel. Consulte o Glossário Mestre para uma definição mais completa. Use a mesma frase que você usou na história dos dois homens cegos.</w:t>
      </w:r>
    </w:p>
    <w:p>
      <w:pPr/>
      <w:r>
        <w:rPr>
          <w:lang w:val="pt_PT" w:bidi="pt_PT"/>
        </w:rPr>
      </w:r>
      <w:r>
        <w:rPr>
          <w:lang w:val="pt_PT" w:bidi="pt_PT"/>
        </w:rPr>
        <w:t>As pessoas também gritam: “</w:t>
      </w:r>
      <w:r>
        <w:rPr>
          <w:b/>
          <w:lang w:val="pt_PT" w:bidi="pt_PT"/>
        </w:rPr>
        <w:t>Bendito</w:t>
      </w:r>
      <w:r>
        <w:rPr>
          <w:lang w:val="pt_PT" w:bidi="pt_PT"/>
        </w:rPr>
        <w:t xml:space="preserve"> é aquele que vem em </w:t>
      </w:r>
      <w:r>
        <w:rPr>
          <w:b/>
          <w:lang w:val="pt_PT" w:bidi="pt_PT"/>
        </w:rPr>
        <w:t>nome do Senhor</w:t>
      </w:r>
      <w:r>
        <w:rPr>
          <w:lang w:val="pt_PT" w:bidi="pt_PT"/>
        </w:rPr>
        <w:t>!”.</w:t>
      </w:r>
    </w:p>
    <w:p>
      <w:pPr/>
      <w:r>
        <w:rPr>
          <w:lang w:val="pt_PT" w:bidi="pt_PT"/>
        </w:rPr>
      </w:r>
      <w:r>
        <w:rPr>
          <w:lang w:val="pt_PT" w:bidi="pt_PT"/>
        </w:rPr>
        <w:t>Abençoar</w:t>
      </w:r>
      <w:r>
        <w:rPr>
          <w:lang w:val="pt_PT" w:bidi="pt_PT"/>
        </w:rPr>
        <w:t xml:space="preserve"> refere-se a quando Deus ajuda, faz algo bom, ou favorece alguém, ou algo. Consulte o Glossário Mestre para uma descrição mais completa. Use a mesma palavra que você usou em outros livros da Bíblia.</w:t>
      </w:r>
    </w:p>
    <w:p>
      <w:pPr/>
      <w:r>
        <w:rPr>
          <w:lang w:val="pt_PT" w:bidi="pt_PT"/>
        </w:rPr>
      </w:r>
      <w:r>
        <w:rPr>
          <w:b/>
          <w:lang w:val="pt_PT" w:bidi="pt_PT"/>
        </w:rPr>
        <w:t>Em nome do Senhor</w:t>
      </w:r>
      <w:r>
        <w:rPr>
          <w:lang w:val="pt_PT" w:bidi="pt_PT"/>
        </w:rPr>
        <w:t xml:space="preserve"> era uma expressão comum que significa alguém que está representando “o Senhor”, um título para Deus, ou fazendo algo com a autoridade de Deus.</w:t>
      </w:r>
    </w:p>
    <w:p>
      <w:pPr/>
      <w:r>
        <w:rPr>
          <w:lang w:val="pt_PT" w:bidi="pt_PT"/>
        </w:rPr>
      </w:r>
      <w:r>
        <w:rPr>
          <w:lang w:val="pt_PT" w:bidi="pt_PT"/>
        </w:rPr>
        <w:t xml:space="preserve">Finalmente, as pessoas também dizem: “Hosana </w:t>
      </w:r>
      <w:r>
        <w:rPr>
          <w:b/>
          <w:lang w:val="pt_PT" w:bidi="pt_PT"/>
        </w:rPr>
        <w:t>nas alturas</w:t>
      </w:r>
      <w:r>
        <w:rPr>
          <w:lang w:val="pt_PT" w:bidi="pt_PT"/>
        </w:rPr>
        <w:t>!” Dizer “nas alturas” se refere ao céu, onde Deus vive. Era uma maneira de louvar a Deus sem mencionar seu nome. Os judeus acreditavam que dizer o nome de Deus era desrespeitoso, então eles usavam muitas outras frases para falar sobre ele.</w:t>
      </w:r>
    </w:p>
    <w:p>
      <w:pPr/>
      <w:r>
        <w:rPr>
          <w:lang w:val="pt_PT" w:bidi="pt_PT"/>
        </w:rPr>
      </w:r>
      <w:r>
        <w:rPr>
          <w:lang w:val="pt_PT" w:bidi="pt_PT"/>
        </w:rPr>
        <w:t xml:space="preserve">A história em seguida nos conta que quando Jesus entrou em Jerusalém, toda a cidade ficou </w:t>
      </w:r>
      <w:r>
        <w:rPr>
          <w:b/>
          <w:lang w:val="pt_PT" w:bidi="pt_PT"/>
        </w:rPr>
        <w:t>agitada</w:t>
      </w:r>
      <w:r>
        <w:rPr>
          <w:lang w:val="pt_PT" w:bidi="pt_PT"/>
        </w:rPr>
        <w:t>, ou em uma comoção, ou um alvoroço. Isso provavelmente significa que números enormes de pessoas estavam vindo para ver o que estava acontecendo, e era muito barulhento e desorganizado. As pessoas em Jerusalém estão perguntando: “Quem é esse?”. E a multidão que viaja com Jesus responde dizendo o nome de Jesus, sua aldeia, Nazaré e su</w:t>
      </w:r>
      <w:r>
        <w:rPr>
          <w:b/>
          <w:lang w:val="pt_PT" w:bidi="pt_PT"/>
        </w:rPr>
        <w:t>a prov</w:t>
      </w:r>
      <w:r>
        <w:rPr>
          <w:lang w:val="pt_PT" w:bidi="pt_PT"/>
        </w:rPr>
        <w:t xml:space="preserve">íncia, e dizendo que ele é um profeta. </w:t>
      </w:r>
      <w:r>
        <w:rPr>
          <w:lang w:val="pt_PT" w:bidi="pt_PT"/>
        </w:rPr>
        <w:t>Nazaré</w:t>
      </w:r>
      <w:r>
        <w:rPr>
          <w:lang w:val="pt_PT" w:bidi="pt_PT"/>
        </w:rPr>
        <w:t xml:space="preserve"> era uma pequena aldeia na região da </w:t>
      </w:r>
      <w:r>
        <w:rPr>
          <w:lang w:val="pt_PT" w:bidi="pt_PT"/>
        </w:rPr>
        <w:t>Galileia</w:t>
      </w:r>
      <w:r>
        <w:rPr>
          <w:lang w:val="pt_PT" w:bidi="pt_PT"/>
        </w:rPr>
        <w:t>. Consulte o Glossário Mestre para obter mais informações.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21:12–22</w:t>
      </w:r>
      <w:r>
        <w:rPr>
          <w:lang w:val="pt_PT" w:bidi="pt_PT"/>
        </w:rPr>
      </w:r>
    </w:p>
    <w:p>
      <w:pPr>
        <w:pStyle w:val="Heading3"/>
      </w:pPr>
      <w:r>
        <w:rPr>
          <w:lang w:val="pt_PT" w:bidi="pt_PT"/>
        </w:rPr>
        <w:t>Ouvir e Sentir</w:t>
      </w:r>
    </w:p>
    <w:p>
      <w:pPr/>
      <w:r>
        <w:rPr>
          <w:lang w:val="pt_PT" w:bidi="pt_PT"/>
        </w:rPr>
      </w:r>
      <w:r>
        <w:rPr>
          <w:lang w:val="pt_PT" w:bidi="pt_PT"/>
        </w:rPr>
        <w:t>Ouçam Mateus 21.12–22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é a primeira de uma sequência de histórias que falam sobre o conflito entre Jesus e os líderes religiosos em Jerusalém. Nessa história e as histórias que a seguem, Jesus está no templo judeu em Jerusalém. Ele faz e diz muitas coisas que os líderes religiosos não gostam. Eventualmente, essas histórias de conflito levarão os líderes religiosos a prender Jesus.</w:t>
      </w:r>
    </w:p>
    <w:p>
      <w:pPr/>
      <w:r>
        <w:rPr>
          <w:lang w:val="pt_PT" w:bidi="pt_PT"/>
        </w:rPr>
      </w:r>
      <w:r>
        <w:rPr>
          <w:lang w:val="pt_PT" w:bidi="pt_PT"/>
        </w:rPr>
        <w:t>Jesus acabou de chegar a Jerusalém para a festa da Páscoa, juntamente com muitos outros judeus que vieram de outras províncias e países para celebrar e adorar a Deus. Na fé judaica, havia apenas um templo onde as pessoas poderiam oferecer seus sacrifícios a Deus. Deus convocou todos os homens judeus a vir para Jerusalém três vezes por ano para as festas. Haveria enormes multidões adorando a Deus no templo durante essas festas.</w:t>
      </w:r>
    </w:p>
    <w:p>
      <w:pPr/>
      <w:r>
        <w:rPr>
          <w:lang w:val="pt_PT" w:bidi="pt_PT"/>
        </w:rPr>
      </w:r>
      <w:r>
        <w:rPr>
          <w:lang w:val="pt_PT" w:bidi="pt_PT"/>
        </w:rPr>
        <w:t>Mateus nos diz que quando Jesus chega a Jerusalém, ele vai para o templo. O edifício do templo estava cercado por muitas áreas que não estavam sob o telhado do templo, mas ainda estavam dentro das paredes do complexo do templo. Uma dessas áreas era chamada de corte dos gentios, porque essa era uma área onde até mesmo as pessoas não judias eram permitidas a vir.</w:t>
      </w:r>
    </w:p>
    <w:p>
      <w:pPr/>
      <w:r>
        <w:rPr>
          <w:lang w:val="pt_PT" w:bidi="pt_PT"/>
        </w:rPr>
      </w:r>
      <w:r>
        <w:rPr>
          <w:lang w:val="pt_PT" w:bidi="pt_PT"/>
        </w:rPr>
        <w:t>Mostre à equipe uma imagem da estrutura do templo no tempo de Jesus.</w:t>
      </w:r>
    </w:p>
    <w:p>
      <w:pPr/>
      <w:r>
        <w:rPr>
          <w:lang w:val="pt_PT" w:bidi="pt_PT"/>
        </w:rPr>
      </w:r>
      <w:r>
        <w:rPr>
          <w:lang w:val="pt_PT" w:bidi="pt_PT"/>
        </w:rPr>
        <w:t>Nessa área, havia muitas pessoas que estavam vendendo animais. As pessoas comprariam esses animais e os ofereceriam como sacrifícios a Deus. O texto menciona especialmente as pombas. As pessoas pobres faziam uma oferta de pombas se elas não pudessem pagar por um animal maior. Outros animais que eram usados para sacrifício eram ovelhas, cabras e touros. Alguns estudiosos acreditam que a prática de comprar e vender animais dentro das paredes do complexo do templo era algo que havia começado apenas alguns anos antes desse tempo, e que o sumo sacerdote permitiu, mesmo que os outros anciãos não concordassem que deveria ser permitido.</w:t>
      </w:r>
    </w:p>
    <w:p>
      <w:pPr/>
      <w:r>
        <w:rPr>
          <w:lang w:val="pt_PT" w:bidi="pt_PT"/>
        </w:rPr>
      </w:r>
      <w:r>
        <w:rPr>
          <w:lang w:val="pt_PT" w:bidi="pt_PT"/>
        </w:rPr>
        <w:t>Mostre à equipe uma imagem dos cinco tipos de animais usados em sacrifícios no templo: um pombo, uma pomba, um boi, uma ovelha e uma cabra.</w:t>
      </w:r>
    </w:p>
    <w:p>
      <w:pPr/>
      <w:r>
        <w:rPr>
          <w:lang w:val="pt_PT" w:bidi="pt_PT"/>
        </w:rPr>
      </w:r>
      <w:r>
        <w:rPr>
          <w:lang w:val="pt_PT" w:bidi="pt_PT"/>
        </w:rPr>
        <w:t>Também havia pessoas trocando o tipo de dinheiro que as pessoas normalmente usavam por uma moeda diferente usada no templo. Todos os homens judeus tinham que pagar um imposto a cada ano para reparar e manter o templo. Eles apenas poderiam usar esse tipo especial de moeda para pagar o imposto do templo. Alguns livros escritos por volta do tempo de Jesus nos dizem que os comerciantes que vendiam animais dentro da área do templo cobravam preços que eram muito mais altos do que o normal. Os cambistas também lucravam por seu serviço de trocar moedas.</w:t>
      </w:r>
    </w:p>
    <w:p>
      <w:pPr/>
      <w:r>
        <w:rPr>
          <w:lang w:val="pt_PT" w:bidi="pt_PT"/>
        </w:rPr>
      </w:r>
      <w:r>
        <w:rPr>
          <w:lang w:val="pt_PT" w:bidi="pt_PT"/>
        </w:rPr>
        <w:t>Quando Jesus chega ao complexo do templo, ele envia os comerciantes que estão vendendo animais e vira as mesas dos cambistas de cabeça para baixo. Ele explica essas ações dizendo: “Está escrito: “Minha casa deve ser chamada de uma casa de oração”, mas vocês fizeram dela “um covil de ladrões”.</w:t>
      </w:r>
    </w:p>
    <w:p>
      <w:pPr/>
      <w:r>
        <w:rPr>
          <w:lang w:val="pt_PT" w:bidi="pt_PT"/>
        </w:rPr>
      </w:r>
      <w:r>
        <w:rPr>
          <w:lang w:val="pt_PT" w:bidi="pt_PT"/>
        </w:rPr>
        <w:t>A primeira parte do que Jesus diz é uma citação de Isaías 56.7: “Os trarei para o meu monte santo de Jerusalém e os encherei de alegria em minha casa de oração. Aceitarei suas ofertas e sacrifícios, porque meu templo será chamado de uma casa de oração para todas as nações”. Nessa passagem, Deus promete salvar Israel e também receber as pessoas de todas as nações para adorá-lo. Ao usar as palavras de Isaías: “Minha casa será chamada de casa de oração”, Jesus está dizendo às pessoas que o propósito do templo é fornecer um lugar onde as pessoas podem se encontrar com Deus e orar a ele. Quando as pessoas estavam comprando e vendendo animais dentro do complexo do templo, teria provavelmente tornado a área muito barulhenta e distrair as pessoas de adorar e orar a Deus.</w:t>
      </w:r>
    </w:p>
    <w:p>
      <w:pPr/>
      <w:r>
        <w:rPr>
          <w:lang w:val="pt_PT" w:bidi="pt_PT"/>
        </w:rPr>
      </w:r>
      <w:r>
        <w:rPr>
          <w:lang w:val="pt_PT" w:bidi="pt_PT"/>
        </w:rPr>
        <w:t>A segunda parte do que Jesus diz vem de Jeremias 7.11: “Vocês não admitem que esse templo, que tem meu nome, se tornou um covil de ladrões?”. Nessa passagem, Jeremias estava advertindo o povo de Israel a não pensar que eles poderiam cometer todos os tipos de pecados sem serem punidos por Deus, apenas porque o templo de Deus estava em sua cidade. Jeremias diz às pessoas que por causa de todas as coisas malignas que elas estão fazendo, o próprio templo se tornou como um lugar onde os ladrões se escondem para não ser pegos. Mas Deus punirá as pessoas por seus pecados, mesmo que ele tenha que destruir seu próprio templo também.</w:t>
      </w:r>
    </w:p>
    <w:p>
      <w:pPr/>
      <w:r>
        <w:rPr>
          <w:lang w:val="pt_PT" w:bidi="pt_PT"/>
        </w:rPr>
      </w:r>
      <w:r>
        <w:rPr>
          <w:lang w:val="pt_PT" w:bidi="pt_PT"/>
        </w:rPr>
        <w:t>Ao citar as duas passagens do Antigo Testamento, Jesus está dizendo às pessoas que elas não estão respeitando o templo de Deus, assim como as pessoas nos tempos do Antigo Testamento não o respeitavam. Eles não estão o usando corretamente como um lugar de encontro e de adorar a Deus. Em vez disso, eles estão deixando coisas como dinheiro e animais, que deveriam ser usados para fortalecer o relacionamento das pessoas com Deus, se tornar uma distração de Deus. Eles estão se concentrando em coisas que podem ver e tocar, não em Deus. Esse é um insulto a Deus, porque Deus quer profundamente que as pessoas o conheçam, e ele deu às pessoas o templo para esse propósito.</w:t>
      </w:r>
    </w:p>
    <w:p>
      <w:pPr/>
      <w:r>
        <w:rPr>
          <w:lang w:val="pt_PT" w:bidi="pt_PT"/>
        </w:rPr>
      </w:r>
      <w:r>
        <w:rPr>
          <w:lang w:val="pt_PT" w:bidi="pt_PT"/>
        </w:rPr>
        <w:t>A ação de Jesus de remover os comerciantes do templo mostra que ele está agindo com a autoridade do Messias. No Antigo Testamento, o profeta Zacarias disse que quando Deus redimir seu povo: “Não haverá mais um comerciante na casa do Senhor”.</w:t>
      </w:r>
    </w:p>
    <w:p>
      <w:pPr/>
      <w:r>
        <w:rPr>
          <w:lang w:val="pt_PT" w:bidi="pt_PT"/>
        </w:rPr>
      </w:r>
      <w:r>
        <w:rPr>
          <w:lang w:val="pt_PT" w:bidi="pt_PT"/>
        </w:rPr>
        <w:t>Jesus então continua a agir como o Messias curando as pessoas cegas e mancas que vêm até ele no complexo do templo. Algumas crianças começam a gritar as palavras que eles ouviram as pessoas dizendo durante a entrada de Jesus na cidade. Os filhos dizem: “Hosana ao Filho de Davi!”. Quando eles ouvem essas palavras, os líderes religiosos ficam muito zangados. Eles entendem que as crianças estão louvando Jesus como o Messias. Então eles perguntam a Jesus: “Você ouve o que essas crianças estão dizendo?”.</w:t>
      </w:r>
    </w:p>
    <w:p>
      <w:pPr/>
      <w:r>
        <w:rPr>
          <w:lang w:val="pt_PT" w:bidi="pt_PT"/>
        </w:rPr>
      </w:r>
      <w:r>
        <w:rPr>
          <w:lang w:val="pt_PT" w:bidi="pt_PT"/>
        </w:rPr>
        <w:t>Jesus responde com um simples: “Sim”, o que significa que ele ouve e aceita o louvor das crianças. Então ele cita as palavras de um salmo que diz: “Você ensinou crianças e bebês a dar louvor”. Jesus não cita a próxima parte do salmo, mas os líderes religiosos devem ter lembrado que as próximas palavras no salmo estão “silenciando seus inimigos e todos os que se opõem a você”.</w:t>
      </w:r>
    </w:p>
    <w:p>
      <w:pPr/>
      <w:r>
        <w:rPr>
          <w:lang w:val="pt_PT" w:bidi="pt_PT"/>
        </w:rPr>
      </w:r>
      <w:r>
        <w:rPr>
          <w:lang w:val="pt_PT" w:bidi="pt_PT"/>
        </w:rPr>
        <w:t>Depois desse primeiro confronto com os líderes religiosos, Jesus deixou o templo e foi passar a noite em Betânia, uma aldeia perto de Jerusalém. Enquanto Jesus e os discípulos retornam à cidade cedo na manhã seguinte, Jesus vê uma figueira com folhas nela. No tempo da Páscoa, não era normal que as figueiras tivessem todas as suas folhas. As folhas continuariam a crescer depois que a Páscoa terminasse, e a fruta viria naquele momento. Mas essa figueira já tinha tantas folhas grandes que Jesus foi ver se poderia já ter frutas também, porque ele estava com fome. Mas não havia figos na árvore.</w:t>
      </w:r>
    </w:p>
    <w:p>
      <w:pPr/>
      <w:r>
        <w:rPr>
          <w:lang w:val="pt_PT" w:bidi="pt_PT"/>
        </w:rPr>
      </w:r>
      <w:r>
        <w:rPr>
          <w:lang w:val="pt_PT" w:bidi="pt_PT"/>
        </w:rPr>
        <w:t>Mostre à equipe de tradução uma imagem de uma figueira com folhas e figos nela.</w:t>
      </w:r>
    </w:p>
    <w:p>
      <w:pPr/>
      <w:r>
        <w:rPr>
          <w:lang w:val="pt_PT" w:bidi="pt_PT"/>
        </w:rPr>
      </w:r>
      <w:r>
        <w:rPr>
          <w:lang w:val="pt_PT" w:bidi="pt_PT"/>
        </w:rPr>
        <w:t>As palavras que Mateus usa nessa história são muito semelhantes às palavras escritas pelo profeta Miqueias do Antigo Testamento: “Nem um único cacho de uvas, nem figos podem ser encontrados para satisfazer minha fome”. Nessa passagem, Miqueias está falando sobre o quão maligno o povo de Israel é. Alguém que deseja o que é bom e correto não consegue encontrar ninguém que satisfaça esse desejo, assim como alguém que está com fome não consegue encontrar nenhuma fruta em uma figueira depois que a colheita está terminada. A árvore não tem fruta. Da mesma maneira, Jerusalém e especialmente os líderes religiosos, não estão dando a Deus o fruto de obedecer a ele e buscá-lo.</w:t>
      </w:r>
    </w:p>
    <w:p>
      <w:pPr/>
      <w:r>
        <w:rPr>
          <w:lang w:val="pt_PT" w:bidi="pt_PT"/>
        </w:rPr>
      </w:r>
      <w:r>
        <w:rPr>
          <w:lang w:val="pt_PT" w:bidi="pt_PT"/>
        </w:rPr>
        <w:t>Jesus então faz algo muito incomum. Ele diz à figueira: “Que você nunca dê frutos novamente!”. A figueira morre imediatamente. Este é o único momento em sua vida que Jesus faz um milagre que causa morte em vez de vida e cura. O milagre representa um símbolo e alerta de como Deus julgará seu povo se eles não carregarem o fruto de obediência a Deus.</w:t>
      </w:r>
    </w:p>
    <w:p>
      <w:pPr/>
      <w:r>
        <w:rPr>
          <w:lang w:val="pt_PT" w:bidi="pt_PT"/>
        </w:rPr>
      </w:r>
      <w:r>
        <w:rPr>
          <w:lang w:val="pt_PT" w:bidi="pt_PT"/>
        </w:rPr>
        <w:t>Os discípulos estão chocados quando eles veem a figueira morrer tão rapidamente. Jesus toma a oportunidade de ensinar a eles sobre fé. Ele diz: “Digo a você a verdade, se você tiver fé e não duvidar... você pode dizer a essa montanha: “Levante e seja jogada no mar”, e isso acontecerá”. Jesus está usando uma imagem muito vívida para fazer seu ponto. É claro que os discípulos não precisam fazer uma montanha cair no mar. Mas o ponto de Jesus é que não há limites para o que Deus fará quando seu povo confia nele enquanto oram juntos.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5 cenas.</w:t>
      </w:r>
    </w:p>
    <w:p>
      <w:pPr/>
      <w:r>
        <w:rPr>
          <w:lang w:val="pt_PT" w:bidi="pt_PT"/>
        </w:rPr>
      </w:r>
      <w:r>
        <w:rPr>
          <w:b/>
          <w:lang w:val="pt_PT" w:bidi="pt_PT"/>
        </w:rPr>
        <w:t>Primeira cena:</w:t>
      </w:r>
      <w:r>
        <w:rPr>
          <w:lang w:val="pt_PT" w:bidi="pt_PT"/>
        </w:rPr>
        <w:t xml:space="preserve"> Jesus chega ao templo por volta da época da festa da Páscoa. Ele vê as pessoas comprando e vendendo animais no complexo do templo, trocando dinheiro, e ele as envia para longe. Ele explica o que ele está fazendo ao dizer: “Está escrito: ‘Minha casa será chamada de casa de oração’, mas vocês a tornaram ‘um covil de ladrões’”.</w:t>
      </w:r>
    </w:p>
    <w:p>
      <w:pPr/>
      <w:r>
        <w:rPr>
          <w:lang w:val="pt_PT" w:bidi="pt_PT"/>
        </w:rPr>
      </w:r>
      <w:r>
        <w:rPr>
          <w:b/>
          <w:lang w:val="pt_PT" w:bidi="pt_PT"/>
        </w:rPr>
        <w:t>Segunda cena:</w:t>
      </w:r>
      <w:r>
        <w:rPr>
          <w:lang w:val="pt_PT" w:bidi="pt_PT"/>
        </w:rPr>
        <w:t xml:space="preserve"> depois que Jesus remove as atividades comerciais acontecendo no templo, as pessoas cegas e coxas vêm a ele no pátio e ele as cura. As crianças o louvam como o Messias dizendo: “Hosana ao Filho de Davi!”</w:t>
      </w:r>
    </w:p>
    <w:p>
      <w:pPr/>
      <w:r>
        <w:rPr>
          <w:lang w:val="pt_PT" w:bidi="pt_PT"/>
        </w:rPr>
      </w:r>
      <w:r>
        <w:rPr>
          <w:b/>
          <w:lang w:val="pt_PT" w:bidi="pt_PT"/>
        </w:rPr>
        <w:t>Terceira cena:</w:t>
      </w:r>
      <w:r>
        <w:rPr>
          <w:lang w:val="pt_PT" w:bidi="pt_PT"/>
        </w:rPr>
        <w:t xml:space="preserve"> os líderes religiosos ficam muito zangados quando ouvem os louvores das crianças. Eles reclamam com Jesus. Mas Jesus aceita o louvor e responde aos líderes religiosos com outra citação do Antigo Testamento. Jesus então deixa o templo pelo dia e vai ficar na aldeia de Betânia.</w:t>
      </w:r>
    </w:p>
    <w:p>
      <w:pPr/>
      <w:r>
        <w:rPr>
          <w:lang w:val="pt_PT" w:bidi="pt_PT"/>
        </w:rPr>
      </w:r>
      <w:r>
        <w:rPr>
          <w:b/>
          <w:lang w:val="pt_PT" w:bidi="pt_PT"/>
        </w:rPr>
        <w:t>Quarta cena:</w:t>
      </w:r>
      <w:r>
        <w:rPr>
          <w:lang w:val="pt_PT" w:bidi="pt_PT"/>
        </w:rPr>
        <w:t xml:space="preserve"> Jesus está voltando para a cidade no dia seguinte com seus discípulos. Ele está com fome e vê uma figueira com muitas folhas. Parece que ela pode ter frutos. Mas quando ele vê que ela não tem frutos, ele fala com a figueira e ela murcha imediatamente.</w:t>
      </w:r>
    </w:p>
    <w:p>
      <w:pPr/>
      <w:r>
        <w:rPr>
          <w:lang w:val="pt_PT" w:bidi="pt_PT"/>
        </w:rPr>
      </w:r>
      <w:r>
        <w:rPr>
          <w:b/>
          <w:lang w:val="pt_PT" w:bidi="pt_PT"/>
        </w:rPr>
        <w:t>Quinta cena:</w:t>
      </w:r>
      <w:r>
        <w:rPr>
          <w:lang w:val="pt_PT" w:bidi="pt_PT"/>
        </w:rPr>
        <w:t xml:space="preserve"> os discípulos estão surpresos por ver a figueira murchar tão rapidamente. Jesus aproveita a oportunidade para ensinar aos discípulos sobre o quão importante é confiar em Deus. Ele promete que se tivermos confiança em Deus e não duvidarmos, milagres como o que ele fez com a figueira, e milagres ainda maiores, acontecerão.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 (podemos assumir que eles estão presentes durante toda a história, embora não sejam mencionados durante a parte no templo)</w:t>
      </w:r>
    </w:p>
    <w:p>
      <w:pPr>
        <w:pStyle w:val="ListBullet"/>
        <w:spacing w:line="240" w:lineRule="auto"/>
        <w:ind w:left="720"/>
      </w:pPr>
      <w:r>
        <w:rPr>
          <w:lang w:val="pt_PT" w:bidi="pt_PT"/>
        </w:rPr>
      </w:r>
      <w:r>
        <w:rPr>
          <w:lang w:val="pt_PT" w:bidi="pt_PT"/>
        </w:rPr>
        <w:t>Pessoas que vendem animais no complexo do templo</w:t>
      </w:r>
    </w:p>
    <w:p>
      <w:pPr>
        <w:pStyle w:val="ListBullet"/>
        <w:spacing w:line="240" w:lineRule="auto"/>
        <w:ind w:left="720"/>
      </w:pPr>
      <w:r>
        <w:rPr>
          <w:lang w:val="pt_PT" w:bidi="pt_PT"/>
        </w:rPr>
      </w:r>
      <w:r>
        <w:rPr>
          <w:lang w:val="pt_PT" w:bidi="pt_PT"/>
        </w:rPr>
        <w:t>Pessoas comprando animais para sacrifícios</w:t>
      </w:r>
    </w:p>
    <w:p>
      <w:pPr>
        <w:pStyle w:val="ListBullet"/>
        <w:spacing w:line="240" w:lineRule="auto"/>
        <w:ind w:left="720"/>
      </w:pPr>
      <w:r>
        <w:rPr>
          <w:lang w:val="pt_PT" w:bidi="pt_PT"/>
        </w:rPr>
      </w:r>
      <w:r>
        <w:rPr>
          <w:lang w:val="pt_PT" w:bidi="pt_PT"/>
        </w:rPr>
        <w:t>Animais que estão sendo vendidos para sacrifícios</w:t>
      </w:r>
    </w:p>
    <w:p>
      <w:pPr>
        <w:pStyle w:val="ListBullet"/>
        <w:spacing w:line="240" w:lineRule="auto"/>
        <w:ind w:left="720"/>
      </w:pPr>
      <w:r>
        <w:rPr>
          <w:lang w:val="pt_PT" w:bidi="pt_PT"/>
        </w:rPr>
      </w:r>
      <w:r>
        <w:rPr>
          <w:lang w:val="pt_PT" w:bidi="pt_PT"/>
        </w:rPr>
        <w:t>Pessoas sentadas em mesas e trocando dinheiro</w:t>
      </w:r>
    </w:p>
    <w:p>
      <w:pPr>
        <w:pStyle w:val="ListBullet"/>
        <w:spacing w:line="240" w:lineRule="auto"/>
        <w:ind w:left="720"/>
      </w:pPr>
      <w:r>
        <w:rPr>
          <w:lang w:val="pt_PT" w:bidi="pt_PT"/>
        </w:rPr>
      </w:r>
      <w:r>
        <w:rPr>
          <w:lang w:val="pt_PT" w:bidi="pt_PT"/>
        </w:rPr>
        <w:t>Pessoas cegas e coxas</w:t>
      </w:r>
    </w:p>
    <w:p>
      <w:pPr>
        <w:pStyle w:val="ListBullet"/>
        <w:spacing w:line="240" w:lineRule="auto"/>
        <w:ind w:left="720"/>
      </w:pPr>
      <w:r>
        <w:rPr>
          <w:lang w:val="pt_PT" w:bidi="pt_PT"/>
        </w:rPr>
      </w:r>
      <w:r>
        <w:rPr>
          <w:lang w:val="pt_PT" w:bidi="pt_PT"/>
        </w:rPr>
        <w:t>Crianças</w:t>
      </w:r>
    </w:p>
    <w:p>
      <w:pPr>
        <w:pStyle w:val="ListBullet"/>
        <w:spacing w:line="240" w:lineRule="auto"/>
        <w:ind w:left="720"/>
      </w:pPr>
      <w:r>
        <w:rPr>
          <w:lang w:val="pt_PT" w:bidi="pt_PT"/>
        </w:rPr>
      </w:r>
      <w:r>
        <w:rPr>
          <w:lang w:val="pt_PT" w:bidi="pt_PT"/>
        </w:rPr>
        <w:t>Principais sacerdotes e escribas</w:t>
      </w:r>
    </w:p>
    <w:p>
      <w:pPr>
        <w:pStyle w:val="ListBullet"/>
        <w:spacing w:line="240" w:lineRule="auto"/>
        <w:ind w:left="720"/>
      </w:pPr>
      <w:r>
        <w:rPr>
          <w:lang w:val="pt_PT" w:bidi="pt_PT"/>
        </w:rPr>
      </w:r>
      <w:r>
        <w:rPr>
          <w:lang w:val="pt_PT" w:bidi="pt_PT"/>
        </w:rPr>
        <w:t>Uma figueira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A história começa com Jesus entrando no complexo do templo alguns dias antes da festa da Páscoa. É importante perceber que o complexo do templo era muito grande e tinha muitas seções diferentes. A primeira área que as pessoas entravam no complexo do templo era o pátio dos gentios, que provavelmente é onde essa cena aconteceu.</w:t>
      </w:r>
    </w:p>
    <w:p>
      <w:pPr/>
      <w:r>
        <w:rPr>
          <w:lang w:val="pt_PT" w:bidi="pt_PT"/>
        </w:rPr>
      </w:r>
      <w:r>
        <w:rPr>
          <w:lang w:val="pt_PT" w:bidi="pt_PT"/>
        </w:rPr>
        <w:t>Jesus vê que as pessoas estão ocupadas comprando e vendendo animais para sacrifícios e trocando dinheiro nessa área. Jesus interrompe essas atividades e mostra sua autoridade como o Messias. Ele manda para fora as pessoas que estão comprando e vendendo, e vira as mesas dos cambistas de cabeça para baixo. É importante entender que Jesus não é violento aqui. Ele não feriu ninguém. Ele não fez seus discípulos ou outras pessoas o ajudarem. Mas Jesus quer que as pessoas saibam que não estão usando o templo de uma maneira que honre a Deus.</w:t>
      </w:r>
    </w:p>
    <w:p>
      <w:pPr/>
      <w:r>
        <w:rPr>
          <w:lang w:val="pt_PT" w:bidi="pt_PT"/>
        </w:rPr>
      </w:r>
      <w:r>
        <w:rPr>
          <w:lang w:val="pt_PT" w:bidi="pt_PT"/>
        </w:rPr>
        <w:t>Então as pessoas cegas e coxas vêm a Jesus para serem curadas. O texto não diz quanto tempo passou entre Jesus expulsando os comerciantes e os cegos e coxos vindo a ele. Essa parte da história pode ter acontecido algum tempo depois. As pessoas cegas e coxas não poderiam entrar nos pátios internos do templo, mas eram permitidas nessa área externa.</w:t>
      </w:r>
    </w:p>
    <w:p>
      <w:pPr/>
      <w:r>
        <w:rPr>
          <w:lang w:val="pt_PT" w:bidi="pt_PT"/>
        </w:rPr>
      </w:r>
      <w:r>
        <w:rPr>
          <w:lang w:val="pt_PT" w:bidi="pt_PT"/>
        </w:rPr>
        <w:t>Também há muitas crianças na multidão, e algumas delas começam a repetir as palavras que devem ter ouvido as pessoas dizendo sobre Jesus quando ele estava entrando na cidade: “Hosana ao Filho de Davi”. Eles provavelmente não entendiam plenamente o que isso representava.</w:t>
      </w:r>
    </w:p>
    <w:p>
      <w:pPr/>
      <w:r>
        <w:rPr>
          <w:lang w:val="pt_PT" w:bidi="pt_PT"/>
        </w:rPr>
      </w:r>
      <w:r>
        <w:rPr>
          <w:lang w:val="pt_PT" w:bidi="pt_PT"/>
        </w:rPr>
        <w:t>Os principais sacerdotes e escribas ficam muito zangados com as palavras das crianças, porque as palavras das crianças mostram que as pessoas estão chamando Jesus de Messias. Eles perguntam a Jesus: “Você ouve o que eles estão dizendo?”. Jesus diz: “Sim”. Então ele responde aos líderes religiosos citando um salmo que fala sobre crianças louvando a Deus.</w:t>
      </w:r>
    </w:p>
    <w:p>
      <w:pPr/>
      <w:r>
        <w:rPr>
          <w:lang w:val="pt_PT" w:bidi="pt_PT"/>
        </w:rPr>
      </w:r>
      <w:r>
        <w:rPr>
          <w:lang w:val="pt_PT" w:bidi="pt_PT"/>
        </w:rPr>
        <w:t>Depois disso, Jesus deixa o templo pelo dia e vai para a aldeia de Betânia durante a noite. Teria levado cerca de uma hora para seus discípulos caminharem do templo até Betânia.</w:t>
      </w:r>
    </w:p>
    <w:p>
      <w:pPr/>
      <w:r>
        <w:rPr>
          <w:lang w:val="pt_PT" w:bidi="pt_PT"/>
        </w:rPr>
      </w:r>
      <w:r>
        <w:rPr>
          <w:lang w:val="pt_PT" w:bidi="pt_PT"/>
        </w:rPr>
        <w:t>Na manhã seguinte, Jesus e seus discípulos caminham de volta para a cidade. Parece que eles ainda não tomaram o café da manhã, porque Jesus está com fome. Ao longo do caminho, eles veem uma figueira com grandes folhas. Jesus vai para ver se há figos na árvore. Quando ele não vê nenhum, ele diz: “Que você nunca tenha frutos novamente”, e imediatamente a figueira seca e morre. Os discípulos estão chocados. Jesus diz a eles que quando confiamos em Deus sem duvidar, também podemos ver milagres como esse e ainda maiores.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5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 (podemos assumir que eles estão presentes durante toda a história, embora não sejam mencionados durante a parte no templo)</w:t>
      </w:r>
    </w:p>
    <w:p>
      <w:pPr>
        <w:pStyle w:val="ListBullet"/>
        <w:spacing w:line="240" w:lineRule="auto"/>
        <w:ind w:left="720"/>
      </w:pPr>
      <w:r>
        <w:rPr>
          <w:lang w:val="pt_PT" w:bidi="pt_PT"/>
        </w:rPr>
      </w:r>
      <w:r>
        <w:rPr>
          <w:lang w:val="pt_PT" w:bidi="pt_PT"/>
        </w:rPr>
        <w:t>Pessoas que vendem animais no complexo do templo</w:t>
      </w:r>
    </w:p>
    <w:p>
      <w:pPr>
        <w:pStyle w:val="ListBullet"/>
        <w:spacing w:line="240" w:lineRule="auto"/>
        <w:ind w:left="720"/>
      </w:pPr>
      <w:r>
        <w:rPr>
          <w:lang w:val="pt_PT" w:bidi="pt_PT"/>
        </w:rPr>
      </w:r>
      <w:r>
        <w:rPr>
          <w:lang w:val="pt_PT" w:bidi="pt_PT"/>
        </w:rPr>
        <w:t>Pessoas comprando animais para sacrifícios</w:t>
      </w:r>
    </w:p>
    <w:p>
      <w:pPr>
        <w:pStyle w:val="ListBullet"/>
        <w:spacing w:line="240" w:lineRule="auto"/>
        <w:ind w:left="720"/>
      </w:pPr>
      <w:r>
        <w:rPr>
          <w:lang w:val="pt_PT" w:bidi="pt_PT"/>
        </w:rPr>
      </w:r>
      <w:r>
        <w:rPr>
          <w:lang w:val="pt_PT" w:bidi="pt_PT"/>
        </w:rPr>
        <w:t>Animais como pombas, ovelhas e cabras</w:t>
      </w:r>
    </w:p>
    <w:p>
      <w:pPr>
        <w:pStyle w:val="ListBullet"/>
        <w:spacing w:line="240" w:lineRule="auto"/>
        <w:ind w:left="720"/>
      </w:pPr>
      <w:r>
        <w:rPr>
          <w:lang w:val="pt_PT" w:bidi="pt_PT"/>
        </w:rPr>
      </w:r>
      <w:r>
        <w:rPr>
          <w:lang w:val="pt_PT" w:bidi="pt_PT"/>
        </w:rPr>
        <w:t>Pessoas sentadas em mesas e trocando dinheiro</w:t>
      </w:r>
    </w:p>
    <w:p>
      <w:pPr>
        <w:pStyle w:val="ListBullet"/>
        <w:spacing w:line="240" w:lineRule="auto"/>
        <w:ind w:left="720"/>
      </w:pPr>
      <w:r>
        <w:rPr>
          <w:lang w:val="pt_PT" w:bidi="pt_PT"/>
        </w:rPr>
      </w:r>
      <w:r>
        <w:rPr>
          <w:lang w:val="pt_PT" w:bidi="pt_PT"/>
        </w:rPr>
        <w:t>Pessoas cegas e coxas</w:t>
      </w:r>
    </w:p>
    <w:p>
      <w:pPr>
        <w:pStyle w:val="ListBullet"/>
        <w:spacing w:line="240" w:lineRule="auto"/>
        <w:ind w:left="720"/>
      </w:pPr>
      <w:r>
        <w:rPr>
          <w:lang w:val="pt_PT" w:bidi="pt_PT"/>
        </w:rPr>
      </w:r>
      <w:r>
        <w:rPr>
          <w:lang w:val="pt_PT" w:bidi="pt_PT"/>
        </w:rPr>
        <w:t>Crianças</w:t>
      </w:r>
    </w:p>
    <w:p>
      <w:pPr>
        <w:pStyle w:val="ListBullet"/>
        <w:spacing w:line="240" w:lineRule="auto"/>
        <w:ind w:left="720"/>
      </w:pPr>
      <w:r>
        <w:rPr>
          <w:lang w:val="pt_PT" w:bidi="pt_PT"/>
        </w:rPr>
      </w:r>
      <w:r>
        <w:rPr>
          <w:lang w:val="pt_PT" w:bidi="pt_PT"/>
        </w:rPr>
        <w:t>Principais sacerdotes e escribas</w:t>
      </w:r>
    </w:p>
    <w:p>
      <w:pPr>
        <w:pStyle w:val="ListBullet"/>
        <w:spacing w:line="240" w:lineRule="auto"/>
        <w:ind w:left="720"/>
      </w:pPr>
      <w:r>
        <w:rPr>
          <w:lang w:val="pt_PT" w:bidi="pt_PT"/>
        </w:rPr>
      </w:r>
      <w:r>
        <w:rPr>
          <w:lang w:val="pt_PT" w:bidi="pt_PT"/>
        </w:rPr>
        <w:t>Uma figueira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esta história pela segunda vez, interrompa-os em certos momentos. Encene Jesus entrando no complexo do templo em Jerusalém com seus discípulos. Quando eles entram, eles veem muitas pessoas comprando e vendendo animais. As pessoas podem estar discutindo sobre preços. Os animais estão fazendo ruído. Também há pessoas sentadas em mesas e trocando dinheiro.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“Como você está se sentindo agora?”. Você pode ouvir respostas como: “Estou zangado com o que as pessoas estão fazendo com o templo de meu Pai” ou “Estou triste por ver as pessoas estarem sendo distraídas de 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fazendo as pessoas saírem, então virando as mesas dos cambistas e virando as cadeiras onde as pessoas que vendem pombas se sentam.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os comerciantes e cambistas: “Como vocês estão se sentindo agora?” Você pode ouvir coisas como: “Estou zangado!” “Estou chocado!” “Não sei quem é essa pessoa — como ele ousa fechar nossos negócios!”</w:t>
      </w:r>
    </w:p>
    <w:p>
      <w:pPr>
        <w:pStyle w:val="ListBullet"/>
        <w:spacing w:line="240" w:lineRule="auto"/>
        <w:ind w:left="720"/>
      </w:pPr>
      <w:r>
        <w:rPr>
          <w:lang w:val="pt_PT" w:bidi="pt_PT"/>
        </w:rPr>
      </w:r>
      <w:r>
        <w:rPr>
          <w:lang w:val="pt_PT" w:bidi="pt_PT"/>
        </w:rPr>
        <w:t>Pergunte aos atores que interpretam os principais sacerdotes e mestres: “Como vocês estão se sentindo agora?” Você pode ouvir respostas como: “Estou muito zangado” ou “Não posso acreditar que ele fez isso!”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aos líderes como os sacerdotes e escribas: “Está escrito: a casa de meu Pai será uma casa de oração, mas vocês a tornaram um covil de ladrões!” Agora encene pessoas voltando para orar e adorar. Talvez os líderes religiosos comecem a falar entre si sobre o que acabou de acontecer. Jesus e seus discípulos ficam no templo, e algumas pessoas que são cegas e coxas começam a vir a Jesus para serem curadas. Encene algumas crianças da multidão assistindo Jesus e começando a cantar: “Hosana ao Filho de Davi!”</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crianças: “Como vocês estão se sentindo agora?”. Você pode ouvir respostas como: “Estamos animados por Jesus estar aqui” ou “Esse homem parece ser importante e também é gentil”.</w:t>
      </w:r>
    </w:p>
    <w:p>
      <w:pPr>
        <w:pStyle w:val="ListBullet"/>
        <w:spacing w:line="240" w:lineRule="auto"/>
        <w:ind w:left="720"/>
      </w:pPr>
      <w:r>
        <w:rPr>
          <w:lang w:val="pt_PT" w:bidi="pt_PT"/>
        </w:rPr>
      </w:r>
      <w:r>
        <w:rPr>
          <w:lang w:val="pt_PT" w:bidi="pt_PT"/>
        </w:rPr>
        <w:t>Pergunte aos atores que interpretam os principais sacerdotes e mestres: “Como vocês estão se sentindo agora?” Você pode ouvir respostas como: “Estamos extremamente zangados por ele estar deixando as crianças o chamarem de Messias!” ou “Isso está piorando”.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Extremamente zangados, os principais sacerdotes e escribas perguntam a Jesus: “Você ouve o que essas crianças estão dizendo?”. Jesus diz simplesmente: “Sim”. Então ele faz uma pergunta: “Vocês nunca leram: ‘Você ensinou crianças e bebês a dar louvor?’” Agora encene Jesus e seus discípulos deixando o templo. Eles saem da cidade e continuam caminhando por cerca de uma hora até chegarem à aldeia de Betânia, onde eles passarão a noite.</w:t>
      </w:r>
    </w:p>
    <w:p>
      <w:pPr/>
      <w:r>
        <w:rPr>
          <w:lang w:val="pt_PT" w:bidi="pt_PT"/>
        </w:rPr>
      </w:r>
      <w:r>
        <w:rPr>
          <w:lang w:val="pt_PT" w:bidi="pt_PT"/>
        </w:rPr>
        <w:t>Agora encene Jesus e os discípulos voltando para o templo na manhã seguinte. Eles estão fazendo a mesma caminhada e estão com fome. Eles veem uma única figueira na beira da estrada que parece ter muitas folhas grandes nela. Jesus se aproxima para ver se ainda há algum fruto, mas há apenas folhas. Jesus diz: “Que você nunca mais dê frutos!" Imediatamente, a figueira seca e morre.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agora?”. Você pode ouvir respostas como: “Estamos sem palavras” ou “Estamos chocados” ou “Estamos com um pouco de medo".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discípulos perguntam surpresos: “Como a figueira murchou tão rapidamente?”. E Jesus diz a eles: “Digo a vocês a verdade, se vocês tiverem fé e não duvidarem, podem fazer coisas como essa e muito mais”. Jesus enfatizou esse ponto com uma representação poderosa. O ator que interpreta Jesus pode preferir usar gestos ou movimentos corporais para encenar o que ele diz em seguida: “Vocês podem até mesmo dizer a essa montanha: 'Levante-se e se jogue no mar', e isso acontecerá. Vocês podem orar por qualquer coisa e, se vocês tiverem fé, vocês a receberão”.</w:t>
      </w:r>
    </w:p>
    <w:p>
      <w:pPr/>
      <w:r>
        <w:rPr>
          <w:lang w:val="pt_PT" w:bidi="pt_PT"/>
        </w:rPr>
      </w:r>
      <w:r>
        <w:rPr>
          <w:lang w:val="pt_PT" w:bidi="pt_PT"/>
        </w:rPr>
        <w:t>Interrompa a encenação. Pergunte aos atores que interpretam os discípulos: “Como vocês estão se sentindo agora?”. Você pode ouvir respostas como: “Ainda estamos confusos” ou “Isso soa maravilhoso, mas como é possível?”.</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Nessa história, Jesus e seus discípulos acabaram de chegar a </w:t>
      </w:r>
      <w:r>
        <w:rPr>
          <w:b/>
          <w:lang w:val="pt_PT" w:bidi="pt_PT"/>
        </w:rPr>
        <w:t>Jerusalém</w:t>
      </w:r>
      <w:r>
        <w:rPr>
          <w:lang w:val="pt_PT" w:bidi="pt_PT"/>
        </w:rPr>
        <w:t xml:space="preserve"> e vão para o </w:t>
      </w:r>
      <w:r>
        <w:rPr>
          <w:b/>
          <w:lang w:val="pt_PT" w:bidi="pt_PT"/>
        </w:rPr>
        <w:t>templo</w:t>
      </w:r>
      <w:r>
        <w:rPr>
          <w:lang w:val="pt_PT" w:bidi="pt_PT"/>
        </w:rPr>
        <w:t>.</w:t>
      </w:r>
    </w:p>
    <w:p>
      <w:pPr/>
      <w:r>
        <w:rPr>
          <w:lang w:val="pt_PT" w:bidi="pt_PT"/>
        </w:rPr>
      </w:r>
      <w:r>
        <w:rPr>
          <w:b/>
          <w:lang w:val="pt_PT" w:bidi="pt_PT"/>
        </w:rPr>
        <w:t>Jerusalém</w:t>
      </w:r>
      <w:r>
        <w:rPr>
          <w:lang w:val="pt_PT" w:bidi="pt_PT"/>
        </w:rPr>
        <w:t xml:space="preserve"> era a cidade capital de Israel. Três vezes por ano, todos os homens judeus deveriam vir a Jerusalém para adorar durante festas especiais. Consulte o Glossário Mestre para uma definição mais completa.</w:t>
      </w:r>
    </w:p>
    <w:p>
      <w:pPr/>
      <w:r>
        <w:rPr>
          <w:lang w:val="pt_PT" w:bidi="pt_PT"/>
        </w:rPr>
      </w:r>
      <w:r>
        <w:rPr>
          <w:lang w:val="pt_PT" w:bidi="pt_PT"/>
        </w:rPr>
        <w:t xml:space="preserve">O </w:t>
      </w:r>
      <w:r>
        <w:rPr>
          <w:b/>
          <w:lang w:val="pt_PT" w:bidi="pt_PT"/>
        </w:rPr>
        <w:t>templo</w:t>
      </w:r>
      <w:r>
        <w:rPr>
          <w:lang w:val="pt_PT" w:bidi="pt_PT"/>
        </w:rPr>
        <w:t xml:space="preserve"> era onde as pessoas poderiam vir para fazer sacrifícios a Deus, bem como orar e adorá-lo juntas. Havia apenas um templo em Israel. Consulte o Glossário Mestre para uma descrição mais completa de </w:t>
      </w:r>
      <w:r>
        <w:rPr>
          <w:b/>
          <w:lang w:val="pt_PT" w:bidi="pt_PT"/>
        </w:rPr>
        <w:t>templo</w:t>
      </w:r>
      <w:r>
        <w:rPr>
          <w:lang w:val="pt_PT" w:bidi="pt_PT"/>
        </w:rPr>
        <w:t xml:space="preserve"> e certifique-se de usar a mesma palavra em sua tradução que você usou em outras passagens.</w:t>
      </w:r>
    </w:p>
    <w:p>
      <w:pPr/>
      <w:r>
        <w:rPr>
          <w:lang w:val="pt_PT" w:bidi="pt_PT"/>
        </w:rPr>
      </w:r>
      <w:r>
        <w:rPr>
          <w:lang w:val="pt_PT" w:bidi="pt_PT"/>
        </w:rPr>
        <w:t xml:space="preserve">Quando ele chega ao templo, Jesus começa a expulsar as pessoas que estão comprando e vendendo animais para </w:t>
      </w:r>
      <w:r>
        <w:rPr>
          <w:b/>
          <w:lang w:val="pt_PT" w:bidi="pt_PT"/>
        </w:rPr>
        <w:t>sacrifício</w:t>
      </w:r>
      <w:r>
        <w:rPr>
          <w:lang w:val="pt_PT" w:bidi="pt_PT"/>
        </w:rPr>
        <w:t xml:space="preserve">. Um </w:t>
      </w:r>
      <w:r>
        <w:rPr>
          <w:b/>
          <w:lang w:val="pt_PT" w:bidi="pt_PT"/>
        </w:rPr>
        <w:t>sacrifício</w:t>
      </w:r>
      <w:r>
        <w:rPr>
          <w:lang w:val="pt_PT" w:bidi="pt_PT"/>
        </w:rPr>
        <w:t xml:space="preserve"> é algo oferecido a Deus para dar graças ou pedir perdão a Ele. Pode ser um sacrifício de sangue, que inclui matar e queimar um animal, ou um sacrifício sem sangue, como dar a Deus incenso ou grãos. Consulte o Glossário Mestre para uma descrição completa e certifique-se de usar a mesma palavra em sua tradução que você usou para “sacrifício” anteriormente.</w:t>
      </w:r>
    </w:p>
    <w:p>
      <w:pPr/>
      <w:r>
        <w:rPr>
          <w:lang w:val="pt_PT" w:bidi="pt_PT"/>
        </w:rPr>
      </w:r>
      <w:r>
        <w:rPr>
          <w:lang w:val="pt_PT" w:bidi="pt_PT"/>
        </w:rPr>
        <w:t xml:space="preserve">Jesus também derrubou as mesas dos </w:t>
      </w:r>
      <w:r>
        <w:rPr>
          <w:b/>
          <w:lang w:val="pt_PT" w:bidi="pt_PT"/>
        </w:rPr>
        <w:t>cambistas</w:t>
      </w:r>
      <w:r>
        <w:rPr>
          <w:lang w:val="pt_PT" w:bidi="pt_PT"/>
        </w:rPr>
        <w:t>, pessoas que trocavam todos os tipos de moedas pelo tipo de moedas usadas para pagar o imposto do templo. Ele também derrubou as cadeiras de pessoas que estavam vendendo pombas para serem usadas como sacrifícios.</w:t>
      </w:r>
    </w:p>
    <w:p>
      <w:pPr/>
      <w:r>
        <w:rPr>
          <w:lang w:val="pt_PT" w:bidi="pt_PT"/>
        </w:rPr>
      </w:r>
      <w:r>
        <w:rPr>
          <w:lang w:val="pt_PT" w:bidi="pt_PT"/>
        </w:rPr>
        <w:t xml:space="preserve">Jesus disse: “Está escrito: ‘Minha casa será chamada de casa de </w:t>
      </w:r>
      <w:r>
        <w:rPr>
          <w:b/>
          <w:lang w:val="pt_PT" w:bidi="pt_PT"/>
        </w:rPr>
        <w:t>oração</w:t>
      </w:r>
      <w:r>
        <w:rPr>
          <w:lang w:val="pt_PT" w:bidi="pt_PT"/>
        </w:rPr>
        <w:t xml:space="preserve">’, mas vocês a tornaram ‘um </w:t>
      </w:r>
      <w:r>
        <w:rPr>
          <w:b/>
          <w:lang w:val="pt_PT" w:bidi="pt_PT"/>
        </w:rPr>
        <w:t>covil de ladrões</w:t>
      </w:r>
      <w:r>
        <w:rPr>
          <w:lang w:val="pt_PT" w:bidi="pt_PT"/>
        </w:rPr>
        <w:t>’”.</w:t>
      </w:r>
    </w:p>
    <w:p>
      <w:pPr/>
      <w:r>
        <w:rPr>
          <w:lang w:val="pt_PT" w:bidi="pt_PT"/>
        </w:rPr>
      </w:r>
      <w:r>
        <w:rPr>
          <w:b/>
          <w:lang w:val="pt_PT" w:bidi="pt_PT"/>
        </w:rPr>
        <w:t>Oração</w:t>
      </w:r>
      <w:r>
        <w:rPr>
          <w:lang w:val="pt_PT" w:bidi="pt_PT"/>
        </w:rPr>
        <w:t xml:space="preserve"> no Novo Testamento refere-se a se comunicar com Deus. Utilize aqui uma palavra que não se refira apenas a uma comunicação ritualística, mas sim a algo mais pessoal. Consulte o Glossário Mestre para uma descrição mais completa e certifique-se de usar a mesma palavra que você usou em outros lugares.</w:t>
      </w:r>
    </w:p>
    <w:p>
      <w:pPr/>
      <w:r>
        <w:rPr>
          <w:lang w:val="pt_PT" w:bidi="pt_PT"/>
        </w:rPr>
      </w:r>
      <w:r>
        <w:rPr>
          <w:lang w:val="pt_PT" w:bidi="pt_PT"/>
        </w:rPr>
        <w:t xml:space="preserve">A palavra </w:t>
      </w:r>
      <w:r>
        <w:rPr>
          <w:b/>
          <w:lang w:val="pt_PT" w:bidi="pt_PT"/>
        </w:rPr>
        <w:t>covil</w:t>
      </w:r>
      <w:r>
        <w:rPr>
          <w:lang w:val="pt_PT" w:bidi="pt_PT"/>
        </w:rPr>
        <w:t xml:space="preserve"> significa um lugar como uma caverna onde animais perigosos, como leões, viviam. Um “covil de ladrões” significa um lugar onde os ladrões vão para se esconder, para que eles não sejam pegos e punidos.</w:t>
      </w:r>
    </w:p>
    <w:p>
      <w:pPr/>
      <w:r>
        <w:rPr>
          <w:lang w:val="pt_PT" w:bidi="pt_PT"/>
        </w:rPr>
      </w:r>
      <w:r>
        <w:rPr>
          <w:lang w:val="pt_PT" w:bidi="pt_PT"/>
        </w:rPr>
        <w:t xml:space="preserve">Depois que Jesus impediu os comerciantes, algumas pessoas cegas e coxas vieram a ele no pátio do templo e ele as </w:t>
      </w:r>
      <w:r>
        <w:rPr>
          <w:b/>
          <w:lang w:val="pt_PT" w:bidi="pt_PT"/>
        </w:rPr>
        <w:t>curou</w:t>
      </w:r>
      <w:r>
        <w:rPr>
          <w:lang w:val="pt_PT" w:bidi="pt_PT"/>
        </w:rPr>
        <w:t xml:space="preserve">. </w:t>
      </w:r>
      <w:r>
        <w:rPr>
          <w:b/>
          <w:lang w:val="pt_PT" w:bidi="pt_PT"/>
        </w:rPr>
        <w:t>Curou</w:t>
      </w:r>
      <w:r>
        <w:rPr>
          <w:lang w:val="pt_PT" w:bidi="pt_PT"/>
        </w:rPr>
        <w:t xml:space="preserve"> significa que ele as sarou de sua doença ou deficiência para que elas agora pudessem usar a parte de seu corpo que não estava funcionando antes. Use a mesma palavra que você usou em outras passagens que falam sobre Jesus curar as deficiências das pessoas.</w:t>
      </w:r>
    </w:p>
    <w:p>
      <w:pPr/>
      <w:r>
        <w:rPr>
          <w:lang w:val="pt_PT" w:bidi="pt_PT"/>
        </w:rPr>
      </w:r>
      <w:r>
        <w:rPr>
          <w:lang w:val="pt_PT" w:bidi="pt_PT"/>
        </w:rPr>
        <w:t xml:space="preserve">Os </w:t>
      </w:r>
      <w:r>
        <w:rPr>
          <w:b/>
          <w:lang w:val="pt_PT" w:bidi="pt_PT"/>
        </w:rPr>
        <w:t>principais sacerdotes</w:t>
      </w:r>
      <w:r>
        <w:rPr>
          <w:lang w:val="pt_PT" w:bidi="pt_PT"/>
        </w:rPr>
        <w:t xml:space="preserve"> e </w:t>
      </w:r>
      <w:r>
        <w:rPr>
          <w:b/>
          <w:lang w:val="pt_PT" w:bidi="pt_PT"/>
        </w:rPr>
        <w:t>escribas</w:t>
      </w:r>
      <w:r>
        <w:rPr>
          <w:lang w:val="pt_PT" w:bidi="pt_PT"/>
        </w:rPr>
        <w:t xml:space="preserve"> veem os milagres que Jesus está fazendo. “Principais sacerdotes” provavelmente representa vários dos sacerdotes mais antigos e mais poderosos. Consulte o Glossário Mestre para uma descrição mais completa de </w:t>
      </w:r>
      <w:r>
        <w:rPr>
          <w:b/>
          <w:lang w:val="pt_PT" w:bidi="pt_PT"/>
        </w:rPr>
        <w:t>sacerdotes</w:t>
      </w:r>
      <w:r>
        <w:rPr>
          <w:lang w:val="pt_PT" w:bidi="pt_PT"/>
        </w:rPr>
        <w:t xml:space="preserve">. Certifique-se de usar a mesma palavra que você usou para “sacerdote” antes. </w:t>
      </w:r>
      <w:r>
        <w:rPr>
          <w:b/>
          <w:lang w:val="pt_PT" w:bidi="pt_PT"/>
        </w:rPr>
        <w:t>Escribas</w:t>
      </w:r>
      <w:r>
        <w:rPr>
          <w:lang w:val="pt_PT" w:bidi="pt_PT"/>
        </w:rPr>
        <w:t xml:space="preserve"> eram pessoas que estudavam as Escrituras do Antigo Testamento e faziam novas cópias delas à mão. Eles eram especialistas que as pessoas respeitavam porque sabiam muito sobre as Escrituras. Use a mesma palavra para "escriba" que você usou em outras passagens.</w:t>
      </w:r>
    </w:p>
    <w:p>
      <w:pPr/>
      <w:r>
        <w:rPr>
          <w:lang w:val="pt_PT" w:bidi="pt_PT"/>
        </w:rPr>
      </w:r>
      <w:r>
        <w:rPr>
          <w:lang w:val="pt_PT" w:bidi="pt_PT"/>
        </w:rPr>
        <w:t>Os principais sacerdotes e escribas também ouvem algumas crianças na multidão gritando: “</w:t>
      </w:r>
      <w:r>
        <w:rPr>
          <w:b/>
          <w:lang w:val="pt_PT" w:bidi="pt_PT"/>
        </w:rPr>
        <w:t>Hosana</w:t>
      </w:r>
      <w:r>
        <w:rPr>
          <w:lang w:val="pt_PT" w:bidi="pt_PT"/>
        </w:rPr>
        <w:t xml:space="preserve"> ao </w:t>
      </w:r>
      <w:r>
        <w:rPr>
          <w:b/>
          <w:lang w:val="pt_PT" w:bidi="pt_PT"/>
        </w:rPr>
        <w:t>Filho de Davi</w:t>
      </w:r>
      <w:r>
        <w:rPr>
          <w:lang w:val="pt_PT" w:bidi="pt_PT"/>
        </w:rPr>
        <w:t>!”</w:t>
      </w:r>
    </w:p>
    <w:p>
      <w:pPr/>
      <w:r>
        <w:rPr>
          <w:lang w:val="pt_PT" w:bidi="pt_PT"/>
        </w:rPr>
      </w:r>
      <w:r>
        <w:rPr>
          <w:b/>
          <w:lang w:val="pt_PT" w:bidi="pt_PT"/>
        </w:rPr>
        <w:t>Hosana</w:t>
      </w:r>
      <w:r>
        <w:rPr>
          <w:lang w:val="pt_PT" w:bidi="pt_PT"/>
        </w:rPr>
        <w:t xml:space="preserve"> vem de uma palavra hebraica que significa “salve agora”, mas naquele momento parece que as pessoas a usavam como uma maneira de louvar a Deus. Traduza da mesma maneira aqui que você traduziu na passagem sobre Jesus entrar em Jerusalém.</w:t>
      </w:r>
    </w:p>
    <w:p>
      <w:pPr/>
      <w:r>
        <w:rPr>
          <w:lang w:val="pt_PT" w:bidi="pt_PT"/>
        </w:rPr>
      </w:r>
      <w:r>
        <w:rPr>
          <w:b/>
          <w:lang w:val="pt_PT" w:bidi="pt_PT"/>
        </w:rPr>
        <w:t>Filho de Davi</w:t>
      </w:r>
      <w:r>
        <w:rPr>
          <w:lang w:val="pt_PT" w:bidi="pt_PT"/>
        </w:rPr>
        <w:t xml:space="preserve"> é uma frase que as pessoas usavam para falar sobre o rei da família de Davi que Deus prometeu que resgataria Israel. </w:t>
      </w:r>
      <w:r>
        <w:rPr>
          <w:b/>
          <w:lang w:val="pt_PT" w:bidi="pt_PT"/>
        </w:rPr>
        <w:t>Davi</w:t>
      </w:r>
      <w:r>
        <w:rPr>
          <w:lang w:val="pt_PT" w:bidi="pt_PT"/>
        </w:rPr>
        <w:t xml:space="preserve"> foi o maior rei de Israel no Antigo Testamento, e Deus prometeu que um de seus descendentes salvaria Israel. Consulte o Glossário Mestre para uma definição mais completa de </w:t>
      </w:r>
      <w:r>
        <w:rPr>
          <w:b/>
          <w:lang w:val="pt_PT" w:bidi="pt_PT"/>
        </w:rPr>
        <w:t>Filho de Davi</w:t>
      </w:r>
      <w:r>
        <w:rPr>
          <w:lang w:val="pt_PT" w:bidi="pt_PT"/>
        </w:rPr>
        <w:t>. Use a mesma frase aqui que a frase que você usou anteriormente.</w:t>
      </w:r>
    </w:p>
    <w:p>
      <w:pPr/>
      <w:r>
        <w:rPr>
          <w:lang w:val="pt_PT" w:bidi="pt_PT"/>
        </w:rPr>
      </w:r>
      <w:r>
        <w:rPr>
          <w:lang w:val="pt_PT" w:bidi="pt_PT"/>
        </w:rPr>
        <w:t xml:space="preserve">Os principais sacerdotes e escribas ficam extremamente zangados e perguntam a Jesus: “Você ouve o que essas crianças estão dizendo?”. Jesus responde com uma citação dos Salmos: “Da boca de bebês e crianças de colo você preparou </w:t>
      </w:r>
      <w:r>
        <w:rPr>
          <w:b/>
          <w:lang w:val="pt_PT" w:bidi="pt_PT"/>
        </w:rPr>
        <w:t>louvor</w:t>
      </w:r>
      <w:r>
        <w:rPr>
          <w:lang w:val="pt_PT" w:bidi="pt_PT"/>
        </w:rPr>
        <w:t xml:space="preserve"> para si".</w:t>
      </w:r>
    </w:p>
    <w:p>
      <w:pPr/>
      <w:r>
        <w:rPr>
          <w:lang w:val="pt_PT" w:bidi="pt_PT"/>
        </w:rPr>
      </w:r>
      <w:r>
        <w:rPr>
          <w:lang w:val="pt_PT" w:bidi="pt_PT"/>
        </w:rPr>
        <w:t>“Da boca de” é uma maneira poética de dizer “a partir da".</w:t>
      </w:r>
    </w:p>
    <w:p>
      <w:pPr/>
      <w:r>
        <w:rPr>
          <w:lang w:val="pt_PT" w:bidi="pt_PT"/>
        </w:rPr>
      </w:r>
      <w:r>
        <w:rPr>
          <w:lang w:val="pt_PT" w:bidi="pt_PT"/>
        </w:rPr>
        <w:t>“Bebês e crianças de colo" também pode ser traduzido como ”crianças e bebês”.</w:t>
      </w:r>
    </w:p>
    <w:p>
      <w:pPr/>
      <w:r>
        <w:rPr>
          <w:lang w:val="pt_PT" w:bidi="pt_PT"/>
        </w:rPr>
      </w:r>
      <w:r>
        <w:rPr>
          <w:b/>
          <w:lang w:val="pt_PT" w:bidi="pt_PT"/>
        </w:rPr>
        <w:t>Louvor</w:t>
      </w:r>
      <w:r>
        <w:rPr>
          <w:lang w:val="pt_PT" w:bidi="pt_PT"/>
        </w:rPr>
        <w:t xml:space="preserve"> significa falar bem ou dizer coisas boas para ou sobre alguém, ou honrar alguém por meio de palavras. Use a mesma palavra aqui que você usou para “louvor” em outras passagens.</w:t>
      </w:r>
    </w:p>
    <w:p>
      <w:pPr/>
      <w:r>
        <w:rPr>
          <w:lang w:val="pt_PT" w:bidi="pt_PT"/>
        </w:rPr>
      </w:r>
      <w:r>
        <w:rPr>
          <w:lang w:val="pt_PT" w:bidi="pt_PT"/>
        </w:rPr>
        <w:t xml:space="preserve">Jesus deixa o templo e vai para a aldeia de </w:t>
      </w:r>
      <w:r>
        <w:rPr>
          <w:b/>
          <w:lang w:val="pt_PT" w:bidi="pt_PT"/>
        </w:rPr>
        <w:t>Betânia</w:t>
      </w:r>
      <w:r>
        <w:rPr>
          <w:lang w:val="pt_PT" w:bidi="pt_PT"/>
        </w:rPr>
        <w:t xml:space="preserve"> pela noite. Betânia ficava a cerca de uma hora de caminhada até o leste de Jerusalém. Na manhã seguinte, ele está caminhando de volta para a cidade com seus discípulos quando ele vê uma </w:t>
      </w:r>
      <w:r>
        <w:rPr>
          <w:b/>
          <w:lang w:val="pt_PT" w:bidi="pt_PT"/>
        </w:rPr>
        <w:t>figueira</w:t>
      </w:r>
      <w:r>
        <w:rPr>
          <w:lang w:val="pt_PT" w:bidi="pt_PT"/>
        </w:rPr>
        <w:t xml:space="preserve"> na beira da estrada. Uma </w:t>
      </w:r>
      <w:r>
        <w:rPr>
          <w:b/>
          <w:lang w:val="pt_PT" w:bidi="pt_PT"/>
        </w:rPr>
        <w:t>figueira</w:t>
      </w:r>
      <w:r>
        <w:rPr>
          <w:lang w:val="pt_PT" w:bidi="pt_PT"/>
        </w:rPr>
        <w:t xml:space="preserve"> é um tipo de árvore frutífera que cresce em Israel. Ela pode crescer até 10 metros de altura e seu tronco 1 metro de diâmetro. As folhas vêm em abril ou maio, e as frutas geralmente amadurecem em junho. A figueira que Jesus vê tem muitas folhas grandes nela. Jesus olha para ver se há algum fruto, porque ele está com fome. Mas não há frutos, apenas folhas. Jesus diz à árvore: “Que você nunca mais dê frutos” e a árvore seca imediatamente e morre. Os discípulos ficam surpresos e perguntam: “Como a árvore murchou tão rapidamente?”.</w:t>
      </w:r>
    </w:p>
    <w:p>
      <w:pPr/>
      <w:r>
        <w:rPr>
          <w:lang w:val="pt_PT" w:bidi="pt_PT"/>
        </w:rPr>
      </w:r>
      <w:r>
        <w:rPr>
          <w:lang w:val="pt_PT" w:bidi="pt_PT"/>
        </w:rPr>
        <w:t>Mostre à equipe uma imagem de uma figueira.</w:t>
      </w:r>
    </w:p>
    <w:p>
      <w:pPr/>
      <w:r>
        <w:rPr>
          <w:lang w:val="pt_PT" w:bidi="pt_PT"/>
        </w:rPr>
      </w:r>
      <w:r>
        <w:rPr>
          <w:lang w:val="pt_PT" w:bidi="pt_PT"/>
        </w:rPr>
        <w:t>Jesus responde: “</w:t>
      </w:r>
      <w:r>
        <w:rPr>
          <w:b/>
          <w:lang w:val="pt_PT" w:bidi="pt_PT"/>
        </w:rPr>
        <w:t>Digo a vocês a verdade</w:t>
      </w:r>
      <w:r>
        <w:rPr>
          <w:lang w:val="pt_PT" w:bidi="pt_PT"/>
        </w:rPr>
        <w:t xml:space="preserve">, se vocês tiverem </w:t>
      </w:r>
      <w:r>
        <w:rPr>
          <w:b/>
          <w:lang w:val="pt_PT" w:bidi="pt_PT"/>
        </w:rPr>
        <w:t>fé</w:t>
      </w:r>
      <w:r>
        <w:rPr>
          <w:lang w:val="pt_PT" w:bidi="pt_PT"/>
        </w:rPr>
        <w:t xml:space="preserve"> e não </w:t>
      </w:r>
      <w:r>
        <w:rPr>
          <w:b/>
          <w:lang w:val="pt_PT" w:bidi="pt_PT"/>
        </w:rPr>
        <w:t>duvidarem</w:t>
      </w:r>
      <w:r>
        <w:rPr>
          <w:lang w:val="pt_PT" w:bidi="pt_PT"/>
        </w:rPr>
        <w:t>, podem fazer coisas como essa e muito mais”.</w:t>
      </w:r>
    </w:p>
    <w:p>
      <w:pPr/>
      <w:r>
        <w:rPr>
          <w:lang w:val="pt_PT" w:bidi="pt_PT"/>
        </w:rPr>
      </w:r>
      <w:r>
        <w:rPr>
          <w:lang w:val="pt_PT" w:bidi="pt_PT"/>
        </w:rPr>
        <w:t>“Digo a vocês a verdade” é uma frase que Jesus muitas vezes usa em seu ensinamento para mostrar às pessoas que uma frase é muito importante. É destinado a fazer as pessoas prestarem atenção especial ao que ele está prestes a dizer. Traduza essa frase da mesma maneira que você a traduziu em outras passagens.</w:t>
      </w:r>
    </w:p>
    <w:p>
      <w:pPr/>
      <w:r>
        <w:rPr>
          <w:lang w:val="pt_PT" w:bidi="pt_PT"/>
        </w:rPr>
      </w:r>
      <w:r>
        <w:rPr>
          <w:lang w:val="pt_PT" w:bidi="pt_PT"/>
        </w:rPr>
        <w:t xml:space="preserve">A </w:t>
      </w:r>
      <w:r>
        <w:rPr>
          <w:b/>
          <w:lang w:val="pt_PT" w:bidi="pt_PT"/>
        </w:rPr>
        <w:t>fé</w:t>
      </w:r>
      <w:r>
        <w:rPr>
          <w:lang w:val="pt_PT" w:bidi="pt_PT"/>
        </w:rPr>
        <w:t xml:space="preserve"> descreve a resposta das pessoas à promessa de Deus. Consulte o Glossário Mestre para uma definição mais completa. Use a mesma palavra que você usou em outras passagens que falam sobre acreditar ou ter fé em Deus.</w:t>
      </w:r>
    </w:p>
    <w:p>
      <w:pPr/>
      <w:r>
        <w:rPr>
          <w:lang w:val="pt_PT" w:bidi="pt_PT"/>
        </w:rPr>
      </w:r>
      <w:r>
        <w:rPr>
          <w:b/>
          <w:lang w:val="pt_PT" w:bidi="pt_PT"/>
        </w:rPr>
        <w:t>Dúvida</w:t>
      </w:r>
      <w:r>
        <w:rPr>
          <w:lang w:val="pt_PT" w:bidi="pt_PT"/>
        </w:rPr>
        <w:t xml:space="preserve"> é o oposto da fé. Significa não ter certeza sobre algo, não confiar em alguém ou não ser capaz de decidir o que fazer.</w:t>
      </w:r>
    </w:p>
    <w:p>
      <w:pPr/>
      <w:r>
        <w:rPr>
          <w:lang w:val="pt_PT" w:bidi="pt_PT"/>
        </w:rPr>
      </w:r>
      <w:r>
        <w:rPr>
          <w:lang w:val="pt_PT" w:bidi="pt_PT"/>
        </w:rPr>
        <w:t xml:space="preserve">Jesus continua seu ensinamento dizendo: “Você pode até mesmo dizer a essa montanha: 'Levante-se e jogue-se ao mar', e isso acontecerá. Vocês podem </w:t>
      </w:r>
      <w:r>
        <w:rPr>
          <w:b/>
          <w:lang w:val="pt_PT" w:bidi="pt_PT"/>
        </w:rPr>
        <w:t>orar</w:t>
      </w:r>
      <w:r>
        <w:rPr>
          <w:lang w:val="pt_PT" w:bidi="pt_PT"/>
        </w:rPr>
        <w:t xml:space="preserve"> por qualquer coisa e, se vocês tiverem </w:t>
      </w:r>
      <w:r>
        <w:rPr>
          <w:b/>
          <w:lang w:val="pt_PT" w:bidi="pt_PT"/>
        </w:rPr>
        <w:t>fé</w:t>
      </w:r>
      <w:r>
        <w:rPr>
          <w:lang w:val="pt_PT" w:bidi="pt_PT"/>
        </w:rPr>
        <w:t>, vocês a receberão”. É importante entender que nessa passagem, “vocês” representa muitas pessoas, não apenas uma pessoa: Jesus está falando principalmente sobre pessoas orando juntas, não sobre uma pessoa orando sozinha. Use as mesmas palavras para “orar” e “fé” aqui que você usou anteriormente nessa passagem.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21:23–32</w:t>
      </w:r>
      <w:r>
        <w:rPr>
          <w:lang w:val="pt_PT" w:bidi="pt_PT"/>
        </w:rPr>
      </w:r>
    </w:p>
    <w:p>
      <w:pPr>
        <w:pStyle w:val="Heading3"/>
      </w:pPr>
      <w:r>
        <w:rPr>
          <w:lang w:val="pt_PT" w:bidi="pt_PT"/>
        </w:rPr>
        <w:t>Ouvir e Sentir</w:t>
      </w:r>
    </w:p>
    <w:p>
      <w:pPr/>
      <w:r>
        <w:rPr>
          <w:lang w:val="pt_PT" w:bidi="pt_PT"/>
        </w:rPr>
      </w:r>
      <w:r>
        <w:rPr>
          <w:lang w:val="pt_PT" w:bidi="pt_PT"/>
        </w:rPr>
        <w:t>Ouçam Mateus 21.23–32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passagem traz outra história sobre o conflito de Jesus com os líderes religiosos em Jerusalém. Nessas histórias, Jesus está no templo judeu em Jerusalém. Ele faz e diz muitas coisas que os líderes religiosos não gostam. Eventualmente, essas histórias de conflito levarão os líderes religiosos a prender Jesus.</w:t>
      </w:r>
    </w:p>
    <w:p>
      <w:pPr/>
      <w:r>
        <w:rPr>
          <w:lang w:val="pt_PT" w:bidi="pt_PT"/>
        </w:rPr>
      </w:r>
      <w:r>
        <w:rPr>
          <w:lang w:val="pt_PT" w:bidi="pt_PT"/>
        </w:rPr>
        <w:t>Lembramos de passagens anteriores que muitas pessoas estão em Jerusalém durante esse tempo para adorar a Deus durante a festa da Páscoa. Jesus e seus discípulos retornaram para o templo depois de passar a noite em um vilarejo próximo. Jesus começa a ensinar no templo. Como o templo estava muito lotado naquele momento, provavelmente havia muitas pessoas ouvindo Jesus. Enquanto Jesus está ensinando, um grupo de principais sacerdotes e anciãos vêm e o desafiam. Eles perguntam: “Por qual autoridade vocês estão fazendo essas coisas, e quem deu a vocês essa autoridade?”.</w:t>
      </w:r>
    </w:p>
    <w:p>
      <w:pPr/>
      <w:r>
        <w:rPr>
          <w:lang w:val="pt_PT" w:bidi="pt_PT"/>
        </w:rPr>
      </w:r>
      <w:r>
        <w:rPr>
          <w:lang w:val="pt_PT" w:bidi="pt_PT"/>
        </w:rPr>
        <w:t>“Essas coisas” provavelmente significa as coisas que aconteceram nos últimos um ou dois dias: Jesus entrou em Jerusalém em uma procissão real e expulsou os comerciantes de fazerem comércio no templo. Os sacerdotes e anciãos também podem estar perguntando sobre sua autoridade para ensinar as pessoas. Os principais sacerdotes e anciãos eram os líderes no comando do templo. Eles não haviam dado a Jesus autoridade. Então eles estão perguntando quem deu a ele essa autoridade.</w:t>
      </w:r>
    </w:p>
    <w:p>
      <w:pPr/>
      <w:r>
        <w:rPr>
          <w:lang w:val="pt_PT" w:bidi="pt_PT"/>
        </w:rPr>
      </w:r>
      <w:r>
        <w:rPr>
          <w:lang w:val="pt_PT" w:bidi="pt_PT"/>
        </w:rPr>
        <w:t>Parem e discutam as seguintes perguntas com sua equipe: em sua cultura, quem dá às pessoas autoridade para se tornar um líder espiritual? O que faz as pessoas respeitarem um líder? Falem sobre o que acontece quando as pessoas discordam sobre se alguém deveria ser um líder espiritual ou não.</w:t>
      </w:r>
    </w:p>
    <w:p>
      <w:pPr/>
      <w:r>
        <w:rPr>
          <w:lang w:val="pt_PT" w:bidi="pt_PT"/>
        </w:rPr>
      </w:r>
      <w:r>
        <w:rPr>
          <w:lang w:val="pt_PT" w:bidi="pt_PT"/>
        </w:rPr>
        <w:t>Jesus responde a sua pergunta fazendo outra pergunta. Rabis ou mestres espirituais no antigo Israel muitas vezes responderiam fazendo uma pergunta. A pergunta ajudaria as pessoas a entender melhor o que estava sendo discutido. Ela poderia fazer eles pensarem sobre isso de uma nova maneira. Pode prepará-los para entender a resposta melhor do que se o rabi desse a resposta imediatamente. Jesus diz: “Também farei a vocês uma pergunta. Se vocês me responderem, direi a vocês por qual autoridade estou fazendo essas coisas”.</w:t>
      </w:r>
    </w:p>
    <w:p>
      <w:pPr/>
      <w:r>
        <w:rPr>
          <w:lang w:val="pt_PT" w:bidi="pt_PT"/>
        </w:rPr>
      </w:r>
      <w:r>
        <w:rPr>
          <w:lang w:val="pt_PT" w:bidi="pt_PT"/>
        </w:rPr>
        <w:t>Jesus então pergunta: "A autoridade de João para batizar veio do céu, ou era meramente humana?”. Jesus aponta os líderes de volta para João Batista, porque João e Jesus pregaram a mesma mensagem: “Arrependam-se, ou voltem-se para Deus, porque o reino dos céus está próximo”. João foi enviado por Deus para preparar as pessoas para receber Jesus, o Messias, ou Salvador Prometido.</w:t>
      </w:r>
    </w:p>
    <w:p>
      <w:pPr/>
      <w:r>
        <w:rPr>
          <w:lang w:val="pt_PT" w:bidi="pt_PT"/>
        </w:rPr>
      </w:r>
      <w:r>
        <w:rPr>
          <w:lang w:val="pt_PT" w:bidi="pt_PT"/>
        </w:rPr>
        <w:t>Os principais sacerdotes e anciãos não sabem como responder à pergunta de Jesus. Eles já sabem o que pensam sobre João Batista. Quando João estava vivo, eles não prestaram atenção a sua mensagem. Eles não pensavam que ele era realmente um profeta de Deus. Mas, há uma enorme multidão de pessoas ouvindo a conversa. Os principais sacerdotes e anciãos sabem que as pessoas amavam João e acreditavam que ele era um profeta. Se eles disserem que sua autoridade não era de Deus, as pessoas podem ficar zangadas. As pessoas podem não respeitar mais os sacerdotes e anciãos se os sacerdotes e anciãos disserem abertamente que João não era um profeta real. As pessoas podem até mesmo ficar tão zangadas a ponto de serem violentas. Então os sacerdotes e anciãos têm medo das pessoas.</w:t>
      </w:r>
    </w:p>
    <w:p>
      <w:pPr/>
      <w:r>
        <w:rPr>
          <w:lang w:val="pt_PT" w:bidi="pt_PT"/>
        </w:rPr>
      </w:r>
      <w:r>
        <w:rPr>
          <w:lang w:val="pt_PT" w:bidi="pt_PT"/>
        </w:rPr>
        <w:t>Depois que eles conversam juntos para tentar decidir como responder à pergunta de Jesus, os principais sacerdotes e anciãos finalmente dizem: “Não sabemos”. Como eles declararam publicamente que eles não sabem quem deu a João autoridade, significa que eles também não têm o direito de perguntar a Jesus quem deu a Jesus autoridade. Jesus diz a eles que ele não responderá a essa pergunta. Ao não dar uma resposta direta, Jesus não deu aos líderes uma razão clara para acusar ele de ser um falso profeta. Ao perguntar especificamente se a autoridade de João veio “do céu”, o que significa de Deus, Jesus está dizendo indiretamente que Deus enviou João para preparar as pessoas para o Messias, e Deus também enviou Jesus como o Messias.</w:t>
      </w:r>
    </w:p>
    <w:p>
      <w:pPr/>
      <w:r>
        <w:rPr>
          <w:lang w:val="pt_PT" w:bidi="pt_PT"/>
        </w:rPr>
      </w:r>
      <w:r>
        <w:rPr>
          <w:lang w:val="pt_PT" w:bidi="pt_PT"/>
        </w:rPr>
        <w:t>Jesus então responde de uma maneira diferente: ele conta uma parábola, ou história de ensinamento. Ele começa dizendo: “O que vocês pensam?”. Ele está apresentando uma cena a eles e dizendo a eles que ele quer que eles façam um julgamento sobre isso. Então ele conta uma história sobre dois filhos. Um filho diz que ele não obedecerá às instruções de seu pai, mas mais tarde ele muda de ideia, ou se arrepende, e obedece. O outro filho diz que ele obedecerá, mas ele não faz o que o pai disse para fazer. Jesus pede aos principais sacerdotes e anciãos para decidir qual filho realmente obedeceu a seu pai. Eles dizem: “Aquele que disse que ele não faria, mas mais tarde mudou de ideia e obedeceu”.</w:t>
      </w:r>
    </w:p>
    <w:p>
      <w:pPr/>
      <w:r>
        <w:rPr>
          <w:lang w:val="pt_PT" w:bidi="pt_PT"/>
        </w:rPr>
      </w:r>
      <w:r>
        <w:rPr>
          <w:lang w:val="pt_PT" w:bidi="pt_PT"/>
        </w:rPr>
        <w:t>Jesus concorda que os principais sacerdotes e anciãos responderam corretamente. O filho que disse não, mas mais tarde se arrependeu foi aquele que realmente obedeceu. Jesus então usa a própria resposta dos principais sacerdotes e anciãos contra eles. Eles são como o outro filho, que alegou que ele faria o que seu pai disse, mas, na verdade, não fez. Então Jesus faz uma declaração chocante: “Os cobradores de impostos e prostitutas entrarão no reino de Deus antes de vocês”.</w:t>
      </w:r>
    </w:p>
    <w:p>
      <w:pPr/>
      <w:r>
        <w:rPr>
          <w:lang w:val="pt_PT" w:bidi="pt_PT"/>
        </w:rPr>
      </w:r>
      <w:r>
        <w:rPr>
          <w:lang w:val="pt_PT" w:bidi="pt_PT"/>
        </w:rPr>
        <w:t>As pessoas religiosas em Israel desprezavam os cobradores de impostos como o pior tipo de pecadores, porque os cobradores de impostos oprimiam e enganavam seu próprio povo para servir ao governo romano. Mas, se possível, as prostitutas eram ainda piores do que os cobradores de impostos. As pessoas religiosas pensavam que ambos esses grupos de pessoas mereciam ser completamente rejeitados por Deus e pela comunidade. Mas Jesus está dizendo que Deus salvará essas pessoas se elas se arrependerem, como muitas delas fizeram quando ouviram a mensagem de João Batista. Essas pessoas liderarão o caminho para receber a ajuda e salvação de Deus. As pessoas religiosas terão que seguir humildemente sua liderança, ou talvez elas nem mesmo cheguem até lá.</w:t>
      </w:r>
    </w:p>
    <w:p>
      <w:pPr/>
      <w:r>
        <w:rPr>
          <w:lang w:val="pt_PT" w:bidi="pt_PT"/>
        </w:rPr>
      </w:r>
      <w:r>
        <w:rPr>
          <w:lang w:val="pt_PT" w:bidi="pt_PT"/>
        </w:rPr>
        <w:t>Jesus agora traz a conversa de volta para João Batista. Ele diz que João pregou “o caminho da justiça” ou “o caminho certo”. Isso significa que João estava mostrando às pessoas como viver em um relacionamento correto com Deus arrependendo-se de seu pecado e confiando em Deus. Os principais sacerdotes e anciãos rejeitaram sua mensagem. Mas muitos cobradores de impostos e prostitutas aceitaram e se arrependeram de seus pecados. Os líderes religiosos poderiam ter mudado de ideia depois de ver o quanto a mensagem de João havia mudado as vidas dessas pessoas. Mas eles ainda assim não se arrependeram. Portanto, eles estão se excluindo da salvação e um relacionamento com Deus.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e seus discípulos voltam para o templo depois de passar a noite em uma aldeia próxima. Jesus começa a ensinar uma multidão de pessoas no pátio do templo.</w:t>
      </w:r>
    </w:p>
    <w:p>
      <w:pPr/>
      <w:r>
        <w:rPr>
          <w:lang w:val="pt_PT" w:bidi="pt_PT"/>
        </w:rPr>
      </w:r>
      <w:r>
        <w:rPr>
          <w:b/>
          <w:lang w:val="pt_PT" w:bidi="pt_PT"/>
        </w:rPr>
        <w:t>Segunda cena:</w:t>
      </w:r>
      <w:r>
        <w:rPr>
          <w:lang w:val="pt_PT" w:bidi="pt_PT"/>
        </w:rPr>
        <w:t xml:space="preserve"> os principais sacerdotes e anciãos confrontam Jesus e perguntam a ele quem deu a ele sua autoridade. Jesus responde aos principais sacerdotes e anciãos fazendo a eles outra pergunta: “Quem deu autoridade a João Batista?”. Os líderes não sabem como responder, e eventualmente eles dizem: “Não sabemos”. Jesus então se recusa a responder às perguntas iniciais deles.</w:t>
      </w:r>
    </w:p>
    <w:p>
      <w:pPr/>
      <w:r>
        <w:rPr>
          <w:lang w:val="pt_PT" w:bidi="pt_PT"/>
        </w:rPr>
      </w:r>
      <w:r>
        <w:rPr>
          <w:b/>
          <w:lang w:val="pt_PT" w:bidi="pt_PT"/>
        </w:rPr>
        <w:t>Terceira cena:</w:t>
      </w:r>
      <w:r>
        <w:rPr>
          <w:lang w:val="pt_PT" w:bidi="pt_PT"/>
        </w:rPr>
        <w:t xml:space="preserve"> Jesus conta uma história sobre um homem com dois filhos. A história representa dois tipos de pessoas. Algumas pessoas dizem que são justas, mas não seguem verdadeiramente a Deus, e algumas pessoas sabem que são pecadoras, mas se arrependem de seus pecados e então seguem a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w:t>
      </w:r>
    </w:p>
    <w:p>
      <w:pPr>
        <w:pStyle w:val="ListBullet"/>
        <w:spacing w:line="240" w:lineRule="auto"/>
        <w:ind w:left="720"/>
      </w:pPr>
      <w:r>
        <w:rPr>
          <w:lang w:val="pt_PT" w:bidi="pt_PT"/>
        </w:rPr>
      </w:r>
      <w:r>
        <w:rPr>
          <w:lang w:val="pt_PT" w:bidi="pt_PT"/>
        </w:rPr>
        <w:t>Uma multidão no pátio do templo</w:t>
      </w:r>
    </w:p>
    <w:p>
      <w:pPr>
        <w:pStyle w:val="ListBullet"/>
        <w:spacing w:line="240" w:lineRule="auto"/>
        <w:ind w:left="720"/>
      </w:pPr>
      <w:r>
        <w:rPr>
          <w:lang w:val="pt_PT" w:bidi="pt_PT"/>
        </w:rPr>
      </w:r>
      <w:r>
        <w:rPr>
          <w:lang w:val="pt_PT" w:bidi="pt_PT"/>
        </w:rPr>
        <w:t>Principais sacerdotes</w:t>
      </w:r>
    </w:p>
    <w:p>
      <w:pPr>
        <w:pStyle w:val="ListBullet"/>
        <w:spacing w:line="240" w:lineRule="auto"/>
        <w:ind w:left="720"/>
      </w:pPr>
      <w:r>
        <w:rPr>
          <w:lang w:val="pt_PT" w:bidi="pt_PT"/>
        </w:rPr>
      </w:r>
      <w:r>
        <w:rPr>
          <w:lang w:val="pt_PT" w:bidi="pt_PT"/>
        </w:rPr>
        <w:t>Anciãos</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Um pai</w:t>
      </w:r>
    </w:p>
    <w:p>
      <w:pPr>
        <w:pStyle w:val="ListBullet"/>
        <w:spacing w:line="240" w:lineRule="auto"/>
        <w:ind w:left="720"/>
      </w:pPr>
      <w:r>
        <w:rPr>
          <w:lang w:val="pt_PT" w:bidi="pt_PT"/>
        </w:rPr>
      </w:r>
      <w:r>
        <w:rPr>
          <w:lang w:val="pt_PT" w:bidi="pt_PT"/>
        </w:rPr>
        <w:t>Dois filhos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A história começa quando Jesus e seus discípulos retornam para o templo em Jerusalém depois de passar a noite em uma aldeia próxima. Os eventos na história provavelmente acontecem no pátio externo do templo, o Pátio dos gentios.</w:t>
      </w:r>
    </w:p>
    <w:p>
      <w:pPr/>
      <w:r>
        <w:rPr>
          <w:lang w:val="pt_PT" w:bidi="pt_PT"/>
        </w:rPr>
      </w:r>
      <w:r>
        <w:rPr>
          <w:lang w:val="pt_PT" w:bidi="pt_PT"/>
        </w:rPr>
        <w:t>Se vocês ainda não tiveram feito, mostrem à equipe um diagrama do templo, incluindo o Pátio dos gentios.</w:t>
      </w:r>
    </w:p>
    <w:p>
      <w:pPr/>
      <w:r>
        <w:rPr>
          <w:lang w:val="pt_PT" w:bidi="pt_PT"/>
        </w:rPr>
      </w:r>
      <w:r>
        <w:rPr>
          <w:lang w:val="pt_PT" w:bidi="pt_PT"/>
        </w:rPr>
        <w:t>É importante entender que o templo estaria cheio de pessoas naquele momento. Muitas dessas pessoas haviam vindo da Galileia, como Jesus, ou de outros lugares que ficavam longe de Jerusalém. O evangelho de Mateus mostra que muitas pessoas da Galileia seguiam Jesus, mas as pessoas em Jerusalém, especialmente os líderes religiosos, não o aceitavam como o Messias. Como muitas das pessoas no templo agora vêm de fora de Jerusalém, a multidão é muito favorável a Jesus.</w:t>
      </w:r>
    </w:p>
    <w:p>
      <w:pPr/>
      <w:r>
        <w:rPr>
          <w:lang w:val="pt_PT" w:bidi="pt_PT"/>
        </w:rPr>
      </w:r>
      <w:r>
        <w:rPr>
          <w:lang w:val="pt_PT" w:bidi="pt_PT"/>
        </w:rPr>
        <w:t>Enquanto Jesus está ensinando, alguns dos líderes no templo, alguns dos principais sacerdotes e anciãos, vêm e confrontam Jesus. Essas teriam sido algumas das pessoas mais poderosas em Jerusalém. Eles eram principais líderes religiosos que eram altamente respeitados. Eles fazem a Jesus duas perguntas: que autoridade ele tem e quem deu a ele a autoridade.</w:t>
      </w:r>
    </w:p>
    <w:p>
      <w:pPr/>
      <w:r>
        <w:rPr>
          <w:lang w:val="pt_PT" w:bidi="pt_PT"/>
        </w:rPr>
      </w:r>
      <w:r>
        <w:rPr>
          <w:lang w:val="pt_PT" w:bidi="pt_PT"/>
        </w:rPr>
        <w:t>É importante lembrar que nos últimos um ou dois dias, Jesus acabou de fazer várias coisas controversas. Ele entrou em Jerusalém em um jumentinho, assim como o profeta Zacarias do Antigo Testamento disse que o Messias faria. Ele expulsou os comerciantes e cambistas do templo, mesmo que eles tivessem permissão para fazer negócios lá do sumo sacerdote. Agora ele está ensinando as pessoas no templo. Os principais sacerdotes e anciãos estão desafiando Jesus e tentando mostrar que ele não tem o direito de fazer essas coisas. Eles esperam que ele diga algo que permita que eles o acusem de ser um falso profeta. De acordo com a lei do Antigo Testamento, as pessoas puniam os falsos profetas com a pena de morte.</w:t>
      </w:r>
    </w:p>
    <w:p>
      <w:pPr/>
      <w:r>
        <w:rPr>
          <w:lang w:val="pt_PT" w:bidi="pt_PT"/>
        </w:rPr>
      </w:r>
      <w:r>
        <w:rPr>
          <w:lang w:val="pt_PT" w:bidi="pt_PT"/>
        </w:rPr>
        <w:t>Jesus responde às duas perguntas dos principais sacerdotes e anciãos dizendo: “Também farei a vocês apenas uma pergunta”. Antes de ele dar a eles uma resposta, ele quer que eles respondam a sua pergunta. Ele pergunta a eles se João Batista obteve sua autoridade “do céu” (de Deus) ou “dos homens”. Agora Jesus virou a situação. Os líderes religiosos estavam esperando enganar Jesus com sua pergunta, mas agora Jesus os colocou em dúvida. Eles não pensam que João foi enviado por Deus. Mas a enorme multidão de pessoas ao seu redor pensa que João foi enviado por Deus. Se os líderes religiosos disserem abertamente que João não era realmente um profeta, as pessoas ficarão zangadas. Eles falam entre si para decidir o que eles deveriam dizer. Eventualmente, eles dão uma resposta segura, mas fraca: “Não sabemos”.</w:t>
      </w:r>
    </w:p>
    <w:p>
      <w:pPr/>
      <w:r>
        <w:rPr>
          <w:lang w:val="pt_PT" w:bidi="pt_PT"/>
        </w:rPr>
      </w:r>
      <w:r>
        <w:rPr>
          <w:lang w:val="pt_PT" w:bidi="pt_PT"/>
        </w:rPr>
        <w:t>Ao dizer que eles não sabem se João Batista era um profeta real ou um falso profeta, os principais sacerdotes e anciãos estão admitindo que eles são incapazes de julgar entre os verdadeiros e falsos profetas. Portanto, Jesus não precisa dizer a eles de onde sua autoridade vem. Ele diz: “Então não direi a vocês por qual autoridade faço essas coisas”.</w:t>
      </w:r>
    </w:p>
    <w:p>
      <w:pPr/>
      <w:r>
        <w:rPr>
          <w:lang w:val="pt_PT" w:bidi="pt_PT"/>
        </w:rPr>
      </w:r>
      <w:r>
        <w:rPr>
          <w:lang w:val="pt_PT" w:bidi="pt_PT"/>
        </w:rPr>
        <w:t>Em seguida, Jesus conta uma história. Em toda a história, Jesus está falando diretamente com os principais sacerdotes e anciãos. Mas seus discípulos e a multidão no templo ainda estão ouvindo. De fato, é fácil imaginar que mais e mais pessoas podem estar se reunindo para assistir a essa cena quando veem Jesus falando com alguns dos líderes mais poderosos no templo.</w:t>
      </w:r>
    </w:p>
    <w:p>
      <w:pPr/>
      <w:r>
        <w:rPr>
          <w:lang w:val="pt_PT" w:bidi="pt_PT"/>
        </w:rPr>
      </w:r>
      <w:r>
        <w:rPr>
          <w:lang w:val="pt_PT" w:bidi="pt_PT"/>
        </w:rPr>
        <w:t>Jesus inicia a história com uma pergunta: “O que vocês pensam?”. Ele conta sobre dois filhos. Um filho diz que ele não obedecerá a seu pai, mas no final ele obedece. O outro filho diz que ele obedecerá, mas, na verdade, ele não obedece. Jesus termina a história com outra pergunta: “Qual dos dois fez a vontade de seu pai?”. Os principais sacerdotes e anciãos respondem: “O primeiro”. Essa é a resposta correta. Mas mostra que os principais sacerdotes e anciãos estão errados. Jesus implica que eles são como o segundo filho, que disse que ele obedeceria, mas não estava realmente obedecendo a seu pai. O primeiro filho era como as pessoas que não estavam obedecendo a Deus, mas quando João Batista disse a elas para se arrepender, eles mudaram de ideia e começaram a obedecer.</w:t>
      </w:r>
    </w:p>
    <w:p>
      <w:pPr/>
      <w:r>
        <w:rPr>
          <w:lang w:val="pt_PT" w:bidi="pt_PT"/>
        </w:rPr>
      </w:r>
      <w:r>
        <w:rPr>
          <w:lang w:val="pt_PT" w:bidi="pt_PT"/>
        </w:rPr>
        <w:t>Jesus diz aos principais sacerdotes e anciãos que até mesmo os cobradores de impostos e prostitutas corruptos, os piores pecadores possíveis, entrarão no reino dos céus antes dos líderes religiosos. Essas pessoas pecadoras ouviram João Batista e se arrependeram, e elas começaram a obedecer a Deus. Mas os líderes religiosos não ouviram ou se arrependeram. Eles dizem que estão obedecendo a Deus, mas Deus enviou a eles um profeta que disse que eles deveriam se arrepender, e eles não fizeram. Mesmo depois de ver muitas outras pessoas se arrepender e começar a levar uma nova vida, os líderes religiosos ainda não se arrependeram.</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w:t>
      </w:r>
    </w:p>
    <w:p>
      <w:pPr>
        <w:pStyle w:val="ListBullet"/>
        <w:spacing w:line="240" w:lineRule="auto"/>
        <w:ind w:left="720"/>
      </w:pPr>
      <w:r>
        <w:rPr>
          <w:lang w:val="pt_PT" w:bidi="pt_PT"/>
        </w:rPr>
      </w:r>
      <w:r>
        <w:rPr>
          <w:lang w:val="pt_PT" w:bidi="pt_PT"/>
        </w:rPr>
        <w:t>Uma multidão no pátio do templo</w:t>
      </w:r>
    </w:p>
    <w:p>
      <w:pPr>
        <w:pStyle w:val="ListBullet"/>
        <w:spacing w:line="240" w:lineRule="auto"/>
        <w:ind w:left="720"/>
      </w:pPr>
      <w:r>
        <w:rPr>
          <w:lang w:val="pt_PT" w:bidi="pt_PT"/>
        </w:rPr>
      </w:r>
      <w:r>
        <w:rPr>
          <w:lang w:val="pt_PT" w:bidi="pt_PT"/>
        </w:rPr>
        <w:t>Principais sacerdotes</w:t>
      </w:r>
    </w:p>
    <w:p>
      <w:pPr>
        <w:pStyle w:val="ListBullet"/>
        <w:spacing w:line="240" w:lineRule="auto"/>
        <w:ind w:left="720"/>
      </w:pPr>
      <w:r>
        <w:rPr>
          <w:lang w:val="pt_PT" w:bidi="pt_PT"/>
        </w:rPr>
      </w:r>
      <w:r>
        <w:rPr>
          <w:lang w:val="pt_PT" w:bidi="pt_PT"/>
        </w:rPr>
        <w:t>Anciãos</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Um pai</w:t>
      </w:r>
    </w:p>
    <w:p>
      <w:pPr>
        <w:pStyle w:val="ListBullet"/>
        <w:spacing w:line="240" w:lineRule="auto"/>
        <w:ind w:left="720"/>
      </w:pPr>
      <w:r>
        <w:rPr>
          <w:lang w:val="pt_PT" w:bidi="pt_PT"/>
        </w:rPr>
      </w:r>
      <w:r>
        <w:rPr>
          <w:lang w:val="pt_PT" w:bidi="pt_PT"/>
        </w:rPr>
        <w:t>Dois filhos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esta história pela segunda vez, interrompa-os em certos momentos. A história começa no templo, quando Jesus e seus 12 discípulos retornam e Jesus começa a ensinar uma multidão de pessoas no pátio do templo. Enquanto ele está ensinando, um grupo de principais sacerdotes e anciãos vem para falar com ele. Eles perguntam: “Por qual autoridade vocês estão fazendo essas coisas? Quem deu a vocês o direito?”.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os 12 discípulos de Jesus: “Como vocês estão se sentindo agora?” Você pode ouvir respostas como: “Tenho medo”, ou “Estou preocupado com o que Jesus dirá”.</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responde: “Direi a vocês por qual autoridade faço essas coisas se você responder a uma pergunta. A autoridade de João para batizar veio do céu, ou era meramente humana?”.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principais sacerdotes e anciãos: “Como vocês estão se sentindo agora?” Você pode ouvir respostas como: “Estou zangado” ou “Estou confuso”, ou “Tenho medo do que as pessoas farão se respondermos a essa pergunta”.</w:t>
      </w:r>
    </w:p>
    <w:p>
      <w:pPr>
        <w:pStyle w:val="ListBullet"/>
        <w:spacing w:line="240" w:lineRule="auto"/>
        <w:ind w:left="720"/>
      </w:pPr>
      <w:r>
        <w:rPr>
          <w:lang w:val="pt_PT" w:bidi="pt_PT"/>
        </w:rPr>
      </w:r>
      <w:r>
        <w:rPr>
          <w:lang w:val="pt_PT" w:bidi="pt_PT"/>
        </w:rPr>
        <w:t>Pergunte aos atores que interpretam a multidão: “Como vocês estão se sentindo agora?”. Você pode ouvir respostas como: “Estou impressionado com a sabedoria de Jesus”, ou “Estou animado para ver o que acontecerá em seguida”.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principais sacerdotes e anciãos começam a falar juntos silenciosamente. Eles dizem: “Se dissermos: ‘do céu’, ele perguntará: ‘então por que vocês não acreditavam em João?’ Mas se dissermos que era de origem humana, tememos o povo, porque todos eles sustentam que João era um profeta”. Finalmente, eles concordam com uma resposta e dizem: “Não sabemos”.</w:t>
      </w:r>
    </w:p>
    <w:p>
      <w:pPr/>
      <w:r>
        <w:rPr>
          <w:lang w:val="pt_PT" w:bidi="pt_PT"/>
        </w:rPr>
      </w:r>
      <w:r>
        <w:rPr>
          <w:lang w:val="pt_PT" w:bidi="pt_PT"/>
        </w:rPr>
        <w:t>Jesus responde: “Então não direi a vocês por qual autoridade faço essas coisas”.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agora?” Você pode ouvir respostas como: “Aliviado”, “Feliz” ou “Orgulhoso de Jesus”.</w:t>
      </w:r>
    </w:p>
    <w:p>
      <w:pPr/>
      <w:r>
        <w:rPr>
          <w:lang w:val="pt_PT" w:bidi="pt_PT"/>
        </w:rPr>
      </w:r>
      <w:r>
        <w:rPr>
          <w:lang w:val="pt_PT" w:bidi="pt_PT"/>
        </w:rPr>
        <w:t>Agora Jesus conta uma história para mostrar que os líderes religiosos deveriam ter ouvido João, o Batista. Ele pergunta: “O que vocês pensam?”. Então ele conta a história: “Um homem com dois filhos disse ao menino mais velho: ‘Filho, saia e trabalhe na vinha hoje’. O filho respondeu: “Não, não irei”, mas mais tarde ele mudou de ideia e foi de qualquer forma. Então o pai disse ao outro filho: “Você vai”, e ele disse: “Sim, senhor, eu irei”. Mas ele não foi”. Depois de contar essa história, Jesus pergunta aos principais sacerdotes e anciãos: “Qual dos dois obedeceu a seu pai?”. Eles respondem: “O primeiro”.</w:t>
      </w:r>
    </w:p>
    <w:p>
      <w:pPr/>
      <w:r>
        <w:rPr>
          <w:lang w:val="pt_PT" w:bidi="pt_PT"/>
        </w:rPr>
      </w:r>
      <w:r>
        <w:rPr>
          <w:lang w:val="pt_PT" w:bidi="pt_PT"/>
        </w:rPr>
        <w:t>Agora Jesus dá o ensinamento da história. Ele diz aos principais sacerdotes e anciãos: “Digo a vocês a verdade, cobradores de impostos corruptos e prostitutas entrarão no reino de Deus antes de vocês o fazerem”.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principais sacerdotes e anciãos: “Como vocês estão se sentindo agora?” Você pode ouvir respostas como: “Estou chocado”, “Estou furioso” ou “Estou sem palavras”.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explica: “João Batista veio e mostrou a vocês a maneira correta de viver, mas vocês não acreditaram nele, enquanto cobradores de impostos e prostitutas acreditaram. E mesmo quando vocês viram isso acontecendo, vocês recusaram-se a acreditar nele e se arrepender de seus pecados”.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respostas como: “Estou zangado por eles não estarem liderando bem o povo”, ou “Estou triste por eles ainda não acreditarem”.</w:t>
      </w:r>
    </w:p>
    <w:p>
      <w:pPr>
        <w:pStyle w:val="ListBullet"/>
        <w:spacing w:line="240" w:lineRule="auto"/>
        <w:ind w:left="720"/>
      </w:pPr>
      <w:r>
        <w:rPr>
          <w:lang w:val="pt_PT" w:bidi="pt_PT"/>
        </w:rPr>
      </w:r>
      <w:r>
        <w:rPr>
          <w:lang w:val="pt_PT" w:bidi="pt_PT"/>
        </w:rPr>
        <w:t>Pergunte aos atores que interpretam a multidão: “Como vocês estão se sentindo agora?”. Você pode ouvir respostas como: “Tenho esperança que as pessoas normais possam ser salvas”, ou “Estou surpreso com o que Jesus está dizendo”.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Essa história acontece no </w:t>
      </w:r>
      <w:r>
        <w:rPr>
          <w:b/>
          <w:lang w:val="pt_PT" w:bidi="pt_PT"/>
        </w:rPr>
        <w:t>templo</w:t>
      </w:r>
      <w:r>
        <w:rPr>
          <w:lang w:val="pt_PT" w:bidi="pt_PT"/>
        </w:rPr>
        <w:t xml:space="preserve">. O templo era a casa onde Deus vivia entre seu povo. O Templo foi construído para que as pessoas adorassem a Deus e sacerdotes especiais trouxessem sacrifícios a Deus. Consulte o Glossário Mestre para uma descrição completa. Traduza </w:t>
      </w:r>
      <w:r>
        <w:rPr>
          <w:lang w:val="pt_PT" w:bidi="pt_PT"/>
        </w:rPr>
        <w:t>templo</w:t>
      </w:r>
      <w:r>
        <w:rPr>
          <w:lang w:val="pt_PT" w:bidi="pt_PT"/>
        </w:rPr>
        <w:t xml:space="preserve"> da mesma maneira que você traduziu em outras passagens.</w:t>
      </w:r>
    </w:p>
    <w:p>
      <w:pPr/>
      <w:r>
        <w:rPr>
          <w:lang w:val="pt_PT" w:bidi="pt_PT"/>
        </w:rPr>
      </w:r>
      <w:r>
        <w:rPr>
          <w:lang w:val="pt_PT" w:bidi="pt_PT"/>
        </w:rPr>
        <w:t xml:space="preserve">Jesus está ensinando a uma multidão de pessoas quando alguns dos </w:t>
      </w:r>
      <w:r>
        <w:rPr>
          <w:b/>
          <w:lang w:val="pt_PT" w:bidi="pt_PT"/>
        </w:rPr>
        <w:t>principais sacerdotes</w:t>
      </w:r>
      <w:r>
        <w:rPr>
          <w:lang w:val="pt_PT" w:bidi="pt_PT"/>
        </w:rPr>
        <w:t xml:space="preserve"> e </w:t>
      </w:r>
      <w:r>
        <w:rPr>
          <w:b/>
          <w:lang w:val="pt_PT" w:bidi="pt_PT"/>
        </w:rPr>
        <w:t>anciãos</w:t>
      </w:r>
      <w:r>
        <w:rPr>
          <w:lang w:val="pt_PT" w:bidi="pt_PT"/>
        </w:rPr>
        <w:t xml:space="preserve"> vêm e fazem a ele uma pergunta. Consulte o Glossário Mestre para uma descrição mais completa de </w:t>
      </w:r>
      <w:r>
        <w:rPr>
          <w:lang w:val="pt_PT" w:bidi="pt_PT"/>
        </w:rPr>
        <w:t>principais sacerdotes</w:t>
      </w:r>
      <w:r>
        <w:rPr>
          <w:lang w:val="pt_PT" w:bidi="pt_PT"/>
        </w:rPr>
        <w:t xml:space="preserve"> e </w:t>
      </w:r>
      <w:r>
        <w:rPr>
          <w:lang w:val="pt_PT" w:bidi="pt_PT"/>
        </w:rPr>
        <w:t>anciãos</w:t>
      </w:r>
      <w:r>
        <w:rPr>
          <w:lang w:val="pt_PT" w:bidi="pt_PT"/>
        </w:rPr>
        <w:t>. Certifique-se de usar a mesma palavra que você usou para “sacerdote” ou "principal sacerdote" antes. Anciãos eram os líderes não religiosos da comunidade. Eles, em geral, eram homens idosos que ajudavam na boa convivência da comunidade. Traduza a palavra “ancião” da mesma maneira que você a traduziu em outras passagens.</w:t>
      </w:r>
    </w:p>
    <w:p>
      <w:pPr/>
      <w:r>
        <w:rPr>
          <w:lang w:val="pt_PT" w:bidi="pt_PT"/>
        </w:rPr>
      </w:r>
      <w:r>
        <w:rPr>
          <w:lang w:val="pt_PT" w:bidi="pt_PT"/>
        </w:rPr>
        <w:t xml:space="preserve">Os principais sacerdotes e anciãos perguntam a Jesus de onde ele recebe sua autoridade. Jesus responde fazendo a eles uma pergunta. A autoridade para o </w:t>
      </w:r>
      <w:r>
        <w:rPr>
          <w:b/>
          <w:lang w:val="pt_PT" w:bidi="pt_PT"/>
        </w:rPr>
        <w:t>batismo</w:t>
      </w:r>
      <w:r>
        <w:rPr>
          <w:lang w:val="pt_PT" w:bidi="pt_PT"/>
        </w:rPr>
        <w:t xml:space="preserve"> de João era “do </w:t>
      </w:r>
      <w:r>
        <w:rPr>
          <w:b/>
          <w:lang w:val="pt_PT" w:bidi="pt_PT"/>
        </w:rPr>
        <w:t>céu</w:t>
      </w:r>
      <w:r>
        <w:rPr>
          <w:lang w:val="pt_PT" w:bidi="pt_PT"/>
        </w:rPr>
        <w:t xml:space="preserve">” ou “dos homens?”. Nesse contexto, “do céu” é uma maneira respeitosa de dizer: “de Deus”. “Dos homens” significa autoridade humana. Essas duas ideias estão contrastando uma com a outra. O batismo de João foi feito para mostrar que uma pessoa queria parar de pecar e obedecer a Deus. Consulte o Glossário Mestre para uma descrição mais completa de </w:t>
      </w:r>
      <w:r>
        <w:rPr>
          <w:lang w:val="pt_PT" w:bidi="pt_PT"/>
        </w:rPr>
        <w:t>batismo</w:t>
      </w:r>
      <w:r>
        <w:rPr>
          <w:lang w:val="pt_PT" w:bidi="pt_PT"/>
        </w:rPr>
        <w:t>. Use a mesma palavra aqui que você usou em passagens anteriores.</w:t>
      </w:r>
    </w:p>
    <w:p>
      <w:pPr/>
      <w:r>
        <w:rPr>
          <w:lang w:val="pt_PT" w:bidi="pt_PT"/>
        </w:rPr>
      </w:r>
      <w:r>
        <w:rPr>
          <w:lang w:val="pt_PT" w:bidi="pt_PT"/>
        </w:rPr>
        <w:t xml:space="preserve">Os principais sacerdotes e anciãos agora têm um problema. Se eles dizem que a autoridade de João, o Batista, era de Deus, a pergunta óbvia que eles terão que responder é: “Por que vocês não </w:t>
      </w:r>
      <w:r>
        <w:rPr>
          <w:b/>
          <w:lang w:val="pt_PT" w:bidi="pt_PT"/>
        </w:rPr>
        <w:t>acreditaram</w:t>
      </w:r>
      <w:r>
        <w:rPr>
          <w:lang w:val="pt_PT" w:bidi="pt_PT"/>
        </w:rPr>
        <w:t xml:space="preserve"> nele?”. A crença descreve a resposta das pessoas à promessa de Deus. Não é apenas concordar com alguém, mas colocar sua confiança e fidelidade em Deus. Use a mesma palavra aqui que você usou em outras passagens para traduzir “acreditar” e “fé”. O termo </w:t>
      </w:r>
      <w:r>
        <w:rPr>
          <w:lang w:val="pt_PT" w:bidi="pt_PT"/>
        </w:rPr>
        <w:t>fé</w:t>
      </w:r>
      <w:r>
        <w:rPr>
          <w:lang w:val="pt_PT" w:bidi="pt_PT"/>
        </w:rPr>
        <w:t xml:space="preserve"> está no Glossário Mestre. Se os principais sacerdotes e anciãos dizem que a autoridade de João Batista era meramente humana, eles têm medo do que a multidão pensará e fará. Então eles dizem: “Não sabemos”.</w:t>
      </w:r>
    </w:p>
    <w:p>
      <w:pPr/>
      <w:r>
        <w:rPr>
          <w:lang w:val="pt_PT" w:bidi="pt_PT"/>
        </w:rPr>
      </w:r>
      <w:r>
        <w:rPr>
          <w:lang w:val="pt_PT" w:bidi="pt_PT"/>
        </w:rPr>
        <w:t xml:space="preserve">Jesus responde: “Então não direi a vocês por qual autoridade faço essas coisas”. Então ele conta uma história. “Um homem com dois filhos disse ao menino mais velho: “Filho, saia e trabalhe na </w:t>
      </w:r>
      <w:r>
        <w:rPr>
          <w:b/>
          <w:lang w:val="pt_PT" w:bidi="pt_PT"/>
        </w:rPr>
        <w:t>vinha</w:t>
      </w:r>
      <w:r>
        <w:rPr>
          <w:lang w:val="pt_PT" w:bidi="pt_PT"/>
        </w:rPr>
        <w:t xml:space="preserve"> hoje”. Uma </w:t>
      </w:r>
      <w:r>
        <w:rPr>
          <w:lang w:val="pt_PT" w:bidi="pt_PT"/>
        </w:rPr>
        <w:t>vinha</w:t>
      </w:r>
      <w:r>
        <w:rPr>
          <w:lang w:val="pt_PT" w:bidi="pt_PT"/>
        </w:rPr>
        <w:t xml:space="preserve"> é um campo onde as videiras dão frutos chamados de uva. Jesus continua a história: “O filho respondeu: “Não, não irei”, mas mais tarde ele </w:t>
      </w:r>
      <w:r>
        <w:rPr>
          <w:b/>
          <w:lang w:val="pt_PT" w:bidi="pt_PT"/>
        </w:rPr>
        <w:t>mudou de ideia</w:t>
      </w:r>
      <w:r>
        <w:rPr>
          <w:lang w:val="pt_PT" w:bidi="pt_PT"/>
        </w:rPr>
        <w:t xml:space="preserve"> e foi de qualquer forma”. A frase “mudou de ideia” vem da mesma palavra grega que é traduzida como “arrepender”. Então Jesus está comparando esse filho com pessoas que ouviram a mensagem de João Batista e se arrependeram de seus pecados, de não obedecer a Deus. Então Jesus diz: "Então o pai disse ao outro filho: 'Você, vai', e ele disse: 'Sim, senhor, eu irei'. Mas ele não foi. Qual dos dois obedeceu a seu pai?”. Os principais sacerdotes e anciãos respondem: “O primeiro”.</w:t>
      </w:r>
    </w:p>
    <w:p>
      <w:pPr/>
      <w:r>
        <w:rPr>
          <w:lang w:val="pt_PT" w:bidi="pt_PT"/>
        </w:rPr>
      </w:r>
      <w:r>
        <w:rPr>
          <w:lang w:val="pt_PT" w:bidi="pt_PT"/>
        </w:rPr>
        <w:t>Jesus diz a eles: “</w:t>
      </w:r>
      <w:r>
        <w:rPr>
          <w:b/>
          <w:lang w:val="pt_PT" w:bidi="pt_PT"/>
        </w:rPr>
        <w:t>Digo a vocês a verdade</w:t>
      </w:r>
      <w:r>
        <w:rPr>
          <w:lang w:val="pt_PT" w:bidi="pt_PT"/>
        </w:rPr>
        <w:t xml:space="preserve">, </w:t>
      </w:r>
      <w:r>
        <w:rPr>
          <w:b/>
          <w:lang w:val="pt_PT" w:bidi="pt_PT"/>
        </w:rPr>
        <w:t>os cobradores de impostos</w:t>
      </w:r>
      <w:r>
        <w:rPr>
          <w:lang w:val="pt_PT" w:bidi="pt_PT"/>
        </w:rPr>
        <w:t xml:space="preserve"> e prostitutas entrarão no </w:t>
      </w:r>
      <w:r>
        <w:rPr>
          <w:b/>
          <w:lang w:val="pt_PT" w:bidi="pt_PT"/>
        </w:rPr>
        <w:t>reino de Deus</w:t>
      </w:r>
      <w:r>
        <w:rPr>
          <w:lang w:val="pt_PT" w:bidi="pt_PT"/>
        </w:rPr>
        <w:t xml:space="preserve"> antes de vocês o fazerem”.</w:t>
      </w:r>
    </w:p>
    <w:p>
      <w:pPr/>
      <w:r>
        <w:rPr>
          <w:lang w:val="pt_PT" w:bidi="pt_PT"/>
        </w:rPr>
      </w:r>
      <w:r>
        <w:rPr>
          <w:lang w:val="pt_PT" w:bidi="pt_PT"/>
        </w:rPr>
        <w:t>“Digo a vocês a verdade” é uma frase que Jesus muitas vezes usa para apresentar um ensinamento importante. Use a mesma palavra aqui que você usou em passagens anteriores.</w:t>
      </w:r>
    </w:p>
    <w:p>
      <w:pPr/>
      <w:r>
        <w:rPr>
          <w:lang w:val="pt_PT" w:bidi="pt_PT"/>
        </w:rPr>
      </w:r>
      <w:r>
        <w:rPr>
          <w:b/>
          <w:lang w:val="pt_PT" w:bidi="pt_PT"/>
        </w:rPr>
        <w:t>Os cobradores de impostos</w:t>
      </w:r>
      <w:r>
        <w:rPr>
          <w:lang w:val="pt_PT" w:bidi="pt_PT"/>
        </w:rPr>
        <w:t xml:space="preserve"> eram considerados os piores pecadores na cultura judaica, porque eles traíram o povo de Deus para trabalhar para um governo estrangeiro corrupto.</w:t>
      </w:r>
    </w:p>
    <w:p>
      <w:pPr/>
      <w:r>
        <w:rPr>
          <w:lang w:val="pt_PT" w:bidi="pt_PT"/>
        </w:rPr>
      </w:r>
      <w:r>
        <w:rPr>
          <w:lang w:val="pt_PT" w:bidi="pt_PT"/>
        </w:rPr>
        <w:t xml:space="preserve">Nessa passagem, o </w:t>
      </w:r>
      <w:r>
        <w:rPr>
          <w:b/>
          <w:lang w:val="pt_PT" w:bidi="pt_PT"/>
        </w:rPr>
        <w:t>reino de Deus</w:t>
      </w:r>
      <w:r>
        <w:rPr>
          <w:lang w:val="pt_PT" w:bidi="pt_PT"/>
        </w:rPr>
        <w:t xml:space="preserve"> representa ser salvo e aceito por Deus. Significa ser submetido à vontade de Deus e desfrutar de um relacionamento próximo com ele. </w:t>
      </w:r>
      <w:r>
        <w:rPr>
          <w:lang w:val="pt_PT" w:bidi="pt_PT"/>
        </w:rPr>
        <w:t>Reino de Deus</w:t>
      </w:r>
      <w:r>
        <w:rPr>
          <w:lang w:val="pt_PT" w:bidi="pt_PT"/>
        </w:rPr>
        <w:t xml:space="preserve"> está no Glossário Mestre.</w:t>
      </w:r>
    </w:p>
    <w:p>
      <w:pPr/>
      <w:r>
        <w:rPr>
          <w:lang w:val="pt_PT" w:bidi="pt_PT"/>
        </w:rPr>
      </w:r>
      <w:r>
        <w:rPr>
          <w:lang w:val="pt_PT" w:bidi="pt_PT"/>
        </w:rPr>
        <w:t xml:space="preserve">Jesus também diz: “Porque João veio a vocês para mostrar a vocês o </w:t>
      </w:r>
      <w:r>
        <w:rPr>
          <w:b/>
          <w:lang w:val="pt_PT" w:bidi="pt_PT"/>
        </w:rPr>
        <w:t>caminho da justiça</w:t>
      </w:r>
      <w:r>
        <w:rPr>
          <w:lang w:val="pt_PT" w:bidi="pt_PT"/>
        </w:rPr>
        <w:t xml:space="preserve">, e vocês não acreditaram nele, mas os cobradores de impostos e as prostitutas acreditaram. E mesmo depois que vocês viram isso, vocês não se </w:t>
      </w:r>
      <w:r>
        <w:rPr>
          <w:b/>
          <w:lang w:val="pt_PT" w:bidi="pt_PT"/>
        </w:rPr>
        <w:t>arrependeram</w:t>
      </w:r>
      <w:r>
        <w:rPr>
          <w:lang w:val="pt_PT" w:bidi="pt_PT"/>
        </w:rPr>
        <w:t xml:space="preserve"> e acreditaram nele”. O “caminho da justiça” significa “o caminho certo”, e fala sobre uma maneira de viver na qual as pessoas estão em relacionamento com Deus e agindo de acordo com sua vontade. O arrependimento era central para a mensagem de João Batista, bem como a de Jesus. Arrependimento significa afastar-se dos pecados e voltar-se para Deus para começar a viver uma nova vida seguindo os caminhos de Deus. Tanto </w:t>
      </w:r>
      <w:r>
        <w:rPr>
          <w:lang w:val="pt_PT" w:bidi="pt_PT"/>
        </w:rPr>
        <w:t>justiça</w:t>
      </w:r>
      <w:r>
        <w:rPr>
          <w:lang w:val="pt_PT" w:bidi="pt_PT"/>
        </w:rPr>
        <w:t xml:space="preserve"> quanto </w:t>
      </w:r>
      <w:r>
        <w:rPr>
          <w:lang w:val="pt_PT" w:bidi="pt_PT"/>
        </w:rPr>
        <w:t>arrependimento</w:t>
      </w:r>
      <w:r>
        <w:rPr>
          <w:lang w:val="pt_PT" w:bidi="pt_PT"/>
        </w:rPr>
        <w:t xml:space="preserve">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21:33–46</w:t>
      </w:r>
      <w:r>
        <w:rPr>
          <w:lang w:val="pt_PT" w:bidi="pt_PT"/>
        </w:rPr>
      </w:r>
    </w:p>
    <w:p>
      <w:pPr>
        <w:pStyle w:val="Heading3"/>
      </w:pPr>
      <w:r>
        <w:rPr>
          <w:lang w:val="pt_PT" w:bidi="pt_PT"/>
        </w:rPr>
        <w:t>Ouvir e Sentir</w:t>
      </w:r>
    </w:p>
    <w:p>
      <w:pPr/>
      <w:r>
        <w:rPr>
          <w:lang w:val="pt_PT" w:bidi="pt_PT"/>
        </w:rPr>
      </w:r>
      <w:r>
        <w:rPr>
          <w:lang w:val="pt_PT" w:bidi="pt_PT"/>
        </w:rPr>
        <w:t>Ouçam Mateus 21.33–46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passagem conta outra história sobre o conflito entre Jesus e os líderes religiosos em Jerusalém. Nessas histórias, Jesus está no templo judeu em Jerusalém. Ele faz e diz muitas coisas que os líderes religiosos não gostam. Eventualmente, essas histórias de conflito levarão os líderes religiosos a prender Jesus.</w:t>
      </w:r>
    </w:p>
    <w:p>
      <w:pPr/>
      <w:r>
        <w:rPr>
          <w:lang w:val="pt_PT" w:bidi="pt_PT"/>
        </w:rPr>
      </w:r>
      <w:r>
        <w:rPr>
          <w:lang w:val="pt_PT" w:bidi="pt_PT"/>
        </w:rPr>
        <w:t>Na última história, os líderes religiosos perguntaram a Jesus quem deu a ele autoridade. Jesus respondeu apontando para João Batista, que preparou as pessoas para receber Jesus como o Messias, ou Salvador Prometido. Nessa passagem, Jesus ainda está falando com os líderes religiosos. Uma grande multidão também está ouvindo.</w:t>
      </w:r>
    </w:p>
    <w:p>
      <w:pPr/>
      <w:r>
        <w:rPr>
          <w:lang w:val="pt_PT" w:bidi="pt_PT"/>
        </w:rPr>
      </w:r>
      <w:r>
        <w:rPr>
          <w:lang w:val="pt_PT" w:bidi="pt_PT"/>
        </w:rPr>
        <w:t>Jesus diz: “Ouçam outra parábola”. Então ele conta uma parábola ou história de ensinamento sobre um proprietário de terra que plantou uma vinha, um campo onde as pessoas cultivam uvas, e então o alugou a arrendatários e foi embora. Naquela época, era comum que um proprietário de terra alugasse sua terra se ele vivesse em outro lugar. Quando a colheita vinha, as pessoas que trabalham na terra, os arrendatários, dariam a ele parte dos frutos em troca do direito de usar a terra. Jesus diz como o proprietário da terra gastou tempo e dinheiro para plantar essa nova vinha. O proprietário da terra construiu um muro ao redor dela, para impedir a entrada dos animais ou pessoas que gostariam de roubar os frutos; construiu uma torre, um lugar onde alguém poderia se sentar e vigiar a vinha para protegê-la de ladrões ou animais; e cavou uma prensa de vinho, um lugar onde as pessoas colocariam as uvas para espremer o suco delas.</w:t>
      </w:r>
    </w:p>
    <w:p>
      <w:pPr/>
      <w:r>
        <w:rPr>
          <w:lang w:val="pt_PT" w:bidi="pt_PT"/>
        </w:rPr>
      </w:r>
      <w:r>
        <w:rPr>
          <w:lang w:val="pt_PT" w:bidi="pt_PT"/>
        </w:rPr>
        <w:t>Mostre à equipe uma imagem de um lagar e uma vinha com um muro e uma torre de vigia.</w:t>
      </w:r>
    </w:p>
    <w:p>
      <w:pPr/>
      <w:r>
        <w:rPr>
          <w:lang w:val="pt_PT" w:bidi="pt_PT"/>
        </w:rPr>
      </w:r>
      <w:r>
        <w:rPr>
          <w:lang w:val="pt_PT" w:bidi="pt_PT"/>
        </w:rPr>
        <w:t>Discutam as seguintes perguntas com sua equipe: em sua área, o que as pessoas têm que fazer para começar a cultivar um novo pedaço de terra? Quanto tempo leva antes de obter uma colheita? O que as pessoas fazem se possuem uma terra em um lugar diferente de onde vivem?</w:t>
      </w:r>
    </w:p>
    <w:p>
      <w:pPr/>
      <w:r>
        <w:rPr>
          <w:lang w:val="pt_PT" w:bidi="pt_PT"/>
        </w:rPr>
      </w:r>
      <w:r>
        <w:rPr>
          <w:lang w:val="pt_PT" w:bidi="pt_PT"/>
        </w:rPr>
        <w:t>Todas as ações que o proprietário da terra toma no início da história mostram que ele está esperando uma boa colheita. Todas essas ações também são citadas diretamente de uma história que o profeta Isaías contou sobre uma vinha. Na história de Isaías, o proprietário da terra, que representa a Deus, plantou uma vinha, fez um muro, cavou um lagar e construiu uma torre. Ele esperava obter uma boa colheita depois de todo o seu trabalho duro. Mas a vinha, que na história de Isaías representa o povo de Israel, deu uvas azedas em vez de boas uvas. A vinha não conseguiu dar bons frutos, assim como o povo de Israel não conseguiu obedecer a Deus e manter um relacionamento com ele. Então Deus destruiu a vinha, que representa o julgamento de Deus sobre Israel quando eles continuaram desobedecendo.</w:t>
      </w:r>
    </w:p>
    <w:p>
      <w:pPr/>
      <w:r>
        <w:rPr>
          <w:lang w:val="pt_PT" w:bidi="pt_PT"/>
        </w:rPr>
      </w:r>
      <w:r>
        <w:rPr>
          <w:lang w:val="pt_PT" w:bidi="pt_PT"/>
        </w:rPr>
        <w:t>Os líderes religiosos do tempo de Jesus definitivamente saberiam essa história do livro de Isaías. Quando Jesus contou uma história que começa da mesma maneira, eles entenderiam que a vinha representa Israel. Mas na história de Jesus, o foco não está nos frutos, mas nos arrendatários, as pessoas que estão alugando a vinha. Na história de Jesus, os arrendatários representam os líderes de Israel.</w:t>
      </w:r>
    </w:p>
    <w:p>
      <w:pPr/>
      <w:r>
        <w:rPr>
          <w:lang w:val="pt_PT" w:bidi="pt_PT"/>
        </w:rPr>
      </w:r>
      <w:r>
        <w:rPr>
          <w:lang w:val="pt_PT" w:bidi="pt_PT"/>
        </w:rPr>
        <w:t>Na história de Jesus, o tempo da colheita finalmente chega, e o proprietário da terra envia alguns servos para coletar a parte dos frutos que os arrendatários deviam ao proprietário da terra. Mas em vez de entregar os frutos, os arrendatários batem em um servo, matam outro e apedrejam um terceiro, o que significa que jogaram pedras nele para matá-lo. O proprietário da terra envia outro grupo maior de servos. Mas os arrendatários os tratam da mesma maneira. Na história de Jesus, os servos do proprietário da terra representam os profetas do Antigo Testamento que Deus enviou para entregar mensagens ao povo de Israel. Esses profetas estavam pedindo ao povo de Israel para dar a Deus o fruto do amor e da obediência. Mas o povo de Israel ignorou os profetas e até mesmo os atacou e matou.</w:t>
      </w:r>
    </w:p>
    <w:p>
      <w:pPr/>
      <w:r>
        <w:rPr>
          <w:lang w:val="pt_PT" w:bidi="pt_PT"/>
        </w:rPr>
      </w:r>
      <w:r>
        <w:rPr>
          <w:lang w:val="pt_PT" w:bidi="pt_PT"/>
        </w:rPr>
        <w:t>Agora Jesus chega ao momento crucial da história. O proprietário da terra envia seu filho para coletar os frutos dos arrendatários. O proprietário da terra pensa que os arrendatários definitivamente respeitarão seu filho, que age com a autoridade de seu pai. Mas os arrendatários pensam que se matarem o filho, que será dono da terra depois que o proprietário morrer, eles poderão tomar a terra para si mesmos. Eles agarram o filho, o arrastam para fora da vinha e o assassinam. Na história, o filho do proprietário da terra representa Jesus, o Filho de Deus. Deus o enviou como o final e melhor mensageiro para seu povo, mas as pessoas o rejeitaram e o trataram da mesma maneira que haviam tratado os profetas. Especificamente, Jesus mostra que ele sabe que os líderes religiosos o levarão para fora da cidade e o matarão lá.</w:t>
      </w:r>
    </w:p>
    <w:p>
      <w:pPr/>
      <w:r>
        <w:rPr>
          <w:lang w:val="pt_PT" w:bidi="pt_PT"/>
        </w:rPr>
      </w:r>
      <w:r>
        <w:rPr>
          <w:lang w:val="pt_PT" w:bidi="pt_PT"/>
        </w:rPr>
        <w:t>Jesus agora pergunta aos líderes religiosos o que o proprietário da terra fará. Eles respondem: “Ele matará os homens perversos de uma forma horrível e arrendará a vinha a outros que darão a ele sua parte da colheita”. A resposta dos líderes religiosos está certa. Mas agora Jesus usará suas próprias palavras contra eles. Antes de ele dar o ensinamento da história, no entanto, Jesus cita uma passagem dos Salmos, uma parte das Escrituras judaicas. Jesus pergunta aos líderes religiosos: “Vocês nunca leram isso nas Escrituras? “A pedra que os construtores rejeitaram agora se tornou a pedra angular”. Mesmo que os líderes rejeitem Jesus, Deus ainda o colocará no lugar de mais alta honra. A pedra angular, ou a pedra principal que fica no canto, provavelmente significa a pedra mais alta que era colocada no arco de um edifício. Essa pedra impedia que todas as outras pedras colapsassem.</w:t>
      </w:r>
    </w:p>
    <w:p>
      <w:pPr/>
      <w:r>
        <w:rPr>
          <w:lang w:val="pt_PT" w:bidi="pt_PT"/>
        </w:rPr>
      </w:r>
      <w:r>
        <w:rPr>
          <w:lang w:val="pt_PT" w:bidi="pt_PT"/>
        </w:rPr>
        <w:t>Mostre à equipe uma imagem de uma pedra angular ou pedra de coroamento em um edifício antigo.</w:t>
      </w:r>
    </w:p>
    <w:p>
      <w:pPr/>
      <w:r>
        <w:rPr>
          <w:lang w:val="pt_PT" w:bidi="pt_PT"/>
        </w:rPr>
      </w:r>
      <w:r>
        <w:rPr>
          <w:lang w:val="pt_PT" w:bidi="pt_PT"/>
        </w:rPr>
        <w:t>Jesus então diz sua conclusão sobre a história: “O reino de Deus será tirado de vocês e dado a uma nação que produzirá os frutos apropriados”. Aqui Jesus está falando sobre como Deus recriará seu povo. Agora o povo de Deus não será apenas israelitas. Eles serão pessoas de qualquer nação que confiam em Jesus. Esse novo povo de Deus finalmente dará a Deus o fruto de viver corretamente e conhecer a Deus.</w:t>
      </w:r>
    </w:p>
    <w:p>
      <w:pPr/>
      <w:r>
        <w:rPr>
          <w:lang w:val="pt_PT" w:bidi="pt_PT"/>
        </w:rPr>
      </w:r>
      <w:r>
        <w:rPr>
          <w:lang w:val="pt_PT" w:bidi="pt_PT"/>
        </w:rPr>
        <w:t>As últimas palavras de Jesus sobre a parábola retornam à imagem de pedra. Qualquer um que tropeça na pedra que Deus colocou como pedra angular será partido em pedaços, e qualquer um que caia nela será esmagado. Jesus pode estar se referindo a uma passagem do profeta Daniel, onde Daniel fala sobre uma pedra que representa um novo reino. Essa pedra esmagará todos os reinos humanos anteriores e permanecerá para sempre. Jesus está dando um aviso de que rejeitar o maior servo de Deus, seu Filho, levará ao desastre para os líderes de Israel.</w:t>
      </w:r>
    </w:p>
    <w:p>
      <w:pPr/>
      <w:r>
        <w:rPr>
          <w:lang w:val="pt_PT" w:bidi="pt_PT"/>
        </w:rPr>
      </w:r>
      <w:r>
        <w:rPr>
          <w:lang w:val="pt_PT" w:bidi="pt_PT"/>
        </w:rPr>
        <w:t>Os líderes religiosos entendem tudo o que Jesus disse, e eles estão extremamente zangados. Eles querem prender Jesus, mas sabem que muitas ou a maioria das pessoas na multidão o apoia e pensam que ele é um profeta. Então eles têm medo demais para fazer qualquer coisa enquanto a multidão está ao redor de Jesus.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6 cenas.</w:t>
      </w:r>
    </w:p>
    <w:p>
      <w:pPr/>
      <w:r>
        <w:rPr>
          <w:lang w:val="pt_PT" w:bidi="pt_PT"/>
        </w:rPr>
      </w:r>
      <w:r>
        <w:rPr>
          <w:b/>
          <w:lang w:val="pt_PT" w:bidi="pt_PT"/>
        </w:rPr>
        <w:t>Primeira cena:</w:t>
      </w:r>
      <w:r>
        <w:rPr>
          <w:lang w:val="pt_PT" w:bidi="pt_PT"/>
        </w:rPr>
        <w:t xml:space="preserve"> Jesus continua falando com os líderes religiosos e pede a eles para ouvir outra parábola. Ele conta sobre um proprietário de terra que plantou uma nova vinha e então a arrendou a arrendatários e saiu para uma jornada.</w:t>
      </w:r>
    </w:p>
    <w:p>
      <w:pPr/>
      <w:r>
        <w:rPr>
          <w:lang w:val="pt_PT" w:bidi="pt_PT"/>
        </w:rPr>
      </w:r>
      <w:r>
        <w:rPr>
          <w:b/>
          <w:lang w:val="pt_PT" w:bidi="pt_PT"/>
        </w:rPr>
        <w:t>Segunda cena:</w:t>
      </w:r>
      <w:r>
        <w:rPr>
          <w:lang w:val="pt_PT" w:bidi="pt_PT"/>
        </w:rPr>
        <w:t xml:space="preserve"> na parábola, o tempo da colheita chegou, e o proprietário da terra envia servos para coletar o aluguel dos arrendatários. Mas os arrendatários batem e matam os servos.</w:t>
      </w:r>
    </w:p>
    <w:p>
      <w:pPr/>
      <w:r>
        <w:rPr>
          <w:lang w:val="pt_PT" w:bidi="pt_PT"/>
        </w:rPr>
      </w:r>
      <w:r>
        <w:rPr>
          <w:b/>
          <w:lang w:val="pt_PT" w:bidi="pt_PT"/>
        </w:rPr>
        <w:t>Terceira cena:</w:t>
      </w:r>
      <w:r>
        <w:rPr>
          <w:lang w:val="pt_PT" w:bidi="pt_PT"/>
        </w:rPr>
        <w:t xml:space="preserve"> o proprietário da terra envia um grupo maior de servos. Mas os arrendatários batem e matam eles também.</w:t>
      </w:r>
    </w:p>
    <w:p>
      <w:pPr/>
      <w:r>
        <w:rPr>
          <w:lang w:val="pt_PT" w:bidi="pt_PT"/>
        </w:rPr>
      </w:r>
      <w:r>
        <w:rPr>
          <w:b/>
          <w:lang w:val="pt_PT" w:bidi="pt_PT"/>
        </w:rPr>
        <w:t>Quarta cena:</w:t>
      </w:r>
      <w:r>
        <w:rPr>
          <w:lang w:val="pt_PT" w:bidi="pt_PT"/>
        </w:rPr>
        <w:t xml:space="preserve"> o proprietário da terra finalmente decide enviar seu filho para coletar o aluguel. Os arrendatários conspiram e decidem matar o filho. Eles o agarram, o arrastam para fora da vinha e o assassinam.</w:t>
      </w:r>
    </w:p>
    <w:p>
      <w:pPr/>
      <w:r>
        <w:rPr>
          <w:lang w:val="pt_PT" w:bidi="pt_PT"/>
        </w:rPr>
      </w:r>
      <w:r>
        <w:rPr>
          <w:b/>
          <w:lang w:val="pt_PT" w:bidi="pt_PT"/>
        </w:rPr>
        <w:t>Quinta cena:</w:t>
      </w:r>
      <w:r>
        <w:rPr>
          <w:lang w:val="pt_PT" w:bidi="pt_PT"/>
        </w:rPr>
        <w:t xml:space="preserve"> Jesus conclui fazendo aos líderes religiosos uma pergunta: “Portanto, quando o proprietário da vinha vier, o que ele fará com esses arrendatários?”. Jesus diz aos líderes religiosos que Deus dará seu reino a um novo povo que dará frutos a ele.</w:t>
      </w:r>
    </w:p>
    <w:p>
      <w:pPr/>
      <w:r>
        <w:rPr>
          <w:lang w:val="pt_PT" w:bidi="pt_PT"/>
        </w:rPr>
      </w:r>
      <w:r>
        <w:rPr>
          <w:b/>
          <w:lang w:val="pt_PT" w:bidi="pt_PT"/>
        </w:rPr>
        <w:t>Sexta cena:</w:t>
      </w:r>
      <w:r>
        <w:rPr>
          <w:lang w:val="pt_PT" w:bidi="pt_PT"/>
        </w:rPr>
        <w:t xml:space="preserve"> os líderes religiosos estão extremamente zangados com Jesus e querem prendê-lo. Mas eles têm medo da multidão, que apoia Jesus. Então eles não fazem nada agora.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 (não mencionados nessa passagem, mas eles ainda estão aqui)</w:t>
      </w:r>
    </w:p>
    <w:p>
      <w:pPr>
        <w:pStyle w:val="ListBullet"/>
        <w:spacing w:line="240" w:lineRule="auto"/>
        <w:ind w:left="720"/>
      </w:pPr>
      <w:r>
        <w:rPr>
          <w:lang w:val="pt_PT" w:bidi="pt_PT"/>
        </w:rPr>
      </w:r>
      <w:r>
        <w:rPr>
          <w:lang w:val="pt_PT" w:bidi="pt_PT"/>
        </w:rPr>
        <w:t>Líderes religiosos (identificados anteriormente como principais sacerdotes e anciãos; mais tarde os fariseus também são mencionados)</w:t>
      </w:r>
    </w:p>
    <w:p>
      <w:pPr>
        <w:pStyle w:val="ListBullet"/>
        <w:spacing w:line="240" w:lineRule="auto"/>
        <w:ind w:left="720"/>
      </w:pPr>
      <w:r>
        <w:rPr>
          <w:lang w:val="pt_PT" w:bidi="pt_PT"/>
        </w:rPr>
      </w:r>
      <w:r>
        <w:rPr>
          <w:lang w:val="pt_PT" w:bidi="pt_PT"/>
        </w:rPr>
        <w:t>Uma grande multidão de pessoas no templo</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Um proprietário de terra</w:t>
      </w:r>
    </w:p>
    <w:p>
      <w:pPr>
        <w:pStyle w:val="ListBullet"/>
        <w:spacing w:line="240" w:lineRule="auto"/>
        <w:ind w:left="720"/>
      </w:pPr>
      <w:r>
        <w:rPr>
          <w:lang w:val="pt_PT" w:bidi="pt_PT"/>
        </w:rPr>
      </w:r>
      <w:r>
        <w:rPr>
          <w:lang w:val="pt_PT" w:bidi="pt_PT"/>
        </w:rPr>
        <w:t>Arrendatários</w:t>
      </w:r>
    </w:p>
    <w:p>
      <w:pPr>
        <w:pStyle w:val="ListBullet"/>
        <w:spacing w:line="240" w:lineRule="auto"/>
        <w:ind w:left="720"/>
      </w:pPr>
      <w:r>
        <w:rPr>
          <w:lang w:val="pt_PT" w:bidi="pt_PT"/>
        </w:rPr>
      </w:r>
      <w:r>
        <w:rPr>
          <w:lang w:val="pt_PT" w:bidi="pt_PT"/>
        </w:rPr>
        <w:t>Um grupo de servos do proprietário da terra</w:t>
      </w:r>
    </w:p>
    <w:p>
      <w:pPr>
        <w:pStyle w:val="ListBullet"/>
        <w:spacing w:line="240" w:lineRule="auto"/>
        <w:ind w:left="720"/>
      </w:pPr>
      <w:r>
        <w:rPr>
          <w:lang w:val="pt_PT" w:bidi="pt_PT"/>
        </w:rPr>
      </w:r>
      <w:r>
        <w:rPr>
          <w:lang w:val="pt_PT" w:bidi="pt_PT"/>
        </w:rPr>
        <w:t>Um grupo maior de servos do proprietário da terra</w:t>
      </w:r>
    </w:p>
    <w:p>
      <w:pPr>
        <w:pStyle w:val="ListBullet"/>
        <w:spacing w:line="240" w:lineRule="auto"/>
        <w:ind w:left="720"/>
      </w:pPr>
      <w:r>
        <w:rPr>
          <w:lang w:val="pt_PT" w:bidi="pt_PT"/>
        </w:rPr>
      </w:r>
      <w:r>
        <w:rPr>
          <w:lang w:val="pt_PT" w:bidi="pt_PT"/>
        </w:rPr>
        <w:t>O filho do proprietário da terra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diz: “Ouçam uma história”. Isso é como ele apresenta uma nova história. A história soa como uma história no livro de Isaías. Na história, um proprietário de terra planta uma nova vinha. Ele constrói um muro e uma torre de vigia para proteger a vinha de animais e ladrões. Ele cava um lagar para fazer vinho quando as uvas amadurecem. O proprietário da terra está investindo muito tempo e dinheiro nessa vinha. As uvas não dão uma colheita durante os primeiros quatro anos, então levaria algum tempo antes de ele obter qualquer fruto de seu investimento. Isso significa que ele deve ser um homem rico. Embora Jesus não mencione o profeta Isaías, os líderes religiosos se lembrariam imediatamente da história de Isaías. Isaías contou essa história para mostrar por que Deus estava tão infeliz com o povo de Israel. Os líderes religiosos provavelmente sabem que essa história não terá um final feliz.</w:t>
      </w:r>
    </w:p>
    <w:p>
      <w:pPr/>
      <w:r>
        <w:rPr>
          <w:lang w:val="pt_PT" w:bidi="pt_PT"/>
        </w:rPr>
      </w:r>
      <w:r>
        <w:rPr>
          <w:lang w:val="pt_PT" w:bidi="pt_PT"/>
        </w:rPr>
        <w:t>Discutam a seguinte pergunta com sua equipe: em sua cultura, como as pessoas começam uma história que tem um significado profundo?</w:t>
      </w:r>
    </w:p>
    <w:p>
      <w:pPr/>
      <w:r>
        <w:rPr>
          <w:lang w:val="pt_PT" w:bidi="pt_PT"/>
        </w:rPr>
      </w:r>
      <w:r>
        <w:rPr>
          <w:lang w:val="pt_PT" w:bidi="pt_PT"/>
        </w:rPr>
        <w:t>Na história, o proprietário da terra aluga a terra a arrendatários e vai embora. Os arrendatários concordam em dar ao proprietário uma certa porção do fruto quando o tempo da colheita chegar. Parece que o proprietário vive em outro país, ou em um lugar que fica longe da vinha. Algum tempo passa, e os arrendatários trabalham na terra. Finalmente, o tempo para a colheita chega. O proprietário da terra está ansioso para obter alguns dos frutos de sua vinha. Ele envia alguns servos para coletá-la dos arrendatários. Mas os arrendatários batem, matam e apedrejam os servos.</w:t>
      </w:r>
    </w:p>
    <w:p>
      <w:pPr/>
      <w:r>
        <w:rPr>
          <w:lang w:val="pt_PT" w:bidi="pt_PT"/>
        </w:rPr>
      </w:r>
      <w:r>
        <w:rPr>
          <w:lang w:val="pt_PT" w:bidi="pt_PT"/>
        </w:rPr>
        <w:t>O proprietário envia um grupo maior de servos, mas os arrendatários ainda não dão a ele os frutos. Eles batem e matam os servos como fizeram na primeira vez.</w:t>
      </w:r>
    </w:p>
    <w:p>
      <w:pPr/>
      <w:r>
        <w:rPr>
          <w:lang w:val="pt_PT" w:bidi="pt_PT"/>
        </w:rPr>
      </w:r>
      <w:r>
        <w:rPr>
          <w:lang w:val="pt_PT" w:bidi="pt_PT"/>
        </w:rPr>
        <w:t>O proprietário decide enviar seu filho, porque ele pensa que os arrendatários respeitarão seu filho. Essa parte da história seria muito surpreendente para as pessoas que ouvem a história de Jesus. Eles entendem que os servos do proprietário da terra representam os profetas. Mas os judeus não acreditavam que Deus tinha um filho. Depois das outras conversas que Jesus teve com os líderes religiosos, também fica claro que “o filho” significa Jesus na história. Portanto, Jesus está dizendo às pessoas que ele é o Filho de Deus, o que seria muito ofensivo para os líderes religiosos.</w:t>
      </w:r>
    </w:p>
    <w:p>
      <w:pPr/>
      <w:r>
        <w:rPr>
          <w:lang w:val="pt_PT" w:bidi="pt_PT"/>
        </w:rPr>
      </w:r>
      <w:r>
        <w:rPr>
          <w:lang w:val="pt_PT" w:bidi="pt_PT"/>
        </w:rPr>
        <w:t>Na história, os arrendatários decidem matar o filho do proprietário da terra para que possam tomar a terra para si mesmos. Eles o agarram, o arrastam para fora da vinha e o assassinam. Jesus pergunta aos líderes religiosos o que o proprietário da terra fará com os arrendatários quando ele voltar para a terra. Os líderes religiosos respondem que ele punirá os arrendatários com a morte por assassinar seu filho e arrendará a vinha a novos arrendatários.</w:t>
      </w:r>
    </w:p>
    <w:p>
      <w:pPr/>
      <w:r>
        <w:rPr>
          <w:lang w:val="pt_PT" w:bidi="pt_PT"/>
        </w:rPr>
      </w:r>
      <w:r>
        <w:rPr>
          <w:lang w:val="pt_PT" w:bidi="pt_PT"/>
        </w:rPr>
        <w:t>Antes de Jesus dar o ponto da história, ele faz aos líderes religiosos outra pergunta e cita os Salmos: “Vocês nunca leram isso nas Escrituras? 'A pedra que os construtores rejeitaram agora se tornou a pedra angular'. Isso é o que o SENHOR faz, e é maravilhoso de ver”. Jesus está apontando para o fato de que mesmo que os líderes religiosos o rejeitem como o Messias, Deus ainda o colocará em um lugar de honra no final.</w:t>
      </w:r>
    </w:p>
    <w:p>
      <w:pPr/>
      <w:r>
        <w:rPr>
          <w:lang w:val="pt_PT" w:bidi="pt_PT"/>
        </w:rPr>
      </w:r>
      <w:r>
        <w:rPr>
          <w:lang w:val="pt_PT" w:bidi="pt_PT"/>
        </w:rPr>
        <w:t>Então Jesus diz a eles que Deus de fato tirará seu reino deles (os líderes de Israel) e o dará a “uma nova nação” que produzirá frutos. Em outras palavras, Deus está construindo um novo povo de Deus de judeus e pessoas de outras nações que confiam em Jesus. Jesus retorna para a imagem de pedra e dá um aviso: “Qualquer um que tropeçar nessa pedra será partido em pedaços”. Em outras palavras, as pessoas que continuam a rejeitar a pessoa que Deus escolheu se destruirão. Os líderes religiosos estão extremamente zangados com Jesus, mas eles têm medo de prendê-lo enquanto ele está cercado pelas multidões de pessoas que o seguem.</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6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 (não mencionados nessa passagem, mas eles ainda estão aqui)</w:t>
      </w:r>
    </w:p>
    <w:p>
      <w:pPr>
        <w:pStyle w:val="ListBullet"/>
        <w:spacing w:line="240" w:lineRule="auto"/>
        <w:ind w:left="720"/>
      </w:pPr>
      <w:r>
        <w:rPr>
          <w:lang w:val="pt_PT" w:bidi="pt_PT"/>
        </w:rPr>
      </w:r>
      <w:r>
        <w:rPr>
          <w:lang w:val="pt_PT" w:bidi="pt_PT"/>
        </w:rPr>
        <w:t>Líderes religiosos (identificados anteriormente como principais sacerdotes e anciãos; mais tarde os fariseus também são mencionados)</w:t>
      </w:r>
    </w:p>
    <w:p>
      <w:pPr>
        <w:pStyle w:val="ListBullet"/>
        <w:spacing w:line="240" w:lineRule="auto"/>
        <w:ind w:left="720"/>
      </w:pPr>
      <w:r>
        <w:rPr>
          <w:lang w:val="pt_PT" w:bidi="pt_PT"/>
        </w:rPr>
      </w:r>
      <w:r>
        <w:rPr>
          <w:lang w:val="pt_PT" w:bidi="pt_PT"/>
        </w:rPr>
        <w:t>Uma grande multidão de pessoas no templo</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Um proprietário de terra</w:t>
      </w:r>
    </w:p>
    <w:p>
      <w:pPr>
        <w:pStyle w:val="ListBullet"/>
        <w:spacing w:line="240" w:lineRule="auto"/>
        <w:ind w:left="720"/>
      </w:pPr>
      <w:r>
        <w:rPr>
          <w:lang w:val="pt_PT" w:bidi="pt_PT"/>
        </w:rPr>
      </w:r>
      <w:r>
        <w:rPr>
          <w:lang w:val="pt_PT" w:bidi="pt_PT"/>
        </w:rPr>
        <w:t>Arrendatários</w:t>
      </w:r>
    </w:p>
    <w:p>
      <w:pPr>
        <w:pStyle w:val="ListBullet"/>
        <w:spacing w:line="240" w:lineRule="auto"/>
        <w:ind w:left="720"/>
      </w:pPr>
      <w:r>
        <w:rPr>
          <w:lang w:val="pt_PT" w:bidi="pt_PT"/>
        </w:rPr>
      </w:r>
      <w:r>
        <w:rPr>
          <w:lang w:val="pt_PT" w:bidi="pt_PT"/>
        </w:rPr>
        <w:t>Um grupo de servos do proprietário da terra</w:t>
      </w:r>
    </w:p>
    <w:p>
      <w:pPr>
        <w:pStyle w:val="ListBullet"/>
        <w:spacing w:line="240" w:lineRule="auto"/>
        <w:ind w:left="720"/>
      </w:pPr>
      <w:r>
        <w:rPr>
          <w:lang w:val="pt_PT" w:bidi="pt_PT"/>
        </w:rPr>
      </w:r>
      <w:r>
        <w:rPr>
          <w:lang w:val="pt_PT" w:bidi="pt_PT"/>
        </w:rPr>
        <w:t>Um grupo maior de servos do proprietário da terra</w:t>
      </w:r>
    </w:p>
    <w:p>
      <w:pPr>
        <w:pStyle w:val="ListBullet"/>
        <w:spacing w:line="240" w:lineRule="auto"/>
        <w:ind w:left="720"/>
      </w:pPr>
      <w:r>
        <w:rPr>
          <w:lang w:val="pt_PT" w:bidi="pt_PT"/>
        </w:rPr>
      </w:r>
      <w:r>
        <w:rPr>
          <w:lang w:val="pt_PT" w:bidi="pt_PT"/>
        </w:rPr>
        <w:t>O filho do proprietário da terra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esta história pela segunda vez, interrompa-os em certos momentos. Comece interpretando Jesus começando a contar a parábola. Ele pede aos líderes religiosos que ouçam. Então ele descreve um proprietário de terra plantando uma nova vinha, incluindo a construção de um muro, uma torre de vigia e um lagar para ela. Ele aluga a vinha a arrendatários que concordam em dar a ele uma porção da produção. Então ele viaja para um lugar diferente.</w:t>
      </w:r>
    </w:p>
    <w:p>
      <w:pPr/>
      <w:r>
        <w:rPr>
          <w:lang w:val="pt_PT" w:bidi="pt_PT"/>
        </w:rPr>
      </w:r>
      <w:r>
        <w:rPr>
          <w:lang w:val="pt_PT" w:bidi="pt_PT"/>
        </w:rPr>
        <w:t>Então o tempo da colheita chega, quando as videiras finalmente estão maduras e dando frutos. O proprietário da terra envia alguns servos para coletar sua porção da produção dos arrendatários.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proprietário da terra: “Como você está se sentindo agora?”. Você pode ouvir respostas como: “Feliz”, ou “Ansioso para obter frutos de minha vinha”.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os servos chegam e pedem a parte do proprietário da terra, os arrendatários não apenas se recusam a dar a eles nada. Eles batem em um servo, matam outro e apedrejam outro. O proprietário da terra ouve sobre o que aconteceu.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proprietário da terra: “Como você está se sentindo agora?”. Você pode ouvir respostas como: “Estou furioso”, ou “Não posso acreditar!”.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proprietário da terra envia outro grupo de servos. Desta vez há mais servos do que antes. Eles também pedem a parte da produção do proprietário da terra. Mas os arrendatários também batem e matam alguns deles.</w:t>
      </w:r>
    </w:p>
    <w:p>
      <w:pPr/>
      <w:r>
        <w:rPr>
          <w:lang w:val="pt_PT" w:bidi="pt_PT"/>
        </w:rPr>
      </w:r>
      <w:r>
        <w:rPr>
          <w:lang w:val="pt_PT" w:bidi="pt_PT"/>
        </w:rPr>
        <w:t>Finalmente, o proprietário da terra envia seu filho. Ele pensa que os arrendatários definitivamente respeitarão seu filho.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líderes religiosos: “Como vocês estão se sentindo agora?”. Você pode ouvir respostas como: “Estou chocado”, “Surpreso” ou “Zangado”.</w:t>
      </w:r>
    </w:p>
    <w:p>
      <w:pPr/>
      <w:r>
        <w:rPr>
          <w:lang w:val="pt_PT" w:bidi="pt_PT"/>
        </w:rPr>
      </w:r>
      <w:r>
        <w:rPr>
          <w:lang w:val="pt_PT" w:bidi="pt_PT"/>
        </w:rPr>
        <w:t>Enquanto o filho do proprietário da terra está no caminho, os arrendatários o veem vindo. Eles começam a falar uns com os outros. Eles decidem que se eles matarem o filho, que é o herdeiro da terra, eles poderão tomar a terra para si mesmos. Quando o filho chega, eles o agarram, o arrastam para fora da vinha, e o matam.</w:t>
      </w:r>
    </w:p>
    <w:p>
      <w:pPr/>
      <w:r>
        <w:rPr>
          <w:lang w:val="pt_PT" w:bidi="pt_PT"/>
        </w:rPr>
      </w:r>
      <w:r>
        <w:rPr>
          <w:lang w:val="pt_PT" w:bidi="pt_PT"/>
        </w:rPr>
        <w:t>Agora Jesus faz uma pergunta aos líderes religiosos: “Quando o proprietário da vinha vier, o que ele fará com esses arrendatários?”. Os líderes religiosos respondem: “Ele levará esses miseráveis para um final miserável, e ele alugará a vinha a outros arrendatários”.</w:t>
      </w:r>
    </w:p>
    <w:p>
      <w:pPr/>
      <w:r>
        <w:rPr>
          <w:lang w:val="pt_PT" w:bidi="pt_PT"/>
        </w:rPr>
      </w:r>
      <w:r>
        <w:rPr>
          <w:lang w:val="pt_PT" w:bidi="pt_PT"/>
        </w:rPr>
        <w:t>Jesus cita os Salmos e pergunta: “Você nunca leu nas Escrituras: “A pedra que os construtores rejeitaram se tornou a pedra angular?”.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líderes religiosos: “Como vocês estão se sentindo agora?”. Você pode ouvir respostas como: “Confuso”, “Zangado” ou “Insultado”.</w:t>
      </w:r>
    </w:p>
    <w:p>
      <w:pPr/>
      <w:r>
        <w:rPr>
          <w:lang w:val="pt_PT" w:bidi="pt_PT"/>
        </w:rPr>
      </w:r>
      <w:r>
        <w:rPr>
          <w:lang w:val="pt_PT" w:bidi="pt_PT"/>
        </w:rPr>
        <w:t>Jesus diz aos líderes religiosos que assim como o proprietário da terra na história, Deus tirará o reino de Deus para longe de seus arrendatários desobedientes (os líderes de Israel) e o dará a uma nação que lhe trará frutos. Ele termina dizendo: “Qualquer um que tropeça nessa pedra será partido em pedaços, e ela esmagará qualquer um em quem ela cair”.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estão representando a multidão: “Como vocês estão se sentindo?”. Você pode ouvir respostas como: “Confuso”, “Impressionado” ou “Animado”.</w:t>
      </w:r>
    </w:p>
    <w:p>
      <w:pPr>
        <w:pStyle w:val="ListBullet"/>
        <w:spacing w:line="240" w:lineRule="auto"/>
        <w:ind w:left="720"/>
      </w:pPr>
      <w:r>
        <w:rPr>
          <w:lang w:val="pt_PT" w:bidi="pt_PT"/>
        </w:rPr>
      </w:r>
      <w:r>
        <w:rPr>
          <w:lang w:val="pt_PT" w:bidi="pt_PT"/>
        </w:rPr>
        <w:t>Pergunte aos atores que interpretam os líderes religiosos: “Como vocês estão se sentindo?” Você pode ouvir respostas como: “Zangado”, ou “Ofendido”.</w:t>
      </w:r>
    </w:p>
    <w:p>
      <w:pPr/>
      <w:r>
        <w:rPr>
          <w:lang w:val="pt_PT" w:bidi="pt_PT"/>
        </w:rPr>
      </w:r>
      <w:r>
        <w:rPr>
          <w:lang w:val="pt_PT" w:bidi="pt_PT"/>
        </w:rPr>
        <w:t>Os líderes religiosos querem prender Jesus imediatamente. Mas eles têm medo do que as pessoas farão se elas o prenderem enquanto a multidão está presente. Então eles não tomam nenhuma ação agora.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A história começa com Jesus dizendo aos líderes religiosos para ouvir outra </w:t>
      </w:r>
      <w:r>
        <w:rPr>
          <w:b/>
          <w:lang w:val="pt_PT" w:bidi="pt_PT"/>
        </w:rPr>
        <w:t>parábola</w:t>
      </w:r>
      <w:r>
        <w:rPr>
          <w:lang w:val="pt_PT" w:bidi="pt_PT"/>
        </w:rPr>
        <w:t xml:space="preserve">. Uma </w:t>
      </w:r>
      <w:r>
        <w:rPr>
          <w:b/>
          <w:lang w:val="pt_PT" w:bidi="pt_PT"/>
        </w:rPr>
        <w:t>parábola</w:t>
      </w:r>
      <w:r>
        <w:rPr>
          <w:lang w:val="pt_PT" w:bidi="pt_PT"/>
        </w:rPr>
        <w:t xml:space="preserve"> era um tipo especial de história que Jesus contava. Era contada usando coisas cotidianas para descrever coisas mais profundas sobre Deus. Consulte o Glossário Mestre para uma definição completa. Use a mesma palavra para parábola que você usou em outras passagens.</w:t>
      </w:r>
    </w:p>
    <w:p>
      <w:pPr/>
      <w:r>
        <w:rPr>
          <w:lang w:val="pt_PT" w:bidi="pt_PT"/>
        </w:rPr>
      </w:r>
      <w:r>
        <w:rPr>
          <w:lang w:val="pt_PT" w:bidi="pt_PT"/>
        </w:rPr>
        <w:t xml:space="preserve">Na parábola, Jesus conta sobre um proprietário de terra que plantou uma </w:t>
      </w:r>
      <w:r>
        <w:rPr>
          <w:b/>
          <w:lang w:val="pt_PT" w:bidi="pt_PT"/>
        </w:rPr>
        <w:t>vinha</w:t>
      </w:r>
      <w:r>
        <w:rPr>
          <w:lang w:val="pt_PT" w:bidi="pt_PT"/>
        </w:rPr>
        <w:t xml:space="preserve">, um campo onde as videiras produzem frutos chamados de uva. As uvas eram uma cultura muito comum no antigo Israel. O proprietário da terra construiu um muro e uma </w:t>
      </w:r>
      <w:r>
        <w:rPr>
          <w:b/>
          <w:lang w:val="pt_PT" w:bidi="pt_PT"/>
        </w:rPr>
        <w:t>torre de vigia</w:t>
      </w:r>
      <w:r>
        <w:rPr>
          <w:lang w:val="pt_PT" w:bidi="pt_PT"/>
        </w:rPr>
        <w:t xml:space="preserve"> para proteger as vinhas. Consulte o Glossário Mestre para uma descrição de uma </w:t>
      </w:r>
      <w:r>
        <w:rPr>
          <w:b/>
          <w:lang w:val="pt_PT" w:bidi="pt_PT"/>
        </w:rPr>
        <w:t>torre de vigia</w:t>
      </w:r>
      <w:r>
        <w:rPr>
          <w:lang w:val="pt_PT" w:bidi="pt_PT"/>
        </w:rPr>
        <w:t xml:space="preserve">. Ele também cavou um </w:t>
      </w:r>
      <w:r>
        <w:rPr>
          <w:b/>
          <w:lang w:val="pt_PT" w:bidi="pt_PT"/>
        </w:rPr>
        <w:t>lagar</w:t>
      </w:r>
      <w:r>
        <w:rPr>
          <w:lang w:val="pt_PT" w:bidi="pt_PT"/>
        </w:rPr>
        <w:t xml:space="preserve">. Um </w:t>
      </w:r>
      <w:r>
        <w:rPr>
          <w:b/>
          <w:lang w:val="pt_PT" w:bidi="pt_PT"/>
        </w:rPr>
        <w:t>lagar</w:t>
      </w:r>
      <w:r>
        <w:rPr>
          <w:lang w:val="pt_PT" w:bidi="pt_PT"/>
        </w:rPr>
        <w:t xml:space="preserve"> era uma área onde as pessoas colocavam as uvas e as prensavam caminhando sobre elas para espremer o suco. Consulte o Glossário Mestre para uma descrição mais completa.</w:t>
      </w:r>
    </w:p>
    <w:p>
      <w:pPr/>
      <w:r>
        <w:rPr>
          <w:lang w:val="pt_PT" w:bidi="pt_PT"/>
        </w:rPr>
      </w:r>
      <w:r>
        <w:rPr>
          <w:lang w:val="pt_PT" w:bidi="pt_PT"/>
        </w:rPr>
        <w:t>Mostre à equipe uma imagem de uma vinha e um lagar.</w:t>
      </w:r>
    </w:p>
    <w:p>
      <w:pPr/>
      <w:r>
        <w:rPr>
          <w:lang w:val="pt_PT" w:bidi="pt_PT"/>
        </w:rPr>
      </w:r>
      <w:r>
        <w:rPr>
          <w:lang w:val="pt_PT" w:bidi="pt_PT"/>
        </w:rPr>
        <w:t xml:space="preserve">O proprietário da terra aluga a vinha a </w:t>
      </w:r>
      <w:r>
        <w:rPr>
          <w:b/>
          <w:lang w:val="pt_PT" w:bidi="pt_PT"/>
        </w:rPr>
        <w:t>agricultores</w:t>
      </w:r>
      <w:r>
        <w:rPr>
          <w:lang w:val="pt_PT" w:bidi="pt_PT"/>
        </w:rPr>
        <w:t xml:space="preserve">, ou arrendatários — pessoas que trabalhariam na vinha e enviariam alguns dos frutos ao proprietário. Quando o proprietário da terra envia alguns servos para coletar sua parte dos frutos, os arrendatários batem em um servo, matam outro e </w:t>
      </w:r>
      <w:r>
        <w:rPr>
          <w:b/>
          <w:lang w:val="pt_PT" w:bidi="pt_PT"/>
        </w:rPr>
        <w:t>apedrejam</w:t>
      </w:r>
      <w:r>
        <w:rPr>
          <w:lang w:val="pt_PT" w:bidi="pt_PT"/>
        </w:rPr>
        <w:t xml:space="preserve"> um terceiro. Apedrejar significa jogar pedras em alguém para matá-lo.</w:t>
      </w:r>
    </w:p>
    <w:p>
      <w:pPr/>
      <w:r>
        <w:rPr>
          <w:lang w:val="pt_PT" w:bidi="pt_PT"/>
        </w:rPr>
      </w:r>
      <w:r>
        <w:rPr>
          <w:lang w:val="pt_PT" w:bidi="pt_PT"/>
        </w:rPr>
        <w:t xml:space="preserve">Depois de enviar outro grupo de servos, o proprietário da terra finalmente envia seu filho para coletar os frutos. Quando os agricultores veem o filho do proprietário da terra chegando, eles dizem uns aos outros: “Esse é o </w:t>
      </w:r>
      <w:r>
        <w:rPr>
          <w:b/>
          <w:lang w:val="pt_PT" w:bidi="pt_PT"/>
        </w:rPr>
        <w:t>herdeiro</w:t>
      </w:r>
      <w:r>
        <w:rPr>
          <w:lang w:val="pt_PT" w:bidi="pt_PT"/>
        </w:rPr>
        <w:t xml:space="preserve">”. O </w:t>
      </w:r>
      <w:r>
        <w:rPr>
          <w:b/>
          <w:lang w:val="pt_PT" w:bidi="pt_PT"/>
        </w:rPr>
        <w:t>herdeiro</w:t>
      </w:r>
      <w:r>
        <w:rPr>
          <w:lang w:val="pt_PT" w:bidi="pt_PT"/>
        </w:rPr>
        <w:t xml:space="preserve"> de uma pessoa é a pessoa que receberá sua riqueza ou terra quando ela morrer. Nesse caso, o filho é o herdeiro do proprietário da terra. Ele é aquele que será dono da terra quando o proprietário da terra morrer. Então os agricultores decidem matar o filho e tomar “sua </w:t>
      </w:r>
      <w:r>
        <w:rPr>
          <w:b/>
          <w:lang w:val="pt_PT" w:bidi="pt_PT"/>
        </w:rPr>
        <w:t>herança</w:t>
      </w:r>
      <w:r>
        <w:rPr>
          <w:lang w:val="pt_PT" w:bidi="pt_PT"/>
        </w:rPr>
        <w:t>”, a terra que ele receberá quando seu pai morrer.</w:t>
      </w:r>
    </w:p>
    <w:p>
      <w:pPr/>
      <w:r>
        <w:rPr>
          <w:lang w:val="pt_PT" w:bidi="pt_PT"/>
        </w:rPr>
      </w:r>
      <w:r>
        <w:rPr>
          <w:lang w:val="pt_PT" w:bidi="pt_PT"/>
        </w:rPr>
        <w:t>Jesus pergunta aos líderes religiosos: “Quando o proprietário da terra voltar, o que ele fará com esses agricultores?”. Os líderes religiosos dizem: “Ele levará esses homens ruins para um fim ruim”. A mesma palavra grega para ruim ou mal é usada duas vezes nessa frase. Eles também dizem: “Ele alugará a vinha a outros arrendatários, que darão a ele sua parte da colheita na época da colheita”.</w:t>
      </w:r>
    </w:p>
    <w:p>
      <w:pPr/>
      <w:r>
        <w:rPr>
          <w:lang w:val="pt_PT" w:bidi="pt_PT"/>
        </w:rPr>
      </w:r>
      <w:r>
        <w:rPr>
          <w:lang w:val="pt_PT" w:bidi="pt_PT"/>
        </w:rPr>
        <w:t xml:space="preserve">Jesus então pergunta: “Vocês nunca leram nas </w:t>
      </w:r>
      <w:r>
        <w:rPr>
          <w:b/>
          <w:lang w:val="pt_PT" w:bidi="pt_PT"/>
        </w:rPr>
        <w:t>Escrituras</w:t>
      </w:r>
      <w:r>
        <w:rPr>
          <w:lang w:val="pt_PT" w:bidi="pt_PT"/>
        </w:rPr>
        <w:t xml:space="preserve">: ‘a pedra que os construtores rejeitaram se tornou a </w:t>
      </w:r>
      <w:r>
        <w:rPr>
          <w:b/>
          <w:lang w:val="pt_PT" w:bidi="pt_PT"/>
        </w:rPr>
        <w:t>pedra angular</w:t>
      </w:r>
      <w:r>
        <w:rPr>
          <w:lang w:val="pt_PT" w:bidi="pt_PT"/>
        </w:rPr>
        <w:t>?”.</w:t>
      </w:r>
    </w:p>
    <w:p>
      <w:pPr/>
      <w:r>
        <w:rPr>
          <w:lang w:val="pt_PT" w:bidi="pt_PT"/>
        </w:rPr>
      </w:r>
      <w:r>
        <w:rPr>
          <w:b/>
          <w:lang w:val="pt_PT" w:bidi="pt_PT"/>
        </w:rPr>
        <w:t>Escrituras</w:t>
      </w:r>
      <w:r>
        <w:rPr>
          <w:lang w:val="pt_PT" w:bidi="pt_PT"/>
        </w:rPr>
        <w:t>, usada no Novo Testamento, se refere aos escritos santos dos judeus, na maioria das vezes o que agora consideramos todo o Antigo Testamento. Consulte o Glossário Mestre para uma descrição completa. Use a mesma palavra aqui que você usou em outras passagens para Escrituras".</w:t>
      </w:r>
    </w:p>
    <w:p>
      <w:pPr/>
      <w:r>
        <w:rPr>
          <w:lang w:val="pt_PT" w:bidi="pt_PT"/>
        </w:rPr>
      </w:r>
      <w:r>
        <w:rPr>
          <w:b/>
          <w:lang w:val="pt_PT" w:bidi="pt_PT"/>
        </w:rPr>
        <w:t>Pedra angular</w:t>
      </w:r>
      <w:r>
        <w:rPr>
          <w:lang w:val="pt_PT" w:bidi="pt_PT"/>
        </w:rPr>
        <w:t xml:space="preserve"> tem dois significados possíveis. Um é que era a última pedra que era colocada no centro de um arco. Essa pedra impedia que toda essa parte do edifício colapsasse. O outro significado possível é a primeira pedra que era colocada em uma fundação. Todas as outras pedras seriam colocadas ao lado ou no topo da pedra angular. De qualquer forma, fica claro que “pedra angular” significa a pedra mais importante na construção.</w:t>
      </w:r>
    </w:p>
    <w:p>
      <w:pPr/>
      <w:r>
        <w:rPr>
          <w:lang w:val="pt_PT" w:bidi="pt_PT"/>
        </w:rPr>
      </w:r>
      <w:r>
        <w:rPr>
          <w:lang w:val="pt_PT" w:bidi="pt_PT"/>
        </w:rPr>
        <w:t>Mostre à equipe uma imagem de uma pedra de coroamento em um edifício antigo.</w:t>
      </w:r>
    </w:p>
    <w:p>
      <w:pPr/>
      <w:r>
        <w:rPr>
          <w:lang w:val="pt_PT" w:bidi="pt_PT"/>
        </w:rPr>
      </w:r>
      <w:r>
        <w:rPr>
          <w:lang w:val="pt_PT" w:bidi="pt_PT"/>
        </w:rPr>
        <w:t xml:space="preserve">Jesus cita a próxima parte do salmo: “O </w:t>
      </w:r>
      <w:r>
        <w:rPr>
          <w:b/>
          <w:lang w:val="pt_PT" w:bidi="pt_PT"/>
        </w:rPr>
        <w:t>SENHOR</w:t>
      </w:r>
      <w:r>
        <w:rPr>
          <w:lang w:val="pt_PT" w:bidi="pt_PT"/>
        </w:rPr>
        <w:t xml:space="preserve"> fez isso, e é maravilhoso </w:t>
      </w:r>
      <w:r>
        <w:rPr>
          <w:b/>
          <w:lang w:val="pt_PT" w:bidi="pt_PT"/>
        </w:rPr>
        <w:t>aos nossos olhos</w:t>
      </w:r>
      <w:r>
        <w:rPr>
          <w:lang w:val="pt_PT" w:bidi="pt_PT"/>
        </w:rPr>
        <w:t xml:space="preserve">”. Nesse contexto, </w:t>
      </w:r>
      <w:r>
        <w:rPr>
          <w:b/>
          <w:lang w:val="pt_PT" w:bidi="pt_PT"/>
        </w:rPr>
        <w:t>Senhor</w:t>
      </w:r>
      <w:r>
        <w:rPr>
          <w:lang w:val="pt_PT" w:bidi="pt_PT"/>
        </w:rPr>
        <w:t xml:space="preserve"> se refere a Deus. É o modo como os judeus se referiam a Deus quando não queriam dizer seu nome, porque o respeitavam muito. Traduza “Senhor” da mesma maneira que você traduziu em outras passagens onde o significado é “Deus”. </w:t>
      </w:r>
      <w:r>
        <w:rPr>
          <w:b/>
          <w:lang w:val="pt_PT" w:bidi="pt_PT"/>
        </w:rPr>
        <w:t>Aos nossos olhos</w:t>
      </w:r>
      <w:r>
        <w:rPr>
          <w:lang w:val="pt_PT" w:bidi="pt_PT"/>
        </w:rPr>
        <w:t xml:space="preserve"> é uma expressão idiomática que significa “para nós”. Em outras palavras, o salmo está dizendo que as pessoas estão surpresas com o que Deus fez tomando a pedra rejeitada e colocando-a no lugar mais importante.</w:t>
      </w:r>
    </w:p>
    <w:p>
      <w:pPr/>
      <w:r>
        <w:rPr>
          <w:lang w:val="pt_PT" w:bidi="pt_PT"/>
        </w:rPr>
      </w:r>
      <w:r>
        <w:rPr>
          <w:lang w:val="pt_PT" w:bidi="pt_PT"/>
        </w:rPr>
        <w:t xml:space="preserve">Jesus agora dá a mensagem da história: “Portanto, digo a vocês que o </w:t>
      </w:r>
      <w:r>
        <w:rPr>
          <w:b/>
          <w:lang w:val="pt_PT" w:bidi="pt_PT"/>
        </w:rPr>
        <w:t>reino de Deus</w:t>
      </w:r>
      <w:r>
        <w:rPr>
          <w:lang w:val="pt_PT" w:bidi="pt_PT"/>
        </w:rPr>
        <w:t xml:space="preserve"> será tirado de vocês”. O </w:t>
      </w:r>
      <w:r>
        <w:rPr>
          <w:b/>
          <w:lang w:val="pt_PT" w:bidi="pt_PT"/>
        </w:rPr>
        <w:t>reino de Deus</w:t>
      </w:r>
      <w:r>
        <w:rPr>
          <w:lang w:val="pt_PT" w:bidi="pt_PT"/>
        </w:rPr>
        <w:t xml:space="preserve"> no Novo Testamento se refere ao tempo em que Deus vem para governar — seu reinado e autoridade, que iniciam seu cumprimento com o ministério de Jesus na Terra e com as pessoas o aceitando. Consulte o Glossário Mestre para uma descrição mais completa. Use as mesmas palavras aqui que você usou em outras passagens para reino de Deus".</w:t>
      </w:r>
    </w:p>
    <w:p>
      <w:pPr/>
      <w:r>
        <w:rPr>
          <w:lang w:val="pt_PT" w:bidi="pt_PT"/>
        </w:rPr>
      </w:r>
      <w:r>
        <w:rPr>
          <w:lang w:val="pt_PT" w:bidi="pt_PT"/>
        </w:rPr>
        <w:t xml:space="preserve">Jesus diz aos líderes religiosos que o reino de Deus será “dado a uma </w:t>
      </w:r>
      <w:r>
        <w:rPr>
          <w:b/>
          <w:lang w:val="pt_PT" w:bidi="pt_PT"/>
        </w:rPr>
        <w:t>nação</w:t>
      </w:r>
      <w:r>
        <w:rPr>
          <w:lang w:val="pt_PT" w:bidi="pt_PT"/>
        </w:rPr>
        <w:t xml:space="preserve"> que </w:t>
      </w:r>
      <w:r>
        <w:rPr>
          <w:b/>
          <w:lang w:val="pt_PT" w:bidi="pt_PT"/>
        </w:rPr>
        <w:t>produzirá seus frutos</w:t>
      </w:r>
      <w:r>
        <w:rPr>
          <w:lang w:val="pt_PT" w:bidi="pt_PT"/>
        </w:rPr>
        <w:t xml:space="preserve">”. A palavra </w:t>
      </w:r>
      <w:r>
        <w:rPr>
          <w:b/>
          <w:lang w:val="pt_PT" w:bidi="pt_PT"/>
        </w:rPr>
        <w:t>nação</w:t>
      </w:r>
      <w:r>
        <w:rPr>
          <w:lang w:val="pt_PT" w:bidi="pt_PT"/>
        </w:rPr>
        <w:t xml:space="preserve"> aqui significa um grupo étnico, um povo que tem uma identidade em comum. Jesus está falando sobre o novo povo de Deus que se reunirá de todas as nações quando eles acreditarem nele. Uma nação “que produzirá seus frutos” significa que essas pessoas, ao contrário dos arrendatários anteriores, respeitarão a Deus — o proprietário da terra — e obedecerão a ele — darão a ele os frutos da vinha.</w:t>
      </w:r>
    </w:p>
    <w:p>
      <w:pPr/>
      <w:r>
        <w:rPr>
          <w:lang w:val="pt_PT" w:bidi="pt_PT"/>
        </w:rPr>
      </w:r>
      <w:r>
        <w:rPr>
          <w:lang w:val="pt_PT" w:bidi="pt_PT"/>
        </w:rPr>
        <w:t xml:space="preserve">Os </w:t>
      </w:r>
      <w:r>
        <w:rPr>
          <w:b/>
          <w:lang w:val="pt_PT" w:bidi="pt_PT"/>
        </w:rPr>
        <w:t>principais sacerdotes</w:t>
      </w:r>
      <w:r>
        <w:rPr>
          <w:lang w:val="pt_PT" w:bidi="pt_PT"/>
        </w:rPr>
        <w:t xml:space="preserve"> e </w:t>
      </w:r>
      <w:r>
        <w:rPr>
          <w:b/>
          <w:lang w:val="pt_PT" w:bidi="pt_PT"/>
        </w:rPr>
        <w:t>fariseus</w:t>
      </w:r>
      <w:r>
        <w:rPr>
          <w:lang w:val="pt_PT" w:bidi="pt_PT"/>
        </w:rPr>
        <w:t xml:space="preserve"> entendem que a parábola está falando sobre eles. Consulte o Glossário Mestre para uma definição de </w:t>
      </w:r>
      <w:r>
        <w:rPr>
          <w:b/>
          <w:lang w:val="pt_PT" w:bidi="pt_PT"/>
        </w:rPr>
        <w:t>sacerdote</w:t>
      </w:r>
      <w:r>
        <w:rPr>
          <w:lang w:val="pt_PT" w:bidi="pt_PT"/>
        </w:rPr>
        <w:t xml:space="preserve">. Use as mesmas palavras que você usou para “principais sacerdotes” antes. Os </w:t>
      </w:r>
      <w:r>
        <w:rPr>
          <w:b/>
          <w:lang w:val="pt_PT" w:bidi="pt_PT"/>
        </w:rPr>
        <w:t>fariseus</w:t>
      </w:r>
      <w:r>
        <w:rPr>
          <w:lang w:val="pt_PT" w:bidi="pt_PT"/>
        </w:rPr>
        <w:t xml:space="preserve"> eram uma seita ou grupo de judeus que seguiam certos ensinamentos. Eles pensavam que o caminho para estar certo com Deus era se mantendo separados das pessoas comuns e seguindo centenas de regras para permanecer puros. Eles desprezavam as pessoas que não seguiam suas regras. Na época de Jesus, muitos — mas não todos — dos líderes religiosos em Jerusalém pertenciam à seita dos fariseus. Consulte o Glossário Mestre para uma descrição completa. Use a mesma palavra para fariseu que você usou em passagens anteriores.</w:t>
      </w:r>
    </w:p>
    <w:p>
      <w:pPr/>
      <w:r>
        <w:rPr>
          <w:lang w:val="pt_PT" w:bidi="pt_PT"/>
        </w:rPr>
      </w:r>
      <w:r>
        <w:rPr>
          <w:lang w:val="pt_PT" w:bidi="pt_PT"/>
        </w:rPr>
        <w:t xml:space="preserve">Os principais sacerdotes e fariseus procuram uma maneira de prender Jesus. Mas eles percebem que é arriscado demais porque a multidão ao seu redor acredita que ele é um </w:t>
      </w:r>
      <w:r>
        <w:rPr>
          <w:b/>
          <w:lang w:val="pt_PT" w:bidi="pt_PT"/>
        </w:rPr>
        <w:t>profeta</w:t>
      </w:r>
      <w:r>
        <w:rPr>
          <w:lang w:val="pt_PT" w:bidi="pt_PT"/>
        </w:rPr>
        <w:t xml:space="preserve">. Um </w:t>
      </w:r>
      <w:r>
        <w:rPr>
          <w:b/>
          <w:lang w:val="pt_PT" w:bidi="pt_PT"/>
        </w:rPr>
        <w:t>profeta</w:t>
      </w:r>
      <w:r>
        <w:rPr>
          <w:lang w:val="pt_PT" w:bidi="pt_PT"/>
        </w:rPr>
        <w:t xml:space="preserve"> é alguém que recebe uma mensagem de Deus e a leva para as pessoas. Consulte o Glossário Mestre para uma descrição mais completa. Use a mesma palavra que você usou para profeta em outras passagens.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22:1–14</w:t>
      </w:r>
      <w:r>
        <w:rPr>
          <w:lang w:val="pt_PT" w:bidi="pt_PT"/>
        </w:rPr>
      </w:r>
    </w:p>
    <w:p>
      <w:pPr>
        <w:pStyle w:val="Heading3"/>
      </w:pPr>
      <w:r>
        <w:rPr>
          <w:lang w:val="pt_PT" w:bidi="pt_PT"/>
        </w:rPr>
        <w:t>Ouvir e Sentir</w:t>
      </w:r>
    </w:p>
    <w:p>
      <w:pPr/>
      <w:r>
        <w:rPr>
          <w:lang w:val="pt_PT" w:bidi="pt_PT"/>
        </w:rPr>
      </w:r>
      <w:r>
        <w:rPr>
          <w:lang w:val="pt_PT" w:bidi="pt_PT"/>
        </w:rPr>
        <w:t>Ouçam Mateus 22.1–14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passagem conta outra história sobre o conflito entre Jesus e os líderes religiosos em Jerusalém. Nessas histórias, Jesus está no templo judeu em Jerusalém. Ele faz e diz muitas coisas que os líderes religiosos não gostam. Eventualmente, essas histórias de conflito levarão os líderes religiosos a prender Jesus.</w:t>
      </w:r>
    </w:p>
    <w:p>
      <w:pPr/>
      <w:r>
        <w:rPr>
          <w:lang w:val="pt_PT" w:bidi="pt_PT"/>
        </w:rPr>
      </w:r>
      <w:r>
        <w:rPr>
          <w:lang w:val="pt_PT" w:bidi="pt_PT"/>
        </w:rPr>
        <w:t>Nessa história, Jesus conta uma parábola, uma história de ensinamento, para enfatizar seu ponto para os líderes religiosos. Essa é a terceira parábola seguida que ele conta. Como as outras duas parábolas, essa parábola adverte que as pessoas que não ouvem o chamado de Deus serão deixadas de fora de seu Reino, enquanto outros entram. Essa parábola marca o fim de um estágio do confronto entre Jesus e os líderes.</w:t>
      </w:r>
    </w:p>
    <w:p>
      <w:pPr/>
      <w:r>
        <w:rPr>
          <w:lang w:val="pt_PT" w:bidi="pt_PT"/>
        </w:rPr>
      </w:r>
      <w:r>
        <w:rPr>
          <w:lang w:val="pt_PT" w:bidi="pt_PT"/>
        </w:rPr>
        <w:t>Jesus começa a parábola da mesma maneira que ele começou muitas de suas parábolas anteriores: “O reino dos céus é como…” Essa é uma frase que Jesus usa repetidamente quando ele começa a contar uma história com um significado espiritual. Significa que essa é uma história sobre como Deus governa o mundo.</w:t>
      </w:r>
    </w:p>
    <w:p>
      <w:pPr/>
      <w:r>
        <w:rPr>
          <w:lang w:val="pt_PT" w:bidi="pt_PT"/>
        </w:rPr>
      </w:r>
      <w:r>
        <w:rPr>
          <w:lang w:val="pt_PT" w:bidi="pt_PT"/>
        </w:rPr>
        <w:t>A história começa com um rei dando um banquete de casamento para seu filho. No antigo Israel, o pai do noivo organizaria o banquete de casamento. Que aconteceria em sua casa. Jesus muitas vezes usa a imagem de uma celebração de casamento, com o próprio Jesus como o noivo, para falar sobre o momento em que Deus e seu povo estarão finalmente juntos para sempre.</w:t>
      </w:r>
    </w:p>
    <w:p>
      <w:pPr/>
      <w:r>
        <w:rPr>
          <w:lang w:val="pt_PT" w:bidi="pt_PT"/>
        </w:rPr>
      </w:r>
      <w:r>
        <w:rPr>
          <w:lang w:val="pt_PT" w:bidi="pt_PT"/>
        </w:rPr>
        <w:t>Na parábola, o rei envia servos para dizer aos convidados do casamento que o banquete está pronto. No mundo antigo, os servos de um rei poderiam ter posições muito altas e ajudá-lo a governar o reino. Eles não eram necessariamente as pessoas que limpavam sua casa. Ser convidado para o casamento de um príncipe era uma honra enorme que ninguém recusaria. No entanto, surpreendentemente, todos os convidados “não estavam dispostos a vir”. Esse é um insulto incrível para o rei. Na parábola, os convidados representam os líderes de Israel que Deus está convidando para seu Reino. Os servos são os mensageiros de Deus, os profetas. Mas os líderes ignoram o convite e se recusam a vir.</w:t>
      </w:r>
    </w:p>
    <w:p>
      <w:pPr/>
      <w:r>
        <w:rPr>
          <w:lang w:val="pt_PT" w:bidi="pt_PT"/>
        </w:rPr>
      </w:r>
      <w:r>
        <w:rPr>
          <w:lang w:val="pt_PT" w:bidi="pt_PT"/>
        </w:rPr>
        <w:t>Discutam as seguintes perguntas com sua equipe: em sua comunidade, quem organiza uma celebração de casamento? Como eles convidam as pessoas para o casamento? Como as pessoas se sentem quando são convidadas? O que se esperava que os convidados fizessem antes e durante o casamento?</w:t>
      </w:r>
    </w:p>
    <w:p>
      <w:pPr/>
      <w:r>
        <w:rPr>
          <w:lang w:val="pt_PT" w:bidi="pt_PT"/>
        </w:rPr>
      </w:r>
      <w:r>
        <w:rPr>
          <w:lang w:val="pt_PT" w:bidi="pt_PT"/>
        </w:rPr>
        <w:t>Depois que os convidados se recusam a vir, o rei envia outro grupo de servos para os convidados. Desta vez, ele diz aos servos para dizer que ele já matou os “bois e o gado gordo” para o banquete. Esses eram os melhores tipos de comida no antigo Israel.</w:t>
      </w:r>
    </w:p>
    <w:p>
      <w:pPr/>
      <w:r>
        <w:rPr>
          <w:lang w:val="pt_PT" w:bidi="pt_PT"/>
        </w:rPr>
      </w:r>
      <w:r>
        <w:rPr>
          <w:lang w:val="pt_PT" w:bidi="pt_PT"/>
        </w:rPr>
        <w:t>Mostre à equipe uma imagem de um boi e um bezerro engordado.</w:t>
      </w:r>
    </w:p>
    <w:p>
      <w:pPr/>
      <w:r>
        <w:rPr>
          <w:lang w:val="pt_PT" w:bidi="pt_PT"/>
        </w:rPr>
      </w:r>
      <w:r>
        <w:rPr>
          <w:lang w:val="pt_PT" w:bidi="pt_PT"/>
        </w:rPr>
        <w:t>Mas os convidados continuam a ignorar o convite. Um vai para “sua fazenda e outro para ”seus negócios”. Eles estão mais interessados em seu próprio trabalho do que em honrar o rei. Alguns dos convidados até mesmo insultam e matam os servos do rei. Jesus não explica por que os convidados fazem isso. Algumas pessoas pensam que os convidados pensam que os servos os estão enganando. O que é mais importante é o significado dessa parte da parábola: Deus enviou profetas repetidamente para dizer aos líderes de Israel para vir até ele, mas em vez disso, os líderes insultaram e mataram os profetas de Deus.</w:t>
      </w:r>
    </w:p>
    <w:p>
      <w:pPr/>
      <w:r>
        <w:rPr>
          <w:lang w:val="pt_PT" w:bidi="pt_PT"/>
        </w:rPr>
      </w:r>
      <w:r>
        <w:rPr>
          <w:lang w:val="pt_PT" w:bidi="pt_PT"/>
        </w:rPr>
        <w:t>O rei está furioso com o que os convidados fizeram com seus servos. Agora ele envia seus soldados para matar os assassinos e queimar sua cidade. Como essa história é uma parábola, não é importante que as pessoas na história façam exatamente o que uma pessoa real nessa situação faria. O objetivo da parábola é ensinar uma mensagem clara. Essa parte da parábola lembraria as pessoas de como nos tempos do Antigo Testamento, Deus finalmente permitiu que soldados estrangeiros destruíssem Jerusalém porque as pessoas continuavam insultando a ele. No contexto de Mateus, Jesus também está advertindo que se os líderes não se arrependerem, Deus permitirá que Jerusalém seja destruída por um exército estrangeiro novamente. Cerca de quarenta anos depois desse tempo, isso é exatamente o que aconteceu. O exército romano atacou Jerusalém e a queimou.</w:t>
      </w:r>
    </w:p>
    <w:p>
      <w:pPr/>
      <w:r>
        <w:rPr>
          <w:lang w:val="pt_PT" w:bidi="pt_PT"/>
        </w:rPr>
      </w:r>
      <w:r>
        <w:rPr>
          <w:lang w:val="pt_PT" w:bidi="pt_PT"/>
        </w:rPr>
        <w:t>Agora o rei envia outro grupo de servos. Ele diz a eles: “O banquete de casamento está pronto, mas aqueles que convidei não mereciam vir”. Então ele diz aos servos para ir para as ruas e convidar qualquer um que eles vejam para o banquete. Os servos convidam todos, “maus e bons”, até que o salão de banquetes esteja cheio de convidados. Essa parte da parábola representa Deus convidando livremente todos a vir para seu Reino confiando em Jesus. As pessoas das ruas provavelmente representam as pessoas que os líderes religiosos desprezavam: pessoas comuns e os pecadores notórios como cobradores de impostos e prostitutas que Jesus mencionou anteriormente. Essas pessoas não têm nenhuma posição social especial. Eles não merecem estar no banquete de casamento de um rei. Mas pelo menos, ao contrário do primeiro grupo de convidados, eles vêm desejosamente.</w:t>
      </w:r>
    </w:p>
    <w:p>
      <w:pPr/>
      <w:r>
        <w:rPr>
          <w:lang w:val="pt_PT" w:bidi="pt_PT"/>
        </w:rPr>
      </w:r>
      <w:r>
        <w:rPr>
          <w:lang w:val="pt_PT" w:bidi="pt_PT"/>
        </w:rPr>
        <w:t>Em algum momento do banquete, o rei vem para ver os convidados. Ele nota que um homem não está usando roupas apropriadas para um casamento. No antigo Israel, os convidados do casamento usariam suas melhores roupas de linho branco. As pessoas manteriam essas roupas limpas e prontas e as usariam apenas em momentos especiais. Mas parece que esse homem não pensava que era importante vestir suas melhores roupas para o casamento do rei. A atitude descuidada do homem mostra que ele não respeita o rei ou valoriza a oportunidade incrível que o rei deu a ele de participar do casamento de seu filho.</w:t>
      </w:r>
    </w:p>
    <w:p>
      <w:pPr/>
      <w:r>
        <w:rPr>
          <w:lang w:val="pt_PT" w:bidi="pt_PT"/>
        </w:rPr>
      </w:r>
      <w:r>
        <w:rPr>
          <w:lang w:val="pt_PT" w:bidi="pt_PT"/>
        </w:rPr>
        <w:t>Parem e discutam a seguinte pergunta com sua equipe: em uma ocasião especial, que tipos de coisas os convidados fazem para mostrar que respeitam a pessoa que os convidou?</w:t>
      </w:r>
    </w:p>
    <w:p>
      <w:pPr/>
      <w:r>
        <w:rPr>
          <w:lang w:val="pt_PT" w:bidi="pt_PT"/>
        </w:rPr>
      </w:r>
      <w:r>
        <w:rPr>
          <w:lang w:val="pt_PT" w:bidi="pt_PT"/>
        </w:rPr>
        <w:t>O rei ordena que seus servos amarrem o homem e o coloquem do lado de fora “na escuridão, onde haverá choro e ranger de dentes”. Essa última frase aparece em muitas das parábolas de Jesus em Mateus. É uma referência ao inferno ou estar eternamente separado de Deus e todas as coisas boas que vêm de Deus. Essa é outra parte da história onde as ações dos personagens não têm que ser realistas dentro da história. Em vez disso, eles apontam para o significado da história. Todos são convidados para o casamento, assim como todos são convidados para o Reino de Deus por meio de Jesus. Mas isso não significa que as pessoas deveriam ter uma atitude descuidada com Deus ou assumir que elas podem continuar a levar uma vida suja ou pecaminosa.</w:t>
      </w:r>
    </w:p>
    <w:p>
      <w:pPr/>
      <w:r>
        <w:rPr>
          <w:lang w:val="pt_PT" w:bidi="pt_PT"/>
        </w:rPr>
      </w:r>
      <w:r>
        <w:rPr>
          <w:lang w:val="pt_PT" w:bidi="pt_PT"/>
        </w:rPr>
        <w:t>Jesus termina a parábola com uma advertência: “Muitos são convidados, mas poucos são escolhidos”. No Antigo Testamento, o povo escolhido de Deus era Israel. Mas Jesus está dizendo que agora haverá um novo povo escolhido de Deus: pessoas que aceitam seu convite — elas podem ser de qualquer lugar do mundo — e mostram reverência ou honra por ele.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conta uma parábola sobre um rei dando um banquete de casamento para seu filho. Os convidados do casamento se recusam repetidamente a vir e eventualmente matam os mensageiros do rei. O rei fica zangado e destrói os assassinos e sua cidade.</w:t>
      </w:r>
    </w:p>
    <w:p>
      <w:pPr/>
      <w:r>
        <w:rPr>
          <w:lang w:val="pt_PT" w:bidi="pt_PT"/>
        </w:rPr>
      </w:r>
      <w:r>
        <w:rPr>
          <w:b/>
          <w:lang w:val="pt_PT" w:bidi="pt_PT"/>
        </w:rPr>
        <w:t>Segunda cena:</w:t>
      </w:r>
      <w:r>
        <w:rPr>
          <w:lang w:val="pt_PT" w:bidi="pt_PT"/>
        </w:rPr>
        <w:t xml:space="preserve"> o rei convida todos os tipos de pessoas das ruas no lugar dos convidados que não viriam. Essas pessoas vêm de boa vontade para o banquete.</w:t>
      </w:r>
    </w:p>
    <w:p>
      <w:pPr/>
      <w:r>
        <w:rPr>
          <w:lang w:val="pt_PT" w:bidi="pt_PT"/>
        </w:rPr>
      </w:r>
      <w:r>
        <w:rPr>
          <w:b/>
          <w:lang w:val="pt_PT" w:bidi="pt_PT"/>
        </w:rPr>
        <w:t>Terceira cena:</w:t>
      </w:r>
      <w:r>
        <w:rPr>
          <w:lang w:val="pt_PT" w:bidi="pt_PT"/>
        </w:rPr>
        <w:t xml:space="preserve"> o rei entra para ver os convidados e vê uma pessoa que não está vestida adequadamente. Ele ordena que seus servos joguem o homem para fora do banquete. Jesus explica: “Muitos são convidados, mas poucos são escolhidos”.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 (mencionados anteriormente na passagem)</w:t>
      </w:r>
    </w:p>
    <w:p>
      <w:pPr>
        <w:pStyle w:val="ListBullet"/>
        <w:spacing w:line="240" w:lineRule="auto"/>
        <w:ind w:left="720"/>
      </w:pPr>
      <w:r>
        <w:rPr>
          <w:lang w:val="pt_PT" w:bidi="pt_PT"/>
        </w:rPr>
      </w:r>
      <w:r>
        <w:rPr>
          <w:lang w:val="pt_PT" w:bidi="pt_PT"/>
        </w:rPr>
        <w:t>Multidões de pessoas no templo</w:t>
      </w:r>
    </w:p>
    <w:p>
      <w:pPr>
        <w:pStyle w:val="ListBullet"/>
        <w:spacing w:line="240" w:lineRule="auto"/>
        <w:ind w:left="720"/>
      </w:pPr>
      <w:r>
        <w:rPr>
          <w:lang w:val="pt_PT" w:bidi="pt_PT"/>
        </w:rPr>
      </w:r>
      <w:r>
        <w:rPr>
          <w:lang w:val="pt_PT" w:bidi="pt_PT"/>
        </w:rPr>
        <w:t>Líderes religiosos (principais sacerdotes, anciãos e fariseus)</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Um rei</w:t>
      </w:r>
    </w:p>
    <w:p>
      <w:pPr>
        <w:pStyle w:val="ListBullet"/>
        <w:spacing w:line="240" w:lineRule="auto"/>
        <w:ind w:left="720"/>
      </w:pPr>
      <w:r>
        <w:rPr>
          <w:lang w:val="pt_PT" w:bidi="pt_PT"/>
        </w:rPr>
      </w:r>
      <w:r>
        <w:rPr>
          <w:lang w:val="pt_PT" w:bidi="pt_PT"/>
        </w:rPr>
        <w:t>Os servos do rei</w:t>
      </w:r>
    </w:p>
    <w:p>
      <w:pPr>
        <w:pStyle w:val="ListBullet"/>
        <w:spacing w:line="240" w:lineRule="auto"/>
        <w:ind w:left="720"/>
      </w:pPr>
      <w:r>
        <w:rPr>
          <w:lang w:val="pt_PT" w:bidi="pt_PT"/>
        </w:rPr>
      </w:r>
      <w:r>
        <w:rPr>
          <w:lang w:val="pt_PT" w:bidi="pt_PT"/>
        </w:rPr>
        <w:t>Pessoas convidadas para o casamento</w:t>
      </w:r>
    </w:p>
    <w:p>
      <w:pPr>
        <w:pStyle w:val="ListBullet"/>
        <w:spacing w:line="240" w:lineRule="auto"/>
        <w:ind w:left="720"/>
      </w:pPr>
      <w:r>
        <w:rPr>
          <w:lang w:val="pt_PT" w:bidi="pt_PT"/>
        </w:rPr>
      </w:r>
      <w:r>
        <w:rPr>
          <w:lang w:val="pt_PT" w:bidi="pt_PT"/>
        </w:rPr>
        <w:t>Os soldados do rei</w:t>
      </w:r>
    </w:p>
    <w:p>
      <w:pPr>
        <w:pStyle w:val="ListBullet"/>
        <w:spacing w:line="240" w:lineRule="auto"/>
        <w:ind w:left="720"/>
      </w:pPr>
      <w:r>
        <w:rPr>
          <w:lang w:val="pt_PT" w:bidi="pt_PT"/>
        </w:rPr>
      </w:r>
      <w:r>
        <w:rPr>
          <w:lang w:val="pt_PT" w:bidi="pt_PT"/>
        </w:rPr>
        <w:t>Pessoas nas ruas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essa é a terceira em uma série de parábolas que Jesus está contando aos líderes religiosos. Os líderes religiosos apenas o desafiaram e perguntaram a ele quem deu a ele autoridade. Jesus responde mostrando por meio de várias parábolas que mesmo que sua autoridade venha de Deus, os líderes religiosos estão rejeitando-o como os líderes no Antigo Testamento fizeram. Ele está avisando que como resultado eles serão excluídos do povo de Deus. Os discípulos de Jesus e muitas outras pessoas no templo estão ouvindo seu ensinamento.</w:t>
      </w:r>
    </w:p>
    <w:p>
      <w:pPr/>
      <w:r>
        <w:rPr>
          <w:lang w:val="pt_PT" w:bidi="pt_PT"/>
        </w:rPr>
      </w:r>
      <w:r>
        <w:rPr>
          <w:lang w:val="pt_PT" w:bidi="pt_PT"/>
        </w:rPr>
        <w:t>Jesus começa dizendo: “O reino dos céus é como…” Essas são palavras que ele muitas vezes usa no início de uma parábola.</w:t>
      </w:r>
    </w:p>
    <w:p>
      <w:pPr/>
      <w:r>
        <w:rPr>
          <w:lang w:val="pt_PT" w:bidi="pt_PT"/>
        </w:rPr>
      </w:r>
      <w:r>
        <w:rPr>
          <w:lang w:val="pt_PT" w:bidi="pt_PT"/>
        </w:rPr>
        <w:t>Parem e discutam as seguintes perguntas com sua equipe: em sua cultura, quais palavras as pessoas usam para começar uma história, especialmente uma história que ensina algo? Como as pessoas começariam uma história se quisessem que essa história ajudasse as pessoas a entender como o governo de Deus (o reino de Deus) é?</w:t>
      </w:r>
    </w:p>
    <w:p>
      <w:pPr/>
      <w:r>
        <w:rPr>
          <w:lang w:val="pt_PT" w:bidi="pt_PT"/>
        </w:rPr>
      </w:r>
      <w:r>
        <w:rPr>
          <w:lang w:val="pt_PT" w:bidi="pt_PT"/>
        </w:rPr>
        <w:t>Nessa parábola, Jesus conta sobre um rei que preparou um banquete de casamento para seu filho. Ele envia servos para chamar os convidados para o banquete. Muitas pessoas pensam que esses convidados já aceitaram o convite do rei, mas agora o rei está enviando servos para dizer a eles que é hora para o banquete. Alguns estudiosos pensam que essa é a primeira vez que os convidados estão recebendo um convite. É importante entender que comparecer ao casamento do filho do rei era uma oportunidade que as pessoas teriam uma vez em toda a sua vida. Nem todos no reino poderiam participar, então o rei honraria apenas as pessoas mais importantes convidando-as. Haveria um banquete rico e elaborado e, é claro, tudo seria de graça para os convidados. Mas por alguma razão, quando os servos dizem aos convidados que o banquete está pronto, os convidados os ignoram!</w:t>
      </w:r>
    </w:p>
    <w:p>
      <w:pPr/>
      <w:r>
        <w:rPr>
          <w:lang w:val="pt_PT" w:bidi="pt_PT"/>
        </w:rPr>
      </w:r>
      <w:r>
        <w:rPr>
          <w:lang w:val="pt_PT" w:bidi="pt_PT"/>
        </w:rPr>
        <w:t>O rei envia outro grupo de servos. Esses servos tentam convencer os convidados. O rei diz a eles para dizer: “Meus bois e gado engordado foram abatidos, e tudo está pronto. Venham para o banquete de casamento”. Em outras palavras, todos os preparativos foram feitos para uma celebração maravilhosa. No antigo Israel, a carne de bois e gado engordado era considerada a comida mais preciosa e deliciosa.</w:t>
      </w:r>
    </w:p>
    <w:p>
      <w:pPr/>
      <w:r>
        <w:rPr>
          <w:lang w:val="pt_PT" w:bidi="pt_PT"/>
        </w:rPr>
      </w:r>
      <w:r>
        <w:rPr>
          <w:lang w:val="pt_PT" w:bidi="pt_PT"/>
        </w:rPr>
        <w:t>Mais uma vez, a resposta dos convidados é surpreendente e insultante para o rei! Eles ignoram os servos do rei. Alguns vão para suas fazendas, outros para seus negócios. Alguns dos convidados até mesmo agarram os servos do rei, começam a insultá-los e maltratá-los e os assassinam. Lembre-se de que esses servos tinham uma posição alta no reino. As pessoas normalmente não desprezariam eles. As ações chocantes dos convidados mostram o quão louco é recusar o convite de Deus para seu Reino.</w:t>
      </w:r>
    </w:p>
    <w:p>
      <w:pPr/>
      <w:r>
        <w:rPr>
          <w:lang w:val="pt_PT" w:bidi="pt_PT"/>
        </w:rPr>
      </w:r>
      <w:r>
        <w:rPr>
          <w:lang w:val="pt_PT" w:bidi="pt_PT"/>
        </w:rPr>
        <w:t>O rei ouve sobre o que aconteceu. Antes ele foi muito paciente e gentil, mas agora ele está extremamente zangado. Ele envia soldados para destruir os assassinos e sua cidade. Então ele diz a seus servos: “O banquete está pronto, mas aqueles que convidei não eram dignos”. Ele diz a eles para ir reunir as pessoas das ruas para serem convidados no casamento. Eles saem pelas ruas e trazem todos os tipos de pessoas até que o salão esteja cheio de convidados. Essas são pessoas comuns, ao contrário do primeiro grupo de convidados, que eram pessoas com posições altas no reino. Eles nunca esperariam ser convidados para o casamento do filho do rei, embora eles definitivamente soubessem que isso está acontecendo. Agora o rei dá a eles essa oportunidade inesperada.</w:t>
      </w:r>
    </w:p>
    <w:p>
      <w:pPr/>
      <w:r>
        <w:rPr>
          <w:lang w:val="pt_PT" w:bidi="pt_PT"/>
        </w:rPr>
      </w:r>
      <w:r>
        <w:rPr>
          <w:lang w:val="pt_PT" w:bidi="pt_PT"/>
        </w:rPr>
        <w:t>Em um certo momento do banquete, era normal que o anfitrião viesse ver os convidados. Ele não comeria nenhuma comida, mas veria quem havia vindo e falaria com os convidados. Isso pode ser algum tempo depois que o banquete começou. O rei nota um homem que não usava roupas adequadas. É importante entender que uma das coisas que os convidados do casamento deveriam fazer era se vestir com suas melhores roupas de linho branco. Mas uma das pessoas que vem para o casamento decide não usar suas melhores roupas. Ele pergunta ao homem educadamente: “Como você entrou aqui sem roupas de casamento, amigo?”. O homem não tem nenhuma resposta, porque ele sabe que ele desrespeitou o rei. Então o rei diz às pessoas que servem no banquete: “Amarrem suas mãos e pés e joguem-no para fora, na escuridão, onde haverá choro e ranger de dentes”.</w:t>
      </w:r>
    </w:p>
    <w:p>
      <w:pPr/>
      <w:r>
        <w:rPr>
          <w:lang w:val="pt_PT" w:bidi="pt_PT"/>
        </w:rPr>
      </w:r>
      <w:r>
        <w:rPr>
          <w:lang w:val="pt_PT" w:bidi="pt_PT"/>
        </w:rPr>
        <w:t>Jesus termina a história avisando: “Porque muitos são convidados, mas poucos são escolhidos”. Jesus muitas vezes termina suas parábolas dizendo algumas palavras sobre o que ele quer que as pessoas aprendam com a história.</w:t>
      </w:r>
    </w:p>
    <w:p>
      <w:pPr/>
      <w:r>
        <w:rPr>
          <w:lang w:val="pt_PT" w:bidi="pt_PT"/>
        </w:rPr>
      </w:r>
      <w:r>
        <w:rPr>
          <w:lang w:val="pt_PT" w:bidi="pt_PT"/>
        </w:rPr>
        <w:t>Discutam as seguintes perguntas com sua equipe: como as pessoas terminam histórias em sua cultura, especialmente histórias que são para ensinar? Eles já fazem uma declaração curta sobre o significado da história? Como as pessoas sabem o que a história está ensinando?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 (mencionados anteriormente na passagem)</w:t>
      </w:r>
    </w:p>
    <w:p>
      <w:pPr>
        <w:pStyle w:val="ListBullet"/>
        <w:spacing w:line="240" w:lineRule="auto"/>
        <w:ind w:left="720"/>
      </w:pPr>
      <w:r>
        <w:rPr>
          <w:lang w:val="pt_PT" w:bidi="pt_PT"/>
        </w:rPr>
      </w:r>
      <w:r>
        <w:rPr>
          <w:lang w:val="pt_PT" w:bidi="pt_PT"/>
        </w:rPr>
        <w:t>Multidões de pessoas no templo (mencionados anteriormente)</w:t>
      </w:r>
    </w:p>
    <w:p>
      <w:pPr>
        <w:pStyle w:val="ListBullet"/>
        <w:spacing w:line="240" w:lineRule="auto"/>
        <w:ind w:left="720"/>
      </w:pPr>
      <w:r>
        <w:rPr>
          <w:lang w:val="pt_PT" w:bidi="pt_PT"/>
        </w:rPr>
      </w:r>
      <w:r>
        <w:rPr>
          <w:lang w:val="pt_PT" w:bidi="pt_PT"/>
        </w:rPr>
        <w:t>Líderes religiosos (principais sacerdotes, anciãos e fariseus)</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Um rei</w:t>
      </w:r>
    </w:p>
    <w:p>
      <w:pPr>
        <w:pStyle w:val="ListBullet"/>
        <w:spacing w:line="240" w:lineRule="auto"/>
        <w:ind w:left="720"/>
      </w:pPr>
      <w:r>
        <w:rPr>
          <w:lang w:val="pt_PT" w:bidi="pt_PT"/>
        </w:rPr>
      </w:r>
      <w:r>
        <w:rPr>
          <w:lang w:val="pt_PT" w:bidi="pt_PT"/>
        </w:rPr>
        <w:t>Os servos do rei</w:t>
      </w:r>
    </w:p>
    <w:p>
      <w:pPr>
        <w:pStyle w:val="ListBullet"/>
        <w:spacing w:line="240" w:lineRule="auto"/>
        <w:ind w:left="720"/>
      </w:pPr>
      <w:r>
        <w:rPr>
          <w:lang w:val="pt_PT" w:bidi="pt_PT"/>
        </w:rPr>
      </w:r>
      <w:r>
        <w:rPr>
          <w:lang w:val="pt_PT" w:bidi="pt_PT"/>
        </w:rPr>
        <w:t>Pessoas convidadas para o casamento</w:t>
      </w:r>
    </w:p>
    <w:p>
      <w:pPr>
        <w:pStyle w:val="ListBullet"/>
        <w:spacing w:line="240" w:lineRule="auto"/>
        <w:ind w:left="720"/>
      </w:pPr>
      <w:r>
        <w:rPr>
          <w:lang w:val="pt_PT" w:bidi="pt_PT"/>
        </w:rPr>
      </w:r>
      <w:r>
        <w:rPr>
          <w:lang w:val="pt_PT" w:bidi="pt_PT"/>
        </w:rPr>
        <w:t>Os soldados do rei</w:t>
      </w:r>
    </w:p>
    <w:p>
      <w:pPr>
        <w:pStyle w:val="ListBullet"/>
        <w:spacing w:line="240" w:lineRule="auto"/>
        <w:ind w:left="720"/>
      </w:pPr>
      <w:r>
        <w:rPr>
          <w:lang w:val="pt_PT" w:bidi="pt_PT"/>
        </w:rPr>
      </w:r>
      <w:r>
        <w:rPr>
          <w:lang w:val="pt_PT" w:bidi="pt_PT"/>
        </w:rPr>
        <w:t>Pessoas nas ruas</w:t>
      </w:r>
    </w:p>
    <w:p>
      <w:pPr>
        <w:pStyle w:val="ListBullet"/>
        <w:spacing w:line="240" w:lineRule="auto"/>
        <w:ind w:left="720"/>
      </w:pPr>
      <w:r>
        <w:rPr>
          <w:lang w:val="pt_PT" w:bidi="pt_PT"/>
        </w:rPr>
      </w:r>
      <w:r>
        <w:rPr>
          <w:lang w:val="pt_PT" w:bidi="pt_PT"/>
        </w:rPr>
        <w:t>Atendentes ou garçons servindo no banquete</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começa a contar outra parábola. Ele usa a frase de abertura que ele muitas vezes usa em parábolas: “O reino dos céus é como…”. Ele conta sobre um rei que preparou um banquete de casamento para seu filho. Quando o banquete estava pronto, ele enviou servos para chamar os convidados ou lembrar aos convidados e dizer a eles que tudo estava pronto. Mas todos os convidados ignoraram seus servos e não vieram!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convidados: “Como vocês estão se sentindo?” Você pode ouvir respostas como: “Estou ocupado”, ou “Não me importo com esse casamento”.</w:t>
      </w:r>
    </w:p>
    <w:p>
      <w:pPr>
        <w:pStyle w:val="ListBullet"/>
        <w:spacing w:line="240" w:lineRule="auto"/>
        <w:ind w:left="720"/>
      </w:pPr>
      <w:r>
        <w:rPr>
          <w:lang w:val="pt_PT" w:bidi="pt_PT"/>
        </w:rPr>
      </w:r>
      <w:r>
        <w:rPr>
          <w:lang w:val="pt_PT" w:bidi="pt_PT"/>
        </w:rPr>
        <w:t>Pergunte aos atores que interpretam os servos do rei: “Como vocês estão se sentindo?” Você pode ouvir coisas como: “Estou chocado”, ou “Essas pessoas são loucas!”.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servos devem ter dito ao rei sobre a resposta dos convidados, porque agora ele envia outro grupo de servos. Ele diz a eles para dar aos convidados essa mensagem: “Meus bois e gado engordados foram abatidos, e tudo está pronto. Venham para o banquete de casamento”. Mas os convidados também ignoram essa mensagem. Um dos convidados vai em seu caminho para sua fazenda. Um vai para seus negócios. Então alguns dos convidados agarram os servos do rei, os maltratam e os matam.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rei: “Como você está se sentindo?”. Você pode ouvir respostas como: “Estou furioso!”. “Chocado”, ou “Sem palavras”.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rei chama seu exército e os envia para o lugar onde o assassinato foi cometido. Eles matam os assassinos e ateiam fogo em sua cidade. Então o rei diz a seus outros servos: “O banquete de casamento está pronto, e os convidados que chamei não são dignos de honra. Agora saiam para os cantos das ruas e convidem todos os que você veem”.</w:t>
      </w:r>
    </w:p>
    <w:p>
      <w:pPr/>
      <w:r>
        <w:rPr>
          <w:lang w:val="pt_PT" w:bidi="pt_PT"/>
        </w:rPr>
      </w:r>
      <w:r>
        <w:rPr>
          <w:lang w:val="pt_PT" w:bidi="pt_PT"/>
        </w:rPr>
        <w:t>Os servos saem e dizem a todos que eles encontram nas ruas para vir para o banquete de casamento do filho do rei. Eles vêm para o salão de casamentos até que ele se enche de convidados.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nas ruas “Como vocês estão se sentindo?”. Você pode ouvir coisas como: “Surpreso”, “Cheio de alegria” ou “Não posso acreditar em minha sorte!”.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rei vem para o salão para ver os convidados. Ele nota um convidado que não está usando roupas apropriadas para um casamento. Ele pergunta: “Amigo, por que você não está usando roupas de casamento?”. O homem não tem nada a dizer em sua defesa.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rei: “Como você está se sentindo?”. Você pode ouvir respostas como: “Chateado”, “Zangado” ou “As pessoas ainda não estão me respeitando”.</w:t>
      </w:r>
    </w:p>
    <w:p>
      <w:pPr/>
      <w:r>
        <w:rPr>
          <w:lang w:val="pt_PT" w:bidi="pt_PT"/>
        </w:rPr>
      </w:r>
      <w:r>
        <w:rPr>
          <w:lang w:val="pt_PT" w:bidi="pt_PT"/>
        </w:rPr>
        <w:t>O rei diz aos presentes no banquete: “Amarrem suas mãos e pés e o coloquem na escuridão, onde haverá choro e ranger de dentes”. Os servos obedecem. Então Jesus termina a parábola dizendo: “Muitos são convidados, mas poucos são escolhidos”.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Essa passagem começa dizendo que Jesus “</w:t>
      </w:r>
      <w:r>
        <w:rPr>
          <w:b/>
          <w:lang w:val="pt_PT" w:bidi="pt_PT"/>
        </w:rPr>
        <w:t>novamente</w:t>
      </w:r>
      <w:r>
        <w:rPr>
          <w:lang w:val="pt_PT" w:bidi="pt_PT"/>
        </w:rPr>
        <w:t xml:space="preserve"> falou com </w:t>
      </w:r>
      <w:r>
        <w:rPr>
          <w:b/>
          <w:lang w:val="pt_PT" w:bidi="pt_PT"/>
        </w:rPr>
        <w:t>eles</w:t>
      </w:r>
      <w:r>
        <w:rPr>
          <w:lang w:val="pt_PT" w:bidi="pt_PT"/>
        </w:rPr>
        <w:t xml:space="preserve"> em </w:t>
      </w:r>
      <w:r>
        <w:rPr>
          <w:b/>
          <w:lang w:val="pt_PT" w:bidi="pt_PT"/>
        </w:rPr>
        <w:t>parábolas</w:t>
      </w:r>
      <w:r>
        <w:rPr>
          <w:lang w:val="pt_PT" w:bidi="pt_PT"/>
        </w:rPr>
        <w:t>”.</w:t>
      </w:r>
    </w:p>
    <w:p>
      <w:pPr/>
      <w:r>
        <w:rPr>
          <w:lang w:val="pt_PT" w:bidi="pt_PT"/>
        </w:rPr>
      </w:r>
      <w:r>
        <w:rPr>
          <w:lang w:val="pt_PT" w:bidi="pt_PT"/>
        </w:rPr>
        <w:t>“Novamente” também pode significar que ele continuou a falar ou contou a eles outra parábola.</w:t>
      </w:r>
    </w:p>
    <w:p>
      <w:pPr/>
      <w:r>
        <w:rPr>
          <w:lang w:val="pt_PT" w:bidi="pt_PT"/>
        </w:rPr>
      </w:r>
      <w:r>
        <w:rPr>
          <w:lang w:val="pt_PT" w:bidi="pt_PT"/>
        </w:rPr>
        <w:t xml:space="preserve">Das passagens que vêm antes dessa, sabemos que “eles” significa os líderes religiosos — os </w:t>
      </w:r>
      <w:r>
        <w:rPr>
          <w:lang w:val="pt_PT" w:bidi="pt_PT"/>
        </w:rPr>
        <w:t>principais sacerdotes</w:t>
      </w:r>
      <w:r>
        <w:rPr>
          <w:lang w:val="pt_PT" w:bidi="pt_PT"/>
        </w:rPr>
        <w:t xml:space="preserve">, </w:t>
      </w:r>
      <w:r>
        <w:rPr>
          <w:lang w:val="pt_PT" w:bidi="pt_PT"/>
        </w:rPr>
        <w:t>anciãos</w:t>
      </w:r>
      <w:r>
        <w:rPr>
          <w:lang w:val="pt_PT" w:bidi="pt_PT"/>
        </w:rPr>
        <w:t xml:space="preserve"> e </w:t>
      </w:r>
      <w:r>
        <w:rPr>
          <w:lang w:val="pt_PT" w:bidi="pt_PT"/>
        </w:rPr>
        <w:t>fariseus</w:t>
      </w:r>
      <w:r>
        <w:rPr>
          <w:lang w:val="pt_PT" w:bidi="pt_PT"/>
        </w:rPr>
        <w:t>.</w:t>
      </w:r>
    </w:p>
    <w:p>
      <w:pPr/>
      <w:r>
        <w:rPr>
          <w:lang w:val="pt_PT" w:bidi="pt_PT"/>
        </w:rPr>
      </w:r>
      <w:r>
        <w:rPr>
          <w:lang w:val="pt_PT" w:bidi="pt_PT"/>
        </w:rPr>
        <w:t xml:space="preserve">Uma parábola era um tipo especial de história que Jesus contava. Era contada usando coisas cotidianas para descrever coisas mais profundas sobre Deus. Use a mesma palavra para </w:t>
      </w:r>
      <w:r>
        <w:rPr>
          <w:lang w:val="pt_PT" w:bidi="pt_PT"/>
        </w:rPr>
        <w:t>parábola</w:t>
      </w:r>
      <w:r>
        <w:rPr>
          <w:lang w:val="pt_PT" w:bidi="pt_PT"/>
        </w:rPr>
        <w:t xml:space="preserve"> que você usou em outras passagens, e consulte o Glossário Mestre para uma definição completa.</w:t>
      </w:r>
    </w:p>
    <w:p>
      <w:pPr/>
      <w:r>
        <w:rPr>
          <w:lang w:val="pt_PT" w:bidi="pt_PT"/>
        </w:rPr>
      </w:r>
      <w:r>
        <w:rPr>
          <w:lang w:val="pt_PT" w:bidi="pt_PT"/>
        </w:rPr>
        <w:t xml:space="preserve">Jesus começa a parábola dizendo: “O </w:t>
      </w:r>
      <w:r>
        <w:rPr>
          <w:b/>
          <w:lang w:val="pt_PT" w:bidi="pt_PT"/>
        </w:rPr>
        <w:t>reino dos céus</w:t>
      </w:r>
      <w:r>
        <w:rPr>
          <w:lang w:val="pt_PT" w:bidi="pt_PT"/>
        </w:rPr>
        <w:t xml:space="preserve"> é como…”</w:t>
      </w:r>
    </w:p>
    <w:p>
      <w:pPr/>
      <w:r>
        <w:rPr>
          <w:lang w:val="pt_PT" w:bidi="pt_PT"/>
        </w:rPr>
      </w:r>
      <w:r>
        <w:rPr>
          <w:lang w:val="pt_PT" w:bidi="pt_PT"/>
        </w:rPr>
        <w:t xml:space="preserve">“Reino dos céus” é outra palavra para “reino de Deus” que Mateus muitas vezes usa em seu evangelho. O </w:t>
      </w:r>
      <w:r>
        <w:rPr>
          <w:lang w:val="pt_PT" w:bidi="pt_PT"/>
        </w:rPr>
        <w:t>reino de Deus</w:t>
      </w:r>
      <w:r>
        <w:rPr>
          <w:lang w:val="pt_PT" w:bidi="pt_PT"/>
        </w:rPr>
        <w:t xml:space="preserve"> no Novo Testamento se refere ao tempo em que Deus vem para governar — seu reinado e autoridade, que iniciam seu cumprimento com o ministério de Jesus na Terra e com as pessoas o aceitando. Consulte o Glossário Mestre para uma descrição mais completa. Quando Jesus começa uma parábola com “o reino dos céus é como”, significa que ele está descrevendo uma situação terrena que representa uma realidade espiritual. Ele não está literalmente comparando o reino dos céus ao rei na história. Ele está comparando o reino dos céus com o que aconteceu na história. Use a mesma frase para “o reino dos céus é como” que você usou em outras passagens.</w:t>
      </w:r>
    </w:p>
    <w:p>
      <w:pPr/>
      <w:r>
        <w:rPr>
          <w:lang w:val="pt_PT" w:bidi="pt_PT"/>
        </w:rPr>
      </w:r>
      <w:r>
        <w:rPr>
          <w:lang w:val="pt_PT" w:bidi="pt_PT"/>
        </w:rPr>
        <w:t xml:space="preserve">Na parábola, o rei preparou um banquete de casamento para seu filho. Isso não significa que o próprio rei cozinhou a comida, mas que ele fez todos os arranjos para o banquete. O rei envia seus </w:t>
      </w:r>
      <w:r>
        <w:rPr>
          <w:b/>
          <w:lang w:val="pt_PT" w:bidi="pt_PT"/>
        </w:rPr>
        <w:t>servos</w:t>
      </w:r>
      <w:r>
        <w:rPr>
          <w:lang w:val="pt_PT" w:bidi="pt_PT"/>
        </w:rPr>
        <w:t xml:space="preserve"> para dizer aos convidados do casamento que tudo está pronto. A tradução literal de </w:t>
      </w:r>
      <w:r>
        <w:rPr>
          <w:lang w:val="pt_PT" w:bidi="pt_PT"/>
        </w:rPr>
        <w:t>servo</w:t>
      </w:r>
      <w:r>
        <w:rPr>
          <w:lang w:val="pt_PT" w:bidi="pt_PT"/>
        </w:rPr>
        <w:t xml:space="preserve"> nessa passagem é </w:t>
      </w:r>
      <w:r>
        <w:rPr>
          <w:b/>
          <w:lang w:val="pt_PT" w:bidi="pt_PT"/>
        </w:rPr>
        <w:t>escravo</w:t>
      </w:r>
      <w:r>
        <w:rPr>
          <w:lang w:val="pt_PT" w:bidi="pt_PT"/>
        </w:rPr>
        <w:t xml:space="preserve">, mas isso não significa que eles eram pessoas de baixa posição social. Os </w:t>
      </w:r>
      <w:r>
        <w:rPr>
          <w:lang w:val="pt_PT" w:bidi="pt_PT"/>
        </w:rPr>
        <w:t>escravos</w:t>
      </w:r>
      <w:r>
        <w:rPr>
          <w:lang w:val="pt_PT" w:bidi="pt_PT"/>
        </w:rPr>
        <w:t xml:space="preserve"> de um rei poderiam ter posições muito altas no reino.</w:t>
      </w:r>
    </w:p>
    <w:p>
      <w:pPr/>
      <w:r>
        <w:rPr>
          <w:lang w:val="pt_PT" w:bidi="pt_PT"/>
        </w:rPr>
      </w:r>
      <w:r>
        <w:rPr>
          <w:lang w:val="pt_PT" w:bidi="pt_PT"/>
        </w:rPr>
        <w:t>A maioria dos estudiosos da Bíblia pensa que o rei está enviando os escravos para lembrar ou dar detalhes exatos aos convidados que já foram convidados e disseram que eles virão para o casamento. No antigo Israel, as pessoas planejariam por muitos meses que um casamento aconteceria, mas o pai do noivo finalmente decidiria quando a hora certa havia chegado. Então os convidados esperariam para ouvir dele exatamente quando eles deveriam vir para o banquete. No entanto, alguns estudiosos pensam que essa é a primeira vez que o rei está convidando os convidados. De qualquer forma, o rei está honrando essas pessoas convidando-as para o casamento.</w:t>
      </w:r>
    </w:p>
    <w:p>
      <w:pPr/>
      <w:r>
        <w:rPr>
          <w:lang w:val="pt_PT" w:bidi="pt_PT"/>
        </w:rPr>
      </w:r>
      <w:r>
        <w:rPr>
          <w:lang w:val="pt_PT" w:bidi="pt_PT"/>
        </w:rPr>
        <w:t>Mas todos os convidados se recusam a vir para o casamento. Então o rei envia outros escravos para dizer: “Meus bois e meu gado engordado estão abatidos e tudo está pronto”. Isso significa que o rei fez todos os arranjos para o melhor banquete que as pessoas poderiam imaginar, incluindo matar alguns animais que foram criados especialmente para dar a melhor carne. Mas mais uma vez, os convidados se recusam a vir.</w:t>
      </w:r>
    </w:p>
    <w:p>
      <w:pPr/>
      <w:r>
        <w:rPr>
          <w:lang w:val="pt_PT" w:bidi="pt_PT"/>
        </w:rPr>
      </w:r>
      <w:r>
        <w:rPr>
          <w:lang w:val="pt_PT" w:bidi="pt_PT"/>
        </w:rPr>
        <w:t>O rei fica enfurecido e envia seu exército para destruir os assassinos e queimar sua cidade. Então ele envia servos para convidar as pessoas novamente, mas desta vez ele diz a eles que os convidados originais não eram dignos ou não mereciam vir para o banquete. Então ele diz a eles para ir para as “interseções das ruas”, as encruzilhadas onde duas ruas se juntam, e convidar todos que eles encontrarem lá para o casamento. Ele os está enviando para o lugar na cidade onde eles têm mais probabilidade de encontrar muitas pessoas. Os escravos fazem o que o rei diz. Eles convidam todos que encontram, “maus e bons”, e o salão de casamento fica cheio de convidados.</w:t>
      </w:r>
    </w:p>
    <w:p>
      <w:pPr/>
      <w:r>
        <w:rPr>
          <w:lang w:val="pt_PT" w:bidi="pt_PT"/>
        </w:rPr>
      </w:r>
      <w:r>
        <w:rPr>
          <w:lang w:val="pt_PT" w:bidi="pt_PT"/>
        </w:rPr>
        <w:t xml:space="preserve">Quando o rei entra para ver os convidados, como um bom anfitrião faria, ele vê um homem que não está usando </w:t>
      </w:r>
      <w:r>
        <w:rPr>
          <w:b/>
          <w:lang w:val="pt_PT" w:bidi="pt_PT"/>
        </w:rPr>
        <w:t>roupas de casamento</w:t>
      </w:r>
      <w:r>
        <w:rPr>
          <w:lang w:val="pt_PT" w:bidi="pt_PT"/>
        </w:rPr>
        <w:t>, o que significa o tipo de roupas que eram consideradas apropriadas para alguém que vem para um casamento. Isso não significa que elas eram roupas caras ou incomuns. As pessoas normais definitivamente possuiriam roupas apropriadas. Seria muito desrespeitoso vir para um casamento sem vestir essas roupas.</w:t>
      </w:r>
    </w:p>
    <w:p>
      <w:pPr/>
      <w:r>
        <w:rPr>
          <w:lang w:val="pt_PT" w:bidi="pt_PT"/>
        </w:rPr>
      </w:r>
      <w:r>
        <w:rPr>
          <w:lang w:val="pt_PT" w:bidi="pt_PT"/>
        </w:rPr>
        <w:t>O rei se dirige a esse homem como “amigo”, ou “companheiro”, uma palavra que era usada quando se dirigia educadamente a outra pessoa. O rei pergunta: “Como você veio aqui sem roupas de casamento?”. O rei não está realmente perguntando sobre como o homem entrou. Ele está dizendo que não é apropriado que o homem esteja aqui vestido como ele está. O homem fica sem palavras; ele não tem uma desculpa para dar ao rei.</w:t>
      </w:r>
    </w:p>
    <w:p>
      <w:pPr/>
      <w:r>
        <w:rPr>
          <w:lang w:val="pt_PT" w:bidi="pt_PT"/>
        </w:rPr>
      </w:r>
      <w:r>
        <w:rPr>
          <w:lang w:val="pt_PT" w:bidi="pt_PT"/>
        </w:rPr>
        <w:t xml:space="preserve">O rei então fala com seus </w:t>
      </w:r>
      <w:r>
        <w:rPr>
          <w:b/>
          <w:lang w:val="pt_PT" w:bidi="pt_PT"/>
        </w:rPr>
        <w:t>assistentes</w:t>
      </w:r>
      <w:r>
        <w:rPr>
          <w:lang w:val="pt_PT" w:bidi="pt_PT"/>
        </w:rPr>
        <w:t xml:space="preserve"> ou servos. Isso pode significar os mesmos servos que são mencionados anteriormente na parábola. Ou, como uma palavra diferente é usada aqui, pode significar os servos da casa, as pessoas que estão servindo a refeição aos convidados. O rei ordena que eles amarrem as mãos e pés do homem e o joguem para fora. Isso não significa que eles literalmente pegaram o homem e o jogaram. A palavra “expulsar” também pode significar “acompanhar”, ou “enviar”, ou “colocar para fora”. O rei diz para colocar o homem “na escuridão, onde há choro e ranger de dentes”, ou “lá os homens chorarão e rangerão de dentes”. Essa é uma frase comum que Jesus usa em parábolas para se referir a pessoas que não entram no Reino de Deus. Descreve pessoas que sofrem no inferno. “Ranger os dentes” significa apertar os dentes em dor ou agonia. Use a mesma frase aqui que você usou em outras passagens onde Jesus usa essa expressão.</w:t>
      </w:r>
    </w:p>
    <w:p>
      <w:pPr/>
      <w:r>
        <w:rPr>
          <w:lang w:val="pt_PT" w:bidi="pt_PT"/>
        </w:rPr>
      </w:r>
      <w:r>
        <w:rPr>
          <w:lang w:val="pt_PT" w:bidi="pt_PT"/>
        </w:rPr>
        <w:t>Então Jesus termina a parábola dizendo: “Muitos são convidados, mas poucos são escolhidos”. Deus convida todos para seu Reino. Mas muitas pessoas não entram no reino, como os convidados originais do casamento que se recusaram a vir ou o homem que veio, mas não veio de uma maneira apropriada. Aqueles que aceitam o convite e também vivem de acordo com ele são o verdadeiro povo escolhido de Deus.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22:15–22</w:t>
      </w:r>
      <w:r>
        <w:rPr>
          <w:lang w:val="pt_PT" w:bidi="pt_PT"/>
        </w:rPr>
      </w:r>
    </w:p>
    <w:p>
      <w:pPr>
        <w:pStyle w:val="Heading3"/>
      </w:pPr>
      <w:r>
        <w:rPr>
          <w:lang w:val="pt_PT" w:bidi="pt_PT"/>
        </w:rPr>
        <w:t>Ouvir e Sentir</w:t>
      </w:r>
    </w:p>
    <w:p>
      <w:pPr/>
      <w:r>
        <w:rPr>
          <w:lang w:val="pt_PT" w:bidi="pt_PT"/>
        </w:rPr>
      </w:r>
      <w:r>
        <w:rPr>
          <w:lang w:val="pt_PT" w:bidi="pt_PT"/>
        </w:rPr>
        <w:t>Ouçam Mateus 22.15–22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passagem continua a história de Jesus falando com os líderes religiosos no pátio do templo de Deus em Jerusalém. Alguns dias depois que essa história acontece, os líderes religiosos prenderão Jesus e o matarão. Jesus acabou de contar três parábolas que mostram como os fariseus estão falhando em ouvir Deus e seus profetas, mesmo que eles pensem que obedecem a Deus melhor do que qualquer outra pessoa.</w:t>
      </w:r>
    </w:p>
    <w:p>
      <w:pPr/>
      <w:r>
        <w:rPr>
          <w:lang w:val="pt_PT" w:bidi="pt_PT"/>
        </w:rPr>
      </w:r>
      <w:r>
        <w:rPr>
          <w:lang w:val="pt_PT" w:bidi="pt_PT"/>
        </w:rPr>
        <w:t>Essa história começa outro conjunto de três episódios: grupos diferentes de líderes religiosos virão e farão perguntas difíceis a Jesus para enganá-lo a dizer algo que o trará problemas. As respostas que Jesus dará a essas perguntas não apenas mostram o quão sábio ele é, e como nenhuma pergunta é difícil demais para ele. Elas também dão ensinamentos importantes para os seguidores de Jesus.</w:t>
      </w:r>
    </w:p>
    <w:p>
      <w:pPr/>
      <w:r>
        <w:rPr>
          <w:lang w:val="pt_PT" w:bidi="pt_PT"/>
        </w:rPr>
      </w:r>
      <w:r>
        <w:rPr>
          <w:lang w:val="pt_PT" w:bidi="pt_PT"/>
        </w:rPr>
        <w:t>Nessa passagem, o primeiro grupo de pessoas que vêm para desafiar Jesus são os fariseus, juntamente com alguns apoiadores do governante Herodes. Esses dois grupos de pessoas eram muito diferentes. Os fariseus estavam mais preocupados em não quebrar nenhuma das leis de Deus. Eles queriam tanto estar certos diante de Deus que até mesmo adicionaram muitas mais regras para tentar se tornar mais aceitáveis para Deus. Os apoiadores de Herodes eram muito diferentes. Eles não estavam preocupados em ser santos e aceitáveis para Deus. Eles eram pessoas que queriam obter poder e influência, sendo leais a Herodes, que era governante de parte de Israel naquele momento. Ele governava sob a autoridade do imperador romano, César. Herodes levava uma vida muito impura.</w:t>
      </w:r>
    </w:p>
    <w:p>
      <w:pPr/>
      <w:r>
        <w:rPr>
          <w:lang w:val="pt_PT" w:bidi="pt_PT"/>
        </w:rPr>
      </w:r>
      <w:r>
        <w:rPr>
          <w:lang w:val="pt_PT" w:bidi="pt_PT"/>
        </w:rPr>
        <w:t>Esses dois grupos extremamente diferentes de pessoas tinham uma coisa em comum. Ambos tinham medo de Jesus e de quanto as pessoas o amavam. Eles queriam prendê-lo e matá-lo. Então eles se uniram para tentar encontrar uma pergunta que o forçaria a dizer algo que era contra a lei.</w:t>
      </w:r>
    </w:p>
    <w:p>
      <w:pPr/>
      <w:r>
        <w:rPr>
          <w:lang w:val="pt_PT" w:bidi="pt_PT"/>
        </w:rPr>
      </w:r>
      <w:r>
        <w:rPr>
          <w:lang w:val="pt_PT" w:bidi="pt_PT"/>
        </w:rPr>
        <w:t>Os discípulos dos fariseus e apoiadores de Herodes fazem a Jesus uma pergunta sobre a qual as pessoas naquele período discutiam muito. Mas antes de fazer a pergunta, eles começam louvando Jesus. Eles dizem que ele sempre diz a verdade e não tenta agradar a nenhum grupo de pessoas. Eles provavelmente esperavam que essas palavras agradáveis o convencessem a dizer algo ousado que o colocaria em perigo. Então eles fazem a ele sua pergunta: “É certo pagar impostos a César ou não?”.</w:t>
      </w:r>
    </w:p>
    <w:p>
      <w:pPr/>
      <w:r>
        <w:rPr>
          <w:lang w:val="pt_PT" w:bidi="pt_PT"/>
        </w:rPr>
      </w:r>
      <w:r>
        <w:rPr>
          <w:lang w:val="pt_PT" w:bidi="pt_PT"/>
        </w:rPr>
        <w:t>Cerca de 15 anos antes disso, o governo romano tomou controle total da pátria judaica de Israel e fez com que o povo judeu pagasse impostos ao rei romano, ou César. Isso significava que as pessoas teriam que dar uma certa quantidade de dinheiro aos funcionários do rei romano, e o dinheiro seria usado para o governo do rei. Muitos judeus acreditavam que era errado pagar impostos que apoiavam o governo maligno de César, porque César não obedecia a Deus ou suas leis. Eles também não gostavam das moedas usadas para pagar o imposto porque as moedas tinham uma imagem do rei, que diziam que ele era um deus. Alguns rebeldes se recusavam a pagar o imposto, porque acreditavam que fazê-lo era um insulto a Deus.</w:t>
      </w:r>
    </w:p>
    <w:p>
      <w:pPr/>
      <w:r>
        <w:rPr>
          <w:lang w:val="pt_PT" w:bidi="pt_PT"/>
        </w:rPr>
      </w:r>
      <w:r>
        <w:rPr>
          <w:lang w:val="pt_PT" w:bidi="pt_PT"/>
        </w:rPr>
        <w:t>Os fariseus pensavam que essa pergunta seria uma maneira perfeita de colocar Jesus em uma situação difícil, independentemente de ele responder sim ou não. Se Jesus dissesse que sim, eles devem pagar os impostos, ele terá problemas com o povo judeu. Se Jesus dissesse não, não deveriam pagar os impostos, teria problemas com o próprio governo romano. O Evangelho de Lucas nos diz que os fariseus planejavam denunciar Jesus aos romanos se Jesus dissesse que as pessoas não deveriam pagar o imposto.</w:t>
      </w:r>
    </w:p>
    <w:p>
      <w:pPr/>
      <w:r>
        <w:rPr>
          <w:lang w:val="pt_PT" w:bidi="pt_PT"/>
        </w:rPr>
      </w:r>
      <w:r>
        <w:rPr>
          <w:lang w:val="pt_PT" w:bidi="pt_PT"/>
        </w:rPr>
        <w:t>Parem e discutam essa pergunta com sua equipe: quais são as coisas em sua área que as autoridades querem que as pessoas façam, mas que os cristãos sentem que são erradas?</w:t>
      </w:r>
    </w:p>
    <w:p>
      <w:pPr/>
      <w:r>
        <w:rPr>
          <w:lang w:val="pt_PT" w:bidi="pt_PT"/>
        </w:rPr>
      </w:r>
      <w:r>
        <w:rPr>
          <w:lang w:val="pt_PT" w:bidi="pt_PT"/>
        </w:rPr>
        <w:t>Jesus sabe imediatamente o que os fariseus estão planejando, e ele diz isso na frente de toda a multidão. Jesus pergunta a eles por que eles estão tentando enganá-lo. Ele os chama: “Vocês hipócritas!” Hipócrita é uma palavra que significa “ator”, alguém que não está dizendo o que é verdade. Um hipócrita diz uma coisa, mas, na verdade, está pensando algo diferente. Antes de responder à pergunta, Jesus diz aos discípulos dos fariseus e aos apoiadores de Herodes para mostrar a ele uma peça do dinheiro que seria usado para o imposto.</w:t>
      </w:r>
    </w:p>
    <w:p>
      <w:pPr/>
      <w:r>
        <w:rPr>
          <w:lang w:val="pt_PT" w:bidi="pt_PT"/>
        </w:rPr>
      </w:r>
      <w:r>
        <w:rPr>
          <w:lang w:val="pt_PT" w:bidi="pt_PT"/>
        </w:rPr>
        <w:t>Alguém mostra a Jesus a moeda para pagar o imposto. A moeda tem uma imagem do rei romano nela.</w:t>
      </w:r>
    </w:p>
    <w:p>
      <w:pPr/>
      <w:r>
        <w:rPr>
          <w:lang w:val="pt_PT" w:bidi="pt_PT"/>
        </w:rPr>
      </w:r>
      <w:r>
        <w:rPr>
          <w:lang w:val="pt_PT" w:bidi="pt_PT"/>
        </w:rPr>
        <w:t>Mostre à equipe uma imagem de um denário do primeiro século.</w:t>
      </w:r>
    </w:p>
    <w:p>
      <w:pPr/>
      <w:r>
        <w:rPr>
          <w:lang w:val="pt_PT" w:bidi="pt_PT"/>
        </w:rPr>
      </w:r>
      <w:r>
        <w:rPr>
          <w:lang w:val="pt_PT" w:bidi="pt_PT"/>
        </w:rPr>
        <w:t>Jesus pergunta: “De quem é essa imagem?”. Eles dizem a ele que é do rei. Então Jesus dá sua resposta: “Então devolvam ao rei as coisas que pertencem ao rei, e devolvam a Deus as coisas que pertencem a Deus”. Em outras palavras, Jesus está dizendo que é possível obedecer a um governo humano, até mesmo um que não é baseado nas leis de Deus, e também obedecer a Deus. Essa era uma ideia muito nova para as pessoas. As palavras “devolvam a Deus as coisas que pertencem a Deus” até mesmo nos lembram da parábola que Jesus acabou de contar sobre pessoas que alugaram uma vinha e então se recusaram a pagar, “devolver”, o aluguel. Ele parece estar dizendo aos fariseus que eles não estão dando a Deus o que ele realmente quer e merece. Nas passagens anteriores onde Jesus estava falando com os líderes religiosos, Jesus estava dizendo a eles que eles deveriam ter se arrependido, ou se voltado para Deus, quando ouviram a mensagem de João Batista. Então ele pode estar retornando para essa ideia aqui. Para ter um relacionamento correto com Deus, as pessoas devem se afastar de seus pecados. Deus merece não apenas o dinheiro das pessoas, mas seu coração e a pessoa em sua totalidade.</w:t>
      </w:r>
    </w:p>
    <w:p>
      <w:pPr/>
      <w:r>
        <w:rPr>
          <w:lang w:val="pt_PT" w:bidi="pt_PT"/>
        </w:rPr>
      </w:r>
      <w:r>
        <w:rPr>
          <w:lang w:val="pt_PT" w:bidi="pt_PT"/>
        </w:rPr>
        <w:t>A passagem termina dizendo que as pessoas que fizeram a pergunta ficaram surpresas com a resposta de Jesus. Eles não esperavam que ele dissesse algo como isso. Eles pensaram que certamente encontrariam uma maneira de enganá-lo, mas ele não caiu na armadilha. Então eles se afastam.</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alguns membros do grupo dos fariseus têm uma reunião para tentar encontrar uma maneira de enganar Jesus.</w:t>
      </w:r>
    </w:p>
    <w:p>
      <w:pPr/>
      <w:r>
        <w:rPr>
          <w:lang w:val="pt_PT" w:bidi="pt_PT"/>
        </w:rPr>
      </w:r>
      <w:r>
        <w:rPr>
          <w:b/>
          <w:lang w:val="pt_PT" w:bidi="pt_PT"/>
        </w:rPr>
        <w:t>Segunda cena:</w:t>
      </w:r>
      <w:r>
        <w:rPr>
          <w:lang w:val="pt_PT" w:bidi="pt_PT"/>
        </w:rPr>
        <w:t xml:space="preserve"> os fariseus que se reuniram enviam alguns de seus discípulos, juntamente com alguns apoiadores de Herodes, para falar com Jesus. Os discípulos e apoiadores de Herodes perguntam a Jesus se é certo pagar impostos ao imperador romano ou não.</w:t>
      </w:r>
    </w:p>
    <w:p>
      <w:pPr/>
      <w:r>
        <w:rPr>
          <w:lang w:val="pt_PT" w:bidi="pt_PT"/>
        </w:rPr>
      </w:r>
      <w:r>
        <w:rPr>
          <w:b/>
          <w:lang w:val="pt_PT" w:bidi="pt_PT"/>
        </w:rPr>
        <w:t>Terceira cena:</w:t>
      </w:r>
      <w:r>
        <w:rPr>
          <w:lang w:val="pt_PT" w:bidi="pt_PT"/>
        </w:rPr>
        <w:t xml:space="preserve"> Jesus pede para ver uma das moedas usadas para pagar o imposto. Ele diz a eles para dar o que pertence ao imperador romano a ele e dar o que pertence a Deus, a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Alguns dos discípulos dos fariseus</w:t>
      </w:r>
    </w:p>
    <w:p>
      <w:pPr>
        <w:pStyle w:val="ListBullet"/>
        <w:spacing w:line="240" w:lineRule="auto"/>
        <w:ind w:left="720"/>
      </w:pPr>
      <w:r>
        <w:rPr>
          <w:lang w:val="pt_PT" w:bidi="pt_PT"/>
        </w:rPr>
      </w:r>
      <w:r>
        <w:rPr>
          <w:lang w:val="pt_PT" w:bidi="pt_PT"/>
        </w:rPr>
        <w:t>Os apoiadores do rei Herodes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 de pessoas no templo</w:t>
      </w:r>
    </w:p>
    <w:p>
      <w:pPr>
        <w:pStyle w:val="ListBullet"/>
        <w:spacing w:line="240" w:lineRule="auto"/>
        <w:ind w:left="720"/>
      </w:pPr>
      <w:r>
        <w:rPr>
          <w:lang w:val="pt_PT" w:bidi="pt_PT"/>
        </w:rPr>
      </w:r>
      <w:r>
        <w:rPr>
          <w:lang w:val="pt_PT" w:bidi="pt_PT"/>
        </w:rPr>
        <w:t>Discípulos de Jesus (podemos assumir que eles ainda estão lá, embora essa passagem não fale sobre eles especificamente)</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Observe que no início dessa história, alguns fariseus se encontram em particular (longe de Jesus e das multidões no templo) para pensar em uma maneira de enganar Jesus. Seu objetivo é ter uma razão para prender e matar Jesus.</w:t>
      </w:r>
    </w:p>
    <w:p>
      <w:pPr/>
      <w:r>
        <w:rPr>
          <w:lang w:val="pt_PT" w:bidi="pt_PT"/>
        </w:rPr>
      </w:r>
      <w:r>
        <w:rPr>
          <w:lang w:val="pt_PT" w:bidi="pt_PT"/>
        </w:rPr>
        <w:t>Os fariseus que estão fazendo esse plano enviam outro grupo de pessoas a Jesus, que são chamados de “seus discípulos”. Os discípulos dos fariseus provavelmente seriam homens mais jovens que estavam aprendendo com os fariseus mais velhos sobre as Escrituras e o modo de vida dos fariseus. Eles também enviaram alguns apoiadores do rei Herodes, e os dois grupos de pessoas se aproximaram de Jesus juntos.</w:t>
      </w:r>
    </w:p>
    <w:p>
      <w:pPr/>
      <w:r>
        <w:rPr>
          <w:lang w:val="pt_PT" w:bidi="pt_PT"/>
        </w:rPr>
      </w:r>
      <w:r>
        <w:rPr>
          <w:lang w:val="pt_PT" w:bidi="pt_PT"/>
        </w:rPr>
        <w:t>Das histórias anteriores que Mateus contou, podemos assumir que Jesus ainda está no pátio do templo, a área onde todas as pessoas, incluindo mulheres e estrangeiros, eram permitidas a vir. O templo teria estado muito lotado, com muitas pessoas ouvindo o que Jesus e os líderes religiosos estão dizendo.</w:t>
      </w:r>
    </w:p>
    <w:p>
      <w:pPr/>
      <w:r>
        <w:rPr>
          <w:lang w:val="pt_PT" w:bidi="pt_PT"/>
        </w:rPr>
      </w:r>
      <w:r>
        <w:rPr>
          <w:lang w:val="pt_PT" w:bidi="pt_PT"/>
        </w:rPr>
        <w:t>Os dois grupos de pessoas, um que era leal ao governo romano e um que o odiava, se aproximam de Jesus juntos. Eles o chamam de “Mestre”, um título de respeito, e então dizem muitas coisas agradáveis sobre ele. “Sabemos o quão honestos vocês são. Vocês ensinam o caminho de Deus com verdade. Vocês são imparciais e não têm favoritos”. Então eles pedem a ele para dizer a eles o que ele pensa sobre essa pergunta extremamente difícil: “É certo pagar impostos a César, ou não?”.</w:t>
      </w:r>
    </w:p>
    <w:p>
      <w:pPr/>
      <w:r>
        <w:rPr>
          <w:lang w:val="pt_PT" w:bidi="pt_PT"/>
        </w:rPr>
      </w:r>
      <w:r>
        <w:rPr>
          <w:lang w:val="pt_PT" w:bidi="pt_PT"/>
        </w:rPr>
        <w:t>A resposta de Jesus mostra que ele é muito mais sábio do que eles esperavam. Eles mentiram quando disseram que sabiam que ele era verdadeiro, porque eles estavam dizendo algo em que realmente não acreditavam. Agora Jesus diz a verdade, e ele os chama de mentirosos. “Vocês hipócritas! Por que você está tentando me enganar?”. Então ele faz algo que eles não esperavam. Então ele pede a eles para mostrarem a ele uma das moedas que seria usada para pagar o imposto a César. A moeda era chamada de denário. Alguém dá a Jesus uma dessas moedas de prata, e Jesus pergunta a eles: “De quem é a imagem e o nome na moeda?”. Eles dizem: “De César”. A imagem e o nome estampados na moeda mostram que foi César quem mandou fazer a moeda. Jesus diz às pessoas: “Então dê a César as coisas que pertencem a César, e dê a Deus as coisas que pertencem a Deus”.</w:t>
      </w:r>
    </w:p>
    <w:p>
      <w:pPr/>
      <w:r>
        <w:rPr>
          <w:lang w:val="pt_PT" w:bidi="pt_PT"/>
        </w:rPr>
      </w:r>
      <w:r>
        <w:rPr>
          <w:lang w:val="pt_PT" w:bidi="pt_PT"/>
        </w:rPr>
        <w:t>As pessoas que fizeram a Jesus a pergunta agora estão completamente surpresas com sua resposta, e elas não têm mais nada a dizer. Então eles se afastam. Talvez eles voltem para os fariseus que os enviaram para fazer a pergunta, e talvez digam aos fariseus o que Jesus disse.</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Alguns dos discípulos dos fariseus</w:t>
      </w:r>
    </w:p>
    <w:p>
      <w:pPr>
        <w:pStyle w:val="ListBullet"/>
        <w:spacing w:line="240" w:lineRule="auto"/>
        <w:ind w:left="720"/>
      </w:pPr>
      <w:r>
        <w:rPr>
          <w:lang w:val="pt_PT" w:bidi="pt_PT"/>
        </w:rPr>
      </w:r>
      <w:r>
        <w:rPr>
          <w:lang w:val="pt_PT" w:bidi="pt_PT"/>
        </w:rPr>
        <w:t>Os apoiadores do rei Herodes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 de pessoas no templo</w:t>
      </w:r>
    </w:p>
    <w:p>
      <w:pPr>
        <w:pStyle w:val="ListBullet"/>
        <w:spacing w:line="240" w:lineRule="auto"/>
        <w:ind w:left="720"/>
      </w:pPr>
      <w:r>
        <w:rPr>
          <w:lang w:val="pt_PT" w:bidi="pt_PT"/>
        </w:rPr>
      </w:r>
      <w:r>
        <w:rPr>
          <w:lang w:val="pt_PT" w:bidi="pt_PT"/>
        </w:rPr>
        <w:t>Discípulos de Jesus (podemos assumir que eles ainda estão lá, embora essa passagem não fale sobre eles especificamente)</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esta história pela segunda vez, interrompa-os em certos momentos. A história começa quando um grupo de fariseus se encontra para falar sobre como eles podem enganar Jesus. Eles querem encontrar uma razão para serem capazes de prendê-lo. Eles fazem um plano e então enviam alguns de seus discípulos, juntamente com alguns apoiadores do governante Herodes, para perguntá-lo algo difícil.</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que estão enviando as pessoas: “Como vocês estão se sentindo?”. Você pode ouvir coisas como: “Estamos com inveja”, ou “Estamos irritados com Jesus”, ou “Estamos felizes por termos finalmente encontrado uma maneira de nos livrarmos de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discípulos dos fariseus e apoiadores de Herodes se aproximam de Jesus no pátio do templo. Eles começam dizendo muitas coisas agradáveis sobre ele. Eles o chamam respeitosamente de “Mestre”, e dizem: “Sabemos que você é honesto. Você ensina a verdade sobre o que Deus quer que as pessoas façam. E você trata todos com o mesmo respeito, não importa quem eles são”.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dos fariseus e apoiadores de Herodes: “Como vocês estão se sentindo?”. Você pode ouvir respostas como: “Sinto-me feliz por termos encontrado uma maneira tão boa de enganar Jesus”, ou “Sinto-me mal por não estarmos realmente contando a verdade”.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discípulos dos fariseus e apoiadores de Herodes agora fazem a pergunta difícil: “Diga nos o que você pensa: devemos pagar impostos a César ou não?”.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de pessoas no templo: “Como vocês estão se sentindo?”. Você pode ouvir coisas como: “Estou preocupado — como Jesus responderá?”. ou “Estou feliz por não ter que responder a essa pergunta”, ou “Estou zangado por eles estarem tentando enganar Jesus”.</w:t>
      </w:r>
    </w:p>
    <w:p>
      <w:pPr>
        <w:pStyle w:val="ListBullet"/>
        <w:spacing w:line="240" w:lineRule="auto"/>
        <w:ind w:left="720"/>
      </w:pPr>
      <w:r>
        <w:rPr>
          <w:lang w:val="pt_PT" w:bidi="pt_PT"/>
        </w:rPr>
      </w:r>
      <w:r>
        <w:rPr>
          <w:lang w:val="pt_PT" w:bidi="pt_PT"/>
        </w:rPr>
        <w:t>Pergunte ao ator que está interpretando Jesus: “Como você está se sentindo?”. Você pode ouvir respostas como: “Estou triste por eles não me aceitarem”, ou “Estou zangado com a maneira como eles estão tentando me enganar”.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entende imediatamente o que eles estão tentando fazer, e ele diz isso. Ele diz: “Vocês hipócritas! Por que você está tentando me enganar?”. Então ele pede a eles para mostrar a ele um pedaço do dinheiro que seria usado para pagar o imposto a César. Alguém traz uma moeda de prata e a entrega a Jesus. Jesus segura a moeda e pergunta às pessoas que fizeram a pergunta: “De quem é a imagem e nome estampados na moeda?”. Eles dizem: “São de César”. Jesus diz a eles: “Então dê a César as coisas que pertencem a César, e dê a Deus as coisas que pertencem a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no templo: “Agora como vocês estão se sentindo?”. Você pode ouvir coisas como: “Estou feliz e aliviado”, ou “Estou impressionado com o quão sábio Jesus é”.</w:t>
      </w:r>
    </w:p>
    <w:p>
      <w:pPr>
        <w:pStyle w:val="ListBullet"/>
        <w:spacing w:line="240" w:lineRule="auto"/>
        <w:ind w:left="720"/>
      </w:pPr>
      <w:r>
        <w:rPr>
          <w:lang w:val="pt_PT" w:bidi="pt_PT"/>
        </w:rPr>
      </w:r>
      <w:r>
        <w:rPr>
          <w:lang w:val="pt_PT" w:bidi="pt_PT"/>
        </w:rPr>
        <w:t>Pergunte aos atores que interpretam os discípulos dos fariseus e apoiadores de Herodes: “Como vocês estão se sentindo?”. Você pode ouvir coisas como: “Estou envergonhado”, “Estou zangado”, ou “Estou chocado por ele ter encontrado uma resposta”.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 encene os discípulos dos fariseus e apoiadores de Herodes saindo sem dizer nada mais.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A história começa dizendo que os </w:t>
      </w:r>
      <w:r>
        <w:rPr>
          <w:b/>
          <w:lang w:val="pt_PT" w:bidi="pt_PT"/>
        </w:rPr>
        <w:t>fariseus</w:t>
      </w:r>
      <w:r>
        <w:rPr>
          <w:lang w:val="pt_PT" w:bidi="pt_PT"/>
        </w:rPr>
        <w:t xml:space="preserve"> se encontraram para fazer um plano sobre como eles poderiam enganar Jesus. Isso não significa que todas as pessoas que pertenciam ao grupo dos fariseus estavam nessa reunião. Os </w:t>
      </w:r>
      <w:r>
        <w:rPr>
          <w:b/>
          <w:lang w:val="pt_PT" w:bidi="pt_PT"/>
        </w:rPr>
        <w:t>fariseus</w:t>
      </w:r>
      <w:r>
        <w:rPr>
          <w:lang w:val="pt_PT" w:bidi="pt_PT"/>
        </w:rPr>
        <w:t xml:space="preserve"> eram um grupo de judeus que queriam se tornar aceitáveis a Deus seguindo cuidadosamente centenas de regras sobre permanecer puro. Consulte o Glossário Mestre para uma definição mais completa. Use a mesma palavra que você usou para traduzir “fariseu” em outras passagens.</w:t>
      </w:r>
    </w:p>
    <w:p>
      <w:pPr/>
      <w:r>
        <w:rPr>
          <w:lang w:val="pt_PT" w:bidi="pt_PT"/>
        </w:rPr>
      </w:r>
      <w:r>
        <w:rPr>
          <w:lang w:val="pt_PT" w:bidi="pt_PT"/>
        </w:rPr>
        <w:t xml:space="preserve">Os fariseus que estavam nessa reunião então enviaram alguns de seus </w:t>
      </w:r>
      <w:r>
        <w:rPr>
          <w:b/>
          <w:lang w:val="pt_PT" w:bidi="pt_PT"/>
        </w:rPr>
        <w:t>discípulos</w:t>
      </w:r>
      <w:r>
        <w:rPr>
          <w:lang w:val="pt_PT" w:bidi="pt_PT"/>
        </w:rPr>
        <w:t xml:space="preserve">, juntamente com alguns </w:t>
      </w:r>
      <w:r>
        <w:rPr>
          <w:b/>
          <w:lang w:val="pt_PT" w:bidi="pt_PT"/>
        </w:rPr>
        <w:t>apoiadores de Herodes</w:t>
      </w:r>
      <w:r>
        <w:rPr>
          <w:lang w:val="pt_PT" w:bidi="pt_PT"/>
        </w:rPr>
        <w:t xml:space="preserve">, para fazer a Jesus uma pergunta. </w:t>
      </w:r>
      <w:r>
        <w:rPr>
          <w:b/>
          <w:lang w:val="pt_PT" w:bidi="pt_PT"/>
        </w:rPr>
        <w:t>Discípulos</w:t>
      </w:r>
      <w:r>
        <w:rPr>
          <w:lang w:val="pt_PT" w:bidi="pt_PT"/>
        </w:rPr>
        <w:t xml:space="preserve"> eram pessoas que seguiam um mestre religioso e aprendiam com ele. Use a mesma palavra em sua tradução que você usou para traduzir “discípulos dos fariseus” em outras passagens. Os apoiadores de Herodes, às vezes chamados de </w:t>
      </w:r>
      <w:r>
        <w:rPr>
          <w:b/>
          <w:lang w:val="pt_PT" w:bidi="pt_PT"/>
        </w:rPr>
        <w:t>herodianos</w:t>
      </w:r>
      <w:r>
        <w:rPr>
          <w:lang w:val="pt_PT" w:bidi="pt_PT"/>
        </w:rPr>
        <w:t>, eram um grupo de judeus que apoiavam a família de Herodes e eram leais a Roma.</w:t>
      </w:r>
    </w:p>
    <w:p>
      <w:pPr/>
      <w:r>
        <w:rPr>
          <w:lang w:val="pt_PT" w:bidi="pt_PT"/>
        </w:rPr>
      </w:r>
      <w:r>
        <w:rPr>
          <w:lang w:val="pt_PT" w:bidi="pt_PT"/>
        </w:rPr>
        <w:t>Esses dois grupos de pessoas vêm a Jesus e dizem: “</w:t>
      </w:r>
      <w:r>
        <w:rPr>
          <w:b/>
          <w:lang w:val="pt_PT" w:bidi="pt_PT"/>
        </w:rPr>
        <w:t>Mestre</w:t>
      </w:r>
      <w:r>
        <w:rPr>
          <w:lang w:val="pt_PT" w:bidi="pt_PT"/>
        </w:rPr>
        <w:t>”, que é uma palavra que significa alguém que ensina sobre Deus e fé. Consulte o Glossário Mestre para uma descrição completa, e use a mesma palavra que você usou em outras passagens onde as pessoas chamam Jesus de “mestre”.</w:t>
      </w:r>
    </w:p>
    <w:p>
      <w:pPr/>
      <w:r>
        <w:rPr>
          <w:lang w:val="pt_PT" w:bidi="pt_PT"/>
        </w:rPr>
      </w:r>
      <w:r>
        <w:rPr>
          <w:lang w:val="pt_PT" w:bidi="pt_PT"/>
        </w:rPr>
        <w:t xml:space="preserve">Então os discípulos dos fariseus e apoiadores de Herodes perguntam a Jesus: “O que você pensa, é </w:t>
      </w:r>
      <w:r>
        <w:rPr>
          <w:b/>
          <w:lang w:val="pt_PT" w:bidi="pt_PT"/>
        </w:rPr>
        <w:t>lícito</w:t>
      </w:r>
      <w:r>
        <w:rPr>
          <w:lang w:val="pt_PT" w:bidi="pt_PT"/>
        </w:rPr>
        <w:t xml:space="preserve"> pagar impostos a </w:t>
      </w:r>
      <w:r>
        <w:rPr>
          <w:b/>
          <w:lang w:val="pt_PT" w:bidi="pt_PT"/>
        </w:rPr>
        <w:t>César</w:t>
      </w:r>
      <w:r>
        <w:rPr>
          <w:lang w:val="pt_PT" w:bidi="pt_PT"/>
        </w:rPr>
        <w:t xml:space="preserve"> ou não?”. A palavra “lícito” também pode ser traduzida como certo, correto ou permitido. Se refere a uma ação que é permitida ou aprovada por Deus. </w:t>
      </w:r>
      <w:r>
        <w:rPr>
          <w:b/>
          <w:lang w:val="pt_PT" w:bidi="pt_PT"/>
        </w:rPr>
        <w:t>César</w:t>
      </w:r>
      <w:r>
        <w:rPr>
          <w:lang w:val="pt_PT" w:bidi="pt_PT"/>
        </w:rPr>
        <w:t xml:space="preserve"> era o imperador ou rei do império romano, uma grande nação que incluía muitos países e grupos de pessoas. Consulte o Glossário Mestre para uma descrição completa, e use a mesma palavra para “César” que você usou em outras passagens.</w:t>
      </w:r>
    </w:p>
    <w:p>
      <w:pPr/>
      <w:r>
        <w:rPr>
          <w:lang w:val="pt_PT" w:bidi="pt_PT"/>
        </w:rPr>
      </w:r>
      <w:r>
        <w:rPr>
          <w:lang w:val="pt_PT" w:bidi="pt_PT"/>
        </w:rPr>
        <w:t xml:space="preserve">Mas Jesus conhecia a </w:t>
      </w:r>
      <w:r>
        <w:rPr>
          <w:b/>
          <w:lang w:val="pt_PT" w:bidi="pt_PT"/>
        </w:rPr>
        <w:t>maldade deles</w:t>
      </w:r>
      <w:r>
        <w:rPr>
          <w:lang w:val="pt_PT" w:bidi="pt_PT"/>
        </w:rPr>
        <w:t xml:space="preserve">, ou suas razões ruins para fazer essa pergunta. Ele respondeu: “Por que vocês estão me </w:t>
      </w:r>
      <w:r>
        <w:rPr>
          <w:b/>
          <w:lang w:val="pt_PT" w:bidi="pt_PT"/>
        </w:rPr>
        <w:t>testando</w:t>
      </w:r>
      <w:r>
        <w:rPr>
          <w:lang w:val="pt_PT" w:bidi="pt_PT"/>
        </w:rPr>
        <w:t xml:space="preserve">, seus </w:t>
      </w:r>
      <w:r>
        <w:rPr>
          <w:b/>
          <w:lang w:val="pt_PT" w:bidi="pt_PT"/>
        </w:rPr>
        <w:t>hipócritas</w:t>
      </w:r>
      <w:r>
        <w:rPr>
          <w:lang w:val="pt_PT" w:bidi="pt_PT"/>
        </w:rPr>
        <w:t xml:space="preserve">?”. A palavra “testar” nesse contexto também significa “tentar”, ou tentar encontrar uma maneira de fazer alguém fazer a coisa errada. Jesus não espera que essas pessoas respondam a sua pergunta. Ele está usando a pergunta apenas para apontar que eles estão tentando enganá-lo. </w:t>
      </w:r>
      <w:r>
        <w:rPr>
          <w:b/>
          <w:lang w:val="pt_PT" w:bidi="pt_PT"/>
        </w:rPr>
        <w:t>Hipócrita</w:t>
      </w:r>
      <w:r>
        <w:rPr>
          <w:lang w:val="pt_PT" w:bidi="pt_PT"/>
        </w:rPr>
        <w:t xml:space="preserve"> significa um ator ou alguém que está sendo falso; um hipócrita está dizendo algo que ele, na verdade, não acredita que é verdadeiro.</w:t>
      </w:r>
    </w:p>
    <w:p>
      <w:pPr/>
      <w:r>
        <w:rPr>
          <w:lang w:val="pt_PT" w:bidi="pt_PT"/>
        </w:rPr>
      </w:r>
      <w:r>
        <w:rPr>
          <w:lang w:val="pt_PT" w:bidi="pt_PT"/>
        </w:rPr>
        <w:t xml:space="preserve">Jesus então diz: “Mostre-me a moeda usada para pagar o imposto”. Alguém traz um </w:t>
      </w:r>
      <w:r>
        <w:rPr>
          <w:b/>
          <w:lang w:val="pt_PT" w:bidi="pt_PT"/>
        </w:rPr>
        <w:t>denário</w:t>
      </w:r>
      <w:r>
        <w:rPr>
          <w:lang w:val="pt_PT" w:bidi="pt_PT"/>
        </w:rPr>
        <w:t>, uma moeda de prata romana.</w:t>
      </w:r>
    </w:p>
    <w:p>
      <w:pPr/>
      <w:r>
        <w:rPr>
          <w:lang w:val="pt_PT" w:bidi="pt_PT"/>
        </w:rPr>
      </w:r>
      <w:r>
        <w:rPr>
          <w:lang w:val="pt_PT" w:bidi="pt_PT"/>
        </w:rPr>
        <w:t>Mostre à equipe uma imagem de um denário.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22:23–33</w:t>
      </w:r>
      <w:r>
        <w:rPr>
          <w:lang w:val="pt_PT" w:bidi="pt_PT"/>
        </w:rPr>
      </w:r>
    </w:p>
    <w:p>
      <w:pPr>
        <w:pStyle w:val="Heading3"/>
      </w:pPr>
      <w:r>
        <w:rPr>
          <w:lang w:val="pt_PT" w:bidi="pt_PT"/>
        </w:rPr>
        <w:t>Ouvir e Sentir</w:t>
      </w:r>
    </w:p>
    <w:p>
      <w:pPr/>
      <w:r>
        <w:rPr>
          <w:lang w:val="pt_PT" w:bidi="pt_PT"/>
        </w:rPr>
      </w:r>
      <w:r>
        <w:rPr>
          <w:lang w:val="pt_PT" w:bidi="pt_PT"/>
        </w:rPr>
        <w:t>Ouçam Mateus 22.23–33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história, Jesus está no templo judeu em Jerusalém. Essa é a segunda de três histórias que Mateus contará sobre Jesus respondendo a perguntas de mestres religiosos. Esses mestres estão tentando envergonhar Jesus e até mesmo procurando uma razão para matá-lo. Os mestres religiosos têm inveja do quão popular Jesus é, então eles estão tentando se livrar dele. Essas três perguntas são parte de uma conversa mais longa entre Jesus e os líderes religiosos.</w:t>
      </w:r>
    </w:p>
    <w:p>
      <w:pPr/>
      <w:r>
        <w:rPr>
          <w:lang w:val="pt_PT" w:bidi="pt_PT"/>
        </w:rPr>
      </w:r>
      <w:r>
        <w:rPr>
          <w:lang w:val="pt_PT" w:bidi="pt_PT"/>
        </w:rPr>
        <w:t>Na primeira dessas três histórias, alguns membros da seita dos fariseus fizeram a Jesus uma pergunta difícil que eles pensavam que ele não seria capaz de responder. Nessa história, que Mateus nos diz que aconteceu no mesmo dia, os saduceus são os que fazem a Jesus uma pergunta. Os fariseus e saduceus eram dois grupos diferentes de judeus que tinham seus próprios mestres e seus próprios ensinamentos sobre Deus, fé e vida.</w:t>
      </w:r>
    </w:p>
    <w:p>
      <w:pPr/>
      <w:r>
        <w:rPr>
          <w:lang w:val="pt_PT" w:bidi="pt_PT"/>
        </w:rPr>
      </w:r>
      <w:r>
        <w:rPr>
          <w:lang w:val="pt_PT" w:bidi="pt_PT"/>
        </w:rPr>
        <w:t>Uma pergunta sobre a qual os fariseus e saduceus discordavam era se as pessoas viveriam novamente depois que morressem ou não. A maioria das referências do Antigo Testamento à vida depois da morte vem de livros que foram escritos tarde na história do Antigo Testamento. As pessoas começaram a acreditar mais fortemente que as pessoas ressuscitariam depois que morressem durante os últimos 200 anos antes de Jesus vir à terra. Mas os saduceus acreditavam que apenas os cinco primeiros livros da Bíblia, os livros escritos por Moisés, eram a palavra de Deus. E eles diziam que uma vez que as pessoas morressem, elas não voltariam à vida novamente. Os fariseus acreditavam que todo o Antigo Testamento era a palavra de Deus. Eles também acreditavam que Deus ressuscitaria as pessoas depois que morressem.</w:t>
      </w:r>
    </w:p>
    <w:p>
      <w:pPr/>
      <w:r>
        <w:rPr>
          <w:lang w:val="pt_PT" w:bidi="pt_PT"/>
        </w:rPr>
      </w:r>
      <w:r>
        <w:rPr>
          <w:lang w:val="pt_PT" w:bidi="pt_PT"/>
        </w:rPr>
        <w:t>Parem e discutam as seguintes perguntas em sua equipe: em sua área, o que as pessoas acreditam que acontece com as pessoas quando morrem? Que ensinamentos ou crenças diferentes existem sobre essa questão? De quem esses ensinamentos vêm?</w:t>
      </w:r>
    </w:p>
    <w:p>
      <w:pPr/>
      <w:r>
        <w:rPr>
          <w:lang w:val="pt_PT" w:bidi="pt_PT"/>
        </w:rPr>
      </w:r>
      <w:r>
        <w:rPr>
          <w:lang w:val="pt_PT" w:bidi="pt_PT"/>
        </w:rPr>
        <w:t>Em seus ensinamentos, Jesus muitas vezes falava sobre a vida depois da morte, o céu e inferno. Os saduceus deveriam estar cientes de que Jesus concordava com os fariseus sobre a vida depois da morte. Então agora alguns saduceus fazem a Jesus uma pergunta que eles esperam que faça Jesus e seu ensinamento parecerem tolos. Eles podem estar fazendo isso esperando que as multidões de pessoas riam de Jesus e parem de ouvir seu ensinamento.</w:t>
      </w:r>
    </w:p>
    <w:p>
      <w:pPr/>
      <w:r>
        <w:rPr>
          <w:lang w:val="pt_PT" w:bidi="pt_PT"/>
        </w:rPr>
      </w:r>
      <w:r>
        <w:rPr>
          <w:lang w:val="pt_PT" w:bidi="pt_PT"/>
        </w:rPr>
        <w:t>A pergunta que esses mestres religiosos fazem é sobre um costume que Moisés disse às pessoas para seguir no Antigo Testamento quando um homem morria sem filhos. Se o homem fosse casado e tivesse um irmão, Moisés disse que seu irmão deveria se casar com a esposa do homem morto. O primeiro filho que eles tivessem juntos seria considerado o filho do irmão morto. Ele receberia o nome e a terra do irmão morto. Esse costume permitiria que a linhagem familiar de um homem continuasse, mesmo que ele morresse antes de ter filhos.</w:t>
      </w:r>
    </w:p>
    <w:p>
      <w:pPr/>
      <w:r>
        <w:rPr>
          <w:lang w:val="pt_PT" w:bidi="pt_PT"/>
        </w:rPr>
      </w:r>
      <w:r>
        <w:rPr>
          <w:lang w:val="pt_PT" w:bidi="pt_PT"/>
        </w:rPr>
        <w:t>Os mestres saduceus contam a Jesus uma história sobre alguém que seguiu esse costume. Eles começam dizendo: “Havia sete irmãos entre nós”. No entanto, isso não significa necessariamente que essa é uma história verdadeira. Eles provavelmente criaram a história como um exemplo do que eles pensam que é um problema com o ensinamento sobre a vida depois da morte. Em sua história, o irmão mais velho morreu sem filhos, então o segundo irmão se casou com a esposa do irmão mais velho. Mas o segundo irmão também morreu sem filhos, então o terceiro irmão se casou com ela. Na verdade, todos os irmãos se casaram com essa esposa, um depois do outro, e todos eles morreram. Então a mulher também morreu.</w:t>
      </w:r>
    </w:p>
    <w:p>
      <w:pPr/>
      <w:r>
        <w:rPr>
          <w:lang w:val="pt_PT" w:bidi="pt_PT"/>
        </w:rPr>
      </w:r>
      <w:r>
        <w:rPr>
          <w:lang w:val="pt_PT" w:bidi="pt_PT"/>
        </w:rPr>
        <w:t>Agora os saduceus fazem sua pergunta: “De quem ela será esposa na ressurreição? Porque todos os sete foram casados com ela”. Eles pensam que não há uma boa resposta para essa pergunta. Eles estão pensando que se as pessoas vivessem novamente depois de morrerem, então todas essas pessoas estariam vivas novamente ao mesmo tempo. A mulher foi a esposa de todos os sete irmãos em momentos diferentes, mas agora ela seria esposa de cada um deles ao mesmo tempo. No Antigo Testamento, um homem poderia ter mais de uma esposa, mas uma mulher nunca poderia ter mais do que um marido ao mesmo tempo. Os mestres saduceus pensam que fizeram um ponto que fará o ensinamento de Jesus parecer ridículo.</w:t>
      </w:r>
    </w:p>
    <w:p>
      <w:pPr/>
      <w:r>
        <w:rPr>
          <w:lang w:val="pt_PT" w:bidi="pt_PT"/>
        </w:rPr>
      </w:r>
      <w:r>
        <w:rPr>
          <w:lang w:val="pt_PT" w:bidi="pt_PT"/>
        </w:rPr>
        <w:t>Jesus responde dizendo que os saduceus estão cometendo um erro pensando dessa maneira. Jesus diz que eles não conhecem as Escrituras. Isso seria insultante para os saduceus, que pensavam que seguiam as Escrituras melhor do que qualquer outra pessoa. Jesus também diz que eles não conhecem o poder de Deus. Os saduceus não acreditavam que Deus controla ativamente o que acontece com as pessoas ou que Deus julga as pessoas por suas ações. Eles não acreditavam em milagres. Eles focavam na vida humana e coisas que podemos ver e tocar. Então Jesus está dizendo a eles que essas ideias os levaram a pensar sobre a vida depois da morte da maneira errada. Eles não podem entender a vida depois da morte sem entender o poder de Deus, ou coisas que estão além do que vemos e experimentamos na terra.</w:t>
      </w:r>
    </w:p>
    <w:p>
      <w:pPr/>
      <w:r>
        <w:rPr>
          <w:lang w:val="pt_PT" w:bidi="pt_PT"/>
        </w:rPr>
      </w:r>
      <w:r>
        <w:rPr>
          <w:lang w:val="pt_PT" w:bidi="pt_PT"/>
        </w:rPr>
        <w:t>Jesus então explica como a vida depois da morte é diferente da vida na terra. Ele diz que as pessoas não se casarão mais e terão filhos nessa vida. Em vez disso, eles serão como os anjos no céu, que vivem para sempre em vez de se casar, ter filhos e morrer.</w:t>
      </w:r>
    </w:p>
    <w:p>
      <w:pPr/>
      <w:r>
        <w:rPr>
          <w:lang w:val="pt_PT" w:bidi="pt_PT"/>
        </w:rPr>
      </w:r>
      <w:r>
        <w:rPr>
          <w:lang w:val="pt_PT" w:bidi="pt_PT"/>
        </w:rPr>
        <w:t>Jesus termina sua resposta citando uma porção do Antigo Testamento que os saduceus aceitavam como a palavra de Deus. Ele diz: “Mas agora, quanto a se haverá uma ressurreição dos mortos”, o que significa que ele agora está respondendo não apenas à pergunta específica que eles fizeram, mas seus ensinamentos básicos sobre Deus e a vida que os fizeram fazer a pergunta. Então Jesus cita o livro de Êxodo: “Sou o Deus de Abraão, Isaque e Jacó”. Abraão, Isaque e Jacó eram ancestrais respeitados do povo judeu. Jesus explica: “Ele não é o Deus dos mortos, mas dos vivos”. Em outras palavras, Deus vive para sempre, e ele também faz alianças, ou acordos, com humanos que duram para sempre. A vida de Deus é tão poderosa que até mesmo dá vida aos seres humanos depois que sua vida física na terra termina.</w:t>
      </w:r>
    </w:p>
    <w:p>
      <w:pPr/>
      <w:r>
        <w:rPr>
          <w:lang w:val="pt_PT" w:bidi="pt_PT"/>
        </w:rPr>
      </w:r>
      <w:r>
        <w:rPr>
          <w:lang w:val="pt_PT" w:bidi="pt_PT"/>
        </w:rPr>
        <w:t>Mateus não nos diz se os saduceus pensavam que essa resposta estava certa. Mas ele diz que as multidões no templo que estavam ouvindo ficaram surpresas com o ensinamento de Jesus, o que significa que eles ficaram tão surpresos que ficaram quase sobrecarregados. As pessoas podem ter ficado surpresas por Jesus ter dado uma razão para acreditar na vida depois da morte, até mesmo nos livros de Moisés. Eles podem ter pensado quando os saduceus fizeram sua pergunta que Jesus não seria capaz de responder-lhes bem. E eles podem ficar impressionados e felizes por ele ter defendido o ensinamento sobre a vida depois da morte, uma vez que a maioria das pessoas comuns, como os fariseus, acreditava que as pessoas viveriam novamente depois que morressem.</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um grupo de mestres religiosos saduceus faz a Jesus uma pergunta que eles pensam que ele não será capaz de responder. Eles contam uma história sobre sete irmãos que foram casados com uma mulher antes de morrer. Eles perguntam a Jesus: “De quem ela será esposa na ressurreição?”.</w:t>
      </w:r>
    </w:p>
    <w:p>
      <w:pPr/>
      <w:r>
        <w:rPr>
          <w:lang w:val="pt_PT" w:bidi="pt_PT"/>
        </w:rPr>
      </w:r>
      <w:r>
        <w:rPr>
          <w:b/>
          <w:lang w:val="pt_PT" w:bidi="pt_PT"/>
        </w:rPr>
        <w:t>Segunda cena:</w:t>
      </w:r>
      <w:r>
        <w:rPr>
          <w:lang w:val="pt_PT" w:bidi="pt_PT"/>
        </w:rPr>
        <w:t xml:space="preserve"> Jesus responde à pergunta, dizendo aos saduceus que eles estão cometendo um erro por duas razões: eles não conhecem as Escrituras, e não conhecem o poder de Deus. Ele diz que na vida depois da morte, as pessoas não se casarão mais como fazem na terra.</w:t>
      </w:r>
    </w:p>
    <w:p>
      <w:pPr/>
      <w:r>
        <w:rPr>
          <w:lang w:val="pt_PT" w:bidi="pt_PT"/>
        </w:rPr>
      </w:r>
      <w:r>
        <w:rPr>
          <w:b/>
          <w:lang w:val="pt_PT" w:bidi="pt_PT"/>
        </w:rPr>
        <w:t>Terceira cena:</w:t>
      </w:r>
      <w:r>
        <w:rPr>
          <w:lang w:val="pt_PT" w:bidi="pt_PT"/>
        </w:rPr>
        <w:t xml:space="preserve"> Jesus se refere ao ensinamento dos saduceus que diz que as pessoas não viverão novamente depois que morrerem. Ele cita o livro de Êxodo: “Sou o Deus de Abraão, Isaque e Jacó”, e então ele diz: “Ele não é o Deus dos mortos, mas dos vivos”.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Alguns mestres religiosos que pertencem ao grupo dos saduceus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Multidões de pessoas ouvindo no templo, provavelmente incluindo os discípulos</w:t>
      </w:r>
    </w:p>
    <w:p>
      <w:pPr/>
      <w:r>
        <w:rPr>
          <w:lang w:val="pt_PT" w:bidi="pt_PT"/>
        </w:rPr>
      </w:r>
      <w:r>
        <w:rPr>
          <w:lang w:val="pt_PT" w:bidi="pt_PT"/>
        </w:rPr>
        <w:t>Os personagens na história dos saduceus incluem:</w:t>
      </w:r>
    </w:p>
    <w:p>
      <w:pPr>
        <w:pStyle w:val="ListBullet"/>
        <w:spacing w:line="240" w:lineRule="auto"/>
        <w:ind w:left="720"/>
      </w:pPr>
      <w:r>
        <w:rPr>
          <w:lang w:val="pt_PT" w:bidi="pt_PT"/>
        </w:rPr>
      </w:r>
      <w:r>
        <w:rPr>
          <w:lang w:val="pt_PT" w:bidi="pt_PT"/>
        </w:rPr>
        <w:t>Sete irmãos</w:t>
      </w:r>
    </w:p>
    <w:p>
      <w:pPr>
        <w:pStyle w:val="ListBullet"/>
        <w:spacing w:line="240" w:lineRule="auto"/>
        <w:ind w:left="720"/>
      </w:pPr>
      <w:r>
        <w:rPr>
          <w:lang w:val="pt_PT" w:bidi="pt_PT"/>
        </w:rPr>
      </w:r>
      <w:r>
        <w:rPr>
          <w:lang w:val="pt_PT" w:bidi="pt_PT"/>
        </w:rPr>
        <w:t>A esposa do irmão mais velho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entender o cenário da história. Jesus está no templo de Deus em Jerusalém, alguns dias antes da festa da Páscoa. O templo estaria cheio de pessoas que haviam vindo para Jerusalém para celebrar a festa. Muitas dessas pessoas amam ouvir o ensinamento de Jesus. Mas os líderes religiosos em Jerusalém, tanto dos grupos dos fariseus e saduceus, têm inveja do quão popular Jesus é. Eles estão tentando encontrar uma maneira de envergonhar Jesus e fazer as pessoas pararem de ouvi-lo, ou até mesmo acusá-lo de um crime para que possam matá-lo.</w:t>
      </w:r>
    </w:p>
    <w:p>
      <w:pPr/>
      <w:r>
        <w:rPr>
          <w:lang w:val="pt_PT" w:bidi="pt_PT"/>
        </w:rPr>
      </w:r>
      <w:r>
        <w:rPr>
          <w:lang w:val="pt_PT" w:bidi="pt_PT"/>
        </w:rPr>
        <w:t>A conversa entre Jesus e esses mestres religiosos já está acontecendo há algum tempo. Alguns mestres religiosos do grupo dos fariseus acabaram de fazer a Jesus uma pergunta política difícil. Para sua surpresa, Jesus deu uma resposta clara que não o colocou em problemas, nem com o governo, nem com a multidão.</w:t>
      </w:r>
    </w:p>
    <w:p>
      <w:pPr/>
      <w:r>
        <w:rPr>
          <w:lang w:val="pt_PT" w:bidi="pt_PT"/>
        </w:rPr>
      </w:r>
      <w:r>
        <w:rPr>
          <w:lang w:val="pt_PT" w:bidi="pt_PT"/>
        </w:rPr>
        <w:t>Essa história acontece no mesmo dia. Agora um grupo de mestres religiosos saduceus faz a Jesus uma pergunta que eles pensam que ele não será capaz de responder. Eles estão tentando mostrar que os ensinamentos de Jesus sobre a vida depois da morte são impossíveis e tolos, porque eles não acreditavam que as pessoas vivem novamente depois que morrem. Os ensinamentos dos saduceus não eram tão populares entre as pessoas comuns quanto os ensinamentos dos fariseus. Mas muitas das pessoas mais poderosas em Israel, como os sumos sacerdotes e anciãos, eram saduceus. Agora as pessoas desse grupo estão tentando mostrar na frente de uma grande multidão de pessoas comuns que o ensinamento de Jesus está errado.</w:t>
      </w:r>
    </w:p>
    <w:p>
      <w:pPr/>
      <w:r>
        <w:rPr>
          <w:lang w:val="pt_PT" w:bidi="pt_PT"/>
        </w:rPr>
      </w:r>
      <w:r>
        <w:rPr>
          <w:lang w:val="pt_PT" w:bidi="pt_PT"/>
        </w:rPr>
        <w:t>Os saduceus chamam Jesus de “Mestre”. Externamente, eles estão mostrando respeito a ele como outro mestre. Mas eles estão, na verdade, tentando mostrar que seu ensinamento não está certo. Eles começam sua pergunta falando sobre um costume que Moisés disse às pessoas para seguirem no Antigo Testamento, onde um irmão mais jovem, cujo irmão mais velho havia morrido, se casaria com a esposa do irmão mais velho e teria um filho que obteria o nome e a terra do irmão mais velho.</w:t>
      </w:r>
    </w:p>
    <w:p>
      <w:pPr/>
      <w:r>
        <w:rPr>
          <w:lang w:val="pt_PT" w:bidi="pt_PT"/>
        </w:rPr>
      </w:r>
      <w:r>
        <w:rPr>
          <w:lang w:val="pt_PT" w:bidi="pt_PT"/>
        </w:rPr>
        <w:t>Então os saduceus contam uma história que eles pensam que mostra que não pode haver vida depois da morte. Provavelmente é uma história que eles fizeram como um exemplo. A história é sobre sete irmãos que morreram, um depois do outro. Cada um deles se casou com a esposa do irmão mais velho, enquanto eles estavam vivos, de acordo com o costume. O grupo de saduceus pergunta a Jesus: “Diga-nos, de quem ela será esposa na ressurreição?”.</w:t>
      </w:r>
    </w:p>
    <w:p>
      <w:pPr/>
      <w:r>
        <w:rPr>
          <w:lang w:val="pt_PT" w:bidi="pt_PT"/>
        </w:rPr>
      </w:r>
      <w:r>
        <w:rPr>
          <w:lang w:val="pt_PT" w:bidi="pt_PT"/>
        </w:rPr>
        <w:t>Jesus responde à pergunta, dizendo que os saduceus cometeram um erro de duas maneiras: eles não entendem as Escrituras ou o “poder de Deus”. É importante entender que os saduceus não acreditavam em milagres ou pensavam que Deus participa ativamente da vida humana. Jesus diz a eles que isso é um erro. Ele explica que a maneira como eles estão pensando sobre a vida depois da morte está errada. Jesus diz: “Na ressurreição, as pessoas não se casarão, nem serão dadas em casamento”. Nos tempos do Novo Testamento, as pessoas se referiam aos homens que se casavam como “casando”, e às mulheres que se casavam como “sendo dadas em casamento”. Então o que Jesus está dizendo é que nem homens, nem mulheres se casarão na próxima vida. Em vez disso, eles serão “como os anjos”.</w:t>
      </w:r>
    </w:p>
    <w:p>
      <w:pPr/>
      <w:r>
        <w:rPr>
          <w:lang w:val="pt_PT" w:bidi="pt_PT"/>
        </w:rPr>
      </w:r>
      <w:r>
        <w:rPr>
          <w:lang w:val="pt_PT" w:bidi="pt_PT"/>
        </w:rPr>
        <w:t>Jesus cita o livro de Êxodo, um dos cinco primeiros livros do Antigo Testamento, ou Escrituras judaicas, para mostrar que Deus dá às pessoas vida que dura para sempre. É importante lembrar que os saduceus acreditavam apenas nos cinco primeiros livros do Antigo Testamento. Jesus diz: “Vocês não leram o que Deus disse a vocês? ‘Sou o Deus de Abraão, Isaque e Jacó’”. Jesus realmente não espera que os saduceus respondam a sua pergunta, mas ele usa a pergunta para fazer um ponto forte. Ele diz: “Vocês não leram o que Deus disse a vocês?”. que é como dizer: “Certamente vocês devem ter lido o que Deus disse a vocês!” Observe que Jesus diz que Deus disse isso “a vocês”, mesmo que isso fosse algo escrito mais de 1000 anos antes. Isso novamente mostra que Jesus entende que Deus vive para sempre e ele fala com todos por meio das Escrituras, não apenas as pessoas que estavam vivas quando foram escritas. Jesus termina dizendo: “Ele não é o Deus dos mortos, mas dos vivos”.</w:t>
      </w:r>
    </w:p>
    <w:p>
      <w:pPr/>
      <w:r>
        <w:rPr>
          <w:lang w:val="pt_PT" w:bidi="pt_PT"/>
        </w:rPr>
      </w:r>
      <w:r>
        <w:rPr>
          <w:lang w:val="pt_PT" w:bidi="pt_PT"/>
        </w:rPr>
        <w:t>Não sabemos o que os saduceus pensaram sobre a resposta de Jesus. Mas as multidões de pessoas que ouviam ficaram surpresas e provavelmente impressionadas com o que Jesus disse.</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Alguns mestres religiosos que pertencem ao grupo dos saduceus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Multidões de pessoas ouvindo no templo, provavelmente incluindo os discípulos</w:t>
      </w:r>
    </w:p>
    <w:p>
      <w:pPr/>
      <w:r>
        <w:rPr>
          <w:lang w:val="pt_PT" w:bidi="pt_PT"/>
        </w:rPr>
      </w:r>
      <w:r>
        <w:rPr>
          <w:lang w:val="pt_PT" w:bidi="pt_PT"/>
        </w:rPr>
        <w:t>Os personagens na história dos saduceus incluem:</w:t>
      </w:r>
    </w:p>
    <w:p>
      <w:pPr>
        <w:pStyle w:val="ListBullet"/>
        <w:spacing w:line="240" w:lineRule="auto"/>
        <w:ind w:left="720"/>
      </w:pPr>
      <w:r>
        <w:rPr>
          <w:lang w:val="pt_PT" w:bidi="pt_PT"/>
        </w:rPr>
      </w:r>
      <w:r>
        <w:rPr>
          <w:lang w:val="pt_PT" w:bidi="pt_PT"/>
        </w:rPr>
        <w:t>Sete irmãos</w:t>
      </w:r>
    </w:p>
    <w:p>
      <w:pPr>
        <w:pStyle w:val="ListBullet"/>
        <w:spacing w:line="240" w:lineRule="auto"/>
        <w:ind w:left="720"/>
      </w:pPr>
      <w:r>
        <w:rPr>
          <w:lang w:val="pt_PT" w:bidi="pt_PT"/>
        </w:rPr>
      </w:r>
      <w:r>
        <w:rPr>
          <w:lang w:val="pt_PT" w:bidi="pt_PT"/>
        </w:rPr>
        <w:t>A esposa do irmão mais velho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Lembre-se de que essa história acontece no mesmo dia em que Jesus havia respondido a outra pergunta difícil que alguns mestres religiosos fizeram a ele. Agora outro grupo de mestres religiosos vem para falar com ele. Eles pertencem ao grupo dos saduceus, que não acreditam que as pessoas viverão novamente depois que morrerem.</w:t>
      </w:r>
    </w:p>
    <w:p>
      <w:pPr/>
      <w:r>
        <w:rPr>
          <w:lang w:val="pt_PT" w:bidi="pt_PT"/>
        </w:rPr>
      </w:r>
      <w:r>
        <w:rPr>
          <w:lang w:val="pt_PT" w:bidi="pt_PT"/>
        </w:rPr>
        <w:t>O grupo de mestres religiosos chama Jesus de “Mestre” e o lembra de um costume do Antigo Testamento. Se um homem morresse sem filhos, seu irmão se casaria com sua viúva e teria filhos para ele. Os saduceus contam uma história sobre um irmão que morreu, e todos os seis de seus irmãos mais jovens se casaram com sua viúva e então morreram. Eles perguntam a Jesus: “Conte para nós, ela será esposa de quem na ressurreição? Porque todos os sete foram casados com ela”.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saduceus: “Como vocês estão se sentindo?” Você pode ouvir coisas como: “Feliz”, “Sábio” ou “Triunfante”.</w:t>
      </w:r>
    </w:p>
    <w:p>
      <w:pPr>
        <w:pStyle w:val="ListBullet"/>
        <w:spacing w:line="240" w:lineRule="auto"/>
        <w:ind w:left="720"/>
      </w:pPr>
      <w:r>
        <w:rPr>
          <w:lang w:val="pt_PT" w:bidi="pt_PT"/>
        </w:rPr>
      </w:r>
      <w:r>
        <w:rPr>
          <w:lang w:val="pt_PT" w:bidi="pt_PT"/>
        </w:rPr>
        <w:t>Pergunte aos atores que interpretam a multidão que está ouvindo: “Como vocês estão se sentindo?” Você pode ouvir coisas como: “Curioso”, “Confuso” ou “Ansioso por Jesus responder bem a eles”.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fala muito diretamente com os saduceus. Ele diz: “Seu erro é que vocês não conhecem as Escrituras e não conhecem o poder de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“Triste por causa de sua incredulidade” ou “Quero que as pessoas entendam a verdade”.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quando os mortos ressuscitarem, não haverá mais casamento. Eles serão como os anjos no céu”. Então ele aborda a pergunta básica sobre se as pessoas viverão novamente depois que morrerem. Ele pergunta aos saduceus: “Vocês não leram o que Deus disse a vocês: ‘Sou o Deus de Abraão, Isaque e Jacó?’ Ele não é o Deus dos mortos, mas dos vivos”.</w:t>
      </w:r>
    </w:p>
    <w:p>
      <w:pPr>
        <w:pStyle w:val="ListBullet"/>
        <w:spacing w:line="240" w:lineRule="auto"/>
        <w:ind w:left="720"/>
      </w:pPr>
      <w:r>
        <w:rPr>
          <w:lang w:val="pt_PT" w:bidi="pt_PT"/>
        </w:rPr>
      </w:r>
      <w:r>
        <w:rPr>
          <w:lang w:val="pt_PT" w:bidi="pt_PT"/>
        </w:rPr>
        <w:t>Ao final da ação, pergunte aos atores que interpretam os saduceus: “Como vocês se sentem?”. Você pode ouvir coisas como: “Desapontado” ou “Não estou convencido” ou “Não me sinto confortável com a ideia de que Deus controla ativamente nossas vidas”.</w:t>
      </w:r>
    </w:p>
    <w:p>
      <w:pPr>
        <w:pStyle w:val="ListBullet"/>
        <w:spacing w:line="240" w:lineRule="auto"/>
        <w:ind w:left="720"/>
      </w:pPr>
      <w:r>
        <w:rPr>
          <w:lang w:val="pt_PT" w:bidi="pt_PT"/>
        </w:rPr>
      </w:r>
      <w:r>
        <w:rPr>
          <w:lang w:val="pt_PT" w:bidi="pt_PT"/>
        </w:rPr>
        <w:t>Pergunte aos atores que estão representando a multidão: “Como vocês estão se sentindo?”. Você pode ouvir coisas como: “Estou surpreso”, “Aliviado” ou “Feliz por aprender com a sabedoria de Jesus”.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Nessa história, outro grupo de líderes religiosos, desta vez da seita dos </w:t>
      </w:r>
      <w:r>
        <w:rPr>
          <w:b/>
          <w:lang w:val="pt_PT" w:bidi="pt_PT"/>
        </w:rPr>
        <w:t>saduceus</w:t>
      </w:r>
      <w:r>
        <w:rPr>
          <w:lang w:val="pt_PT" w:bidi="pt_PT"/>
        </w:rPr>
        <w:t xml:space="preserve">, vem a Jesus no templo para fazer a ele uma pergunta difícil. Os saduceus eram líderes religiosos que acreditavam que as leis de Moisés, no Antigo Testamento, eram as únicas leis necessárias. Eles não acreditavam nos ensinamentos orais posteriores dos fariseus. Consulte o Glossário Mestre para uma definição completa de </w:t>
      </w:r>
      <w:r>
        <w:rPr>
          <w:lang w:val="pt_PT" w:bidi="pt_PT"/>
        </w:rPr>
        <w:t>saduceu</w:t>
      </w:r>
      <w:r>
        <w:rPr>
          <w:lang w:val="pt_PT" w:bidi="pt_PT"/>
        </w:rPr>
        <w:t>.</w:t>
      </w:r>
    </w:p>
    <w:p>
      <w:pPr/>
      <w:r>
        <w:rPr>
          <w:lang w:val="pt_PT" w:bidi="pt_PT"/>
        </w:rPr>
      </w:r>
      <w:r>
        <w:rPr>
          <w:lang w:val="pt_PT" w:bidi="pt_PT"/>
        </w:rPr>
        <w:t xml:space="preserve">Mateus nos diz que os saduceus não acreditavam na </w:t>
      </w:r>
      <w:r>
        <w:rPr>
          <w:b/>
          <w:lang w:val="pt_PT" w:bidi="pt_PT"/>
        </w:rPr>
        <w:t>ressurreição</w:t>
      </w:r>
      <w:r>
        <w:rPr>
          <w:lang w:val="pt_PT" w:bidi="pt_PT"/>
        </w:rPr>
        <w:t>, o que significa que eles não acreditavam que Deus daria vida às pessoas novamente depois que elas morressem. Esse grupo de saduceus vem a Jesus e o chama de “</w:t>
      </w:r>
      <w:r>
        <w:rPr>
          <w:b/>
          <w:lang w:val="pt_PT" w:bidi="pt_PT"/>
        </w:rPr>
        <w:t>Mestre</w:t>
      </w:r>
      <w:r>
        <w:rPr>
          <w:lang w:val="pt_PT" w:bidi="pt_PT"/>
        </w:rPr>
        <w:t xml:space="preserve">”, uma palavra que era especificamente usada para alguém que ensinava às pessoas sobre Deus e as Escrituras. Consulte o Glossário Mestre para uma descrição completa de </w:t>
      </w:r>
      <w:r>
        <w:rPr>
          <w:lang w:val="pt_PT" w:bidi="pt_PT"/>
        </w:rPr>
        <w:t>mestre</w:t>
      </w:r>
      <w:r>
        <w:rPr>
          <w:lang w:val="pt_PT" w:bidi="pt_PT"/>
        </w:rPr>
        <w:t xml:space="preserve"> e certifique-se de usar a mesma palavra em sua tradução que você usou em outras passagens.</w:t>
      </w:r>
    </w:p>
    <w:p>
      <w:pPr/>
      <w:r>
        <w:rPr>
          <w:lang w:val="pt_PT" w:bidi="pt_PT"/>
        </w:rPr>
      </w:r>
      <w:r>
        <w:rPr>
          <w:lang w:val="pt_PT" w:bidi="pt_PT"/>
        </w:rPr>
        <w:t>O grupo de saduceus lembra a Jesus: “</w:t>
      </w:r>
      <w:r>
        <w:rPr>
          <w:b/>
          <w:lang w:val="pt_PT" w:bidi="pt_PT"/>
        </w:rPr>
        <w:t>Moisés</w:t>
      </w:r>
      <w:r>
        <w:rPr>
          <w:lang w:val="pt_PT" w:bidi="pt_PT"/>
        </w:rPr>
        <w:t xml:space="preserve"> nos disse que se um homem morrer sem ter filhos, seu irmão deve se casar com a viúva e criar descendência para ele”. Moisés foi o profeta que escreveu os cinco primeiros livros da Bíblia, os únicos livros que os saduceus aceitavam como Escrituras. No idioma original, a palavra “criar descendência” está relacionada à palavra “ressurreição”. Os saduceus estão mostrando que eles acreditam que o único tipo de vida real que as pessoas têm depois que morrem é por meio de seus filhos e as pessoas que ainda estão na terra.</w:t>
      </w:r>
    </w:p>
    <w:p>
      <w:pPr/>
      <w:r>
        <w:rPr>
          <w:lang w:val="pt_PT" w:bidi="pt_PT"/>
        </w:rPr>
      </w:r>
      <w:r>
        <w:rPr>
          <w:lang w:val="pt_PT" w:bidi="pt_PT"/>
        </w:rPr>
        <w:t>Então os saduceus contam uma história sobre uma mulher que foi casada sete vezes. Agora eles fazem sua pergunta: “Portanto, na ressurreição, de quem ela será esposa dentre os sete, uma vez que todos eles foram casados com ela?”. Nessa frase, “na ressurreição” significa quando Deus ressuscita pessoas que morreram de volta à vida. Os saduceus realmente não acreditam que haverá uma ressurreição, e eles estão fazendo essa pergunta para mostrar um dos problemas que eles pensam que essa crença cria.</w:t>
      </w:r>
    </w:p>
    <w:p>
      <w:pPr/>
      <w:r>
        <w:rPr>
          <w:lang w:val="pt_PT" w:bidi="pt_PT"/>
        </w:rPr>
      </w:r>
      <w:r>
        <w:rPr>
          <w:lang w:val="pt_PT" w:bidi="pt_PT"/>
        </w:rPr>
        <w:t xml:space="preserve">Jesus responde: “Você está errado”, que também significa “você foi enganado”, significando que eles estão errados por não acreditar que as pessoas viverão novamente depois de morrerem. Jesus diz que a razão pela qual os saduceus cometeram esse erro é “porque vocês não conhecem as </w:t>
      </w:r>
      <w:r>
        <w:rPr>
          <w:b/>
          <w:lang w:val="pt_PT" w:bidi="pt_PT"/>
        </w:rPr>
        <w:t>Escrituras</w:t>
      </w:r>
      <w:r>
        <w:rPr>
          <w:lang w:val="pt_PT" w:bidi="pt_PT"/>
        </w:rPr>
        <w:t xml:space="preserve"> e não conhecem o </w:t>
      </w:r>
      <w:r>
        <w:rPr>
          <w:b/>
          <w:lang w:val="pt_PT" w:bidi="pt_PT"/>
        </w:rPr>
        <w:t>poder</w:t>
      </w:r>
      <w:r>
        <w:rPr>
          <w:lang w:val="pt_PT" w:bidi="pt_PT"/>
        </w:rPr>
        <w:t xml:space="preserve"> de Deus”. </w:t>
      </w:r>
      <w:r>
        <w:rPr>
          <w:lang w:val="pt_PT" w:bidi="pt_PT"/>
        </w:rPr>
        <w:t>Escrituras</w:t>
      </w:r>
      <w:r>
        <w:rPr>
          <w:lang w:val="pt_PT" w:bidi="pt_PT"/>
        </w:rPr>
        <w:t>, usada no Novo Testamento, se refere aos escritos santos dos judeus, na maioria das vezes o que agora consideramos todo o Antigo Testamento. Mas os saduceus apenas acreditavam que os livros de Moisés deveriam ser considerados Escrituras. Consulte o Glossário Mestre para uma definição completa e use a mesma palavra que você usou em outras passagens para "Escrituras". Jesus está dizendo que os saduceus não sabem o que as Escrituras ensinam, ou eles não sabem o significado do que as Escrituras dizem.</w:t>
      </w:r>
    </w:p>
    <w:p>
      <w:pPr/>
      <w:r>
        <w:rPr>
          <w:lang w:val="pt_PT" w:bidi="pt_PT"/>
        </w:rPr>
      </w:r>
      <w:r>
        <w:rPr>
          <w:lang w:val="pt_PT" w:bidi="pt_PT"/>
        </w:rPr>
        <w:t xml:space="preserve">Ele explica: “Eles serão como os </w:t>
      </w:r>
      <w:r>
        <w:rPr>
          <w:b/>
          <w:lang w:val="pt_PT" w:bidi="pt_PT"/>
        </w:rPr>
        <w:t>anjos</w:t>
      </w:r>
      <w:r>
        <w:rPr>
          <w:lang w:val="pt_PT" w:bidi="pt_PT"/>
        </w:rPr>
        <w:t xml:space="preserve"> no </w:t>
      </w:r>
      <w:r>
        <w:rPr>
          <w:b/>
          <w:lang w:val="pt_PT" w:bidi="pt_PT"/>
        </w:rPr>
        <w:t>céu</w:t>
      </w:r>
      <w:r>
        <w:rPr>
          <w:lang w:val="pt_PT" w:bidi="pt_PT"/>
        </w:rPr>
        <w:t xml:space="preserve">”. Um </w:t>
      </w:r>
      <w:r>
        <w:rPr>
          <w:lang w:val="pt_PT" w:bidi="pt_PT"/>
        </w:rPr>
        <w:t>anjo</w:t>
      </w:r>
      <w:r>
        <w:rPr>
          <w:lang w:val="pt_PT" w:bidi="pt_PT"/>
        </w:rPr>
        <w:t xml:space="preserve"> é um ser sobrenatural, espiritual, mensageiro de Deus. Consulte o Glossário Mestre para uma definição completa e use a mesma palavra que você usou para traduzir "anjo" em outras passagens. </w:t>
      </w:r>
      <w:r>
        <w:rPr>
          <w:lang w:val="pt_PT" w:bidi="pt_PT"/>
        </w:rPr>
        <w:t>Céu</w:t>
      </w:r>
      <w:r>
        <w:rPr>
          <w:lang w:val="pt_PT" w:bidi="pt_PT"/>
        </w:rPr>
        <w:t xml:space="preserve"> se refere ao lugar onde Deus e seus anjos vivem, e também é o destino final dos crentes. Consulte o Glossário Mestre para uma definição completa e use a mesma palavra que você usou para céu como “o lugar onde Deus vive” em outras passagens.</w:t>
      </w:r>
    </w:p>
    <w:p>
      <w:pPr/>
      <w:r>
        <w:rPr>
          <w:lang w:val="pt_PT" w:bidi="pt_PT"/>
        </w:rPr>
      </w:r>
      <w:r>
        <w:rPr>
          <w:lang w:val="pt_PT" w:bidi="pt_PT"/>
        </w:rPr>
        <w:t>Jesus então muda de assunto para falar sobre a pergunta da ressurreição em geral. Ele cita de Êxodo: “Sou o Deus de Abraão, Isaque e Jacó”. "O Deus de Abraão" significa o Deus que Abraão adora. Então Jesus conclui: “Ele não é o Deus dos mortos, mas dos vivos”.</w:t>
      </w:r>
    </w:p>
    <w:p>
      <w:pPr/>
      <w:r>
        <w:rPr>
          <w:lang w:val="pt_PT" w:bidi="pt_PT"/>
        </w:rPr>
      </w:r>
      <w:r>
        <w:rPr>
          <w:lang w:val="pt_PT" w:bidi="pt_PT"/>
        </w:rPr>
        <w:t>Mateus termina essa passagem nos dizendo que as multidões de pessoas no templo que estavam ouvindo ficaram surpresas com o ensinamento de Jesus.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22:34–46</w:t>
      </w:r>
      <w:r>
        <w:rPr>
          <w:lang w:val="pt_PT" w:bidi="pt_PT"/>
        </w:rPr>
      </w:r>
    </w:p>
    <w:p>
      <w:pPr>
        <w:pStyle w:val="Heading3"/>
      </w:pPr>
      <w:r>
        <w:rPr>
          <w:lang w:val="pt_PT" w:bidi="pt_PT"/>
        </w:rPr>
        <w:t>Ouvir e Sentir</w:t>
      </w:r>
    </w:p>
    <w:p>
      <w:pPr/>
      <w:r>
        <w:rPr>
          <w:lang w:val="pt_PT" w:bidi="pt_PT"/>
        </w:rPr>
      </w:r>
      <w:r>
        <w:rPr>
          <w:lang w:val="pt_PT" w:bidi="pt_PT"/>
        </w:rPr>
        <w:t>Ouçam Mateus 22.34–46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passagem, Mateus conta outra história sobre Jesus falando com os líderes religiosos no templo. Os líderes religiosos já desafiaram Jesus muitas vezes agora. Eles estão tentando encontrar uma maneira de fazê-lo dizer algo que o colocará em problemas. Nessa história, pela terceira vez, alguns dos líderes religiosos farão a Jesus uma pergunta difícil que eles esperam que ele não seja capaz de responder. Então o próprio Jesus faz a eles uma pergunta, e eles não são capazes de responder. Mateus nos diz no final dessa passagem que depois disso, ninguém foi corajoso o suficiente para fazer mais perguntas a Jesus.</w:t>
      </w:r>
    </w:p>
    <w:p>
      <w:pPr/>
      <w:r>
        <w:rPr>
          <w:lang w:val="pt_PT" w:bidi="pt_PT"/>
        </w:rPr>
      </w:r>
      <w:r>
        <w:rPr>
          <w:lang w:val="pt_PT" w:bidi="pt_PT"/>
        </w:rPr>
        <w:t>A primeira pergunta que Jesus respondeu veio do grupo dos fariseus, e a segunda pergunta veio do grupo dos saduceus. Os fariseus e saduceus eram grupos diferentes de judeus religiosos que seguiam ensinamentos diferentes. Havia muitas coisas sobre as quais os fariseus e saduceus não concordavam. Mas as pessoas em ambos os grupos queriam se livrar de Jesus. Agora, os fariseus voltam para fazer a Jesus outra pergunta. Mateus nos diz que os fariseus estavam ouvindo o que Jesus disse à pergunta dos saduceus. Os fariseus percebem que os saduceus não tinham mais nada a dizer depois de ouvir Jesus responder a sua pergunta. Então agora os fariseus se juntam novamente para tentar encontrar uma pergunta que será difícil demais para Jesus. Uma pessoa dos fariseus se apresenta para fazer a Jesus uma pergunta. Esse fariseu é chamado de “especialista”, significando alguém que havia estudado cuidadosamente as leis religiosas judaicas no Antigo Testamento, as Escrituras judaicas que às vezes também eram chamadas de “a Lei de Moisés”.</w:t>
      </w:r>
    </w:p>
    <w:p>
      <w:pPr/>
      <w:r>
        <w:rPr>
          <w:lang w:val="pt_PT" w:bidi="pt_PT"/>
        </w:rPr>
      </w:r>
      <w:r>
        <w:rPr>
          <w:lang w:val="pt_PT" w:bidi="pt_PT"/>
        </w:rPr>
        <w:t>Esse especialista na lei do Antigo Testamento chama Jesus de “Mestre” e então pergunta a ele: “Qual é o grande mandamento na lei?”. "A lei" significa as leis de Deus no Antigo Testamento, especificamente os cinco primeiros livros do Antigo Testamento. Quando ele diz “o grande mandamento”, ele está falando em um estilo que soa como a maneira como as pessoas falavam em hebraico, e o significado é “o maior” ou “o mandamento mais importante”. Os mestres religiosos na época muitas vezes discutiam sobre quais leis e que tipos de leis no Antigo Testamento eram os mais importantes. Essa era uma questão comum para se tratar. Mas também era uma pergunta que poderia envolver Jesus em problemas. Se ele respondesse que uma lei era a mais importante, as pessoas poderiam acusá-lo de desonrar a Deus dizendo que algumas das leis de Deus não eram importantes.</w:t>
      </w:r>
    </w:p>
    <w:p>
      <w:pPr/>
      <w:r>
        <w:rPr>
          <w:lang w:val="pt_PT" w:bidi="pt_PT"/>
        </w:rPr>
      </w:r>
      <w:r>
        <w:rPr>
          <w:lang w:val="pt_PT" w:bidi="pt_PT"/>
        </w:rPr>
        <w:t>Pare e discuta essas perguntas com sua equipe: em sua cultura, o que as pessoas pensam que são os deveres mais importantes que as pessoas deveriam seguir? O que eles pensam que é o pior pecado ou pecados? O que essas ideias mostram sobre as coisas que são importantes em sua comunidade?</w:t>
      </w:r>
    </w:p>
    <w:p>
      <w:pPr/>
      <w:r>
        <w:rPr>
          <w:lang w:val="pt_PT" w:bidi="pt_PT"/>
        </w:rPr>
      </w:r>
      <w:r>
        <w:rPr>
          <w:lang w:val="pt_PT" w:bidi="pt_PT"/>
        </w:rPr>
        <w:t>Jesus respondeu à pergunta citando um mandamento que vem do livro de Deuteronômio. Jesus diz: “Você deve amar o Senhor, seu Deus, com todo o seu coração, e com toda a sua alma, e com toda a sua mente”. Essa citação era muito familiar para os judeus no tempo de Jesus, porque eles recitavam a passagem das Escrituras da qual ela vem duas vezes todos os dias. Quando Jesus diz “com todo o seu coração e com toda a sua alma e com toda a sua mente”, ele não está dizendo que há tipos diferentes de amor ou partes diferentes de uma pessoa que pode amar. Ele está fazendo uma declaração forte de que Deus quer que as pessoas o amem inteiramente, com tudo o que elas são. As pessoas deveriam amar a Deus por meio de tudo o que elas pensam, sentem e fazem. Jesus diz novamente que esse é o maior e primeiro mandamento, e então ele adiciona: “O segundo é como ele: você amará seu próximo como a si mesmo”. Essa é uma citação de outro livro no Antigo Testamento.</w:t>
      </w:r>
    </w:p>
    <w:p>
      <w:pPr/>
      <w:r>
        <w:rPr>
          <w:lang w:val="pt_PT" w:bidi="pt_PT"/>
        </w:rPr>
      </w:r>
      <w:r>
        <w:rPr>
          <w:lang w:val="pt_PT" w:bidi="pt_PT"/>
        </w:rPr>
        <w:t>A resposta de Jesus mostra às pessoas que a maneira de começar a obedecer às leis de Deus é amando a Deus e outras pessoas. Sua resposta não significa que nenhuma das leis de Deus não seja importante, porque todas as outras leis do Antigo Testamento dão maneiras específicas de mostrar amor a Deus e amor pelas pessoas. Jesus termina dizendo: “Desses dois mandamentos dependem toda a lei e os profetas”. A "lei" significava os livros de Moisés, os cinco primeiros livros do Antigo Testamento. “Os profetas” eram outras Escrituras do Antigo Testamento. Então Jesus está dizendo que esses dois mandamentos são a fundação de todo o Antigo Testamento.</w:t>
      </w:r>
    </w:p>
    <w:p>
      <w:pPr/>
      <w:r>
        <w:rPr>
          <w:lang w:val="pt_PT" w:bidi="pt_PT"/>
        </w:rPr>
      </w:r>
      <w:r>
        <w:rPr>
          <w:lang w:val="pt_PT" w:bidi="pt_PT"/>
        </w:rPr>
        <w:t>Mateus não diz o que os fariseus pensaram sobre a resposta de Jesus. Em vez disso, ele começa a contar imediatamente sobre a própria pergunta de Jesus aos fariseus. Era muito comum que os mestres religiosos judeus fizessem perguntas como uma maneira de ensinar.</w:t>
      </w:r>
    </w:p>
    <w:p>
      <w:pPr/>
      <w:r>
        <w:rPr>
          <w:lang w:val="pt_PT" w:bidi="pt_PT"/>
        </w:rPr>
      </w:r>
      <w:r>
        <w:rPr>
          <w:lang w:val="pt_PT" w:bidi="pt_PT"/>
        </w:rPr>
        <w:t>Pare e faça as seguintes perguntas em sua equipe: em sua cultura, como os mestres religiosos ensinam? Que métodos eles usam? Como as pessoas interagem com eles?</w:t>
      </w:r>
    </w:p>
    <w:p>
      <w:pPr/>
      <w:r>
        <w:rPr>
          <w:lang w:val="pt_PT" w:bidi="pt_PT"/>
        </w:rPr>
      </w:r>
      <w:r>
        <w:rPr>
          <w:lang w:val="pt_PT" w:bidi="pt_PT"/>
        </w:rPr>
        <w:t>Jesus faz aos fariseus uma pergunta sobre o Messias, o salvador que Deus havia prometido enviar. Jesus pergunta a eles de quem o Messias é filho, em outras palavras, de qual família ele pertenceria. Os fariseus respondem que o Messias vem da família do rei Davi. Essa era uma pergunta muito fácil de responder, porque muitas passagens do Antigo Testamento falam sobre a vinda do Messias como um descendente do rei Davi.</w:t>
      </w:r>
    </w:p>
    <w:p>
      <w:pPr/>
      <w:r>
        <w:rPr>
          <w:lang w:val="pt_PT" w:bidi="pt_PT"/>
        </w:rPr>
      </w:r>
      <w:r>
        <w:rPr>
          <w:lang w:val="pt_PT" w:bidi="pt_PT"/>
        </w:rPr>
        <w:t>Então Jesus faz aos fariseus outra pergunta, que não é tão fácil de responder. Ele diz: “Então como Davi no Espírito o chama de ‘Senhor’” e Jesus cita o Salmo 110: “O Senhor disse a meu Senhor, sente-se à minha direita, até que eu coloque seus inimigos sob seus pés”. Muitos mestres religiosos ensinavam que esse salmo era sobre o Messias, o salvador a quem Deus daria vitória sobre seus inimigos.</w:t>
      </w:r>
    </w:p>
    <w:p>
      <w:pPr/>
      <w:r>
        <w:rPr>
          <w:lang w:val="pt_PT" w:bidi="pt_PT"/>
        </w:rPr>
      </w:r>
      <w:r>
        <w:rPr>
          <w:lang w:val="pt_PT" w:bidi="pt_PT"/>
        </w:rPr>
        <w:t>Jesus e outras pessoas na época também aceitavam que o próprio rei Davi escreveu esse salmo. Jesus diz que Davi escreveu essas palavras “no Espírito”, significando que as palavras do salmo foram dadas a ele por Deus por meio do Espírito Santo. O que Davi escreveu no Espírito deve ser verdadeiro. Mas seria muito estranho que alguém chamasse seu filho, ou neto, ou outro descendente de “meu senhor”. Em vez disso, seria normal que o filho chamasse o pai de “senhor” ou “meu senhor”. Jesus faz a pergunta: “Se Davi então o chamar de ‘meu senhor’, como ele pode ser seu filho?”. Com essa pergunta, Jesus aponta para o fato de que o Messias é mais do que apenas um descendente humano de Davi. O Messias deve ser ainda maior do que o rei Davi, se o rei Davi o chama de “meu senhor”. Essa é uma maneira de apontar as pessoas para a verdade de que Jesus não é apenas o Filho de Davi, mas também o Filho de Deus, embora Jesus não esteja usando essas palavras neste momento.</w:t>
      </w:r>
    </w:p>
    <w:p>
      <w:pPr/>
      <w:r>
        <w:rPr>
          <w:lang w:val="pt_PT" w:bidi="pt_PT"/>
        </w:rPr>
      </w:r>
      <w:r>
        <w:rPr>
          <w:lang w:val="pt_PT" w:bidi="pt_PT"/>
        </w:rPr>
        <w:t>Os fariseus não têm uma resposta para Jesus que se encaixe com seu entendimento de quem é o Messias. Então eles não podem responder a sua segunda pergunta. Agora que Jesus respondeu às três perguntas mais difíceis que os líderes religiosos poderiam fazer a ele, e ele também fez a eles uma pergunta que eles não poderiam responder, o debate terminou. Os líderes religiosos não ousam fazer mais perguntas a ele. Em vez disso, eles começarão a procurar uma maneira diferente de se livrar dele.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os fariseus ouvem a resposta de Jesus à pergunta dos saduceus e se juntam para tentar novamente encontrar uma pergunta que será difícil demais para Jesus responder.</w:t>
      </w:r>
    </w:p>
    <w:p>
      <w:pPr/>
      <w:r>
        <w:rPr>
          <w:lang w:val="pt_PT" w:bidi="pt_PT"/>
        </w:rPr>
      </w:r>
      <w:r>
        <w:rPr>
          <w:b/>
          <w:lang w:val="pt_PT" w:bidi="pt_PT"/>
        </w:rPr>
        <w:t>Segunda cena:</w:t>
      </w:r>
      <w:r>
        <w:rPr>
          <w:lang w:val="pt_PT" w:bidi="pt_PT"/>
        </w:rPr>
        <w:t xml:space="preserve"> um fariseu, um especialista na lei religiosa, se apresenta e pergunta a Jesus: “Qual é o maior mandamento na lei?”. Jesus responde citando duas passagens dos livros do Antigo Testamento escritos por Moisés, que ordenam que o povo de Israel ame a Deus de todo o coração e ame as pessoas ao seu redor.</w:t>
      </w:r>
    </w:p>
    <w:p>
      <w:pPr/>
      <w:r>
        <w:rPr>
          <w:lang w:val="pt_PT" w:bidi="pt_PT"/>
        </w:rPr>
      </w:r>
      <w:r>
        <w:rPr>
          <w:b/>
          <w:lang w:val="pt_PT" w:bidi="pt_PT"/>
        </w:rPr>
        <w:t>Terceira cena:</w:t>
      </w:r>
      <w:r>
        <w:rPr>
          <w:lang w:val="pt_PT" w:bidi="pt_PT"/>
        </w:rPr>
        <w:t xml:space="preserve"> Jesus pergunta aos fariseus que estão reunidos ali de qual família o Messias virá, e eles dizem: “A de Davi”. Então Jesus pergunta a eles por que Davi chama o Messias de “meu senhor”, se o Messias é o filho de Davi. Os fariseus não têm uma resposta. Depois dessa troca, ninguém é corajoso o suficiente para fazer mais perguntas a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 grupo de fariseus</w:t>
      </w:r>
    </w:p>
    <w:p>
      <w:pPr>
        <w:pStyle w:val="ListBullet"/>
        <w:spacing w:line="240" w:lineRule="auto"/>
        <w:ind w:left="720"/>
      </w:pPr>
      <w:r>
        <w:rPr>
          <w:lang w:val="pt_PT" w:bidi="pt_PT"/>
        </w:rPr>
      </w:r>
      <w:r>
        <w:rPr>
          <w:lang w:val="pt_PT" w:bidi="pt_PT"/>
        </w:rPr>
        <w:t>Um fariseu que é um especialista na lei religiosa</w:t>
      </w:r>
    </w:p>
    <w:p>
      <w:pPr>
        <w:pStyle w:val="ListBullet"/>
        <w:spacing w:line="240" w:lineRule="auto"/>
        <w:ind w:left="720"/>
      </w:pPr>
      <w:r>
        <w:rPr>
          <w:lang w:val="pt_PT" w:bidi="pt_PT"/>
        </w:rPr>
      </w:r>
      <w:r>
        <w:rPr>
          <w:lang w:val="pt_PT" w:bidi="pt_PT"/>
        </w:rPr>
        <w:t>Outras pessoas no templo ouvindo</w:t>
      </w:r>
    </w:p>
    <w:p>
      <w:pPr>
        <w:pStyle w:val="ListBullet"/>
        <w:spacing w:line="240" w:lineRule="auto"/>
        <w:ind w:left="720"/>
      </w:pPr>
      <w:r>
        <w:rPr>
          <w:lang w:val="pt_PT" w:bidi="pt_PT"/>
        </w:rPr>
      </w:r>
      <w:r>
        <w:rPr>
          <w:lang w:val="pt_PT" w:bidi="pt_PT"/>
        </w:rPr>
        <w:t>Discípulos de Jesus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de que Jesus acabou de falar com um grupo de saduceus na área do templo. Os saduceus tentaram enganá-lo com uma pergunta difícil. Os discípulos de Jesus e uma grande multidão de pessoas estão ouvindo Jesus falar com os líderes religiosos. Alguns fariseus também estão ouvindo o que ele diz aos saduceus. Os fariseus percebem que Jesus não foi enganado pela pergunta que os saduceus fizeram. Então os fariseus se reúnem novamente para tentar enganar Jesus. Eles vêm a Jesus, e um deles, que é um especialista na lei do Antigo Testamento, faz a Jesus uma pergunta para testá-lo, ou tentar fazê-lo dizer algo errado. A pergunta é: “Qual é o mandamento mais importante na lei?”.</w:t>
      </w:r>
    </w:p>
    <w:p>
      <w:pPr/>
      <w:r>
        <w:rPr>
          <w:lang w:val="pt_PT" w:bidi="pt_PT"/>
        </w:rPr>
      </w:r>
      <w:r>
        <w:rPr>
          <w:lang w:val="pt_PT" w:bidi="pt_PT"/>
        </w:rPr>
        <w:t>Jesus responde citando Deuteronômio: “Você deve amar o Senhor, seu Deus, com todo o seu coração, com toda a sua alma e com toda a sua mente”. Jesus diz que esse é o maior “e o primeiro mandamento”. Então ele diz: “Um segundo é igualmente importante: ‘Ame seu próximo como a si mesmo’”. Então ele diz a eles que, de fato, toda a lei do Antigo Testamento, e os livros dos profetas também, são baseados nesses dois mandamentos.</w:t>
      </w:r>
    </w:p>
    <w:p>
      <w:pPr/>
      <w:r>
        <w:rPr>
          <w:lang w:val="pt_PT" w:bidi="pt_PT"/>
        </w:rPr>
      </w:r>
      <w:r>
        <w:rPr>
          <w:lang w:val="pt_PT" w:bidi="pt_PT"/>
        </w:rPr>
        <w:t>Jesus então aproveita a oportunidade, enquanto os fariseus estão reunidos para falar com ele, de fazer a eles uma pergunta: “O que vocês pensam sobre o Messias? De quem ele é filho?”. Eles respondem rapidamente: “Ele é o filho de Davi”. Então Jesus faz uma pergunta muito mais difícil: “Então por que Davi, falando sob a inspiração do Espírito Santo, chama o Messias de ‘meu senhor?’”. Jesus cita o Salmo 110, onde o escritor do salmo diz: “O Senhor disse a meu senhor: ‘Sente-se à minha mão direita’”, que era uma posição de grande honra e autoridade, “até que eu coloque seus inimigos sob seus pés”, significando que Deus dará a ele vitória sobre seus inimigos. Se alguém estivesse sob os pés de outra pessoa, significava que essa pessoa era humilhada e não capaz de lutar contra a outra pessoa. Ele teria que fazer o que a outra pessoa dissesse a ele para fazer.</w:t>
      </w:r>
    </w:p>
    <w:p>
      <w:pPr/>
      <w:r>
        <w:rPr>
          <w:lang w:val="pt_PT" w:bidi="pt_PT"/>
        </w:rPr>
      </w:r>
      <w:r>
        <w:rPr>
          <w:lang w:val="pt_PT" w:bidi="pt_PT"/>
        </w:rPr>
        <w:t>Pare e discuta as seguintes perguntas com sua equipe: em sua cultura, como as pessoas falam sobre alguém vencendo uma luta ou batalha? Como eles falam sobre ter autoridade sobre alguém ou algo?</w:t>
      </w:r>
    </w:p>
    <w:p>
      <w:pPr/>
      <w:r>
        <w:rPr>
          <w:lang w:val="pt_PT" w:bidi="pt_PT"/>
        </w:rPr>
      </w:r>
      <w:r>
        <w:rPr>
          <w:lang w:val="pt_PT" w:bidi="pt_PT"/>
        </w:rPr>
        <w:t>Jesus então faz sua pergunta aos fariseus novamente: como Davi pode chamar seu filho, ou seu descendente de “meu senhor?”.</w:t>
      </w:r>
    </w:p>
    <w:p>
      <w:pPr/>
      <w:r>
        <w:rPr>
          <w:lang w:val="pt_PT" w:bidi="pt_PT"/>
        </w:rPr>
      </w:r>
      <w:r>
        <w:rPr>
          <w:lang w:val="pt_PT" w:bidi="pt_PT"/>
        </w:rPr>
        <w:t>Os fariseus não têm uma resposta para essa pergunta. De fato, ninguém tem. Essa última pergunta de Jesus coloca um fim à discussão, uma vez que agora está claro que ele não pode ser facilmente enganado mesmo por perguntas difíceis.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 grupo de fariseus</w:t>
      </w:r>
    </w:p>
    <w:p>
      <w:pPr>
        <w:pStyle w:val="ListBullet"/>
        <w:spacing w:line="240" w:lineRule="auto"/>
        <w:ind w:left="720"/>
      </w:pPr>
      <w:r>
        <w:rPr>
          <w:lang w:val="pt_PT" w:bidi="pt_PT"/>
        </w:rPr>
      </w:r>
      <w:r>
        <w:rPr>
          <w:lang w:val="pt_PT" w:bidi="pt_PT"/>
        </w:rPr>
        <w:t>Um fariseu que é um especialista na lei religiosa</w:t>
      </w:r>
    </w:p>
    <w:p>
      <w:pPr>
        <w:pStyle w:val="ListBullet"/>
        <w:spacing w:line="240" w:lineRule="auto"/>
        <w:ind w:left="720"/>
      </w:pPr>
      <w:r>
        <w:rPr>
          <w:lang w:val="pt_PT" w:bidi="pt_PT"/>
        </w:rPr>
      </w:r>
      <w:r>
        <w:rPr>
          <w:lang w:val="pt_PT" w:bidi="pt_PT"/>
        </w:rPr>
        <w:t>Outras pessoas no templo ouvindo</w:t>
      </w:r>
    </w:p>
    <w:p>
      <w:pPr>
        <w:pStyle w:val="ListBullet"/>
        <w:spacing w:line="240" w:lineRule="auto"/>
        <w:ind w:left="720"/>
      </w:pPr>
      <w:r>
        <w:rPr>
          <w:lang w:val="pt_PT" w:bidi="pt_PT"/>
        </w:rPr>
      </w:r>
      <w:r>
        <w:rPr>
          <w:lang w:val="pt_PT" w:bidi="pt_PT"/>
        </w:rPr>
        <w:t>Discípulos de Jesus.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A história começa com um grupo de fariseus se reunindo para tentar enganar Jesus com uma pergunta. Um deles, que sabe muito sobre a lei do Antigo Testamento, faz a pergunta: “Mestre, qual é o maior mandamento na lei?”.</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perito na lei religiosa: “Como você está se sentindo?”. Você pode ouvir coisas como: “Esperto”, ou “Animado por mostrar que Jesus não é tão sábio quanto as pessoas pensam!”.</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“Triste por eles ainda estarem tentando me enganar”, ou “Feliz por uma oportunidade de ensinar”.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começa sua resposta citando o Antigo Testamento: “Ame o Senhor, seu Deus, com todo o seu coração, com toda a sua alma e com toda a sua mente. Esse é o maior e primeiro mandamento”. Então ele traz uma segunda citação sobre amor, mas desta vez é sobre amar as pessoas: “Ame seu próximo como a si mesmo”. Ele diz que esse “segundo mandamento” é como o primeiro. Ele termina dizendo: “Toda a lei e todas as demandas dos profetas são baseadas nesses dois mandamentos”.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“Como vocês estão se sentindo?”. Você pode ouvir coisas como: “Surpreso”, ou “Impressionado”, ou “Desapontado por Jesus ter dito algo com que não podemos discutir”.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Como todos os fariseus estão cercando Jesus, agora ele faz a eles uma pergunta: de quem é o Messias descendente, o salvador prometido? Os fariseus respondem facilmente a essa pergunta: o Messias é descendente do rei Davi. Então Jesus pergunta a eles por que o rei Davi, escrevendo um salmo pelo poder do Espírito Santo, chama o Messias, “meu senhor”. Jesus cita o Salmo 110: “O Senhor disse a meu senhor: “Sente-se em um lugar de honra à minha direita até que eu humilhe seus inimigos sob seus pés”. Depois de citar esse salmo, Jesus faz sua pergunta novamente: “Como Davi chama o Messias de ‘meu senhor’, como o Messias pode ser seu filho?”.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fariseus: “Como vocês estão se sentindo?”. Você pode ouvir coisas como: “Confuso”, “Envergonhado por não podermos pensar em uma resposta”, ou “Zangado”.</w:t>
      </w:r>
    </w:p>
    <w:p>
      <w:pPr/>
      <w:r>
        <w:rPr>
          <w:lang w:val="pt_PT" w:bidi="pt_PT"/>
        </w:rPr>
      </w:r>
      <w:r>
        <w:rPr>
          <w:lang w:val="pt_PT" w:bidi="pt_PT"/>
        </w:rPr>
        <w:t>Os fariseus não têm uma resposta, e agora as pessoas param de fazer perguntas a Jesus.</w:t>
      </w:r>
    </w:p>
    <w:p>
      <w:pPr/>
      <w:r>
        <w:rPr>
          <w:lang w:val="pt_PT" w:bidi="pt_PT"/>
        </w:rPr>
      </w:r>
      <w:r>
        <w:rPr>
          <w:lang w:val="pt_PT" w:bidi="pt_PT"/>
        </w:rPr>
        <w:t>No final da encenação, pergunte aos atores que interpretam as outras pessoas no templo: “Como vocês estão se sentindo?”. Você pode ouvir coisas como: “Impressionado”, “Curioso” ou “Intimidado”.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A passagem começa dizendo que os </w:t>
      </w:r>
      <w:r>
        <w:rPr>
          <w:b/>
          <w:lang w:val="pt_PT" w:bidi="pt_PT"/>
        </w:rPr>
        <w:t>fariseus</w:t>
      </w:r>
      <w:r>
        <w:rPr>
          <w:lang w:val="pt_PT" w:bidi="pt_PT"/>
        </w:rPr>
        <w:t xml:space="preserve"> ouviram que Jesus havia “silenciado os </w:t>
      </w:r>
      <w:r>
        <w:rPr>
          <w:b/>
          <w:lang w:val="pt_PT" w:bidi="pt_PT"/>
        </w:rPr>
        <w:t>saduceus</w:t>
      </w:r>
      <w:r>
        <w:rPr>
          <w:lang w:val="pt_PT" w:bidi="pt_PT"/>
        </w:rPr>
        <w:t xml:space="preserve">” com sua resposta à pergunta deles, significando que ele havia respondido a eles de uma maneira que os fez pararem de fazer perguntas a ele. </w:t>
      </w:r>
      <w:r>
        <w:rPr>
          <w:lang w:val="pt_PT" w:bidi="pt_PT"/>
        </w:rPr>
        <w:t>Fariseus</w:t>
      </w:r>
      <w:r>
        <w:rPr>
          <w:lang w:val="pt_PT" w:bidi="pt_PT"/>
        </w:rPr>
        <w:t xml:space="preserve"> e </w:t>
      </w:r>
      <w:r>
        <w:rPr>
          <w:lang w:val="pt_PT" w:bidi="pt_PT"/>
        </w:rPr>
        <w:t>saduceus</w:t>
      </w:r>
      <w:r>
        <w:rPr>
          <w:lang w:val="pt_PT" w:bidi="pt_PT"/>
        </w:rPr>
        <w:t xml:space="preserve"> eram dois grupos religiosos entre os judeus que tinham ensinamentos diferentes sobre as Escrituras, Deus e fé. Consulte o Glossário Mestre para definições completas e certifique-se de traduzir essas palavras da mesma maneira que você as traduziu em outras passagens. Os fariseus agora se reúnem e vão a Jesus para fazer outra pergunta da sua parte.</w:t>
      </w:r>
    </w:p>
    <w:p>
      <w:pPr/>
      <w:r>
        <w:rPr>
          <w:lang w:val="pt_PT" w:bidi="pt_PT"/>
        </w:rPr>
      </w:r>
      <w:r>
        <w:rPr>
          <w:lang w:val="pt_PT" w:bidi="pt_PT"/>
        </w:rPr>
        <w:t>Um membro desse grupo de fariseus, que é chamado de “</w:t>
      </w:r>
      <w:r>
        <w:rPr>
          <w:b/>
          <w:lang w:val="pt_PT" w:bidi="pt_PT"/>
        </w:rPr>
        <w:t>especialista na lei</w:t>
      </w:r>
      <w:r>
        <w:rPr>
          <w:lang w:val="pt_PT" w:bidi="pt_PT"/>
        </w:rPr>
        <w:t>”, faz a Jesus uma pergunta. “Especialista na lei” significa que esse homem havia estudado as leis religiosas escritas por Moisés no Antigo Testamento muito detalhadamente. A palavra que significa “especialista na lei” está faltando em várias cópias anteriores do Evangelho de Mateus, então algumas pessoas pensam que ela foi adicionada mais tarde. Em qualquer caso, está claro que essa pessoa era um dos fariseus que haviam se reunido para fazer a Jesus outra pergunta. Mateus também nos diz que ele fez a pergunta como uma maneira de “testar Jesus”. A palavra “testar” também pode significar “tentar”. Em outras palavras, esse homem está fazendo a Jesus uma pergunta para tentar fazê-lo dizer algo errado.</w:t>
      </w:r>
    </w:p>
    <w:p>
      <w:pPr/>
      <w:r>
        <w:rPr>
          <w:lang w:val="pt_PT" w:bidi="pt_PT"/>
        </w:rPr>
      </w:r>
      <w:r>
        <w:rPr>
          <w:lang w:val="pt_PT" w:bidi="pt_PT"/>
        </w:rPr>
        <w:t xml:space="preserve">O especialista na lei se dirige a Jesus como </w:t>
      </w:r>
      <w:r>
        <w:rPr>
          <w:b/>
          <w:lang w:val="pt_PT" w:bidi="pt_PT"/>
        </w:rPr>
        <w:t>mestre</w:t>
      </w:r>
      <w:r>
        <w:rPr>
          <w:lang w:val="pt_PT" w:bidi="pt_PT"/>
        </w:rPr>
        <w:t xml:space="preserve">, uma palavra que era usada para pessoas que ensinavam aos outros sobre Deus e as Escrituras. Consulte </w:t>
      </w:r>
      <w:r>
        <w:rPr>
          <w:lang w:val="pt_PT" w:bidi="pt_PT"/>
        </w:rPr>
        <w:t>mestre</w:t>
      </w:r>
      <w:r>
        <w:rPr>
          <w:lang w:val="pt_PT" w:bidi="pt_PT"/>
        </w:rPr>
        <w:t>, no Glossário Mestre para uma definição completa e use a mesma palavra aqui que você usou em outras passagens.</w:t>
      </w:r>
    </w:p>
    <w:p>
      <w:pPr/>
      <w:r>
        <w:rPr>
          <w:lang w:val="pt_PT" w:bidi="pt_PT"/>
        </w:rPr>
      </w:r>
      <w:r>
        <w:rPr>
          <w:lang w:val="pt_PT" w:bidi="pt_PT"/>
        </w:rPr>
        <w:t xml:space="preserve">Então o homem pergunta a Jesus: “Qual </w:t>
      </w:r>
      <w:r>
        <w:rPr>
          <w:b/>
          <w:lang w:val="pt_PT" w:bidi="pt_PT"/>
        </w:rPr>
        <w:t>mandamento</w:t>
      </w:r>
      <w:r>
        <w:rPr>
          <w:lang w:val="pt_PT" w:bidi="pt_PT"/>
        </w:rPr>
        <w:t xml:space="preserve"> é o maior na </w:t>
      </w:r>
      <w:r>
        <w:rPr>
          <w:b/>
          <w:lang w:val="pt_PT" w:bidi="pt_PT"/>
        </w:rPr>
        <w:t>lei</w:t>
      </w:r>
      <w:r>
        <w:rPr>
          <w:lang w:val="pt_PT" w:bidi="pt_PT"/>
        </w:rPr>
        <w:t xml:space="preserve">?”. </w:t>
      </w:r>
      <w:r>
        <w:rPr>
          <w:lang w:val="pt_PT" w:bidi="pt_PT"/>
        </w:rPr>
        <w:t>Mandamento</w:t>
      </w:r>
      <w:r>
        <w:rPr>
          <w:lang w:val="pt_PT" w:bidi="pt_PT"/>
        </w:rPr>
        <w:t xml:space="preserve"> significa as instruções ou regras que Deus deu ao povo de Israel no Antigo Testamento. Os mestres religiosos judeus contavam 613 mandamentos diferentes nos livros de Moisés. “Na lei” significa nos cinco primeiros livros do Antigo Testamento, que eram chamados de livros da lei ou a lei de Moisés. Consulte o Glossário Mestre para uma definição completa de </w:t>
      </w:r>
      <w:r>
        <w:rPr>
          <w:lang w:val="pt_PT" w:bidi="pt_PT"/>
        </w:rPr>
        <w:t>lei</w:t>
      </w:r>
      <w:r>
        <w:rPr>
          <w:lang w:val="pt_PT" w:bidi="pt_PT"/>
        </w:rPr>
        <w:t xml:space="preserve"> e certifique-se de usar a mesma palavra em sua tradução que você usou em outras passagens.</w:t>
      </w:r>
    </w:p>
    <w:p>
      <w:pPr/>
      <w:r>
        <w:rPr>
          <w:lang w:val="pt_PT" w:bidi="pt_PT"/>
        </w:rPr>
      </w:r>
      <w:r>
        <w:rPr>
          <w:lang w:val="pt_PT" w:bidi="pt_PT"/>
        </w:rPr>
        <w:t>Jesus responde: “</w:t>
      </w:r>
      <w:r>
        <w:rPr>
          <w:b/>
          <w:lang w:val="pt_PT" w:bidi="pt_PT"/>
        </w:rPr>
        <w:t>Ame</w:t>
      </w:r>
      <w:r>
        <w:rPr>
          <w:lang w:val="pt_PT" w:bidi="pt_PT"/>
        </w:rPr>
        <w:t xml:space="preserve"> o </w:t>
      </w:r>
      <w:r>
        <w:rPr>
          <w:b/>
          <w:lang w:val="pt_PT" w:bidi="pt_PT"/>
        </w:rPr>
        <w:t>Senhor, seu Deus</w:t>
      </w:r>
      <w:r>
        <w:rPr>
          <w:lang w:val="pt_PT" w:bidi="pt_PT"/>
        </w:rPr>
        <w:t xml:space="preserve">, com todo o seu </w:t>
      </w:r>
      <w:r>
        <w:rPr>
          <w:b/>
          <w:lang w:val="pt_PT" w:bidi="pt_PT"/>
        </w:rPr>
        <w:t>coração</w:t>
      </w:r>
      <w:r>
        <w:rPr>
          <w:lang w:val="pt_PT" w:bidi="pt_PT"/>
        </w:rPr>
        <w:t xml:space="preserve"> e com toda a sua </w:t>
      </w:r>
      <w:r>
        <w:rPr>
          <w:b/>
          <w:lang w:val="pt_PT" w:bidi="pt_PT"/>
        </w:rPr>
        <w:t>alma</w:t>
      </w:r>
      <w:r>
        <w:rPr>
          <w:lang w:val="pt_PT" w:bidi="pt_PT"/>
        </w:rPr>
        <w:t xml:space="preserve"> e com toda a sua </w:t>
      </w:r>
      <w:r>
        <w:rPr>
          <w:b/>
          <w:lang w:val="pt_PT" w:bidi="pt_PT"/>
        </w:rPr>
        <w:t>mente</w:t>
      </w:r>
      <w:r>
        <w:rPr>
          <w:lang w:val="pt_PT" w:bidi="pt_PT"/>
        </w:rPr>
        <w:t>”.</w:t>
      </w:r>
    </w:p>
    <w:p>
      <w:pPr/>
      <w:r>
        <w:rPr>
          <w:lang w:val="pt_PT" w:bidi="pt_PT"/>
        </w:rPr>
      </w:r>
      <w:r>
        <w:rPr>
          <w:lang w:val="pt_PT" w:bidi="pt_PT"/>
        </w:rPr>
        <w:t xml:space="preserve">A palavra que Jesus usa para </w:t>
      </w:r>
      <w:r>
        <w:rPr>
          <w:b/>
          <w:lang w:val="pt_PT" w:bidi="pt_PT"/>
        </w:rPr>
        <w:t>amor</w:t>
      </w:r>
      <w:r>
        <w:rPr>
          <w:lang w:val="pt_PT" w:bidi="pt_PT"/>
        </w:rPr>
        <w:t xml:space="preserve"> significa mais do que apenas se sentir atraído por alguém. Também inclui estar comprometido com a pessoa, respeitando a pessoa e querer agradar à pessoa.</w:t>
      </w:r>
    </w:p>
    <w:p>
      <w:pPr/>
      <w:r>
        <w:rPr>
          <w:lang w:val="pt_PT" w:bidi="pt_PT"/>
        </w:rPr>
      </w:r>
      <w:r>
        <w:rPr>
          <w:b/>
          <w:lang w:val="pt_PT" w:bidi="pt_PT"/>
        </w:rPr>
        <w:t>O Senhor</w:t>
      </w:r>
      <w:r>
        <w:rPr>
          <w:lang w:val="pt_PT" w:bidi="pt_PT"/>
        </w:rPr>
        <w:t xml:space="preserve"> é uma palavra que é usada com frequência para Deus no Novo Testamento. Significa literalmente “mestre”. Consulte a definição do Glossário Mestre de </w:t>
      </w:r>
      <w:r>
        <w:rPr>
          <w:lang w:val="pt_PT" w:bidi="pt_PT"/>
        </w:rPr>
        <w:t>Senhor Deus</w:t>
      </w:r>
      <w:r>
        <w:rPr>
          <w:lang w:val="pt_PT" w:bidi="pt_PT"/>
        </w:rPr>
        <w:t xml:space="preserve"> e certifique-se de usar a mesma palavra que você usou em outras passagens onde a palavra “Senhor” se refere a Deus. “O Senhor, seu Deus” significa “O Senhor, o Deus que você adora”.</w:t>
      </w:r>
    </w:p>
    <w:p>
      <w:pPr/>
      <w:r>
        <w:rPr>
          <w:lang w:val="pt_PT" w:bidi="pt_PT"/>
        </w:rPr>
      </w:r>
      <w:r>
        <w:rPr>
          <w:lang w:val="pt_PT" w:bidi="pt_PT"/>
        </w:rPr>
        <w:t xml:space="preserve">No pensamento judeu antigo, as palavras </w:t>
      </w:r>
      <w:r>
        <w:rPr>
          <w:b/>
          <w:lang w:val="pt_PT" w:bidi="pt_PT"/>
        </w:rPr>
        <w:t>coração</w:t>
      </w:r>
      <w:r>
        <w:rPr>
          <w:lang w:val="pt_PT" w:bidi="pt_PT"/>
        </w:rPr>
        <w:t xml:space="preserve">, </w:t>
      </w:r>
      <w:r>
        <w:rPr>
          <w:b/>
          <w:lang w:val="pt_PT" w:bidi="pt_PT"/>
        </w:rPr>
        <w:t>alma</w:t>
      </w:r>
      <w:r>
        <w:rPr>
          <w:lang w:val="pt_PT" w:bidi="pt_PT"/>
        </w:rPr>
        <w:t xml:space="preserve"> e </w:t>
      </w:r>
      <w:r>
        <w:rPr>
          <w:b/>
          <w:lang w:val="pt_PT" w:bidi="pt_PT"/>
        </w:rPr>
        <w:t>mente</w:t>
      </w:r>
      <w:r>
        <w:rPr>
          <w:lang w:val="pt_PT" w:bidi="pt_PT"/>
        </w:rPr>
        <w:t xml:space="preserve"> eram usadas para ideias semelhantes. As pessoas pensavam que o </w:t>
      </w:r>
      <w:r>
        <w:rPr>
          <w:lang w:val="pt_PT" w:bidi="pt_PT"/>
        </w:rPr>
        <w:t>coração</w:t>
      </w:r>
      <w:r>
        <w:rPr>
          <w:lang w:val="pt_PT" w:bidi="pt_PT"/>
        </w:rPr>
        <w:t xml:space="preserve"> era usado para pensar e sentir. A </w:t>
      </w:r>
      <w:r>
        <w:rPr>
          <w:lang w:val="pt_PT" w:bidi="pt_PT"/>
        </w:rPr>
        <w:t>alma</w:t>
      </w:r>
      <w:r>
        <w:rPr>
          <w:lang w:val="pt_PT" w:bidi="pt_PT"/>
        </w:rPr>
        <w:t xml:space="preserve"> era a vida interior da pessoa, incluindo o que a pessoa quer, ama e decide fazer. A </w:t>
      </w:r>
      <w:r>
        <w:rPr>
          <w:lang w:val="pt_PT" w:bidi="pt_PT"/>
        </w:rPr>
        <w:t>mente</w:t>
      </w:r>
      <w:r>
        <w:rPr>
          <w:lang w:val="pt_PT" w:bidi="pt_PT"/>
        </w:rPr>
        <w:t xml:space="preserve"> era outra maneira de falar sobre o pensamento de alguém, semelhante ao coração. Dizer “com todo” antes de cada uma dessas palavras é uma maneira forte de dizer que Deus quer que as pessoas o amem com tudo o que elas são, ou com todo o seu eu.</w:t>
      </w:r>
    </w:p>
    <w:p>
      <w:pPr/>
      <w:r>
        <w:rPr>
          <w:lang w:val="pt_PT" w:bidi="pt_PT"/>
        </w:rPr>
      </w:r>
      <w:r>
        <w:rPr>
          <w:lang w:val="pt_PT" w:bidi="pt_PT"/>
        </w:rPr>
        <w:t xml:space="preserve">Jesus diz: “Esse é o maior e </w:t>
      </w:r>
      <w:r>
        <w:rPr>
          <w:b/>
          <w:lang w:val="pt_PT" w:bidi="pt_PT"/>
        </w:rPr>
        <w:t>primeiro mandamento</w:t>
      </w:r>
      <w:r>
        <w:rPr>
          <w:lang w:val="pt_PT" w:bidi="pt_PT"/>
        </w:rPr>
        <w:t xml:space="preserve">”. Nesse caso, “primeiro mandamento” significa o mais importante. Então Jesus diz: “E um segundo mandamento é como este”, o que provavelmente significa que há outro mandamento que é semelhante em quão importante é. Jesus cita esse “segundo mandamento” do livro de Levítico: “Ame seu próximo como a si mesmo”. Novamente, a palavra “amor” nessa passagem significa tratar bem alguém e mostrar respeito a essa pessoa. Nessa declaração, Jesus assume que as pessoas já se amam — elas querem o que é melhor para si mesmas — e ele lembra às pessoas que Deus diz que elas deveriam mostrar o mesmo tipo de amor que mostram a outras pessoas. Jesus conclui: “Toda a lei e todas as demandas dos </w:t>
      </w:r>
      <w:r>
        <w:rPr>
          <w:b/>
          <w:lang w:val="pt_PT" w:bidi="pt_PT"/>
        </w:rPr>
        <w:t>profetas</w:t>
      </w:r>
      <w:r>
        <w:rPr>
          <w:lang w:val="pt_PT" w:bidi="pt_PT"/>
        </w:rPr>
        <w:t xml:space="preserve"> são baseadas nesses dois mandamentos”. Assim como a Lei significava os cinco primeiros livros do Antigo Testamento, os profetas era uma palavra usada para o resto do Antigo Testamento.</w:t>
      </w:r>
    </w:p>
    <w:p>
      <w:pPr/>
      <w:r>
        <w:rPr>
          <w:lang w:val="pt_PT" w:bidi="pt_PT"/>
        </w:rPr>
      </w:r>
      <w:r>
        <w:rPr>
          <w:lang w:val="pt_PT" w:bidi="pt_PT"/>
        </w:rPr>
        <w:t xml:space="preserve">Enquanto os fariseus estão reunidos em torno dele, Jesus faz a eles uma pergunta: “O que vocês pensam sobre o </w:t>
      </w:r>
      <w:r>
        <w:rPr>
          <w:b/>
          <w:lang w:val="pt_PT" w:bidi="pt_PT"/>
        </w:rPr>
        <w:t>Messias</w:t>
      </w:r>
      <w:r>
        <w:rPr>
          <w:lang w:val="pt_PT" w:bidi="pt_PT"/>
        </w:rPr>
        <w:t xml:space="preserve">? De quem ele é filho?”. O </w:t>
      </w:r>
      <w:r>
        <w:rPr>
          <w:lang w:val="pt_PT" w:bidi="pt_PT"/>
        </w:rPr>
        <w:t>Messias</w:t>
      </w:r>
      <w:r>
        <w:rPr>
          <w:lang w:val="pt_PT" w:bidi="pt_PT"/>
        </w:rPr>
        <w:t xml:space="preserve"> era o salvador que Deus disse às pessoas que ele enviaria para Israel. Consulte o Glossário Mestre para uma definição completa e use a mesma palavra que você usou em outras passagens. Quando Jesus diz: “De quem ele é filho?”. ele não está perguntando sobre o pai literal do Messias. Ele está perguntando de qual família o Messias deveria vir. Nesse contexto, “filho” significa “descendente”.</w:t>
      </w:r>
    </w:p>
    <w:p>
      <w:pPr/>
      <w:r>
        <w:rPr>
          <w:lang w:val="pt_PT" w:bidi="pt_PT"/>
        </w:rPr>
      </w:r>
      <w:r>
        <w:rPr>
          <w:lang w:val="pt_PT" w:bidi="pt_PT"/>
        </w:rPr>
        <w:t xml:space="preserve">Os fariseus respondem: “Ele é o </w:t>
      </w:r>
      <w:r>
        <w:rPr>
          <w:lang w:val="pt_PT" w:bidi="pt_PT"/>
        </w:rPr>
        <w:t>filho de Davi</w:t>
      </w:r>
      <w:r>
        <w:rPr>
          <w:lang w:val="pt_PT" w:bidi="pt_PT"/>
        </w:rPr>
        <w:t xml:space="preserve">”. Então Jesus pergunta por que Davi, </w:t>
      </w:r>
      <w:r>
        <w:rPr>
          <w:b/>
          <w:lang w:val="pt_PT" w:bidi="pt_PT"/>
        </w:rPr>
        <w:t>falando pelo Espírito Santo</w:t>
      </w:r>
      <w:r>
        <w:rPr>
          <w:lang w:val="pt_PT" w:bidi="pt_PT"/>
        </w:rPr>
        <w:t>, chama o Messias de “</w:t>
      </w:r>
      <w:r>
        <w:rPr>
          <w:b/>
          <w:lang w:val="pt_PT" w:bidi="pt_PT"/>
        </w:rPr>
        <w:t>senhor</w:t>
      </w:r>
      <w:r>
        <w:rPr>
          <w:lang w:val="pt_PT" w:bidi="pt_PT"/>
        </w:rPr>
        <w:t xml:space="preserve">”. Davi estava falando pelo </w:t>
      </w:r>
      <w:r>
        <w:rPr>
          <w:lang w:val="pt_PT" w:bidi="pt_PT"/>
        </w:rPr>
        <w:t>Espírito Santo</w:t>
      </w:r>
      <w:r>
        <w:rPr>
          <w:lang w:val="pt_PT" w:bidi="pt_PT"/>
        </w:rPr>
        <w:t xml:space="preserve"> quando ele escreveu os Salmos, porque eles são </w:t>
      </w:r>
      <w:r>
        <w:rPr>
          <w:lang w:val="pt_PT" w:bidi="pt_PT"/>
        </w:rPr>
        <w:t>Escrituras</w:t>
      </w:r>
      <w:r>
        <w:rPr>
          <w:lang w:val="pt_PT" w:bidi="pt_PT"/>
        </w:rPr>
        <w:t xml:space="preserve"> e, portanto, as palavras vieram de Deus por meio do Espírito Santo. Nesse contexto, “senhor” é um termo de respeito que alguém usaria quando fala com alguém que é mais importante do que ele mesmo. Consulte </w:t>
      </w:r>
      <w:r>
        <w:rPr>
          <w:lang w:val="pt_PT" w:bidi="pt_PT"/>
        </w:rPr>
        <w:t>Senhor</w:t>
      </w:r>
      <w:r>
        <w:rPr>
          <w:lang w:val="pt_PT" w:bidi="pt_PT"/>
        </w:rPr>
        <w:t xml:space="preserve"> — mestre, o cabeça, proprietário — no Glossário Mestre para mais informações e use a mesma palavra aqui que você usou para “senhor” em outras passagens. Jesus cita uma passagem dos Salmos onde Deus “</w:t>
      </w:r>
      <w:r>
        <w:rPr>
          <w:b/>
          <w:lang w:val="pt_PT" w:bidi="pt_PT"/>
        </w:rPr>
        <w:t>o</w:t>
      </w:r>
      <w:r>
        <w:rPr>
          <w:lang w:val="pt_PT" w:bidi="pt_PT"/>
        </w:rPr>
        <w:t xml:space="preserve"> Senhor” está falando com o Messias, a quem o escritor chama de “</w:t>
      </w:r>
      <w:r>
        <w:rPr>
          <w:b/>
          <w:lang w:val="pt_PT" w:bidi="pt_PT"/>
        </w:rPr>
        <w:t>meu</w:t>
      </w:r>
      <w:r>
        <w:rPr>
          <w:lang w:val="pt_PT" w:bidi="pt_PT"/>
        </w:rPr>
        <w:t xml:space="preserve"> Senhor”.</w:t>
      </w:r>
    </w:p>
    <w:p>
      <w:pPr/>
      <w:r>
        <w:rPr>
          <w:lang w:val="pt_PT" w:bidi="pt_PT"/>
        </w:rPr>
      </w:r>
      <w:r>
        <w:rPr>
          <w:lang w:val="pt_PT" w:bidi="pt_PT"/>
        </w:rPr>
        <w:t>Então Jesus repete sua pergunta: “Como Davi chamou o Messias de ‘meu Senhor’, como o Messias pode ser seu filho?”. Ninguém é capaz de responder à pergunta de Jesus. Então, depois dessa conversa, ninguém tenta fazer mais perguntas a Jesus para enganá-lo.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23:1–12</w:t>
      </w:r>
      <w:r>
        <w:rPr>
          <w:lang w:val="pt_PT" w:bidi="pt_PT"/>
        </w:rPr>
      </w:r>
    </w:p>
    <w:p>
      <w:pPr>
        <w:pStyle w:val="Heading3"/>
      </w:pPr>
      <w:r>
        <w:rPr>
          <w:lang w:val="pt_PT" w:bidi="pt_PT"/>
        </w:rPr>
        <w:t>Ouvir e Sentir</w:t>
      </w:r>
    </w:p>
    <w:p>
      <w:pPr/>
      <w:r>
        <w:rPr>
          <w:lang w:val="pt_PT" w:bidi="pt_PT"/>
        </w:rPr>
      </w:r>
      <w:r>
        <w:rPr>
          <w:lang w:val="pt_PT" w:bidi="pt_PT"/>
        </w:rPr>
        <w:t>Ouçam Mateus 23.1–12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passagem é o início de um longo discurso que Jesus faz enquanto ele está ensinando no templo em Jerusalém, alguns dias antes de ele ser preso. Essa parte do discurso é uma advertência aos discípulos de Jesus e às multidões de pessoas no templo. Jesus está dizendo às pessoas para não fazer o que os fariseus fazem.</w:t>
      </w:r>
    </w:p>
    <w:p>
      <w:pPr/>
      <w:r>
        <w:rPr>
          <w:lang w:val="pt_PT" w:bidi="pt_PT"/>
        </w:rPr>
      </w:r>
      <w:r>
        <w:rPr>
          <w:lang w:val="pt_PT" w:bidi="pt_PT"/>
        </w:rPr>
        <w:t>Esse discurso vem depois que os fariseus e outros líderes religiosos desafiaram a autoridade de Jesus muitas vezes. Os líderes religiosos tentaram enganar Jesus a dizer algo que dará aos líderes religiosos uma razão para prendê-lo. Mas Jesus mostrou que ele era sábio o suficiente para responder a todas as suas perguntas. Ele até mesmo fez a eles uma pergunta que eles não foram capazes de responder.</w:t>
      </w:r>
    </w:p>
    <w:p>
      <w:pPr/>
      <w:r>
        <w:rPr>
          <w:lang w:val="pt_PT" w:bidi="pt_PT"/>
        </w:rPr>
      </w:r>
      <w:r>
        <w:rPr>
          <w:lang w:val="pt_PT" w:bidi="pt_PT"/>
        </w:rPr>
        <w:t>Agora Jesus fala contra os fariseus e adverte seus discípulos a não serem como eles. Sabemos de outros lugares nos Evangelhos que alguns fariseus acreditavam em Jesus. Nessa passagem, Jesus não está dizendo que não há bons fariseus. Mas ele está fazendo declarações fortes sobre o grupo de fariseus, que neste momento estão tentando encontrar uma maneira de matar Jesus. No mundo antigo, era muito comum que as pessoas criticassem duramente seus oponentes. Em muitos livros do Antigo Testamento, os profetas fizeram discursos semelhantes sobre pessoas que Deus puniria por seu pecado. Da mesma forma, Jesus dirá aos fariseus o que eles estão fazendo errado. Jesus também falará sobre como Deus punirá Jerusalém por causa do pecado das pessoas.</w:t>
      </w:r>
    </w:p>
    <w:p>
      <w:pPr/>
      <w:r>
        <w:rPr>
          <w:lang w:val="pt_PT" w:bidi="pt_PT"/>
        </w:rPr>
      </w:r>
      <w:r>
        <w:rPr>
          <w:lang w:val="pt_PT" w:bidi="pt_PT"/>
        </w:rPr>
        <w:t>Parem e discutam as seguintes perguntas com seu grupo: em sua cultura, como as pessoas advertem alguém sobre algo que eles pensam que está errado? Como eles falam sobre pessoas com quem não concordam? Como as pessoas que ouvem sabem que o que elas estão dizendo é importante?</w:t>
      </w:r>
    </w:p>
    <w:p>
      <w:pPr/>
      <w:r>
        <w:rPr>
          <w:lang w:val="pt_PT" w:bidi="pt_PT"/>
        </w:rPr>
      </w:r>
      <w:r>
        <w:rPr>
          <w:lang w:val="pt_PT" w:bidi="pt_PT"/>
        </w:rPr>
        <w:t>Jesus começa dizendo a seus discípulos e às multidões de pessoas que estão ouvindo-o no templo que os fariseus e escribas “se sentam no assento de Moisés”. Algumas pessoas pensam que isso significa que havia uma cadeira nas sinagogas que era chamada de “assento de Moisés”. Outras pessoas pensam que é uma expressão que significa que os escribas e fariseus são as pessoas que agem como Moisés lendo, memorizando e dizendo a outras pessoas o que Moisés escreveu. Jesus diz às pessoas para obedecer ao que os fariseus dizem, mas não seguir o exemplo do que eles realmente fazem, porque os próprios fariseus nem mesmo fazem o que dizem às pessoas para fazer.</w:t>
      </w:r>
    </w:p>
    <w:p>
      <w:pPr/>
      <w:r>
        <w:rPr>
          <w:lang w:val="pt_PT" w:bidi="pt_PT"/>
        </w:rPr>
      </w:r>
      <w:r>
        <w:rPr>
          <w:lang w:val="pt_PT" w:bidi="pt_PT"/>
        </w:rPr>
        <w:t>Jesus ilustra essa ideia com uma imagem. Ele diz que os fariseus colocam fardos pesados em outras pessoas, mas eles não querem mover esses fardos com até mesmo um de seus dedos. Jesus provavelmente está falando sobre as muitas leis e costumes extras que os fariseus adicionaram às leis que Deus deu no Antigo Testamento. Os fariseus esperavam que a adição dessas leis e costumes extras os ajudassem a agradar a Deus. Mas de acordo com o ensinamento de Jesus na parte anterior do Evangelho de Mateus, obedecer às leis de Deus é muito mais difícil do que as pessoas pensavam. Deus está preocupado não apenas com como as pessoas se parecem por fora, mas com o que está acontecendo dentro delas — como elas estão pensando e se sentindo sobre Deus e outras pessoas. Jesus ensina que mesmo que os fariseus pensem que se tornaram mais justos, ou certos com Deus, adicionando leis e costumes extras ao Antigo Testamento, eles não estão verdadeiramente obedecendo às leis de Deus, porque estão obedecendo apenas externamente, não com o coração. Então eles estão dizendo a outras pessoas para fazer algo que elas nem mesmo fazem.</w:t>
      </w:r>
    </w:p>
    <w:p>
      <w:pPr/>
      <w:r>
        <w:rPr>
          <w:lang w:val="pt_PT" w:bidi="pt_PT"/>
        </w:rPr>
      </w:r>
      <w:r>
        <w:rPr>
          <w:lang w:val="pt_PT" w:bidi="pt_PT"/>
        </w:rPr>
        <w:t>Em seguida, Jesus se concentra mais em como os fariseus, em vez de amar e obedecer a Deus com seu coração, fazem tudo o que fazem para que outras pessoas os vejam e fiquem impressionadas. Jesus usa as roupas que eles vestem como um exemplo. Jesus diz que os fariseus vestem caixas extras largas com versículos das Escrituras dentro delas. No livro de Deuteronômio, um dos livros escritos por Moisés com leis para o povo de Deus, Deus disse ao povo de Israel que eles deveriam tornar suas leis parte de sua vida diária. Deus disse: “Falem sobre elas quando se sentarem em casa e quando caminharem ao longo da estrada, quando se deitam e quando se levantam. Amarrem-nas como símbolos em suas mãos e prendam-nas em suas testas”. Em outras palavras, Deus queria que os israelitas se lembrassem constantemente do que ele havia dito a eles nas Escrituras. Algum tempo antes de Jesus nascer, alguns judeus começaram a interpretar esse mandamento literalmente, em vez de como uma figura de linguagem. Eles fariam pequenas caixas de couro que poderiam conter no interior alguns versículos das Escrituras escritos em pequenas letras. Eles usariam essas caixas em seus braços ou em suas testas.</w:t>
      </w:r>
    </w:p>
    <w:p>
      <w:pPr/>
      <w:r>
        <w:rPr>
          <w:lang w:val="pt_PT" w:bidi="pt_PT"/>
        </w:rPr>
      </w:r>
      <w:r>
        <w:rPr>
          <w:lang w:val="pt_PT" w:bidi="pt_PT"/>
        </w:rPr>
        <w:t>Pare e mostre à sua equipe uma imagem de um filactério.</w:t>
      </w:r>
    </w:p>
    <w:p>
      <w:pPr/>
      <w:r>
        <w:rPr>
          <w:lang w:val="pt_PT" w:bidi="pt_PT"/>
        </w:rPr>
      </w:r>
      <w:r>
        <w:rPr>
          <w:lang w:val="pt_PT" w:bidi="pt_PT"/>
        </w:rPr>
        <w:t>Jesus diz que os fariseus tornam essas caixas com Escrituras especialmente grandes, pensando que isso os faria parecer mais santos. Jesus também diz que eles usam bordas extras longas nos cantos de suas roupas. Deus disse ao povo de Israel no Antigo Testamento para usar bordas nos cantos de suas roupas para se lembrar de seu relacionamento com Deus. Aqui Jesus diz que os fariseus tornam suas bordas extras longas para mostrar o quão santos eles são.</w:t>
      </w:r>
    </w:p>
    <w:p>
      <w:pPr/>
      <w:r>
        <w:rPr>
          <w:lang w:val="pt_PT" w:bidi="pt_PT"/>
        </w:rPr>
      </w:r>
      <w:r>
        <w:rPr>
          <w:lang w:val="pt_PT" w:bidi="pt_PT"/>
        </w:rPr>
        <w:t>Parem e mostrem à equipe uma imagem de uma vestimenta bíblica, incluindo bordas nos cantos do manto.</w:t>
      </w:r>
    </w:p>
    <w:p>
      <w:pPr/>
      <w:r>
        <w:rPr>
          <w:lang w:val="pt_PT" w:bidi="pt_PT"/>
        </w:rPr>
      </w:r>
      <w:r>
        <w:rPr>
          <w:lang w:val="pt_PT" w:bidi="pt_PT"/>
        </w:rPr>
        <w:t>Jesus fala sobre três situações onde os fariseus gostam que as pessoas deem a eles honra especial. Eles gostam quando as pessoas dão a eles o melhor lugar para se sentar quando estão comendo com um grupo de pessoas. Eles gostam de se sentar nos melhores lugares quando se reúnem com outras pessoas para adorar a Deus. Eles também gostam quando as pessoas mostram respeito profundo a eles enquanto os cumprimentam na rua, e especialmente quando as pessoas as chamam de “rabi”, um termo de respeito por um mestre religioso.</w:t>
      </w:r>
    </w:p>
    <w:p>
      <w:pPr/>
      <w:r>
        <w:rPr>
          <w:lang w:val="pt_PT" w:bidi="pt_PT"/>
        </w:rPr>
      </w:r>
      <w:r>
        <w:rPr>
          <w:lang w:val="pt_PT" w:bidi="pt_PT"/>
        </w:rPr>
        <w:t>Agora Jesus adverte seus discípulos a não tentar obter respeito de outras pessoas como os fariseus fazem. Ele diz que seus discípulos não devem deixar que ninguém os chame de “rabi”. Jesus diz aos discípulos que em vez de pensar que as pessoas deveriam mostrar respeito especial a elas, todos eles deveriam pensar em si mesmos como iguais, como irmãos e irmãs.</w:t>
      </w:r>
    </w:p>
    <w:p>
      <w:pPr/>
      <w:r>
        <w:rPr>
          <w:lang w:val="pt_PT" w:bidi="pt_PT"/>
        </w:rPr>
      </w:r>
      <w:r>
        <w:rPr>
          <w:lang w:val="pt_PT" w:bidi="pt_PT"/>
        </w:rPr>
        <w:t>Parem e discutam as seguintes perguntas com sua equipe: em sua cultura, que tipo de pessoas os outros tratam com respeito especial? Como eles mostram esse respeito? Que palavras eles usam quando falam com mestres religiosos ou outras pessoas respeitadas? Que tipo de pessoas as pessoas tratam como iguais?</w:t>
      </w:r>
    </w:p>
    <w:p>
      <w:pPr/>
      <w:r>
        <w:rPr>
          <w:lang w:val="pt_PT" w:bidi="pt_PT"/>
        </w:rPr>
      </w:r>
      <w:r>
        <w:rPr>
          <w:lang w:val="pt_PT" w:bidi="pt_PT"/>
        </w:rPr>
        <w:t>Jesus também diz a seus discípulos para não chamar alguém de “Pai”. Isso não significa que ele não quer que as pessoas chamem seu pai real de “Pai”. Ele provavelmente também não está falando sobre o título geral respeitoso usado para um homem mais velho em tempos antigos e em muitas culturas hoje. Nos tempos de Jesus, algumas pessoas estavam começando a adicionar a palavra “Pai” na frente dos nomes de líderes religiosos especialmente respeitados. Jesus está advertindo seus discípulos a não usar títulos como esse para distinguir uma pessoa como mais importante do que outras.</w:t>
      </w:r>
    </w:p>
    <w:p>
      <w:pPr/>
      <w:r>
        <w:rPr>
          <w:lang w:val="pt_PT" w:bidi="pt_PT"/>
        </w:rPr>
      </w:r>
      <w:r>
        <w:rPr>
          <w:lang w:val="pt_PT" w:bidi="pt_PT"/>
        </w:rPr>
        <w:t>Finalmente, Jesus também diz a seus discípulos para não usar o título “mestre” ou “tutor” para si mesmos. A palavra para “mestre” nessa passagem significa um tutor particular que ensinaria um aluno de cada vez. Era uma palavra para alguém que tinha um relacionamento especial com o aluno e dava ao aluno instrução específica. Jesus diz a seus discípulos que eles têm apenas um tutor como esse, o Messias, ou o Salvador prometido, o próprio Salvador.</w:t>
      </w:r>
    </w:p>
    <w:p>
      <w:pPr/>
      <w:r>
        <w:rPr>
          <w:lang w:val="pt_PT" w:bidi="pt_PT"/>
        </w:rPr>
      </w:r>
      <w:r>
        <w:rPr>
          <w:lang w:val="pt_PT" w:bidi="pt_PT"/>
        </w:rPr>
        <w:t>Jesus termina sua advertência a seus discípulos com uma frase que ele usa várias vezes com seus discípulos: “O maior entre vocês deve ser um servo. Mas aqueles que se humilham serão exaltados, e aqueles que se exaltam serão humilhados”.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fala com as multidões de pessoas no templo e seus discípulos. Ele diz a eles para ouvir o que os fariseus dizem a eles sobre a lei do Antigo Testamento, mas não seguir o exemplo dos fariseus. Ele diz que os fariseus colocam fardos pesados nas pessoas que nem eles mesmo carregam.</w:t>
      </w:r>
    </w:p>
    <w:p>
      <w:pPr/>
      <w:r>
        <w:rPr>
          <w:lang w:val="pt_PT" w:bidi="pt_PT"/>
        </w:rPr>
      </w:r>
      <w:r>
        <w:rPr>
          <w:b/>
          <w:lang w:val="pt_PT" w:bidi="pt_PT"/>
        </w:rPr>
        <w:t>Segunda cena:</w:t>
      </w:r>
      <w:r>
        <w:rPr>
          <w:lang w:val="pt_PT" w:bidi="pt_PT"/>
        </w:rPr>
        <w:t xml:space="preserve"> Jesus dá dois exemplos de como os fariseus fazem tudo o que eles fazem para serem vistos. Eles usam roupas que têm a função de mostrar o quão santos eles são. E eles querem que as pessoas mostrem a eles honra especial em reuniões sociais, reuniões de adoração e quando se encontram nas ruas.</w:t>
      </w:r>
    </w:p>
    <w:p>
      <w:pPr/>
      <w:r>
        <w:rPr>
          <w:lang w:val="pt_PT" w:bidi="pt_PT"/>
        </w:rPr>
      </w:r>
      <w:r>
        <w:rPr>
          <w:b/>
          <w:lang w:val="pt_PT" w:bidi="pt_PT"/>
        </w:rPr>
        <w:t>Terceira cena:</w:t>
      </w:r>
      <w:r>
        <w:rPr>
          <w:lang w:val="pt_PT" w:bidi="pt_PT"/>
        </w:rPr>
        <w:t xml:space="preserve"> Jesus adverte seus discípulos a não tentarem fazer as pessoas os honrarem com títulos especiais como “rabi” e “pai”. Ele termina dizendo que na comunidade de seus discípulos, os líderes deveriam ser as pessoas mais humildes.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Multidões de pessoas ouvindo no templo</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Fariseus e escribas, ou mestres da lei religiosa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acontece logo depois que Jesus havia respondido a muitas perguntas dos fariseus e outros líderes religiosos no templo. Agora Jesus se volta para as multidões de pessoas ouvindo e seus discípulos e fala com eles. Os líderes religiosos provavelmente ainda estão lá e ainda estão ouvindo, porque Jesus voltará para falar com eles na próxima passagem. É importante entender que naquele momento era comum que as pessoas falassem muito fortemente sobre pessoas com as quais discordavam para mostrar por que essas pessoas estavam erradas.</w:t>
      </w:r>
    </w:p>
    <w:p>
      <w:pPr/>
      <w:r>
        <w:rPr>
          <w:lang w:val="pt_PT" w:bidi="pt_PT"/>
        </w:rPr>
      </w:r>
      <w:r>
        <w:rPr>
          <w:lang w:val="pt_PT" w:bidi="pt_PT"/>
        </w:rPr>
        <w:t>A maioria das pessoas comuns respeitava muito os fariseus, embora fosse difícil para as pessoas comuns seguirem todos os costumes que os fariseus haviam criado para tentar se tornar mais puros. Jesus está dando às multidões e seus discípulos um aviso forte de que os fariseus, na verdade, não entendem algumas coisas muito importantes sobre servir a Deus.</w:t>
      </w:r>
    </w:p>
    <w:p>
      <w:pPr/>
      <w:r>
        <w:rPr>
          <w:lang w:val="pt_PT" w:bidi="pt_PT"/>
        </w:rPr>
      </w:r>
      <w:r>
        <w:rPr>
          <w:lang w:val="pt_PT" w:bidi="pt_PT"/>
        </w:rPr>
        <w:t>Jesus diz que os fariseus e mestres religiosos “se sentam no assento de Moisés”, o que pode significar que eles são os que lembram e interpretam as leis do Antigo Testamento. Ele diz a seus discípulos e às multidões para obedecer ao que os fariseus ensinam, mas não fazer o que eles fazem, na verdade. Jesus diz que os fariseus colocam demandas pesadas em outras pessoas, mas eles não fazem nada para cumprir essas demandas. A imagem que ele usa aqui é alguém amarrando um objeto pesado para colocá-lo nas costas de outra pessoa. Mas a pessoa que o amarrou não está disposta a carregá-lo.</w:t>
      </w:r>
    </w:p>
    <w:p>
      <w:pPr/>
      <w:r>
        <w:rPr>
          <w:lang w:val="pt_PT" w:bidi="pt_PT"/>
        </w:rPr>
      </w:r>
      <w:r>
        <w:rPr>
          <w:lang w:val="pt_PT" w:bidi="pt_PT"/>
        </w:rPr>
        <w:t>Jesus diz que tudo o que os fariseus fazem é se mostrar na frente de outras pessoas. Por exemplo, eles fazem caixas extras largas com versículos das Escrituras dentro para usar (em sua testa ou seu braço). Eles fazem bordas extras longas nos cantos de suas túnicas para mostrar o quão bem eles estão obedecendo a todas as leis do Antigo Testamento. Eles querem que as pessoas deem a eles lugares de honra em jantares e reuniões de adoração e os cumprimentem com títulos respeitosos como “rabi” quando eles os virem no mercado.</w:t>
      </w:r>
    </w:p>
    <w:p>
      <w:pPr/>
      <w:r>
        <w:rPr>
          <w:lang w:val="pt_PT" w:bidi="pt_PT"/>
        </w:rPr>
      </w:r>
      <w:r>
        <w:rPr>
          <w:lang w:val="pt_PT" w:bidi="pt_PT"/>
        </w:rPr>
        <w:t>Jesus mostra que ele está mudando de assunto para falar sobre o que seus discípulos deveriam fazer dizendo: “Mas vocês” ou “Mas quanto a vocês”. Então ele diz a seus discípulos para não pedir às pessoas para as chamarem de “rabi”, porque elas têm apenas um mestre. Eles deveriam pensar em si mesmos como irmãos, em outras palavras, como iguais. Da mesma forma, eles não deveriam chamar alguém de “Pai” para mostrar que uma pessoa é mais importante do que outras, porque eles têm um Pai no céu. E eles não deveriam chamar ninguém de “tutor”, porque eles já têm um tutor, o Messias. Nessa passagem, Jesus está falando sobre si mesmo, mas ele se refere ao Messias sem dizer especificamente que ele é o Messias. Jesus muitas vezes se referia a si mesmo assim, como se ele estivesse falando sobre outra pessoa. Uma razão poderia ser que havia muitas pessoas que não acreditavam que ele realmente era o Messias, e elas queriam matá-lo. Teria sido perigoso para ele dizer abertamente que ele era o Messias. Na cultura judaica, havia muitas vezes em que as pessoas poderiam falar sobre si mesmas como se elas estivessem falando sobre outra pessoa. Jesus diz que entre seus discípulos, as pessoas mais importantes deveriam agir como servos.</w:t>
      </w:r>
    </w:p>
    <w:p>
      <w:pPr/>
      <w:r>
        <w:rPr>
          <w:lang w:val="pt_PT" w:bidi="pt_PT"/>
        </w:rPr>
      </w:r>
      <w:r>
        <w:rPr>
          <w:lang w:val="pt_PT" w:bidi="pt_PT"/>
        </w:rPr>
        <w:t>Jesus termina dizendo a seus discípulos: “Se vocês se colocarem acima dos outros, vocês serão colocados para baixo. Mas se vocês se humilharem, vocês serão honrados”. Anteriormente no Evangelho de Mateus, Jesus ensinou que as pessoas deveriam pensar mais sobre o que Deus pensa do que sobre o que outras pessoas pensam. Ele disse: “Seu Pai, que os vê em segredo, os recompensará abertamente”. A declaração que ele faz agora sobre seus discípulos se humilharem se encaixa com essa ideia. Significa que quando as pessoas verdadeiramente tentam servir aos outros sem pensar em obter honra especial para si mesmas, Deus ainda sabe o que elas fizeram. Eventualmente, Deus os honrará.</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Multidões de pessoas ouvindo no templo</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Fariseus e escribas, ou mestres da lei religiosa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A história começa com Jesus se voltando para falar com seus discípulos e as multidões de pessoas no templo. Ele diz a eles que os fariseus e escribas são especialistas nas leis de Moisés. Por essa razão, ele diz a seus discípulos e às multidões para obedecer ao que os fariseus dizem. Mas ele diz a eles para não fazer o que os fariseus fazem, porque os próprios fariseus não fazem o que eles ensinam às pessoas a fazer. Eles são como pessoas que amarram uma carga pesada e a colocam nas costas de outra pessoa, mas eles nem mesmo estão usando um de seus dedos para ajudar a carregá-la.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os fariseus e escribas: “Como vocês estão se sentindo?”. Você pode ouvir respostas como: “Insultado”, ou “Zangado”.</w:t>
      </w:r>
    </w:p>
    <w:p>
      <w:pPr>
        <w:pStyle w:val="ListBullet"/>
        <w:spacing w:line="240" w:lineRule="auto"/>
        <w:ind w:left="720"/>
      </w:pPr>
      <w:r>
        <w:rPr>
          <w:lang w:val="pt_PT" w:bidi="pt_PT"/>
        </w:rPr>
      </w:r>
      <w:r>
        <w:rPr>
          <w:lang w:val="pt_PT" w:bidi="pt_PT"/>
        </w:rPr>
        <w:t>Pergunte aos atores que interpretam as multidões e os discípulos de Jesus: “Como vocês estão se sentindo?”. Você pode ouvir coisas como: “Surpreso” ou “Aliviado porque há uma maneira diferente de ser santo da que os fariseus ensinam”.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continua a falar sobre os erros que os fariseus cometem. Ele diz que eles fazem tudo para se mostrar. Eles fazem caixas largas com versículos das Escrituras dentro para usar, e eles fazem longas fitas em suas vestes para mostrar o quão santos eles são. Eles gostam de ser tratados com honra especial em reuniões sociais, nos momentos de adoração e na rua. Eles gostam de ser chamados de “rabi”.</w:t>
      </w:r>
    </w:p>
    <w:p>
      <w:pPr/>
      <w:r>
        <w:rPr>
          <w:lang w:val="pt_PT" w:bidi="pt_PT"/>
        </w:rPr>
      </w:r>
      <w:r>
        <w:rPr>
          <w:lang w:val="pt_PT" w:bidi="pt_PT"/>
        </w:rPr>
        <w:t>Agora Jesus diz a seus discípulos como eles devem ser diferentes. “Mas vocês, não deixem que ninguém os chame de rabi”, ele diz: “porque vocês têm um mestre, e vocês são todos irmãos e irmãs”.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“Quero que eles entendam”, ou “Amo meus discípulos e sei que é importante que eles aprendam isso”.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Da mesma forma, Jesus diz a eles para não chamar alguém de “Pai” como um sinal de o quão importante essa pessoa é, e não chamar alguém de “tutor”. Em vez disso, eles devem pensar em Deus como seu Pai e o Messias como seu tutor. Jesus diz a eles que seus líderes devem agir como servos para todos os outros.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de Jesus: “Como vocês estão se sentindo?”. Você pode ouvir coisas como: “Surpreso”, ou “Desconfortável”, ou “Fazer o que Jesus diz é muito difícil”.</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termina dizendo: “Quem se exalta será humilhado, mas quem se humilhar será exaltado”.</w:t>
      </w:r>
    </w:p>
    <w:p>
      <w:pPr>
        <w:pStyle w:val="ListBullet"/>
        <w:spacing w:line="240" w:lineRule="auto"/>
        <w:ind w:left="720"/>
      </w:pPr>
      <w:r>
        <w:rPr>
          <w:lang w:val="pt_PT" w:bidi="pt_PT"/>
        </w:rPr>
      </w:r>
      <w:r>
        <w:rPr>
          <w:lang w:val="pt_PT" w:bidi="pt_PT"/>
        </w:rPr>
        <w:t>Ao final da cena, pergunte aos atores que interpretam os escribas e fariseus: “Como vocês se sentem?”. Você pode ouvir coisas como: “Chateado”, “Zangado”, ou “Esse homem é louco”.</w:t>
      </w:r>
    </w:p>
    <w:p>
      <w:pPr>
        <w:pStyle w:val="ListBullet"/>
        <w:spacing w:line="240" w:lineRule="auto"/>
        <w:ind w:left="720"/>
      </w:pPr>
      <w:r>
        <w:rPr>
          <w:lang w:val="pt_PT" w:bidi="pt_PT"/>
        </w:rPr>
      </w:r>
      <w:r>
        <w:rPr>
          <w:lang w:val="pt_PT" w:bidi="pt_PT"/>
        </w:rPr>
        <w:t>Pergunte aos atores que interpretam as multidões: “Como vocês estão se sentindo?” Você pode ouvir coisas como: “Chocado”, ou “Isso é completamente diferente do que pensei”.</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Nessa passagem, Jesus está falando com as multidões de pessoas no templo e com seus </w:t>
      </w:r>
      <w:r>
        <w:rPr>
          <w:b/>
          <w:lang w:val="pt_PT" w:bidi="pt_PT"/>
        </w:rPr>
        <w:t>discípulos</w:t>
      </w:r>
      <w:r>
        <w:rPr>
          <w:lang w:val="pt_PT" w:bidi="pt_PT"/>
        </w:rPr>
        <w:t xml:space="preserve">, um grupo de estudantes a quem ele ensinava, com quem vivia e viajava. Consulte o Glossário Mestre para mais informações sobre </w:t>
      </w:r>
      <w:r>
        <w:rPr>
          <w:b/>
          <w:lang w:val="pt_PT" w:bidi="pt_PT"/>
        </w:rPr>
        <w:t>discípulo</w:t>
      </w:r>
      <w:r>
        <w:rPr>
          <w:lang w:val="pt_PT" w:bidi="pt_PT"/>
        </w:rPr>
        <w:t xml:space="preserve"> e use a mesma palavra que você usou em outras passagens. Se você usar a palavra </w:t>
      </w:r>
      <w:r>
        <w:rPr>
          <w:b/>
          <w:lang w:val="pt_PT" w:bidi="pt_PT"/>
        </w:rPr>
        <w:t>templo</w:t>
      </w:r>
      <w:r>
        <w:rPr>
          <w:lang w:val="pt_PT" w:bidi="pt_PT"/>
        </w:rPr>
        <w:t xml:space="preserve"> em sua tradução, consulte o Glossário Mestre para uma definição e certifique-se de usar a mesma palavra que você usou em outras passagens.</w:t>
      </w:r>
    </w:p>
    <w:p>
      <w:pPr/>
      <w:r>
        <w:rPr>
          <w:lang w:val="pt_PT" w:bidi="pt_PT"/>
        </w:rPr>
      </w:r>
      <w:r>
        <w:rPr>
          <w:lang w:val="pt_PT" w:bidi="pt_PT"/>
        </w:rPr>
        <w:t xml:space="preserve">Jesus diz: “Os </w:t>
      </w:r>
      <w:r>
        <w:rPr>
          <w:b/>
          <w:lang w:val="pt_PT" w:bidi="pt_PT"/>
        </w:rPr>
        <w:t>fariseus</w:t>
      </w:r>
      <w:r>
        <w:rPr>
          <w:lang w:val="pt_PT" w:bidi="pt_PT"/>
        </w:rPr>
        <w:t xml:space="preserve"> e </w:t>
      </w:r>
      <w:r>
        <w:rPr>
          <w:b/>
          <w:lang w:val="pt_PT" w:bidi="pt_PT"/>
        </w:rPr>
        <w:t>escribas</w:t>
      </w:r>
      <w:r>
        <w:rPr>
          <w:lang w:val="pt_PT" w:bidi="pt_PT"/>
        </w:rPr>
        <w:t xml:space="preserve"> se sentam no </w:t>
      </w:r>
      <w:r>
        <w:rPr>
          <w:b/>
          <w:lang w:val="pt_PT" w:bidi="pt_PT"/>
        </w:rPr>
        <w:t>assento de Moisés</w:t>
      </w:r>
      <w:r>
        <w:rPr>
          <w:lang w:val="pt_PT" w:bidi="pt_PT"/>
        </w:rPr>
        <w:t xml:space="preserve">”. Os </w:t>
      </w:r>
      <w:r>
        <w:rPr>
          <w:b/>
          <w:lang w:val="pt_PT" w:bidi="pt_PT"/>
        </w:rPr>
        <w:t>fariseus</w:t>
      </w:r>
      <w:r>
        <w:rPr>
          <w:lang w:val="pt_PT" w:bidi="pt_PT"/>
        </w:rPr>
        <w:t xml:space="preserve"> eram uma seita de judeus que tinham muitos ensinamentos sobre como se manter puro. Consulte o Glossário Mestre para uma definição completa e use a mesma palavra que você usou em outras passagens. </w:t>
      </w:r>
      <w:r>
        <w:rPr>
          <w:b/>
          <w:lang w:val="pt_PT" w:bidi="pt_PT"/>
        </w:rPr>
        <w:t>Escriba</w:t>
      </w:r>
      <w:r>
        <w:rPr>
          <w:lang w:val="pt_PT" w:bidi="pt_PT"/>
        </w:rPr>
        <w:t xml:space="preserve"> originalmente significava alguém que copiava as Escrituras do Antigo Testamento à mão, mas também significava alguém que havia estudado o Antigo Testamento e sabia muitas coisas sobre ele. Muitos escribas pertenciam ao grupo dos fariseus. Consulte o Glossário Mestre para uma definição completa e use a mesma palavra que você usou em outras passagens. “Sentar-se no assento de Moisés”, poderia significar duas coisas. Pode significar que havia uma cadeira nas sinagogas chamada de “o assento de Moisés”, embora nenhum outro livro dos tempos antigos fale sobre isso. Ou poderia significar que os escribas e fariseus agem em nome de ou agem como Moisés dando às pessoas as leis de Moisés.</w:t>
      </w:r>
    </w:p>
    <w:p>
      <w:pPr/>
      <w:r>
        <w:rPr>
          <w:lang w:val="pt_PT" w:bidi="pt_PT"/>
        </w:rPr>
      </w:r>
      <w:r>
        <w:rPr>
          <w:lang w:val="pt_PT" w:bidi="pt_PT"/>
        </w:rPr>
        <w:t>Então Jesus diz que os fariseus fazem tudo para serem vistos. Eles usam caixas extras grandes com Escrituras dentro e bordas extras longas nos cantos de suas vestes. Essas eram coisas que os judeus religiosos usavam em suas roupas por causa de mandamentos que Deus havia dado no Antigo Testamento.</w:t>
      </w:r>
    </w:p>
    <w:p>
      <w:pPr/>
      <w:r>
        <w:rPr>
          <w:lang w:val="pt_PT" w:bidi="pt_PT"/>
        </w:rPr>
      </w:r>
      <w:r>
        <w:rPr>
          <w:lang w:val="pt_PT" w:bidi="pt_PT"/>
        </w:rPr>
        <w:t>Pare e olhe novamente para as imagens de um filactério e bordas em uma túnica de um israelita.</w:t>
      </w:r>
    </w:p>
    <w:p>
      <w:pPr/>
      <w:r>
        <w:rPr>
          <w:lang w:val="pt_PT" w:bidi="pt_PT"/>
        </w:rPr>
      </w:r>
      <w:r>
        <w:rPr>
          <w:lang w:val="pt_PT" w:bidi="pt_PT"/>
        </w:rPr>
        <w:t xml:space="preserve">Jesus diz que os fariseus também amam quando as pessoas dão a eles um lugar de honra em um banquete e os melhores lugares na </w:t>
      </w:r>
      <w:r>
        <w:rPr>
          <w:b/>
          <w:lang w:val="pt_PT" w:bidi="pt_PT"/>
        </w:rPr>
        <w:t>sinagoga</w:t>
      </w:r>
      <w:r>
        <w:rPr>
          <w:lang w:val="pt_PT" w:bidi="pt_PT"/>
        </w:rPr>
        <w:t>, o lugar local de adoração e oração onde os judeus se reuniriam pelo menos uma vez por semana. Consulte o Glossário Mestre para uma definição completa e use a mesma palavra que você usou em outras passagens.</w:t>
      </w:r>
    </w:p>
    <w:p>
      <w:pPr/>
      <w:r>
        <w:rPr>
          <w:lang w:val="pt_PT" w:bidi="pt_PT"/>
        </w:rPr>
      </w:r>
      <w:r>
        <w:rPr>
          <w:lang w:val="pt_PT" w:bidi="pt_PT"/>
        </w:rPr>
        <w:t>Jesus também diz que os fariseus gostam quando as pessoas os cumprimentam respeitosamente no mercado e as chamam de “</w:t>
      </w:r>
      <w:r>
        <w:rPr>
          <w:b/>
          <w:lang w:val="pt_PT" w:bidi="pt_PT"/>
        </w:rPr>
        <w:t>rabi</w:t>
      </w:r>
      <w:r>
        <w:rPr>
          <w:lang w:val="pt_PT" w:bidi="pt_PT"/>
        </w:rPr>
        <w:t>”, um título para um mestre religioso que significa “meu grande ou meu grande mestre”. Consulte o Glossário Mestre para uma definição completa e use a mesma palavra que você usou em outras passagens.</w:t>
      </w:r>
    </w:p>
    <w:p>
      <w:pPr/>
      <w:r>
        <w:rPr>
          <w:lang w:val="pt_PT" w:bidi="pt_PT"/>
        </w:rPr>
      </w:r>
      <w:r>
        <w:rPr>
          <w:lang w:val="pt_PT" w:bidi="pt_PT"/>
        </w:rPr>
        <w:t xml:space="preserve">Então Jesus diz às pessoas com quem ele está falando que elas não deveriam deixar as pessoas as chamarem de “rabi”, porque eles têm apenas um Mestre, e deveriam pensar em si mesmos como iguais, como irmãos. Ele diz que eles não deveriam dar a alguém na terra o título “Pai”, porque eles têm um Pai Celestial. E ele diz que eles não deveriam chamar alguém de “tutor”, ou instrutor particular, porque eles têm apenas um tutor, o </w:t>
      </w:r>
      <w:r>
        <w:rPr>
          <w:b/>
          <w:lang w:val="pt_PT" w:bidi="pt_PT"/>
        </w:rPr>
        <w:t>Messias</w:t>
      </w:r>
      <w:r>
        <w:rPr>
          <w:lang w:val="pt_PT" w:bidi="pt_PT"/>
        </w:rPr>
        <w:t xml:space="preserve">. </w:t>
      </w:r>
      <w:r>
        <w:rPr>
          <w:b/>
          <w:lang w:val="pt_PT" w:bidi="pt_PT"/>
        </w:rPr>
        <w:t>Messias</w:t>
      </w:r>
      <w:r>
        <w:rPr>
          <w:lang w:val="pt_PT" w:bidi="pt_PT"/>
        </w:rPr>
        <w:t xml:space="preserve">, ou </w:t>
      </w:r>
      <w:r>
        <w:rPr>
          <w:b/>
          <w:lang w:val="pt_PT" w:bidi="pt_PT"/>
        </w:rPr>
        <w:t>Cristo</w:t>
      </w:r>
      <w:r>
        <w:rPr>
          <w:lang w:val="pt_PT" w:bidi="pt_PT"/>
        </w:rPr>
        <w:t>, significa que o salvador que Deus havia prometido enviar a seu povo. Consulte o Glossário Mestre para uma definição completa e use a mesma palavra que você usou em outras passagens.</w:t>
      </w:r>
    </w:p>
    <w:p>
      <w:pPr/>
      <w:r>
        <w:rPr>
          <w:lang w:val="pt_PT" w:bidi="pt_PT"/>
        </w:rPr>
      </w:r>
      <w:r>
        <w:rPr>
          <w:lang w:val="pt_PT" w:bidi="pt_PT"/>
        </w:rPr>
        <w:t xml:space="preserve">Jesus diz a seus discípulos que o maior ou mais importante entre eles deve ser como um </w:t>
      </w:r>
      <w:r>
        <w:rPr>
          <w:b/>
          <w:lang w:val="pt_PT" w:bidi="pt_PT"/>
        </w:rPr>
        <w:t>servo</w:t>
      </w:r>
      <w:r>
        <w:rPr>
          <w:lang w:val="pt_PT" w:bidi="pt_PT"/>
        </w:rPr>
        <w:t xml:space="preserve">. Um servo era alguém que vivia na casa com a família do senhor para servi-los. Quando Jesus fala sobre ser como um servo, ele está ensinando que as pessoas precisam pensar sobre fazer coisas para ajudar outras pessoas antes de pensar em ajudar a si mesmas. Consulte o Glossário Mestre para uma definição completa de </w:t>
      </w:r>
      <w:r>
        <w:rPr>
          <w:b/>
          <w:lang w:val="pt_PT" w:bidi="pt_PT"/>
        </w:rPr>
        <w:t>servo</w:t>
      </w:r>
      <w:r>
        <w:rPr>
          <w:lang w:val="pt_PT" w:bidi="pt_PT"/>
        </w:rPr>
        <w:t xml:space="preserve"> e use a mesma palavra que você usou em outras passagens.</w:t>
      </w:r>
    </w:p>
    <w:p>
      <w:pPr/>
      <w:r>
        <w:rPr>
          <w:lang w:val="pt_PT" w:bidi="pt_PT"/>
        </w:rPr>
      </w:r>
      <w:r>
        <w:rPr>
          <w:lang w:val="pt_PT" w:bidi="pt_PT"/>
        </w:rPr>
        <w:t>Jesus diz que qualquer um que tente se exaltar, ou mostrar que ele é importante, terminará sendo humilhado. Em outras palavras, quando alguém tentar se colocar acima de outras pessoas, Deus colocará essa pessoa de volta em um lugar mais baixo. Jesus também diz que qualquer um que se humilhe será exaltado. Em outras palavras, quando alguém se colocar em um lugar mais baixo servindo a outras pessoas, Deus elevará essa pessoa para uma posição mais alta.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23:13–22</w:t>
      </w:r>
      <w:r>
        <w:rPr>
          <w:lang w:val="pt_PT" w:bidi="pt_PT"/>
        </w:rPr>
      </w:r>
    </w:p>
    <w:p>
      <w:pPr>
        <w:pStyle w:val="Heading3"/>
      </w:pPr>
      <w:r>
        <w:rPr>
          <w:lang w:val="pt_PT" w:bidi="pt_PT"/>
        </w:rPr>
        <w:t>Ouvir e Sentir</w:t>
      </w:r>
    </w:p>
    <w:p>
      <w:pPr/>
      <w:r>
        <w:rPr>
          <w:lang w:val="pt_PT" w:bidi="pt_PT"/>
        </w:rPr>
      </w:r>
      <w:r>
        <w:rPr>
          <w:lang w:val="pt_PT" w:bidi="pt_PT"/>
        </w:rPr>
        <w:t>Ouçam Mateus 23.13–22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passagem é o início de um discurso que Jesus faz aos escribas e os fariseus no templo. Isso acontece alguns dias antes de Jesus morrer na cruz. Os líderes religiosos, incluindo o grupo chamado de fariseus, questionaram se Jesus tinha o direito de ensinar às pessoas, e fizeram a ele muitas perguntas que esperavam que dessem a eles uma razão para prendê-lo. Jesus respondeu a todas as suas perguntas, mostrando que ele era muito mais sábio do que eles pensavam. Agora ele está falando sobre o que está errado com os ensinamentos e o modo de vida dos fariseus. Ele falou primeiro com as multidões e os discípulos e os advertiu sobre certas coisas que os fariseus fazem que ele não quer que seus discípulos façam. Agora ele começa a falar com os fariseus e os escribas.</w:t>
      </w:r>
    </w:p>
    <w:p>
      <w:pPr/>
      <w:r>
        <w:rPr>
          <w:lang w:val="pt_PT" w:bidi="pt_PT"/>
        </w:rPr>
      </w:r>
      <w:r>
        <w:rPr>
          <w:lang w:val="pt_PT" w:bidi="pt_PT"/>
        </w:rPr>
        <w:t>No discurso que começa nessa passagem, Jesus falará sete “ai” sobre os fariseus e escribas. Essa passagem contém os três primeiros desses sete ditados. Dizer “ai de vocês” era uma maneira de dizer às pessoas que elas passariam por alguma dificuldade ou sofrimento terrível. A palavra que é traduzida em algumas versões em português como “ai” era muitas vezes usada para mostrar que a pessoa que falava estava extremamente triste. No Antigo Testamento, muitos profetas falaram “ais” contra Israel e outros povos que haviam pecado contra Deus, quando Deus permitiria que eles passassem por um tempo de sofrimento. Depois que Jesus fala contra os líderes religiosos, Jesus também profetizará sobre o sofrimento que está vindo para Jerusalém por causa dos pecados dos líderes religiosos. Ele dirá às pessoas que os inimigos destruirão a cidade e o templo, algo que eventualmente aconteceu cerca de 40 anos depois.</w:t>
      </w:r>
    </w:p>
    <w:p>
      <w:pPr/>
      <w:r>
        <w:rPr>
          <w:lang w:val="pt_PT" w:bidi="pt_PT"/>
        </w:rPr>
      </w:r>
      <w:r>
        <w:rPr>
          <w:lang w:val="pt_PT" w:bidi="pt_PT"/>
        </w:rPr>
        <w:t>Parem e discutam as seguintes perguntas com seu grupo. Em seu idioma, que palavras as pessoas usam quando estão extremamente tristes? Como elas falam sobre algo terrível que acontecerá? Que tipos de pessoas em sua cultura têm mais probabilidade de dar advertências sobre coisas que acontecerão no futuro?</w:t>
      </w:r>
    </w:p>
    <w:p>
      <w:pPr/>
      <w:r>
        <w:rPr>
          <w:lang w:val="pt_PT" w:bidi="pt_PT"/>
        </w:rPr>
      </w:r>
      <w:r>
        <w:rPr>
          <w:lang w:val="pt_PT" w:bidi="pt_PT"/>
        </w:rPr>
        <w:t>Jesus usa palavras muito fortes nessa passagem para falar contra os pecados dos líderes religiosos. Em algumas culturas, as palavras que ele usa soariam fortes e duras demais. Mas outros livros judeus desse período têm passagens semelhantes que falam muito fortemente contra pessoas com quem eles não concordavam.</w:t>
      </w:r>
    </w:p>
    <w:p>
      <w:pPr/>
      <w:r>
        <w:rPr>
          <w:lang w:val="pt_PT" w:bidi="pt_PT"/>
        </w:rPr>
      </w:r>
      <w:r>
        <w:rPr>
          <w:lang w:val="pt_PT" w:bidi="pt_PT"/>
        </w:rPr>
        <w:t>A passagem começa com Jesus dizendo: “Ai de vocês” ou “Desgraça sobre vocês!” aos escribas e fariseus. Os escribas eram pessoas que haviam passado muito tempo estudando o Antigo Testamento, ou Escrituras judaicas, e sabiam muitas coisas sobre ele. Os fariseus eram um grupo de judeus que seguiam certos ensinamentos sobre ficar puro, ou ritualmente limpo. Eles eram muito rígidos. Muitos escribas pertenciam ao grupo dos fariseus. Quando Jesus diz: “ai de vocês, escribas e fariseus”, significa que ele sabe que eles passarão por uma dor terrível no futuro. Ele também os chama de “hipócritas”, ou “atores”. Hipócrita significa alguém que diz algo, mas, na verdade, não quer dizer isso, semelhante a um ator que está interpretando um papel em uma encenação, mas é uma pessoa diferente na vida real. Nessa passagem, Jesus está dizendo que os fariseus e escribas dizem que são santos, ou separados para servir a Deus, mas, na verdade, eles não estão fazendo o que Deus pensa que é santo. Eles pensam que santidade é sobre obedecer uma longa lista de regras. Mas Jesus ensina que para Deus, ser santo é sobre amar a Deus e as pessoas e obedecer a Deus com o coração.</w:t>
      </w:r>
    </w:p>
    <w:p>
      <w:pPr/>
      <w:r>
        <w:rPr>
          <w:lang w:val="pt_PT" w:bidi="pt_PT"/>
        </w:rPr>
      </w:r>
      <w:r>
        <w:rPr>
          <w:lang w:val="pt_PT" w:bidi="pt_PT"/>
        </w:rPr>
        <w:t>Jesus diz que os fariseus e escribas passarão por um sofrimento terrível porque eles fecharam a entrada do reino dos céus diante das pessoas. Jesus está falando sobre o reino dos céus como se fosse uma cidade antiga, que teria um muro ao seu redor com portões que poderiam ser trancados. Ele está dizendo que é como se os fariseus tivessem decidido não ir para essa cidade, e não apenas isso, eles tivessem trancado os portões para que outras pessoas não pudessem entrar. Jesus está dizendo que a maneira como os fariseus ensinam, e especialmente a maneira como eles se opõem a Jesus, não está apenas impedindo que tenham vida eterna com Deus. Também está impedindo que outras pessoas recebam esse presente de Deus.</w:t>
      </w:r>
    </w:p>
    <w:p>
      <w:pPr/>
      <w:r>
        <w:rPr>
          <w:lang w:val="pt_PT" w:bidi="pt_PT"/>
        </w:rPr>
      </w:r>
      <w:r>
        <w:rPr>
          <w:lang w:val="pt_PT" w:bidi="pt_PT"/>
        </w:rPr>
        <w:t>Algumas traduções da Bíblia têm outra declaração “ai” sobre como os escribas e fariseus tiram propriedade das viúvas. A maioria das traduções não inclui esse versículo, porque ele não está presente na maioria das primeiras cópias escritas à mão de Mateus, e muitas pessoas pensam que ele foi adicionado mais tarde.</w:t>
      </w:r>
    </w:p>
    <w:p>
      <w:pPr/>
      <w:r>
        <w:rPr>
          <w:lang w:val="pt_PT" w:bidi="pt_PT"/>
        </w:rPr>
      </w:r>
      <w:r>
        <w:rPr>
          <w:lang w:val="pt_PT" w:bidi="pt_PT"/>
        </w:rPr>
        <w:t>Na segunda declaração de “ai” de Jesus, ele diz que os fariseus e escribas viajam muito longe “sobre a terra e o mar” para fazer um convertido ou prosélito, o que significa uma pessoa não judia que decide obedecer ao Deus de Israel e viver como um judeu. A maioria dos estudiosos pensa que Jesus está falando sobre os fariseus trabalhando duro para convencer as pessoas não judias que já estavam obedecendo a alguns dos mandamentos de Deus a se tornar judeus plenos e aprender a guardar todas as leis e costumes judaicos, incluindo os costumes que os fariseus haviam adicionado. Jesus diz que uma vez que os fariseus convertem esse, eles o transformam duas vezes mais em um “filho do inferno” quanto eles mesmos. “Filho do inferno” é uma figura de linguagem que significa uma pessoa que pertence ao inferno, uma pessoa que merece punição por seus pecados. Em outras palavras, Jesus diz que os fariseus não estão ajudando os não judeus que eles estão ensinando. Como os fariseus estão tão errados sobre como eles estão tentando agradar a Deus, eles também estão levando outras pessoas para o inferno, não para Deus. Os não judeus que eles ensinam aprenderão a ser como os fariseus: orgulhosos, rígidos e afastados de Deus.</w:t>
      </w:r>
    </w:p>
    <w:p>
      <w:pPr/>
      <w:r>
        <w:rPr>
          <w:lang w:val="pt_PT" w:bidi="pt_PT"/>
        </w:rPr>
      </w:r>
      <w:r>
        <w:rPr>
          <w:lang w:val="pt_PT" w:bidi="pt_PT"/>
        </w:rPr>
        <w:t>Na terceira declaração de Jesus, ele não diz “escribas e fariseus”, ele simplesmente os chama de “guias cegos”. Esses líderes estavam tentando liderar outras pessoas a conhecer e servir a Deus, mas os próprios líderes eram espiritualmente cegos; eles não viam o que Deus realmente queria que eles fizessem. Por causa disso, eles não poderiam liderar outras pessoas na direção correta.</w:t>
      </w:r>
    </w:p>
    <w:p>
      <w:pPr/>
      <w:r>
        <w:rPr>
          <w:lang w:val="pt_PT" w:bidi="pt_PT"/>
        </w:rPr>
      </w:r>
      <w:r>
        <w:rPr>
          <w:lang w:val="pt_PT" w:bidi="pt_PT"/>
        </w:rPr>
        <w:t>Jesus dá um exemplo de como esses líderes mostram às pessoas o caminho errado a tomar. Ele fala sobre como os escribas e fariseus dizem que as pessoas devem manter certos tipos de juramentos, ou promessas, mas não outros. Um juramento deveria mostrar que a pessoa que o fazia não estava mentindo. No Antigo Testamento, fazer um juramento em nome de Deus era uma maneira de dizer: “Se eu não mantiver minha promessa a vocês, concordo que Deus deve me punir”. Nos tempos de Jesus, as pessoas haviam começado a fazer juramentos por outros objetos santos como o templo ou sacrifícios, em vez de dizer diretamente que elas estavam jurando por Deus, o que era considerado desrespeitoso nos tempos de Jesus. Fazer juramentos era extremamente comum, e muitas pessoas acreditavam que não era importante dizer a verdade, a menos que fizessem um juramento. As pessoas até mesmo ficavam confusas sobre se era importante manter todos os juramentos, ou se elas precisavam apenas manter os juramentos feitos pelas coisas mais santas. Alguns rabinos ensinavam que as pessoas apenas precisavam manter seu juramento se jurassem pelo nome de Deus, se usassem a palavra “juramento”, ou se usassem a palavra “oferta”, o que significa um sacrifício a Deus. Se eles fizessem um juramento usando quaisquer outras palavras, então eles não tinham que manter sua promessa.</w:t>
      </w:r>
    </w:p>
    <w:p>
      <w:pPr/>
      <w:r>
        <w:rPr>
          <w:lang w:val="pt_PT" w:bidi="pt_PT"/>
        </w:rPr>
      </w:r>
      <w:r>
        <w:rPr>
          <w:lang w:val="pt_PT" w:bidi="pt_PT"/>
        </w:rPr>
        <w:t>Parem e discutam as seguintes perguntas em seu grupo: em sua cultura, como as pessoas sabem se alguém está mentindo? Como eles sabem se alguém está dizendo a verdade? O que as pessoas fazem para mostrar que estão dizendo a verdade, ou que elas estão falando sério sobre algo?</w:t>
      </w:r>
    </w:p>
    <w:p>
      <w:pPr/>
      <w:r>
        <w:rPr>
          <w:lang w:val="pt_PT" w:bidi="pt_PT"/>
        </w:rPr>
      </w:r>
      <w:r>
        <w:rPr>
          <w:lang w:val="pt_PT" w:bidi="pt_PT"/>
        </w:rPr>
        <w:t>Jesus, por outro lado, ensinou a seus discípulos que em vez de fazer tipos diferentes de juramentos, eles deveriam dizer a verdade toda vez e fazer exatamente o que disseram que fariam. Nessa passagem, Jesus diz aos fariseus que fazer regras sobre quais promessas as pessoas precisam manter e quais promessas elas podem quebrar está levando as pessoas na direção errada. Jesus chama os escribas e fariseus de “cegos” três vezes nesse parágrafo. Jesus diz que qualquer juramento feito por qualquer objeto santo é realmente um juramento feito a Deus, uma vez que Deus é aquele que torna as coisas santas. Isso significa que todas as promessas são importantes e as pessoas precisam fazer o que dizem que farão, não importa quais palavras usem.</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chama os escribas e fariseus de hipócritas e os repreende por fechar a entrada do reino dos céus para que nem eles, nem outras pessoas pudessem entrar.</w:t>
      </w:r>
    </w:p>
    <w:p>
      <w:pPr/>
      <w:r>
        <w:rPr>
          <w:lang w:val="pt_PT" w:bidi="pt_PT"/>
        </w:rPr>
      </w:r>
      <w:r>
        <w:rPr>
          <w:b/>
          <w:lang w:val="pt_PT" w:bidi="pt_PT"/>
        </w:rPr>
        <w:t>Segunda cena:</w:t>
      </w:r>
      <w:r>
        <w:rPr>
          <w:lang w:val="pt_PT" w:bidi="pt_PT"/>
        </w:rPr>
        <w:t xml:space="preserve"> Jesus repreende os escribas e fariseus por tentar convencer as pessoas a se tornarem judeus, e então tornar essas pessoas ainda piores do que eles mesmos.</w:t>
      </w:r>
    </w:p>
    <w:p>
      <w:pPr/>
      <w:r>
        <w:rPr>
          <w:lang w:val="pt_PT" w:bidi="pt_PT"/>
        </w:rPr>
      </w:r>
      <w:r>
        <w:rPr>
          <w:b/>
          <w:lang w:val="pt_PT" w:bidi="pt_PT"/>
        </w:rPr>
        <w:t>Terceira cena:</w:t>
      </w:r>
      <w:r>
        <w:rPr>
          <w:lang w:val="pt_PT" w:bidi="pt_PT"/>
        </w:rPr>
        <w:t xml:space="preserve"> Jesus repreende os escribas e fariseus por tentar liderar outras pessoas quando eles próprios são espiritualmente cegos. Ele dá um exemplo de como os escribas e fariseus dizem que as pessoas precisam manter algumas promessas ou juramentos, mas não outros.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Líderes religiosos, incluindo escribas e fariseus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Multidões de pessoas no templo</w:t>
      </w:r>
    </w:p>
    <w:p>
      <w:pPr/>
      <w:r>
        <w:rPr>
          <w:lang w:val="pt_PT" w:bidi="pt_PT"/>
        </w:rPr>
      </w:r>
      <w:r>
        <w:rPr>
          <w:lang w:val="pt_PT" w:bidi="pt_PT"/>
        </w:rPr>
        <w:t>Os personagens na primeira declaração de Jesus incluem:</w:t>
      </w:r>
    </w:p>
    <w:p>
      <w:pPr>
        <w:pStyle w:val="ListBullet"/>
        <w:spacing w:line="240" w:lineRule="auto"/>
        <w:ind w:left="720"/>
      </w:pPr>
      <w:r>
        <w:rPr>
          <w:lang w:val="pt_PT" w:bidi="pt_PT"/>
        </w:rPr>
      </w:r>
      <w:r>
        <w:rPr>
          <w:lang w:val="pt_PT" w:bidi="pt_PT"/>
        </w:rPr>
        <w:t>Pessoas que são capazes de abrir a entrada para o reino dos céus</w:t>
      </w:r>
    </w:p>
    <w:p>
      <w:pPr>
        <w:pStyle w:val="ListBullet"/>
        <w:spacing w:line="240" w:lineRule="auto"/>
        <w:ind w:left="720"/>
      </w:pPr>
      <w:r>
        <w:rPr>
          <w:lang w:val="pt_PT" w:bidi="pt_PT"/>
        </w:rPr>
      </w:r>
      <w:r>
        <w:rPr>
          <w:lang w:val="pt_PT" w:bidi="pt_PT"/>
        </w:rPr>
        <w:t>Pessoas que estão tentando entrar no Reino</w:t>
      </w:r>
    </w:p>
    <w:p>
      <w:pPr/>
      <w:r>
        <w:rPr>
          <w:lang w:val="pt_PT" w:bidi="pt_PT"/>
        </w:rPr>
      </w:r>
      <w:r>
        <w:rPr>
          <w:lang w:val="pt_PT" w:bidi="pt_PT"/>
        </w:rPr>
        <w:t>Os personagens na segunda declaração de Jesus incluem:</w:t>
      </w:r>
    </w:p>
    <w:p>
      <w:pPr>
        <w:pStyle w:val="ListBullet"/>
        <w:spacing w:line="240" w:lineRule="auto"/>
        <w:ind w:left="720"/>
      </w:pPr>
      <w:r>
        <w:rPr>
          <w:lang w:val="pt_PT" w:bidi="pt_PT"/>
        </w:rPr>
      </w:r>
      <w:r>
        <w:rPr>
          <w:lang w:val="pt_PT" w:bidi="pt_PT"/>
        </w:rPr>
        <w:t>Escribas e fariseus</w:t>
      </w:r>
    </w:p>
    <w:p>
      <w:pPr>
        <w:pStyle w:val="ListBullet"/>
        <w:spacing w:line="240" w:lineRule="auto"/>
        <w:ind w:left="720"/>
      </w:pPr>
      <w:r>
        <w:rPr>
          <w:lang w:val="pt_PT" w:bidi="pt_PT"/>
        </w:rPr>
      </w:r>
      <w:r>
        <w:rPr>
          <w:lang w:val="pt_PT" w:bidi="pt_PT"/>
        </w:rPr>
        <w:t>Pessoas não judias</w:t>
      </w:r>
    </w:p>
    <w:p>
      <w:pPr>
        <w:pStyle w:val="ListBullet"/>
        <w:spacing w:line="240" w:lineRule="auto"/>
        <w:ind w:left="720"/>
      </w:pPr>
      <w:r>
        <w:rPr>
          <w:lang w:val="pt_PT" w:bidi="pt_PT"/>
        </w:rPr>
      </w:r>
      <w:r>
        <w:rPr>
          <w:lang w:val="pt_PT" w:bidi="pt_PT"/>
        </w:rPr>
        <w:t>Uma pessoa não judia que decide se tornar um judeu</w:t>
      </w:r>
    </w:p>
    <w:p>
      <w:pPr/>
      <w:r>
        <w:rPr>
          <w:lang w:val="pt_PT" w:bidi="pt_PT"/>
        </w:rPr>
      </w:r>
      <w:r>
        <w:rPr>
          <w:lang w:val="pt_PT" w:bidi="pt_PT"/>
        </w:rPr>
        <w:t>Os personagens na terceira declaração de Jesus incluem:</w:t>
      </w:r>
    </w:p>
    <w:p>
      <w:pPr>
        <w:pStyle w:val="ListBullet"/>
        <w:spacing w:line="240" w:lineRule="auto"/>
        <w:ind w:left="720"/>
      </w:pPr>
      <w:r>
        <w:rPr>
          <w:lang w:val="pt_PT" w:bidi="pt_PT"/>
        </w:rPr>
      </w:r>
      <w:r>
        <w:rPr>
          <w:lang w:val="pt_PT" w:bidi="pt_PT"/>
        </w:rPr>
        <w:t>Uma pessoa que precisa de um guia</w:t>
      </w:r>
    </w:p>
    <w:p>
      <w:pPr>
        <w:pStyle w:val="ListBullet"/>
        <w:spacing w:line="240" w:lineRule="auto"/>
        <w:ind w:left="720"/>
      </w:pPr>
      <w:r>
        <w:rPr>
          <w:lang w:val="pt_PT" w:bidi="pt_PT"/>
        </w:rPr>
      </w:r>
      <w:r>
        <w:rPr>
          <w:lang w:val="pt_PT" w:bidi="pt_PT"/>
        </w:rPr>
        <w:t>Uma pessoa cega que está tentando guiar a outra pessoa</w:t>
      </w:r>
    </w:p>
    <w:p>
      <w:pPr>
        <w:pStyle w:val="ListBullet"/>
        <w:spacing w:line="240" w:lineRule="auto"/>
        <w:ind w:left="720"/>
      </w:pPr>
      <w:r>
        <w:rPr>
          <w:lang w:val="pt_PT" w:bidi="pt_PT"/>
        </w:rPr>
      </w:r>
      <w:r>
        <w:rPr>
          <w:lang w:val="pt_PT" w:bidi="pt_PT"/>
        </w:rPr>
        <w:t>Escribas e fariseus</w:t>
      </w:r>
    </w:p>
    <w:p>
      <w:pPr>
        <w:pStyle w:val="ListBullet"/>
        <w:spacing w:line="240" w:lineRule="auto"/>
        <w:ind w:left="720"/>
      </w:pPr>
      <w:r>
        <w:rPr>
          <w:lang w:val="pt_PT" w:bidi="pt_PT"/>
        </w:rPr>
      </w:r>
      <w:r>
        <w:rPr>
          <w:lang w:val="pt_PT" w:bidi="pt_PT"/>
        </w:rPr>
        <w:t>Pessoas que estão fazendo juramentos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do momento e do lugar em que essa história acontece. Jesus está no templo em Jerusalém alguns dias antes de ele morrer. Ele teve uma conversa muito longa com líderes religiosos de grupos diferentes, como os fariseus e saduceus, que tentaram fazer o máximo para induzi-lo a dizer algo errado. Mas no final, eles tiveram que parar porque Jesus era mais sábio do que eles.</w:t>
      </w:r>
    </w:p>
    <w:p>
      <w:pPr/>
      <w:r>
        <w:rPr>
          <w:lang w:val="pt_PT" w:bidi="pt_PT"/>
        </w:rPr>
      </w:r>
      <w:r>
        <w:rPr>
          <w:lang w:val="pt_PT" w:bidi="pt_PT"/>
        </w:rPr>
        <w:t>Jesus agora está advertindo os líderes religiosos (especificamente os fariseus) e as multidões de pessoas no templo sobre o que os líderes religiosos estão fazendo errado. Ele está dizendo a eles que Deus não está satisfeito com o que eles estão fazendo e que Deus os punirá. Jesus faz isso dizendo uma frase repetidamente: “Ai de vocês”, ou “Desgraça sobre vocês, escribas e fariseus, hipócritas!” Ele está dizendo a eles por meio dessas palavras que eles enfrentarão um sofrimento terrível no futuro. Toda vez que ele diz essa frase, ele continua dando as razões diferentes pelas quais eles sofrerão.</w:t>
      </w:r>
    </w:p>
    <w:p>
      <w:pPr/>
      <w:r>
        <w:rPr>
          <w:lang w:val="pt_PT" w:bidi="pt_PT"/>
        </w:rPr>
      </w:r>
      <w:r>
        <w:rPr>
          <w:lang w:val="pt_PT" w:bidi="pt_PT"/>
        </w:rPr>
        <w:t>É importante entender que alguns escribas e fariseus estão no templo com Jesus, juntamente com uma grande multidão de pessoas que está ouvindo Jesus ensinar. A maioria das pessoas comuns respeitava altamente os fariseus. Então eles podem ficar muito surpresos ao ouvir o que Jesus estava dizendo.</w:t>
      </w:r>
    </w:p>
    <w:p>
      <w:pPr/>
      <w:r>
        <w:rPr>
          <w:lang w:val="pt_PT" w:bidi="pt_PT"/>
        </w:rPr>
      </w:r>
      <w:r>
        <w:rPr>
          <w:lang w:val="pt_PT" w:bidi="pt_PT"/>
        </w:rPr>
        <w:t>Em sua primeira declaração, Jesus diz que os escribas e fariseus estão impedindo as pessoas de entrarem no reino dos céus como alguém que tem as chaves do portão de uma muralha da cidade. Eles são capazes de ajudar as pessoas a entrar, mas em vez disso trancam o portão para que ninguém possa entrar.</w:t>
      </w:r>
    </w:p>
    <w:p>
      <w:pPr/>
      <w:r>
        <w:rPr>
          <w:lang w:val="pt_PT" w:bidi="pt_PT"/>
        </w:rPr>
      </w:r>
      <w:r>
        <w:rPr>
          <w:lang w:val="pt_PT" w:bidi="pt_PT"/>
        </w:rPr>
        <w:t>Na segunda declaração, Jesus fala sobre o quão duro os fariseus e escribas trabalham para fazer as pessoas não judias decidirem se tornar judeus. Ele diz que eles viajam sobre a terra e o mar para ganhar um convertido não judeu, mas então fazem essa pessoa merecer a punição de Deus ainda mais do que eles.</w:t>
      </w:r>
    </w:p>
    <w:p>
      <w:pPr/>
      <w:r>
        <w:rPr>
          <w:lang w:val="pt_PT" w:bidi="pt_PT"/>
        </w:rPr>
      </w:r>
      <w:r>
        <w:rPr>
          <w:lang w:val="pt_PT" w:bidi="pt_PT"/>
        </w:rPr>
        <w:t>Na terceira declaração, Jesus chama as pessoas com quem ele está falando de “guias cegos”. Em outras palavras, ele está dizendo que eles estão tentando mostrar às pessoas o caminho correto, mas elas mesmas não podem vê-lo. Eles são como pessoas cegas porque não veem quem Deus realmente é e o que ele realmente quer que eles façam. Em vez disso, eles fazem suas próprias regras e pensam que essas regras os ajudarão a chegar a Deus. Por exemplo, os escribas e fariseus fazem regras sobre quais tipos de juramentos ou promessas feitas diante de Deus as pessoas precisam manter e quais podem quebrar. Eles dizem que alguém pode quebrar uma promessa se ele jurar pelo templo, mas não se ele jurar pelo ouro do templo. “O ouro do templo” pode significar o ouro que era usado para decorar as paredes e tetos do templo. Ou pode significar os objetos dourados que eram usados para adorar a Deus no templo, como o altar do incenso e o candelabro de ouro.</w:t>
      </w:r>
    </w:p>
    <w:p>
      <w:pPr/>
      <w:r>
        <w:rPr>
          <w:lang w:val="pt_PT" w:bidi="pt_PT"/>
        </w:rPr>
      </w:r>
      <w:r>
        <w:rPr>
          <w:lang w:val="pt_PT" w:bidi="pt_PT"/>
        </w:rPr>
        <w:t>Parem e mostrem à sua equipe uma imagem do interior do segundo templo e o ouro usado para decorá-lo.</w:t>
      </w:r>
    </w:p>
    <w:p>
      <w:pPr/>
      <w:r>
        <w:rPr>
          <w:lang w:val="pt_PT" w:bidi="pt_PT"/>
        </w:rPr>
      </w:r>
      <w:r>
        <w:rPr>
          <w:lang w:val="pt_PT" w:bidi="pt_PT"/>
        </w:rPr>
        <w:t>Mostrem à equipe uma imagem do candelabro de ouro, do altar do incenso, do incensário, da mesa do pão e da arca da aliança.</w:t>
      </w:r>
    </w:p>
    <w:p>
      <w:pPr/>
      <w:r>
        <w:rPr>
          <w:lang w:val="pt_PT" w:bidi="pt_PT"/>
        </w:rPr>
      </w:r>
      <w:r>
        <w:rPr>
          <w:lang w:val="pt_PT" w:bidi="pt_PT"/>
        </w:rPr>
        <w:t>Jesus chama os escribas e fariseus de “tolos cegos” e pergunta se o ouro é maior, ou o templo que torna o ouro santo é maior. Ele não faz essa pergunta porque ele não sabe a resposta. Ele faz a pergunta como uma maneira de dizer que claramente o templo é maior do que o ouro nele, uma vez que o templo é o que torna o ouro santo.</w:t>
      </w:r>
    </w:p>
    <w:p>
      <w:pPr/>
      <w:r>
        <w:rPr>
          <w:lang w:val="pt_PT" w:bidi="pt_PT"/>
        </w:rPr>
      </w:r>
      <w:r>
        <w:rPr>
          <w:lang w:val="pt_PT" w:bidi="pt_PT"/>
        </w:rPr>
        <w:t>Da mesma forma, Jesus diz que os escribas e fariseus ensinam às pessoas que elas podem quebrar uma promessa feita pelo altar, mas não uma feita pela oferta no altar. “A oferta no altar” significa um animal que alguém está sacrificando ou oferecendo a Deus. As pessoas sacrificavam animais por causa dos pecados que haviam cometido ou como uma maneira de agradecer a Deus por sua bondade. Mais uma vez, Jesus pergunta se a oferta é maior ou o altar que torna a oferta santa. Mais uma vez, ele está fazendo essa pergunta para mostrar claramente que o altar é maior do que a oferta nele. Jesus diz que sempre que as pessoas fazem um juramento sobre qualquer coisa sagrada, elas estão fazendo uma promessa a Deus, porque Deus é a fonte de tudo o que é sagrado.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Líderes religiosos, incluindo escribas e fariseus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Multidões de pessoas no templo</w:t>
      </w:r>
    </w:p>
    <w:p>
      <w:pPr/>
      <w:r>
        <w:rPr>
          <w:lang w:val="pt_PT" w:bidi="pt_PT"/>
        </w:rPr>
      </w:r>
      <w:r>
        <w:rPr>
          <w:lang w:val="pt_PT" w:bidi="pt_PT"/>
        </w:rPr>
        <w:t>Os personagens na primeira declaração de Jesus incluem:</w:t>
      </w:r>
    </w:p>
    <w:p>
      <w:pPr>
        <w:pStyle w:val="ListBullet"/>
        <w:spacing w:line="240" w:lineRule="auto"/>
        <w:ind w:left="720"/>
      </w:pPr>
      <w:r>
        <w:rPr>
          <w:lang w:val="pt_PT" w:bidi="pt_PT"/>
        </w:rPr>
      </w:r>
      <w:r>
        <w:rPr>
          <w:lang w:val="pt_PT" w:bidi="pt_PT"/>
        </w:rPr>
        <w:t>Pessoas que são capazes de abrir a entrada para o reino dos céus</w:t>
      </w:r>
    </w:p>
    <w:p>
      <w:pPr>
        <w:pStyle w:val="ListBullet"/>
        <w:spacing w:line="240" w:lineRule="auto"/>
        <w:ind w:left="720"/>
      </w:pPr>
      <w:r>
        <w:rPr>
          <w:lang w:val="pt_PT" w:bidi="pt_PT"/>
        </w:rPr>
      </w:r>
      <w:r>
        <w:rPr>
          <w:lang w:val="pt_PT" w:bidi="pt_PT"/>
        </w:rPr>
        <w:t>Pessoas que estão tentando entrar no Reino</w:t>
      </w:r>
    </w:p>
    <w:p>
      <w:pPr/>
      <w:r>
        <w:rPr>
          <w:lang w:val="pt_PT" w:bidi="pt_PT"/>
        </w:rPr>
      </w:r>
      <w:r>
        <w:rPr>
          <w:lang w:val="pt_PT" w:bidi="pt_PT"/>
        </w:rPr>
        <w:t>Os personagens na segunda declaração de Jesus incluem:</w:t>
      </w:r>
    </w:p>
    <w:p>
      <w:pPr>
        <w:pStyle w:val="ListBullet"/>
        <w:spacing w:line="240" w:lineRule="auto"/>
        <w:ind w:left="720"/>
      </w:pPr>
      <w:r>
        <w:rPr>
          <w:lang w:val="pt_PT" w:bidi="pt_PT"/>
        </w:rPr>
      </w:r>
      <w:r>
        <w:rPr>
          <w:lang w:val="pt_PT" w:bidi="pt_PT"/>
        </w:rPr>
        <w:t>Escribas e fariseus</w:t>
      </w:r>
    </w:p>
    <w:p>
      <w:pPr>
        <w:pStyle w:val="ListBullet"/>
        <w:spacing w:line="240" w:lineRule="auto"/>
        <w:ind w:left="720"/>
      </w:pPr>
      <w:r>
        <w:rPr>
          <w:lang w:val="pt_PT" w:bidi="pt_PT"/>
        </w:rPr>
      </w:r>
      <w:r>
        <w:rPr>
          <w:lang w:val="pt_PT" w:bidi="pt_PT"/>
        </w:rPr>
        <w:t>Pessoas não judias</w:t>
      </w:r>
    </w:p>
    <w:p>
      <w:pPr>
        <w:pStyle w:val="ListBullet"/>
        <w:spacing w:line="240" w:lineRule="auto"/>
        <w:ind w:left="720"/>
      </w:pPr>
      <w:r>
        <w:rPr>
          <w:lang w:val="pt_PT" w:bidi="pt_PT"/>
        </w:rPr>
      </w:r>
      <w:r>
        <w:rPr>
          <w:lang w:val="pt_PT" w:bidi="pt_PT"/>
        </w:rPr>
        <w:t>Uma pessoa não judia que decide se tornar um judeu</w:t>
      </w:r>
    </w:p>
    <w:p>
      <w:pPr/>
      <w:r>
        <w:rPr>
          <w:lang w:val="pt_PT" w:bidi="pt_PT"/>
        </w:rPr>
      </w:r>
      <w:r>
        <w:rPr>
          <w:lang w:val="pt_PT" w:bidi="pt_PT"/>
        </w:rPr>
        <w:t>Os personagens na terceira declaração de Jesus incluem:</w:t>
      </w:r>
    </w:p>
    <w:p>
      <w:pPr>
        <w:pStyle w:val="ListBullet"/>
        <w:spacing w:line="240" w:lineRule="auto"/>
        <w:ind w:left="720"/>
      </w:pPr>
      <w:r>
        <w:rPr>
          <w:lang w:val="pt_PT" w:bidi="pt_PT"/>
        </w:rPr>
      </w:r>
      <w:r>
        <w:rPr>
          <w:lang w:val="pt_PT" w:bidi="pt_PT"/>
        </w:rPr>
        <w:t>Uma pessoa que precisa de um guia</w:t>
      </w:r>
    </w:p>
    <w:p>
      <w:pPr>
        <w:pStyle w:val="ListBullet"/>
        <w:spacing w:line="240" w:lineRule="auto"/>
        <w:ind w:left="720"/>
      </w:pPr>
      <w:r>
        <w:rPr>
          <w:lang w:val="pt_PT" w:bidi="pt_PT"/>
        </w:rPr>
      </w:r>
      <w:r>
        <w:rPr>
          <w:lang w:val="pt_PT" w:bidi="pt_PT"/>
        </w:rPr>
        <w:t>Uma pessoa cega que está tentando guiar a outra pessoa</w:t>
      </w:r>
    </w:p>
    <w:p>
      <w:pPr>
        <w:pStyle w:val="ListBullet"/>
        <w:spacing w:line="240" w:lineRule="auto"/>
        <w:ind w:left="720"/>
      </w:pPr>
      <w:r>
        <w:rPr>
          <w:lang w:val="pt_PT" w:bidi="pt_PT"/>
        </w:rPr>
      </w:r>
      <w:r>
        <w:rPr>
          <w:lang w:val="pt_PT" w:bidi="pt_PT"/>
        </w:rPr>
        <w:t>Escribas e fariseus</w:t>
      </w:r>
    </w:p>
    <w:p>
      <w:pPr>
        <w:pStyle w:val="ListBullet"/>
        <w:spacing w:line="240" w:lineRule="auto"/>
        <w:ind w:left="720"/>
      </w:pPr>
      <w:r>
        <w:rPr>
          <w:lang w:val="pt_PT" w:bidi="pt_PT"/>
        </w:rPr>
      </w:r>
      <w:r>
        <w:rPr>
          <w:lang w:val="pt_PT" w:bidi="pt_PT"/>
        </w:rPr>
        <w:t>Pessoas que estão fazendo juramentos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A história começa com Jesus falando com os escribas e fariseus. Ele diz a eles que dificuldades terríveis virão a eles porque eles eram como os guardiões do reino dos céus. Em vez de receber as pessoas no Reino de Deus, eles fecham o portão nos rostos das pessoas. Talvez você queira que vários membros da equipe interpretem essa ilustração. Algumas pessoas querem entrar em uma cidade, mas o guardião fecha e tranca a porta na frente delas.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as pessoas que queriam entrar na cidade: “Como vocês estão se sentindo?”. Você pode ouvir coisas como: “De coração partido” ou “Desapontado”.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“Profundamente triste pelas pessoas estarem se afastando do reino dos céus”, ou “Zangado”.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Talvez você queira interpretar a próxima ilustração de Jesus também. Jesus diz que os escribas e fariseus viajam por terra e mar para ganhar um convertido não judeu. Quando eles finalmente convencem alguém a se tornar um judeu, eles o ensinam a ser duas vezes tão maligno quanto eles são.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judeu convertido: “Como você está se sentindo agora que se tornou um judeu?”. Você pode ouvir coisas como: “Estou orgulhoso por seguir as leis judaicas melhor do que a maioria dos judeus” ou “Estou tão feliz por ter aprendido a como agradar a Deus agora”.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Você também pode interpretar a terceira ilustração de Jesus, onde ele diz que mesmo que os fariseus e escribas sejam líderes das pessoas, eles são cegos.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a pessoa que precisa de um guia: “Como você está se sentindo?”. Você pode ouvir coisas como: “Estou zangado por essa pessoa estar me guiando quando ele não pode se ver!”. ou “Estou confuso — onde estou?”.</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os escribas e fariseus dizem às pessoas que não importa se alguém faz um juramento no templo, mas se alguém faz um juramento sobre o ouro do templo, a pessoa tem que manter seu juramento. Jesus chama os escribas e fariseus de cegos tolos por ensinarem assim. Então ele pergunta a eles se o ouro do templo é maior do que o próprio templo. Ele diz que é o templo que torna o ouro santo, o que significa que o templo é a coisa maior para se fazer um juramento.</w:t>
      </w:r>
    </w:p>
    <w:p>
      <w:pPr/>
      <w:r>
        <w:rPr>
          <w:lang w:val="pt_PT" w:bidi="pt_PT"/>
        </w:rPr>
      </w:r>
      <w:r>
        <w:rPr>
          <w:lang w:val="pt_PT" w:bidi="pt_PT"/>
        </w:rPr>
        <w:t>Jesus diz que eles também ensinam que não importa se alguém faz um juramento no altar, mas se alguém faz um juramento pelo sacrifício no altar, a pessoa tem que manter seu juramento. Jesus os chama de cegos novamente, e então ele pergunta se a oferta é maior, ou o altar que torna a oferta santa é maior. Ele responde a sua própria pergunta dizendo que qualquer um que faça um juramento pelo altar também está fazendo um juramento pelos sacrifícios que as pessoas colocam no altar. Da mesma forma, se alguém faz um juramento pelo templo, a pessoa também está fazendo o juramento por Deus, que vive no templo. Se alguém faz um juramento pelo céu, a pessoa também está fazendo o juramento pelo trono de Deus e pelo próprio Deus.</w:t>
      </w:r>
    </w:p>
    <w:p>
      <w:pPr>
        <w:pStyle w:val="ListBullet"/>
        <w:spacing w:line="240" w:lineRule="auto"/>
        <w:ind w:left="720"/>
      </w:pPr>
      <w:r>
        <w:rPr>
          <w:lang w:val="pt_PT" w:bidi="pt_PT"/>
        </w:rPr>
      </w:r>
      <w:r>
        <w:rPr>
          <w:lang w:val="pt_PT" w:bidi="pt_PT"/>
        </w:rPr>
        <w:t>Ao final da ação, pergunte aos atores que interpretam a multidão: “Como vocês se sentem?”. Você pode ouvir coisas como: “Preocupado com o quão sério Jesus diz que isso é” ou “Finalmente entendo isso claramente!”.</w:t>
      </w:r>
    </w:p>
    <w:p>
      <w:pPr>
        <w:pStyle w:val="ListBullet"/>
        <w:spacing w:line="240" w:lineRule="auto"/>
        <w:ind w:left="720"/>
      </w:pPr>
      <w:r>
        <w:rPr>
          <w:lang w:val="pt_PT" w:bidi="pt_PT"/>
        </w:rPr>
      </w:r>
      <w:r>
        <w:rPr>
          <w:lang w:val="pt_PT" w:bidi="pt_PT"/>
        </w:rPr>
        <w:t>Pergunte aos atores que interpretam os fariseus com quem Jesus está falando no templo: “Como vocês estão se sentindo?”. Você pode ouvir coisas como: “Estou extremamente zangado!” ou “Não posso acreditar que Jesus falaria conosco assim!”</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Nessa história, Jesus fala com os </w:t>
      </w:r>
      <w:r>
        <w:rPr>
          <w:b/>
          <w:lang w:val="pt_PT" w:bidi="pt_PT"/>
        </w:rPr>
        <w:t>escribas</w:t>
      </w:r>
      <w:r>
        <w:rPr>
          <w:lang w:val="pt_PT" w:bidi="pt_PT"/>
        </w:rPr>
        <w:t xml:space="preserve"> e </w:t>
      </w:r>
      <w:r>
        <w:rPr>
          <w:b/>
          <w:lang w:val="pt_PT" w:bidi="pt_PT"/>
        </w:rPr>
        <w:t>fariseus</w:t>
      </w:r>
      <w:r>
        <w:rPr>
          <w:lang w:val="pt_PT" w:bidi="pt_PT"/>
        </w:rPr>
        <w:t xml:space="preserve"> e diz a eles que Deus não está feliz com o que eles estão fazendo. Escribas eram pessoas que estudavam as Escrituras do Antigo Testamento e faziam novas cópias delas à mão. Eles eram especialistas que as pessoas respeitavam porque sabiam muito sobre as Escrituras. Algumas versões em português traduzem essa palavra como “mestres da lei”. Consulte o Glossário Mestre para uma definição de </w:t>
      </w:r>
      <w:r>
        <w:rPr>
          <w:b/>
          <w:lang w:val="pt_PT" w:bidi="pt_PT"/>
        </w:rPr>
        <w:t>escriba</w:t>
      </w:r>
      <w:r>
        <w:rPr>
          <w:lang w:val="pt_PT" w:bidi="pt_PT"/>
        </w:rPr>
        <w:t xml:space="preserve"> e use a mesma palavra que usou em outras passagens para “escribas” ou “mestres da lei”. Os fariseus eram um grupo de judeus que pensavam que a maneira de estar certo com Deus era se mantendo separado das pessoas comuns e seguindo centenas de regras sobre como ser puro. Consulte o Glossário Mestre para uma definição completa de </w:t>
      </w:r>
      <w:r>
        <w:rPr>
          <w:b/>
          <w:lang w:val="pt_PT" w:bidi="pt_PT"/>
        </w:rPr>
        <w:t>fariseu</w:t>
      </w:r>
      <w:r>
        <w:rPr>
          <w:lang w:val="pt_PT" w:bidi="pt_PT"/>
        </w:rPr>
        <w:t xml:space="preserve"> e use a mesma palavra que você usou antes.</w:t>
      </w:r>
    </w:p>
    <w:p>
      <w:pPr/>
      <w:r>
        <w:rPr>
          <w:lang w:val="pt_PT" w:bidi="pt_PT"/>
        </w:rPr>
      </w:r>
      <w:r>
        <w:rPr>
          <w:lang w:val="pt_PT" w:bidi="pt_PT"/>
        </w:rPr>
        <w:t>Jesus diz aos escribas e fariseus: “</w:t>
      </w:r>
      <w:r>
        <w:rPr>
          <w:b/>
          <w:lang w:val="pt_PT" w:bidi="pt_PT"/>
        </w:rPr>
        <w:t>Desgraça</w:t>
      </w:r>
      <w:r>
        <w:rPr>
          <w:lang w:val="pt_PT" w:bidi="pt_PT"/>
        </w:rPr>
        <w:t xml:space="preserve"> sobre vocês”, ou “</w:t>
      </w:r>
      <w:r>
        <w:rPr>
          <w:b/>
          <w:lang w:val="pt_PT" w:bidi="pt_PT"/>
        </w:rPr>
        <w:t>Ai</w:t>
      </w:r>
      <w:r>
        <w:rPr>
          <w:lang w:val="pt_PT" w:bidi="pt_PT"/>
        </w:rPr>
        <w:t xml:space="preserve"> de vocês, escribas e fariseus, </w:t>
      </w:r>
      <w:r>
        <w:rPr>
          <w:b/>
          <w:lang w:val="pt_PT" w:bidi="pt_PT"/>
        </w:rPr>
        <w:t>hipócritas</w:t>
      </w:r>
      <w:r>
        <w:rPr>
          <w:lang w:val="pt_PT" w:bidi="pt_PT"/>
        </w:rPr>
        <w:t xml:space="preserve">!” A palavra que é traduzida como “ai” ou “desgraça” mostra que alguém está extremamente triste e que a pessoa que fala sabe que as pessoas sofrerão muito. Jesus diz isso porque ele sabe que os escribas e fariseus não estão agradando a Deus. De fato, eles estão levando Israel na direção errada, especialmente em como eles respondem a Jesus e sua mensagem. Como eles estão escolhendo rejeitar o </w:t>
      </w:r>
      <w:r>
        <w:rPr>
          <w:b/>
          <w:lang w:val="pt_PT" w:bidi="pt_PT"/>
        </w:rPr>
        <w:t>Messias</w:t>
      </w:r>
      <w:r>
        <w:rPr>
          <w:lang w:val="pt_PT" w:bidi="pt_PT"/>
        </w:rPr>
        <w:t xml:space="preserve">, o Salvador que Deus prometeu enviar a seu povo, Jesus sabe que Deus os punirá no futuro. </w:t>
      </w:r>
      <w:r>
        <w:rPr>
          <w:b/>
          <w:lang w:val="pt_PT" w:bidi="pt_PT"/>
        </w:rPr>
        <w:t>Hipócrita</w:t>
      </w:r>
      <w:r>
        <w:rPr>
          <w:lang w:val="pt_PT" w:bidi="pt_PT"/>
        </w:rPr>
        <w:t xml:space="preserve"> é uma palavra que significa um ator ou um falso, alguém que diz que ele é uma maneira, mas realmente ele não é o que diz ser. Nessa passagem, Jesus está dizendo que os fariseus e escribas dizem que estão servindo a Deus, mas eles não estão verdadeiramente servindo-o. Consulte o Glossário Mestre para uma definição completa e use a mesma palavra que você usou em outras passagens.</w:t>
      </w:r>
    </w:p>
    <w:p>
      <w:pPr/>
      <w:r>
        <w:rPr>
          <w:lang w:val="pt_PT" w:bidi="pt_PT"/>
        </w:rPr>
      </w:r>
      <w:r>
        <w:rPr>
          <w:lang w:val="pt_PT" w:bidi="pt_PT"/>
        </w:rPr>
        <w:t xml:space="preserve">Jesus diz que a razão pela qual os fariseus sofrerão é porque eles fecham a entrada para o </w:t>
      </w:r>
      <w:r>
        <w:rPr>
          <w:b/>
          <w:lang w:val="pt_PT" w:bidi="pt_PT"/>
        </w:rPr>
        <w:t>reino dos céus</w:t>
      </w:r>
      <w:r>
        <w:rPr>
          <w:lang w:val="pt_PT" w:bidi="pt_PT"/>
        </w:rPr>
        <w:t xml:space="preserve"> na frente das pessoas. O reino dos céus significa que Deus está governando como um rei nos corações de seu povo. Consulte o Glossário Mestre para uma definição completa de </w:t>
      </w:r>
      <w:r>
        <w:rPr>
          <w:b/>
          <w:lang w:val="pt_PT" w:bidi="pt_PT"/>
        </w:rPr>
        <w:t>reino dos céus</w:t>
      </w:r>
      <w:r>
        <w:rPr>
          <w:lang w:val="pt_PT" w:bidi="pt_PT"/>
        </w:rPr>
        <w:t>. Nessa passagem, Jesus está falando sobre pessoas tentando entrar em conhecer a Deus de uma maneira que as salva e a elas dá vida eterna. Use a mesma palavra para traduzir “reino dos céus” que você usou em outras passagens.</w:t>
      </w:r>
    </w:p>
    <w:p>
      <w:pPr/>
      <w:r>
        <w:rPr>
          <w:lang w:val="pt_PT" w:bidi="pt_PT"/>
        </w:rPr>
      </w:r>
      <w:r>
        <w:rPr>
          <w:lang w:val="pt_PT" w:bidi="pt_PT"/>
        </w:rPr>
        <w:t>Jesus repete a frase que ele usou pela primeira vez para falar com os escribas e fariseus: “Ai de vocês, escribas e fariseus, hipócritas!” Use a mesma frase novamente que você usou nesse versículo. Em seguida, Jesus diz que os escribas e fariseus trabalham extremamente duro para convencer até mesmo uma pessoa não judia a se tornar um judeu. Jesus diz que eles viajam por terra e mar, significando que eles vão para lugares que ficam muito longe. Então Jesus diz que quando eles convencem alguém a se tornar um judeu, eles o tornam “</w:t>
      </w:r>
      <w:r>
        <w:rPr>
          <w:b/>
          <w:lang w:val="pt_PT" w:bidi="pt_PT"/>
        </w:rPr>
        <w:t>duas vezes</w:t>
      </w:r>
      <w:r>
        <w:rPr>
          <w:lang w:val="pt_PT" w:bidi="pt_PT"/>
        </w:rPr>
        <w:t xml:space="preserve"> mais </w:t>
      </w:r>
      <w:r>
        <w:rPr>
          <w:b/>
          <w:lang w:val="pt_PT" w:bidi="pt_PT"/>
        </w:rPr>
        <w:t>filho do inferno</w:t>
      </w:r>
      <w:r>
        <w:rPr>
          <w:lang w:val="pt_PT" w:bidi="pt_PT"/>
        </w:rPr>
        <w:t xml:space="preserve">” quanto eles são. “Duas vezes mais” é uma maneira forte de dizer ainda mais. “Filho do inferno” é uma expressão de estilo hebraico para alguém que pertence ao inferno ou merece ser punido no inferno, o lugar onde os incrédulos irão e serão punidos no fim do mundo. Consulte o Glossário Mestre para uma definição completa de </w:t>
      </w:r>
      <w:r>
        <w:rPr>
          <w:b/>
          <w:lang w:val="pt_PT" w:bidi="pt_PT"/>
        </w:rPr>
        <w:t>inferno</w:t>
      </w:r>
      <w:r>
        <w:rPr>
          <w:lang w:val="pt_PT" w:bidi="pt_PT"/>
        </w:rPr>
        <w:t xml:space="preserve"> e certifique-se de usar a mesma palavra em sua tradução que você usou em outras passagens.</w:t>
      </w:r>
    </w:p>
    <w:p>
      <w:pPr/>
      <w:r>
        <w:rPr>
          <w:lang w:val="pt_PT" w:bidi="pt_PT"/>
        </w:rPr>
      </w:r>
      <w:r>
        <w:rPr>
          <w:lang w:val="pt_PT" w:bidi="pt_PT"/>
        </w:rPr>
        <w:t xml:space="preserve">A próxima declaração que Jesus faz é como as duas primeiras, exceto que em vez de repetir “escribas e fariseus, hipócritas!” Jesus diz: “Ai de vocês, guias cegos!” Então Jesus dá um exemplo de como os fariseus e escribas são como pessoas cegas tentando mostrar a outras pessoas o caminho. Ele diz que eles ensinam às pessoas: “Se alguém </w:t>
      </w:r>
      <w:r>
        <w:rPr>
          <w:b/>
          <w:lang w:val="pt_PT" w:bidi="pt_PT"/>
        </w:rPr>
        <w:t>faz um juramento</w:t>
      </w:r>
      <w:r>
        <w:rPr>
          <w:lang w:val="pt_PT" w:bidi="pt_PT"/>
        </w:rPr>
        <w:t xml:space="preserve"> pelo </w:t>
      </w:r>
      <w:r>
        <w:rPr>
          <w:b/>
          <w:lang w:val="pt_PT" w:bidi="pt_PT"/>
        </w:rPr>
        <w:t>templo</w:t>
      </w:r>
      <w:r>
        <w:rPr>
          <w:lang w:val="pt_PT" w:bidi="pt_PT"/>
        </w:rPr>
        <w:t xml:space="preserve">, não significa nada; mas qualquer um que jura pelo ouro do templo está comprometido por esse juramento”. Fazer um juramento significa que a pessoa que fala o juramento pede a Deus para puni-lo se ele não cumprir sua promessa. Consulte o Glossário Mestre para uma definição completa de </w:t>
      </w:r>
      <w:r>
        <w:rPr>
          <w:b/>
          <w:lang w:val="pt_PT" w:bidi="pt_PT"/>
        </w:rPr>
        <w:t>juramento</w:t>
      </w:r>
      <w:r>
        <w:rPr>
          <w:lang w:val="pt_PT" w:bidi="pt_PT"/>
        </w:rPr>
        <w:t xml:space="preserve">. Estar comprometido por um juramento significa que Deus espera que essa pessoa faça o que ele prometeu fazer. O templo era o lugar onde as pessoas em Israel vinham para adorar e fazer sacrifícios a Deus. Consulte o Glossário Mestre para uma definição completa de </w:t>
      </w:r>
      <w:r>
        <w:rPr>
          <w:b/>
          <w:lang w:val="pt_PT" w:bidi="pt_PT"/>
        </w:rPr>
        <w:t>templo</w:t>
      </w:r>
      <w:r>
        <w:rPr>
          <w:lang w:val="pt_PT" w:bidi="pt_PT"/>
        </w:rPr>
        <w:t xml:space="preserve"> e use a mesma palavra que você usou em outras passagens.</w:t>
      </w:r>
    </w:p>
    <w:p>
      <w:pPr/>
      <w:r>
        <w:rPr>
          <w:lang w:val="pt_PT" w:bidi="pt_PT"/>
        </w:rPr>
      </w:r>
      <w:r>
        <w:rPr>
          <w:lang w:val="pt_PT" w:bidi="pt_PT"/>
        </w:rPr>
        <w:t xml:space="preserve">Da mesma forma, Jesus diz que os escribas e fariseus ensinam às pessoas que “Se alguém jura pelo </w:t>
      </w:r>
      <w:r>
        <w:rPr>
          <w:b/>
          <w:lang w:val="pt_PT" w:bidi="pt_PT"/>
        </w:rPr>
        <w:t>altar</w:t>
      </w:r>
      <w:r>
        <w:rPr>
          <w:lang w:val="pt_PT" w:bidi="pt_PT"/>
        </w:rPr>
        <w:t xml:space="preserve">, não significa nada; mas qualquer um que jura pela </w:t>
      </w:r>
      <w:r>
        <w:rPr>
          <w:b/>
          <w:lang w:val="pt_PT" w:bidi="pt_PT"/>
        </w:rPr>
        <w:t>oferta</w:t>
      </w:r>
      <w:r>
        <w:rPr>
          <w:lang w:val="pt_PT" w:bidi="pt_PT"/>
        </w:rPr>
        <w:t xml:space="preserve"> no altar está comprometido por esse juramento”. Jesus está falando sobre o altar de oferta queimada no templo, o lugar onde os sacerdotes matariam e queimariam animais como uma oferta a Deus. Consulte o Glossário Mestre para uma definição completa de </w:t>
      </w:r>
      <w:r>
        <w:rPr>
          <w:b/>
          <w:lang w:val="pt_PT" w:bidi="pt_PT"/>
        </w:rPr>
        <w:t>altar</w:t>
      </w:r>
      <w:r>
        <w:rPr>
          <w:lang w:val="pt_PT" w:bidi="pt_PT"/>
        </w:rPr>
        <w:t xml:space="preserve"> e use a mesma palavra que você usou em outras passagens.</w:t>
      </w:r>
    </w:p>
    <w:p>
      <w:pPr/>
      <w:r>
        <w:rPr>
          <w:lang w:val="pt_PT" w:bidi="pt_PT"/>
        </w:rPr>
      </w:r>
      <w:r>
        <w:rPr>
          <w:lang w:val="pt_PT" w:bidi="pt_PT"/>
        </w:rPr>
        <w:t>Pare e mostre a sua equipe uma imagem do altar de oferta queimada no templo.</w:t>
      </w:r>
    </w:p>
    <w:p>
      <w:pPr/>
      <w:r>
        <w:rPr>
          <w:lang w:val="pt_PT" w:bidi="pt_PT"/>
        </w:rPr>
      </w:r>
      <w:r>
        <w:rPr>
          <w:lang w:val="pt_PT" w:bidi="pt_PT"/>
        </w:rPr>
        <w:t xml:space="preserve">Jesus diz que qualquer um que jura pelo </w:t>
      </w:r>
      <w:r>
        <w:rPr>
          <w:b/>
          <w:lang w:val="pt_PT" w:bidi="pt_PT"/>
        </w:rPr>
        <w:t>céu</w:t>
      </w:r>
      <w:r>
        <w:rPr>
          <w:lang w:val="pt_PT" w:bidi="pt_PT"/>
        </w:rPr>
        <w:t xml:space="preserve"> também está jurando pelo "</w:t>
      </w:r>
      <w:r>
        <w:rPr>
          <w:b/>
          <w:lang w:val="pt_PT" w:bidi="pt_PT"/>
        </w:rPr>
        <w:t>trono de Deus</w:t>
      </w:r>
      <w:r>
        <w:rPr>
          <w:lang w:val="pt_PT" w:bidi="pt_PT"/>
        </w:rPr>
        <w:t xml:space="preserve"> e aquele que se senta nele”, significando o próprio Deus. </w:t>
      </w:r>
      <w:r>
        <w:rPr>
          <w:b/>
          <w:lang w:val="pt_PT" w:bidi="pt_PT"/>
        </w:rPr>
        <w:t>Céu</w:t>
      </w:r>
      <w:r>
        <w:rPr>
          <w:lang w:val="pt_PT" w:bidi="pt_PT"/>
        </w:rPr>
        <w:t xml:space="preserve"> significa o lugar onde Deus vive. Consulte o Glossário Mestre para uma definição completa e use a mesma palavra que você usou em outras passagens. Um trono era uma cadeira especial onde apenas um rei poderia se sentar. O rei se sentaria no trono para fazer negócios como falar com convidados e oficiais ou julgar entre pessoas que tinham uma discussão. Muitas passagens da Bíblia falam sobre Deus sentado em seu trono no céu para julgar e governar seres celestiais como anjos e pessoas na terra.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23:23–28</w:t>
      </w:r>
      <w:r>
        <w:rPr>
          <w:lang w:val="pt_PT" w:bidi="pt_PT"/>
        </w:rPr>
      </w:r>
    </w:p>
    <w:p>
      <w:pPr>
        <w:pStyle w:val="Heading3"/>
      </w:pPr>
      <w:r>
        <w:rPr>
          <w:lang w:val="pt_PT" w:bidi="pt_PT"/>
        </w:rPr>
        <w:t>Ouvir e Sentir</w:t>
      </w:r>
    </w:p>
    <w:p>
      <w:pPr/>
      <w:r>
        <w:rPr>
          <w:lang w:val="pt_PT" w:bidi="pt_PT"/>
        </w:rPr>
      </w:r>
      <w:r>
        <w:rPr>
          <w:lang w:val="pt_PT" w:bidi="pt_PT"/>
        </w:rPr>
        <w:t>Ouçam Mateus 23.23–28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em uma versão mais fácil de entender.</w:t>
      </w:r>
    </w:p>
    <w:p>
      <w:pPr/>
      <w:r>
        <w:rPr>
          <w:lang w:val="pt_PT" w:bidi="pt_PT"/>
        </w:rPr>
      </w:r>
      <w:r>
        <w:rPr>
          <w:lang w:val="pt_PT" w:bidi="pt_PT"/>
        </w:rPr>
        <w:t>Nessa história, Jesus continua acusando os fariseus e mestres da lei religiosa de tentarem parecer bons por fora, mesmo que eles não tivessem bons corações. Jesus usa a frase “Ai de vocês” para mostrar que ele está apontando seus erros. Jesus diz que coisas terríveis acontecerão com eles quando Deus os punir por esses erros. Nessa série de 7 “ais”, ou exemplos dos erros dos líderes religiosos, esses são o quarto, quinto e sexto exemplos.</w:t>
      </w:r>
    </w:p>
    <w:p>
      <w:pPr/>
      <w:r>
        <w:rPr>
          <w:lang w:val="pt_PT" w:bidi="pt_PT"/>
        </w:rPr>
      </w:r>
      <w:r>
        <w:rPr>
          <w:lang w:val="pt_PT" w:bidi="pt_PT"/>
        </w:rPr>
        <w:t>Essa história começa com o quarto exemplo. No quarto exemplo, Jesus aponta que os líderes religiosos seguem os detalhes da lei de Deus que ele deu a seu povo. Uma dessas leis requer que seu povo dê uma décima parte de sua colheita a Deus por meio de ofertar aos sacerdotes do templo e líderes religiosos. Essa colheita teria sido seus grãos, uvas na forma de vinho e azeite. Os líderes religiosos davam ainda mais — eles davam uma décima parte de suas ervas, como hortelã, endro e cominho. No entanto, esses mesmos homens não mostravam justiça, ou tratavam as pessoas de forma justa. Eles não mostravam misericórdia, ou tinham compaixão pelas pessoas. Eles não eram fiéis a Deus seguindo todos os seus mandamentos e estando em bom relacionamento com o próprio Deus. Jesus quer que as pessoas sigam as leis de Deus — até mesmo as leis sobre dar um décimo de colheita —, mas ele também quer que seu povo faça as coisas mais difíceis como ter um bom relacionamento com Deus e com outras pessoas.</w:t>
      </w:r>
    </w:p>
    <w:p>
      <w:pPr/>
      <w:r>
        <w:rPr>
          <w:lang w:val="pt_PT" w:bidi="pt_PT"/>
        </w:rPr>
      </w:r>
      <w:r>
        <w:rPr>
          <w:lang w:val="pt_PT" w:bidi="pt_PT"/>
        </w:rPr>
        <w:t>Endo, hortelã e cominho eram ervas importantes usadas para temperar a comida nessa cultura.</w:t>
      </w:r>
    </w:p>
    <w:p>
      <w:pPr/>
      <w:r>
        <w:rPr>
          <w:lang w:val="pt_PT" w:bidi="pt_PT"/>
        </w:rPr>
      </w:r>
      <w:r>
        <w:rPr>
          <w:lang w:val="pt_PT" w:bidi="pt_PT"/>
        </w:rPr>
        <w:t>Pare aqui e mostre uma foto de uma planta de endro, uma planta de hortelã e uma planta de cominho. Pause este áudio aqui.</w:t>
      </w:r>
    </w:p>
    <w:p>
      <w:pPr/>
      <w:r>
        <w:rPr>
          <w:lang w:val="pt_PT" w:bidi="pt_PT"/>
        </w:rPr>
      </w:r>
      <w:r>
        <w:rPr>
          <w:lang w:val="pt_PT" w:bidi="pt_PT"/>
        </w:rPr>
        <w:t>Então Jesus usa um exagero, como ele muitas vezes faz, para explicar o que ele está dizendo. Jesus usa extremos. Ele compara o inseto mais pequeno em sua área, uma mosca, ao maior animal, o camelo. Os líderes religiosos tinham medo de comer qualquer coisa impura, ou imprópria para Deus, então eles usavam uma peneira para tirar as pequenas moscas de sua bebida. Isso é como os líderes religiosos seguiam cada parte da lei de Deus. Mas ao se concentrar nas moscas, eles nem mesmo veem as partes importantes da lei, que são como o camelo — o maior animal nessa área.</w:t>
      </w:r>
    </w:p>
    <w:p>
      <w:pPr/>
      <w:r>
        <w:rPr>
          <w:lang w:val="pt_PT" w:bidi="pt_PT"/>
        </w:rPr>
      </w:r>
      <w:r>
        <w:rPr>
          <w:lang w:val="pt_PT" w:bidi="pt_PT"/>
        </w:rPr>
        <w:t>Pare aqui e mostre à sua equipe de tradução, fotos de uma mosca e de um camelo. Pause este áudio aqui.</w:t>
      </w:r>
    </w:p>
    <w:p>
      <w:pPr/>
      <w:r>
        <w:rPr>
          <w:lang w:val="pt_PT" w:bidi="pt_PT"/>
        </w:rPr>
      </w:r>
      <w:r>
        <w:rPr>
          <w:lang w:val="pt_PT" w:bidi="pt_PT"/>
        </w:rPr>
        <w:t>Jesus chama os líderes religiosos de “guias cegos”, porque eles devem guiar as pessoas a seguir a Deus, mas eles não podem nem mesmo ver as partes importantes da lei de Deus.</w:t>
      </w:r>
    </w:p>
    <w:p>
      <w:pPr/>
      <w:r>
        <w:rPr>
          <w:lang w:val="pt_PT" w:bidi="pt_PT"/>
        </w:rPr>
      </w:r>
      <w:r>
        <w:rPr>
          <w:lang w:val="pt_PT" w:bidi="pt_PT"/>
        </w:rPr>
        <w:t>Jesus continua falando sobre a ideia de pureza ritual, ou estar apto para o serviço a Deus, no quinto “ai” dos líderes religiosos. Ele compara o interior de um prato ou copo que alguém bebe com os pensamentos e intenções das pessoas. Então ele compara o exterior do prato ou copo com como as ações de uma pessoa se parecem. Ele diz que os líderes religiosos gastam tempo e energia parecendo bons fazendo todas as ações certas, mas eles são gananciosos e querem apenas coisas para si mesmos. Jesus chama os líderes religiosos de cegos novamente — desta vez ele enfatiza isso nomeando especificamente um mestre da lei. Jesus diz: “você fariseu!” Jesus diz a eles para limpar o interior do copo e do prato, e então o exterior será limpo também. Em outras palavras, Jesus está dizendo que quando uma pessoa tem boas intenções e tem um bom relacionamento com Deus, ela também fará boas ações que as pessoas podem ver.</w:t>
      </w:r>
    </w:p>
    <w:p>
      <w:pPr/>
      <w:r>
        <w:rPr>
          <w:lang w:val="pt_PT" w:bidi="pt_PT"/>
        </w:rPr>
      </w:r>
      <w:r>
        <w:rPr>
          <w:lang w:val="pt_PT" w:bidi="pt_PT"/>
        </w:rPr>
        <w:t>Pare aqui e mostre à sua equipe de tradução uma foto de um copo e um prato.</w:t>
      </w:r>
    </w:p>
    <w:p>
      <w:pPr/>
      <w:r>
        <w:rPr>
          <w:lang w:val="pt_PT" w:bidi="pt_PT"/>
        </w:rPr>
      </w:r>
      <w:r>
        <w:rPr>
          <w:lang w:val="pt_PT" w:bidi="pt_PT"/>
        </w:rPr>
        <w:t>Pare aqui e contem uma história sobre alguém em sua cultura que agia bem, mas todos sabiam que eles não eram pessoas muito boas. Como todos sabiam que eles não eram bons? Que palavras você usa para descrever esses tipos de pessoas? Pause este áudio aqui.</w:t>
      </w:r>
    </w:p>
    <w:p>
      <w:pPr/>
      <w:r>
        <w:rPr>
          <w:lang w:val="pt_PT" w:bidi="pt_PT"/>
        </w:rPr>
      </w:r>
      <w:r>
        <w:rPr>
          <w:lang w:val="pt_PT" w:bidi="pt_PT"/>
        </w:rPr>
        <w:t>Jesus realmente enfatiza o contraste entre o exterior e o interior de uma pessoa no sexto "ai", ou aviso, aos líderes religiosos. Ele fala sobre túmulos, que são onde as pessoas colocam corpos mortos. Na cultura judaica, corpos mortos e túmulos são impuros, ou inaptos para o serviço a Deus. Em Jerusalém, as pessoas pintariam esses túmulos de branco para que parecessem limpos e para que todos pudessem vê-los e garantir que não os tocassem. Se as pessoas tocassem esses túmulos, elas se tornariam ritualmente impuras. Isso significa que eles não seriam capazes de adorar a Deus no templo até que eles fizessem certos rituais para se tornarem puros novamente. Jesus compara os fariseus aos túmulos pintados de branco, ou limpos. Mas mesmo quando alguém limpa o exterior desses túmulos, eles ainda são inaptos para serviço a Deus porque há pessoas mortas dentro. Jesus diz que as pessoas são apenas assim — até mesmo nós quando fazemos boas ações, é importante para nós ter boas intenções e um bom relacionamento com Deus. Os fariseus faziam ações justas que seguiam as leis de Deus, então por fora eles pareciam justos, ou estando em um bom relacionamento com Deus. No entanto, seus corações ou, intenções, eram perversos ou malignos. Eles eram hipócritas. Eles eram como os túmulos pintados de branco.</w:t>
      </w:r>
    </w:p>
    <w:p>
      <w:pPr/>
      <w:r>
        <w:rPr>
          <w:lang w:val="pt_PT" w:bidi="pt_PT"/>
        </w:rPr>
      </w:r>
      <w:r>
        <w:rPr>
          <w:lang w:val="pt_PT" w:bidi="pt_PT"/>
        </w:rPr>
        <w:t>Pare aqui e mostre à sua equipe de tradução uma foto de um túmulo pintado de branco.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em uma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Na primeira cena:</w:t>
      </w:r>
      <w:r>
        <w:rPr>
          <w:lang w:val="pt_PT" w:bidi="pt_PT"/>
        </w:rPr>
        <w:t xml:space="preserve"> Jesus adverte os líderes religiosos dizendo que eles negligenciavam as partes mais importantes da lei de Deus — tratar as pessoas de forma justa e com misericórdia, e ter um bom relacionamento com Deus.</w:t>
      </w:r>
    </w:p>
    <w:p>
      <w:pPr/>
      <w:r>
        <w:rPr>
          <w:lang w:val="pt_PT" w:bidi="pt_PT"/>
        </w:rPr>
      </w:r>
      <w:r>
        <w:rPr>
          <w:b/>
          <w:lang w:val="pt_PT" w:bidi="pt_PT"/>
        </w:rPr>
        <w:t>Na segunda cena:</w:t>
      </w:r>
      <w:r>
        <w:rPr>
          <w:lang w:val="pt_PT" w:bidi="pt_PT"/>
        </w:rPr>
        <w:t xml:space="preserve"> Jesus diz que os líderes religiosos parecem bons por fora por suas ações, mas seus corações não são bons por dentro — eles deveriam primeiro trabalhar em fazer seus corações seguirem a Deus.</w:t>
      </w:r>
    </w:p>
    <w:p>
      <w:pPr/>
      <w:r>
        <w:rPr>
          <w:lang w:val="pt_PT" w:bidi="pt_PT"/>
        </w:rPr>
      </w:r>
      <w:r>
        <w:rPr>
          <w:b/>
          <w:lang w:val="pt_PT" w:bidi="pt_PT"/>
        </w:rPr>
        <w:t>Na terceira cena:</w:t>
      </w:r>
      <w:r>
        <w:rPr>
          <w:lang w:val="pt_PT" w:bidi="pt_PT"/>
        </w:rPr>
        <w:t xml:space="preserve"> Jesus diz que os líderes religiosos são como túmulos pintados de branco que parecem limpos por fora por causa de suas boas ações, mas não estão aptos para o serviço a Deus no interior por causa de suas más intenções.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Mestres da lei</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Outros membros da multidão</w:t>
      </w:r>
    </w:p>
    <w:p>
      <w:pPr>
        <w:pStyle w:val="ListBullet"/>
        <w:spacing w:line="240" w:lineRule="auto"/>
        <w:ind w:left="720"/>
      </w:pPr>
      <w:r>
        <w:rPr>
          <w:lang w:val="pt_PT" w:bidi="pt_PT"/>
        </w:rPr>
      </w:r>
      <w:r>
        <w:rPr>
          <w:lang w:val="pt_PT" w:bidi="pt_PT"/>
        </w:rPr>
        <w:t>Os discípulos também estão ouvindo esse ensinamento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essa passagem dá continuidade a Jesus ensinando os líderes religiosos nos pátios do templo. Muitas pessoas estão no templo durante esse tempo, então, embora Jesus esteja se dirigindo aos líderes religiosos diretamente, outros na multidão, incluindo os discípulos de Jesus, ouviriam tudo o que Jesus diz. Jesus acabou de dar três "ais", ou avisos aos líderes religiosos porque eles são hipócritas — eles ensinam às pessoas a seguir as leis de Deus, mas eles não são misericordiosos ou justos em suas ações. Eles não têm um bom relacionamento com Deus.</w:t>
      </w:r>
    </w:p>
    <w:p>
      <w:pPr/>
      <w:r>
        <w:rPr>
          <w:lang w:val="pt_PT" w:bidi="pt_PT"/>
        </w:rPr>
      </w:r>
      <w:r>
        <w:rPr>
          <w:lang w:val="pt_PT" w:bidi="pt_PT"/>
        </w:rPr>
        <w:t>Jesus dá os próximos três “ais”, ou avisos, aos líderes religiosos. No primeiro ai dessa seção, Jesus novamente diz a quem ele está falando — os mestres da lei e os fariseus. Ele os chama de hipócritas. Jesus diz que eles fazem uma coisa, mas eles deveriam fazer outra coisa. Os líderes religiosos dão uma décima parte de suas especiarias.</w:t>
      </w:r>
    </w:p>
    <w:p>
      <w:pPr/>
      <w:r>
        <w:rPr>
          <w:lang w:val="pt_PT" w:bidi="pt_PT"/>
        </w:rPr>
      </w:r>
      <w:r>
        <w:rPr>
          <w:lang w:val="pt_PT" w:bidi="pt_PT"/>
        </w:rPr>
        <w:t>Talvez você queira parar aqui e encontrar uma grande planta com muitas folhas. De cada dez folhas, pegue uma folha e as coloque em outra pilha. A pilha representa uma décima parte dessa planta. Isso é o que os líderes religiosos faziam com toda a sua colheita. Pause o áudio aqui.</w:t>
      </w:r>
    </w:p>
    <w:p>
      <w:pPr/>
      <w:r>
        <w:rPr>
          <w:lang w:val="pt_PT" w:bidi="pt_PT"/>
        </w:rPr>
      </w:r>
      <w:r>
        <w:rPr>
          <w:lang w:val="pt_PT" w:bidi="pt_PT"/>
        </w:rPr>
        <w:t>Os líderes religiosos deveriam fazer a segunda coisa que Jesus mencionou — eles deveriam agir de forma justa, misericordiosa e fiel. Então Jesus compara os líderes religiosos a guias cegos. Jesus usa exagero para mostrar claramente que as pessoas têm que prestar atenção à coisa mais importante: seu relacionamento com Deus. Jesus usa o menor animal e o maior animal para exagerar seu ponto e fazer as pessoas prestarem atenção a esse ensinamento.</w:t>
      </w:r>
    </w:p>
    <w:p>
      <w:pPr/>
      <w:r>
        <w:rPr>
          <w:lang w:val="pt_PT" w:bidi="pt_PT"/>
        </w:rPr>
      </w:r>
      <w:r>
        <w:rPr>
          <w:lang w:val="pt_PT" w:bidi="pt_PT"/>
        </w:rPr>
        <w:t>Parem aqui e discutam em equipe de tradução: deem exemplos de comparações ou exageros que vocês usam em histórias ou provérbios para ensinar um valor importante. Pause este áudio aqui.</w:t>
      </w:r>
    </w:p>
    <w:p>
      <w:pPr/>
      <w:r>
        <w:rPr>
          <w:lang w:val="pt_PT" w:bidi="pt_PT"/>
        </w:rPr>
      </w:r>
      <w:r>
        <w:rPr>
          <w:lang w:val="pt_PT" w:bidi="pt_PT"/>
        </w:rPr>
        <w:t>No quinto "ai", Jesus se dirige aos líderes religiosos da mesma maneira: “Ai de vocês, mestres da lei e fariseus, hipócritas!” Jesus diz algo semelhante, mas de uma maneira diferente. Jesus diz que os líderes religiosos limpam o exterior de seu copo, mas não o interior dele. Da mesma maneira, eles fazem boas obras para parecer bons, mas eles são gananciosos e se importam apenas com si mesmos. Então Jesus enfatiza seu ponto falando como se ele estivesse se dirigindo apenas a um fariseu: ele diz: “Fariseu cego!” Então Jesus diz ao fariseu que ele precisa limpar o interior do prato para que o exterior fique limpo também. Essa é a maneira de Jesus de tornar pessoais seus avisos aos fariseus — eles precisam parar e pensar sobre o que eles estão fazendo e mudar seus caminhos.</w:t>
      </w:r>
    </w:p>
    <w:p>
      <w:pPr/>
      <w:r>
        <w:rPr>
          <w:lang w:val="pt_PT" w:bidi="pt_PT"/>
        </w:rPr>
      </w:r>
      <w:r>
        <w:rPr>
          <w:lang w:val="pt_PT" w:bidi="pt_PT"/>
        </w:rPr>
        <w:t>No sexto "ai", Jesus se dirige aos líderes religiosos da mesma maneira: “Ai de vocês, mestres da lei e fariseus, hipócritas!” Jesus se dirige ao mesmo problema novamente, mas, novamente, de uma maneira diferente. Desta vez, Jesus usa uma comparação de túmulos pintados de branco para mostrar que os líderes religiosos parecem limpos por fora, mas por dentro eles são impuros assim como os túmulos que contêm corpos mortos. Eles são inaptos para o serviço a Deus porque eles não têm boas intenções ou um bom relacionamento com Deus.</w:t>
      </w:r>
      <w:r>
        <w:rPr>
          <w:lang w:val="pt_PT" w:bidi="pt_PT"/>
        </w:rPr>
      </w:r>
    </w:p>
    <w:p>
      <w:pPr>
        <w:pStyle w:val="Heading3"/>
      </w:pPr>
      <w:r>
        <w:rPr>
          <w:lang w:val="pt_PT" w:bidi="pt_PT"/>
        </w:rPr>
        <w:t>Incorporando o Texto</w:t>
      </w:r>
    </w:p>
    <w:p>
      <w:pPr/>
      <w:r>
        <w:rPr>
          <w:lang w:val="pt_PT" w:bidi="pt_PT"/>
        </w:rPr>
      </w:r>
      <w:r>
        <w:rPr>
          <w:lang w:val="pt_PT" w:bidi="pt_PT"/>
        </w:rPr>
        <w:t>Ouçam o texto mais uma vez em uma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Mestres da lei</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Outros membros da multidão</w:t>
      </w:r>
    </w:p>
    <w:p>
      <w:pPr>
        <w:pStyle w:val="ListBullet"/>
        <w:spacing w:line="240" w:lineRule="auto"/>
        <w:ind w:left="720"/>
      </w:pPr>
      <w:r>
        <w:rPr>
          <w:lang w:val="pt_PT" w:bidi="pt_PT"/>
        </w:rPr>
      </w:r>
      <w:r>
        <w:rPr>
          <w:lang w:val="pt_PT" w:bidi="pt_PT"/>
        </w:rPr>
        <w:t>Os discípulos também estão ouvindo esse ensinamento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ainda está nos pátios do templo ensinando uma multidão de líderes religiosos. Muitos outros estão lá também, incluindo os discípulos de Jesus. Jesus continua seu ensinamento.</w:t>
      </w:r>
    </w:p>
    <w:p>
      <w:pPr/>
      <w:r>
        <w:rPr>
          <w:lang w:val="pt_PT" w:bidi="pt_PT"/>
        </w:rPr>
      </w:r>
      <w:r>
        <w:rPr>
          <w:lang w:val="pt_PT" w:bidi="pt_PT"/>
        </w:rPr>
        <w:t>Jesus diz: “Coisas terríveis acontecerão com vocês, mestres da lei e fariseus, vocês hipócritas! Vocês dão uma décima parte de suas especiarias — hortelã, endro e cominho. Mas vocês negligenciaram os assuntos mais importantes da lei — justiça, misericórdia e fidelidade. Vocês deveriam ter praticado justiça, misericórdia e fidelidade, e também dado um décimo de suas especiarias. Vocês guias cegos! Vocês removem uma mosca, mas engolem um camelo”.</w:t>
      </w:r>
    </w:p>
    <w:p>
      <w:pPr>
        <w:pStyle w:val="ListBullet"/>
        <w:spacing w:line="240" w:lineRule="auto"/>
        <w:ind w:left="720"/>
      </w:pPr>
      <w:r>
        <w:rPr>
          <w:lang w:val="pt_PT" w:bidi="pt_PT"/>
        </w:rPr>
      </w:r>
      <w:r>
        <w:rPr>
          <w:lang w:val="pt_PT" w:bidi="pt_PT"/>
        </w:rPr>
        <w:t>Pare a encenação aqui.</w:t>
      </w:r>
    </w:p>
    <w:p>
      <w:pPr>
        <w:pStyle w:val="ListBullet"/>
        <w:spacing w:line="240" w:lineRule="auto"/>
        <w:ind w:left="720"/>
      </w:pPr>
      <w:r>
        <w:rPr>
          <w:lang w:val="pt_PT" w:bidi="pt_PT"/>
        </w:rPr>
      </w:r>
      <w:r>
        <w:rPr>
          <w:lang w:val="pt_PT" w:bidi="pt_PT"/>
        </w:rPr>
        <w:t>Pergunte aos atores que interpretam os líderes religiosos: “Como vocês estão se sentindo?” Você pode ouvir coisas como: “Estou zangado por Jesus dizer isso”, “Confuso, pensei que o que estava fazendo era bom o suficiente”.</w:t>
      </w:r>
    </w:p>
    <w:p>
      <w:pPr>
        <w:pStyle w:val="ListBullet"/>
        <w:spacing w:line="240" w:lineRule="auto"/>
        <w:ind w:left="720"/>
      </w:pPr>
      <w:r>
        <w:rPr>
          <w:lang w:val="pt_PT" w:bidi="pt_PT"/>
        </w:rPr>
      </w:r>
      <w:r>
        <w:rPr>
          <w:lang w:val="pt_PT" w:bidi="pt_PT"/>
        </w:rPr>
        <w:t>Pergunte aos atores que estão representando a multidão: “Como vocês estão se sentindo?”. Você pode ouvir coisas como: “Sempre soube que algo estava errado! Os mestres religiosos não têm bons corações. Gosto de Jesus”, “Confuso — não sei mais como viver”.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continua a dizer: “Coisas terríveis acontecerão com vocês, mestres da lei e fariseus, vocês hipócritas! Vocês limpam o exterior do copo e do prato, mas por dentro eles estão cheios de ganância e eles se importam apenas em obter coisas para si mesmos. Fariseu cego! Primeiro limpe o interior do copo e do prato, e então o exterior também ficará limpo”.</w:t>
      </w:r>
    </w:p>
    <w:p>
      <w:pPr>
        <w:pStyle w:val="ListBullet"/>
        <w:spacing w:line="240" w:lineRule="auto"/>
        <w:ind w:left="720"/>
      </w:pPr>
      <w:r>
        <w:rPr>
          <w:lang w:val="pt_PT" w:bidi="pt_PT"/>
        </w:rPr>
      </w:r>
      <w:r>
        <w:rPr>
          <w:lang w:val="pt_PT" w:bidi="pt_PT"/>
        </w:rPr>
        <w:t>Pare a ação aqui.</w:t>
      </w:r>
    </w:p>
    <w:p>
      <w:pPr>
        <w:pStyle w:val="ListBullet"/>
        <w:spacing w:line="240" w:lineRule="auto"/>
        <w:ind w:left="720"/>
      </w:pPr>
      <w:r>
        <w:rPr>
          <w:lang w:val="pt_PT" w:bidi="pt_PT"/>
        </w:rPr>
      </w:r>
      <w:r>
        <w:rPr>
          <w:lang w:val="pt_PT" w:bidi="pt_PT"/>
        </w:rPr>
        <w:t>Pergunte aos atores que interpretam os líderes religiosos: “Como vocês estão se sentindo?” Vocês podem ouvir coisas como: “Eu estou tão bravo! Não sou ganancioso! Estou fazendo meu melhor para seguir a Deus!” “Temos que matar esse homem! Estou envergonhado porque ele está dizendo a todos os tipos de coisas em que penso em meu coração”.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continua a dizer: “Coisas terríveis acontecerão com vocês, mestres da lei e fariseus, vocês hipócritas! Vocês são como túmulos pintados de branco, que parecem belos por fora, mas por dentro são cheios dos ossos dos mortos e tudo o que é impuro. Da mesma maneira, por fora vocês se mostram às pessoas como justos, mas por dentro, vocês são cheios de hipocrisia e maldade”.</w:t>
      </w:r>
    </w:p>
    <w:p>
      <w:pPr>
        <w:pStyle w:val="ListBullet"/>
        <w:spacing w:line="240" w:lineRule="auto"/>
        <w:ind w:left="720"/>
      </w:pPr>
      <w:r>
        <w:rPr>
          <w:lang w:val="pt_PT" w:bidi="pt_PT"/>
        </w:rPr>
      </w:r>
      <w:r>
        <w:rPr>
          <w:lang w:val="pt_PT" w:bidi="pt_PT"/>
        </w:rPr>
        <w:t>Pare a ação aqui.</w:t>
      </w:r>
    </w:p>
    <w:p>
      <w:pPr>
        <w:pStyle w:val="ListBullet"/>
        <w:spacing w:line="240" w:lineRule="auto"/>
        <w:ind w:left="720"/>
      </w:pPr>
      <w:r>
        <w:rPr>
          <w:lang w:val="pt_PT" w:bidi="pt_PT"/>
        </w:rPr>
      </w:r>
      <w:r>
        <w:rPr>
          <w:lang w:val="pt_PT" w:bidi="pt_PT"/>
        </w:rPr>
        <w:t>Pergunte aos atores que estão representando a multidão: “Como vocês estão se sentindo?”. Vocês podem ouvir coisas como: “Confuso, em quem posso confiar? Pensei que se eu seguisse o que os líderes religiosos me disseram para fazer, Deus me aceitaria. Esses homens não são confiáveis?”.</w:t>
      </w:r>
    </w:p>
    <w:p>
      <w:pPr>
        <w:pStyle w:val="ListBullet"/>
        <w:spacing w:line="240" w:lineRule="auto"/>
        <w:ind w:left="720"/>
      </w:pPr>
      <w:r>
        <w:rPr>
          <w:lang w:val="pt_PT" w:bidi="pt_PT"/>
        </w:rPr>
      </w:r>
      <w:r>
        <w:rPr>
          <w:lang w:val="pt_PT" w:bidi="pt_PT"/>
        </w:rPr>
        <w:t>Pergunte ao ator que está interpretando Jesus: “Como você está se sentindo?”. Vocês podem ouvir coisas como: “Triste por eles estarem mortos por dentro. Gostaria que eles me seguissem e tivessem vida de verdade”.</w:t>
      </w:r>
      <w:r>
        <w:rPr>
          <w:lang w:val="pt_PT" w:bidi="pt_PT"/>
        </w:rPr>
      </w:r>
    </w:p>
    <w:p>
      <w:pPr>
        <w:pStyle w:val="Heading3"/>
      </w:pPr>
      <w:r>
        <w:rPr>
          <w:lang w:val="pt_PT" w:bidi="pt_PT"/>
        </w:rPr>
        <w:t>Preenchendo as Lacunas</w:t>
      </w:r>
    </w:p>
    <w:p>
      <w:pPr/>
      <w:r>
        <w:rPr>
          <w:lang w:val="pt_PT" w:bidi="pt_PT"/>
        </w:rPr>
      </w:r>
      <w:r>
        <w:rPr>
          <w:lang w:val="pt_PT" w:bidi="pt_PT"/>
        </w:rPr>
        <w:t>Ouçam o texto uma vez em uma versão mais fácil de entender.</w:t>
      </w:r>
    </w:p>
    <w:p>
      <w:pPr/>
      <w:r>
        <w:rPr>
          <w:lang w:val="pt_PT" w:bidi="pt_PT"/>
        </w:rPr>
      </w:r>
      <w:r>
        <w:rPr>
          <w:lang w:val="pt_PT" w:bidi="pt_PT"/>
        </w:rPr>
        <w:t xml:space="preserve">Jesus ainda está falando com os </w:t>
      </w:r>
      <w:r>
        <w:rPr>
          <w:b/>
          <w:lang w:val="pt_PT" w:bidi="pt_PT"/>
        </w:rPr>
        <w:t>mestres da lei</w:t>
      </w:r>
      <w:r>
        <w:rPr>
          <w:lang w:val="pt_PT" w:bidi="pt_PT"/>
        </w:rPr>
        <w:t xml:space="preserve"> e os </w:t>
      </w:r>
      <w:r>
        <w:rPr>
          <w:b/>
          <w:lang w:val="pt_PT" w:bidi="pt_PT"/>
        </w:rPr>
        <w:t>fariseus</w:t>
      </w:r>
      <w:r>
        <w:rPr>
          <w:lang w:val="pt_PT" w:bidi="pt_PT"/>
        </w:rPr>
        <w:t xml:space="preserve">. Traduza os nomes desses líderes religiosos da mesma maneira que você fez em passagens anteriores e lembre-se de que </w:t>
      </w:r>
      <w:r>
        <w:rPr>
          <w:b/>
          <w:lang w:val="pt_PT" w:bidi="pt_PT"/>
        </w:rPr>
        <w:t>mestres da lei</w:t>
      </w:r>
      <w:r>
        <w:rPr>
          <w:lang w:val="pt_PT" w:bidi="pt_PT"/>
        </w:rPr>
        <w:t xml:space="preserve"> e </w:t>
      </w:r>
      <w:r>
        <w:rPr>
          <w:b/>
          <w:lang w:val="pt_PT" w:bidi="pt_PT"/>
        </w:rPr>
        <w:t>fariseus</w:t>
      </w:r>
      <w:r>
        <w:rPr>
          <w:lang w:val="pt_PT" w:bidi="pt_PT"/>
        </w:rPr>
        <w:t xml:space="preserve"> estão no Glossário Mestre.</w:t>
      </w:r>
    </w:p>
    <w:p>
      <w:pPr/>
      <w:r>
        <w:rPr>
          <w:lang w:val="pt_PT" w:bidi="pt_PT"/>
        </w:rPr>
      </w:r>
      <w:r>
        <w:rPr>
          <w:lang w:val="pt_PT" w:bidi="pt_PT"/>
        </w:rPr>
        <w:t xml:space="preserve">Jesus chama esses líderes religiosos de </w:t>
      </w:r>
      <w:r>
        <w:rPr>
          <w:b/>
          <w:lang w:val="pt_PT" w:bidi="pt_PT"/>
        </w:rPr>
        <w:t>hipócritas</w:t>
      </w:r>
      <w:r>
        <w:rPr>
          <w:lang w:val="pt_PT" w:bidi="pt_PT"/>
        </w:rPr>
        <w:t xml:space="preserve">, o que significa que as ações que eles fazem são diferentes das intenções de seus corações. Traduza hipócritas da mesma maneira que você fez em passagens anteriores e consulte o Glossário Mestre para mais informações sobre </w:t>
      </w:r>
      <w:r>
        <w:rPr>
          <w:b/>
          <w:lang w:val="pt_PT" w:bidi="pt_PT"/>
        </w:rPr>
        <w:t>hipocrisia</w:t>
      </w:r>
      <w:r>
        <w:rPr>
          <w:lang w:val="pt_PT" w:bidi="pt_PT"/>
        </w:rPr>
        <w:t>.</w:t>
      </w:r>
    </w:p>
    <w:p>
      <w:pPr/>
      <w:r>
        <w:rPr>
          <w:lang w:val="pt_PT" w:bidi="pt_PT"/>
        </w:rPr>
      </w:r>
      <w:r>
        <w:rPr>
          <w:lang w:val="pt_PT" w:bidi="pt_PT"/>
        </w:rPr>
        <w:t xml:space="preserve">Jesus diz que os líderes religiosos dão um décimo, ou um </w:t>
      </w:r>
      <w:r>
        <w:rPr>
          <w:b/>
          <w:lang w:val="pt_PT" w:bidi="pt_PT"/>
        </w:rPr>
        <w:t>dízimo</w:t>
      </w:r>
      <w:r>
        <w:rPr>
          <w:lang w:val="pt_PT" w:bidi="pt_PT"/>
        </w:rPr>
        <w:t xml:space="preserve"> de suas ervas a Deus. Um dízimo é um décimo de uma certa posse que as pessoas davam como uma oferta ou presente a Deus. As pessoas davam esses dízimos para mostrar a Deus que elas perceberam que tudo o que possuíam pertence a Deus. Jesus especifica as ervas de hortelã, endro e cominho, que são todas ervas especiais usadas para temperar a comida. Use a mesma palavra para dízimo que você usou em passagens anteriores e lembre-se de que </w:t>
      </w:r>
      <w:r>
        <w:rPr>
          <w:b/>
          <w:lang w:val="pt_PT" w:bidi="pt_PT"/>
        </w:rPr>
        <w:t>dízimo</w:t>
      </w:r>
      <w:r>
        <w:rPr>
          <w:lang w:val="pt_PT" w:bidi="pt_PT"/>
        </w:rPr>
        <w:t xml:space="preserve"> está no Glossário Mestre.</w:t>
      </w:r>
    </w:p>
    <w:p>
      <w:pPr/>
      <w:r>
        <w:rPr>
          <w:lang w:val="pt_PT" w:bidi="pt_PT"/>
        </w:rPr>
      </w:r>
      <w:r>
        <w:rPr>
          <w:lang w:val="pt_PT" w:bidi="pt_PT"/>
        </w:rPr>
        <w:t>Parem aqui e mostre à equipe de tradução as fotos de hortelã, endro e cominho novamente. Pause o áudio aqui.</w:t>
      </w:r>
    </w:p>
    <w:p>
      <w:pPr/>
      <w:r>
        <w:rPr>
          <w:lang w:val="pt_PT" w:bidi="pt_PT"/>
        </w:rPr>
      </w:r>
      <w:r>
        <w:rPr>
          <w:lang w:val="pt_PT" w:bidi="pt_PT"/>
        </w:rPr>
        <w:t xml:space="preserve">Jesus diz aos líderes religiosos que eles ignoram a </w:t>
      </w:r>
      <w:r>
        <w:rPr>
          <w:b/>
          <w:lang w:val="pt_PT" w:bidi="pt_PT"/>
        </w:rPr>
        <w:t>justiça</w:t>
      </w:r>
      <w:r>
        <w:rPr>
          <w:lang w:val="pt_PT" w:bidi="pt_PT"/>
        </w:rPr>
        <w:t xml:space="preserve">, </w:t>
      </w:r>
      <w:r>
        <w:rPr>
          <w:b/>
          <w:lang w:val="pt_PT" w:bidi="pt_PT"/>
        </w:rPr>
        <w:t>misericórdia</w:t>
      </w:r>
      <w:r>
        <w:rPr>
          <w:lang w:val="pt_PT" w:bidi="pt_PT"/>
        </w:rPr>
        <w:t xml:space="preserve"> e </w:t>
      </w:r>
      <w:r>
        <w:rPr>
          <w:b/>
          <w:lang w:val="pt_PT" w:bidi="pt_PT"/>
        </w:rPr>
        <w:t>fé</w:t>
      </w:r>
      <w:r>
        <w:rPr>
          <w:lang w:val="pt_PT" w:bidi="pt_PT"/>
        </w:rPr>
        <w:t xml:space="preserve">. A justiça é tratar alguém de forma justa, de acordo com a lei. Misericórdia é semelhante à justiça. Alguém mostra misericórdia quando mostra compaixão por alguém. Fé é confiar em Deus e obedecer a ele. Use as mesmas palavras para </w:t>
      </w:r>
      <w:r>
        <w:rPr>
          <w:b/>
          <w:lang w:val="pt_PT" w:bidi="pt_PT"/>
        </w:rPr>
        <w:t>justiça</w:t>
      </w:r>
      <w:r>
        <w:rPr>
          <w:lang w:val="pt_PT" w:bidi="pt_PT"/>
        </w:rPr>
        <w:t xml:space="preserve">, </w:t>
      </w:r>
      <w:r>
        <w:rPr>
          <w:b/>
          <w:lang w:val="pt_PT" w:bidi="pt_PT"/>
        </w:rPr>
        <w:t>misericórdia</w:t>
      </w:r>
      <w:r>
        <w:rPr>
          <w:lang w:val="pt_PT" w:bidi="pt_PT"/>
        </w:rPr>
        <w:t xml:space="preserve">, e </w:t>
      </w:r>
      <w:r>
        <w:rPr>
          <w:b/>
          <w:lang w:val="pt_PT" w:bidi="pt_PT"/>
        </w:rPr>
        <w:t>fé</w:t>
      </w:r>
      <w:r>
        <w:rPr>
          <w:lang w:val="pt_PT" w:bidi="pt_PT"/>
        </w:rPr>
        <w:t xml:space="preserve"> que você tem usado em passagens anteriores, e lembre-se de que todas essas palavras estão no Glossário Mestre.</w:t>
      </w:r>
    </w:p>
    <w:p>
      <w:pPr/>
      <w:r>
        <w:rPr>
          <w:lang w:val="pt_PT" w:bidi="pt_PT"/>
        </w:rPr>
      </w:r>
      <w:r>
        <w:rPr>
          <w:lang w:val="pt_PT" w:bidi="pt_PT"/>
        </w:rPr>
        <w:t xml:space="preserve">Jesus usa exagero para dizer aos fariseus que eles retiram uma </w:t>
      </w:r>
      <w:r>
        <w:rPr>
          <w:b/>
          <w:lang w:val="pt_PT" w:bidi="pt_PT"/>
        </w:rPr>
        <w:t>mosca</w:t>
      </w:r>
      <w:r>
        <w:rPr>
          <w:lang w:val="pt_PT" w:bidi="pt_PT"/>
        </w:rPr>
        <w:t xml:space="preserve"> de sua bebida, um inseto muito pequeno, mas esquecem o </w:t>
      </w:r>
      <w:r>
        <w:rPr>
          <w:b/>
          <w:lang w:val="pt_PT" w:bidi="pt_PT"/>
        </w:rPr>
        <w:t>camelo</w:t>
      </w:r>
      <w:r>
        <w:rPr>
          <w:lang w:val="pt_PT" w:bidi="pt_PT"/>
        </w:rPr>
        <w:t>, um animal muito grande.</w:t>
      </w:r>
    </w:p>
    <w:p>
      <w:pPr/>
      <w:r>
        <w:rPr>
          <w:lang w:val="pt_PT" w:bidi="pt_PT"/>
        </w:rPr>
      </w:r>
      <w:r>
        <w:rPr>
          <w:lang w:val="pt_PT" w:bidi="pt_PT"/>
        </w:rPr>
        <w:t>Pare aqui e mostre à equipe de tradução as fotos da mosca e do camelo novamente. Pause este áudio aqui.</w:t>
      </w:r>
    </w:p>
    <w:p>
      <w:pPr/>
      <w:r>
        <w:rPr>
          <w:lang w:val="pt_PT" w:bidi="pt_PT"/>
        </w:rPr>
      </w:r>
      <w:r>
        <w:rPr>
          <w:lang w:val="pt_PT" w:bidi="pt_PT"/>
        </w:rPr>
        <w:t xml:space="preserve">Jesus novamente diz aos líderes religiosos que eles deveriam limpar o interior de seu </w:t>
      </w:r>
      <w:r>
        <w:rPr>
          <w:b/>
          <w:lang w:val="pt_PT" w:bidi="pt_PT"/>
        </w:rPr>
        <w:t>prato</w:t>
      </w:r>
      <w:r>
        <w:rPr>
          <w:lang w:val="pt_PT" w:bidi="pt_PT"/>
        </w:rPr>
        <w:t xml:space="preserve"> e </w:t>
      </w:r>
      <w:r>
        <w:rPr>
          <w:b/>
          <w:lang w:val="pt_PT" w:bidi="pt_PT"/>
        </w:rPr>
        <w:t>copo</w:t>
      </w:r>
      <w:r>
        <w:rPr>
          <w:lang w:val="pt_PT" w:bidi="pt_PT"/>
        </w:rPr>
        <w:t xml:space="preserve"> primeiro — o que significa que seu relacionamento com Deus é mais importante do que as ações que eles fazem que todos podem ver.</w:t>
      </w:r>
    </w:p>
    <w:p>
      <w:pPr/>
      <w:r>
        <w:rPr>
          <w:lang w:val="pt_PT" w:bidi="pt_PT"/>
        </w:rPr>
      </w:r>
      <w:r>
        <w:rPr>
          <w:lang w:val="pt_PT" w:bidi="pt_PT"/>
        </w:rPr>
        <w:t>Pare aqui e mostre à sua equipe de tradução novamente as fotos do prato e do copo. Pause este áudio aqui.</w:t>
      </w:r>
    </w:p>
    <w:p>
      <w:pPr/>
      <w:r>
        <w:rPr>
          <w:lang w:val="pt_PT" w:bidi="pt_PT"/>
        </w:rPr>
      </w:r>
      <w:r>
        <w:rPr>
          <w:lang w:val="pt_PT" w:bidi="pt_PT"/>
        </w:rPr>
        <w:t xml:space="preserve">Os líderes religiosos também são como </w:t>
      </w:r>
      <w:r>
        <w:rPr>
          <w:b/>
          <w:lang w:val="pt_PT" w:bidi="pt_PT"/>
        </w:rPr>
        <w:t>túmulos pintados de branco</w:t>
      </w:r>
      <w:r>
        <w:rPr>
          <w:lang w:val="pt_PT" w:bidi="pt_PT"/>
        </w:rPr>
        <w:t>, o que significa que eles são os lugares onde os judeus colocam corpos mortos.</w:t>
      </w:r>
    </w:p>
    <w:p>
      <w:pPr/>
      <w:r>
        <w:rPr>
          <w:lang w:val="pt_PT" w:bidi="pt_PT"/>
        </w:rPr>
      </w:r>
      <w:r>
        <w:rPr>
          <w:lang w:val="pt_PT" w:bidi="pt_PT"/>
        </w:rPr>
        <w:t>Pare aqui e mostre à sua equipe de tradução uma foto de um túmulo pintado de branco. Pause este áudio aqui.</w:t>
      </w:r>
    </w:p>
    <w:p>
      <w:pPr/>
      <w:r>
        <w:rPr>
          <w:lang w:val="pt_PT" w:bidi="pt_PT"/>
        </w:rPr>
      </w:r>
      <w:r>
        <w:rPr>
          <w:lang w:val="pt_PT" w:bidi="pt_PT"/>
        </w:rPr>
        <w:t xml:space="preserve">Esses túmulos pintados de branco são como pessoas que parecem </w:t>
      </w:r>
      <w:r>
        <w:rPr>
          <w:b/>
          <w:lang w:val="pt_PT" w:bidi="pt_PT"/>
        </w:rPr>
        <w:t>justas</w:t>
      </w:r>
      <w:r>
        <w:rPr>
          <w:lang w:val="pt_PT" w:bidi="pt_PT"/>
        </w:rPr>
        <w:t xml:space="preserve"> por fora porque fazem boas ações, mas dentro de seus corações não são dedicadas a Deus. Por dentro elas estão cheias de </w:t>
      </w:r>
      <w:r>
        <w:rPr>
          <w:b/>
          <w:lang w:val="pt_PT" w:bidi="pt_PT"/>
        </w:rPr>
        <w:t>impureza</w:t>
      </w:r>
      <w:r>
        <w:rPr>
          <w:lang w:val="pt_PT" w:bidi="pt_PT"/>
        </w:rPr>
        <w:t xml:space="preserve"> ou </w:t>
      </w:r>
      <w:r>
        <w:rPr>
          <w:b/>
          <w:lang w:val="pt_PT" w:bidi="pt_PT"/>
        </w:rPr>
        <w:t>sujeira</w:t>
      </w:r>
      <w:r>
        <w:rPr>
          <w:lang w:val="pt_PT" w:bidi="pt_PT"/>
        </w:rPr>
        <w:t xml:space="preserve">. As pessoas ou coisas são impuras ou imundas quando não são aceitáveis para Deus usar. Consulte o Glossário Mestre para uma descrição completa de </w:t>
      </w:r>
      <w:r>
        <w:rPr>
          <w:b/>
          <w:lang w:val="pt_PT" w:bidi="pt_PT"/>
        </w:rPr>
        <w:t>puro e impuro</w:t>
      </w:r>
      <w:r>
        <w:rPr>
          <w:lang w:val="pt_PT" w:bidi="pt_PT"/>
        </w:rPr>
        <w:t xml:space="preserve">. Traduza justo da mesma maneira que você tem traduzido nas passagens anteriores e lembre-se de que </w:t>
      </w:r>
      <w:r>
        <w:rPr>
          <w:b/>
          <w:lang w:val="pt_PT" w:bidi="pt_PT"/>
        </w:rPr>
        <w:t>justo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23:29–36</w:t>
      </w:r>
      <w:r>
        <w:rPr>
          <w:lang w:val="pt_PT" w:bidi="pt_PT"/>
        </w:rPr>
      </w:r>
    </w:p>
    <w:p>
      <w:pPr>
        <w:pStyle w:val="Heading3"/>
      </w:pPr>
      <w:r>
        <w:rPr>
          <w:lang w:val="pt_PT" w:bidi="pt_PT"/>
        </w:rPr>
        <w:t>Ouvir e Sentir</w:t>
      </w:r>
    </w:p>
    <w:p>
      <w:pPr/>
      <w:r>
        <w:rPr>
          <w:lang w:val="pt_PT" w:bidi="pt_PT"/>
        </w:rPr>
      </w:r>
      <w:r>
        <w:rPr>
          <w:lang w:val="pt_PT" w:bidi="pt_PT"/>
        </w:rPr>
        <w:t>Ouçam Mateus 23.29–36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em uma versão mais fácil de entender.</w:t>
      </w:r>
    </w:p>
    <w:p>
      <w:pPr/>
      <w:r>
        <w:rPr>
          <w:lang w:val="pt_PT" w:bidi="pt_PT"/>
        </w:rPr>
      </w:r>
      <w:r>
        <w:rPr>
          <w:lang w:val="pt_PT" w:bidi="pt_PT"/>
        </w:rPr>
        <w:t>Multidões de pessoas — incluindo os líderes religiosos e os discípulos de Jesus — têm cercado Jesus no templo enquanto ele ensina. Ele tem advertido os líderes religiosos que coisas terríveis acontecerão com eles porque eles não são sinceramente devotos a Deus. Jesus deu aos líderes religiosos uma série de 6 advertências, e agora ele conclui com o sétimo “ai”, ou aviso aos líderes religiosos.</w:t>
      </w:r>
    </w:p>
    <w:p>
      <w:pPr/>
      <w:r>
        <w:rPr>
          <w:lang w:val="pt_PT" w:bidi="pt_PT"/>
        </w:rPr>
      </w:r>
      <w:r>
        <w:rPr>
          <w:lang w:val="pt_PT" w:bidi="pt_PT"/>
        </w:rPr>
        <w:t>Jesus começa da mesma maneira que ele começou todas as outras advertências. Em sua sétima advertência, Jesus diz: “Ai de vocês, mestres da lei e fariseus, vocês hipócritas!” Na sexta advertência de Jesus, ele diz que os líderes religiosos são como túmulos pintados de branco. Jesus continua a ideia de túmulos em sua sétima advertência, mas ele agora fala sobre como os líderes religiosos cuidam dos túmulos e monumentos dos profetas e pessoas justas, ou pessoas que seguiram a Deus. Essas pessoas foram enterradas nos túmulos há muitos anos. Agora os líderes religiosos pintam as portas de rocha dos túmulos e os fazem parecerem bonitos. No entanto, em toda a história de Israel, os líderes judeus mataram muitos desses profetas. Jesus lembra aos líderes religiosos no tempo de Jesus que eles dizem que se eles tivessem vivido nos dias de seus pais, ou ancestrais, eles não teriam matado os profetas como seus ancestrais fizeram. Os líderes religiosos nos dias de Jesus gostavam de se gabar de que eles nunca matariam os profetas que Deus enviou. Mas Jesus contradiz isso. Jesus lembra aos líderes religiosos que eles estão no processo de assassinar os profetas em seu tempo, então eles estão provando que eles são assim como os líderes judeus de antes. Os líderes religiosos são verdadeiramente os filhos de seus ancestrais — eles fazem o que seus ancestrais fizeram! Jesus provavelmente está dizendo que os líderes religiosos estão assassinando os profetas de Deus agora como João Batista e ele mesmo. Jesus diz a eles para terminarem o que seus ancestrais começaram. Jesus sabe que os líderes religiosos em breve o farão morrer.</w:t>
      </w:r>
    </w:p>
    <w:p>
      <w:pPr/>
      <w:r>
        <w:rPr>
          <w:lang w:val="pt_PT" w:bidi="pt_PT"/>
        </w:rPr>
      </w:r>
      <w:r>
        <w:rPr>
          <w:lang w:val="pt_PT" w:bidi="pt_PT"/>
        </w:rPr>
        <w:t>Parem aqui e discutam em equipe: contem uma história sobre alguém que diz que ele se comporta de uma maneira, mas, na verdade, faz algo diferente. O que as pessoas pensam sobre elas? Como os outros as tratam?</w:t>
      </w:r>
    </w:p>
    <w:p>
      <w:pPr/>
      <w:r>
        <w:rPr>
          <w:lang w:val="pt_PT" w:bidi="pt_PT"/>
        </w:rPr>
      </w:r>
      <w:r>
        <w:rPr>
          <w:lang w:val="pt_PT" w:bidi="pt_PT"/>
        </w:rPr>
        <w:t>Jesus repreende duramente os líderes religiosos. Ele usa frases semelhantes às de João Batista. Jesus também chama os líderes religiosos de raça, ou grupo, de serpentes venenosas. Então ele faz a eles uma pergunta semelhante à que João Batista fez a eles, mas ele é ainda mais duro com eles. Ele pergunta: “Como vocês escaparão de serem condenados para o inferno?”. Ele não espera que eles respondam. Ele está dizendo que eles serão condenados ao inferno — que é julgamento e separação de Deus para sempre.</w:t>
      </w:r>
    </w:p>
    <w:p>
      <w:pPr/>
      <w:r>
        <w:rPr>
          <w:lang w:val="pt_PT" w:bidi="pt_PT"/>
        </w:rPr>
      </w:r>
      <w:r>
        <w:rPr>
          <w:lang w:val="pt_PT" w:bidi="pt_PT"/>
        </w:rPr>
        <w:t>Então Jesus diz que ele enviará mais profetas e homens sábios e escribas, ou mestres da lei religiosa. Não sabemos por que Jesus enviará esses homens. Talvez Jesus queira que os profetas e homens sábios advirtam as pessoas sobre o julgamento de Deus sobre elas por assassinarem as pessoas que Deus enviou. Ou talvez, Jesus esteja dizendo que ele deve enviar mais profetas e homens sábios porque os líderes religiosos matarão, às vezes por crucificação, e perseguirão os profetas e homens sábios. Eles os açoitarão ou espancarão nas sinagogas, ou lugares de oração. Isso significa que os líderes religiosos se tornarão tão plenamente culpados quanto possível de matar as pessoas que Deus envia. Jesus não diz especificamente que os líderes religiosos estarão matando os discípulos de Jesus que o seguiram, mas provavelmente é sobre isso que ele está falando, porque os discípulos de Jesus são profetas, ou pessoas que Deus envia, porque eles entregam mensagens de Deus. Os discípulos também são homens sábios porque eles têm sabedoria do Espírito de Deus. E os discípulos são mestres da lei religiosa porque eles ajudam as pessoas a entender o ensinamento de Jesus e ensinam a elas como seguir Jesus.</w:t>
      </w:r>
    </w:p>
    <w:p>
      <w:pPr/>
      <w:r>
        <w:rPr>
          <w:lang w:val="pt_PT" w:bidi="pt_PT"/>
        </w:rPr>
      </w:r>
      <w:r>
        <w:rPr>
          <w:lang w:val="pt_PT" w:bidi="pt_PT"/>
        </w:rPr>
        <w:t>Parem aqui e discutam em grupo: descreva as pessoas em sua cultura que vocês chamariam de homens sábios ou mestres. Que tipos de coisas elas fazem? Como os outros o tratam? Quando as pessoas tratam mal os homens sábios, o que acontece com as pessoas que os tratam mal?</w:t>
      </w:r>
    </w:p>
    <w:p>
      <w:pPr/>
      <w:r>
        <w:rPr>
          <w:lang w:val="pt_PT" w:bidi="pt_PT"/>
        </w:rPr>
      </w:r>
      <w:r>
        <w:rPr>
          <w:lang w:val="pt_PT" w:bidi="pt_PT"/>
        </w:rPr>
        <w:t>Por causa do que os líderes religiosos fazem com os profetas, homens sábios e mestres da lei religiosa, Jesus diz que esses líderes religiosos serão culpados das mortes de todos os homens justos que seguiram a Deus, desde o início da terra. Jesus menciona Abel, o filho do primeiro homem e da primeira mulher. Caim era o irmão mais velho de Abel, e ele matou Abel porque Deus aceitou a oferta de Abel e não a de Caim. Esse foi o primeiro assassinato de um homem justo, ou um homem que seguia a Deus. Então Jesus menciona Zacarias, o filho de Berequias. Isso pode ser o Zacarias que conhecemos de 2 Crônicas, que foi morto no templo. O assassinato de Zacarias é a última morte registrada de um profeta nas Escrituras judaicas. Jesus está dizendo que os líderes religiosos serão culpados do assassinato de todos os profetas, do primeiro ao último.</w:t>
      </w:r>
    </w:p>
    <w:p>
      <w:pPr/>
      <w:r>
        <w:rPr>
          <w:lang w:val="pt_PT" w:bidi="pt_PT"/>
        </w:rPr>
      </w:r>
      <w:r>
        <w:rPr>
          <w:lang w:val="pt_PT" w:bidi="pt_PT"/>
        </w:rPr>
        <w:t>Então Jesus diz que as coisas ruins sobre as quais ele está falando acontecerão até mesmo com os líderes religiosos em sua própria vida, antes de todos eles morrerem.</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em uma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Na primeira cena:</w:t>
      </w:r>
      <w:r>
        <w:rPr>
          <w:lang w:val="pt_PT" w:bidi="pt_PT"/>
        </w:rPr>
        <w:t xml:space="preserve"> Jesus dá o sétimo aviso, ou ai, aos mestres da lei e fariseus. Ele diz a eles que eles não são melhores do que seus ancestrais que mataram os profetas há muitos anos.</w:t>
      </w:r>
    </w:p>
    <w:p>
      <w:pPr/>
      <w:r>
        <w:rPr>
          <w:lang w:val="pt_PT" w:bidi="pt_PT"/>
        </w:rPr>
      </w:r>
      <w:r>
        <w:rPr>
          <w:b/>
          <w:lang w:val="pt_PT" w:bidi="pt_PT"/>
        </w:rPr>
        <w:t>Na segunda cena:</w:t>
      </w:r>
      <w:r>
        <w:rPr>
          <w:lang w:val="pt_PT" w:bidi="pt_PT"/>
        </w:rPr>
        <w:t xml:space="preserve"> Jesus chama os líderes religiosos de raça ou grupo de víboras, ou serpentes. Ele diz que eles matarão os próximos profetas, homens sábios e mestres que Jesus os envia.</w:t>
      </w:r>
    </w:p>
    <w:p>
      <w:pPr/>
      <w:r>
        <w:rPr>
          <w:lang w:val="pt_PT" w:bidi="pt_PT"/>
        </w:rPr>
      </w:r>
      <w:r>
        <w:rPr>
          <w:b/>
          <w:lang w:val="pt_PT" w:bidi="pt_PT"/>
        </w:rPr>
        <w:t>Na terceira cena:</w:t>
      </w:r>
      <w:r>
        <w:rPr>
          <w:lang w:val="pt_PT" w:bidi="pt_PT"/>
        </w:rPr>
        <w:t xml:space="preserve"> Jesus faz um julgamento. Os líderes religiosos serão culpados por todas as mortes das pessoas justas desde o início.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que provavelmente estão lá ouvindo</w:t>
      </w:r>
    </w:p>
    <w:p>
      <w:pPr>
        <w:pStyle w:val="ListBullet"/>
        <w:spacing w:line="240" w:lineRule="auto"/>
        <w:ind w:left="720"/>
      </w:pPr>
      <w:r>
        <w:rPr>
          <w:lang w:val="pt_PT" w:bidi="pt_PT"/>
        </w:rPr>
      </w:r>
      <w:r>
        <w:rPr>
          <w:lang w:val="pt_PT" w:bidi="pt_PT"/>
        </w:rPr>
        <w:t>Líderes religiosos, incluindo os fariseus e mestres da lei religiosa</w:t>
      </w:r>
    </w:p>
    <w:p>
      <w:pPr>
        <w:pStyle w:val="ListBullet"/>
        <w:spacing w:line="240" w:lineRule="auto"/>
        <w:ind w:left="720"/>
      </w:pPr>
      <w:r>
        <w:rPr>
          <w:lang w:val="pt_PT" w:bidi="pt_PT"/>
        </w:rPr>
      </w:r>
      <w:r>
        <w:rPr>
          <w:lang w:val="pt_PT" w:bidi="pt_PT"/>
        </w:rPr>
        <w:t>Profetas de muito tempo atrás, incluindo Abel e Zacarias</w:t>
      </w:r>
    </w:p>
    <w:p>
      <w:pPr>
        <w:pStyle w:val="ListBullet"/>
        <w:spacing w:line="240" w:lineRule="auto"/>
        <w:ind w:left="720"/>
      </w:pPr>
      <w:r>
        <w:rPr>
          <w:lang w:val="pt_PT" w:bidi="pt_PT"/>
        </w:rPr>
      </w:r>
      <w:r>
        <w:rPr>
          <w:lang w:val="pt_PT" w:bidi="pt_PT"/>
        </w:rPr>
        <w:t>Pessoas justas de muito tempo atrás</w:t>
      </w:r>
    </w:p>
    <w:p>
      <w:pPr>
        <w:pStyle w:val="ListBullet"/>
        <w:spacing w:line="240" w:lineRule="auto"/>
        <w:ind w:left="720"/>
      </w:pPr>
      <w:r>
        <w:rPr>
          <w:lang w:val="pt_PT" w:bidi="pt_PT"/>
        </w:rPr>
      </w:r>
      <w:r>
        <w:rPr>
          <w:lang w:val="pt_PT" w:bidi="pt_PT"/>
        </w:rPr>
        <w:t>Profetas, homens sábios e mestres da lei religiosa que estão vindo depois que Jesus morrer, os quais Jesus enviará</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continua o ensinamento de Jesus no templo. Muitas pessoas estão no templo para a semana da festa da Páscoa. Jesus está ensinando, e ele está continuando a falar diretamente com os mestres da lei e os fariseus. Jesus deu seis "ais", ou advertências a eles. Agora Jesus está dando o sétimo ai.</w:t>
      </w:r>
    </w:p>
    <w:p>
      <w:pPr/>
      <w:r>
        <w:rPr>
          <w:lang w:val="pt_PT" w:bidi="pt_PT"/>
        </w:rPr>
      </w:r>
      <w:r>
        <w:rPr>
          <w:lang w:val="pt_PT" w:bidi="pt_PT"/>
        </w:rPr>
        <w:t>Jesus começa esse sétimo "ai" da mesma maneira que ele começou todas as outras advertências. Jesus diz: “Ai de vocês, mestres da lei e fariseus, vocês hipócritas!” Então Jesus continua o tema dos túmulos. Ele diz duas coisas que significam a mesma coisa. Primeiro ele diz que os líderes religiosos constroem túmulos para os profetas e então ele diz que eles decorarão os monumentos, ou grandes túmulos, das pessoas justas. Jesus está enfatizando que os líderes religiosos tentam se parecer com eles honrando os famosos profetas judeus. Os líderes religiosos insistem que eles não seriam como seus ancestrais — eles não teriam matado esses profetas há muito tempo. Mas Jesus os confronta fortemente. Jesus implica que os líderes religiosos querem feri-lo e, portanto, eles provam que eles são assim como seus ancestrais que feriram os profetas antes! Jesus então diz fortemente a eles que ele sabe que eles o matarão, mesmo que ele também seja um profeta. Jesus fala isso a eles dizendo fortemente: “Apenas vão em frente e terminem o que seus ancestrais começaram!”</w:t>
      </w:r>
    </w:p>
    <w:p>
      <w:pPr/>
      <w:r>
        <w:rPr>
          <w:lang w:val="pt_PT" w:bidi="pt_PT"/>
        </w:rPr>
      </w:r>
      <w:r>
        <w:rPr>
          <w:lang w:val="pt_PT" w:bidi="pt_PT"/>
        </w:rPr>
        <w:t>Jesus repreende fortemente os líderes religiosos chamando-os de “raça de víboras”, ou um “grupo de serpentes”. Satanás é muitas vezes conectado à serpente. O que Jesus diz aqui é um insulto forte que implica que os líderes religiosos são malignos como Satanás.</w:t>
      </w:r>
    </w:p>
    <w:p>
      <w:pPr/>
      <w:r>
        <w:rPr>
          <w:lang w:val="pt_PT" w:bidi="pt_PT"/>
        </w:rPr>
      </w:r>
      <w:r>
        <w:rPr>
          <w:lang w:val="pt_PT" w:bidi="pt_PT"/>
        </w:rPr>
        <w:t>Parem aqui e discutam em equipe: deem exemplos de insultos fortes que as pessoas em sua cultura dizem umas às outras. Como as pessoas implicam que os outros são malignos ou que os outros estão fazendo coisas malignas? Prestem atenção a como você diz esses insultos — em que tom de voz ou com que tipo de emoção eles dizem essas coisas?</w:t>
      </w:r>
    </w:p>
    <w:p>
      <w:pPr/>
      <w:r>
        <w:rPr>
          <w:lang w:val="pt_PT" w:bidi="pt_PT"/>
        </w:rPr>
      </w:r>
      <w:r>
        <w:rPr>
          <w:lang w:val="pt_PT" w:bidi="pt_PT"/>
        </w:rPr>
        <w:t>Jesus faz uma pergunta que ele não esperava que eles respondessem. Ele pergunta: “Como vocês escaparão de serem condenados para o inferno?”. Jesus está dizendo que esses líderes religiosos irão para o inferno por causa de suas ações. É por isso que Jesus continuará a enviar mais profetas, homens mais sábios e mais mestres. Então os líderes religiosos continuarão a matá-los. Jesus explica em detalhes como os líderes religiosos matarão esses mensageiros: eles matarão e crucificarão, ou os pregarão em uma cruz. Eles açoitarão ou espancarão nesses homens em suas sinagogas, ou lugares de adoração. Eles perseguirão esses homens de cidade em cidade e os oprimirão, ou os tratarão mal. Os líderes religiosos serão plenamente culpados pela morte de cada mensageiro que Deus envia. Jesus continua enfatizando a plenitude de sua culpa. Enquanto eles continuarem a matar os mensageiros de Deus, eles se tornarão culpados de todos os assassinatos dos mensageiros de Deus, desde o primeiro assassinato por Caim de Abel, até o último assassinato registrado do profeta Zacarias. Jesus enfatiza essa culpa dizendo “</w:t>
      </w:r>
      <w:r>
        <w:rPr>
          <w:b/>
          <w:lang w:val="pt_PT" w:bidi="pt_PT"/>
        </w:rPr>
        <w:t>Vocês</w:t>
      </w:r>
      <w:r>
        <w:rPr>
          <w:lang w:val="pt_PT" w:bidi="pt_PT"/>
        </w:rPr>
        <w:t xml:space="preserve"> assassinaram Zacarias”, mesmo que esses homens tenham vivido centenas de anos depois de Zacarias e não pudessem ter sido aqueles que o assassinaram. Jesus diz que todo o sangue dos justos desses homens “virá” sobre os líderes religiosos, o que significa que os líderes religiosos serão culpados de todas as suas mortes.</w:t>
      </w:r>
    </w:p>
    <w:p>
      <w:pPr/>
      <w:r>
        <w:rPr>
          <w:lang w:val="pt_PT" w:bidi="pt_PT"/>
        </w:rPr>
      </w:r>
      <w:r>
        <w:rPr>
          <w:lang w:val="pt_PT" w:bidi="pt_PT"/>
        </w:rPr>
        <w:t>Então Jesus quer que os líderes religiosos prestem atenção. Ele diz: “Em verdade, digo a vocês…” Jesus diz que todos os desastres e advertências que ele deu a eles acontecerão com esse grupo de líderes religiosos enquanto eles ainda estão vivos.</w:t>
      </w:r>
      <w:r>
        <w:rPr>
          <w:lang w:val="pt_PT" w:bidi="pt_PT"/>
        </w:rPr>
      </w:r>
    </w:p>
    <w:p>
      <w:pPr>
        <w:pStyle w:val="Heading3"/>
      </w:pPr>
      <w:r>
        <w:rPr>
          <w:lang w:val="pt_PT" w:bidi="pt_PT"/>
        </w:rPr>
        <w:t>Incorporando o Texto</w:t>
      </w:r>
    </w:p>
    <w:p>
      <w:pPr/>
      <w:r>
        <w:rPr>
          <w:lang w:val="pt_PT" w:bidi="pt_PT"/>
        </w:rPr>
      </w:r>
      <w:r>
        <w:rPr>
          <w:lang w:val="pt_PT" w:bidi="pt_PT"/>
        </w:rPr>
        <w:t>Ouçam o texto mais uma vez em uma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que provavelmente estão lá ouvindo</w:t>
      </w:r>
    </w:p>
    <w:p>
      <w:pPr>
        <w:pStyle w:val="ListBullet"/>
        <w:spacing w:line="240" w:lineRule="auto"/>
        <w:ind w:left="720"/>
      </w:pPr>
      <w:r>
        <w:rPr>
          <w:lang w:val="pt_PT" w:bidi="pt_PT"/>
        </w:rPr>
      </w:r>
      <w:r>
        <w:rPr>
          <w:lang w:val="pt_PT" w:bidi="pt_PT"/>
        </w:rPr>
        <w:t>Líderes religiosos, incluindo os fariseus e mestres da lei religiosa</w:t>
      </w:r>
    </w:p>
    <w:p>
      <w:pPr>
        <w:pStyle w:val="ListBullet"/>
        <w:spacing w:line="240" w:lineRule="auto"/>
        <w:ind w:left="720"/>
      </w:pPr>
      <w:r>
        <w:rPr>
          <w:lang w:val="pt_PT" w:bidi="pt_PT"/>
        </w:rPr>
      </w:r>
      <w:r>
        <w:rPr>
          <w:lang w:val="pt_PT" w:bidi="pt_PT"/>
        </w:rPr>
        <w:t>Profetas de muito tempo atrás, incluindo Abel e Zacarias</w:t>
      </w:r>
    </w:p>
    <w:p>
      <w:pPr>
        <w:pStyle w:val="ListBullet"/>
        <w:spacing w:line="240" w:lineRule="auto"/>
        <w:ind w:left="720"/>
      </w:pPr>
      <w:r>
        <w:rPr>
          <w:lang w:val="pt_PT" w:bidi="pt_PT"/>
        </w:rPr>
      </w:r>
      <w:r>
        <w:rPr>
          <w:lang w:val="pt_PT" w:bidi="pt_PT"/>
        </w:rPr>
        <w:t>Pessoas justas de muito tempo atrás</w:t>
      </w:r>
    </w:p>
    <w:p>
      <w:pPr>
        <w:pStyle w:val="ListBullet"/>
        <w:spacing w:line="240" w:lineRule="auto"/>
        <w:ind w:left="720"/>
      </w:pPr>
      <w:r>
        <w:rPr>
          <w:lang w:val="pt_PT" w:bidi="pt_PT"/>
        </w:rPr>
      </w:r>
      <w:r>
        <w:rPr>
          <w:lang w:val="pt_PT" w:bidi="pt_PT"/>
        </w:rPr>
        <w:t>Profetas, homens sábios e mestres da lei religiosa que Jesus enviará</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ainda está no templo, e muitas pessoas estão reunidas ao redor dele. Jesus continua dando avisos aos mestres da lei religiosa e aos fariseus. Jesus diz: “Coisas terríveis acontecerão com vocês, mestres da lei religiosa e vocês fariseus!”. Jesus os lembra que eles constroem túmulos para os profetas que seus ancestrais mataram e decoram os monumentos de pessoas justas que seus ancestrais mataram. Jesus lembra aos líderes religiosos que eles dizem que não teriam matado os profetas se eles estivessem vivos naquela época. Mas eles estão mentindo! Eles estão realmente mostrando que eles são assim como seus ancestrais. Jesus os diz que eles devem apenas terminar o que seus ancestrais começaram e continuar com seus planos para matar os mensageiros de Deus.</w:t>
      </w:r>
    </w:p>
    <w:p>
      <w:pPr>
        <w:pStyle w:val="ListBullet"/>
        <w:spacing w:line="240" w:lineRule="auto"/>
        <w:ind w:left="720"/>
      </w:pPr>
      <w:r>
        <w:rPr>
          <w:lang w:val="pt_PT" w:bidi="pt_PT"/>
        </w:rPr>
      </w:r>
      <w:r>
        <w:rPr>
          <w:lang w:val="pt_PT" w:bidi="pt_PT"/>
        </w:rPr>
        <w:t>Pause a encenação. Pergunte às pessoas que interpretam os líderes religiosos: “O que vocês estão sentindo ou pensando?” Você pode ouvir coisas como:</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Então Jesus diz: “Vocês, raça de víboras, ou cobras! Como vocês escaparão de serem condenados ao inferno? Continuarei enviando a vocês profetas, homens sábios e mestres. Mas vocês os matarão e crucificarão, os açoitarão em suas sinagogas, e os perseguirão e os tratarão mal de cidade em cidade”.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Perguntes às pessoas que interpretam os líderes religiosos: “O que vocês estão sentindo ou pensando?”. Você pode ouvir coisas como:</w:t>
      </w:r>
    </w:p>
    <w:p>
      <w:pPr>
        <w:pStyle w:val="ListBullet"/>
        <w:spacing w:line="240" w:lineRule="auto"/>
        <w:ind w:left="720"/>
      </w:pPr>
      <w:r>
        <w:rPr>
          <w:lang w:val="pt_PT" w:bidi="pt_PT"/>
        </w:rPr>
      </w:r>
      <w:r>
        <w:rPr>
          <w:lang w:val="pt_PT" w:bidi="pt_PT"/>
        </w:rPr>
        <w:t>Pergunte às pessoas que interpretam os profetas, homens sábios e mestres que Jesus envia: “O que vocês estão pensando ou sentindo?”. Você pode ouvir coisas como:</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Jesus continua dizendo: “Portanto, vocês serão culpados pelas mortes de todos os mensageiros de Deus dos profetas justos como Abel a Zacarias, que vocês mataram entre o templo e o altar de Deus. Ouçam-me cuidadosamente! Todas essas coisas horríveis acontecerão com vocês durante esta geração, antes de vocês morrerem”.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Jesus: “O que você está sentindo ou pensando?”.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em uma versão mais fácil de entender.</w:t>
      </w:r>
    </w:p>
    <w:p>
      <w:pPr/>
      <w:r>
        <w:rPr>
          <w:lang w:val="pt_PT" w:bidi="pt_PT"/>
        </w:rPr>
      </w:r>
      <w:r>
        <w:rPr>
          <w:lang w:val="pt_PT" w:bidi="pt_PT"/>
        </w:rPr>
        <w:t xml:space="preserve">Jesus continua a dizer aos </w:t>
      </w:r>
      <w:r>
        <w:rPr>
          <w:b/>
          <w:lang w:val="pt_PT" w:bidi="pt_PT"/>
        </w:rPr>
        <w:t>mestres da lei</w:t>
      </w:r>
      <w:r>
        <w:rPr>
          <w:lang w:val="pt_PT" w:bidi="pt_PT"/>
        </w:rPr>
        <w:t xml:space="preserve"> e aos </w:t>
      </w:r>
      <w:r>
        <w:rPr>
          <w:b/>
          <w:lang w:val="pt_PT" w:bidi="pt_PT"/>
        </w:rPr>
        <w:t>fariseus</w:t>
      </w:r>
      <w:r>
        <w:rPr>
          <w:lang w:val="pt_PT" w:bidi="pt_PT"/>
        </w:rPr>
        <w:t xml:space="preserve"> que coisas horríveis acontecerão com eles porque eles são </w:t>
      </w:r>
      <w:r>
        <w:rPr>
          <w:b/>
          <w:lang w:val="pt_PT" w:bidi="pt_PT"/>
        </w:rPr>
        <w:t>hipócritas</w:t>
      </w:r>
      <w:r>
        <w:rPr>
          <w:lang w:val="pt_PT" w:bidi="pt_PT"/>
        </w:rPr>
        <w:t xml:space="preserve">. Traduza mestres da lei, fariseus e hipócritas da mesma maneira que você fez em passagens anteriores. </w:t>
      </w:r>
      <w:r>
        <w:rPr>
          <w:lang w:val="pt_PT" w:bidi="pt_PT"/>
        </w:rPr>
        <w:t>Mestres da lei</w:t>
      </w:r>
      <w:r>
        <w:rPr>
          <w:lang w:val="pt_PT" w:bidi="pt_PT"/>
        </w:rPr>
        <w:t xml:space="preserve">, </w:t>
      </w:r>
      <w:r>
        <w:rPr>
          <w:lang w:val="pt_PT" w:bidi="pt_PT"/>
        </w:rPr>
        <w:t>fariseus</w:t>
      </w:r>
      <w:r>
        <w:rPr>
          <w:lang w:val="pt_PT" w:bidi="pt_PT"/>
        </w:rPr>
        <w:t xml:space="preserve"> e </w:t>
      </w:r>
      <w:r>
        <w:rPr>
          <w:lang w:val="pt_PT" w:bidi="pt_PT"/>
        </w:rPr>
        <w:t>hipocrisia</w:t>
      </w:r>
      <w:r>
        <w:rPr>
          <w:lang w:val="pt_PT" w:bidi="pt_PT"/>
        </w:rPr>
        <w:t xml:space="preserve"> estão no Glossário Mestre.</w:t>
      </w:r>
    </w:p>
    <w:p>
      <w:pPr/>
      <w:r>
        <w:rPr>
          <w:lang w:val="pt_PT" w:bidi="pt_PT"/>
        </w:rPr>
      </w:r>
      <w:r>
        <w:rPr>
          <w:lang w:val="pt_PT" w:bidi="pt_PT"/>
        </w:rPr>
        <w:t xml:space="preserve">Jesus diz que os mestres da lei e os fariseus constroem </w:t>
      </w:r>
      <w:r>
        <w:rPr>
          <w:b/>
          <w:lang w:val="pt_PT" w:bidi="pt_PT"/>
        </w:rPr>
        <w:t>sepulcros</w:t>
      </w:r>
      <w:r>
        <w:rPr>
          <w:lang w:val="pt_PT" w:bidi="pt_PT"/>
        </w:rPr>
        <w:t xml:space="preserve"> e decoram </w:t>
      </w:r>
      <w:r>
        <w:rPr>
          <w:b/>
          <w:lang w:val="pt_PT" w:bidi="pt_PT"/>
        </w:rPr>
        <w:t>monumentos</w:t>
      </w:r>
      <w:r>
        <w:rPr>
          <w:lang w:val="pt_PT" w:bidi="pt_PT"/>
        </w:rPr>
        <w:t xml:space="preserve"> ou </w:t>
      </w:r>
      <w:r>
        <w:rPr>
          <w:b/>
          <w:lang w:val="pt_PT" w:bidi="pt_PT"/>
        </w:rPr>
        <w:t>túmulos</w:t>
      </w:r>
      <w:r>
        <w:rPr>
          <w:lang w:val="pt_PT" w:bidi="pt_PT"/>
        </w:rPr>
        <w:t xml:space="preserve">. Monumentos e túmulos nesse caso se referem a mesma coisa. Túmulos ou monumentos são geralmente esculpidos na rocha no lado de uma colina e são onde os judeus colocam corpos. Traduza </w:t>
      </w:r>
      <w:r>
        <w:rPr>
          <w:lang w:val="pt_PT" w:bidi="pt_PT"/>
        </w:rPr>
        <w:t>túmulos</w:t>
      </w:r>
      <w:r>
        <w:rPr>
          <w:lang w:val="pt_PT" w:bidi="pt_PT"/>
        </w:rPr>
        <w:t xml:space="preserve"> da mesma maneira que você traduziu em passagens anteriores. Vocês podem usar a mesma palavra para monumentos e túmulos se vocês não tiverem duas palavras diferentes.</w:t>
      </w:r>
    </w:p>
    <w:p>
      <w:pPr/>
      <w:r>
        <w:rPr>
          <w:lang w:val="pt_PT" w:bidi="pt_PT"/>
        </w:rPr>
      </w:r>
      <w:r>
        <w:rPr>
          <w:lang w:val="pt_PT" w:bidi="pt_PT"/>
        </w:rPr>
        <w:t xml:space="preserve">Jesus se refere aos túmulos dos </w:t>
      </w:r>
      <w:r>
        <w:rPr>
          <w:b/>
          <w:lang w:val="pt_PT" w:bidi="pt_PT"/>
        </w:rPr>
        <w:t>profetas</w:t>
      </w:r>
      <w:r>
        <w:rPr>
          <w:lang w:val="pt_PT" w:bidi="pt_PT"/>
        </w:rPr>
        <w:t xml:space="preserve"> e os monumentos das pessoas </w:t>
      </w:r>
      <w:r>
        <w:rPr>
          <w:b/>
          <w:lang w:val="pt_PT" w:bidi="pt_PT"/>
        </w:rPr>
        <w:t>justas</w:t>
      </w:r>
      <w:r>
        <w:rPr>
          <w:lang w:val="pt_PT" w:bidi="pt_PT"/>
        </w:rPr>
        <w:t xml:space="preserve">. Tanto profetas quanto pessoas justas se referem aos mesmos tipos de pessoas. Traduza profetas, ou mensageiros de Deus, da mesma maneira que você tem traduzido em passagens anteriores e lembre-se de que </w:t>
      </w:r>
      <w:r>
        <w:rPr>
          <w:lang w:val="pt_PT" w:bidi="pt_PT"/>
        </w:rPr>
        <w:t>profeta</w:t>
      </w:r>
      <w:r>
        <w:rPr>
          <w:lang w:val="pt_PT" w:bidi="pt_PT"/>
        </w:rPr>
        <w:t xml:space="preserve"> está no Glossário Mestre. Lembre-se de que justo se refere a estar em um relacionamento correto ou bom com Deus. Traduza justo da mesma maneira que você tem traduzido nas passagens anteriores e lembre-se de que </w:t>
      </w:r>
      <w:r>
        <w:rPr>
          <w:lang w:val="pt_PT" w:bidi="pt_PT"/>
        </w:rPr>
        <w:t>justo</w:t>
      </w:r>
      <w:r>
        <w:rPr>
          <w:lang w:val="pt_PT" w:bidi="pt_PT"/>
        </w:rPr>
        <w:t xml:space="preserve"> está no Glossário Mestre.</w:t>
      </w:r>
    </w:p>
    <w:p>
      <w:pPr/>
      <w:r>
        <w:rPr>
          <w:lang w:val="pt_PT" w:bidi="pt_PT"/>
        </w:rPr>
      </w:r>
      <w:r>
        <w:rPr>
          <w:b/>
          <w:lang w:val="pt_PT" w:bidi="pt_PT"/>
        </w:rPr>
        <w:t>Serpentes</w:t>
      </w:r>
      <w:r>
        <w:rPr>
          <w:lang w:val="pt_PT" w:bidi="pt_PT"/>
        </w:rPr>
        <w:t xml:space="preserve"> e </w:t>
      </w:r>
      <w:r>
        <w:rPr>
          <w:b/>
          <w:lang w:val="pt_PT" w:bidi="pt_PT"/>
        </w:rPr>
        <w:t>víboras</w:t>
      </w:r>
      <w:r>
        <w:rPr>
          <w:lang w:val="pt_PT" w:bidi="pt_PT"/>
        </w:rPr>
        <w:t xml:space="preserve"> se referem à mesma coisa. Se você não tiver duas palavras para serpentes, você pode dizer “Vocês são apenas como uma família de serpentes!” Se as serpentes geralmente não são consideradas ruins em sua cultura, você pode dizer: “Vocês são apenas como uma família de serpentes — tão perigosa e más!”</w:t>
      </w:r>
    </w:p>
    <w:p>
      <w:pPr/>
      <w:r>
        <w:rPr>
          <w:lang w:val="pt_PT" w:bidi="pt_PT"/>
        </w:rPr>
      </w:r>
      <w:r>
        <w:rPr>
          <w:lang w:val="pt_PT" w:bidi="pt_PT"/>
        </w:rPr>
        <w:t xml:space="preserve">Jesus faz aos líderes religiosos uma pergunta que significa: “Vocês serão condenados ao </w:t>
      </w:r>
      <w:r>
        <w:rPr>
          <w:b/>
          <w:lang w:val="pt_PT" w:bidi="pt_PT"/>
        </w:rPr>
        <w:t>inferno</w:t>
      </w:r>
      <w:r>
        <w:rPr>
          <w:lang w:val="pt_PT" w:bidi="pt_PT"/>
        </w:rPr>
        <w:t xml:space="preserve">”. Use a mesma palavra para inferno que você tem usado em passagens anteriores, e lembre-se de que </w:t>
      </w:r>
      <w:r>
        <w:rPr>
          <w:lang w:val="pt_PT" w:bidi="pt_PT"/>
        </w:rPr>
        <w:t>inferno</w:t>
      </w:r>
      <w:r>
        <w:rPr>
          <w:lang w:val="pt_PT" w:bidi="pt_PT"/>
        </w:rPr>
        <w:t xml:space="preserve"> está no Glossário Mestre.</w:t>
      </w:r>
    </w:p>
    <w:p>
      <w:pPr/>
      <w:r>
        <w:rPr>
          <w:lang w:val="pt_PT" w:bidi="pt_PT"/>
        </w:rPr>
      </w:r>
      <w:r>
        <w:rPr>
          <w:lang w:val="pt_PT" w:bidi="pt_PT"/>
        </w:rPr>
        <w:t xml:space="preserve">Jesus diz que ele continuará a enviar profetas, homens sábios e mestres da lei. </w:t>
      </w:r>
      <w:r>
        <w:rPr>
          <w:b/>
          <w:lang w:val="pt_PT" w:bidi="pt_PT"/>
        </w:rPr>
        <w:t>Homens sábios</w:t>
      </w:r>
      <w:r>
        <w:rPr>
          <w:lang w:val="pt_PT" w:bidi="pt_PT"/>
        </w:rPr>
        <w:t xml:space="preserve">, ou </w:t>
      </w:r>
      <w:r>
        <w:rPr>
          <w:b/>
          <w:lang w:val="pt_PT" w:bidi="pt_PT"/>
        </w:rPr>
        <w:t>sábios</w:t>
      </w:r>
      <w:r>
        <w:rPr>
          <w:lang w:val="pt_PT" w:bidi="pt_PT"/>
        </w:rPr>
        <w:t>, são pessoas que têm sabedoria de Deus. Eles são capazes de ajudar os outros a aplicar a Palavra de Deus a suas vidas.</w:t>
      </w:r>
    </w:p>
    <w:p>
      <w:pPr/>
      <w:r>
        <w:rPr>
          <w:lang w:val="pt_PT" w:bidi="pt_PT"/>
        </w:rPr>
      </w:r>
      <w:r>
        <w:rPr>
          <w:lang w:val="pt_PT" w:bidi="pt_PT"/>
        </w:rPr>
        <w:t xml:space="preserve">Jesus diz que os líderes religiosos </w:t>
      </w:r>
      <w:r>
        <w:rPr>
          <w:b/>
          <w:lang w:val="pt_PT" w:bidi="pt_PT"/>
        </w:rPr>
        <w:t>crucificarão</w:t>
      </w:r>
      <w:r>
        <w:rPr>
          <w:lang w:val="pt_PT" w:bidi="pt_PT"/>
        </w:rPr>
        <w:t xml:space="preserve"> alguns dos mensageiros que ele está enviando. Traduza crucificar da mesma maneira que você tem traduzido nas passagens anteriores e lembre-se de que </w:t>
      </w:r>
      <w:r>
        <w:rPr>
          <w:lang w:val="pt_PT" w:bidi="pt_PT"/>
        </w:rPr>
        <w:t>crucificação</w:t>
      </w:r>
      <w:r>
        <w:rPr>
          <w:lang w:val="pt_PT" w:bidi="pt_PT"/>
        </w:rPr>
        <w:t xml:space="preserve"> está no Glossário Mestre.</w:t>
      </w:r>
    </w:p>
    <w:p>
      <w:pPr/>
      <w:r>
        <w:rPr>
          <w:lang w:val="pt_PT" w:bidi="pt_PT"/>
        </w:rPr>
      </w:r>
      <w:r>
        <w:rPr>
          <w:lang w:val="pt_PT" w:bidi="pt_PT"/>
        </w:rPr>
        <w:t xml:space="preserve">Jesus diz que os líderes religiosos </w:t>
      </w:r>
      <w:r>
        <w:rPr>
          <w:b/>
          <w:lang w:val="pt_PT" w:bidi="pt_PT"/>
        </w:rPr>
        <w:t>açoitarão</w:t>
      </w:r>
      <w:r>
        <w:rPr>
          <w:lang w:val="pt_PT" w:bidi="pt_PT"/>
        </w:rPr>
        <w:t xml:space="preserve"> alguns dos mensageiros em suas </w:t>
      </w:r>
      <w:r>
        <w:rPr>
          <w:b/>
          <w:lang w:val="pt_PT" w:bidi="pt_PT"/>
        </w:rPr>
        <w:t>sinagogas</w:t>
      </w:r>
      <w:r>
        <w:rPr>
          <w:lang w:val="pt_PT" w:bidi="pt_PT"/>
        </w:rPr>
        <w:t xml:space="preserve">. Açoitar se refere a bater nas pessoas com um chicote feito de couro. Muitas vezes, o couro tinha ossos ou metal amarrado a ele. Traduza sinagogas da mesma maneira que você tem traduzido nas passagens anteriores e lembre-se de que </w:t>
      </w:r>
      <w:r>
        <w:rPr>
          <w:lang w:val="pt_PT" w:bidi="pt_PT"/>
        </w:rPr>
        <w:t>sinagoga</w:t>
      </w:r>
      <w:r>
        <w:rPr>
          <w:lang w:val="pt_PT" w:bidi="pt_PT"/>
        </w:rPr>
        <w:t xml:space="preserve"> está no Glossário Mestre.</w:t>
      </w:r>
    </w:p>
    <w:p>
      <w:pPr/>
      <w:r>
        <w:rPr>
          <w:lang w:val="pt_PT" w:bidi="pt_PT"/>
        </w:rPr>
      </w:r>
      <w:r>
        <w:rPr>
          <w:lang w:val="pt_PT" w:bidi="pt_PT"/>
        </w:rPr>
        <w:t xml:space="preserve">Jesus diz que os líderes religiosos do passado assassinaram Zacarias, o filho de Berequias, entre o </w:t>
      </w:r>
      <w:r>
        <w:rPr>
          <w:b/>
          <w:lang w:val="pt_PT" w:bidi="pt_PT"/>
        </w:rPr>
        <w:t>templo</w:t>
      </w:r>
      <w:r>
        <w:rPr>
          <w:lang w:val="pt_PT" w:bidi="pt_PT"/>
        </w:rPr>
        <w:t xml:space="preserve">, ou lugar principal judeu de adoração em Jerusalém, e o </w:t>
      </w:r>
      <w:r>
        <w:rPr>
          <w:b/>
          <w:lang w:val="pt_PT" w:bidi="pt_PT"/>
        </w:rPr>
        <w:t>altar</w:t>
      </w:r>
      <w:r>
        <w:rPr>
          <w:lang w:val="pt_PT" w:bidi="pt_PT"/>
        </w:rPr>
        <w:t xml:space="preserve">. Traduza templo e altar da mesma maneira que você tem traduzido nas passagens anteriores e lembre-se de que </w:t>
      </w:r>
      <w:r>
        <w:rPr>
          <w:lang w:val="pt_PT" w:bidi="pt_PT"/>
        </w:rPr>
        <w:t>templo</w:t>
      </w:r>
      <w:r>
        <w:rPr>
          <w:lang w:val="pt_PT" w:bidi="pt_PT"/>
        </w:rPr>
        <w:t xml:space="preserve"> e </w:t>
      </w:r>
      <w:r>
        <w:rPr>
          <w:lang w:val="pt_PT" w:bidi="pt_PT"/>
        </w:rPr>
        <w:t>altar</w:t>
      </w:r>
      <w:r>
        <w:rPr>
          <w:lang w:val="pt_PT" w:bidi="pt_PT"/>
        </w:rPr>
        <w:t xml:space="preserve"> estão no Glossário Mestre. O altar aqui é o altar principal onde os sacerdotes ofereciam os sacrifícios fora do edifício principal do templo em Jerusalém.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23:37–24:2</w:t>
      </w:r>
      <w:r>
        <w:rPr>
          <w:lang w:val="pt_PT" w:bidi="pt_PT"/>
        </w:rPr>
      </w:r>
    </w:p>
    <w:p>
      <w:pPr>
        <w:pStyle w:val="Heading3"/>
      </w:pPr>
      <w:r>
        <w:rPr>
          <w:lang w:val="pt_PT" w:bidi="pt_PT"/>
        </w:rPr>
        <w:t>Ouvir e Sentir</w:t>
      </w:r>
    </w:p>
    <w:p>
      <w:pPr/>
      <w:r>
        <w:rPr>
          <w:lang w:val="pt_PT" w:bidi="pt_PT"/>
        </w:rPr>
      </w:r>
      <w:r>
        <w:rPr>
          <w:lang w:val="pt_PT" w:bidi="pt_PT"/>
        </w:rPr>
        <w:t>Ouçam Mateus 23.37–24.2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Nas passagens anteriores, Jesus falou com uma multidão, com os escribas e fariseus, aos saduceus e com seus discípulos. Nessa passagem, ele provavelmente está falando com uma multidão que também inclui cada um desses grupos. Ele está falando com eles na área do templo porque, no final de seu ensino, ele diz que ele estava se afastando do templo.</w:t>
      </w:r>
    </w:p>
    <w:p>
      <w:pPr/>
      <w:r>
        <w:rPr>
          <w:lang w:val="pt_PT" w:bidi="pt_PT"/>
        </w:rPr>
      </w:r>
      <w:r>
        <w:rPr>
          <w:lang w:val="pt_PT" w:bidi="pt_PT"/>
        </w:rPr>
        <w:t>Jesus está triste porque o povo de Jerusalém ouviu seus ensinamentos, não se afastou de seus pecados e não o aceitou. Quando as pessoas estão muito emocionadas, elas usam uma linguagem específica para expressar as emoções e dar importância ao que elas estão dizendo. Nessa passagem, Jesus usa a linguagem de formas especiais. Jesus fala com Jerusalém como se fosse uma pessoa. Jesus traz a imagem de uma galinha para mostrar o quanto ele se importa com o povo de Jerusalém, e ele usa palavras para chamar a atenção das pessoas para elas saberem que o que ele está dizendo é muito importante.</w:t>
      </w:r>
    </w:p>
    <w:p>
      <w:pPr/>
      <w:r>
        <w:rPr>
          <w:lang w:val="pt_PT" w:bidi="pt_PT"/>
        </w:rPr>
      </w:r>
      <w:r>
        <w:rPr>
          <w:lang w:val="pt_PT" w:bidi="pt_PT"/>
        </w:rPr>
        <w:t>Discutam e pensem sobre maneiras de traduzir a passagem para que as emoções na passagem sejam claramente comunicadas.</w:t>
      </w:r>
    </w:p>
    <w:p>
      <w:pPr/>
      <w:r>
        <w:rPr>
          <w:lang w:val="pt_PT" w:bidi="pt_PT"/>
        </w:rPr>
      </w:r>
      <w:r>
        <w:rPr>
          <w:lang w:val="pt_PT" w:bidi="pt_PT"/>
        </w:rPr>
        <w:t>Jesus diz: “Ó Jerusalém, Jerusalém…!” Ao dizer “Ó” e repetir a palavra Jerusalém, ele está enfatizando e mostrando piedade. Jesus está se dirigindo à cidade de Jerusalém como se fosse uma pessoa. Ele está falando com as pessoas que vivem na cidade. Pode soar estranho em alguns idiomas. Jerusalém é um lugar muito especial para todo o Israel, incluindo Jesus. Deus havia escolhido Jerusalém há muito tempo como o lugar onde seu templo seria construído e onde os reis que ele nomearia governariam seu povo.</w:t>
      </w:r>
    </w:p>
    <w:p>
      <w:pPr/>
      <w:r>
        <w:rPr>
          <w:lang w:val="pt_PT" w:bidi="pt_PT"/>
        </w:rPr>
      </w:r>
      <w:r>
        <w:rPr>
          <w:lang w:val="pt_PT" w:bidi="pt_PT"/>
        </w:rPr>
        <w:t>Parem e discutam em equipe como vocês falam sobre todas as pessoas que vivem em um lugar. Como vocês se dirigem a eles juntos?</w:t>
      </w:r>
    </w:p>
    <w:p>
      <w:pPr/>
      <w:r>
        <w:rPr>
          <w:lang w:val="pt_PT" w:bidi="pt_PT"/>
        </w:rPr>
      </w:r>
      <w:r>
        <w:rPr>
          <w:lang w:val="pt_PT" w:bidi="pt_PT"/>
        </w:rPr>
        <w:t>Ele chama Jerusalém de “a cidade que mata os profetas e apedreja os mensageiros de Deus”. Naquela época, os líderes judeus puniam os criminosos jogando pedras e matando-os. Era chamado de “apedrejamento”. Ele usa as palavras “matar” e “apedrejar” porque não é apenas algo que eles fizeram no passado, mas algo que eles continuam a fazer. Jesus está muito triste porque ele sabe que o povo de Jerusalém o crucificará, assim como eles mataram e apedrejaram os profetas que Deus enviou diante dele.</w:t>
      </w:r>
    </w:p>
    <w:p>
      <w:pPr/>
      <w:r>
        <w:rPr>
          <w:lang w:val="pt_PT" w:bidi="pt_PT"/>
        </w:rPr>
      </w:r>
      <w:r>
        <w:rPr>
          <w:lang w:val="pt_PT" w:bidi="pt_PT"/>
        </w:rPr>
        <w:t>Parem e discutam em equipe: vocês têm uma história sobre uma aldeia ou comunidade em sua cultura com uma reputação ruim? O que aconteceu em sua história para dar a ela uma reputação ruim? O que eles ainda fazem para ter essa reputação ruim?</w:t>
      </w:r>
    </w:p>
    <w:p>
      <w:pPr/>
      <w:r>
        <w:rPr>
          <w:lang w:val="pt_PT" w:bidi="pt_PT"/>
        </w:rPr>
      </w:r>
      <w:r>
        <w:rPr>
          <w:lang w:val="pt_PT" w:bidi="pt_PT"/>
        </w:rPr>
        <w:t>Jesus pergunta: “Quantas vezes…?” mas ele não está realmente fazendo uma pergunta. Ele está dizendo que muitas vezes quis reunir os filhos, ou o povo de Jerusalém e protegê-los da forma como uma galinha protege seus pintos, reunindo-os sob suas asas. Mas o povo de Jerusalém se recusou a vir até Jesus. Eles não deixariam Jesus os proteger. A imagem de Deus como um pássaro que protege seus filhotes sob suas asas também foi usada várias vezes anteriormente na Bíblia. Os israelitas estavam familiarizados com essa imagem de uma galinha e seus pintinhos como uma imagem de proteção e cuidado.</w:t>
      </w:r>
    </w:p>
    <w:p>
      <w:pPr/>
      <w:r>
        <w:rPr>
          <w:lang w:val="pt_PT" w:bidi="pt_PT"/>
        </w:rPr>
      </w:r>
      <w:r>
        <w:rPr>
          <w:lang w:val="pt_PT" w:bidi="pt_PT"/>
        </w:rPr>
        <w:t>Parem e discutam em equipe: que imagem da natureza todos em sua cultura entenderiam como mostrando proteção e cuidado?</w:t>
      </w:r>
    </w:p>
    <w:p>
      <w:pPr/>
      <w:r>
        <w:rPr>
          <w:lang w:val="pt_PT" w:bidi="pt_PT"/>
        </w:rPr>
      </w:r>
      <w:r>
        <w:rPr>
          <w:lang w:val="pt_PT" w:bidi="pt_PT"/>
        </w:rPr>
        <w:t>Mostre a sua equipe uma imagem de uma galinha com seus pintinhos reunidos sob suas asas.</w:t>
      </w:r>
    </w:p>
    <w:p>
      <w:pPr/>
      <w:r>
        <w:rPr>
          <w:lang w:val="pt_PT" w:bidi="pt_PT"/>
        </w:rPr>
      </w:r>
      <w:r>
        <w:rPr>
          <w:lang w:val="pt_PT" w:bidi="pt_PT"/>
        </w:rPr>
        <w:t>Ele diz “Vejam” ou “Olhem”, porque ele quer que eles ouçam cuidadosamente. Ele diz a eles que sua casa está desolada. Essa é uma profecia que deve se tornar realidade no futuro. Jesus se refere à cidade de Jerusalém como uma casa, porque o povo de Jerusalém deveria viver como uma família no lugar que Deus deu a eles. E ele a chama de “</w:t>
      </w:r>
      <w:r>
        <w:rPr>
          <w:b/>
          <w:lang w:val="pt_PT" w:bidi="pt_PT"/>
        </w:rPr>
        <w:t>sua</w:t>
      </w:r>
      <w:r>
        <w:rPr>
          <w:lang w:val="pt_PT" w:bidi="pt_PT"/>
        </w:rPr>
        <w:t xml:space="preserve"> casa” em vez de “casa de </w:t>
      </w:r>
      <w:r>
        <w:rPr>
          <w:b/>
          <w:lang w:val="pt_PT" w:bidi="pt_PT"/>
        </w:rPr>
        <w:t>Deus</w:t>
      </w:r>
      <w:r>
        <w:rPr>
          <w:lang w:val="pt_PT" w:bidi="pt_PT"/>
        </w:rPr>
        <w:t>”, porque Deus a deixará, uma vez que eles rejeitaram o salvador que ele os enviou. Uma das grandes promessas de Deus ao povo de Israel era que ele viveria com eles, mas agora Jesus está dizendo que Deus deixará Jerusalém e o povo de Jerusalém porque eles se recusam a acreditar em Jesus.</w:t>
      </w:r>
    </w:p>
    <w:p>
      <w:pPr/>
      <w:r>
        <w:rPr>
          <w:lang w:val="pt_PT" w:bidi="pt_PT"/>
        </w:rPr>
      </w:r>
      <w:r>
        <w:rPr>
          <w:lang w:val="pt_PT" w:bidi="pt_PT"/>
        </w:rPr>
        <w:t>Parem e discutam em equipe: como vocês dizem às pessoas para ouvirem cuidadosamente o que vocês dirão em seguida?</w:t>
      </w:r>
    </w:p>
    <w:p>
      <w:pPr/>
      <w:r>
        <w:rPr>
          <w:lang w:val="pt_PT" w:bidi="pt_PT"/>
        </w:rPr>
      </w:r>
      <w:r>
        <w:rPr>
          <w:lang w:val="pt_PT" w:bidi="pt_PT"/>
        </w:rPr>
        <w:t xml:space="preserve">Jesus diz “pois”, o que significa que ele dirá a eles por que sua casa foi deixada desolada. Então ele diz: “Digo a vocês”, o que adiciona ênfase ao que ele dirá. Ele diz que eles nunca o verão novamente até que digam: “Bendito é aquele que vem em nome do Senhor”, porque esta é a última vez que Jesus entrará em Jerusalém antes de eles o crucificarem e Deus o ressuscitar dentre os mortos. O templo, o lugar da presença de Deus, será destruído, mas Jesus diz “vocês não </w:t>
      </w:r>
      <w:r>
        <w:rPr>
          <w:b/>
          <w:lang w:val="pt_PT" w:bidi="pt_PT"/>
        </w:rPr>
        <w:t>me</w:t>
      </w:r>
      <w:r>
        <w:rPr>
          <w:lang w:val="pt_PT" w:bidi="pt_PT"/>
        </w:rPr>
        <w:t xml:space="preserve"> verão novamente” porque a presença de Jesus é a presença de Deus. Os discípulos de Jesus haviam se regozijado e louvado a Deus, dizendo: “Bendito é aquele que vem em nome do Senhor” quando Jesus entrou em Jerusalém pouco antes disso, mas aqui Jesus está falando sobre um evento futuro, que provavelmente é o evento da salvação final.</w:t>
      </w:r>
    </w:p>
    <w:p>
      <w:pPr/>
      <w:r>
        <w:rPr>
          <w:lang w:val="pt_PT" w:bidi="pt_PT"/>
        </w:rPr>
      </w:r>
      <w:r>
        <w:rPr>
          <w:lang w:val="pt_PT" w:bidi="pt_PT"/>
        </w:rPr>
        <w:t>Quando Jesus sai e se afasta do templo, seus discípulos apontam a ele os edifícios do templo. Ao dizer que Jesus “saiu” e “estava se afastando”, Mateus enfatiza Jesus, a presença de Deus, deixando o templo. Os edifícios do templo eram grandes e impressionantes. Provavelmente era difícil para os discípulos imaginar que eles poderiam ser destruídos quando Jesus disse que Jerusalém ficaria desolada. Mas Jesus diz: “Verdadeiramente digo a vocês”, o que significa que o que ele dirá certamente acontecerá, e ele diz a eles que nenhum tijolo dos edifícios do templo ficará sobre outro que não será derrubado. Ele usa a palavra negativa “não” duas vezes para enfatizar que seus inimigos destruirão completamente os edifícios do templo. Outros profetas na história judaica também haviam previsto a destruição do templo. As profecias se tornaram realidade quando Roma destruiu Jerusalém em 70 d.C.</w:t>
      </w:r>
    </w:p>
    <w:p>
      <w:pPr/>
      <w:r>
        <w:rPr>
          <w:lang w:val="pt_PT" w:bidi="pt_PT"/>
        </w:rPr>
      </w:r>
      <w:r>
        <w:rPr>
          <w:lang w:val="pt_PT" w:bidi="pt_PT"/>
        </w:rPr>
        <w:t>Parem e discutam em equipe: vocês têm pessoas em sua comunidade que falam sobre o que acontecerá no futuro? O que eles dizem quando estão falando sobre algo muito importante?</w:t>
      </w:r>
    </w:p>
    <w:p>
      <w:pPr/>
      <w:r>
        <w:rPr>
          <w:lang w:val="pt_PT" w:bidi="pt_PT"/>
        </w:rPr>
      </w:r>
      <w:r>
        <w:rPr>
          <w:lang w:val="pt_PT" w:bidi="pt_PT"/>
        </w:rPr>
        <w:t>Mostre à sua equipe a imagem do templo.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Jesus está na área do templo falando com uma multidão e chora por Jerusalém. Ele diz que gostaria de ter reunido as pessoas perto dele, como uma galinha reúne seus pintinhos sob as asas para protegê-los, mas Jerusalém se recusou. Ele profetiza que a casa de Jerusalém será deixada vazia, rejeitada por Deus, e eles não verão Jesus novamente até que digam: “Bendito é aquele que vem em nome do Senhor”.</w:t>
      </w:r>
    </w:p>
    <w:p>
      <w:pPr/>
      <w:r>
        <w:rPr>
          <w:lang w:val="pt_PT" w:bidi="pt_PT"/>
        </w:rPr>
      </w:r>
      <w:r>
        <w:rPr>
          <w:b/>
          <w:lang w:val="pt_PT" w:bidi="pt_PT"/>
        </w:rPr>
        <w:t>Segunda cena:</w:t>
      </w:r>
      <w:r>
        <w:rPr>
          <w:lang w:val="pt_PT" w:bidi="pt_PT"/>
        </w:rPr>
        <w:t xml:space="preserve"> Jesus está deixando o templo e seus discípulos apontam os edifícios do templo. Jesus profetiza que seus inimigos destruirão de maneira tão completa os edifícios do templo que cada pedra será derrubada.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grande multidão, incluindo fariseus, saduceus, escribas, discípulos e outros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está na área do templo, que inclui o templo e outros edifícios. Ele está falando com uma multidão que inclui fariseus, saduceus, escribas, discípulos e outras pessoas. Ele chora por Jerusalém. Ele diz que queria que o povo de Jerusalém lhe permitisse que ele os reunisse perto dele, como uma galinha reúne seus pintinhos sob as asas para protegê-los, mas o povo de Jerusalém se recusou a vir até ele em busca de proteção. Jesus diz a eles que Deus deixará sua casa, onde tem vivido entre eles, e eles não verão Jesus, a presença de Deus, até que digam: “Bendito seja aquele que vem em nome do Senhor”.</w:t>
      </w:r>
    </w:p>
    <w:p>
      <w:pPr/>
      <w:r>
        <w:rPr>
          <w:lang w:val="pt_PT" w:bidi="pt_PT"/>
        </w:rPr>
      </w:r>
      <w:r>
        <w:rPr>
          <w:lang w:val="pt_PT" w:bidi="pt_PT"/>
        </w:rPr>
        <w:t>Depois disso, quando ele está se afastando do templo, os discípulos de Jesus apontam para ele os edifícios do templo próximos. Jesus diz: “Vocês veem todos esses edifícios, não veem?”. que é uma maneira de dizer a eles para olhar cuidadosamente para os edifícios. Ele profetiza que seus inimigos destruirão de maneira tão completa os edifícios do templo que nem uma pedra será deixada sobre a outra — todas serão derrubadas. As pedras dos edifícios do templo eram tão grandes quanto uma casa típica de alguma aldeia, então isso teria chocado os discípulos.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grande multidão, incluindo fariseus, saduceus, escribas, discípulos e outros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está falando com uma grande multidão na área do templo. A multidão incluía líderes religiosos como os fariseus, saduceus e escribas, bem como os discípulos de Jesus e outras pessoas também.</w:t>
      </w:r>
    </w:p>
    <w:p>
      <w:pPr/>
      <w:r>
        <w:rPr>
          <w:lang w:val="pt_PT" w:bidi="pt_PT"/>
        </w:rPr>
      </w:r>
      <w:r>
        <w:rPr>
          <w:lang w:val="pt_PT" w:bidi="pt_PT"/>
        </w:rPr>
        <w:t>Jesus diz: “Ó Jerusalém, Jerusalém!” e ele está muito triste. Ele ama Jerusalém. Ele gostaria que as pessoas tivessem permitido que ele os reunisse como uma galinha reúne seus pintinhos sob suas asas para protegê-los, mas eles se recusaram. Ele profetizou que Jerusalém será deixada vazia, rejeitada por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ator que interpreta um líder religioso: “Como você está se sentindo?” Você pode ouvir coisas como: “O que ele quer dizer? Por que precisamos de sua proteção?” ou “Jesus é tão arrogante. Por que ele pensa que precisamos de sua proteção como se ele fosse Deus?” ou “O que ele quer dizer com 'Deus deixará nossa casa vazia'? Deus prometeu viver conosco”.</w:t>
      </w:r>
    </w:p>
    <w:p>
      <w:pPr>
        <w:pStyle w:val="ListBullet"/>
        <w:spacing w:line="240" w:lineRule="auto"/>
        <w:ind w:left="720"/>
      </w:pPr>
      <w:r>
        <w:rPr>
          <w:lang w:val="pt_PT" w:bidi="pt_PT"/>
        </w:rPr>
      </w:r>
      <w:r>
        <w:rPr>
          <w:lang w:val="pt_PT" w:bidi="pt_PT"/>
        </w:rPr>
        <w:t>Pergunte a um ator que interpreta uma pessoa na multidão: “Como você está se sentindo? Você pode ouvir coisas como: “O que vai acontecer para precisarmos ser protegidos por Jesus?” ou “Não vejo nenhum perigo. Por que deveríamos vir até Jesus?” ou “Por que ele está dizendo que Deus deixará nossa casa vazia? Não acredito nisso”.</w:t>
      </w:r>
    </w:p>
    <w:p>
      <w:pPr>
        <w:pStyle w:val="ListBullet"/>
        <w:spacing w:line="240" w:lineRule="auto"/>
        <w:ind w:left="720"/>
      </w:pPr>
      <w:r>
        <w:rPr>
          <w:lang w:val="pt_PT" w:bidi="pt_PT"/>
        </w:rPr>
      </w:r>
      <w:r>
        <w:rPr>
          <w:lang w:val="pt_PT" w:bidi="pt_PT"/>
        </w:rPr>
        <w:t>Pergunte a um ator que interpreta um discípulo: “Como você está se sentindo?” Você pode ouvir coisas como: “Vendo Jesus tão triste me deixa triste também. O que pode significar que Deus deixará nossa casa vazia? Tenho medo do que acontecerá!” ou “Parece que Jesus realmente morrerá. Como isso pode ser verdade? O que faremos?”</w:t>
      </w:r>
    </w:p>
    <w:p>
      <w:pPr>
        <w:pStyle w:val="ListBullet"/>
        <w:spacing w:line="240" w:lineRule="auto"/>
        <w:ind w:left="720"/>
      </w:pPr>
      <w:r>
        <w:rPr>
          <w:lang w:val="pt_PT" w:bidi="pt_PT"/>
        </w:rPr>
      </w:r>
      <w:r>
        <w:rPr>
          <w:lang w:val="pt_PT" w:bidi="pt_PT"/>
        </w:rPr>
        <w:t>Retome a encenação.</w:t>
      </w:r>
    </w:p>
    <w:p>
      <w:pPr/>
      <w:r>
        <w:rPr>
          <w:lang w:val="pt_PT" w:bidi="pt_PT"/>
        </w:rPr>
      </w:r>
      <w:r>
        <w:rPr>
          <w:lang w:val="pt_PT" w:bidi="pt_PT"/>
        </w:rPr>
        <w:t>Jesus diz à multidão que eles não o verão novamente até que digam: “Bendito é aquele que vem em nome do Senhor”.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ator que interpreta um líder religioso: “Como você está se sentindo?” Você pode ouvir coisas como: “Por que ele está dizendo que não o veremos novamente?” ou “Estou zangado. Nunca direi essas palavras sobre Jesus!” ou “Ficaria feliz se nunca mais visse Jesus de novo”.</w:t>
      </w:r>
    </w:p>
    <w:p>
      <w:pPr>
        <w:pStyle w:val="ListBullet"/>
        <w:spacing w:line="240" w:lineRule="auto"/>
        <w:ind w:left="720"/>
      </w:pPr>
      <w:r>
        <w:rPr>
          <w:lang w:val="pt_PT" w:bidi="pt_PT"/>
        </w:rPr>
      </w:r>
      <w:r>
        <w:rPr>
          <w:lang w:val="pt_PT" w:bidi="pt_PT"/>
        </w:rPr>
        <w:t>Pergunte a um ator que interpreta um discípulo: “Como você está se sentindo?” Vocês podem ouvir coisas como: “Eu estou confuso. Acabamos de dizer essas palavras quando Jesus veio para Jerusalém, mas ele está falando sobre um tempo no futuro. Me pergunto quando o resto de Jerusalém dirá essas palavras sobre Jesus?”</w:t>
      </w:r>
    </w:p>
    <w:p>
      <w:pPr>
        <w:pStyle w:val="ListBullet"/>
        <w:spacing w:line="240" w:lineRule="auto"/>
        <w:ind w:left="720"/>
      </w:pPr>
      <w:r>
        <w:rPr>
          <w:lang w:val="pt_PT" w:bidi="pt_PT"/>
        </w:rPr>
      </w:r>
      <w:r>
        <w:rPr>
          <w:lang w:val="pt_PT" w:bidi="pt_PT"/>
        </w:rPr>
        <w:t>Retome a encenação.</w:t>
      </w:r>
    </w:p>
    <w:p>
      <w:pPr/>
      <w:r>
        <w:rPr>
          <w:lang w:val="pt_PT" w:bidi="pt_PT"/>
        </w:rPr>
      </w:r>
      <w:r>
        <w:rPr>
          <w:lang w:val="pt_PT" w:bidi="pt_PT"/>
        </w:rPr>
        <w:t>Jesus está se afastando da área do templo quando seus discípulos apontam para os impressionantes edifícios do templo. Jesus diz: “Vocês veem tudo isso, não veem?” e ele lhes diz que seus inimigos destruirão de maneira tão completa os edifícios do templo que nenhuma pedra será deixada sobre a outra; todas serão derrubadas.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ator que interpreta um discípulo: “Como você está se sentindo?” Vocês podem ouvir coisas como: “Eu estou chocado. Essas pedras são tão enormes e esse templo tão bem construído, não posso imaginar como alguém poderia destruir esses edifícios!” ou “Eu estou com medo. Que evento terrível está chegando que poderia destruir edifícios tão incríveis como esses?”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Jesus diz: “</w:t>
      </w:r>
      <w:r>
        <w:rPr>
          <w:b/>
          <w:lang w:val="pt_PT" w:bidi="pt_PT"/>
        </w:rPr>
        <w:t>Ó</w:t>
      </w:r>
      <w:r>
        <w:rPr>
          <w:lang w:val="pt_PT" w:bidi="pt_PT"/>
        </w:rPr>
        <w:t xml:space="preserve"> Jerusalém, Jerusalém!” A palavra “Ó” e o uso de Jerusalém duas vezes é uma maneira de mostrar que a tristeza de Jesus sobre Jerusalém é muito forte.</w:t>
      </w:r>
    </w:p>
    <w:p>
      <w:pPr/>
      <w:r>
        <w:rPr>
          <w:lang w:val="pt_PT" w:bidi="pt_PT"/>
        </w:rPr>
      </w:r>
      <w:r>
        <w:rPr>
          <w:lang w:val="pt_PT" w:bidi="pt_PT"/>
        </w:rPr>
        <w:t xml:space="preserve">Jesus diz que </w:t>
      </w:r>
      <w:r>
        <w:rPr>
          <w:b/>
          <w:lang w:val="pt_PT" w:bidi="pt_PT"/>
        </w:rPr>
        <w:t>Jerusalém</w:t>
      </w:r>
      <w:r>
        <w:rPr>
          <w:lang w:val="pt_PT" w:bidi="pt_PT"/>
        </w:rPr>
        <w:t xml:space="preserve"> </w:t>
      </w:r>
      <w:r>
        <w:rPr>
          <w:b/>
          <w:lang w:val="pt_PT" w:bidi="pt_PT"/>
        </w:rPr>
        <w:t>mata</w:t>
      </w:r>
      <w:r>
        <w:rPr>
          <w:lang w:val="pt_PT" w:bidi="pt_PT"/>
        </w:rPr>
        <w:t xml:space="preserve"> os </w:t>
      </w:r>
      <w:r>
        <w:rPr>
          <w:b/>
          <w:lang w:val="pt_PT" w:bidi="pt_PT"/>
        </w:rPr>
        <w:t>profetas</w:t>
      </w:r>
      <w:r>
        <w:rPr>
          <w:lang w:val="pt_PT" w:bidi="pt_PT"/>
        </w:rPr>
        <w:t xml:space="preserve"> e </w:t>
      </w:r>
      <w:r>
        <w:rPr>
          <w:b/>
          <w:lang w:val="pt_PT" w:bidi="pt_PT"/>
        </w:rPr>
        <w:t>apedreja</w:t>
      </w:r>
      <w:r>
        <w:rPr>
          <w:lang w:val="pt_PT" w:bidi="pt_PT"/>
        </w:rPr>
        <w:t xml:space="preserve"> os mensageiros que Deus os envia. Ele usa a palavra "Jerusalém" para falar sobre o povo de Jerusalém. As palavras “matar” e “apedrejar” mostram que isso é algo que as pessoas fizeram no passado e continuam a fazer. Naquele momento, os líderes judeus puniam os criminosos jogando pedras e matando-os. Isso era chamado de “apedrejamento”. Use palavras que mostrem que a ação foi feita no passado e ainda continua. </w:t>
      </w:r>
      <w:r>
        <w:rPr>
          <w:b/>
          <w:lang w:val="pt_PT" w:bidi="pt_PT"/>
        </w:rPr>
        <w:t>Profetas</w:t>
      </w:r>
      <w:r>
        <w:rPr>
          <w:lang w:val="pt_PT" w:bidi="pt_PT"/>
        </w:rPr>
        <w:t xml:space="preserve"> recebem mensagens de Deus e trazem essas mensagens às pessoas. Use a mesma palavra para "profetas" que você usou antes. </w:t>
      </w:r>
      <w:r>
        <w:rPr>
          <w:b/>
          <w:lang w:val="pt_PT" w:bidi="pt_PT"/>
        </w:rPr>
        <w:t>Profeta</w:t>
      </w:r>
      <w:r>
        <w:rPr>
          <w:lang w:val="pt_PT" w:bidi="pt_PT"/>
        </w:rPr>
        <w:t xml:space="preserve"> está no Glossário Mestre.</w:t>
      </w:r>
    </w:p>
    <w:p>
      <w:pPr/>
      <w:r>
        <w:rPr>
          <w:lang w:val="pt_PT" w:bidi="pt_PT"/>
        </w:rPr>
      </w:r>
      <w:r>
        <w:rPr>
          <w:lang w:val="pt_PT" w:bidi="pt_PT"/>
        </w:rPr>
        <w:t xml:space="preserve">Jesus diz que ele muitas vezes quis reunir o povo de Jerusalém perto dele, como “uma </w:t>
      </w:r>
      <w:r>
        <w:rPr>
          <w:b/>
          <w:lang w:val="pt_PT" w:bidi="pt_PT"/>
        </w:rPr>
        <w:t>galinha</w:t>
      </w:r>
      <w:r>
        <w:rPr>
          <w:lang w:val="pt_PT" w:bidi="pt_PT"/>
        </w:rPr>
        <w:t xml:space="preserve"> reúne seus pintinhos sob suas asas </w:t>
      </w:r>
      <w:r>
        <w:rPr>
          <w:b/>
          <w:lang w:val="pt_PT" w:bidi="pt_PT"/>
        </w:rPr>
        <w:t>para protegê-los</w:t>
      </w:r>
      <w:r>
        <w:rPr>
          <w:lang w:val="pt_PT" w:bidi="pt_PT"/>
        </w:rPr>
        <w:t>”. A imagem de Deus como um pássaro protegendo seu povo com suas asas é usada várias vezes na Bíblia. Era uma imagem comum da proteção de Deus para os israelitas.</w:t>
      </w:r>
    </w:p>
    <w:p>
      <w:pPr/>
      <w:r>
        <w:rPr>
          <w:lang w:val="pt_PT" w:bidi="pt_PT"/>
        </w:rPr>
      </w:r>
      <w:r>
        <w:rPr>
          <w:lang w:val="pt_PT" w:bidi="pt_PT"/>
        </w:rPr>
        <w:t>Mostre à sua equipe uma imagem de uma galinha protegendo seus pintinhos sob suas asas.</w:t>
      </w:r>
    </w:p>
    <w:p>
      <w:pPr/>
      <w:r>
        <w:rPr>
          <w:lang w:val="pt_PT" w:bidi="pt_PT"/>
        </w:rPr>
      </w:r>
      <w:r>
        <w:rPr>
          <w:lang w:val="pt_PT" w:bidi="pt_PT"/>
        </w:rPr>
        <w:t>Jesus diz à multidão: “</w:t>
      </w:r>
      <w:r>
        <w:rPr>
          <w:b/>
          <w:lang w:val="pt_PT" w:bidi="pt_PT"/>
        </w:rPr>
        <w:t>Sua casa</w:t>
      </w:r>
      <w:r>
        <w:rPr>
          <w:lang w:val="pt_PT" w:bidi="pt_PT"/>
        </w:rPr>
        <w:t xml:space="preserve"> foi deixada deserta”. Ele provavelmente está usando a palavra "casa" para se referir à cidade de Jerusalém e o templo. Ele a chama de </w:t>
      </w:r>
      <w:r>
        <w:rPr>
          <w:b/>
          <w:lang w:val="pt_PT" w:bidi="pt_PT"/>
        </w:rPr>
        <w:t>sua</w:t>
      </w:r>
      <w:r>
        <w:rPr>
          <w:lang w:val="pt_PT" w:bidi="pt_PT"/>
        </w:rPr>
        <w:t xml:space="preserve"> casa em vez de casa </w:t>
      </w:r>
      <w:r>
        <w:rPr>
          <w:b/>
          <w:lang w:val="pt_PT" w:bidi="pt_PT"/>
        </w:rPr>
        <w:t>de Deus</w:t>
      </w:r>
      <w:r>
        <w:rPr>
          <w:lang w:val="pt_PT" w:bidi="pt_PT"/>
        </w:rPr>
        <w:t>, porque Deus está deixando o templo e Jerusalém.</w:t>
      </w:r>
    </w:p>
    <w:p>
      <w:pPr/>
      <w:r>
        <w:rPr>
          <w:lang w:val="pt_PT" w:bidi="pt_PT"/>
        </w:rPr>
      </w:r>
      <w:r>
        <w:rPr>
          <w:lang w:val="pt_PT" w:bidi="pt_PT"/>
        </w:rPr>
        <w:t>Jesus lhes diz que não o verão novamente até que digam: “</w:t>
      </w:r>
      <w:r>
        <w:rPr>
          <w:b/>
          <w:lang w:val="pt_PT" w:bidi="pt_PT"/>
        </w:rPr>
        <w:t>Bendito</w:t>
      </w:r>
      <w:r>
        <w:rPr>
          <w:lang w:val="pt_PT" w:bidi="pt_PT"/>
        </w:rPr>
        <w:t xml:space="preserve"> é aquele que vem em nome do </w:t>
      </w:r>
      <w:r>
        <w:rPr>
          <w:b/>
          <w:lang w:val="pt_PT" w:bidi="pt_PT"/>
        </w:rPr>
        <w:t>Senhor</w:t>
      </w:r>
      <w:r>
        <w:rPr>
          <w:lang w:val="pt_PT" w:bidi="pt_PT"/>
        </w:rPr>
        <w:t xml:space="preserve">”. Essa mesma frase está em vários outros lugares na Bíblia, incluindo um Salmo. Traduza essa frase da mesma maneira que em cada lugar onde ela aparece. </w:t>
      </w:r>
      <w:r>
        <w:rPr>
          <w:b/>
          <w:lang w:val="pt_PT" w:bidi="pt_PT"/>
        </w:rPr>
        <w:t>Bendito</w:t>
      </w:r>
      <w:r>
        <w:rPr>
          <w:lang w:val="pt_PT" w:bidi="pt_PT"/>
        </w:rPr>
        <w:t xml:space="preserve"> e </w:t>
      </w:r>
      <w:r>
        <w:rPr>
          <w:b/>
          <w:lang w:val="pt_PT" w:bidi="pt_PT"/>
        </w:rPr>
        <w:t>Senhor</w:t>
      </w:r>
      <w:r>
        <w:rPr>
          <w:lang w:val="pt_PT" w:bidi="pt_PT"/>
        </w:rPr>
        <w:t xml:space="preserve"> estão ambos no Glossário Mestre.</w:t>
      </w:r>
    </w:p>
    <w:p>
      <w:pPr/>
      <w:r>
        <w:rPr>
          <w:lang w:val="pt_PT" w:bidi="pt_PT"/>
        </w:rPr>
      </w:r>
      <w:r>
        <w:rPr>
          <w:lang w:val="pt_PT" w:bidi="pt_PT"/>
        </w:rPr>
        <w:t xml:space="preserve">Os discípulos de Jesus apontam os edifícios do </w:t>
      </w:r>
      <w:r>
        <w:rPr>
          <w:b/>
          <w:lang w:val="pt_PT" w:bidi="pt_PT"/>
        </w:rPr>
        <w:t>templo</w:t>
      </w:r>
      <w:r>
        <w:rPr>
          <w:lang w:val="pt_PT" w:bidi="pt_PT"/>
        </w:rPr>
        <w:t xml:space="preserve"> para ele. Esses edifícios incluíam o templo, que era o edifício especial onde a presença de Deus vivia, bem como edifícios adicionais perto dele que eram parte da adoração do templo para os israelitas. O templo era um lugar onde os israelitas adoravam a Deus e traziam sacrifícios a ele. Era especialmente bonito e feito com pedras impressionantemente grandes. Os romanos destruíram o templo em 70 d.C. Traduza "templo" da mesma maneira que você fez antes quando falava sobre esse edifício especial em Jerusalém. </w:t>
      </w:r>
      <w:r>
        <w:rPr>
          <w:b/>
          <w:lang w:val="pt_PT" w:bidi="pt_PT"/>
        </w:rPr>
        <w:t>Templo</w:t>
      </w:r>
      <w:r>
        <w:rPr>
          <w:lang w:val="pt_PT" w:bidi="pt_PT"/>
        </w:rPr>
        <w:t xml:space="preserve"> está no Glossário Mestre.</w:t>
      </w:r>
    </w:p>
    <w:p>
      <w:pPr/>
      <w:r>
        <w:rPr>
          <w:lang w:val="pt_PT" w:bidi="pt_PT"/>
        </w:rPr>
      </w:r>
      <w:r>
        <w:rPr>
          <w:lang w:val="pt_PT" w:bidi="pt_PT"/>
        </w:rPr>
        <w:t>Mostre à sua equipe uma imagem do templo em Jerusalém.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24:3–14</w:t>
      </w:r>
      <w:r>
        <w:rPr>
          <w:lang w:val="pt_PT" w:bidi="pt_PT"/>
        </w:rPr>
      </w:r>
    </w:p>
    <w:p>
      <w:pPr>
        <w:pStyle w:val="Heading3"/>
      </w:pPr>
      <w:r>
        <w:rPr>
          <w:lang w:val="pt_PT" w:bidi="pt_PT"/>
        </w:rPr>
        <w:t>Ouvir e Sentir</w:t>
      </w:r>
    </w:p>
    <w:p>
      <w:pPr/>
      <w:r>
        <w:rPr>
          <w:lang w:val="pt_PT" w:bidi="pt_PT"/>
        </w:rPr>
      </w:r>
      <w:r>
        <w:rPr>
          <w:lang w:val="pt_PT" w:bidi="pt_PT"/>
        </w:rPr>
        <w:t>Ouçam Mateus 24.3–14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estava em Jerusalém, ensinando e proclamando julgamento sobre o orgulho e a hipocrisia dos líderes religiosos. Jesus também profetizou a destruição do templo, dizendo aos líderes religiosos em Jerusalém: “Vejam, a casa de vocês ficará deserta”.</w:t>
      </w:r>
    </w:p>
    <w:p>
      <w:pPr/>
      <w:r>
        <w:rPr>
          <w:lang w:val="pt_PT" w:bidi="pt_PT"/>
        </w:rPr>
      </w:r>
      <w:r>
        <w:rPr>
          <w:lang w:val="pt_PT" w:bidi="pt_PT"/>
        </w:rPr>
        <w:t>Nessa passagem, Mateus começa uma nova unidade de ensinamento de Jesus. Mateus registra Jesus ensinando a seus discípulos sobre o período entre a morte, ressurreição e ascensão de Jesus e sua vinda em glória e poder para pôr fim ao mundo como o conhecemos. Esse período é conhecido como tempo entre a primeira e a segunda vinda de Jesus. Essa passagem é apenas o início de uma longa seção dos ensinamentos de Jesus. Nessa passagem, Jesus dá a seus discípulos um aviso importante e algumas descrições gerais.</w:t>
      </w:r>
    </w:p>
    <w:p>
      <w:pPr/>
      <w:r>
        <w:rPr>
          <w:lang w:val="pt_PT" w:bidi="pt_PT"/>
        </w:rPr>
      </w:r>
      <w:r>
        <w:rPr>
          <w:lang w:val="pt_PT" w:bidi="pt_PT"/>
        </w:rPr>
        <w:t>Esse ensinamento acontece durante a última semana do ministério de Jesus antes de sua morte. Durante essa semana, ele está ensinando no templo judeu em Jerusalém todos os dias e deixando Jerusalém todas as noites para passar a noite na área do Monte das Oliveiras. Em uma dessas noites, Jesus está sentado no Monte das Oliveiras após ensinar em Jerusalém quando seus discípulos aproveitam essa oportunidade para falar com ele em particular ou longe de qualquer outra pessoa. Mateus não nomeia quais discípulos perguntam, mas se refere a eles como um grupo.</w:t>
      </w:r>
    </w:p>
    <w:p>
      <w:pPr/>
      <w:r>
        <w:rPr>
          <w:lang w:val="pt_PT" w:bidi="pt_PT"/>
        </w:rPr>
      </w:r>
      <w:r>
        <w:rPr>
          <w:lang w:val="pt_PT" w:bidi="pt_PT"/>
        </w:rPr>
        <w:t>Se necessário, parem aqui e revejam com sua equipe a imagem da área que provavelmente é o Monte das Oliveiras.</w:t>
      </w:r>
    </w:p>
    <w:p>
      <w:pPr/>
      <w:r>
        <w:rPr>
          <w:lang w:val="pt_PT" w:bidi="pt_PT"/>
        </w:rPr>
      </w:r>
      <w:r>
        <w:rPr>
          <w:lang w:val="pt_PT" w:bidi="pt_PT"/>
        </w:rPr>
        <w:t>Jesus havia acabado de dizer que um dia os inimigos destruiriam o templo judeu em Jerusalém. Os discípulos agora perguntam a Jesus: “Quando essas coisas acontecerão?”. A frase “essas coisas”, às vezes traduzida como “isso”, refere-se ao que Jesus havia profetizado sobre a destruição do templo. Os discípulos também perguntam a Jesus: “Qual será o sinal de sua vinda e do fim do mundo?”. A pergunta dos discípulos apresenta um evento importante. A palavra muitas vezes traduzida como “vinda” significa “aparência” ou “presença”. Os discípulos conheciam as profecias do Antigo Testamento que diziam que o Messias, o Salvador prometido, viria como um rei conquistador com poder e glória para acabar com o mundo como eles o conheciam e estabelecer um reino perfeito. Quando os profetas e Jesus falam sobre o fim do mundo ou às vezes traduzido como "era", eles estão falando sobre o fim do tempo e da história como a conhecemos. Não significa a destruição de toda a humanidade.</w:t>
      </w:r>
    </w:p>
    <w:p>
      <w:pPr/>
      <w:r>
        <w:rPr>
          <w:lang w:val="pt_PT" w:bidi="pt_PT"/>
        </w:rPr>
      </w:r>
      <w:r>
        <w:rPr>
          <w:lang w:val="pt_PT" w:bidi="pt_PT"/>
        </w:rPr>
        <w:t>Os discípulos acreditavam que Jesus era o Messias, o salvador prometido sobre o qual os profetas do Antigo Testamento falavam. Quando Jesus profetizou a destruição do templo, os discípulos provavelmente pensaram que isso aconteceria quando Jesus aparecesse para estabelecer seu reino perfeito e pôr fim ao mundo. Jesus ensina a seus discípulos que a destruição do templo e o estabelecimento de um reino perfeito no fim do mundo acontecerão em momentos diferentes. Sabemos pela história que o que Jesus disse se tornou realidade. As pessoas destruíram o templo judeu no ano 70 d.C. e Jesus não apareceu naquele momento. Apenas Deus sabe o momento de seus planos.</w:t>
      </w:r>
    </w:p>
    <w:p>
      <w:pPr/>
      <w:r>
        <w:rPr>
          <w:lang w:val="pt_PT" w:bidi="pt_PT"/>
        </w:rPr>
      </w:r>
      <w:r>
        <w:rPr>
          <w:lang w:val="pt_PT" w:bidi="pt_PT"/>
        </w:rPr>
        <w:t>Os discípulos também ainda não entendiam que Jesus primeiro morreria e depois ressuscitaria. Sabemos mais agora do que os discípulos sabiam, porque sabemos que Jesus morreu, que Deus o ressuscitou dentre os mortos e Jesus retornou ao céu. Jesus está descrevendo o que acontecerá depois que ele morrer e ressuscitar, mas antes de vir para pôr fim à história e estabelecer seu reino perfeito.</w:t>
      </w:r>
    </w:p>
    <w:p>
      <w:pPr/>
      <w:r>
        <w:rPr>
          <w:lang w:val="pt_PT" w:bidi="pt_PT"/>
        </w:rPr>
      </w:r>
      <w:r>
        <w:rPr>
          <w:lang w:val="pt_PT" w:bidi="pt_PT"/>
        </w:rPr>
        <w:t>Nessa passagem, Jesus corrige as suposições dos discípulos e descreve de uma maneira geral o que os discípulos podem esperar.</w:t>
      </w:r>
    </w:p>
    <w:p>
      <w:pPr/>
      <w:r>
        <w:rPr>
          <w:lang w:val="pt_PT" w:bidi="pt_PT"/>
        </w:rPr>
      </w:r>
      <w:r>
        <w:rPr>
          <w:lang w:val="pt_PT" w:bidi="pt_PT"/>
        </w:rPr>
        <w:t>Parem aqui e discutam com sua equipe: contem uma história sobre um momento em que vocês ou alguém que conhecem queriam que Deus desse um sinal.</w:t>
      </w:r>
    </w:p>
    <w:p>
      <w:pPr/>
      <w:r>
        <w:rPr>
          <w:lang w:val="pt_PT" w:bidi="pt_PT"/>
        </w:rPr>
      </w:r>
      <w:r>
        <w:rPr>
          <w:lang w:val="pt_PT" w:bidi="pt_PT"/>
        </w:rPr>
        <w:t>Jesus dá um aviso importante: “Tenham cuidado e não acreditem em mentiras”. Jesus dá essa ordem porque as pessoas virão dizendo: “Sou o Messias” ou "o escolhido e enviado por Deus". Jesus adverte os discípulos a não seguirem esses impostores que os afastariam da verdade.</w:t>
      </w:r>
    </w:p>
    <w:p>
      <w:pPr/>
      <w:r>
        <w:rPr>
          <w:lang w:val="pt_PT" w:bidi="pt_PT"/>
        </w:rPr>
      </w:r>
      <w:r>
        <w:rPr>
          <w:lang w:val="pt_PT" w:bidi="pt_PT"/>
        </w:rPr>
        <w:t>Jesus descreve em termos gerais o que os discípulos podem esperar que aconteça. Mas Jesus dá aos discípulos outra ordem: “Certifiquem-se de que não fiquem alarmados”. Jesus diz aos discípulos que não deveriam ficar alarmados, porque esses eventos devem acontecer. Deus ainda está no controle.</w:t>
      </w:r>
    </w:p>
    <w:p>
      <w:pPr/>
      <w:r>
        <w:rPr>
          <w:lang w:val="pt_PT" w:bidi="pt_PT"/>
        </w:rPr>
      </w:r>
      <w:r>
        <w:rPr>
          <w:lang w:val="pt_PT" w:bidi="pt_PT"/>
        </w:rPr>
        <w:t>Parem aqui e discutam com sua equipe: contem uma história sobre um momento em que um evento as deixou com medo ou se perguntando se Deus está realmente no controle.</w:t>
      </w:r>
    </w:p>
    <w:p>
      <w:pPr/>
      <w:r>
        <w:rPr>
          <w:lang w:val="pt_PT" w:bidi="pt_PT"/>
        </w:rPr>
      </w:r>
      <w:r>
        <w:rPr>
          <w:lang w:val="pt_PT" w:bidi="pt_PT"/>
        </w:rPr>
        <w:t>Quando essas coisas acontecerem, Jesus diz que os discípulos não deveriam pensar que isso significa que a história está prestes a terminar. Nações e reinos se levantarão ou lutarão e atacarão outras nações e reinos. Também haverá fome, que são períodos em que há muito pouco ou nenhum alimento. E haverá terremotos, que são momentos em que a terra treme, fazendo edifícios desabarem e, às vezes, rachando a terra.</w:t>
      </w:r>
    </w:p>
    <w:p>
      <w:pPr/>
      <w:r>
        <w:rPr>
          <w:lang w:val="pt_PT" w:bidi="pt_PT"/>
        </w:rPr>
      </w:r>
      <w:r>
        <w:rPr>
          <w:lang w:val="pt_PT" w:bidi="pt_PT"/>
        </w:rPr>
        <w:t>Jesus explica que esses sofrimentos são apenas o início das dores de nascimento. Jesus usa uma metáfora da dor que uma mulher experimenta enquanto dá à luz para descrever esses eventos dolorosos. Essas dores de nascimento podem durar um longo tempo ou um tempo curto. O ponto é que esses tipos de eventos dolorosos não deveriam surpreender os discípulos porque eles acontecerão antes de o fim do mundo chegar.</w:t>
      </w:r>
    </w:p>
    <w:p>
      <w:pPr/>
      <w:r>
        <w:rPr>
          <w:lang w:val="pt_PT" w:bidi="pt_PT"/>
        </w:rPr>
      </w:r>
      <w:r>
        <w:rPr>
          <w:lang w:val="pt_PT" w:bidi="pt_PT"/>
        </w:rPr>
        <w:t>Jesus fala sobre os tipos de coisas que acontecerão “naquele momento”, o tempo em que todos esses sofrimentos acontecerão. Durante esse mesmo período, Jesus agora diz a seus discípulos que as pessoas as prenderão, matarão e odiarão porque seguem Jesus. Sabemos pela história que muitos dos discípulos foram presos, torturados e mortos. Mas Jesus não está apenas falando sobre esses discípulos específicos, mas inclui discípulos em todas as nações.</w:t>
      </w:r>
    </w:p>
    <w:p>
      <w:pPr/>
      <w:r>
        <w:rPr>
          <w:lang w:val="pt_PT" w:bidi="pt_PT"/>
        </w:rPr>
      </w:r>
      <w:r>
        <w:rPr>
          <w:lang w:val="pt_PT" w:bidi="pt_PT"/>
        </w:rPr>
        <w:t>Naquele momento também, muitas pessoas pararão de acreditar em Jesus e trairão umas às outras. Jesus está dizendo que as pessoas entre os próprios discípulos de Jesus pararão de acreditar em Jesus e trairão outros seguidores.</w:t>
      </w:r>
    </w:p>
    <w:p>
      <w:pPr/>
      <w:r>
        <w:rPr>
          <w:lang w:val="pt_PT" w:bidi="pt_PT"/>
        </w:rPr>
      </w:r>
      <w:r>
        <w:rPr>
          <w:lang w:val="pt_PT" w:bidi="pt_PT"/>
        </w:rPr>
        <w:t>Parem e discutam com sua equipe: contem uma história sobre um momento em que vocês ou alguém que conhecem sofreu por acreditar em Jesus.</w:t>
      </w:r>
    </w:p>
    <w:p>
      <w:pPr/>
      <w:r>
        <w:rPr>
          <w:lang w:val="pt_PT" w:bidi="pt_PT"/>
        </w:rPr>
      </w:r>
      <w:r>
        <w:rPr>
          <w:lang w:val="pt_PT" w:bidi="pt_PT"/>
        </w:rPr>
        <w:t>Falsos profetas ou mentirosos aparecerão alegando que falam a Palavra de Deus e muitas pessoas acreditarão em suas mentiras. Por causa das mentiras e do mal no mundo “o amor de muitos esfriará”. A expressão “o amor esfriará” é uma figura de linguagem que significa que as pessoas pararão de amar umas às outras. Outra maneira de dizer é que seus corações não amarão mais.</w:t>
      </w:r>
    </w:p>
    <w:p>
      <w:pPr/>
      <w:r>
        <w:rPr>
          <w:lang w:val="pt_PT" w:bidi="pt_PT"/>
        </w:rPr>
      </w:r>
      <w:r>
        <w:rPr>
          <w:lang w:val="pt_PT" w:bidi="pt_PT"/>
        </w:rPr>
        <w:t>Parem aqui e discutam com sua equipe: contem uma história sobre um momento em que vocês ou alguém que conhecem acreditou em uma mentira ou foi influenciado por alguém a fazer algo errado.</w:t>
      </w:r>
    </w:p>
    <w:p>
      <w:pPr/>
      <w:r>
        <w:rPr>
          <w:lang w:val="pt_PT" w:bidi="pt_PT"/>
        </w:rPr>
      </w:r>
      <w:r>
        <w:rPr>
          <w:lang w:val="pt_PT" w:bidi="pt_PT"/>
        </w:rPr>
        <w:t>Jesus sabe que ouvir tudo isso pode fazer com que os discípulos se perguntem se algum seguidor de Jesus permanecerá. Os sofrimentos, os falsos messias e os falsos profetas tentam o povo de Deus a deixar de acreditar e seguir o único Messias verdadeiro. Jesus garante a seus discípulos que Deus salvará todos aqueles que confiarem em Jesus por meio dos sofrimentos e não acreditarem nas mentiras dos falsos profetas. Essas pessoas um dia viverão no reino perfeito de Deus. Os discípulos não saberão o momento exato em que o fim do mundo acontecerá. Mas Jesus diz a seus discípulos que as pessoas compartilharão as boas novas sobre o reino perfeito de Deus com as pessoas pelo mundo antes de o fim do mundo chegar. Deus encherá seu reino perfeito com pessoas de todos os grupos, nações e idiomas.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está sentado no Monte das Oliveiras. Os discípulos vêm até ele em particular e fazem a ele algumas perguntas.</w:t>
      </w:r>
    </w:p>
    <w:p>
      <w:pPr/>
      <w:r>
        <w:rPr>
          <w:lang w:val="pt_PT" w:bidi="pt_PT"/>
        </w:rPr>
      </w:r>
      <w:r>
        <w:rPr>
          <w:b/>
          <w:lang w:val="pt_PT" w:bidi="pt_PT"/>
        </w:rPr>
        <w:t>Segunda cena:</w:t>
      </w:r>
      <w:r>
        <w:rPr>
          <w:lang w:val="pt_PT" w:bidi="pt_PT"/>
        </w:rPr>
        <w:t xml:space="preserve"> Jesus começa a responder aos discípulos dando a eles um mandamento e advertindo-os sobre as pessoas que virão e enganarão muitas pessoas. Jesus diz a seus discípulos sobre eventos mundiais que caracterizarão o período sobre o qual os discípulos estão perguntando. Jesus diz que esses eventos são apenas o início dos sofrimentos.</w:t>
      </w:r>
    </w:p>
    <w:p>
      <w:pPr/>
      <w:r>
        <w:rPr>
          <w:lang w:val="pt_PT" w:bidi="pt_PT"/>
        </w:rPr>
      </w:r>
      <w:r>
        <w:rPr>
          <w:b/>
          <w:lang w:val="pt_PT" w:bidi="pt_PT"/>
        </w:rPr>
        <w:t>Terceira cena:</w:t>
      </w:r>
      <w:r>
        <w:rPr>
          <w:lang w:val="pt_PT" w:bidi="pt_PT"/>
        </w:rPr>
        <w:t xml:space="preserve"> Jesus continua dizendo aos seus discípulos o que acontecerá, mas agora descreve o que seus seguidores experimentarão. Jesus também descreve como os incrédulos se comportarão. Jesus repete sua advertência de que virão pessoas que enganarão muitas pessoas.</w:t>
      </w:r>
    </w:p>
    <w:p>
      <w:pPr/>
      <w:r>
        <w:rPr>
          <w:lang w:val="pt_PT" w:bidi="pt_PT"/>
        </w:rPr>
      </w:r>
      <w:r>
        <w:rPr>
          <w:b/>
          <w:lang w:val="pt_PT" w:bidi="pt_PT"/>
        </w:rPr>
        <w:t>Quarta cena:</w:t>
      </w:r>
      <w:r>
        <w:rPr>
          <w:lang w:val="pt_PT" w:bidi="pt_PT"/>
        </w:rPr>
        <w:t xml:space="preserve"> Jesus diz aos discípulos que Deus salvará os crentes e os verdadeiros discípulos suportarão até o fim. As boas novas sobre o reino se espalharão por todo o mundo antes do fim da história.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Falsos messias</w:t>
      </w:r>
    </w:p>
    <w:p>
      <w:pPr>
        <w:pStyle w:val="ListBullet"/>
        <w:spacing w:line="240" w:lineRule="auto"/>
        <w:ind w:left="720"/>
      </w:pPr>
      <w:r>
        <w:rPr>
          <w:lang w:val="pt_PT" w:bidi="pt_PT"/>
        </w:rPr>
      </w:r>
      <w:r>
        <w:rPr>
          <w:lang w:val="pt_PT" w:bidi="pt_PT"/>
        </w:rPr>
        <w:t>Falsos profetas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a história começa com Jesus sentado no Monte das Oliveiras. Os discípulos vêm até Jesus e fazem a ele algumas perguntas. É importante lembrar que os discípulos perguntam a Jesus em particular, longe de qualquer outra pessoa. A conversa é apenas entre Jesus e seus discípulos. Não sabemos quantos discípulos.</w:t>
      </w:r>
    </w:p>
    <w:p>
      <w:pPr/>
      <w:r>
        <w:rPr>
          <w:lang w:val="pt_PT" w:bidi="pt_PT"/>
        </w:rPr>
      </w:r>
      <w:r>
        <w:rPr>
          <w:lang w:val="pt_PT" w:bidi="pt_PT"/>
        </w:rPr>
        <w:t>Na segunda cena, Jesus responde aos discípulos ordenando: “tenham cuidado e não deixem que ninguém engane vocês”. É importante lembrar que Jesus está dando aos seus discípulos um mandamento aqui. Jesus então dá a razão para seu mandamento: “</w:t>
      </w:r>
      <w:r>
        <w:rPr>
          <w:b/>
          <w:lang w:val="pt_PT" w:bidi="pt_PT"/>
        </w:rPr>
        <w:t>Porque</w:t>
      </w:r>
      <w:r>
        <w:rPr>
          <w:lang w:val="pt_PT" w:bidi="pt_PT"/>
        </w:rPr>
        <w:t xml:space="preserve"> muitas pessoas virão e dirão: “Sou o Messias” e muitas pessoas acreditarão nelas.</w:t>
      </w:r>
    </w:p>
    <w:p>
      <w:pPr/>
      <w:r>
        <w:rPr>
          <w:lang w:val="pt_PT" w:bidi="pt_PT"/>
        </w:rPr>
      </w:r>
      <w:r>
        <w:rPr>
          <w:lang w:val="pt_PT" w:bidi="pt_PT"/>
        </w:rPr>
        <w:t>Então, Jesus diz aos seus discípulos que haverá guerras e muitas pessoas falarão sobre guerra. Jesus dá aos discípulos outra ordem: “Certifiquem-se de que não fiquem alarmados”. É importante lembrar que Jesus dá o mandamento e também a razão para seu mandamento: “</w:t>
      </w:r>
      <w:r>
        <w:rPr>
          <w:b/>
          <w:lang w:val="pt_PT" w:bidi="pt_PT"/>
        </w:rPr>
        <w:t>Porque</w:t>
      </w:r>
      <w:r>
        <w:rPr>
          <w:lang w:val="pt_PT" w:bidi="pt_PT"/>
        </w:rPr>
        <w:t xml:space="preserve"> esses eventos devem acontecer”. Lembre-se de que isso significa que os discípulos não deveriam ficar surpresos ou desencorajados porque Deus ainda está no controle. Mas ainda não é o fim. Nações e reinos em todo o mundo vão guerrear uns contra os outros. Fome e terremotos acontecerão em muitos lugares. Mas, Jesus continua, todos esses eventos são apenas o início das dores de parto ou sofrimentos.</w:t>
      </w:r>
    </w:p>
    <w:p>
      <w:pPr/>
      <w:r>
        <w:rPr>
          <w:lang w:val="pt_PT" w:bidi="pt_PT"/>
        </w:rPr>
      </w:r>
      <w:r>
        <w:rPr>
          <w:lang w:val="pt_PT" w:bidi="pt_PT"/>
        </w:rPr>
        <w:t xml:space="preserve">Na terceira cena, Jesus continua sua advertência dizendo aos discípulos que eles sofrerão por serem seus discípulos. É importante lembrar que as perseguições acontecerão durante </w:t>
      </w:r>
      <w:r>
        <w:rPr>
          <w:b/>
          <w:lang w:val="pt_PT" w:bidi="pt_PT"/>
        </w:rPr>
        <w:t>o mesmo período</w:t>
      </w:r>
      <w:r>
        <w:rPr>
          <w:lang w:val="pt_PT" w:bidi="pt_PT"/>
        </w:rPr>
        <w:t xml:space="preserve"> que os eventos anteriores. Lembre-se de que Jesus está descrevendo as características do período antes de Jesus vir novamente.</w:t>
      </w:r>
    </w:p>
    <w:p>
      <w:pPr/>
      <w:r>
        <w:rPr>
          <w:lang w:val="pt_PT" w:bidi="pt_PT"/>
        </w:rPr>
      </w:r>
      <w:r>
        <w:rPr>
          <w:lang w:val="pt_PT" w:bidi="pt_PT"/>
        </w:rPr>
        <w:t>É importante lembrar a razão do sofrimento dos discípulos. Os discípulos sofrem porque eles acreditam e seguem Jesus. Além disso, durante esse período, muitas pessoas pecarão e odiarão umas às outras. Muitas pessoas trairão umas às outras e desistirão de acreditar em Jesus. Jesus explica que como mais e mais pessoas desobedecem à lei de Deus, muitas vão parar de amar. Jesus novamente alerta seus discípulos para que não se deixem enganar pelas pessoas. Falsos profetas aparecerão e enganarão muitas pessoas fazendo-as seguirem seus caminhos maus.</w:t>
      </w:r>
    </w:p>
    <w:p>
      <w:pPr/>
      <w:r>
        <w:rPr>
          <w:lang w:val="pt_PT" w:bidi="pt_PT"/>
        </w:rPr>
      </w:r>
      <w:r>
        <w:rPr>
          <w:lang w:val="pt_PT" w:bidi="pt_PT"/>
        </w:rPr>
        <w:t>Na quarta cena, Jesus muda de tópicos para dizer aos discípulos que Deus ainda salvará seu povo. Isso é importante. Ser um verdadeiro discípulo de Jesus significa suportar todos esses sofrimentos e não acreditar nas mentiras dos falsos profetas e cristos. As pessoas compartilharão com cada grupo de pessoas as boas novas de que Deus as salva da punição por sua desobediência e lhes dá seu reino perfeito. Todos os grupos de pessoas em todo o mundo ouvirão essas boas novas antes do fim acontecer.</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Falsos messias</w:t>
      </w:r>
    </w:p>
    <w:p>
      <w:pPr>
        <w:pStyle w:val="ListBullet"/>
        <w:spacing w:line="240" w:lineRule="auto"/>
        <w:ind w:left="720"/>
      </w:pPr>
      <w:r>
        <w:rPr>
          <w:lang w:val="pt_PT" w:bidi="pt_PT"/>
        </w:rPr>
      </w:r>
      <w:r>
        <w:rPr>
          <w:lang w:val="pt_PT" w:bidi="pt_PT"/>
        </w:rPr>
        <w:t>Falsos profetas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Enquanto Jesus está sentado no Monte das Oliveiras, os discípulos vêm até Jesus e perguntam a ele: “Quando essas coisas acontecerão? E qual será o sinal de sua vinda e do fim do mundo?”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curioso, confuso e ansioso.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responde aos discípulos ordenando: “tenham cuidado e não deixem que ninguém engane vocês”. Jesus diz aos seus discípulos que muitas pessoas virão e alegarão ser o Messias, e elas enganarão muitas pessoas. Haverá guerras e pessoas falando sobre guerra. Jesus então dá aos discípulos outro mandamento: “Certifiquem-se de não ficarem alarmados porque essas coisas devem acontecer, mas esse não é o fim”.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alarmados, surpresos, angustiados e preocupados.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continua descrevendo o que acontecerá. Nações lutarão contra nações e reinos lutarão contra reinos. Haverá fome e terremotos em muitos lugares. Mas esses eventos são o início das dores de parto ou sofrimentos.</w:t>
      </w:r>
    </w:p>
    <w:p>
      <w:pPr/>
      <w:r>
        <w:rPr>
          <w:lang w:val="pt_PT" w:bidi="pt_PT"/>
        </w:rPr>
      </w:r>
      <w:r>
        <w:rPr>
          <w:lang w:val="pt_PT" w:bidi="pt_PT"/>
        </w:rPr>
        <w:t>Jesus continua que, naquele momento, as pessoas entregarão os discípulos de Jesus para sofrerem e as pessoas os matarão. E as pessoas em todas as nações odiarão os seguidores de Jesus. Muitas pessoas vão parar de seguir Jesus e trairão e odiarão umas às outras. Os falsos profetas enganarão muitas pessoas. Jesus explica que como mais e mais pessoas desobedecem à lei de Deus, muitas vão parar de amar.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preocupados, com medo e traídos.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encoraja seus discípulos, dizendo que Deus ainda salvará seu povo. Os verdadeiros discípulos mostrarão sua fé suportando os sofrimentos deste tempo sem cair em perversidade e ódio. As pessoas pregarão as boas novas do reino em todo o mundo e testemunharão para todas as nações antes de Deus trazer o fim.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aliviados, confortados e curiosos.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estava sentado no Monte das Oliveiras e seus </w:t>
      </w:r>
      <w:r>
        <w:rPr>
          <w:b/>
          <w:lang w:val="pt_PT" w:bidi="pt_PT"/>
        </w:rPr>
        <w:t>discípulos</w:t>
      </w:r>
      <w:r>
        <w:rPr>
          <w:lang w:val="pt_PT" w:bidi="pt_PT"/>
        </w:rPr>
        <w:t xml:space="preserve"> se aproximaram dele, longe de qualquer outra pessoa e perguntaram: “Quando essas coisas acontecerão? E qual será o </w:t>
      </w:r>
      <w:r>
        <w:rPr>
          <w:b/>
          <w:lang w:val="pt_PT" w:bidi="pt_PT"/>
        </w:rPr>
        <w:t>sinal</w:t>
      </w:r>
      <w:r>
        <w:rPr>
          <w:lang w:val="pt_PT" w:bidi="pt_PT"/>
        </w:rPr>
        <w:t xml:space="preserve"> de sua vinda e do fim do mundo?”</w:t>
      </w:r>
    </w:p>
    <w:p>
      <w:pPr/>
      <w:r>
        <w:rPr>
          <w:lang w:val="pt_PT" w:bidi="pt_PT"/>
        </w:rPr>
      </w:r>
      <w:r>
        <w:rPr>
          <w:lang w:val="pt_PT" w:bidi="pt_PT"/>
        </w:rPr>
        <w:t xml:space="preserve">Traduza </w:t>
      </w:r>
      <w:r>
        <w:rPr>
          <w:b/>
          <w:lang w:val="pt_PT" w:bidi="pt_PT"/>
        </w:rPr>
        <w:t>discípulos</w:t>
      </w:r>
      <w:r>
        <w:rPr>
          <w:lang w:val="pt_PT" w:bidi="pt_PT"/>
        </w:rPr>
        <w:t xml:space="preserve"> da mesma maneira que você traduziu em passagens anteriores. </w:t>
      </w:r>
      <w:r>
        <w:rPr>
          <w:lang w:val="pt_PT" w:bidi="pt_PT"/>
        </w:rPr>
        <w:t>Discípulos</w:t>
      </w:r>
      <w:r>
        <w:rPr>
          <w:lang w:val="pt_PT" w:bidi="pt_PT"/>
        </w:rPr>
        <w:t xml:space="preserve"> está no Glossário Mestre.</w:t>
      </w:r>
    </w:p>
    <w:p>
      <w:pPr/>
      <w:r>
        <w:rPr>
          <w:lang w:val="pt_PT" w:bidi="pt_PT"/>
        </w:rPr>
      </w:r>
      <w:r>
        <w:rPr>
          <w:lang w:val="pt_PT" w:bidi="pt_PT"/>
        </w:rPr>
        <w:t xml:space="preserve">Um </w:t>
      </w:r>
      <w:r>
        <w:rPr>
          <w:b/>
          <w:lang w:val="pt_PT" w:bidi="pt_PT"/>
        </w:rPr>
        <w:t>sinal</w:t>
      </w:r>
      <w:r>
        <w:rPr>
          <w:lang w:val="pt_PT" w:bidi="pt_PT"/>
        </w:rPr>
        <w:t xml:space="preserve"> é uma indicação de que algo é verdadeiro ou vai acontecer. Aqui se refere a um evento ou sinal que indica que algo está prestes a acontecer. Traduza "sinal" da mesma maneira que você traduziu em passagens anteriores. </w:t>
      </w:r>
      <w:r>
        <w:rPr>
          <w:lang w:val="pt_PT" w:bidi="pt_PT"/>
        </w:rPr>
        <w:t>Sinal</w:t>
      </w:r>
      <w:r>
        <w:rPr>
          <w:lang w:val="pt_PT" w:bidi="pt_PT"/>
        </w:rPr>
        <w:t xml:space="preserve"> está no Glossário Mestre.</w:t>
      </w:r>
    </w:p>
    <w:p>
      <w:pPr/>
      <w:r>
        <w:rPr>
          <w:lang w:val="pt_PT" w:bidi="pt_PT"/>
        </w:rPr>
      </w:r>
      <w:r>
        <w:rPr>
          <w:lang w:val="pt_PT" w:bidi="pt_PT"/>
        </w:rPr>
        <w:t xml:space="preserve">Jesus responde aos seus discípulos, ordenando: “Tenham cuidado e não deixem que ninguém engane vocês”. Jesus dá aos seus discípulos a razão pela qual: porque as pessoas virão dizendo: “Eu sou o </w:t>
      </w:r>
      <w:r>
        <w:rPr>
          <w:b/>
          <w:lang w:val="pt_PT" w:bidi="pt_PT"/>
        </w:rPr>
        <w:t>Messias</w:t>
      </w:r>
      <w:r>
        <w:rPr>
          <w:lang w:val="pt_PT" w:bidi="pt_PT"/>
        </w:rPr>
        <w:t xml:space="preserve">”. Messias significa alguém que Deus ungiu, ou nomeou para uma tarefa especial. No Antigo Testamento, os profetas, os sacerdotes e os reis eram todos ungidos para tarefas especiais. Jesus é todas essas coisas, mas Mateus aqui provavelmente não está dizendo que as pessoas afirmarão ser o próprio Jesus, mas afirmarão que foram escolhidas e enviadas por Deus. Traduza "Messias" da mesma maneira que você traduziu em passagens anteriores. </w:t>
      </w:r>
      <w:r>
        <w:rPr>
          <w:lang w:val="pt_PT" w:bidi="pt_PT"/>
        </w:rPr>
        <w:t>Messias</w:t>
      </w:r>
      <w:r>
        <w:rPr>
          <w:lang w:val="pt_PT" w:bidi="pt_PT"/>
        </w:rPr>
        <w:t xml:space="preserve"> está no Glossário Mestre.</w:t>
      </w:r>
    </w:p>
    <w:p>
      <w:pPr/>
      <w:r>
        <w:rPr>
          <w:lang w:val="pt_PT" w:bidi="pt_PT"/>
        </w:rPr>
      </w:r>
      <w:r>
        <w:rPr>
          <w:lang w:val="pt_PT" w:bidi="pt_PT"/>
        </w:rPr>
        <w:t xml:space="preserve">Muitas pessoas seguirão os falsos messias e os discípulos ouvirão sobre guerras e ameaças de guerras. Nações e reinos lutarão uns contra os outros. Uma </w:t>
      </w:r>
      <w:r>
        <w:rPr>
          <w:b/>
          <w:lang w:val="pt_PT" w:bidi="pt_PT"/>
        </w:rPr>
        <w:t>nação</w:t>
      </w:r>
      <w:r>
        <w:rPr>
          <w:lang w:val="pt_PT" w:bidi="pt_PT"/>
        </w:rPr>
        <w:t xml:space="preserve"> é uma tribo, grupo étnico, ou o povo de um país. Traduza "nação" da mesma maneira que você traduziu em passagens anteriores. </w:t>
      </w:r>
      <w:r>
        <w:rPr>
          <w:lang w:val="pt_PT" w:bidi="pt_PT"/>
        </w:rPr>
        <w:t>Nação</w:t>
      </w:r>
      <w:r>
        <w:rPr>
          <w:lang w:val="pt_PT" w:bidi="pt_PT"/>
        </w:rPr>
        <w:t xml:space="preserve"> está no Glossário Mestre.</w:t>
      </w:r>
    </w:p>
    <w:p>
      <w:pPr/>
      <w:r>
        <w:rPr>
          <w:lang w:val="pt_PT" w:bidi="pt_PT"/>
        </w:rPr>
      </w:r>
      <w:r>
        <w:rPr>
          <w:lang w:val="pt_PT" w:bidi="pt_PT"/>
        </w:rPr>
        <w:t xml:space="preserve">Jesus fala sobre os tipos de coisas que acontecerão “naquele tempo”. </w:t>
      </w:r>
      <w:r>
        <w:rPr>
          <w:b/>
          <w:lang w:val="pt_PT" w:bidi="pt_PT"/>
        </w:rPr>
        <w:t>Naquele tempo</w:t>
      </w:r>
      <w:r>
        <w:rPr>
          <w:lang w:val="pt_PT" w:bidi="pt_PT"/>
        </w:rPr>
        <w:t>, não se refere a um momento específico, mas ao mesmo período geral em que esses tipos de eventos acontecem. Jesus diz aos discípulos que as pessoas os prenderão e os farão sofrer. As pessoas matarão os discípulos e os odiarão porque eles são discípulos de Jesus. Também naquele tempo, muitas pessoas vão parar de acreditar em Jesus, trairão umas às outras e odiarão umas às outras.</w:t>
      </w:r>
    </w:p>
    <w:p>
      <w:pPr/>
      <w:r>
        <w:rPr>
          <w:lang w:val="pt_PT" w:bidi="pt_PT"/>
        </w:rPr>
      </w:r>
      <w:r>
        <w:rPr>
          <w:b/>
          <w:lang w:val="pt_PT" w:bidi="pt_PT"/>
        </w:rPr>
        <w:t>Falsos profetas</w:t>
      </w:r>
      <w:r>
        <w:rPr>
          <w:lang w:val="pt_PT" w:bidi="pt_PT"/>
        </w:rPr>
        <w:t xml:space="preserve"> aparecerão alegando falar a Palavra de Deus. Um </w:t>
      </w:r>
      <w:r>
        <w:rPr>
          <w:b/>
          <w:lang w:val="pt_PT" w:bidi="pt_PT"/>
        </w:rPr>
        <w:t>profeta</w:t>
      </w:r>
      <w:r>
        <w:rPr>
          <w:lang w:val="pt_PT" w:bidi="pt_PT"/>
        </w:rPr>
        <w:t xml:space="preserve"> é alguém que recebe uma mensagem de Deus e a comunica a outras pessoas, frequentemente ao povo de Deus. Um falso profeta é alguém que apenas afirma, ou finge, ter uma mensagem de Deus. Deus não lhes deu uma mensagem ou os chamou para ser seu profeta. Traduza "falso profeta" da mesma maneira que você traduziu em passagens anteriores. </w:t>
      </w:r>
      <w:r>
        <w:rPr>
          <w:lang w:val="pt_PT" w:bidi="pt_PT"/>
        </w:rPr>
        <w:t>Profeta</w:t>
      </w:r>
      <w:r>
        <w:rPr>
          <w:lang w:val="pt_PT" w:bidi="pt_PT"/>
        </w:rPr>
        <w:t xml:space="preserve"> está no Glossário Mestre.</w:t>
      </w:r>
    </w:p>
    <w:p>
      <w:pPr/>
      <w:r>
        <w:rPr>
          <w:lang w:val="pt_PT" w:bidi="pt_PT"/>
        </w:rPr>
      </w:r>
      <w:r>
        <w:rPr>
          <w:lang w:val="pt_PT" w:bidi="pt_PT"/>
        </w:rPr>
        <w:t xml:space="preserve">Os falsos profetas enganarão muitas pessoas. Mais e mais pessoas pecarão. Eles não se importarão com a lei de Deus nem em fazer o que é certo. </w:t>
      </w:r>
      <w:r>
        <w:rPr>
          <w:b/>
          <w:lang w:val="pt_PT" w:bidi="pt_PT"/>
        </w:rPr>
        <w:t>Pecado</w:t>
      </w:r>
      <w:r>
        <w:rPr>
          <w:lang w:val="pt_PT" w:bidi="pt_PT"/>
        </w:rPr>
        <w:t xml:space="preserve"> se refere a um ato de desobediência a Deus. Algumas traduções usam a palavra iniquidade ou maldade aqui. </w:t>
      </w:r>
      <w:r>
        <w:rPr>
          <w:b/>
          <w:lang w:val="pt_PT" w:bidi="pt_PT"/>
        </w:rPr>
        <w:t>Maldade</w:t>
      </w:r>
      <w:r>
        <w:rPr>
          <w:lang w:val="pt_PT" w:bidi="pt_PT"/>
        </w:rPr>
        <w:t xml:space="preserve"> significa pessoas praticando ações más ou más obras. Eles desobedecem à lei de Deus. </w:t>
      </w:r>
      <w:r>
        <w:rPr>
          <w:b/>
          <w:lang w:val="pt_PT" w:bidi="pt_PT"/>
        </w:rPr>
        <w:t>Iniquidade</w:t>
      </w:r>
      <w:r>
        <w:rPr>
          <w:lang w:val="pt_PT" w:bidi="pt_PT"/>
        </w:rPr>
        <w:t xml:space="preserve"> significa que as pessoas não estão se importando em obedecer à lei de Deus e também a desobedecem. A iniquidade e maldade são pecados. Certifique-se de que a palavra usada neste caso não signifique o fato de alguém ter deixado de executar algum ato religioso, como um ritual ou prece, nem deixado de seguir certas regras religiosas. Qualquer que seja a palavra que você escolher — iniquidade, maldade ou pecado — traduza-a como você fez em passagens anteriores. </w:t>
      </w:r>
      <w:r>
        <w:rPr>
          <w:lang w:val="pt_PT" w:bidi="pt_PT"/>
        </w:rPr>
        <w:t>Iniquidade</w:t>
      </w:r>
      <w:r>
        <w:rPr>
          <w:lang w:val="pt_PT" w:bidi="pt_PT"/>
        </w:rPr>
        <w:t xml:space="preserve">, </w:t>
      </w:r>
      <w:r>
        <w:rPr>
          <w:lang w:val="pt_PT" w:bidi="pt_PT"/>
        </w:rPr>
        <w:t>maldade</w:t>
      </w:r>
      <w:r>
        <w:rPr>
          <w:lang w:val="pt_PT" w:bidi="pt_PT"/>
        </w:rPr>
        <w:t xml:space="preserve"> e </w:t>
      </w:r>
      <w:r>
        <w:rPr>
          <w:lang w:val="pt_PT" w:bidi="pt_PT"/>
        </w:rPr>
        <w:t>pecado</w:t>
      </w:r>
      <w:r>
        <w:rPr>
          <w:lang w:val="pt_PT" w:bidi="pt_PT"/>
        </w:rPr>
        <w:t xml:space="preserve"> estão no Glossário Mestre.</w:t>
      </w:r>
    </w:p>
    <w:p>
      <w:pPr/>
      <w:r>
        <w:rPr>
          <w:lang w:val="pt_PT" w:bidi="pt_PT"/>
        </w:rPr>
      </w:r>
      <w:r>
        <w:rPr>
          <w:lang w:val="pt_PT" w:bidi="pt_PT"/>
        </w:rPr>
        <w:t>Como mais e mais pessoas pecarão, o amor de muitas esfriará, ou as pessoas vão parar de amar.</w:t>
      </w:r>
    </w:p>
    <w:p>
      <w:pPr/>
      <w:r>
        <w:rPr>
          <w:lang w:val="pt_PT" w:bidi="pt_PT"/>
        </w:rPr>
      </w:r>
      <w:r>
        <w:rPr>
          <w:lang w:val="pt_PT" w:bidi="pt_PT"/>
        </w:rPr>
        <w:t>Parem aqui e conversem sobre a frase “o amor esfriará” e como vocês podem traduzi-la para seu idioma.</w:t>
      </w:r>
    </w:p>
    <w:p>
      <w:pPr/>
      <w:r>
        <w:rPr>
          <w:lang w:val="pt_PT" w:bidi="pt_PT"/>
        </w:rPr>
      </w:r>
      <w:r>
        <w:rPr>
          <w:lang w:val="pt_PT" w:bidi="pt_PT"/>
        </w:rPr>
        <w:t xml:space="preserve">Jesus garante aos seus discípulos que Deus salvará todos aqueles que confiam em Jesus, não acreditam em mentiras e suportam o sofrimento até o fim. </w:t>
      </w:r>
      <w:r>
        <w:rPr>
          <w:b/>
          <w:lang w:val="pt_PT" w:bidi="pt_PT"/>
        </w:rPr>
        <w:t>O fim</w:t>
      </w:r>
      <w:r>
        <w:rPr>
          <w:lang w:val="pt_PT" w:bidi="pt_PT"/>
        </w:rPr>
        <w:t xml:space="preserve"> aqui poderia se referir ao fim da vida dessa pessoa ou ao fim do mundo, o que vier primeiro.</w:t>
      </w:r>
    </w:p>
    <w:p>
      <w:pPr/>
      <w:r>
        <w:rPr>
          <w:lang w:val="pt_PT" w:bidi="pt_PT"/>
        </w:rPr>
      </w:r>
      <w:r>
        <w:rPr>
          <w:lang w:val="pt_PT" w:bidi="pt_PT"/>
        </w:rPr>
        <w:t xml:space="preserve">As pessoas proclamarão as </w:t>
      </w:r>
      <w:r>
        <w:rPr>
          <w:b/>
          <w:lang w:val="pt_PT" w:bidi="pt_PT"/>
        </w:rPr>
        <w:t>boas novas</w:t>
      </w:r>
      <w:r>
        <w:rPr>
          <w:lang w:val="pt_PT" w:bidi="pt_PT"/>
        </w:rPr>
        <w:t xml:space="preserve">, ou </w:t>
      </w:r>
      <w:r>
        <w:rPr>
          <w:b/>
          <w:lang w:val="pt_PT" w:bidi="pt_PT"/>
        </w:rPr>
        <w:t>evangelho</w:t>
      </w:r>
      <w:r>
        <w:rPr>
          <w:lang w:val="pt_PT" w:bidi="pt_PT"/>
        </w:rPr>
        <w:t xml:space="preserve">, sobre o </w:t>
      </w:r>
      <w:r>
        <w:rPr>
          <w:b/>
          <w:lang w:val="pt_PT" w:bidi="pt_PT"/>
        </w:rPr>
        <w:t>reino</w:t>
      </w:r>
      <w:r>
        <w:rPr>
          <w:lang w:val="pt_PT" w:bidi="pt_PT"/>
        </w:rPr>
        <w:t xml:space="preserve"> em todo o mundo para que todas as nações o ouçam. As </w:t>
      </w:r>
      <w:r>
        <w:rPr>
          <w:lang w:val="pt_PT" w:bidi="pt_PT"/>
        </w:rPr>
        <w:t>boas novas</w:t>
      </w:r>
      <w:r>
        <w:rPr>
          <w:lang w:val="pt_PT" w:bidi="pt_PT"/>
        </w:rPr>
        <w:t xml:space="preserve">, ou evangelho, são que Jesus estava nesta terra, morreu pelos nossos pecados e ressuscitou dentre os mortos. No Novo Testamento, antes de Jesus morrer e ser ressuscitado, os discípulos e Jesus ensinaram as boas novas do reino. Isso significa que eles estão ensinando sobre o governo de Deus por meio de Jesus, que veio para salvar as pessoas e torná-las parte do reino perfeito de Deus. Traduza as "boas novas", ou "evangelho", da mesma maneira que você traduziu em passagens anteriores. </w:t>
      </w:r>
      <w:r>
        <w:rPr>
          <w:lang w:val="pt_PT" w:bidi="pt_PT"/>
        </w:rPr>
        <w:t>Evangelho</w:t>
      </w:r>
      <w:r>
        <w:rPr>
          <w:lang w:val="pt_PT" w:bidi="pt_PT"/>
        </w:rPr>
        <w:t xml:space="preserve"> está no Glossário Mestre.</w:t>
      </w:r>
    </w:p>
    <w:p>
      <w:pPr/>
      <w:r>
        <w:rPr>
          <w:lang w:val="pt_PT" w:bidi="pt_PT"/>
        </w:rPr>
      </w:r>
      <w:r>
        <w:rPr>
          <w:lang w:val="pt_PT" w:bidi="pt_PT"/>
        </w:rPr>
        <w:t xml:space="preserve">O discípulo Mateus usou "reino dos céus" para falar sobre o reino de Deus. Um dia, Jesus voltará para estabelecer o reino novo e perfeito de Deus. Aqui, Mateus usa a palavra </w:t>
      </w:r>
      <w:r>
        <w:rPr>
          <w:b/>
          <w:lang w:val="pt_PT" w:bidi="pt_PT"/>
        </w:rPr>
        <w:t>reino</w:t>
      </w:r>
      <w:r>
        <w:rPr>
          <w:lang w:val="pt_PT" w:bidi="pt_PT"/>
        </w:rPr>
        <w:t xml:space="preserve"> para se referir ao reino dos céus. Traduza "reino" da mesma maneira que você traduziu em passagens anteriores. </w:t>
      </w:r>
      <w:r>
        <w:rPr>
          <w:lang w:val="pt_PT" w:bidi="pt_PT"/>
        </w:rPr>
        <w:t>Reino dos céus</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24:15–28</w:t>
      </w:r>
      <w:r>
        <w:rPr>
          <w:lang w:val="pt_PT" w:bidi="pt_PT"/>
        </w:rPr>
      </w:r>
    </w:p>
    <w:p>
      <w:pPr>
        <w:pStyle w:val="Heading3"/>
      </w:pPr>
      <w:r>
        <w:rPr>
          <w:lang w:val="pt_PT" w:bidi="pt_PT"/>
        </w:rPr>
        <w:t>Ouvir e Sentir</w:t>
      </w:r>
    </w:p>
    <w:p>
      <w:pPr/>
      <w:r>
        <w:rPr>
          <w:lang w:val="pt_PT" w:bidi="pt_PT"/>
        </w:rPr>
      </w:r>
      <w:r>
        <w:rPr>
          <w:lang w:val="pt_PT" w:bidi="pt_PT"/>
        </w:rPr>
        <w:t>Ouçam Mateus 24.15–28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Mateus 24.15–28 na tradução mais fácil de entender.</w:t>
      </w:r>
    </w:p>
    <w:p>
      <w:pPr/>
      <w:r>
        <w:rPr>
          <w:lang w:val="pt_PT" w:bidi="pt_PT"/>
        </w:rPr>
      </w:r>
      <w:r>
        <w:rPr>
          <w:lang w:val="pt_PT" w:bidi="pt_PT"/>
        </w:rPr>
        <w:t>Nessa passagem, Jesus continua ensinando seus discípulos no Monte das Oliveiras. Lembre-se de que Jesus está na última semana de sua vida e em breve morrerá, ressuscitará e retornará ao céu. Jesus está preparando seus discípulos para a vida e o discipulado depois que ele retornar ao céu, mas antes de voltar para reunir seus seguidores e estabelecer seu reino.</w:t>
      </w:r>
    </w:p>
    <w:p>
      <w:pPr/>
      <w:r>
        <w:rPr>
          <w:lang w:val="pt_PT" w:bidi="pt_PT"/>
        </w:rPr>
      </w:r>
      <w:r>
        <w:rPr>
          <w:lang w:val="pt_PT" w:bidi="pt_PT"/>
        </w:rPr>
        <w:t>Na passagem anterior, os discípulos de Jesus haviam perguntado a Jesus quando as pessoas destruiriam o templo de Deus em Jerusalém e quais seriam os sinais da segunda vinda de Jesus e do fim do mundo. Jesus primeiro respondeu dizendo a seus discípulos como seria a vida em geral, ensinando a eles que eles não saberiam o tempo exato do fim do mundo. Nessa passagem, Jesus continua ensinando seus discípulos sobre o tempo antes do fim do mundo, mas agora conta a eles sobre um evento específico.</w:t>
      </w:r>
    </w:p>
    <w:p>
      <w:pPr/>
      <w:r>
        <w:rPr>
          <w:lang w:val="pt_PT" w:bidi="pt_PT"/>
        </w:rPr>
      </w:r>
      <w:r>
        <w:rPr>
          <w:lang w:val="pt_PT" w:bidi="pt_PT"/>
        </w:rPr>
        <w:t>Jesus diz: “Então quando você ver o horror terrível no lugar santo, sobre o qual o profeta Daniel falou…”.</w:t>
      </w:r>
    </w:p>
    <w:p>
      <w:pPr/>
      <w:r>
        <w:rPr>
          <w:lang w:val="pt_PT" w:bidi="pt_PT"/>
        </w:rPr>
      </w:r>
      <w:r>
        <w:rPr>
          <w:lang w:val="pt_PT" w:bidi="pt_PT"/>
        </w:rPr>
        <w:t>Jesus se refere a um evento sobre o qual Deus havia falado sobre muitos anos antes, por meio do conhecido profeta judeu Daniel. Os discípulos teriam sabido imediatamente quem era o profeta judeu Daniel e o que ele disse. Jesus usa a mesma descrição que o profeta Daniel registrou. Jesus agora está confirmando e profetizando sobre o que Deus disse por meio de Daniel. Como em outras passagens, Mateus quer que seu público entenda que Jesus se encaixa e completa os profetas judeus que Deus usou muitos anos antes para falar sua palavra ao povo judeu.</w:t>
      </w:r>
    </w:p>
    <w:p>
      <w:pPr/>
      <w:r>
        <w:rPr>
          <w:lang w:val="pt_PT" w:bidi="pt_PT"/>
        </w:rPr>
      </w:r>
      <w:r>
        <w:rPr>
          <w:lang w:val="pt_PT" w:bidi="pt_PT"/>
        </w:rPr>
        <w:t>Algumas traduções dizem "horror terrível", enquanto outras traduções dizem "objeto sacrílego que causa profanação" ou "abominação que causa desolação". Uma abominação ou horror terrível é algo que Deus odeia ou deixa Deus zangado. Desolação, ou profanação, significa que o povo de Deus não pode adorar ali. O lugar santo provavelmente é o templo judaico em Jerusalém. Lembre-se de que Jesus havia dito recentemente a seus discípulos que algumas pessoas em algum momento destruiriam o templo. Provavelmente, qualquer evento que trouxer o que Deus odeia ao lugar santo de Deus também destruiria o templo de Deus. A coisa horrível provavelmente é um objeto que uma pessoa colocou, e não uma pessoa.</w:t>
      </w:r>
    </w:p>
    <w:p>
      <w:pPr/>
      <w:r>
        <w:rPr>
          <w:lang w:val="pt_PT" w:bidi="pt_PT"/>
        </w:rPr>
      </w:r>
      <w:r>
        <w:rPr>
          <w:lang w:val="pt_PT" w:bidi="pt_PT"/>
        </w:rPr>
        <w:t>Parem aqui e discutam essa pergunta em grupo: falem sobre lugares santos ou sagrados em sua cultura. O que os torna santos ou sagrados? Como eles se tornariam lugares que não santos ou o que faria as pessoas pararem de adorar lá? Pause este áudio aqui.</w:t>
      </w:r>
    </w:p>
    <w:p>
      <w:pPr/>
      <w:r>
        <w:rPr>
          <w:lang w:val="pt_PT" w:bidi="pt_PT"/>
        </w:rPr>
      </w:r>
      <w:r>
        <w:rPr>
          <w:lang w:val="pt_PT" w:bidi="pt_PT"/>
        </w:rPr>
        <w:t>Mateus aqui comenta: “Aquele que está lendo, pense cuidadosamente”. Na época de Mateus, um leitor lia cartas e escritos em voz alta para grupos de crentes, porque poucos sabiam ler. Mateus está dizendo aos leitores de seu livro para pensarem cuidadosamente sobre o que Jesus está dizendo para entender. Jesus não está dando detalhes específicos o suficiente sobre esse evento e quando ele acontecerá. Será preciso sabedoria para saber quando esse evento estará acontecendo.</w:t>
      </w:r>
    </w:p>
    <w:p>
      <w:pPr/>
      <w:r>
        <w:rPr>
          <w:lang w:val="pt_PT" w:bidi="pt_PT"/>
        </w:rPr>
      </w:r>
      <w:r>
        <w:rPr>
          <w:lang w:val="pt_PT" w:bidi="pt_PT"/>
        </w:rPr>
        <w:t>Em outro livro da Bíblia chamado de Evangelho de Lucas, Lucas também registra Jesus ensinando seus discípulos sobre esse evento, incluindo o detalhe de que os exércitos cercavam Jerusalém. Sabemos pela história que houve uma guerra em Israel depois do retorno de Jesus ao céu. Os inimigos do povo judeu atacaram a Judeia, cercaram Jerusalém e adoravam seus ídolos no templo judaico. É possível que a "abominação que causa desolação" tenha sido estabelecida nesse período.</w:t>
      </w:r>
    </w:p>
    <w:p>
      <w:pPr/>
      <w:r>
        <w:rPr>
          <w:lang w:val="pt_PT" w:bidi="pt_PT"/>
        </w:rPr>
      </w:r>
      <w:r>
        <w:rPr>
          <w:lang w:val="pt_PT" w:bidi="pt_PT"/>
        </w:rPr>
        <w:t>Parem aqui e discutam essa pergunta em grupo: contem uma história sobre um momento que algo terrível aconteceu com você ou alguém que você conhece. Que palavras você usa em seu idioma para descrever algo terrível? Pausem o áudio aqui.</w:t>
      </w:r>
    </w:p>
    <w:p>
      <w:pPr/>
      <w:r>
        <w:rPr>
          <w:lang w:val="pt_PT" w:bidi="pt_PT"/>
        </w:rPr>
      </w:r>
      <w:r>
        <w:rPr>
          <w:lang w:val="pt_PT" w:bidi="pt_PT"/>
        </w:rPr>
        <w:t>Jesus continua, dizendo: “Então aqueles que vivem na Judeia devem fugir para as colinas”. Jesus dá essa ordem a todas as pessoas que vivem em uma região de Israel chamada Judeia, a região onde fica Jerusalém. Então, quando as pessoas que vivem na Judeia vissem esse objeto impuro no lugar santo, elas deveriam fugir para as colinas, onde os inimigos teriam dificuldade em segui-las.</w:t>
      </w:r>
    </w:p>
    <w:p>
      <w:pPr/>
      <w:r>
        <w:rPr>
          <w:lang w:val="pt_PT" w:bidi="pt_PT"/>
        </w:rPr>
      </w:r>
      <w:r>
        <w:rPr>
          <w:lang w:val="pt_PT" w:bidi="pt_PT"/>
        </w:rPr>
        <w:t>Parem aqui e olhem para um mapa da região da Judeia e uma imagem das colinas da Judeia em grupo. Pause este áudio aqui.</w:t>
      </w:r>
    </w:p>
    <w:p>
      <w:pPr/>
      <w:r>
        <w:rPr>
          <w:lang w:val="pt_PT" w:bidi="pt_PT"/>
        </w:rPr>
      </w:r>
      <w:r>
        <w:rPr>
          <w:lang w:val="pt_PT" w:bidi="pt_PT"/>
        </w:rPr>
        <w:t>Jesus continua: “Quem estiver no telhado não deve descer para sua casa para pegar os pertences”. As casas naquele tempo tinham telhados planos acessíveis por uma escada fora de sua casa. As pessoas muitas vezes iam para seus telhados nas noites para relaxar ou orar.</w:t>
      </w:r>
    </w:p>
    <w:p>
      <w:pPr/>
      <w:r>
        <w:rPr>
          <w:lang w:val="pt_PT" w:bidi="pt_PT"/>
        </w:rPr>
      </w:r>
      <w:r>
        <w:rPr>
          <w:lang w:val="pt_PT" w:bidi="pt_PT"/>
        </w:rPr>
        <w:t>Parem aqui e olhem em grupo para uma imagem de uma casa com um telhado plano e uma escada no lado de fora. Pause este áudio aqui.</w:t>
      </w:r>
    </w:p>
    <w:p>
      <w:pPr/>
      <w:r>
        <w:rPr>
          <w:lang w:val="pt_PT" w:bidi="pt_PT"/>
        </w:rPr>
      </w:r>
      <w:r>
        <w:rPr>
          <w:lang w:val="pt_PT" w:bidi="pt_PT"/>
        </w:rPr>
        <w:t>Da mesma forma: “Uma pessoa que trabalha no campo não deve voltar para pegar seu manto”. Os trabalhadores geralmente tiravam suas capas e as colocavam no lado do campo enquanto eles estavam trabalhando. Os mantos, ou casacos, eram uma peça essencial de roupa que uma pessoa sempre levaria quando viajava. Jesus usa esses dois exemplos para mostrar os discípulos que essa vez será uma crise ou emergência severa.</w:t>
      </w:r>
    </w:p>
    <w:p>
      <w:pPr/>
      <w:r>
        <w:rPr>
          <w:lang w:val="pt_PT" w:bidi="pt_PT"/>
        </w:rPr>
      </w:r>
      <w:r>
        <w:rPr>
          <w:lang w:val="pt_PT" w:bidi="pt_PT"/>
        </w:rPr>
        <w:t>Parem aqui e, em grupo, olhem para uma imagem de uma capa. Pause este áudio aqui.</w:t>
      </w:r>
    </w:p>
    <w:p>
      <w:pPr/>
      <w:r>
        <w:rPr>
          <w:lang w:val="pt_PT" w:bidi="pt_PT"/>
        </w:rPr>
      </w:r>
      <w:r>
        <w:rPr>
          <w:lang w:val="pt_PT" w:bidi="pt_PT"/>
        </w:rPr>
        <w:t>Jesus exclama em aflição: “O quão terrível será naquele momento para as mulheres grávidas e mães ainda amamentando seus bebês”. As mulheres que carregam seus bebês em seus úteros e mães com filhos jovens estão especialmente em risco durante tempos de guerra e crise.</w:t>
      </w:r>
    </w:p>
    <w:p>
      <w:pPr/>
      <w:r>
        <w:rPr>
          <w:lang w:val="pt_PT" w:bidi="pt_PT"/>
        </w:rPr>
      </w:r>
      <w:r>
        <w:rPr>
          <w:lang w:val="pt_PT" w:bidi="pt_PT"/>
        </w:rPr>
        <w:t>Jesus continua com uma ordem: “Ore para que sua fuga não aconteça durante o inverno ou no sábado”. Jesus usa uma palavra que significa orar o tempo todo, como um hábito regular de orar e não uma oração única. Jesus não conta aos discípulos quando esse evento acontecerá exatamente, então eles devem orar regularmente para se preparar para ele. O inverno em Jerusalém e a Judeia significa que haveria tempo chuvoso e tempestuoso. A chuva pode causar inundação e impedir que as pessoas escapem. O sábado era o dia judaico de descanso e adoração. O povo judeu pode ter sido muito estrito sobre obedecer às leis judaicas e proibir as pessoas de caminhar distâncias no sábado. Também é possível que os portões da cidade fossem fechados no sábado. Fugir seria mais difícil ou impossível.</w:t>
      </w:r>
    </w:p>
    <w:p>
      <w:pPr/>
      <w:r>
        <w:rPr>
          <w:lang w:val="pt_PT" w:bidi="pt_PT"/>
        </w:rPr>
      </w:r>
      <w:r>
        <w:rPr>
          <w:lang w:val="pt_PT" w:bidi="pt_PT"/>
        </w:rPr>
        <w:t>“Porque naquele momento, o sofrimento será mais severo do que em qualquer momento desde o início do mundo até agora. E nunca será tão severo novamente. E se Deus não reduzisse o número desses dias, ninguém sobreviveria. Mas Deus encurtará esses dias para que seus escolhidos sobrevivam”. Outra maneira de dizer é que se Deus não decidisse encurtar o tempo, ninguém viveria. Ninguém sobreviveria porque o sofrimento seria mais terrível do que em qualquer outro momento. Jesus está usando uma linguagem extrema para enfatizar o quão ruim será o sofrimento. Mas Jesus também revela que Deus ainda está no controle, cuida de seu povo escolhido e age para protegê-lo.</w:t>
      </w:r>
    </w:p>
    <w:p>
      <w:pPr/>
      <w:r>
        <w:rPr>
          <w:lang w:val="pt_PT" w:bidi="pt_PT"/>
        </w:rPr>
      </w:r>
      <w:r>
        <w:rPr>
          <w:lang w:val="pt_PT" w:bidi="pt_PT"/>
        </w:rPr>
        <w:t>Jesus continua: “Naquele momento, se uma pessoa disser a você: “Olha, aqui está o Messias, ou o Salvador prometido” ou “Há o Messias”, não acredite nessa pessoa. Porque falsos messias e falsos profetas virão e eles realizarão grandes sinais e maravilhas”. Jesus muda para um novo aviso, mas ainda fala sobre o mesmo período. Jesus diz que as pessoas virão e dirão que elas são o Messias — o salvador prometido — ou um profeta. Eles estão tentando enganar as pessoas. Eles tentarão até mesmo enganar o povo escolhido de Deus — as pessoas que acreditam e seguem a Deus. Mas quando Jesus diz: “Eles enganarão, se possível, o povo escolhido de Deus”, Jesus está dizendo que é possível que o povo de Deus resista a acreditar nas mentiras dos falsos messias e profetas.</w:t>
      </w:r>
    </w:p>
    <w:p>
      <w:pPr/>
      <w:r>
        <w:rPr>
          <w:lang w:val="pt_PT" w:bidi="pt_PT"/>
        </w:rPr>
      </w:r>
      <w:r>
        <w:rPr>
          <w:lang w:val="pt_PT" w:bidi="pt_PT"/>
        </w:rPr>
        <w:t>Parem aqui e discutam essa pergunta em grupo: contem uma história sobre um momento que você ou alguém que você conhece viu ou ouviu sobre alguém tentando realizar um ato para enganar as pessoas. Pause este áudio aqui.</w:t>
      </w:r>
    </w:p>
    <w:p>
      <w:pPr/>
      <w:r>
        <w:rPr>
          <w:lang w:val="pt_PT" w:bidi="pt_PT"/>
        </w:rPr>
      </w:r>
      <w:r>
        <w:rPr>
          <w:lang w:val="pt_PT" w:bidi="pt_PT"/>
        </w:rPr>
        <w:t>Jesus faz uma pausa em seu ensinamento para enfatizar seu ponto: “Vejam, eu disse a vocês antes que essas coisas aconteceriam”. Os discípulos haviam perguntado a Jesus quais sinais deveriam procurar. Mas se os discípulos não tiverem cuidado, eles acreditarão nos falsos sinais. Jesus está preparando seus discípulos e novamente os advertindo a não acreditar em falsos messias. Um discípulo de Jesus deve saber e se lembrar das palavras de Jesus para ter a sabedoria para ver as mentiras dos enganadores.</w:t>
      </w:r>
    </w:p>
    <w:p>
      <w:pPr/>
      <w:r>
        <w:rPr>
          <w:lang w:val="pt_PT" w:bidi="pt_PT"/>
        </w:rPr>
      </w:r>
      <w:r>
        <w:rPr>
          <w:lang w:val="pt_PT" w:bidi="pt_PT"/>
        </w:rPr>
        <w:t>Parem aqui e discutam essa pergunta em grupo: contem uma história sobre um momento que você advertiu alguém sobre algo ou alguém o advertiu sobre algo. Pause este áudio aqui.</w:t>
      </w:r>
    </w:p>
    <w:p>
      <w:pPr/>
      <w:r>
        <w:rPr>
          <w:lang w:val="pt_PT" w:bidi="pt_PT"/>
        </w:rPr>
      </w:r>
      <w:r>
        <w:rPr>
          <w:lang w:val="pt_PT" w:bidi="pt_PT"/>
        </w:rPr>
        <w:t>Jesus continua seu aviso: “Então se uma pessoa disser a você 'Ali está o Messias, no deserto', não vá para o deserto. Ou “Aqui está o Messias, nos quartos internos ou ocultos”, não acreditem”. Alguns judeus acreditam que o Messias apareceria no deserto. O deserto é vazio e remoto e os quartos ocultos não são visíveis. Jesus está dizendo que falsos messias vêm secretamente e reúnem seguidores em lugares onde os outros não podem vê-los.</w:t>
      </w:r>
    </w:p>
    <w:p>
      <w:pPr/>
      <w:r>
        <w:rPr>
          <w:lang w:val="pt_PT" w:bidi="pt_PT"/>
        </w:rPr>
      </w:r>
      <w:r>
        <w:rPr>
          <w:lang w:val="pt_PT" w:bidi="pt_PT"/>
        </w:rPr>
        <w:t>Parem aqui e, em grupo, olhem para as imagens do deserto e o que é um quarto interno ou oculto em uma casa. Pause este áudio aqui.</w:t>
      </w:r>
    </w:p>
    <w:p>
      <w:pPr/>
      <w:r>
        <w:rPr>
          <w:lang w:val="pt_PT" w:bidi="pt_PT"/>
        </w:rPr>
      </w:r>
      <w:r>
        <w:rPr>
          <w:lang w:val="pt_PT" w:bidi="pt_PT"/>
        </w:rPr>
        <w:t>Jesus agora explica por que ele os advertiu sobre os falsos sinais: “Porque a vinda do Filho do Homem será como um raio que vem do leste e ilumina o céu para o oeste”. Jesus agora está falando sobre sua vinda novamente para reunir seus seguidores, o que acontecerá no fim do mundo. Como ele fez em outros momentos, Jesus está falando sobre si quando ele usa o termo "Filho do Homem". O profeta judeu Daniel também falou sobre a vinda do Filho do Homem. Jesus está ensinando a seus discípulos que ele é o Filho do Homem sobre o qual o profeta Daniel falou.</w:t>
      </w:r>
    </w:p>
    <w:p>
      <w:pPr/>
      <w:r>
        <w:rPr>
          <w:lang w:val="pt_PT" w:bidi="pt_PT"/>
        </w:rPr>
      </w:r>
      <w:r>
        <w:rPr>
          <w:lang w:val="pt_PT" w:bidi="pt_PT"/>
        </w:rPr>
        <w:t>Um raio é um clarão de luz que aparece de repente no céu, muitas vezes durante uma tempestade. O raio é muito brilhante e as pessoas podem vê-lo de longe. O Leste é o fim do céu onde o sol nasce e o Oeste é a extremidade oposta do céu onde o sol se põe. Jesus está dizendo que assim como um raio que ilumina todo o céu, todos em todos os lugares o verão quando ele vier novamente. Ao contrário dos falsos messias, o verdadeiro Messias virá de repente e de uma maneira que todos podem ver.</w:t>
      </w:r>
    </w:p>
    <w:p>
      <w:pPr/>
      <w:r>
        <w:rPr>
          <w:lang w:val="pt_PT" w:bidi="pt_PT"/>
        </w:rPr>
      </w:r>
      <w:r>
        <w:rPr>
          <w:lang w:val="pt_PT" w:bidi="pt_PT"/>
        </w:rPr>
        <w:t>Parem aqui e, em grupo, olhem a imagem de um raio. Pause este áudio aqui.</w:t>
      </w:r>
    </w:p>
    <w:p>
      <w:pPr/>
      <w:r>
        <w:rPr>
          <w:lang w:val="pt_PT" w:bidi="pt_PT"/>
        </w:rPr>
      </w:r>
      <w:r>
        <w:rPr>
          <w:lang w:val="pt_PT" w:bidi="pt_PT"/>
        </w:rPr>
        <w:t>Jesus acrescenta um provérbio: “Onde houver um corpo morto, lá os abutres se reunirão”. Os abutres são grandes pássaros que se alimentam de corpos de animais mortos. No tempo de Jesus, quando as pessoas vissem um grupo de abutres, elas sabiam que ali havia o corpo de um animal morto. Jesus usa esse provérbio sobre abutres que se reúnem em torno de um corpo de animal morto para enfatizar que todos saberão quando Jesus tiver vindo. Será tão óbvio quanto ver um grupo de abutres e saber que ali havia um corpo de animal morto.</w:t>
      </w:r>
    </w:p>
    <w:p>
      <w:pPr/>
      <w:r>
        <w:rPr>
          <w:lang w:val="pt_PT" w:bidi="pt_PT"/>
        </w:rPr>
      </w:r>
      <w:r>
        <w:rPr>
          <w:lang w:val="pt_PT" w:bidi="pt_PT"/>
        </w:rPr>
        <w:t>Parem aqui e olhem em grupo para uma imagem de abutres reunidos em torno do corpo de um animal morto. Pause este áudio aqui.</w:t>
      </w:r>
    </w:p>
    <w:p>
      <w:pPr/>
      <w:r>
        <w:rPr>
          <w:lang w:val="pt_PT" w:bidi="pt_PT"/>
        </w:rPr>
      </w:r>
      <w:r>
        <w:rPr>
          <w:lang w:val="pt_PT" w:bidi="pt_PT"/>
        </w:rPr>
        <w:t>Parem aqui e discutam essa pergunta em grupo: pensem em um provérbio em seu idioma. Discutam o provérbio e o significado do provérbio com a equipe. Pensem sobre o significado do provérbio que Jesus conta a seus discípulos e vejam se quaisquer provérbios em seu idioma significam a mesma coisa. Se não houver, discutam como traduzir o significado do provérbio de Jesus.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Mateus 24.15–28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continua ensinando os discípulos. Jesus diz a seus discípulos sobre um evento que acontecerá, dizendo que todas as pessoas na Judeia devem fugir para as colinas quando o virem.</w:t>
      </w:r>
    </w:p>
    <w:p>
      <w:pPr/>
      <w:r>
        <w:rPr>
          <w:lang w:val="pt_PT" w:bidi="pt_PT"/>
        </w:rPr>
      </w:r>
      <w:r>
        <w:rPr>
          <w:b/>
          <w:lang w:val="pt_PT" w:bidi="pt_PT"/>
        </w:rPr>
        <w:t>Na segunda cena:</w:t>
      </w:r>
      <w:r>
        <w:rPr>
          <w:lang w:val="pt_PT" w:bidi="pt_PT"/>
        </w:rPr>
        <w:t xml:space="preserve"> Jesus diz que esse evento será terrível, especialmente para mulheres grávidas e mães que ainda amamentam bebês. Jesus ordena que seu povo ore para não terem que fugir durante o inverno ou no sábado.</w:t>
      </w:r>
    </w:p>
    <w:p>
      <w:pPr/>
      <w:r>
        <w:rPr>
          <w:lang w:val="pt_PT" w:bidi="pt_PT"/>
        </w:rPr>
      </w:r>
      <w:r>
        <w:rPr>
          <w:b/>
          <w:lang w:val="pt_PT" w:bidi="pt_PT"/>
        </w:rPr>
        <w:t>Na terceira cena:</w:t>
      </w:r>
      <w:r>
        <w:rPr>
          <w:lang w:val="pt_PT" w:bidi="pt_PT"/>
        </w:rPr>
        <w:t xml:space="preserve"> as pessoas dirão que o Messias está aqui ou lá porque falsos messias e falsos profetas surgirão em lugares isolados e secretos para tentar enganar o povo escolhido de Deus. Mas a vinda do Filho do Homem será como um raio que todos podem ver.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Pessoas que vivem na Judeia</w:t>
      </w:r>
    </w:p>
    <w:p>
      <w:pPr>
        <w:pStyle w:val="ListBullet"/>
        <w:spacing w:line="240" w:lineRule="auto"/>
        <w:ind w:left="720"/>
      </w:pPr>
      <w:r>
        <w:rPr>
          <w:lang w:val="pt_PT" w:bidi="pt_PT"/>
        </w:rPr>
      </w:r>
      <w:r>
        <w:rPr>
          <w:lang w:val="pt_PT" w:bidi="pt_PT"/>
        </w:rPr>
        <w:t>Uma pessoa que diz: “o Messias está aqui ou lá”</w:t>
      </w:r>
    </w:p>
    <w:p>
      <w:pPr>
        <w:pStyle w:val="ListBullet"/>
        <w:spacing w:line="240" w:lineRule="auto"/>
        <w:ind w:left="720"/>
      </w:pPr>
      <w:r>
        <w:rPr>
          <w:lang w:val="pt_PT" w:bidi="pt_PT"/>
        </w:rPr>
      </w:r>
      <w:r>
        <w:rPr>
          <w:lang w:val="pt_PT" w:bidi="pt_PT"/>
        </w:rPr>
        <w:t>Falsos messias e falsos profetas</w:t>
      </w:r>
    </w:p>
    <w:p>
      <w:pPr/>
      <w:r>
        <w:rPr>
          <w:lang w:val="pt_PT" w:bidi="pt_PT"/>
        </w:rPr>
      </w:r>
      <w:r>
        <w:rPr>
          <w:lang w:val="pt_PT" w:bidi="pt_PT"/>
        </w:rPr>
        <w:t>Em grupo, prestem atenção a essas partes do cenário da passagem: Jesus ainda está ensinando seus discípulos no Monte das Oliveiras.</w:t>
      </w:r>
    </w:p>
    <w:p>
      <w:pPr/>
      <w:r>
        <w:rPr>
          <w:lang w:val="pt_PT" w:bidi="pt_PT"/>
        </w:rPr>
      </w:r>
      <w:r>
        <w:rPr>
          <w:lang w:val="pt_PT" w:bidi="pt_PT"/>
        </w:rPr>
        <w:t>Agora, o grupo deve fazer o roteiro, desenhar ou usar objetos para visualizar a passagem e as ações nela.</w:t>
      </w:r>
    </w:p>
    <w:p>
      <w:pPr/>
      <w:r>
        <w:rPr>
          <w:lang w:val="pt_PT" w:bidi="pt_PT"/>
        </w:rPr>
      </w:r>
      <w:r>
        <w:rPr>
          <w:lang w:val="pt_PT" w:bidi="pt_PT"/>
        </w:rPr>
        <w:t xml:space="preserve">Na primeira cena, Jesus continua ensinando seus discípulos no Monte das Oliveiras. Jesus diz a seus discípulos: “Então, quando vocês virem o terrível horror no lugar santo, sobre o qual o profeta Daniel falou, leitor: considere isso cuidadosamente, </w:t>
      </w:r>
      <w:r>
        <w:rPr>
          <w:b/>
          <w:lang w:val="pt_PT" w:bidi="pt_PT"/>
        </w:rPr>
        <w:t>então</w:t>
      </w:r>
      <w:r>
        <w:rPr>
          <w:lang w:val="pt_PT" w:bidi="pt_PT"/>
        </w:rPr>
        <w:t xml:space="preserve"> todos que vivem na Judeia devem fugir para os montes”. É importante começar essa história de uma maneira que comunique que isso é uma continuação do ensinamento que Jesus começou na passagem anterior. Traduzam como se não houvesse interrupção ou interrupção entre essa história e a anterior. Jesus também usa uma palavra marcadora de tempo traduzida como “quando”, o que significa que o que ele está prestes a falar certamente acontecerá. O esboço da frase é: “Quando vocês virem esse evento acontecer, </w:t>
      </w:r>
      <w:r>
        <w:rPr>
          <w:b/>
          <w:lang w:val="pt_PT" w:bidi="pt_PT"/>
        </w:rPr>
        <w:t>então</w:t>
      </w:r>
      <w:r>
        <w:rPr>
          <w:lang w:val="pt_PT" w:bidi="pt_PT"/>
        </w:rPr>
        <w:t xml:space="preserve"> (significando naquele momento) todas as pessoas que vivem na Judeia devem fugir”.</w:t>
      </w:r>
    </w:p>
    <w:p>
      <w:pPr/>
      <w:r>
        <w:rPr>
          <w:lang w:val="pt_PT" w:bidi="pt_PT"/>
        </w:rPr>
      </w:r>
      <w:r>
        <w:rPr>
          <w:lang w:val="pt_PT" w:bidi="pt_PT"/>
        </w:rPr>
        <w:t>Jesus continua: “Uma pessoa em seu telhado não deve descer para tirar nada de sua casa. Uma pessoa que trabalha no campo não deve voltar para pegar sua capa”.</w:t>
      </w:r>
    </w:p>
    <w:p>
      <w:pPr/>
      <w:r>
        <w:rPr>
          <w:lang w:val="pt_PT" w:bidi="pt_PT"/>
        </w:rPr>
      </w:r>
      <w:r>
        <w:rPr>
          <w:lang w:val="pt_PT" w:bidi="pt_PT"/>
        </w:rPr>
        <w:t>Jesus exclama em aflição: “</w:t>
      </w:r>
      <w:r>
        <w:rPr>
          <w:b/>
          <w:lang w:val="pt_PT" w:bidi="pt_PT"/>
        </w:rPr>
        <w:t>O quão terrível</w:t>
      </w:r>
      <w:r>
        <w:rPr>
          <w:lang w:val="pt_PT" w:bidi="pt_PT"/>
        </w:rPr>
        <w:t xml:space="preserve"> será </w:t>
      </w:r>
      <w:r>
        <w:rPr>
          <w:b/>
          <w:lang w:val="pt_PT" w:bidi="pt_PT"/>
        </w:rPr>
        <w:t>naquele momento</w:t>
      </w:r>
      <w:r>
        <w:rPr>
          <w:lang w:val="pt_PT" w:bidi="pt_PT"/>
        </w:rPr>
        <w:t xml:space="preserve"> para as mulheres grávidas e mães ainda amamentando seus bebês”. Orem para que sua fuga não aconteça no inverno ou no sábado”. Jesus usa uma exclamação de angústia ou de pena pelas mulheres. Lembrem-se de que Jesus ainda está falando sobre um período ou evento. Incluam uma palavra que significa “naquele momento” ou “então” em sua tradução.</w:t>
      </w:r>
    </w:p>
    <w:p>
      <w:pPr/>
      <w:r>
        <w:rPr>
          <w:lang w:val="pt_PT" w:bidi="pt_PT"/>
        </w:rPr>
      </w:r>
      <w:r>
        <w:rPr>
          <w:lang w:val="pt_PT" w:bidi="pt_PT"/>
        </w:rPr>
        <w:t>Parem aqui e discutam essa pergunta em grupo: Jesus usa uma palavra de exclamação traduzida como “quão terrível” ou, às vezes, “ai”. Essa palavra expressa pena e angústia pelo que pode acontecer com essas mulheres. Discutam com a equipe os tipos de exclamações que eles têm em seu idioma. Que palavras eles usam para expressar piedade, dor, angústia ou emoção forte? Há alguma que vocês possam usar aqui? Pause este áudio aqui.</w:t>
      </w:r>
    </w:p>
    <w:p>
      <w:pPr/>
      <w:r>
        <w:rPr>
          <w:lang w:val="pt_PT" w:bidi="pt_PT"/>
        </w:rPr>
      </w:r>
      <w:r>
        <w:rPr>
          <w:lang w:val="pt_PT" w:bidi="pt_PT"/>
        </w:rPr>
        <w:t>Jesus explica, “</w:t>
      </w:r>
      <w:r>
        <w:rPr>
          <w:b/>
          <w:lang w:val="pt_PT" w:bidi="pt_PT"/>
        </w:rPr>
        <w:t>Porque</w:t>
      </w:r>
      <w:r>
        <w:rPr>
          <w:lang w:val="pt_PT" w:bidi="pt_PT"/>
        </w:rPr>
        <w:t xml:space="preserve">, </w:t>
      </w:r>
      <w:r>
        <w:rPr>
          <w:b/>
          <w:lang w:val="pt_PT" w:bidi="pt_PT"/>
        </w:rPr>
        <w:t>naquele momento</w:t>
      </w:r>
      <w:r>
        <w:rPr>
          <w:lang w:val="pt_PT" w:bidi="pt_PT"/>
        </w:rPr>
        <w:t>, o sofrimento será mais severo do que em qualquer momento desde o início do mundo até agora. E nunca será tão severo novamente". Lembrem-se, Jesus aqui está dando a razão de sua angústia e sua ordem para orar. Lembrem-se nessa passagem que as frases “naquele tempo” ou “naqueles dias” se referem ao mesmo período ou evento. Incluir essas frases em sua tradução é importante, mesmo que seja repetitivo.</w:t>
      </w:r>
    </w:p>
    <w:p>
      <w:pPr/>
      <w:r>
        <w:rPr>
          <w:lang w:val="pt_PT" w:bidi="pt_PT"/>
        </w:rPr>
      </w:r>
      <w:r>
        <w:rPr>
          <w:lang w:val="pt_PT" w:bidi="pt_PT"/>
        </w:rPr>
        <w:t xml:space="preserve">Jesus acrescenta: “E </w:t>
      </w:r>
      <w:r>
        <w:rPr>
          <w:b/>
          <w:lang w:val="pt_PT" w:bidi="pt_PT"/>
        </w:rPr>
        <w:t>se</w:t>
      </w:r>
      <w:r>
        <w:rPr>
          <w:lang w:val="pt_PT" w:bidi="pt_PT"/>
        </w:rPr>
        <w:t xml:space="preserve"> Deus não tivesse decidido reduzir o número desses dias, nenhuma pessoa viveria. </w:t>
      </w:r>
      <w:r>
        <w:rPr>
          <w:b/>
          <w:lang w:val="pt_PT" w:bidi="pt_PT"/>
        </w:rPr>
        <w:t>Mas</w:t>
      </w:r>
      <w:r>
        <w:rPr>
          <w:lang w:val="pt_PT" w:bidi="pt_PT"/>
        </w:rPr>
        <w:t xml:space="preserve"> Deus reduziu o número desses dias por causa do seu povo escolhido”. Lembrem-se de que Jesus está contrastando duas opções aqui. Certifiquem-se de usar uma palavra que contraste essas duas ideias: a primeira ideia é que Deus não reduziu o número de dias e a segunda ideia é que Deus reduziu o número de dias.</w:t>
      </w:r>
    </w:p>
    <w:p>
      <w:pPr/>
      <w:r>
        <w:rPr>
          <w:lang w:val="pt_PT" w:bidi="pt_PT"/>
        </w:rPr>
      </w:r>
      <w:r>
        <w:rPr>
          <w:lang w:val="pt_PT" w:bidi="pt_PT"/>
        </w:rPr>
        <w:t>Na terceira cena, Jesus adverte seus discípulos: “</w:t>
      </w:r>
      <w:r>
        <w:rPr>
          <w:b/>
          <w:lang w:val="pt_PT" w:bidi="pt_PT"/>
        </w:rPr>
        <w:t>Naquele momento</w:t>
      </w:r>
      <w:r>
        <w:rPr>
          <w:lang w:val="pt_PT" w:bidi="pt_PT"/>
        </w:rPr>
        <w:t>, se uma pessoa disser a vocês: “</w:t>
      </w:r>
      <w:r>
        <w:rPr>
          <w:b/>
          <w:lang w:val="pt_PT" w:bidi="pt_PT"/>
        </w:rPr>
        <w:t>Vejam</w:t>
      </w:r>
      <w:r>
        <w:rPr>
          <w:lang w:val="pt_PT" w:bidi="pt_PT"/>
        </w:rPr>
        <w:t xml:space="preserve">, aqui está o Messias” ou “Ali está o Messias”, não acreditem nessa pessoa. </w:t>
      </w:r>
      <w:r>
        <w:rPr>
          <w:b/>
          <w:lang w:val="pt_PT" w:bidi="pt_PT"/>
        </w:rPr>
        <w:t>Porque</w:t>
      </w:r>
      <w:r>
        <w:rPr>
          <w:lang w:val="pt_PT" w:bidi="pt_PT"/>
        </w:rPr>
        <w:t xml:space="preserve"> falsos messias e falsos profetas se levantarão e realizarão sinais e maravilhas </w:t>
      </w:r>
      <w:r>
        <w:rPr>
          <w:b/>
          <w:lang w:val="pt_PT" w:bidi="pt_PT"/>
        </w:rPr>
        <w:t>para</w:t>
      </w:r>
      <w:r>
        <w:rPr>
          <w:lang w:val="pt_PT" w:bidi="pt_PT"/>
        </w:rPr>
        <w:t xml:space="preserve"> enganar o povo de Deus, se possível”. Lembrem-se de que Jesus está dizendo a seus discípulos por que eles não deveriam acreditar na pessoa que lhes diz que o Messias está aqui. Se alguém disser a eles que o Messias veio, será um falso messias. Lembrem-se de que os falsos profetas e messias realizam milagres e atos poderosos porque estão tentando fazer o povo de Deus se afastar dele.</w:t>
      </w:r>
    </w:p>
    <w:p>
      <w:pPr/>
      <w:r>
        <w:rPr>
          <w:lang w:val="pt_PT" w:bidi="pt_PT"/>
        </w:rPr>
      </w:r>
      <w:r>
        <w:rPr>
          <w:lang w:val="pt_PT" w:bidi="pt_PT"/>
        </w:rPr>
        <w:t>Parem aqui e discutam essa pergunta em grupo: a palavra traduzida como “olhem” é uma palavra que chama atenção especial para uma pessoa, evento ou discurso. Quais são as palavras em seu idioma que vocês usam em histórias para chamar uma atenção especial para algo que alguém diz ou faz? Pause este áudio aqui.</w:t>
      </w:r>
    </w:p>
    <w:p>
      <w:pPr/>
      <w:r>
        <w:rPr>
          <w:lang w:val="pt_PT" w:bidi="pt_PT"/>
        </w:rPr>
      </w:r>
      <w:r>
        <w:rPr>
          <w:lang w:val="pt_PT" w:bidi="pt_PT"/>
        </w:rPr>
        <w:t>“</w:t>
      </w:r>
      <w:r>
        <w:rPr>
          <w:b/>
          <w:lang w:val="pt_PT" w:bidi="pt_PT"/>
        </w:rPr>
        <w:t>Vejam</w:t>
      </w:r>
      <w:r>
        <w:rPr>
          <w:lang w:val="pt_PT" w:bidi="pt_PT"/>
        </w:rPr>
        <w:t>, eu disse a vocês essas coisas antes de acontecerem”. Lembrem-se de usar uma palavra no início dessa seção que significa “prestem atenção a isso”.</w:t>
      </w:r>
    </w:p>
    <w:p>
      <w:pPr/>
      <w:r>
        <w:rPr>
          <w:lang w:val="pt_PT" w:bidi="pt_PT"/>
        </w:rPr>
      </w:r>
      <w:r>
        <w:rPr>
          <w:lang w:val="pt_PT" w:bidi="pt_PT"/>
        </w:rPr>
        <w:t>Jesus continua seu aviso: “</w:t>
      </w:r>
      <w:r>
        <w:rPr>
          <w:b/>
          <w:lang w:val="pt_PT" w:bidi="pt_PT"/>
        </w:rPr>
        <w:t>Então</w:t>
      </w:r>
      <w:r>
        <w:rPr>
          <w:lang w:val="pt_PT" w:bidi="pt_PT"/>
        </w:rPr>
        <w:t xml:space="preserve"> se uma pessoa disser a você 'Ali está o Messias, no deserto', não vá para o deserto. Ou “Aqui o Messias está nos quartos ocultos”, não acreditem. </w:t>
      </w:r>
      <w:r>
        <w:rPr>
          <w:b/>
          <w:lang w:val="pt_PT" w:bidi="pt_PT"/>
        </w:rPr>
        <w:t>Porque</w:t>
      </w:r>
      <w:r>
        <w:rPr>
          <w:lang w:val="pt_PT" w:bidi="pt_PT"/>
        </w:rPr>
        <w:t xml:space="preserve"> o Filho do Homem virá como um raio que vem do leste, e as pessoas no oeste poderão vê-lo. Onde houver um corpo morto, lá os abutres se reunirão”.</w:t>
      </w:r>
    </w:p>
    <w:p>
      <w:pPr/>
      <w:r>
        <w:rPr>
          <w:lang w:val="pt_PT" w:bidi="pt_PT"/>
        </w:rPr>
      </w:r>
      <w:r>
        <w:rPr>
          <w:lang w:val="pt_PT" w:bidi="pt_PT"/>
        </w:rPr>
        <w:t>Jesus começa essa seção sobre falsos messias da mesma maneira que ele a termina. Primeiro, Jesus ordena que os discípulos não acreditem nas pessoas que dizem que o Messias está aqui. Então Jesus diz aos discípulos para prestarem atenção ao que está acontecendo. Então Jesus ordena que seus discípulos novamente não acreditem nas pessoas que dizem que o Messias está aqui.</w:t>
      </w:r>
    </w:p>
    <w:p>
      <w:pPr/>
      <w:r>
        <w:rPr>
          <w:lang w:val="pt_PT" w:bidi="pt_PT"/>
        </w:rPr>
      </w:r>
      <w:r>
        <w:rPr>
          <w:lang w:val="pt_PT" w:bidi="pt_PT"/>
        </w:rPr>
        <w:t xml:space="preserve">Lembrem-se de que a seção termina com a razão pela qual Jesus passou tanto tempo dizendo a seus discípulos para não acreditar nas pessoas que dizem que o Messias está aqui: </w:t>
      </w:r>
      <w:r>
        <w:rPr>
          <w:b/>
          <w:lang w:val="pt_PT" w:bidi="pt_PT"/>
        </w:rPr>
        <w:t>porque</w:t>
      </w:r>
      <w:r>
        <w:rPr>
          <w:lang w:val="pt_PT" w:bidi="pt_PT"/>
        </w:rPr>
        <w:t xml:space="preserve"> a vinda do Messias será tão óbvia que todos saberão. A aparição do Filho do Homem será um evento separado e não durante o tempo “daqueles dias” sobre os quais Jesus estava falando anteriormente.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Mateus 24.15–28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Pessoas que vivem na Judeia</w:t>
      </w:r>
    </w:p>
    <w:p>
      <w:pPr>
        <w:pStyle w:val="ListBullet"/>
        <w:spacing w:line="240" w:lineRule="auto"/>
        <w:ind w:left="720"/>
      </w:pPr>
      <w:r>
        <w:rPr>
          <w:lang w:val="pt_PT" w:bidi="pt_PT"/>
        </w:rPr>
      </w:r>
      <w:r>
        <w:rPr>
          <w:lang w:val="pt_PT" w:bidi="pt_PT"/>
        </w:rPr>
        <w:t>Uma pessoa que diz: “o Messias está aqui ou lá”</w:t>
      </w:r>
    </w:p>
    <w:p>
      <w:pPr>
        <w:pStyle w:val="ListBullet"/>
        <w:spacing w:line="240" w:lineRule="auto"/>
        <w:ind w:left="720"/>
      </w:pPr>
      <w:r>
        <w:rPr>
          <w:lang w:val="pt_PT" w:bidi="pt_PT"/>
        </w:rPr>
      </w:r>
      <w:r>
        <w:rPr>
          <w:lang w:val="pt_PT" w:bidi="pt_PT"/>
        </w:rPr>
        <w:t>Falsos messias e falsos profetas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exclama em aflição: “O quão terrível será naquele tempo para as mulheres grávidas e mães que ainda amamentam seus bebês”. Orem para que sua fuga não aconteça durante o inverno ou no sábado”.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“Estou angustiado porque me importo de uma maneira especial com as pessoas que não podem se defender”, ou “Estou chateado porque essas mulheres e crianças podem sofrer mais do que outras”, ou “Estou cheio de tristeza por essas mulheres e crianças porque as amo”.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primeira cena, Jesus diz aos seus discípulos: “Então, quando vocês virem o terrível horror no lugar santo, sobre o qual Deus falou por meio do profeta Daniel, aquele que lê, preste atenção, então todas as pessoas que vivem na Judeia devem fugir para os montes. Uma pessoa em seu telhado não deve descer para sua casa para tirar nada de lá. Uma pessoa que trabalha no campo não deve voltar para pegar sua capa”.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encenando as pessoas que moram na Judeia: "O que vocês estão sentindo ou pensando?" A pessoa pode responder coisas como: “Estamos em pânico porque outras pessoas estão fugindo de alguma coisa”, ou “Estou aterrorizado porque vejo as pessoas atacando”, ou “Estou preocupado porque vejo inimigos de Deus em seu templo”.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segunda cena: Jesus exclama em aflição: “O quão terrível será naquele momento para as mulheres grávidas e mães que ainda amamentam seus bebês. Orem para que sua fuga não aconteça durante o inverno ou no sábado”.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“Estou angustiado porque me importo de uma maneira especial com as pessoas que não podem se defender”, ou “Estou chateado porque essas mulheres e crianças podem sofrer mais do que outras”, ou “Estou cheio de tristeza por essas mulheres e crianças porque as amo”.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explica, “Porque, naquele momento, o sofrimento será mais severo do que em qualquer momento desde o início do mundo até agora. E nunca será tão severo novamente. E se Deus não decidisse reduzir o número desses dias, ninguém sobreviveria. Mas Deus reduziu o número desses dias por causa do seu povo escolhido”.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Perguntes às pessoas que interpretam os discípulos: “O que vocês estão sentindo ou pensando?”. As pessoas podem responder coisas como: “Sinto-me confortado de que Deus encurtará o tempo de sofrimento”, ou “Me pergunto se esse sofrimento acontecerá em minha vida”, ou “Me pergunto quem causará esse sofrimento”.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terceira cena, Jesus adverte: “Naquele momento, se uma pessoa disser a vocês: ‘Vejam, aqui está o Messias’ ou ‘Ali está o Messias’, não acreditem nessa pessoa porque falsos messias e falsos profetas se levantarão e realizarão grandes sinais e maravilhas para enganar, se possível, o povo escolhido de Deus. “Vejam, eu lhes disse todas essas coisas antes que acontecessem”.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discípulos: “O que vocês estão sentindo ou pensando?”. As pessoas podem responder coisas como: “Estou confuso sobre por que Jesus não está me dizendo quais serão os sinais verdadeiros”, ou “Estou determinado a não acreditar nas mentiras dos falsos profetas”, ou “Estamos curiosos sobre quando Jesus virá novamente”.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continua seu aviso: “Então se uma pessoa disser a você 'Ali está o Messias, no deserto', não vá para o deserto. Ou “Aqui o Messias está nos quartos ocultos”, não acreditem. Porque a vinda do Filho do Homem será como um raio que vem do leste e ilumina o céu do oeste. Onde houver um corpo morto, lá os abutres se reunirão”.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encenando as pessoas que moram na Judeia: "O que vocês estão sentindo ou pensando?" As pessoas podem responder coisas como: “Estamos confusos com o que Jesus está dizendo falando sobre raios e abutres”, ou “Estamos ansiosos porque não entendemos com o que Jesus está falando”, ou “Temos medo desses falsos messias e falsos profetas”.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Mateus 24.15–28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continua a instruir seus discípulos, dizendo: “Quando vocês virem o que Daniel, o profeta, falou, o </w:t>
      </w:r>
      <w:r>
        <w:rPr>
          <w:b/>
          <w:lang w:val="pt_PT" w:bidi="pt_PT"/>
        </w:rPr>
        <w:t>terrível horror</w:t>
      </w:r>
      <w:r>
        <w:rPr>
          <w:lang w:val="pt_PT" w:bidi="pt_PT"/>
        </w:rPr>
        <w:t xml:space="preserve"> em pé no lugar </w:t>
      </w:r>
      <w:r>
        <w:rPr>
          <w:b/>
          <w:lang w:val="pt_PT" w:bidi="pt_PT"/>
        </w:rPr>
        <w:t>santo</w:t>
      </w:r>
      <w:r>
        <w:rPr>
          <w:lang w:val="pt_PT" w:bidi="pt_PT"/>
        </w:rPr>
        <w:t>, vocês devem fugir”.</w:t>
      </w:r>
    </w:p>
    <w:p>
      <w:pPr/>
      <w:r>
        <w:rPr>
          <w:lang w:val="pt_PT" w:bidi="pt_PT"/>
        </w:rPr>
      </w:r>
      <w:r>
        <w:rPr>
          <w:lang w:val="pt_PT" w:bidi="pt_PT"/>
        </w:rPr>
        <w:t>A frase “terrível horror” também é traduzida como “abominação da desolação” ou “objeto sacrílego que causa profanação”.</w:t>
      </w:r>
    </w:p>
    <w:p>
      <w:pPr/>
      <w:r>
        <w:rPr>
          <w:lang w:val="pt_PT" w:bidi="pt_PT"/>
        </w:rPr>
      </w:r>
      <w:r>
        <w:rPr>
          <w:lang w:val="pt_PT" w:bidi="pt_PT"/>
        </w:rPr>
        <w:t xml:space="preserve">Uma </w:t>
      </w:r>
      <w:r>
        <w:rPr>
          <w:b/>
          <w:lang w:val="pt_PT" w:bidi="pt_PT"/>
        </w:rPr>
        <w:t>abominação</w:t>
      </w:r>
      <w:r>
        <w:rPr>
          <w:lang w:val="pt_PT" w:bidi="pt_PT"/>
        </w:rPr>
        <w:t xml:space="preserve"> ou </w:t>
      </w:r>
      <w:r>
        <w:rPr>
          <w:b/>
          <w:lang w:val="pt_PT" w:bidi="pt_PT"/>
        </w:rPr>
        <w:t>coisa sacrílega</w:t>
      </w:r>
      <w:r>
        <w:rPr>
          <w:lang w:val="pt_PT" w:bidi="pt_PT"/>
        </w:rPr>
        <w:t xml:space="preserve"> é algo que Deus odeia e é profano e impuro. Provavelmente é um objeto, e é por isso que uma tradução diz “objeto sacrílego, ou profano”. Essa coisa é algo que trará </w:t>
      </w:r>
      <w:r>
        <w:rPr>
          <w:b/>
          <w:lang w:val="pt_PT" w:bidi="pt_PT"/>
        </w:rPr>
        <w:t>desolação</w:t>
      </w:r>
      <w:r>
        <w:rPr>
          <w:lang w:val="pt_PT" w:bidi="pt_PT"/>
        </w:rPr>
        <w:t>. Um lugar que é desolado, ou profanado, é um lugar que as pessoas não podem mais usar para propósitos sagrados.</w:t>
      </w:r>
    </w:p>
    <w:p>
      <w:pPr/>
      <w:r>
        <w:rPr>
          <w:lang w:val="pt_PT" w:bidi="pt_PT"/>
        </w:rPr>
      </w:r>
      <w:r>
        <w:rPr>
          <w:lang w:val="pt_PT" w:bidi="pt_PT"/>
        </w:rPr>
        <w:t xml:space="preserve">Esse objeto deixará as pessoas horrorizadas e tornará o lugar santo </w:t>
      </w:r>
      <w:r>
        <w:rPr>
          <w:lang w:val="pt_PT" w:bidi="pt_PT"/>
        </w:rPr>
        <w:t>impuro</w:t>
      </w:r>
      <w:r>
        <w:rPr>
          <w:lang w:val="pt_PT" w:bidi="pt_PT"/>
        </w:rPr>
        <w:t>, ou profano e inapto para uso.</w:t>
      </w:r>
    </w:p>
    <w:p>
      <w:pPr/>
      <w:r>
        <w:rPr>
          <w:lang w:val="pt_PT" w:bidi="pt_PT"/>
        </w:rPr>
      </w:r>
      <w:r>
        <w:rPr>
          <w:lang w:val="pt_PT" w:bidi="pt_PT"/>
        </w:rPr>
        <w:t>Parem aqui e discutam em grupo qual palavra ou frase vocês usarão para “terrível horror” ou “objeto sacrílego que causa profanação”. Vocês podem querer usar uma frase descritiva. Alguns exemplos são: a coisa proibida ou ídolo que contamina o lugar santo de Deus, a coisa vergonhosa que torna o lugar santo de Deus impuro, ou a coisa que Deus odeia que profana o lugar santo de Deus. Pause este áudio aqui.</w:t>
      </w:r>
    </w:p>
    <w:p>
      <w:pPr/>
      <w:r>
        <w:rPr>
          <w:lang w:val="pt_PT" w:bidi="pt_PT"/>
        </w:rPr>
      </w:r>
      <w:r>
        <w:rPr>
          <w:lang w:val="pt_PT" w:bidi="pt_PT"/>
        </w:rPr>
        <w:t xml:space="preserve">O </w:t>
      </w:r>
      <w:r>
        <w:rPr>
          <w:b/>
          <w:lang w:val="pt_PT" w:bidi="pt_PT"/>
        </w:rPr>
        <w:t>lugar santo</w:t>
      </w:r>
      <w:r>
        <w:rPr>
          <w:lang w:val="pt_PT" w:bidi="pt_PT"/>
        </w:rPr>
        <w:t xml:space="preserve"> provavelmente é o templo de Deus em Jerusalém. Algo </w:t>
      </w:r>
      <w:r>
        <w:rPr>
          <w:b/>
          <w:lang w:val="pt_PT" w:bidi="pt_PT"/>
        </w:rPr>
        <w:t>santo</w:t>
      </w:r>
      <w:r>
        <w:rPr>
          <w:lang w:val="pt_PT" w:bidi="pt_PT"/>
        </w:rPr>
        <w:t xml:space="preserve"> é separado para um propósito especial para Deus. Use a mesma palavra para "santo" que você usou em passagens anteriores. Para mais informações sobre </w:t>
      </w:r>
      <w:r>
        <w:rPr>
          <w:lang w:val="pt_PT" w:bidi="pt_PT"/>
        </w:rPr>
        <w:t>santo</w:t>
      </w:r>
      <w:r>
        <w:rPr>
          <w:lang w:val="pt_PT" w:bidi="pt_PT"/>
        </w:rPr>
        <w:t>, consulte o Glossário Mestre.</w:t>
      </w:r>
    </w:p>
    <w:p>
      <w:pPr/>
      <w:r>
        <w:rPr>
          <w:lang w:val="pt_PT" w:bidi="pt_PT"/>
        </w:rPr>
      </w:r>
      <w:r>
        <w:rPr>
          <w:lang w:val="pt_PT" w:bidi="pt_PT"/>
        </w:rPr>
        <w:t xml:space="preserve">Mateus adiciona seu próprio comentário para aquele que está lendo seu livro, dizendo: “A você que lê, pense com atenção”. Então Jesus ordena: “Todas as pessoas que vivem na </w:t>
      </w:r>
      <w:r>
        <w:rPr>
          <w:b/>
          <w:lang w:val="pt_PT" w:bidi="pt_PT"/>
        </w:rPr>
        <w:t>Judeia</w:t>
      </w:r>
      <w:r>
        <w:rPr>
          <w:lang w:val="pt_PT" w:bidi="pt_PT"/>
        </w:rPr>
        <w:t xml:space="preserve"> devem fugir para os </w:t>
      </w:r>
      <w:r>
        <w:rPr>
          <w:b/>
          <w:lang w:val="pt_PT" w:bidi="pt_PT"/>
        </w:rPr>
        <w:t>montes</w:t>
      </w:r>
      <w:r>
        <w:rPr>
          <w:lang w:val="pt_PT" w:bidi="pt_PT"/>
        </w:rPr>
        <w:t xml:space="preserve">”. A Judeia era uma região dentro da terra de Israel. Use a mesma palavra para "Judeia" que você usou em passagens anteriores. Para mais informações sobre </w:t>
      </w:r>
      <w:r>
        <w:rPr>
          <w:lang w:val="pt_PT" w:bidi="pt_PT"/>
        </w:rPr>
        <w:t>Judeia</w:t>
      </w:r>
      <w:r>
        <w:rPr>
          <w:lang w:val="pt_PT" w:bidi="pt_PT"/>
        </w:rPr>
        <w:t>, consulte o Glossário Mestre.</w:t>
      </w:r>
    </w:p>
    <w:p>
      <w:pPr/>
      <w:r>
        <w:rPr>
          <w:lang w:val="pt_PT" w:bidi="pt_PT"/>
        </w:rPr>
      </w:r>
      <w:r>
        <w:rPr>
          <w:lang w:val="pt_PT" w:bidi="pt_PT"/>
        </w:rPr>
        <w:t xml:space="preserve">Uma pessoa no telhado ou no topo de sua casa não deve descer para pegar nada de dentro de sua casa. Uma pessoa que trabalha em um campo não deve voltar e pegar sua </w:t>
      </w:r>
      <w:r>
        <w:rPr>
          <w:b/>
          <w:lang w:val="pt_PT" w:bidi="pt_PT"/>
        </w:rPr>
        <w:t>capa</w:t>
      </w:r>
      <w:r>
        <w:rPr>
          <w:lang w:val="pt_PT" w:bidi="pt_PT"/>
        </w:rPr>
        <w:t xml:space="preserve">. Uma capa é uma vestimenta externa e longa que uma pessoa coloca sobre as roupas. Elas eram muitas vezes usadas como cobertores quando uma pessoa viajava. Use a mesma palavra para "capa" que você usou em passagens anteriores. Para mais informações sobre </w:t>
      </w:r>
      <w:r>
        <w:rPr>
          <w:lang w:val="pt_PT" w:bidi="pt_PT"/>
        </w:rPr>
        <w:t>capa</w:t>
      </w:r>
      <w:r>
        <w:rPr>
          <w:lang w:val="pt_PT" w:bidi="pt_PT"/>
        </w:rPr>
        <w:t>, consulte o Glossário Mestre.</w:t>
      </w:r>
    </w:p>
    <w:p>
      <w:pPr/>
      <w:r>
        <w:rPr>
          <w:lang w:val="pt_PT" w:bidi="pt_PT"/>
        </w:rPr>
      </w:r>
      <w:r>
        <w:rPr>
          <w:lang w:val="pt_PT" w:bidi="pt_PT"/>
        </w:rPr>
        <w:t>Jesus exclama com compaixão: “Quão terrível será para as mulheres grávidas e mães que ainda estão amamentando seus bebês”.</w:t>
      </w:r>
    </w:p>
    <w:p>
      <w:pPr/>
      <w:r>
        <w:rPr>
          <w:lang w:val="pt_PT" w:bidi="pt_PT"/>
        </w:rPr>
      </w:r>
      <w:r>
        <w:rPr>
          <w:lang w:val="pt_PT" w:bidi="pt_PT"/>
        </w:rPr>
        <w:t xml:space="preserve">Jesus ordena: “Ore para que sua fuga não aconteça durante o inverno ou no </w:t>
      </w:r>
      <w:r>
        <w:rPr>
          <w:b/>
          <w:lang w:val="pt_PT" w:bidi="pt_PT"/>
        </w:rPr>
        <w:t>sábado</w:t>
      </w:r>
      <w:r>
        <w:rPr>
          <w:lang w:val="pt_PT" w:bidi="pt_PT"/>
        </w:rPr>
        <w:t xml:space="preserve">”. Use a mesma palavra para "sábado" que você usou em passagens anteriores. Para mais informações sobre </w:t>
      </w:r>
      <w:r>
        <w:rPr>
          <w:lang w:val="pt_PT" w:bidi="pt_PT"/>
        </w:rPr>
        <w:t>sábado</w:t>
      </w:r>
      <w:r>
        <w:rPr>
          <w:lang w:val="pt_PT" w:bidi="pt_PT"/>
        </w:rPr>
        <w:t>, consulte o Glossário Mestre.</w:t>
      </w:r>
    </w:p>
    <w:p>
      <w:pPr/>
      <w:r>
        <w:rPr>
          <w:lang w:val="pt_PT" w:bidi="pt_PT"/>
        </w:rPr>
      </w:r>
      <w:r>
        <w:rPr>
          <w:lang w:val="pt_PT" w:bidi="pt_PT"/>
        </w:rPr>
        <w:t>Jesus lhes conta tudo isso porque o sofrimento será mais severo do que em qualquer outro momento desde o início do mundo até agora, e em qualquer momento depois. Se Deus não encurtasse o número desses dias de sofrimento, nenhuma pessoa sobreviveria. Mas Deus reduzirá o número de dias para o seu povo escolhido.</w:t>
      </w:r>
    </w:p>
    <w:p>
      <w:pPr/>
      <w:r>
        <w:rPr>
          <w:lang w:val="pt_PT" w:bidi="pt_PT"/>
        </w:rPr>
      </w:r>
      <w:r>
        <w:rPr>
          <w:lang w:val="pt_PT" w:bidi="pt_PT"/>
        </w:rPr>
        <w:t xml:space="preserve">Jesus adverte seus discípulos de que se alguém disser: “Vejam, aqui está o </w:t>
      </w:r>
      <w:r>
        <w:rPr>
          <w:b/>
          <w:lang w:val="pt_PT" w:bidi="pt_PT"/>
        </w:rPr>
        <w:t>Messias</w:t>
      </w:r>
      <w:r>
        <w:rPr>
          <w:lang w:val="pt_PT" w:bidi="pt_PT"/>
        </w:rPr>
        <w:t xml:space="preserve">”, ou “O Messias está lá”, não acreditem neles. Use a mesma palavra para "Messias" que você usou em passagens anteriores. Para mais informações sobre </w:t>
      </w:r>
      <w:r>
        <w:rPr>
          <w:lang w:val="pt_PT" w:bidi="pt_PT"/>
        </w:rPr>
        <w:t>Messias</w:t>
      </w:r>
      <w:r>
        <w:rPr>
          <w:lang w:val="pt_PT" w:bidi="pt_PT"/>
        </w:rPr>
        <w:t>, consulte o Glossário Mestre.</w:t>
      </w:r>
    </w:p>
    <w:p>
      <w:pPr/>
      <w:r>
        <w:rPr>
          <w:lang w:val="pt_PT" w:bidi="pt_PT"/>
        </w:rPr>
      </w:r>
      <w:r>
        <w:rPr>
          <w:lang w:val="pt_PT" w:bidi="pt_PT"/>
        </w:rPr>
        <w:t xml:space="preserve">Jesus explica que falsos </w:t>
      </w:r>
      <w:r>
        <w:rPr>
          <w:b/>
          <w:lang w:val="pt_PT" w:bidi="pt_PT"/>
        </w:rPr>
        <w:t>messias</w:t>
      </w:r>
      <w:r>
        <w:rPr>
          <w:lang w:val="pt_PT" w:bidi="pt_PT"/>
        </w:rPr>
        <w:t xml:space="preserve"> e falsos </w:t>
      </w:r>
      <w:r>
        <w:rPr>
          <w:b/>
          <w:lang w:val="pt_PT" w:bidi="pt_PT"/>
        </w:rPr>
        <w:t>profetas</w:t>
      </w:r>
      <w:r>
        <w:rPr>
          <w:lang w:val="pt_PT" w:bidi="pt_PT"/>
        </w:rPr>
        <w:t xml:space="preserve"> surgirão e realizarão grandes </w:t>
      </w:r>
      <w:r>
        <w:rPr>
          <w:b/>
          <w:lang w:val="pt_PT" w:bidi="pt_PT"/>
        </w:rPr>
        <w:t>sinais e maravilhas</w:t>
      </w:r>
      <w:r>
        <w:rPr>
          <w:lang w:val="pt_PT" w:bidi="pt_PT"/>
        </w:rPr>
        <w:t xml:space="preserve"> para enganar o povo escolhido de Deus, se possível. Os </w:t>
      </w:r>
      <w:r>
        <w:rPr>
          <w:b/>
          <w:lang w:val="pt_PT" w:bidi="pt_PT"/>
        </w:rPr>
        <w:t>falsos messias</w:t>
      </w:r>
      <w:r>
        <w:rPr>
          <w:lang w:val="pt_PT" w:bidi="pt_PT"/>
        </w:rPr>
        <w:t xml:space="preserve"> são pessoas que alegam ser o messias, mas não são. Use a mesma palavra ou frase para "falsos messias" que você usou em passagens anteriores.</w:t>
      </w:r>
    </w:p>
    <w:p>
      <w:pPr/>
      <w:r>
        <w:rPr>
          <w:lang w:val="pt_PT" w:bidi="pt_PT"/>
        </w:rPr>
      </w:r>
      <w:r>
        <w:rPr>
          <w:lang w:val="pt_PT" w:bidi="pt_PT"/>
        </w:rPr>
        <w:t xml:space="preserve">Use a mesma palavra ou frase para "falsos profetas" que você usou em passagens anteriores. Para mais informações sobre </w:t>
      </w:r>
      <w:r>
        <w:rPr>
          <w:lang w:val="pt_PT" w:bidi="pt_PT"/>
        </w:rPr>
        <w:t>profeta</w:t>
      </w:r>
      <w:r>
        <w:rPr>
          <w:lang w:val="pt_PT" w:bidi="pt_PT"/>
        </w:rPr>
        <w:t>, consulte o Glossário Mestre.</w:t>
      </w:r>
    </w:p>
    <w:p>
      <w:pPr/>
      <w:r>
        <w:rPr>
          <w:lang w:val="pt_PT" w:bidi="pt_PT"/>
        </w:rPr>
      </w:r>
      <w:r>
        <w:rPr>
          <w:b/>
          <w:lang w:val="pt_PT" w:bidi="pt_PT"/>
        </w:rPr>
        <w:t>Sinais e maravilhas</w:t>
      </w:r>
      <w:r>
        <w:rPr>
          <w:lang w:val="pt_PT" w:bidi="pt_PT"/>
        </w:rPr>
        <w:t xml:space="preserve"> é uma frase que comunica uma ideia com duas palavras que significam coisas semelhantes. Ambas as palavras se referem a milagres e atos de poder que surpreendem as pessoas. A frase deve ser traduzida como uma ideia usando duas maneiras de falar sobre atos miraculosos de poder.</w:t>
      </w:r>
    </w:p>
    <w:p>
      <w:pPr/>
      <w:r>
        <w:rPr>
          <w:lang w:val="pt_PT" w:bidi="pt_PT"/>
        </w:rPr>
      </w:r>
      <w:r>
        <w:rPr>
          <w:lang w:val="pt_PT" w:bidi="pt_PT"/>
        </w:rPr>
        <w:t xml:space="preserve">Parem aqui e, como um grupo, discutam qual palavra ou frase vocês usarão para "sinais e maravilhas". Procurem os termos </w:t>
      </w:r>
      <w:r>
        <w:rPr>
          <w:lang w:val="pt_PT" w:bidi="pt_PT"/>
        </w:rPr>
        <w:t>sinais e maravilhas</w:t>
      </w:r>
      <w:r>
        <w:rPr>
          <w:lang w:val="pt_PT" w:bidi="pt_PT"/>
        </w:rPr>
        <w:t xml:space="preserve"> no Glossário Mestre para mais informações. Pause este áudio aqui.</w:t>
      </w:r>
    </w:p>
    <w:p>
      <w:pPr/>
      <w:r>
        <w:rPr>
          <w:lang w:val="pt_PT" w:bidi="pt_PT"/>
        </w:rPr>
      </w:r>
      <w:r>
        <w:rPr>
          <w:lang w:val="pt_PT" w:bidi="pt_PT"/>
        </w:rPr>
        <w:t xml:space="preserve">Jesus continua dizendo: “Se uma pessoa disser 'olhem, o Messias está no </w:t>
      </w:r>
      <w:r>
        <w:rPr>
          <w:b/>
          <w:lang w:val="pt_PT" w:bidi="pt_PT"/>
        </w:rPr>
        <w:t>deserto</w:t>
      </w:r>
      <w:r>
        <w:rPr>
          <w:lang w:val="pt_PT" w:bidi="pt_PT"/>
        </w:rPr>
        <w:t xml:space="preserve">', não vá para lá". O deserto é um lugar vazio sem fontes de comida e água. Os animais selvagens muitas vezes vagam no deserto. O deserto era um lugar importante na Bíblia. Era um lugar que representava o julgamento de Deus, mas também a provisão e salvação de Deus. Muitas pessoas e eventos importantes na Bíblia são associados ao deserto, como o Êxodo, Moisés, as profecias e João Batista. Algumas pessoas judias pensaram que o Messias apareceria novamente no deserto. Use a mesma palavra para "deserto" que você usou em passagens anteriores. Para mais informações sobre </w:t>
      </w:r>
      <w:r>
        <w:rPr>
          <w:lang w:val="pt_PT" w:bidi="pt_PT"/>
        </w:rPr>
        <w:t>deserto</w:t>
      </w:r>
      <w:r>
        <w:rPr>
          <w:lang w:val="pt_PT" w:bidi="pt_PT"/>
        </w:rPr>
        <w:t>, consulte o Glossário Mestre.</w:t>
      </w:r>
    </w:p>
    <w:p>
      <w:pPr/>
      <w:r>
        <w:rPr>
          <w:lang w:val="pt_PT" w:bidi="pt_PT"/>
        </w:rPr>
      </w:r>
      <w:r>
        <w:rPr>
          <w:lang w:val="pt_PT" w:bidi="pt_PT"/>
        </w:rPr>
        <w:t xml:space="preserve">Jesus novamente adverte seus discípulos de que: “Se uma pessoa disser: ‘Vejam, o Messias está aqui nas salas ocultas’, não acreditem nessa pessoa”. Jesus diz isso porque o </w:t>
      </w:r>
      <w:r>
        <w:rPr>
          <w:b/>
          <w:lang w:val="pt_PT" w:bidi="pt_PT"/>
        </w:rPr>
        <w:t>Filho do Homem</w:t>
      </w:r>
      <w:r>
        <w:rPr>
          <w:lang w:val="pt_PT" w:bidi="pt_PT"/>
        </w:rPr>
        <w:t xml:space="preserve"> virá como um raio que vem do leste, e as pessoas no oeste poderão vê-lo. Jesus acrescenta esse provérbio: “Onde houver um corpo morto, os abutres se reunirão”.</w:t>
      </w:r>
    </w:p>
    <w:p>
      <w:pPr/>
      <w:r>
        <w:rPr>
          <w:lang w:val="pt_PT" w:bidi="pt_PT"/>
        </w:rPr>
      </w:r>
      <w:r>
        <w:rPr>
          <w:b/>
          <w:lang w:val="pt_PT" w:bidi="pt_PT"/>
        </w:rPr>
        <w:t>Filho do Homem</w:t>
      </w:r>
      <w:r>
        <w:rPr>
          <w:lang w:val="pt_PT" w:bidi="pt_PT"/>
        </w:rPr>
        <w:t xml:space="preserve"> é um título que Jesus usa para referir-se a si mesmo. Use a mesma frase para "Filho do Homem" que você usou em passagens anteriores. Para mais informações sobre </w:t>
      </w:r>
      <w:r>
        <w:rPr>
          <w:lang w:val="pt_PT" w:bidi="pt_PT"/>
        </w:rPr>
        <w:t>Filho do Homem</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24:29–36</w:t>
      </w:r>
      <w:r>
        <w:rPr>
          <w:lang w:val="pt_PT" w:bidi="pt_PT"/>
        </w:rPr>
      </w:r>
    </w:p>
    <w:p>
      <w:pPr>
        <w:pStyle w:val="Heading3"/>
      </w:pPr>
      <w:r>
        <w:rPr>
          <w:lang w:val="pt_PT" w:bidi="pt_PT"/>
        </w:rPr>
        <w:t>Ouvir e Sentir</w:t>
      </w:r>
    </w:p>
    <w:p>
      <w:pPr/>
      <w:r>
        <w:rPr>
          <w:lang w:val="pt_PT" w:bidi="pt_PT"/>
        </w:rPr>
      </w:r>
      <w:r>
        <w:rPr>
          <w:lang w:val="pt_PT" w:bidi="pt_PT"/>
        </w:rPr>
        <w:t>Ouçam Mateus 24.29–35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está no meio de um longo ensinamento a seus discípulos. Jesus dá esse ensinamento no Monte das Oliveiras. O propósito desse ensinamento é responder a duas perguntas que os discípulos fazem a Jesus. Antes de começar esse ensinamento, Jesus disse aos discípulos que os inimigos destruirão o templo judaico em Jerusalém e os discípulos perguntaram quando isso acontecerá. Os discípulos também fazem uma segunda pergunta sobre o sinal da vinda de Jesus e sobre o fim do mundo. No ensinamento até agora, Jesus deu a eles avisos e ensinou sobre falsos profetas e sofrimento. Agora, Jesus ensina aos discípulos mais sobre quando essas coisas acontecerão. Ele ensina usando muitas citações do Antigo Testamento e uma parábola ou história curta sobre uma figueira.</w:t>
      </w:r>
    </w:p>
    <w:p>
      <w:pPr/>
      <w:r>
        <w:rPr>
          <w:lang w:val="pt_PT" w:bidi="pt_PT"/>
        </w:rPr>
      </w:r>
      <w:r>
        <w:rPr>
          <w:lang w:val="pt_PT" w:bidi="pt_PT"/>
        </w:rPr>
        <w:t>Pare e mostre à sua equipe a imagem do Monte das Oliveiras novamente, se necessário.</w:t>
      </w:r>
    </w:p>
    <w:p>
      <w:pPr/>
      <w:r>
        <w:rPr>
          <w:lang w:val="pt_PT" w:bidi="pt_PT"/>
        </w:rPr>
      </w:r>
      <w:r>
        <w:rPr>
          <w:lang w:val="pt_PT" w:bidi="pt_PT"/>
        </w:rPr>
        <w:t>Algumas pessoas acreditam que Jesus está se referindo à destruição do templo quando ele diz “a tribulação daqueles dias”. Isso significa que haverá sofrimento quando as pessoas destruírem o templo. O templo foi destruído em 70 d.C., cerca de 40 anos depois. Outras pessoas acreditam que essa seção é sobre o tempo futuro de sofrimento pouco antes de Jesus voltar à terra pela segunda vez.</w:t>
      </w:r>
    </w:p>
    <w:p>
      <w:pPr/>
      <w:r>
        <w:rPr>
          <w:lang w:val="pt_PT" w:bidi="pt_PT"/>
        </w:rPr>
      </w:r>
      <w:r>
        <w:rPr>
          <w:lang w:val="pt_PT" w:bidi="pt_PT"/>
        </w:rPr>
        <w:t>Jesus diz que imediatamente depois desse sofrimento, haverá caos nos céus. O sol e a lua perderão sua luz e as estrelas cairão do céu. Jesus também diz que Deus abalará “os poderes dos céus”, ou seja, o sol, a lua e as estrelas. Jesus está citando diferentes profecias ou mensagens de Deus que os profetas Isaías, Joel, Amós e Ezequiel deram aos israelitas no Antigo Testamento. Essa linguagem especial sobre escuridão e desordem era comum no Antigo Testamento quando Deus estava julgando Israel ou outras nações. Algumas pessoas acreditam que a linguagem especial sobre escuridão se refere à destruição do templo e outras acreditam que isso é sobre a segunda vinda de Jesus.</w:t>
      </w:r>
    </w:p>
    <w:p>
      <w:pPr/>
      <w:r>
        <w:rPr>
          <w:lang w:val="pt_PT" w:bidi="pt_PT"/>
        </w:rPr>
      </w:r>
      <w:r>
        <w:rPr>
          <w:lang w:val="pt_PT" w:bidi="pt_PT"/>
        </w:rPr>
        <w:t>Parem e conversem sobre profecia em seu idioma e cultura. Como você apresenta uma profecia em um ensinamento religioso?</w:t>
      </w:r>
    </w:p>
    <w:p>
      <w:pPr/>
      <w:r>
        <w:rPr>
          <w:lang w:val="pt_PT" w:bidi="pt_PT"/>
        </w:rPr>
      </w:r>
      <w:r>
        <w:rPr>
          <w:lang w:val="pt_PT" w:bidi="pt_PT"/>
        </w:rPr>
        <w:t>Jesus diz que o sinal do Filho do Homem aparecerá no céu. "O sinal" poderia significar o próprio Filho do Homem ou um sinal que sinaliza sua vinda. O Filho do Homem é uma frase que Jesus muitas vezes usa sobre si mesmo no livro de Mateus. "O Filho do Homem" é uma referência à visão do profeta Daniel de alguém semelhante a um Filho do Homem sendo levado ao de Deus. O público de Jesus teria entendido que Jesus estava descrevendo o Filho do Homem como alguém que era o próprio Deus. Jesus usa "Filho do Homem" aqui para mostrar que ele virá nas nuvens com poder e grande glória. "Glória" significa que Jesus virá com a grande majestade de Deus. Quando isso acontecer, todas as nações ou diferentes grupos de pessoas da terra se lamentarão, o que significa que eles ficarão muito tristes. Isso pode se referir a pessoas reconhecendo o que fizeram a Jesus quando o mataram e se arrependendo ao verem o templo destruído. Outros acreditam que isso significa que as pessoas lamentarão quando Jesus voltar porque não estavam prontas para o momento em que Jesus virá para julgar o mundo.</w:t>
      </w:r>
    </w:p>
    <w:p>
      <w:pPr/>
      <w:r>
        <w:rPr>
          <w:lang w:val="pt_PT" w:bidi="pt_PT"/>
        </w:rPr>
      </w:r>
      <w:r>
        <w:rPr>
          <w:lang w:val="pt_PT" w:bidi="pt_PT"/>
        </w:rPr>
        <w:t>Quando o Filho do Homem vier, os anjos ou mensageiros soarão uma trombeta para reunir os escolhidos — ou o povo escolhido de Deus de todo o mundo. Uma trombeta é um instrumento musical que faz um ruído alto e pode ser feito a partir do chifre de um carneiro. Os judeus tocavam trombetas em dias religiosos importantes. No idioma original, Jesus diz que os anjos reunirão as pessoas "dos quatro ventos", o que significa que o povo escolhido de Deus virá de todas as direções — norte, sul, leste e oeste ou de todo o mundo.</w:t>
      </w:r>
    </w:p>
    <w:p>
      <w:pPr/>
      <w:r>
        <w:rPr>
          <w:lang w:val="pt_PT" w:bidi="pt_PT"/>
        </w:rPr>
      </w:r>
      <w:r>
        <w:rPr>
          <w:lang w:val="pt_PT" w:bidi="pt_PT"/>
        </w:rPr>
        <w:t>Pare e mostre a imagem de uma trombeta.</w:t>
      </w:r>
    </w:p>
    <w:p>
      <w:pPr/>
      <w:r>
        <w:rPr>
          <w:lang w:val="pt_PT" w:bidi="pt_PT"/>
        </w:rPr>
      </w:r>
      <w:r>
        <w:rPr>
          <w:lang w:val="pt_PT" w:bidi="pt_PT"/>
        </w:rPr>
        <w:t>Em seguida, Jesus ensina aos discípulos mais sobre quando essas coisas acontecerão. Jesus usa o exemplo de como uma figueira cresce para ajudá-los a entender seu ensinamento. Durante o inverno, ou estação do frio, as figueiras não tinham folhas, brotos ou frutos. Na primavera, novos ramos e folhas começaram a crescer, o que mostrou que o tempo frio estava terminando e o verão, ou a estação quente de crescimento, estava começando.</w:t>
      </w:r>
    </w:p>
    <w:p>
      <w:pPr/>
      <w:r>
        <w:rPr>
          <w:lang w:val="pt_PT" w:bidi="pt_PT"/>
        </w:rPr>
      </w:r>
      <w:r>
        <w:rPr>
          <w:lang w:val="pt_PT" w:bidi="pt_PT"/>
        </w:rPr>
        <w:t>Pare e mostre uma imagem de uma figueira antes de ter folhas e ramos e uma imagem de uma figueira depois de ter folhas e ramos.</w:t>
      </w:r>
    </w:p>
    <w:p>
      <w:pPr/>
      <w:r>
        <w:rPr>
          <w:lang w:val="pt_PT" w:bidi="pt_PT"/>
        </w:rPr>
      </w:r>
      <w:r>
        <w:rPr>
          <w:lang w:val="pt_PT" w:bidi="pt_PT"/>
        </w:rPr>
        <w:t>Além disso, fale sobre a estação de crescimento de plantas ou árvores em sua comunidade. Que tipos de plantas ou árvores estão em sua comunidade e quais são os sinais de que o tempo quente está chegando?</w:t>
      </w:r>
    </w:p>
    <w:p>
      <w:pPr/>
      <w:r>
        <w:rPr>
          <w:lang w:val="pt_PT" w:bidi="pt_PT"/>
        </w:rPr>
      </w:r>
      <w:r>
        <w:rPr>
          <w:lang w:val="pt_PT" w:bidi="pt_PT"/>
        </w:rPr>
        <w:t>Jesus usa o exemplo de uma figueira para mostrar que quando os discípulos virem "essas coisas", eles saberão que a destruição do templo ou o retorno de Jesus está próximo. Está "bem na porta" é uma maneira no idioma original de dizer que algo está quase aqui. Há várias maneiras de entender o que Jesus quer dizer com "essas coisas". "Essas coisas" pode significar os momentos difíceis de sofrimento, como a coisa odiada que causa destruição ou a prisão dos seguidores de Jesus que acontece pouco antes de Jesus retornar. "Essas coisas" também pode significar quando o sol e a lua perdem sua luz e as estrelas caem do céu. Esses eventos acontecerão, pois o verão quente virá depois do inverno frio e as figueiras terão novos ramos e produzirão figos.</w:t>
      </w:r>
    </w:p>
    <w:p>
      <w:pPr/>
      <w:r>
        <w:rPr>
          <w:lang w:val="pt_PT" w:bidi="pt_PT"/>
        </w:rPr>
      </w:r>
      <w:r>
        <w:rPr>
          <w:lang w:val="pt_PT" w:bidi="pt_PT"/>
        </w:rPr>
        <w:t>Jesus diz "Eu digo a vocês a verdade" para enfatizar que sua próxima declaração é muito importante. Ele diz aos discípulos que essa geração não passará ou que as pessoas que vivem agora não morrerão antes de "essas coisas" acontecerem. Novamente, "essas coisas" pode significar a destruição do templo, o que acontece durante a vida dos discípulos ouvindo o ensinamento de Jesus. Também pode significar o fim do mundo quando Jesus voltar. Jesus não voltou quando o templo foi destruído e sabemos que ele voltará algum dia. A profecia provavelmente foi parcialmente cumprida quando o templo foi destruído e será completamente cumprida algum dia quando Jesus retornar.</w:t>
      </w:r>
    </w:p>
    <w:p>
      <w:pPr/>
      <w:r>
        <w:rPr>
          <w:lang w:val="pt_PT" w:bidi="pt_PT"/>
        </w:rPr>
      </w:r>
      <w:r>
        <w:rPr>
          <w:lang w:val="pt_PT" w:bidi="pt_PT"/>
        </w:rPr>
        <w:t>Jesus termina essa seção do ensinamento dizendo que mesmo que o céu — o céu — e a terra desaparecerão, as palavras e ensinamentos de Jesus nunca desaparecerão. Todas as palavras que Jesus diz são verdadeiras, incluindo os eventos futuros sobre os quais ele falou nesta história. Todas essas coisas definitivamente acontecerão no futuro.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ensina aos seus discípulos sobre quando o sol, a lua e as estrelas perderem seu brilho, e ele virá com poder e grande glória.</w:t>
      </w:r>
    </w:p>
    <w:p>
      <w:pPr/>
      <w:r>
        <w:rPr>
          <w:lang w:val="pt_PT" w:bidi="pt_PT"/>
        </w:rPr>
      </w:r>
      <w:r>
        <w:rPr>
          <w:b/>
          <w:lang w:val="pt_PT" w:bidi="pt_PT"/>
        </w:rPr>
        <w:t>Segunda cena:</w:t>
      </w:r>
      <w:r>
        <w:rPr>
          <w:lang w:val="pt_PT" w:bidi="pt_PT"/>
        </w:rPr>
        <w:t xml:space="preserve"> Jesus usa o exemplo de uma figueira que começa a brotar novos ramos e deixadas como um sinal de quando essas coisas acontecerão.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Todas as nações na terra</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Os eleitos, ou as pessoas escolhidas de Deus</w:t>
      </w:r>
    </w:p>
    <w:p>
      <w:pPr/>
      <w:r>
        <w:rPr>
          <w:lang w:val="pt_PT" w:bidi="pt_PT"/>
        </w:rPr>
      </w:r>
      <w:r>
        <w:rPr>
          <w:lang w:val="pt_PT" w:bidi="pt_PT"/>
        </w:rPr>
        <w:t>Nesta sessão, peça ao grupo para fazer um roteiro gráfico, desenhar ou usar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no Monte das Oliveiras. Ele já lhes ensinou sobre a temida destruição que aconteceria e contou sobre o grande sofrimento que acometeria o povo. Jesus diz imediatamente que depois desse sofrimento, o sol e a lua perderão sua luz e as estrelas cairão do céu. Lembre-se de que Jesus está citando profecias do Antigo Testamento sobre escuridão e desordem.</w:t>
      </w:r>
    </w:p>
    <w:p>
      <w:pPr/>
      <w:r>
        <w:rPr>
          <w:lang w:val="pt_PT" w:bidi="pt_PT"/>
        </w:rPr>
      </w:r>
      <w:r>
        <w:rPr>
          <w:lang w:val="pt_PT" w:bidi="pt_PT"/>
        </w:rPr>
        <w:t>Parem aqui e reúnam pedras ou brinquedos. Use-os para mostrar o sol e a lua perdendo sua luz e as estrelas caindo do céu.</w:t>
      </w:r>
    </w:p>
    <w:p>
      <w:pPr/>
      <w:r>
        <w:rPr>
          <w:lang w:val="pt_PT" w:bidi="pt_PT"/>
        </w:rPr>
      </w:r>
      <w:r>
        <w:rPr>
          <w:lang w:val="pt_PT" w:bidi="pt_PT"/>
        </w:rPr>
        <w:t>Depois que essa escuridão acontecer, Jesus — o Filho do Homem — aparecerá no céu. Todas as nações na terra lamentarão. Lembre-se de que Jesus virá com poder e grande glória. Os anjos tocarão uma trombeta para reunir os eleitos — ou o povo escolhido de Deus. Essas pessoas virão dos “quatro ventos”, ou de todo lugar do mundo. Pensem em como vocês podem usar objetos para mostrar pessoas vindo de todo o mundo.</w:t>
      </w:r>
    </w:p>
    <w:p>
      <w:pPr/>
      <w:r>
        <w:rPr>
          <w:lang w:val="pt_PT" w:bidi="pt_PT"/>
        </w:rPr>
      </w:r>
      <w:r>
        <w:rPr>
          <w:lang w:val="pt_PT" w:bidi="pt_PT"/>
        </w:rPr>
        <w:t>Parem e discutam como seu idioma descreve pessoas vindo de todas as direções diferentes como a expressão aqui: “dos quatro ventos”.</w:t>
      </w:r>
    </w:p>
    <w:p>
      <w:pPr/>
      <w:r>
        <w:rPr>
          <w:lang w:val="pt_PT" w:bidi="pt_PT"/>
        </w:rPr>
      </w:r>
      <w:r>
        <w:rPr>
          <w:lang w:val="pt_PT" w:bidi="pt_PT"/>
        </w:rPr>
        <w:t>Na segunda cena, é importante lembrar que Jesus ensina um exemplo de como uma figueira cresce. As pessoas sabem que a estação quente de crescimento está vindo quando elas veem as folhas e ramos de uma figueira começando a crescer. Da mesma maneira, as pessoas sabem que quando elas veem o sol e a lua perdendo sua luz e as estrelas caindo do céu, “essas coisas” estão chegando.</w:t>
      </w:r>
    </w:p>
    <w:p>
      <w:pPr/>
      <w:r>
        <w:rPr>
          <w:lang w:val="pt_PT" w:bidi="pt_PT"/>
        </w:rPr>
      </w:r>
      <w:r>
        <w:rPr>
          <w:lang w:val="pt_PT" w:bidi="pt_PT"/>
        </w:rPr>
        <w:t>Lembrem-se de que “essas coisas” poderia significar a destruição do templo em Jerusalém ou a vinda de Jesus no fim do mundo.</w:t>
      </w:r>
    </w:p>
    <w:p>
      <w:pPr/>
      <w:r>
        <w:rPr>
          <w:lang w:val="pt_PT" w:bidi="pt_PT"/>
        </w:rPr>
      </w:r>
      <w:r>
        <w:rPr>
          <w:lang w:val="pt_PT" w:bidi="pt_PT"/>
        </w:rPr>
        <w:t>Jesus usa a frase “bem na porta” para mostrar que “essas coisas” estão muito perto de acontecer.</w:t>
      </w:r>
    </w:p>
    <w:p>
      <w:pPr/>
      <w:r>
        <w:rPr>
          <w:lang w:val="pt_PT" w:bidi="pt_PT"/>
        </w:rPr>
      </w:r>
      <w:r>
        <w:rPr>
          <w:lang w:val="pt_PT" w:bidi="pt_PT"/>
        </w:rPr>
        <w:t>Parem e conversem sobre como vocês usariam uma frase como “bem na porta” em seu idioma para mostrar que algo acontecerá muito em breve.</w:t>
      </w:r>
    </w:p>
    <w:p>
      <w:pPr/>
      <w:r>
        <w:rPr>
          <w:lang w:val="pt_PT" w:bidi="pt_PT"/>
        </w:rPr>
      </w:r>
      <w:r>
        <w:rPr>
          <w:lang w:val="pt_PT" w:bidi="pt_PT"/>
        </w:rPr>
        <w:t>Em seguida, é importante se lembrar de que Jesus diz: “Eu digo a vocês a verdade”. Ele diz “Eu digo a vocês a verdade” quando ele quer que seus discípulos ouçam cuidadosamente o que ele dirá em seguida.</w:t>
      </w:r>
    </w:p>
    <w:p>
      <w:pPr/>
      <w:r>
        <w:rPr>
          <w:lang w:val="pt_PT" w:bidi="pt_PT"/>
        </w:rPr>
      </w:r>
      <w:r>
        <w:rPr>
          <w:lang w:val="pt_PT" w:bidi="pt_PT"/>
        </w:rPr>
        <w:t>Parem e discutam como seu idioma mostra que alguém está enfatizando algo importante. O que vocês dizem em seu idioma?</w:t>
      </w:r>
    </w:p>
    <w:p>
      <w:pPr/>
      <w:r>
        <w:rPr>
          <w:lang w:val="pt_PT" w:bidi="pt_PT"/>
        </w:rPr>
      </w:r>
      <w:r>
        <w:rPr>
          <w:lang w:val="pt_PT" w:bidi="pt_PT"/>
        </w:rPr>
        <w:t>Jesus diz que essa geração não morreria antes de “essas coisas” acontecerem. É importante se lembrar de que “essa geração” significa as pessoas que estavam vivas enquanto ele estava ensinando. Lembre-se de que muitas pessoas acreditam que Jesus quer dizer que a destruição do templo aconteceria enquanto muitos dos discípulos ainda estavam vivos.</w:t>
      </w:r>
    </w:p>
    <w:p>
      <w:pPr/>
      <w:r>
        <w:rPr>
          <w:lang w:val="pt_PT" w:bidi="pt_PT"/>
        </w:rPr>
      </w:r>
      <w:r>
        <w:rPr>
          <w:lang w:val="pt_PT" w:bidi="pt_PT"/>
        </w:rPr>
        <w:t>Finalmente, Jesus diz que o céu e a terra chegarão ao fim algum dia. Em contraste, os ensinamentos e palavras de Jesus nunca chegarão ao fim ou desaparecerão. As palavras de Jesus são verdadeiras, e elas nunca desaparecerão.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Todas as nações na terra</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Os eleitos, ou as pessoas escolhidas de Deus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primeira cena, Jesus se senta no Monte das Oliveiras e ensina a seus discípulos. Jesus os ensina sobre o que acontecerá imediatamente depois do sofrimento que eles experimentam. Jesus diz que o sol e a lua vão escurecer, e as estrelas cairão do céu.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“Aterrorizado porque o sol, a lua e as estrelas não estão normais”, “Com medo do vindouro julgamento de Deus, porque a escuridão no Antigo Testamento geralmente significava julgamento para Israel ou as outras nações”, e “Me perguntando quando tudo isso acontecerá”.</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o sinal do Filho do Homem aparecerá no céu. Jesus é o Filho do Homem. Jesus virá com poder e grande glória, e todas as nações na terra chorarão.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nações da terra: “Como vocês estão se sentindo?” Você pode ouvir coisas como: “Tristes porque Jesus voltou e ainda não estávamos prontos”, “Maravilhados com o poder e a grande glória de Deus quando Jesus vier”, e “Lamentando que Jesus tenha sido morto”.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alguém tocará uma trombeta e os anjos reunirão todos os eleitos, ou o povo escolhido de Deus. Os eleitos virão de todo o mundo.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eleitos: “Como vocês estão se sentindo?” Você pode ouvir coisas como: “Feliz por seguir Jesus”, “Animado por ouvir a trombeta e saber que é hora de vir até ele”, e “Surpreso com o poder de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Em seguida, Jesus conta uma história sobre uma figueira para explicar seu ensinamento. Jesus diz que as pessoas sabem que a estação quente está chegando quando elas veem os novos ramos e folhas em uma figueira. Os meses frios de inverno terminaram e os figos da figueira estão surgindo. Da mesma maneira, quando os discípulos veem todas essas coisas acontecendo, eles sabem que a destruição do templo ou o retorno de Jesus está chegando em breve. Isso definitivamente acontecerá.</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“Felizes por saber que haverá sinais de quando isso acontecerá”, “Confusos sobre se Jesus ainda está falando sobre a destruição do templo ou se ele também está falando sobre seu retorno à terra”, e “Querendo vigiar agora para não perder os sinais”.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essa geração não terá ido quando essas coisas acontecerem. Ele quer dizer que alguns dos discípulos que o ouvem ainda estarão vivos.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“Surpresos por Jesus dizer que veremos essas coisas acontecerem”, “Nos perguntando como será viver com esse sofrimento”, e “Confusos sobre como a profecia será cumprida durante minha vida e mais tarde também”.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Finalmente, Jesus diz que a terra e o céu terão fim, mas as palavras e ensinamentos de Jesus nunca terão. Suas palavras são verdadeiras, e o que Jesus diz definitivamente acontecerá.</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“Confiando em Jesus de que suas palavras são verdadeiras”, “Feliz por Jesus nunca mentir para nós ou dizer coisas que não acontecem”, e “Me perguntando exatamente quando todas essas coisas acontecerão”.</w:t>
      </w:r>
    </w:p>
    <w:p>
      <w:pPr>
        <w:pStyle w:val="ListBullet"/>
        <w:spacing w:line="240" w:lineRule="auto"/>
        <w:ind w:left="720"/>
      </w:pPr>
      <w:r>
        <w:rPr>
          <w:lang w:val="pt_PT" w:bidi="pt_PT"/>
        </w:rPr>
      </w:r>
      <w:r>
        <w:rPr>
          <w:lang w:val="pt_PT" w:bidi="pt_PT"/>
        </w:rPr>
        <w:t>Pergunte também ao ator que está interpretando Jesus: “Como você está se sentindo?”. Você pode ouvir coisas como: “Querendo confortar meus discípulos com a verdade de minhas palavras”, “Me perguntando se os discípulos entendem o que estou tentando dizer a eles”, e “Ansioso para quando todas essas coisas acontecerem”.</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ensina sobre o sofrimento daqueles dias. Isso pode se referir ao momento em que os inimigos destroem o templo de Jerusalém. Jesus diz que depois desse sofrimento, o sol e a lua perderão sua luz e as estrelas cairão do céu. Todos os poderes dos </w:t>
      </w:r>
      <w:r>
        <w:rPr>
          <w:b/>
          <w:lang w:val="pt_PT" w:bidi="pt_PT"/>
        </w:rPr>
        <w:t>céus</w:t>
      </w:r>
      <w:r>
        <w:rPr>
          <w:lang w:val="pt_PT" w:bidi="pt_PT"/>
        </w:rPr>
        <w:t xml:space="preserve"> tremerão, o que significa o sol, a lua e as estrelas. Céu pode significar o lugar onde Deus vive ou o firmamento, e aqui significa o firmamento. Traduza céu da mesma forma que fez em passagens anteriores e consulte o Glossário Mestre para mais informações sobre o </w:t>
      </w:r>
      <w:r>
        <w:rPr>
          <w:b/>
          <w:lang w:val="pt_PT" w:bidi="pt_PT"/>
        </w:rPr>
        <w:t>céu</w:t>
      </w:r>
      <w:r>
        <w:rPr>
          <w:lang w:val="pt_PT" w:bidi="pt_PT"/>
        </w:rPr>
        <w:t>.</w:t>
      </w:r>
    </w:p>
    <w:p>
      <w:pPr/>
      <w:r>
        <w:rPr>
          <w:lang w:val="pt_PT" w:bidi="pt_PT"/>
        </w:rPr>
      </w:r>
      <w:r>
        <w:rPr>
          <w:lang w:val="pt_PT" w:bidi="pt_PT"/>
        </w:rPr>
        <w:t xml:space="preserve">Jesus diz que o </w:t>
      </w:r>
      <w:r>
        <w:rPr>
          <w:b/>
          <w:lang w:val="pt_PT" w:bidi="pt_PT"/>
        </w:rPr>
        <w:t>sinal</w:t>
      </w:r>
      <w:r>
        <w:rPr>
          <w:lang w:val="pt_PT" w:bidi="pt_PT"/>
        </w:rPr>
        <w:t xml:space="preserve"> do </w:t>
      </w:r>
      <w:r>
        <w:rPr>
          <w:b/>
          <w:lang w:val="pt_PT" w:bidi="pt_PT"/>
        </w:rPr>
        <w:t>Filho do Homem</w:t>
      </w:r>
      <w:r>
        <w:rPr>
          <w:lang w:val="pt_PT" w:bidi="pt_PT"/>
        </w:rPr>
        <w:t xml:space="preserve"> aparecerá naquele tempo. Um </w:t>
      </w:r>
      <w:r>
        <w:rPr>
          <w:b/>
          <w:lang w:val="pt_PT" w:bidi="pt_PT"/>
        </w:rPr>
        <w:t>sinal</w:t>
      </w:r>
      <w:r>
        <w:rPr>
          <w:lang w:val="pt_PT" w:bidi="pt_PT"/>
        </w:rPr>
        <w:t xml:space="preserve"> é um evento com um significado especial. O significado especial é que o Filho do Homem virá com poder e grande </w:t>
      </w:r>
      <w:r>
        <w:rPr>
          <w:b/>
          <w:lang w:val="pt_PT" w:bidi="pt_PT"/>
        </w:rPr>
        <w:t>glória</w:t>
      </w:r>
      <w:r>
        <w:rPr>
          <w:lang w:val="pt_PT" w:bidi="pt_PT"/>
        </w:rPr>
        <w:t>.</w:t>
      </w:r>
    </w:p>
    <w:p>
      <w:pPr/>
      <w:r>
        <w:rPr>
          <w:lang w:val="pt_PT" w:bidi="pt_PT"/>
        </w:rPr>
      </w:r>
      <w:r>
        <w:rPr>
          <w:lang w:val="pt_PT" w:bidi="pt_PT"/>
        </w:rPr>
        <w:t xml:space="preserve">Jesus está falando sobre si mesmo como o </w:t>
      </w:r>
      <w:r>
        <w:rPr>
          <w:b/>
          <w:lang w:val="pt_PT" w:bidi="pt_PT"/>
        </w:rPr>
        <w:t>Filho do Homem</w:t>
      </w:r>
      <w:r>
        <w:rPr>
          <w:lang w:val="pt_PT" w:bidi="pt_PT"/>
        </w:rPr>
        <w:t xml:space="preserve">. Traduza Filho do Homem como fez em passagens anteriores, e consulte o Glossário Mestre para uma definição mais completa da frase </w:t>
      </w:r>
      <w:r>
        <w:rPr>
          <w:b/>
          <w:lang w:val="pt_PT" w:bidi="pt_PT"/>
        </w:rPr>
        <w:t>Filho do Homem</w:t>
      </w:r>
      <w:r>
        <w:rPr>
          <w:lang w:val="pt_PT" w:bidi="pt_PT"/>
        </w:rPr>
        <w:t>.</w:t>
      </w:r>
    </w:p>
    <w:p>
      <w:pPr/>
      <w:r>
        <w:rPr>
          <w:lang w:val="pt_PT" w:bidi="pt_PT"/>
        </w:rPr>
      </w:r>
      <w:r>
        <w:rPr>
          <w:b/>
          <w:lang w:val="pt_PT" w:bidi="pt_PT"/>
        </w:rPr>
        <w:t>Glória</w:t>
      </w:r>
      <w:r>
        <w:rPr>
          <w:lang w:val="pt_PT" w:bidi="pt_PT"/>
        </w:rPr>
        <w:t xml:space="preserve"> é o poder e a presença de Deus. Traduza glória da mesma forma que você fez em passagens anteriores, e consulte o Glossário Mestre para uma definição mais completa da palavra </w:t>
      </w:r>
      <w:r>
        <w:rPr>
          <w:b/>
          <w:lang w:val="pt_PT" w:bidi="pt_PT"/>
        </w:rPr>
        <w:t>glória</w:t>
      </w:r>
      <w:r>
        <w:rPr>
          <w:lang w:val="pt_PT" w:bidi="pt_PT"/>
        </w:rPr>
        <w:t>.</w:t>
      </w:r>
    </w:p>
    <w:p>
      <w:pPr/>
      <w:r>
        <w:rPr>
          <w:lang w:val="pt_PT" w:bidi="pt_PT"/>
        </w:rPr>
      </w:r>
      <w:r>
        <w:rPr>
          <w:lang w:val="pt_PT" w:bidi="pt_PT"/>
        </w:rPr>
        <w:t xml:space="preserve">Jesus diz que ele enviará seus </w:t>
      </w:r>
      <w:r>
        <w:rPr>
          <w:b/>
          <w:lang w:val="pt_PT" w:bidi="pt_PT"/>
        </w:rPr>
        <w:t>anjos</w:t>
      </w:r>
      <w:r>
        <w:rPr>
          <w:lang w:val="pt_PT" w:bidi="pt_PT"/>
        </w:rPr>
        <w:t xml:space="preserve">, ou mensageiros, com um alto toque de </w:t>
      </w:r>
      <w:r>
        <w:rPr>
          <w:b/>
          <w:lang w:val="pt_PT" w:bidi="pt_PT"/>
        </w:rPr>
        <w:t>trombeta</w:t>
      </w:r>
      <w:r>
        <w:rPr>
          <w:lang w:val="pt_PT" w:bidi="pt_PT"/>
        </w:rPr>
        <w:t>.</w:t>
      </w:r>
    </w:p>
    <w:p>
      <w:pPr/>
      <w:r>
        <w:rPr>
          <w:lang w:val="pt_PT" w:bidi="pt_PT"/>
        </w:rPr>
      </w:r>
      <w:r>
        <w:rPr>
          <w:lang w:val="pt_PT" w:bidi="pt_PT"/>
        </w:rPr>
        <w:t xml:space="preserve">Traduza </w:t>
      </w:r>
      <w:r>
        <w:rPr>
          <w:b/>
          <w:lang w:val="pt_PT" w:bidi="pt_PT"/>
        </w:rPr>
        <w:t>anjos</w:t>
      </w:r>
      <w:r>
        <w:rPr>
          <w:lang w:val="pt_PT" w:bidi="pt_PT"/>
        </w:rPr>
        <w:t xml:space="preserve"> da mesma forma que você fez em passagens anteriores, e consulte o Glossário Mestre para uma definição mais completa da palavra </w:t>
      </w:r>
      <w:r>
        <w:rPr>
          <w:b/>
          <w:lang w:val="pt_PT" w:bidi="pt_PT"/>
        </w:rPr>
        <w:t>anjos</w:t>
      </w:r>
      <w:r>
        <w:rPr>
          <w:lang w:val="pt_PT" w:bidi="pt_PT"/>
        </w:rPr>
        <w:t>.</w:t>
      </w:r>
    </w:p>
    <w:p>
      <w:pPr/>
      <w:r>
        <w:rPr>
          <w:lang w:val="pt_PT" w:bidi="pt_PT"/>
        </w:rPr>
      </w:r>
      <w:r>
        <w:rPr>
          <w:lang w:val="pt_PT" w:bidi="pt_PT"/>
        </w:rPr>
        <w:t xml:space="preserve">Uma </w:t>
      </w:r>
      <w:r>
        <w:rPr>
          <w:b/>
          <w:lang w:val="pt_PT" w:bidi="pt_PT"/>
        </w:rPr>
        <w:t>trombeta</w:t>
      </w:r>
      <w:r>
        <w:rPr>
          <w:lang w:val="pt_PT" w:bidi="pt_PT"/>
        </w:rPr>
        <w:t xml:space="preserve"> é um instrumento musical que as pessoas tocam para fazer música ou anunciar algo. Trombetas podem ser feitas de prata, bronze ou o chifre de um carneiro. As pessoas sopram a trombeta para fazer um ruído alto. Os judeus usavam trombetas em batalhas, para cerimônias religiosas como um jejum público ou sacrifícios do templo, e para anunciar um novo rei. Nesse caso, alguém toca a trombeta para enviar os anjos para reunir os eleitos — ou o povo escolhido de Deus, de todo o mundo.</w:t>
      </w:r>
    </w:p>
    <w:p>
      <w:pPr/>
      <w:r>
        <w:rPr>
          <w:lang w:val="pt_PT" w:bidi="pt_PT"/>
        </w:rPr>
      </w:r>
      <w:r>
        <w:rPr>
          <w:lang w:val="pt_PT" w:bidi="pt_PT"/>
        </w:rPr>
        <w:t>Parem e mostrem a imagem de uma trombeta novamente, se necessário.</w:t>
      </w:r>
    </w:p>
    <w:p>
      <w:pPr/>
      <w:r>
        <w:rPr>
          <w:lang w:val="pt_PT" w:bidi="pt_PT"/>
        </w:rPr>
      </w:r>
      <w:r>
        <w:rPr>
          <w:lang w:val="pt_PT" w:bidi="pt_PT"/>
        </w:rPr>
        <w:t xml:space="preserve">Jesus diz que os anjos reunirão o povo escolhido de Deus dos quatro ventos, ou de uma extremidade dos </w:t>
      </w:r>
      <w:r>
        <w:rPr>
          <w:b/>
          <w:lang w:val="pt_PT" w:bidi="pt_PT"/>
        </w:rPr>
        <w:t>céus</w:t>
      </w:r>
      <w:r>
        <w:rPr>
          <w:lang w:val="pt_PT" w:bidi="pt_PT"/>
        </w:rPr>
        <w:t xml:space="preserve"> até a outra. Essa é uma maneira de dizer que o povo escolhido de Deus virá de todo o mundo. Nesse caso, céus não significa o lugar onde Deus vive. “De uma extremidade dos céus à outra” significa pessoas de todos os lugares da terra. Terra e céu, ou firmamento, era uma maneira de falar sobre o mundo todo.</w:t>
      </w:r>
    </w:p>
    <w:p>
      <w:pPr/>
      <w:r>
        <w:rPr>
          <w:lang w:val="pt_PT" w:bidi="pt_PT"/>
        </w:rPr>
      </w:r>
      <w:r>
        <w:rPr>
          <w:lang w:val="pt_PT" w:bidi="pt_PT"/>
        </w:rPr>
        <w:t xml:space="preserve">Jesus ensina um exemplo sobre uma </w:t>
      </w:r>
      <w:r>
        <w:rPr>
          <w:b/>
          <w:lang w:val="pt_PT" w:bidi="pt_PT"/>
        </w:rPr>
        <w:t>figueira</w:t>
      </w:r>
      <w:r>
        <w:rPr>
          <w:lang w:val="pt_PT" w:bidi="pt_PT"/>
        </w:rPr>
        <w:t xml:space="preserve">. As figueiras eram comuns no tempo de Jesus. No inverno, as figueiras não têm folhas ou brotos. Quando o tempo mais frio termina, os ramos de uma figueira se tornam flexíveis porque a seiva começa a fluir para os ramos. Folhas novas começam a brotar e crescer, e então, eventualmente, frutos chamados figos também crescem durante o verão. O verão era a estação quente onde Jesus vivia. Consulte o Glossário Mestre para mais informações sobre </w:t>
      </w:r>
      <w:r>
        <w:rPr>
          <w:b/>
          <w:lang w:val="pt_PT" w:bidi="pt_PT"/>
        </w:rPr>
        <w:t>figueira</w:t>
      </w:r>
      <w:r>
        <w:rPr>
          <w:lang w:val="pt_PT" w:bidi="pt_PT"/>
        </w:rPr>
        <w:t>.</w:t>
      </w:r>
    </w:p>
    <w:p>
      <w:pPr/>
      <w:r>
        <w:rPr>
          <w:lang w:val="pt_PT" w:bidi="pt_PT"/>
        </w:rPr>
      </w:r>
      <w:r>
        <w:rPr>
          <w:lang w:val="pt_PT" w:bidi="pt_PT"/>
        </w:rPr>
        <w:t>Pare e mostre uma imagem de uma figueira antes de ter folhas e ramos e uma imagem de uma figueira depois de ter folhas e ramos.</w:t>
      </w:r>
    </w:p>
    <w:p>
      <w:pPr/>
      <w:r>
        <w:rPr>
          <w:lang w:val="pt_PT" w:bidi="pt_PT"/>
        </w:rPr>
      </w:r>
      <w:r>
        <w:rPr>
          <w:lang w:val="pt_PT" w:bidi="pt_PT"/>
        </w:rPr>
        <w:t xml:space="preserve">Jesus diz que essa </w:t>
      </w:r>
      <w:r>
        <w:rPr>
          <w:b/>
          <w:lang w:val="pt_PT" w:bidi="pt_PT"/>
        </w:rPr>
        <w:t>geração</w:t>
      </w:r>
      <w:r>
        <w:rPr>
          <w:lang w:val="pt_PT" w:bidi="pt_PT"/>
        </w:rPr>
        <w:t xml:space="preserve"> não passará antes dessas coisas acontecerem. Jesus quer dizer que algumas das pessoas que vivem agora ainda estarão vivas quando essas coisas acontecerem. Muitos de seus discípulos ainda estavam vivos quando o templo foi destruído em Jerusalém em 70 d.C.</w:t>
      </w:r>
    </w:p>
    <w:p>
      <w:pPr/>
      <w:r>
        <w:rPr>
          <w:lang w:val="pt_PT" w:bidi="pt_PT"/>
        </w:rPr>
      </w:r>
      <w:r>
        <w:rPr>
          <w:lang w:val="pt_PT" w:bidi="pt_PT"/>
        </w:rPr>
        <w:t xml:space="preserve">Jesus diz que o céu e a terra, ou o mundo todo, poderiam </w:t>
      </w:r>
      <w:r>
        <w:rPr>
          <w:b/>
          <w:lang w:val="pt_PT" w:bidi="pt_PT"/>
        </w:rPr>
        <w:t>passar</w:t>
      </w:r>
      <w:r>
        <w:rPr>
          <w:lang w:val="pt_PT" w:bidi="pt_PT"/>
        </w:rPr>
        <w:t>, mas as palavras de Jesus nunca passarão. A palavra no idioma original para “passar” significa desaparecer ou não existir mais. Jesus usa o verbo “passar” três vezes para enfatizar que suas palavras, ou ensinamento, certamente nunca desaparecerão.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24:37–44</w:t>
      </w:r>
      <w:r>
        <w:rPr>
          <w:lang w:val="pt_PT" w:bidi="pt_PT"/>
        </w:rPr>
      </w:r>
    </w:p>
    <w:p>
      <w:pPr>
        <w:pStyle w:val="Heading3"/>
      </w:pPr>
      <w:r>
        <w:rPr>
          <w:lang w:val="pt_PT" w:bidi="pt_PT"/>
        </w:rPr>
        <w:t>Ouvir e Sentir</w:t>
      </w:r>
    </w:p>
    <w:p>
      <w:pPr/>
      <w:r>
        <w:rPr>
          <w:lang w:val="pt_PT" w:bidi="pt_PT"/>
        </w:rPr>
      </w:r>
      <w:r>
        <w:rPr>
          <w:lang w:val="pt_PT" w:bidi="pt_PT"/>
        </w:rPr>
        <w:t>Ouçam Mateus 24.36–44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está no meio de um longo ensinamento a seus discípulos. Jesus dá esse ensinamento no Monte das Oliveiras. Jesus já ensinou sobre quando a destruição do templo acontecerá. Agora, Jesus começa a responder a sua pergunta sobre o sinal de sua vinda e o fim do mundo. Jesus não lhes diz um momento específico em que isso acontecerá — Ele quer que eles estejam prontos para seu retorno e o julgamento final a qualquer momento. Jesus contou a eles três histórias sobre como os discípulos precisam sempre estar preparados para o retorno de Jesus.</w:t>
      </w:r>
    </w:p>
    <w:p>
      <w:pPr/>
      <w:r>
        <w:rPr>
          <w:lang w:val="pt_PT" w:bidi="pt_PT"/>
        </w:rPr>
      </w:r>
      <w:r>
        <w:rPr>
          <w:lang w:val="pt_PT" w:bidi="pt_PT"/>
        </w:rPr>
        <w:t>Pare e mostre à sua equipe a imagem do Monte das Oliveiras novamente, se necessário.</w:t>
      </w:r>
    </w:p>
    <w:p>
      <w:pPr/>
      <w:r>
        <w:rPr>
          <w:lang w:val="pt_PT" w:bidi="pt_PT"/>
        </w:rPr>
      </w:r>
      <w:r>
        <w:rPr>
          <w:lang w:val="pt_PT" w:bidi="pt_PT"/>
        </w:rPr>
        <w:t>Jesus diz que ninguém, exceto seu Pai, Deus no céu, sabe “o dia e a hora” em que tudo isso acontecerá. No Antigo Testamento, “o dia e a hora” é muitas vezes usado para falar sobre o dia do julgamento de Deus. Jesus diz que nem mesmo os anjos no céu — os mensageiros de Deus — ou o Filho de Deus, o próprio Jesus, sabem quando o dia do julgamento acontecerá. Essa é uma declaração importante porque o Filho do Homem é aquele que julgará as pessoas, e, no entanto, o Filho do Homem, Jesus, não sabe quando esse julgamento está chegando. A maioria das pessoas acredita que Jesus voluntariamente abriu mão de sua capacidade de saber tudo enquanto ele era um homem na terra.</w:t>
      </w:r>
    </w:p>
    <w:p>
      <w:pPr/>
      <w:r>
        <w:rPr>
          <w:lang w:val="pt_PT" w:bidi="pt_PT"/>
        </w:rPr>
      </w:r>
      <w:r>
        <w:rPr>
          <w:lang w:val="pt_PT" w:bidi="pt_PT"/>
        </w:rPr>
        <w:t>Primeiro, Jesus fala sobre Noé e o dilúvio no Antigo Testamento. Os discípulos teriam estado muito familiarizados com essa história. Deus disse a Noé para construir uma arca, um grande barco de madeira, para abrigar Noé, sua família e muitos tipos de animais. Naquela época, as pessoas estavam vivendo uma vida normal — elas estavam comendo e bebendo, homens se casando com mulheres e os pais dando suas filhas em casamento. As pessoas não estavam pensando em Deus, e então elas ficaram chocadas quando o julgamento de Deus — o dilúvio — veio. Deus enviou o dilúvio para cobrir toda a terra, e Deus resgatou a família de Noé, que estava na arca. Todos os outros no mundo morreram.</w:t>
      </w:r>
    </w:p>
    <w:p>
      <w:pPr/>
      <w:r>
        <w:rPr>
          <w:lang w:val="pt_PT" w:bidi="pt_PT"/>
        </w:rPr>
      </w:r>
      <w:r>
        <w:rPr>
          <w:lang w:val="pt_PT" w:bidi="pt_PT"/>
        </w:rPr>
        <w:t>Jesus diz que quando o Filho do Homem, Jesus, vier, será repentino e inesperado da mesma maneira que o dilúvio foi repentino e inesperado. Quando Jesus voltar, a maioria das pessoas também estará vivendo uma vida normal e não pensando em Deus, então elas não estarão preparadas para o julgamento de Deus. Jesus quer que seus discípulos estejam prontos!</w:t>
      </w:r>
    </w:p>
    <w:p>
      <w:pPr/>
      <w:r>
        <w:rPr>
          <w:lang w:val="pt_PT" w:bidi="pt_PT"/>
        </w:rPr>
      </w:r>
      <w:r>
        <w:rPr>
          <w:lang w:val="pt_PT" w:bidi="pt_PT"/>
        </w:rPr>
        <w:t>Pare e mostre a imagem de uma arca.</w:t>
      </w:r>
    </w:p>
    <w:p>
      <w:pPr/>
      <w:r>
        <w:rPr>
          <w:lang w:val="pt_PT" w:bidi="pt_PT"/>
        </w:rPr>
      </w:r>
      <w:r>
        <w:rPr>
          <w:lang w:val="pt_PT" w:bidi="pt_PT"/>
        </w:rPr>
        <w:t>Conversem sobre quais atividades cotidianas e normais estão em sua cultura.</w:t>
      </w:r>
    </w:p>
    <w:p>
      <w:pPr/>
      <w:r>
        <w:rPr>
          <w:lang w:val="pt_PT" w:bidi="pt_PT"/>
        </w:rPr>
      </w:r>
      <w:r>
        <w:rPr>
          <w:lang w:val="pt_PT" w:bidi="pt_PT"/>
        </w:rPr>
        <w:t>Em seguida, Jesus descreve mais atividades do dia a dia. Ele diz no dia em que o Filho do Homem vier, as pessoas estarão fazendo coisas normais como homens trabalhando juntos no campo ou mulheres moendo grãos juntas em um moinho. Na época de Jesus, duas mulheres muitas vezes trabalhavam juntas para moer grãos como trigo ou cevada. Elas colocavam os grãos em uma pedra de moinho plana, ou grande rocha redonda, e depois colocavam outra pedra de moinho plana por cima. Juntas, elas viravam a pedra de moinho por cima para esmagar os grãos. Esses grãos esmagados se tornavam farinha que as pessoas usavam para fazer pão.</w:t>
      </w:r>
    </w:p>
    <w:p>
      <w:pPr/>
      <w:r>
        <w:rPr>
          <w:lang w:val="pt_PT" w:bidi="pt_PT"/>
        </w:rPr>
      </w:r>
      <w:r>
        <w:rPr>
          <w:lang w:val="pt_PT" w:bidi="pt_PT"/>
        </w:rPr>
        <w:t>Pare e mostre uma imagem de pedras de moinho usadas para moer grãos. Além disso, conversem sobre como as pessoas moem grãos em sua cultura. As pessoas usam pedras ou outra coisa para fazer grãos? Se possível, assista alguém moendo grãos.</w:t>
      </w:r>
    </w:p>
    <w:p>
      <w:pPr/>
      <w:r>
        <w:rPr>
          <w:lang w:val="pt_PT" w:bidi="pt_PT"/>
        </w:rPr>
      </w:r>
      <w:r>
        <w:rPr>
          <w:lang w:val="pt_PT" w:bidi="pt_PT"/>
        </w:rPr>
        <w:t>Jesus disse quando o Filho do Homem vier, se dois homens estiverem trabalhando no campo, Deus levará um dos homens trabalhando no campo, e o outro homem será deixado. Além disso, se duas mulheres estiverem trabalhando no moinho, Deus levará uma das mulheres trabalhando no moinho, e a outra será deixada. Alguns acreditam que as pessoas que Deus levar estarão seguras com ele, e ele punirá as pessoas deixadas para trás. Outros acreditam que Deus punirá as pessoas que ele levar. É importante haver uma separação entre as pessoas, assim como o dilúvio levou a maioria das pessoas e apenas Noé e sua família sobreviveram. Algumas pessoas estarão prontas para o julgamento de Deus, e algumas não estarão.</w:t>
      </w:r>
    </w:p>
    <w:p>
      <w:pPr/>
      <w:r>
        <w:rPr>
          <w:lang w:val="pt_PT" w:bidi="pt_PT"/>
        </w:rPr>
      </w:r>
      <w:r>
        <w:rPr>
          <w:lang w:val="pt_PT" w:bidi="pt_PT"/>
        </w:rPr>
        <w:t>Pare e conversem sobre como sua cultura descreve o fim do mundo. Quais os tipos de histórias que as pessoas contam sobre julgamento no fim do mundo?</w:t>
      </w:r>
    </w:p>
    <w:p>
      <w:pPr/>
      <w:r>
        <w:rPr>
          <w:lang w:val="pt_PT" w:bidi="pt_PT"/>
        </w:rPr>
      </w:r>
      <w:r>
        <w:rPr>
          <w:lang w:val="pt_PT" w:bidi="pt_PT"/>
        </w:rPr>
        <w:t>Jesus diz aos discípulos para estarem prontos. Eles devem ficar acordados, o que significa que eles devem vigiar com expectativa de que seu Senhor irá retornar. Jesus se chama de “Senhor”, que significa senhor ou proprietário. Jesus não disse a eles quando exatamente isso aconteceria, então os discípulos precisam sempre viver de uma maneira que mostre que eles estão prontos para Jesus retornar.</w:t>
      </w:r>
    </w:p>
    <w:p>
      <w:pPr/>
      <w:r>
        <w:rPr>
          <w:lang w:val="pt_PT" w:bidi="pt_PT"/>
        </w:rPr>
      </w:r>
      <w:r>
        <w:rPr>
          <w:lang w:val="pt_PT" w:bidi="pt_PT"/>
        </w:rPr>
        <w:t>Jesus conta mais uma história para mostrar quão importante é sempre estar preparado para o seu retorno a qualquer momento. Jesus diz que quando um proprietário de uma casa está dormindo, um ladrão pode entrar em sua casa e roubar suas coisas. A palavra no idioma original para “entrar” é “cavar”. No tempo de Jesus, a maioria dos judeus tinha casas feitas de tijolos de barro seco. Os ladrões precisavam cavar um buraco no lado da parede de lama para entrar e levar coisas.</w:t>
      </w:r>
    </w:p>
    <w:p>
      <w:pPr/>
      <w:r>
        <w:rPr>
          <w:lang w:val="pt_PT" w:bidi="pt_PT"/>
        </w:rPr>
      </w:r>
      <w:r>
        <w:rPr>
          <w:lang w:val="pt_PT" w:bidi="pt_PT"/>
        </w:rPr>
        <w:t>Pare e mostre uma imagem de uma casa de tijolos de barro. Além disso, parem e conversem sobre alguma vez em que vocês ou alguém que vocês conhecem tiveram algo roubado. O que foi roubado? Como você ou seu amigo se sentiram? O que as pessoas fazem em sua cultura para impedir que os ladrões entrem em suas casas para roubar coisas?</w:t>
      </w:r>
    </w:p>
    <w:p>
      <w:pPr/>
      <w:r>
        <w:rPr>
          <w:lang w:val="pt_PT" w:bidi="pt_PT"/>
        </w:rPr>
      </w:r>
      <w:r>
        <w:rPr>
          <w:lang w:val="pt_PT" w:bidi="pt_PT"/>
        </w:rPr>
        <w:t>Jesus diz a eles que se o proprietário da casa soubesse quando o ladrão estava vindo, o proprietário poderia ter ficado acordado e impedido que o ladrão entrasse em sua casa. Da mesma maneira, os discípulos precisam estar acordados e prontos a qualquer momento para a volta de Jesus. Jesus diz que o Filho do Homem — o próprio Jesus — voltará em um momento em que ninguém o espere. Os discípulos devem viver suas vidas hoje de uma maneira que mostre que eles seguem Jesus e estão prontos para seu retorno.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dá o exemplo sobre Noé e o dilúvio para mostrar o quão importante é estar pronto para o Filho do Homem retornar.</w:t>
      </w:r>
    </w:p>
    <w:p>
      <w:pPr/>
      <w:r>
        <w:rPr>
          <w:lang w:val="pt_PT" w:bidi="pt_PT"/>
        </w:rPr>
      </w:r>
      <w:r>
        <w:rPr>
          <w:b/>
          <w:lang w:val="pt_PT" w:bidi="pt_PT"/>
        </w:rPr>
        <w:t>Segunda cena:</w:t>
      </w:r>
      <w:r>
        <w:rPr>
          <w:lang w:val="pt_PT" w:bidi="pt_PT"/>
        </w:rPr>
        <w:t xml:space="preserve"> Jesus compartilha exemplos sobre atividades normais e cotidianas que as pessoas estarão fazendo quando o Filho do Homem vier e algumas pessoas forem levadas.</w:t>
      </w:r>
    </w:p>
    <w:p>
      <w:pPr/>
      <w:r>
        <w:rPr>
          <w:lang w:val="pt_PT" w:bidi="pt_PT"/>
        </w:rPr>
      </w:r>
      <w:r>
        <w:rPr>
          <w:b/>
          <w:lang w:val="pt_PT" w:bidi="pt_PT"/>
        </w:rPr>
        <w:t>Terceira cena:</w:t>
      </w:r>
      <w:r>
        <w:rPr>
          <w:lang w:val="pt_PT" w:bidi="pt_PT"/>
        </w:rPr>
        <w:t xml:space="preserve"> Jesus diz que o Filho do Homem retornará de repente quando ninguém o espera, assim como um ladrão vem quando o proprietário da casa não o espera.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Outras pessoas durante o tempo de Noé que morreram durante o dilúvio</w:t>
      </w:r>
    </w:p>
    <w:p>
      <w:pPr>
        <w:pStyle w:val="ListBullet"/>
        <w:spacing w:line="240" w:lineRule="auto"/>
        <w:ind w:left="720"/>
      </w:pPr>
      <w:r>
        <w:rPr>
          <w:lang w:val="pt_PT" w:bidi="pt_PT"/>
        </w:rPr>
      </w:r>
      <w:r>
        <w:rPr>
          <w:lang w:val="pt_PT" w:bidi="pt_PT"/>
        </w:rPr>
        <w:t>Dois homens trabalhando no campo</w:t>
      </w:r>
    </w:p>
    <w:p>
      <w:pPr>
        <w:pStyle w:val="ListBullet"/>
        <w:spacing w:line="240" w:lineRule="auto"/>
        <w:ind w:left="720"/>
      </w:pPr>
      <w:r>
        <w:rPr>
          <w:lang w:val="pt_PT" w:bidi="pt_PT"/>
        </w:rPr>
      </w:r>
      <w:r>
        <w:rPr>
          <w:lang w:val="pt_PT" w:bidi="pt_PT"/>
        </w:rPr>
        <w:t>Duas mulheres moendo grãos no moinho</w:t>
      </w:r>
    </w:p>
    <w:p>
      <w:pPr>
        <w:pStyle w:val="ListBullet"/>
        <w:spacing w:line="240" w:lineRule="auto"/>
        <w:ind w:left="720"/>
      </w:pPr>
      <w:r>
        <w:rPr>
          <w:lang w:val="pt_PT" w:bidi="pt_PT"/>
        </w:rPr>
      </w:r>
      <w:r>
        <w:rPr>
          <w:lang w:val="pt_PT" w:bidi="pt_PT"/>
        </w:rPr>
        <w:t>Um proprietário de uma casa</w:t>
      </w:r>
    </w:p>
    <w:p>
      <w:pPr>
        <w:pStyle w:val="ListBullet"/>
        <w:spacing w:line="240" w:lineRule="auto"/>
        <w:ind w:left="720"/>
      </w:pPr>
      <w:r>
        <w:rPr>
          <w:lang w:val="pt_PT" w:bidi="pt_PT"/>
        </w:rPr>
      </w:r>
      <w:r>
        <w:rPr>
          <w:lang w:val="pt_PT" w:bidi="pt_PT"/>
        </w:rPr>
        <w:t>Um ladrão</w:t>
      </w:r>
    </w:p>
    <w:p>
      <w:pPr/>
      <w:r>
        <w:rPr>
          <w:lang w:val="pt_PT" w:bidi="pt_PT"/>
        </w:rPr>
      </w:r>
      <w:r>
        <w:rPr>
          <w:lang w:val="pt_PT" w:bidi="pt_PT"/>
        </w:rPr>
        <w:t>Nesta sessão, peça ao grupo para fazer um roteiro gráfico, desenhar ou usar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no Monte das Oliveiras. Ele já lhes ensinou muitas coisas sobre o fim do mundo. Essa nova seção começa com “mas” para mostrar que Jesus está mudando o assunto para responder à segunda pergunta dos discípulos sobre o sinal da vinda de Jesus e o fim do mundo. Jesus diz a eles que ninguém, exceto Deus, sabe exatamente quando o dia do julgamento de Deus chegará. Os anjos não sabem, e o próprio Jesus não sabe. Essa é uma declaração introdutória para essa história — todas as três cenas falam sobre o quão importante é estar pronto para a vinda de Jesus a qualquer momento.</w:t>
      </w:r>
    </w:p>
    <w:p>
      <w:pPr/>
      <w:r>
        <w:rPr>
          <w:lang w:val="pt_PT" w:bidi="pt_PT"/>
        </w:rPr>
      </w:r>
      <w:r>
        <w:rPr>
          <w:lang w:val="pt_PT" w:bidi="pt_PT"/>
        </w:rPr>
        <w:t>Na primeira cena, Jesus lembra aos discípulos sobre Noé e como Deus resgatou a ele, sua família e todos os animais do dilúvio que cobriu a terra. As pessoas estavam vivendo suas vidas normais, e elas não estavam prontas para o dilúvio quando chegou e destruiu todos. É importante lembrar que as pessoas durante o tempo de Noé estavam vivendo vidas normais — comendo, bebendo e se casando — e Deus não as julgava porque essas atividades específicas eram ruins. Deus os julgou porque elas não estavam seguindo a Deus. Lembre-se de que as pessoas não estavam esperando que o dilúvio viesse, então elas não seguiam a Deus. Jesus quer que seus discípulos estejam prontos para o retorno do Filho do Homem como Noé estava pronto para o dilúvio vir.</w:t>
      </w:r>
    </w:p>
    <w:p>
      <w:pPr/>
      <w:r>
        <w:rPr>
          <w:lang w:val="pt_PT" w:bidi="pt_PT"/>
        </w:rPr>
      </w:r>
      <w:r>
        <w:rPr>
          <w:lang w:val="pt_PT" w:bidi="pt_PT"/>
        </w:rPr>
        <w:t>Na segunda cena, Jesus dá outro exemplo de quão repentina e inesperada será a vinda do Filho do Homem. Jesus diz que será como um homem sendo levado enquanto trabalha no campo, e outro sendo deixado para trás. Uma mulher será levada enquanto estiver moendo grãos no moinho, e outra mulher será deixada para trás. É importante lembrar que os dois homens e as duas mulheres estão fazendo um trabalho normal para as pessoas do tempo de Jesus. Uma pessoa será punida por Deus, e outra será salva.</w:t>
      </w:r>
    </w:p>
    <w:p>
      <w:pPr/>
      <w:r>
        <w:rPr>
          <w:lang w:val="pt_PT" w:bidi="pt_PT"/>
        </w:rPr>
      </w:r>
      <w:r>
        <w:rPr>
          <w:lang w:val="pt_PT" w:bidi="pt_PT"/>
        </w:rPr>
        <w:t>Na terceira cena, Jesus lembra a eles novamente de estarem prontos e atentos. Eles não sabem em que dia seu Senhor estará chegando. É importante saber que a frase “mas tenham certeza disso” significa que Jesus está prestes a dizer algo importante e ele quer que eles prestem atenção e se lembrem disso.</w:t>
      </w:r>
    </w:p>
    <w:p>
      <w:pPr/>
      <w:r>
        <w:rPr>
          <w:lang w:val="pt_PT" w:bidi="pt_PT"/>
        </w:rPr>
      </w:r>
      <w:r>
        <w:rPr>
          <w:lang w:val="pt_PT" w:bidi="pt_PT"/>
        </w:rPr>
        <w:t>Parem e conversem sobre o que vocês dizem em seu idioma quando querem que alguém ouça cuidadosamente e preste atenção às suas próximas palavras.</w:t>
      </w:r>
    </w:p>
    <w:p>
      <w:pPr/>
      <w:r>
        <w:rPr>
          <w:lang w:val="pt_PT" w:bidi="pt_PT"/>
        </w:rPr>
      </w:r>
      <w:r>
        <w:rPr>
          <w:lang w:val="pt_PT" w:bidi="pt_PT"/>
        </w:rPr>
        <w:t>Lembre-se de que Jesus conta uma história sobre o proprietário de uma casa e um ladrão. O ladrão entra na casa porque o proprietário não está acordado e preparado para proteger sua casa. Se o proprietário soubesse a que horas o ladrão estivesse chegando, ele teria ficado acordado, e o ladrão não seria capaz de entrar na casa. Tentem mostrar os dois cenários diferentes — um com o proprietário dormindo e o ladrão entrando em sua casa, e outro com o proprietário acordado para que o ladrão não possa entrar em sua casa. Lembre-se de que Jesus está contando essa história para lembrar aos discípulos novamente de ficarem acordados, atentos e prontos para o Filho do Homem retornar a qualquer momento. Isso não significa que os discípulos nunca deveriam dormir; significa que eles deveriam viver suas vidas e estivessem sempre prontos para o Filho do Homem voltar.</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Outras pessoas durante o tempo de Noé que morreram durante o dilúvio</w:t>
      </w:r>
    </w:p>
    <w:p>
      <w:pPr>
        <w:pStyle w:val="ListBullet"/>
        <w:spacing w:line="240" w:lineRule="auto"/>
        <w:ind w:left="720"/>
      </w:pPr>
      <w:r>
        <w:rPr>
          <w:lang w:val="pt_PT" w:bidi="pt_PT"/>
        </w:rPr>
      </w:r>
      <w:r>
        <w:rPr>
          <w:lang w:val="pt_PT" w:bidi="pt_PT"/>
        </w:rPr>
        <w:t>Dois homens trabalhando no campo</w:t>
      </w:r>
    </w:p>
    <w:p>
      <w:pPr>
        <w:pStyle w:val="ListBullet"/>
        <w:spacing w:line="240" w:lineRule="auto"/>
        <w:ind w:left="720"/>
      </w:pPr>
      <w:r>
        <w:rPr>
          <w:lang w:val="pt_PT" w:bidi="pt_PT"/>
        </w:rPr>
      </w:r>
      <w:r>
        <w:rPr>
          <w:lang w:val="pt_PT" w:bidi="pt_PT"/>
        </w:rPr>
        <w:t>Duas mulheres moendo grãos no moinho</w:t>
      </w:r>
    </w:p>
    <w:p>
      <w:pPr>
        <w:pStyle w:val="ListBullet"/>
        <w:spacing w:line="240" w:lineRule="auto"/>
        <w:ind w:left="720"/>
      </w:pPr>
      <w:r>
        <w:rPr>
          <w:lang w:val="pt_PT" w:bidi="pt_PT"/>
        </w:rPr>
      </w:r>
      <w:r>
        <w:rPr>
          <w:lang w:val="pt_PT" w:bidi="pt_PT"/>
        </w:rPr>
        <w:t>Um proprietário de uma casa</w:t>
      </w:r>
    </w:p>
    <w:p>
      <w:pPr>
        <w:pStyle w:val="ListBullet"/>
        <w:spacing w:line="240" w:lineRule="auto"/>
        <w:ind w:left="720"/>
      </w:pPr>
      <w:r>
        <w:rPr>
          <w:lang w:val="pt_PT" w:bidi="pt_PT"/>
        </w:rPr>
      </w:r>
      <w:r>
        <w:rPr>
          <w:lang w:val="pt_PT" w:bidi="pt_PT"/>
        </w:rPr>
        <w:t>Um ladrão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primeira cena, Jesus se senta no Monte das Oliveiras e ensina a seus discípulos. Jesus diz a eles que ninguém, exceto Deus, sabe quando o dia do julgamento e o retorno do Filho do Homem está chegando. Nem mesmo os anjos de Deus ou o Filho — o próprio Jesus — sabem.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"Confuso sobre como o próprio Jesus não sabe quando ele voltará", "Pensando por que Deus não nos dirá quando tudo isso vai acontecer" e "Esperando que isso aconteça em breve".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lembra aos discípulos sobre Noé e o dilúvio. As pessoas durante o tempo de Noé estavam vivendo vidas normais. Deus enviou o dilúvio e todos eles foram destruídos. Nenhuma das pessoas estava pronta e nenhuma delas esperava que o dilúvio viesse. Deus salvou Noé, a família de Noé e todos os animais na arca.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Noé: “Como você está se sentindo?” Você pode ouvir coisas como: "Triste por as pessoas não estarem esperando isso", "Feliz por Deus resgatar a mim e minha família na arca" e "Esperançoso por um novo início quando a água acabar".</w:t>
      </w:r>
    </w:p>
    <w:p>
      <w:pPr>
        <w:pStyle w:val="ListBullet"/>
        <w:spacing w:line="240" w:lineRule="auto"/>
        <w:ind w:left="720"/>
      </w:pPr>
      <w:r>
        <w:rPr>
          <w:lang w:val="pt_PT" w:bidi="pt_PT"/>
        </w:rPr>
      </w:r>
      <w:r>
        <w:rPr>
          <w:lang w:val="pt_PT" w:bidi="pt_PT"/>
        </w:rPr>
        <w:t>Além disso, pergunte aos atores que interpretam as pessoas do tempo de Noé: “Como vocês estão se sentindo?” Você pode ouvir coisas como: "Vivendo minha vida normal e feliz com o que tenho", "Me perguntando por que Deus enviaria um dilúvio" e "Não estou pronto para o julgamento de 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a vinda do Filho do Homem será assim como no tempo de Noé. O Filho do Homem voltará inesperadamente e muitas pessoas não estarão prontas, assim como a maioria das pessoas não estava pronta para o dilúvio que Deus enviou.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"Feliz por saber sobre o Filho do Homem que voltará", "Esperançoso por poder estar prontos para seu retorno" e "Triste por muitas pessoas não estarem preparadas".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Em seguida, Jesus diz que a vinda do Filho do Homem será como dois homens trabalhando no campo ou duas mulheres moendo grãos no moinho. Deus levará um homem e o outro será deixado no campo. Deus levará uma mulher e a outra será deixada no moinho.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“Qual homem e mulher foram resgatados por Deus e quais foram julgados por Deus?” "Esperançoso de poder viver minha vida pronto para o retorno do Filho do Homem" e "Me perguntando quando isso acontecerá".</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que os discípulos precisam estar sempre prontos e esperando pelo retorno Filho do Homem. Se o proprietário de uma casa está dormindo, ele não está esperando que um ladrão venha e o ladrão possa facilmente entrar nessa casa e roubar algo.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proprietário: “Como você está se sentindo?” Você pode ouvir coisas como: "Não estou preparado caso um ladrão venha à minha casa", "Com sono e satisfeito com minha vida" e "Me sentindo seguro".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Se o proprietário souber quando um ladrão está chegando, ele pode se preparar e estar pronto para o ladrão. O ladrão não será capaz de entrar em sua casa. Jesus diz que os discípulos precisam estar prontos para o retorno do Filho do Homem, assim como o proprietário está pronto para um ladrão a qualquer momento.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proprietário: “Como você está se sentindo?” Você pode ouvir coisas como: "Preparado para o ladrão que virá desta vez", "Alerta e pronto para pegar o ladrão" e "Com certeza serei capaz de pegar o ladrão".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diz que nem mesmo os </w:t>
      </w:r>
      <w:r>
        <w:rPr>
          <w:b/>
          <w:lang w:val="pt_PT" w:bidi="pt_PT"/>
        </w:rPr>
        <w:t>anjos</w:t>
      </w:r>
      <w:r>
        <w:rPr>
          <w:lang w:val="pt_PT" w:bidi="pt_PT"/>
        </w:rPr>
        <w:t xml:space="preserve"> no </w:t>
      </w:r>
      <w:r>
        <w:rPr>
          <w:b/>
          <w:lang w:val="pt_PT" w:bidi="pt_PT"/>
        </w:rPr>
        <w:t>céu</w:t>
      </w:r>
      <w:r>
        <w:rPr>
          <w:lang w:val="pt_PT" w:bidi="pt_PT"/>
        </w:rPr>
        <w:t xml:space="preserve"> sabem quando o dia do julgamento de Deus está chegando.</w:t>
      </w:r>
    </w:p>
    <w:p>
      <w:pPr/>
      <w:r>
        <w:rPr>
          <w:lang w:val="pt_PT" w:bidi="pt_PT"/>
        </w:rPr>
      </w:r>
      <w:r>
        <w:rPr>
          <w:b/>
          <w:lang w:val="pt_PT" w:bidi="pt_PT"/>
        </w:rPr>
        <w:t>Anjos</w:t>
      </w:r>
      <w:r>
        <w:rPr>
          <w:lang w:val="pt_PT" w:bidi="pt_PT"/>
        </w:rPr>
        <w:t xml:space="preserve"> são os mensageiros de Deus. Traduza anjos da mesma forma que fez em passagens anteriores e consulte o Glossário Mestre para mais informações sobre </w:t>
      </w:r>
      <w:r>
        <w:rPr>
          <w:b/>
          <w:lang w:val="pt_PT" w:bidi="pt_PT"/>
        </w:rPr>
        <w:t>anjos</w:t>
      </w:r>
      <w:r>
        <w:rPr>
          <w:lang w:val="pt_PT" w:bidi="pt_PT"/>
        </w:rPr>
        <w:t>.</w:t>
      </w:r>
    </w:p>
    <w:p>
      <w:pPr/>
      <w:r>
        <w:rPr>
          <w:lang w:val="pt_PT" w:bidi="pt_PT"/>
        </w:rPr>
      </w:r>
      <w:r>
        <w:rPr>
          <w:b/>
          <w:lang w:val="pt_PT" w:bidi="pt_PT"/>
        </w:rPr>
        <w:t>Céu</w:t>
      </w:r>
      <w:r>
        <w:rPr>
          <w:lang w:val="pt_PT" w:bidi="pt_PT"/>
        </w:rPr>
        <w:t xml:space="preserve"> pode se referir ao firmamento (o céu físico), ou ao lugar onde Deus e seus anjos moram, dependendo do contexto. Nesse contexto, céu significa o lugar onde Deus e seus anjos vivem. Consulte o Glossário Mestre para mais informações sobre </w:t>
      </w:r>
      <w:r>
        <w:rPr>
          <w:b/>
          <w:lang w:val="pt_PT" w:bidi="pt_PT"/>
        </w:rPr>
        <w:t>céu</w:t>
      </w:r>
      <w:r>
        <w:rPr>
          <w:lang w:val="pt_PT" w:bidi="pt_PT"/>
        </w:rPr>
        <w:t>.</w:t>
      </w:r>
    </w:p>
    <w:p>
      <w:pPr/>
      <w:r>
        <w:rPr>
          <w:lang w:val="pt_PT" w:bidi="pt_PT"/>
        </w:rPr>
      </w:r>
      <w:r>
        <w:rPr>
          <w:lang w:val="pt_PT" w:bidi="pt_PT"/>
        </w:rPr>
        <w:t xml:space="preserve">Jesus diz que o </w:t>
      </w:r>
      <w:r>
        <w:rPr>
          <w:b/>
          <w:lang w:val="pt_PT" w:bidi="pt_PT"/>
        </w:rPr>
        <w:t>Filho</w:t>
      </w:r>
      <w:r>
        <w:rPr>
          <w:lang w:val="pt_PT" w:bidi="pt_PT"/>
        </w:rPr>
        <w:t xml:space="preserve"> também não sabe quando o dia do julgamento de Deus e o retorno do Filho do Homem virá. Jesus está falando sobre si mesmo como o Filho. É semelhante a chamar a si mesmo de </w:t>
      </w:r>
      <w:r>
        <w:rPr>
          <w:b/>
          <w:lang w:val="pt_PT" w:bidi="pt_PT"/>
        </w:rPr>
        <w:t>Filho do Homem</w:t>
      </w:r>
      <w:r>
        <w:rPr>
          <w:lang w:val="pt_PT" w:bidi="pt_PT"/>
        </w:rPr>
        <w:t xml:space="preserve">. Traduza Filho do Homem como fez em passagens anteriores, e consulte o Glossário Mestre para uma definição mais completa da frase </w:t>
      </w:r>
      <w:r>
        <w:rPr>
          <w:b/>
          <w:lang w:val="pt_PT" w:bidi="pt_PT"/>
        </w:rPr>
        <w:t>Filho do Homem</w:t>
      </w:r>
      <w:r>
        <w:rPr>
          <w:lang w:val="pt_PT" w:bidi="pt_PT"/>
        </w:rPr>
        <w:t>.</w:t>
      </w:r>
    </w:p>
    <w:p>
      <w:pPr/>
      <w:r>
        <w:rPr>
          <w:lang w:val="pt_PT" w:bidi="pt_PT"/>
        </w:rPr>
      </w:r>
      <w:r>
        <w:rPr>
          <w:lang w:val="pt_PT" w:bidi="pt_PT"/>
        </w:rPr>
        <w:t xml:space="preserve">Jesus diz que apenas o Deus </w:t>
      </w:r>
      <w:r>
        <w:rPr>
          <w:b/>
          <w:lang w:val="pt_PT" w:bidi="pt_PT"/>
        </w:rPr>
        <w:t>Pai</w:t>
      </w:r>
      <w:r>
        <w:rPr>
          <w:lang w:val="pt_PT" w:bidi="pt_PT"/>
        </w:rPr>
        <w:t xml:space="preserve"> no céu sabe quando tudo isso acontecerá. Jesus chama Deus pai porque Deus criou seu povo e cuida deles como um pai cuida de seus filhos.</w:t>
      </w:r>
    </w:p>
    <w:p>
      <w:pPr/>
      <w:r>
        <w:rPr>
          <w:lang w:val="pt_PT" w:bidi="pt_PT"/>
        </w:rPr>
      </w:r>
      <w:r>
        <w:rPr>
          <w:b/>
          <w:lang w:val="pt_PT" w:bidi="pt_PT"/>
        </w:rPr>
        <w:t>Noé</w:t>
      </w:r>
      <w:r>
        <w:rPr>
          <w:lang w:val="pt_PT" w:bidi="pt_PT"/>
        </w:rPr>
        <w:t xml:space="preserve"> viveu milhares de anos antes do tempo de Jesus. Noé era um homem justo que obedeceu a Deus e construiu uma arca, um barco de madeira, para que toda a família de Noé e muitos animais pudessem ser salvos de um dilúvio. Noé, sua família e os animais foram para dentro da arca, e choveu por quarenta dias e noites. Todas as pessoas na terra morreram durante o dilúvio. Noé foi resgatado por Deus, e mais tarde ele, sua família e os animais saíram da arca. Deus prometeu a Noé que ele nunca inundaria a terra assim novamente. Todas as pessoas da terra depois disso eram descendentes de Noé e seus filhos.</w:t>
      </w:r>
    </w:p>
    <w:p>
      <w:pPr/>
      <w:r>
        <w:rPr>
          <w:lang w:val="pt_PT" w:bidi="pt_PT"/>
        </w:rPr>
      </w:r>
      <w:r>
        <w:rPr>
          <w:lang w:val="pt_PT" w:bidi="pt_PT"/>
        </w:rPr>
        <w:t>Pare e mostre a imagem da arca novamente, se necessário.</w:t>
      </w:r>
    </w:p>
    <w:p>
      <w:pPr/>
      <w:r>
        <w:rPr>
          <w:lang w:val="pt_PT" w:bidi="pt_PT"/>
        </w:rPr>
      </w:r>
      <w:r>
        <w:rPr>
          <w:lang w:val="pt_PT" w:bidi="pt_PT"/>
        </w:rPr>
        <w:t xml:space="preserve">Jesus diz que seus discípulos deveriam esperar e vigiar até que seu </w:t>
      </w:r>
      <w:r>
        <w:rPr>
          <w:b/>
          <w:lang w:val="pt_PT" w:bidi="pt_PT"/>
        </w:rPr>
        <w:t>senhor</w:t>
      </w:r>
      <w:r>
        <w:rPr>
          <w:lang w:val="pt_PT" w:bidi="pt_PT"/>
        </w:rPr>
        <w:t xml:space="preserve"> retornasse. Jesus está falando sobre si mesmo. </w:t>
      </w:r>
      <w:r>
        <w:rPr>
          <w:b/>
          <w:lang w:val="pt_PT" w:bidi="pt_PT"/>
        </w:rPr>
        <w:t>Senhor</w:t>
      </w:r>
      <w:r>
        <w:rPr>
          <w:lang w:val="pt_PT" w:bidi="pt_PT"/>
        </w:rPr>
        <w:t xml:space="preserve"> significa mestre, proprietário ou alguém com autoridade. As pessoas usavam "senhor" como um termo de respeito, para falar sobre Deus e se dirigir a Jesus. Nessa história, “senhor” é usado para mostrar que Jesus é o senhor dos discípulos, e porque Jesus em seguida conta uma história sobre um proprietário de uma casa. Traduza senhor da mesma forma que você fez em passagens anteriores, e consulte o Glossário Mestre para uma definição mais completa da palavra </w:t>
      </w:r>
      <w:r>
        <w:rPr>
          <w:b/>
          <w:lang w:val="pt_PT" w:bidi="pt_PT"/>
        </w:rPr>
        <w:t>senhor</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24:45–51</w:t>
      </w:r>
      <w:r>
        <w:rPr>
          <w:lang w:val="pt_PT" w:bidi="pt_PT"/>
        </w:rPr>
      </w:r>
    </w:p>
    <w:p>
      <w:pPr>
        <w:pStyle w:val="Heading3"/>
      </w:pPr>
      <w:r>
        <w:rPr>
          <w:lang w:val="pt_PT" w:bidi="pt_PT"/>
        </w:rPr>
        <w:t>Ouvir e Sentir</w:t>
      </w:r>
    </w:p>
    <w:p>
      <w:pPr/>
      <w:r>
        <w:rPr>
          <w:lang w:val="pt_PT" w:bidi="pt_PT"/>
        </w:rPr>
      </w:r>
      <w:r>
        <w:rPr>
          <w:lang w:val="pt_PT" w:bidi="pt_PT"/>
        </w:rPr>
        <w:t>Ouçam Mateus 24.45–51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está no meio de um longo ensinamento a seus discípulos. Jesus dá esse ensinamento no Monte das Oliveiras. Jesus tem ensinado sobre o sinal da vinda de Jesus e o fim do mundo. Ele contou a eles três histórias sobre como os discípulos precisam sempre estar preparados para o retorno de Jesus. Agora, Jesus conta uma parábola, ou história curta, sobre um servo e seu mestre. Essa história também mostra o quão importante é estar pronto para o retorno de Jesus.</w:t>
      </w:r>
    </w:p>
    <w:p>
      <w:pPr/>
      <w:r>
        <w:rPr>
          <w:lang w:val="pt_PT" w:bidi="pt_PT"/>
        </w:rPr>
      </w:r>
      <w:r>
        <w:rPr>
          <w:lang w:val="pt_PT" w:bidi="pt_PT"/>
        </w:rPr>
        <w:t>Pare e mostre à sua equipe a imagem do Monte das Oliveiras novamente, se necessário.</w:t>
      </w:r>
    </w:p>
    <w:p>
      <w:pPr/>
      <w:r>
        <w:rPr>
          <w:lang w:val="pt_PT" w:bidi="pt_PT"/>
        </w:rPr>
      </w:r>
      <w:r>
        <w:rPr>
          <w:lang w:val="pt_PT" w:bidi="pt_PT"/>
        </w:rPr>
        <w:t>Jesus começa a parábola com uma pergunta, mas ele não quer uma resposta a essa pergunta. Jesus pergunta “quem então é o servo fiel e sábio…” para apresentar sua parábola. Nesta história, Jesus fala sobre duas maneiras diferentes que os servos se comportam. É possível que a história seja sobre um servo que primeiro é bom e depois se torna perverso. Ou, a história pode ser sobre dois servos diferentes. De qualquer forma, a mensagem deixa claro que o senhor recompensará um servo que é fiel e preparado para o retorno de seu mestre. O senhor punirá um servo que não é fiel e não está preparado para o retorno de seu mestre.</w:t>
      </w:r>
    </w:p>
    <w:p>
      <w:pPr/>
      <w:r>
        <w:rPr>
          <w:lang w:val="pt_PT" w:bidi="pt_PT"/>
        </w:rPr>
      </w:r>
      <w:r>
        <w:rPr>
          <w:lang w:val="pt_PT" w:bidi="pt_PT"/>
        </w:rPr>
        <w:t>Parem e conversem sobre como você apresenta uma história em sua cultura. Há alguma expressão específica ou maneira de mostrar que você está começando uma história?</w:t>
      </w:r>
    </w:p>
    <w:p>
      <w:pPr/>
      <w:r>
        <w:rPr>
          <w:lang w:val="pt_PT" w:bidi="pt_PT"/>
        </w:rPr>
      </w:r>
      <w:r>
        <w:rPr>
          <w:lang w:val="pt_PT" w:bidi="pt_PT"/>
        </w:rPr>
        <w:t>Nos tempos de Jesus, era comum que o senhor, ou proprietário, de uma casa rica colocasse um de seus servos fiéis no comando se o senhor saísse para uma viagem. Uma casa incluía todos os servos que trabalhavam para o mesmo senhor. O servo fiel era responsável por cuidar dos outros servos e também por dar aos outros servos seu salário de comida. Normalmente, um senhor dava aos seus servos uma quantidade medida de grãos ou comida diariamente, semanal ou mensalmente.</w:t>
      </w:r>
    </w:p>
    <w:p>
      <w:pPr/>
      <w:r>
        <w:rPr>
          <w:lang w:val="pt_PT" w:bidi="pt_PT"/>
        </w:rPr>
      </w:r>
      <w:r>
        <w:rPr>
          <w:lang w:val="pt_PT" w:bidi="pt_PT"/>
        </w:rPr>
        <w:t>Parem e conversem sobre uma vez que um empregador ou chefe deu a você ou a alguém que você conhece mais responsabilidade enquanto ele estava longe ou não estava trabalhando. Quais foram suas responsabilidades adicionadas? Como você lidou com as responsabilidades extras?</w:t>
      </w:r>
    </w:p>
    <w:p>
      <w:pPr/>
      <w:r>
        <w:rPr>
          <w:lang w:val="pt_PT" w:bidi="pt_PT"/>
        </w:rPr>
      </w:r>
      <w:r>
        <w:rPr>
          <w:lang w:val="pt_PT" w:bidi="pt_PT"/>
        </w:rPr>
        <w:t>Na primeira parte da história, Jesus descreve o servo fiel e sábio. Esse servo é alguém confiável, obediente e responsável. O senhor sabe que ele pode dar a esse servo um trabalho a fazer, e o servo fará bem o trabalho. O senhor colocou o servo fiel no comando dos outros servos, e o servo fiel e sábio deu aos outros servos a comida no momento certo.</w:t>
      </w:r>
    </w:p>
    <w:p>
      <w:pPr/>
      <w:r>
        <w:rPr>
          <w:lang w:val="pt_PT" w:bidi="pt_PT"/>
        </w:rPr>
      </w:r>
      <w:r>
        <w:rPr>
          <w:lang w:val="pt_PT" w:bidi="pt_PT"/>
        </w:rPr>
        <w:t>Jesus diz que esse servo fiel será abençoado, ou feliz, porque o senhor retornará e verá que o servo fez bem. A frase “abençoado é o servo” era o início de um ditado comum do tempo de Jesus. O senhor dará ao servo fiel uma recompensa por ser responsável enquanto o senhor estava fora. Agora, Jesus diz algo muito importante: o senhor dará ao servo fiel responsabilidade por todas as posses que o senhor possui.</w:t>
      </w:r>
    </w:p>
    <w:p>
      <w:pPr/>
      <w:r>
        <w:rPr>
          <w:lang w:val="pt_PT" w:bidi="pt_PT"/>
        </w:rPr>
      </w:r>
      <w:r>
        <w:rPr>
          <w:lang w:val="pt_PT" w:bidi="pt_PT"/>
        </w:rPr>
        <w:t>Em seguida, Jesus descreve o que acontecerá se o servo se tornar mau ou perverso, ou se um servo mau estiver no comando. O senhor colocou o servo mau no comando dos outros servos, mas esse servo mau não faz o bem como o servo fiel. O servo mau diz a si mesmo que o senhor não estará em casa por um bom tempo, então ele para de cuidar dos outros servos ou de suas próprias responsabilidades. O servo mau bate nos outros servos, o que significa que ele os maltrata. Ele também come e bebe com bêbados, ou pessoas que se embriagam com o álcool. Isso provavelmente também significa que o servo mau também fica bêbado. No geral, o servo mau não cuida dos outros servos, e ainda os maltrata e negligencia suas próprias responsabilidades.</w:t>
      </w:r>
    </w:p>
    <w:p>
      <w:pPr/>
      <w:r>
        <w:rPr>
          <w:lang w:val="pt_PT" w:bidi="pt_PT"/>
        </w:rPr>
      </w:r>
      <w:r>
        <w:rPr>
          <w:lang w:val="pt_PT" w:bidi="pt_PT"/>
        </w:rPr>
        <w:t>Jesus diz que o senhor voltará e punirá o servo mau. O senhor voltará em um dia e uma hora em que o servo mau não esteja esperando por ele. O senhor punirá severamente o servo mau. No idioma original, diz que o senhor “o cortará em pedaços”. Na época de Jesus, às vezes, as autoridades puniam alguém cortando uma pessoa em dois ou mais pedaços com uma espada, ou serra. É possível que Jesus esteja dizendo que o senhor cortaria literalmente o servo mau em pedaços, ou pode significar também que o senhor punirá severamente o servo mau.</w:t>
      </w:r>
    </w:p>
    <w:p>
      <w:pPr/>
      <w:r>
        <w:rPr>
          <w:lang w:val="pt_PT" w:bidi="pt_PT"/>
        </w:rPr>
      </w:r>
      <w:r>
        <w:rPr>
          <w:lang w:val="pt_PT" w:bidi="pt_PT"/>
        </w:rPr>
        <w:t>Parem e conversem sobre o que acontece em sua cultura quando alguém é contratado para um trabalho, mas não faz seu trabalho. Que tipos de punição ou consequências essa pessoa teria de seu empregador, ou chefe?</w:t>
      </w:r>
    </w:p>
    <w:p>
      <w:pPr/>
      <w:r>
        <w:rPr>
          <w:lang w:val="pt_PT" w:bidi="pt_PT"/>
        </w:rPr>
      </w:r>
      <w:r>
        <w:rPr>
          <w:lang w:val="pt_PT" w:bidi="pt_PT"/>
        </w:rPr>
        <w:t>Jesus diz que o senhor tratará o servo mau da mesma maneira que ele trata os hipócritas. Jesus falou sobre hipócritas antes em seu ensinamento aos discípulos. Os hipócritas querem que as outras pessoas os admirem por dar dinheiro aos pobres, jejuar ou orar. Jesus disse aos discípulos que Deus não recompensará os hipócritas.</w:t>
      </w:r>
    </w:p>
    <w:p>
      <w:pPr/>
      <w:r>
        <w:rPr>
          <w:lang w:val="pt_PT" w:bidi="pt_PT"/>
        </w:rPr>
      </w:r>
      <w:r>
        <w:rPr>
          <w:lang w:val="pt_PT" w:bidi="pt_PT"/>
        </w:rPr>
        <w:t>Jesus também diz que haverá “choro e ranger de dentes” no lugar onde Deus julga os hipócritas. Chorar em voz alta é o que as pessoas fazem quando estão sofrendo ou tristes. Ranger de dentes significa triturar os dentes por causa da dor, raiva ou amargura. Jesus usou essa frase em outros lugares para falar sobre pessoas que estão eternamente separadas de Deus e o quão cheias de aflição, dor e tristeza essas pessoas estarão.</w:t>
      </w:r>
    </w:p>
    <w:p>
      <w:pPr/>
      <w:r>
        <w:rPr>
          <w:lang w:val="pt_PT" w:bidi="pt_PT"/>
        </w:rPr>
      </w:r>
      <w:r>
        <w:rPr>
          <w:lang w:val="pt_PT" w:bidi="pt_PT"/>
        </w:rPr>
        <w:t>Jesus quer que os discípulos sejam como um servo fiel e sábio que está preparado para o retorno de seu senhor. O senhor punirá um servo mau que não esteja pronto para seu senhor retornar. Jesus conta a história para lembrar aos discípulos de estarem prontos quando Jesus retornar. Jesus também está os alertando sobre o perigo de não estarem prontos para o retorno de Jesus.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conta sobre um servo fiel e sábio que faz bem seu trabalho enquanto o senhor está longe de casa. O senhor recompensa o servo fiel quando o senhor retorna.</w:t>
      </w:r>
    </w:p>
    <w:p>
      <w:pPr/>
      <w:r>
        <w:rPr>
          <w:lang w:val="pt_PT" w:bidi="pt_PT"/>
        </w:rPr>
      </w:r>
      <w:r>
        <w:rPr>
          <w:b/>
          <w:lang w:val="pt_PT" w:bidi="pt_PT"/>
        </w:rPr>
        <w:t>Segunda cena:</w:t>
      </w:r>
      <w:r>
        <w:rPr>
          <w:lang w:val="pt_PT" w:bidi="pt_PT"/>
        </w:rPr>
        <w:t xml:space="preserve"> Jesus conta sobre um servo mau que não faz bem seu trabalho enquanto o senhor está longe de casa. O senhor recompensa o servo mau quando o senhor retorna.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senhor</w:t>
      </w:r>
    </w:p>
    <w:p>
      <w:pPr>
        <w:pStyle w:val="ListBullet"/>
        <w:spacing w:line="240" w:lineRule="auto"/>
        <w:ind w:left="720"/>
      </w:pPr>
      <w:r>
        <w:rPr>
          <w:lang w:val="pt_PT" w:bidi="pt_PT"/>
        </w:rPr>
      </w:r>
      <w:r>
        <w:rPr>
          <w:lang w:val="pt_PT" w:bidi="pt_PT"/>
        </w:rPr>
        <w:t>O servo fiel e sábio</w:t>
      </w:r>
    </w:p>
    <w:p>
      <w:pPr>
        <w:pStyle w:val="ListBullet"/>
        <w:spacing w:line="240" w:lineRule="auto"/>
        <w:ind w:left="720"/>
      </w:pPr>
      <w:r>
        <w:rPr>
          <w:lang w:val="pt_PT" w:bidi="pt_PT"/>
        </w:rPr>
      </w:r>
      <w:r>
        <w:rPr>
          <w:lang w:val="pt_PT" w:bidi="pt_PT"/>
        </w:rPr>
        <w:t>Outros servos</w:t>
      </w:r>
    </w:p>
    <w:p>
      <w:pPr>
        <w:pStyle w:val="ListBullet"/>
        <w:spacing w:line="240" w:lineRule="auto"/>
        <w:ind w:left="720"/>
      </w:pPr>
      <w:r>
        <w:rPr>
          <w:lang w:val="pt_PT" w:bidi="pt_PT"/>
        </w:rPr>
      </w:r>
      <w:r>
        <w:rPr>
          <w:lang w:val="pt_PT" w:bidi="pt_PT"/>
        </w:rPr>
        <w:t>O servo mau</w:t>
      </w:r>
    </w:p>
    <w:p>
      <w:pPr>
        <w:pStyle w:val="ListBullet"/>
        <w:spacing w:line="240" w:lineRule="auto"/>
        <w:ind w:left="720"/>
      </w:pPr>
      <w:r>
        <w:rPr>
          <w:lang w:val="pt_PT" w:bidi="pt_PT"/>
        </w:rPr>
      </w:r>
      <w:r>
        <w:rPr>
          <w:lang w:val="pt_PT" w:bidi="pt_PT"/>
        </w:rPr>
        <w:t>Bêbados</w:t>
      </w:r>
    </w:p>
    <w:p>
      <w:pPr>
        <w:pStyle w:val="ListBullet"/>
        <w:spacing w:line="240" w:lineRule="auto"/>
        <w:ind w:left="720"/>
      </w:pPr>
      <w:r>
        <w:rPr>
          <w:lang w:val="pt_PT" w:bidi="pt_PT"/>
        </w:rPr>
      </w:r>
      <w:r>
        <w:rPr>
          <w:lang w:val="pt_PT" w:bidi="pt_PT"/>
        </w:rPr>
        <w:t>Os hipócritas</w:t>
      </w:r>
    </w:p>
    <w:p>
      <w:pPr/>
      <w:r>
        <w:rPr>
          <w:lang w:val="pt_PT" w:bidi="pt_PT"/>
        </w:rPr>
      </w:r>
      <w:r>
        <w:rPr>
          <w:lang w:val="pt_PT" w:bidi="pt_PT"/>
        </w:rPr>
        <w:t>Nesta sessão, peça ao grupo para fazer um roteiro gráfico, desenhar ou usar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seus discípulos no Monte das Oliveiras. Ele os tem ensinado sobre sinais da sua vinda e o fim do mundo. Ele lhes contou três histórias sobre Noé, dois homens trabalhando no campo e duas mulheres trabalhando no moinho, e sobre um ladrão roubando algo de uma casa. Todas essas histórias eram para dizer aos discípulos o quão importante é estar preparado para o retorno de Jesus.</w:t>
      </w:r>
    </w:p>
    <w:p>
      <w:pPr/>
      <w:r>
        <w:rPr>
          <w:lang w:val="pt_PT" w:bidi="pt_PT"/>
        </w:rPr>
      </w:r>
      <w:r>
        <w:rPr>
          <w:lang w:val="pt_PT" w:bidi="pt_PT"/>
        </w:rPr>
        <w:t>Jesus continua com o mesmo tema na primeira cena dessa história. Jesus quer que os discípulos estejam preparados para o seu retorno. Jesus começa a história com uma longa pergunta. Jesus lhes pergunta quem é o servo fiel e sábio que ficaria responsável quando seu senhor estivesse longe? Ele está apresentando a história e pedindo aos discípulos para pensarem sobre como o servo fiel e sábio é nessa história. Ele não espera uma resposta para essa pergunta.</w:t>
      </w:r>
    </w:p>
    <w:p>
      <w:pPr/>
      <w:r>
        <w:rPr>
          <w:lang w:val="pt_PT" w:bidi="pt_PT"/>
        </w:rPr>
      </w:r>
      <w:r>
        <w:rPr>
          <w:lang w:val="pt_PT" w:bidi="pt_PT"/>
        </w:rPr>
        <w:t>Parem e discutam com sua equipe como vocês traduziriam isso. Vocês usariam uma pergunta, ou alguma outra forma de declaração?</w:t>
      </w:r>
    </w:p>
    <w:p>
      <w:pPr/>
      <w:r>
        <w:rPr>
          <w:lang w:val="pt_PT" w:bidi="pt_PT"/>
        </w:rPr>
      </w:r>
      <w:r>
        <w:rPr>
          <w:lang w:val="pt_PT" w:bidi="pt_PT"/>
        </w:rPr>
        <w:t>Na primeira cena, Jesus descreve um servo fiel que dá aos outros servos sua comida nos momentos certos. O senhor está longe de casa, e ele sabe que pode confiar no servo fiel para fazer bem esse papel. Jesus diz que o senhor recompensará o servo fiel por se manter seguindo as instruções do senhor enquanto o senhor estivesse longe. O servo fiel estava preparado para o retorno do senhor a qualquer momento.</w:t>
      </w:r>
    </w:p>
    <w:p>
      <w:pPr/>
      <w:r>
        <w:rPr>
          <w:lang w:val="pt_PT" w:bidi="pt_PT"/>
        </w:rPr>
      </w:r>
      <w:r>
        <w:rPr>
          <w:lang w:val="pt_PT" w:bidi="pt_PT"/>
        </w:rPr>
        <w:t>Lembrem-se de que Jesus diz “Em verdade digo a vocês” antes de dizer que o senhor recompensará o servo fiel com responsabilidades adicionais. Jesus está lembrando seu público de prestar muita atenção ao que ele está prestes a dizer.</w:t>
      </w:r>
    </w:p>
    <w:p>
      <w:pPr/>
      <w:r>
        <w:rPr>
          <w:lang w:val="pt_PT" w:bidi="pt_PT"/>
        </w:rPr>
      </w:r>
      <w:r>
        <w:rPr>
          <w:lang w:val="pt_PT" w:bidi="pt_PT"/>
        </w:rPr>
        <w:t>Parem e conversem sobre o que vocês dizem em seu idioma quando desejam que as pessoas prestem muita atenção à próxima coisa que vocês dirão.</w:t>
      </w:r>
    </w:p>
    <w:p>
      <w:pPr/>
      <w:r>
        <w:rPr>
          <w:lang w:val="pt_PT" w:bidi="pt_PT"/>
        </w:rPr>
      </w:r>
      <w:r>
        <w:rPr>
          <w:lang w:val="pt_PT" w:bidi="pt_PT"/>
        </w:rPr>
        <w:t>Na segunda cena, Jesus descreve um servo mau. Esse é um servo separado ou o mesmo servo que se torna perverso. Esse servo não segue as instruções do senhor enquanto o senhor está longe. O servo mau diz a si mesmo: “Meu senhor está demorando para voltar”. No idioma original, “diz a si mesmo” significa o servo mau “diz em seu coração”. Para os ouvintes judeus, o coração era onde estavam os sentimentos e emoções de uma pessoa.</w:t>
      </w:r>
    </w:p>
    <w:p>
      <w:pPr/>
      <w:r>
        <w:rPr>
          <w:lang w:val="pt_PT" w:bidi="pt_PT"/>
        </w:rPr>
      </w:r>
      <w:r>
        <w:rPr>
          <w:lang w:val="pt_PT" w:bidi="pt_PT"/>
        </w:rPr>
        <w:t>Em seu idioma, conversem sobre que palavra descreve sua vida interior, partes internas ou lugar de sentimento e emoção. Como vocês comunicariam a frase “diz em seu coração?”</w:t>
      </w:r>
    </w:p>
    <w:p>
      <w:pPr/>
      <w:r>
        <w:rPr>
          <w:lang w:val="pt_PT" w:bidi="pt_PT"/>
        </w:rPr>
      </w:r>
      <w:r>
        <w:rPr>
          <w:lang w:val="pt_PT" w:bidi="pt_PT"/>
        </w:rPr>
        <w:t>O servo mau não dá aos outros servos sua comida nos momentos certos, e ele também maltrata os outros servos e, come e bebe com bêbados. Desta vez, quando o senhor retorna, ele pune severamente o servo mau. O servo mau não está esperando que o senhor retorne, então quando o senhor chega, o servo mau não está pronto e não está fazendo o que deveria fazer.</w:t>
      </w:r>
    </w:p>
    <w:p>
      <w:pPr/>
      <w:r>
        <w:rPr>
          <w:lang w:val="pt_PT" w:bidi="pt_PT"/>
        </w:rPr>
      </w:r>
      <w:r>
        <w:rPr>
          <w:lang w:val="pt_PT" w:bidi="pt_PT"/>
        </w:rPr>
        <w:t>Lembre-se de que o idioma original diz que o senhor “o cortará em pedaços”. Essa é uma linguagem forte para mostrar que o senhor punirá severamente o servo mau.</w:t>
      </w:r>
    </w:p>
    <w:p>
      <w:pPr/>
      <w:r>
        <w:rPr>
          <w:lang w:val="pt_PT" w:bidi="pt_PT"/>
        </w:rPr>
      </w:r>
      <w:r>
        <w:rPr>
          <w:lang w:val="pt_PT" w:bidi="pt_PT"/>
        </w:rPr>
        <w:t>Parem e conversem sobre como vocês podem comunicar punição severa em seu idioma.</w:t>
      </w:r>
    </w:p>
    <w:p>
      <w:pPr/>
      <w:r>
        <w:rPr>
          <w:lang w:val="pt_PT" w:bidi="pt_PT"/>
        </w:rPr>
      </w:r>
      <w:r>
        <w:rPr>
          <w:lang w:val="pt_PT" w:bidi="pt_PT"/>
        </w:rPr>
        <w:t>Jesus diz que o senhor também colocará o servo mau no mesmo lugar que os hipócritas, que significa as pessoas que fazem boas obras apenas para parecerem boas na frente dos outros. Haverá choro e ranger de dentes nesse lugar, o que significa que haverá dor profunda e tristeza lá.</w:t>
      </w:r>
    </w:p>
    <w:p>
      <w:pPr/>
      <w:r>
        <w:rPr>
          <w:lang w:val="pt_PT" w:bidi="pt_PT"/>
        </w:rPr>
      </w:r>
      <w:r>
        <w:rPr>
          <w:lang w:val="pt_PT" w:bidi="pt_PT"/>
        </w:rPr>
        <w:t>O senhor recompensará o servo fiel, e o servo mau experimentará punição severa.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senhor</w:t>
      </w:r>
    </w:p>
    <w:p>
      <w:pPr>
        <w:pStyle w:val="ListBullet"/>
        <w:spacing w:line="240" w:lineRule="auto"/>
        <w:ind w:left="720"/>
      </w:pPr>
      <w:r>
        <w:rPr>
          <w:lang w:val="pt_PT" w:bidi="pt_PT"/>
        </w:rPr>
      </w:r>
      <w:r>
        <w:rPr>
          <w:lang w:val="pt_PT" w:bidi="pt_PT"/>
        </w:rPr>
        <w:t>O servo fiel e sábio</w:t>
      </w:r>
    </w:p>
    <w:p>
      <w:pPr>
        <w:pStyle w:val="ListBullet"/>
        <w:spacing w:line="240" w:lineRule="auto"/>
        <w:ind w:left="720"/>
      </w:pPr>
      <w:r>
        <w:rPr>
          <w:lang w:val="pt_PT" w:bidi="pt_PT"/>
        </w:rPr>
      </w:r>
      <w:r>
        <w:rPr>
          <w:lang w:val="pt_PT" w:bidi="pt_PT"/>
        </w:rPr>
        <w:t>Outros servos</w:t>
      </w:r>
    </w:p>
    <w:p>
      <w:pPr>
        <w:pStyle w:val="ListBullet"/>
        <w:spacing w:line="240" w:lineRule="auto"/>
        <w:ind w:left="720"/>
      </w:pPr>
      <w:r>
        <w:rPr>
          <w:lang w:val="pt_PT" w:bidi="pt_PT"/>
        </w:rPr>
      </w:r>
      <w:r>
        <w:rPr>
          <w:lang w:val="pt_PT" w:bidi="pt_PT"/>
        </w:rPr>
        <w:t>O servo mau</w:t>
      </w:r>
    </w:p>
    <w:p>
      <w:pPr>
        <w:pStyle w:val="ListBullet"/>
        <w:spacing w:line="240" w:lineRule="auto"/>
        <w:ind w:left="720"/>
      </w:pPr>
      <w:r>
        <w:rPr>
          <w:lang w:val="pt_PT" w:bidi="pt_PT"/>
        </w:rPr>
      </w:r>
      <w:r>
        <w:rPr>
          <w:lang w:val="pt_PT" w:bidi="pt_PT"/>
        </w:rPr>
        <w:t>Bêbados</w:t>
      </w:r>
    </w:p>
    <w:p>
      <w:pPr>
        <w:pStyle w:val="ListBullet"/>
        <w:spacing w:line="240" w:lineRule="auto"/>
        <w:ind w:left="720"/>
      </w:pPr>
      <w:r>
        <w:rPr>
          <w:lang w:val="pt_PT" w:bidi="pt_PT"/>
        </w:rPr>
      </w:r>
      <w:r>
        <w:rPr>
          <w:lang w:val="pt_PT" w:bidi="pt_PT"/>
        </w:rPr>
        <w:t>Os hipócritas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primeira cena, Jesus continua a se sentar no Monte das Oliveiras e ensina seus discípulos. Jesus diz aos discípulos sobre um senhor de uma casa e seu servo fiel. O senhor do servo fiel vai em uma viagem, e o servo fiel é responsável por dar aos outros servos sua comida no momento certo.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servo fiel: “Como você está se sentindo?” Você pode ouvir coisas como: “Feliz pelo senhor estar confiando em mim com esse trabalho”, “Fiel ao meu trabalho e por cuidar dos outros servos”, e “Preparando para que meu senhor retorne a qualquer momento”.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senhor retorna e descobre que o servo fiel está dando aos outros servos sua comida no momento certo. O servo fiel é obediente ao senhor, mesmo quando o senhor não está em casa. O senhor recompensa o servo fiel com responsabilidades adicionais. O senhor coloca o servo fiel no comando de todas as suas posses.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senhor: “Como você está se sentindo?” Você pode ouvir coisas como: “Aliviado por ver meu servo fiel ir bem enquanto estava longe de casa”, “Feliz por escolher o servo fiel para ser responsável enquanto estava fora”, “Feliz por dar ao meu servo fiel mais responsabilidade”, e “Feliz pelos outros servos serem bem tratados”.</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“Esperançoso por poder ser como o servo fiel”, “Me perguntando como se preparar para o retorno do senhor”, e “Me perguntando por que o senhor não disse quando retornaria”.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conta a segunda metade da história. Desta vez, Jesus descreve um servo mau. O senhor dá ao servo mau a mesma responsabilidade de dar aos outros servos comida no momento certo. O servo mau maltrata os outros servos. O servo mau também come e bebe com bêbados. O servo mau não está preparado para o senhor retornar para casa.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servo mau: “Como você está se sentindo?” Você pode ouvir coisas como: “Não preciso me preocupar porque tenho muito tempo antes do senhor retornar”, “Desfrutando da comida e bebida”, e “Desfrutando de estar no comando dos outros servos e fazendo o que quiser com eles”.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Desta vez, o senhor retorna e descobre que o servo mau não está fazendo seu trabalho. O senhor volta em um momento inesperado, e então o servo mau não estava esperando vê-lo. O senhor pune o servo mau severamente e o coloca em um lugar com os hipócritas onde há choro e ranger de dentes.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servo mau: “Como você está se sentindo?” Você pode ouvir coisas como: “Arrependendo das minhas escolhas anteriores”, “Desejando ter sido fiel enquanto o senhor estava longe”, e “Amargo, triste e com dor”.</w:t>
      </w:r>
    </w:p>
    <w:p>
      <w:pPr>
        <w:pStyle w:val="ListBullet"/>
        <w:spacing w:line="240" w:lineRule="auto"/>
        <w:ind w:left="720"/>
      </w:pPr>
      <w:r>
        <w:rPr>
          <w:lang w:val="pt_PT" w:bidi="pt_PT"/>
        </w:rPr>
      </w:r>
      <w:r>
        <w:rPr>
          <w:lang w:val="pt_PT" w:bidi="pt_PT"/>
        </w:rPr>
        <w:t>Pergunte também ao ator que está interpretando Jesus: “Como você está se sentindo?”. Você pode ouvir coisas como: “Esperançoso de que meus discípulos entendam essa história”, “Querendo que meus discípulos estejam prontos para meu retorno”, e “Querendo que os discípulos sejam mais como o servo fiel nessa história”.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ensinou sobre o </w:t>
      </w:r>
      <w:r>
        <w:rPr>
          <w:b/>
          <w:lang w:val="pt_PT" w:bidi="pt_PT"/>
        </w:rPr>
        <w:t>mestre</w:t>
      </w:r>
      <w:r>
        <w:rPr>
          <w:lang w:val="pt_PT" w:bidi="pt_PT"/>
        </w:rPr>
        <w:t xml:space="preserve"> de uma casa e seus </w:t>
      </w:r>
      <w:r>
        <w:rPr>
          <w:b/>
          <w:lang w:val="pt_PT" w:bidi="pt_PT"/>
        </w:rPr>
        <w:t>servos</w:t>
      </w:r>
      <w:r>
        <w:rPr>
          <w:lang w:val="pt_PT" w:bidi="pt_PT"/>
        </w:rPr>
        <w:t xml:space="preserve">. No idioma original, mestre às vezes é traduzido como "senhor" quando se refere a Jesus. Aqui, um mestre era um homem de posição elevado que possuía muitos servos. Os servos trabalhavam para o mestre de graça e não tinham direitos. Eles viviam na mesma casa que o mestre. Certifique-se de traduzir "mestre" e "servo" da mesma maneira que você traduziu antes. </w:t>
      </w:r>
      <w:r>
        <w:rPr>
          <w:lang w:val="pt_PT" w:bidi="pt_PT"/>
        </w:rPr>
        <w:t>Mestre</w:t>
      </w:r>
      <w:r>
        <w:rPr>
          <w:lang w:val="pt_PT" w:bidi="pt_PT"/>
        </w:rPr>
        <w:t xml:space="preserve"> e </w:t>
      </w:r>
      <w:r>
        <w:rPr>
          <w:lang w:val="pt_PT" w:bidi="pt_PT"/>
        </w:rPr>
        <w:t>servo</w:t>
      </w:r>
      <w:r>
        <w:rPr>
          <w:lang w:val="pt_PT" w:bidi="pt_PT"/>
        </w:rPr>
        <w:t xml:space="preserve"> estão no Glossário Mestre.</w:t>
      </w:r>
    </w:p>
    <w:p>
      <w:pPr/>
      <w:r>
        <w:rPr>
          <w:lang w:val="pt_PT" w:bidi="pt_PT"/>
        </w:rPr>
      </w:r>
      <w:r>
        <w:rPr>
          <w:lang w:val="pt_PT" w:bidi="pt_PT"/>
        </w:rPr>
        <w:t xml:space="preserve">O servo é descrito como fiel e </w:t>
      </w:r>
      <w:r>
        <w:rPr>
          <w:b/>
          <w:lang w:val="pt_PT" w:bidi="pt_PT"/>
        </w:rPr>
        <w:t>sábio</w:t>
      </w:r>
      <w:r>
        <w:rPr>
          <w:lang w:val="pt_PT" w:bidi="pt_PT"/>
        </w:rPr>
        <w:t xml:space="preserve">. Consulte o Glossário Mestre para mais informações sobre </w:t>
      </w:r>
      <w:r>
        <w:rPr>
          <w:lang w:val="pt_PT" w:bidi="pt_PT"/>
        </w:rPr>
        <w:t>sabedoria</w:t>
      </w:r>
      <w:r>
        <w:rPr>
          <w:lang w:val="pt_PT" w:bidi="pt_PT"/>
        </w:rPr>
        <w:t>.</w:t>
      </w:r>
    </w:p>
    <w:p>
      <w:pPr/>
      <w:r>
        <w:rPr>
          <w:lang w:val="pt_PT" w:bidi="pt_PT"/>
        </w:rPr>
      </w:r>
      <w:r>
        <w:rPr>
          <w:b/>
          <w:lang w:val="pt_PT" w:bidi="pt_PT"/>
        </w:rPr>
        <w:t>Casa</w:t>
      </w:r>
      <w:r>
        <w:rPr>
          <w:lang w:val="pt_PT" w:bidi="pt_PT"/>
        </w:rPr>
        <w:t xml:space="preserve"> significa todas as pessoas que vivem na casa. O pai era o chefe da casa e também incluía sua esposa, filhos, filhas solteiras, filhos casados e suas famílias, outros parentes e quaisquer servos ou escravos na casa. O pai era o mestre na casa e todos os servos trabalhavam para o mestre. O mestre era responsável por todos aqueles que viviam em sua casa. Traduza casa como a mesma palavra que em passagens anteriores e consulte o Glossário Mestre para mais informações sobre a palavra </w:t>
      </w:r>
      <w:r>
        <w:rPr>
          <w:lang w:val="pt_PT" w:bidi="pt_PT"/>
        </w:rPr>
        <w:t>casa</w:t>
      </w:r>
      <w:r>
        <w:rPr>
          <w:lang w:val="pt_PT" w:bidi="pt_PT"/>
        </w:rPr>
        <w:t>.</w:t>
      </w:r>
    </w:p>
    <w:p>
      <w:pPr/>
      <w:r>
        <w:rPr>
          <w:lang w:val="pt_PT" w:bidi="pt_PT"/>
        </w:rPr>
      </w:r>
      <w:r>
        <w:rPr>
          <w:lang w:val="pt_PT" w:bidi="pt_PT"/>
        </w:rPr>
        <w:t xml:space="preserve">Jesus diz que o mestre irá </w:t>
      </w:r>
      <w:r>
        <w:rPr>
          <w:b/>
          <w:lang w:val="pt_PT" w:bidi="pt_PT"/>
        </w:rPr>
        <w:t>abençoar</w:t>
      </w:r>
      <w:r>
        <w:rPr>
          <w:lang w:val="pt_PT" w:bidi="pt_PT"/>
        </w:rPr>
        <w:t xml:space="preserve"> o servo fiel. Abençoar significa que Deus ajudará, fará o bem ou favorecerá esse servo por seu trabalho fiel. Tente evitar usar uma palavra relacionada a sorte ou jogos de azar. Consulte o Glossário Mestre para uma definição completa de </w:t>
      </w:r>
      <w:r>
        <w:rPr>
          <w:lang w:val="pt_PT" w:bidi="pt_PT"/>
        </w:rPr>
        <w:t>abençoar</w:t>
      </w:r>
      <w:r>
        <w:rPr>
          <w:lang w:val="pt_PT" w:bidi="pt_PT"/>
        </w:rPr>
        <w:t>.</w:t>
      </w:r>
    </w:p>
    <w:p>
      <w:pPr/>
      <w:r>
        <w:rPr>
          <w:lang w:val="pt_PT" w:bidi="pt_PT"/>
        </w:rPr>
      </w:r>
      <w:r>
        <w:rPr>
          <w:lang w:val="pt_PT" w:bidi="pt_PT"/>
        </w:rPr>
        <w:t xml:space="preserve">Jesus descreve um servo </w:t>
      </w:r>
      <w:r>
        <w:rPr>
          <w:b/>
          <w:lang w:val="pt_PT" w:bidi="pt_PT"/>
        </w:rPr>
        <w:t>perverso</w:t>
      </w:r>
      <w:r>
        <w:rPr>
          <w:lang w:val="pt_PT" w:bidi="pt_PT"/>
        </w:rPr>
        <w:t xml:space="preserve">. Esse pode ser um servo diferente ou pode ser o primeiro servo que se torna perverso. Isso também pode ser traduzido como </w:t>
      </w:r>
      <w:r>
        <w:rPr>
          <w:b/>
          <w:lang w:val="pt_PT" w:bidi="pt_PT"/>
        </w:rPr>
        <w:t>mal</w:t>
      </w:r>
      <w:r>
        <w:rPr>
          <w:lang w:val="pt_PT" w:bidi="pt_PT"/>
        </w:rPr>
        <w:t xml:space="preserve">. Consulte o Glossário Mestre para mais informações sobre </w:t>
      </w:r>
      <w:r>
        <w:rPr>
          <w:lang w:val="pt_PT" w:bidi="pt_PT"/>
        </w:rPr>
        <w:t>perversidade</w:t>
      </w:r>
      <w:r>
        <w:rPr>
          <w:lang w:val="pt_PT" w:bidi="pt_PT"/>
        </w:rPr>
        <w:t xml:space="preserve"> ou </w:t>
      </w:r>
      <w:r>
        <w:rPr>
          <w:lang w:val="pt_PT" w:bidi="pt_PT"/>
        </w:rPr>
        <w:t>mal</w:t>
      </w:r>
      <w:r>
        <w:rPr>
          <w:lang w:val="pt_PT" w:bidi="pt_PT"/>
        </w:rPr>
        <w:t>.</w:t>
      </w:r>
    </w:p>
    <w:p>
      <w:pPr/>
      <w:r>
        <w:rPr>
          <w:lang w:val="pt_PT" w:bidi="pt_PT"/>
        </w:rPr>
      </w:r>
      <w:r>
        <w:rPr>
          <w:lang w:val="pt_PT" w:bidi="pt_PT"/>
        </w:rPr>
        <w:t xml:space="preserve">Jesus diz que o servo mal será punido da mesma maneira que Deus pune os </w:t>
      </w:r>
      <w:r>
        <w:rPr>
          <w:b/>
          <w:lang w:val="pt_PT" w:bidi="pt_PT"/>
        </w:rPr>
        <w:t>hipócritas</w:t>
      </w:r>
      <w:r>
        <w:rPr>
          <w:lang w:val="pt_PT" w:bidi="pt_PT"/>
        </w:rPr>
        <w:t xml:space="preserve">. Os hipócritas querem que as pessoas notem suas boas obras como jejuar, dar dinheiro aos pobres ou orar. A palavra hipócrita no idioma original significa um ator no teatro que finge ser alguém que não é. Nesse contexto, um hipócrita é alguém que parece bom por fora, mas por dentro não ama verdadeiramente a Deus. Consulte o Glossário Mestre para uma definição mais completa de </w:t>
      </w:r>
      <w:r>
        <w:rPr>
          <w:lang w:val="pt_PT" w:bidi="pt_PT"/>
        </w:rPr>
        <w:t>hipócrita</w:t>
      </w:r>
      <w:r>
        <w:rPr>
          <w:lang w:val="pt_PT" w:bidi="pt_PT"/>
        </w:rPr>
        <w:t>.</w:t>
      </w:r>
    </w:p>
    <w:p>
      <w:pPr/>
      <w:r>
        <w:rPr>
          <w:lang w:val="pt_PT" w:bidi="pt_PT"/>
        </w:rPr>
      </w:r>
      <w:r>
        <w:rPr>
          <w:lang w:val="pt_PT" w:bidi="pt_PT"/>
        </w:rPr>
        <w:t xml:space="preserve">No lugar onde Deus julga os hipócritas, haverá </w:t>
      </w:r>
      <w:r>
        <w:rPr>
          <w:b/>
          <w:lang w:val="pt_PT" w:bidi="pt_PT"/>
        </w:rPr>
        <w:t>choro e ranger de dentes</w:t>
      </w:r>
      <w:r>
        <w:rPr>
          <w:lang w:val="pt_PT" w:bidi="pt_PT"/>
        </w:rPr>
        <w:t xml:space="preserve">. </w:t>
      </w:r>
      <w:r>
        <w:rPr>
          <w:b/>
          <w:lang w:val="pt_PT" w:bidi="pt_PT"/>
        </w:rPr>
        <w:t>Choro</w:t>
      </w:r>
      <w:r>
        <w:rPr>
          <w:lang w:val="pt_PT" w:bidi="pt_PT"/>
        </w:rPr>
        <w:t xml:space="preserve"> se refere ao som alto que as pessoas fazem quando elas têm muita dor ou tristeza. </w:t>
      </w:r>
      <w:r>
        <w:rPr>
          <w:b/>
          <w:lang w:val="pt_PT" w:bidi="pt_PT"/>
        </w:rPr>
        <w:t>Ranger de dentes</w:t>
      </w:r>
      <w:r>
        <w:rPr>
          <w:lang w:val="pt_PT" w:bidi="pt_PT"/>
        </w:rPr>
        <w:t xml:space="preserve"> se refere a ranger dos dentes por causa da dor, raiva e amargura. Use a mesma palavra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25:1–13</w:t>
      </w:r>
      <w:r>
        <w:rPr>
          <w:lang w:val="pt_PT" w:bidi="pt_PT"/>
        </w:rPr>
      </w:r>
    </w:p>
    <w:p>
      <w:pPr>
        <w:pStyle w:val="Heading3"/>
      </w:pPr>
      <w:r>
        <w:rPr>
          <w:lang w:val="pt_PT" w:bidi="pt_PT"/>
        </w:rPr>
        <w:t>Ouvir e Sentir</w:t>
      </w:r>
    </w:p>
    <w:p>
      <w:pPr/>
      <w:r>
        <w:rPr>
          <w:lang w:val="pt_PT" w:bidi="pt_PT"/>
        </w:rPr>
      </w:r>
      <w:r>
        <w:rPr>
          <w:lang w:val="pt_PT" w:bidi="pt_PT"/>
        </w:rPr>
        <w:t>Ouçam Mateus 25.1–13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Aqui Jesus compartilha uma segunda parábola sobre estar pronto quando ele retornar. Ele provavelmente está falando com seus 12 discípulos mais próximos, porque anteriormente disse que os discípulos vieram a ele em particular. Jesus diz: “Então”, significando no momento em que os eventos de que ele acabara de falar acontecerem, quando o Filho do Homem vier para governar como Senhor. Ele diz que o reino dos céus, o reino de Deus, será como dez jovens mulheres solteiras que pegaram suas lâmpadas de óleo e foram para a casa de uma noiva para esperar com ela por seu noivo.</w:t>
      </w:r>
    </w:p>
    <w:p>
      <w:pPr/>
      <w:r>
        <w:rPr>
          <w:lang w:val="pt_PT" w:bidi="pt_PT"/>
        </w:rPr>
      </w:r>
      <w:r>
        <w:rPr>
          <w:lang w:val="pt_PT" w:bidi="pt_PT"/>
        </w:rPr>
        <w:t>As jovens mulheres solteiras provavelmente eram amigas ou parentes do noivo, ou da noiva. Na cultura daquela época, a família da noiva entreteria os convidados do casamento até que o noivo viesse para pegar a noiva e trazê-la para a casa de seu pai, onde eles teriam a cerimônia de casamento e um banquete. As jovens mulheres deveriam caminhar juntamente com o noivo até sua casa, carregando suas lâmpadas para iluminar o caminho. A palavra usada para "lâmpada" aqui também pode significar "tochas".</w:t>
      </w:r>
    </w:p>
    <w:p>
      <w:pPr/>
      <w:r>
        <w:rPr>
          <w:lang w:val="pt_PT" w:bidi="pt_PT"/>
        </w:rPr>
      </w:r>
      <w:r>
        <w:rPr>
          <w:lang w:val="pt_PT" w:bidi="pt_PT"/>
        </w:rPr>
        <w:t>Parem e discutam em equipe como sua cultura se prepara para casamentos. Quais são os diferentes papéis que as pessoas têm e quais são seus títulos? Qual é a parte mais importante do casamento?</w:t>
      </w:r>
    </w:p>
    <w:p>
      <w:pPr/>
      <w:r>
        <w:rPr>
          <w:lang w:val="pt_PT" w:bidi="pt_PT"/>
        </w:rPr>
      </w:r>
      <w:r>
        <w:rPr>
          <w:lang w:val="pt_PT" w:bidi="pt_PT"/>
        </w:rPr>
        <w:t>Você pode querer parar e mostrar a sua equipe uma imagem de uma lâmpada de óleo e uma tocha.</w:t>
      </w:r>
    </w:p>
    <w:p>
      <w:pPr/>
      <w:r>
        <w:rPr>
          <w:lang w:val="pt_PT" w:bidi="pt_PT"/>
        </w:rPr>
      </w:r>
      <w:r>
        <w:rPr>
          <w:lang w:val="pt_PT" w:bidi="pt_PT"/>
        </w:rPr>
        <w:t>Jesus diz que cinco das jovens mulheres, ou metade delas, eram sábias o suficiente para trazer óleo extra para suas lâmpadas, mas cinco eram tolas demais para planejar com antecedência e se preparar com óleo extra. A Bíblia muitas vezes compara pessoas tolas e pessoas sábias. Nesse caso, uma pessoa sábia é alguém que planeja com antecedência e se prepara para estar pronta, mesmo que algo inesperado aconteça. Uma pessoa tola é alguém que não planeja com antecedência e não se prepara.</w:t>
      </w:r>
    </w:p>
    <w:p>
      <w:pPr/>
      <w:r>
        <w:rPr>
          <w:lang w:val="pt_PT" w:bidi="pt_PT"/>
        </w:rPr>
      </w:r>
      <w:r>
        <w:rPr>
          <w:lang w:val="pt_PT" w:bidi="pt_PT"/>
        </w:rPr>
        <w:t>Parem e discutam com sua equipe algumas histórias em sua cultura sobre as pessoas serem sábias ou tolas. Como as pessoas sábias falam e agem em suas histórias? Como as pessoas tolas falam e agem em suas histórias?</w:t>
      </w:r>
    </w:p>
    <w:p>
      <w:pPr/>
      <w:r>
        <w:rPr>
          <w:lang w:val="pt_PT" w:bidi="pt_PT"/>
        </w:rPr>
      </w:r>
      <w:r>
        <w:rPr>
          <w:lang w:val="pt_PT" w:bidi="pt_PT"/>
        </w:rPr>
        <w:t>Nessa história, algo atrasa o noivo e as jovens mulheres ficam cansadas e adormecem. No meio da noite, alguém grita: “Aqui está o noivo! Saia para encontrá-lo”. Então todas essas jovens mulheres preparam os pavios de suas lâmpadas, para que elas queimassem bem. As tolas pedem às sábias para dar a elas um pouco de óleo porque suas lâmpadas estão ficando sem óleo e em breve vão parar de acender. As jovens mulheres sábias respondem que, como não haverá óleo suficiente para todas elas, aquelas que não trouxeram óleo extra devem ir atrás das pessoas que vendem óleo e comprar para si mesmas. Nessa cultura naquela época, as pessoas mantinham suas lojas abertas durante um casamento, então seria possível comprar óleo até mesmo no meio da noite. Enquanto as jovens mulheres tolas estão longe comprando óleo, o noivo chega e as jovens mulheres sábias que estavam preparadas vão para sua casa para o banquete de casamento e suas servas fecham a porta.</w:t>
      </w:r>
    </w:p>
    <w:p>
      <w:pPr/>
      <w:r>
        <w:rPr>
          <w:lang w:val="pt_PT" w:bidi="pt_PT"/>
        </w:rPr>
      </w:r>
      <w:r>
        <w:rPr>
          <w:lang w:val="pt_PT" w:bidi="pt_PT"/>
        </w:rPr>
        <w:t>Jesus muitas vezes compara o reino dos céus a um casamento, e o banquete é a parte mais importante. Anteriormente em Mateus, ele também falou sobre o quão importante é estar pronto para o banquete, porque depois que os servos fecharem a porta, é tarde demais para fazer quaisquer mudanças.</w:t>
      </w:r>
    </w:p>
    <w:p>
      <w:pPr/>
      <w:r>
        <w:rPr>
          <w:lang w:val="pt_PT" w:bidi="pt_PT"/>
        </w:rPr>
      </w:r>
      <w:r>
        <w:rPr>
          <w:lang w:val="pt_PT" w:bidi="pt_PT"/>
        </w:rPr>
        <w:t>Parem e discutam com sua equipe como são os banquetes de casamento em sua cultura. Quem é convidado? Como o anfitrião do banquete age? Como os convidados agem? Que comportamento pode fazer o anfitrião de um banquete afastar alguém de sua casa?</w:t>
      </w:r>
    </w:p>
    <w:p>
      <w:pPr/>
      <w:r>
        <w:rPr>
          <w:lang w:val="pt_PT" w:bidi="pt_PT"/>
        </w:rPr>
      </w:r>
      <w:r>
        <w:rPr>
          <w:lang w:val="pt_PT" w:bidi="pt_PT"/>
        </w:rPr>
        <w:t>Depois que o servo fechou a porta, as jovens mulheres tolas vieram à casa do noivo e bateram na porta dizendo: “Senhor, Senhor, abra para nós”. Quando elas dizem Senhor duas vezes, estão sendo educadas e mostrando que o noivo é superior a elas. Mas é tarde demais. O noivo diz: “Verdadeiramente digo a vocês”, significando que suas palavras são verdadeiras e definitivas: “Não conheço vocês”. Na cultura judaica naquela época, uma pessoa provavelmente ainda teria permissão para participar no banquete de casamento, mesmo que chegasse atrasada, então o fechamento da porta aqui e a decisão do noivo de não deixar as meninas tolas entrarem no banquete teriam sido surpreendentes. A história de Jesus mostra que virá um momento em que será tarde demais para se juntar a ele.</w:t>
      </w:r>
    </w:p>
    <w:p>
      <w:pPr/>
      <w:r>
        <w:rPr>
          <w:lang w:val="pt_PT" w:bidi="pt_PT"/>
        </w:rPr>
      </w:r>
      <w:r>
        <w:rPr>
          <w:lang w:val="pt_PT" w:bidi="pt_PT"/>
        </w:rPr>
        <w:t>Parem e discutam com sua equipe como sua cultura responde a uma pessoa que chega atrasada para um banquete.</w:t>
      </w:r>
    </w:p>
    <w:p>
      <w:pPr/>
      <w:r>
        <w:rPr>
          <w:lang w:val="pt_PT" w:bidi="pt_PT"/>
        </w:rPr>
      </w:r>
      <w:r>
        <w:rPr>
          <w:lang w:val="pt_PT" w:bidi="pt_PT"/>
        </w:rPr>
        <w:t>O noivo provavelmente conhecia as jovens mulheres porque elas teriam sido suas amigas, alguém da família ou conhecidas de sua noiva. Quando ele diz: “Não conheço vocês” aqui, significa mais do que não saber quem elas são. O importante nessa história é que o noivo conhece essas jovens mulheres que estão prontas quando ele chega e não conhece essas jovens mulheres que não estão prontas. Além disso, quando o noivo fecha a porta, é tarde demais para se juntar ao banquete. Anteriormente no livro de Mateus, Jesus usou essas mesmas palavras: “Não conheço vocês”, para descrever as pessoas que dizem que seguem Jesus, mas não são seus reais seguidores.</w:t>
      </w:r>
    </w:p>
    <w:p>
      <w:pPr/>
      <w:r>
        <w:rPr>
          <w:lang w:val="pt_PT" w:bidi="pt_PT"/>
        </w:rPr>
      </w:r>
      <w:r>
        <w:rPr>
          <w:lang w:val="pt_PT" w:bidi="pt_PT"/>
        </w:rPr>
        <w:t>Parem e discutam com sua equipe se há quaisquer situações em sua cultura onde uma pessoa perderia algo porque não se preparou ou chegou atrasada. Como as pessoas comunicam a alguém que ele não é mais bem-vindo?</w:t>
      </w:r>
    </w:p>
    <w:p>
      <w:pPr/>
      <w:r>
        <w:rPr>
          <w:lang w:val="pt_PT" w:bidi="pt_PT"/>
        </w:rPr>
      </w:r>
      <w:r>
        <w:rPr>
          <w:lang w:val="pt_PT" w:bidi="pt_PT"/>
        </w:rPr>
        <w:t>Jesus termina a parábola advertindo seus discípulos a vigiar cuidadosamente, porque eles não sabem o dia ou a hora em que Jesus retornará, então devem estar sempre prontos. Nesse caso, vigiar não significa ficar acordado, porque todas as jovens mulheres na história adormeceram, mas aquelas que estavam preparadas ainda eram permitidas a participar no banquete. Aqui vigiar parece significar a ideia de estar preparado, para que, não importa quando Jesus retorne, seus seguidores estejam prontos. Em outras histórias em Mateus e nos outros evangelhos, Jesus diz mais sobre como seus seguidores podem estar prontos para seu retorno.</w:t>
      </w:r>
    </w:p>
    <w:p>
      <w:pPr/>
      <w:r>
        <w:rPr>
          <w:lang w:val="pt_PT" w:bidi="pt_PT"/>
        </w:rPr>
      </w:r>
      <w:r>
        <w:rPr>
          <w:lang w:val="pt_PT" w:bidi="pt_PT"/>
        </w:rPr>
        <w:t>Parem e discutam com sua equipe quaisquer histórias de sua cultura sobre estar preparado para um evento que pode acontecer a qualquer momento.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Jesus está falando com seus 12 discípulos mais próximos, explicando a eles como será quando ele retornar para reinar como Senhor do reino de Deus. Ele conta uma história para ilustrar como será.</w:t>
      </w:r>
    </w:p>
    <w:p>
      <w:pPr/>
      <w:r>
        <w:rPr>
          <w:lang w:val="pt_PT" w:bidi="pt_PT"/>
        </w:rPr>
      </w:r>
      <w:r>
        <w:rPr>
          <w:b/>
          <w:lang w:val="pt_PT" w:bidi="pt_PT"/>
        </w:rPr>
        <w:t>Segunda cena:</w:t>
      </w:r>
      <w:r>
        <w:rPr>
          <w:lang w:val="pt_PT" w:bidi="pt_PT"/>
        </w:rPr>
        <w:t xml:space="preserve"> dez jovens mulheres solteiras pegaram suas lâmpadas e foram esperar que o noivo pegasse sua noiva e a trouxesse para sua casa para a cerimônia de casamento e banquete. As jovens mulheres sábias carregavam jarros extras de óleo para suas lâmpadas, mas as tolas não. Algo atrasou o noivo, então todas as jovens mulheres ficaram cansadas e dormiram. No meio da noite, alguém gritou que o noivo estava chegando, então as jovens mulheres acordaram e prepararam seus pavios para que pudessem acender suas lâmpadas. As jovens mulheres tolas pediram óleo às sábias, uma vez que elas não trouxeram nenhum, mas as jovens mulheres sábias disseram que não haveria suficiente para todas elas, então elas disseram às jovens mulheres tolas para irem comprar óleo de alguém que o venda.</w:t>
      </w:r>
    </w:p>
    <w:p>
      <w:pPr/>
      <w:r>
        <w:rPr>
          <w:lang w:val="pt_PT" w:bidi="pt_PT"/>
        </w:rPr>
      </w:r>
      <w:r>
        <w:rPr>
          <w:b/>
          <w:lang w:val="pt_PT" w:bidi="pt_PT"/>
        </w:rPr>
        <w:t>Terceira cena:</w:t>
      </w:r>
      <w:r>
        <w:rPr>
          <w:lang w:val="pt_PT" w:bidi="pt_PT"/>
        </w:rPr>
        <w:t xml:space="preserve"> enquanto as jovens mulheres tolas estavam longe comprando óleo, o noivo chegou e as mulheres sábias caminharam com ele para a casa de seu pai e entraram para festejar. Os servos fecharam a porta da casa do noivo.</w:t>
      </w:r>
    </w:p>
    <w:p>
      <w:pPr/>
      <w:r>
        <w:rPr>
          <w:lang w:val="pt_PT" w:bidi="pt_PT"/>
        </w:rPr>
      </w:r>
      <w:r>
        <w:rPr>
          <w:b/>
          <w:lang w:val="pt_PT" w:bidi="pt_PT"/>
        </w:rPr>
        <w:t>Quarta cena:</w:t>
      </w:r>
      <w:r>
        <w:rPr>
          <w:lang w:val="pt_PT" w:bidi="pt_PT"/>
        </w:rPr>
        <w:t xml:space="preserve"> as jovens mulheres tolas voltam após comprar óleo e batem à porta dizendo: “Senhor, Senhor, abra para nós!” mas o noivo diz: “Em verdade, digo a vocês, não conheço vocês”.</w:t>
      </w:r>
    </w:p>
    <w:p>
      <w:pPr/>
      <w:r>
        <w:rPr>
          <w:lang w:val="pt_PT" w:bidi="pt_PT"/>
        </w:rPr>
      </w:r>
      <w:r>
        <w:rPr>
          <w:b/>
          <w:lang w:val="pt_PT" w:bidi="pt_PT"/>
        </w:rPr>
        <w:t>Quinta cena:</w:t>
      </w:r>
      <w:r>
        <w:rPr>
          <w:lang w:val="pt_PT" w:bidi="pt_PT"/>
        </w:rPr>
        <w:t xml:space="preserve"> Jesus diz a seus discípulos para vigiarem cuidadosamente porque não sabem em que dia ou hora o Filho do Homem retornará para governar como Senhor do reino de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Doze discípulos de Jesus</w:t>
      </w:r>
    </w:p>
    <w:p>
      <w:pPr>
        <w:pStyle w:val="ListBullet"/>
        <w:spacing w:line="240" w:lineRule="auto"/>
        <w:ind w:left="720"/>
      </w:pPr>
      <w:r>
        <w:rPr>
          <w:lang w:val="pt_PT" w:bidi="pt_PT"/>
        </w:rPr>
      </w:r>
      <w:r>
        <w:rPr>
          <w:lang w:val="pt_PT" w:bidi="pt_PT"/>
        </w:rPr>
        <w:t>Dez mulheres jovens</w:t>
      </w:r>
    </w:p>
    <w:p>
      <w:pPr>
        <w:pStyle w:val="ListBullet"/>
        <w:spacing w:line="240" w:lineRule="auto"/>
        <w:ind w:left="720"/>
      </w:pPr>
      <w:r>
        <w:rPr>
          <w:lang w:val="pt_PT" w:bidi="pt_PT"/>
        </w:rPr>
      </w:r>
      <w:r>
        <w:rPr>
          <w:lang w:val="pt_PT" w:bidi="pt_PT"/>
        </w:rPr>
        <w:t>Um noivo</w:t>
      </w:r>
    </w:p>
    <w:p>
      <w:pPr>
        <w:pStyle w:val="ListBullet"/>
        <w:spacing w:line="240" w:lineRule="auto"/>
        <w:ind w:left="720"/>
      </w:pPr>
      <w:r>
        <w:rPr>
          <w:lang w:val="pt_PT" w:bidi="pt_PT"/>
        </w:rPr>
      </w:r>
      <w:r>
        <w:rPr>
          <w:lang w:val="pt_PT" w:bidi="pt_PT"/>
        </w:rPr>
        <w:t>Alguém que grita quando o noivo chega</w:t>
      </w:r>
    </w:p>
    <w:p>
      <w:pPr>
        <w:pStyle w:val="ListBullet"/>
        <w:spacing w:line="240" w:lineRule="auto"/>
        <w:ind w:left="720"/>
      </w:pPr>
      <w:r>
        <w:rPr>
          <w:lang w:val="pt_PT" w:bidi="pt_PT"/>
        </w:rPr>
      </w:r>
      <w:r>
        <w:rPr>
          <w:lang w:val="pt_PT" w:bidi="pt_PT"/>
        </w:rPr>
        <w:t>servos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de que anteriormente os 12 discípulos de Jesus tinham vindo até ele para fazer perguntas a ele em particular, então Jesus está falando com eles quando conta essa história. Aqui ele conta uma segunda parábola sobre estar pronto quando o Filho do Homem retornar para reinar como Senhor do reino de Deus.</w:t>
      </w:r>
    </w:p>
    <w:p>
      <w:pPr/>
      <w:r>
        <w:rPr>
          <w:lang w:val="pt_PT" w:bidi="pt_PT"/>
        </w:rPr>
      </w:r>
      <w:r>
        <w:rPr>
          <w:lang w:val="pt_PT" w:bidi="pt_PT"/>
        </w:rPr>
        <w:t>O cenário não muda, mas seria útil encenar a parábola que Jesus conta.</w:t>
      </w:r>
    </w:p>
    <w:p>
      <w:pPr/>
      <w:r>
        <w:rPr>
          <w:lang w:val="pt_PT" w:bidi="pt_PT"/>
        </w:rPr>
      </w:r>
      <w:r>
        <w:rPr>
          <w:lang w:val="pt_PT" w:bidi="pt_PT"/>
        </w:rPr>
        <w:t>Provavelmente é final da noite quando essa história começa. Dez jovens mulheres estão esperando na casa de uma noiva que o noivo venha buscá-la para sua cerimônia de casamento. As jovens mulheres estão vestidas para um casamento e todas elas estão carregando lâmpadas de óleo ou tochas. Cinco das jovens mulheres também estão carregando um jarro extra de óleo para suas lâmpadas, mas as outras cinco não.</w:t>
      </w:r>
    </w:p>
    <w:p>
      <w:pPr/>
      <w:r>
        <w:rPr>
          <w:lang w:val="pt_PT" w:bidi="pt_PT"/>
        </w:rPr>
      </w:r>
      <w:r>
        <w:rPr>
          <w:lang w:val="pt_PT" w:bidi="pt_PT"/>
        </w:rPr>
        <w:t>Algo atrasa o noivo, então todas as jovens mulheres ficam cada vez mais cansadas e, eventualmente, todas dormem.</w:t>
      </w:r>
    </w:p>
    <w:p>
      <w:pPr/>
      <w:r>
        <w:rPr>
          <w:lang w:val="pt_PT" w:bidi="pt_PT"/>
        </w:rPr>
      </w:r>
      <w:r>
        <w:rPr>
          <w:lang w:val="pt_PT" w:bidi="pt_PT"/>
        </w:rPr>
        <w:t>Na história, Jesus diz que à meia-noite, ou muito tarde da noite, alguém grita: “Aqui vem o noivo!” A palavra "grita" aqui não significa que a pessoa estava gritando de tristeza, mas que a pessoa grita para ser ouvida em alta voz.</w:t>
      </w:r>
    </w:p>
    <w:p>
      <w:pPr/>
      <w:r>
        <w:rPr>
          <w:lang w:val="pt_PT" w:bidi="pt_PT"/>
        </w:rPr>
      </w:r>
      <w:r>
        <w:rPr>
          <w:lang w:val="pt_PT" w:bidi="pt_PT"/>
        </w:rPr>
        <w:t>Na história, todas as meninas acordam e preparam suas lâmpadas, o que significa que elas preparam o pavio das lâmpadas para que possam acendê-las. Em português, preparar um pavio significa deixá-lo mais curto, mas nessa história, eles provavelmente não cortaram seus pavios, mas os ajustaram de alguma outra maneira.</w:t>
      </w:r>
    </w:p>
    <w:p>
      <w:pPr/>
      <w:r>
        <w:rPr>
          <w:lang w:val="pt_PT" w:bidi="pt_PT"/>
        </w:rPr>
      </w:r>
      <w:r>
        <w:rPr>
          <w:lang w:val="pt_PT" w:bidi="pt_PT"/>
        </w:rPr>
        <w:t>As cinco mulheres jovens tolas que não planejaram com antecedência e trouxeram óleo extra percebem que suas lâmpadas se apagarão em breve, então elas pedem às cinco jovens mulheres sábias para darem óleo a elas. As cinco mulheres jovens sábias respondem que não haverá óleo suficiente para todas elas, então elas dizem às jovens mulheres tolas para encontrarem alguém que venda óleo e comprem mais dele.</w:t>
      </w:r>
    </w:p>
    <w:p>
      <w:pPr/>
      <w:r>
        <w:rPr>
          <w:lang w:val="pt_PT" w:bidi="pt_PT"/>
        </w:rPr>
      </w:r>
      <w:r>
        <w:rPr>
          <w:lang w:val="pt_PT" w:bidi="pt_PT"/>
        </w:rPr>
        <w:t>Enquanto as jovens mulheres tolas estão longe, o noivo chega e as jovens mulheres sábias caminham com ele, segurando suas lâmpadas para iluminar o caminho. Quando elas chegam à casa do pai do noivo, elas entram para festejar com ele e todos os que se reuniram para o casamento. Então os servos fecham a porta da casa.</w:t>
      </w:r>
    </w:p>
    <w:p>
      <w:pPr/>
      <w:r>
        <w:rPr>
          <w:lang w:val="pt_PT" w:bidi="pt_PT"/>
        </w:rPr>
      </w:r>
      <w:r>
        <w:rPr>
          <w:lang w:val="pt_PT" w:bidi="pt_PT"/>
        </w:rPr>
        <w:t>Mais tarde, as jovens mulheres tolas chegam à casa do noivo após comprar óleo, e batem à porta dizendo: “Senhor, Senhor, abra para nós”, mas o noivo vem e diz a elas: “Em verdade, digo a vocês, não conheço vocês”.</w:t>
      </w:r>
    </w:p>
    <w:p>
      <w:pPr/>
      <w:r>
        <w:rPr>
          <w:lang w:val="pt_PT" w:bidi="pt_PT"/>
        </w:rPr>
      </w:r>
      <w:r>
        <w:rPr>
          <w:lang w:val="pt_PT" w:bidi="pt_PT"/>
        </w:rPr>
        <w:t>Agora a história está finalizada e Jesus diz aos seus discípulos para vigiarem cuidadosamente, porque eles não sabem o dia ou a hora. Ele está falando sobre o dia ou hora em que Jesus retornará para reinar como Senhor do reino de Deus.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Doze discípulos de Jesus</w:t>
      </w:r>
    </w:p>
    <w:p>
      <w:pPr>
        <w:pStyle w:val="ListBullet"/>
        <w:spacing w:line="240" w:lineRule="auto"/>
        <w:ind w:left="720"/>
      </w:pPr>
      <w:r>
        <w:rPr>
          <w:lang w:val="pt_PT" w:bidi="pt_PT"/>
        </w:rPr>
      </w:r>
      <w:r>
        <w:rPr>
          <w:lang w:val="pt_PT" w:bidi="pt_PT"/>
        </w:rPr>
        <w:t>Dez mulheres jovens</w:t>
      </w:r>
    </w:p>
    <w:p>
      <w:pPr>
        <w:pStyle w:val="ListBullet"/>
        <w:spacing w:line="240" w:lineRule="auto"/>
        <w:ind w:left="720"/>
      </w:pPr>
      <w:r>
        <w:rPr>
          <w:lang w:val="pt_PT" w:bidi="pt_PT"/>
        </w:rPr>
      </w:r>
      <w:r>
        <w:rPr>
          <w:lang w:val="pt_PT" w:bidi="pt_PT"/>
        </w:rPr>
        <w:t>Um noivo</w:t>
      </w:r>
    </w:p>
    <w:p>
      <w:pPr>
        <w:pStyle w:val="ListBullet"/>
        <w:spacing w:line="240" w:lineRule="auto"/>
        <w:ind w:left="720"/>
      </w:pPr>
      <w:r>
        <w:rPr>
          <w:lang w:val="pt_PT" w:bidi="pt_PT"/>
        </w:rPr>
      </w:r>
      <w:r>
        <w:rPr>
          <w:lang w:val="pt_PT" w:bidi="pt_PT"/>
        </w:rPr>
        <w:t>Alguém que grita quando o noivo chega</w:t>
      </w:r>
    </w:p>
    <w:p>
      <w:pPr>
        <w:pStyle w:val="ListBullet"/>
        <w:spacing w:line="240" w:lineRule="auto"/>
        <w:ind w:left="720"/>
      </w:pPr>
      <w:r>
        <w:rPr>
          <w:lang w:val="pt_PT" w:bidi="pt_PT"/>
        </w:rPr>
      </w:r>
      <w:r>
        <w:rPr>
          <w:lang w:val="pt_PT" w:bidi="pt_PT"/>
        </w:rPr>
        <w:t>Servos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está falando com seus doze discípulos mais próximos. Ele conta a eles uma segunda parábola sobre estar pronto para o momento em que o Filho do Homem retornará para reinar como Senhor do reino de Deus. Ele diz que o reino dos céus é como dez mulheres jovens solteiras que tomavam suas lâmpadas e esperavam pelo noivo. Cinco das mulheres jovens eram sábias e traziam jarros extras de óleo com elas, mas cinco eram tolas e não traziam.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uma das atrizes que interpreta uma jovem mulher sábia: “Como você está se sentindo? Você pode ouvir algo como: “Estou tão animado pela vinda do noivo! Estou feliz por trazer óleo extra no caso de eu precisar dele” ou “Espero que o noivo não leve muito tempo, mas se ele levar, tenho óleo extra, então ficarei bem”.</w:t>
      </w:r>
    </w:p>
    <w:p>
      <w:pPr>
        <w:pStyle w:val="ListBullet"/>
        <w:spacing w:line="240" w:lineRule="auto"/>
        <w:ind w:left="720"/>
      </w:pPr>
      <w:r>
        <w:rPr>
          <w:lang w:val="pt_PT" w:bidi="pt_PT"/>
        </w:rPr>
      </w:r>
      <w:r>
        <w:rPr>
          <w:lang w:val="pt_PT" w:bidi="pt_PT"/>
        </w:rPr>
        <w:t>Pergunte a uma das atrizes que interpreta uma jovem mulher tola: “Como você está se sentindo? Você pode ouvir algo como: “Espero que o noivo não demore muito tempo” ou “Me pergunto por que as outras mulheres jovens trouxeram óleo extra? O noivo deveria estar aqui em breve” ou “Não tenho óleo suficiente, mas se eu precisar de mais, provavelmente posso obter um pouco de uma das outras mulheres jovens”.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noivo chega e todas as mulheres jovens preparam suas lâmpadas. As jovens mulheres tolas pedem às jovens mulheres sábias para dar a elas um pouco de óleo para suas lâmpadas porque elas em breve acabarão.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uma das atrizes que interpreta uma jovem mulher sábia: “Como você está se sentindo? Você pode ouvir algo como: “Estou tão feliz por trazer óleo extra!” ou “Não posso compartilhar meu óleo com as outras mulheres jovens porque então também não terei o suficiente e chegarei atrasada para o casamento” ou “Sabia que algo como isso poderia acontecer, e é exatamente por isso que me preparei com antecedência para ter óleo extra”.</w:t>
      </w:r>
    </w:p>
    <w:p>
      <w:pPr>
        <w:pStyle w:val="ListBullet"/>
        <w:spacing w:line="240" w:lineRule="auto"/>
        <w:ind w:left="720"/>
      </w:pPr>
      <w:r>
        <w:rPr>
          <w:lang w:val="pt_PT" w:bidi="pt_PT"/>
        </w:rPr>
      </w:r>
      <w:r>
        <w:rPr>
          <w:lang w:val="pt_PT" w:bidi="pt_PT"/>
        </w:rPr>
        <w:t>Pergunte a uma das atrizes que interpreta uma jovem mulher tola: “Como você está se sentindo? Você pode ouvir algo como: “Gostaria de ter trazido óleo extra. Não pensava que o noivo levaria tanto tempo” ou “Não deveria ter esperado obter óleo das outras mulheres jovens. Eu deveria ter trazido o meu” ou “Espero que eu possa comprar mais óleo rapidamente, então não estarei tão atrasada para o casamento!”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As jovens mulheres tolas chegam à casa do noivo depois de comprar óleo e bater à porta, dizendo: “Senhor, Senhor, abra para nós”, mas o noivo diz: “Em verdade, digo a vocês, não conheço vocês”.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uma das atrizes que interpreta uma jovem mulher sábia: “Como você está se sentindo? Você pode ouvir algo como: “Estou tão aliviada por estar preparada quando o noivo chegou!” ou “Estaria tão triste se não tivesse me preparado e fosse afastada do banquete de casamento como essas mulheres jovens!”</w:t>
      </w:r>
    </w:p>
    <w:p>
      <w:pPr>
        <w:pStyle w:val="ListBullet"/>
        <w:spacing w:line="240" w:lineRule="auto"/>
        <w:ind w:left="720"/>
      </w:pPr>
      <w:r>
        <w:rPr>
          <w:lang w:val="pt_PT" w:bidi="pt_PT"/>
        </w:rPr>
      </w:r>
      <w:r>
        <w:rPr>
          <w:lang w:val="pt_PT" w:bidi="pt_PT"/>
        </w:rPr>
        <w:t>Pergunte a uma das atrizes que interpreta uma jovem mulher tola: “Como você está se sentindo? Você pode ouvir algo como: “Não posso acreditar nisso! Sei que não me preparei bem, mas não achei que perderia o casamento!” ou “Me arrependo tanto por não ter me preparado com antecedência como as outras jovens! Gostaria de estar dentro apreciando o banquete com o resto dos convidados do casamento, mas agora é tarde demais!”</w:t>
      </w:r>
    </w:p>
    <w:p>
      <w:pPr/>
      <w:r>
        <w:rPr>
          <w:lang w:val="pt_PT" w:bidi="pt_PT"/>
        </w:rPr>
      </w:r>
      <w:r>
        <w:rPr>
          <w:lang w:val="pt_PT" w:bidi="pt_PT"/>
        </w:rPr>
        <w:t>Depois de terminar a parábola, Jesus diz aos seus discípulos para vigiar cuidadosamente porque eles não sabem o dia ou a hora.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dos atores que interpretam um discípulo: “Como você está se sentindo?” Você pode ouvir algo como: “Não percebi que chegaria um momento em que as portas do banquete estariam fechadas e seria tarde demais para entrar!” ou “Seria terrível ser afastada do banquete de casamento como essas mulheres jovens tolas. Preciso ficar pronta, então serei como as jovens mulheres sábias que eram capazes de se juntar ao noivo no banquete de casamento!”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diz que o </w:t>
      </w:r>
      <w:r>
        <w:rPr>
          <w:b/>
          <w:lang w:val="pt_PT" w:bidi="pt_PT"/>
        </w:rPr>
        <w:t>reino dos céus</w:t>
      </w:r>
      <w:r>
        <w:rPr>
          <w:lang w:val="pt_PT" w:bidi="pt_PT"/>
        </w:rPr>
        <w:t xml:space="preserve"> será como dez </w:t>
      </w:r>
      <w:r>
        <w:rPr>
          <w:b/>
          <w:lang w:val="pt_PT" w:bidi="pt_PT"/>
        </w:rPr>
        <w:t>virgens</w:t>
      </w:r>
      <w:r>
        <w:rPr>
          <w:lang w:val="pt_PT" w:bidi="pt_PT"/>
        </w:rPr>
        <w:t xml:space="preserve"> que tomaram suas </w:t>
      </w:r>
      <w:r>
        <w:rPr>
          <w:b/>
          <w:lang w:val="pt_PT" w:bidi="pt_PT"/>
        </w:rPr>
        <w:t>lâmpadas</w:t>
      </w:r>
      <w:r>
        <w:rPr>
          <w:lang w:val="pt_PT" w:bidi="pt_PT"/>
        </w:rPr>
        <w:t xml:space="preserve"> e foram encontrar o </w:t>
      </w:r>
      <w:r>
        <w:rPr>
          <w:b/>
          <w:lang w:val="pt_PT" w:bidi="pt_PT"/>
        </w:rPr>
        <w:t>noivo</w:t>
      </w:r>
      <w:r>
        <w:rPr>
          <w:lang w:val="pt_PT" w:bidi="pt_PT"/>
        </w:rPr>
        <w:t>.</w:t>
      </w:r>
    </w:p>
    <w:p>
      <w:pPr/>
      <w:r>
        <w:rPr>
          <w:lang w:val="pt_PT" w:bidi="pt_PT"/>
        </w:rPr>
      </w:r>
      <w:r>
        <w:rPr>
          <w:b/>
          <w:lang w:val="pt_PT" w:bidi="pt_PT"/>
        </w:rPr>
        <w:t>O reino dos céus</w:t>
      </w:r>
      <w:r>
        <w:rPr>
          <w:lang w:val="pt_PT" w:bidi="pt_PT"/>
        </w:rPr>
        <w:t xml:space="preserve"> é o mesmo que o reino de Deus. É o lugar onde Deus governa como rei. Na Bíblia, o reino de Deus se refere mais a seu povo, primeiro Israel e mais tarde a igreja, em vez de um lugar. </w:t>
      </w:r>
      <w:r>
        <w:rPr>
          <w:lang w:val="pt_PT" w:bidi="pt_PT"/>
        </w:rPr>
        <w:t>Reino dos céus</w:t>
      </w:r>
      <w:r>
        <w:rPr>
          <w:lang w:val="pt_PT" w:bidi="pt_PT"/>
        </w:rPr>
        <w:t xml:space="preserve"> está no Glossário Mestre.</w:t>
      </w:r>
    </w:p>
    <w:p>
      <w:pPr/>
      <w:r>
        <w:rPr>
          <w:lang w:val="pt_PT" w:bidi="pt_PT"/>
        </w:rPr>
      </w:r>
      <w:r>
        <w:rPr>
          <w:b/>
          <w:lang w:val="pt_PT" w:bidi="pt_PT"/>
        </w:rPr>
        <w:t>Virgens</w:t>
      </w:r>
      <w:r>
        <w:rPr>
          <w:lang w:val="pt_PT" w:bidi="pt_PT"/>
        </w:rPr>
        <w:t xml:space="preserve"> significa mulheres jovens que não são casadas.</w:t>
      </w:r>
    </w:p>
    <w:p>
      <w:pPr/>
      <w:r>
        <w:rPr>
          <w:lang w:val="pt_PT" w:bidi="pt_PT"/>
        </w:rPr>
      </w:r>
      <w:r>
        <w:rPr>
          <w:b/>
          <w:lang w:val="pt_PT" w:bidi="pt_PT"/>
        </w:rPr>
        <w:t>Lâmpadas</w:t>
      </w:r>
      <w:r>
        <w:rPr>
          <w:lang w:val="pt_PT" w:bidi="pt_PT"/>
        </w:rPr>
        <w:t xml:space="preserve"> aqui podem significar um jarro especial para óleo com um pavio que poderia ser aceso para produzir luz, ou podem significar um feixe de pano enrolado na ponta de um bastão e mergulhado em óleo que poderia ser aceso para produzir luz.</w:t>
      </w:r>
    </w:p>
    <w:p>
      <w:pPr/>
      <w:r>
        <w:rPr>
          <w:lang w:val="pt_PT" w:bidi="pt_PT"/>
        </w:rPr>
      </w:r>
      <w:r>
        <w:rPr>
          <w:lang w:val="pt_PT" w:bidi="pt_PT"/>
        </w:rPr>
        <w:t xml:space="preserve">Um </w:t>
      </w:r>
      <w:r>
        <w:rPr>
          <w:b/>
          <w:lang w:val="pt_PT" w:bidi="pt_PT"/>
        </w:rPr>
        <w:t>noivo</w:t>
      </w:r>
      <w:r>
        <w:rPr>
          <w:lang w:val="pt_PT" w:bidi="pt_PT"/>
        </w:rPr>
        <w:t xml:space="preserve"> é um homem que está se casando. Na cultura judaica na época de Jesus, o noivo iria para a casa de sua noiva para pegá-la e trazê-la para a casa de seu pai, onde eles teriam uma cerimônia de casamento e um banquete.</w:t>
      </w:r>
    </w:p>
    <w:p>
      <w:pPr/>
      <w:r>
        <w:rPr>
          <w:lang w:val="pt_PT" w:bidi="pt_PT"/>
        </w:rPr>
      </w:r>
      <w:r>
        <w:rPr>
          <w:lang w:val="pt_PT" w:bidi="pt_PT"/>
        </w:rPr>
        <w:t xml:space="preserve">Jesus diz que algumas das virgens eram </w:t>
      </w:r>
      <w:r>
        <w:rPr>
          <w:b/>
          <w:lang w:val="pt_PT" w:bidi="pt_PT"/>
        </w:rPr>
        <w:t>sábias</w:t>
      </w:r>
      <w:r>
        <w:rPr>
          <w:lang w:val="pt_PT" w:bidi="pt_PT"/>
        </w:rPr>
        <w:t xml:space="preserve"> e outras eram </w:t>
      </w:r>
      <w:r>
        <w:rPr>
          <w:b/>
          <w:lang w:val="pt_PT" w:bidi="pt_PT"/>
        </w:rPr>
        <w:t>tolas</w:t>
      </w:r>
      <w:r>
        <w:rPr>
          <w:lang w:val="pt_PT" w:bidi="pt_PT"/>
        </w:rPr>
        <w:t>.</w:t>
      </w:r>
    </w:p>
    <w:p>
      <w:pPr/>
      <w:r>
        <w:rPr>
          <w:lang w:val="pt_PT" w:bidi="pt_PT"/>
        </w:rPr>
      </w:r>
      <w:r>
        <w:rPr>
          <w:lang w:val="pt_PT" w:bidi="pt_PT"/>
        </w:rPr>
        <w:t xml:space="preserve">A palavra </w:t>
      </w:r>
      <w:r>
        <w:rPr>
          <w:b/>
          <w:lang w:val="pt_PT" w:bidi="pt_PT"/>
        </w:rPr>
        <w:t>sábia</w:t>
      </w:r>
      <w:r>
        <w:rPr>
          <w:lang w:val="pt_PT" w:bidi="pt_PT"/>
        </w:rPr>
        <w:t xml:space="preserve"> descreve as pessoas que usam sabedoria, o que significa pensar em coisas que são verdadeiras e fazer coisas que são boas. </w:t>
      </w:r>
      <w:r>
        <w:rPr>
          <w:lang w:val="pt_PT" w:bidi="pt_PT"/>
        </w:rPr>
        <w:t>Sabedoria</w:t>
      </w:r>
      <w:r>
        <w:rPr>
          <w:lang w:val="pt_PT" w:bidi="pt_PT"/>
        </w:rPr>
        <w:t xml:space="preserve"> está no Glossário Mestre.</w:t>
      </w:r>
    </w:p>
    <w:p>
      <w:pPr/>
      <w:r>
        <w:rPr>
          <w:lang w:val="pt_PT" w:bidi="pt_PT"/>
        </w:rPr>
      </w:r>
      <w:r>
        <w:rPr>
          <w:b/>
          <w:lang w:val="pt_PT" w:bidi="pt_PT"/>
        </w:rPr>
        <w:t>Tolo</w:t>
      </w:r>
      <w:r>
        <w:rPr>
          <w:lang w:val="pt_PT" w:bidi="pt_PT"/>
        </w:rPr>
        <w:t xml:space="preserve"> é o oposto de sábio. É pensar em coisas que não são verdadeiras e fazer coisas que não são boas. A Bíblia fala sobre pessoas sábias e tolas muitas vezes, então vocês usarão essas palavras com frequência.</w:t>
      </w:r>
    </w:p>
    <w:p>
      <w:pPr/>
      <w:r>
        <w:rPr>
          <w:lang w:val="pt_PT" w:bidi="pt_PT"/>
        </w:rPr>
      </w:r>
      <w:r>
        <w:rPr>
          <w:lang w:val="pt_PT" w:bidi="pt_PT"/>
        </w:rPr>
        <w:t xml:space="preserve">Algumas traduções dizem que as virgens sábias trouxeram </w:t>
      </w:r>
      <w:r>
        <w:rPr>
          <w:b/>
          <w:lang w:val="pt_PT" w:bidi="pt_PT"/>
        </w:rPr>
        <w:t>frascos</w:t>
      </w:r>
      <w:r>
        <w:rPr>
          <w:lang w:val="pt_PT" w:bidi="pt_PT"/>
        </w:rPr>
        <w:t xml:space="preserve"> de óleo para suas lâmpadas. Um frasco é um recipiente que contém um líquido. Algumas traduções o chamam de jarro.</w:t>
      </w:r>
    </w:p>
    <w:p>
      <w:pPr/>
      <w:r>
        <w:rPr>
          <w:lang w:val="pt_PT" w:bidi="pt_PT"/>
        </w:rPr>
      </w:r>
      <w:r>
        <w:rPr>
          <w:lang w:val="pt_PT" w:bidi="pt_PT"/>
        </w:rPr>
        <w:t xml:space="preserve">Na história de Jesus, alguém </w:t>
      </w:r>
      <w:r>
        <w:rPr>
          <w:b/>
          <w:lang w:val="pt_PT" w:bidi="pt_PT"/>
        </w:rPr>
        <w:t>grita</w:t>
      </w:r>
      <w:r>
        <w:rPr>
          <w:lang w:val="pt_PT" w:bidi="pt_PT"/>
        </w:rPr>
        <w:t xml:space="preserve"> à </w:t>
      </w:r>
      <w:r>
        <w:rPr>
          <w:b/>
          <w:lang w:val="pt_PT" w:bidi="pt_PT"/>
        </w:rPr>
        <w:t>meia-noite</w:t>
      </w:r>
      <w:r>
        <w:rPr>
          <w:lang w:val="pt_PT" w:bidi="pt_PT"/>
        </w:rPr>
        <w:t xml:space="preserve"> que o noivo está chegando.</w:t>
      </w:r>
    </w:p>
    <w:p>
      <w:pPr/>
      <w:r>
        <w:rPr>
          <w:lang w:val="pt_PT" w:bidi="pt_PT"/>
        </w:rPr>
      </w:r>
      <w:r>
        <w:rPr>
          <w:b/>
          <w:lang w:val="pt_PT" w:bidi="pt_PT"/>
        </w:rPr>
        <w:t>Meia-noite</w:t>
      </w:r>
      <w:r>
        <w:rPr>
          <w:lang w:val="pt_PT" w:bidi="pt_PT"/>
        </w:rPr>
        <w:t xml:space="preserve"> é o meio da noite, mas pode não ter sido literalmente o meio da noite. Era muito tarde.</w:t>
      </w:r>
    </w:p>
    <w:p>
      <w:pPr/>
      <w:r>
        <w:rPr>
          <w:lang w:val="pt_PT" w:bidi="pt_PT"/>
        </w:rPr>
      </w:r>
      <w:r>
        <w:rPr>
          <w:lang w:val="pt_PT" w:bidi="pt_PT"/>
        </w:rPr>
        <w:t xml:space="preserve">A palavra </w:t>
      </w:r>
      <w:r>
        <w:rPr>
          <w:b/>
          <w:lang w:val="pt_PT" w:bidi="pt_PT"/>
        </w:rPr>
        <w:t>grito</w:t>
      </w:r>
      <w:r>
        <w:rPr>
          <w:lang w:val="pt_PT" w:bidi="pt_PT"/>
        </w:rPr>
        <w:t>, nesse caso, não significa chorar de tristeza. Significa gritar em voz alta.</w:t>
      </w:r>
    </w:p>
    <w:p>
      <w:pPr/>
      <w:r>
        <w:rPr>
          <w:lang w:val="pt_PT" w:bidi="pt_PT"/>
        </w:rPr>
      </w:r>
      <w:r>
        <w:rPr>
          <w:lang w:val="pt_PT" w:bidi="pt_PT"/>
        </w:rPr>
        <w:t>Todas as virgens na parábola “</w:t>
      </w:r>
      <w:r>
        <w:rPr>
          <w:b/>
          <w:lang w:val="pt_PT" w:bidi="pt_PT"/>
        </w:rPr>
        <w:t>preparam</w:t>
      </w:r>
      <w:r>
        <w:rPr>
          <w:lang w:val="pt_PT" w:bidi="pt_PT"/>
        </w:rPr>
        <w:t xml:space="preserve"> suas lâmpadas”. Preparar uma lâmpada é cortar o pavio mais curto, mas nessa história, as jovens mulheres provavelmente ajustaram o comprimento do pavio de uma maneira diferente sem cortá-lo.</w:t>
      </w:r>
    </w:p>
    <w:p>
      <w:pPr/>
      <w:r>
        <w:rPr>
          <w:lang w:val="pt_PT" w:bidi="pt_PT"/>
        </w:rPr>
      </w:r>
      <w:r>
        <w:rPr>
          <w:lang w:val="pt_PT" w:bidi="pt_PT"/>
        </w:rPr>
        <w:t xml:space="preserve">As mulheres jovens tolas chamam o noivo, “Senhor, Senhor” para mostrar respeito a ele. </w:t>
      </w:r>
      <w:r>
        <w:rPr>
          <w:b/>
          <w:lang w:val="pt_PT" w:bidi="pt_PT"/>
        </w:rPr>
        <w:t>Senhor</w:t>
      </w:r>
      <w:r>
        <w:rPr>
          <w:lang w:val="pt_PT" w:bidi="pt_PT"/>
        </w:rPr>
        <w:t xml:space="preserve"> significa mestre, e na cultura judaica naquele momento, dizer algo duas ou três vezes era uma maneira de enfatizar isso. A palavra </w:t>
      </w:r>
      <w:r>
        <w:rPr>
          <w:lang w:val="pt_PT" w:bidi="pt_PT"/>
        </w:rPr>
        <w:t>Senhor</w:t>
      </w:r>
      <w:r>
        <w:rPr>
          <w:lang w:val="pt_PT" w:bidi="pt_PT"/>
        </w:rPr>
        <w:t xml:space="preserve"> está no Glossário Mestre.</w:t>
      </w:r>
    </w:p>
    <w:p>
      <w:pPr/>
      <w:r>
        <w:rPr>
          <w:lang w:val="pt_PT" w:bidi="pt_PT"/>
        </w:rPr>
      </w:r>
      <w:r>
        <w:rPr>
          <w:lang w:val="pt_PT" w:bidi="pt_PT"/>
        </w:rPr>
        <w:t>O noivo diz: “</w:t>
      </w:r>
      <w:r>
        <w:rPr>
          <w:b/>
          <w:lang w:val="pt_PT" w:bidi="pt_PT"/>
        </w:rPr>
        <w:t>Em verdade digo a vocês</w:t>
      </w:r>
      <w:r>
        <w:rPr>
          <w:lang w:val="pt_PT" w:bidi="pt_PT"/>
        </w:rPr>
        <w:t xml:space="preserve">, não </w:t>
      </w:r>
      <w:r>
        <w:rPr>
          <w:b/>
          <w:lang w:val="pt_PT" w:bidi="pt_PT"/>
        </w:rPr>
        <w:t>conheço vocês</w:t>
      </w:r>
      <w:r>
        <w:rPr>
          <w:lang w:val="pt_PT" w:bidi="pt_PT"/>
        </w:rPr>
        <w:t>”.</w:t>
      </w:r>
    </w:p>
    <w:p>
      <w:pPr/>
      <w:r>
        <w:rPr>
          <w:lang w:val="pt_PT" w:bidi="pt_PT"/>
        </w:rPr>
      </w:r>
      <w:r>
        <w:rPr>
          <w:lang w:val="pt_PT" w:bidi="pt_PT"/>
        </w:rPr>
        <w:t xml:space="preserve">A frase </w:t>
      </w:r>
      <w:r>
        <w:rPr>
          <w:b/>
          <w:lang w:val="pt_PT" w:bidi="pt_PT"/>
        </w:rPr>
        <w:t>em verdade digo a vocês</w:t>
      </w:r>
      <w:r>
        <w:rPr>
          <w:lang w:val="pt_PT" w:bidi="pt_PT"/>
        </w:rPr>
        <w:t xml:space="preserve"> aparece muitas vezes nos evangelhos, mas é sempre dita por Jesus. Significa que o que ele diz é uma verdade séria de Deus. Ele quer que seus ouvintes prestem atenção e tomem suas palavras a sério.</w:t>
      </w:r>
    </w:p>
    <w:p>
      <w:pPr/>
      <w:r>
        <w:rPr>
          <w:lang w:val="pt_PT" w:bidi="pt_PT"/>
        </w:rPr>
      </w:r>
      <w:r>
        <w:rPr>
          <w:lang w:val="pt_PT" w:bidi="pt_PT"/>
        </w:rPr>
        <w:t xml:space="preserve">Quando o noivo diz: “Não </w:t>
      </w:r>
      <w:r>
        <w:rPr>
          <w:b/>
          <w:lang w:val="pt_PT" w:bidi="pt_PT"/>
        </w:rPr>
        <w:t>conheço vocês</w:t>
      </w:r>
      <w:r>
        <w:rPr>
          <w:lang w:val="pt_PT" w:bidi="pt_PT"/>
        </w:rPr>
        <w:t>” aqui, não significa literalmente que ele não sabe quem são as mulheres jovens. Elas teriam sido amigas ou família da noiva, ou noivo. Nesse caso, significa que eles não podem se juntar a ele. Apenas essas jovens mulheres sábias que ficaram prontas para o retorno do noivo podem se juntar a ele. Essas são as que ele “sabe”.</w:t>
      </w:r>
    </w:p>
    <w:p>
      <w:pPr/>
      <w:r>
        <w:rPr>
          <w:lang w:val="pt_PT" w:bidi="pt_PT"/>
        </w:rPr>
      </w:r>
      <w:r>
        <w:rPr>
          <w:lang w:val="pt_PT" w:bidi="pt_PT"/>
        </w:rPr>
        <w:t xml:space="preserve">Quando Jesus adverte seus ouvintes a </w:t>
      </w:r>
      <w:r>
        <w:rPr>
          <w:b/>
          <w:lang w:val="pt_PT" w:bidi="pt_PT"/>
        </w:rPr>
        <w:t>vigiar</w:t>
      </w:r>
      <w:r>
        <w:rPr>
          <w:lang w:val="pt_PT" w:bidi="pt_PT"/>
        </w:rPr>
        <w:t>, ele não quer dizer que eles precisam ficar literalmente acordados o tempo todo observando com seus olhos, mas que eles deveriam ficar prontos para ele retornar. Na história, todas as mulheres jovens dormiam, mas as sábias planejavam e se preparavam para que quando o noivo viesse no meio da noite, elas estivessem prontas para ele. “Vigiar” significa ficar pronto para o retorno de Jesus a qualquer momento.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25:14–30</w:t>
      </w:r>
      <w:r>
        <w:rPr>
          <w:lang w:val="pt_PT" w:bidi="pt_PT"/>
        </w:rPr>
      </w:r>
    </w:p>
    <w:p>
      <w:pPr>
        <w:pStyle w:val="Heading3"/>
      </w:pPr>
      <w:r>
        <w:rPr>
          <w:lang w:val="pt_PT" w:bidi="pt_PT"/>
        </w:rPr>
        <w:t>Ouvir e Sentir</w:t>
      </w:r>
    </w:p>
    <w:p>
      <w:pPr/>
      <w:r>
        <w:rPr>
          <w:lang w:val="pt_PT" w:bidi="pt_PT"/>
        </w:rPr>
      </w:r>
      <w:r>
        <w:rPr>
          <w:lang w:val="pt_PT" w:bidi="pt_PT"/>
        </w:rPr>
        <w:t>Ouçam Mateus 25.14–30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é a terceira de três parábolas, ou histórias curtas, que Jesus conta sobre estar pronto para o reino dos céus. Mateus não nos conta onde essa história acontece. Jesus pode ter estado perto de Jerusalém. As pessoas com quem Jesus estava falando provavelmente eram judeus que acreditavam em Jesus. Seus 12 seguidores mais próximos provavelmente estavam com ele também. Eles pensavam que Jesus faria o reino aparecer imediatamente. No entanto, Jesus ensinou que o reino dos céus eram as pessoas que o seguiam como seu rei já agora, em seus corações e por meio de suas ações. Então, ele usou uma parábola para corrigir suas expectativas.</w:t>
      </w:r>
    </w:p>
    <w:p>
      <w:pPr/>
      <w:r>
        <w:rPr>
          <w:lang w:val="pt_PT" w:bidi="pt_PT"/>
        </w:rPr>
      </w:r>
      <w:r>
        <w:rPr>
          <w:lang w:val="pt_PT" w:bidi="pt_PT"/>
        </w:rPr>
        <w:t>Jesus disse a eles que o reino dos céus será como um homem que planeja ir em uma jornada longe de sua cidade natal. Não nos é dito para onde o homem foi ou por que ele saiu. O homem tinha servos e propriedade. Ele colocou seus servos no comando de sua propriedade até que ele retornasse de sua jornada. O homem deu sacos de ouro ou prata a três de seus servos. Às vezes isso é traduzido por "talentos" em inglês, mas precisamos entender que o está claro é que o homem deu a seus servos dinheiro na forma de ouro ou prata. O homem deu cinco sacos a um servo, dois sacos a outro e um saco a outro. Jesus disse que o homem deu a cada um de seus servos de acordo com sua capacidade. Eles provavelmente eram líderes de outros servos e sabiam como gerenciar dinheiro e assuntos comerciais. Embora o homem não tenha dito a seus servos o que fazer com o dinheiro, eles são responsáveis por usar o dinheiro para fazer mais dinheiro. O dinheiro ainda pertencia ao homem. Os servos dariam ao homem todo o lucro que obtivessem quando ele retornasse.</w:t>
      </w:r>
    </w:p>
    <w:p>
      <w:pPr/>
      <w:r>
        <w:rPr>
          <w:lang w:val="pt_PT" w:bidi="pt_PT"/>
        </w:rPr>
      </w:r>
      <w:r>
        <w:rPr>
          <w:lang w:val="pt_PT" w:bidi="pt_PT"/>
        </w:rPr>
        <w:t>Mostre uma imagem de moedas de ouro e prata.</w:t>
      </w:r>
    </w:p>
    <w:p>
      <w:pPr/>
      <w:r>
        <w:rPr>
          <w:lang w:val="pt_PT" w:bidi="pt_PT"/>
        </w:rPr>
      </w:r>
      <w:r>
        <w:rPr>
          <w:lang w:val="pt_PT" w:bidi="pt_PT"/>
        </w:rPr>
        <w:t>Depois que o homem deu seu dinheiro a seus servos, ele saiu para sua jornada. Assim que o homem saiu, o servo com cinco sacos de dinheiro os negociou. Isso significa que o servo fez negócios com o dinheiro de seu senhor. Então, esse servo fez mais cinco sacos de dinheiro. O servo com dois sacos de dinheiro fez negócios com o que ele tinha e fez mais dois sacos. Mas o servo com um saco não queria arriscar perder o dinheiro ou ter a responsabilidade de fazer negócios com o dinheiro. Então, ele cavou um buraco na terra e escondeu, ou enterrou, o dinheiro de seu senhor. Os mestres judeus diziam que qualquer um que enterre imediatamente o dinheiro confiado a ele não é mais responsável, porque ele tomou a ação mais segura possível para proteger o dinheiro.</w:t>
      </w:r>
    </w:p>
    <w:p>
      <w:pPr/>
      <w:r>
        <w:rPr>
          <w:lang w:val="pt_PT" w:bidi="pt_PT"/>
        </w:rPr>
      </w:r>
      <w:r>
        <w:rPr>
          <w:lang w:val="pt_PT" w:bidi="pt_PT"/>
        </w:rPr>
        <w:t>Parem e discutam: em sua cultura, que tipos de coisas as pessoas fazem com dinheiro para fazer mais dinheiro?</w:t>
      </w:r>
    </w:p>
    <w:p>
      <w:pPr/>
      <w:r>
        <w:rPr>
          <w:lang w:val="pt_PT" w:bidi="pt_PT"/>
        </w:rPr>
      </w:r>
      <w:r>
        <w:rPr>
          <w:lang w:val="pt_PT" w:bidi="pt_PT"/>
        </w:rPr>
        <w:t>Quando o homem veio para casa depois de sua jornada, ele queria saber o que os servos fizeram com seu dinheiro. O servo que recebeu cinco sacos de dinheiro e fez mais cinco veio a seu senhor primeiro. Ele deu a seu senhor todos os dez sacos de dinheiro que ele tinha. Seu senhor disse ao servo: “Você fez um bom trabalho, você é um servo bom e fiel, ou confiável. Como você foi fiel em gerenciar pequenas quantidades, eu sei que posso confiar em você com grandes quantidades. Venha e celebre comigo em minha casa”. Aquele que recebeu dois sacos de dinheiro e fez mais dois veio a seu senhor em segundo lugar. Ele deu a seu senhor todos os quatro sacos. O senhor do servo tratou o segundo servo da mesma maneira que ele fez com o primeiro.</w:t>
      </w:r>
    </w:p>
    <w:p>
      <w:pPr/>
      <w:r>
        <w:rPr>
          <w:lang w:val="pt_PT" w:bidi="pt_PT"/>
        </w:rPr>
      </w:r>
      <w:r>
        <w:rPr>
          <w:lang w:val="pt_PT" w:bidi="pt_PT"/>
        </w:rPr>
        <w:t>Parem e discutam: em sua cultura, quais são algumas maneiras pelas quais os empregadores ou mestres recompensam seus funcionários por fazerem bem seu trabalho?</w:t>
      </w:r>
    </w:p>
    <w:p>
      <w:pPr/>
      <w:r>
        <w:rPr>
          <w:lang w:val="pt_PT" w:bidi="pt_PT"/>
        </w:rPr>
      </w:r>
      <w:r>
        <w:rPr>
          <w:lang w:val="pt_PT" w:bidi="pt_PT"/>
        </w:rPr>
        <w:t>O servo com apenas um saco de dinheiro disse a seu senhor: “Sabia que você era um homem duro ou rigoroso, que colhe onde você não semeou e ajunta onde você não espalhou semente. Tive medo e escondi seu saco de dinheiro na terra”. Colher e ajuntar ambos se referem a colher lavouras. Semear e espalhar significam plantar sementes para cultivar essas colheitas. Essa é uma linguagem simbólica que significa que o senhor do servo ganha riqueza com o trabalho dos outros. O servo tinha medo de correr um risco com o dinheiro de seu senhor, porque seu senhor poderia puni-lo se ele perdesse o dinheiro. Então, o servo entregou a seu senhor o mesmo saco de dinheiro que o homem deu ao servo.</w:t>
      </w:r>
    </w:p>
    <w:p>
      <w:pPr/>
      <w:r>
        <w:rPr>
          <w:lang w:val="pt_PT" w:bidi="pt_PT"/>
        </w:rPr>
      </w:r>
      <w:r>
        <w:rPr>
          <w:lang w:val="pt_PT" w:bidi="pt_PT"/>
        </w:rPr>
        <w:t>Parem e discutam: em sua cultura, que tipos de pessoas fazem riqueza com o trabalho dos outros?</w:t>
      </w:r>
    </w:p>
    <w:p>
      <w:pPr/>
      <w:r>
        <w:rPr>
          <w:lang w:val="pt_PT" w:bidi="pt_PT"/>
        </w:rPr>
      </w:r>
      <w:r>
        <w:rPr>
          <w:lang w:val="pt_PT" w:bidi="pt_PT"/>
        </w:rPr>
        <w:t>Seu senhor disse ao servo que ele era perverso e preguiçoso. O senhor devolveu as próprias palavras de seu servo colocando-as na forma de uma pergunta. Ele não esperava que o servo respondesse. As próprias palavras do servo o enganaram. O senhor estava dizendo ao servo que se ele soubesse essas coisas sobre o senhor, então por que ele não fez algo sobre isso. O servo sabia o quão rigoroso seu senhor é e deveria ter investido o dinheiro com os banqueiros. Então o senhor poderia ter obtido o dinheiro de volta com juros. Isso significa que o servo deveria ter emprestado o dinheiro a pessoas que seriam capazes de dar a ele mais dinheiro mais tarde. Então ele ordenou que o dinheiro fosse tirado do servo preguiçoso e dado ao servo que deu a ele dez sacos de dinheiro. O servo preguiçoso foi punido porque ele não fez o que um senhor normalmente esperava de seus servos — ele não tentou fazer mais dinheiro para seu senhor. Ele não tentou agradar a seu senhor como ele deveria ter.</w:t>
      </w:r>
    </w:p>
    <w:p>
      <w:pPr/>
      <w:r>
        <w:rPr>
          <w:lang w:val="pt_PT" w:bidi="pt_PT"/>
        </w:rPr>
      </w:r>
      <w:r>
        <w:rPr>
          <w:lang w:val="pt_PT" w:bidi="pt_PT"/>
        </w:rPr>
        <w:t>Então Jesus acrescenta ao significado de sua parábola. Ele diz que o homem disse a seu servo que quem usar o que ele tem com sabedoria, obterá mais. Mas as pessoas que não fazem nada com o que elas têm perderão o que elas têm. Isso implica que Deus dá às pessoas tudo o que elas possuem, seja pouco ou muito, é dado a elas por Deus. As pessoas que não fazem nada com o que elas possuem, em última análise, perderão o que elas possuem. Então, o senhor disse a seus outros servos: “Joguem esse servo inútil nas trevas exteriores, onde haverá choro e ranger de dentes”. Aqui Jesus está usando uma linguagem figurada ou linguagem simbólica. As trevas exteriores são a separação de Deus que espera por todos que rejeitam Jesus. Choro se refere ao som alto que as pessoas fazem quando elas têm muita dor ou tristeza. Ranger de dentes se refere a ranger dos dentes por causa da dor, raiva e amargura. Aqueles eternamente separados de Deus serão oprimidos de dor. Sua dor fará com que eles chorem incontrolavelmente e rangem seus dentes de dor. Jesus mostra o contraste entre o que o bom servo recebeu e o que o servo mau recebeu.</w:t>
      </w:r>
    </w:p>
    <w:p>
      <w:pPr/>
      <w:r>
        <w:rPr>
          <w:lang w:val="pt_PT" w:bidi="pt_PT"/>
        </w:rPr>
      </w:r>
      <w:r>
        <w:rPr>
          <w:lang w:val="pt_PT" w:bidi="pt_PT"/>
        </w:rPr>
        <w:t>Parem e discutam com sua equipe: como vocês traduzirão a linguagem figurada de Jesus nessa passagem para seu idioma? Jesus queria descrever o sofrimento que acontece, então se certifique de traduzir isso de uma maneira que use uma linguagem descritiva.</w:t>
      </w:r>
    </w:p>
    <w:p>
      <w:pPr/>
      <w:r>
        <w:rPr>
          <w:lang w:val="pt_PT" w:bidi="pt_PT"/>
        </w:rPr>
      </w:r>
      <w:r>
        <w:rPr>
          <w:lang w:val="pt_PT" w:bidi="pt_PT"/>
        </w:rPr>
        <w:t>Como o senhor dos servos, Jesus estava indo para longe e não retornaria até que sua jornada fosse concluída. Jesus mostrou a seus seguidores que ele espera que todas as pessoas usem com sabedoria quaisquer recursos que ele der a elas para tornar o reino de Deus ainda maior.</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tem ensinado seus discípulos. Ele já contou duas parábolas sobre o reino dos céus. Essa terceira parábola sobre o reino dos céus é sobre um homem que faz uma jornada e coloca três de seus servos encarregados de seus bens. O homem dá a cada servo dinheiro para investir enquanto ele estiver longe.</w:t>
      </w:r>
    </w:p>
    <w:p>
      <w:pPr/>
      <w:r>
        <w:rPr>
          <w:lang w:val="pt_PT" w:bidi="pt_PT"/>
        </w:rPr>
      </w:r>
      <w:r>
        <w:rPr>
          <w:b/>
          <w:lang w:val="pt_PT" w:bidi="pt_PT"/>
        </w:rPr>
        <w:t>Segunda cena:</w:t>
      </w:r>
      <w:r>
        <w:rPr>
          <w:lang w:val="pt_PT" w:bidi="pt_PT"/>
        </w:rPr>
        <w:t xml:space="preserve"> dois dos servos investem o dinheiro e fazem com que seu senhor obtenha mais dinheiro. Um dos servos cava um buraco e enterra o dinheiro de seu senhor.</w:t>
      </w:r>
    </w:p>
    <w:p>
      <w:pPr/>
      <w:r>
        <w:rPr>
          <w:lang w:val="pt_PT" w:bidi="pt_PT"/>
        </w:rPr>
      </w:r>
      <w:r>
        <w:rPr>
          <w:b/>
          <w:lang w:val="pt_PT" w:bidi="pt_PT"/>
        </w:rPr>
        <w:t>Terceira cena:</w:t>
      </w:r>
      <w:r>
        <w:rPr>
          <w:lang w:val="pt_PT" w:bidi="pt_PT"/>
        </w:rPr>
        <w:t xml:space="preserve"> O senhor dos servos retorna. Ele vai até cada servo para ver o que eles fizeram com seu dinheiro. Dois dos servos são fiéis com o dinheiro de seu senhor. Um dos servos é infiel com o dinheiro de seu senhor. O senhor desses servos recompensa os servos fiéis, mas pune o servo infiel.</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Uma multidão seguindo Jesus</w:t>
      </w:r>
    </w:p>
    <w:p>
      <w:pPr>
        <w:pStyle w:val="ListBullet"/>
        <w:spacing w:line="240" w:lineRule="auto"/>
        <w:ind w:left="720"/>
      </w:pPr>
      <w:r>
        <w:rPr>
          <w:lang w:val="pt_PT" w:bidi="pt_PT"/>
        </w:rPr>
      </w:r>
      <w:r>
        <w:rPr>
          <w:lang w:val="pt_PT" w:bidi="pt_PT"/>
        </w:rPr>
        <w:t>Um homem que faz uma jornada</w:t>
      </w:r>
    </w:p>
    <w:p>
      <w:pPr>
        <w:pStyle w:val="ListBullet"/>
        <w:spacing w:line="240" w:lineRule="auto"/>
        <w:ind w:left="720"/>
      </w:pPr>
      <w:r>
        <w:rPr>
          <w:lang w:val="pt_PT" w:bidi="pt_PT"/>
        </w:rPr>
      </w:r>
      <w:r>
        <w:rPr>
          <w:lang w:val="pt_PT" w:bidi="pt_PT"/>
        </w:rPr>
        <w:t>2 servos fiéis</w:t>
      </w:r>
    </w:p>
    <w:p>
      <w:pPr>
        <w:pStyle w:val="ListBullet"/>
        <w:spacing w:line="240" w:lineRule="auto"/>
        <w:ind w:left="720"/>
      </w:pPr>
      <w:r>
        <w:rPr>
          <w:lang w:val="pt_PT" w:bidi="pt_PT"/>
        </w:rPr>
      </w:r>
      <w:r>
        <w:rPr>
          <w:lang w:val="pt_PT" w:bidi="pt_PT"/>
        </w:rPr>
        <w:t>Servo que esconde o dinheiro de seu senhor</w:t>
      </w:r>
    </w:p>
    <w:p>
      <w:pPr>
        <w:pStyle w:val="ListBullet"/>
        <w:spacing w:line="240" w:lineRule="auto"/>
        <w:ind w:left="720"/>
      </w:pPr>
      <w:r>
        <w:rPr>
          <w:lang w:val="pt_PT" w:bidi="pt_PT"/>
        </w:rPr>
      </w:r>
      <w:r>
        <w:rPr>
          <w:lang w:val="pt_PT" w:bidi="pt_PT"/>
        </w:rPr>
        <w:t>Pessoas que fazem negócios com os servos</w:t>
      </w:r>
    </w:p>
    <w:p>
      <w:pPr>
        <w:pStyle w:val="ListBullet"/>
        <w:spacing w:line="240" w:lineRule="auto"/>
        <w:ind w:left="720"/>
      </w:pPr>
      <w:r>
        <w:rPr>
          <w:lang w:val="pt_PT" w:bidi="pt_PT"/>
        </w:rPr>
      </w:r>
      <w:r>
        <w:rPr>
          <w:lang w:val="pt_PT" w:bidi="pt_PT"/>
        </w:rPr>
        <w:t>Outros servos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essa é a terceira parábola que Jesus conta sobre estar preparado para o reino dos céus. Uma parábola é uma história que Jesus usa para ensinar as coisas mais profundas sobre Deus. Lembre-se de que o reino dos céus é sobre Deus governando nos corações das pessoas, ou pessoas que seguem a Deus como rei.</w:t>
      </w:r>
    </w:p>
    <w:p>
      <w:pPr/>
      <w:r>
        <w:rPr>
          <w:lang w:val="pt_PT" w:bidi="pt_PT"/>
        </w:rPr>
      </w:r>
      <w:r>
        <w:rPr>
          <w:lang w:val="pt_PT" w:bidi="pt_PT"/>
        </w:rPr>
        <w:t>Jesus diz que o homem que estava prestes a sair em uma jornada chamou, ou pediu para seus escravos, ou servos, para vir até ele. Esses são os servos do homem que desejam fazer o que seu senhor lhes ordena. Nessa história, o homem possui bens e muita riqueza. O homem deu sacos de ouro ou prata aos seus escravos. Um talento é uma bolsa de moedas de ouro ou prata. É importante lembrar que o homem deu a um de seus servos 5 sacos de dinheiro, a outro servo 2 sacos de dinheiro e a outro servo 1 saco. Lembre-se de que a quantia que o homem deu a cada servo dependia de quão habilidoso aquele servo era. Então ele saiu em sua jornada longe de sua cidade natal, mas não sabemos para onde ele foi ou por que ele saiu.</w:t>
      </w:r>
    </w:p>
    <w:p>
      <w:pPr/>
      <w:r>
        <w:rPr>
          <w:lang w:val="pt_PT" w:bidi="pt_PT"/>
        </w:rPr>
      </w:r>
      <w:r>
        <w:rPr>
          <w:lang w:val="pt_PT" w:bidi="pt_PT"/>
        </w:rPr>
        <w:t>Na segunda cena, assim que o homem saiu, o servo com 5 sacos de dinheiro e o servo com 2 sacos de dinheiro fizeram negócios com o dinheiro de seu senhor. O servo com 5 sacos de dinheiro fez mais 5 e o servo com 2 fez mais 2. O outro servo enterrou o dinheiro. Não só descobrimos mais tarde na história por que ele fez isso.</w:t>
      </w:r>
    </w:p>
    <w:p>
      <w:pPr/>
      <w:r>
        <w:rPr>
          <w:lang w:val="pt_PT" w:bidi="pt_PT"/>
        </w:rPr>
      </w:r>
      <w:r>
        <w:rPr>
          <w:lang w:val="pt_PT" w:bidi="pt_PT"/>
        </w:rPr>
        <w:t>Na terceira cena, o homem que foi em uma jornada voltou depois de um longo tempo, mas não sabemos quanto tempo ele ficou fora. Ele foi para acertar as contas com seus servos. Ele queria saber o que seus servos fizeram com seu dinheiro enquanto ele estava fora. O primeiro servo fez mais 5 sacos de ouro, e o segundo servo fez mais 2 sacos de ouro. É importante lembrar que Jesus descreve esses dois servos da mesma maneira. Apenas o número de sacos que o senhor lhes deu foi diferente. Em ambos os casos, o senhor disse aos servos para vir até sua casa para celebrar com ele.</w:t>
      </w:r>
    </w:p>
    <w:p>
      <w:pPr/>
      <w:r>
        <w:rPr>
          <w:lang w:val="pt_PT" w:bidi="pt_PT"/>
        </w:rPr>
      </w:r>
      <w:r>
        <w:rPr>
          <w:lang w:val="pt_PT" w:bidi="pt_PT"/>
        </w:rPr>
        <w:t>O enredo muda aqui. O servo com um saco de dinheiro vem para seu senhor e dá uma desculpa. Ele tem medo de seu senhor porque seu senhor faz dinheiro com o trabalho de outras pessoas. Então, o servo enterrou o saco de ouro.</w:t>
      </w:r>
    </w:p>
    <w:p>
      <w:pPr/>
      <w:r>
        <w:rPr>
          <w:lang w:val="pt_PT" w:bidi="pt_PT"/>
        </w:rPr>
      </w:r>
      <w:r>
        <w:rPr>
          <w:lang w:val="pt_PT" w:bidi="pt_PT"/>
        </w:rPr>
        <w:t>O homem chamou o terceiro servo de perverso e preguiçoso. Então o homem usou as próprias palavras de seus servos para fazer uma pergunta que ele não esperava que seu servo respondesse. Ele estava enfatizando que o servo deveria ter emprestado o dinheiro a pessoas que pudessem devolvê-lo com mais dinheiro depois.</w:t>
      </w:r>
    </w:p>
    <w:p>
      <w:pPr/>
      <w:r>
        <w:rPr>
          <w:lang w:val="pt_PT" w:bidi="pt_PT"/>
        </w:rPr>
      </w:r>
      <w:r>
        <w:rPr>
          <w:lang w:val="pt_PT" w:bidi="pt_PT"/>
        </w:rPr>
        <w:t>Então, o homem disse a seu servo que quem usar o que ele tem com sabedoria, obterá mais. Mas as pessoas que não fazem nada com o que elas têm perderão o que elas têm. Então o homem fala com seus outros servos. Os servos poderiam ser os dois com os sacos de dinheiro, ou poderiam ser servos diferentes. Ele disse-lhes: “Jogue esse servo inútil para a escuridão, onde haverá choro e ranger de dentes”. Lembrem-se que as trevas exteriores são a separação de Deus que espera por todos que rejeitam Jesus. Choro se refere ao som alto que as pessoas fazem quando elas têm muita dor ou tristeza. E ranger de dentes refere-se ao ato de apertar os dentes por causa da dor, raiva e amargura.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Um homem que faz uma jornada</w:t>
      </w:r>
    </w:p>
    <w:p>
      <w:pPr>
        <w:pStyle w:val="ListBullet"/>
        <w:spacing w:line="240" w:lineRule="auto"/>
        <w:ind w:left="720"/>
      </w:pPr>
      <w:r>
        <w:rPr>
          <w:lang w:val="pt_PT" w:bidi="pt_PT"/>
        </w:rPr>
      </w:r>
      <w:r>
        <w:rPr>
          <w:lang w:val="pt_PT" w:bidi="pt_PT"/>
        </w:rPr>
        <w:t>2 servos fiéis</w:t>
      </w:r>
    </w:p>
    <w:p>
      <w:pPr>
        <w:pStyle w:val="ListBullet"/>
        <w:spacing w:line="240" w:lineRule="auto"/>
        <w:ind w:left="720"/>
      </w:pPr>
      <w:r>
        <w:rPr>
          <w:lang w:val="pt_PT" w:bidi="pt_PT"/>
        </w:rPr>
      </w:r>
      <w:r>
        <w:rPr>
          <w:lang w:val="pt_PT" w:bidi="pt_PT"/>
        </w:rPr>
        <w:t>Servo que esconde o dinheiro de seu senhor</w:t>
      </w:r>
    </w:p>
    <w:p>
      <w:pPr>
        <w:pStyle w:val="ListBullet"/>
        <w:spacing w:line="240" w:lineRule="auto"/>
        <w:ind w:left="720"/>
      </w:pPr>
      <w:r>
        <w:rPr>
          <w:lang w:val="pt_PT" w:bidi="pt_PT"/>
        </w:rPr>
      </w:r>
      <w:r>
        <w:rPr>
          <w:lang w:val="pt_PT" w:bidi="pt_PT"/>
        </w:rPr>
        <w:t>Pessoas que fazem negócios com os servos</w:t>
      </w:r>
    </w:p>
    <w:p>
      <w:pPr>
        <w:pStyle w:val="ListBullet"/>
        <w:spacing w:line="240" w:lineRule="auto"/>
        <w:ind w:left="720"/>
      </w:pPr>
      <w:r>
        <w:rPr>
          <w:lang w:val="pt_PT" w:bidi="pt_PT"/>
        </w:rPr>
      </w:r>
      <w:r>
        <w:rPr>
          <w:lang w:val="pt_PT" w:bidi="pt_PT"/>
        </w:rPr>
        <w:t>Outros servos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está contando parábolas sobre o reino dos céus. Essa é sobre um homem que faz uma jornada e coloca seus servos responsáveis por sua propriedade. Ele dá a três de seus servos bolsas de dinheiro para fazer mais dinheiro. Encene o homem chamando seus servos e dando a cada uma bolsa de moedas. Ele deu a um servo 5 bolsas de dinheiro. Ele deu a outro servo 2 bolsas de dinheiro. E ele deu a um servo 1 bolsa de dinheiro.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homem fazendo uma jornada: “Como você está se sentindo?”. Você pode ouvir coisas como: “Esses são meus servos mais confiáveis. Eles usarão bem meu dinheiro e farão mais”, “Sei o que cada servo pode fazer. Eles poderão gerenciar o que dei a eles”, ou “Enquanto estou em minha jornada, preciso que eles continuem fazendo dinheiro para mim”.</w:t>
      </w:r>
    </w:p>
    <w:p>
      <w:pPr>
        <w:pStyle w:val="ListBullet"/>
        <w:spacing w:line="240" w:lineRule="auto"/>
        <w:ind w:left="720"/>
      </w:pPr>
      <w:r>
        <w:rPr>
          <w:lang w:val="pt_PT" w:bidi="pt_PT"/>
        </w:rPr>
      </w:r>
      <w:r>
        <w:rPr>
          <w:lang w:val="pt_PT" w:bidi="pt_PT"/>
        </w:rPr>
        <w:t>Pergunte aos atores interpretando os 2 servos fiéis: “Como vocês estão se sentindo?” Você pode ouvir coisas como: “Meu senhor me deu 5 bolsas de dinheiro. Quero deixá-lo feliz. Farei meu melhor com o que ele me deu”, ou “Tenho 2 bolsas de dinheiro. Estou feliz que meu senhor confia em mim. Farei a coisa certa com seu dinheiro”.</w:t>
      </w:r>
    </w:p>
    <w:p>
      <w:pPr>
        <w:pStyle w:val="ListBullet"/>
        <w:spacing w:line="240" w:lineRule="auto"/>
        <w:ind w:left="720"/>
      </w:pPr>
      <w:r>
        <w:rPr>
          <w:lang w:val="pt_PT" w:bidi="pt_PT"/>
        </w:rPr>
      </w:r>
      <w:r>
        <w:rPr>
          <w:lang w:val="pt_PT" w:bidi="pt_PT"/>
        </w:rPr>
        <w:t>Pergunte ao ator que interpreta o servo que esconde o dinheiro de seu senhor: “Como você está se sentindo?” Você pode ouvir coisas como: “Tenho apenas 1 bolsa de dinheiro. O que acontece se eu perder tudo?” ou “Quero agradar a meu senhor. Sei que deveria fazer mais dinheiro, mas estou com medo demais”.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Assim que o homem sai para sua jornada, dois dos servos começam a fazer negócios com seu dinheiro e a ganhar mais. Mas um dos servos não sabe o que fazer no início. Então, o servo cava um buraco e enterra o dinheiro de seu senhor.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interpretando os 2 servos fiéis: “Como vocês estão se sentindo?” Você pode ouvir coisas como: “Eu tinha 5 bolsas de dinheiro, agora tenho 10. Meu senhor ficará tão satisfeito comigo”, ou “Eu tinha 2 bolsas de dinheiro, agora tenho 4. Estou ansioso pela volta do meu senhor para casa. Certamente, ele nos recompensará por fazer um bom trabalho”.</w:t>
      </w:r>
    </w:p>
    <w:p>
      <w:pPr>
        <w:pStyle w:val="ListBullet"/>
        <w:spacing w:line="240" w:lineRule="auto"/>
        <w:ind w:left="720"/>
      </w:pPr>
      <w:r>
        <w:rPr>
          <w:lang w:val="pt_PT" w:bidi="pt_PT"/>
        </w:rPr>
      </w:r>
      <w:r>
        <w:rPr>
          <w:lang w:val="pt_PT" w:bidi="pt_PT"/>
        </w:rPr>
        <w:t>Pergunte ao ator que interpreta as pessoas que fazem negócios com os servos: “Como você está se sentindo?” Você pode ouvir coisas como: “Estou feliz por fazer negócios com esses homens. Seu senhor é um homem importante”, ou “Conheço o senhor desses servos. Ele continuará fazendo negócios comigo se eu o ajudar a fazer dinheiro”.</w:t>
      </w:r>
    </w:p>
    <w:p>
      <w:pPr>
        <w:pStyle w:val="ListBullet"/>
        <w:spacing w:line="240" w:lineRule="auto"/>
        <w:ind w:left="720"/>
      </w:pPr>
      <w:r>
        <w:rPr>
          <w:lang w:val="pt_PT" w:bidi="pt_PT"/>
        </w:rPr>
      </w:r>
      <w:r>
        <w:rPr>
          <w:lang w:val="pt_PT" w:bidi="pt_PT"/>
        </w:rPr>
        <w:t>Pergunte ao ator que interpreta o servo que esconde o dinheiro de seu senhor: “Como você está se sentindo?” Você pode ouvir coisas como: “Se eu enterrar essa bolsa de dinheiro, ela estará protegida”, ou “Não posso perder o dinheiro do meu senhor se ele estiver nesse buraco que cavei”.</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senhor dos servos retorna. Ele vai até cada servo para ver o que eles fizeram com seu dinheiro. O primeiro servo entrega a seu senhor 10 bolsas de dinheiro e diz: “Senhor, você me deu 5 bolsas. Veja, fiz mais 5!” O homem diz a seu servo: “Você fez um bom trabalho, você é um servo bom e confiável. Como você foi fiel em gerenciar pequenas quantidades, eu sei que posso confiar em você com grandes quantidades. Junte-se a mim em minha casa e seja feliz”.</w:t>
      </w:r>
    </w:p>
    <w:p>
      <w:pPr/>
      <w:r>
        <w:rPr>
          <w:lang w:val="pt_PT" w:bidi="pt_PT"/>
        </w:rPr>
      </w:r>
      <w:r>
        <w:rPr>
          <w:lang w:val="pt_PT" w:bidi="pt_PT"/>
        </w:rPr>
        <w:t>O segundo servo entrega a seu senhor 4 bolsas de dinheiro e diz: “Senhor, você me deu 2 bolsas. Veja, fiz mais 2!” O homem diz a seu servo: “Você fez um bom trabalho, você é um servo bom e confiável. Como você foi fiel em gerenciar pequenas quantidades, eu sei que posso confiar em você com grandes quantidades. Junte-se a mim em minha casa e seja feliz”.</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homem que fez a jornada: “Como você está se sentindo?” Você pode ouvir coisas como: “Estou tão satisfeito com meus servos. Eles fizeram exatamente o que deveriam fazer”, ou “Sabia que poderia confiar nesses homens. Celebraremos juntos!”</w:t>
      </w:r>
    </w:p>
    <w:p>
      <w:pPr>
        <w:pStyle w:val="ListBullet"/>
        <w:spacing w:line="240" w:lineRule="auto"/>
        <w:ind w:left="720"/>
      </w:pPr>
      <w:r>
        <w:rPr>
          <w:lang w:val="pt_PT" w:bidi="pt_PT"/>
        </w:rPr>
      </w:r>
      <w:r>
        <w:rPr>
          <w:lang w:val="pt_PT" w:bidi="pt_PT"/>
        </w:rPr>
        <w:t>Pergunte aos atores interpretando os 2 servos fiéis: “Como vocês estão se sentindo?” Você pode ouvir coisas como: “Sabia que ele estaria feliz! Agora posso aproveitar para estar em sua casa com ele!” ou “Estou feliz por meu senhor estar satisfeito. Ele é sempre bom para nós!”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servo com apenas uma bolsa de dinheiro disse a seu senhor: “Eu sabia que você é um homem rigoroso, que obtém riqueza com o trabalho dos outros”. O servo entrega a bolsa de dinheiro a seu senhor e diz: “Aqui está a bolsa de dinheiro que você me deu antes de sair”. Seu senhor disse ao servo que ele era perverso e preguiçoso. Então ele ordenou que o dinheiro fosse tirado do servo preguiçoso e dado ao servo que deu a ele 10 sacos de dinheiro. Ele disse: “Jogue esse servo inútil na escuridão, onde haverá choro e ranger de dentes”.</w:t>
      </w:r>
    </w:p>
    <w:p>
      <w:pPr>
        <w:pStyle w:val="ListBullet"/>
        <w:spacing w:line="240" w:lineRule="auto"/>
        <w:ind w:left="720"/>
      </w:pPr>
      <w:r>
        <w:rPr>
          <w:lang w:val="pt_PT" w:bidi="pt_PT"/>
        </w:rPr>
      </w:r>
      <w:r>
        <w:rPr>
          <w:lang w:val="pt_PT" w:bidi="pt_PT"/>
        </w:rPr>
        <w:t>Pergunte aos atores interpretando os outros servos: “Como vocês estão se sentindo?” Você pode ouvir coisas como: “Uau! Não posso acreditar que ele nem mesmo tentou fazer algum dinheiro para nosso senhor”, ou “Nosso senhor está bem zangado. Sinto-me mal pelo servo que está sendo punido”.</w:t>
      </w:r>
    </w:p>
    <w:p>
      <w:pPr>
        <w:pStyle w:val="ListBullet"/>
        <w:spacing w:line="240" w:lineRule="auto"/>
        <w:ind w:left="720"/>
      </w:pPr>
      <w:r>
        <w:rPr>
          <w:lang w:val="pt_PT" w:bidi="pt_PT"/>
        </w:rPr>
      </w:r>
      <w:r>
        <w:rPr>
          <w:lang w:val="pt_PT" w:bidi="pt_PT"/>
        </w:rPr>
        <w:t>Pergunte ao ator que interpreta o servo que esconde o dinheiro de seu senhor: “Como você está se sentindo?” Você pode ouvir coisas como: “Ó não! Deveria ter pelo menos tentado fazer algo”, “Sinto-me mal por deixar meu senhor triste, mas não quero ir para escuridão”, ou “Me pergunto por quanto tempo terei que ser punido?”.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disse que o </w:t>
      </w:r>
      <w:r>
        <w:rPr>
          <w:b/>
          <w:lang w:val="pt_PT" w:bidi="pt_PT"/>
        </w:rPr>
        <w:t>reino dos céus</w:t>
      </w:r>
      <w:r>
        <w:rPr>
          <w:lang w:val="pt_PT" w:bidi="pt_PT"/>
        </w:rPr>
        <w:t xml:space="preserve"> pode ser comparado a um homem que faz uma jornada e confia seus bens aos escravos ou servos. Nesse caso, o reino dos céus é Deus governando nos corações das pessoas. Use as mesmas palavras para reino dos céus que você usou em passagens anteriores. Consulte o Glossário Mestre para uma definição mais completa de </w:t>
      </w:r>
      <w:r>
        <w:rPr>
          <w:lang w:val="pt_PT" w:bidi="pt_PT"/>
        </w:rPr>
        <w:t>reino dos céus</w:t>
      </w:r>
      <w:r>
        <w:rPr>
          <w:lang w:val="pt_PT" w:bidi="pt_PT"/>
        </w:rPr>
        <w:t>.</w:t>
      </w:r>
    </w:p>
    <w:p>
      <w:pPr/>
      <w:r>
        <w:rPr>
          <w:lang w:val="pt_PT" w:bidi="pt_PT"/>
        </w:rPr>
      </w:r>
      <w:r>
        <w:rPr>
          <w:lang w:val="pt_PT" w:bidi="pt_PT"/>
        </w:rPr>
        <w:t xml:space="preserve">O homem chamou três de seus servos e deu a cada um </w:t>
      </w:r>
      <w:r>
        <w:rPr>
          <w:b/>
          <w:lang w:val="pt_PT" w:bidi="pt_PT"/>
        </w:rPr>
        <w:t>saco de moedas de ouro ou prata</w:t>
      </w:r>
      <w:r>
        <w:rPr>
          <w:lang w:val="pt_PT" w:bidi="pt_PT"/>
        </w:rPr>
        <w:t xml:space="preserve">. Algumas traduções em português chamam esse saco de dinheiro de </w:t>
      </w:r>
      <w:r>
        <w:rPr>
          <w:b/>
          <w:lang w:val="pt_PT" w:bidi="pt_PT"/>
        </w:rPr>
        <w:t>talento</w:t>
      </w:r>
      <w:r>
        <w:rPr>
          <w:lang w:val="pt_PT" w:bidi="pt_PT"/>
        </w:rPr>
        <w:t xml:space="preserve">. Um </w:t>
      </w:r>
      <w:r>
        <w:rPr>
          <w:b/>
          <w:lang w:val="pt_PT" w:bidi="pt_PT"/>
        </w:rPr>
        <w:t>saco de moedas</w:t>
      </w:r>
      <w:r>
        <w:rPr>
          <w:lang w:val="pt_PT" w:bidi="pt_PT"/>
        </w:rPr>
        <w:t xml:space="preserve"> provavelmente tem cerca de mil moedas. Lembre-se de que a quantia que o homem deu a cada servo dependia de quão habilidoso aquele servo era. Dois dos servos pegaram os talentos que seu senhor lhes deu e </w:t>
      </w:r>
      <w:r>
        <w:rPr>
          <w:b/>
          <w:lang w:val="pt_PT" w:bidi="pt_PT"/>
        </w:rPr>
        <w:t>negociaram</w:t>
      </w:r>
      <w:r>
        <w:rPr>
          <w:lang w:val="pt_PT" w:bidi="pt_PT"/>
        </w:rPr>
        <w:t xml:space="preserve"> com eles. Nesse caso, “negociar” significa fazer negócios ou investir o dinheiro de uma maneira que faça mais dinheiro.</w:t>
      </w:r>
    </w:p>
    <w:p>
      <w:pPr/>
      <w:r>
        <w:rPr>
          <w:lang w:val="pt_PT" w:bidi="pt_PT"/>
        </w:rPr>
      </w:r>
      <w:r>
        <w:rPr>
          <w:lang w:val="pt_PT" w:bidi="pt_PT"/>
        </w:rPr>
        <w:t xml:space="preserve">O homem voltou depois de um longo tempo e queria </w:t>
      </w:r>
      <w:r>
        <w:rPr>
          <w:b/>
          <w:lang w:val="pt_PT" w:bidi="pt_PT"/>
        </w:rPr>
        <w:t>acertar contas</w:t>
      </w:r>
      <w:r>
        <w:rPr>
          <w:lang w:val="pt_PT" w:bidi="pt_PT"/>
        </w:rPr>
        <w:t xml:space="preserve"> com seus servos. Nesse caso, “acertar contas” significa que o homem queria verificar o que os servos fizeram com seu dinheiro. Ele queria que eles dessem a ele o dinheiro que fizeram. Dois dos servos foram </w:t>
      </w:r>
      <w:r>
        <w:rPr>
          <w:b/>
          <w:lang w:val="pt_PT" w:bidi="pt_PT"/>
        </w:rPr>
        <w:t>fiéis</w:t>
      </w:r>
      <w:r>
        <w:rPr>
          <w:lang w:val="pt_PT" w:bidi="pt_PT"/>
        </w:rPr>
        <w:t xml:space="preserve"> ao seu senhor e ele os recompensou. Fiel significa digno de confiança e leal. As pessoas que são fiéis podem ser confiáveis e mostrar lealdade aos outros.</w:t>
      </w:r>
    </w:p>
    <w:p>
      <w:pPr/>
      <w:r>
        <w:rPr>
          <w:lang w:val="pt_PT" w:bidi="pt_PT"/>
        </w:rPr>
      </w:r>
      <w:r>
        <w:rPr>
          <w:lang w:val="pt_PT" w:bidi="pt_PT"/>
        </w:rPr>
        <w:t xml:space="preserve">Um servo não fez nada com o dinheiro que seu senhor lhe deu. Então, o homem disse ao esse servo que ele era </w:t>
      </w:r>
      <w:r>
        <w:rPr>
          <w:b/>
          <w:lang w:val="pt_PT" w:bidi="pt_PT"/>
        </w:rPr>
        <w:t>perverso</w:t>
      </w:r>
      <w:r>
        <w:rPr>
          <w:lang w:val="pt_PT" w:bidi="pt_PT"/>
        </w:rPr>
        <w:t xml:space="preserve"> e preguiçoso. Perversidade é quando alguém faz algo prejudicial contra outra pessoa intencionalmente. Use a mesma palavra para "perverso" que você usou em passagens anteriores. Consulte o Glossário Mestre para uma definição mais completa de </w:t>
      </w:r>
      <w:r>
        <w:rPr>
          <w:lang w:val="pt_PT" w:bidi="pt_PT"/>
        </w:rPr>
        <w:t>perversidade</w:t>
      </w:r>
      <w:r>
        <w:rPr>
          <w:lang w:val="pt_PT" w:bidi="pt_PT"/>
        </w:rPr>
        <w:t>.</w:t>
      </w:r>
    </w:p>
    <w:p>
      <w:pPr/>
      <w:r>
        <w:rPr>
          <w:lang w:val="pt_PT" w:bidi="pt_PT"/>
        </w:rPr>
      </w:r>
      <w:r>
        <w:rPr>
          <w:b/>
          <w:lang w:val="pt_PT" w:bidi="pt_PT"/>
        </w:rPr>
        <w:t>Choro</w:t>
      </w:r>
      <w:r>
        <w:rPr>
          <w:lang w:val="pt_PT" w:bidi="pt_PT"/>
        </w:rPr>
        <w:t xml:space="preserve"> se refere ao som alto que as pessoas fazem quando elas têm muita dor ou tristeza. </w:t>
      </w:r>
      <w:r>
        <w:rPr>
          <w:b/>
          <w:lang w:val="pt_PT" w:bidi="pt_PT"/>
        </w:rPr>
        <w:t>Ranger de dentes</w:t>
      </w:r>
      <w:r>
        <w:rPr>
          <w:lang w:val="pt_PT" w:bidi="pt_PT"/>
        </w:rPr>
        <w:t xml:space="preserve"> se refere a ranger dos dentes por causa da dor, raiva e amargura. Aqueles eternamente separados de Deus serão oprimidos de dor. Sua dor fará com que eles chorem incontrolavelmente e rangem seus dentes de dor. Traduza </w:t>
      </w:r>
      <w:r>
        <w:rPr>
          <w:b/>
          <w:lang w:val="pt_PT" w:bidi="pt_PT"/>
        </w:rPr>
        <w:t>choro e ranger de dentes</w:t>
      </w:r>
      <w:r>
        <w:rPr>
          <w:lang w:val="pt_PT" w:bidi="pt_PT"/>
        </w:rPr>
        <w:t xml:space="preserve"> da mesma maneira que você fez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25:31–46</w:t>
      </w:r>
      <w:r>
        <w:rPr>
          <w:lang w:val="pt_PT" w:bidi="pt_PT"/>
        </w:rPr>
      </w:r>
    </w:p>
    <w:p>
      <w:pPr>
        <w:pStyle w:val="Heading3"/>
      </w:pPr>
      <w:r>
        <w:rPr>
          <w:lang w:val="pt_PT" w:bidi="pt_PT"/>
        </w:rPr>
        <w:t>Ouvir e Sentir</w:t>
      </w:r>
    </w:p>
    <w:p>
      <w:pPr/>
      <w:r>
        <w:rPr>
          <w:lang w:val="pt_PT" w:bidi="pt_PT"/>
        </w:rPr>
      </w:r>
      <w:r>
        <w:rPr>
          <w:lang w:val="pt_PT" w:bidi="pt_PT"/>
        </w:rPr>
        <w:t>Ouçam Mateus 25.31–46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Jesus ainda está falando com seus 12 discípulos mais próximos. Ele tem contado a eles parábolas para mostrar como é estar pronto quando ele retornar. Agora ele diz a eles como será seu julgamento final. Ele faz várias comparações, mas não é realmente uma parábola como as histórias anteriores.</w:t>
      </w:r>
    </w:p>
    <w:p>
      <w:pPr/>
      <w:r>
        <w:rPr>
          <w:lang w:val="pt_PT" w:bidi="pt_PT"/>
        </w:rPr>
      </w:r>
      <w:r>
        <w:rPr>
          <w:lang w:val="pt_PT" w:bidi="pt_PT"/>
        </w:rPr>
        <w:t>Jesus começa dizendo: “Quando o Filho do Homem vier em sua glória, e todos os anjos com ele, então ele se sentará em seu trono glorioso”. Essa imagem soa muito como as profecias sobre o julgamento final dos livros de Daniel e Zacarias nas escrituras judaicas antes de Jesus nascer. Os discípulos conheciam essas escrituras e teriam feito a conexão entre o que Jesus está dizendo e o que esses profetas disseram centenas de anos antes disso. Antes disso, o povo judeu não entendia que essas profecias eram sobre Jesus, mas agora Jesus está deixando claro a seus discípulos que essas profecias eram sobre ele.</w:t>
      </w:r>
    </w:p>
    <w:p>
      <w:pPr/>
      <w:r>
        <w:rPr>
          <w:lang w:val="pt_PT" w:bidi="pt_PT"/>
        </w:rPr>
      </w:r>
      <w:r>
        <w:rPr>
          <w:lang w:val="pt_PT" w:bidi="pt_PT"/>
        </w:rPr>
        <w:t>Parem e discutam em equipe algumas histórias de sua cultura com as quais todos estão familiarizados. Há histórias como essa que você poderia compartilhar apenas uma pequena parte e todos os que a ouvissem saberiam de qual história veio?</w:t>
      </w:r>
    </w:p>
    <w:p>
      <w:pPr/>
      <w:r>
        <w:rPr>
          <w:lang w:val="pt_PT" w:bidi="pt_PT"/>
        </w:rPr>
      </w:r>
      <w:r>
        <w:rPr>
          <w:lang w:val="pt_PT" w:bidi="pt_PT"/>
        </w:rPr>
        <w:t>Vocês se lembrarão de que "Filho do Homem" é um título para Jesus usado muitas vezes em Mateus. Esse título foi visto pela primeira vez no livro de Daniel e se referia à pessoa a quem Deus deu toda a autoridade e poder. Quando os discípulos ouvem isso, eles sabem que Jesus está dizendo que ele é aquele a quem Deus deu toda a autoridade e poder.</w:t>
      </w:r>
    </w:p>
    <w:p>
      <w:pPr/>
      <w:r>
        <w:rPr>
          <w:lang w:val="pt_PT" w:bidi="pt_PT"/>
        </w:rPr>
      </w:r>
      <w:r>
        <w:rPr>
          <w:lang w:val="pt_PT" w:bidi="pt_PT"/>
        </w:rPr>
        <w:t>Jesus está descrevendo a sala do trono de Deus no céu. Um trono é uma cadeira especial e elevada onde um rei se sentaria enquanto fazia seus deveres, como ouvir casos e julgar. Às vezes um trono seria tão alto que o rei teria que subir degraus para chegar até ele. A sala onde o rei se sentava em seu trono era chamada de sala do trono. Além de ser uma cadeira física onde o rei se sentava, um trono também era um símbolo da autoridade e do reino do rei. A imagem de todas as nações reunidas em torno do Filho do Homem em seu trono de julgamento foi vista pela primeira vez no livro de Joel nas escrituras judaicas antes de Jesus nascer. Novamente, ao dizer essas coisas, Jesus está dizendo a seus discípulos que ele é o Filho do Homem sobre quem foi profetizado em suas escrituras. Jesus é aquele que tem o poder e a autoridade de Deus para julgar todas as nações da terra no dia do julgamento.</w:t>
      </w:r>
    </w:p>
    <w:p>
      <w:pPr/>
      <w:r>
        <w:rPr>
          <w:lang w:val="pt_PT" w:bidi="pt_PT"/>
        </w:rPr>
      </w:r>
      <w:r>
        <w:rPr>
          <w:lang w:val="pt_PT" w:bidi="pt_PT"/>
        </w:rPr>
        <w:t>Parem e discutam em equipe quais coisas especiais são usadas apenas pelo líder mais importante em sua cultura. Há certos itens que apenas eles podem usar ou certos lugares onde apenas eles podem se sentar, dormir ou entrar?</w:t>
      </w:r>
    </w:p>
    <w:p>
      <w:pPr/>
      <w:r>
        <w:rPr>
          <w:lang w:val="pt_PT" w:bidi="pt_PT"/>
        </w:rPr>
      </w:r>
      <w:r>
        <w:rPr>
          <w:lang w:val="pt_PT" w:bidi="pt_PT"/>
        </w:rPr>
        <w:t>Jesus diz que ele separará as ovelhas das cabras. Nessa parte do mundo, as ovelhas e as cabras são muito semelhantes e muitas vezes são enviadas para pastar juntas. Um pastor seria capaz de separar as ovelhas das cabras, porque ele trabalha bem perto delas o tempo todo, mas seria difícil para outra pessoa ver a diferença entre os dois animais.</w:t>
      </w:r>
    </w:p>
    <w:p>
      <w:pPr/>
      <w:r>
        <w:rPr>
          <w:lang w:val="pt_PT" w:bidi="pt_PT"/>
        </w:rPr>
      </w:r>
      <w:r>
        <w:rPr>
          <w:lang w:val="pt_PT" w:bidi="pt_PT"/>
        </w:rPr>
        <w:t>Parem e discutam em equipe: há dois animais em sua cultura que são tão semelhantes que você tem que olhar cuidadosamente para ver as diferenças entre eles?</w:t>
      </w:r>
    </w:p>
    <w:p>
      <w:pPr/>
      <w:r>
        <w:rPr>
          <w:lang w:val="pt_PT" w:bidi="pt_PT"/>
        </w:rPr>
      </w:r>
      <w:r>
        <w:rPr>
          <w:lang w:val="pt_PT" w:bidi="pt_PT"/>
        </w:rPr>
        <w:t>Você pode querer mostrar à sua equipe uma imagem de uma ovelha e uma cabra dessa parte do mundo.</w:t>
      </w:r>
    </w:p>
    <w:p>
      <w:pPr/>
      <w:r>
        <w:rPr>
          <w:lang w:val="pt_PT" w:bidi="pt_PT"/>
        </w:rPr>
      </w:r>
      <w:r>
        <w:rPr>
          <w:lang w:val="pt_PT" w:bidi="pt_PT"/>
        </w:rPr>
        <w:t>O pastor ou o rei Jesus colocará as ovelhas à sua direita e as cabras à esquerda. Na cultura judaica, o lado direito era considerado bom e forte, então é o lado do favor. A mão esquerda era considerada ruim e fraca, então é o lado desfavorável.</w:t>
      </w:r>
    </w:p>
    <w:p>
      <w:pPr/>
      <w:r>
        <w:rPr>
          <w:lang w:val="pt_PT" w:bidi="pt_PT"/>
        </w:rPr>
      </w:r>
      <w:r>
        <w:rPr>
          <w:lang w:val="pt_PT" w:bidi="pt_PT"/>
        </w:rPr>
        <w:t>Parem e discutam em equipe: quais são as coisas em sua cultura que todos entendem como símbolos para o bem e o mal?</w:t>
      </w:r>
    </w:p>
    <w:p>
      <w:pPr/>
      <w:r>
        <w:rPr>
          <w:lang w:val="pt_PT" w:bidi="pt_PT"/>
        </w:rPr>
      </w:r>
      <w:r>
        <w:rPr>
          <w:lang w:val="pt_PT" w:bidi="pt_PT"/>
        </w:rPr>
        <w:t>Jesus diz que o rei dirá: “Venham, vocês abençoados por meu Pai”. Isso também mostra que o rei é Jesus porque ele está se referindo a Deus como “meu Pai”. A palavra abençoado aqui significa mais do que apenas feliz. Essas pessoas desfrutam do bom favor de Deus. O rei diz a eles: “Herdem o reino preparado para vocês antes da criação do mundo”. Aqueles favorecidos por Deus não serão apenas súditos de Deus que desfrutarão das bênçãos de seu reino, mas governarão com Jesus. O reinado foi preparado para eles antes da criação do mundo. A frase “antes das fundações do mundo” significa antes da criação do mundo.</w:t>
      </w:r>
    </w:p>
    <w:p>
      <w:pPr/>
      <w:r>
        <w:rPr>
          <w:lang w:val="pt_PT" w:bidi="pt_PT"/>
        </w:rPr>
      </w:r>
      <w:r>
        <w:rPr>
          <w:lang w:val="pt_PT" w:bidi="pt_PT"/>
        </w:rPr>
        <w:t>A palavra “você” aqui pode se referir a pessoas específicas que Deus escolheu antes de nascerem ou poderia se referir a quem respondeu com fé a Jesus até o momento do julgamento final.</w:t>
      </w:r>
    </w:p>
    <w:p>
      <w:pPr/>
      <w:r>
        <w:rPr>
          <w:lang w:val="pt_PT" w:bidi="pt_PT"/>
        </w:rPr>
      </w:r>
      <w:r>
        <w:rPr>
          <w:lang w:val="pt_PT" w:bidi="pt_PT"/>
        </w:rPr>
        <w:t>Jesus diz: “Pois”, o que significa que ele está dando a razão pela qual essas pessoas são favorecidas por Deus. Ele continua listando coisas que eles fizeram por ele, incluindo dar-lhe comida quando ele estava com fome, dar-lhe uma bebida quando estava com sede, sendo receptivo quando era um estranho, vesti-lo quando estava nu e visitá-lo quando estava doente ou na prisão. A cultura naquele momento e lugar esperava que as pessoas fizessem essas coisas. Eles fizeram parte da tarefa de mostrar boa hospitalidade e ser pessoas gentis, mas nem todos faziam essas coisas como deveriam fazer.</w:t>
      </w:r>
    </w:p>
    <w:p>
      <w:pPr/>
      <w:r>
        <w:rPr>
          <w:lang w:val="pt_PT" w:bidi="pt_PT"/>
        </w:rPr>
      </w:r>
      <w:r>
        <w:rPr>
          <w:lang w:val="pt_PT" w:bidi="pt_PT"/>
        </w:rPr>
        <w:t>Parem e discutam em equipe: como sua cultura espera que as pessoas tratem umas às outras para serem consideradas gentis e boas? Qual comportamento é considerado boa hospitalidade e o que é considerado hospitalidade ruim?</w:t>
      </w:r>
    </w:p>
    <w:p>
      <w:pPr/>
      <w:r>
        <w:rPr>
          <w:lang w:val="pt_PT" w:bidi="pt_PT"/>
        </w:rPr>
      </w:r>
      <w:r>
        <w:rPr>
          <w:lang w:val="pt_PT" w:bidi="pt_PT"/>
        </w:rPr>
        <w:t>As pessoas justas, aquelas corretas aos olhos de Deus e aceitas por ele, ficam surpresas quando o rei diz isso. Eles perguntam a ele sobre isso, dizendo “Senhor”, que significa mestre. Eles não se lembram de fazer essas coisas por ele. O rei diz: “Verdadeiramente digo a vocês”, que é uma frase que Jesus usa muitas vezes no evangelho de Mateus. Significa que ele está dizendo a eles uma verdade importante sobre Deus. Ele diz que sempre que eles faziam qualquer uma dessas coisas gentis a “um desses meus irmãos menores”, faziam isso a ele. Jesus usou essas frases “um desses” e “meus irmãos” no início do evangelho de Mateus para se referir a seus seguidores que confiam nele. Ele está dizendo que quando seus seguidores mostram bondade uns para com os outros, é como se estivessem mostrando bondade para com o próprio Jesus.</w:t>
      </w:r>
    </w:p>
    <w:p>
      <w:pPr/>
      <w:r>
        <w:rPr>
          <w:lang w:val="pt_PT" w:bidi="pt_PT"/>
        </w:rPr>
      </w:r>
      <w:r>
        <w:rPr>
          <w:lang w:val="pt_PT" w:bidi="pt_PT"/>
        </w:rPr>
        <w:t>Em seguida, o rei diz aos presentes à esquerda: “Afastem-se de mim, amaldiçoados, entrem no fogo eterno preparado para o diabo e seus anjos”. Aqueles à esquerda recebem o oposto daqueles à direita. Em vez de serem convidados a vir, eles são instruídos a sair ou a deixá-lo. Em vez de serem abençoados por seu Pai, eles são amaldiçoados por seu Pai. Em vez de receber um reino preparado para eles, eles são enviados para um fogo eterno preparado para o diabo e seus anjos.</w:t>
      </w:r>
    </w:p>
    <w:p>
      <w:pPr/>
      <w:r>
        <w:rPr>
          <w:lang w:val="pt_PT" w:bidi="pt_PT"/>
        </w:rPr>
      </w:r>
      <w:r>
        <w:rPr>
          <w:lang w:val="pt_PT" w:bidi="pt_PT"/>
        </w:rPr>
        <w:t>Novamente, Jesus diz “Pois” porque ele explicará por que essas pessoas são amaldiçoadas por Deus. Ele continua listando todas as mesmas coisas que as pessoas justas faziam, mas as pessoas amaldiçoadas não faziam nenhuma dessas coisas. Eles não o deram comida ou bebida, nem roupas ou demonstraram receptividade. Eles não o visitaram quando ele estava doente ou na prisão.</w:t>
      </w:r>
    </w:p>
    <w:p>
      <w:pPr/>
      <w:r>
        <w:rPr>
          <w:lang w:val="pt_PT" w:bidi="pt_PT"/>
        </w:rPr>
      </w:r>
      <w:r>
        <w:rPr>
          <w:lang w:val="pt_PT" w:bidi="pt_PT"/>
        </w:rPr>
        <w:t>Novamente, ele diz: “Verdadeiramente digo a vocês” porque ele está dizendo a eles uma verdade séria sobre Deus. Ele diz que assim como essas pessoas não fizeram essas coisas a “um desses”, elas também não fizeram isso por Jesus.</w:t>
      </w:r>
    </w:p>
    <w:p>
      <w:pPr/>
      <w:r>
        <w:rPr>
          <w:lang w:val="pt_PT" w:bidi="pt_PT"/>
        </w:rPr>
      </w:r>
      <w:r>
        <w:rPr>
          <w:lang w:val="pt_PT" w:bidi="pt_PT"/>
        </w:rPr>
        <w:t>Jesus termina dizendo que as pessoas amaldiçoadas irão para a punição eterna, mas as pessoas justas terão vida eterna.</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Jesus diz a seus discípulos como será o julgamento final, quando o Filho do Homem vier para julgar as nações. Ele diz que o Filho do Homem virá em sua glória com seus anjos ao seu redor. Ele se sentará em seu trono glorioso e todas as nações estarão diante dele, esperando por seu julgamento. Ele usa a imagem de um pastor separando as ovelhas das cabras para ajudá-los a imaginar a maneira como o Filho do Homem separará as pessoas. Ele colocará as ovelhas à direita e as cabras à esquerda.</w:t>
      </w:r>
    </w:p>
    <w:p>
      <w:pPr/>
      <w:r>
        <w:rPr>
          <w:lang w:val="pt_PT" w:bidi="pt_PT"/>
        </w:rPr>
      </w:r>
      <w:r>
        <w:rPr>
          <w:b/>
          <w:lang w:val="pt_PT" w:bidi="pt_PT"/>
        </w:rPr>
        <w:t>Segunda cena:</w:t>
      </w:r>
      <w:r>
        <w:rPr>
          <w:lang w:val="pt_PT" w:bidi="pt_PT"/>
        </w:rPr>
        <w:t xml:space="preserve"> Então ele recebe as pessoas consideradas benditas por Deus para que venham receber o reino que Deus preparou para elas desde a criação do mundo. Ele diz às pessoas justas que elas são benditas por Deus porque quando elas o viram em necessidade, elas o ajudaram. As pessoas justas não se lembram de ajudá-lo, então elas perguntam quando fizeram isso. O rei diz que sempre que eles ajudavam o menor desses irmãos, eles estavam ajudando o rei.</w:t>
      </w:r>
    </w:p>
    <w:p>
      <w:pPr/>
      <w:r>
        <w:rPr>
          <w:lang w:val="pt_PT" w:bidi="pt_PT"/>
        </w:rPr>
      </w:r>
      <w:r>
        <w:rPr>
          <w:b/>
          <w:lang w:val="pt_PT" w:bidi="pt_PT"/>
        </w:rPr>
        <w:t>Terceira cena:</w:t>
      </w:r>
      <w:r>
        <w:rPr>
          <w:lang w:val="pt_PT" w:bidi="pt_PT"/>
        </w:rPr>
        <w:t xml:space="preserve"> então o rei diz às pessoas consideradas malditas por Deus para que se afastem dele e vão para o fogo eterno preparado para o diabo e seus anjos. Ele explica que eles são malditos porque quando o viram em necessidade, não o ajudaram. Eles não se lembram de tê-lo visto em necessidade e não ter ajudado, então eles perguntam a ele quando isso aconteceu. O rei diz que sempre que eles viam o menor de seus irmãos em necessidade e não o ajudavam, eles não ajudavam o rei.</w:t>
      </w:r>
    </w:p>
    <w:p>
      <w:pPr/>
      <w:r>
        <w:rPr>
          <w:lang w:val="pt_PT" w:bidi="pt_PT"/>
        </w:rPr>
      </w:r>
      <w:r>
        <w:rPr>
          <w:b/>
          <w:lang w:val="pt_PT" w:bidi="pt_PT"/>
        </w:rPr>
        <w:t>Quarta cena:</w:t>
      </w:r>
      <w:r>
        <w:rPr>
          <w:lang w:val="pt_PT" w:bidi="pt_PT"/>
        </w:rPr>
        <w:t xml:space="preserve"> Jesus diz que os malditos irão para a punição eterna, mas os justos irão para a vida eterna.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mais próximos de Jesus</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Um rei (Jesus)</w:t>
      </w:r>
    </w:p>
    <w:p>
      <w:pPr>
        <w:pStyle w:val="ListBullet"/>
        <w:spacing w:line="240" w:lineRule="auto"/>
        <w:ind w:left="720"/>
      </w:pPr>
      <w:r>
        <w:rPr>
          <w:lang w:val="pt_PT" w:bidi="pt_PT"/>
        </w:rPr>
      </w:r>
      <w:r>
        <w:rPr>
          <w:lang w:val="pt_PT" w:bidi="pt_PT"/>
        </w:rPr>
        <w:t>As nações (muitas pessoas diferentes)</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Os anjos do diabo (demônios)</w:t>
      </w:r>
    </w:p>
    <w:p>
      <w:pPr>
        <w:pStyle w:val="ListBullet"/>
        <w:spacing w:line="240" w:lineRule="auto"/>
        <w:ind w:left="720"/>
      </w:pPr>
      <w:r>
        <w:rPr>
          <w:lang w:val="pt_PT" w:bidi="pt_PT"/>
        </w:rPr>
      </w:r>
      <w:r>
        <w:rPr>
          <w:lang w:val="pt_PT" w:bidi="pt_PT"/>
        </w:rPr>
        <w:t>Pessoa com fome, opcional</w:t>
      </w:r>
    </w:p>
    <w:p>
      <w:pPr>
        <w:pStyle w:val="ListBullet"/>
        <w:spacing w:line="240" w:lineRule="auto"/>
        <w:ind w:left="720"/>
      </w:pPr>
      <w:r>
        <w:rPr>
          <w:lang w:val="pt_PT" w:bidi="pt_PT"/>
        </w:rPr>
      </w:r>
      <w:r>
        <w:rPr>
          <w:lang w:val="pt_PT" w:bidi="pt_PT"/>
        </w:rPr>
        <w:t>Pessoa com sede, opcional</w:t>
      </w:r>
    </w:p>
    <w:p>
      <w:pPr>
        <w:pStyle w:val="ListBullet"/>
        <w:spacing w:line="240" w:lineRule="auto"/>
        <w:ind w:left="720"/>
      </w:pPr>
      <w:r>
        <w:rPr>
          <w:lang w:val="pt_PT" w:bidi="pt_PT"/>
        </w:rPr>
      </w:r>
      <w:r>
        <w:rPr>
          <w:lang w:val="pt_PT" w:bidi="pt_PT"/>
        </w:rPr>
        <w:t>Pessoa nua, opcional</w:t>
      </w:r>
    </w:p>
    <w:p>
      <w:pPr>
        <w:pStyle w:val="ListBullet"/>
        <w:spacing w:line="240" w:lineRule="auto"/>
        <w:ind w:left="720"/>
      </w:pPr>
      <w:r>
        <w:rPr>
          <w:lang w:val="pt_PT" w:bidi="pt_PT"/>
        </w:rPr>
      </w:r>
      <w:r>
        <w:rPr>
          <w:lang w:val="pt_PT" w:bidi="pt_PT"/>
        </w:rPr>
        <w:t>Pessoa doente, opcional</w:t>
      </w:r>
    </w:p>
    <w:p>
      <w:pPr>
        <w:pStyle w:val="ListBullet"/>
        <w:spacing w:line="240" w:lineRule="auto"/>
        <w:ind w:left="720"/>
      </w:pPr>
      <w:r>
        <w:rPr>
          <w:lang w:val="pt_PT" w:bidi="pt_PT"/>
        </w:rPr>
      </w:r>
      <w:r>
        <w:rPr>
          <w:lang w:val="pt_PT" w:bidi="pt_PT"/>
        </w:rPr>
        <w:t>Pessoa na prisão, opcional</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está falando com seus 12 discípulos mais próximos, mas pode ser útil encenar a cena que ele descreve. Em sua história, ele fala sobre o Filho do Homem como rei. Pode ser que você precise que uma pessoa diferente interprete o Filho do Homem para que Jesus possa continuar contando a história aos seus discípulos, mas lembre-se de que o Filho do Homem, que é o próprio Jesus, é o rei dessa história.</w:t>
      </w:r>
    </w:p>
    <w:p>
      <w:pPr/>
      <w:r>
        <w:rPr>
          <w:lang w:val="pt_PT" w:bidi="pt_PT"/>
        </w:rPr>
      </w:r>
      <w:r>
        <w:rPr>
          <w:lang w:val="pt_PT" w:bidi="pt_PT"/>
        </w:rPr>
        <w:t>A cena que Jesus descreve parece acontecer no céu, na sala do trono de Deus, onde Jesus está sentado em sua glória, em seu trono, com todos os seus anjos ao seu redor e as nações diante dele, esperando para serem julgadas. Jesus deve parecer alguém que tem o poder e a autoridade de Deus. Os anjos são seres sobrenaturais e espirituais, então eles parecem diferentes das pessoas comuns. Deve haver muitas pessoas interpretando as nações, porque elas serão todas as pessoas que viveram desde Adão e Eva.</w:t>
      </w:r>
    </w:p>
    <w:p>
      <w:pPr/>
      <w:r>
        <w:rPr>
          <w:lang w:val="pt_PT" w:bidi="pt_PT"/>
        </w:rPr>
      </w:r>
      <w:r>
        <w:rPr>
          <w:lang w:val="pt_PT" w:bidi="pt_PT"/>
        </w:rPr>
        <w:t>Jesus diz que o Filho do Homem separa as pessoas da mesma forma que um pastor separa as ovelhas das cabras, mas sua história não menciona as ovelhas nem as cabras. Ele está separando as pessoas das nações. Algumas pessoas que ele coloca à direita, e outras, à esquerda.</w:t>
      </w:r>
    </w:p>
    <w:p>
      <w:pPr/>
      <w:r>
        <w:rPr>
          <w:lang w:val="pt_PT" w:bidi="pt_PT"/>
        </w:rPr>
      </w:r>
      <w:r>
        <w:rPr>
          <w:lang w:val="pt_PT" w:bidi="pt_PT"/>
        </w:rPr>
        <w:t>Então o rei diz às pessoas à sua direita: “Venham, vocês que são benditos de meu Pai, herdem o reino preparado para vocês desde a fundação do mundo”. E ele explica a eles tudo o que eles fizeram para herdar o reino. Então as pessoas benditas perguntam quando elas fizeram todas essas coisas. Ele lhes diz tudo o que fizeram a um dos menores destes seus irmãos, foi a ele que fizeram.</w:t>
      </w:r>
    </w:p>
    <w:p>
      <w:pPr/>
      <w:r>
        <w:rPr>
          <w:lang w:val="pt_PT" w:bidi="pt_PT"/>
        </w:rPr>
      </w:r>
      <w:r>
        <w:rPr>
          <w:lang w:val="pt_PT" w:bidi="pt_PT"/>
        </w:rPr>
        <w:t>Neste momento, você poderia ter alguns atores interpretando pessoas que estão com fome, sede, nuas, doentes e na prisão, e um ou mais atores interpretando a parte de uma pessoa bendita que ajuda cada uma delas. Ou você poderia apenas fazer o rei dizer as palavras.</w:t>
      </w:r>
    </w:p>
    <w:p>
      <w:pPr/>
      <w:r>
        <w:rPr>
          <w:lang w:val="pt_PT" w:bidi="pt_PT"/>
        </w:rPr>
      </w:r>
      <w:r>
        <w:rPr>
          <w:lang w:val="pt_PT" w:bidi="pt_PT"/>
        </w:rPr>
        <w:t>Em seguida, o rei diz aos presentes à esquerda: “Afastem-se de mim, malditos, entrem no fogo eterno preparado para o diabo e seus anjos”. E ele explica o que eles fizeram para serem considerados malditos, e eles perguntam a ele quando o viram em necessidade e não o ajudaram. Ele diz que da mesma forma como eles não ajudavam o menor desses seus irmãos, assim também não o ajudavam. Ele usa a mesma estrutura para falar sobre as pessoas malditas o que ele costumava falar sobre as pessoas benditas, exceto que as pessoas malditas fizeram o oposto das pessoas benditas.</w:t>
      </w:r>
    </w:p>
    <w:p>
      <w:pPr/>
      <w:r>
        <w:rPr>
          <w:lang w:val="pt_PT" w:bidi="pt_PT"/>
        </w:rPr>
      </w:r>
      <w:r>
        <w:rPr>
          <w:lang w:val="pt_PT" w:bidi="pt_PT"/>
        </w:rPr>
        <w:t>Novamente, você poderia ter alguns atores interpretando pessoas que estão com fome, sede, nuas, doentes e na prisão, e um ou mais atores interpretando a parte de uma pessoa maldita que não ajuda nenhuma delas. Ou você poderia apenas fazer o rei dizer as palavras.</w:t>
      </w:r>
    </w:p>
    <w:p>
      <w:pPr/>
      <w:r>
        <w:rPr>
          <w:lang w:val="pt_PT" w:bidi="pt_PT"/>
        </w:rPr>
      </w:r>
      <w:r>
        <w:rPr>
          <w:lang w:val="pt_PT" w:bidi="pt_PT"/>
        </w:rPr>
        <w:t>Então Jesus fala com seus discípulos e diz a eles que as pessoas malditas irão para a punição eterna, mas as pessoas justas irão para a vida eterna.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mais próximos de Jesus</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Um rei (Jesus)</w:t>
      </w:r>
    </w:p>
    <w:p>
      <w:pPr>
        <w:pStyle w:val="ListBullet"/>
        <w:spacing w:line="240" w:lineRule="auto"/>
        <w:ind w:left="720"/>
      </w:pPr>
      <w:r>
        <w:rPr>
          <w:lang w:val="pt_PT" w:bidi="pt_PT"/>
        </w:rPr>
      </w:r>
      <w:r>
        <w:rPr>
          <w:lang w:val="pt_PT" w:bidi="pt_PT"/>
        </w:rPr>
        <w:t>As nações (muitas pessoas diferentes)</w:t>
      </w:r>
    </w:p>
    <w:p>
      <w:pPr>
        <w:pStyle w:val="ListBullet"/>
        <w:spacing w:line="240" w:lineRule="auto"/>
        <w:ind w:left="720"/>
      </w:pPr>
      <w:r>
        <w:rPr>
          <w:lang w:val="pt_PT" w:bidi="pt_PT"/>
        </w:rPr>
      </w:r>
      <w:r>
        <w:rPr>
          <w:lang w:val="pt_PT" w:bidi="pt_PT"/>
        </w:rPr>
        <w:t>O diabo</w:t>
      </w:r>
    </w:p>
    <w:p>
      <w:pPr>
        <w:pStyle w:val="ListBullet"/>
        <w:spacing w:line="240" w:lineRule="auto"/>
        <w:ind w:left="720"/>
      </w:pPr>
      <w:r>
        <w:rPr>
          <w:lang w:val="pt_PT" w:bidi="pt_PT"/>
        </w:rPr>
      </w:r>
      <w:r>
        <w:rPr>
          <w:lang w:val="pt_PT" w:bidi="pt_PT"/>
        </w:rPr>
        <w:t>Os anjos do diabo (demônios)</w:t>
      </w:r>
    </w:p>
    <w:p>
      <w:pPr>
        <w:pStyle w:val="ListBullet"/>
        <w:spacing w:line="240" w:lineRule="auto"/>
        <w:ind w:left="720"/>
      </w:pPr>
      <w:r>
        <w:rPr>
          <w:lang w:val="pt_PT" w:bidi="pt_PT"/>
        </w:rPr>
      </w:r>
      <w:r>
        <w:rPr>
          <w:lang w:val="pt_PT" w:bidi="pt_PT"/>
        </w:rPr>
        <w:t>Pessoa com fome, opcional</w:t>
      </w:r>
    </w:p>
    <w:p>
      <w:pPr>
        <w:pStyle w:val="ListBullet"/>
        <w:spacing w:line="240" w:lineRule="auto"/>
        <w:ind w:left="720"/>
      </w:pPr>
      <w:r>
        <w:rPr>
          <w:lang w:val="pt_PT" w:bidi="pt_PT"/>
        </w:rPr>
      </w:r>
      <w:r>
        <w:rPr>
          <w:lang w:val="pt_PT" w:bidi="pt_PT"/>
        </w:rPr>
        <w:t>Pessoa com sede, opcional</w:t>
      </w:r>
    </w:p>
    <w:p>
      <w:pPr>
        <w:pStyle w:val="ListBullet"/>
        <w:spacing w:line="240" w:lineRule="auto"/>
        <w:ind w:left="720"/>
      </w:pPr>
      <w:r>
        <w:rPr>
          <w:lang w:val="pt_PT" w:bidi="pt_PT"/>
        </w:rPr>
      </w:r>
      <w:r>
        <w:rPr>
          <w:lang w:val="pt_PT" w:bidi="pt_PT"/>
        </w:rPr>
        <w:t>Pessoa nua, opcional</w:t>
      </w:r>
    </w:p>
    <w:p>
      <w:pPr>
        <w:pStyle w:val="ListBullet"/>
        <w:spacing w:line="240" w:lineRule="auto"/>
        <w:ind w:left="720"/>
      </w:pPr>
      <w:r>
        <w:rPr>
          <w:lang w:val="pt_PT" w:bidi="pt_PT"/>
        </w:rPr>
      </w:r>
      <w:r>
        <w:rPr>
          <w:lang w:val="pt_PT" w:bidi="pt_PT"/>
        </w:rPr>
        <w:t>Pessoa doente, opcional</w:t>
      </w:r>
    </w:p>
    <w:p>
      <w:pPr>
        <w:pStyle w:val="ListBullet"/>
        <w:spacing w:line="240" w:lineRule="auto"/>
        <w:ind w:left="720"/>
      </w:pPr>
      <w:r>
        <w:rPr>
          <w:lang w:val="pt_PT" w:bidi="pt_PT"/>
        </w:rPr>
      </w:r>
      <w:r>
        <w:rPr>
          <w:lang w:val="pt_PT" w:bidi="pt_PT"/>
        </w:rPr>
        <w:t>Pessoa na prisão, opcional</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está contando aos seus 12 discípulos mais próximos uma história sobre como será o julgamento final, mas pode ser útil visualizar o que ele descreve, então você pode querer que algumas pessoas encenem Jesus e seus discípulos e que outras pessoas encenem as pessoas em sua história. Na história de Jesus, o Filho do Homem vem em sua glória como rei para julgar as nações. O Filho do Homem na história de Jesus é o próprio Jesus, mas pode ser que você queira que uma pessoa diferente interprete o Filho do Homem para que Jesus possa continuar a narrar a história. Apenas se lembre de que o Filho do Homem é Jesus.</w:t>
      </w:r>
    </w:p>
    <w:p>
      <w:pPr/>
      <w:r>
        <w:rPr>
          <w:lang w:val="pt_PT" w:bidi="pt_PT"/>
        </w:rPr>
      </w:r>
      <w:r>
        <w:rPr>
          <w:lang w:val="pt_PT" w:bidi="pt_PT"/>
        </w:rPr>
        <w:t>Jesus diz que o Filho do Homem virá em sua glória com todos os seus anjos ao seu redor, então ele se sentará em seu trono glorioso. Todas as nações se reunirão diante dele, e ele as julgará.</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dos atores que interpretam um discípulo: “Como você está se sentindo?” Você pode ouvir coisas como: “Então, Jesus é o Filho do Homem sobre o qual lemos nos profetas que julgarão todas as nações no fim do mundo!” ou “Jesus tem todo o poder e a autoridade de Deus! Ele fará até mesmo o julgamento final de todas as pessoas no fim!”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o Filho do Homem separará as pessoas uma das outras assim como um pastor separa as ovelhas das cabras.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dos atores que interpretam um discípulo: “Como você está se sentindo?” Você pode ouvir coisas como: “As ovelhas e as cabras se parecem muito. Isso significa que não será óbvio para nós quem é justo e quem é injusto apenas olhando para as pessoas?”. ou “Se não é óbvio quem é justo e quem é injusto, como o Filho do Homem sabe como separar o povo?”.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o Filho do Homem diz aos que estão à sua direita: “Venham, vocês abençoados por meu Pai, herdem o reino preparado para vocês desde a fundação do mundo”. Então ele diz a eles todas as coisas que eles fizeram por ele, mas as pessoas justas ficam surpresas porque elas não se lembram de ver Jesus com fome, com sede, ou doente e o ajudar.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dos atores que interpretam um discípulo: “Como você está se sentindo?” Você pode ouvir coisas como: “Isso é tão estranho. Como as pessoas poderiam ajudar Jesus sem nem saber que estavam ajudando-o?”. ou “Isso significa que devemos ajudar Jesus para sermos justos?” ou “Estou surpreso por Deus preparar um reino para o povo justo desde a fundação do mundo! Acho que ele está dizendo que eles serão reis com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 eles que sempre que eles ajudavam o menor desses irmãos, eles o ajudavam. Neste momento, você poderia ter algumas pessoas interpretando a parte de alguém que está com fome, sede, nu, doente e na prisão, e outra pessoa interpretando a parte de uma pessoa justa que os ajuda. Ou você poderia apenas fazer Jesus dizer as palavras.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dos atores que interpretam um discípulo: “Como você está se sentindo?” Você pode ouvir coisas como: “Ó sim! Lembro-me agora de que Jesus nos disse que ele está unido aos seus seguidores, então a maneira como tratamos uns aos outros é tão importante quanto a maneira como o tratamos” ou “Agora eu entendo! As pessoas justas obedeceram à lei amando seus próximos como a si mesmas”.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o Filho do Homem diz às pessoas à sua esquerda: “Afastem-se de mim, vocês que estão amaldiçoados, para o fogo eterno preparado para o diabo e seus anjos”.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dos atores que interpretam os discípulos: “Como vocês estão se sentindo?”. Você pode ouvir coisas como: “Isso é terrível! O fogo é eterno! E foi feito para o diabo e seus anjos, então quão terrível deve ser para as pessoas irem para lá!” ou “Isso significa que o povo amaldiçoado será separado de Deus para sempre! Eles estão sendo punidos da mesma maneira que Satanás e os demônios são punidos!”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Filho do Homem explica que eles são amaldiçoados porque quando eles o viram precisando, eles não o ajudaram. As pessoas amaldiçoadas estão surpresas porque elas não se lembram de vê-lo precisando e não ajudando, mas o Filho do Homem explica que sempre que elas viram um dos menores destes, seus irmãos, em necessidade e não ajudaram, elas não o ajudaram. Neste momento, você poderia ter algumas pessoas interpretando a parte de alguém que está com fome, sede, nu, doente e na prisão, e outra pessoa interpretando a parte de uma pessoa amaldiçoada que não ajuda os ajuda. Ou você poderia apenas fazer Jesus dizer as palavras.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dos atores que interpretam um discípulo: “Como você está se sentindo?” Você pode ouvir coisas como: “Isso é muito importante. Jesus está fazendo uma conexão entre seus seguidores e ele mesmo novamente. Parece que a maneira como tratamos uns aos outros, seja boa ou ruim, é a maneira como o tratamos”, ou “Devo ter cuidado para tratar outras pessoas, especialmente os seguidores de Jesus, da maneira como trataria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aos seus discípulos que os amaldiçoados irão para a punição eterna e os justos irão para a vida eterna.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um ator que interpreta um discípulo: “Como você está se sentindo?” Você pode ouvir algo como: “Devemos ficar prontos e mostrar amor uns aos outros da maneira como mostraríamos amor a Jesus, porque seu julgamento será eterno!” ou “Posso entender por que Jesus nos contou as histórias sobre estar pronto quando ele retornar, porque as punições e recompensas são grandes, finais e eternas”.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disse “Quando o </w:t>
      </w:r>
      <w:r>
        <w:rPr>
          <w:b/>
          <w:lang w:val="pt_PT" w:bidi="pt_PT"/>
        </w:rPr>
        <w:t>Filho do Homem</w:t>
      </w:r>
      <w:r>
        <w:rPr>
          <w:lang w:val="pt_PT" w:bidi="pt_PT"/>
        </w:rPr>
        <w:t xml:space="preserve"> vier em sua </w:t>
      </w:r>
      <w:r>
        <w:rPr>
          <w:b/>
          <w:lang w:val="pt_PT" w:bidi="pt_PT"/>
        </w:rPr>
        <w:t>glória</w:t>
      </w:r>
      <w:r>
        <w:rPr>
          <w:lang w:val="pt_PT" w:bidi="pt_PT"/>
        </w:rPr>
        <w:t xml:space="preserve">, e todos os </w:t>
      </w:r>
      <w:r>
        <w:rPr>
          <w:b/>
          <w:lang w:val="pt_PT" w:bidi="pt_PT"/>
        </w:rPr>
        <w:t>anjos</w:t>
      </w:r>
      <w:r>
        <w:rPr>
          <w:lang w:val="pt_PT" w:bidi="pt_PT"/>
        </w:rPr>
        <w:t xml:space="preserve"> com ele, ele se assentará em seu trono glorioso”.</w:t>
      </w:r>
    </w:p>
    <w:p>
      <w:pPr/>
      <w:r>
        <w:rPr>
          <w:lang w:val="pt_PT" w:bidi="pt_PT"/>
        </w:rPr>
      </w:r>
      <w:r>
        <w:rPr>
          <w:lang w:val="pt_PT" w:bidi="pt_PT"/>
        </w:rPr>
        <w:t xml:space="preserve">Vocês se lembrarão de que o </w:t>
      </w:r>
      <w:r>
        <w:rPr>
          <w:b/>
          <w:lang w:val="pt_PT" w:bidi="pt_PT"/>
        </w:rPr>
        <w:t>Filho do Homem</w:t>
      </w:r>
      <w:r>
        <w:rPr>
          <w:lang w:val="pt_PT" w:bidi="pt_PT"/>
        </w:rPr>
        <w:t xml:space="preserve"> é um título para o Messias, aquele a quem Deus dá toda a autoridade e poder. Use o mesmo termo para "Filho do Homem" aqui que você usou em passagens anteriores. </w:t>
      </w:r>
      <w:r>
        <w:rPr>
          <w:b/>
          <w:lang w:val="pt_PT" w:bidi="pt_PT"/>
        </w:rPr>
        <w:t>Filho do Homem</w:t>
      </w:r>
      <w:r>
        <w:rPr>
          <w:lang w:val="pt_PT" w:bidi="pt_PT"/>
        </w:rPr>
        <w:t xml:space="preserve"> está no Glossário Mestre.</w:t>
      </w:r>
    </w:p>
    <w:p>
      <w:pPr/>
      <w:r>
        <w:rPr>
          <w:lang w:val="pt_PT" w:bidi="pt_PT"/>
        </w:rPr>
      </w:r>
      <w:r>
        <w:rPr>
          <w:b/>
          <w:lang w:val="pt_PT" w:bidi="pt_PT"/>
        </w:rPr>
        <w:t>Glória</w:t>
      </w:r>
      <w:r>
        <w:rPr>
          <w:lang w:val="pt_PT" w:bidi="pt_PT"/>
        </w:rPr>
        <w:t xml:space="preserve"> refere-se ao poder e o esplendor de Deus. Use a mesma palavra para glória que você usou em passagens anteriores. </w:t>
      </w:r>
      <w:r>
        <w:rPr>
          <w:b/>
          <w:lang w:val="pt_PT" w:bidi="pt_PT"/>
        </w:rPr>
        <w:t>Glória</w:t>
      </w:r>
      <w:r>
        <w:rPr>
          <w:lang w:val="pt_PT" w:bidi="pt_PT"/>
        </w:rPr>
        <w:t xml:space="preserve"> está no Glossário Mestre.</w:t>
      </w:r>
    </w:p>
    <w:p>
      <w:pPr/>
      <w:r>
        <w:rPr>
          <w:lang w:val="pt_PT" w:bidi="pt_PT"/>
        </w:rPr>
      </w:r>
      <w:r>
        <w:rPr>
          <w:b/>
          <w:lang w:val="pt_PT" w:bidi="pt_PT"/>
        </w:rPr>
        <w:t>Anjos</w:t>
      </w:r>
      <w:r>
        <w:rPr>
          <w:lang w:val="pt_PT" w:bidi="pt_PT"/>
        </w:rPr>
        <w:t xml:space="preserve"> são mensageiros espirituais e sobrenaturais de Deus. Use a mesma palavra para "anjos" que você usou em passagens anteriores. </w:t>
      </w:r>
      <w:r>
        <w:rPr>
          <w:b/>
          <w:lang w:val="pt_PT" w:bidi="pt_PT"/>
        </w:rPr>
        <w:t>Anjos</w:t>
      </w:r>
      <w:r>
        <w:rPr>
          <w:lang w:val="pt_PT" w:bidi="pt_PT"/>
        </w:rPr>
        <w:t xml:space="preserve"> está no Glossário Mestre.</w:t>
      </w:r>
    </w:p>
    <w:p>
      <w:pPr/>
      <w:r>
        <w:rPr>
          <w:lang w:val="pt_PT" w:bidi="pt_PT"/>
        </w:rPr>
      </w:r>
      <w:r>
        <w:rPr>
          <w:lang w:val="pt_PT" w:bidi="pt_PT"/>
        </w:rPr>
        <w:t xml:space="preserve">Um </w:t>
      </w:r>
      <w:r>
        <w:rPr>
          <w:b/>
          <w:lang w:val="pt_PT" w:bidi="pt_PT"/>
        </w:rPr>
        <w:t>trono</w:t>
      </w:r>
      <w:r>
        <w:rPr>
          <w:lang w:val="pt_PT" w:bidi="pt_PT"/>
        </w:rPr>
        <w:t xml:space="preserve"> é uma cadeira especial usada apenas por um rei. Os reis se sentavam em seus tronos quando faziam julgamentos. Use a mesma palavra para "trono" que você usou em passagens anteriores.</w:t>
      </w:r>
    </w:p>
    <w:p>
      <w:pPr/>
      <w:r>
        <w:rPr>
          <w:lang w:val="pt_PT" w:bidi="pt_PT"/>
        </w:rPr>
      </w:r>
      <w:r>
        <w:rPr>
          <w:lang w:val="pt_PT" w:bidi="pt_PT"/>
        </w:rPr>
        <w:t xml:space="preserve">Jesus diz que as pessoas serão separadas “como um </w:t>
      </w:r>
      <w:r>
        <w:rPr>
          <w:b/>
          <w:lang w:val="pt_PT" w:bidi="pt_PT"/>
        </w:rPr>
        <w:t>pastor</w:t>
      </w:r>
      <w:r>
        <w:rPr>
          <w:lang w:val="pt_PT" w:bidi="pt_PT"/>
        </w:rPr>
        <w:t xml:space="preserve"> separa as </w:t>
      </w:r>
      <w:r>
        <w:rPr>
          <w:b/>
          <w:lang w:val="pt_PT" w:bidi="pt_PT"/>
        </w:rPr>
        <w:t>ovelhas</w:t>
      </w:r>
      <w:r>
        <w:rPr>
          <w:lang w:val="pt_PT" w:bidi="pt_PT"/>
        </w:rPr>
        <w:t xml:space="preserve"> dos </w:t>
      </w:r>
      <w:r>
        <w:rPr>
          <w:b/>
          <w:lang w:val="pt_PT" w:bidi="pt_PT"/>
        </w:rPr>
        <w:t>bodes</w:t>
      </w:r>
      <w:r>
        <w:rPr>
          <w:lang w:val="pt_PT" w:bidi="pt_PT"/>
        </w:rPr>
        <w:t xml:space="preserve">”. As ovelhas e os bodes são animais que pastam. Em Israel, na época de Jesus, as ovelhas e os bodes pareciam muito semelhantes entre si. Em toda a Bíblia, os seguidores de Jesus são muitas vezes comparados a ovelhas. As ovelhas não são animais inteligentes e não têm proteção natural, então dependem de seu pastor para guiá-las para encontrar comida e água, e mantê-las seguras. Use a mesma palavra para "ovelhas" que você usou em passagens anteriores. Na Bíblia, Jesus é muitas vezes comparado a um pastor. Um pastor é uma pessoa que cuida das ovelhas ou bodes. Use a mesma palavra para "pastor" que você usou em passagens anteriores. </w:t>
      </w:r>
      <w:r>
        <w:rPr>
          <w:b/>
          <w:lang w:val="pt_PT" w:bidi="pt_PT"/>
        </w:rPr>
        <w:t>Pastor</w:t>
      </w:r>
      <w:r>
        <w:rPr>
          <w:lang w:val="pt_PT" w:bidi="pt_PT"/>
        </w:rPr>
        <w:t xml:space="preserve"> está no Glossário Mestre.</w:t>
      </w:r>
    </w:p>
    <w:p>
      <w:pPr/>
      <w:r>
        <w:rPr>
          <w:lang w:val="pt_PT" w:bidi="pt_PT"/>
        </w:rPr>
      </w:r>
      <w:r>
        <w:rPr>
          <w:lang w:val="pt_PT" w:bidi="pt_PT"/>
        </w:rPr>
        <w:t>Você pode querer mostrar à sua equipe uma imagem de uma ovelha e um bode.</w:t>
      </w:r>
    </w:p>
    <w:p>
      <w:pPr/>
      <w:r>
        <w:rPr>
          <w:lang w:val="pt_PT" w:bidi="pt_PT"/>
        </w:rPr>
      </w:r>
      <w:r>
        <w:rPr>
          <w:lang w:val="pt_PT" w:bidi="pt_PT"/>
        </w:rPr>
        <w:t>Jesus diz: “Venham,</w:t>
      </w:r>
      <w:r>
        <w:rPr>
          <w:b/>
          <w:lang w:val="pt_PT" w:bidi="pt_PT"/>
        </w:rPr>
        <w:t>vocês</w:t>
      </w:r>
      <w:r>
        <w:rPr>
          <w:lang w:val="pt_PT" w:bidi="pt_PT"/>
        </w:rPr>
        <w:t xml:space="preserve"> que são benditos de meu </w:t>
      </w:r>
      <w:r>
        <w:rPr>
          <w:b/>
          <w:lang w:val="pt_PT" w:bidi="pt_PT"/>
        </w:rPr>
        <w:t>Pai</w:t>
      </w:r>
      <w:r>
        <w:rPr>
          <w:lang w:val="pt_PT" w:bidi="pt_PT"/>
        </w:rPr>
        <w:t xml:space="preserve">, herdem o reino preparado para </w:t>
      </w:r>
      <w:r>
        <w:rPr>
          <w:b/>
          <w:lang w:val="pt_PT" w:bidi="pt_PT"/>
        </w:rPr>
        <w:t>vocês</w:t>
      </w:r>
      <w:r>
        <w:rPr>
          <w:lang w:val="pt_PT" w:bidi="pt_PT"/>
        </w:rPr>
        <w:t xml:space="preserve"> desde a criação do mundo”. Como ele diz que o reino foi preparado para eles desde a fundação do mundo, algumas pessoas acreditam que “vocês” se refere às pessoas que Deus escolheu desde o momento da criação, até mesmo antes de nascerem. Outros acreditam que “vocês” se refere a quem confiar em Jesus até o momento do julgamento final, mas que só se revela apenas à medida que crê no evangelho. A palavra “vocês” nessa passagem poderia significar qualquer uma das duas coisas. A palavra “Pai” se refere a Deus, o Pai. É um título para uma pessoa da trindade. Use a mesma palavra para "Pai" que você usou anteriormente quando se referia a Deus.</w:t>
      </w:r>
    </w:p>
    <w:p>
      <w:pPr/>
      <w:r>
        <w:rPr>
          <w:lang w:val="pt_PT" w:bidi="pt_PT"/>
        </w:rPr>
      </w:r>
      <w:r>
        <w:rPr>
          <w:lang w:val="pt_PT" w:bidi="pt_PT"/>
        </w:rPr>
        <w:t xml:space="preserve">Na história de Jesus, os </w:t>
      </w:r>
      <w:r>
        <w:rPr>
          <w:b/>
          <w:lang w:val="pt_PT" w:bidi="pt_PT"/>
        </w:rPr>
        <w:t>justos</w:t>
      </w:r>
      <w:r>
        <w:rPr>
          <w:lang w:val="pt_PT" w:bidi="pt_PT"/>
        </w:rPr>
        <w:t xml:space="preserve"> perguntam a ele: “</w:t>
      </w:r>
      <w:r>
        <w:rPr>
          <w:b/>
          <w:lang w:val="pt_PT" w:bidi="pt_PT"/>
        </w:rPr>
        <w:t>Senhor</w:t>
      </w:r>
      <w:r>
        <w:rPr>
          <w:lang w:val="pt_PT" w:bidi="pt_PT"/>
        </w:rPr>
        <w:t>, quando o vimos com fome?”</w:t>
      </w:r>
    </w:p>
    <w:p>
      <w:pPr/>
      <w:r>
        <w:rPr>
          <w:lang w:val="pt_PT" w:bidi="pt_PT"/>
        </w:rPr>
      </w:r>
      <w:r>
        <w:rPr>
          <w:lang w:val="pt_PT" w:bidi="pt_PT"/>
        </w:rPr>
        <w:t xml:space="preserve">A palavra </w:t>
      </w:r>
      <w:r>
        <w:rPr>
          <w:b/>
          <w:lang w:val="pt_PT" w:bidi="pt_PT"/>
        </w:rPr>
        <w:t>justos</w:t>
      </w:r>
      <w:r>
        <w:rPr>
          <w:lang w:val="pt_PT" w:bidi="pt_PT"/>
        </w:rPr>
        <w:t xml:space="preserve"> se refere a pessoas justas, aquelas que são corretas aos olhos de Deus e aceitas por ele. Use a mesma palavra para "justos" aqui que você já usou anteriormente. </w:t>
      </w:r>
      <w:r>
        <w:rPr>
          <w:b/>
          <w:lang w:val="pt_PT" w:bidi="pt_PT"/>
        </w:rPr>
        <w:t>Justo</w:t>
      </w:r>
      <w:r>
        <w:rPr>
          <w:lang w:val="pt_PT" w:bidi="pt_PT"/>
        </w:rPr>
        <w:t xml:space="preserve"> está no Glossário Mestre.</w:t>
      </w:r>
    </w:p>
    <w:p>
      <w:pPr/>
      <w:r>
        <w:rPr>
          <w:lang w:val="pt_PT" w:bidi="pt_PT"/>
        </w:rPr>
      </w:r>
      <w:r>
        <w:rPr>
          <w:lang w:val="pt_PT" w:bidi="pt_PT"/>
        </w:rPr>
        <w:t xml:space="preserve">A palavra </w:t>
      </w:r>
      <w:r>
        <w:rPr>
          <w:b/>
          <w:lang w:val="pt_PT" w:bidi="pt_PT"/>
        </w:rPr>
        <w:t>Senhor</w:t>
      </w:r>
      <w:r>
        <w:rPr>
          <w:lang w:val="pt_PT" w:bidi="pt_PT"/>
        </w:rPr>
        <w:t xml:space="preserve"> aqui significa mestre. Use a mesma palavra para "Senhor" aqui que você usou anteriormente quando "Senhor" significa "mestre". </w:t>
      </w:r>
      <w:r>
        <w:rPr>
          <w:b/>
          <w:lang w:val="pt_PT" w:bidi="pt_PT"/>
        </w:rPr>
        <w:t>Senhor</w:t>
      </w:r>
      <w:r>
        <w:rPr>
          <w:lang w:val="pt_PT" w:bidi="pt_PT"/>
        </w:rPr>
        <w:t xml:space="preserve"> está no Glossário Mestre.</w:t>
      </w:r>
    </w:p>
    <w:p>
      <w:pPr/>
      <w:r>
        <w:rPr>
          <w:lang w:val="pt_PT" w:bidi="pt_PT"/>
        </w:rPr>
      </w:r>
      <w:r>
        <w:rPr>
          <w:lang w:val="pt_PT" w:bidi="pt_PT"/>
        </w:rPr>
        <w:t xml:space="preserve">Jesus diz: “Como vocês fizeram a um dos </w:t>
      </w:r>
      <w:r>
        <w:rPr>
          <w:b/>
          <w:lang w:val="pt_PT" w:bidi="pt_PT"/>
        </w:rPr>
        <w:t>menores desses meus irmãos</w:t>
      </w:r>
      <w:r>
        <w:rPr>
          <w:lang w:val="pt_PT" w:bidi="pt_PT"/>
        </w:rPr>
        <w:t>, a mim o fizeram”. Jesus usa ambas as frases: “os menores desses” e “meus irmãos” anteriormente no livro de Mateus. Ele usa "menores desses” ao se referir a qualquer pessoa que “relaxe um dos menores desses meus mandamentos e ensine os outros a fazer o mesmo”. Use a mesma frase para "menores desses" que você usou anteriormente. Ele usa o termo “irmãos” para se referir aos seus seguidores. Use o termo "irmão" que você usou anteriormente quando significava um seguidor de Jesus.</w:t>
      </w:r>
    </w:p>
    <w:p>
      <w:pPr/>
      <w:r>
        <w:rPr>
          <w:lang w:val="pt_PT" w:bidi="pt_PT"/>
        </w:rPr>
      </w:r>
      <w:r>
        <w:rPr>
          <w:lang w:val="pt_PT" w:bidi="pt_PT"/>
        </w:rPr>
        <w:t>O rei diz aos presentes à esquerda: “</w:t>
      </w:r>
      <w:r>
        <w:rPr>
          <w:b/>
          <w:lang w:val="pt_PT" w:bidi="pt_PT"/>
        </w:rPr>
        <w:t>Afastem-se</w:t>
      </w:r>
      <w:r>
        <w:rPr>
          <w:lang w:val="pt_PT" w:bidi="pt_PT"/>
        </w:rPr>
        <w:t xml:space="preserve"> de mim, </w:t>
      </w:r>
      <w:r>
        <w:rPr>
          <w:b/>
          <w:lang w:val="pt_PT" w:bidi="pt_PT"/>
        </w:rPr>
        <w:t>malditos</w:t>
      </w:r>
      <w:r>
        <w:rPr>
          <w:lang w:val="pt_PT" w:bidi="pt_PT"/>
        </w:rPr>
        <w:t xml:space="preserve">, vão para o </w:t>
      </w:r>
      <w:r>
        <w:rPr>
          <w:b/>
          <w:lang w:val="pt_PT" w:bidi="pt_PT"/>
        </w:rPr>
        <w:t>fogo eterno</w:t>
      </w:r>
      <w:r>
        <w:rPr>
          <w:lang w:val="pt_PT" w:bidi="pt_PT"/>
        </w:rPr>
        <w:t xml:space="preserve"> preparado para o </w:t>
      </w:r>
      <w:r>
        <w:rPr>
          <w:b/>
          <w:lang w:val="pt_PT" w:bidi="pt_PT"/>
        </w:rPr>
        <w:t>diabo</w:t>
      </w:r>
      <w:r>
        <w:rPr>
          <w:lang w:val="pt_PT" w:bidi="pt_PT"/>
        </w:rPr>
        <w:t xml:space="preserve"> e </w:t>
      </w:r>
      <w:r>
        <w:rPr>
          <w:b/>
          <w:lang w:val="pt_PT" w:bidi="pt_PT"/>
        </w:rPr>
        <w:t>seus anjos</w:t>
      </w:r>
      <w:r>
        <w:rPr>
          <w:lang w:val="pt_PT" w:bidi="pt_PT"/>
        </w:rPr>
        <w:t>”.</w:t>
      </w:r>
    </w:p>
    <w:p>
      <w:pPr/>
      <w:r>
        <w:rPr>
          <w:lang w:val="pt_PT" w:bidi="pt_PT"/>
        </w:rPr>
      </w:r>
      <w:r>
        <w:rPr>
          <w:b/>
          <w:lang w:val="pt_PT" w:bidi="pt_PT"/>
        </w:rPr>
        <w:t>Afastem-se</w:t>
      </w:r>
      <w:r>
        <w:rPr>
          <w:lang w:val="pt_PT" w:bidi="pt_PT"/>
        </w:rPr>
        <w:t xml:space="preserve"> significa sair ou ir para longe de alguém. Use a mesma palavra para "afastem-se" que você usou anteriormente. O rei está ordenando que aqueles à sua esquerda o deixem.</w:t>
      </w:r>
    </w:p>
    <w:p>
      <w:pPr/>
      <w:r>
        <w:rPr>
          <w:lang w:val="pt_PT" w:bidi="pt_PT"/>
        </w:rPr>
      </w:r>
      <w:r>
        <w:rPr>
          <w:lang w:val="pt_PT" w:bidi="pt_PT"/>
        </w:rPr>
        <w:t xml:space="preserve">Uma </w:t>
      </w:r>
      <w:r>
        <w:rPr>
          <w:b/>
          <w:lang w:val="pt_PT" w:bidi="pt_PT"/>
        </w:rPr>
        <w:t>maldição</w:t>
      </w:r>
      <w:r>
        <w:rPr>
          <w:lang w:val="pt_PT" w:bidi="pt_PT"/>
        </w:rPr>
        <w:t xml:space="preserve"> na Bíblia é uma punição ou julgamento. Essas pessoas foram julgadas por Deus e o rei as está enviando para serem punidas. </w:t>
      </w:r>
      <w:r>
        <w:rPr>
          <w:b/>
          <w:lang w:val="pt_PT" w:bidi="pt_PT"/>
        </w:rPr>
        <w:t>Maldição</w:t>
      </w:r>
      <w:r>
        <w:rPr>
          <w:lang w:val="pt_PT" w:bidi="pt_PT"/>
        </w:rPr>
        <w:t xml:space="preserve"> está no Glossário Mestre.</w:t>
      </w:r>
    </w:p>
    <w:p>
      <w:pPr/>
      <w:r>
        <w:rPr>
          <w:lang w:val="pt_PT" w:bidi="pt_PT"/>
        </w:rPr>
      </w:r>
      <w:r>
        <w:rPr>
          <w:b/>
          <w:lang w:val="pt_PT" w:bidi="pt_PT"/>
        </w:rPr>
        <w:t>Fogo eterno</w:t>
      </w:r>
      <w:r>
        <w:rPr>
          <w:lang w:val="pt_PT" w:bidi="pt_PT"/>
        </w:rPr>
        <w:t xml:space="preserve"> é outra maneira de falar sobre o inferno, que é o lugar de punição para onde os incrédulos irão no fim do mundo. Use a mesma frase para "fogo eterno" que você usou anteriormente.</w:t>
      </w:r>
    </w:p>
    <w:p>
      <w:pPr/>
      <w:r>
        <w:rPr>
          <w:lang w:val="pt_PT" w:bidi="pt_PT"/>
        </w:rPr>
      </w:r>
      <w:r>
        <w:rPr>
          <w:b/>
          <w:lang w:val="pt_PT" w:bidi="pt_PT"/>
        </w:rPr>
        <w:t>Diabo</w:t>
      </w:r>
      <w:r>
        <w:rPr>
          <w:lang w:val="pt_PT" w:bidi="pt_PT"/>
        </w:rPr>
        <w:t xml:space="preserve"> é outro nome para </w:t>
      </w:r>
      <w:r>
        <w:rPr>
          <w:b/>
          <w:lang w:val="pt_PT" w:bidi="pt_PT"/>
        </w:rPr>
        <w:t>Satanás</w:t>
      </w:r>
      <w:r>
        <w:rPr>
          <w:lang w:val="pt_PT" w:bidi="pt_PT"/>
        </w:rPr>
        <w:t>, o maligno. Use a mesma palavra para "diabo" que você já usou anteriormente.</w:t>
      </w:r>
    </w:p>
    <w:p>
      <w:pPr/>
      <w:r>
        <w:rPr>
          <w:lang w:val="pt_PT" w:bidi="pt_PT"/>
        </w:rPr>
      </w:r>
      <w:r>
        <w:rPr>
          <w:b/>
          <w:lang w:val="pt_PT" w:bidi="pt_PT"/>
        </w:rPr>
        <w:t>Seus anjos</w:t>
      </w:r>
      <w:r>
        <w:rPr>
          <w:lang w:val="pt_PT" w:bidi="pt_PT"/>
        </w:rPr>
        <w:t xml:space="preserve"> se referem aos mensageiros sobrenaturais e espirituais que se rebelaram contra Deus juntamente com Satanás. Esses anjos são muitas vezes chamados de demônios. </w:t>
      </w:r>
      <w:r>
        <w:rPr>
          <w:b/>
          <w:lang w:val="pt_PT" w:bidi="pt_PT"/>
        </w:rPr>
        <w:t>Demônio</w:t>
      </w:r>
      <w:r>
        <w:rPr>
          <w:lang w:val="pt_PT" w:bidi="pt_PT"/>
        </w:rPr>
        <w:t xml:space="preserve"> está no Glossário Mestre. Como eles se rebelaram, eles também serão enviados para o inferno com Satanás e os incrédulos no fim do mundo. </w:t>
      </w:r>
      <w:r>
        <w:rPr>
          <w:b/>
          <w:lang w:val="pt_PT" w:bidi="pt_PT"/>
        </w:rPr>
        <w:t>Inferno</w:t>
      </w:r>
      <w:r>
        <w:rPr>
          <w:lang w:val="pt_PT" w:bidi="pt_PT"/>
        </w:rPr>
        <w:t xml:space="preserve"> está no Glossário Mestre. </w:t>
      </w:r>
      <w:r>
        <w:rPr>
          <w:b/>
          <w:lang w:val="pt_PT" w:bidi="pt_PT"/>
        </w:rPr>
        <w:t>Diabo</w:t>
      </w:r>
      <w:r>
        <w:rPr>
          <w:lang w:val="pt_PT" w:bidi="pt_PT"/>
        </w:rPr>
        <w:t xml:space="preserve"> e </w:t>
      </w:r>
      <w:r>
        <w:rPr>
          <w:b/>
          <w:lang w:val="pt_PT" w:bidi="pt_PT"/>
        </w:rPr>
        <w:t>anjo</w:t>
      </w:r>
      <w:r>
        <w:rPr>
          <w:lang w:val="pt_PT" w:bidi="pt_PT"/>
        </w:rPr>
        <w:t xml:space="preserve"> também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26:1–16</w:t>
      </w:r>
      <w:r>
        <w:rPr>
          <w:lang w:val="pt_PT" w:bidi="pt_PT"/>
        </w:rPr>
      </w:r>
    </w:p>
    <w:p>
      <w:pPr>
        <w:pStyle w:val="Heading3"/>
      </w:pPr>
      <w:r>
        <w:rPr>
          <w:lang w:val="pt_PT" w:bidi="pt_PT"/>
        </w:rPr>
        <w:t>Ouvir e Sentir</w:t>
      </w:r>
    </w:p>
    <w:p>
      <w:pPr/>
      <w:r>
        <w:rPr>
          <w:lang w:val="pt_PT" w:bidi="pt_PT"/>
        </w:rPr>
      </w:r>
      <w:r>
        <w:rPr>
          <w:lang w:val="pt_PT" w:bidi="pt_PT"/>
        </w:rPr>
        <w:t>Ouçam Mateus 26.1–16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ensina sobre um tempo no futuro distante.</w:t>
      </w:r>
    </w:p>
    <w:p>
      <w:pPr/>
      <w:r>
        <w:rPr>
          <w:lang w:val="pt_PT" w:bidi="pt_PT"/>
        </w:rPr>
      </w:r>
      <w:r>
        <w:rPr>
          <w:lang w:val="pt_PT" w:bidi="pt_PT"/>
        </w:rPr>
        <w:t>Nessa história verdadeira, Mateus relata os últimos dias de Jesus na Terra.</w:t>
      </w:r>
    </w:p>
    <w:p>
      <w:pPr/>
      <w:r>
        <w:rPr>
          <w:lang w:val="pt_PT" w:bidi="pt_PT"/>
        </w:rPr>
      </w:r>
      <w:r>
        <w:rPr>
          <w:lang w:val="pt_PT" w:bidi="pt_PT"/>
        </w:rPr>
        <w:t>Jesus terminou o ensino. Então Ele disse aos seus discípulos, ou aos seus seguidores mais próximos: “Daqui a dois dias de Páscoa, o Filho do Homem será entregue para ser crucificado”.</w:t>
      </w:r>
    </w:p>
    <w:p>
      <w:pPr/>
      <w:r>
        <w:rPr>
          <w:lang w:val="pt_PT" w:bidi="pt_PT"/>
        </w:rPr>
      </w:r>
      <w:r>
        <w:rPr>
          <w:lang w:val="pt_PT" w:bidi="pt_PT"/>
        </w:rPr>
        <w:t>“Daqui a dois dias” provavelmente significa o dia depois de amanhã. A Páscoa celebrava a época em que Deus resgatara os ancestrais judeus da escravidão no Egito. A Páscoa foi combinada com a Festa dos Pães de Asmos (ou pão sem fermento), para lembrar como seus antepassados comeram esse pão antes de serem resgatados do Egito. Essa era uma celebração de sete dias.</w:t>
      </w:r>
    </w:p>
    <w:p>
      <w:pPr/>
      <w:r>
        <w:rPr>
          <w:lang w:val="pt_PT" w:bidi="pt_PT"/>
        </w:rPr>
      </w:r>
      <w:r>
        <w:rPr>
          <w:lang w:val="pt_PT" w:bidi="pt_PT"/>
        </w:rPr>
        <w:t>Parem e discutam celebrações importantes em sua cultura. Em quais atividades vocês participam para celebrar? Quais comidas especiais vocês comem durante a celebração?</w:t>
      </w:r>
    </w:p>
    <w:p>
      <w:pPr/>
      <w:r>
        <w:rPr>
          <w:lang w:val="pt_PT" w:bidi="pt_PT"/>
        </w:rPr>
      </w:r>
      <w:r>
        <w:rPr>
          <w:lang w:val="pt_PT" w:bidi="pt_PT"/>
        </w:rPr>
        <w:t>Jesus chamava a si de “Filho do Homem”, porque Jesus era humano e representava todas as pessoas, mas também tinha a natureza e a autoridade de Deus. Ele sabia que seria crucificado. Crucificação era a pior forma de execução no tempo de Jesus. As mãos e os pés da vítima estavam pregados em dois pedaços de madeira no formato de uma cruz. Então, os soldados colocavam a cruz em pé, e a vítima ficava pendurada com dores por horas até morrer.</w:t>
      </w:r>
    </w:p>
    <w:p>
      <w:pPr/>
      <w:r>
        <w:rPr>
          <w:lang w:val="pt_PT" w:bidi="pt_PT"/>
        </w:rPr>
      </w:r>
      <w:r>
        <w:rPr>
          <w:lang w:val="pt_PT" w:bidi="pt_PT"/>
        </w:rPr>
        <w:t>Mostre uma imagem de uma cruz.</w:t>
      </w:r>
    </w:p>
    <w:p>
      <w:pPr/>
      <w:r>
        <w:rPr>
          <w:lang w:val="pt_PT" w:bidi="pt_PT"/>
        </w:rPr>
      </w:r>
      <w:r>
        <w:rPr>
          <w:lang w:val="pt_PT" w:bidi="pt_PT"/>
        </w:rPr>
        <w:t>Os principais sacerdotes, ou líderes religiosos, e anciãos, ou líderes não religiosos do povo, estão reunidos. Esses homens se reuniram no palácio, ou casa, de Caifás, o sumo sacerdote. O sumo sacerdote liderava o tribunal religioso. Esses homens eram parte do Sinédrio, ou alto conselho do povo judeu. Então, eles ouviriam os casos judiciais e julgariam com base na lei religiosa.</w:t>
      </w:r>
    </w:p>
    <w:p>
      <w:pPr/>
      <w:r>
        <w:rPr>
          <w:lang w:val="pt_PT" w:bidi="pt_PT"/>
        </w:rPr>
      </w:r>
      <w:r>
        <w:rPr>
          <w:lang w:val="pt_PT" w:bidi="pt_PT"/>
        </w:rPr>
        <w:t>Parem e discutam: em sua cultura, como as pessoas que ouvem casos judiciais e passam pelo julgamento são descritas?</w:t>
      </w:r>
    </w:p>
    <w:p>
      <w:pPr/>
      <w:r>
        <w:rPr>
          <w:lang w:val="pt_PT" w:bidi="pt_PT"/>
        </w:rPr>
      </w:r>
      <w:r>
        <w:rPr>
          <w:lang w:val="pt_PT" w:bidi="pt_PT"/>
        </w:rPr>
        <w:t>Esses homens se reuniram e planejaram prender Jesus às escondidas, ou por meio de engano, e depois convencer os romanos a crucificá-lo. Eles não queriam prender Jesus na festa porque as pessoas se revoltariam, ou ficariam violentas. Durante a celebração da Páscoa, havia mais pessoas em Jerusalém porque Jerusalém é o lugar oficial onde os judeus iam para oferecer sacrifício a Deus em seu templo, ou no lugar de adoração. Muitas das pessoas em Jerusalém provavelmente apoiavam Jesus. As pessoas teriam ficado zangadas se ele fosse preso.</w:t>
      </w:r>
    </w:p>
    <w:p>
      <w:pPr/>
      <w:r>
        <w:rPr>
          <w:lang w:val="pt_PT" w:bidi="pt_PT"/>
        </w:rPr>
      </w:r>
      <w:r>
        <w:rPr>
          <w:lang w:val="pt_PT" w:bidi="pt_PT"/>
        </w:rPr>
        <w:t>Jesus estava em Betânia na casa de Simão. Betânia ficava a cerca de 4 quilômetros, fora de Jerusalém.</w:t>
      </w:r>
    </w:p>
    <w:p>
      <w:pPr/>
      <w:r>
        <w:rPr>
          <w:lang w:val="pt_PT" w:bidi="pt_PT"/>
        </w:rPr>
      </w:r>
      <w:r>
        <w:rPr>
          <w:lang w:val="pt_PT" w:bidi="pt_PT"/>
        </w:rPr>
        <w:t>Mostre um mapa de Jerusalém que inclui Betânia.</w:t>
      </w:r>
    </w:p>
    <w:p>
      <w:pPr/>
      <w:r>
        <w:rPr>
          <w:lang w:val="pt_PT" w:bidi="pt_PT"/>
        </w:rPr>
      </w:r>
      <w:r>
        <w:rPr>
          <w:lang w:val="pt_PT" w:bidi="pt_PT"/>
        </w:rPr>
        <w:t>Simão costumava ter lepra, uma doença de pele séria. As pessoas continuaram a chamar Simão de “o leproso”, mesmo que ele estivesse curado da doença. Sabemos que Simão estava curado porque uma pessoa com lepra não teria sido permitida de entrar na casa ou hospedar ninguém. Uma mulher entrou na casa com um jarro de alabastro de perfume, ou óleo de aroma agradável. Alabastro é um tipo de pedra branca ou amarela. Apenas os perfumes mais caros, ou bem feitos, eram armazenados em jarros de alabastro. As pessoas quebravam o jarro para tirar o perfume. Quando a mulher derramou perfume na cabeça de Jesus, ela o honrou. Na cultura judaica, as pessoas honrariam convidados importantes derramando óleo em sua cabeça. Ela fez isso enquanto Jesus estava reclinado à mesa. As pessoas se reclinavam ao lado de uma mesa baixa, onde elas faziam suas refeições formais, em uma almofada com seus pés estendidos para trás.</w:t>
      </w:r>
    </w:p>
    <w:p>
      <w:pPr/>
      <w:r>
        <w:rPr>
          <w:lang w:val="pt_PT" w:bidi="pt_PT"/>
        </w:rPr>
      </w:r>
      <w:r>
        <w:rPr>
          <w:lang w:val="pt_PT" w:bidi="pt_PT"/>
        </w:rPr>
        <w:t>Mostre uma imagem de alguém reclinado à mesa.</w:t>
      </w:r>
    </w:p>
    <w:p>
      <w:pPr/>
      <w:r>
        <w:rPr>
          <w:lang w:val="pt_PT" w:bidi="pt_PT"/>
        </w:rPr>
      </w:r>
      <w:r>
        <w:rPr>
          <w:lang w:val="pt_PT" w:bidi="pt_PT"/>
        </w:rPr>
        <w:t>Parem e discutam em suas culturas sobre maneiras que um convidado importante é honrado. Que tipo de coisas são feitas para eles? Quais sentimentos as pessoas têm quando estão ao redor de um convidado de honra?</w:t>
      </w:r>
    </w:p>
    <w:p>
      <w:pPr/>
      <w:r>
        <w:rPr>
          <w:lang w:val="pt_PT" w:bidi="pt_PT"/>
        </w:rPr>
      </w:r>
      <w:r>
        <w:rPr>
          <w:lang w:val="pt_PT" w:bidi="pt_PT"/>
        </w:rPr>
        <w:t>Nesse caso, os discípulos que estavam indignados, ou ficaram zangados, eram algumas das pessoas na casa de Simão. Eles disseram: “Por que esse desperdício? Isso poderia ter sido vendido por uma grande quantidade de dinheiro e ter sido dado aos pobres”. Mas Jesus, ciente disso, implica que isso foi dito apenas aos outros convidados do jantar. Jesus disse: “Por que vocês estão incomodando essa mulher?”. Jesus não estava perguntando para receber uma resposta. Ele estava dizendo: “Parem de incomodar essa mulher”. Ele chamou suas ações de belas, ou boas. Sempre haveria uma chance de dar aos pobres, mas a oportunidade de fazer algo para Jesus era única porque ele estava prestes a ser morto. Os judeus ungiam corpos mortos com perfume para o sepultamento. É por isso que as ações da mulher eram belas. Jesus disse: “Verdadeiramente”, ou “Digo a vocês a verdade”. Isso indicava que o que Jesus estava prestes a dizer era importante. O evangelho, ou as boas novas eram sobre o reino de Deus, o governo de Deus nos corações das pessoas. Assim como as boas novas são compartilhadas, o ato de amor e devoção dessa mulher, também será compartilhado.</w:t>
      </w:r>
    </w:p>
    <w:p>
      <w:pPr/>
      <w:r>
        <w:rPr>
          <w:lang w:val="pt_PT" w:bidi="pt_PT"/>
        </w:rPr>
      </w:r>
      <w:r>
        <w:rPr>
          <w:lang w:val="pt_PT" w:bidi="pt_PT"/>
        </w:rPr>
        <w:t>Mostre uma imagem de um jarro de alabastro.</w:t>
      </w:r>
    </w:p>
    <w:p>
      <w:pPr/>
      <w:r>
        <w:rPr>
          <w:lang w:val="pt_PT" w:bidi="pt_PT"/>
        </w:rPr>
      </w:r>
      <w:r>
        <w:rPr>
          <w:lang w:val="pt_PT" w:bidi="pt_PT"/>
        </w:rPr>
        <w:t>Depois disso, Judas Iscariotes, que era um dos doze discípulos mais próximos de Jesus, foi até os principais sacerdotes, ou os líderes religiosos que planejam prender e matar Jesus. Judas queria saber o que os principais sacerdotes dariam a ele se ele os ajudasse a prender Jesus. Judas concordou em trair Jesus por 30 moedas de prata. No Antigo Testamento, essa era a quantidade de dinheiro que o proprietário de um animal teria que pagar se o animal matasse um escravo. Depois que Judas fez o acordo, ele começou a procurar uma boa chance para trair Jesus, ou fazer Jesus ser preso.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terminou de ensinar sobre um tempo no futuro distante. Então Jesus diz aos seus discípulos o que está prestes a acontecer.</w:t>
      </w:r>
    </w:p>
    <w:p>
      <w:pPr/>
      <w:r>
        <w:rPr>
          <w:lang w:val="pt_PT" w:bidi="pt_PT"/>
        </w:rPr>
      </w:r>
      <w:r>
        <w:rPr>
          <w:b/>
          <w:lang w:val="pt_PT" w:bidi="pt_PT"/>
        </w:rPr>
        <w:t>Segunda cena:</w:t>
      </w:r>
      <w:r>
        <w:rPr>
          <w:lang w:val="pt_PT" w:bidi="pt_PT"/>
        </w:rPr>
        <w:t xml:space="preserve"> enquanto Jesus está falando com seus discípulos, todos os líderes dos judeus estão planejando capturar Jesus e matá-lo por meio dos romanos.</w:t>
      </w:r>
    </w:p>
    <w:p>
      <w:pPr/>
      <w:r>
        <w:rPr>
          <w:lang w:val="pt_PT" w:bidi="pt_PT"/>
        </w:rPr>
      </w:r>
      <w:r>
        <w:rPr>
          <w:b/>
          <w:lang w:val="pt_PT" w:bidi="pt_PT"/>
        </w:rPr>
        <w:t>Terceira cena:</w:t>
      </w:r>
      <w:r>
        <w:rPr>
          <w:lang w:val="pt_PT" w:bidi="pt_PT"/>
        </w:rPr>
        <w:t xml:space="preserve"> Jesus e seus discípulos estão na casa de Simão. Uma mulher unge Jesus. Alguém na casa de Simão pensa que era um desperdício fazer isso. Jesus diz que eles estão errados.</w:t>
      </w:r>
    </w:p>
    <w:p>
      <w:pPr/>
      <w:r>
        <w:rPr>
          <w:lang w:val="pt_PT" w:bidi="pt_PT"/>
        </w:rPr>
      </w:r>
      <w:r>
        <w:rPr>
          <w:b/>
          <w:lang w:val="pt_PT" w:bidi="pt_PT"/>
        </w:rPr>
        <w:t>Quarta cena:</w:t>
      </w:r>
      <w:r>
        <w:rPr>
          <w:lang w:val="pt_PT" w:bidi="pt_PT"/>
        </w:rPr>
        <w:t xml:space="preserve"> Judas concorda em trair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Os principais sacerdotes e anciãos</w:t>
      </w:r>
    </w:p>
    <w:p>
      <w:pPr>
        <w:pStyle w:val="ListBullet"/>
        <w:spacing w:line="240" w:lineRule="auto"/>
        <w:ind w:left="720"/>
      </w:pPr>
      <w:r>
        <w:rPr>
          <w:lang w:val="pt_PT" w:bidi="pt_PT"/>
        </w:rPr>
      </w:r>
      <w:r>
        <w:rPr>
          <w:lang w:val="pt_PT" w:bidi="pt_PT"/>
        </w:rPr>
        <w:t>Simão, o leproso</w:t>
      </w:r>
    </w:p>
    <w:p>
      <w:pPr>
        <w:pStyle w:val="ListBullet"/>
        <w:spacing w:line="240" w:lineRule="auto"/>
        <w:ind w:left="720"/>
      </w:pPr>
      <w:r>
        <w:rPr>
          <w:lang w:val="pt_PT" w:bidi="pt_PT"/>
        </w:rPr>
      </w:r>
      <w:r>
        <w:rPr>
          <w:lang w:val="pt_PT" w:bidi="pt_PT"/>
        </w:rPr>
        <w:t>Uma mulher</w:t>
      </w:r>
    </w:p>
    <w:p>
      <w:pPr>
        <w:pStyle w:val="ListBullet"/>
        <w:spacing w:line="240" w:lineRule="auto"/>
        <w:ind w:left="720"/>
      </w:pPr>
      <w:r>
        <w:rPr>
          <w:lang w:val="pt_PT" w:bidi="pt_PT"/>
        </w:rPr>
      </w:r>
      <w:r>
        <w:rPr>
          <w:lang w:val="pt_PT" w:bidi="pt_PT"/>
        </w:rPr>
        <w:t>Judas Iscariotes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cena começa com Mateus escrevendo: “Quando Jesus havia concluído todas essas palavras”. Isso implica que o ministério de ensino de Jesus agora chegou ao fim. É importante lembrar que Jesus está prevendo não apenas sua morte, mas a maneira como ele será morto. É importante lembrar o que é crucificação.</w:t>
      </w:r>
    </w:p>
    <w:p>
      <w:pPr/>
      <w:r>
        <w:rPr>
          <w:lang w:val="pt_PT" w:bidi="pt_PT"/>
        </w:rPr>
      </w:r>
      <w:r>
        <w:rPr>
          <w:lang w:val="pt_PT" w:bidi="pt_PT"/>
        </w:rPr>
        <w:t>É importante lembrar que as pessoas que planejam matar Jesus eram os principais líderes do povo judeu. Eles estão planejando matar Jesus ao mesmo tempo, em que Jesus está falando com seus discípulos.</w:t>
      </w:r>
    </w:p>
    <w:p>
      <w:pPr/>
      <w:r>
        <w:rPr>
          <w:lang w:val="pt_PT" w:bidi="pt_PT"/>
        </w:rPr>
      </w:r>
      <w:r>
        <w:rPr>
          <w:lang w:val="pt_PT" w:bidi="pt_PT"/>
        </w:rPr>
        <w:t>Jesus havia ficado na casa de Simão à noite, mas viajava para Jerusalém durante o dia para a festa. Simão uma vez teve lepra, que é uma doença de pele que torna uma pessoa inapta para servir a Deus. Ele não tinha mais lepra. É importante lembrar o que a mulher fez com Jesus. É importante lembrar como os discípulos reagiram. Lembre-se do que Jesus disse sobre o que a mulher fez.</w:t>
      </w:r>
    </w:p>
    <w:p>
      <w:pPr/>
      <w:r>
        <w:rPr>
          <w:lang w:val="pt_PT" w:bidi="pt_PT"/>
        </w:rPr>
      </w:r>
      <w:r>
        <w:rPr>
          <w:lang w:val="pt_PT" w:bidi="pt_PT"/>
        </w:rPr>
        <w:t>É importante lembrar que Judas era um dos seguidores mais próximos de Jesus. Lembre-se que Judas concordou em trair Jesus por 30 moedas de prata.</w:t>
      </w:r>
    </w:p>
    <w:p>
      <w:pPr/>
      <w:r>
        <w:rPr>
          <w:lang w:val="pt_PT" w:bidi="pt_PT"/>
        </w:rPr>
      </w:r>
      <w:r>
        <w:rPr>
          <w:lang w:val="pt_PT" w:bidi="pt_PT"/>
        </w:rPr>
        <w:t>É importante lembrar que Judas começou a procurar uma boa chance para trair Jesus depois que os principais sacerdotes o pagaram.</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Os principais sacerdotes e anciãos</w:t>
      </w:r>
    </w:p>
    <w:p>
      <w:pPr>
        <w:pStyle w:val="ListBullet"/>
        <w:spacing w:line="240" w:lineRule="auto"/>
        <w:ind w:left="720"/>
      </w:pPr>
      <w:r>
        <w:rPr>
          <w:lang w:val="pt_PT" w:bidi="pt_PT"/>
        </w:rPr>
      </w:r>
      <w:r>
        <w:rPr>
          <w:lang w:val="pt_PT" w:bidi="pt_PT"/>
        </w:rPr>
        <w:t>Simão, o leproso</w:t>
      </w:r>
    </w:p>
    <w:p>
      <w:pPr>
        <w:pStyle w:val="ListBullet"/>
        <w:spacing w:line="240" w:lineRule="auto"/>
        <w:ind w:left="720"/>
      </w:pPr>
      <w:r>
        <w:rPr>
          <w:lang w:val="pt_PT" w:bidi="pt_PT"/>
        </w:rPr>
      </w:r>
      <w:r>
        <w:rPr>
          <w:lang w:val="pt_PT" w:bidi="pt_PT"/>
        </w:rPr>
        <w:t>Uma mulher</w:t>
      </w:r>
    </w:p>
    <w:p>
      <w:pPr>
        <w:pStyle w:val="ListBullet"/>
        <w:spacing w:line="240" w:lineRule="auto"/>
        <w:ind w:left="720"/>
      </w:pPr>
      <w:r>
        <w:rPr>
          <w:lang w:val="pt_PT" w:bidi="pt_PT"/>
        </w:rPr>
      </w:r>
      <w:r>
        <w:rPr>
          <w:lang w:val="pt_PT" w:bidi="pt_PT"/>
        </w:rPr>
        <w:t>Judas Iscariotes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Jesus acabou de ensinar sobre um tempo no futuro distante. Então Jesus diz ao seu discípulo o que está prestes a acontecer em breve. Jesus diz: “Vocês sabem que a Páscoa chega em dois dias e o Filho do Homem será entregue para ser crucificado”.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“Sei que estou prestes a morrer”, “Me pergunto se eles entendem o que estou dizendo?” ou “Espero que eles entendam o que estou dizendo”.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“Jesus acabou de dizer que ele seria crucificado?” ou “Isso acontecerá durante a Páscoa?”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Enquanto Jesus está falando com seus discípulos, os principais sacerdotes e anciãos estão planejando capturar Jesus e matá-lo por meio dos romanos.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principais sacerdotes e anciãos: “Como vocês estão se sentindo?” Você pode ouvir coisas como: “Jesus está fazendo as pessoas o seguirem e não a nós”, “O ensinamento de Jesus é melhor do que o nosso”, ou “Por que as pessoas acreditam em Jesus em vez de nós?”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 seus discípulos estão na casa de Simão. Uma mulher unge Jesus. Os discípulos dizem entre si: “Por que esse desperdício? Isso deveria ter sido vendido para ajudar os pobres”. Jesus diz que eles estão errados.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“Tantas coisas boas poderiam ter sido feitas pelos pobres”, “É realmente um desperdício? Foi por causa de Jesus", ou “Por que essa mulher fez isso?”</w:t>
      </w:r>
    </w:p>
    <w:p>
      <w:pPr>
        <w:pStyle w:val="ListBullet"/>
        <w:spacing w:line="240" w:lineRule="auto"/>
        <w:ind w:left="720"/>
      </w:pPr>
      <w:r>
        <w:rPr>
          <w:lang w:val="pt_PT" w:bidi="pt_PT"/>
        </w:rPr>
      </w:r>
      <w:r>
        <w:rPr>
          <w:lang w:val="pt_PT" w:bidi="pt_PT"/>
        </w:rPr>
        <w:t>Pergunte à atriz que interpreta a mulher: “Como você está se sentindo?”. Você pode ouvir coisas como: “Esse é Jesus. Quero honrá-lo”, ou “Por que esse discípulo pensa que é um desperdício ungir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Judas Iscariotes vai até os principais sacerdotes e anciãos e faz planos para trair Jesus. Eles dão a ele 30 peças de prata para que ele os ajudasse a prender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principais sacerdotes e anciãos: “Como vocês estão se sentindo?” Você pode ouvir coisas como: “Finalmente vamos parar Jesus”, “Me pergunto se ele realmente trairá Jesus?”. ou “Me pergunto quanto tempo isso levará?”.</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Depois que Judas concordou em trair Jesus, ele começou a procurar uma boa chance para ter Jesus preso.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Judas Iscariotes: “Como você está se sentindo?” Você pode ouvir coisas como: “Quero esse dinheiro”, “Me pergunto se Jesus sabe o que estou fazendo?” ou “Esse dinheiro vale o que estou fazendo?”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disse aos seus </w:t>
      </w:r>
      <w:r>
        <w:rPr>
          <w:b/>
          <w:lang w:val="pt_PT" w:bidi="pt_PT"/>
        </w:rPr>
        <w:t>discípulos</w:t>
      </w:r>
      <w:r>
        <w:rPr>
          <w:lang w:val="pt_PT" w:bidi="pt_PT"/>
        </w:rPr>
        <w:t xml:space="preserve"> que depois da celebração da </w:t>
      </w:r>
      <w:r>
        <w:rPr>
          <w:b/>
          <w:lang w:val="pt_PT" w:bidi="pt_PT"/>
        </w:rPr>
        <w:t>Páscoa</w:t>
      </w:r>
      <w:r>
        <w:rPr>
          <w:lang w:val="pt_PT" w:bidi="pt_PT"/>
        </w:rPr>
        <w:t xml:space="preserve">, o </w:t>
      </w:r>
      <w:r>
        <w:rPr>
          <w:b/>
          <w:lang w:val="pt_PT" w:bidi="pt_PT"/>
        </w:rPr>
        <w:t>Filho do Homem</w:t>
      </w:r>
      <w:r>
        <w:rPr>
          <w:lang w:val="pt_PT" w:bidi="pt_PT"/>
        </w:rPr>
        <w:t xml:space="preserve"> seria </w:t>
      </w:r>
      <w:r>
        <w:rPr>
          <w:b/>
          <w:lang w:val="pt_PT" w:bidi="pt_PT"/>
        </w:rPr>
        <w:t>crucificado</w:t>
      </w:r>
      <w:r>
        <w:rPr>
          <w:lang w:val="pt_PT" w:bidi="pt_PT"/>
        </w:rPr>
        <w:t>.</w:t>
      </w:r>
    </w:p>
    <w:p>
      <w:pPr/>
      <w:r>
        <w:rPr>
          <w:lang w:val="pt_PT" w:bidi="pt_PT"/>
        </w:rPr>
      </w:r>
      <w:r>
        <w:rPr>
          <w:lang w:val="pt_PT" w:bidi="pt_PT"/>
        </w:rPr>
        <w:t xml:space="preserve">Os </w:t>
      </w:r>
      <w:r>
        <w:rPr>
          <w:b/>
          <w:lang w:val="pt_PT" w:bidi="pt_PT"/>
        </w:rPr>
        <w:t>discípulos</w:t>
      </w:r>
      <w:r>
        <w:rPr>
          <w:lang w:val="pt_PT" w:bidi="pt_PT"/>
        </w:rPr>
        <w:t xml:space="preserve"> são os doze homens que seguiram Jesus para todos os lugares e aprenderam com seus ensinamentos. Use a mesma palavra para discípulos que você usou em passagens anteriores. Consulte o Glossário Mestre para uma definição mais completa de </w:t>
      </w:r>
      <w:r>
        <w:rPr>
          <w:lang w:val="pt_PT" w:bidi="pt_PT"/>
        </w:rPr>
        <w:t>discípulos</w:t>
      </w:r>
      <w:r>
        <w:rPr>
          <w:lang w:val="pt_PT" w:bidi="pt_PT"/>
        </w:rPr>
        <w:t>.</w:t>
      </w:r>
    </w:p>
    <w:p>
      <w:pPr/>
      <w:r>
        <w:rPr>
          <w:lang w:val="pt_PT" w:bidi="pt_PT"/>
        </w:rPr>
      </w:r>
      <w:r>
        <w:rPr>
          <w:b/>
          <w:lang w:val="pt_PT" w:bidi="pt_PT"/>
        </w:rPr>
        <w:t>Páscoa</w:t>
      </w:r>
      <w:r>
        <w:rPr>
          <w:lang w:val="pt_PT" w:bidi="pt_PT"/>
        </w:rPr>
        <w:t xml:space="preserve"> era uma festividade religiosa judaica. No tempo de Jesus, a celebração era uma combinação da Páscoa com a </w:t>
      </w:r>
      <w:r>
        <w:rPr>
          <w:b/>
          <w:lang w:val="pt_PT" w:bidi="pt_PT"/>
        </w:rPr>
        <w:t>Festa dos Pães Asmos</w:t>
      </w:r>
      <w:r>
        <w:rPr>
          <w:lang w:val="pt_PT" w:bidi="pt_PT"/>
        </w:rPr>
        <w:t xml:space="preserve">, que durava sete dias. A Páscoa celebrava a época em que Deus resgatara os ancestrais judeus da escravidão no Egito. Deus fez isso enviando um anjo para fazer com que o rei egípcio permitisse que os ancestrais judeus fossem embora do Egito. O anjo matou os filhos primogênitos dos egípcios. Mas o anjo “passou sobre” os filhos primogênitos dos judeus e poupou suas vidas. Na </w:t>
      </w:r>
      <w:r>
        <w:rPr>
          <w:b/>
          <w:lang w:val="pt_PT" w:bidi="pt_PT"/>
        </w:rPr>
        <w:t>Festa dos Pães Asmos</w:t>
      </w:r>
      <w:r>
        <w:rPr>
          <w:lang w:val="pt_PT" w:bidi="pt_PT"/>
        </w:rPr>
        <w:t xml:space="preserve">, as pessoas comiam pão sem fermento, ou sem levedura, para se lembrarem de como os judeus comeram pão asmo antes de seu resgate no Egito. Consulte o Glossário Mestre para uma definição mais completa de </w:t>
      </w:r>
      <w:r>
        <w:rPr>
          <w:lang w:val="pt_PT" w:bidi="pt_PT"/>
        </w:rPr>
        <w:t>Páscoa</w:t>
      </w:r>
      <w:r>
        <w:rPr>
          <w:lang w:val="pt_PT" w:bidi="pt_PT"/>
        </w:rPr>
        <w:t xml:space="preserve">. Consulte o Glossário Mestre para uma definição mais completa de </w:t>
      </w:r>
      <w:r>
        <w:rPr>
          <w:lang w:val="pt_PT" w:bidi="pt_PT"/>
        </w:rPr>
        <w:t>Festa dos Pães Asmos</w:t>
      </w:r>
      <w:r>
        <w:rPr>
          <w:lang w:val="pt_PT" w:bidi="pt_PT"/>
        </w:rPr>
        <w:t>.</w:t>
      </w:r>
    </w:p>
    <w:p>
      <w:pPr/>
      <w:r>
        <w:rPr>
          <w:lang w:val="pt_PT" w:bidi="pt_PT"/>
        </w:rPr>
      </w:r>
      <w:r>
        <w:rPr>
          <w:lang w:val="pt_PT" w:bidi="pt_PT"/>
        </w:rPr>
        <w:t xml:space="preserve">Jesus disse que o </w:t>
      </w:r>
      <w:r>
        <w:rPr>
          <w:b/>
          <w:lang w:val="pt_PT" w:bidi="pt_PT"/>
        </w:rPr>
        <w:t>Filho do Homem</w:t>
      </w:r>
      <w:r>
        <w:rPr>
          <w:lang w:val="pt_PT" w:bidi="pt_PT"/>
        </w:rPr>
        <w:t xml:space="preserve"> seria crucificado. Jesus se chama de Filho do Homem porque ele era humano e representava todas as pessoas. Mas Jesus também tinha a natureza e autoridade de Deus. O Filho do Homem, na Bíblia, é a pessoa a quem Deus dá toda a autoridade e poder. Todo o povo judeu estava familiarizado com esse título por causa do que foi escrito pelo profeta Daniel. Use a mesma palavra para Filho do Homem que você usou em passagens anteriores. Consulte o Glossário Mestre para uma definição mais completa de </w:t>
      </w:r>
      <w:r>
        <w:rPr>
          <w:lang w:val="pt_PT" w:bidi="pt_PT"/>
        </w:rPr>
        <w:t>Filho do Homem</w:t>
      </w:r>
      <w:r>
        <w:rPr>
          <w:lang w:val="pt_PT" w:bidi="pt_PT"/>
        </w:rPr>
        <w:t>.</w:t>
      </w:r>
    </w:p>
    <w:p>
      <w:pPr/>
      <w:r>
        <w:rPr>
          <w:lang w:val="pt_PT" w:bidi="pt_PT"/>
        </w:rPr>
      </w:r>
      <w:r>
        <w:rPr>
          <w:lang w:val="pt_PT" w:bidi="pt_PT"/>
        </w:rPr>
        <w:t xml:space="preserve">Antes de alguém ser </w:t>
      </w:r>
      <w:r>
        <w:rPr>
          <w:b/>
          <w:lang w:val="pt_PT" w:bidi="pt_PT"/>
        </w:rPr>
        <w:t>crucificado</w:t>
      </w:r>
      <w:r>
        <w:rPr>
          <w:lang w:val="pt_PT" w:bidi="pt_PT"/>
        </w:rPr>
        <w:t xml:space="preserve">, geralmente os soldados batem na vítima com um chicote. Os soldados pregavam suas mãos e pés em duas peças de madeira, montadas em forma de cruz. Os soldados colocavam a cruz em pé, e a vítima ficava pendurada em dores por horas até morrer. Consulte o Glossário Mestre para uma definição mais completa de </w:t>
      </w:r>
      <w:r>
        <w:rPr>
          <w:lang w:val="pt_PT" w:bidi="pt_PT"/>
        </w:rPr>
        <w:t>crucificação</w:t>
      </w:r>
      <w:r>
        <w:rPr>
          <w:lang w:val="pt_PT" w:bidi="pt_PT"/>
        </w:rPr>
        <w:t>.</w:t>
      </w:r>
    </w:p>
    <w:p>
      <w:pPr/>
      <w:r>
        <w:rPr>
          <w:lang w:val="pt_PT" w:bidi="pt_PT"/>
        </w:rPr>
      </w:r>
      <w:r>
        <w:rPr>
          <w:lang w:val="pt_PT" w:bidi="pt_PT"/>
        </w:rPr>
        <w:t xml:space="preserve">O </w:t>
      </w:r>
      <w:r>
        <w:rPr>
          <w:b/>
          <w:lang w:val="pt_PT" w:bidi="pt_PT"/>
        </w:rPr>
        <w:t>principal sacerdote</w:t>
      </w:r>
      <w:r>
        <w:rPr>
          <w:lang w:val="pt_PT" w:bidi="pt_PT"/>
        </w:rPr>
        <w:t xml:space="preserve"> e os </w:t>
      </w:r>
      <w:r>
        <w:rPr>
          <w:b/>
          <w:lang w:val="pt_PT" w:bidi="pt_PT"/>
        </w:rPr>
        <w:t>anciãos</w:t>
      </w:r>
      <w:r>
        <w:rPr>
          <w:lang w:val="pt_PT" w:bidi="pt_PT"/>
        </w:rPr>
        <w:t xml:space="preserve"> do povo se reuniram na casa de Caifás, o </w:t>
      </w:r>
      <w:r>
        <w:rPr>
          <w:b/>
          <w:lang w:val="pt_PT" w:bidi="pt_PT"/>
        </w:rPr>
        <w:t>sumo sacerdote</w:t>
      </w:r>
      <w:r>
        <w:rPr>
          <w:lang w:val="pt_PT" w:bidi="pt_PT"/>
        </w:rPr>
        <w:t xml:space="preserve">. Os principais sacerdotes eram líderes religiosos que ajudavam a fazer a administração no templo em Jerusalém. Os anciãos eram geralmente os líderes não religiosos da comunidade. Use a mesma palavra para "anciãos" que você usou em passagens anteriores. Consulte o Glossário Mestre para uma definição mais completa de </w:t>
      </w:r>
      <w:r>
        <w:rPr>
          <w:lang w:val="pt_PT" w:bidi="pt_PT"/>
        </w:rPr>
        <w:t>anciãos</w:t>
      </w:r>
      <w:r>
        <w:rPr>
          <w:lang w:val="pt_PT" w:bidi="pt_PT"/>
        </w:rPr>
        <w:t xml:space="preserve">. O </w:t>
      </w:r>
      <w:r>
        <w:rPr>
          <w:lang w:val="pt_PT" w:bidi="pt_PT"/>
        </w:rPr>
        <w:t>sumo sacerdote</w:t>
      </w:r>
      <w:r>
        <w:rPr>
          <w:lang w:val="pt_PT" w:bidi="pt_PT"/>
        </w:rPr>
        <w:t xml:space="preserve"> era o chefe religioso de Israel. O sumo sacerdote liderava toda a corte religiosa judaica. </w:t>
      </w:r>
      <w:r>
        <w:rPr>
          <w:b/>
          <w:lang w:val="pt_PT" w:bidi="pt_PT"/>
        </w:rPr>
        <w:t>Sacerdotes</w:t>
      </w:r>
      <w:r>
        <w:rPr>
          <w:lang w:val="pt_PT" w:bidi="pt_PT"/>
        </w:rPr>
        <w:t xml:space="preserve"> eram os representantes de Deus diante do povo e os representantes do povo diante de Deus. Os principais sacerdotes ajudavam a fazer a administração no templo, ou casa especial de Deus. Use a mesma palavra para sacerdote que você usou em passagens anteriores. Consulte o Glossário Mestre para uma definição mais completa de </w:t>
      </w:r>
      <w:r>
        <w:rPr>
          <w:lang w:val="pt_PT" w:bidi="pt_PT"/>
        </w:rPr>
        <w:t>sacerdote</w:t>
      </w:r>
      <w:r>
        <w:rPr>
          <w:lang w:val="pt_PT" w:bidi="pt_PT"/>
        </w:rPr>
        <w:t>.</w:t>
      </w:r>
    </w:p>
    <w:p>
      <w:pPr/>
      <w:r>
        <w:rPr>
          <w:lang w:val="pt_PT" w:bidi="pt_PT"/>
        </w:rPr>
      </w:r>
      <w:r>
        <w:rPr>
          <w:lang w:val="pt_PT" w:bidi="pt_PT"/>
        </w:rPr>
        <w:t xml:space="preserve">Jesus estava em Betânia com seus discípulos na casa de Simão. Simão teve lepra anteriormente. </w:t>
      </w:r>
      <w:r>
        <w:rPr>
          <w:b/>
          <w:lang w:val="pt_PT" w:bidi="pt_PT"/>
        </w:rPr>
        <w:t>Lepra</w:t>
      </w:r>
      <w:r>
        <w:rPr>
          <w:lang w:val="pt_PT" w:bidi="pt_PT"/>
        </w:rPr>
        <w:t xml:space="preserve"> se refere a qualquer uma das várias doenças de pele. Essas doenças tornavam uma pessoa “impura”, ou inadequada para viver na comunidade. Use a mesma palavra para "lepra" que você usou em passagens anteriores. Consulte o Glossário Mestre para uma definição mais completa de </w:t>
      </w:r>
      <w:r>
        <w:rPr>
          <w:lang w:val="pt_PT" w:bidi="pt_PT"/>
        </w:rPr>
        <w:t>lepra</w:t>
      </w:r>
      <w:r>
        <w:rPr>
          <w:lang w:val="pt_PT" w:bidi="pt_PT"/>
        </w:rPr>
        <w:t>.</w:t>
      </w:r>
    </w:p>
    <w:p>
      <w:pPr/>
      <w:r>
        <w:rPr>
          <w:lang w:val="pt_PT" w:bidi="pt_PT"/>
        </w:rPr>
      </w:r>
      <w:r>
        <w:rPr>
          <w:lang w:val="pt_PT" w:bidi="pt_PT"/>
        </w:rPr>
        <w:t xml:space="preserve">Uma mulher com um frasco de alabastro, ou jarro, veio até Jesus. </w:t>
      </w:r>
      <w:r>
        <w:rPr>
          <w:b/>
          <w:lang w:val="pt_PT" w:bidi="pt_PT"/>
        </w:rPr>
        <w:t>Jarros de alabastro</w:t>
      </w:r>
      <w:r>
        <w:rPr>
          <w:lang w:val="pt_PT" w:bidi="pt_PT"/>
        </w:rPr>
        <w:t xml:space="preserve"> eram da mais alta qualidade. </w:t>
      </w:r>
      <w:r>
        <w:rPr>
          <w:b/>
          <w:lang w:val="pt_PT" w:bidi="pt_PT"/>
        </w:rPr>
        <w:t>Alabastro</w:t>
      </w:r>
      <w:r>
        <w:rPr>
          <w:lang w:val="pt_PT" w:bidi="pt_PT"/>
        </w:rPr>
        <w:t xml:space="preserve"> é um tipo de pedra branca ou amarela. Apenas os perfumes mais caros, ou bem feitos, eram armazenados em jarros de alabastro. O jarro tinha um pescoço longo e não tinha alça. Eles foram lacrados para que nenhum perfume pudesse vazar e eram grandes o suficiente para conter uma porção. O </w:t>
      </w:r>
      <w:r>
        <w:rPr>
          <w:b/>
          <w:lang w:val="pt_PT" w:bidi="pt_PT"/>
        </w:rPr>
        <w:t>unguento</w:t>
      </w:r>
      <w:r>
        <w:rPr>
          <w:lang w:val="pt_PT" w:bidi="pt_PT"/>
        </w:rPr>
        <w:t xml:space="preserve">, ou </w:t>
      </w:r>
      <w:r>
        <w:rPr>
          <w:b/>
          <w:lang w:val="pt_PT" w:bidi="pt_PT"/>
        </w:rPr>
        <w:t>perfume</w:t>
      </w:r>
      <w:r>
        <w:rPr>
          <w:lang w:val="pt_PT" w:bidi="pt_PT"/>
        </w:rPr>
        <w:t>, que estaria dentro do jarro era muitas vezes feito de nardo. O nardo era feito da raiz da planta do nardo da Índia. Nesse caso, o nardo era puro porque não havia sido diluído nem misturado com nada. Isso tornava o nardo mais caro.</w:t>
      </w:r>
    </w:p>
    <w:p>
      <w:pPr/>
      <w:r>
        <w:rPr>
          <w:lang w:val="pt_PT" w:bidi="pt_PT"/>
        </w:rPr>
      </w:r>
      <w:r>
        <w:rPr>
          <w:lang w:val="pt_PT" w:bidi="pt_PT"/>
        </w:rPr>
        <w:t xml:space="preserve">A mulher </w:t>
      </w:r>
      <w:r>
        <w:rPr>
          <w:b/>
          <w:lang w:val="pt_PT" w:bidi="pt_PT"/>
        </w:rPr>
        <w:t>derramou sobre a cabeça de Jesus</w:t>
      </w:r>
      <w:r>
        <w:rPr>
          <w:lang w:val="pt_PT" w:bidi="pt_PT"/>
        </w:rPr>
        <w:t xml:space="preserve">. Isso era chamado de </w:t>
      </w:r>
      <w:r>
        <w:rPr>
          <w:b/>
          <w:lang w:val="pt_PT" w:bidi="pt_PT"/>
        </w:rPr>
        <w:t>unção</w:t>
      </w:r>
      <w:r>
        <w:rPr>
          <w:lang w:val="pt_PT" w:bidi="pt_PT"/>
        </w:rPr>
        <w:t xml:space="preserve">. A unção era feita a alguém para mostrar que essa pessoa havia sido nomeada para uma tarefa especial. Também havia uma unção especial que as pessoas fizeram pelos corpos dos mortos. Elas colocam um perfume especial nos corpos mortos para mostrar honra. Consulte o Glossário Mestre para uma definição mais completa de </w:t>
      </w:r>
      <w:r>
        <w:rPr>
          <w:lang w:val="pt_PT" w:bidi="pt_PT"/>
        </w:rPr>
        <w:t>ungir</w:t>
      </w:r>
      <w:r>
        <w:rPr>
          <w:lang w:val="pt_PT" w:bidi="pt_PT"/>
        </w:rPr>
        <w:t>.</w:t>
      </w:r>
    </w:p>
    <w:p>
      <w:pPr/>
      <w:r>
        <w:rPr>
          <w:lang w:val="pt_PT" w:bidi="pt_PT"/>
        </w:rPr>
      </w:r>
      <w:r>
        <w:rPr>
          <w:lang w:val="pt_PT" w:bidi="pt_PT"/>
        </w:rPr>
        <w:t xml:space="preserve">Os discípulos ficaram </w:t>
      </w:r>
      <w:r>
        <w:rPr>
          <w:b/>
          <w:lang w:val="pt_PT" w:bidi="pt_PT"/>
        </w:rPr>
        <w:t>indignados</w:t>
      </w:r>
      <w:r>
        <w:rPr>
          <w:lang w:val="pt_PT" w:bidi="pt_PT"/>
        </w:rPr>
        <w:t xml:space="preserve">, ou </w:t>
      </w:r>
      <w:r>
        <w:rPr>
          <w:b/>
          <w:lang w:val="pt_PT" w:bidi="pt_PT"/>
        </w:rPr>
        <w:t>zangados</w:t>
      </w:r>
      <w:r>
        <w:rPr>
          <w:lang w:val="pt_PT" w:bidi="pt_PT"/>
        </w:rPr>
        <w:t xml:space="preserve">. Mateus nos diz que eles disseram isso entre si mesmos. O Evangelho de João nos diz que foi </w:t>
      </w:r>
      <w:r>
        <w:rPr>
          <w:b/>
          <w:lang w:val="pt_PT" w:bidi="pt_PT"/>
        </w:rPr>
        <w:t>Judas Iscariotes</w:t>
      </w:r>
      <w:r>
        <w:rPr>
          <w:lang w:val="pt_PT" w:bidi="pt_PT"/>
        </w:rPr>
        <w:t xml:space="preserve"> que falou com os outros discípulos. Judas era o tesoureiro do dinheiro para o ministério de Jesus. Judas Iscariotes também é o discípulo que estava prestes a trair Jesus para os principais sacerdotes e anciãos.</w:t>
      </w:r>
    </w:p>
    <w:p>
      <w:pPr/>
      <w:r>
        <w:rPr>
          <w:lang w:val="pt_PT" w:bidi="pt_PT"/>
        </w:rPr>
      </w:r>
      <w:r>
        <w:rPr>
          <w:lang w:val="pt_PT" w:bidi="pt_PT"/>
        </w:rPr>
        <w:t xml:space="preserve">Jesus disse que onde quer que o </w:t>
      </w:r>
      <w:r>
        <w:rPr>
          <w:b/>
          <w:lang w:val="pt_PT" w:bidi="pt_PT"/>
        </w:rPr>
        <w:t>evangelho</w:t>
      </w:r>
      <w:r>
        <w:rPr>
          <w:lang w:val="pt_PT" w:bidi="pt_PT"/>
        </w:rPr>
        <w:t xml:space="preserve">, ou as </w:t>
      </w:r>
      <w:r>
        <w:rPr>
          <w:b/>
          <w:lang w:val="pt_PT" w:bidi="pt_PT"/>
        </w:rPr>
        <w:t>boas novas</w:t>
      </w:r>
      <w:r>
        <w:rPr>
          <w:lang w:val="pt_PT" w:bidi="pt_PT"/>
        </w:rPr>
        <w:t xml:space="preserve">, fossem proclamados ou compartilhados, o que a mulher fez também seria lembrado. O evangelho, ou as boas novas, falavam sobre o reino de Deus, o governo de Deus nos corações das pessoas. Use a mesma palavra para evangelho ou boas novas que você usou em passagens anteriores. Consulte o Glossário Mestre para uma definição mais completa de </w:t>
      </w:r>
      <w:r>
        <w:rPr>
          <w:lang w:val="pt_PT" w:bidi="pt_PT"/>
        </w:rPr>
        <w:t>evangelho</w:t>
      </w:r>
      <w:r>
        <w:rPr>
          <w:lang w:val="pt_PT" w:bidi="pt_PT"/>
        </w:rPr>
        <w:t xml:space="preserve"> ou </w:t>
      </w:r>
      <w:r>
        <w:rPr>
          <w:lang w:val="pt_PT" w:bidi="pt_PT"/>
        </w:rPr>
        <w:t>boas novas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26:17–25</w:t>
      </w:r>
      <w:r>
        <w:rPr>
          <w:lang w:val="pt_PT" w:bidi="pt_PT"/>
        </w:rPr>
      </w:r>
    </w:p>
    <w:p>
      <w:pPr>
        <w:pStyle w:val="Heading3"/>
      </w:pPr>
      <w:r>
        <w:rPr>
          <w:lang w:val="pt_PT" w:bidi="pt_PT"/>
        </w:rPr>
        <w:t>Ouvir e Sentir</w:t>
      </w:r>
    </w:p>
    <w:p>
      <w:pPr/>
      <w:r>
        <w:rPr>
          <w:lang w:val="pt_PT" w:bidi="pt_PT"/>
        </w:rPr>
      </w:r>
      <w:r>
        <w:rPr>
          <w:lang w:val="pt_PT" w:bidi="pt_PT"/>
        </w:rPr>
        <w:t>Ouçam Mateus 26.17–25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anunciou que Ele seria morto em breve. Uma mulher ungiu Jesus enquanto Ele estava comendo. Então Judas traiu Jesus por 30 moedas de prata.</w:t>
      </w:r>
    </w:p>
    <w:p>
      <w:pPr/>
      <w:r>
        <w:rPr>
          <w:lang w:val="pt_PT" w:bidi="pt_PT"/>
        </w:rPr>
      </w:r>
      <w:r>
        <w:rPr>
          <w:lang w:val="pt_PT" w:bidi="pt_PT"/>
        </w:rPr>
        <w:t>Nessa história verdadeira, Mateus escreve sobre a última refeição da Páscoa que Jesus comeu com Seus discípulos.</w:t>
      </w:r>
    </w:p>
    <w:p>
      <w:pPr/>
      <w:r>
        <w:rPr>
          <w:lang w:val="pt_PT" w:bidi="pt_PT"/>
        </w:rPr>
      </w:r>
      <w:r>
        <w:rPr>
          <w:lang w:val="pt_PT" w:bidi="pt_PT"/>
        </w:rPr>
        <w:t>Mateus nos diz quando esses eventos acontecem. É o primeiro dia da festa dos pães sem fermento. Não fica claro que dia exatamente é esse, mas é o dia tradicional da celebração da refeição da Páscoa, ou o dia anterior. A festa dos pães sem fermento, ou ázimos, era uma celebração para lembrar como seus ancestrais comeram esse pão antes de eles serem resgatados do Egito. Os discípulos se aproximaram de Jesus porque eles queriam saber onde fariam os preparativos para essa celebração. O primeiro dia dessa celebração de oito dias era a Páscoa. A Páscoa celebrava a época em que Deus resgatara os ancestrais judeus da escravidão no Egito. A lei judaica declarava que a refeição da Páscoa precisava ser comida dentro das muralhas da cidade de Jerusalém. Jesus disse: “Vão para a cidade ao encontro de um certo homem”. Jesus e seus discípulos estão fora de Jerusalém, possivelmente em Betânia, onde eles ficam quando não estão em Jerusalém.</w:t>
      </w:r>
    </w:p>
    <w:p>
      <w:pPr/>
      <w:r>
        <w:rPr>
          <w:lang w:val="pt_PT" w:bidi="pt_PT"/>
        </w:rPr>
      </w:r>
      <w:r>
        <w:rPr>
          <w:lang w:val="pt_PT" w:bidi="pt_PT"/>
        </w:rPr>
        <w:t>Mostre um mapa de Jerusalém e aponte Betânia.</w:t>
      </w:r>
    </w:p>
    <w:p>
      <w:pPr/>
      <w:r>
        <w:rPr>
          <w:lang w:val="pt_PT" w:bidi="pt_PT"/>
        </w:rPr>
      </w:r>
      <w:r>
        <w:rPr>
          <w:lang w:val="pt_PT" w:bidi="pt_PT"/>
        </w:rPr>
        <w:t>“Um certo homem” provavelmente é uma pessoa que todos eles conhecem. Jesus pode ter dito o nome do homem. O homem teria reconhecido “o Mestre” como um título para Jesus. Jesus disse: “Meu tempo está perto, ou próximo”. Isso sugere que o homem sabia sobre Jesus estar anunciando que Ele seria morto em breve. É provável que Jesus tenha feito planos com o homem antes de Ele enviar seus discípulos ao homem. Os discípulos teriam trazido um cordeiro ao sacerdote no templo para que ele pudesse matar o cordeiro na maneira tradicional para a Páscoa. Os discípulos teriam preparado o cordeiro e a outra comida para a refeição da Páscoa na casa do homem.</w:t>
      </w:r>
    </w:p>
    <w:p>
      <w:pPr/>
      <w:r>
        <w:rPr>
          <w:lang w:val="pt_PT" w:bidi="pt_PT"/>
        </w:rPr>
      </w:r>
      <w:r>
        <w:rPr>
          <w:lang w:val="pt_PT" w:bidi="pt_PT"/>
        </w:rPr>
        <w:t>Mostre uma foto de um cordeiro assado.</w:t>
      </w:r>
    </w:p>
    <w:p>
      <w:pPr/>
      <w:r>
        <w:rPr>
          <w:lang w:val="pt_PT" w:bidi="pt_PT"/>
        </w:rPr>
      </w:r>
      <w:r>
        <w:rPr>
          <w:lang w:val="pt_PT" w:bidi="pt_PT"/>
        </w:rPr>
        <w:t>Pare e discuta celebrações em sua cultura. Há um tempo especial do ano quando você celebra fazendo uma refeição com sua família? Que tipo de coisas você come? Compartilhe histórias com os outros sobre suas celebrações.</w:t>
      </w:r>
    </w:p>
    <w:p>
      <w:pPr/>
      <w:r>
        <w:rPr>
          <w:lang w:val="pt_PT" w:bidi="pt_PT"/>
        </w:rPr>
      </w:r>
      <w:r>
        <w:rPr>
          <w:lang w:val="pt_PT" w:bidi="pt_PT"/>
        </w:rPr>
        <w:t>“Quando a noite veio”, significa algum tempo depois do pôr do sol. Era costume dos judeus comer a refeição da Páscoa à noite. Jesus e os 12, seus seguidores mais próximos, estavam se reclinando na mesa. Isso significa que eles estavam se deitando em um lado em um sofá baixo, ou almofada, com suas cabeças apoiadas em um cotovelo. Essa era a posição tradicional para fazer uma refeição especial durante esse tempo. Eles comem o pão mergulhando parte dele em uma tigela com ervas amargas, frutas cozidas e vinho ou vinagre.</w:t>
      </w:r>
    </w:p>
    <w:p>
      <w:pPr/>
      <w:r>
        <w:rPr>
          <w:lang w:val="pt_PT" w:bidi="pt_PT"/>
        </w:rPr>
      </w:r>
      <w:r>
        <w:rPr>
          <w:lang w:val="pt_PT" w:bidi="pt_PT"/>
        </w:rPr>
        <w:t>Mostre uma foto de pessoas se deitando ao lado da mesa para comer uma refeição. Mostre à equipe de tradução fotos de pães sem fermento e uma tigela de ervas amargas e molhos com frutas secas.</w:t>
      </w:r>
    </w:p>
    <w:p>
      <w:pPr/>
      <w:r>
        <w:rPr>
          <w:lang w:val="pt_PT" w:bidi="pt_PT"/>
        </w:rPr>
      </w:r>
      <w:r>
        <w:rPr>
          <w:lang w:val="pt_PT" w:bidi="pt_PT"/>
        </w:rPr>
        <w:t>Jesus e seus discípulos estão comendo essa refeição e provavelmente recontando a história do resgate da escravidão no Egito. Durante a refeição, é costume que o responsável pela família divida o pão sem fermento em partes, e as passe para as pessoas à mesa. Provavelmente nesse momento Jesus disse: “Verdadeiramente”, ou “Digo a vocês a verdade”, para indicar que o que Ele está prestes a dizer é importante. Ele disse: “Um de vocês me trairá, ou ajudará meus inimigos a me capturar”.</w:t>
      </w:r>
    </w:p>
    <w:p>
      <w:pPr/>
      <w:r>
        <w:rPr>
          <w:lang w:val="pt_PT" w:bidi="pt_PT"/>
        </w:rPr>
      </w:r>
      <w:r>
        <w:rPr>
          <w:lang w:val="pt_PT" w:bidi="pt_PT"/>
        </w:rPr>
        <w:t>“Eles ficaram tristes” significa que cada um dos discípulos ficou chateado. Então, cada um perguntou a Jesus “Sou eu, Senhor?”. Eles fazem a pergunta como se esperassem que Jesus respondesse “não” a eles. Senhor é uma maneira educada de se dirigir a um líder respeitado. Senhor também é um título usado pelos discípulos para mostrar que eles eram leais a Jesus e Ele tinha autoridade sobre eles. Jesus disse: “É aquele que está comendo dessa tigela comigo”. Na cultura judaica, apenas pessoas que confiavam uma na outra comiam juntas. Jesus está mostrando o quão profundo era o crime de seu traidor.</w:t>
      </w:r>
    </w:p>
    <w:p>
      <w:pPr/>
      <w:r>
        <w:rPr>
          <w:lang w:val="pt_PT" w:bidi="pt_PT"/>
        </w:rPr>
      </w:r>
      <w:r>
        <w:rPr>
          <w:lang w:val="pt_PT" w:bidi="pt_PT"/>
        </w:rPr>
        <w:t>Jesus disse: “O Filho do Homem deve morrer assim como as Escrituras disseram sobre Ele há muito tempo”. Jesus se chama de Filho do Homem porque Ele era humano e representava todas as pessoas. Mas Jesus também tinha a natureza e autoridade de Deus. Jesus previu sua traição e morte como o cumprimento do que foi escrito no Antigo Testamento. Jesus disse: “Mas ai desse homem por quem o Filho do Homem é traído”. Embora seja necessário que Jesus morra, Jesus adverte que a pessoa que o trai sofrerá consequências terríveis.</w:t>
      </w:r>
    </w:p>
    <w:p>
      <w:pPr/>
      <w:r>
        <w:rPr>
          <w:lang w:val="pt_PT" w:bidi="pt_PT"/>
        </w:rPr>
      </w:r>
      <w:r>
        <w:rPr>
          <w:lang w:val="pt_PT" w:bidi="pt_PT"/>
        </w:rPr>
        <w:t>Judas perguntou a Jesus: “Sou eu, rabi?”. Sabemos que essa pergunta não foi sincera, ou genuína. Você se lembrará da passagem anterior que Judas já havia concordado em trair Jesus. Ele provavelmente estava tentando esconder o fato de que ele era o traidor. Ele foi o único a chamar Jesus de “rabi”. Aqueles que não eram um dos 12 seguidores mais próximos de Jesus às vezes chamavam Jesus de “rabi”. Esta é a única vez que um dos 12 chamou Jesus de “rabi”. Rabi é um título judeu que significa meu grandioso, ou meu grande mestre. É diferente da palavra Senhor. Jesus disse a Judas: “Você disse isso”. Jesus confirmou que Judas é aquele que o trairá. Provavelmente foi falado num volume em que apenas Judas ouviu Jesus dizer essas palavras.</w:t>
      </w:r>
    </w:p>
    <w:p>
      <w:pPr/>
      <w:r>
        <w:rPr>
          <w:lang w:val="pt_PT" w:bidi="pt_PT"/>
        </w:rPr>
      </w:r>
      <w:r>
        <w:rPr>
          <w:lang w:val="pt_PT" w:bidi="pt_PT"/>
        </w:rPr>
        <w:t>Pare e discuta celebrações em sua cultura. Conte uma história de um momento quando alguém em sua cultura foi traído. Como as pessoas reagiram quando elas descobriram sobre a traição? Como as pessoas trataram o traidor?</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no primeiro dia dos pães sem fermento, os discípulos perguntam a Jesus: “Onde você quer que preparemos a refeição da Páscoa?”. Jesus responde a eles.</w:t>
      </w:r>
    </w:p>
    <w:p>
      <w:pPr/>
      <w:r>
        <w:rPr>
          <w:lang w:val="pt_PT" w:bidi="pt_PT"/>
        </w:rPr>
      </w:r>
      <w:r>
        <w:rPr>
          <w:b/>
          <w:lang w:val="pt_PT" w:bidi="pt_PT"/>
        </w:rPr>
        <w:t>Segunda cena:</w:t>
      </w:r>
      <w:r>
        <w:rPr>
          <w:lang w:val="pt_PT" w:bidi="pt_PT"/>
        </w:rPr>
        <w:t xml:space="preserve"> os discípulos fazem como Jesus disse.</w:t>
      </w:r>
    </w:p>
    <w:p>
      <w:pPr/>
      <w:r>
        <w:rPr>
          <w:lang w:val="pt_PT" w:bidi="pt_PT"/>
        </w:rPr>
      </w:r>
      <w:r>
        <w:rPr>
          <w:b/>
          <w:lang w:val="pt_PT" w:bidi="pt_PT"/>
        </w:rPr>
        <w:t>Terceira cena:</w:t>
      </w:r>
      <w:r>
        <w:rPr>
          <w:lang w:val="pt_PT" w:bidi="pt_PT"/>
        </w:rPr>
        <w:t xml:space="preserve"> enquanto eles estão comendo, Jesus diz: “Um de vocês me trairá”. Os discípulos ficam chateados. Cada um deles pergunta a Jesus: “Sou eu, Senhor?”.</w:t>
      </w:r>
    </w:p>
    <w:p>
      <w:pPr/>
      <w:r>
        <w:rPr>
          <w:lang w:val="pt_PT" w:bidi="pt_PT"/>
        </w:rPr>
      </w:r>
      <w:r>
        <w:rPr>
          <w:b/>
          <w:lang w:val="pt_PT" w:bidi="pt_PT"/>
        </w:rPr>
        <w:t>Quarta cena:</w:t>
      </w:r>
      <w:r>
        <w:rPr>
          <w:lang w:val="pt_PT" w:bidi="pt_PT"/>
        </w:rPr>
        <w:t xml:space="preserve"> Jesus revela Judas como o traidor.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Um certo homem</w:t>
      </w:r>
    </w:p>
    <w:p>
      <w:pPr>
        <w:pStyle w:val="ListBullet"/>
        <w:spacing w:line="240" w:lineRule="auto"/>
        <w:ind w:left="720"/>
      </w:pPr>
      <w:r>
        <w:rPr>
          <w:lang w:val="pt_PT" w:bidi="pt_PT"/>
        </w:rPr>
      </w:r>
      <w:r>
        <w:rPr>
          <w:lang w:val="pt_PT" w:bidi="pt_PT"/>
        </w:rPr>
        <w:t>Judas Iscariotes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o primeiro dia dos pães sem fermento é a Páscoa.</w:t>
      </w:r>
    </w:p>
    <w:p>
      <w:pPr/>
      <w:r>
        <w:rPr>
          <w:lang w:val="pt_PT" w:bidi="pt_PT"/>
        </w:rPr>
      </w:r>
      <w:r>
        <w:rPr>
          <w:lang w:val="pt_PT" w:bidi="pt_PT"/>
        </w:rPr>
        <w:t>É importante lembrar o que Jesus disse aos discípulos. É importante lembrar que quando Jesus disse: “Meu tempo está próximo", significava que ele seria preso e morto.</w:t>
      </w:r>
    </w:p>
    <w:p>
      <w:pPr/>
      <w:r>
        <w:rPr>
          <w:lang w:val="pt_PT" w:bidi="pt_PT"/>
        </w:rPr>
      </w:r>
      <w:r>
        <w:rPr>
          <w:lang w:val="pt_PT" w:bidi="pt_PT"/>
        </w:rPr>
        <w:t>É importante lembrar que os discípulos preparavam a refeição da Páscoa na maneira tradicional para os judeus.</w:t>
      </w:r>
    </w:p>
    <w:p>
      <w:pPr/>
      <w:r>
        <w:rPr>
          <w:lang w:val="pt_PT" w:bidi="pt_PT"/>
        </w:rPr>
      </w:r>
      <w:r>
        <w:rPr>
          <w:lang w:val="pt_PT" w:bidi="pt_PT"/>
        </w:rPr>
        <w:t>É importante lembrar que apenas os 12 seguidores mais próximos de Jesus estavam comendo com ele. Lembre-se de que Jesus estava partindo o pão e entregando aos discípulos. É importante lembrar quando Jesus diz, verdadeiramente, ou digo a vocês a verdade, Ele está prestes a dizer algo importante. Lembre-se de que Jesus disse aos discípulos que um deles o trairia. Na cultura judaica, apenas pessoas que confiavam umas nas outras comiam juntas. Não pode haver pior traição do que comer com alguém, deixar a refeição, e trair essa pessoa. Jesus está mostrando o quão profundo era o crime de seu traidor. É importante lembrar qual foi a resposta de Jesus às perguntas dos discípulos.</w:t>
      </w:r>
    </w:p>
    <w:p>
      <w:pPr/>
      <w:r>
        <w:rPr>
          <w:lang w:val="pt_PT" w:bidi="pt_PT"/>
        </w:rPr>
      </w:r>
      <w:r>
        <w:rPr>
          <w:lang w:val="pt_PT" w:bidi="pt_PT"/>
        </w:rPr>
        <w:t>É importante lembrar que Judas foi o único a chamar Jesus de “rabi” em vez de “Senhor”. É importante lembrar que Judas já havia concordado em trair Jesus. Lembre-se de que a resposta de Jesus a Judas foi: “Você disse isso (você mesmo)”. Isso indicava que a pergunta sincera de Judas expressou a verdade sobre suas intenções.</w:t>
      </w:r>
    </w:p>
    <w:p>
      <w:pPr/>
      <w:r>
        <w:rPr>
          <w:lang w:val="pt_PT" w:bidi="pt_PT"/>
        </w:rPr>
      </w:r>
      <w:r>
        <w:rPr>
          <w:lang w:val="pt_PT" w:bidi="pt_PT"/>
        </w:rPr>
        <w:t>É possível que Judas estivesse tentando impedir que os outros discípulos soubessem sobre isso. Jesus confirmou que Judas é aquele que o trairá. Provavelmente foi falado num volume em que apenas Judas ouviu Jesus dizer essas palavras.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Um certo homem</w:t>
      </w:r>
    </w:p>
    <w:p>
      <w:pPr>
        <w:pStyle w:val="ListBullet"/>
        <w:spacing w:line="240" w:lineRule="auto"/>
        <w:ind w:left="720"/>
      </w:pPr>
      <w:r>
        <w:rPr>
          <w:lang w:val="pt_PT" w:bidi="pt_PT"/>
        </w:rPr>
      </w:r>
      <w:r>
        <w:rPr>
          <w:lang w:val="pt_PT" w:bidi="pt_PT"/>
        </w:rPr>
        <w:t>Judas Iscariotes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No primeiro dia dos pães sem fermento, os discípulos perguntam a Jesus: “Onde você quer que preparemos a refeição da Páscoa?”. Jesus respondeu a eles: “Vão para a cidade, a um certo homem e diga a ele, o Mestre diz: meu tempo está chegando. Celebrarei a Páscoa em sua casa com meus discípulos”.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“Estamos ansiosos para celebrar com Jesus”. “Me pergunto se vamos encontrar o homem?”. ou “Jesus provavelmente já falou com ele”.</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“Estou ansioso para celebrar com meus discípulos”, “Estou feliz que meus discípulos querem ir preparar a refeição da Páscoa”, ou “É bom que o homem nos deixe usar sua casa”.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discípulos fazem como Jesus disse e preparam a refeição da Páscoa. Enquanto eles estão reclinados na mesa, Jesus diz: “Um de vocês me trairá”. Os discípulos ficam chateados. Cada um deles pergunta a Jesus: “Sou eu, Senhor?”.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 pode ouvir coisas como: “É difícil acreditar que um de nós vai trair Jesus”, “Me pergunto quem é o traidor?”. ou “Provavelmente é Judas”.</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“Me deixa triste que um de meus discípulos me trairá”, “Será ruim para o homem que me trair”, ou “Espero que seja feito rapidamente”.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“Aquele que mergulhou sua mão na tigela comigo me trairá”. Ele também diz: “Teria sido melhor para esse homem se ele não tivesse nascido”.</w:t>
      </w:r>
    </w:p>
    <w:p>
      <w:pPr/>
      <w:r>
        <w:rPr>
          <w:lang w:val="pt_PT" w:bidi="pt_PT"/>
        </w:rPr>
      </w:r>
      <w:r>
        <w:rPr>
          <w:lang w:val="pt_PT" w:bidi="pt_PT"/>
        </w:rPr>
        <w:t>Judas pergunta a Jesus: “Sou eu, rabi?”.</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representando Judas: “Como você está se sentindo?”. Você pode ouvir coisas como: “Talvez não devesse estar fazendo isso”, “Me pergunto se Jesus sabe o que concordei em fazer?”. ou “O que os outros fariam se eles soubessem que fui eu?”.</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“Ele realmente pensou que eu seria enganado?”. “Sabia que era Judas”, ou “Judas deveria me amar. Me deixa triste que ele me trairá”.</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b/>
          <w:lang w:val="pt_PT" w:bidi="pt_PT"/>
        </w:rPr>
        <w:t>O primeiro dia dos pães sem fermento</w:t>
      </w:r>
      <w:r>
        <w:rPr>
          <w:lang w:val="pt_PT" w:bidi="pt_PT"/>
        </w:rPr>
        <w:t xml:space="preserve">, ou </w:t>
      </w:r>
      <w:r>
        <w:rPr>
          <w:b/>
          <w:lang w:val="pt_PT" w:bidi="pt_PT"/>
        </w:rPr>
        <w:t>a Festa dos pães sem fermento</w:t>
      </w:r>
      <w:r>
        <w:rPr>
          <w:lang w:val="pt_PT" w:bidi="pt_PT"/>
        </w:rPr>
        <w:t xml:space="preserve">, era uma celebração para lembrar como seus ancestrais comeram esse pão antes de seu resgate do Egito. O primeiro dia dessa celebração de oito dias era a Páscoa. A </w:t>
      </w:r>
      <w:r>
        <w:rPr>
          <w:b/>
          <w:lang w:val="pt_PT" w:bidi="pt_PT"/>
        </w:rPr>
        <w:t>Páscoa</w:t>
      </w:r>
      <w:r>
        <w:rPr>
          <w:lang w:val="pt_PT" w:bidi="pt_PT"/>
        </w:rPr>
        <w:t xml:space="preserve"> celebrava o momento em que Deus resgatou os ancestrais judeus da escravidão no Egito. Deus deu instruções aos ancestrais judeus para celebrar a Páscoa e a Festa dos pães sem fermento pouco antes de Ele os salvar da décima e final praga no Egito. Use a mesma palavra para Páscoa e Festa dos pães sem fermento que você utilizou em passagens anteriores. Consulte o Glossário Mestre para uma definição mais completa de </w:t>
      </w:r>
      <w:r>
        <w:rPr>
          <w:lang w:val="pt_PT" w:bidi="pt_PT"/>
        </w:rPr>
        <w:t>Páscoa</w:t>
      </w:r>
      <w:r>
        <w:rPr>
          <w:lang w:val="pt_PT" w:bidi="pt_PT"/>
        </w:rPr>
        <w:t xml:space="preserve"> e o </w:t>
      </w:r>
      <w:r>
        <w:rPr>
          <w:lang w:val="pt_PT" w:bidi="pt_PT"/>
        </w:rPr>
        <w:t>Festa dos pães sem fermento</w:t>
      </w:r>
      <w:r>
        <w:rPr>
          <w:lang w:val="pt_PT" w:bidi="pt_PT"/>
        </w:rPr>
        <w:t>.</w:t>
      </w:r>
    </w:p>
    <w:p>
      <w:pPr/>
      <w:r>
        <w:rPr>
          <w:lang w:val="pt_PT" w:bidi="pt_PT"/>
        </w:rPr>
      </w:r>
      <w:r>
        <w:rPr>
          <w:lang w:val="pt_PT" w:bidi="pt_PT"/>
        </w:rPr>
        <w:t xml:space="preserve">Os </w:t>
      </w:r>
      <w:r>
        <w:rPr>
          <w:b/>
          <w:lang w:val="pt_PT" w:bidi="pt_PT"/>
        </w:rPr>
        <w:t>discípulos</w:t>
      </w:r>
      <w:r>
        <w:rPr>
          <w:lang w:val="pt_PT" w:bidi="pt_PT"/>
        </w:rPr>
        <w:t xml:space="preserve"> se aproximaram de Jesus. Os discípulos eram os 12 seguidores mais próximos de Jesus. Eles iam com Jesus para todos os lugares e aprendiam com ele. Use a mesma palavra para discípulos que você usou em passagens anteriores. Consulte o Glossário Mestre para uma definição mais completa de </w:t>
      </w:r>
      <w:r>
        <w:rPr>
          <w:lang w:val="pt_PT" w:bidi="pt_PT"/>
        </w:rPr>
        <w:t>discípulos</w:t>
      </w:r>
      <w:r>
        <w:rPr>
          <w:lang w:val="pt_PT" w:bidi="pt_PT"/>
        </w:rPr>
        <w:t>.</w:t>
      </w:r>
    </w:p>
    <w:p>
      <w:pPr/>
      <w:r>
        <w:rPr>
          <w:lang w:val="pt_PT" w:bidi="pt_PT"/>
        </w:rPr>
      </w:r>
      <w:r>
        <w:rPr>
          <w:lang w:val="pt_PT" w:bidi="pt_PT"/>
        </w:rPr>
        <w:t xml:space="preserve">Jesus instruiu os discípulos a irem para um </w:t>
      </w:r>
      <w:r>
        <w:rPr>
          <w:b/>
          <w:lang w:val="pt_PT" w:bidi="pt_PT"/>
        </w:rPr>
        <w:t>certo homem</w:t>
      </w:r>
      <w:r>
        <w:rPr>
          <w:lang w:val="pt_PT" w:bidi="pt_PT"/>
        </w:rPr>
        <w:t>. O evangelho de Marcos nos diz que Jesus enviou dois de seus discípulos ao “certo homem”, que o homem estava carregando um jarro de água, e que o homem encontraria os discípulos. É provável que Jesus tenha feito planos com o “certo homem” antes de ele enviar seus discípulos ao homem.</w:t>
      </w:r>
    </w:p>
    <w:p>
      <w:pPr/>
      <w:r>
        <w:rPr>
          <w:lang w:val="pt_PT" w:bidi="pt_PT"/>
        </w:rPr>
      </w:r>
      <w:r>
        <w:rPr>
          <w:lang w:val="pt_PT" w:bidi="pt_PT"/>
        </w:rPr>
        <w:t xml:space="preserve">Jesus disse para dizer ao homem, o </w:t>
      </w:r>
      <w:r>
        <w:rPr>
          <w:b/>
          <w:lang w:val="pt_PT" w:bidi="pt_PT"/>
        </w:rPr>
        <w:t>mestre</w:t>
      </w:r>
      <w:r>
        <w:rPr>
          <w:lang w:val="pt_PT" w:bidi="pt_PT"/>
        </w:rPr>
        <w:t xml:space="preserve"> diz: “</w:t>
      </w:r>
      <w:r>
        <w:rPr>
          <w:b/>
          <w:lang w:val="pt_PT" w:bidi="pt_PT"/>
        </w:rPr>
        <w:t>Meu tempo está chegando</w:t>
      </w:r>
      <w:r>
        <w:rPr>
          <w:lang w:val="pt_PT" w:bidi="pt_PT"/>
        </w:rPr>
        <w:t>, ou próximo”.</w:t>
      </w:r>
    </w:p>
    <w:p>
      <w:pPr/>
      <w:r>
        <w:rPr>
          <w:lang w:val="pt_PT" w:bidi="pt_PT"/>
        </w:rPr>
      </w:r>
      <w:r>
        <w:rPr>
          <w:lang w:val="pt_PT" w:bidi="pt_PT"/>
        </w:rPr>
        <w:t>Mestre</w:t>
      </w:r>
      <w:r>
        <w:rPr>
          <w:lang w:val="pt_PT" w:bidi="pt_PT"/>
        </w:rPr>
        <w:t xml:space="preserve"> é um título usado para mostrar que Jesus era respeitado pelo homem como um mestre das coisas de Deus.</w:t>
      </w:r>
    </w:p>
    <w:p>
      <w:pPr/>
      <w:r>
        <w:rPr>
          <w:lang w:val="pt_PT" w:bidi="pt_PT"/>
        </w:rPr>
      </w:r>
      <w:r>
        <w:rPr>
          <w:b/>
          <w:lang w:val="pt_PT" w:bidi="pt_PT"/>
        </w:rPr>
        <w:t>Meu tempo está chegando</w:t>
      </w:r>
      <w:r>
        <w:rPr>
          <w:lang w:val="pt_PT" w:bidi="pt_PT"/>
        </w:rPr>
        <w:t xml:space="preserve"> indica que Jesus está falando sobre sua prisão, julgamento e crucificação, que se aproximam. Jesus predisse sua morte aos discípulos na passagem anterior.</w:t>
      </w:r>
    </w:p>
    <w:p>
      <w:pPr/>
      <w:r>
        <w:rPr>
          <w:lang w:val="pt_PT" w:bidi="pt_PT"/>
        </w:rPr>
      </w:r>
      <w:r>
        <w:rPr>
          <w:lang w:val="pt_PT" w:bidi="pt_PT"/>
        </w:rPr>
        <w:t xml:space="preserve">Jesus e os 12, seus seguidores mais próximos, estavam </w:t>
      </w:r>
      <w:r>
        <w:rPr>
          <w:b/>
          <w:lang w:val="pt_PT" w:bidi="pt_PT"/>
        </w:rPr>
        <w:t>se reclinando na mesa</w:t>
      </w:r>
      <w:r>
        <w:rPr>
          <w:lang w:val="pt_PT" w:bidi="pt_PT"/>
        </w:rPr>
        <w:t>. Isso significa que eles estavam se deitando em um lado em um sofá baixo, ou almofada, com suas cabeças apoiadas em um cotovelo. Use a mesma frase para "reclinar na mesa" que você usou em passagens anteriores.</w:t>
      </w:r>
    </w:p>
    <w:p>
      <w:pPr/>
      <w:r>
        <w:rPr>
          <w:lang w:val="pt_PT" w:bidi="pt_PT"/>
        </w:rPr>
      </w:r>
      <w:r>
        <w:rPr>
          <w:lang w:val="pt_PT" w:bidi="pt_PT"/>
        </w:rPr>
        <w:t xml:space="preserve">Lembre-se de que Jesus disse aos discípulos que um deles o trairia. Cada um perguntava: “Sou eu, o </w:t>
      </w:r>
      <w:r>
        <w:rPr>
          <w:b/>
          <w:lang w:val="pt_PT" w:bidi="pt_PT"/>
        </w:rPr>
        <w:t>Senhor</w:t>
      </w:r>
      <w:r>
        <w:rPr>
          <w:lang w:val="pt_PT" w:bidi="pt_PT"/>
        </w:rPr>
        <w:t xml:space="preserve">?”. Senhor é uma maneira educada de se dirigir a um líder respeitado. Use a mesma palavra para Senhor que você usou em passagens anteriores. Consulte o Glossário Mestre para uma definição mais completa de </w:t>
      </w:r>
      <w:r>
        <w:rPr>
          <w:lang w:val="pt_PT" w:bidi="pt_PT"/>
        </w:rPr>
        <w:t>Senhor</w:t>
      </w:r>
      <w:r>
        <w:rPr>
          <w:lang w:val="pt_PT" w:bidi="pt_PT"/>
        </w:rPr>
        <w:t>.</w:t>
      </w:r>
    </w:p>
    <w:p>
      <w:pPr/>
      <w:r>
        <w:rPr>
          <w:lang w:val="pt_PT" w:bidi="pt_PT"/>
        </w:rPr>
      </w:r>
      <w:r>
        <w:rPr>
          <w:lang w:val="pt_PT" w:bidi="pt_PT"/>
        </w:rPr>
        <w:t xml:space="preserve">Jesus disse: “O </w:t>
      </w:r>
      <w:r>
        <w:rPr>
          <w:b/>
          <w:lang w:val="pt_PT" w:bidi="pt_PT"/>
        </w:rPr>
        <w:t>Filho do Homem</w:t>
      </w:r>
      <w:r>
        <w:rPr>
          <w:lang w:val="pt_PT" w:bidi="pt_PT"/>
        </w:rPr>
        <w:t xml:space="preserve"> deve morrer assim como as Escrituras disseram sobre Ele há muito tempo”. O Filho do Homem, na Bíblia, é a pessoa a quem Deus dá toda a autoridade e poder. Use a mesma palavra para Filho do Homem que você usou em passagens anteriores. Consulte o Glossário Mestre para uma definição mais completa de </w:t>
      </w:r>
      <w:r>
        <w:rPr>
          <w:lang w:val="pt_PT" w:bidi="pt_PT"/>
        </w:rPr>
        <w:t>Filho do Homem</w:t>
      </w:r>
      <w:r>
        <w:rPr>
          <w:lang w:val="pt_PT" w:bidi="pt_PT"/>
        </w:rPr>
        <w:t>.</w:t>
      </w:r>
    </w:p>
    <w:p>
      <w:pPr/>
      <w:r>
        <w:rPr>
          <w:lang w:val="pt_PT" w:bidi="pt_PT"/>
        </w:rPr>
      </w:r>
      <w:r>
        <w:rPr>
          <w:lang w:val="pt_PT" w:bidi="pt_PT"/>
        </w:rPr>
        <w:t>Jesus lembra aos discípulos que os profetas disseram que o Messias, ou o Filho do Homem, morreria. Jesus disse: “</w:t>
      </w:r>
      <w:r>
        <w:rPr>
          <w:b/>
          <w:lang w:val="pt_PT" w:bidi="pt_PT"/>
        </w:rPr>
        <w:t>Ai</w:t>
      </w:r>
      <w:r>
        <w:rPr>
          <w:lang w:val="pt_PT" w:bidi="pt_PT"/>
        </w:rPr>
        <w:t xml:space="preserve"> do homem que o trairá”. </w:t>
      </w:r>
      <w:r>
        <w:rPr>
          <w:b/>
          <w:lang w:val="pt_PT" w:bidi="pt_PT"/>
        </w:rPr>
        <w:t>Ai</w:t>
      </w:r>
      <w:r>
        <w:rPr>
          <w:lang w:val="pt_PT" w:bidi="pt_PT"/>
        </w:rPr>
        <w:t xml:space="preserve"> é uma palavra usada na Bíblia para indicar um estado de intensa dificuldade. Embora seja necessário que Jesus morra, Jesus adverte que a pessoa que o trai sofrerá consequências terríveis.</w:t>
      </w:r>
    </w:p>
    <w:p>
      <w:pPr/>
      <w:r>
        <w:rPr>
          <w:lang w:val="pt_PT" w:bidi="pt_PT"/>
        </w:rPr>
      </w:r>
      <w:r>
        <w:rPr>
          <w:lang w:val="pt_PT" w:bidi="pt_PT"/>
        </w:rPr>
        <w:t xml:space="preserve">Judas perguntou a Jesus: “Sou eu, rabi?”. </w:t>
      </w:r>
      <w:r>
        <w:rPr>
          <w:b/>
          <w:lang w:val="pt_PT" w:bidi="pt_PT"/>
        </w:rPr>
        <w:t>Rabi</w:t>
      </w:r>
      <w:r>
        <w:rPr>
          <w:lang w:val="pt_PT" w:bidi="pt_PT"/>
        </w:rPr>
        <w:t xml:space="preserve"> é um título judeu que significa meu grandioso, ou meu grande mestre. Esse título nunca foi usado pelos discípulos de Jesus no evangelho de Mateus. Use a mesma palavra para rabi que você usou em passagens anteriores. Consulte o Glossário Mestre para uma definição mais completa de </w:t>
      </w:r>
      <w:r>
        <w:rPr>
          <w:lang w:val="pt_PT" w:bidi="pt_PT"/>
        </w:rPr>
        <w:t>rabi</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26:26–35</w:t>
      </w:r>
      <w:r>
        <w:rPr>
          <w:lang w:val="pt_PT" w:bidi="pt_PT"/>
        </w:rPr>
      </w:r>
    </w:p>
    <w:p>
      <w:pPr>
        <w:pStyle w:val="Heading3"/>
      </w:pPr>
      <w:r>
        <w:rPr>
          <w:lang w:val="pt_PT" w:bidi="pt_PT"/>
        </w:rPr>
        <w:t>Ouvir e Sentir</w:t>
      </w:r>
    </w:p>
    <w:p>
      <w:pPr/>
      <w:r>
        <w:rPr>
          <w:lang w:val="pt_PT" w:bidi="pt_PT"/>
        </w:rPr>
      </w:r>
      <w:r>
        <w:rPr>
          <w:lang w:val="pt_PT" w:bidi="pt_PT"/>
        </w:rPr>
        <w:t>Ouçam Mateus 26.26–35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Mateus continua a passagem anterior, onde os discípulos estão comendo a refeição da Páscoa juntamente com Jesus. Vocês se lembrarão de que a refeição da Páscoa era uma refeição de celebração do momento em que Deus resgatou seu povo da escravidão no Egito, nas proximidades. Jesus estava falando com eles sobre como um de seu grupo o trairia. Os discípulos estavam tristes. Jesus está prestes a falar com seus discípulos sobre uma nova aliança que ele fará com eles. Os discípulos estão muito familiarizados com o fato de que Deus já tem uma aliança com seu povo — o povo judeu. Deus prometeu ser seu Deus e nunca os deixar. Jesus dará aos discípulos uma nova maneira de lembrar e celebrar essa nova aliança.</w:t>
      </w:r>
    </w:p>
    <w:p>
      <w:pPr/>
      <w:r>
        <w:rPr>
          <w:lang w:val="pt_PT" w:bidi="pt_PT"/>
        </w:rPr>
      </w:r>
      <w:r>
        <w:rPr>
          <w:lang w:val="pt_PT" w:bidi="pt_PT"/>
        </w:rPr>
        <w:t>Enquanto eles ainda estavam comendo a refeição da Páscoa, Jesus tomou parte do pão sem fermento. É provável que o pão estivesse na mesa e Jesus o tivesse tirado da mesa. Jesus então abençoou, ou deu graças a Deus, pelo pão. Jesus está reconhecendo que Deus proveu o pão da mesma maneira que Deus proveu para Moisés e seu povo quando Deus o resgatou do Egito. Na refeição da Páscoa, o pão sem fermento não era simbolicamente ligado ao cordeiro que havia sido morto para fornecer a carne na refeição. No entanto, quando Jesus parte o pão e o identifica como seu corpo. O partir do pão está simbolizando sua morte. Jesus está prestes a cumprir todas as previsões de sua morte em Jerusalém.</w:t>
      </w:r>
    </w:p>
    <w:p>
      <w:pPr/>
      <w:r>
        <w:rPr>
          <w:lang w:val="pt_PT" w:bidi="pt_PT"/>
        </w:rPr>
      </w:r>
      <w:r>
        <w:rPr>
          <w:lang w:val="pt_PT" w:bidi="pt_PT"/>
        </w:rPr>
        <w:t>Jesus então partiu o pão em pedaços e entregou os pedaços a seus discípulos. Jesus disse: “Tomem e comam, esse é meu corpo”. Não temos certeza do que Jesus quis dizer nesta declaração. Diferentes igrejas e diferentes estudiosos da Bíblia interpretam essa parte da história de maneira diferente. Alguns acreditam que Jesus não está falando sobre seu corpo e sangue materiais. Eles acreditam que Jesus quer dizer “Isso representa meu corpo vivo” e “Isso representa meu sangue”. Na refeição da Páscoa, o povo judeu diria sobre o pão: “Esse é o pão… nossos ancestrais comeram quando saíram do Egito”. Eles não estavam comendo o pão real que seus ancestrais comeram, pois teria séculos, mas eles estão comendo o pão que representa o pão que foi comido naquele momento. O ponto-chave é que Jesus está dizendo a seus discípulos que sua presença estará com eles para sempre e que ele será um sacrifício por eles, que nos anos vindouros eles celebrarão.</w:t>
      </w:r>
    </w:p>
    <w:p>
      <w:pPr/>
      <w:r>
        <w:rPr>
          <w:lang w:val="pt_PT" w:bidi="pt_PT"/>
        </w:rPr>
      </w:r>
      <w:r>
        <w:rPr>
          <w:lang w:val="pt_PT" w:bidi="pt_PT"/>
        </w:rPr>
        <w:t>Parem por um momento e mostrem à sua equipe de tradução uma imagem de pão sem fermento.</w:t>
      </w:r>
    </w:p>
    <w:p>
      <w:pPr/>
      <w:r>
        <w:rPr>
          <w:lang w:val="pt_PT" w:bidi="pt_PT"/>
        </w:rPr>
      </w:r>
      <w:r>
        <w:rPr>
          <w:lang w:val="pt_PT" w:bidi="pt_PT"/>
        </w:rPr>
        <w:t>Parem por um momento e perguntem à equipe de tradução: que tipo de rituais simbólicos vocês têm em sua área? Dê exemplos de coisas que vocês fazem, comem ou bebem que simbolizam ideias religiosas ou verdades importantes em sua área. Como as pessoas entenderiam a ideia de pão simbolizando o corpo de Jesus?</w:t>
      </w:r>
    </w:p>
    <w:p>
      <w:pPr/>
      <w:r>
        <w:rPr>
          <w:lang w:val="pt_PT" w:bidi="pt_PT"/>
        </w:rPr>
      </w:r>
      <w:r>
        <w:rPr>
          <w:lang w:val="pt_PT" w:bidi="pt_PT"/>
        </w:rPr>
        <w:t>Então Jesus pega um cálice, que estava provavelmente cheio de vinho tinto. Ele agradeceu a Deus pelo vinho e o passou para seus discípulos. É provável que cada um tivesse bebido do cálice e o tivesse passado para o próximo discípulo. O cálice de vinho na Páscoa muitas vezes simboliza a paz de Deus entre seu povo e ele mesmo, é um lembrete de sua aliança com seu povo. No Antigo Testamento, o sangue muitas vezes simboliza a vida.</w:t>
      </w:r>
    </w:p>
    <w:p>
      <w:pPr/>
      <w:r>
        <w:rPr>
          <w:lang w:val="pt_PT" w:bidi="pt_PT"/>
        </w:rPr>
      </w:r>
      <w:r>
        <w:rPr>
          <w:lang w:val="pt_PT" w:bidi="pt_PT"/>
        </w:rPr>
        <w:t xml:space="preserve">Jesus diz a seus discípulos para beber do cálice, e continua: “Esse é meu sangue da aliança, que é derramado por muitos para o perdão dos pecados”. No Antigo Testamento, as pessoas eram obrigadas a sacrificar animais quando uma aliança era feita. A aliança era confirmada quando as pessoas derramavam ou aspergiam o sangue do animal. Jesus está fazendo algo novo aqui. Ele está dizendo que ele está fazendo uma nova aliança com seu povo. É </w:t>
      </w:r>
      <w:r>
        <w:rPr>
          <w:b/>
          <w:lang w:val="pt_PT" w:bidi="pt_PT"/>
        </w:rPr>
        <w:t>seu</w:t>
      </w:r>
      <w:r>
        <w:rPr>
          <w:lang w:val="pt_PT" w:bidi="pt_PT"/>
        </w:rPr>
        <w:t xml:space="preserve"> sangue que será “derramado”, não o sangue de um animal. Jesus morrerá como o sacrifício. “Derramado” significa que o líquido está fluindo de um vaso quando ele é inclinado, como o vinho flui de um cálice quando é inclinado. Da mesma maneira, quando Jesus morre na cruz, ele está descrevendo sua morte violenta, e a maneira como seu sangue fluirá de seu corpo. É como se o sangue de Jesus fosse derramado e Jesus fosse o sacrifício, então Deus pode perdoar seu povo de seus pecados. O profeta Isaías descreve o servo que “derramará” sua vida quando salvar seu povo. Jesus está prestes a cumprir essa profecia. O conceito de beber sangue simbolicamente, ou de verdade, teria sido radical e chocante para os discípulos ouvirem.</w:t>
      </w:r>
    </w:p>
    <w:p>
      <w:pPr/>
      <w:r>
        <w:rPr>
          <w:lang w:val="pt_PT" w:bidi="pt_PT"/>
        </w:rPr>
      </w:r>
      <w:r>
        <w:rPr>
          <w:lang w:val="pt_PT" w:bidi="pt_PT"/>
        </w:rPr>
        <w:t>O profeta Jeremias prometeu ao povo de Deus uma “nova aliança” onde ele disse que Deus fará seu povo entender suas leis em um nível profundo. Ele será plenamente seu Deus e eles serão plenamente seu povo. Deus diz que ele “perdoará sua maldade e não se lembrará mais de seu pecado”. É essa nova aliança que Jesus está estabelecendo aqui. Jesus diz que seu sacrifício acontecerá para perdoar os pecados de “muitos”. Isso pode significar todos que confiam nele, ou todos que já viveram.</w:t>
      </w:r>
    </w:p>
    <w:p>
      <w:pPr/>
      <w:r>
        <w:rPr>
          <w:lang w:val="pt_PT" w:bidi="pt_PT"/>
        </w:rPr>
      </w:r>
      <w:r>
        <w:rPr>
          <w:lang w:val="pt_PT" w:bidi="pt_PT"/>
        </w:rPr>
        <w:t>Parem aqui e discutam com a equipe de tradução: quais são os rituais ou promessas que acontecem quando dois grupos de pessoas fazem uma aliança em sua cultura?</w:t>
      </w:r>
    </w:p>
    <w:p>
      <w:pPr/>
      <w:r>
        <w:rPr>
          <w:lang w:val="pt_PT" w:bidi="pt_PT"/>
        </w:rPr>
      </w:r>
      <w:r>
        <w:rPr>
          <w:lang w:val="pt_PT" w:bidi="pt_PT"/>
        </w:rPr>
        <w:t>Então Jesus diz que não beberá vinho, ou o fruto da videira, novamente até que possa bebê-lo de uma nova maneira, quando Deus governar plenamente seu povo, em seu Reino.</w:t>
      </w:r>
    </w:p>
    <w:p>
      <w:pPr/>
      <w:r>
        <w:rPr>
          <w:lang w:val="pt_PT" w:bidi="pt_PT"/>
        </w:rPr>
      </w:r>
      <w:r>
        <w:rPr>
          <w:lang w:val="pt_PT" w:bidi="pt_PT"/>
        </w:rPr>
        <w:t>No final da refeição da Páscoa, o povo judeu geralmente cantava ou recitava versos dos Salmos. O Salmo 118 é sobre como Deus está com seu povo e como seu amor dura para sempre. Jesus e seus discípulos provavelmente cantam essa música, e então eles deixam Jerusalém, caminham pelo vale entre Jerusalém e o Monte das Oliveiras, e então voltam para o Monte das Oliveiras.</w:t>
      </w:r>
    </w:p>
    <w:p>
      <w:pPr/>
      <w:r>
        <w:rPr>
          <w:lang w:val="pt_PT" w:bidi="pt_PT"/>
        </w:rPr>
      </w:r>
      <w:r>
        <w:rPr>
          <w:lang w:val="pt_PT" w:bidi="pt_PT"/>
        </w:rPr>
        <w:t>Pare aqui e mostre à sua equipe de tradução uma foto do Monte das Oliveiras, incluindo o vale entre o monte e Jerusalém.</w:t>
      </w:r>
    </w:p>
    <w:p>
      <w:pPr/>
      <w:r>
        <w:rPr>
          <w:lang w:val="pt_PT" w:bidi="pt_PT"/>
        </w:rPr>
      </w:r>
      <w:r>
        <w:rPr>
          <w:lang w:val="pt_PT" w:bidi="pt_PT"/>
        </w:rPr>
        <w:t>Então Jesus diz a seus discípulos que eles estão prestes a abandoná-lo, “se afastando”. Jesus então cita o profeta Zacarias. Jesus diz “está escrito”, o que significa que ele está citando uma parte conhecida da Escritura judaica. O profeta Zacarias diz que Deus atacará o pastor, que é Jesus. Os seguidores de Jesus, as ovelhas do rebanho, se espalharão. No entanto, Jesus continua, que depois que ele for ressuscitado dentre os mortos, ele mais tarde os encontrará na Galileia. Sua ressurreição trará uma restauração para seus discípulos. Mateus está usando as passagens de Zacarias para mostrar Jesus como o Messias, o salvador prometido, porque Jesus está cumprindo as profecias no Antigo Testamento.</w:t>
      </w:r>
    </w:p>
    <w:p>
      <w:pPr/>
      <w:r>
        <w:rPr>
          <w:lang w:val="pt_PT" w:bidi="pt_PT"/>
        </w:rPr>
      </w:r>
      <w:r>
        <w:rPr>
          <w:lang w:val="pt_PT" w:bidi="pt_PT"/>
        </w:rPr>
        <w:t>Parem e discutam com a equipe de tradução: se alguém de sua área fala mal sobre seu líder, ou se alguém de sua área sai e não quer ser parte de seu povo, o que as pessoas pensam sobre essa pessoa? Como as pessoas em sua área entenderiam a ideia de Jesus sendo ressuscitado dentre os mortos?</w:t>
      </w:r>
    </w:p>
    <w:p>
      <w:pPr/>
      <w:r>
        <w:rPr>
          <w:lang w:val="pt_PT" w:bidi="pt_PT"/>
        </w:rPr>
      </w:r>
      <w:r>
        <w:rPr>
          <w:lang w:val="pt_PT" w:bidi="pt_PT"/>
        </w:rPr>
        <w:t>Pedro então faz uma declaração de que ele nunca desertará ou se afastará, mesmo que todos os outros o façam. Mateus consistentemente retratou Pedro como um líder e representante dos discípulos. Ele o mostra como um líder aqui também. Pedro está declarando que ele não deixará Jesus, mesmo que todos os outros discípulos o façam. Jesus responde que não apenas Pedro deixará Jesus, mas naquela mesma noite, Pedro negará conhecer Jesus 3 vezes antes de o galo cantar pela manhã. Um galo é uma galinha macho que canta ao nascer do sol.</w:t>
      </w:r>
    </w:p>
    <w:p>
      <w:pPr/>
      <w:r>
        <w:rPr>
          <w:lang w:val="pt_PT" w:bidi="pt_PT"/>
        </w:rPr>
      </w:r>
      <w:r>
        <w:rPr>
          <w:lang w:val="pt_PT" w:bidi="pt_PT"/>
        </w:rPr>
        <w:t>Pedro insiste que ele nunca negará Jesus, e que ele está disposto a morrer com Jesus. Todos os discípulos dizem a mesma coisa a Jesus.</w:t>
      </w:r>
    </w:p>
    <w:p>
      <w:pPr/>
      <w:r>
        <w:rPr>
          <w:lang w:val="pt_PT" w:bidi="pt_PT"/>
        </w:rPr>
      </w:r>
      <w:r>
        <w:rPr>
          <w:lang w:val="pt_PT" w:bidi="pt_PT"/>
        </w:rPr>
        <w:t>Parem e perguntem à equipe de tradução: quando as pessoas são amigas, de que maneiras elas mostram isso em sua área? Que tipos de coisas os amigos confiáveis nunca fazem um com o outro?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Jesus está com seus discípulos comendo a refeição da Páscoa. Eles estão comendo em uma mesa baixa e estão se deitando ao lado da mesa como era costume em uma refeição importante. Eles têm compartilhado a comida, mergulhando seus pães nas mesmas tigelas e às vezes bebendo vinho do mesmo copo. Durante a refeição eles estão recontando a história de quando Deus salvou seu povo da escravidão no Egito. É um tempo feliz, celebrando juntos.</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a história segue da passagem anterior. Jesus e seus discípulos estão comendo a refeição da Páscoa em uma sala em Jerusalém. Jesus toma o pão, o abençoa, o parte em pedaços e o dá a seus discípulos. Jesus diz: “Esse é meu corpo”. Os discípulos são convidados a compartilhar da nova aliança que Jesus está estabelecendo compartilhando o comer do pão.</w:t>
      </w:r>
    </w:p>
    <w:p>
      <w:pPr/>
      <w:r>
        <w:rPr>
          <w:lang w:val="pt_PT" w:bidi="pt_PT"/>
        </w:rPr>
      </w:r>
      <w:r>
        <w:rPr>
          <w:b/>
          <w:lang w:val="pt_PT" w:bidi="pt_PT"/>
        </w:rPr>
        <w:t>Segunda cena:</w:t>
      </w:r>
      <w:r>
        <w:rPr>
          <w:lang w:val="pt_PT" w:bidi="pt_PT"/>
        </w:rPr>
        <w:t xml:space="preserve"> Jesus então toma o cálice com vinho, dá graças por ele, e passa o cálice a seus discípulos para que cada um tome um gole do vinho. Jesus diz: “Esse é meu sangue da aliança, que é derramado por muitos para perdão dos pecados. Mas digo a vocês, não beberei… até aquele dia em que beberei vinho novo com vocês no reino de meu Pai”. Jesus está convidando os discípulos a ser parte da nova aliança que ele está fazendo com eles. Jesus está dizendo que a hora de sua morte está próxima, mas sua morte não será o fim da história.</w:t>
      </w:r>
    </w:p>
    <w:p>
      <w:pPr/>
      <w:r>
        <w:rPr>
          <w:lang w:val="pt_PT" w:bidi="pt_PT"/>
        </w:rPr>
      </w:r>
      <w:r>
        <w:rPr>
          <w:b/>
          <w:lang w:val="pt_PT" w:bidi="pt_PT"/>
        </w:rPr>
        <w:t>Terceira cena:</w:t>
      </w:r>
      <w:r>
        <w:rPr>
          <w:lang w:val="pt_PT" w:bidi="pt_PT"/>
        </w:rPr>
        <w:t xml:space="preserve"> Jesus e seus discípulos saem para o Monte das Oliveiras. Jesus diz a eles que todos eles o deixarão (se afastarão) nesta mesma noite. Jesus cita de Zacarias que o pastor será morto e as ovelhas se espalharão. No entanto, Jesus diz que depois que ele for ressuscitado dentre os mortos, ele encontrará os discípulos na Galileia.</w:t>
      </w:r>
    </w:p>
    <w:p>
      <w:pPr/>
      <w:r>
        <w:rPr>
          <w:lang w:val="pt_PT" w:bidi="pt_PT"/>
        </w:rPr>
      </w:r>
      <w:r>
        <w:rPr>
          <w:b/>
          <w:lang w:val="pt_PT" w:bidi="pt_PT"/>
        </w:rPr>
        <w:t>Quarta cena:</w:t>
      </w:r>
      <w:r>
        <w:rPr>
          <w:lang w:val="pt_PT" w:bidi="pt_PT"/>
        </w:rPr>
        <w:t xml:space="preserve"> Pedro declara que ele nunca deixará Jesus. Jesus afirma que antes do nascer do sol no dia seguinte (quando o galo cantar), Pedro negará conhecer Jesus três vezes. Pedro diz que ele nunca negaria conhecer Jesus, mesmo que isso signifique que Pedro tenha que morrer. Todos os discípulos dizem a mesma coisa a Jesus. Jesus sabe tudo o que está prestes a acontecer e ele está tentando preparar seus discípulos para o que eles estão prestes a ver e fazer.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Um galo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essa ação acontece à noite, durante a refeição da Páscoa, uma refeição muito importante para o povo judeu. A refeição da Páscoa é quando o povo de Deus se lembra de quando Deus o resgatou da escravidão no Egito. Durante seu tempo no Egito, um cordeiro foi sacrificado e o sangue foi aspergido nos umbrais das portas, então quando o julgamento de Deus veio, todo o povo de Deus foi salvo. Jesus está usando essa refeição como um cenário para estabelecer uma nova promessa. Nessa aliança, Jesus será sacrificado e é seu sangue que salvará seu povo.</w:t>
      </w:r>
    </w:p>
    <w:p>
      <w:pPr/>
      <w:r>
        <w:rPr>
          <w:lang w:val="pt_PT" w:bidi="pt_PT"/>
        </w:rPr>
      </w:r>
      <w:r>
        <w:rPr>
          <w:lang w:val="pt_PT" w:bidi="pt_PT"/>
        </w:rPr>
        <w:t>Também é importante lembrar que Jesus sabe tudo o que está prestes a acontecer. Ele está querendo preparar seus amigos para o que eles verão, ouvirão e farão. Jesus disse a eles que ele os encontrará novamente. Jesus usa citações das Escrituras judaicas, o Antigo Testamento para mostrar que ele está prestes a cumprir profecias e dar às pessoas uma maneira de ter um relacionamento correto com Deus novamente.</w:t>
      </w:r>
    </w:p>
    <w:p>
      <w:pPr/>
      <w:r>
        <w:rPr>
          <w:lang w:val="pt_PT" w:bidi="pt_PT"/>
        </w:rPr>
      </w:r>
      <w:r>
        <w:rPr>
          <w:lang w:val="pt_PT" w:bidi="pt_PT"/>
        </w:rPr>
        <w:t>Enquanto eles estavam comendo a refeição da Páscoa, Jesus toma o pão sem fermento. Ele dá graças a Deus, então parte o pão em pedaços e o dá a seus discípulos para que comam. Jesus usou suas mãos para partir ou dividir o pão em 2, ou mais pedaços. Ele não usou uma faca ou instrumento para dividir o pão.</w:t>
      </w:r>
    </w:p>
    <w:p>
      <w:pPr/>
      <w:r>
        <w:rPr>
          <w:lang w:val="pt_PT" w:bidi="pt_PT"/>
        </w:rPr>
      </w:r>
      <w:r>
        <w:rPr>
          <w:lang w:val="pt_PT" w:bidi="pt_PT"/>
        </w:rPr>
        <w:t>Jesus diz a eles para tomar e comer — ele diz: “Esse é meu corpo”. A palavra da ação aqui não é clara. O texto pode significar que o pão se torna o corpo de Jesus, ou que o pão simboliza o corpo de Jesus. Estudiosos diferentes interpretam isso de forma diferente. O importante é lembrar aos seguidores de Jesus que seu corpo foi quebrado na cruz.</w:t>
      </w:r>
    </w:p>
    <w:p>
      <w:pPr/>
      <w:r>
        <w:rPr>
          <w:lang w:val="pt_PT" w:bidi="pt_PT"/>
        </w:rPr>
      </w:r>
      <w:r>
        <w:rPr>
          <w:lang w:val="pt_PT" w:bidi="pt_PT"/>
        </w:rPr>
        <w:t>Então Jesus toma um cálice de vinho tinto da mesa. Ele dá graças a Deus pelo vinho, e dá a seus discípulos para que cada um tome um gole de vinho do cálice. Ele diz a eles que o vinho é seu sangue que sela a nova aliança entre Deus e seu povo. “Meu sangue é derramado como vinho como um sacrifício por muitas pessoas”. Jesus diz a eles para prestar atenção. Ele diz que ele não beberá vinho novamente até que Deus venha para governar e estar com seu povo. A palavra da ação aqui não é clara. O texto pode significar que o vinho se torna o sangue de Jesus, ou o vinho simboliza o sangue de Jesus. Estudiosos diferentes interpretam isso de forma diferente. A coisa importante a lembrar é que o sangue de Jesus está prestes a ser derramado durante sua violenta morte. Jesus está oferecendo sua vida como parte da nova aliança que Deus está fazendo com seu povo.</w:t>
      </w:r>
    </w:p>
    <w:p>
      <w:pPr/>
      <w:r>
        <w:rPr>
          <w:lang w:val="pt_PT" w:bidi="pt_PT"/>
        </w:rPr>
      </w:r>
      <w:r>
        <w:rPr>
          <w:lang w:val="pt_PT" w:bidi="pt_PT"/>
        </w:rPr>
        <w:t>Depois disso, Jesus e seus discípulos cantam, então eles saem para o Monte das Oliveiras.</w:t>
      </w:r>
    </w:p>
    <w:p>
      <w:pPr/>
      <w:r>
        <w:rPr>
          <w:lang w:val="pt_PT" w:bidi="pt_PT"/>
        </w:rPr>
      </w:r>
      <w:r>
        <w:rPr>
          <w:lang w:val="pt_PT" w:bidi="pt_PT"/>
        </w:rPr>
        <w:t>Jesus diz a seus discípulos que todos eles estão prestes a abandoná-lo e se afastar. Jesus cita o profeta Zacarias, das escrituras judaicas. Jesus cita que Deus ferirá o pastor e que as ovelhas sairão em muitas direções. Jesus quer dizer que Deus está prestes a matar Jesus, e que os discípulos se espalharão. Jesus diz que depois que ele for ressuscitado dentre os mortos, ele irá para a Galileia e se encontrará com seus discípulos. Jesus está tentando preparar seus discípulos para o que está prestes a acontecer.</w:t>
      </w:r>
    </w:p>
    <w:p>
      <w:pPr/>
      <w:r>
        <w:rPr>
          <w:lang w:val="pt_PT" w:bidi="pt_PT"/>
        </w:rPr>
      </w:r>
      <w:r>
        <w:rPr>
          <w:lang w:val="pt_PT" w:bidi="pt_PT"/>
        </w:rPr>
        <w:t>Pedro diz que ele nunca negará conhecer Jesus. Jesus diz a Pedro que “nesta mesma noite, antes do galo cantar”, Pedro terá negado conhecer Jesus 3 vezes.</w:t>
      </w:r>
    </w:p>
    <w:p>
      <w:pPr/>
      <w:r>
        <w:rPr>
          <w:lang w:val="pt_PT" w:bidi="pt_PT"/>
        </w:rPr>
      </w:r>
      <w:r>
        <w:rPr>
          <w:lang w:val="pt_PT" w:bidi="pt_PT"/>
        </w:rPr>
        <w:t>“Nesta mesma noite, antes do galo cantar” significa esta noite, antes de amanhã. Nessa parte do mundo, os galos tendem a cantar por volta de 3 da manhã, no início do amanhecer. O horário exato não é importante, mas Jesus está dizendo a Pedro que acontecerá muito em breve. Um galo é uma galinha macho.</w:t>
      </w:r>
    </w:p>
    <w:p>
      <w:pPr/>
      <w:r>
        <w:rPr>
          <w:lang w:val="pt_PT" w:bidi="pt_PT"/>
        </w:rPr>
      </w:r>
      <w:r>
        <w:rPr>
          <w:lang w:val="pt_PT" w:bidi="pt_PT"/>
        </w:rPr>
        <w:t>Pedro insiste que ele não negará Jesus, mesmo que isso signifique que ele tenha que morrer. Os outros discípulos dizem a mesma coisa.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Um galo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está com seus discípulos comendo a refeição da Páscoa. Eles estão comendo em uma mesa baixa e estão se deitando ao lado da mesa como era costume em uma refeição importante. Eles têm compartilhado a comida, mergulhando seus pães nas mesmas tigelas e às vezes bebendo vinho do mesmo copo. Durante a refeição eles estão recontando a história de quando Deus salvou seu povo da escravidão no Egito. É um tempo feliz, celebrando juntos.</w:t>
      </w:r>
    </w:p>
    <w:p>
      <w:pPr/>
      <w:r>
        <w:rPr>
          <w:lang w:val="pt_PT" w:bidi="pt_PT"/>
        </w:rPr>
      </w:r>
      <w:r>
        <w:rPr>
          <w:lang w:val="pt_PT" w:bidi="pt_PT"/>
        </w:rPr>
        <w:t>Jesus tomou um pouco do pão e agradeceu a Deus por ele. Ele o quebrou em pedaços e passou os pedaços aos discípulos para que todos comessem um pouco. Jesus disse: “Tomem, comam. Isto é meu corpo”.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discípulos como eles se sentem quando Jesus disse: “Isto é meu corpo”.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então tomou o copo com vinho. Jesus agradeceu a Deus pelo vinho. Jesus deu o copo a seus discípulos para que passassem e para cada um deles tomar uma pouco do vinho do copo. Jesus disse: “Bebam do copo. Isso é meu sangue de uma nova aliança. É derramado para muitos para o perdão dos pecados”. Jesus continuou: “Prestem atenção! Não beberei vinho novamente, até que o beba quando Deus vier para governar e estar com seu povo”.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discípulos como eles estão se sentindo e o que estão pensando. Você pode ouvir coisas como:</w:t>
      </w:r>
    </w:p>
    <w:p>
      <w:pPr>
        <w:pStyle w:val="ListBullet"/>
        <w:spacing w:line="240" w:lineRule="auto"/>
        <w:ind w:left="720"/>
      </w:pPr>
      <w:r>
        <w:rPr>
          <w:lang w:val="pt_PT" w:bidi="pt_PT"/>
        </w:rPr>
      </w:r>
      <w:r>
        <w:rPr>
          <w:lang w:val="pt_PT" w:bidi="pt_PT"/>
        </w:rPr>
        <w:t>Pergunte a Jesus como ele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Eles cantaram um hino de ação de graças e louvor juntos, então deixaram Jerusalém para atravessar o vale até o Monte das Oliveiras.</w:t>
      </w:r>
    </w:p>
    <w:p>
      <w:pPr/>
      <w:r>
        <w:rPr>
          <w:lang w:val="pt_PT" w:bidi="pt_PT"/>
        </w:rPr>
      </w:r>
      <w:r>
        <w:rPr>
          <w:lang w:val="pt_PT" w:bidi="pt_PT"/>
        </w:rPr>
        <w:t>Jesus disse a seus discípulos: “Todos vocês me deixarão hoje à noite”, porque está escrito: “Destruirão o pastor, e as ovelhas do rebanho serão dispersas”. Jesus continua: “Depois que eu tiver sido ressuscitado dentre os mortos, irei em antes de vocês para a Galileia”.</w:t>
      </w:r>
    </w:p>
    <w:p>
      <w:pPr/>
      <w:r>
        <w:rPr>
          <w:lang w:val="pt_PT" w:bidi="pt_PT"/>
        </w:rPr>
      </w:r>
      <w:r>
        <w:rPr>
          <w:lang w:val="pt_PT" w:bidi="pt_PT"/>
        </w:rPr>
        <w:t>Pedro diz a Jesus: “Mesmo que todos os outros deixem você, nunca farei isso”.</w:t>
      </w:r>
    </w:p>
    <w:p>
      <w:pPr/>
      <w:r>
        <w:rPr>
          <w:lang w:val="pt_PT" w:bidi="pt_PT"/>
        </w:rPr>
      </w:r>
      <w:r>
        <w:rPr>
          <w:lang w:val="pt_PT" w:bidi="pt_PT"/>
        </w:rPr>
        <w:t>Jesus responde: “Em verdade digo a você, hoje à noite, antes de o galo cantar, você dirá três vezes que não me conhece”.</w:t>
      </w:r>
    </w:p>
    <w:p>
      <w:pPr/>
      <w:r>
        <w:rPr>
          <w:lang w:val="pt_PT" w:bidi="pt_PT"/>
        </w:rPr>
      </w:r>
      <w:r>
        <w:rPr>
          <w:lang w:val="pt_PT" w:bidi="pt_PT"/>
        </w:rPr>
        <w:t>Pedro diz: “Mesmo que tenha que morrer, não direi que não conheço você”. Todos os discípulos disseram a mesma coisa.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Pedro o que ele está sentindo agora. Você pode ouvir coisas como:</w:t>
      </w:r>
    </w:p>
    <w:p>
      <w:pPr>
        <w:pStyle w:val="ListBullet"/>
        <w:spacing w:line="240" w:lineRule="auto"/>
        <w:ind w:left="720"/>
      </w:pPr>
      <w:r>
        <w:rPr>
          <w:lang w:val="pt_PT" w:bidi="pt_PT"/>
        </w:rPr>
      </w:r>
      <w:r>
        <w:rPr>
          <w:lang w:val="pt_PT" w:bidi="pt_PT"/>
        </w:rPr>
        <w:t>Pergunte aos discípulos como eles estão se sentindo agora. Você pode ouvir coisas como:</w:t>
      </w:r>
    </w:p>
    <w:p>
      <w:pPr>
        <w:pStyle w:val="ListBullet"/>
        <w:spacing w:line="240" w:lineRule="auto"/>
        <w:ind w:left="720"/>
      </w:pPr>
      <w:r>
        <w:rPr>
          <w:lang w:val="pt_PT" w:bidi="pt_PT"/>
        </w:rPr>
      </w:r>
      <w:r>
        <w:rPr>
          <w:lang w:val="pt_PT" w:bidi="pt_PT"/>
        </w:rPr>
        <w:t>Pergunte a Jesus como ele está se sentindo agora.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Essa história continua da história anterior com Jesus e seus </w:t>
      </w:r>
      <w:r>
        <w:rPr>
          <w:b/>
          <w:lang w:val="pt_PT" w:bidi="pt_PT"/>
        </w:rPr>
        <w:t>discípulos</w:t>
      </w:r>
      <w:r>
        <w:rPr>
          <w:lang w:val="pt_PT" w:bidi="pt_PT"/>
        </w:rPr>
        <w:t xml:space="preserve"> compartilhando uma refeição da Páscoa juntos em Jerusalém. Traduza </w:t>
      </w:r>
      <w:r>
        <w:rPr>
          <w:b/>
          <w:lang w:val="pt_PT" w:bidi="pt_PT"/>
        </w:rPr>
        <w:t>discípulos</w:t>
      </w:r>
      <w:r>
        <w:rPr>
          <w:lang w:val="pt_PT" w:bidi="pt_PT"/>
        </w:rPr>
        <w:t xml:space="preserve"> da mesma maneira que você fez em passagens anteriores. Os nomes dessas festas religiosas estão no Glossário Mestre.</w:t>
      </w:r>
    </w:p>
    <w:p>
      <w:pPr/>
      <w:r>
        <w:rPr>
          <w:lang w:val="pt_PT" w:bidi="pt_PT"/>
        </w:rPr>
      </w:r>
      <w:r>
        <w:rPr>
          <w:lang w:val="pt_PT" w:bidi="pt_PT"/>
        </w:rPr>
        <w:t xml:space="preserve">Enquanto eles estavam comendo, Jesus </w:t>
      </w:r>
      <w:r>
        <w:rPr>
          <w:b/>
          <w:lang w:val="pt_PT" w:bidi="pt_PT"/>
        </w:rPr>
        <w:t>tomou</w:t>
      </w:r>
      <w:r>
        <w:rPr>
          <w:lang w:val="pt_PT" w:bidi="pt_PT"/>
        </w:rPr>
        <w:t xml:space="preserve"> um pouco do </w:t>
      </w:r>
      <w:r>
        <w:rPr>
          <w:b/>
          <w:lang w:val="pt_PT" w:bidi="pt_PT"/>
        </w:rPr>
        <w:t>pão</w:t>
      </w:r>
      <w:r>
        <w:rPr>
          <w:lang w:val="pt_PT" w:bidi="pt_PT"/>
        </w:rPr>
        <w:t xml:space="preserve"> e o </w:t>
      </w:r>
      <w:r>
        <w:rPr>
          <w:b/>
          <w:lang w:val="pt_PT" w:bidi="pt_PT"/>
        </w:rPr>
        <w:t>abençoou</w:t>
      </w:r>
      <w:r>
        <w:rPr>
          <w:lang w:val="pt_PT" w:bidi="pt_PT"/>
        </w:rPr>
        <w:t>. Jesus agradeceu a Deus pelo pão e o partiu em pedaços.</w:t>
      </w:r>
    </w:p>
    <w:p>
      <w:pPr/>
      <w:r>
        <w:rPr>
          <w:lang w:val="pt_PT" w:bidi="pt_PT"/>
        </w:rPr>
      </w:r>
      <w:r>
        <w:rPr>
          <w:lang w:val="pt_PT" w:bidi="pt_PT"/>
        </w:rPr>
        <w:t>“Jesus tomou um pouco do pão” significa que Jesus segurou o pão em suas mãos e o tirou da mesa.</w:t>
      </w:r>
    </w:p>
    <w:p>
      <w:pPr/>
      <w:r>
        <w:rPr>
          <w:lang w:val="pt_PT" w:bidi="pt_PT"/>
        </w:rPr>
      </w:r>
      <w:r>
        <w:rPr>
          <w:lang w:val="pt_PT" w:bidi="pt_PT"/>
        </w:rPr>
        <w:t xml:space="preserve">O </w:t>
      </w:r>
      <w:r>
        <w:rPr>
          <w:b/>
          <w:lang w:val="pt_PT" w:bidi="pt_PT"/>
        </w:rPr>
        <w:t>pão</w:t>
      </w:r>
      <w:r>
        <w:rPr>
          <w:lang w:val="pt_PT" w:bidi="pt_PT"/>
        </w:rPr>
        <w:t xml:space="preserve"> era sem fermento, o que significa que não continha nenhum fermento. Provavelmente era uma mistura de farinha, água e óleo. Teria sido achatado e redondo. Traduza pão da mesma maneira que você traduziu em passagens anteriores.</w:t>
      </w:r>
    </w:p>
    <w:p>
      <w:pPr/>
      <w:r>
        <w:rPr>
          <w:lang w:val="pt_PT" w:bidi="pt_PT"/>
        </w:rPr>
      </w:r>
      <w:r>
        <w:rPr>
          <w:lang w:val="pt_PT" w:bidi="pt_PT"/>
        </w:rPr>
        <w:t>Mostre à sua equipe de tradução uma imagem de um pão usado em uma refeição da Páscoa se necessário novamente.</w:t>
      </w:r>
    </w:p>
    <w:p>
      <w:pPr/>
      <w:r>
        <w:rPr>
          <w:lang w:val="pt_PT" w:bidi="pt_PT"/>
        </w:rPr>
      </w:r>
      <w:r>
        <w:rPr>
          <w:b/>
          <w:lang w:val="pt_PT" w:bidi="pt_PT"/>
        </w:rPr>
        <w:t>Abençoou</w:t>
      </w:r>
      <w:r>
        <w:rPr>
          <w:lang w:val="pt_PT" w:bidi="pt_PT"/>
        </w:rPr>
        <w:t xml:space="preserve"> nesse caso significa que Jesus está agradecendo a Deus por fornecer o pão. Deixem claro em sua tradução que Jesus agradeceu a Deus por prover o pão. Algumas versões do texto dizem que Jesus “o abençoou” ou “deu graças por ele”. O termo </w:t>
      </w:r>
      <w:r>
        <w:rPr>
          <w:b/>
          <w:lang w:val="pt_PT" w:bidi="pt_PT"/>
        </w:rPr>
        <w:t>abençoado</w:t>
      </w:r>
      <w:r>
        <w:rPr>
          <w:lang w:val="pt_PT" w:bidi="pt_PT"/>
        </w:rPr>
        <w:t xml:space="preserve"> está no Glossário Mestre.</w:t>
      </w:r>
    </w:p>
    <w:p>
      <w:pPr/>
      <w:r>
        <w:rPr>
          <w:lang w:val="pt_PT" w:bidi="pt_PT"/>
        </w:rPr>
      </w:r>
      <w:r>
        <w:rPr>
          <w:lang w:val="pt_PT" w:bidi="pt_PT"/>
        </w:rPr>
        <w:t xml:space="preserve">Jesus partiu o pão em pedaços e o </w:t>
      </w:r>
      <w:r>
        <w:rPr>
          <w:b/>
          <w:lang w:val="pt_PT" w:bidi="pt_PT"/>
        </w:rPr>
        <w:t>deu</w:t>
      </w:r>
      <w:r>
        <w:rPr>
          <w:lang w:val="pt_PT" w:bidi="pt_PT"/>
        </w:rPr>
        <w:t xml:space="preserve"> a seus discípulos. Ele disse: “Tomem, comam; esse é meu </w:t>
      </w:r>
      <w:r>
        <w:rPr>
          <w:b/>
          <w:lang w:val="pt_PT" w:bidi="pt_PT"/>
        </w:rPr>
        <w:t>corpo</w:t>
      </w:r>
      <w:r>
        <w:rPr>
          <w:lang w:val="pt_PT" w:bidi="pt_PT"/>
        </w:rPr>
        <w:t>”. Em aramaico, a língua que Jesus e seus discípulos falavam, não existe o verbo “ser”. Jesus disse literalmente: “Isso — meu corpo”.</w:t>
      </w:r>
    </w:p>
    <w:p>
      <w:pPr/>
      <w:r>
        <w:rPr>
          <w:lang w:val="pt_PT" w:bidi="pt_PT"/>
        </w:rPr>
      </w:r>
      <w:r>
        <w:rPr>
          <w:lang w:val="pt_PT" w:bidi="pt_PT"/>
        </w:rPr>
        <w:t xml:space="preserve">Jesus então </w:t>
      </w:r>
      <w:r>
        <w:rPr>
          <w:b/>
          <w:lang w:val="pt_PT" w:bidi="pt_PT"/>
        </w:rPr>
        <w:t>deu</w:t>
      </w:r>
      <w:r>
        <w:rPr>
          <w:lang w:val="pt_PT" w:bidi="pt_PT"/>
        </w:rPr>
        <w:t xml:space="preserve"> — o pão — a seus discípulos. Jesus passou os pedaços de pão para seus discípulos para que cada um pegasse um pedaço para que cada um pudesse comer um pedaço do pão.</w:t>
      </w:r>
    </w:p>
    <w:p>
      <w:pPr/>
      <w:r>
        <w:rPr>
          <w:lang w:val="pt_PT" w:bidi="pt_PT"/>
        </w:rPr>
      </w:r>
      <w:r>
        <w:rPr>
          <w:lang w:val="pt_PT" w:bidi="pt_PT"/>
        </w:rPr>
        <w:t xml:space="preserve">“Esse é meu </w:t>
      </w:r>
      <w:r>
        <w:rPr>
          <w:b/>
          <w:lang w:val="pt_PT" w:bidi="pt_PT"/>
        </w:rPr>
        <w:t>corpo</w:t>
      </w:r>
      <w:r>
        <w:rPr>
          <w:lang w:val="pt_PT" w:bidi="pt_PT"/>
        </w:rPr>
        <w:t>” se refere ao pão sendo o corpo vivo de Jesus. Corpo representa o corpo vivo, não um cadáver ou um corpo morto.</w:t>
      </w:r>
    </w:p>
    <w:p>
      <w:pPr/>
      <w:r>
        <w:rPr>
          <w:lang w:val="pt_PT" w:bidi="pt_PT"/>
        </w:rPr>
      </w:r>
      <w:r>
        <w:rPr>
          <w:lang w:val="pt_PT" w:bidi="pt_PT"/>
        </w:rPr>
        <w:t xml:space="preserve">Então Jesus tomou o </w:t>
      </w:r>
      <w:r>
        <w:rPr>
          <w:b/>
          <w:lang w:val="pt_PT" w:bidi="pt_PT"/>
        </w:rPr>
        <w:t>cálice</w:t>
      </w:r>
      <w:r>
        <w:rPr>
          <w:lang w:val="pt_PT" w:bidi="pt_PT"/>
        </w:rPr>
        <w:t>, deu graças por ele. Jesus deu a seus discípulos dizendo: “</w:t>
      </w:r>
      <w:r>
        <w:rPr>
          <w:b/>
          <w:lang w:val="pt_PT" w:bidi="pt_PT"/>
        </w:rPr>
        <w:t>Bebam dele</w:t>
      </w:r>
      <w:r>
        <w:rPr>
          <w:lang w:val="pt_PT" w:bidi="pt_PT"/>
        </w:rPr>
        <w:t xml:space="preserve">… esse é meu </w:t>
      </w:r>
      <w:r>
        <w:rPr>
          <w:b/>
          <w:lang w:val="pt_PT" w:bidi="pt_PT"/>
        </w:rPr>
        <w:t>sangue</w:t>
      </w:r>
      <w:r>
        <w:rPr>
          <w:lang w:val="pt_PT" w:bidi="pt_PT"/>
        </w:rPr>
        <w:t xml:space="preserve"> da </w:t>
      </w:r>
      <w:r>
        <w:rPr>
          <w:b/>
          <w:lang w:val="pt_PT" w:bidi="pt_PT"/>
        </w:rPr>
        <w:t>aliança</w:t>
      </w:r>
      <w:r>
        <w:rPr>
          <w:lang w:val="pt_PT" w:bidi="pt_PT"/>
        </w:rPr>
        <w:t xml:space="preserve">, que é </w:t>
      </w:r>
      <w:r>
        <w:rPr>
          <w:b/>
          <w:lang w:val="pt_PT" w:bidi="pt_PT"/>
        </w:rPr>
        <w:t>derramado como um sacrifício</w:t>
      </w:r>
      <w:r>
        <w:rPr>
          <w:lang w:val="pt_PT" w:bidi="pt_PT"/>
        </w:rPr>
        <w:t xml:space="preserve"> por </w:t>
      </w:r>
      <w:r>
        <w:rPr>
          <w:b/>
          <w:lang w:val="pt_PT" w:bidi="pt_PT"/>
        </w:rPr>
        <w:t>muitos</w:t>
      </w:r>
      <w:r>
        <w:rPr>
          <w:lang w:val="pt_PT" w:bidi="pt_PT"/>
        </w:rPr>
        <w:t xml:space="preserve"> para o </w:t>
      </w:r>
      <w:r>
        <w:rPr>
          <w:b/>
          <w:lang w:val="pt_PT" w:bidi="pt_PT"/>
        </w:rPr>
        <w:t>perdão dos pecados</w:t>
      </w:r>
      <w:r>
        <w:rPr>
          <w:lang w:val="pt_PT" w:bidi="pt_PT"/>
        </w:rPr>
        <w:t xml:space="preserve">. Prestem atenção! Não beberei do </w:t>
      </w:r>
      <w:r>
        <w:rPr>
          <w:b/>
          <w:lang w:val="pt_PT" w:bidi="pt_PT"/>
        </w:rPr>
        <w:t>fruto da videira</w:t>
      </w:r>
      <w:r>
        <w:rPr>
          <w:lang w:val="pt_PT" w:bidi="pt_PT"/>
        </w:rPr>
        <w:t xml:space="preserve"> novamente até que beba no </w:t>
      </w:r>
      <w:r>
        <w:rPr>
          <w:b/>
          <w:lang w:val="pt_PT" w:bidi="pt_PT"/>
        </w:rPr>
        <w:t>reino de meu Pai</w:t>
      </w:r>
      <w:r>
        <w:rPr>
          <w:lang w:val="pt_PT" w:bidi="pt_PT"/>
        </w:rPr>
        <w:t>”.</w:t>
      </w:r>
    </w:p>
    <w:p>
      <w:pPr/>
      <w:r>
        <w:rPr>
          <w:lang w:val="pt_PT" w:bidi="pt_PT"/>
        </w:rPr>
      </w:r>
      <w:r>
        <w:rPr>
          <w:lang w:val="pt_PT" w:bidi="pt_PT"/>
        </w:rPr>
        <w:t xml:space="preserve">Jesus tomou o </w:t>
      </w:r>
      <w:r>
        <w:rPr>
          <w:b/>
          <w:lang w:val="pt_PT" w:bidi="pt_PT"/>
        </w:rPr>
        <w:t>cálice</w:t>
      </w:r>
      <w:r>
        <w:rPr>
          <w:lang w:val="pt_PT" w:bidi="pt_PT"/>
        </w:rPr>
        <w:t>. Esse é um cálice ou tigela provavelmente feito de argila que seria usado em uma mesa para conter uma bebida. Estava cheio de vinho, geralmente diluído com água. Traduza a palavra cálice da mesma maneira que você fez em passagens anteriores.</w:t>
      </w:r>
    </w:p>
    <w:p>
      <w:pPr/>
      <w:r>
        <w:rPr>
          <w:lang w:val="pt_PT" w:bidi="pt_PT"/>
        </w:rPr>
      </w:r>
      <w:r>
        <w:rPr>
          <w:b/>
          <w:lang w:val="pt_PT" w:bidi="pt_PT"/>
        </w:rPr>
        <w:t>Beber dele</w:t>
      </w:r>
      <w:r>
        <w:rPr>
          <w:lang w:val="pt_PT" w:bidi="pt_PT"/>
        </w:rPr>
        <w:t xml:space="preserve"> significa que o cálice de vinho era passado para cada discípulo para que eles bebessem diretamente do cálice, ou derramassem um pouco do vinho em seu próprio cálice e bebessem de seu próprio cálice. Os discípulos estavam bebendo um pouco do vinho e compartilhando juntos.</w:t>
      </w:r>
    </w:p>
    <w:p>
      <w:pPr/>
      <w:r>
        <w:rPr>
          <w:lang w:val="pt_PT" w:bidi="pt_PT"/>
        </w:rPr>
      </w:r>
      <w:r>
        <w:rPr>
          <w:b/>
          <w:lang w:val="pt_PT" w:bidi="pt_PT"/>
        </w:rPr>
        <w:t>Sangue</w:t>
      </w:r>
      <w:r>
        <w:rPr>
          <w:lang w:val="pt_PT" w:bidi="pt_PT"/>
        </w:rPr>
        <w:t>: significando literalmente o sangue de Jesus de seu corpo vivo. Veja as notas acima relacionadas ao corpo de Jesus e o sangue de Jesus. Na tradição judaica, o sangue de um animal muitas vezes representaria a vida do animal. Quando sacrifícios e ofertas eram feitos, era a aspersão do sangue que levava a pessoa que fazia a oferta a ser considerada justa perante Deus. Traduza sangue da mesma maneira que você fez em passagens anteriores.</w:t>
      </w:r>
    </w:p>
    <w:p>
      <w:pPr/>
      <w:r>
        <w:rPr>
          <w:lang w:val="pt_PT" w:bidi="pt_PT"/>
        </w:rPr>
      </w:r>
      <w:r>
        <w:rPr>
          <w:b/>
          <w:lang w:val="pt_PT" w:bidi="pt_PT"/>
        </w:rPr>
        <w:t>Derramados como um sacrifício</w:t>
      </w:r>
      <w:r>
        <w:rPr>
          <w:lang w:val="pt_PT" w:bidi="pt_PT"/>
        </w:rPr>
        <w:t xml:space="preserve">: da mesma maneira que o vinho pode ser derramado de um cálice, o sangue de Jesus seria derramado. </w:t>
      </w:r>
      <w:r>
        <w:rPr>
          <w:b/>
          <w:lang w:val="pt_PT" w:bidi="pt_PT"/>
        </w:rPr>
        <w:t>Sacrifício</w:t>
      </w:r>
      <w:r>
        <w:rPr>
          <w:lang w:val="pt_PT" w:bidi="pt_PT"/>
        </w:rPr>
        <w:t xml:space="preserve"> está no Glossário Mestre. Jesus será o sacrifício que permitirá que </w:t>
      </w:r>
      <w:r>
        <w:rPr>
          <w:b/>
          <w:lang w:val="pt_PT" w:bidi="pt_PT"/>
        </w:rPr>
        <w:t>muitos</w:t>
      </w:r>
      <w:r>
        <w:rPr>
          <w:lang w:val="pt_PT" w:bidi="pt_PT"/>
        </w:rPr>
        <w:t xml:space="preserve"> tenham seus pecados perdoados. “Muitos” pode significar “todas as pessoas”, incluindo quaisquer pessoas no futuro que confiem em Jesus.</w:t>
      </w:r>
    </w:p>
    <w:p>
      <w:pPr/>
      <w:r>
        <w:rPr>
          <w:lang w:val="pt_PT" w:bidi="pt_PT"/>
        </w:rPr>
      </w:r>
      <w:r>
        <w:rPr>
          <w:lang w:val="pt_PT" w:bidi="pt_PT"/>
        </w:rPr>
        <w:t xml:space="preserve">O </w:t>
      </w:r>
      <w:r>
        <w:rPr>
          <w:b/>
          <w:lang w:val="pt_PT" w:bidi="pt_PT"/>
        </w:rPr>
        <w:t>perdão dos pecados</w:t>
      </w:r>
      <w:r>
        <w:rPr>
          <w:lang w:val="pt_PT" w:bidi="pt_PT"/>
        </w:rPr>
        <w:t xml:space="preserve"> é quando alguém pode ter todos os seus erros perdoados para que ele possa então ter um relacionamento correto com Deus novamente. Traduza "perdão dos pecados" da mesma maneira que você fez em passagens anteriores. </w:t>
      </w:r>
      <w:r>
        <w:rPr>
          <w:b/>
          <w:lang w:val="pt_PT" w:bidi="pt_PT"/>
        </w:rPr>
        <w:t>Perdão</w:t>
      </w:r>
      <w:r>
        <w:rPr>
          <w:lang w:val="pt_PT" w:bidi="pt_PT"/>
        </w:rPr>
        <w:t xml:space="preserve"> e </w:t>
      </w:r>
      <w:r>
        <w:rPr>
          <w:b/>
          <w:lang w:val="pt_PT" w:bidi="pt_PT"/>
        </w:rPr>
        <w:t>pecado</w:t>
      </w:r>
      <w:r>
        <w:rPr>
          <w:lang w:val="pt_PT" w:bidi="pt_PT"/>
        </w:rPr>
        <w:t xml:space="preserve"> estão no Glossário Mestre.</w:t>
      </w:r>
    </w:p>
    <w:p>
      <w:pPr/>
      <w:r>
        <w:rPr>
          <w:lang w:val="pt_PT" w:bidi="pt_PT"/>
        </w:rPr>
      </w:r>
      <w:r>
        <w:rPr>
          <w:b/>
          <w:lang w:val="pt_PT" w:bidi="pt_PT"/>
        </w:rPr>
        <w:t>Aliança</w:t>
      </w:r>
      <w:r>
        <w:rPr>
          <w:lang w:val="pt_PT" w:bidi="pt_PT"/>
        </w:rPr>
        <w:t xml:space="preserve">: Jesus está dizendo que seu sangue estará confirmando a aliança entre Deus e aqueles que o seguem. Uma aliança é um acordo vinculativo entre duas pessoas ou grupos. Estabelece um relacionamento de paz ou lealdade entre eles. Cada lado concorda em ser fiel a esse acordo. Traduza aliança da mesma maneira que você fez em passagens anteriores. </w:t>
      </w:r>
      <w:r>
        <w:rPr>
          <w:b/>
          <w:lang w:val="pt_PT" w:bidi="pt_PT"/>
        </w:rPr>
        <w:t>Aliança</w:t>
      </w:r>
      <w:r>
        <w:rPr>
          <w:lang w:val="pt_PT" w:bidi="pt_PT"/>
        </w:rPr>
        <w:t xml:space="preserve"> está do Glossário Mestre.</w:t>
      </w:r>
    </w:p>
    <w:p>
      <w:pPr/>
      <w:r>
        <w:rPr>
          <w:lang w:val="pt_PT" w:bidi="pt_PT"/>
        </w:rPr>
      </w:r>
      <w:r>
        <w:rPr>
          <w:b/>
          <w:lang w:val="pt_PT" w:bidi="pt_PT"/>
        </w:rPr>
        <w:t>Fruto da videira</w:t>
      </w:r>
      <w:r>
        <w:rPr>
          <w:lang w:val="pt_PT" w:bidi="pt_PT"/>
        </w:rPr>
        <w:t xml:space="preserve"> se refere ao vinho no cálice que os discípulos estão bebendo. O </w:t>
      </w:r>
      <w:r>
        <w:rPr>
          <w:b/>
          <w:lang w:val="pt_PT" w:bidi="pt_PT"/>
        </w:rPr>
        <w:t>vinho</w:t>
      </w:r>
      <w:r>
        <w:rPr>
          <w:lang w:val="pt_PT" w:bidi="pt_PT"/>
        </w:rPr>
        <w:t xml:space="preserve"> é uma bebida alcoólica feita de uvas fermentadas. No antigo testamento, o vinho é um símbolo de morte, mas o vinho novo é um símbolo de alegria e de todos estarem bem. As uvas crescem em uma videira, de modo que você deveria usar uma palavra para videira que implica que o fruto cresce nela.</w:t>
      </w:r>
    </w:p>
    <w:p>
      <w:pPr/>
      <w:r>
        <w:rPr>
          <w:lang w:val="pt_PT" w:bidi="pt_PT"/>
        </w:rPr>
      </w:r>
      <w:r>
        <w:rPr>
          <w:b/>
          <w:lang w:val="pt_PT" w:bidi="pt_PT"/>
        </w:rPr>
        <w:t>O reino de meu Pai</w:t>
      </w:r>
      <w:r>
        <w:rPr>
          <w:lang w:val="pt_PT" w:bidi="pt_PT"/>
        </w:rPr>
        <w:t xml:space="preserve"> é outra maneira de dizer o reino de Deus. </w:t>
      </w:r>
      <w:r>
        <w:rPr>
          <w:b/>
          <w:lang w:val="pt_PT" w:bidi="pt_PT"/>
        </w:rPr>
        <w:t>Reino de Deus</w:t>
      </w:r>
      <w:r>
        <w:rPr>
          <w:lang w:val="pt_PT" w:bidi="pt_PT"/>
        </w:rPr>
        <w:t xml:space="preserve"> está no Glossário Mestre.</w:t>
      </w:r>
    </w:p>
    <w:p>
      <w:pPr/>
      <w:r>
        <w:rPr>
          <w:lang w:val="pt_PT" w:bidi="pt_PT"/>
        </w:rPr>
      </w:r>
      <w:r>
        <w:rPr>
          <w:lang w:val="pt_PT" w:bidi="pt_PT"/>
        </w:rPr>
        <w:t xml:space="preserve">Quando haviam cantado um </w:t>
      </w:r>
      <w:r>
        <w:rPr>
          <w:b/>
          <w:lang w:val="pt_PT" w:bidi="pt_PT"/>
        </w:rPr>
        <w:t>hino</w:t>
      </w:r>
      <w:r>
        <w:rPr>
          <w:lang w:val="pt_PT" w:bidi="pt_PT"/>
        </w:rPr>
        <w:t xml:space="preserve">, saíram para o </w:t>
      </w:r>
      <w:r>
        <w:rPr>
          <w:b/>
          <w:lang w:val="pt_PT" w:bidi="pt_PT"/>
        </w:rPr>
        <w:t>Monte das Oliveiras</w:t>
      </w:r>
      <w:r>
        <w:rPr>
          <w:lang w:val="pt_PT" w:bidi="pt_PT"/>
        </w:rPr>
        <w:t xml:space="preserve">. Um </w:t>
      </w:r>
      <w:r>
        <w:rPr>
          <w:b/>
          <w:lang w:val="pt_PT" w:bidi="pt_PT"/>
        </w:rPr>
        <w:t>hino</w:t>
      </w:r>
      <w:r>
        <w:rPr>
          <w:lang w:val="pt_PT" w:bidi="pt_PT"/>
        </w:rPr>
        <w:t xml:space="preserve"> é um cântico de louvor a Deus, provavelmente do Salmo 118. Esse salmo louva a Deus por seu amor fiel que dura para sempre. O </w:t>
      </w:r>
      <w:r>
        <w:rPr>
          <w:b/>
          <w:lang w:val="pt_PT" w:bidi="pt_PT"/>
        </w:rPr>
        <w:t>Monte das Oliveiras</w:t>
      </w:r>
      <w:r>
        <w:rPr>
          <w:lang w:val="pt_PT" w:bidi="pt_PT"/>
        </w:rPr>
        <w:t xml:space="preserve"> fica a leste da cidade de Jerusalém.</w:t>
      </w:r>
    </w:p>
    <w:p>
      <w:pPr/>
      <w:r>
        <w:rPr>
          <w:lang w:val="pt_PT" w:bidi="pt_PT"/>
        </w:rPr>
      </w:r>
      <w:r>
        <w:rPr>
          <w:lang w:val="pt_PT" w:bidi="pt_PT"/>
        </w:rPr>
        <w:t xml:space="preserve">Então Jesus disse a eles que esta noite todos se </w:t>
      </w:r>
      <w:r>
        <w:rPr>
          <w:b/>
          <w:lang w:val="pt_PT" w:bidi="pt_PT"/>
        </w:rPr>
        <w:t>afastariam</w:t>
      </w:r>
      <w:r>
        <w:rPr>
          <w:lang w:val="pt_PT" w:bidi="pt_PT"/>
        </w:rPr>
        <w:t>.</w:t>
      </w:r>
    </w:p>
    <w:p>
      <w:pPr/>
      <w:r>
        <w:rPr>
          <w:lang w:val="pt_PT" w:bidi="pt_PT"/>
        </w:rPr>
      </w:r>
      <w:r>
        <w:rPr>
          <w:b/>
          <w:lang w:val="pt_PT" w:bidi="pt_PT"/>
        </w:rPr>
        <w:t>Afastar-se</w:t>
      </w:r>
      <w:r>
        <w:rPr>
          <w:lang w:val="pt_PT" w:bidi="pt_PT"/>
        </w:rPr>
        <w:t xml:space="preserve"> significa que os discípulos fugirão, eles escaparão de serem associados a Jesus.</w:t>
      </w:r>
    </w:p>
    <w:p>
      <w:pPr/>
      <w:r>
        <w:rPr>
          <w:lang w:val="pt_PT" w:bidi="pt_PT"/>
        </w:rPr>
      </w:r>
      <w:r>
        <w:rPr>
          <w:lang w:val="pt_PT" w:bidi="pt_PT"/>
        </w:rPr>
        <w:t xml:space="preserve">“Depois que Jesus foi </w:t>
      </w:r>
      <w:r>
        <w:rPr>
          <w:b/>
          <w:lang w:val="pt_PT" w:bidi="pt_PT"/>
        </w:rPr>
        <w:t>ressuscitado</w:t>
      </w:r>
      <w:r>
        <w:rPr>
          <w:lang w:val="pt_PT" w:bidi="pt_PT"/>
        </w:rPr>
        <w:t>” significa depois que Jesus recebeu vida novamente. Jesus voltará plenamente à vida. Jesus não voltará como um fantasma ou visão.</w:t>
      </w:r>
    </w:p>
    <w:p>
      <w:pPr/>
      <w:r>
        <w:rPr>
          <w:lang w:val="pt_PT" w:bidi="pt_PT"/>
        </w:rPr>
      </w:r>
      <w:r>
        <w:rPr>
          <w:b/>
          <w:lang w:val="pt_PT" w:bidi="pt_PT"/>
        </w:rPr>
        <w:t>Em verdade, digo a vocês</w:t>
      </w:r>
      <w:r>
        <w:rPr>
          <w:lang w:val="pt_PT" w:bidi="pt_PT"/>
        </w:rPr>
        <w:t xml:space="preserve"> é uma maneira de dizer “ouçam” ou “prestem atenção”. Mateus está destacando que Jesus está prestes a dizer algo importante e que os discípulos deveriam prestar atenção especial.</w:t>
      </w:r>
    </w:p>
    <w:p>
      <w:pPr/>
      <w:r>
        <w:rPr>
          <w:lang w:val="pt_PT" w:bidi="pt_PT"/>
        </w:rPr>
      </w:r>
      <w:r>
        <w:rPr>
          <w:lang w:val="pt_PT" w:bidi="pt_PT"/>
        </w:rPr>
        <w:t xml:space="preserve">Jesus diz a Pedro que Pedro “me </w:t>
      </w:r>
      <w:r>
        <w:rPr>
          <w:b/>
          <w:lang w:val="pt_PT" w:bidi="pt_PT"/>
        </w:rPr>
        <w:t>negará</w:t>
      </w:r>
      <w:r>
        <w:rPr>
          <w:lang w:val="pt_PT" w:bidi="pt_PT"/>
        </w:rPr>
        <w:t xml:space="preserve"> três vezes”. Negar significa dizer que não conhece alguém ou algo, mesmo que conheça ele ou a coisa sobre a qual está sendo falada. Pedro dirá três vezes que ele não conhece Jesus. Traduza negar da mesma maneira que você fez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26:36–46</w:t>
      </w:r>
      <w:r>
        <w:rPr>
          <w:lang w:val="pt_PT" w:bidi="pt_PT"/>
        </w:rPr>
      </w:r>
    </w:p>
    <w:p>
      <w:pPr>
        <w:pStyle w:val="Heading3"/>
      </w:pPr>
      <w:r>
        <w:rPr>
          <w:lang w:val="pt_PT" w:bidi="pt_PT"/>
        </w:rPr>
        <w:t>Ouvir e Sentir</w:t>
      </w:r>
    </w:p>
    <w:p>
      <w:pPr/>
      <w:r>
        <w:rPr>
          <w:lang w:val="pt_PT" w:bidi="pt_PT"/>
        </w:rPr>
      </w:r>
      <w:r>
        <w:rPr>
          <w:lang w:val="pt_PT" w:bidi="pt_PT"/>
        </w:rPr>
        <w:t>Ouçam Mateus 26.36–46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É noite. Jesus e seus discípulos acabaram de deixar a cidade de Jerusalém, onde eles haviam compartilhado uma refeição da Páscoa juntos. Todos eles caminham cerca de 15 minutos para fora da cidade para o Monte das Oliveiras, na encosta oeste oposta à cidade. Eles caminhavam para um lugar chamado Getsêmani, que em hebraico significa “prensa de azeite”. É um pomar, um lugar onde as pessoas plantam, cultivam e colhem azeitonas. As pessoas provavelmente prensavam azeitonas lá para fazer azeite.</w:t>
      </w:r>
    </w:p>
    <w:p>
      <w:pPr/>
      <w:r>
        <w:rPr>
          <w:lang w:val="pt_PT" w:bidi="pt_PT"/>
        </w:rPr>
      </w:r>
      <w:r>
        <w:rPr>
          <w:lang w:val="pt_PT" w:bidi="pt_PT"/>
        </w:rPr>
        <w:t>Parem por um momento e mostrem a suas equipes de tradução uma foto do Jardim do Getsêmani. Mostre uma foto de oliveiras.</w:t>
      </w:r>
    </w:p>
    <w:p>
      <w:pPr/>
      <w:r>
        <w:rPr>
          <w:lang w:val="pt_PT" w:bidi="pt_PT"/>
        </w:rPr>
      </w:r>
      <w:r>
        <w:rPr>
          <w:lang w:val="pt_PT" w:bidi="pt_PT"/>
        </w:rPr>
        <w:t>Jesus diz aos seus discípulos: “Sentem-se aqui enquanto eu vou orar”. Jesus leva Pedro e os dois filhos de Zebedeu, Tiago e João, com ele. É interessante observar que esses 3 discípulos foram os que viram Jesus em sua glória divina na montanha.</w:t>
      </w:r>
    </w:p>
    <w:p>
      <w:pPr/>
      <w:r>
        <w:rPr>
          <w:lang w:val="pt_PT" w:bidi="pt_PT"/>
        </w:rPr>
      </w:r>
      <w:r>
        <w:rPr>
          <w:lang w:val="pt_PT" w:bidi="pt_PT"/>
        </w:rPr>
        <w:t>Jesus começou a ficar emocionalmente angustiado. Ele estava triste, perturbado e angustiado. Ele disse: “A minha alma está esmagada pela tristeza a ponto de morrer”. Jesus está dizendo que todo o seu ser, ou alma, está sobrecarregado de tristeza. Ele até mesmo sente como se um grande peso estivesse pressionando ele, até o ponto da morte.</w:t>
      </w:r>
    </w:p>
    <w:p>
      <w:pPr/>
      <w:r>
        <w:rPr>
          <w:lang w:val="pt_PT" w:bidi="pt_PT"/>
        </w:rPr>
      </w:r>
      <w:r>
        <w:rPr>
          <w:lang w:val="pt_PT" w:bidi="pt_PT"/>
        </w:rPr>
        <w:t>Jesus e os três discípulos estão perto o suficiente do resto dos discípulos para que todos sejam capazes de ouvir o que Jesus está orando. Jesus está acostumado a orar sozinho com seu pai. É surpreendente que Jesus esteja pedindo a seus discípulos para estarem com ele neste momento. Parece que Jesus está ansiando pelo apoio de seus amigos neste momento. Até agora, Jesus esteve calmo em situações difíceis. Aqui, ele está mostrando sua angústia e agonia. As emoções de Jesus são exibidas abertamente e todo o seu corpo está reagindo ao que ele está sentindo em seu interior. Jesus sabe tudo o que está prestes a acontecer. Ele está temendo a dor e o sofrimento para o qual ele tem se preparado. Estamos vendo o impacto muito real que isso está tendo em Jesus. Estamos vendo um Jesus muito humano neste momento.</w:t>
      </w:r>
    </w:p>
    <w:p>
      <w:pPr/>
      <w:r>
        <w:rPr>
          <w:lang w:val="pt_PT" w:bidi="pt_PT"/>
        </w:rPr>
      </w:r>
      <w:r>
        <w:rPr>
          <w:lang w:val="pt_PT" w:bidi="pt_PT"/>
        </w:rPr>
        <w:t>Parem por um momento e discutam um período em que vocês ficaram tão sobrecarregados com um sentimento dentro de si que não puderam deixar de reagir fisicamente. Uma reação física poderia ser chorar, ser incapaz de se levantar, cair, ficar doente ou até mesmo chorar lágrimas de alegria, se for um momento feliz. Parem e discutam o horror e a angústia da dor de Jesus nos termos mais fortes possíveis.</w:t>
      </w:r>
    </w:p>
    <w:p>
      <w:pPr/>
      <w:r>
        <w:rPr>
          <w:lang w:val="pt_PT" w:bidi="pt_PT"/>
        </w:rPr>
      </w:r>
      <w:r>
        <w:rPr>
          <w:lang w:val="pt_PT" w:bidi="pt_PT"/>
        </w:rPr>
        <w:t>Jesus então pede aos discípulos para manterem a vigilância e estarem espiritualmente alerta. Eles precisam resistir à tentação que virá. É interessante que os judeus muitas vezes ficassem acordados até tarde na noite da Páscoa falando sobre como Deus os havia resgatado em sua história. Então, não seria incomum que os discípulos ficassem acordados até tarde nesta noite. Jesus foi um pouco mais além de todos os discípulos e caiu com seu rosto no chão. Jesus não caiu acidentalmente. Jesus caindo é um ato deliberado. Poderia ser porque ele está tão sobrecarregado que é incapaz de se manter em pé. A posição normal para oração era ficar de pé com as mãos erguidas. A tradição judaica de orar com o rosto no chão significa que alguém está implorando humildemente por uma resposta.</w:t>
      </w:r>
    </w:p>
    <w:p>
      <w:pPr/>
      <w:r>
        <w:rPr>
          <w:lang w:val="pt_PT" w:bidi="pt_PT"/>
        </w:rPr>
      </w:r>
      <w:r>
        <w:rPr>
          <w:lang w:val="pt_PT" w:bidi="pt_PT"/>
        </w:rPr>
        <w:t>Jesus orou “Meu Pai…” Jesus está destacando que seu relacionamento com Deus é um relacionamento entre um pai e um filho. Essa proximidade de relacionamento está prestes a ser testada e reafirmada. Jesus continua a orar para que, se for possível, “que esse cálice seja tirado de mim”. Na tradição judaica, “um cálice” é muitas vezes usado como um símbolo de punição, vingança e julgamento. Aqui Jesus está usando esse simbolismo, mas como um objeto de sofrimento. Jesus sabe que ele está prestes a enfrentar o julgamento, a punição e a separação de seu pai. Jesus está perguntando a seu pai se há alguma maneira de ele evitar o sofrimento e a execução que ele está prestes a experimentar. Jesus continua, mostrando que ele quer ser obediente, mas dizendo: “No entanto, não seja como eu desejo, mas como você deseja”. Jesus está mostrando seu conflito interno. Jesus não quer passar pelo sofrimento físico e espiritual. No entanto, Jesus sabe que o plano de seu pai é a vitória final. Jesus quer se submeter ao propósito de Deus.</w:t>
      </w:r>
    </w:p>
    <w:p>
      <w:pPr/>
      <w:r>
        <w:rPr>
          <w:lang w:val="pt_PT" w:bidi="pt_PT"/>
        </w:rPr>
      </w:r>
      <w:r>
        <w:rPr>
          <w:lang w:val="pt_PT" w:bidi="pt_PT"/>
        </w:rPr>
        <w:t>Então Jesus retornou para Pedro, Tiago e João, e os encontrou dormindo! Há um contraste sendo desenhado entre a agonia e a oração ativas de Jesus, e os discípulos que estavam todos dormindo. Jesus diz a Pedro, que havia acabado de declarar que ele morreria por Jesus: “Você não poderia manter-se vigilante comigo por uma hora?”. Ao fazer essa pergunta, Jesus está expressando seu desapontamento por encontrá-los dormindo. Jesus não estava esperando uma resposta. Jesus também está destacando para Pedro que Pedro pensa que ele morrerá por Jesus, mas ele não pôde ficar acordado por 1 hora. Há uma diferença entre o que Pedro diz e o que ele realmente faz.</w:t>
      </w:r>
    </w:p>
    <w:p>
      <w:pPr/>
      <w:r>
        <w:rPr>
          <w:lang w:val="pt_PT" w:bidi="pt_PT"/>
        </w:rPr>
      </w:r>
      <w:r>
        <w:rPr>
          <w:lang w:val="pt_PT" w:bidi="pt_PT"/>
        </w:rPr>
        <w:t>Jesus continua: “Continuem vigiando e orando para que vocês não cedam à tentação. Porque o espírito está disposto, mas o corpo é fraco!” Jesus está dizendo a seus discípulos para continuarem vigiando o que está acontecendo ao seu redor, mas também para olharem para o que está acontecendo espiritualmente. A primeira vez que Jesus disse a eles para terem cuidado, desta vez ele está dizendo a eles para orar, não por ele, mas por si mesmos. Jesus está lembrando a eles que eles podem ter boas intenções, mas se eles não tiverem cuidado, eles abandonarão as boas intenções e acabarão cedendo às tentações. Os humanos são fracos, no entanto, com a oração, o espírito de Deus pode ajudá-los a se opor ao mal. Jesus já havia ensinado aos discípulos a orar “não nos deixe levar pela tentação, mas nos livre do maligno”.</w:t>
      </w:r>
    </w:p>
    <w:p>
      <w:pPr/>
      <w:r>
        <w:rPr>
          <w:lang w:val="pt_PT" w:bidi="pt_PT"/>
        </w:rPr>
      </w:r>
      <w:r>
        <w:rPr>
          <w:lang w:val="pt_PT" w:bidi="pt_PT"/>
        </w:rPr>
        <w:t>Parem por um momento e discutam com a equipe de tradução: falem sobre um momento em que vocês tiveram uma boa intenção de fazer algo, mas na realidade vocês não foram capazes de alcançar seu plano.</w:t>
      </w:r>
    </w:p>
    <w:p>
      <w:pPr/>
      <w:r>
        <w:rPr>
          <w:lang w:val="pt_PT" w:bidi="pt_PT"/>
        </w:rPr>
      </w:r>
      <w:r>
        <w:rPr>
          <w:lang w:val="pt_PT" w:bidi="pt_PT"/>
        </w:rPr>
        <w:t>Jesus então vai a alguns metros de distância e ora a mesma oração novamente. Jesus sabe a resposta para o que ele está pedindo a seu pai. Jesus conclui: “Que sua vontade seja feita”. “Que sua vontade ser feita” também é parte da oração que Jesus ensinou a seus discípulos quando ele estava ensinando a eles como orar. Jesus está mostrando a seus discípulos como eles devem se submeter ao que Deus pede a eles, mesmo que lhes custe caro.</w:t>
      </w:r>
    </w:p>
    <w:p>
      <w:pPr/>
      <w:r>
        <w:rPr>
          <w:lang w:val="pt_PT" w:bidi="pt_PT"/>
        </w:rPr>
      </w:r>
      <w:r>
        <w:rPr>
          <w:lang w:val="pt_PT" w:bidi="pt_PT"/>
        </w:rPr>
        <w:t>Jesus retorna para os discípulos novamente, e os encontra dormindo — novamente — porque seus olhos estavam pesados! Isso significa que eles não eram capazes de impedir que seus olhos fechassem, então eles não poderiam ficar acordados. Eles podem ter achado difícil ficarem acordados porque era tarde da noite, ou porque eles estavam exaustos pelas situações estressantes que haviam ocorrido desde o início da refeição da Páscoa no início da noite.</w:t>
      </w:r>
    </w:p>
    <w:p>
      <w:pPr/>
      <w:r>
        <w:rPr>
          <w:lang w:val="pt_PT" w:bidi="pt_PT"/>
        </w:rPr>
      </w:r>
      <w:r>
        <w:rPr>
          <w:lang w:val="pt_PT" w:bidi="pt_PT"/>
        </w:rPr>
        <w:t>Jesus os deixou novamente para ir e orar. Desta vez, Jesus não pediu aos discípulos para ficarem acordados e orar. Isso é surpreendente. Talvez Jesus tenha percebido que serão apenas ele mesmo e seu pai que passarão pelos eventos que estão prestes a acontecer.</w:t>
      </w:r>
    </w:p>
    <w:p>
      <w:pPr/>
      <w:r>
        <w:rPr>
          <w:lang w:val="pt_PT" w:bidi="pt_PT"/>
        </w:rPr>
      </w:r>
      <w:r>
        <w:rPr>
          <w:lang w:val="pt_PT" w:bidi="pt_PT"/>
        </w:rPr>
        <w:t xml:space="preserve">Jesus retorna para encontrar seus discípulos dormindo — novamente! Jesus diz: “Vão em frente e durmam. Descansem”. Parece que Jesus está dizendo a eles para descansar agora. Não sabemos exatamente o que Jesus está dizendo aqui. Geralmente acredita-se que Jesus está dizendo o oposto do que é pretendido, </w:t>
      </w:r>
      <w:r>
        <w:rPr>
          <w:b/>
          <w:lang w:val="pt_PT" w:bidi="pt_PT"/>
        </w:rPr>
        <w:t>ou</w:t>
      </w:r>
      <w:r>
        <w:rPr>
          <w:lang w:val="pt_PT" w:bidi="pt_PT"/>
        </w:rPr>
        <w:t xml:space="preserve"> ele está usando uma expressão que significa o oposto do que é dito. Jesus está dizendo que eles deveriam estar fazendo o oposto do que eles estão fazendo. Ele está dizendo a eles: “Vão em frente e durmam. Descansem”, quando eles deveriam estar alerta e orando por si mesmos. Na verdade, os discípulos deveriam ter feito isso todo o tempo que estiveram no Getsêmani.</w:t>
      </w:r>
    </w:p>
    <w:p>
      <w:pPr/>
      <w:r>
        <w:rPr>
          <w:lang w:val="pt_PT" w:bidi="pt_PT"/>
        </w:rPr>
      </w:r>
      <w:r>
        <w:rPr>
          <w:lang w:val="pt_PT" w:bidi="pt_PT"/>
        </w:rPr>
        <w:t>Jesus continua, dizendo: “O Filho do Homem está sendo traído e entregue nas mãos dos pecadores”. Levantem-se, vamos indo. Olhem, meu traidor está aqui!” Jesus está chamando a si mesmo de Filho do Homem, um título que liga sua natureza humana às origens divinas. O Filho do Homem é a pessoa a quem Deus dá toda a autoridade e poder. Esse título foi usado anteriormente nas escrituras judaicas, particularmente pelo profeta Daniel. Jesus está dizendo que os pecadores que não sabem quem Jesus é o prenderão e o sentenciarão à morte, mesmo que Deus tenha dado a Jesus toda a autoridade e poder.</w:t>
      </w:r>
    </w:p>
    <w:p>
      <w:pPr/>
      <w:r>
        <w:rPr>
          <w:lang w:val="pt_PT" w:bidi="pt_PT"/>
        </w:rPr>
      </w:r>
      <w:r>
        <w:rPr>
          <w:lang w:val="pt_PT" w:bidi="pt_PT"/>
        </w:rPr>
        <w:t>Jesus então diz a eles para se levantar, é hora de ir, porque Judas veio com as autoridades para prender Jesus.</w:t>
      </w:r>
    </w:p>
    <w:p>
      <w:pPr/>
      <w:r>
        <w:rPr>
          <w:lang w:val="pt_PT" w:bidi="pt_PT"/>
        </w:rPr>
      </w:r>
      <w:r>
        <w:rPr>
          <w:lang w:val="pt_PT" w:bidi="pt_PT"/>
        </w:rPr>
        <w:t>A declaração de Jesus é chocante porque implica que sua traição é final. Tudo o que Jesus e os profetas no antigo testamento judaico previram agora acontecerá. É um momento crucial na história, o início da série de eventos que levará à execução de Jesus.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7 cenas.</w:t>
      </w:r>
    </w:p>
    <w:p>
      <w:pPr/>
      <w:r>
        <w:rPr>
          <w:lang w:val="pt_PT" w:bidi="pt_PT"/>
        </w:rPr>
      </w:r>
      <w:r>
        <w:rPr>
          <w:b/>
          <w:lang w:val="pt_PT" w:bidi="pt_PT"/>
        </w:rPr>
        <w:t>Primeira cena:</w:t>
      </w:r>
      <w:r>
        <w:rPr>
          <w:lang w:val="pt_PT" w:bidi="pt_PT"/>
        </w:rPr>
        <w:t xml:space="preserve"> é noite. Jesus e seus 11 discípulos (Judas já havia deixado o grupo durante a refeição da Páscoa) deixaram Jerusalém e caminharam para o Monte das Oliveiras. Eles chegam a um olival chamado Getsêmani.</w:t>
      </w:r>
    </w:p>
    <w:p>
      <w:pPr/>
      <w:r>
        <w:rPr>
          <w:lang w:val="pt_PT" w:bidi="pt_PT"/>
        </w:rPr>
      </w:r>
      <w:r>
        <w:rPr>
          <w:b/>
          <w:lang w:val="pt_PT" w:bidi="pt_PT"/>
        </w:rPr>
        <w:t>Segunda cena:</w:t>
      </w:r>
      <w:r>
        <w:rPr>
          <w:lang w:val="pt_PT" w:bidi="pt_PT"/>
        </w:rPr>
        <w:t xml:space="preserve"> Jesus leva Pedro e os dois filhos de Zebedeu, Tiago e João, um pouco mais longe dos outros discípulos. Jesus fica bastante angustiado. Ele diz a eles para permanecer e vigiar. Jesus foi a alguns metros de distância, caiu ao chão e orou.</w:t>
      </w:r>
    </w:p>
    <w:p>
      <w:pPr/>
      <w:r>
        <w:rPr>
          <w:lang w:val="pt_PT" w:bidi="pt_PT"/>
        </w:rPr>
      </w:r>
      <w:r>
        <w:rPr>
          <w:b/>
          <w:lang w:val="pt_PT" w:bidi="pt_PT"/>
        </w:rPr>
        <w:t>Terceira cena:</w:t>
      </w:r>
      <w:r>
        <w:rPr>
          <w:lang w:val="pt_PT" w:bidi="pt_PT"/>
        </w:rPr>
        <w:t xml:space="preserve"> Jesus retorna e encontra os discípulos dormindo. Jesus pergunta a Pedro: “Você não pôde vigiar comigo nem mesmo por uma hora?”. Jesus diz a eles: “Vigiem e orem para que vocês não caíam em tentação”. Ele lembra a eles que em seu espírito eles querem fazer a coisa certa, mas nem sempre é fácil.</w:t>
      </w:r>
    </w:p>
    <w:p>
      <w:pPr/>
      <w:r>
        <w:rPr>
          <w:lang w:val="pt_PT" w:bidi="pt_PT"/>
        </w:rPr>
      </w:r>
      <w:r>
        <w:rPr>
          <w:b/>
          <w:lang w:val="pt_PT" w:bidi="pt_PT"/>
        </w:rPr>
        <w:t>Quarta cena:</w:t>
      </w:r>
      <w:r>
        <w:rPr>
          <w:lang w:val="pt_PT" w:bidi="pt_PT"/>
        </w:rPr>
        <w:t xml:space="preserve"> Jesus deixa Pedro, Tiago e João pela segunda vez. Jesus ora a seu pai, perguntando se é possível que o cálice seja tirado dele. Jesus conclui: “No entanto, não seja como eu desejo, mas como você deseja”.</w:t>
      </w:r>
    </w:p>
    <w:p>
      <w:pPr/>
      <w:r>
        <w:rPr>
          <w:lang w:val="pt_PT" w:bidi="pt_PT"/>
        </w:rPr>
      </w:r>
      <w:r>
        <w:rPr>
          <w:b/>
          <w:lang w:val="pt_PT" w:bidi="pt_PT"/>
        </w:rPr>
        <w:t>Quinta cena:</w:t>
      </w:r>
      <w:r>
        <w:rPr>
          <w:lang w:val="pt_PT" w:bidi="pt_PT"/>
        </w:rPr>
        <w:t xml:space="preserve"> Jesus retornou para os três discípulos. Ele os encontrou dormindo, novamente, porque eles não podiam manter seus olhos abertos.</w:t>
      </w:r>
    </w:p>
    <w:p>
      <w:pPr/>
      <w:r>
        <w:rPr>
          <w:lang w:val="pt_PT" w:bidi="pt_PT"/>
        </w:rPr>
      </w:r>
      <w:r>
        <w:rPr>
          <w:b/>
          <w:lang w:val="pt_PT" w:bidi="pt_PT"/>
        </w:rPr>
        <w:t>Sexta cena:</w:t>
      </w:r>
      <w:r>
        <w:rPr>
          <w:lang w:val="pt_PT" w:bidi="pt_PT"/>
        </w:rPr>
        <w:t xml:space="preserve"> Jesus deixa os discípulos novamente para orar pela terceira vez. Ele diz a mesma coisa novamente.</w:t>
      </w:r>
    </w:p>
    <w:p>
      <w:pPr/>
      <w:r>
        <w:rPr>
          <w:lang w:val="pt_PT" w:bidi="pt_PT"/>
        </w:rPr>
      </w:r>
      <w:r>
        <w:rPr>
          <w:b/>
          <w:lang w:val="pt_PT" w:bidi="pt_PT"/>
        </w:rPr>
        <w:t>Sétima cena:</w:t>
      </w:r>
      <w:r>
        <w:rPr>
          <w:lang w:val="pt_PT" w:bidi="pt_PT"/>
        </w:rPr>
        <w:t xml:space="preserve"> Jesus retornou para seus discípulos e os encontrou dormindo novamente! Ele diz: “Vocês ainda estão dormindo e descansando?”. Jesus diz a eles que é hora de eles se levantarem, pois ele está prestes a ser entregue nas mãos dos pecadores. Jesus diz a eles que aquele que o trairá está prestes a chegar.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 filho de Zebedeu</w:t>
      </w:r>
    </w:p>
    <w:p>
      <w:pPr>
        <w:pStyle w:val="ListBullet"/>
        <w:spacing w:line="240" w:lineRule="auto"/>
        <w:ind w:left="720"/>
      </w:pPr>
      <w:r>
        <w:rPr>
          <w:lang w:val="pt_PT" w:bidi="pt_PT"/>
        </w:rPr>
      </w:r>
      <w:r>
        <w:rPr>
          <w:lang w:val="pt_PT" w:bidi="pt_PT"/>
        </w:rPr>
        <w:t>João, filho de Zebedeu</w:t>
      </w:r>
    </w:p>
    <w:p>
      <w:pPr>
        <w:pStyle w:val="ListBullet"/>
        <w:spacing w:line="240" w:lineRule="auto"/>
        <w:ind w:left="720"/>
      </w:pPr>
      <w:r>
        <w:rPr>
          <w:lang w:val="pt_PT" w:bidi="pt_PT"/>
        </w:rPr>
      </w:r>
      <w:r>
        <w:rPr>
          <w:lang w:val="pt_PT" w:bidi="pt_PT"/>
        </w:rPr>
        <w:t>Outros discípulos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A ação acontece depois que Jesus e os discípulos compartilharam a refeição da Páscoa em Jerusalém. Um dos discípulos, Judas, não está mais com o grupo, pois ele saiu durante a refeição. Jesus acabou de dizer a Pedro que Pedro negaria conhecer Jesus antes do amanhecer. Pedro e o resto dos discípulos disseram que eles estariam dispostos a morrer por Jesus. Os discípulos estavam se perguntando o que aconteceria, e por que Jesus havia dito algumas das coisas que ele havia dito.</w:t>
      </w:r>
    </w:p>
    <w:p>
      <w:pPr/>
      <w:r>
        <w:rPr>
          <w:lang w:val="pt_PT" w:bidi="pt_PT"/>
        </w:rPr>
      </w:r>
      <w:r>
        <w:rPr>
          <w:lang w:val="pt_PT" w:bidi="pt_PT"/>
        </w:rPr>
        <w:t>Os discípulos estão caminhando da cidade, descendo pelo vale e subindo o Monte das Oliveiras para um olival chamado Getsêmani. A caminhada é de cerca de 15 a 20 minutos. É importante observar que é noite, então está escuro. Não teria havido muita iluminação natural. Havia muitas pessoas em Jerusalém para celebrar a Páscoa, então é possível que houvesse outros grupos de pessoas no Monte das Oliveiras naquela noite. A passagem não nos diz se havia outros presentes ou não.</w:t>
      </w:r>
    </w:p>
    <w:p>
      <w:pPr/>
      <w:r>
        <w:rPr>
          <w:lang w:val="pt_PT" w:bidi="pt_PT"/>
        </w:rPr>
      </w:r>
      <w:r>
        <w:rPr>
          <w:lang w:val="pt_PT" w:bidi="pt_PT"/>
        </w:rPr>
        <w:t>Quando eles chegam ao Getsêmani, Jesus diz aos discípulos para se sentar e esperar, enquanto ele vai um pouco mais longe, provavelmente apenas alguns metros. Os discípulos teriam estado sentados entre oliveiras no chão empoeirado e pedregoso. Jesus leva Pedro e os filhos de Zebedeu (Tiago e João) com ele. É importante observar a distância entre os discípulos, os 3 discípulos (Pedro, Tiago e João), e Jesus. Os grupos não teriam estado longe um do outro. Os discípulos ainda teriam sido capazes de ouvir o que Jesus estava dizendo, ou se não exatamente o que ele estava dizendo, os discípulos teriam ouvido a angústia na voz de Jesus.</w:t>
      </w:r>
    </w:p>
    <w:p>
      <w:pPr/>
      <w:r>
        <w:rPr>
          <w:lang w:val="pt_PT" w:bidi="pt_PT"/>
        </w:rPr>
      </w:r>
      <w:r>
        <w:rPr>
          <w:lang w:val="pt_PT" w:bidi="pt_PT"/>
        </w:rPr>
        <w:t>Jesus ficou sobrecarregado e angustiado. É importante observar que Jesus não exibiu esse comportamento antes. Jesus está revelando o tormento interno pelo qual ele está passando neste momento. Jesus declara que ele está sobrecarregado com tristeza e pede aos 3 discípulos para vigiar com ele. Esta é a primeira vez que Jesus realmente expressou o que ele está pensando e sentindo sobre tudo o que está prestes a acontecer. Jesus vai a uma pequena distância (alguns metros) e cai ao chão. Jesus cai deliberadamente no chão; ele não cai acidentalmente. Jesus está deitado com seu rosto no chão. Embora Jesus esteja tendo uma conversa privada com Deus, seu pai, ele saberá que os discípulos poderiam ouvir. A oração é privada e pública. Jesus pergunta se é possível que o cálice do sofrimento seja tirado dele. Ele também diz: “No entanto, quero que sua vontade seja feita, não a minha”. É importante observar que Jesus não está falando sobre um cálice literal. Jesus está usando “cálice” para representar o sofrimento e separação de seu pai que ele está prestes a aceitar. Jesus está declarando respeitosamente que ele não pode evitar o sofrimento que ele está prestes a suportar e escolhe realizar o plano de Deus.</w:t>
      </w:r>
    </w:p>
    <w:p>
      <w:pPr/>
      <w:r>
        <w:rPr>
          <w:lang w:val="pt_PT" w:bidi="pt_PT"/>
        </w:rPr>
      </w:r>
      <w:r>
        <w:rPr>
          <w:lang w:val="pt_PT" w:bidi="pt_PT"/>
        </w:rPr>
        <w:t>Depois de cerca de uma hora, Jesus retorna para Pedro, Tiago e João e os encontra dormindo. Jesus fala diretamente com Pedro, mesmo que Tiago e João também estivessem lá. Isso poderia ser porque no início da noite, Pedro havia dito que ele nunca negaria Jesus, mesmo que ele tivesse que morrer por Jesus. Jesus diz a Pedro: “Você não pôde manter-se vigilante comigo nem mesmo por uma hora? Continuem vigiando e orando para que vocês não cedam à tentação. Porque o espírito está disposto, mas o corpo é fraco!” Pedro sabia que a pergunta de Jesus não tinha uma resposta. Jesus estava fazendo uma declaração que continha uma acusação de que Pedro não poderia nem mesmo ficar acordado por uma hora por Jesus. A frase é uma repreensão leve. Jesus está lembrando a Pedro que a tentação está ao redor e Pedro precisará ser forte para resistir a ela.</w:t>
      </w:r>
    </w:p>
    <w:p>
      <w:pPr/>
      <w:r>
        <w:rPr>
          <w:lang w:val="pt_PT" w:bidi="pt_PT"/>
        </w:rPr>
      </w:r>
      <w:r>
        <w:rPr>
          <w:lang w:val="pt_PT" w:bidi="pt_PT"/>
        </w:rPr>
        <w:t>Pare aqui e discuta como você diria isso em sua língua. Você usaria uma pergunta aqui, ou alguma outra forma de declaração?</w:t>
      </w:r>
    </w:p>
    <w:p>
      <w:pPr/>
      <w:r>
        <w:rPr>
          <w:lang w:val="pt_PT" w:bidi="pt_PT"/>
        </w:rPr>
      </w:r>
      <w:r>
        <w:rPr>
          <w:lang w:val="pt_PT" w:bidi="pt_PT"/>
        </w:rPr>
        <w:t>Jesus novamente se move uma pequena distância para longe de Pedro, Tiago e João para orar pela segunda vez. Jesus ora a seu pai: “Se não for possível que esse cálice seja tirado, a menos que eu beba dele, que sua vontade seja feita”.</w:t>
      </w:r>
    </w:p>
    <w:p>
      <w:pPr/>
      <w:r>
        <w:rPr>
          <w:lang w:val="pt_PT" w:bidi="pt_PT"/>
        </w:rPr>
      </w:r>
      <w:r>
        <w:rPr>
          <w:lang w:val="pt_PT" w:bidi="pt_PT"/>
        </w:rPr>
        <w:t>Depois de algum tempo, Jesus retorna para Pedro, Tiago e João e os encontra dormindo novamente. Os discípulos estão tendo problemas em ficar acordados, porque seus olhos estavam pesados. Isso significa que seus olhos continuaram fechando e eles foram incapazes de impedir que isso acontecesse. É interessante que eles possam querer ficar acordados e orar com Jesus, mas eles parecem incapazes de fazer isso. Esse é um exemplo do espírito estando disposto, mas a carne é fraca. Os discípulos desejam ficar acordados, mas eles não podem manter seus olhos abertos, pois estão tão cansados.</w:t>
      </w:r>
    </w:p>
    <w:p>
      <w:pPr/>
      <w:r>
        <w:rPr>
          <w:lang w:val="pt_PT" w:bidi="pt_PT"/>
        </w:rPr>
      </w:r>
      <w:r>
        <w:rPr>
          <w:lang w:val="pt_PT" w:bidi="pt_PT"/>
        </w:rPr>
        <w:t>Jesus novamente se move uma pequena distância para longe de Pedro, Tiago e João para orar pela segunda vez.</w:t>
      </w:r>
    </w:p>
    <w:p>
      <w:pPr/>
      <w:r>
        <w:rPr>
          <w:lang w:val="pt_PT" w:bidi="pt_PT"/>
        </w:rPr>
      </w:r>
      <w:r>
        <w:rPr>
          <w:lang w:val="pt_PT" w:bidi="pt_PT"/>
        </w:rPr>
        <w:t>Jesus retorna para Pedro, Tiago e João e os encontra dormindo novamente. Desta vez, Jesus fala com todos os 3 deles. Jesus diz: “Vocês ainda estão dormindo e descansando?”. O significado exato da frase não fica claro. Jesus poderia estar acusando-os de ainda estar dormindo, quando eles deveriam estar acordados. Independentemente do tom da pergunta, Jesus está dizendo que ele não quer que eles continuem dormindo, pois ele não queria que eles dormissem antes.</w:t>
      </w:r>
    </w:p>
    <w:p>
      <w:pPr/>
      <w:r>
        <w:rPr>
          <w:lang w:val="pt_PT" w:bidi="pt_PT"/>
        </w:rPr>
      </w:r>
      <w:r>
        <w:rPr>
          <w:lang w:val="pt_PT" w:bidi="pt_PT"/>
        </w:rPr>
        <w:t>Pare aqui e discuta como você diria isso em sua língua. Você usaria uma pergunta aqui, ou alguma outra forma de declaração?</w:t>
      </w:r>
    </w:p>
    <w:p>
      <w:pPr/>
      <w:r>
        <w:rPr>
          <w:lang w:val="pt_PT" w:bidi="pt_PT"/>
        </w:rPr>
      </w:r>
      <w:r>
        <w:rPr>
          <w:lang w:val="pt_PT" w:bidi="pt_PT"/>
        </w:rPr>
        <w:t>Jesus diz a eles que eles precisam se levantar, pois o traidor de Jesus está chegando.</w:t>
      </w:r>
    </w:p>
    <w:p>
      <w:pPr/>
      <w:r>
        <w:rPr>
          <w:lang w:val="pt_PT" w:bidi="pt_PT"/>
        </w:rPr>
      </w:r>
      <w:r>
        <w:rPr>
          <w:lang w:val="pt_PT" w:bidi="pt_PT"/>
        </w:rPr>
        <w:t>É importante lembrar dessas idas e vindas entre Jesus e seus três discípulos. Jesus vai três vezes para orar. Jesus volta e vê seus discípulos dormindo três vezes.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7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 filho de Zebedeu</w:t>
      </w:r>
    </w:p>
    <w:p>
      <w:pPr>
        <w:pStyle w:val="ListBullet"/>
        <w:spacing w:line="240" w:lineRule="auto"/>
        <w:ind w:left="720"/>
      </w:pPr>
      <w:r>
        <w:rPr>
          <w:lang w:val="pt_PT" w:bidi="pt_PT"/>
        </w:rPr>
      </w:r>
      <w:r>
        <w:rPr>
          <w:lang w:val="pt_PT" w:bidi="pt_PT"/>
        </w:rPr>
        <w:t>João, filho de Zebedeu</w:t>
      </w:r>
    </w:p>
    <w:p>
      <w:pPr>
        <w:pStyle w:val="ListBullet"/>
        <w:spacing w:line="240" w:lineRule="auto"/>
        <w:ind w:left="720"/>
      </w:pPr>
      <w:r>
        <w:rPr>
          <w:lang w:val="pt_PT" w:bidi="pt_PT"/>
        </w:rPr>
      </w:r>
      <w:r>
        <w:rPr>
          <w:lang w:val="pt_PT" w:bidi="pt_PT"/>
        </w:rPr>
        <w:t>Outros discípulos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acabou de dizer a Pedro que ele trairia Jesus nesta mesma noite. Pedro disse que ele morreria por Jesus e nunca o negaria. Todos os discípulos disseram a mesma coisa. É noite. Jesus e seus discípulos (exceto Judas) deixam Jerusalém e caminham pelo vale até o Monte das Oliveiras. Eles param em um olival chamado Getsêmani. Certifique-se de que a equipe encene caminhando saindo de Jerusalém, pelo vale e subindo o Monte das Oliveiras.</w:t>
      </w:r>
    </w:p>
    <w:p>
      <w:pPr/>
      <w:r>
        <w:rPr>
          <w:lang w:val="pt_PT" w:bidi="pt_PT"/>
        </w:rPr>
      </w:r>
      <w:r>
        <w:rPr>
          <w:lang w:val="pt_PT" w:bidi="pt_PT"/>
        </w:rPr>
        <w:t>Quando eles chegam ao Getsêmani, Jesus diz aos discípulos para “se sentar aqui enquanto eu vou até lá e oro”. Jesus deixa a maioria dos discípulos, mas leva Pedro, Tiago e João com ele.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discípulos como eles se sentem por serem deixados enquanto Jesus vai um pouco mais adiante com Pedro, Tiago e João. Você pode ouvir algumas coisas como:</w:t>
      </w:r>
    </w:p>
    <w:p>
      <w:pPr>
        <w:pStyle w:val="ListBullet"/>
        <w:spacing w:line="240" w:lineRule="auto"/>
        <w:ind w:left="720"/>
      </w:pPr>
      <w:r>
        <w:rPr>
          <w:lang w:val="pt_PT" w:bidi="pt_PT"/>
        </w:rPr>
      </w:r>
      <w:r>
        <w:rPr>
          <w:lang w:val="pt_PT" w:bidi="pt_PT"/>
        </w:rPr>
        <w:t>Pergunte a Pedro, Tiago e João o que eles estão pensando e sentindo. Você pode ouvir algumas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quatro deles caminham um pouco à distância (provavelmente alguns metros). Jesus ficou angustiado e sobrecarregado de dor. Jesus disse a eles: “Minha alma está esmagada pela dor até o ponto da morte. Fiquem aqui e continuem vigiando comigo”.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Pedro, Tiago e João o que eles estão pensando e sentindo. Você pode ouvir algumas coisas como:</w:t>
      </w:r>
    </w:p>
    <w:p>
      <w:pPr>
        <w:pStyle w:val="ListBullet"/>
        <w:spacing w:line="240" w:lineRule="auto"/>
        <w:ind w:left="720"/>
      </w:pPr>
      <w:r>
        <w:rPr>
          <w:lang w:val="pt_PT" w:bidi="pt_PT"/>
        </w:rPr>
      </w:r>
      <w:r>
        <w:rPr>
          <w:lang w:val="pt_PT" w:bidi="pt_PT"/>
        </w:rPr>
        <w:t>Pergunte a Jesus o que ele está sentindo. Você pode ouvir algumas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foi um pouco mais adiante e caiu com seu rosto no chão. Jesus disse: “Meu Pai! Se é possível, deixe esse cálice de sofrimento ser tirado de mim. Mas quero que sua vontade seja feita, não a minha”.</w:t>
      </w:r>
    </w:p>
    <w:p>
      <w:pPr/>
      <w:r>
        <w:rPr>
          <w:lang w:val="pt_PT" w:bidi="pt_PT"/>
        </w:rPr>
      </w:r>
      <w:r>
        <w:rPr>
          <w:lang w:val="pt_PT" w:bidi="pt_PT"/>
        </w:rPr>
        <w:t>Jesus retornou a Pedro, Tiago e João e os encontrou dormindo. Jesus disse a Pedro: “Você não pôde manter-se vigilante comigo nem mesmo por uma hora? Continuem vigiando e orando para que vocês não cedam à tentação. Porque o espírito está disposto, mas o corpo é fraco!”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discípulos o que eles estão pensando e sentindo agora. Você pode ouvir algumas coisas como:</w:t>
      </w:r>
    </w:p>
    <w:p>
      <w:pPr>
        <w:pStyle w:val="ListBullet"/>
        <w:spacing w:line="240" w:lineRule="auto"/>
        <w:ind w:left="720"/>
      </w:pPr>
      <w:r>
        <w:rPr>
          <w:lang w:val="pt_PT" w:bidi="pt_PT"/>
        </w:rPr>
      </w:r>
      <w:r>
        <w:rPr>
          <w:lang w:val="pt_PT" w:bidi="pt_PT"/>
        </w:rPr>
        <w:t>Pergunte a Jesus o que ele está pensando e sentindo. Você pode ouvir algumas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Jesus deixou Pedro, Tiago e João pela segunda vez. Desta vez, Jesus orou a seu pai: “Se não é possível que esse cálice seja tirado, a menos que eu beba dele, ainda assim quero fazer o que você quer, não o que eu quero”. Jesus escolhe aceitar o que está prestes a acontecer.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Jesus o que ele está pensando e sentindo agora. Você pode ouvir coisas como:</w:t>
      </w:r>
    </w:p>
    <w:p>
      <w:pPr>
        <w:pStyle w:val="ListBullet"/>
        <w:spacing w:line="240" w:lineRule="auto"/>
        <w:ind w:left="720"/>
      </w:pPr>
      <w:r>
        <w:rPr>
          <w:lang w:val="pt_PT" w:bidi="pt_PT"/>
        </w:rPr>
      </w:r>
      <w:r>
        <w:rPr>
          <w:lang w:val="pt_PT" w:bidi="pt_PT"/>
        </w:rPr>
        <w:t>Pergunte a Deus como ele está se sentindo agora.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Jesus retornou a seus discípulos, ele os encontrou dormindo novamente. Eles não podiam manter seus olhos abertos.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discípulos como elas estão se sentindo agora. Você pode ouvir coisas como:</w:t>
      </w:r>
    </w:p>
    <w:p>
      <w:pPr>
        <w:pStyle w:val="ListBullet"/>
        <w:spacing w:line="240" w:lineRule="auto"/>
        <w:ind w:left="720"/>
      </w:pPr>
      <w:r>
        <w:rPr>
          <w:lang w:val="pt_PT" w:bidi="pt_PT"/>
        </w:rPr>
      </w:r>
      <w:r>
        <w:rPr>
          <w:lang w:val="pt_PT" w:bidi="pt_PT"/>
        </w:rPr>
        <w:t>Pergunte a Jesus como ele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deixou eles pela terceira vez, orando pela mesma coisa. Jesus então voltou a Pedro, Tiago e João e os encontrou dormindo — novamente! Jesus pergunta a eles: “Vocês ainda estão dormindo?”. ou “Vão em frente e continuem dormindo!” Jesus então diz a eles: “Mas olhem — o tempo chegou. O Filho do Homem foi traído nas mãos dos pecadores. Deixem-nos ir! Olhem, meu traidor está aqui!”</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Jesus como ele está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Os </w:t>
      </w:r>
      <w:r>
        <w:rPr>
          <w:b/>
          <w:lang w:val="pt_PT" w:bidi="pt_PT"/>
        </w:rPr>
        <w:t>discípulos</w:t>
      </w:r>
      <w:r>
        <w:rPr>
          <w:lang w:val="pt_PT" w:bidi="pt_PT"/>
        </w:rPr>
        <w:t xml:space="preserve"> e Jesus deixam Jerusalém e caminham até o </w:t>
      </w:r>
      <w:r>
        <w:rPr>
          <w:b/>
          <w:lang w:val="pt_PT" w:bidi="pt_PT"/>
        </w:rPr>
        <w:t>Monte das Oliveiras</w:t>
      </w:r>
      <w:r>
        <w:rPr>
          <w:lang w:val="pt_PT" w:bidi="pt_PT"/>
        </w:rPr>
        <w:t xml:space="preserve">. Eles param em um olival chamado </w:t>
      </w:r>
      <w:r>
        <w:rPr>
          <w:b/>
          <w:lang w:val="pt_PT" w:bidi="pt_PT"/>
        </w:rPr>
        <w:t>Getsêmani</w:t>
      </w:r>
      <w:r>
        <w:rPr>
          <w:lang w:val="pt_PT" w:bidi="pt_PT"/>
        </w:rPr>
        <w:t xml:space="preserve">. Traduza discípulos da mesma maneira que você fez em passagens anteriores. </w:t>
      </w:r>
      <w:r>
        <w:rPr>
          <w:lang w:val="pt_PT" w:bidi="pt_PT"/>
        </w:rPr>
        <w:t>Discípulos</w:t>
      </w:r>
      <w:r>
        <w:rPr>
          <w:lang w:val="pt_PT" w:bidi="pt_PT"/>
        </w:rPr>
        <w:t xml:space="preserve"> está no Glossário Mestre. O Monte das Oliveiras é uma área ampla a leste da cidade de Jerusalém. O Getsêmani está situado na encosta oeste do Monte das Oliveiras. Ainda era considerado como parte da cidade de Jerusalém. Getsêmani significa “prensa de azeitonas”. A área havia sido plantada com oliveiras. Havia uma prensa no jardim usada para prensar azeitonas para extrair azeite dos frutos das árvores.</w:t>
      </w:r>
    </w:p>
    <w:p>
      <w:pPr/>
      <w:r>
        <w:rPr>
          <w:lang w:val="pt_PT" w:bidi="pt_PT"/>
        </w:rPr>
      </w:r>
      <w:r>
        <w:rPr>
          <w:lang w:val="pt_PT" w:bidi="pt_PT"/>
        </w:rPr>
        <w:t xml:space="preserve">Jesus diz aos discípulos para sentarem enquanto ele vai um pouco mais longe para </w:t>
      </w:r>
      <w:r>
        <w:rPr>
          <w:b/>
          <w:lang w:val="pt_PT" w:bidi="pt_PT"/>
        </w:rPr>
        <w:t>orar</w:t>
      </w:r>
      <w:r>
        <w:rPr>
          <w:lang w:val="pt_PT" w:bidi="pt_PT"/>
        </w:rPr>
        <w:t xml:space="preserve">. Orar significa falar com Deus. Traduza "orar" da mesma maneira que você fez em passagens anteriores. </w:t>
      </w:r>
      <w:r>
        <w:rPr>
          <w:lang w:val="pt_PT" w:bidi="pt_PT"/>
        </w:rPr>
        <w:t>Orar</w:t>
      </w:r>
      <w:r>
        <w:rPr>
          <w:lang w:val="pt_PT" w:bidi="pt_PT"/>
        </w:rPr>
        <w:t xml:space="preserve"> está no Glossário Mestre.</w:t>
      </w:r>
    </w:p>
    <w:p>
      <w:pPr/>
      <w:r>
        <w:rPr>
          <w:lang w:val="pt_PT" w:bidi="pt_PT"/>
        </w:rPr>
      </w:r>
      <w:r>
        <w:rPr>
          <w:lang w:val="pt_PT" w:bidi="pt_PT"/>
        </w:rPr>
        <w:t xml:space="preserve">Jesus levou consigo Pedro e os 2 filhos de Zebedeu, Tiago e João. Jesus ficou </w:t>
      </w:r>
      <w:r>
        <w:rPr>
          <w:b/>
          <w:lang w:val="pt_PT" w:bidi="pt_PT"/>
        </w:rPr>
        <w:t>sobrecarregado</w:t>
      </w:r>
      <w:r>
        <w:rPr>
          <w:lang w:val="pt_PT" w:bidi="pt_PT"/>
        </w:rPr>
        <w:t xml:space="preserve"> e </w:t>
      </w:r>
      <w:r>
        <w:rPr>
          <w:b/>
          <w:lang w:val="pt_PT" w:bidi="pt_PT"/>
        </w:rPr>
        <w:t>angustiado</w:t>
      </w:r>
      <w:r>
        <w:rPr>
          <w:lang w:val="pt_PT" w:bidi="pt_PT"/>
        </w:rPr>
        <w:t>. Esses são termos vívidos e fortemente incisivos. Essas emoções profundas podem incluir confusão, ansiedade, medo, tristeza e incerteza. Jesus sentiu essas emoções por algum tempo; não foi apenas um sentimento momentâneo.</w:t>
      </w:r>
    </w:p>
    <w:p>
      <w:pPr/>
      <w:r>
        <w:rPr>
          <w:lang w:val="pt_PT" w:bidi="pt_PT"/>
        </w:rPr>
      </w:r>
      <w:r>
        <w:rPr>
          <w:lang w:val="pt_PT" w:bidi="pt_PT"/>
        </w:rPr>
        <w:t>Parem aqui e discutam como vocês descreveriam essa emoção avassaladora. Como você traduziria "sobrecarregado e angustiado" em seu idioma?</w:t>
      </w:r>
    </w:p>
    <w:p>
      <w:pPr/>
      <w:r>
        <w:rPr>
          <w:lang w:val="pt_PT" w:bidi="pt_PT"/>
        </w:rPr>
      </w:r>
      <w:r>
        <w:rPr>
          <w:lang w:val="pt_PT" w:bidi="pt_PT"/>
        </w:rPr>
        <w:t xml:space="preserve">Jesus diz a eles “Minha </w:t>
      </w:r>
      <w:r>
        <w:rPr>
          <w:b/>
          <w:lang w:val="pt_PT" w:bidi="pt_PT"/>
        </w:rPr>
        <w:t>alma</w:t>
      </w:r>
      <w:r>
        <w:rPr>
          <w:lang w:val="pt_PT" w:bidi="pt_PT"/>
        </w:rPr>
        <w:t xml:space="preserve"> está </w:t>
      </w:r>
      <w:r>
        <w:rPr>
          <w:b/>
          <w:lang w:val="pt_PT" w:bidi="pt_PT"/>
        </w:rPr>
        <w:t>esmagada pela dor</w:t>
      </w:r>
      <w:r>
        <w:rPr>
          <w:lang w:val="pt_PT" w:bidi="pt_PT"/>
        </w:rPr>
        <w:t xml:space="preserve">” ou “minha alma está muito triste até ao ponto da morte”. A alma é o centro da personalidade de alguém. Traduza alma da mesma maneira que você traduziu antes. </w:t>
      </w:r>
      <w:r>
        <w:rPr>
          <w:lang w:val="pt_PT" w:bidi="pt_PT"/>
        </w:rPr>
        <w:t>Alma</w:t>
      </w:r>
      <w:r>
        <w:rPr>
          <w:lang w:val="pt_PT" w:bidi="pt_PT"/>
        </w:rPr>
        <w:t xml:space="preserve"> está no Glossário Mestre.</w:t>
      </w:r>
    </w:p>
    <w:p>
      <w:pPr/>
      <w:r>
        <w:rPr>
          <w:lang w:val="pt_PT" w:bidi="pt_PT"/>
        </w:rPr>
      </w:r>
      <w:r>
        <w:rPr>
          <w:b/>
          <w:lang w:val="pt_PT" w:bidi="pt_PT"/>
        </w:rPr>
        <w:t>Manter-se vigilante</w:t>
      </w:r>
      <w:r>
        <w:rPr>
          <w:lang w:val="pt_PT" w:bidi="pt_PT"/>
        </w:rPr>
        <w:t xml:space="preserve"> significa manter-se espiritualmente alerta. Jesus não quer que seus discípulos adormeçam. Ele quer que orem e encontrem a força que vem de Deus.</w:t>
      </w:r>
    </w:p>
    <w:p>
      <w:pPr/>
      <w:r>
        <w:rPr>
          <w:lang w:val="pt_PT" w:bidi="pt_PT"/>
        </w:rPr>
      </w:r>
      <w:r>
        <w:rPr>
          <w:lang w:val="pt_PT" w:bidi="pt_PT"/>
        </w:rPr>
        <w:t xml:space="preserve">Jesus </w:t>
      </w:r>
      <w:r>
        <w:rPr>
          <w:b/>
          <w:lang w:val="pt_PT" w:bidi="pt_PT"/>
        </w:rPr>
        <w:t>caiu com seu rosto no chão</w:t>
      </w:r>
      <w:r>
        <w:rPr>
          <w:lang w:val="pt_PT" w:bidi="pt_PT"/>
        </w:rPr>
        <w:t xml:space="preserve"> ou </w:t>
      </w:r>
      <w:r>
        <w:rPr>
          <w:b/>
          <w:lang w:val="pt_PT" w:bidi="pt_PT"/>
        </w:rPr>
        <w:t>se curvou com seu rosto no chão</w:t>
      </w:r>
      <w:r>
        <w:rPr>
          <w:lang w:val="pt_PT" w:bidi="pt_PT"/>
        </w:rPr>
        <w:t>. Isso significa que Jesus caiu intencionalmente no chão. Ele não caiu por acidente. Mostrando uma atitude de oração, subjacente à profundidade da emoção de Jesus.</w:t>
      </w:r>
    </w:p>
    <w:p>
      <w:pPr/>
      <w:r>
        <w:rPr>
          <w:lang w:val="pt_PT" w:bidi="pt_PT"/>
        </w:rPr>
      </w:r>
      <w:r>
        <w:rPr>
          <w:lang w:val="pt_PT" w:bidi="pt_PT"/>
        </w:rPr>
        <w:t>Parem aqui e discuta com sua equipe de tradução como você diria isso em seu idioma.</w:t>
      </w:r>
    </w:p>
    <w:p>
      <w:pPr/>
      <w:r>
        <w:rPr>
          <w:lang w:val="pt_PT" w:bidi="pt_PT"/>
        </w:rPr>
      </w:r>
      <w:r>
        <w:rPr>
          <w:lang w:val="pt_PT" w:bidi="pt_PT"/>
        </w:rPr>
        <w:t xml:space="preserve">“Vigiem e orem para que vocês não entrem em </w:t>
      </w:r>
      <w:r>
        <w:rPr>
          <w:b/>
          <w:lang w:val="pt_PT" w:bidi="pt_PT"/>
        </w:rPr>
        <w:t>tentação</w:t>
      </w:r>
      <w:r>
        <w:rPr>
          <w:lang w:val="pt_PT" w:bidi="pt_PT"/>
        </w:rPr>
        <w:t>”. Tentação significa pedir a Deus que você não seja testado — tentado — ou quando testado — tentado — que você seja forte o suficiente para suportar o teste e não cair em tentação.</w:t>
      </w:r>
    </w:p>
    <w:p>
      <w:pPr/>
      <w:r>
        <w:rPr>
          <w:lang w:val="pt_PT" w:bidi="pt_PT"/>
        </w:rPr>
      </w:r>
      <w:r>
        <w:rPr>
          <w:lang w:val="pt_PT" w:bidi="pt_PT"/>
        </w:rPr>
        <w:t xml:space="preserve">“O </w:t>
      </w:r>
      <w:r>
        <w:rPr>
          <w:b/>
          <w:lang w:val="pt_PT" w:bidi="pt_PT"/>
        </w:rPr>
        <w:t>espírito</w:t>
      </w:r>
      <w:r>
        <w:rPr>
          <w:lang w:val="pt_PT" w:bidi="pt_PT"/>
        </w:rPr>
        <w:t xml:space="preserve"> está disposto, mas o corpo é fraco”. O espírito se refere ao ser interno, desejos ou intenções do homem. Traduza "espírito" da mesma maneira que você já o fez. </w:t>
      </w:r>
      <w:r>
        <w:rPr>
          <w:lang w:val="pt_PT" w:bidi="pt_PT"/>
        </w:rPr>
        <w:t>Espírito</w:t>
      </w:r>
      <w:r>
        <w:rPr>
          <w:lang w:val="pt_PT" w:bidi="pt_PT"/>
        </w:rPr>
        <w:t xml:space="preserve"> está no Glossário Mestre.</w:t>
      </w:r>
    </w:p>
    <w:p>
      <w:pPr/>
      <w:r>
        <w:rPr>
          <w:lang w:val="pt_PT" w:bidi="pt_PT"/>
        </w:rPr>
      </w:r>
      <w:r>
        <w:rPr>
          <w:lang w:val="pt_PT" w:bidi="pt_PT"/>
        </w:rPr>
        <w:t xml:space="preserve">“Vejam, a </w:t>
      </w:r>
      <w:r>
        <w:rPr>
          <w:b/>
          <w:lang w:val="pt_PT" w:bidi="pt_PT"/>
        </w:rPr>
        <w:t>hora</w:t>
      </w:r>
      <w:r>
        <w:rPr>
          <w:lang w:val="pt_PT" w:bidi="pt_PT"/>
        </w:rPr>
        <w:t xml:space="preserve"> chegou”. Uma hora é uma medida de tempo. Uma hora é literalmente 60 minutos. Nesse caso, Jesus quer dizer que a hora chegou.</w:t>
      </w:r>
    </w:p>
    <w:p>
      <w:pPr/>
      <w:r>
        <w:rPr>
          <w:lang w:val="pt_PT" w:bidi="pt_PT"/>
        </w:rPr>
      </w:r>
      <w:r>
        <w:rPr>
          <w:lang w:val="pt_PT" w:bidi="pt_PT"/>
        </w:rPr>
        <w:t xml:space="preserve">“O </w:t>
      </w:r>
      <w:r>
        <w:rPr>
          <w:b/>
          <w:lang w:val="pt_PT" w:bidi="pt_PT"/>
        </w:rPr>
        <w:t>Filho do Homem</w:t>
      </w:r>
      <w:r>
        <w:rPr>
          <w:lang w:val="pt_PT" w:bidi="pt_PT"/>
        </w:rPr>
        <w:t xml:space="preserve"> está sendo </w:t>
      </w:r>
      <w:r>
        <w:rPr>
          <w:b/>
          <w:lang w:val="pt_PT" w:bidi="pt_PT"/>
        </w:rPr>
        <w:t>entregue nas mãos dos pecadores</w:t>
      </w:r>
      <w:r>
        <w:rPr>
          <w:lang w:val="pt_PT" w:bidi="pt_PT"/>
        </w:rPr>
        <w:t xml:space="preserve">”. Jesus está chamando a si mesmo de Filho do Homem, um título que liga sua natureza humana às origens divinas. O Filho do Homem é a pessoa a quem Deus dá toda a autoridade e poder. Esse título foi usado anteriormente nas escrituras judaicas, particularmente pelo profeta Daniel. Traduza Filho do Homem da mesma maneira que você o fez antes. </w:t>
      </w:r>
      <w:r>
        <w:rPr>
          <w:lang w:val="pt_PT" w:bidi="pt_PT"/>
        </w:rPr>
        <w:t>Filho do Homem</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26:47–56</w:t>
      </w:r>
      <w:r>
        <w:rPr>
          <w:lang w:val="pt_PT" w:bidi="pt_PT"/>
        </w:rPr>
      </w:r>
    </w:p>
    <w:p>
      <w:pPr>
        <w:pStyle w:val="Heading3"/>
      </w:pPr>
      <w:r>
        <w:rPr>
          <w:lang w:val="pt_PT" w:bidi="pt_PT"/>
        </w:rPr>
        <w:t>Ouvir e Sentir</w:t>
      </w:r>
    </w:p>
    <w:p>
      <w:pPr/>
      <w:r>
        <w:rPr>
          <w:lang w:val="pt_PT" w:bidi="pt_PT"/>
        </w:rPr>
      </w:r>
      <w:r>
        <w:rPr>
          <w:lang w:val="pt_PT" w:bidi="pt_PT"/>
        </w:rPr>
        <w:t>Ouçam Mateus 26.47–56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havia levado seus discípulos para o olival chamado Getsêmani. Jesus passou tempo orando, e em angústia sobre os eventos que estão prestes a acontecer. Os discípulos de Jesus dormiam, apesar de terem dito anteriormente que eles estavam dispostos a morrer por Jesus.</w:t>
      </w:r>
    </w:p>
    <w:p>
      <w:pPr/>
      <w:r>
        <w:rPr>
          <w:lang w:val="pt_PT" w:bidi="pt_PT"/>
        </w:rPr>
      </w:r>
      <w:r>
        <w:rPr>
          <w:lang w:val="pt_PT" w:bidi="pt_PT"/>
        </w:rPr>
        <w:t>A história começa com “Enquanto ele, Jesus, ainda estava falando, Judas, um dos doze discípulos, chegou com uma multidão”. Mateus nos reapresenta a Judas como “um dos doze discípulos”. Em algum momento, provavelmente durante a refeição da Páscoa em Jerusalém, Judas deixou o grupo e se encontrou com as autoridades judias para dizer a elas onde Jesus estaria naquela noite. Isso está cumprindo o que Jesus disse que aconteceria no início da noite.</w:t>
      </w:r>
    </w:p>
    <w:p>
      <w:pPr/>
      <w:r>
        <w:rPr>
          <w:lang w:val="pt_PT" w:bidi="pt_PT"/>
        </w:rPr>
      </w:r>
      <w:r>
        <w:rPr>
          <w:lang w:val="pt_PT" w:bidi="pt_PT"/>
        </w:rPr>
        <w:t>As autoridades judias enviaram uma multidão de homens para prender Jesus. As autoridades judaicas incluíam os principais sacerdotes e anciãos do povo. Essas pessoas são o corpo governante e o tribunal para o povo judeu. A multidão era um grupo de homens. Nesse contexto, uma multidão geralmente significaria um grupo caótico de pessoas que estão fazendo coisas nocivas. Não sabemos quantos homens estavam no grupo, mas sabemos que eles queriam se esconder das pessoas que gostavam de Jesus, e não queriam chamar a atenção para si mesmos. No entanto, havia homens suficientes para ter certeza de que eles poderiam prender Jesus rapidamente.</w:t>
      </w:r>
    </w:p>
    <w:p>
      <w:pPr/>
      <w:r>
        <w:rPr>
          <w:lang w:val="pt_PT" w:bidi="pt_PT"/>
        </w:rPr>
      </w:r>
      <w:r>
        <w:rPr>
          <w:lang w:val="pt_PT" w:bidi="pt_PT"/>
        </w:rPr>
        <w:t>Eles chegaram carregando espadas e pedaços de pau. Isso mostra que eles estavam prontos para lutar contra qualquer um que tentasse resistir a eles. Uma espada é uma longa faca de metal ou punhal usado para lutar. Um pedaço de pau era um pedaço de madeira usado para lutar.</w:t>
      </w:r>
    </w:p>
    <w:p>
      <w:pPr/>
      <w:r>
        <w:rPr>
          <w:lang w:val="pt_PT" w:bidi="pt_PT"/>
        </w:rPr>
      </w:r>
      <w:r>
        <w:rPr>
          <w:lang w:val="pt_PT" w:bidi="pt_PT"/>
        </w:rPr>
        <w:t>Pare aqui e mostre à sua equipe de tradução fotos de espadas e bastões.</w:t>
      </w:r>
    </w:p>
    <w:p>
      <w:pPr/>
      <w:r>
        <w:rPr>
          <w:lang w:val="pt_PT" w:bidi="pt_PT"/>
        </w:rPr>
      </w:r>
      <w:r>
        <w:rPr>
          <w:lang w:val="pt_PT" w:bidi="pt_PT"/>
        </w:rPr>
        <w:t>Judas havia concordado em mostrar às autoridades judias qual pessoa era Jesus. Isso pode ter sido porque estava escuro, e os homens que estavam prendendo Jesus poderiam não saber como Jesus se parecia. Judas combinou de mostrar quem Jesus era cumprimentando Jesus com um beijo. Era uma prática comum que os amigos cumprimentassem um ao outro beijando em cada bochecha. Era comum que os homens cumprimentassem um ao outro com um beijo. Cumprimentar alguém com um beijo seria mostrar respeito a essa pessoa. Um discípulo muitas vezes cumprimentaria seu mestre com um beijo. Às vezes o beijo seria na mão, na bochecha ou no pé. Seria chocante para Judas cumprimentar Jesus com um beijo para trair Jesus. Judas foi direto até Jesus e cumprimentou Jesus dizendo “Rabi”. Rabi significa “meu mestre” ou “meu professor”.</w:t>
      </w:r>
    </w:p>
    <w:p>
      <w:pPr/>
      <w:r>
        <w:rPr>
          <w:lang w:val="pt_PT" w:bidi="pt_PT"/>
        </w:rPr>
      </w:r>
      <w:r>
        <w:rPr>
          <w:lang w:val="pt_PT" w:bidi="pt_PT"/>
        </w:rPr>
        <w:t>Parem aqui e discutam como uma equipe de tradução: em sua cultura, como vocês cumprimentariam alguém que respeitam? Em sua cultura, quais são as várias maneiras que os amigos cumprimentam uns aos outros?</w:t>
      </w:r>
    </w:p>
    <w:p>
      <w:pPr/>
      <w:r>
        <w:rPr>
          <w:lang w:val="pt_PT" w:bidi="pt_PT"/>
        </w:rPr>
      </w:r>
      <w:r>
        <w:rPr>
          <w:lang w:val="pt_PT" w:bidi="pt_PT"/>
        </w:rPr>
        <w:t>Jesus responde a Judas: “Meu amigo, faça o que você veio fazer”. Jesus está mostrando que ele sabe exatamente o que está prestes a acontecer. É interessante que Jesus esteja chamando Judas de amigo. Um amigo é alguém com quem vocês se importam e com quem compartilham coisas. Os amigos cuidam e protegem uns aos outros. Jesus está se dirigindo educadamente a Judas, mas Jesus escolhe não usar seu nome real. Jesus também está implicando que ele é amigável e acessível. Interessantemente, Jesus usa “amigo” em apenas 2 outras ocasiões. Em ambas essas situações, a pessoa que Jesus estava se dirigindo havia feito algo errado.</w:t>
      </w:r>
    </w:p>
    <w:p>
      <w:pPr/>
      <w:r>
        <w:rPr>
          <w:lang w:val="pt_PT" w:bidi="pt_PT"/>
        </w:rPr>
      </w:r>
      <w:r>
        <w:rPr>
          <w:lang w:val="pt_PT" w:bidi="pt_PT"/>
        </w:rPr>
        <w:t>A multidão então “colocou as mãos em” ou “prendeu” ou “agarrou” Jesus. Eles o agarraram fisicamente com suas mãos para garantir que ele não pudesse escapar. Eles o prenderam.</w:t>
      </w:r>
    </w:p>
    <w:p>
      <w:pPr/>
      <w:r>
        <w:rPr>
          <w:lang w:val="pt_PT" w:bidi="pt_PT"/>
        </w:rPr>
      </w:r>
      <w:r>
        <w:rPr>
          <w:lang w:val="pt_PT" w:bidi="pt_PT"/>
        </w:rPr>
        <w:t>Parem aqui e discutam como uma equipe de tradução: como vocês descreveriam como Jesus foi preso? Como vocês garantiriam que ficasse claro que a multidão dominou Jesus de uma maneira física?</w:t>
      </w:r>
    </w:p>
    <w:p>
      <w:pPr/>
      <w:r>
        <w:rPr>
          <w:lang w:val="pt_PT" w:bidi="pt_PT"/>
        </w:rPr>
      </w:r>
      <w:r>
        <w:rPr>
          <w:lang w:val="pt_PT" w:bidi="pt_PT"/>
        </w:rPr>
        <w:t>Um dos discípulos de Jesus tentou resistir à prisão. O discípulo puxa sua espada ou faca de onde ele geralmente a mantém escondida, e corta a orelha de um dos homens que vieram com a multidão. O homem era um escravo do principal ou sumo sacerdote. Não sabemos qual orelha o discípulo cortou.</w:t>
      </w:r>
    </w:p>
    <w:p>
      <w:pPr/>
      <w:r>
        <w:rPr>
          <w:lang w:val="pt_PT" w:bidi="pt_PT"/>
        </w:rPr>
      </w:r>
      <w:r>
        <w:rPr>
          <w:lang w:val="pt_PT" w:bidi="pt_PT"/>
        </w:rPr>
        <w:t>Parem aqui e discutam com sua equipe de tradução: como as armas são usadas para proteção em sua cultura? Em sua região, como as pessoas protegem seus amigos e famílias de outras pessoas que podem querer feri-las?</w:t>
      </w:r>
    </w:p>
    <w:p>
      <w:pPr/>
      <w:r>
        <w:rPr>
          <w:lang w:val="pt_PT" w:bidi="pt_PT"/>
        </w:rPr>
      </w:r>
      <w:r>
        <w:rPr>
          <w:lang w:val="pt_PT" w:bidi="pt_PT"/>
        </w:rPr>
        <w:t>Jesus diz a seu discípulo: “Coloque sua espada de volta em seu lugar”. Jesus está dizendo a seu discípulo que a espada deveria ser mantida escondida e armazenada longe. Não deveria ser usada para ferir esse servo. Jesus diz a seus discípulos que aqueles que lutarão usando espadas serão mortos por outras pessoas que lutam com espadas. Jesus está dizendo que é melhor ter uma injustiça feita com você do que usar violência como uma maneira de proteger ou trazer justiça. Há uma comparação forte entre a maneira como Jesus aceita sua prisão, sem violência, e o discípulo que queria lutar.</w:t>
      </w:r>
    </w:p>
    <w:p>
      <w:pPr/>
      <w:r>
        <w:rPr>
          <w:lang w:val="pt_PT" w:bidi="pt_PT"/>
        </w:rPr>
      </w:r>
      <w:r>
        <w:rPr>
          <w:lang w:val="pt_PT" w:bidi="pt_PT"/>
        </w:rPr>
        <w:t>Jesus lembra a todos aqueles que poderiam ouvir que usar uma espada era desnecessário porque Jesus tinha muito mais poder disponível se ele precisasse dele. Jesus poderia pedir a seu Pai para enviar milhares de anjos para protegê-lo e que Deus os enviaria imediatamente. Algumas traduções usam as palavras 12 “legiões” de anjos. Uma legião se refere a uma unidade de soldados no exército romano. É provável que uma legião incluísse cerca de 6.000 soldados. Jesus está dizendo que Deus poderia enviar mais anjos do que o suficiente para superar a multidão, mas esse não é o plano de Deus. Um anjo é um ser sobrenatural e espiritual que carrega mensagens entre Deus e os humanos. No entanto, Jesus quer que as profecias nas escrituras judaicas sejam cumpridas, e Deus realize sua vontade.</w:t>
      </w:r>
    </w:p>
    <w:p>
      <w:pPr/>
      <w:r>
        <w:rPr>
          <w:lang w:val="pt_PT" w:bidi="pt_PT"/>
        </w:rPr>
      </w:r>
      <w:r>
        <w:rPr>
          <w:lang w:val="pt_PT" w:bidi="pt_PT"/>
        </w:rPr>
        <w:t>Então, ou naquele momento, Jesus fala com a multidão perguntando a eles: “Sou um revolucionário perigoso para que vocês precisem me prender com espadas e pedaços de pau? Por que vocês não me prenderam no templo? Estava no templo todos os dias ensinando”. Jesus não espera uma resposta para esta pergunta. Jesus está destacando o fato de que eles poderiam tê-lo preso em público todos os dias, mas que eles tinham que vir à noite. Os homens estão tratando Jesus como um criminoso perigoso, mesmo que Jesus tivesse ensinado pacificamente no templo por pelo menos 2 semanas.</w:t>
      </w:r>
    </w:p>
    <w:p>
      <w:pPr/>
      <w:r>
        <w:rPr>
          <w:lang w:val="pt_PT" w:bidi="pt_PT"/>
        </w:rPr>
      </w:r>
      <w:r>
        <w:rPr>
          <w:lang w:val="pt_PT" w:bidi="pt_PT"/>
        </w:rPr>
        <w:t>Parem aqui e discutam como uma equipe de tradução: o que Jesus estava dizendo fazendo essas perguntas?</w:t>
      </w:r>
    </w:p>
    <w:p>
      <w:pPr/>
      <w:r>
        <w:rPr>
          <w:lang w:val="pt_PT" w:bidi="pt_PT"/>
        </w:rPr>
      </w:r>
      <w:r>
        <w:rPr>
          <w:lang w:val="pt_PT" w:bidi="pt_PT"/>
        </w:rPr>
        <w:t>Jesus então lembra a eles: “Isso está acontecendo para cumprir as palavras do profeta como registradas nas Escrituras”. Jesus está destacando que Deus está no controle. Isso não está acontecendo por acidente. Veremos nas próximas passagens, os próximos eventos acontecerão de uma maneira que os profetas previram muitos anos antes.</w:t>
      </w:r>
    </w:p>
    <w:p>
      <w:pPr/>
      <w:r>
        <w:rPr>
          <w:lang w:val="pt_PT" w:bidi="pt_PT"/>
        </w:rPr>
      </w:r>
      <w:r>
        <w:rPr>
          <w:lang w:val="pt_PT" w:bidi="pt_PT"/>
        </w:rPr>
        <w:t>Então todos os discípulos fugiram e deixaram Jesus.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Jesus está falando com 3 de seus discípulos no olival chamado Getsêmani. Judas chega com uma multidão que está carregando espadas e pedaços de pau. Judas vai até Jesus e o cumprimenta chamando-o de rabi, e o cumprimenta com um beijo.</w:t>
      </w:r>
    </w:p>
    <w:p>
      <w:pPr/>
      <w:r>
        <w:rPr>
          <w:lang w:val="pt_PT" w:bidi="pt_PT"/>
        </w:rPr>
      </w:r>
      <w:r>
        <w:rPr>
          <w:b/>
          <w:lang w:val="pt_PT" w:bidi="pt_PT"/>
        </w:rPr>
        <w:t>Segunda cena:</w:t>
      </w:r>
      <w:r>
        <w:rPr>
          <w:lang w:val="pt_PT" w:bidi="pt_PT"/>
        </w:rPr>
        <w:t xml:space="preserve"> Jesus responde “Amigo, faça o que você veio para fazer”. A multidão agarra Jesus. Um dos discípulos puxa uma espada e corta a orelha do servo do principal sacerdote. Jesus diz ao discípulo para guardar sua espada. Ele diz que todos os que vivem pela espada morrerão pela espada. Jesus diz: “Vocês não sabem, eu poderia pedir a meu Pai milhares de anjos para nos proteger, e ele os enviaria imediatamente?”. Jesus diz que as Escrituras devem ser cumpridas.</w:t>
      </w:r>
    </w:p>
    <w:p>
      <w:pPr/>
      <w:r>
        <w:rPr>
          <w:lang w:val="pt_PT" w:bidi="pt_PT"/>
        </w:rPr>
      </w:r>
      <w:r>
        <w:rPr>
          <w:b/>
          <w:lang w:val="pt_PT" w:bidi="pt_PT"/>
        </w:rPr>
        <w:t>Terceira cena:</w:t>
      </w:r>
      <w:r>
        <w:rPr>
          <w:lang w:val="pt_PT" w:bidi="pt_PT"/>
        </w:rPr>
        <w:t xml:space="preserve"> Jesus fala com a multidão perguntando por que eles estão prendendo-o como se ele fosse um revolucionário, quando ele estava ensinando no templo todos os dias. Jesus diz que isso está acontecendo para que as palavras dos profetas nas Escrituras sejam cumpridas.</w:t>
      </w:r>
    </w:p>
    <w:p>
      <w:pPr/>
      <w:r>
        <w:rPr>
          <w:lang w:val="pt_PT" w:bidi="pt_PT"/>
        </w:rPr>
      </w:r>
      <w:r>
        <w:rPr>
          <w:b/>
          <w:lang w:val="pt_PT" w:bidi="pt_PT"/>
        </w:rPr>
        <w:t>Quarta cena:</w:t>
      </w:r>
      <w:r>
        <w:rPr>
          <w:lang w:val="pt_PT" w:bidi="pt_PT"/>
        </w:rPr>
        <w:t xml:space="preserve"> todos os discípulos fugiram.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discípulo que saca sua espada para cortar a orelha do homem</w:t>
      </w:r>
    </w:p>
    <w:p>
      <w:pPr>
        <w:pStyle w:val="ListBullet"/>
        <w:spacing w:line="240" w:lineRule="auto"/>
        <w:ind w:left="720"/>
      </w:pPr>
      <w:r>
        <w:rPr>
          <w:lang w:val="pt_PT" w:bidi="pt_PT"/>
        </w:rPr>
      </w:r>
      <w:r>
        <w:rPr>
          <w:lang w:val="pt_PT" w:bidi="pt_PT"/>
        </w:rPr>
        <w:t>O escravo do principal sacerdote que tem sua orelha cortada</w:t>
      </w:r>
    </w:p>
    <w:p>
      <w:pPr>
        <w:pStyle w:val="ListBullet"/>
        <w:spacing w:line="240" w:lineRule="auto"/>
        <w:ind w:left="720"/>
      </w:pPr>
      <w:r>
        <w:rPr>
          <w:lang w:val="pt_PT" w:bidi="pt_PT"/>
        </w:rPr>
      </w:r>
      <w:r>
        <w:rPr>
          <w:lang w:val="pt_PT" w:bidi="pt_PT"/>
        </w:rPr>
        <w:t>Os líderes religiosos e anciãos judeus que enviaram a multidão</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de que antes dessa história acontecer, Judas deixou Jesus e os 11 outros discípulos para se encontrar com os líderes religiosos para levá-los para onde Jesus estará. Não sabemos exatamente quando Judas saiu. Foi em algum momento à noite durante a refeição de celebração, ou pouco depois dela. Judas diz aos líderes religiosos que ele os levará para onde Jesus está e mostrará a eles quem Jesus é cumprimentando Jesus com um beijo.</w:t>
      </w:r>
    </w:p>
    <w:p>
      <w:pPr/>
      <w:r>
        <w:rPr>
          <w:lang w:val="pt_PT" w:bidi="pt_PT"/>
        </w:rPr>
      </w:r>
      <w:r>
        <w:rPr>
          <w:lang w:val="pt_PT" w:bidi="pt_PT"/>
        </w:rPr>
        <w:t>Essa passagem, no entanto, começa quando Jesus acabou de acordar seus 3 discípulos novamente e disse a eles para se levantarem, pois seu traidor estava ali. Jesus está dizendo a eles que ele sabe que Judas chegou e ele está prestes a ser preso. Essa história ainda se passa no olival chamado Getsêmani, no Monte das Oliveiras.</w:t>
      </w:r>
    </w:p>
    <w:p>
      <w:pPr/>
      <w:r>
        <w:rPr>
          <w:lang w:val="pt_PT" w:bidi="pt_PT"/>
        </w:rPr>
      </w:r>
      <w:r>
        <w:rPr>
          <w:lang w:val="pt_PT" w:bidi="pt_PT"/>
        </w:rPr>
        <w:t>Essa história começa à noite. Judas e a multidão, que foram enviados pelos líderes religiosos e anciãos judeus, estão chegando ao olival. Eles estão carregando espadas (ou facas longas) e pedaços de pau. Não sabemos quantos homens estavam na multidão, mas Mateus nos lembra que era uma “grande multidão”.</w:t>
      </w:r>
    </w:p>
    <w:p>
      <w:pPr/>
      <w:r>
        <w:rPr>
          <w:lang w:val="pt_PT" w:bidi="pt_PT"/>
        </w:rPr>
      </w:r>
      <w:r>
        <w:rPr>
          <w:lang w:val="pt_PT" w:bidi="pt_PT"/>
        </w:rPr>
        <w:t>Judas foi direto até Jesus. Judas chama Jesus de “Rabi”, e ele cumprimenta Jesus com um beijo. A multidão agora sabe quem eles precisam prender. Jesus diz a Judas: “Amigo, faça o que você tem que fazer”. Jesus está dizendo a Judas para seguir em frente e fazer o que Judas decidiu que ele fará, que é trair Jesus. Algumas traduções têm Jesus perguntando: “Por que você está aqui?”. Essa é uma pergunta que não requer uma resposta, porque Jesus e Judas sabiam por que Judas estava lá. O ponto importante é que Jesus estava no controle da situação, permitindo que Judas o traísse. A multidão então agarrou Jesus para prendê-lo. Isso significa que Jesus não poderia escapar.</w:t>
      </w:r>
    </w:p>
    <w:p>
      <w:pPr/>
      <w:r>
        <w:rPr>
          <w:lang w:val="pt_PT" w:bidi="pt_PT"/>
        </w:rPr>
      </w:r>
      <w:r>
        <w:rPr>
          <w:lang w:val="pt_PT" w:bidi="pt_PT"/>
        </w:rPr>
        <w:t>Então um dos discípulos puxou sua espada ou faca longa e atingiu o escravo do principal sacerdote, cortando sua orelha fora. Nessa passagem, não nos é dito qual orelha ele cortou. Se vocês precisam dizer qual orelha foi cortada, podem dizer "a orelha direita". Sabemos isso de outras passagens nas Escrituras.</w:t>
      </w:r>
    </w:p>
    <w:p>
      <w:pPr/>
      <w:r>
        <w:rPr>
          <w:lang w:val="pt_PT" w:bidi="pt_PT"/>
        </w:rPr>
      </w:r>
      <w:r>
        <w:rPr>
          <w:lang w:val="pt_PT" w:bidi="pt_PT"/>
        </w:rPr>
        <w:t>Jesus diz ao discípulo para guardar sua espada. Isso significa colocá-la de volta sob sua capa, ou colocá-lo de volta na cobertura protetora em que deveria estar. Jesus diz: “Aqueles que usam a espada morrerão pela espada”. É importante lembrar que Jesus está dizendo a seus discípulos que usar violência apenas aumenta o uso da violência em uma situação. Jesus está escolhendo sofrer injustiça e morte, em vez de lutar. “Vocês não percebem que poderia pedir a meu Pai milhares de anjos para nos proteger, e ele os enviaria instantaneamente?". Jesus está dizendo que ele tem opções para resistir à prisão, mas ele quer cumprir o plano de Deus. Jesus continua: "Mas se eu fizesse, como as Escrituras seriam cumpridas onde descrevem o que deve acontecer agora?”. Essa é uma pergunta que não requer uma resposta. Jesus está dizendo a eles que ele sabe tudo o que está prestes a acontecer, e ele aceita e passará por tudo isso.</w:t>
      </w:r>
    </w:p>
    <w:p>
      <w:pPr/>
      <w:r>
        <w:rPr>
          <w:lang w:val="pt_PT" w:bidi="pt_PT"/>
        </w:rPr>
      </w:r>
      <w:r>
        <w:rPr>
          <w:lang w:val="pt_PT" w:bidi="pt_PT"/>
        </w:rPr>
        <w:t>Jesus então fala com a multidão. Jesus pergunta a eles: “Sou algum revolucionário perigoso, que vocês vêm com espadas e pedaços de pai para me prender? Por que não me prenderam no templo?”. Eu estava lá ensinando todos os dias”. Jesus não estava esperando que eles respondessem à pergunta. Jesus está dizendo a eles que eles não precisavam vir com as armas para prendê-lo, pois ele não é perigoso. Jesus está ressaltando que eles poderiam tê-lo prendido em qualquer dia enquanto ele estava ensinando pacificamente no templo. Jesus também está mostrando que eles estão querendo prendê-lo em segredo. Jesus continua falando. Jesus diz: “Mas tudo isso está acontecendo para cumprir as palavras dos profetas como registradas nas Escrituras”.</w:t>
      </w:r>
    </w:p>
    <w:p>
      <w:pPr/>
      <w:r>
        <w:rPr>
          <w:lang w:val="pt_PT" w:bidi="pt_PT"/>
        </w:rPr>
      </w:r>
      <w:r>
        <w:rPr>
          <w:lang w:val="pt_PT" w:bidi="pt_PT"/>
        </w:rPr>
        <w:t>Parem e discutam em equipe como vocês diriam: “Sou um revolucionário perigoso que vocês precisam me prender com espadas e pedaços de pau?”. então qualquer um que ouvisse a história entenderia o significado do que Jesus estava dizendo.</w:t>
      </w:r>
    </w:p>
    <w:p>
      <w:pPr/>
      <w:r>
        <w:rPr>
          <w:lang w:val="pt_PT" w:bidi="pt_PT"/>
        </w:rPr>
      </w:r>
      <w:r>
        <w:rPr>
          <w:lang w:val="pt_PT" w:bidi="pt_PT"/>
        </w:rPr>
        <w:t>Naquele momento, todos os discípulos o abandonaram e fugiram.</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discípulo que saca sua espada para cortar a orelha do homem</w:t>
      </w:r>
    </w:p>
    <w:p>
      <w:pPr>
        <w:pStyle w:val="ListBullet"/>
        <w:spacing w:line="240" w:lineRule="auto"/>
        <w:ind w:left="720"/>
      </w:pPr>
      <w:r>
        <w:rPr>
          <w:lang w:val="pt_PT" w:bidi="pt_PT"/>
        </w:rPr>
      </w:r>
      <w:r>
        <w:rPr>
          <w:lang w:val="pt_PT" w:bidi="pt_PT"/>
        </w:rPr>
        <w:t>O escravo do principal sacerdote que tem sua orelha cortada</w:t>
      </w:r>
    </w:p>
    <w:p>
      <w:pPr>
        <w:pStyle w:val="ListBullet"/>
        <w:spacing w:line="240" w:lineRule="auto"/>
        <w:ind w:left="720"/>
      </w:pPr>
      <w:r>
        <w:rPr>
          <w:lang w:val="pt_PT" w:bidi="pt_PT"/>
        </w:rPr>
      </w:r>
      <w:r>
        <w:rPr>
          <w:lang w:val="pt_PT" w:bidi="pt_PT"/>
        </w:rPr>
        <w:t>Os líderes religiosos e anciãos judeus que enviaram a multidão</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Antes de essa história começar, Judas vai até os líderes religiosos e se oferece para levá-los para onde Jesus estará naquela noite. Judas diz a eles que o homem que ele cumprimentar com um beijo será Jesus. Os líderes religiosos enviam uma multidão armada com espadas e pedaços de pau para prender Jesus. Judas leva a multidão para o olival no Monte das Oliveiras. Tudo isso acontece antes da história começar. Você pode encenar essa primeira cena se ela o ajudar a lembrar o que aconteceu.</w:t>
      </w:r>
    </w:p>
    <w:p>
      <w:pPr/>
      <w:r>
        <w:rPr>
          <w:lang w:val="pt_PT" w:bidi="pt_PT"/>
        </w:rPr>
      </w:r>
      <w:r>
        <w:rPr>
          <w:lang w:val="pt_PT" w:bidi="pt_PT"/>
        </w:rPr>
        <w:t>A história começa com Jesus falando com 3 de seus discípulos. A multidão chega ao olival, o jardim do Getsêmani, carregando espadas e pedaços de pau. Judas, que é um dos discípulos de Jesus, vai até Jesus. Judas cumprimenta Jesus dizendo: “Rabi”, e dá a Jesus um beijo.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Jesus o que ele está pensando e sentindo agora. Você pode ouvir coisas como:</w:t>
      </w:r>
    </w:p>
    <w:p>
      <w:pPr>
        <w:pStyle w:val="ListBullet"/>
        <w:spacing w:line="240" w:lineRule="auto"/>
        <w:ind w:left="720"/>
      </w:pPr>
      <w:r>
        <w:rPr>
          <w:lang w:val="pt_PT" w:bidi="pt_PT"/>
        </w:rPr>
      </w:r>
      <w:r>
        <w:rPr>
          <w:lang w:val="pt_PT" w:bidi="pt_PT"/>
        </w:rPr>
        <w:t>Pergunte a Judas o que ele está sentindo neste momento.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a Judas: “Amigo, faça o que você tem que fazer”. A multidão agarra Jesus. Um dos discípulos de Jesus puxa uma espada, ou faca longa, e corta a orelha de um da multidão. O homem cuja orelha é cortada é o servo do principal sacerdote. Jesus diz a seu discípulo para guardar a espada. Jesus então pergunta: “Vocês não percebem que poderia pedir a meu Pai milhares de anjos para nos proteger, e ele os enviaria instantaneamente? Mas se eu fizesse, como as Escrituras seriam cumpridas onde descrevem o que deve acontecer agora?”.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Jesus como ele está se sentindo agora. Você pode ouvir coisas como:</w:t>
      </w:r>
    </w:p>
    <w:p>
      <w:pPr>
        <w:pStyle w:val="ListBullet"/>
        <w:spacing w:line="240" w:lineRule="auto"/>
        <w:ind w:left="720"/>
      </w:pPr>
      <w:r>
        <w:rPr>
          <w:lang w:val="pt_PT" w:bidi="pt_PT"/>
        </w:rPr>
      </w:r>
      <w:r>
        <w:rPr>
          <w:lang w:val="pt_PT" w:bidi="pt_PT"/>
        </w:rPr>
        <w:t>Pergunte aos discípulos como eles estão se sentindo agora.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pergunta à multidão que veio para prendê-lo: “Sou algum revolucionário perigoso, que vocês vêm com espadas e pedaços de pau para me prender? Por que não me prenderam no templo?”. Estava lá ensinando todos os dias. Mas tudo isso está acontecendo para cumprir as palavras dos profetas como registradas nas Escrituras”.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multidão o que eles estão pensando e sentindo agora. Você pode ouvir respostas como “Esse homem não está agindo como os criminosos geralmente agem”, “Ele não se parece com um revolucionário”, “O que ele quer dizer sobre as Escrituras?”. ou “Me pergunto se deveria estar fazendo isso, mas estou seguindo ordens”.</w:t>
      </w:r>
    </w:p>
    <w:p>
      <w:pPr>
        <w:pStyle w:val="ListBullet"/>
        <w:spacing w:line="240" w:lineRule="auto"/>
        <w:ind w:left="720"/>
      </w:pPr>
      <w:r>
        <w:rPr>
          <w:lang w:val="pt_PT" w:bidi="pt_PT"/>
        </w:rPr>
      </w:r>
      <w:r>
        <w:rPr>
          <w:lang w:val="pt_PT" w:bidi="pt_PT"/>
        </w:rPr>
        <w:t>Pergunte a Jesus o que ele está pensando e sentindo agora. Você pode ouvir respostas como “Estou tão triste por ser separado de meu pai”, “Gostaria que eles percebessem que meu reino é servir e levar as pessoas a Deus, não derrubar aqueles em autoridade”, “Essa multidão não sabe o que eles estão fazendo, e mesmo assim os amo”.</w:t>
      </w:r>
    </w:p>
    <w:p>
      <w:pPr/>
      <w:r>
        <w:rPr>
          <w:lang w:val="pt_PT" w:bidi="pt_PT"/>
        </w:rPr>
      </w:r>
      <w:r>
        <w:rPr>
          <w:lang w:val="pt_PT" w:bidi="pt_PT"/>
        </w:rPr>
        <w:t>Os discípulos então abandonam Jesus e fogem.</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A história continua imediatamente de onde parou a história anterior. Jesus está falando com 3 de seus discípulos no olival que é chamado Getsêmani. Judas, um dos 12 </w:t>
      </w:r>
      <w:r>
        <w:rPr>
          <w:b/>
          <w:lang w:val="pt_PT" w:bidi="pt_PT"/>
        </w:rPr>
        <w:t>discípulos</w:t>
      </w:r>
      <w:r>
        <w:rPr>
          <w:lang w:val="pt_PT" w:bidi="pt_PT"/>
        </w:rPr>
        <w:t xml:space="preserve">, veio para o jardim com uma </w:t>
      </w:r>
      <w:r>
        <w:rPr>
          <w:b/>
          <w:lang w:val="pt_PT" w:bidi="pt_PT"/>
        </w:rPr>
        <w:t>multidão</w:t>
      </w:r>
      <w:r>
        <w:rPr>
          <w:lang w:val="pt_PT" w:bidi="pt_PT"/>
        </w:rPr>
        <w:t xml:space="preserve"> de homens.</w:t>
      </w:r>
    </w:p>
    <w:p>
      <w:pPr/>
      <w:r>
        <w:rPr>
          <w:lang w:val="pt_PT" w:bidi="pt_PT"/>
        </w:rPr>
      </w:r>
      <w:r>
        <w:rPr>
          <w:lang w:val="pt_PT" w:bidi="pt_PT"/>
        </w:rPr>
        <w:t xml:space="preserve">O idioma original diz apenas “Judas, um dos 12”, no entanto, sabemos que “12” se refere a discípulos, então muitas traduções incluem a palavra “discípulos” para tornar a história clara. Traduza a palavra </w:t>
      </w:r>
      <w:r>
        <w:rPr>
          <w:b/>
          <w:lang w:val="pt_PT" w:bidi="pt_PT"/>
        </w:rPr>
        <w:t>discípulos</w:t>
      </w:r>
      <w:r>
        <w:rPr>
          <w:lang w:val="pt_PT" w:bidi="pt_PT"/>
        </w:rPr>
        <w:t xml:space="preserve"> da maneira como você fez em passagens anteriores. A palavra </w:t>
      </w:r>
      <w:r>
        <w:rPr>
          <w:b/>
          <w:lang w:val="pt_PT" w:bidi="pt_PT"/>
        </w:rPr>
        <w:t>discípulos</w:t>
      </w:r>
      <w:r>
        <w:rPr>
          <w:lang w:val="pt_PT" w:bidi="pt_PT"/>
        </w:rPr>
        <w:t xml:space="preserve"> está no Glossário Mestre.</w:t>
      </w:r>
    </w:p>
    <w:p>
      <w:pPr/>
      <w:r>
        <w:rPr>
          <w:lang w:val="pt_PT" w:bidi="pt_PT"/>
        </w:rPr>
      </w:r>
      <w:r>
        <w:rPr>
          <w:lang w:val="pt_PT" w:bidi="pt_PT"/>
        </w:rPr>
        <w:t xml:space="preserve">Uma </w:t>
      </w:r>
      <w:r>
        <w:rPr>
          <w:b/>
          <w:lang w:val="pt_PT" w:bidi="pt_PT"/>
        </w:rPr>
        <w:t>multidão</w:t>
      </w:r>
      <w:r>
        <w:rPr>
          <w:lang w:val="pt_PT" w:bidi="pt_PT"/>
        </w:rPr>
        <w:t xml:space="preserve"> sugere um número de pessoas que se reuniram. Teria havido homens suficientes para prender Jesus usando a força, se necessário. A multidão estava planejando causar problemas. Eles não eram um grupo pacífico de homens.</w:t>
      </w:r>
    </w:p>
    <w:p>
      <w:pPr/>
      <w:r>
        <w:rPr>
          <w:lang w:val="pt_PT" w:bidi="pt_PT"/>
        </w:rPr>
      </w:r>
      <w:r>
        <w:rPr>
          <w:lang w:val="pt_PT" w:bidi="pt_PT"/>
        </w:rPr>
        <w:t xml:space="preserve">Os homens estavam carregando </w:t>
      </w:r>
      <w:r>
        <w:rPr>
          <w:b/>
          <w:lang w:val="pt_PT" w:bidi="pt_PT"/>
        </w:rPr>
        <w:t>espadas</w:t>
      </w:r>
      <w:r>
        <w:rPr>
          <w:lang w:val="pt_PT" w:bidi="pt_PT"/>
        </w:rPr>
        <w:t xml:space="preserve"> e </w:t>
      </w:r>
      <w:r>
        <w:rPr>
          <w:b/>
          <w:lang w:val="pt_PT" w:bidi="pt_PT"/>
        </w:rPr>
        <w:t>pedaços de pau</w:t>
      </w:r>
      <w:r>
        <w:rPr>
          <w:lang w:val="pt_PT" w:bidi="pt_PT"/>
        </w:rPr>
        <w:t xml:space="preserve">. Uma </w:t>
      </w:r>
      <w:r>
        <w:rPr>
          <w:b/>
          <w:lang w:val="pt_PT" w:bidi="pt_PT"/>
        </w:rPr>
        <w:t>espada</w:t>
      </w:r>
      <w:r>
        <w:rPr>
          <w:lang w:val="pt_PT" w:bidi="pt_PT"/>
        </w:rPr>
        <w:t xml:space="preserve"> é como uma faca longa. Era usada em lutas, não para cortar comida. Os homens as carregariam em um lugar coberto, talvez sob sua roupa externa, ou </w:t>
      </w:r>
      <w:r>
        <w:rPr>
          <w:b/>
          <w:lang w:val="pt_PT" w:bidi="pt_PT"/>
        </w:rPr>
        <w:t>capa</w:t>
      </w:r>
      <w:r>
        <w:rPr>
          <w:lang w:val="pt_PT" w:bidi="pt_PT"/>
        </w:rPr>
        <w:t xml:space="preserve">. O termo </w:t>
      </w:r>
      <w:r>
        <w:rPr>
          <w:b/>
          <w:lang w:val="pt_PT" w:bidi="pt_PT"/>
        </w:rPr>
        <w:t>capa</w:t>
      </w:r>
      <w:r>
        <w:rPr>
          <w:lang w:val="pt_PT" w:bidi="pt_PT"/>
        </w:rPr>
        <w:t xml:space="preserve"> está no Glossário Mestre. Os homens poderiam ter um lugar especial para carregar a espada. Um </w:t>
      </w:r>
      <w:r>
        <w:rPr>
          <w:b/>
          <w:lang w:val="pt_PT" w:bidi="pt_PT"/>
        </w:rPr>
        <w:t>pedaço de pau</w:t>
      </w:r>
      <w:r>
        <w:rPr>
          <w:lang w:val="pt_PT" w:bidi="pt_PT"/>
        </w:rPr>
        <w:t xml:space="preserve"> é uma peça de madeira pesada que as pessoas usariam para lutar.</w:t>
      </w:r>
    </w:p>
    <w:p>
      <w:pPr/>
      <w:r>
        <w:rPr>
          <w:lang w:val="pt_PT" w:bidi="pt_PT"/>
        </w:rPr>
      </w:r>
      <w:r>
        <w:rPr>
          <w:lang w:val="pt_PT" w:bidi="pt_PT"/>
        </w:rPr>
        <w:t>Mostre à sua equipe de tradução a imagem da espada e do pedaço de pau novamente para serem lembrados de como uma espada ou um pedaço de pau se parecem.</w:t>
      </w:r>
    </w:p>
    <w:p>
      <w:pPr/>
      <w:r>
        <w:rPr>
          <w:lang w:val="pt_PT" w:bidi="pt_PT"/>
        </w:rPr>
      </w:r>
      <w:r>
        <w:rPr>
          <w:lang w:val="pt_PT" w:bidi="pt_PT"/>
        </w:rPr>
        <w:t xml:space="preserve">A multidão havia sido enviada dos </w:t>
      </w:r>
      <w:r>
        <w:rPr>
          <w:b/>
          <w:lang w:val="pt_PT" w:bidi="pt_PT"/>
        </w:rPr>
        <w:t>mestres da lei</w:t>
      </w:r>
      <w:r>
        <w:rPr>
          <w:lang w:val="pt_PT" w:bidi="pt_PT"/>
        </w:rPr>
        <w:t xml:space="preserve"> e </w:t>
      </w:r>
      <w:r>
        <w:rPr>
          <w:b/>
          <w:lang w:val="pt_PT" w:bidi="pt_PT"/>
        </w:rPr>
        <w:t>anciãos</w:t>
      </w:r>
      <w:r>
        <w:rPr>
          <w:lang w:val="pt_PT" w:bidi="pt_PT"/>
        </w:rPr>
        <w:t xml:space="preserve"> do povo judeu. Os mestres da lei eram as autoridades religiosas. Os anciãos são aqueles em autoridade, garantindo que as tradições e leis judaicas sejam mantidas. Traduza mestres da lei e anciãos da mesma maneira que você fez em passagens anteriores. </w:t>
      </w:r>
      <w:r>
        <w:rPr>
          <w:b/>
          <w:lang w:val="pt_PT" w:bidi="pt_PT"/>
        </w:rPr>
        <w:t>Mestres da lei</w:t>
      </w:r>
      <w:r>
        <w:rPr>
          <w:lang w:val="pt_PT" w:bidi="pt_PT"/>
        </w:rPr>
        <w:t xml:space="preserve"> e </w:t>
      </w:r>
      <w:r>
        <w:rPr>
          <w:b/>
          <w:lang w:val="pt_PT" w:bidi="pt_PT"/>
        </w:rPr>
        <w:t>anciãos</w:t>
      </w:r>
      <w:r>
        <w:rPr>
          <w:lang w:val="pt_PT" w:bidi="pt_PT"/>
        </w:rPr>
        <w:t xml:space="preserve"> estão no Glossário Mestre.</w:t>
      </w:r>
    </w:p>
    <w:p>
      <w:pPr/>
      <w:r>
        <w:rPr>
          <w:lang w:val="pt_PT" w:bidi="pt_PT"/>
        </w:rPr>
      </w:r>
      <w:r>
        <w:rPr>
          <w:lang w:val="pt_PT" w:bidi="pt_PT"/>
        </w:rPr>
        <w:t xml:space="preserve">Judas, que é um </w:t>
      </w:r>
      <w:r>
        <w:rPr>
          <w:b/>
          <w:lang w:val="pt_PT" w:bidi="pt_PT"/>
        </w:rPr>
        <w:t>traidor</w:t>
      </w:r>
      <w:r>
        <w:rPr>
          <w:lang w:val="pt_PT" w:bidi="pt_PT"/>
        </w:rPr>
        <w:t xml:space="preserve"> ou </w:t>
      </w:r>
      <w:r>
        <w:rPr>
          <w:b/>
          <w:lang w:val="pt_PT" w:bidi="pt_PT"/>
        </w:rPr>
        <w:t>enganador</w:t>
      </w:r>
      <w:r>
        <w:rPr>
          <w:lang w:val="pt_PT" w:bidi="pt_PT"/>
        </w:rPr>
        <w:t xml:space="preserve">, havia combinado com a multidão um </w:t>
      </w:r>
      <w:r>
        <w:rPr>
          <w:b/>
          <w:lang w:val="pt_PT" w:bidi="pt_PT"/>
        </w:rPr>
        <w:t>sinal</w:t>
      </w:r>
      <w:r>
        <w:rPr>
          <w:lang w:val="pt_PT" w:bidi="pt_PT"/>
        </w:rPr>
        <w:t>, então eles saberiam qual homem era Jesus.</w:t>
      </w:r>
    </w:p>
    <w:p>
      <w:pPr/>
      <w:r>
        <w:rPr>
          <w:lang w:val="pt_PT" w:bidi="pt_PT"/>
        </w:rPr>
      </w:r>
      <w:r>
        <w:rPr>
          <w:lang w:val="pt_PT" w:bidi="pt_PT"/>
        </w:rPr>
        <w:t xml:space="preserve">Um </w:t>
      </w:r>
      <w:r>
        <w:rPr>
          <w:b/>
          <w:lang w:val="pt_PT" w:bidi="pt_PT"/>
        </w:rPr>
        <w:t>traidor</w:t>
      </w:r>
      <w:r>
        <w:rPr>
          <w:lang w:val="pt_PT" w:bidi="pt_PT"/>
        </w:rPr>
        <w:t xml:space="preserve"> ou </w:t>
      </w:r>
      <w:r>
        <w:rPr>
          <w:b/>
          <w:lang w:val="pt_PT" w:bidi="pt_PT"/>
        </w:rPr>
        <w:t>enganador</w:t>
      </w:r>
      <w:r>
        <w:rPr>
          <w:lang w:val="pt_PT" w:bidi="pt_PT"/>
        </w:rPr>
        <w:t xml:space="preserve"> é alguém que finge ser um amigo, mas então faz algo que faz a pessoa ser colocada em problemas ou ser prejudicada. Judas era um dos 12 discípulos de Jesus, mas ele mostrou aos inimigos de Jesus onde eles poderiam encontrar Jesus e prendê-lo.</w:t>
      </w:r>
    </w:p>
    <w:p>
      <w:pPr/>
      <w:r>
        <w:rPr>
          <w:lang w:val="pt_PT" w:bidi="pt_PT"/>
        </w:rPr>
      </w:r>
      <w:r>
        <w:rPr>
          <w:lang w:val="pt_PT" w:bidi="pt_PT"/>
        </w:rPr>
        <w:t xml:space="preserve">Um </w:t>
      </w:r>
      <w:r>
        <w:rPr>
          <w:b/>
          <w:lang w:val="pt_PT" w:bidi="pt_PT"/>
        </w:rPr>
        <w:t>sinal</w:t>
      </w:r>
      <w:r>
        <w:rPr>
          <w:lang w:val="pt_PT" w:bidi="pt_PT"/>
        </w:rPr>
        <w:t xml:space="preserve"> é uma ação ou evento que é um indício. Nesse caso, Judas havia combinado que ele cumprimentaria Jesus com um beijo. O beijo era o sinal mostrando qual homem era Jesus.</w:t>
      </w:r>
    </w:p>
    <w:p>
      <w:pPr/>
      <w:r>
        <w:rPr>
          <w:lang w:val="pt_PT" w:bidi="pt_PT"/>
        </w:rPr>
      </w:r>
      <w:r>
        <w:rPr>
          <w:lang w:val="pt_PT" w:bidi="pt_PT"/>
        </w:rPr>
        <w:t xml:space="preserve">Judas foi direto para Jesus e disse “Rabi”, então cumprimentou Jesus com um beijo. </w:t>
      </w:r>
      <w:r>
        <w:rPr>
          <w:b/>
          <w:lang w:val="pt_PT" w:bidi="pt_PT"/>
        </w:rPr>
        <w:t>Rabi</w:t>
      </w:r>
      <w:r>
        <w:rPr>
          <w:lang w:val="pt_PT" w:bidi="pt_PT"/>
        </w:rPr>
        <w:t xml:space="preserve"> é um título judeu que significa “meu grande” ou “meu grande mestre”. Rabi é um título que mostra respeito a um mestre religioso. No livro de Mateus, Judas é o único discípulo que chama Jesus de “rabi”. Geralmente os discípulos de Jesus teriam cumprimentado Jesus com “Senhor”, que significa “mestre” ou até mesmo “ser divino”. Em outros livros da Bíblia, os outros discípulos também chamam Jesus de “rabi” ou “mestre”. Traduza rabi da mesma maneira que você traduziu em passagens anteriores. </w:t>
      </w:r>
      <w:r>
        <w:rPr>
          <w:b/>
          <w:lang w:val="pt_PT" w:bidi="pt_PT"/>
        </w:rPr>
        <w:t>Rabi</w:t>
      </w:r>
      <w:r>
        <w:rPr>
          <w:lang w:val="pt_PT" w:bidi="pt_PT"/>
        </w:rPr>
        <w:t xml:space="preserve"> está no Glossário Mestre.</w:t>
      </w:r>
    </w:p>
    <w:p>
      <w:pPr/>
      <w:r>
        <w:rPr>
          <w:lang w:val="pt_PT" w:bidi="pt_PT"/>
        </w:rPr>
      </w:r>
      <w:r>
        <w:rPr>
          <w:lang w:val="pt_PT" w:bidi="pt_PT"/>
        </w:rPr>
        <w:t xml:space="preserve">Os homens se reúnem em torno de Jesus para prendê-lo. Eles o </w:t>
      </w:r>
      <w:r>
        <w:rPr>
          <w:b/>
          <w:lang w:val="pt_PT" w:bidi="pt_PT"/>
        </w:rPr>
        <w:t>agarraram</w:t>
      </w:r>
      <w:r>
        <w:rPr>
          <w:lang w:val="pt_PT" w:bidi="pt_PT"/>
        </w:rPr>
        <w:t xml:space="preserve"> e </w:t>
      </w:r>
      <w:r>
        <w:rPr>
          <w:b/>
          <w:lang w:val="pt_PT" w:bidi="pt_PT"/>
        </w:rPr>
        <w:t>colocaram as mãos em</w:t>
      </w:r>
      <w:r>
        <w:rPr>
          <w:lang w:val="pt_PT" w:bidi="pt_PT"/>
        </w:rPr>
        <w:t xml:space="preserve"> Jesus. "Agarrar” significa literalmente “colocar as mãos nele”. Isso significa que eles o agarraram e o seguraram para que ele não pudesse escapar.</w:t>
      </w:r>
    </w:p>
    <w:p>
      <w:pPr/>
      <w:r>
        <w:rPr>
          <w:lang w:val="pt_PT" w:bidi="pt_PT"/>
        </w:rPr>
      </w:r>
      <w:r>
        <w:rPr>
          <w:lang w:val="pt_PT" w:bidi="pt_PT"/>
        </w:rPr>
        <w:t xml:space="preserve">Um dos discípulos de Jesus pegou sua espada e cortou a orelha do escravo ou servo do sumo sacerdote. O </w:t>
      </w:r>
      <w:r>
        <w:rPr>
          <w:b/>
          <w:lang w:val="pt_PT" w:bidi="pt_PT"/>
        </w:rPr>
        <w:t>sumo sacerdote</w:t>
      </w:r>
      <w:r>
        <w:rPr>
          <w:lang w:val="pt_PT" w:bidi="pt_PT"/>
        </w:rPr>
        <w:t xml:space="preserve"> era o principal ou sacerdote chefe. Um </w:t>
      </w:r>
      <w:r>
        <w:rPr>
          <w:b/>
          <w:lang w:val="pt_PT" w:bidi="pt_PT"/>
        </w:rPr>
        <w:t>escravo</w:t>
      </w:r>
      <w:r>
        <w:rPr>
          <w:lang w:val="pt_PT" w:bidi="pt_PT"/>
        </w:rPr>
        <w:t xml:space="preserve"> é alguém que é de propriedade de alguém. Um escravo não tem direitos. Traduza a palavra escravo da mesma maneira que você traduziu antes. </w:t>
      </w:r>
      <w:r>
        <w:rPr>
          <w:b/>
          <w:lang w:val="pt_PT" w:bidi="pt_PT"/>
        </w:rPr>
        <w:t>Escravo</w:t>
      </w:r>
      <w:r>
        <w:rPr>
          <w:lang w:val="pt_PT" w:bidi="pt_PT"/>
        </w:rPr>
        <w:t xml:space="preserve"> está no Glossário Mestre. Jesus diz a seu discípulo para guardar a espada.</w:t>
      </w:r>
    </w:p>
    <w:p>
      <w:pPr/>
      <w:r>
        <w:rPr>
          <w:lang w:val="pt_PT" w:bidi="pt_PT"/>
        </w:rPr>
      </w:r>
      <w:r>
        <w:rPr>
          <w:lang w:val="pt_PT" w:bidi="pt_PT"/>
        </w:rPr>
        <w:t xml:space="preserve">Jesus diz a seus discípulos que Deus está no controle, e Deus poderia enviar “milhares de anjos” para protegê-los. Algumas traduções usam as palavras 12 “legiões” de anjos. Uma </w:t>
      </w:r>
      <w:r>
        <w:rPr>
          <w:b/>
          <w:lang w:val="pt_PT" w:bidi="pt_PT"/>
        </w:rPr>
        <w:t>legião</w:t>
      </w:r>
      <w:r>
        <w:rPr>
          <w:lang w:val="pt_PT" w:bidi="pt_PT"/>
        </w:rPr>
        <w:t xml:space="preserve"> se refere a uma unidade de soldados no exército romano. É provável que uma legião incluiria cerca de seis mil soldados. Jesus está dizendo que Deus poderia enviar mais anjos do que o suficiente para superar a multidão, mas esse não é o plano de Deus. </w:t>
      </w:r>
      <w:r>
        <w:rPr>
          <w:b/>
          <w:lang w:val="pt_PT" w:bidi="pt_PT"/>
        </w:rPr>
        <w:t>Legião</w:t>
      </w:r>
      <w:r>
        <w:rPr>
          <w:lang w:val="pt_PT" w:bidi="pt_PT"/>
        </w:rPr>
        <w:t xml:space="preserve"> está no Glossário Mestre.</w:t>
      </w:r>
    </w:p>
    <w:p>
      <w:pPr/>
      <w:r>
        <w:rPr>
          <w:lang w:val="pt_PT" w:bidi="pt_PT"/>
        </w:rPr>
      </w:r>
      <w:r>
        <w:rPr>
          <w:lang w:val="pt_PT" w:bidi="pt_PT"/>
        </w:rPr>
        <w:t xml:space="preserve">Um </w:t>
      </w:r>
      <w:r>
        <w:rPr>
          <w:b/>
          <w:lang w:val="pt_PT" w:bidi="pt_PT"/>
        </w:rPr>
        <w:t>anjo</w:t>
      </w:r>
      <w:r>
        <w:rPr>
          <w:lang w:val="pt_PT" w:bidi="pt_PT"/>
        </w:rPr>
        <w:t xml:space="preserve"> é um ser sobrenatural e espiritual que carrega mensagens entre Deus e os humanos. Traduza anjo da mesma maneira que você traduziu em passagens anteriores. </w:t>
      </w:r>
      <w:r>
        <w:rPr>
          <w:b/>
          <w:lang w:val="pt_PT" w:bidi="pt_PT"/>
        </w:rPr>
        <w:t>Anjo</w:t>
      </w:r>
      <w:r>
        <w:rPr>
          <w:lang w:val="pt_PT" w:bidi="pt_PT"/>
        </w:rPr>
        <w:t xml:space="preserve"> está no Glossário Mestre. Jesus lembra a seus discípulos que as </w:t>
      </w:r>
      <w:r>
        <w:rPr>
          <w:b/>
          <w:lang w:val="pt_PT" w:bidi="pt_PT"/>
        </w:rPr>
        <w:t>Escrituras</w:t>
      </w:r>
      <w:r>
        <w:rPr>
          <w:lang w:val="pt_PT" w:bidi="pt_PT"/>
        </w:rPr>
        <w:t xml:space="preserve"> judaicas já declararam o que acontecerá, e isso deve ser cumprido. Traduza a palavra escrituras da mesma maneira que você traduziu em passagens anteriores. </w:t>
      </w:r>
      <w:r>
        <w:rPr>
          <w:b/>
          <w:lang w:val="pt_PT" w:bidi="pt_PT"/>
        </w:rPr>
        <w:t>Escrituras</w:t>
      </w:r>
      <w:r>
        <w:rPr>
          <w:lang w:val="pt_PT" w:bidi="pt_PT"/>
        </w:rPr>
        <w:t xml:space="preserve"> está no Glossário Mestre.</w:t>
      </w:r>
    </w:p>
    <w:p>
      <w:pPr/>
      <w:r>
        <w:rPr>
          <w:lang w:val="pt_PT" w:bidi="pt_PT"/>
        </w:rPr>
      </w:r>
      <w:r>
        <w:rPr>
          <w:lang w:val="pt_PT" w:bidi="pt_PT"/>
        </w:rPr>
        <w:t xml:space="preserve">Então Jesus pergunta à multidão que está prendendo-o se ele é um </w:t>
      </w:r>
      <w:r>
        <w:rPr>
          <w:b/>
          <w:lang w:val="pt_PT" w:bidi="pt_PT"/>
        </w:rPr>
        <w:t>revolucionário</w:t>
      </w:r>
      <w:r>
        <w:rPr>
          <w:lang w:val="pt_PT" w:bidi="pt_PT"/>
        </w:rPr>
        <w:t xml:space="preserve"> ou se está liderando uma </w:t>
      </w:r>
      <w:r>
        <w:rPr>
          <w:b/>
          <w:lang w:val="pt_PT" w:bidi="pt_PT"/>
        </w:rPr>
        <w:t>rebelião</w:t>
      </w:r>
      <w:r>
        <w:rPr>
          <w:lang w:val="pt_PT" w:bidi="pt_PT"/>
        </w:rPr>
        <w:t>. Um revolucionário é alguém que está tentando derrubar a autoridade ou governo. Quando Jesus pergunta: “Estou liderando uma rebelião?”. isso é Jesus dizendo que a multidão veio para prender Jesus como se ele fosse um criminoso perigoso ou um fora da lei.</w:t>
      </w:r>
    </w:p>
    <w:p>
      <w:pPr/>
      <w:r>
        <w:rPr>
          <w:lang w:val="pt_PT" w:bidi="pt_PT"/>
        </w:rPr>
      </w:r>
      <w:r>
        <w:rPr>
          <w:lang w:val="pt_PT" w:bidi="pt_PT"/>
        </w:rPr>
        <w:t xml:space="preserve">Jesus diz que ele estava ensinando no </w:t>
      </w:r>
      <w:r>
        <w:rPr>
          <w:b/>
          <w:lang w:val="pt_PT" w:bidi="pt_PT"/>
        </w:rPr>
        <w:t>templo</w:t>
      </w:r>
      <w:r>
        <w:rPr>
          <w:lang w:val="pt_PT" w:bidi="pt_PT"/>
        </w:rPr>
        <w:t xml:space="preserve">. Isso significa que ele estava ensinando nos pátios do templo. Traduza isso da mesma maneira que você traduziu antes. </w:t>
      </w:r>
      <w:r>
        <w:rPr>
          <w:b/>
          <w:lang w:val="pt_PT" w:bidi="pt_PT"/>
        </w:rPr>
        <w:t>Templo</w:t>
      </w:r>
      <w:r>
        <w:rPr>
          <w:lang w:val="pt_PT" w:bidi="pt_PT"/>
        </w:rPr>
        <w:t xml:space="preserve"> está no Glossário Mestre.</w:t>
      </w:r>
    </w:p>
    <w:p>
      <w:pPr/>
      <w:r>
        <w:rPr>
          <w:lang w:val="pt_PT" w:bidi="pt_PT"/>
        </w:rPr>
      </w:r>
      <w:r>
        <w:rPr>
          <w:lang w:val="pt_PT" w:bidi="pt_PT"/>
        </w:rPr>
        <w:t xml:space="preserve">Jesus diz que tudo o que acontecerá será para cumprir o que os </w:t>
      </w:r>
      <w:r>
        <w:rPr>
          <w:b/>
          <w:lang w:val="pt_PT" w:bidi="pt_PT"/>
        </w:rPr>
        <w:t>profetas</w:t>
      </w:r>
      <w:r>
        <w:rPr>
          <w:lang w:val="pt_PT" w:bidi="pt_PT"/>
        </w:rPr>
        <w:t xml:space="preserve"> disseram que aconteceria há muito tempo. As palavras dos profetas estão registradas nas Escrituras judaicas. Um profeta é alguém que recebeu uma mensagem de Deus dando informações sobre o que acontecerá em um tempo futuro. Traduza a palavra profeta da mesma maneira que você traduziu em passagens anteriores. </w:t>
      </w:r>
      <w:r>
        <w:rPr>
          <w:b/>
          <w:lang w:val="pt_PT" w:bidi="pt_PT"/>
        </w:rPr>
        <w:t>Profeta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26:57–68</w:t>
      </w:r>
      <w:r>
        <w:rPr>
          <w:lang w:val="pt_PT" w:bidi="pt_PT"/>
        </w:rPr>
      </w:r>
    </w:p>
    <w:p>
      <w:pPr>
        <w:pStyle w:val="Heading3"/>
      </w:pPr>
      <w:r>
        <w:rPr>
          <w:lang w:val="pt_PT" w:bidi="pt_PT"/>
        </w:rPr>
        <w:t>Ouvir e Sentir</w:t>
      </w:r>
    </w:p>
    <w:p>
      <w:pPr/>
      <w:r>
        <w:rPr>
          <w:lang w:val="pt_PT" w:bidi="pt_PT"/>
        </w:rPr>
      </w:r>
      <w:r>
        <w:rPr>
          <w:lang w:val="pt_PT" w:bidi="pt_PT"/>
        </w:rPr>
        <w:t>Ouçam Mateus 26.57–68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foi preso por uma multidão. Essa passagem se segue imediatamente. A multidão levou Jesus para longe. Eles deixam o olival no Monte das Oliveiras, voltam pelo vale para Jerusalém.</w:t>
      </w:r>
    </w:p>
    <w:p>
      <w:pPr/>
      <w:r>
        <w:rPr>
          <w:lang w:val="pt_PT" w:bidi="pt_PT"/>
        </w:rPr>
      </w:r>
      <w:r>
        <w:rPr>
          <w:lang w:val="pt_PT" w:bidi="pt_PT"/>
        </w:rPr>
        <w:t>A multidão levou Jesus para a casa de Caifás, o sumo sacerdote. O sumo sacerdote era o sacerdote que governava sobre todos os outros líderes religiosos judeus. O sumo sacerdote significa literalmente “o sacerdote mais importante”. O sumo sacerdote governava sobre o conselho judaico, então ele guiaria o julgamento de Jesus. Os mestres da lei, que às vezes são chamados de escribas, e anciãos estavam reunidos na casa de Caifás.</w:t>
      </w:r>
    </w:p>
    <w:p>
      <w:pPr/>
      <w:r>
        <w:rPr>
          <w:lang w:val="pt_PT" w:bidi="pt_PT"/>
        </w:rPr>
      </w:r>
      <w:r>
        <w:rPr>
          <w:lang w:val="pt_PT" w:bidi="pt_PT"/>
        </w:rPr>
        <w:t>Quando todos esses grupos de pessoas se encontram — os sacerdotes, mestres da lei e anciãos — isso é chamado de Sinédrio. Esse é o corpo governante para o povo judeu. Eles podem governar sobre quase tudo, seja comunitário ou religioso. A única coisa que eles não podem fazer é sentenciar alguém à morte. Um tribunal romano é o único lugar em que alguém poderia ser sentenciado à morte. O Sinédrio geralmente se encontraria em outro lugar quando eles estão se encontrando formalmente. Nessa história, eles se encontram na casa de Caifás. De acordo com a lei judaica, um julgamento não poderia ser realizado à noite. Quando acusações são feitas contra alguém que poderiam resultar em ele ser condenado à morte, o julgamento tinha que ser realizado durante dois dias. Quaisquer testemunhas tinham que ser questionadas em particular. O Sinédrio ignorou todas essas regras para o julgamento de Jesus. Talvez isso esteja mostrando o quão rápida e secretamente aqueles com autoridade querem prender e julgar Jesus. O Sinédrio estava todo reunido esperando por Jesus.</w:t>
      </w:r>
    </w:p>
    <w:p>
      <w:pPr/>
      <w:r>
        <w:rPr>
          <w:lang w:val="pt_PT" w:bidi="pt_PT"/>
        </w:rPr>
      </w:r>
      <w:r>
        <w:rPr>
          <w:lang w:val="pt_PT" w:bidi="pt_PT"/>
        </w:rPr>
        <w:t>Parem por um momento e discutam com suas equipes de tradução: as pessoas em sua área são governadas por quem e como? Explique quem em sua cultura é responsável por garantir que as pessoas sigam práticas culturais e quem é responsável pela aplicação da lei.</w:t>
      </w:r>
    </w:p>
    <w:p>
      <w:pPr/>
      <w:r>
        <w:rPr>
          <w:lang w:val="pt_PT" w:bidi="pt_PT"/>
        </w:rPr>
      </w:r>
      <w:r>
        <w:rPr>
          <w:lang w:val="pt_PT" w:bidi="pt_PT"/>
        </w:rPr>
        <w:t>Há uma segunda parte da história nessa passagem. Pedro seguiu à distância. Pedro está seguindo perto o suficiente para ver para onde Jesus está indo, mas Pedro não está querendo chamar a atenção para si mesmo. Ele subiu para o pátio da casa de Caifás. O pátio seria uma área descoberta da casa onde qualquer um poderia acessar. Pedro se sentou com a guarda para ver qual foi o resultado do julgamento de Jesus. Jesus está dentro da casa e Pedro está no pátio fora da casa.</w:t>
      </w:r>
    </w:p>
    <w:p>
      <w:pPr/>
      <w:r>
        <w:rPr>
          <w:lang w:val="pt_PT" w:bidi="pt_PT"/>
        </w:rPr>
      </w:r>
      <w:r>
        <w:rPr>
          <w:lang w:val="pt_PT" w:bidi="pt_PT"/>
        </w:rPr>
        <w:t>Parem aqui e mostrem à sua equipe de tradução uma imagem de uma casa com um pátio. Mostre a eles o interior da casa onde Jesus estava sendo mantido e o pátio onde Pedro estava esperando.</w:t>
      </w:r>
    </w:p>
    <w:p>
      <w:pPr/>
      <w:r>
        <w:rPr>
          <w:lang w:val="pt_PT" w:bidi="pt_PT"/>
        </w:rPr>
      </w:r>
      <w:r>
        <w:rPr>
          <w:lang w:val="pt_PT" w:bidi="pt_PT"/>
        </w:rPr>
        <w:t>De volta na reunião do Sinédrio os principais sacerdotes e todo o conselho estavam tentando encontrar pessoas que dariam falso testemunho para que pudessem colocar Jesus à morte. Naquele momento, o Sinédrio não tinha um crime do qual eles poderiam acusar Jesus. Eles estavam tentando fazer uma acusação falsa, e é por isso que eles estavam procurando falsas testemunhas. As falsas testemunhas são pessoas que mentiriam sobre o que Jesus disse ou fez. A lei judaica exigia que 2 testemunhas dissessem a mesma coisa para que uma acusação fosse feita. Os membros do Sinédrio já sabiam do que eles queriam acusar Jesus, eles estavam procurando falsas testemunhas para que pudessem realmente acusar Jesus com o que eles já haviam decidido. Havia muitas testemunhas, mas o que elas disseram sobre Jesus não concordava uma com a outra.</w:t>
      </w:r>
    </w:p>
    <w:p>
      <w:pPr/>
      <w:r>
        <w:rPr>
          <w:lang w:val="pt_PT" w:bidi="pt_PT"/>
        </w:rPr>
      </w:r>
      <w:r>
        <w:rPr>
          <w:lang w:val="pt_PT" w:bidi="pt_PT"/>
        </w:rPr>
        <w:t>Parem por um momento. Discutam como os julgamentos em sua área são realizados. Discutam quem falaria e pelo que eles seriam responsáveis.</w:t>
      </w:r>
    </w:p>
    <w:p>
      <w:pPr/>
      <w:r>
        <w:rPr>
          <w:lang w:val="pt_PT" w:bidi="pt_PT"/>
        </w:rPr>
      </w:r>
      <w:r>
        <w:rPr>
          <w:lang w:val="pt_PT" w:bidi="pt_PT"/>
        </w:rPr>
        <w:t>Finalmente, 2 homens disseram que Jesus havia dito que ele poderia destruir o templo de Deus e reconstruí-lo em 3 dias. Esta é uma declaração séria contra Jesus. Nessa área do mundo, é um crime destruir um lugar de adoração. As autoridades matariam alguém que destruísse um lugar de adoração. Essa alegação também é falsa. Jesus não havia dito que ele destruiria o templo, mas ele havia dito que alguém destruiria o templo um dia. Jesus também disse “esse templo”, significando que ele mesmo seria destruído e então seria restaurado 3 dias depois. Jesus estava explicando que, depois que ele ter morrido, ele seria ressuscitado dentre os mortos, ele seria restaurado, depois de 3 dias. Os homens que acusam Jesus e os membros do Sinédrio tomaram as palavras de Jesus e as manipularam para significar algo diferente do que Jesus queria dizer.</w:t>
      </w:r>
    </w:p>
    <w:p>
      <w:pPr/>
      <w:r>
        <w:rPr>
          <w:lang w:val="pt_PT" w:bidi="pt_PT"/>
        </w:rPr>
      </w:r>
      <w:r>
        <w:rPr>
          <w:lang w:val="pt_PT" w:bidi="pt_PT"/>
        </w:rPr>
        <w:t>Parem aqui e discutam como uma equipe de tradução: como as pessoas julgam criminosos em sua cultura? Quem preside os julgamentos? Quantas testemunhas vocês precisam nos julgamentos?</w:t>
      </w:r>
    </w:p>
    <w:p>
      <w:pPr/>
      <w:r>
        <w:rPr>
          <w:lang w:val="pt_PT" w:bidi="pt_PT"/>
        </w:rPr>
      </w:r>
      <w:r>
        <w:rPr>
          <w:lang w:val="pt_PT" w:bidi="pt_PT"/>
        </w:rPr>
        <w:t>Agora, pela primeira vez, o sumo sacerdote, ou sacerdote principal, se levantou. Ao se levantar, o sumo sacerdote mostra que ele está prestes a tomar o controle, e ele falará e questionará Jesus. Ele faz 2 perguntas a Jesus: “Bem, você não responderá a essas acusações? O que você tem a dizer por si mesmo?”. O sumo sacerdote não está pedindo a Jesus para dar informações sobre cada uma dessas perguntas. O sumo sacerdote quer ver se Jesus negará o que as testemunhas disseram ou se explicará. O sumo sacerdote deixa claro que ele está esperando que Jesus responda.</w:t>
      </w:r>
    </w:p>
    <w:p>
      <w:pPr/>
      <w:r>
        <w:rPr>
          <w:lang w:val="pt_PT" w:bidi="pt_PT"/>
        </w:rPr>
      </w:r>
      <w:r>
        <w:rPr>
          <w:lang w:val="pt_PT" w:bidi="pt_PT"/>
        </w:rPr>
        <w:t>É surpreendente que Jesus não tenha dito nada. Jesus permaneceu em silêncio, mesmo que a lei exigisse que ele respondesse. O silêncio de Jesus não significa que ele é culpado. Em algumas culturas, uma pessoa que permanecesse em silêncio seria considerada culpada, pois não se defenderia. É interessante que o profeta Isaías tenha dito que o Messias iria para sua morte sem se defender. Jesus não era culpado. Jesus não estava com medo. Jesus deixou os eventos acontecerem como Deus havia dito que eles aconteceriam. O sumo sacerdote não esperava que Jesus se comportasse dessa maneira.</w:t>
      </w:r>
    </w:p>
    <w:p>
      <w:pPr/>
      <w:r>
        <w:rPr>
          <w:lang w:val="pt_PT" w:bidi="pt_PT"/>
        </w:rPr>
      </w:r>
      <w:r>
        <w:rPr>
          <w:lang w:val="pt_PT" w:bidi="pt_PT"/>
        </w:rPr>
        <w:t>Em sua cultura, se alguém permanece em silêncio em um tribunal e não responde às perguntas, como ele é visto? Ele seria considerado culpado ou inocente? Como você esperaria que uma pessoa inocente se comportasse em um tribunal?</w:t>
      </w:r>
    </w:p>
    <w:p>
      <w:pPr/>
      <w:r>
        <w:rPr>
          <w:lang w:val="pt_PT" w:bidi="pt_PT"/>
        </w:rPr>
      </w:r>
      <w:r>
        <w:rPr>
          <w:lang w:val="pt_PT" w:bidi="pt_PT"/>
        </w:rPr>
        <w:t>O sumo sacerdote então diz a Jesus: “Exijo em nome do Deus vivo — diga-nos se você é o Messias, o Filho de Deus”. Essa pergunta é a parte crucial do julgamento de Jesus. Os profetas haviam dito ao povo judeu que Deus destruiria o templo. Eles também disseram que o Messias substituiria o templo por um templo novo e perfeito. O sumo sacerdote não acreditava que Jesus era o Messias. Se Jesus alegasse ser o Messias, o sumo sacerdote consideraria isso muito errado. O sumo sacerdote está querendo que Jesus declare se ele é o Messias, o Filho de Deus.</w:t>
      </w:r>
    </w:p>
    <w:p>
      <w:pPr/>
      <w:r>
        <w:rPr>
          <w:lang w:val="pt_PT" w:bidi="pt_PT"/>
        </w:rPr>
      </w:r>
      <w:r>
        <w:rPr>
          <w:lang w:val="pt_PT" w:bidi="pt_PT"/>
        </w:rPr>
        <w:t>Desta vez, Jesus responde. Jesus é muito claro. Jesus diz: “Você disse isso” ou “Você o disse”.</w:t>
      </w:r>
    </w:p>
    <w:p>
      <w:pPr/>
      <w:r>
        <w:rPr>
          <w:lang w:val="pt_PT" w:bidi="pt_PT"/>
        </w:rPr>
      </w:r>
      <w:r>
        <w:rPr>
          <w:lang w:val="pt_PT" w:bidi="pt_PT"/>
        </w:rPr>
        <w:t>Jesus então continua a esclarecer sua declaração. Jesus disse que ele é o Messias, o Filho de Deus, mas ele está explicando agora que não é da maneira como eles entendem. Jesus continua: “E no futuro vocês verão o Filho do Homem sentado no lugar de poder à direita de Deus e vindo nas nuvens do céu”. Jesus está citando os Salmos e o profeta Daniel. Os Salmos declaram que Deus diz que seu Messias se sentará no lugar de honra, ao lado de Deus, à mão direita de Deus. O profeta Daniel fala de alguém como um Filho do Homem vindo nas nuvens. Jesus está dizendo que um dia ele provará que ele é o Messias, o Filho de Deus quando ele voltar com poder posteriormente. Quando Jesus diz que um dia eles verão o Filho do Homem sentado no lugar de honra, ele está dizendo que um dia ele terá toda a autoridade de Deus. Isso é interessante, porque Jesus diz isso em um tribunal que acredita que eles têm autoridade de Deus.</w:t>
      </w:r>
    </w:p>
    <w:p>
      <w:pPr/>
      <w:r>
        <w:rPr>
          <w:lang w:val="pt_PT" w:bidi="pt_PT"/>
        </w:rPr>
      </w:r>
      <w:r>
        <w:rPr>
          <w:lang w:val="pt_PT" w:bidi="pt_PT"/>
        </w:rPr>
        <w:t>O sumo sacerdote ficou chocado e horrorizado com o que Jesus havia dito. O sumo sacerdote rasgou suas vestes, ou roupas exteriores, e disse “blasfêmia!” Quando uma acusação de blasfêmia é feita contra alguém em um tribunal judeu, todos os juízes se levantam e rasgam uma peça de suas roupas que eles não têm permissão para consertar. É um sinal de expressar raiva e horror pela blasfêmia. Blasfêmia é desonrar a Deus e tornar Deus menos majestoso. É insultar a Deus. O Sinédrio não acredita que Jesus é o Messias, e é por isso que eles chamam isso de blasfêmia.</w:t>
      </w:r>
    </w:p>
    <w:p>
      <w:pPr/>
      <w:r>
        <w:rPr>
          <w:lang w:val="pt_PT" w:bidi="pt_PT"/>
        </w:rPr>
      </w:r>
      <w:r>
        <w:rPr>
          <w:lang w:val="pt_PT" w:bidi="pt_PT"/>
        </w:rPr>
        <w:t>O sumo sacerdote pergunta ao resto do Sinédrio qual é seu veredicto. Todos eles gritam “culpado!” e dizer “Ele deve morrer”. Todos os membros do Sinédrio estão unidos em seu veredicto. Eles estão dizendo que Jesus merece a pena de morte. Nas Escrituras, a penalidade por blasfêmia é alguém jogar pedras ou rochas na pessoa culpada até que a pessoa culpada esteja morta. No entanto, sob a lei romana, o Sinédrio não pode realizar isso ou exigir que seja assim como Jesus deva morrer. Apenas os funcionários romanos poderiam executar a sentença de morte.</w:t>
      </w:r>
    </w:p>
    <w:p>
      <w:pPr/>
      <w:r>
        <w:rPr>
          <w:lang w:val="pt_PT" w:bidi="pt_PT"/>
        </w:rPr>
      </w:r>
      <w:r>
        <w:rPr>
          <w:lang w:val="pt_PT" w:bidi="pt_PT"/>
        </w:rPr>
        <w:t>Parem por um momento e discutam com sua equipe de tradução: em sua cultura, como as pessoas reagem se alguém blasfema ou desonra a Deus? Se alguém é ouvido blasfemando, que tipo de punição ele pode esperar receber?</w:t>
      </w:r>
    </w:p>
    <w:p>
      <w:pPr/>
      <w:r>
        <w:rPr>
          <w:lang w:val="pt_PT" w:bidi="pt_PT"/>
        </w:rPr>
      </w:r>
      <w:r>
        <w:rPr>
          <w:lang w:val="pt_PT" w:bidi="pt_PT"/>
        </w:rPr>
        <w:t>O que se segue é chocante. O Sinédrio que deveria defender a lei e ser composto dos melhores membros da sociedade, parece se tornar como uma multidão louca e agindo de forma abusiva e insultando fisicamente Jesus. Eles cospem no rosto de Jesus e batem nele com seus punhos. Alguns deles o esbofeteiam. Eles então zombam dele pedindo a ele para profetizar quem o havia batido. O Sinédrio estava rejeitando completamente Jesus e suas alegações.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Mateus 26.57–68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a multidão leva Jesus para a casa de Caifás, o sumo sacerdote. Pedro segue atrás deles. Pedro espera no pátio da casa de Caifás.</w:t>
      </w:r>
    </w:p>
    <w:p>
      <w:pPr/>
      <w:r>
        <w:rPr>
          <w:lang w:val="pt_PT" w:bidi="pt_PT"/>
        </w:rPr>
      </w:r>
      <w:r>
        <w:rPr>
          <w:b/>
          <w:lang w:val="pt_PT" w:bidi="pt_PT"/>
        </w:rPr>
        <w:t>Na segunda cena:</w:t>
      </w:r>
      <w:r>
        <w:rPr>
          <w:lang w:val="pt_PT" w:bidi="pt_PT"/>
        </w:rPr>
        <w:t xml:space="preserve"> Jesus está diante do Sinédrio Várias testemunhas trazem falso testemunho, mas nenhuma de suas histórias concordava. Eventualmente, 2 testemunhas são encontradas que dizem a mesma coisa. O sumo sacerdote questiona Jesus. Jesus permanece em silêncio.</w:t>
      </w:r>
    </w:p>
    <w:p>
      <w:pPr/>
      <w:r>
        <w:rPr>
          <w:lang w:val="pt_PT" w:bidi="pt_PT"/>
        </w:rPr>
      </w:r>
      <w:r>
        <w:rPr>
          <w:b/>
          <w:lang w:val="pt_PT" w:bidi="pt_PT"/>
        </w:rPr>
        <w:t>Na terceira cena:</w:t>
      </w:r>
      <w:r>
        <w:rPr>
          <w:lang w:val="pt_PT" w:bidi="pt_PT"/>
        </w:rPr>
        <w:t xml:space="preserve"> o sumo sacerdote questiona Jesus novamente. Desta vez, Jesus responde claramente, que ele é o Messias. O sumo sacerdote afirma que Jesus blasfemou e rasga sua roupa. Todo o Sinédrio fica horrorizado e zangado. Eles declaram que Jesus merece morrer.</w:t>
      </w:r>
    </w:p>
    <w:p>
      <w:pPr/>
      <w:r>
        <w:rPr>
          <w:lang w:val="pt_PT" w:bidi="pt_PT"/>
        </w:rPr>
      </w:r>
      <w:r>
        <w:rPr>
          <w:b/>
          <w:lang w:val="pt_PT" w:bidi="pt_PT"/>
        </w:rPr>
        <w:t>Na quarta cena:</w:t>
      </w:r>
      <w:r>
        <w:rPr>
          <w:lang w:val="pt_PT" w:bidi="pt_PT"/>
        </w:rPr>
        <w:t xml:space="preserve"> os membros do Sinédrio cospem em Jesus. Eles batem nele com seus punhos e zombam de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Guardas de pé no pátio do sumo sacerdote</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Membros do Sinédrio. Isso inclui mestres da lei, principais sacerdotes e anciãos do povo judeu</w:t>
      </w:r>
    </w:p>
    <w:p>
      <w:pPr>
        <w:pStyle w:val="ListBullet"/>
        <w:spacing w:line="240" w:lineRule="auto"/>
        <w:ind w:left="720"/>
      </w:pPr>
      <w:r>
        <w:rPr>
          <w:lang w:val="pt_PT" w:bidi="pt_PT"/>
        </w:rPr>
      </w:r>
      <w:r>
        <w:rPr>
          <w:lang w:val="pt_PT" w:bidi="pt_PT"/>
        </w:rPr>
        <w:t>Falsas testemunhas</w:t>
      </w:r>
    </w:p>
    <w:p>
      <w:pPr/>
      <w:r>
        <w:rPr>
          <w:lang w:val="pt_PT" w:bidi="pt_PT"/>
        </w:rPr>
      </w:r>
      <w:r>
        <w:rPr>
          <w:lang w:val="pt_PT" w:bidi="pt_PT"/>
        </w:rPr>
        <w:t>Agora, o grupo deve fazer o roteiro, desenhar ou usar objetos para visualizar a passagem e as ações nela.</w:t>
      </w:r>
    </w:p>
    <w:p>
      <w:pPr/>
      <w:r>
        <w:rPr>
          <w:lang w:val="pt_PT" w:bidi="pt_PT"/>
        </w:rPr>
      </w:r>
      <w:r>
        <w:rPr>
          <w:lang w:val="pt_PT" w:bidi="pt_PT"/>
        </w:rPr>
        <w:t>É importante lembrar que na passagem anterior, é noite, então o cenário é escuro. Jesus foi preso por uma multidão de homens em um olival chamado Getsêmani. Sabemos que é uma grande multidão, o suficiente para prender Jesus facilmente, mas não pessoas demais para chamar a atenção para si mesmas. A multidão se reuniu em torno de Jesus e o prendeu. Os discípulos de Jesus haviam visto Jesus sendo preso. Todos os discípulos fugiram, exceto Pedro, que veremos que segue atrás da multidão para ver para onde Jesus é levado.</w:t>
      </w:r>
    </w:p>
    <w:p>
      <w:pPr/>
      <w:r>
        <w:rPr>
          <w:lang w:val="pt_PT" w:bidi="pt_PT"/>
        </w:rPr>
      </w:r>
      <w:r>
        <w:rPr>
          <w:lang w:val="pt_PT" w:bidi="pt_PT"/>
        </w:rPr>
        <w:t>Há 2 partes de ação acontecendo ao mesmo tempo. O sumo sacerdote, os mestres da lei e os anciãos do povo judeu estão se reunindo na casa de Caifás. Ao mesmo tempo, a multidão está prendendo Jesus e o trazendo para a casa de Caifás.</w:t>
      </w:r>
    </w:p>
    <w:p>
      <w:pPr/>
      <w:r>
        <w:rPr>
          <w:lang w:val="pt_PT" w:bidi="pt_PT"/>
        </w:rPr>
      </w:r>
      <w:r>
        <w:rPr>
          <w:lang w:val="pt_PT" w:bidi="pt_PT"/>
        </w:rPr>
        <w:t>A história começa com a multidão levando Jesus do Monte das Oliveiras de volta para Jerusalém, pelo vale. Embora tenhamos a ideia de que a multidão é caótica, eles não estão querendo chamar atenção demais para si mesmos. Eles levam Jesus para a casa de Caifás, o sumo sacerdote.</w:t>
      </w:r>
    </w:p>
    <w:p>
      <w:pPr/>
      <w:r>
        <w:rPr>
          <w:lang w:val="pt_PT" w:bidi="pt_PT"/>
        </w:rPr>
      </w:r>
      <w:r>
        <w:rPr>
          <w:lang w:val="pt_PT" w:bidi="pt_PT"/>
        </w:rPr>
        <w:t>Enquanto Jesus estava sendo preso, o Sinédrio o conselho judaico, havia se reunido na casa do sumo sacerdote. Os membros do Sinédrio incluíam o sumo sacerdote, mestres da lei religiosa, os principais sacerdotes e anciãos do povo judeu. Na sala, os membros do Sinédrio estão provavelmente sentados em um semicírculo, ou meio círculo. O sumo sacerdote se sentava no lugar mais alto entre as duas metades do semicírculo. No meio do semicírculo estavam falsas testemunhas prontas para contar mentiras sobre Jesus. A multidão trouxe Jesus para a sala onde o Sinédrio estava esperando. Jesus teria que se sentar no meio do semicírculo em uma cadeira.</w:t>
      </w:r>
    </w:p>
    <w:p>
      <w:pPr/>
      <w:r>
        <w:rPr>
          <w:lang w:val="pt_PT" w:bidi="pt_PT"/>
        </w:rPr>
      </w:r>
      <w:r>
        <w:rPr>
          <w:lang w:val="pt_PT" w:bidi="pt_PT"/>
        </w:rPr>
        <w:t>Parem por um momento. Em seu idioma, como vocês descreveriam a reunião do Sinédrio e quem estava lá?</w:t>
      </w:r>
    </w:p>
    <w:p>
      <w:pPr/>
      <w:r>
        <w:rPr>
          <w:lang w:val="pt_PT" w:bidi="pt_PT"/>
        </w:rPr>
      </w:r>
      <w:r>
        <w:rPr>
          <w:lang w:val="pt_PT" w:bidi="pt_PT"/>
        </w:rPr>
        <w:t>Pedro havia seguido a multidão à distância, todo o caminho desde o olival até a casa do sumo sacerdote. Pedro não quer que as pessoas o vejam, então ele estava seguindo à distância. Pedro viu a multidão levando Jesus para a casa do sumo sacerdote. Pedro esperou no pátio da casa. Pedro se sentou com os guardas para esperar para ver o resultado do julgamento.</w:t>
      </w:r>
    </w:p>
    <w:p>
      <w:pPr/>
      <w:r>
        <w:rPr>
          <w:lang w:val="pt_PT" w:bidi="pt_PT"/>
        </w:rPr>
      </w:r>
      <w:r>
        <w:rPr>
          <w:lang w:val="pt_PT" w:bidi="pt_PT"/>
        </w:rPr>
        <w:t>Parem por um momento. Olhe para a imagem de como um pátio fora de uma casa pode se parecer.</w:t>
      </w:r>
    </w:p>
    <w:p>
      <w:pPr/>
      <w:r>
        <w:rPr>
          <w:lang w:val="pt_PT" w:bidi="pt_PT"/>
        </w:rPr>
      </w:r>
      <w:r>
        <w:rPr>
          <w:lang w:val="pt_PT" w:bidi="pt_PT"/>
        </w:rPr>
        <w:t>É importante lembrar que a lei judaica requer que 2 ou mais testemunhas concordem para fazer um julgamento. Todo o conselho tentou encontrar 2 testemunhas que poderiam concordar com o que elas disseram sobre Jesus. No entanto, as histórias das falsas testemunhas não concordavam. Alguns dos relatos que as testemunhas deram podem ter divergido uns dos outros, ou os relatos discordaram do que Jesus deve ter dito.</w:t>
      </w:r>
    </w:p>
    <w:p>
      <w:pPr/>
      <w:r>
        <w:rPr>
          <w:lang w:val="pt_PT" w:bidi="pt_PT"/>
        </w:rPr>
      </w:r>
      <w:r>
        <w:rPr>
          <w:lang w:val="pt_PT" w:bidi="pt_PT"/>
        </w:rPr>
        <w:t>Eventualmente, 2 testemunhas disseram: “Esse homem disse: ‘Sou capaz de destruir o templo de Deus e reconstruí-lo em três dias’”. Neste momento, o sumo sacerdote se levanta. Quando o sumo sacerdote se levanta, mostra que ele está prestes a tomar o controle da situação. Ele quer que todos o ouçam. O sumo sacerdote provavelmente desceu para a área entre as duas metades do semicírculo. É onde Jesus estava. O sumo sacerdote provavelmente fez isso para que todos fossem capazes de vê-lo e ouvi-lo claramente. O sumo sacerdote pergunta a Jesus: “Bem, você não responderá a essas acusações? O que você tem a dizer por si mesmo?”. O sumo sacerdote pensa que Jesus está dizendo que ele destruirá o templo que está em Jerusalém. Jesus permanece completamente em silêncio. Jesus está permitindo que eventos aconteçam. Jesus disse anteriormente a seus discípulos o que deve acontecer. Jesus sabe que ele poderia fazer algo sobre o que está acontecendo, mas ele está realizando a vontade de Deus. Os profetas disseram que ele ficaria em silêncio diante de seus acusadores, e isso é exatamente o que Jesus está fazendo aqui.</w:t>
      </w:r>
    </w:p>
    <w:p>
      <w:pPr/>
      <w:r>
        <w:rPr>
          <w:lang w:val="pt_PT" w:bidi="pt_PT"/>
        </w:rPr>
      </w:r>
      <w:r>
        <w:rPr>
          <w:lang w:val="pt_PT" w:bidi="pt_PT"/>
        </w:rPr>
        <w:t>O sumo sacerdote então diz: “Exijo em nome do Deus vivo — diga-nos se você é o Messias, o Filho de Deus”. O sumo sacerdote está pedindo a Jesus a mesma coisa de duas maneiras. O sumo sacerdote está perguntando a Jesus se ele é o Salvador Prometido. O sumo sacerdote está desesperado para acusar Jesus, então ele usa a linguagem mais extrema. Ele está exigindo uma resposta sob as antigas leis judaicas.</w:t>
      </w:r>
    </w:p>
    <w:p>
      <w:pPr/>
      <w:r>
        <w:rPr>
          <w:lang w:val="pt_PT" w:bidi="pt_PT"/>
        </w:rPr>
      </w:r>
      <w:r>
        <w:rPr>
          <w:lang w:val="pt_PT" w:bidi="pt_PT"/>
        </w:rPr>
        <w:t>Jesus responde: “Você disse isso”. Jesus está dizendo ao sumo sacerdote: “Essa é sua maneira de dizer isso”. Jesus está dizendo que, embora ele seja, o sumo sacerdote interpretará a resposta de Jesus da maneira errada. Ou, Jesus está dizendo: “Essa é sua maneira de dizer isso, mas não necessariamente concordo com ela”. Jesus continua: “E no futuro vocês verão o Filho do Homem sentado no lugar de poder à direita de Deus e vindo nas nuvens do céu”. Essas duas imagens estão na mesma frase, possivelmente levando à pergunta como Jesus pode estar sentado à mão direita de Deus, bem como vir nas nuvens do céu? Um entendimento disso pode ser dizer: “Você verá o Filho do Homem, aquele que se senta no lado direito de Deus Todo-Poderoso, vindo à terra nas nuvens”.</w:t>
      </w:r>
    </w:p>
    <w:p>
      <w:pPr/>
      <w:r>
        <w:rPr>
          <w:lang w:val="pt_PT" w:bidi="pt_PT"/>
        </w:rPr>
      </w:r>
      <w:r>
        <w:rPr>
          <w:lang w:val="pt_PT" w:bidi="pt_PT"/>
        </w:rPr>
        <w:t>Jesus continua a ser completamente verdadeiro e explica o que acontecerá. No entanto, os membros do Sinédrio não entendem o que Jesus está realmente dizendo. Eles estão desesperados para encontrar uma maneira de acusá-lo.</w:t>
      </w:r>
    </w:p>
    <w:p>
      <w:pPr/>
      <w:r>
        <w:rPr>
          <w:lang w:val="pt_PT" w:bidi="pt_PT"/>
        </w:rPr>
      </w:r>
      <w:r>
        <w:rPr>
          <w:lang w:val="pt_PT" w:bidi="pt_PT"/>
        </w:rPr>
        <w:t>Parem por um momento e discutam como vocês dirão: “Você disse isso. E no futuro vocês verão o Filho do Homem sentado no lugar de poder à mão direita de Deus e vindo nas nuvens do céu”.</w:t>
      </w:r>
    </w:p>
    <w:p>
      <w:pPr/>
      <w:r>
        <w:rPr>
          <w:lang w:val="pt_PT" w:bidi="pt_PT"/>
        </w:rPr>
      </w:r>
      <w:r>
        <w:rPr>
          <w:lang w:val="pt_PT" w:bidi="pt_PT"/>
        </w:rPr>
        <w:t>O sumo sacerdote fica chocado e muito bravo. Ele acredita que Jesus acabou de blasfemar e desonrar a Deus. O sumo sacerdote rasga um pedaço de suas roupas. Rasgar uma peça de roupa era um sinal de luto e deixaria claro que você quer distância do que você acabou de ouvir. As roupas não eram rasgadas em pedaços, em vez disso, um rasgo era feito em uma das roupas que estava sendo usadas. O que é interessante é que os sacerdotes nunca tinham permissão para rasgar suas roupas sacerdotais, até mesmo pela morte de um membro da família próximo. Portanto, é surpreendente que o sumo sacerdote tenha rasgado uma peça de suas roupas, mas mostra a profundidade de choque e horror com o que ele ouviu Jesus dizer. O sumo sacerdote diz: “Blasfêmia!” O sumo sacerdote pergunta aos reunidos qual é seu veredicto. Todos eles gritam: “Culpado! Ele merece morrer”. Eles cospem em Jesus. Eles batem em Jesus com seus punhos. Eles zombam dele, pedindo a ele para profetizar sobre quem o bateu.</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Guardas de pé no pátio do sumo sacerdote</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Membros do Sinédrio. Isso inclui mestres da lei, principais sacerdotes e anciãos do povo judeu</w:t>
      </w:r>
    </w:p>
    <w:p>
      <w:pPr>
        <w:pStyle w:val="ListBullet"/>
        <w:spacing w:line="240" w:lineRule="auto"/>
        <w:ind w:left="720"/>
      </w:pPr>
      <w:r>
        <w:rPr>
          <w:lang w:val="pt_PT" w:bidi="pt_PT"/>
        </w:rPr>
      </w:r>
      <w:r>
        <w:rPr>
          <w:lang w:val="pt_PT" w:bidi="pt_PT"/>
        </w:rPr>
        <w:t>Falsas testemunhas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Abaixo está um exemplo da encenação e das possíveis respostas.</w:t>
      </w:r>
    </w:p>
    <w:p>
      <w:pPr/>
      <w:r>
        <w:rPr>
          <w:lang w:val="pt_PT" w:bidi="pt_PT"/>
        </w:rPr>
      </w:r>
      <w:r>
        <w:rPr>
          <w:lang w:val="pt_PT" w:bidi="pt_PT"/>
        </w:rPr>
        <w:t>Há 2 partes de ação acontecendo ao mesmo tempo. O sumo sacerdote, os mestres da lei e os anciãos do povo judeu estão se reunindo na casa de Caifás. Ao mesmo tempo, a multidão está prendendo Jesus e o trazendo para a casa de Caifás. Vocês podem interpretar as cenas na ordem que fizer mais sentido para vocês. A ação agora começa.</w:t>
      </w:r>
    </w:p>
    <w:p>
      <w:pPr/>
      <w:r>
        <w:rPr>
          <w:lang w:val="pt_PT" w:bidi="pt_PT"/>
        </w:rPr>
      </w:r>
      <w:r>
        <w:rPr>
          <w:lang w:val="pt_PT" w:bidi="pt_PT"/>
        </w:rPr>
        <w:t>Membros do Sinédrio haviam enviado uma multidão para prender Jesus. Enquanto isso, os membros do Sinédrio estavam se reunindo para esperar a chegada de Jesus. O sumo sacerdote, os principais sacerdotes, os mestres da lei religiosa e os anciãos do povo judeu se reúnem na casa de Caifás. Eles estão sentados em um semicírculo, ou um meio-círculo.</w:t>
      </w:r>
    </w:p>
    <w:p>
      <w:pPr/>
      <w:r>
        <w:rPr>
          <w:lang w:val="pt_PT" w:bidi="pt_PT"/>
        </w:rPr>
      </w:r>
      <w:r>
        <w:rPr>
          <w:lang w:val="pt_PT" w:bidi="pt_PT"/>
        </w:rPr>
        <w:t>A multidão levou Jesus para a casa de Caifás, o sumo sacerdote. Pedro segue atrás deles. Quando Jesus é levado para a casa de Caifás, Pedro fica no pátio da casa. Ele se senta perto de alguns guardas.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coisas como: “Com medo”, ou “Preocupado”, ou “Realmente espero que ninguém me pergunte por que estou aqui”.</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é levado para a casa de Caifás. As testemunhas dizem mentiras sobre Jesus. Nenhum dos relatos das testemunhas concorda.</w:t>
      </w:r>
    </w:p>
    <w:p>
      <w:pPr/>
      <w:r>
        <w:rPr>
          <w:lang w:val="pt_PT" w:bidi="pt_PT"/>
        </w:rPr>
      </w:r>
      <w:r>
        <w:rPr>
          <w:lang w:val="pt_PT" w:bidi="pt_PT"/>
        </w:rPr>
        <w:t>Depois de pouco tempo, 2 testemunhas se apresentam e elas dizem: “Esse homem disse: ‘Sou capaz de destruir o templo de Deus e reconstruí-lo em três dias’”. O sumo sacerdote então se levanta. O sumo sacerdote pergunta a Jesus: “Você não responderá a essas acusações? O que você diz para se defender?”. Jesus permanece sentado e completamente em silêncio.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“Pai, por favor, me guie no que dizer”, ou “Esses homens estão torcendo minhas palavras, eles não são capazes de entender o que tenho dito”, ou “Pai, por favor me dê força”.</w:t>
      </w:r>
    </w:p>
    <w:p>
      <w:pPr>
        <w:pStyle w:val="ListBullet"/>
        <w:spacing w:line="240" w:lineRule="auto"/>
        <w:ind w:left="720"/>
      </w:pPr>
      <w:r>
        <w:rPr>
          <w:lang w:val="pt_PT" w:bidi="pt_PT"/>
        </w:rPr>
      </w:r>
      <w:r>
        <w:rPr>
          <w:lang w:val="pt_PT" w:bidi="pt_PT"/>
        </w:rPr>
        <w:t>Pergunte à pessoa que interpreta o sumo sacerdote: “O que você está sentindo ou pensando?”. A pessoa pode responder coisas como: “Estou tão frustrado por Jesus estar se recusando a falar”, ou “Precisamos parar esse homem enquanto ele está causando tanta confusão em nosso povo”, ou “Todos ouvimos esse homem dizer coisas perigosas, agora ele está se recusando a falar!”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sumo sacerdote então diz: “Exijo em nome do Deus vivo — diga-nos se você é o Messias, o Filho de Deus”.</w:t>
      </w:r>
    </w:p>
    <w:p>
      <w:pPr/>
      <w:r>
        <w:rPr>
          <w:lang w:val="pt_PT" w:bidi="pt_PT"/>
        </w:rPr>
      </w:r>
      <w:r>
        <w:rPr>
          <w:lang w:val="pt_PT" w:bidi="pt_PT"/>
        </w:rPr>
        <w:t>Jesus responde: “Você disse isso. E no futuro vocês verão o Filho do Homem sentado no lugar de poder à mão direita de Deus e vindo nas nuvens do céu”.</w:t>
      </w:r>
    </w:p>
    <w:p>
      <w:pPr/>
      <w:r>
        <w:rPr>
          <w:lang w:val="pt_PT" w:bidi="pt_PT"/>
        </w:rPr>
      </w:r>
      <w:r>
        <w:rPr>
          <w:lang w:val="pt_PT" w:bidi="pt_PT"/>
        </w:rPr>
        <w:t>O sumo sacerdote não pode acreditar no que Jesus disse. Ele está horrorizado. O sumo sacerdote rasga um pedaço de suas roupas. Ele diz: “Blasfêmia! Por que precisamos de mais testemunhas? Vocês ouviram essa blasfêmia. Qual é seu veredicto?</w:t>
      </w:r>
    </w:p>
    <w:p>
      <w:pPr/>
      <w:r>
        <w:rPr>
          <w:lang w:val="pt_PT" w:bidi="pt_PT"/>
        </w:rPr>
      </w:r>
      <w:r>
        <w:rPr>
          <w:lang w:val="pt_PT" w:bidi="pt_PT"/>
        </w:rPr>
        <w:t>Os homens do Sinédrio gritam: “Culpado! Ele merece morrer!”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“Estou fazendo isso por todos aqueles que conhecerão meu Pai por causa disso”, ou “Eles não querem saber quem realmente sou”, ou “Disse a eles a verdade”.</w:t>
      </w:r>
    </w:p>
    <w:p>
      <w:pPr>
        <w:pStyle w:val="ListBullet"/>
        <w:spacing w:line="240" w:lineRule="auto"/>
        <w:ind w:left="720"/>
      </w:pPr>
      <w:r>
        <w:rPr>
          <w:lang w:val="pt_PT" w:bidi="pt_PT"/>
        </w:rPr>
      </w:r>
      <w:r>
        <w:rPr>
          <w:lang w:val="pt_PT" w:bidi="pt_PT"/>
        </w:rPr>
        <w:t>Pergunte à pessoa que interpreta o sumo sacerdote: “O que você está sentindo ou pensando?”. A pessoa pode responder coisas como: “Como ele ousa dizer que ele é o Messias!” ou “Agora podemos nos livrar desse homem de uma vez por todas”.</w:t>
      </w:r>
    </w:p>
    <w:p>
      <w:pPr>
        <w:pStyle w:val="ListBullet"/>
        <w:spacing w:line="240" w:lineRule="auto"/>
        <w:ind w:left="720"/>
      </w:pPr>
      <w:r>
        <w:rPr>
          <w:lang w:val="pt_PT" w:bidi="pt_PT"/>
        </w:rPr>
      </w:r>
      <w:r>
        <w:rPr>
          <w:lang w:val="pt_PT" w:bidi="pt_PT"/>
        </w:rPr>
        <w:t>Pergunte às pessoas que interpretam os membros do Sinédrio: “O que vocês estão sentindo ou pensando?”. As pessoas podem responder coisas como: “Ouvimos o suficiente, ele deve morrer”, ou “Estivemos certos o tempo todo, esse homem é perigoso e louco”.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Eles começam a cuspir no rosto de Jesus. Os homens batem em Jesus com seus punhos para causar dor a Jesus. Alguns dos homens zombam, dizendo: “Profetize a nós Messias, quem bateu em você agora?!”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A multidão leva Jesus para a casa de </w:t>
      </w:r>
      <w:r>
        <w:rPr>
          <w:b/>
          <w:lang w:val="pt_PT" w:bidi="pt_PT"/>
        </w:rPr>
        <w:t>Caifás</w:t>
      </w:r>
      <w:r>
        <w:rPr>
          <w:lang w:val="pt_PT" w:bidi="pt_PT"/>
        </w:rPr>
        <w:t xml:space="preserve">, o </w:t>
      </w:r>
      <w:r>
        <w:rPr>
          <w:b/>
          <w:lang w:val="pt_PT" w:bidi="pt_PT"/>
        </w:rPr>
        <w:t>sumo sacerdote</w:t>
      </w:r>
      <w:r>
        <w:rPr>
          <w:lang w:val="pt_PT" w:bidi="pt_PT"/>
        </w:rPr>
        <w:t>.</w:t>
      </w:r>
    </w:p>
    <w:p>
      <w:pPr/>
      <w:r>
        <w:rPr>
          <w:lang w:val="pt_PT" w:bidi="pt_PT"/>
        </w:rPr>
      </w:r>
      <w:r>
        <w:rPr>
          <w:lang w:val="pt_PT" w:bidi="pt_PT"/>
        </w:rPr>
        <w:t>Sumo sacerdote</w:t>
      </w:r>
      <w:r>
        <w:rPr>
          <w:lang w:val="pt_PT" w:bidi="pt_PT"/>
        </w:rPr>
        <w:t xml:space="preserve">: os sacerdotes na religião judaica conectavam o povo judeu com Deus realizando sacrifícios pelo povo. Os sacerdotes também educavam o povo e eles cuidavam do templo, o lugar em que o povo judeu adorava a Deus. Os sacerdotes eram os representantes de Deus ante o povo. O sumo sacerdote era o chefe religioso ou autoridade para o povo judeu. O sumo sacerdote liderava a corte religiosa de leis. Traduza a palavra sumo sacerdote da mesma maneira que você traduziu antes, que significa “principal sacerdote”. </w:t>
      </w:r>
      <w:r>
        <w:rPr>
          <w:lang w:val="pt_PT" w:bidi="pt_PT"/>
        </w:rPr>
        <w:t>Sacerdote</w:t>
      </w:r>
      <w:r>
        <w:rPr>
          <w:lang w:val="pt_PT" w:bidi="pt_PT"/>
        </w:rPr>
        <w:t xml:space="preserve"> consta do Glossário Mestre.</w:t>
      </w:r>
    </w:p>
    <w:p>
      <w:pPr/>
      <w:r>
        <w:rPr>
          <w:lang w:val="pt_PT" w:bidi="pt_PT"/>
        </w:rPr>
      </w:r>
      <w:r>
        <w:rPr>
          <w:lang w:val="pt_PT" w:bidi="pt_PT"/>
        </w:rPr>
        <w:t xml:space="preserve">Também na casa de Caifás estavam os </w:t>
      </w:r>
      <w:r>
        <w:rPr>
          <w:b/>
          <w:lang w:val="pt_PT" w:bidi="pt_PT"/>
        </w:rPr>
        <w:t>escribas</w:t>
      </w:r>
      <w:r>
        <w:rPr>
          <w:lang w:val="pt_PT" w:bidi="pt_PT"/>
        </w:rPr>
        <w:t xml:space="preserve"> e </w:t>
      </w:r>
      <w:r>
        <w:rPr>
          <w:b/>
          <w:lang w:val="pt_PT" w:bidi="pt_PT"/>
        </w:rPr>
        <w:t>anciãos</w:t>
      </w:r>
      <w:r>
        <w:rPr>
          <w:lang w:val="pt_PT" w:bidi="pt_PT"/>
        </w:rPr>
        <w:t xml:space="preserve"> que compunham os membros do </w:t>
      </w:r>
      <w:r>
        <w:rPr>
          <w:b/>
          <w:lang w:val="pt_PT" w:bidi="pt_PT"/>
        </w:rPr>
        <w:t>Sinédrio</w:t>
      </w:r>
      <w:r>
        <w:rPr>
          <w:lang w:val="pt_PT" w:bidi="pt_PT"/>
        </w:rPr>
        <w:t>.</w:t>
      </w:r>
    </w:p>
    <w:p>
      <w:pPr/>
      <w:r>
        <w:rPr>
          <w:lang w:val="pt_PT" w:bidi="pt_PT"/>
        </w:rPr>
      </w:r>
      <w:r>
        <w:rPr>
          <w:lang w:val="pt_PT" w:bidi="pt_PT"/>
        </w:rPr>
        <w:t xml:space="preserve">Os </w:t>
      </w:r>
      <w:r>
        <w:rPr>
          <w:b/>
          <w:lang w:val="pt_PT" w:bidi="pt_PT"/>
        </w:rPr>
        <w:t>escribas</w:t>
      </w:r>
      <w:r>
        <w:rPr>
          <w:lang w:val="pt_PT" w:bidi="pt_PT"/>
        </w:rPr>
        <w:t xml:space="preserve"> eram pessoas que estudavam as Escrituras e eram especialistas no que eles significavam. Traduza escribas da mesma maneira que você já o fez.</w:t>
      </w:r>
    </w:p>
    <w:p>
      <w:pPr/>
      <w:r>
        <w:rPr>
          <w:lang w:val="pt_PT" w:bidi="pt_PT"/>
        </w:rPr>
      </w:r>
      <w:r>
        <w:rPr>
          <w:lang w:val="pt_PT" w:bidi="pt_PT"/>
        </w:rPr>
        <w:t xml:space="preserve">Os </w:t>
      </w:r>
      <w:r>
        <w:rPr>
          <w:b/>
          <w:lang w:val="pt_PT" w:bidi="pt_PT"/>
        </w:rPr>
        <w:t>anciãos</w:t>
      </w:r>
      <w:r>
        <w:rPr>
          <w:lang w:val="pt_PT" w:bidi="pt_PT"/>
        </w:rPr>
        <w:t xml:space="preserve"> são os homens não religiosos na comunidade judaica que garantiam que a comunidade judaica trabalhasse bem juntos. Traduza anciãos da mesma maneira que você traduziu antes.</w:t>
      </w:r>
    </w:p>
    <w:p>
      <w:pPr/>
      <w:r>
        <w:rPr>
          <w:lang w:val="pt_PT" w:bidi="pt_PT"/>
        </w:rPr>
      </w:r>
      <w:r>
        <w:rPr>
          <w:lang w:val="pt_PT" w:bidi="pt_PT"/>
        </w:rPr>
        <w:t xml:space="preserve">O </w:t>
      </w:r>
      <w:r>
        <w:rPr>
          <w:b/>
          <w:lang w:val="pt_PT" w:bidi="pt_PT"/>
        </w:rPr>
        <w:t>Sinédrio</w:t>
      </w:r>
      <w:r>
        <w:rPr>
          <w:lang w:val="pt_PT" w:bidi="pt_PT"/>
        </w:rPr>
        <w:t xml:space="preserve"> é o nome dado ao corpo de governo composto pelo sumo sacerdote, principais sacerdotes, mestres da lei religiosa e anciãos.</w:t>
      </w:r>
    </w:p>
    <w:p>
      <w:pPr/>
      <w:r>
        <w:rPr>
          <w:lang w:val="pt_PT" w:bidi="pt_PT"/>
        </w:rPr>
      </w:r>
      <w:r>
        <w:rPr>
          <w:lang w:val="pt_PT" w:bidi="pt_PT"/>
        </w:rPr>
        <w:t>Escribas</w:t>
      </w:r>
      <w:r>
        <w:rPr>
          <w:lang w:val="pt_PT" w:bidi="pt_PT"/>
        </w:rPr>
        <w:t xml:space="preserve">, </w:t>
      </w:r>
      <w:r>
        <w:rPr>
          <w:lang w:val="pt_PT" w:bidi="pt_PT"/>
        </w:rPr>
        <w:t>anciãos</w:t>
      </w:r>
      <w:r>
        <w:rPr>
          <w:lang w:val="pt_PT" w:bidi="pt_PT"/>
        </w:rPr>
        <w:t xml:space="preserve"> e </w:t>
      </w:r>
      <w:r>
        <w:rPr>
          <w:lang w:val="pt_PT" w:bidi="pt_PT"/>
        </w:rPr>
        <w:t>Sinédrio</w:t>
      </w:r>
      <w:r>
        <w:rPr>
          <w:lang w:val="pt_PT" w:bidi="pt_PT"/>
        </w:rPr>
        <w:t xml:space="preserve"> estão no Glossário Mestre.</w:t>
      </w:r>
    </w:p>
    <w:p>
      <w:pPr/>
      <w:r>
        <w:rPr>
          <w:lang w:val="pt_PT" w:bidi="pt_PT"/>
        </w:rPr>
      </w:r>
      <w:r>
        <w:rPr>
          <w:lang w:val="pt_PT" w:bidi="pt_PT"/>
        </w:rPr>
        <w:t xml:space="preserve">Pedro seguiu a multidão a uma distância. Ele foi para o </w:t>
      </w:r>
      <w:r>
        <w:rPr>
          <w:b/>
          <w:lang w:val="pt_PT" w:bidi="pt_PT"/>
        </w:rPr>
        <w:t>pátio</w:t>
      </w:r>
      <w:r>
        <w:rPr>
          <w:lang w:val="pt_PT" w:bidi="pt_PT"/>
        </w:rPr>
        <w:t xml:space="preserve"> da casa do sumo sacerdote. Um pátio é uma área fora da casa que é fechada em todos os lados por edifícios ou paredes altas. O pátio não tem um telhado, ele é aberto na parte de cima, para o céu. Uma grande casa pode ter várias salas construídas em torno de um pátio.</w:t>
      </w:r>
    </w:p>
    <w:p>
      <w:pPr/>
      <w:r>
        <w:rPr>
          <w:lang w:val="pt_PT" w:bidi="pt_PT"/>
        </w:rPr>
      </w:r>
      <w:r>
        <w:rPr>
          <w:lang w:val="pt_PT" w:bidi="pt_PT"/>
        </w:rPr>
        <w:t>Parem aqui e discutam: como vocês explicariam o cenário da casa do sumo sacerdote? Que palavras vocês usariam para explicar o pátio da casa do sumo sacerdote?</w:t>
      </w:r>
    </w:p>
    <w:p>
      <w:pPr/>
      <w:r>
        <w:rPr>
          <w:lang w:val="pt_PT" w:bidi="pt_PT"/>
        </w:rPr>
      </w:r>
      <w:r>
        <w:rPr>
          <w:lang w:val="pt_PT" w:bidi="pt_PT"/>
        </w:rPr>
        <w:t xml:space="preserve">Pedro se sentou com alguns </w:t>
      </w:r>
      <w:r>
        <w:rPr>
          <w:b/>
          <w:lang w:val="pt_PT" w:bidi="pt_PT"/>
        </w:rPr>
        <w:t>guardas</w:t>
      </w:r>
      <w:r>
        <w:rPr>
          <w:lang w:val="pt_PT" w:bidi="pt_PT"/>
        </w:rPr>
        <w:t>. Os guardas mencionados aqui eram servos ou atendentes do sumo sacerdote e eles ajudavam a proteger o templo.</w:t>
      </w:r>
    </w:p>
    <w:p>
      <w:pPr/>
      <w:r>
        <w:rPr>
          <w:lang w:val="pt_PT" w:bidi="pt_PT"/>
        </w:rPr>
      </w:r>
      <w:r>
        <w:rPr>
          <w:lang w:val="pt_PT" w:bidi="pt_PT"/>
        </w:rPr>
        <w:t xml:space="preserve">Havia várias </w:t>
      </w:r>
      <w:r>
        <w:rPr>
          <w:b/>
          <w:lang w:val="pt_PT" w:bidi="pt_PT"/>
        </w:rPr>
        <w:t>falsas testemunhas</w:t>
      </w:r>
      <w:r>
        <w:rPr>
          <w:lang w:val="pt_PT" w:bidi="pt_PT"/>
        </w:rPr>
        <w:t xml:space="preserve"> também no meio do círculo que estavam dizendo mentiras sobre Jesus. Uma falsa testemunha é alguém que mente sobre outra pessoa. Uma falsa testemunha pode mentir sobre o que outra pessoa disse ou o que outra pessoa fez.</w:t>
      </w:r>
    </w:p>
    <w:p>
      <w:pPr/>
      <w:r>
        <w:rPr>
          <w:lang w:val="pt_PT" w:bidi="pt_PT"/>
        </w:rPr>
      </w:r>
      <w:r>
        <w:rPr>
          <w:lang w:val="pt_PT" w:bidi="pt_PT"/>
        </w:rPr>
        <w:t xml:space="preserve">Finalmente, dois homens se apresentaram e disseram: “Esse homem disse: ‘Sou capaz de destruir o </w:t>
      </w:r>
      <w:r>
        <w:rPr>
          <w:b/>
          <w:lang w:val="pt_PT" w:bidi="pt_PT"/>
        </w:rPr>
        <w:t>templo</w:t>
      </w:r>
      <w:r>
        <w:rPr>
          <w:lang w:val="pt_PT" w:bidi="pt_PT"/>
        </w:rPr>
        <w:t xml:space="preserve"> de Deus e reconstruí-lo em três dias’”. O templo é o lugar especial onde o povo judeu adora a Deus. Traduza templo da mesma maneira que você traduziu antes. </w:t>
      </w:r>
      <w:r>
        <w:rPr>
          <w:lang w:val="pt_PT" w:bidi="pt_PT"/>
        </w:rPr>
        <w:t>Templo</w:t>
      </w:r>
      <w:r>
        <w:rPr>
          <w:lang w:val="pt_PT" w:bidi="pt_PT"/>
        </w:rPr>
        <w:t xml:space="preserve"> está no Glossário Mestre.</w:t>
      </w:r>
    </w:p>
    <w:p>
      <w:pPr/>
      <w:r>
        <w:rPr>
          <w:lang w:val="pt_PT" w:bidi="pt_PT"/>
        </w:rPr>
      </w:r>
      <w:r>
        <w:rPr>
          <w:lang w:val="pt_PT" w:bidi="pt_PT"/>
        </w:rPr>
        <w:t xml:space="preserve">O sumo sacerdote então exige que Jesus declare se ele é o </w:t>
      </w:r>
      <w:r>
        <w:rPr>
          <w:b/>
          <w:lang w:val="pt_PT" w:bidi="pt_PT"/>
        </w:rPr>
        <w:t>Messias</w:t>
      </w:r>
      <w:r>
        <w:rPr>
          <w:lang w:val="pt_PT" w:bidi="pt_PT"/>
        </w:rPr>
        <w:t xml:space="preserve">, o </w:t>
      </w:r>
      <w:r>
        <w:rPr>
          <w:b/>
          <w:lang w:val="pt_PT" w:bidi="pt_PT"/>
        </w:rPr>
        <w:t>Filho de Deus</w:t>
      </w:r>
      <w:r>
        <w:rPr>
          <w:lang w:val="pt_PT" w:bidi="pt_PT"/>
        </w:rPr>
        <w:t>.</w:t>
      </w:r>
    </w:p>
    <w:p>
      <w:pPr/>
      <w:r>
        <w:rPr>
          <w:lang w:val="pt_PT" w:bidi="pt_PT"/>
        </w:rPr>
      </w:r>
      <w:r>
        <w:rPr>
          <w:lang w:val="pt_PT" w:bidi="pt_PT"/>
        </w:rPr>
        <w:t xml:space="preserve">O título </w:t>
      </w:r>
      <w:r>
        <w:rPr>
          <w:b/>
          <w:lang w:val="pt_PT" w:bidi="pt_PT"/>
        </w:rPr>
        <w:t>Messias</w:t>
      </w:r>
      <w:r>
        <w:rPr>
          <w:lang w:val="pt_PT" w:bidi="pt_PT"/>
        </w:rPr>
        <w:t xml:space="preserve"> significa ungido. Traduza Messias da mesma maneira que você traduziu em passagens anteriores. </w:t>
      </w:r>
      <w:r>
        <w:rPr>
          <w:b/>
          <w:lang w:val="pt_PT" w:bidi="pt_PT"/>
        </w:rPr>
        <w:t>Filho de Deus</w:t>
      </w:r>
      <w:r>
        <w:rPr>
          <w:lang w:val="pt_PT" w:bidi="pt_PT"/>
        </w:rPr>
        <w:t xml:space="preserve"> é um título que descreve o relacionamento próximo de Jesus com Deus e também Jesus sendo Deus. Traduza Filho de Deus da mesma maneira que você já traduziu em passagens anteriores. </w:t>
      </w:r>
      <w:r>
        <w:rPr>
          <w:lang w:val="pt_PT" w:bidi="pt_PT"/>
        </w:rPr>
        <w:t>Messias</w:t>
      </w:r>
      <w:r>
        <w:rPr>
          <w:lang w:val="pt_PT" w:bidi="pt_PT"/>
        </w:rPr>
        <w:t xml:space="preserve"> e </w:t>
      </w:r>
      <w:r>
        <w:rPr>
          <w:lang w:val="pt_PT" w:bidi="pt_PT"/>
        </w:rPr>
        <w:t>Filho de Deus</w:t>
      </w:r>
      <w:r>
        <w:rPr>
          <w:lang w:val="pt_PT" w:bidi="pt_PT"/>
        </w:rPr>
        <w:t xml:space="preserve"> estão no Glossário Mestre.</w:t>
      </w:r>
    </w:p>
    <w:p>
      <w:pPr/>
      <w:r>
        <w:rPr>
          <w:lang w:val="pt_PT" w:bidi="pt_PT"/>
        </w:rPr>
      </w:r>
      <w:r>
        <w:rPr>
          <w:lang w:val="pt_PT" w:bidi="pt_PT"/>
        </w:rPr>
        <w:t xml:space="preserve">Jesus continua: “Você disse isso. E no futuro vocês verão o </w:t>
      </w:r>
      <w:r>
        <w:rPr>
          <w:b/>
          <w:lang w:val="pt_PT" w:bidi="pt_PT"/>
        </w:rPr>
        <w:t>Filho do Homem</w:t>
      </w:r>
      <w:r>
        <w:rPr>
          <w:lang w:val="pt_PT" w:bidi="pt_PT"/>
        </w:rPr>
        <w:t xml:space="preserve"> sentado no lugar de poder à </w:t>
      </w:r>
      <w:r>
        <w:rPr>
          <w:b/>
          <w:lang w:val="pt_PT" w:bidi="pt_PT"/>
        </w:rPr>
        <w:t>mão direita de Deus</w:t>
      </w:r>
      <w:r>
        <w:rPr>
          <w:lang w:val="pt_PT" w:bidi="pt_PT"/>
        </w:rPr>
        <w:t xml:space="preserve"> e vindo nas </w:t>
      </w:r>
      <w:r>
        <w:rPr>
          <w:b/>
          <w:lang w:val="pt_PT" w:bidi="pt_PT"/>
        </w:rPr>
        <w:t>nuvens do céu</w:t>
      </w:r>
      <w:r>
        <w:rPr>
          <w:lang w:val="pt_PT" w:bidi="pt_PT"/>
        </w:rPr>
        <w:t>”.</w:t>
      </w:r>
    </w:p>
    <w:p>
      <w:pPr/>
      <w:r>
        <w:rPr>
          <w:lang w:val="pt_PT" w:bidi="pt_PT"/>
        </w:rPr>
      </w:r>
      <w:r>
        <w:rPr>
          <w:lang w:val="pt_PT" w:bidi="pt_PT"/>
        </w:rPr>
        <w:t xml:space="preserve">O título </w:t>
      </w:r>
      <w:r>
        <w:rPr>
          <w:b/>
          <w:lang w:val="pt_PT" w:bidi="pt_PT"/>
        </w:rPr>
        <w:t>Filho do Homem</w:t>
      </w:r>
      <w:r>
        <w:rPr>
          <w:lang w:val="pt_PT" w:bidi="pt_PT"/>
        </w:rPr>
        <w:t xml:space="preserve"> é tirado do profeta Daniel. Daniel está descrevendo o “Filho do Homem” como aquele a quem Deus dará todo o poder e autoridade. Jesus agora está dizendo que ele é o Filho do Homem. Traduza Filho do Homem da mesma maneira que você o fez antes. </w:t>
      </w:r>
      <w:r>
        <w:rPr>
          <w:lang w:val="pt_PT" w:bidi="pt_PT"/>
        </w:rPr>
        <w:t>Filho do Homem</w:t>
      </w:r>
      <w:r>
        <w:rPr>
          <w:lang w:val="pt_PT" w:bidi="pt_PT"/>
        </w:rPr>
        <w:t xml:space="preserve"> está no Glossário Mestre.</w:t>
      </w:r>
    </w:p>
    <w:p>
      <w:pPr/>
      <w:r>
        <w:rPr>
          <w:lang w:val="pt_PT" w:bidi="pt_PT"/>
        </w:rPr>
      </w:r>
      <w:r>
        <w:rPr>
          <w:lang w:val="pt_PT" w:bidi="pt_PT"/>
        </w:rPr>
        <w:t xml:space="preserve">Estar sentado à </w:t>
      </w:r>
      <w:r>
        <w:rPr>
          <w:b/>
          <w:lang w:val="pt_PT" w:bidi="pt_PT"/>
        </w:rPr>
        <w:t>mão direita de Deus</w:t>
      </w:r>
      <w:r>
        <w:rPr>
          <w:lang w:val="pt_PT" w:bidi="pt_PT"/>
        </w:rPr>
        <w:t xml:space="preserve"> é estar sentado no lugar de honra e no lugar de poder.</w:t>
      </w:r>
    </w:p>
    <w:p>
      <w:pPr/>
      <w:r>
        <w:rPr>
          <w:lang w:val="pt_PT" w:bidi="pt_PT"/>
        </w:rPr>
      </w:r>
      <w:r>
        <w:rPr>
          <w:lang w:val="pt_PT" w:bidi="pt_PT"/>
        </w:rPr>
        <w:t xml:space="preserve">Jesus diz que ele virá nas </w:t>
      </w:r>
      <w:r>
        <w:rPr>
          <w:b/>
          <w:lang w:val="pt_PT" w:bidi="pt_PT"/>
        </w:rPr>
        <w:t>nuvens do céu</w:t>
      </w:r>
      <w:r>
        <w:rPr>
          <w:lang w:val="pt_PT" w:bidi="pt_PT"/>
        </w:rPr>
        <w:t xml:space="preserve">. </w:t>
      </w:r>
      <w:r>
        <w:rPr>
          <w:b/>
          <w:lang w:val="pt_PT" w:bidi="pt_PT"/>
        </w:rPr>
        <w:t>Céu</w:t>
      </w:r>
      <w:r>
        <w:rPr>
          <w:lang w:val="pt_PT" w:bidi="pt_PT"/>
        </w:rPr>
        <w:t xml:space="preserve"> refere-se ao lugar onde Deus e seus anjos vivem. É o lugar onde aqueles que confiam em Deus acreditam que irão depois de morrerem. Traduza a palavra céu da mesma maneira que você traduziu antes. </w:t>
      </w:r>
      <w:r>
        <w:rPr>
          <w:lang w:val="pt_PT" w:bidi="pt_PT"/>
        </w:rPr>
        <w:t>Céu</w:t>
      </w:r>
      <w:r>
        <w:rPr>
          <w:lang w:val="pt_PT" w:bidi="pt_PT"/>
        </w:rPr>
        <w:t xml:space="preserve"> está do Glossário Mestre.</w:t>
      </w:r>
    </w:p>
    <w:p>
      <w:pPr/>
      <w:r>
        <w:rPr>
          <w:lang w:val="pt_PT" w:bidi="pt_PT"/>
        </w:rPr>
      </w:r>
      <w:r>
        <w:rPr>
          <w:lang w:val="pt_PT" w:bidi="pt_PT"/>
        </w:rPr>
        <w:t xml:space="preserve">O sumo sacerdote fica horrorizado com a resposta de Jesus e rasga suas roupas. Ele diz: “Blasfêmia!” </w:t>
      </w:r>
      <w:r>
        <w:rPr>
          <w:b/>
          <w:lang w:val="pt_PT" w:bidi="pt_PT"/>
        </w:rPr>
        <w:t>Blasfêmia</w:t>
      </w:r>
      <w:r>
        <w:rPr>
          <w:lang w:val="pt_PT" w:bidi="pt_PT"/>
        </w:rPr>
        <w:t xml:space="preserve"> é quando alguém diz ou faz algo que desonra a Deus. A ideia é que isso torna Deus menos majestoso. Traduza a palavra blasfêmia da mesma maneira que você traduziu antes. </w:t>
      </w:r>
      <w:r>
        <w:rPr>
          <w:lang w:val="pt_PT" w:bidi="pt_PT"/>
        </w:rPr>
        <w:t>Blasfêmia</w:t>
      </w:r>
      <w:r>
        <w:rPr>
          <w:lang w:val="pt_PT" w:bidi="pt_PT"/>
        </w:rPr>
        <w:t xml:space="preserve"> está no Glossário Mestre.</w:t>
      </w:r>
    </w:p>
    <w:p>
      <w:pPr/>
      <w:r>
        <w:rPr>
          <w:lang w:val="pt_PT" w:bidi="pt_PT"/>
        </w:rPr>
      </w:r>
      <w:r>
        <w:rPr>
          <w:lang w:val="pt_PT" w:bidi="pt_PT"/>
        </w:rPr>
        <w:t>Ele pergunta aos presentes qual é seu veredicto. Todos eles gritam: “Culpado! Ele merece morrer!”</w:t>
      </w:r>
    </w:p>
    <w:p>
      <w:pPr/>
      <w:r>
        <w:rPr>
          <w:lang w:val="pt_PT" w:bidi="pt_PT"/>
        </w:rPr>
      </w:r>
      <w:r>
        <w:rPr>
          <w:lang w:val="pt_PT" w:bidi="pt_PT"/>
        </w:rPr>
        <w:t xml:space="preserve">Eles cuspiram em seu rosto e bateram nele com seus punhos. Alguns o dão bofetadas. Eles pediram a ele para </w:t>
      </w:r>
      <w:r>
        <w:rPr>
          <w:b/>
          <w:lang w:val="pt_PT" w:bidi="pt_PT"/>
        </w:rPr>
        <w:t>profetizar</w:t>
      </w:r>
      <w:r>
        <w:rPr>
          <w:lang w:val="pt_PT" w:bidi="pt_PT"/>
        </w:rPr>
        <w:t xml:space="preserve"> sobre quem o havia batido. Traduza a palavra profetizar da mesma maneira que você traduziu antes. </w:t>
      </w:r>
      <w:r>
        <w:rPr>
          <w:lang w:val="pt_PT" w:bidi="pt_PT"/>
        </w:rPr>
        <w:t>Profecia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26:69–75</w:t>
      </w:r>
      <w:r>
        <w:rPr>
          <w:lang w:val="pt_PT" w:bidi="pt_PT"/>
        </w:rPr>
      </w:r>
    </w:p>
    <w:p>
      <w:pPr>
        <w:pStyle w:val="Heading3"/>
      </w:pPr>
      <w:r>
        <w:rPr>
          <w:lang w:val="pt_PT" w:bidi="pt_PT"/>
        </w:rPr>
        <w:t>Ouvir e Sentir</w:t>
      </w:r>
    </w:p>
    <w:p>
      <w:pPr/>
      <w:r>
        <w:rPr>
          <w:lang w:val="pt_PT" w:bidi="pt_PT"/>
        </w:rPr>
      </w:r>
      <w:r>
        <w:rPr>
          <w:lang w:val="pt_PT" w:bidi="pt_PT"/>
        </w:rPr>
        <w:t>Ouçam Mateus 26.69–75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está conectando a ação de passagens anteriores. Pedro seguiu a multidão que estava prendendo Jesus até o pátio da casa do sumo sacerdote. Pedro se sentou com os guardas. Também é útil lembrar que Pedro prometeu a Jesus que mesmo que os outros discípulos neguem Jesus, ele nunca o fará. Pedro disse que ele morreria por Jesus.</w:t>
      </w:r>
    </w:p>
    <w:p>
      <w:pPr/>
      <w:r>
        <w:rPr>
          <w:lang w:val="pt_PT" w:bidi="pt_PT"/>
        </w:rPr>
      </w:r>
      <w:r>
        <w:rPr>
          <w:lang w:val="pt_PT" w:bidi="pt_PT"/>
        </w:rPr>
        <w:t>Essa passagem provavelmente ocorreu ao mesmo tempo que a passagem anterior. Essa história acontece durante a noite do julgamento de Jesus perante o sumo sacerdote. Ela termina enquanto o galo canta, para significar que a noite terminou e a manhã está chegando. Enquanto o julgamento de Jesus está acontecendo dentro da casa do sumo sacerdote, Pedro está prestes a ter seu próprio “julgamento” no pátio.</w:t>
      </w:r>
    </w:p>
    <w:p>
      <w:pPr/>
      <w:r>
        <w:rPr>
          <w:lang w:val="pt_PT" w:bidi="pt_PT"/>
        </w:rPr>
      </w:r>
      <w:r>
        <w:rPr>
          <w:lang w:val="pt_PT" w:bidi="pt_PT"/>
        </w:rPr>
        <w:t>A história começa: “Enquanto isso, Pedro…” ou “Agora Pedro estava sentado em um pátio do lado de fora”. Essa é uma área cercada por quartos, edifícios ou paredes que compõem a casa do sumo sacerdote.</w:t>
      </w:r>
    </w:p>
    <w:p>
      <w:pPr/>
      <w:r>
        <w:rPr>
          <w:lang w:val="pt_PT" w:bidi="pt_PT"/>
        </w:rPr>
      </w:r>
      <w:r>
        <w:rPr>
          <w:lang w:val="pt_PT" w:bidi="pt_PT"/>
        </w:rPr>
        <w:t>Parem por um momento e mostrem à equipe de tradução uma ilustração de uma casa com um pátio.</w:t>
      </w:r>
    </w:p>
    <w:p>
      <w:pPr/>
      <w:r>
        <w:rPr>
          <w:lang w:val="pt_PT" w:bidi="pt_PT"/>
        </w:rPr>
      </w:r>
      <w:r>
        <w:rPr>
          <w:lang w:val="pt_PT" w:bidi="pt_PT"/>
        </w:rPr>
        <w:t>Uma das servas ou meninas escravas que trabalha na casa do sumo sacerdote vem até Pedro e diz: “Você também estava com Jesus, o galileu”. O sumo sacerdote teria tido várias jovens mulheres que cuidam das necessidades práticas na casa. Essas provavelmente incluiriam limpeza, lavagem e possivelmente e o preparo de alimentos. A serva se aproxima de Pedro, ela se move para mais perto dele de onde estava. Ela era uma jovem menina que se aproximou de um homem mais velho. Ela não deveria ser uma ameaça para Pedro, mas ele parece reagir como se ela fosse uma grande ameaça porque ele reage defensivamente. A serva descreveu Jesus como “o galileu”. Ela está ressaltando que Jesus não era de sua região, mas que ele era da Galileia, que fica ao norte de Jerusalém. As pessoas que viviam em Jerusalém não gostavam de pessoas da Galileia. As pessoas de Jerusalém desprezavam as pessoas da Galileia.</w:t>
      </w:r>
    </w:p>
    <w:p>
      <w:pPr/>
      <w:r>
        <w:rPr>
          <w:lang w:val="pt_PT" w:bidi="pt_PT"/>
        </w:rPr>
      </w:r>
      <w:r>
        <w:rPr>
          <w:lang w:val="pt_PT" w:bidi="pt_PT"/>
        </w:rPr>
        <w:t>Parem por um momento. Contem uma história sobre um grupo de pessoas que outras pessoas desprezam.</w:t>
      </w:r>
    </w:p>
    <w:p>
      <w:pPr/>
      <w:r>
        <w:rPr>
          <w:lang w:val="pt_PT" w:bidi="pt_PT"/>
        </w:rPr>
      </w:r>
      <w:r>
        <w:rPr>
          <w:lang w:val="pt_PT" w:bidi="pt_PT"/>
        </w:rPr>
        <w:t>Pedro negou que ele havia estado com Jesus. Pedro negou diante de todos eles. Pedro disse: “Não sei sobre o que vocês estão falando”.</w:t>
      </w:r>
    </w:p>
    <w:p>
      <w:pPr/>
      <w:r>
        <w:rPr>
          <w:lang w:val="pt_PT" w:bidi="pt_PT"/>
        </w:rPr>
      </w:r>
      <w:r>
        <w:rPr>
          <w:lang w:val="pt_PT" w:bidi="pt_PT"/>
        </w:rPr>
        <w:t>Parem e discutam com sua equipe de tradução: como as pessoas em sua cultura agem quando negam algo?</w:t>
      </w:r>
    </w:p>
    <w:p>
      <w:pPr/>
      <w:r>
        <w:rPr>
          <w:lang w:val="pt_PT" w:bidi="pt_PT"/>
        </w:rPr>
      </w:r>
      <w:r>
        <w:rPr>
          <w:lang w:val="pt_PT" w:bidi="pt_PT"/>
        </w:rPr>
        <w:t>Pedro então foi do pátio interno para a entrada do pátio. Pedro se afastou da menina que o questionou.</w:t>
      </w:r>
    </w:p>
    <w:p>
      <w:pPr/>
      <w:r>
        <w:rPr>
          <w:lang w:val="pt_PT" w:bidi="pt_PT"/>
        </w:rPr>
      </w:r>
      <w:r>
        <w:rPr>
          <w:lang w:val="pt_PT" w:bidi="pt_PT"/>
        </w:rPr>
        <w:t>Mais tarde, perto do portão, outra serva menina vê Pedro e diz aos que estão ao redor: “Esse homem estava com Jesus de Nazaré”. Nazaré é uma aldeia na Galileia, então novamente, uma serva está apontando que Jesus não era de Jerusalém, e que as pessoas não deveriam tratar Jesus com respeito. Pedro novamente nega conhecer Jesus com um juramento. O juramento invocaria o nome de Deus. Pedro disse: “Nem mesmo conheço esse homem”. Quando alguém na cultura judaica faz um juramento, ele está dizendo que Deus pode puni-lo se ele estiver mentindo.</w:t>
      </w:r>
    </w:p>
    <w:p>
      <w:pPr/>
      <w:r>
        <w:rPr>
          <w:lang w:val="pt_PT" w:bidi="pt_PT"/>
        </w:rPr>
      </w:r>
      <w:r>
        <w:rPr>
          <w:lang w:val="pt_PT" w:bidi="pt_PT"/>
        </w:rPr>
        <w:t>Parem e discutam com suas equipes de tradução: descreva como as pessoas fazem promessas ou juramentos em sua cultura. Quando eles fazem uma promessa como essa? Quão séria é? O que as pessoas pensam que acontecerá se vocês não mantiverem a promessa ou se mentirem?</w:t>
      </w:r>
    </w:p>
    <w:p>
      <w:pPr/>
      <w:r>
        <w:rPr>
          <w:lang w:val="pt_PT" w:bidi="pt_PT"/>
        </w:rPr>
      </w:r>
      <w:r>
        <w:rPr>
          <w:lang w:val="pt_PT" w:bidi="pt_PT"/>
        </w:rPr>
        <w:t>Pedro estaria falando com um sotaque da região da Galileia. Sua voz mostraria que ele era “um daqueles da Galileia”. Ao negar Jesus, ficaria claro para todos aqueles que poderiam ouvir que Pedro era, de fato, da Galileia.</w:t>
      </w:r>
    </w:p>
    <w:p>
      <w:pPr/>
      <w:r>
        <w:rPr>
          <w:lang w:val="pt_PT" w:bidi="pt_PT"/>
        </w:rPr>
      </w:r>
      <w:r>
        <w:rPr>
          <w:lang w:val="pt_PT" w:bidi="pt_PT"/>
        </w:rPr>
        <w:t>Depois de um pouco de tempo, alguns daqueles que estavam ao redor se aproximaram de Pedro e disseram: “Você deve ser um deles; podemos dizer por seu sotaque galileu”. Desta vez não era uma pessoa questionando Pedro, desta vez um grupo se aproximou de Pedro. Uma menina se aproximou de Pedro na primeira vez. Outra menina falou com aqueles ao seu redor na segunda vez. Desta vez, a terceira vez, Pedro é abordado por um grupo. O julgamento que Pedro está passando está aumentando em intensidade enquanto mais pessoas questionam seu relacionamento com Jesus. O grupo assume que como Pedro é da Galileia, ele deve estar com Jesus.</w:t>
      </w:r>
    </w:p>
    <w:p>
      <w:pPr/>
      <w:r>
        <w:rPr>
          <w:lang w:val="pt_PT" w:bidi="pt_PT"/>
        </w:rPr>
      </w:r>
      <w:r>
        <w:rPr>
          <w:lang w:val="pt_PT" w:bidi="pt_PT"/>
        </w:rPr>
        <w:t>Desta vez, Pedro jurou, ou disse muito fortemente: “Uma maldição sobre mim se eu estiver mentindo”. Há duas maneiras diferentes de entender o que Pedro está dizendo aqui. A primeira interpretação sugere que Pedro está amaldiçoando Jesus. Pedro está fazendo isso para tentar se dissociar de Jesus. A segunda interpretação é que Pedro está se colocando sob um juramento para mostrar o que ele está dizendo é verdade.</w:t>
      </w:r>
    </w:p>
    <w:p>
      <w:pPr/>
      <w:r>
        <w:rPr>
          <w:lang w:val="pt_PT" w:bidi="pt_PT"/>
        </w:rPr>
      </w:r>
      <w:r>
        <w:rPr>
          <w:lang w:val="pt_PT" w:bidi="pt_PT"/>
        </w:rPr>
        <w:t>Pare aqui e discuta com sua equipe de tradução: Como vocês diriam isso em seu idioma? Se possível, mantenham uma linguagem indefinida. Se vocês precisam deixar claro em seu idioma, use as palavras de uma tradução da Bíblia que seja mais próxima de seu idioma.</w:t>
      </w:r>
    </w:p>
    <w:p>
      <w:pPr/>
      <w:r>
        <w:rPr>
          <w:lang w:val="pt_PT" w:bidi="pt_PT"/>
        </w:rPr>
      </w:r>
      <w:r>
        <w:rPr>
          <w:lang w:val="pt_PT" w:bidi="pt_PT"/>
        </w:rPr>
        <w:t>Pedro então diz: “Não conheço o homem!” Imediatamente, ou naquele momento, um galo canta. Pedro se lembrou do que Jesus havia dito a ele: “Antes que o galo cante, você me negará três vezes”. Um galo é um frango macho que canta no início do dia. Um galo cantando mostraria que o dia anterior terminou e um novo dia está começando.</w:t>
      </w:r>
    </w:p>
    <w:p>
      <w:pPr/>
      <w:r>
        <w:rPr>
          <w:lang w:val="pt_PT" w:bidi="pt_PT"/>
        </w:rPr>
      </w:r>
      <w:r>
        <w:rPr>
          <w:lang w:val="pt_PT" w:bidi="pt_PT"/>
        </w:rPr>
        <w:t>Parem aqui e mostrem às suas equipes de tradução a imagem de um galo.</w:t>
      </w:r>
    </w:p>
    <w:p>
      <w:pPr/>
      <w:r>
        <w:rPr>
          <w:lang w:val="pt_PT" w:bidi="pt_PT"/>
        </w:rPr>
      </w:r>
      <w:r>
        <w:rPr>
          <w:lang w:val="pt_PT" w:bidi="pt_PT"/>
        </w:rPr>
        <w:t>Pedro saiu e chorou amargamente.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Pedro está sentado do lado de fora no pátio. Uma serva menina se aproxima de Pedro e diz: “Você era um daqueles com Jesus, o galileu”. Pedro disse: “Não sei sobre o que vocês estão falando”.</w:t>
      </w:r>
    </w:p>
    <w:p>
      <w:pPr/>
      <w:r>
        <w:rPr>
          <w:lang w:val="pt_PT" w:bidi="pt_PT"/>
        </w:rPr>
      </w:r>
      <w:r>
        <w:rPr>
          <w:b/>
          <w:lang w:val="pt_PT" w:bidi="pt_PT"/>
        </w:rPr>
        <w:t>Segunda cena:</w:t>
      </w:r>
      <w:r>
        <w:rPr>
          <w:lang w:val="pt_PT" w:bidi="pt_PT"/>
        </w:rPr>
        <w:t xml:space="preserve"> Pedro está perto do portão do pátio. Outra serva menina diz às pessoas ao redor: “Esse homem estava com Jesus de Nazaré”. Pedro negou, com um juramento: “Eu nem mesmo conheço o homem”.</w:t>
      </w:r>
    </w:p>
    <w:p>
      <w:pPr/>
      <w:r>
        <w:rPr>
          <w:lang w:val="pt_PT" w:bidi="pt_PT"/>
        </w:rPr>
      </w:r>
      <w:r>
        <w:rPr>
          <w:b/>
          <w:lang w:val="pt_PT" w:bidi="pt_PT"/>
        </w:rPr>
        <w:t>Terceira cena:</w:t>
      </w:r>
      <w:r>
        <w:rPr>
          <w:lang w:val="pt_PT" w:bidi="pt_PT"/>
        </w:rPr>
        <w:t xml:space="preserve"> algumas pessoas disseram a Pedro: “Você deve ser um deles, podemos dizer por seu sotaque galileu”. Pedro jurou: “Uma maldição sobre mim se eu estiver mentindo — nem mesmo conheço o homem”.</w:t>
      </w:r>
    </w:p>
    <w:p>
      <w:pPr/>
      <w:r>
        <w:rPr>
          <w:lang w:val="pt_PT" w:bidi="pt_PT"/>
        </w:rPr>
      </w:r>
      <w:r>
        <w:rPr>
          <w:b/>
          <w:lang w:val="pt_PT" w:bidi="pt_PT"/>
        </w:rPr>
        <w:t>Quarta cena:</w:t>
      </w:r>
      <w:r>
        <w:rPr>
          <w:lang w:val="pt_PT" w:bidi="pt_PT"/>
        </w:rPr>
        <w:t xml:space="preserve"> um galo canta. Pedro se lembra das palavras de Jesus: “Antes que o galo cante, você negará três vezes até mesmo que me conhece”. Pedro sai e chora profundamente.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Uma serva menina</w:t>
      </w:r>
    </w:p>
    <w:p>
      <w:pPr>
        <w:pStyle w:val="ListBullet"/>
        <w:spacing w:line="240" w:lineRule="auto"/>
        <w:ind w:left="720"/>
      </w:pPr>
      <w:r>
        <w:rPr>
          <w:lang w:val="pt_PT" w:bidi="pt_PT"/>
        </w:rPr>
      </w:r>
      <w:r>
        <w:rPr>
          <w:lang w:val="pt_PT" w:bidi="pt_PT"/>
        </w:rPr>
        <w:t>Uma segunda serva menina</w:t>
      </w:r>
    </w:p>
    <w:p>
      <w:pPr>
        <w:pStyle w:val="ListBullet"/>
        <w:spacing w:line="240" w:lineRule="auto"/>
        <w:ind w:left="720"/>
      </w:pPr>
      <w:r>
        <w:rPr>
          <w:lang w:val="pt_PT" w:bidi="pt_PT"/>
        </w:rPr>
      </w:r>
      <w:r>
        <w:rPr>
          <w:lang w:val="pt_PT" w:bidi="pt_PT"/>
        </w:rPr>
        <w:t>Um grupo de pessoas esperando ao redor do pátio. Esse é uma mistura de guardas e servos</w:t>
      </w:r>
    </w:p>
    <w:p>
      <w:pPr>
        <w:pStyle w:val="ListBullet"/>
        <w:spacing w:line="240" w:lineRule="auto"/>
        <w:ind w:left="720"/>
      </w:pPr>
      <w:r>
        <w:rPr>
          <w:lang w:val="pt_PT" w:bidi="pt_PT"/>
        </w:rPr>
      </w:r>
      <w:r>
        <w:rPr>
          <w:lang w:val="pt_PT" w:bidi="pt_PT"/>
        </w:rPr>
        <w:t>Um galo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está acontecendo ao mesmo tempo que a história anterior.</w:t>
      </w:r>
    </w:p>
    <w:p>
      <w:pPr/>
      <w:r>
        <w:rPr>
          <w:lang w:val="pt_PT" w:bidi="pt_PT"/>
        </w:rPr>
      </w:r>
      <w:r>
        <w:rPr>
          <w:lang w:val="pt_PT" w:bidi="pt_PT"/>
        </w:rPr>
        <w:t>Parem por um momento e discutam: como vocês mostram que uma história pode acontecer ao mesmo tempo que outra história? Se os tempos e o sequenciamento das histórias são importantes em sua cultura, como vocês mostram isso?</w:t>
      </w:r>
    </w:p>
    <w:p>
      <w:pPr/>
      <w:r>
        <w:rPr>
          <w:lang w:val="pt_PT" w:bidi="pt_PT"/>
        </w:rPr>
      </w:r>
      <w:r>
        <w:rPr>
          <w:lang w:val="pt_PT" w:bidi="pt_PT"/>
        </w:rPr>
        <w:t>Agora, Pedro estava sentado do lado de fora no pátio da casa do sumo sacerdote. O pátio é uma área que não tem um telhado e é aberta para o céu. É cercada por salas, construções ou muros que compõem a casa do sumo sacerdote.</w:t>
      </w:r>
    </w:p>
    <w:p>
      <w:pPr/>
      <w:r>
        <w:rPr>
          <w:lang w:val="pt_PT" w:bidi="pt_PT"/>
        </w:rPr>
      </w:r>
      <w:r>
        <w:rPr>
          <w:lang w:val="pt_PT" w:bidi="pt_PT"/>
        </w:rPr>
        <w:t>Parem por um momento e mostrem à sua equipe de tradução uma ilustração de uma casa típica com um pátio. Discutam com sua equipe de tradução: em sua cultura, como as casas são construídas? Como vocês descreveriam uma casa que tinha um pátio aberto no meio?</w:t>
      </w:r>
    </w:p>
    <w:p>
      <w:pPr/>
      <w:r>
        <w:rPr>
          <w:lang w:val="pt_PT" w:bidi="pt_PT"/>
        </w:rPr>
      </w:r>
      <w:r>
        <w:rPr>
          <w:lang w:val="pt_PT" w:bidi="pt_PT"/>
        </w:rPr>
        <w:t>Pedro está provavelmente sentado com alguns guardas esperando para ver o resultado do julgamento de Jesus dentro da casa. Uma serva menina se aproximou de Pedro e disse: “Você era um daqueles com Jesus, o galileu”.</w:t>
      </w:r>
    </w:p>
    <w:p>
      <w:pPr/>
      <w:r>
        <w:rPr>
          <w:lang w:val="pt_PT" w:bidi="pt_PT"/>
        </w:rPr>
      </w:r>
      <w:r>
        <w:rPr>
          <w:lang w:val="pt_PT" w:bidi="pt_PT"/>
        </w:rPr>
        <w:t>Parem por um momento e mostrem à sua equipe de tradução um mapa que inclui a Galileia, Nazaré e Jerusalém.</w:t>
      </w:r>
    </w:p>
    <w:p>
      <w:pPr/>
      <w:r>
        <w:rPr>
          <w:lang w:val="pt_PT" w:bidi="pt_PT"/>
        </w:rPr>
      </w:r>
      <w:r>
        <w:rPr>
          <w:lang w:val="pt_PT" w:bidi="pt_PT"/>
        </w:rPr>
        <w:t>As outras pessoas no pátio seriam capazes de ver uma jovem serva menina se aproximar de Pedro. As pessoas no pátio seriam capazes de ouvir o que a serva disse a Pedro. Eles também seriam capazes de ouvir a resposta de Pedro.</w:t>
      </w:r>
    </w:p>
    <w:p>
      <w:pPr/>
      <w:r>
        <w:rPr>
          <w:lang w:val="pt_PT" w:bidi="pt_PT"/>
        </w:rPr>
      </w:r>
      <w:r>
        <w:rPr>
          <w:lang w:val="pt_PT" w:bidi="pt_PT"/>
        </w:rPr>
        <w:t>Parem por um momento e discutam: em sua área, que termos vocês usariam para descrever uma jovem serva menina? Como se fala de grupos de pessoas que podem não ser muito respeitados em sua cultura — há quaisquer palavras ou frases particulares usadas?</w:t>
      </w:r>
    </w:p>
    <w:p>
      <w:pPr/>
      <w:r>
        <w:rPr>
          <w:lang w:val="pt_PT" w:bidi="pt_PT"/>
        </w:rPr>
      </w:r>
      <w:r>
        <w:rPr>
          <w:lang w:val="pt_PT" w:bidi="pt_PT"/>
        </w:rPr>
        <w:t>Pedro negou que ele estava com Jesus. Pedro disse: “Não sei sobre o que vocês estão falando”. Pedro está dizendo que não é verdade que ele estava com Jesus. Pedro disse: “Não sei sobre o que vocês estão falando” na frente de todos. Pedro queria que todos aqueles que poderiam ouvir o que a serva disse soubessem que Pedro não deveria ser associado a Jesus.</w:t>
      </w:r>
    </w:p>
    <w:p>
      <w:pPr/>
      <w:r>
        <w:rPr>
          <w:lang w:val="pt_PT" w:bidi="pt_PT"/>
        </w:rPr>
      </w:r>
      <w:r>
        <w:rPr>
          <w:lang w:val="pt_PT" w:bidi="pt_PT"/>
        </w:rPr>
        <w:t>Parem por um momento e discutam com sua equipe de tradução: contem uma história sobre quando alguém negou algo. Discutam quais palavras ou frases as pessoas podem usar quando estão negando algo.</w:t>
      </w:r>
    </w:p>
    <w:p>
      <w:pPr/>
      <w:r>
        <w:rPr>
          <w:lang w:val="pt_PT" w:bidi="pt_PT"/>
        </w:rPr>
      </w:r>
      <w:r>
        <w:rPr>
          <w:lang w:val="pt_PT" w:bidi="pt_PT"/>
        </w:rPr>
        <w:t>Pedro se afasta do pátio lotado e se aproxima da entrada. Pedro evadiu o questionamento da primeira serva, agora ele evita fisicamente querer ser questionado removendo-se do pátio.</w:t>
      </w:r>
    </w:p>
    <w:p>
      <w:pPr/>
      <w:r>
        <w:rPr>
          <w:lang w:val="pt_PT" w:bidi="pt_PT"/>
        </w:rPr>
      </w:r>
      <w:r>
        <w:rPr>
          <w:lang w:val="pt_PT" w:bidi="pt_PT"/>
        </w:rPr>
        <w:t>Outra serva menina vê Pedro e diz aos que estão ao redor: “Esse homem estava com Jesus de Nazaré”. Nazaré é um vilarejo na Galileia, então novamente, uma serva está ressaltando que Jesus não era de Jerusalém.</w:t>
      </w:r>
    </w:p>
    <w:p>
      <w:pPr/>
      <w:r>
        <w:rPr>
          <w:lang w:val="pt_PT" w:bidi="pt_PT"/>
        </w:rPr>
      </w:r>
      <w:r>
        <w:rPr>
          <w:lang w:val="pt_PT" w:bidi="pt_PT"/>
        </w:rPr>
        <w:t>Pedro novamente nega conhecer Jesus com um juramento. Pedro disse: “Nem mesmo conheço esse homem”. Ao fazer um juramento, Pedro está prometendo que o que ele está dizendo é a verdade, porque se Pedro não estivesse dizendo a verdade, haveria uma consequência como resultado de mentir. Pedro negou conhecer Jesus pela segunda vez.</w:t>
      </w:r>
    </w:p>
    <w:p>
      <w:pPr/>
      <w:r>
        <w:rPr>
          <w:lang w:val="pt_PT" w:bidi="pt_PT"/>
        </w:rPr>
      </w:r>
      <w:r>
        <w:rPr>
          <w:lang w:val="pt_PT" w:bidi="pt_PT"/>
        </w:rPr>
        <w:t>Um pouco depois, alguns dos outros espectadores vieram a Pedro. Um pouco mais tarde significa um pouco mais tarde naquela noite. Os espectadores são essas pessoas que estão esperando no pátio. Eles podem incluir os guardas, os servos e pessoas que estão no pátio. Não sabemos exatamente quem foi falar com Pedro, mas havia algumas pessoas. Eles disseram a Pedro: “Você deve ser um deles; podemos dizer por seu sotaque galileu”. Pedro jurou: “Uma maldição sobre mim se eu estiver mentindo — não conheço o homem!” Pedro está dizendo: “Que Deus me puna se eu estiver mentindo!” É surpreendente que Pedro nem mesmo use o nome de Jesus, é como se ele estivesse tentando se dissociar de Jesus. Pedro apenas chama Jesus de “o homem”.</w:t>
      </w:r>
    </w:p>
    <w:p>
      <w:pPr/>
      <w:r>
        <w:rPr>
          <w:lang w:val="pt_PT" w:bidi="pt_PT"/>
        </w:rPr>
      </w:r>
      <w:r>
        <w:rPr>
          <w:lang w:val="pt_PT" w:bidi="pt_PT"/>
        </w:rPr>
        <w:t>É interessante ver que Pedro foi inicialmente abordado por uma menina. Na segunda vez, ele foi questionado por uma menina que falou com aqueles ao redor. Na terceira vez, um grupo se aproximou de Pedro e o questionou. Também é interessante que enquanto o número de pessoas questionando Pedro aumenta, o mesmo acontece com o tom e a severidade da negação de Pedro. Pedro também se remove fisicamente para mais longe de onde Jesus está. Ele inicia no pátio, então foi do pátio para a porta.</w:t>
      </w:r>
    </w:p>
    <w:p>
      <w:pPr/>
      <w:r>
        <w:rPr>
          <w:lang w:val="pt_PT" w:bidi="pt_PT"/>
        </w:rPr>
      </w:r>
      <w:r>
        <w:rPr>
          <w:lang w:val="pt_PT" w:bidi="pt_PT"/>
        </w:rPr>
        <w:t>Parem por um momento e discutam com sua equipe de tradução: em sua cultura, como vocês usam linguagem, técnicas de narração ou tom de voz para mostrar um aumento na atividade? Em seu idioma, como vocês mostrariam que o número de pessoas questionando Pedro está aumentando, da mesma forma a maneira como ele nega conhecer Jesus aumenta?</w:t>
      </w:r>
    </w:p>
    <w:p>
      <w:pPr/>
      <w:r>
        <w:rPr>
          <w:lang w:val="pt_PT" w:bidi="pt_PT"/>
        </w:rPr>
      </w:r>
      <w:r>
        <w:rPr>
          <w:lang w:val="pt_PT" w:bidi="pt_PT"/>
        </w:rPr>
        <w:t>Enquanto Pedro negava Jesus pela terceira vez, o galo cantou imediatamente. Pedro imediatamente se lembrou das palavras de Jesus: “Antes que o galo cante, você negará três vezes até mesmo que me conhece”. Isso significa que Pedro se lembrou imediatamente de Jesus dizendo que Pedro negaria Jesus 3 vezes antes do galo cantar. E Pedro foi embora, chorando amargamente. Pedro ficou profundamente angustiado por ter negado Jesus, a mesma coisa que Pedro disse que ele não faria.</w:t>
      </w:r>
    </w:p>
    <w:p>
      <w:pPr/>
      <w:r>
        <w:rPr>
          <w:lang w:val="pt_PT" w:bidi="pt_PT"/>
        </w:rPr>
      </w:r>
      <w:r>
        <w:rPr>
          <w:lang w:val="pt_PT" w:bidi="pt_PT"/>
        </w:rPr>
        <w:t>Parem por um momento. Conte uma história sobre você ou alguém que realmente desapontou outra pessoa. Que palavras ou frases você pode usar para expressar o sentimento profundo de arrependimento e tristeza?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Uma serva menina</w:t>
      </w:r>
    </w:p>
    <w:p>
      <w:pPr>
        <w:pStyle w:val="ListBullet"/>
        <w:spacing w:line="240" w:lineRule="auto"/>
        <w:ind w:left="720"/>
      </w:pPr>
      <w:r>
        <w:rPr>
          <w:lang w:val="pt_PT" w:bidi="pt_PT"/>
        </w:rPr>
      </w:r>
      <w:r>
        <w:rPr>
          <w:lang w:val="pt_PT" w:bidi="pt_PT"/>
        </w:rPr>
        <w:t>Uma segunda serva menina</w:t>
      </w:r>
    </w:p>
    <w:p>
      <w:pPr>
        <w:pStyle w:val="ListBullet"/>
        <w:spacing w:line="240" w:lineRule="auto"/>
        <w:ind w:left="720"/>
      </w:pPr>
      <w:r>
        <w:rPr>
          <w:lang w:val="pt_PT" w:bidi="pt_PT"/>
        </w:rPr>
      </w:r>
      <w:r>
        <w:rPr>
          <w:lang w:val="pt_PT" w:bidi="pt_PT"/>
        </w:rPr>
        <w:t>Um grupo de pessoas esperando ao redor do pátio. Esse é uma mistura de guardas e servos</w:t>
      </w:r>
    </w:p>
    <w:p>
      <w:pPr>
        <w:pStyle w:val="ListBullet"/>
        <w:spacing w:line="240" w:lineRule="auto"/>
        <w:ind w:left="720"/>
      </w:pPr>
      <w:r>
        <w:rPr>
          <w:lang w:val="pt_PT" w:bidi="pt_PT"/>
        </w:rPr>
      </w:r>
      <w:r>
        <w:rPr>
          <w:lang w:val="pt_PT" w:bidi="pt_PT"/>
        </w:rPr>
        <w:t>Um galo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Lembre-se de que é o período da noite. Essa história acontece durante a noite, até a manhã quando o galo canta. Na história anterior, Jesus está passando por um julgamento pelo Sinédrio. Jesus está dentro da casa do sumo sacerdote. Pedro está esperando no pátio da casa do sumo sacerdote para descobrir qual seria o resultado do julgamento. O julgamento de Jesus ainda está acontecendo quando essa história ocorre. O julgamento de Jesus e essa passagem acontecem ao mesmo tempo. Você pode encenar essa cena se ela o ajudar a lembrar o que aconteceu.</w:t>
      </w:r>
    </w:p>
    <w:p>
      <w:pPr/>
      <w:r>
        <w:rPr>
          <w:lang w:val="pt_PT" w:bidi="pt_PT"/>
        </w:rPr>
      </w:r>
      <w:r>
        <w:rPr>
          <w:lang w:val="pt_PT" w:bidi="pt_PT"/>
        </w:rPr>
        <w:t>A passagem começa agora.</w:t>
      </w:r>
    </w:p>
    <w:p>
      <w:pPr/>
      <w:r>
        <w:rPr>
          <w:lang w:val="pt_PT" w:bidi="pt_PT"/>
        </w:rPr>
      </w:r>
      <w:r>
        <w:rPr>
          <w:lang w:val="pt_PT" w:bidi="pt_PT"/>
        </w:rPr>
        <w:t>Enquanto isso — enquanto o julgamento de Jesus está acontecendo — Pedro estava sentado no pátio do sumo sacerdote. Uma jovem serva menina, que é uma serva do sumo sacerdote, veio a Pedro. Ela caminhou até Pedro e falou com ele. Ela disse: “Você era um daqueles com Jesus, o galileu”. Mas Pedro negou na frente de todos que poderiam ouvi-lo falar. Pedro disse: “Não sei sobre o que você está falando”.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Pedro o que ele está pensando e sentindo neste momento. Você pode ouvir coisas como: “Estou com medo e preocupado”, ou “Estou tão confuso. Não esperava que Jesus fosse preso”, ou “Esperava que ninguém me perguntasse o que estou fazendo”.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Pedro então foi da porta de entrada para o pátio. Outra serva menina, ou uma serva menina diferente, disse a essas pessoas que estavam no pátio: “Esse homem estava com Jesus de Nazaré”. Pela segunda vez, Pedro nega conhecer Jesus. Desta vez, Pedro também usa um juramento para dizer que ele não conhece Jesus. Pedro disse: “Nem mesmo conheço esse homem”.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Pedro o que ele está pensando e sentindo neste momento. Você pode ouvir coisas como: “Estou ficando mais ansioso porque serei associado a Jesus. Talvez eu seja preso também”, ou “Por que essas pessoas apenas não me deixam em paz?”. ou “Por que esse julgamento está levando tanto tempo?”. ou “Estou me sentindo sobrecarregado, com medo e cheio de pânico”.</w:t>
      </w:r>
    </w:p>
    <w:p>
      <w:pPr>
        <w:pStyle w:val="ListBullet"/>
        <w:spacing w:line="240" w:lineRule="auto"/>
        <w:ind w:left="720"/>
      </w:pPr>
      <w:r>
        <w:rPr>
          <w:lang w:val="pt_PT" w:bidi="pt_PT"/>
        </w:rPr>
      </w:r>
      <w:r>
        <w:rPr>
          <w:lang w:val="pt_PT" w:bidi="pt_PT"/>
        </w:rPr>
        <w:t>Pergunte a uma das servas meninas o que ela está pensando e sentindo neste momento. Você pode ouvir coisas como: “Ele é claramente um dos amigos de Jesus, por que ele está fingindo que não é”, ou “O que esse nazareno está escondendo?”. ou “Talvez Jesus não seja um homem tão bom e seu amigo esteja fingindo que não conhece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Um pouco depois, alguns dos outros espectadores vieram a Pedro. Eles disseram a Pedro: “Você deve ser um deles; podemos dizer por seu sotaque galileu”.</w:t>
      </w:r>
    </w:p>
    <w:p>
      <w:pPr/>
      <w:r>
        <w:rPr>
          <w:lang w:val="pt_PT" w:bidi="pt_PT"/>
        </w:rPr>
      </w:r>
      <w:r>
        <w:rPr>
          <w:lang w:val="pt_PT" w:bidi="pt_PT"/>
        </w:rPr>
        <w:t>Desta vez, Pedro jurou. Pedro disse: “Que venha uma maldição sobre mim se eu estiver mentindo, não conheço o homem!” Pedro havia negado conhecer Jesus pela terceira vez. Imediatamente, o galo cantou.</w:t>
      </w:r>
    </w:p>
    <w:p>
      <w:pPr/>
      <w:r>
        <w:rPr>
          <w:lang w:val="pt_PT" w:bidi="pt_PT"/>
        </w:rPr>
      </w:r>
      <w:r>
        <w:rPr>
          <w:lang w:val="pt_PT" w:bidi="pt_PT"/>
        </w:rPr>
        <w:t>Imediatamente, Pedro se lembrou das palavras de Jesus: “Antes que o galo cante, você negará três vezes até que me conhece”. E Pedro foi embora, chorando amargamente.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Pedro o que ele está sentindo neste momento. Você pode ouvir coisas como: “O que eu fiz?”. ou “Sinto-me doente em meu estômago. Quase não me sinto capaz de respirar enquanto sofro tanto por dentro”, ou “Desapontei Jesus, meu melhor amigo e meu mestre. Não posso acreditar no que acabou de acontecer”.</w:t>
      </w:r>
    </w:p>
    <w:p>
      <w:pPr>
        <w:pStyle w:val="ListBullet"/>
        <w:spacing w:line="240" w:lineRule="auto"/>
        <w:ind w:left="720"/>
      </w:pPr>
      <w:r>
        <w:rPr>
          <w:lang w:val="pt_PT" w:bidi="pt_PT"/>
        </w:rPr>
      </w:r>
      <w:r>
        <w:rPr>
          <w:lang w:val="pt_PT" w:bidi="pt_PT"/>
        </w:rPr>
        <w:t>Pergunte a Jesus o que ele está pensando e sentindo agora. Você pode ouvir coisas como: “Amo tanto Pedro. Estou tão triste por ele estar passando por tanta dor”.</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Enquanto isso, Pedro estava sentado no </w:t>
      </w:r>
      <w:r>
        <w:rPr>
          <w:b/>
          <w:lang w:val="pt_PT" w:bidi="pt_PT"/>
        </w:rPr>
        <w:t>pátio</w:t>
      </w:r>
      <w:r>
        <w:rPr>
          <w:lang w:val="pt_PT" w:bidi="pt_PT"/>
        </w:rPr>
        <w:t xml:space="preserve"> da casa do sumo </w:t>
      </w:r>
      <w:r>
        <w:rPr>
          <w:b/>
          <w:lang w:val="pt_PT" w:bidi="pt_PT"/>
        </w:rPr>
        <w:t>sacerdote</w:t>
      </w:r>
      <w:r>
        <w:rPr>
          <w:lang w:val="pt_PT" w:bidi="pt_PT"/>
        </w:rPr>
        <w:t>.</w:t>
      </w:r>
    </w:p>
    <w:p>
      <w:pPr/>
      <w:r>
        <w:rPr>
          <w:lang w:val="pt_PT" w:bidi="pt_PT"/>
        </w:rPr>
      </w:r>
      <w:r>
        <w:rPr>
          <w:lang w:val="pt_PT" w:bidi="pt_PT"/>
        </w:rPr>
        <w:t xml:space="preserve">Um </w:t>
      </w:r>
      <w:r>
        <w:rPr>
          <w:b/>
          <w:lang w:val="pt_PT" w:bidi="pt_PT"/>
        </w:rPr>
        <w:t>pátio</w:t>
      </w:r>
      <w:r>
        <w:rPr>
          <w:lang w:val="pt_PT" w:bidi="pt_PT"/>
        </w:rPr>
        <w:t xml:space="preserve"> é uma área fechada por edifícios, salas ou paredes. O pátio da casa do sumo sacerdote era aberto para o céu, não tinha um telhado. Traduza pátio da mesma maneira que você já fez antes.</w:t>
      </w:r>
    </w:p>
    <w:p>
      <w:pPr/>
      <w:r>
        <w:rPr>
          <w:lang w:val="pt_PT" w:bidi="pt_PT"/>
        </w:rPr>
      </w:r>
      <w:r>
        <w:rPr>
          <w:lang w:val="pt_PT" w:bidi="pt_PT"/>
        </w:rPr>
        <w:t xml:space="preserve">O </w:t>
      </w:r>
      <w:r>
        <w:rPr>
          <w:b/>
          <w:lang w:val="pt_PT" w:bidi="pt_PT"/>
        </w:rPr>
        <w:t>sumo sacerdote</w:t>
      </w:r>
      <w:r>
        <w:rPr>
          <w:lang w:val="pt_PT" w:bidi="pt_PT"/>
        </w:rPr>
        <w:t xml:space="preserve"> é o sacerdote mais importante que está no comando de todos os outros sacerdotes. Traduza </w:t>
      </w:r>
      <w:r>
        <w:rPr>
          <w:b/>
          <w:lang w:val="pt_PT" w:bidi="pt_PT"/>
        </w:rPr>
        <w:t>sumo sacerdote</w:t>
      </w:r>
      <w:r>
        <w:rPr>
          <w:lang w:val="pt_PT" w:bidi="pt_PT"/>
        </w:rPr>
        <w:t xml:space="preserve"> da mesma maneira que você já fez antes. </w:t>
      </w:r>
      <w:r>
        <w:rPr>
          <w:b/>
          <w:lang w:val="pt_PT" w:bidi="pt_PT"/>
        </w:rPr>
        <w:t>Sacerdote</w:t>
      </w:r>
      <w:r>
        <w:rPr>
          <w:lang w:val="pt_PT" w:bidi="pt_PT"/>
        </w:rPr>
        <w:t xml:space="preserve"> consta do Glossário Mestre.</w:t>
      </w:r>
    </w:p>
    <w:p>
      <w:pPr/>
      <w:r>
        <w:rPr>
          <w:lang w:val="pt_PT" w:bidi="pt_PT"/>
        </w:rPr>
      </w:r>
      <w:r>
        <w:rPr>
          <w:lang w:val="pt_PT" w:bidi="pt_PT"/>
        </w:rPr>
        <w:t xml:space="preserve">Uma jovem </w:t>
      </w:r>
      <w:r>
        <w:rPr>
          <w:b/>
          <w:lang w:val="pt_PT" w:bidi="pt_PT"/>
        </w:rPr>
        <w:t>serva menina</w:t>
      </w:r>
      <w:r>
        <w:rPr>
          <w:lang w:val="pt_PT" w:bidi="pt_PT"/>
        </w:rPr>
        <w:t xml:space="preserve"> veio a Pedro. Uma serva menina é uma escrava ou uma serva doméstica que trabalha para o sumo sacerdote em sua casa. </w:t>
      </w:r>
      <w:r>
        <w:rPr>
          <w:b/>
          <w:lang w:val="pt_PT" w:bidi="pt_PT"/>
        </w:rPr>
        <w:t>Servo</w:t>
      </w:r>
      <w:r>
        <w:rPr>
          <w:lang w:val="pt_PT" w:bidi="pt_PT"/>
        </w:rPr>
        <w:t xml:space="preserve"> está no Glossário Mestre. Traduza servo da mesma maneira que você já fez antes.</w:t>
      </w:r>
    </w:p>
    <w:p>
      <w:pPr/>
      <w:r>
        <w:rPr>
          <w:lang w:val="pt_PT" w:bidi="pt_PT"/>
        </w:rPr>
      </w:r>
      <w:r>
        <w:rPr>
          <w:lang w:val="pt_PT" w:bidi="pt_PT"/>
        </w:rPr>
        <w:t xml:space="preserve">A serva menina falou com Pedro dizendo: “Você era um daqueles com </w:t>
      </w:r>
      <w:r>
        <w:rPr>
          <w:b/>
          <w:lang w:val="pt_PT" w:bidi="pt_PT"/>
        </w:rPr>
        <w:t>Jesus, o galileu</w:t>
      </w:r>
      <w:r>
        <w:rPr>
          <w:lang w:val="pt_PT" w:bidi="pt_PT"/>
        </w:rPr>
        <w:t xml:space="preserve">”. Isso significa que Jesus veio da Galileia. </w:t>
      </w:r>
      <w:r>
        <w:rPr>
          <w:b/>
          <w:lang w:val="pt_PT" w:bidi="pt_PT"/>
        </w:rPr>
        <w:t>Galileia</w:t>
      </w:r>
      <w:r>
        <w:rPr>
          <w:lang w:val="pt_PT" w:bidi="pt_PT"/>
        </w:rPr>
        <w:t xml:space="preserve"> está no Glossário Mestre.</w:t>
      </w:r>
    </w:p>
    <w:p>
      <w:pPr/>
      <w:r>
        <w:rPr>
          <w:lang w:val="pt_PT" w:bidi="pt_PT"/>
        </w:rPr>
      </w:r>
      <w:r>
        <w:rPr>
          <w:lang w:val="pt_PT" w:bidi="pt_PT"/>
        </w:rPr>
        <w:t>Pare aqui e mostre à sua equipe de tradução um mapa de Israel que inclui Jerusalém e a região da Galileia, incluindo Nazaré.</w:t>
      </w:r>
    </w:p>
    <w:p>
      <w:pPr/>
      <w:r>
        <w:rPr>
          <w:lang w:val="pt_PT" w:bidi="pt_PT"/>
        </w:rPr>
      </w:r>
      <w:r>
        <w:rPr>
          <w:lang w:val="pt_PT" w:bidi="pt_PT"/>
        </w:rPr>
        <w:t>Pedro negou, dizendo: “Não sei sobre o que você está falando”.</w:t>
      </w:r>
    </w:p>
    <w:p>
      <w:pPr/>
      <w:r>
        <w:rPr>
          <w:lang w:val="pt_PT" w:bidi="pt_PT"/>
        </w:rPr>
      </w:r>
      <w:r>
        <w:rPr>
          <w:lang w:val="pt_PT" w:bidi="pt_PT"/>
        </w:rPr>
        <w:t xml:space="preserve">Mais tarde, perto do </w:t>
      </w:r>
      <w:r>
        <w:rPr>
          <w:b/>
          <w:lang w:val="pt_PT" w:bidi="pt_PT"/>
        </w:rPr>
        <w:t>portão</w:t>
      </w:r>
      <w:r>
        <w:rPr>
          <w:lang w:val="pt_PT" w:bidi="pt_PT"/>
        </w:rPr>
        <w:t xml:space="preserve">, outra serva menina, ou uma serva menina diferente, disse a essas pessoas que estavam no pátio: “Esse homem estava com Jesus de </w:t>
      </w:r>
      <w:r>
        <w:rPr>
          <w:b/>
          <w:lang w:val="pt_PT" w:bidi="pt_PT"/>
        </w:rPr>
        <w:t>Nazaré</w:t>
      </w:r>
      <w:r>
        <w:rPr>
          <w:lang w:val="pt_PT" w:bidi="pt_PT"/>
        </w:rPr>
        <w:t>”.</w:t>
      </w:r>
    </w:p>
    <w:p>
      <w:pPr/>
      <w:r>
        <w:rPr>
          <w:lang w:val="pt_PT" w:bidi="pt_PT"/>
        </w:rPr>
      </w:r>
      <w:r>
        <w:rPr>
          <w:lang w:val="pt_PT" w:bidi="pt_PT"/>
        </w:rPr>
        <w:t xml:space="preserve">Um </w:t>
      </w:r>
      <w:r>
        <w:rPr>
          <w:b/>
          <w:lang w:val="pt_PT" w:bidi="pt_PT"/>
        </w:rPr>
        <w:t>portão</w:t>
      </w:r>
      <w:r>
        <w:rPr>
          <w:lang w:val="pt_PT" w:bidi="pt_PT"/>
        </w:rPr>
        <w:t xml:space="preserve"> nessa passagem é um caminho de entrada, uma porta de entrada entre o pátio e a rua. Poderia ser descrito como a “entrada para o pátio”.</w:t>
      </w:r>
    </w:p>
    <w:p>
      <w:pPr/>
      <w:r>
        <w:rPr>
          <w:lang w:val="pt_PT" w:bidi="pt_PT"/>
        </w:rPr>
      </w:r>
      <w:r>
        <w:rPr>
          <w:b/>
          <w:lang w:val="pt_PT" w:bidi="pt_PT"/>
        </w:rPr>
        <w:t>Nazaré</w:t>
      </w:r>
      <w:r>
        <w:rPr>
          <w:lang w:val="pt_PT" w:bidi="pt_PT"/>
        </w:rPr>
        <w:t xml:space="preserve"> é uma cidade na Galileia.</w:t>
      </w:r>
    </w:p>
    <w:p>
      <w:pPr/>
      <w:r>
        <w:rPr>
          <w:lang w:val="pt_PT" w:bidi="pt_PT"/>
        </w:rPr>
      </w:r>
      <w:r>
        <w:rPr>
          <w:lang w:val="pt_PT" w:bidi="pt_PT"/>
        </w:rPr>
        <w:t xml:space="preserve">Pedro novamente nega conhecer Jesus fortemente. Desta vez, Pedro usa um </w:t>
      </w:r>
      <w:r>
        <w:rPr>
          <w:b/>
          <w:lang w:val="pt_PT" w:bidi="pt_PT"/>
        </w:rPr>
        <w:t>juramento</w:t>
      </w:r>
      <w:r>
        <w:rPr>
          <w:lang w:val="pt_PT" w:bidi="pt_PT"/>
        </w:rPr>
        <w:t xml:space="preserve">. Pedro disse: “Nem mesmo conheço esse homem”. Um juramento é fazer um voto ou prometer que o que está sendo dito é verdadeiro. Nesse caso, Pedro está dizendo que diante de Deus, ele não conhece Jesus. Traduza juramento da mesma maneira que você já fez antes. </w:t>
      </w:r>
      <w:r>
        <w:rPr>
          <w:b/>
          <w:lang w:val="pt_PT" w:bidi="pt_PT"/>
        </w:rPr>
        <w:t>Juramento</w:t>
      </w:r>
      <w:r>
        <w:rPr>
          <w:lang w:val="pt_PT" w:bidi="pt_PT"/>
        </w:rPr>
        <w:t xml:space="preserve"> está no Glossário Mestre.</w:t>
      </w:r>
    </w:p>
    <w:p>
      <w:pPr/>
      <w:r>
        <w:rPr>
          <w:lang w:val="pt_PT" w:bidi="pt_PT"/>
        </w:rPr>
      </w:r>
      <w:r>
        <w:rPr>
          <w:lang w:val="pt_PT" w:bidi="pt_PT"/>
        </w:rPr>
        <w:t xml:space="preserve">Pedro negou que ele conhecia Jesus pela terceira vez. Imediatamente, o </w:t>
      </w:r>
      <w:r>
        <w:rPr>
          <w:b/>
          <w:lang w:val="pt_PT" w:bidi="pt_PT"/>
        </w:rPr>
        <w:t>galo</w:t>
      </w:r>
      <w:r>
        <w:rPr>
          <w:lang w:val="pt_PT" w:bidi="pt_PT"/>
        </w:rPr>
        <w:t xml:space="preserve"> cantou. Um galo é um frango macho, uma ave doméstica macho. Um galo faz um barulho, chamado de “cantar” perto do amanhecer, quando o sol está começando a nascer. Os galos normalmente cantam cerca de 3 vezes entre a meia-noite e as 3 da manhã.</w:t>
      </w:r>
    </w:p>
    <w:p>
      <w:pPr/>
      <w:r>
        <w:rPr>
          <w:lang w:val="pt_PT" w:bidi="pt_PT"/>
        </w:rPr>
      </w:r>
      <w:r>
        <w:rPr>
          <w:lang w:val="pt_PT" w:bidi="pt_PT"/>
        </w:rPr>
        <w:t>Pare aqui e mostre à sua equipe de tradução a imagem de um galo.</w:t>
      </w:r>
    </w:p>
    <w:p>
      <w:pPr/>
      <w:r>
        <w:rPr>
          <w:lang w:val="pt_PT" w:bidi="pt_PT"/>
        </w:rPr>
      </w:r>
      <w:r>
        <w:rPr>
          <w:lang w:val="pt_PT" w:bidi="pt_PT"/>
        </w:rPr>
        <w:t xml:space="preserve">De repente, as palavras de Jesus passaram pela mente de Pedro. Isso significa que Pedro se lembrou imediatamente das palavras de Jesus muito claramente. “Antes que o galo cante, você negará três vezes até que me conhece”. E Pedro foi embora, chorando </w:t>
      </w:r>
      <w:r>
        <w:rPr>
          <w:b/>
          <w:lang w:val="pt_PT" w:bidi="pt_PT"/>
        </w:rPr>
        <w:t>amargamente</w:t>
      </w:r>
      <w:r>
        <w:rPr>
          <w:lang w:val="pt_PT" w:bidi="pt_PT"/>
        </w:rPr>
        <w:t>. “Chorar amargamente” significa chorar muito, sofrer muito com grande angústia.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27:1–10</w:t>
      </w:r>
      <w:r>
        <w:rPr>
          <w:lang w:val="pt_PT" w:bidi="pt_PT"/>
        </w:rPr>
      </w:r>
    </w:p>
    <w:p>
      <w:pPr>
        <w:pStyle w:val="Heading3"/>
      </w:pPr>
      <w:r>
        <w:rPr>
          <w:lang w:val="pt_PT" w:bidi="pt_PT"/>
        </w:rPr>
        <w:t>Ouvir e Sentir</w:t>
      </w:r>
    </w:p>
    <w:p>
      <w:pPr/>
      <w:r>
        <w:rPr>
          <w:lang w:val="pt_PT" w:bidi="pt_PT"/>
        </w:rPr>
      </w:r>
      <w:r>
        <w:rPr>
          <w:lang w:val="pt_PT" w:bidi="pt_PT"/>
        </w:rPr>
        <w:t>Ouçam Mateus 27.1–10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passagem continua a narrativa da prisão e julgamento de Jesus. Todos os anciãos e principais sacerdotes, o líder religioso dos judeus, compõem a alta corte dos judeus. Esse alto tribunal toma a decisão sobre como Jesus será executado. Isso acontece no início da manhã, depois que Jesus é preso. Os funcionários romanos limitavam o poder da corte judaica, mas eles ainda poderiam dar a alguém a pena de morte. No entanto, os líderes religiosos judeus não poderiam executar a pena de morte. Apenas os romanos que estavam governando a área poderiam executar a pena de morte de alguém.</w:t>
      </w:r>
    </w:p>
    <w:p>
      <w:pPr/>
      <w:r>
        <w:rPr>
          <w:lang w:val="pt_PT" w:bidi="pt_PT"/>
        </w:rPr>
      </w:r>
      <w:r>
        <w:rPr>
          <w:lang w:val="pt_PT" w:bidi="pt_PT"/>
        </w:rPr>
        <w:t>Mateus começa essa passagem no início da manhã, ou à primeira luz, seguindo a prisão de Jesus. Isso possivelmente ainda é parte da discussão que os principais sacerdotes e anciãos estavam tendo na noite anterior. Também poderia ser um novo encontro quando o sol havia acabado de nascer. De qualquer forma, o tribunal chegou a uma decisão sobre como fazer Jesus ser condenado à morte pelos romanos. Para fazer isso, o tribunal teria que apresentar Jesus como uma ameaça política para os romanos.</w:t>
      </w:r>
    </w:p>
    <w:p>
      <w:pPr/>
      <w:r>
        <w:rPr>
          <w:lang w:val="pt_PT" w:bidi="pt_PT"/>
        </w:rPr>
      </w:r>
      <w:r>
        <w:rPr>
          <w:lang w:val="pt_PT" w:bidi="pt_PT"/>
        </w:rPr>
        <w:t>Parem aqui e discutam em equipe quaisquer grupos religiosos em sua cultura que tenham algum poder sobre as pessoas. Quanto poder eles têm? Há coisas que eles não podem fazer, apenas o governo pode fazer?</w:t>
      </w:r>
    </w:p>
    <w:p>
      <w:pPr/>
      <w:r>
        <w:rPr>
          <w:lang w:val="pt_PT" w:bidi="pt_PT"/>
        </w:rPr>
      </w:r>
      <w:r>
        <w:rPr>
          <w:lang w:val="pt_PT" w:bidi="pt_PT"/>
        </w:rPr>
        <w:t>Os principais sacerdotes e os anciãos fizeram seus servos amarrarem Jesus, ou prenderem Jesus com correntes. Os líderes judeus provavelmente amarraram Jesus para fazer Jesus parecer mais ameaçador para Pilatos. Jesus não estava tentando escapar, então não havia outra razão para amarrá-lo. Então os principais sacerdotes e anciãos levaram Jesus para Pilatos. Pilatos é o governador ou prefeito, que é um oficial de baixa classificação, na área da Judeia. Tipicamente, Pilatos vivia em Cesareia, mas Pilatos estava em Jerusalém para manter a paz durante a Páscoa.</w:t>
      </w:r>
    </w:p>
    <w:p>
      <w:pPr/>
      <w:r>
        <w:rPr>
          <w:lang w:val="pt_PT" w:bidi="pt_PT"/>
        </w:rPr>
      </w:r>
      <w:r>
        <w:rPr>
          <w:lang w:val="pt_PT" w:bidi="pt_PT"/>
        </w:rPr>
        <w:t>Parem e olhem para um mapa da Judeia e vejam onde Cesareia e Jerusalém estão.</w:t>
      </w:r>
    </w:p>
    <w:p>
      <w:pPr/>
      <w:r>
        <w:rPr>
          <w:lang w:val="pt_PT" w:bidi="pt_PT"/>
        </w:rPr>
      </w:r>
      <w:r>
        <w:rPr>
          <w:lang w:val="pt_PT" w:bidi="pt_PT"/>
        </w:rPr>
        <w:t>Mateus muda a narrativa para Judas, o último dia do traidor. Judas descobre sobre a decisão dos principais sacerdotes e anciãos e fica sobrecarregado com remorso.</w:t>
      </w:r>
    </w:p>
    <w:p>
      <w:pPr/>
      <w:r>
        <w:rPr>
          <w:lang w:val="pt_PT" w:bidi="pt_PT"/>
        </w:rPr>
      </w:r>
      <w:r>
        <w:rPr>
          <w:lang w:val="pt_PT" w:bidi="pt_PT"/>
        </w:rPr>
        <w:t>Parem e discutam: contem uma história sobre um momento em que vocês fizeram algo de que verdadeiramente se arrependeram. Como você se sentiu? Como vocês mostraram seu arrependimento? O que vocês fizeram para tentar consertar a situação?</w:t>
      </w:r>
    </w:p>
    <w:p>
      <w:pPr/>
      <w:r>
        <w:rPr>
          <w:lang w:val="pt_PT" w:bidi="pt_PT"/>
        </w:rPr>
      </w:r>
      <w:r>
        <w:rPr>
          <w:lang w:val="pt_PT" w:bidi="pt_PT"/>
        </w:rPr>
        <w:t>Algumas versões dizem que Judas se arrependeu, ou mudou de ideia. Não sabemos o estado do coração de Judas. É possível que Judas tenha se arrependido verdadeiramente como indicado pela declaração de Judas da inocência de Jesus e tentativa de devolver o dinheiro. A tentativa de Judas de devolver o dinheiro aos principais sacerdotes provavelmente não aconteceu até depois que Pilatos condenou Jesus à morte. Judas encontrou os principais sacerdotes no templo, então eles provavelmente já haviam retornado de Pilatos. Judas reconhece seu erro. Ele disse: “Peque traindo sangue inocente”. Os judeus comumente usavam o termo sangue inocente para se referir a um homem inocente. A lei judaica declarava uma maldição sobre alguém que traiu sangue inocente.</w:t>
      </w:r>
    </w:p>
    <w:p>
      <w:pPr/>
      <w:r>
        <w:rPr>
          <w:lang w:val="pt_PT" w:bidi="pt_PT"/>
        </w:rPr>
      </w:r>
      <w:r>
        <w:rPr>
          <w:lang w:val="pt_PT" w:bidi="pt_PT"/>
        </w:rPr>
        <w:t>Parem e discutam: como sua cultura sabe quando alguém está verdadeiramente arrependido por seus erros? O que essa pessoa faz? Como vocês se referem a alguém que é inocente?</w:t>
      </w:r>
    </w:p>
    <w:p>
      <w:pPr/>
      <w:r>
        <w:rPr>
          <w:lang w:val="pt_PT" w:bidi="pt_PT"/>
        </w:rPr>
      </w:r>
      <w:r>
        <w:rPr>
          <w:lang w:val="pt_PT" w:bidi="pt_PT"/>
        </w:rPr>
        <w:t>Os principais sacerdotes, no entanto, não reconhecem seu pecado e respondem a Judas dizendo: “O que isso temos a ver com isso? Cuide você disso”. Essas frases significam: “Por que nos importaríamos? Esse é seu problema”. De fato, era o dever do principal sacerdote ser o mediador entre Deus e o povo. Os principais sacerdotes deveriam fazer sacrifícios por aqueles que pecaram. No entanto, nessa situação, os principais sacerdotes não estão preocupados com seu dever. Judas joga o dinheiro no templo, sai e se pendura pelo pescoço com uma corda, até a morte.</w:t>
      </w:r>
    </w:p>
    <w:p>
      <w:pPr/>
      <w:r>
        <w:rPr>
          <w:lang w:val="pt_PT" w:bidi="pt_PT"/>
        </w:rPr>
      </w:r>
      <w:r>
        <w:rPr>
          <w:lang w:val="pt_PT" w:bidi="pt_PT"/>
        </w:rPr>
        <w:t>Os sacerdotes pegam o dinheiro. Os sacerdotes reconhecem que não era lícito que eles colocassem as moedas de prata com o dinheiro que pertence ao templo, porque o dinheiro foi usado para trair Jesus. Os sacerdotes concordaram e compraram o campo pertencente ao oleiro, ou alguém que faz potes de argila, para que os estrangeiros pudessem ser enterrados lá. Os sacerdotes podem estar tentando parecer justos porque dar esmolas e enterrar os mortos eram deveres importantes para os judeus. Os sacerdotes teriam tido que cuidar de quaisquer estrangeiros que morressem em sua área e que precisavam ser enterrados. As pessoas chamam esse campo de Campo de Sangue porque foi comprado com dinheiro que pagou pela morte de Jesus.</w:t>
      </w:r>
    </w:p>
    <w:p>
      <w:pPr/>
      <w:r>
        <w:rPr>
          <w:lang w:val="pt_PT" w:bidi="pt_PT"/>
        </w:rPr>
      </w:r>
      <w:r>
        <w:rPr>
          <w:lang w:val="pt_PT" w:bidi="pt_PT"/>
        </w:rPr>
        <w:t>Muitos anos antes, Deus havia dado a dois profetas judeus, Jeremias e Zacarias, informações sobre como o salvador prometido ou Messias sofreria. Mateus percebeu que as informações desses dois profetas estavam se tornando realidade — os “filhos” ou o povo de Israel realmente pegaram as 30 moedas de prata e compraram o campo de um oleiro. Agora, as 30 moedas de prata foi o preço que os líderes religiosos judeus pagaram pelo Salvador — era uma pequena quantidade e mostrava que eles não pensavam que ele valia muito. Embora Mateus não tenha citado diretamente apenas Jeremias, ele está mostrando que todas as coisas que os profetas disseram sobre o Salvador Prometido estão se tornando realidade na situação com Jesus.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no início da manhã, os principais sacerdotes e anciãos decidem como eles matarão Jesus. Eles fazem seus servos amarrarem Jesus e levarem Jesus a Pilatos.</w:t>
      </w:r>
    </w:p>
    <w:p>
      <w:pPr/>
      <w:r>
        <w:rPr>
          <w:lang w:val="pt_PT" w:bidi="pt_PT"/>
        </w:rPr>
      </w:r>
      <w:r>
        <w:rPr>
          <w:b/>
          <w:lang w:val="pt_PT" w:bidi="pt_PT"/>
        </w:rPr>
        <w:t>Segunda cena:</w:t>
      </w:r>
      <w:r>
        <w:rPr>
          <w:lang w:val="pt_PT" w:bidi="pt_PT"/>
        </w:rPr>
        <w:t xml:space="preserve"> Judas ouve do veredicto de Jesus e fica muito triste. Judas leva as 30 peças de prata para o templo e tenta devolvê-las aos principais sacerdotes. Judas reconhece seu erro e declara a inocência de Jesus. Os principais sacerdotes não se importam. Judas joga o dinheiro no templo e vai e se mata.</w:t>
      </w:r>
    </w:p>
    <w:p>
      <w:pPr/>
      <w:r>
        <w:rPr>
          <w:lang w:val="pt_PT" w:bidi="pt_PT"/>
        </w:rPr>
      </w:r>
      <w:r>
        <w:rPr>
          <w:b/>
          <w:lang w:val="pt_PT" w:bidi="pt_PT"/>
        </w:rPr>
        <w:t>Terceira cena:</w:t>
      </w:r>
      <w:r>
        <w:rPr>
          <w:lang w:val="pt_PT" w:bidi="pt_PT"/>
        </w:rPr>
        <w:t xml:space="preserve"> os principais sacerdotes pegam o dinheiro e compram o campo que pertencia ao oleiro. Eles transformam esse campo em um cemitério para estrangeiros. O campo é chamado de Campo de Sangue por muitos anos. Isso cumpriu uma profecia escrita por um ou mais dos profetas de Israel.</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Chefes dos sacerdotes</w:t>
      </w:r>
    </w:p>
    <w:p>
      <w:pPr>
        <w:pStyle w:val="ListBullet"/>
        <w:spacing w:line="240" w:lineRule="auto"/>
        <w:ind w:left="720"/>
      </w:pPr>
      <w:r>
        <w:rPr>
          <w:lang w:val="pt_PT" w:bidi="pt_PT"/>
        </w:rPr>
      </w:r>
      <w:r>
        <w:rPr>
          <w:lang w:val="pt_PT" w:bidi="pt_PT"/>
        </w:rPr>
        <w:t>Anciãos</w:t>
      </w:r>
    </w:p>
    <w:p>
      <w:pPr>
        <w:pStyle w:val="ListBullet"/>
        <w:spacing w:line="240" w:lineRule="auto"/>
        <w:ind w:left="720"/>
      </w:pPr>
      <w:r>
        <w:rPr>
          <w:lang w:val="pt_PT" w:bidi="pt_PT"/>
        </w:rPr>
      </w:r>
      <w:r>
        <w:rPr>
          <w:lang w:val="pt_PT" w:bidi="pt_PT"/>
        </w:rPr>
        <w:t>Pilatos (mencionado)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Jeremias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Observe que há vários cenários diferentes para essas cenas. Considere esses cenários enquanto você visualiza a história.</w:t>
      </w:r>
    </w:p>
    <w:p>
      <w:pPr/>
      <w:r>
        <w:rPr>
          <w:lang w:val="pt_PT" w:bidi="pt_PT"/>
        </w:rPr>
      </w:r>
      <w:r>
        <w:rPr>
          <w:lang w:val="pt_PT" w:bidi="pt_PT"/>
        </w:rPr>
        <w:t>Os principais sacerdotes e anciãos estão se reunindo muito cedo pela manhã. É possível que eles estejam se reunindo na casa do sumo sacerdote, perto do templo. Eles decidem como dizer a Pilatos as acusações contra Jesus para que Pilatos execute Jesus. Eles amarram Jesus e levam Jesus para Pilatos, o governante local. É provável que a casa de Pilatos ficasse no outro lado da cidade. Em algum momento, os principais sacerdotes voltam para o templo.</w:t>
      </w:r>
    </w:p>
    <w:p>
      <w:pPr/>
      <w:r>
        <w:rPr>
          <w:lang w:val="pt_PT" w:bidi="pt_PT"/>
        </w:rPr>
      </w:r>
      <w:r>
        <w:rPr>
          <w:lang w:val="pt_PT" w:bidi="pt_PT"/>
        </w:rPr>
        <w:t>Judas ouve que Jesus foi condenado à morte e sente grande arrependimento pelo que Judas fez. Judas vai para o templo para confessar seu pecado e declarar a inocência de Jesus aos principais sacerdotes. Os principais sacerdotes não estão preocupados com a culpa de Judas. Eles dizem: “O que temos a ver com isso?”. Judas joga o dinheiro no templo de onde ele está no pátio externo.</w:t>
      </w:r>
    </w:p>
    <w:p>
      <w:pPr/>
      <w:r>
        <w:rPr>
          <w:lang w:val="pt_PT" w:bidi="pt_PT"/>
        </w:rPr>
      </w:r>
      <w:r>
        <w:rPr>
          <w:lang w:val="pt_PT" w:bidi="pt_PT"/>
        </w:rPr>
        <w:t>Os sacerdotes provavelmente pegaram as moedas naquele momento, enquanto Judas está saindo para um lugar isolado para se enforcar. Essas duas últimas coisas provavelmente estão acontecendo simultaneamente. Em algum momento mais tarde, os principais sacerdotes e anciãos vão comprar um campo com o dinheiro.</w:t>
      </w:r>
    </w:p>
    <w:p>
      <w:pPr/>
      <w:r>
        <w:rPr>
          <w:lang w:val="pt_PT" w:bidi="pt_PT"/>
        </w:rPr>
      </w:r>
      <w:r>
        <w:rPr>
          <w:lang w:val="pt_PT" w:bidi="pt_PT"/>
        </w:rPr>
        <w:t>Pare aqui e discuta: como esses cenários se pareceriam em seu contexto? Há um lugar onde decisões importantes são feitas por líderes religiosos? Há um lugar onde os oficiais locais trabalham? Há um lugar religioso de adoração em sua área? Para onde alguém iria para ficar sozinho e invisível? Que tipos de campos vocês têm? Se houver tempo, vá para cada um desses cenários em sua área. Discuta como você descreverá e traduzirá cada um desses lugares.</w:t>
      </w:r>
    </w:p>
    <w:p>
      <w:pPr/>
      <w:r>
        <w:rPr>
          <w:lang w:val="pt_PT" w:bidi="pt_PT"/>
        </w:rPr>
      </w:r>
      <w:r>
        <w:rPr>
          <w:lang w:val="pt_PT" w:bidi="pt_PT"/>
        </w:rPr>
        <w:t>Os sacerdotes sabiam que não era lícito, pela lei dada por Deus, colocar o dinheiro no tesouro do templo, então o campo é chamado de Campo de Sangue. Tudo isso cumpre o que o profeta Jeremias diz.</w:t>
      </w:r>
    </w:p>
    <w:p>
      <w:pPr/>
      <w:r>
        <w:rPr>
          <w:lang w:val="pt_PT" w:bidi="pt_PT"/>
        </w:rPr>
      </w:r>
      <w:r>
        <w:rPr>
          <w:lang w:val="pt_PT" w:bidi="pt_PT"/>
        </w:rPr>
        <w:t>Pare aqui e discuta como você vai traduzir essa profecia.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Chefes dos sacerdotes</w:t>
      </w:r>
    </w:p>
    <w:p>
      <w:pPr>
        <w:pStyle w:val="ListBullet"/>
        <w:spacing w:line="240" w:lineRule="auto"/>
        <w:ind w:left="720"/>
      </w:pPr>
      <w:r>
        <w:rPr>
          <w:lang w:val="pt_PT" w:bidi="pt_PT"/>
        </w:rPr>
      </w:r>
      <w:r>
        <w:rPr>
          <w:lang w:val="pt_PT" w:bidi="pt_PT"/>
        </w:rPr>
        <w:t>Anciãos</w:t>
      </w:r>
    </w:p>
    <w:p>
      <w:pPr>
        <w:pStyle w:val="ListBullet"/>
        <w:spacing w:line="240" w:lineRule="auto"/>
        <w:ind w:left="720"/>
      </w:pPr>
      <w:r>
        <w:rPr>
          <w:lang w:val="pt_PT" w:bidi="pt_PT"/>
        </w:rPr>
      </w:r>
      <w:r>
        <w:rPr>
          <w:lang w:val="pt_PT" w:bidi="pt_PT"/>
        </w:rPr>
        <w:t>Pilatos (mencionado)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Jeremias (mencionado)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O tribunal supremo judaico está se reunindo à primeira luz no dia depois da prisão de Jesus. Eles vêm para decidir sobre como matar Jesus. Os servos amarram Jesus e eles levam Jesus a Pilatos, o governador.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interpretando Jesus como ele está se sentindo.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Judas fica cheio de remorso quando ele percebe que Jesus morrerá. Judas leva o dinheiro que ele recebeu de volta aos principais sacerdotes no templo. Judas diz a eles que ele errou ao trair Jesus porque Jesus era inocente. Os principais sacerdotes não se importam, uma vez que eles conseguiram o que queriam.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pessoa que interpreta Judas como ele está se sentindo.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Judas joga o dinheiro no templo e vai e se mata se enforcando.</w:t>
      </w:r>
    </w:p>
    <w:p>
      <w:pPr/>
      <w:r>
        <w:rPr>
          <w:lang w:val="pt_PT" w:bidi="pt_PT"/>
        </w:rPr>
      </w:r>
      <w:r>
        <w:rPr>
          <w:lang w:val="pt_PT" w:bidi="pt_PT"/>
        </w:rPr>
        <w:t>Não era lícito que os principais sacerdotes colocassem o dinheiro no tesouro do templo. Então, os principais sacerdotes pegam o dinheiro e decidem comprar um campo de propriedade de um oleiro. O campo é chamado de Campo de Sangue por muitos anos. Tudo isso cumpriu a profecia de Jeremias que diz: “Eles pegaram 30 moedas de prata, o preço pelo qual ele foi valorizado pelo povo de Israel, e compraram o campo do oleiro, como o Senhor orientou”.</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Pela manhã, os </w:t>
      </w:r>
      <w:r>
        <w:rPr>
          <w:b/>
          <w:lang w:val="pt_PT" w:bidi="pt_PT"/>
        </w:rPr>
        <w:t>principais sacerdotes</w:t>
      </w:r>
      <w:r>
        <w:rPr>
          <w:lang w:val="pt_PT" w:bidi="pt_PT"/>
        </w:rPr>
        <w:t xml:space="preserve"> e </w:t>
      </w:r>
      <w:r>
        <w:rPr>
          <w:b/>
          <w:lang w:val="pt_PT" w:bidi="pt_PT"/>
        </w:rPr>
        <w:t>anciãos</w:t>
      </w:r>
      <w:r>
        <w:rPr>
          <w:lang w:val="pt_PT" w:bidi="pt_PT"/>
        </w:rPr>
        <w:t xml:space="preserve"> fizeram planos para matar Jesus. Os principais sacerdotes eram os líderes religiosos dos judeus. Os anciãos eram os homens mais velhos na comunidade que ajudavam a liderar o povo. Juntos, todos os principais sacerdotes e anciãos compunham o sumo tribunal judaico. Use as mesmas palavras para principais sacerdotes que você usou anteriormente. Consulte o Glossário Mestre para uma definição de </w:t>
      </w:r>
      <w:r>
        <w:rPr>
          <w:lang w:val="pt_PT" w:bidi="pt_PT"/>
        </w:rPr>
        <w:t>principais sacerdotes</w:t>
      </w:r>
      <w:r>
        <w:rPr>
          <w:lang w:val="pt_PT" w:bidi="pt_PT"/>
        </w:rPr>
        <w:t xml:space="preserve"> — sob sacerdotes — e </w:t>
      </w:r>
      <w:r>
        <w:rPr>
          <w:lang w:val="pt_PT" w:bidi="pt_PT"/>
        </w:rPr>
        <w:t>anciãos</w:t>
      </w:r>
      <w:r>
        <w:rPr>
          <w:lang w:val="pt_PT" w:bidi="pt_PT"/>
        </w:rPr>
        <w:t>.</w:t>
      </w:r>
    </w:p>
    <w:p>
      <w:pPr/>
      <w:r>
        <w:rPr>
          <w:lang w:val="pt_PT" w:bidi="pt_PT"/>
        </w:rPr>
      </w:r>
      <w:r>
        <w:rPr>
          <w:lang w:val="pt_PT" w:bidi="pt_PT"/>
        </w:rPr>
        <w:t xml:space="preserve">Os principais sacerdotes e anciãos amarram Jesus e o levam a Pilatos, o </w:t>
      </w:r>
      <w:r>
        <w:rPr>
          <w:b/>
          <w:lang w:val="pt_PT" w:bidi="pt_PT"/>
        </w:rPr>
        <w:t>governador</w:t>
      </w:r>
      <w:r>
        <w:rPr>
          <w:lang w:val="pt_PT" w:bidi="pt_PT"/>
        </w:rPr>
        <w:t xml:space="preserve"> ou líder romano local.</w:t>
      </w:r>
    </w:p>
    <w:p>
      <w:pPr/>
      <w:r>
        <w:rPr>
          <w:lang w:val="pt_PT" w:bidi="pt_PT"/>
        </w:rPr>
      </w:r>
      <w:r>
        <w:rPr>
          <w:b/>
          <w:lang w:val="pt_PT" w:bidi="pt_PT"/>
        </w:rPr>
        <w:t>Judas</w:t>
      </w:r>
      <w:r>
        <w:rPr>
          <w:lang w:val="pt_PT" w:bidi="pt_PT"/>
        </w:rPr>
        <w:t xml:space="preserve">, aquele que </w:t>
      </w:r>
      <w:r>
        <w:rPr>
          <w:b/>
          <w:lang w:val="pt_PT" w:bidi="pt_PT"/>
        </w:rPr>
        <w:t>trai</w:t>
      </w:r>
      <w:r>
        <w:rPr>
          <w:lang w:val="pt_PT" w:bidi="pt_PT"/>
        </w:rPr>
        <w:t xml:space="preserve"> Jesus, fica cheio de </w:t>
      </w:r>
      <w:r>
        <w:rPr>
          <w:b/>
          <w:lang w:val="pt_PT" w:bidi="pt_PT"/>
        </w:rPr>
        <w:t>remorso</w:t>
      </w:r>
      <w:r>
        <w:rPr>
          <w:lang w:val="pt_PT" w:bidi="pt_PT"/>
        </w:rPr>
        <w:t xml:space="preserve"> e muda de ideia quando ele ouve que Jesus será morto. Use a mesma palavra para Judas que você usou antes. Trair alguém é entregá-lo nas mãos de outra pessoa. O remorso é o arrependimento profundo por algo que você fez.</w:t>
      </w:r>
    </w:p>
    <w:p>
      <w:pPr/>
      <w:r>
        <w:rPr>
          <w:lang w:val="pt_PT" w:bidi="pt_PT"/>
        </w:rPr>
      </w:r>
      <w:r>
        <w:rPr>
          <w:lang w:val="pt_PT" w:bidi="pt_PT"/>
        </w:rPr>
        <w:t xml:space="preserve">Judas vai ao </w:t>
      </w:r>
      <w:r>
        <w:rPr>
          <w:b/>
          <w:lang w:val="pt_PT" w:bidi="pt_PT"/>
        </w:rPr>
        <w:t>templo</w:t>
      </w:r>
      <w:r>
        <w:rPr>
          <w:lang w:val="pt_PT" w:bidi="pt_PT"/>
        </w:rPr>
        <w:t xml:space="preserve"> e diz aos principais sacerdotes que Judas </w:t>
      </w:r>
      <w:r>
        <w:rPr>
          <w:b/>
          <w:lang w:val="pt_PT" w:bidi="pt_PT"/>
        </w:rPr>
        <w:t>pecou</w:t>
      </w:r>
      <w:r>
        <w:rPr>
          <w:lang w:val="pt_PT" w:bidi="pt_PT"/>
        </w:rPr>
        <w:t xml:space="preserve"> ou que foi errado derramar sangue inocente. Consulte o Glossário Mestre para a definição de </w:t>
      </w:r>
      <w:r>
        <w:rPr>
          <w:lang w:val="pt_PT" w:bidi="pt_PT"/>
        </w:rPr>
        <w:t>pecado</w:t>
      </w:r>
      <w:r>
        <w:rPr>
          <w:lang w:val="pt_PT" w:bidi="pt_PT"/>
        </w:rPr>
        <w:t xml:space="preserve">. O templo é o lugar onde a presença de Deus habita e onde as pessoas iam para adorar a Deus. Use a mesma palavra para templo que você usou antes. Consulte o Glossário Mestre para uma definição de </w:t>
      </w:r>
      <w:r>
        <w:rPr>
          <w:lang w:val="pt_PT" w:bidi="pt_PT"/>
        </w:rPr>
        <w:t>templo</w:t>
      </w:r>
      <w:r>
        <w:rPr>
          <w:lang w:val="pt_PT" w:bidi="pt_PT"/>
        </w:rPr>
        <w:t>. Os principais sacerdotes perguntam: “O que temos a ver com isso?”. e dizem a Judas para lidar com seu pecado.</w:t>
      </w:r>
    </w:p>
    <w:p>
      <w:pPr/>
      <w:r>
        <w:rPr>
          <w:lang w:val="pt_PT" w:bidi="pt_PT"/>
        </w:rPr>
      </w:r>
      <w:r>
        <w:rPr>
          <w:lang w:val="pt_PT" w:bidi="pt_PT"/>
        </w:rPr>
        <w:t xml:space="preserve">Judas joga as moedas de prata no templo e sai para se enforcar. Os principais sacerdotes pegam o dinheiro e não podem colocá-lo no tesouro do templo, então eles compram um campo com o dinheiro. As </w:t>
      </w:r>
      <w:r>
        <w:rPr>
          <w:b/>
          <w:lang w:val="pt_PT" w:bidi="pt_PT"/>
        </w:rPr>
        <w:t>trinta moedas de prata</w:t>
      </w:r>
      <w:r>
        <w:rPr>
          <w:lang w:val="pt_PT" w:bidi="pt_PT"/>
        </w:rPr>
        <w:t xml:space="preserve"> haviam sido usadas para pagar Judas para trair Jesus. Então o campo é chamado de Campo de Sangue. Traduza "trinta moedas de prata" da mesma maneira que você traduziu antes.</w:t>
      </w:r>
    </w:p>
    <w:p>
      <w:pPr/>
      <w:r>
        <w:rPr>
          <w:lang w:val="pt_PT" w:bidi="pt_PT"/>
        </w:rPr>
      </w:r>
      <w:r>
        <w:rPr>
          <w:lang w:val="pt_PT" w:bidi="pt_PT"/>
        </w:rPr>
        <w:t xml:space="preserve">Tudo isso acontece para cumprir a </w:t>
      </w:r>
      <w:r>
        <w:rPr>
          <w:b/>
          <w:lang w:val="pt_PT" w:bidi="pt_PT"/>
        </w:rPr>
        <w:t>profecia</w:t>
      </w:r>
      <w:r>
        <w:rPr>
          <w:lang w:val="pt_PT" w:bidi="pt_PT"/>
        </w:rPr>
        <w:t xml:space="preserve"> dada por Jeremias e os profetas, como o </w:t>
      </w:r>
      <w:r>
        <w:rPr>
          <w:b/>
          <w:lang w:val="pt_PT" w:bidi="pt_PT"/>
        </w:rPr>
        <w:t>Senhor</w:t>
      </w:r>
      <w:r>
        <w:rPr>
          <w:lang w:val="pt_PT" w:bidi="pt_PT"/>
        </w:rPr>
        <w:t xml:space="preserve"> orientou. Uma </w:t>
      </w:r>
      <w:r>
        <w:rPr>
          <w:b/>
          <w:lang w:val="pt_PT" w:bidi="pt_PT"/>
        </w:rPr>
        <w:t>profecia</w:t>
      </w:r>
      <w:r>
        <w:rPr>
          <w:lang w:val="pt_PT" w:bidi="pt_PT"/>
        </w:rPr>
        <w:t xml:space="preserve"> é a palavra de Deus dada ao povo de Deus. Use a mesma palavra que você usou para profecia antes. Consulte o Glossário Mestre para uma definição de </w:t>
      </w:r>
      <w:r>
        <w:rPr>
          <w:lang w:val="pt_PT" w:bidi="pt_PT"/>
        </w:rPr>
        <w:t>profecia</w:t>
      </w:r>
      <w:r>
        <w:rPr>
          <w:lang w:val="pt_PT" w:bidi="pt_PT"/>
        </w:rPr>
        <w:t xml:space="preserve">. </w:t>
      </w:r>
      <w:r>
        <w:rPr>
          <w:b/>
          <w:lang w:val="pt_PT" w:bidi="pt_PT"/>
        </w:rPr>
        <w:t>Senhor</w:t>
      </w:r>
      <w:r>
        <w:rPr>
          <w:lang w:val="pt_PT" w:bidi="pt_PT"/>
        </w:rPr>
        <w:t xml:space="preserve"> se refere ao próprio Deus e como os judeus se referiam a Deus sem dizer o nome de Deus. Consulte o Glossário Mestre para a definição de Yahweh ou </w:t>
      </w:r>
      <w:r>
        <w:rPr>
          <w:lang w:val="pt_PT" w:bidi="pt_PT"/>
        </w:rPr>
        <w:t>Senhor</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27:11–26</w:t>
      </w:r>
      <w:r>
        <w:rPr>
          <w:lang w:val="pt_PT" w:bidi="pt_PT"/>
        </w:rPr>
      </w:r>
    </w:p>
    <w:p>
      <w:pPr>
        <w:pStyle w:val="Heading3"/>
      </w:pPr>
      <w:r>
        <w:rPr>
          <w:lang w:val="pt_PT" w:bidi="pt_PT"/>
        </w:rPr>
        <w:t>Ouvir e Sentir</w:t>
      </w:r>
    </w:p>
    <w:p>
      <w:pPr/>
      <w:r>
        <w:rPr>
          <w:lang w:val="pt_PT" w:bidi="pt_PT"/>
        </w:rPr>
      </w:r>
      <w:r>
        <w:rPr>
          <w:lang w:val="pt_PT" w:bidi="pt_PT"/>
        </w:rPr>
        <w:t>Ouçam Mateus 27.11–26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Agora a história é levada de volta para Jesus. Jesus agora fica diante de Pilatos, o governador. Nessa época, Israel, a terra natal dos judeus, era governada pelo reino, ou Império Romano. O imperador romano, ou rei, nomeava governadores para chefiar áreas menores de terra dentro de seu império. Pilatos governava a área onde os judeus viviam. Como o representante romano, apenas Pilatos tinha a autoridade para condenar Jesus à morte.</w:t>
      </w:r>
    </w:p>
    <w:p>
      <w:pPr/>
      <w:r>
        <w:rPr>
          <w:lang w:val="pt_PT" w:bidi="pt_PT"/>
        </w:rPr>
      </w:r>
      <w:r>
        <w:rPr>
          <w:lang w:val="pt_PT" w:bidi="pt_PT"/>
        </w:rPr>
        <w:t>Parem e discutam: quem são os líderes em sua área que decidem se os criminosos vivem ou morrem?</w:t>
      </w:r>
    </w:p>
    <w:p>
      <w:pPr/>
      <w:r>
        <w:rPr>
          <w:lang w:val="pt_PT" w:bidi="pt_PT"/>
        </w:rPr>
      </w:r>
      <w:r>
        <w:rPr>
          <w:lang w:val="pt_PT" w:bidi="pt_PT"/>
        </w:rPr>
        <w:t>Numa corte romana, as pessoas que acusam alguém de um crime trazem sua denúncia ao juiz romano, e o juiz romano pode fazer quaisquer perguntas que ele queira à pessoa acusada. Os principais sacerdotes provavelmente disseram a Pilatos que Jesus queria derrubar o governo romano e se tornar rei. Assim, Pilatos perguntou a Jesus: “Você é o rei dos judeus?”. De certa forma, o Sinédrio estava correto, Jesus era rei. Mas ele não era um revolucionário que queria derrubar o governo romano.</w:t>
      </w:r>
    </w:p>
    <w:p>
      <w:pPr/>
      <w:r>
        <w:rPr>
          <w:lang w:val="pt_PT" w:bidi="pt_PT"/>
        </w:rPr>
      </w:r>
      <w:r>
        <w:rPr>
          <w:lang w:val="pt_PT" w:bidi="pt_PT"/>
        </w:rPr>
        <w:t>Jesus sabia que Pilatos não entendia que tipo de rei ele era. Jesus respondeu: “Você mesmo está dizendo que sou”, ou seja, ele está dizendo ser rei, mas talvez diferente do que Pilatos esperava. Os principais sacerdotes e anciãos acusaram Jesus de muitos mais crimes e Jesus não disse nada. Pilatos questionou Jesus novamente e ficou surpreso com o contínuo silêncio de Jesus. Pilatos não acreditava que Jesus era culpado. Mas, o fato de Jesus não se defender, dificultava a Pilatos dizer que Jesus era inocente.</w:t>
      </w:r>
    </w:p>
    <w:p>
      <w:pPr/>
      <w:r>
        <w:rPr>
          <w:lang w:val="pt_PT" w:bidi="pt_PT"/>
        </w:rPr>
      </w:r>
      <w:r>
        <w:rPr>
          <w:lang w:val="pt_PT" w:bidi="pt_PT"/>
        </w:rPr>
        <w:t>Pare aqui e discuta como uma equipe de tradução: quando alguém é inocente, como ele se comporta? Quando alguém é culpado, como ele se comporta? Jesus ficou em silêncio, mas sabemos que ele era inocente. Em sua cultura, as pessoas acreditariam que Jesus era inocente ou culpado, já que ele ficou em silêncio?</w:t>
      </w:r>
    </w:p>
    <w:p>
      <w:pPr/>
      <w:r>
        <w:rPr>
          <w:lang w:val="pt_PT" w:bidi="pt_PT"/>
        </w:rPr>
      </w:r>
      <w:r>
        <w:rPr>
          <w:lang w:val="pt_PT" w:bidi="pt_PT"/>
        </w:rPr>
        <w:t>O governador romano tinha a autoridade para libertar um prisioneiro durante a semana da celebração da Páscoa, que era escolhido pela multidão. A Páscoa era uma grande celebração realizada em Jerusalém que lembrava quando Deus trouxe os israelitas para fora do Egito. A multidão pediu a Pilatos para libertar um prisioneiro. Como Pilatos acreditava que Jesus era inocente, ele perguntou à multidão se eles queriam que ele libertasse Jesus, o Messias ou o Salvador prometido. Pilatos não gostava dos líderes judeus. Ele sabia que os líderes judeus apenas prenderam Jesus porque o odiavam, já que todos gostavam dele, não porque ele fosse realmente um revolucionário.</w:t>
      </w:r>
    </w:p>
    <w:p>
      <w:pPr/>
      <w:r>
        <w:rPr>
          <w:lang w:val="pt_PT" w:bidi="pt_PT"/>
        </w:rPr>
      </w:r>
      <w:r>
        <w:rPr>
          <w:lang w:val="pt_PT" w:bidi="pt_PT"/>
        </w:rPr>
        <w:t>O governador romano faria julgamentos oficiais enquanto sentado no assento do juiz. Pilatos pode não ter ficado sentado durante todo o tempo que ele estava questionando Jesus. No entanto, Pilatos teria que se sentar quando ele fizesse o julgamento final. No início da manhã, a esposa de Pilatos sofria muito por conta de seu sonho por causa de Jesus. Os romanos levavam sonhos muito a sério. Os sonhos eram considerados diferentes tipos de mensagens ou sinais. A esposa de Pilatos envia uma mensagem urgente a Pilatos enquanto ele está sentado no assento do juiz. Ela adverte Pilatos para não se envolver com a condenação de Jesus, porque ele é inocente ou justo.</w:t>
      </w:r>
    </w:p>
    <w:p>
      <w:pPr/>
      <w:r>
        <w:rPr>
          <w:lang w:val="pt_PT" w:bidi="pt_PT"/>
        </w:rPr>
      </w:r>
      <w:r>
        <w:rPr>
          <w:lang w:val="pt_PT" w:bidi="pt_PT"/>
        </w:rPr>
        <w:t>Parem e discutam: o que os sonhos significam em sua cultura? Conte uma história de um sonho que você teve que sabia que era sobrenatural ou vindo de Deus.</w:t>
      </w:r>
    </w:p>
    <w:p>
      <w:pPr/>
      <w:r>
        <w:rPr>
          <w:lang w:val="pt_PT" w:bidi="pt_PT"/>
        </w:rPr>
      </w:r>
      <w:r>
        <w:rPr>
          <w:lang w:val="pt_PT" w:bidi="pt_PT"/>
        </w:rPr>
        <w:t>No entanto, os principais sacerdotes e anciãos provavelmente disseram às multidões para pedirem a Pilatos para libertar Barrabás, um prisioneiro que queria derrubar o governo. Os principais sacerdotes devem ter dito às multidões que eles haviam condenado Jesus a morrer por blasfêmia em seu tribunal. Pilatos perguntou à multidão qual deles deveria ser liberto e a multidão gritou por Barrabás. Pilatos, sabendo que Jesus era inocente, perguntou o que deveria ser feito com Jesus. A multidão exigiu persistentemente que Jesus morresse de uma forma terrível: crucificado, onde as mãos e os pés de Jesus seriam pregados em dois pedaços de madeira na forma de uma cruz. Pilatos perguntou às multidões o que Jesus havia feito de errado. A multidão não respondeu, mas continuou a dizer: “Crucifica-o!”. A multidão estava começando um motim. Pilatos deve ter determinado que ele teria que dar às pessoas o que elas queriam e crucificar Jesus. Pilatos realizou uma ação simbólica mostrando sua própria inocência lavando suas mãos na frente da multidão. Pilatos declarou sua inocência quanto ao sangue de Jesus ou da morte de Jesus. Essa declaração teria sido semelhante a Pilatos admitir que ele sabia que Jesus era inocente. Pilatos então disse às multidões que a morte de Jesus é sua responsabilidade. Todas as pessoas na multidão gritaram que a responsabilidade pela morte de Jesus estaria sobre elas e seus filhos.</w:t>
      </w:r>
    </w:p>
    <w:p>
      <w:pPr/>
      <w:r>
        <w:rPr>
          <w:lang w:val="pt_PT" w:bidi="pt_PT"/>
        </w:rPr>
      </w:r>
      <w:r>
        <w:rPr>
          <w:lang w:val="pt_PT" w:bidi="pt_PT"/>
        </w:rPr>
        <w:t>Parem e discutam: como as pessoas em sua cultura mostram simbolicamente que elas são inocentes?</w:t>
      </w:r>
    </w:p>
    <w:p>
      <w:pPr/>
      <w:r>
        <w:rPr>
          <w:lang w:val="pt_PT" w:bidi="pt_PT"/>
        </w:rPr>
      </w:r>
      <w:r>
        <w:rPr>
          <w:lang w:val="pt_PT" w:bidi="pt_PT"/>
        </w:rPr>
        <w:t>Então Pilatos libertou Barrabás. Pilatos ordenou aos soldados que açoitassem Jesus. Os soldados provavelmente levaram Jesus para dentro do palácio do governador, para açoitá-lo no pátio, longe do povo. Os soldados romanos açoitavam as pessoas deixando-as nuas, amarrando-as a um poste, e batendo nelas muitas vezes com um chicote feito de couro. Eles amarravam pedaços de osso, vidro ou chumbo ao couro, para que o açoite causasse mais ferimentos. Muitas pessoas morriam durante o açoitamento. Depois que os soldados açoitaram Jesus, Pilatos ordenou aos soldados que o crucificassem. Os romanos crucificavam as pessoas pregando suas mãos e pés em duas travessas de madeira, colocadas na forma de uma cruz. Eles colocavam a cruz na posição vertical, o que causava à pessoa uma morte lenta e dolorosa.</w:t>
      </w:r>
    </w:p>
    <w:p>
      <w:pPr/>
      <w:r>
        <w:rPr>
          <w:lang w:val="pt_PT" w:bidi="pt_PT"/>
        </w:rPr>
      </w:r>
      <w:r>
        <w:rPr>
          <w:lang w:val="pt_PT" w:bidi="pt_PT"/>
        </w:rPr>
        <w:t>Pare aqui e mostre à sua equipe de tradução uma foto de um chicote com chumbo, vidro e ossos amarrados nele.</w:t>
      </w:r>
    </w:p>
    <w:p>
      <w:pPr/>
      <w:r>
        <w:rPr>
          <w:lang w:val="pt_PT" w:bidi="pt_PT"/>
        </w:rPr>
      </w:r>
      <w:r>
        <w:rPr>
          <w:lang w:val="pt_PT" w:bidi="pt_PT"/>
        </w:rPr>
        <w:t>Parem aqui e, em equipe de tradução, discutam: discutam métodos de execução em sua cultura. O que eles têm de semelhante ou diferente deste método?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5 cenas.</w:t>
      </w:r>
    </w:p>
    <w:p>
      <w:pPr/>
      <w:r>
        <w:rPr>
          <w:lang w:val="pt_PT" w:bidi="pt_PT"/>
        </w:rPr>
      </w:r>
      <w:r>
        <w:rPr>
          <w:b/>
          <w:lang w:val="pt_PT" w:bidi="pt_PT"/>
        </w:rPr>
        <w:t>Primeira cena:</w:t>
      </w:r>
      <w:r>
        <w:rPr>
          <w:lang w:val="pt_PT" w:bidi="pt_PT"/>
        </w:rPr>
        <w:t xml:space="preserve"> Pilatos pergunta a Jesus sobre ser o rei dos judeus enquanto Jesus fica diante dele. Jesus diz a Pilatos que ele é o rei dos judeus. Os principais sacerdotes fazem muitas acusações contra Jesus. Jesus não responde a nenhum deles. Pilatos está surpreso com o silêncio de Jesus enquanto Pilatos continua a questionar Jesus.</w:t>
      </w:r>
    </w:p>
    <w:p>
      <w:pPr/>
      <w:r>
        <w:rPr>
          <w:lang w:val="pt_PT" w:bidi="pt_PT"/>
        </w:rPr>
      </w:r>
      <w:r>
        <w:rPr>
          <w:b/>
          <w:lang w:val="pt_PT" w:bidi="pt_PT"/>
        </w:rPr>
        <w:t>Segunda cena:</w:t>
      </w:r>
      <w:r>
        <w:rPr>
          <w:lang w:val="pt_PT" w:bidi="pt_PT"/>
        </w:rPr>
        <w:t xml:space="preserve"> na Páscoa, o governador libertaria um prisioneiro que as pessoas queriam que fosse liberto. Os romanos mantinham Barrabás, um prisioneiro bem conhecido, sob custódia. Quando as pessoas se reuniram, Pilatos perguntou quem elas queriam que fosse liberto: Barrabás ou Jesus, o Messias. Pilatos sabia que os principais sacerdotes e anciãos tinham inveja da popularidade de Jesus.</w:t>
      </w:r>
    </w:p>
    <w:p>
      <w:pPr/>
      <w:r>
        <w:rPr>
          <w:lang w:val="pt_PT" w:bidi="pt_PT"/>
        </w:rPr>
      </w:r>
      <w:r>
        <w:rPr>
          <w:b/>
          <w:lang w:val="pt_PT" w:bidi="pt_PT"/>
        </w:rPr>
        <w:t>Terceira cena:</w:t>
      </w:r>
      <w:r>
        <w:rPr>
          <w:lang w:val="pt_PT" w:bidi="pt_PT"/>
        </w:rPr>
        <w:t xml:space="preserve"> a esposa de Pilatos enviou uma mensagem urgente para não ter relação alguma com o homem inocente. A esposa de Pilatos havia sofrido muito em um sonho por causa de Jesus.</w:t>
      </w:r>
    </w:p>
    <w:p>
      <w:pPr/>
      <w:r>
        <w:rPr>
          <w:lang w:val="pt_PT" w:bidi="pt_PT"/>
        </w:rPr>
      </w:r>
      <w:r>
        <w:rPr>
          <w:b/>
          <w:lang w:val="pt_PT" w:bidi="pt_PT"/>
        </w:rPr>
        <w:t>Quarta cena:</w:t>
      </w:r>
      <w:r>
        <w:rPr>
          <w:lang w:val="pt_PT" w:bidi="pt_PT"/>
        </w:rPr>
        <w:t xml:space="preserve"> mas os principais sacerdotes e anciãos haviam persuadido as pessoas a pedirem por Barrabás e terem Jesus crucificado. O governador continuou perguntando o que eles queriam fazer com Jesus. Eles clamavam para que Jesus fosse crucificado. Pilatos perguntou o que Jesus havia feito. As multidões não respondiam, exceto para clamar por sua crucificação.</w:t>
      </w:r>
    </w:p>
    <w:p>
      <w:pPr/>
      <w:r>
        <w:rPr>
          <w:lang w:val="pt_PT" w:bidi="pt_PT"/>
        </w:rPr>
      </w:r>
      <w:r>
        <w:rPr>
          <w:b/>
          <w:lang w:val="pt_PT" w:bidi="pt_PT"/>
        </w:rPr>
        <w:t>Quinta cena:</w:t>
      </w:r>
      <w:r>
        <w:rPr>
          <w:lang w:val="pt_PT" w:bidi="pt_PT"/>
        </w:rPr>
        <w:t xml:space="preserve"> Pilatos viu que as pessoas não estavam ouvindo. Pilatos lavou suas mãos quanto o sangue de Jesus, declarando a inocência de Pilatos na morte de Jesus. Pilatos coloca a responsabilidade nas multidões. Todas as pessoas dizem que elas e seus filhos são responsáveis pela morte de Jesus. Pilatos libertou Barrabás, mandou açoitarem Jesus e então entregou Jesus aos soldados para ser crucificado.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Pilatos, o governador</w:t>
      </w:r>
    </w:p>
    <w:p>
      <w:pPr>
        <w:pStyle w:val="ListBullet"/>
        <w:spacing w:line="240" w:lineRule="auto"/>
        <w:ind w:left="720"/>
      </w:pPr>
      <w:r>
        <w:rPr>
          <w:lang w:val="pt_PT" w:bidi="pt_PT"/>
        </w:rPr>
      </w:r>
      <w:r>
        <w:rPr>
          <w:lang w:val="pt_PT" w:bidi="pt_PT"/>
        </w:rPr>
        <w:t>Os principais sacerdotes e anciãos</w:t>
      </w:r>
    </w:p>
    <w:p>
      <w:pPr>
        <w:pStyle w:val="ListBullet"/>
        <w:spacing w:line="240" w:lineRule="auto"/>
        <w:ind w:left="720"/>
      </w:pPr>
      <w:r>
        <w:rPr>
          <w:lang w:val="pt_PT" w:bidi="pt_PT"/>
        </w:rPr>
      </w:r>
      <w:r>
        <w:rPr>
          <w:lang w:val="pt_PT" w:bidi="pt_PT"/>
        </w:rPr>
        <w:t>As multidões</w:t>
      </w:r>
    </w:p>
    <w:p>
      <w:pPr>
        <w:pStyle w:val="ListBullet"/>
        <w:spacing w:line="240" w:lineRule="auto"/>
        <w:ind w:left="720"/>
      </w:pPr>
      <w:r>
        <w:rPr>
          <w:lang w:val="pt_PT" w:bidi="pt_PT"/>
        </w:rPr>
      </w:r>
      <w:r>
        <w:rPr>
          <w:lang w:val="pt_PT" w:bidi="pt_PT"/>
        </w:rPr>
        <w:t>Barrabás</w:t>
      </w:r>
    </w:p>
    <w:p>
      <w:pPr>
        <w:pStyle w:val="ListBullet"/>
        <w:spacing w:line="240" w:lineRule="auto"/>
        <w:ind w:left="720"/>
      </w:pPr>
      <w:r>
        <w:rPr>
          <w:lang w:val="pt_PT" w:bidi="pt_PT"/>
        </w:rPr>
      </w:r>
      <w:r>
        <w:rPr>
          <w:lang w:val="pt_PT" w:bidi="pt_PT"/>
        </w:rPr>
        <w:t>A esposa de Pilatos (alguém para trazer sua mensagem)</w:t>
      </w:r>
    </w:p>
    <w:p>
      <w:pPr>
        <w:pStyle w:val="ListBullet"/>
        <w:spacing w:line="240" w:lineRule="auto"/>
        <w:ind w:left="720"/>
      </w:pPr>
      <w:r>
        <w:rPr>
          <w:lang w:val="pt_PT" w:bidi="pt_PT"/>
        </w:rPr>
      </w:r>
      <w:r>
        <w:rPr>
          <w:lang w:val="pt_PT" w:bidi="pt_PT"/>
        </w:rPr>
        <w:t>Soldados romanos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Pilatos começa o julgamento como qualquer julgamento romano, enquanto Jesus está diante dele. Pilatos pergunta a Jesus: “Você é o rei dos judeus?”.</w:t>
      </w:r>
    </w:p>
    <w:p>
      <w:pPr/>
      <w:r>
        <w:rPr>
          <w:lang w:val="pt_PT" w:bidi="pt_PT"/>
        </w:rPr>
      </w:r>
      <w:r>
        <w:rPr>
          <w:lang w:val="pt_PT" w:bidi="pt_PT"/>
        </w:rPr>
        <w:t>Jesus diz: “Você diz que eu sou”. Isso pode significar que Jesus está dizendo: “Sim, eu sou!”. Jesus pode querer afirmar de uma maneira mais gentil que ele é um rei, mas não um rei da mesma maneira que Pilatos está pensando.</w:t>
      </w:r>
    </w:p>
    <w:p>
      <w:pPr/>
      <w:r>
        <w:rPr>
          <w:lang w:val="pt_PT" w:bidi="pt_PT"/>
        </w:rPr>
      </w:r>
      <w:r>
        <w:rPr>
          <w:lang w:val="pt_PT" w:bidi="pt_PT"/>
        </w:rPr>
        <w:t>Os principais sacerdotes e anciãos acusam Jesus de muitas coisas. Não sabemos de que coisas específicas eles o acusam. Pilatos pergunta a Jesus: “Você não ouve quantas coisas eles dizem contra você?”. Jesus não dá uma resposta a nenhuma das acusações, e Pilatos fica surpreso ou admirado. Pilatos não entende por que Jesus não responde, porque a maioria dos acusados quer convencer o tribunal de que eles são inocentes.</w:t>
      </w:r>
    </w:p>
    <w:p>
      <w:pPr/>
      <w:r>
        <w:rPr>
          <w:lang w:val="pt_PT" w:bidi="pt_PT"/>
        </w:rPr>
      </w:r>
      <w:r>
        <w:rPr>
          <w:lang w:val="pt_PT" w:bidi="pt_PT"/>
        </w:rPr>
        <w:t>Mateus interrompe o enredo para nos fornecer algumas informações de pano de fundo. Marcos diz haver um costume do governador libertar um prisioneiro ao povo durante a celebração da Páscoa. Então Mateus nos diz que um prisioneiro era Barrabás, um prisioneiro bem conhecido que sabemos que era um revolucionário que havia matado pessoas quando ele tentou ajudar a derrubar o governo.</w:t>
      </w:r>
    </w:p>
    <w:p>
      <w:pPr/>
      <w:r>
        <w:rPr>
          <w:lang w:val="pt_PT" w:bidi="pt_PT"/>
        </w:rPr>
      </w:r>
      <w:r>
        <w:rPr>
          <w:lang w:val="pt_PT" w:bidi="pt_PT"/>
        </w:rPr>
        <w:t>Pare aqui e discuta: como você conta informações de pano de fundo para uma história? Como seu público sabe que essas informações não fazem parte da ação da história?</w:t>
      </w:r>
    </w:p>
    <w:p>
      <w:pPr/>
      <w:r>
        <w:rPr>
          <w:lang w:val="pt_PT" w:bidi="pt_PT"/>
        </w:rPr>
      </w:r>
      <w:r>
        <w:rPr>
          <w:lang w:val="pt_PT" w:bidi="pt_PT"/>
        </w:rPr>
        <w:t>Depois que Mateus nos dá as informações de pano de fundo, a multidão interpreta um papel maior na cena. É possível que a audiência tenha acontecido em público na frente da residência de Pilatos. Pilatos acredita que Jesus é inocente. Pilatos acredita que os principais sacerdotes trouxeram Jesus a ele porque eles odiavam Jesus. Pilatos agora pergunta às pessoas reunidas lá: “Vocês querem que eu liberte a vocês Barrabás ou Jesus, o Messias?”.</w:t>
      </w:r>
    </w:p>
    <w:p>
      <w:pPr/>
      <w:r>
        <w:rPr>
          <w:lang w:val="pt_PT" w:bidi="pt_PT"/>
        </w:rPr>
      </w:r>
      <w:r>
        <w:rPr>
          <w:lang w:val="pt_PT" w:bidi="pt_PT"/>
        </w:rPr>
        <w:t>A esposa de Pilatos envia uma mensagem urgente a Pilatos. A esposa de Pilatos teve um sonho terrível sobre Jesus e diz a Pilatos para não ter nada a ver com o homem inocente.</w:t>
      </w:r>
    </w:p>
    <w:p>
      <w:pPr/>
      <w:r>
        <w:rPr>
          <w:lang w:val="pt_PT" w:bidi="pt_PT"/>
        </w:rPr>
      </w:r>
      <w:r>
        <w:rPr>
          <w:lang w:val="pt_PT" w:bidi="pt_PT"/>
        </w:rPr>
        <w:t>Os principais sacerdotes dizem ao povo para pedir a Pilatos que liberte Barrabás em vez disso. Pilatos pergunta às pessoas: “O que devo fazer com aquele que vocês chamam de Messias?”. As pessoas gritam: “Crucifica-o!”. o que significa matar Jesus pregando-o a uma cruz. A multidão está se tornando caótica. Pilatos quer satisfazer a multidão para que eles não se tornem perigosos. Pilatos sabe que Jesus é inocente. Pilatos não quer a responsabilidade pela morte de Jesus, provavelmente por causa da mensagem de sua esposa. Pilatos lava simbolicamente suas mãos na frente da multidão afirmando que Pilatos é inocente do sangue de Jesus, ou sua morte. Pilatos coloca a responsabilidade da morte de Jesus nas pessoas. As pessoas tomam a responsabilidade sobre si mesmas e seus filhos.</w:t>
      </w:r>
    </w:p>
    <w:p>
      <w:pPr/>
      <w:r>
        <w:rPr>
          <w:lang w:val="pt_PT" w:bidi="pt_PT"/>
        </w:rPr>
      </w:r>
      <w:r>
        <w:rPr>
          <w:lang w:val="pt_PT" w:bidi="pt_PT"/>
        </w:rPr>
        <w:t>Nesse momento, Pilatos libertou Barrabás para a multidão. Pilatos ordenou aos soldados que açoitassem Jesus. Os soldados provavelmente levam Jesus ao palácio propriamente, longe do público, para o açoitamento. Não sabemos exatamente onde os soldados açoitaram Jesus. Depois que os soldados açoitam Jesus, Pilatos diz a eles para crucificar Jesus em uma cruz.</w:t>
      </w:r>
    </w:p>
    <w:p>
      <w:pPr/>
      <w:r>
        <w:rPr>
          <w:lang w:val="pt_PT" w:bidi="pt_PT"/>
        </w:rPr>
      </w:r>
      <w:r>
        <w:rPr>
          <w:lang w:val="pt_PT" w:bidi="pt_PT"/>
        </w:rPr>
        <w:t>Parem aqui e se vocês quiserem, tomem a ceia juntos. Passem tempo agradecendo, louvando e adorando Jesus juntos, por seu corpo partido que foi açoitado e espancado e quebrado por vocês.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5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Pilatos, o governador</w:t>
      </w:r>
    </w:p>
    <w:p>
      <w:pPr>
        <w:pStyle w:val="ListBullet"/>
        <w:spacing w:line="240" w:lineRule="auto"/>
        <w:ind w:left="720"/>
      </w:pPr>
      <w:r>
        <w:rPr>
          <w:lang w:val="pt_PT" w:bidi="pt_PT"/>
        </w:rPr>
      </w:r>
      <w:r>
        <w:rPr>
          <w:lang w:val="pt_PT" w:bidi="pt_PT"/>
        </w:rPr>
        <w:t>Os principais sacerdotes e anciãos</w:t>
      </w:r>
    </w:p>
    <w:p>
      <w:pPr>
        <w:pStyle w:val="ListBullet"/>
        <w:spacing w:line="240" w:lineRule="auto"/>
        <w:ind w:left="720"/>
      </w:pPr>
      <w:r>
        <w:rPr>
          <w:lang w:val="pt_PT" w:bidi="pt_PT"/>
        </w:rPr>
      </w:r>
      <w:r>
        <w:rPr>
          <w:lang w:val="pt_PT" w:bidi="pt_PT"/>
        </w:rPr>
        <w:t>As multidões</w:t>
      </w:r>
    </w:p>
    <w:p>
      <w:pPr>
        <w:pStyle w:val="ListBullet"/>
        <w:spacing w:line="240" w:lineRule="auto"/>
        <w:ind w:left="720"/>
      </w:pPr>
      <w:r>
        <w:rPr>
          <w:lang w:val="pt_PT" w:bidi="pt_PT"/>
        </w:rPr>
      </w:r>
      <w:r>
        <w:rPr>
          <w:lang w:val="pt_PT" w:bidi="pt_PT"/>
        </w:rPr>
        <w:t>Barrabás</w:t>
      </w:r>
    </w:p>
    <w:p>
      <w:pPr>
        <w:pStyle w:val="ListBullet"/>
        <w:spacing w:line="240" w:lineRule="auto"/>
        <w:ind w:left="720"/>
      </w:pPr>
      <w:r>
        <w:rPr>
          <w:lang w:val="pt_PT" w:bidi="pt_PT"/>
        </w:rPr>
      </w:r>
      <w:r>
        <w:rPr>
          <w:lang w:val="pt_PT" w:bidi="pt_PT"/>
        </w:rPr>
        <w:t>A esposa de Pilatos (alguém para trazer sua mensagem)</w:t>
      </w:r>
    </w:p>
    <w:p>
      <w:pPr>
        <w:pStyle w:val="ListBullet"/>
        <w:spacing w:line="240" w:lineRule="auto"/>
        <w:ind w:left="720"/>
      </w:pPr>
      <w:r>
        <w:rPr>
          <w:lang w:val="pt_PT" w:bidi="pt_PT"/>
        </w:rPr>
      </w:r>
      <w:r>
        <w:rPr>
          <w:lang w:val="pt_PT" w:bidi="pt_PT"/>
        </w:rPr>
        <w:t>Soldados romanos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Os líderes religiosos trazem Jesus diante de Pilatos. Pilatos inicia um julgamento formal. Pilatos pergunta a Jesus: “Você é o rei dos judeus?”.</w:t>
      </w:r>
    </w:p>
    <w:p>
      <w:pPr/>
      <w:r>
        <w:rPr>
          <w:lang w:val="pt_PT" w:bidi="pt_PT"/>
        </w:rPr>
      </w:r>
      <w:r>
        <w:rPr>
          <w:lang w:val="pt_PT" w:bidi="pt_PT"/>
        </w:rPr>
        <w:t>Jesus diz: “Você diz que eu sou”.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pessoa que interpreta Jesus: “Como você está se sentindo?”. Você pode ouvir coisas como:</w:t>
      </w:r>
    </w:p>
    <w:p>
      <w:pPr>
        <w:pStyle w:val="ListBullet"/>
        <w:spacing w:line="240" w:lineRule="auto"/>
        <w:ind w:left="720"/>
      </w:pPr>
      <w:r>
        <w:rPr>
          <w:lang w:val="pt_PT" w:bidi="pt_PT"/>
        </w:rPr>
      </w:r>
      <w:r>
        <w:rPr>
          <w:lang w:val="pt_PT" w:bidi="pt_PT"/>
        </w:rPr>
        <w:t>Pergunte a Pilatos: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principais sacerdotes e anciãos acusam Jesus de muitas coisas. Não sabemos de que coisas específicas eles o acusam. Pilatos pergunta a Jesus: “Você não ouve que eles estão o acusando de muitas coisas?”. Jesus não responde, e Pilatos fica surpreso.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Pilatos: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Há um costume de o governador libertar um prisioneiro ao povo durante a celebração da Páscoa. A multidão pede a Pilatos para libertar um prisioneiro.</w:t>
      </w:r>
    </w:p>
    <w:p>
      <w:pPr/>
      <w:r>
        <w:rPr>
          <w:lang w:val="pt_PT" w:bidi="pt_PT"/>
        </w:rPr>
      </w:r>
      <w:r>
        <w:rPr>
          <w:lang w:val="pt_PT" w:bidi="pt_PT"/>
        </w:rPr>
        <w:t>Pilatos acredita que os principais sacerdotes trouxeram Jesus a ele porque eles odiavam Jesus. Pilatos agora pergunta às pessoas: “Vocês querem que eu liberte a vocês Barrabás ou Jesus, o Messias?”. Barrabás estava preso porque era um revolucionário que havia matado pessoas quando tentou derrubar o governo.</w:t>
      </w:r>
    </w:p>
    <w:p>
      <w:pPr/>
      <w:r>
        <w:rPr>
          <w:lang w:val="pt_PT" w:bidi="pt_PT"/>
        </w:rPr>
      </w:r>
      <w:r>
        <w:rPr>
          <w:lang w:val="pt_PT" w:bidi="pt_PT"/>
        </w:rPr>
        <w:t>Enquanto Pilatos estava no assento de julgamento, ele recebeu uma mensagem de sua esposa. A esposa de Pilatos havia sofrido muitas coisas em um sonho por causa de Jesus. Ela disse a Pilatos para não ter nada a ver com o homem inocente.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Pilatos como ele está se sentindo.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principais sacerdotes e anciãos dizem às pessoas para pedir a Pilatos que liberte Barrabás no lugar. “Dê-nos Barrabás!” as pessoas gritam. Pilatos pergunta às pessoas: “O que devo fazer com aquele que vocês chamam de Messias?”.</w:t>
      </w:r>
    </w:p>
    <w:p>
      <w:pPr/>
      <w:r>
        <w:rPr>
          <w:lang w:val="pt_PT" w:bidi="pt_PT"/>
        </w:rPr>
      </w:r>
      <w:r>
        <w:rPr>
          <w:lang w:val="pt_PT" w:bidi="pt_PT"/>
        </w:rPr>
        <w:t>As pessoas gritam: “Crucifica-o!”. o que significa matar Jesus pregando-o a uma cruz. A multidão está se tornando caótica. Pilatos quer satisfazer a multidão para que eles não se tornem perigosos.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mestres da lei religiosa: “Como vocês estão se sentindo?”. Você pode ouvir coisas como: “Satisfeito por termos finalmente tido sucesso em condenar Jesus à morte!”.</w:t>
      </w:r>
    </w:p>
    <w:p>
      <w:pPr>
        <w:pStyle w:val="ListBullet"/>
        <w:spacing w:line="240" w:lineRule="auto"/>
        <w:ind w:left="720"/>
      </w:pPr>
      <w:r>
        <w:rPr>
          <w:lang w:val="pt_PT" w:bidi="pt_PT"/>
        </w:rPr>
      </w:r>
      <w:r>
        <w:rPr>
          <w:lang w:val="pt_PT" w:bidi="pt_PT"/>
        </w:rPr>
        <w:t>Pergunte às pessoas: “Como você está se sentindo?”. Você pode ouvir coisas como: “Não sabemos o que estamos fazendo; estamos apenas imitando os outros ao nosso redor”.</w:t>
      </w:r>
    </w:p>
    <w:p>
      <w:pPr>
        <w:pStyle w:val="ListBullet"/>
        <w:spacing w:line="240" w:lineRule="auto"/>
        <w:ind w:left="720"/>
      </w:pPr>
      <w:r>
        <w:rPr>
          <w:lang w:val="pt_PT" w:bidi="pt_PT"/>
        </w:rPr>
      </w:r>
      <w:r>
        <w:rPr>
          <w:lang w:val="pt_PT" w:bidi="pt_PT"/>
        </w:rPr>
        <w:t>Pergunte a Pilatos: “Como você está se sentindo?”. Você pode ouvir coisas como: “Desapontado”.</w:t>
      </w:r>
    </w:p>
    <w:p>
      <w:pPr>
        <w:pStyle w:val="ListBullet"/>
        <w:spacing w:line="240" w:lineRule="auto"/>
        <w:ind w:left="720"/>
      </w:pPr>
      <w:r>
        <w:rPr>
          <w:lang w:val="pt_PT" w:bidi="pt_PT"/>
        </w:rPr>
      </w:r>
      <w:r>
        <w:rPr>
          <w:lang w:val="pt_PT" w:bidi="pt_PT"/>
        </w:rPr>
        <w:t>Pergunte à pessoa que interpreta Jesus: “Como você está se sentindo?”. Você pode ouvir coisas como: “Triste pelas multidões não me ouvirem mais”, “Pedindo a meu Deus Pai por força”.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Neste momento, Pilatos liberta Barrabás para as multidões. Pilatos ordenou aos soldados que açoitassem Jesus. Os soldados provavelmente levam Jesus ao palácio propriamente, longe do público, para o açoitamento. Não sabemos exatamente onde os soldados açoitaram Jesus. É provável que, depois dos soldados açoitarem Jesus, Pilatos lhes diga para crucificar Jesus em uma cruz.</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Jesus fica diante de Pilatos, o </w:t>
      </w:r>
      <w:r>
        <w:rPr>
          <w:b/>
          <w:lang w:val="pt_PT" w:bidi="pt_PT"/>
        </w:rPr>
        <w:t>governador</w:t>
      </w:r>
      <w:r>
        <w:rPr>
          <w:lang w:val="pt_PT" w:bidi="pt_PT"/>
        </w:rPr>
        <w:t>. Naquele momento, Israel, a terra natal judaica, era governada pelo Reino ou Império Romano. O imperador romano, ou rei, nomeou governadores para chefiar áreas menores de terra dentro de seu império. Pilatos governava a área onde os judeus viviam.</w:t>
      </w:r>
    </w:p>
    <w:p>
      <w:pPr/>
      <w:r>
        <w:rPr>
          <w:lang w:val="pt_PT" w:bidi="pt_PT"/>
        </w:rPr>
      </w:r>
      <w:r>
        <w:rPr>
          <w:lang w:val="pt_PT" w:bidi="pt_PT"/>
        </w:rPr>
        <w:t xml:space="preserve">Pilatos pergunta a Jesus se Jesus é o </w:t>
      </w:r>
      <w:r>
        <w:rPr>
          <w:b/>
          <w:lang w:val="pt_PT" w:bidi="pt_PT"/>
        </w:rPr>
        <w:t>rei dos judeus</w:t>
      </w:r>
      <w:r>
        <w:rPr>
          <w:lang w:val="pt_PT" w:bidi="pt_PT"/>
        </w:rPr>
        <w:t xml:space="preserve">. Rei dos judeus era um termo que o governante judeu, Herodes, usava para si mesmo. Também foi o termo que os homens sábios usavam quando eles buscavam Jesus depois do nascimento de Jesus. O povo judeu era um grupo de pessoas descendentes de seu antepassado Abraão. A maioria deles vivia em uma área de terra chamada Israel, que Deus prometeu a eles. Consulte o Glossário Mestre para a definição de </w:t>
      </w:r>
      <w:r>
        <w:rPr>
          <w:lang w:val="pt_PT" w:bidi="pt_PT"/>
        </w:rPr>
        <w:t>judeus</w:t>
      </w:r>
      <w:r>
        <w:rPr>
          <w:lang w:val="pt_PT" w:bidi="pt_PT"/>
        </w:rPr>
        <w:t>.</w:t>
      </w:r>
    </w:p>
    <w:p>
      <w:pPr/>
      <w:r>
        <w:rPr>
          <w:lang w:val="pt_PT" w:bidi="pt_PT"/>
        </w:rPr>
      </w:r>
      <w:r>
        <w:rPr>
          <w:lang w:val="pt_PT" w:bidi="pt_PT"/>
        </w:rPr>
        <w:t xml:space="preserve">Jesus diz ser um rei — ele é o Messias — mas não é o tipo de rei sobre o qual Pilatos está perguntando. Jesus fica em silêncio enquanto os </w:t>
      </w:r>
      <w:r>
        <w:rPr>
          <w:b/>
          <w:lang w:val="pt_PT" w:bidi="pt_PT"/>
        </w:rPr>
        <w:t>principais sacerdotes</w:t>
      </w:r>
      <w:r>
        <w:rPr>
          <w:lang w:val="pt_PT" w:bidi="pt_PT"/>
        </w:rPr>
        <w:t xml:space="preserve"> e </w:t>
      </w:r>
      <w:r>
        <w:rPr>
          <w:b/>
          <w:lang w:val="pt_PT" w:bidi="pt_PT"/>
        </w:rPr>
        <w:t>anciãos</w:t>
      </w:r>
      <w:r>
        <w:rPr>
          <w:lang w:val="pt_PT" w:bidi="pt_PT"/>
        </w:rPr>
        <w:t xml:space="preserve"> fazem muitas acusações contra ele. Consulte o Glossário Mestre para uma definição de </w:t>
      </w:r>
      <w:r>
        <w:rPr>
          <w:lang w:val="pt_PT" w:bidi="pt_PT"/>
        </w:rPr>
        <w:t>sumo sacerdote</w:t>
      </w:r>
      <w:r>
        <w:rPr>
          <w:lang w:val="pt_PT" w:bidi="pt_PT"/>
        </w:rPr>
        <w:t xml:space="preserve"> e de </w:t>
      </w:r>
      <w:r>
        <w:rPr>
          <w:lang w:val="pt_PT" w:bidi="pt_PT"/>
        </w:rPr>
        <w:t>anciãos</w:t>
      </w:r>
      <w:r>
        <w:rPr>
          <w:lang w:val="pt_PT" w:bidi="pt_PT"/>
        </w:rPr>
        <w:t>.</w:t>
      </w:r>
    </w:p>
    <w:p>
      <w:pPr/>
      <w:r>
        <w:rPr>
          <w:lang w:val="pt_PT" w:bidi="pt_PT"/>
        </w:rPr>
      </w:r>
      <w:r>
        <w:rPr>
          <w:lang w:val="pt_PT" w:bidi="pt_PT"/>
        </w:rPr>
        <w:t xml:space="preserve">Mateus nos diz ser costumeiro que na </w:t>
      </w:r>
      <w:r>
        <w:rPr>
          <w:b/>
          <w:lang w:val="pt_PT" w:bidi="pt_PT"/>
        </w:rPr>
        <w:t>festa da Páscoa</w:t>
      </w:r>
      <w:r>
        <w:rPr>
          <w:lang w:val="pt_PT" w:bidi="pt_PT"/>
        </w:rPr>
        <w:t xml:space="preserve"> ou </w:t>
      </w:r>
      <w:r>
        <w:rPr>
          <w:b/>
          <w:lang w:val="pt_PT" w:bidi="pt_PT"/>
        </w:rPr>
        <w:t>celebração da Páscoa</w:t>
      </w:r>
      <w:r>
        <w:rPr>
          <w:lang w:val="pt_PT" w:bidi="pt_PT"/>
        </w:rPr>
        <w:t xml:space="preserve"> um prisioneiro fosse liberto ao povo judeu. A celebração da </w:t>
      </w:r>
      <w:r>
        <w:rPr>
          <w:b/>
          <w:lang w:val="pt_PT" w:bidi="pt_PT"/>
        </w:rPr>
        <w:t>Páscoa</w:t>
      </w:r>
      <w:r>
        <w:rPr>
          <w:lang w:val="pt_PT" w:bidi="pt_PT"/>
        </w:rPr>
        <w:t xml:space="preserve"> durava de 7 a 8 dias. Algumas versões bíblicas usam o nome específico da celebração — Páscoa — e algumas dizem apenas celebração ou festa. Você pode empregar qualquer termo que desejar, mas escolha um que ajude seu público a entender a história com clareza. Se você disser Páscoa, use o mesmo termo que você usou antes. Consulte o Glossário Mestre para a definição de </w:t>
      </w:r>
      <w:r>
        <w:rPr>
          <w:lang w:val="pt_PT" w:bidi="pt_PT"/>
        </w:rPr>
        <w:t>Páscoa</w:t>
      </w:r>
      <w:r>
        <w:rPr>
          <w:lang w:val="pt_PT" w:bidi="pt_PT"/>
        </w:rPr>
        <w:t>.</w:t>
      </w:r>
    </w:p>
    <w:p>
      <w:pPr/>
      <w:r>
        <w:rPr>
          <w:lang w:val="pt_PT" w:bidi="pt_PT"/>
        </w:rPr>
      </w:r>
      <w:r>
        <w:rPr>
          <w:lang w:val="pt_PT" w:bidi="pt_PT"/>
        </w:rPr>
        <w:t xml:space="preserve">Barrabás era um prisioneiro em um cárcere romano e era bem conhecido do povo. Pilatos, sabendo que os principais sacerdotes e anciãos odiavam Jesus, perguntou qual prisioneiro ele deveria libertar: Barrabás ou Jesus, o </w:t>
      </w:r>
      <w:r>
        <w:rPr>
          <w:b/>
          <w:lang w:val="pt_PT" w:bidi="pt_PT"/>
        </w:rPr>
        <w:t>Messias</w:t>
      </w:r>
      <w:r>
        <w:rPr>
          <w:lang w:val="pt_PT" w:bidi="pt_PT"/>
        </w:rPr>
        <w:t xml:space="preserve">. O Messias é aquele que Deus ungiu ou nomeou para salvar seu povo. Use a mesma palavra para Messias que você usou antes. Consulte o Glossário Mestre para a definição de </w:t>
      </w:r>
      <w:r>
        <w:rPr>
          <w:lang w:val="pt_PT" w:bidi="pt_PT"/>
        </w:rPr>
        <w:t>Messias</w:t>
      </w:r>
      <w:r>
        <w:rPr>
          <w:lang w:val="pt_PT" w:bidi="pt_PT"/>
        </w:rPr>
        <w:t>.</w:t>
      </w:r>
    </w:p>
    <w:p>
      <w:pPr/>
      <w:r>
        <w:rPr>
          <w:lang w:val="pt_PT" w:bidi="pt_PT"/>
        </w:rPr>
      </w:r>
      <w:r>
        <w:rPr>
          <w:lang w:val="pt_PT" w:bidi="pt_PT"/>
        </w:rPr>
        <w:t xml:space="preserve">Enquanto Pilatos está no assento do juiz, a esposa de Pilatos envia uma mensagem para não ter relação alguma com Jesus que é </w:t>
      </w:r>
      <w:r>
        <w:rPr>
          <w:b/>
          <w:lang w:val="pt_PT" w:bidi="pt_PT"/>
        </w:rPr>
        <w:t>justo</w:t>
      </w:r>
      <w:r>
        <w:rPr>
          <w:lang w:val="pt_PT" w:bidi="pt_PT"/>
        </w:rPr>
        <w:t xml:space="preserve">. Consulte o Glossário Mestre para uma definição de </w:t>
      </w:r>
      <w:r>
        <w:rPr>
          <w:lang w:val="pt_PT" w:bidi="pt_PT"/>
        </w:rPr>
        <w:t>justo</w:t>
      </w:r>
      <w:r>
        <w:rPr>
          <w:lang w:val="pt_PT" w:bidi="pt_PT"/>
        </w:rPr>
        <w:t xml:space="preserve">. A esposa de Pilatos sofreu muito em um </w:t>
      </w:r>
      <w:r>
        <w:rPr>
          <w:b/>
          <w:lang w:val="pt_PT" w:bidi="pt_PT"/>
        </w:rPr>
        <w:t>sonho</w:t>
      </w:r>
      <w:r>
        <w:rPr>
          <w:lang w:val="pt_PT" w:bidi="pt_PT"/>
        </w:rPr>
        <w:t xml:space="preserve"> por causa de Jesus. Consulte o Glossário Mestre para uma definição de </w:t>
      </w:r>
      <w:r>
        <w:rPr>
          <w:lang w:val="pt_PT" w:bidi="pt_PT"/>
        </w:rPr>
        <w:t>sonho</w:t>
      </w:r>
      <w:r>
        <w:rPr>
          <w:lang w:val="pt_PT" w:bidi="pt_PT"/>
        </w:rPr>
        <w:t>.</w:t>
      </w:r>
    </w:p>
    <w:p>
      <w:pPr/>
      <w:r>
        <w:rPr>
          <w:lang w:val="pt_PT" w:bidi="pt_PT"/>
        </w:rPr>
      </w:r>
      <w:r>
        <w:rPr>
          <w:lang w:val="pt_PT" w:bidi="pt_PT"/>
        </w:rPr>
        <w:t xml:space="preserve">No entanto, os principais sacerdotes e anciãos persuadiram a multidão a pedir que Barrabás fosse liberto. A multidão exige que Pilatos </w:t>
      </w:r>
      <w:r>
        <w:rPr>
          <w:b/>
          <w:lang w:val="pt_PT" w:bidi="pt_PT"/>
        </w:rPr>
        <w:t>crucifique</w:t>
      </w:r>
      <w:r>
        <w:rPr>
          <w:lang w:val="pt_PT" w:bidi="pt_PT"/>
        </w:rPr>
        <w:t xml:space="preserve"> Jesus. Crucificação era a pior forma de execução no tempo de Jesus. Normalmente, os soldados açoitavam a vítima, depois pregavam suas mãos e pés em duas peças de madeira, montadas em forma de cruz. Os soldados colocavam a cruz em pé, e a vítima ficava pendurada em dores por horas até morrer. Consulte o Glossário Mestre para </w:t>
      </w:r>
      <w:r>
        <w:rPr>
          <w:lang w:val="pt_PT" w:bidi="pt_PT"/>
        </w:rPr>
        <w:t>crucificar</w:t>
      </w:r>
      <w:r>
        <w:rPr>
          <w:lang w:val="pt_PT" w:bidi="pt_PT"/>
        </w:rPr>
        <w:t>.</w:t>
      </w:r>
    </w:p>
    <w:p>
      <w:pPr/>
      <w:r>
        <w:rPr>
          <w:lang w:val="pt_PT" w:bidi="pt_PT"/>
        </w:rPr>
      </w:r>
      <w:r>
        <w:rPr>
          <w:lang w:val="pt_PT" w:bidi="pt_PT"/>
        </w:rPr>
        <w:t>Pilatos entendeu que as pessoas estavam ficando chateadas. Ele lavou suas mãos na frente do povo e declarou sua inocência quanto ao sangue de Jesus ou a morte. Pilatos alegou que as pessoas eram responsáveis pela morte de Jesus. As pessoas aceitam a responsabilidade.</w:t>
      </w:r>
    </w:p>
    <w:p>
      <w:pPr/>
      <w:r>
        <w:rPr>
          <w:lang w:val="pt_PT" w:bidi="pt_PT"/>
        </w:rPr>
      </w:r>
      <w:r>
        <w:rPr>
          <w:lang w:val="pt_PT" w:bidi="pt_PT"/>
        </w:rPr>
        <w:t xml:space="preserve">Pilatos libertou Barrabás e ordenou que os soldados </w:t>
      </w:r>
      <w:r>
        <w:rPr>
          <w:b/>
          <w:lang w:val="pt_PT" w:bidi="pt_PT"/>
        </w:rPr>
        <w:t>açoitassem</w:t>
      </w:r>
      <w:r>
        <w:rPr>
          <w:lang w:val="pt_PT" w:bidi="pt_PT"/>
        </w:rPr>
        <w:t xml:space="preserve"> Jesus. Isso significa que amarravam a vítima a um poste, o deixavam nu e o espancavam muitas vezes com um chicote de couro com vidro e ossos nas pontas. Às vezes as pessoas podiam ver o interior de uma pessoa após o açoitamento. Algumas vezes as pessoas morriam durante o açoitamento. Pilatos deu Jesus a soldados que o pregariam na cruz.</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27:27–31</w:t>
      </w:r>
      <w:r>
        <w:rPr>
          <w:lang w:val="pt_PT" w:bidi="pt_PT"/>
        </w:rPr>
      </w:r>
    </w:p>
    <w:p>
      <w:pPr>
        <w:pStyle w:val="Heading3"/>
      </w:pPr>
      <w:r>
        <w:rPr>
          <w:lang w:val="pt_PT" w:bidi="pt_PT"/>
        </w:rPr>
        <w:t>Ouvir e Sentir</w:t>
      </w:r>
    </w:p>
    <w:p>
      <w:pPr/>
      <w:r>
        <w:rPr>
          <w:lang w:val="pt_PT" w:bidi="pt_PT"/>
        </w:rPr>
      </w:r>
      <w:r>
        <w:rPr>
          <w:lang w:val="pt_PT" w:bidi="pt_PT"/>
        </w:rPr>
        <w:t>Ouçam Mateus 27.27–31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Esta história começa logo depois de os soldados açoitarem Jesus. Não sabemos onde os soldados açoitaram Jesus, mas provavelmente o levaram para um pátio no palácio do governador, perto de onde os soldados moravam. Soldados adicionais, não judeus, geralmente vinham com o governador Pilatos para a celebração da Páscoa, para ajudar a proteger Jerusalém. Muitos judeus estavam em Jerusalém para a Páscoa, e às vezes o povo judeu iniciava tumultos contra o governo. Portanto, um regimento de soldados — cerca de 200 a 600 homens — estava no pretório. Os soldados deviam estar muito estressados devido ao perigo em Jerusalém durante grandes celebrações, como a Páscoa.</w:t>
      </w:r>
    </w:p>
    <w:p>
      <w:pPr/>
      <w:r>
        <w:rPr>
          <w:lang w:val="pt_PT" w:bidi="pt_PT"/>
        </w:rPr>
      </w:r>
      <w:r>
        <w:rPr>
          <w:lang w:val="pt_PT" w:bidi="pt_PT"/>
        </w:rPr>
        <w:t>Jesus provavelmente estava sangrando e muito fraco devido ao açoitamento. Estes soldados sabiam que Jesus dissera ser Rei dos judeus. Os soldados riram, ou zombaram dele, fingindo respeitá-lo como rei. Os soldados tiraram as roupas de Jesus. Os soldados do regimento vestiram Jesus com um manto escarlate. A cor escarlate era tipicamente mais avermelhada, que pode ter sido a cor que os soldados estavam usando. É possível que eles tomaram uma das túnicas de um dos soldados para colocar em Jesus. Eles trançaram galhos com espinhos em um círculo e o forçaram na cabeça de Jesus. Os soldados poderiam estar apenas tentando zombar de Jesus, mas isso teria sido doloroso. Eles chamaram o círculo de galhos com espinhos de ‛coroa do rei’. Então eles colocaram um junco, ou vara em sua mão direita, como um cetro que um rei carregaria para mostrar sua autoridade.</w:t>
      </w:r>
    </w:p>
    <w:p>
      <w:pPr/>
      <w:r>
        <w:rPr>
          <w:lang w:val="pt_PT" w:bidi="pt_PT"/>
        </w:rPr>
      </w:r>
      <w:r>
        <w:rPr>
          <w:lang w:val="pt_PT" w:bidi="pt_PT"/>
        </w:rPr>
        <w:t>Pare aqui e mostre à sua equipe de tradução uma foto de um manto púrpura ou vermelho intenso, e uma foto de uma vara que poderia ser usada para bater em alguém.</w:t>
      </w:r>
    </w:p>
    <w:p>
      <w:pPr/>
      <w:r>
        <w:rPr>
          <w:lang w:val="pt_PT" w:bidi="pt_PT"/>
        </w:rPr>
      </w:r>
      <w:r>
        <w:rPr>
          <w:lang w:val="pt_PT" w:bidi="pt_PT"/>
        </w:rPr>
        <w:t>Então os soldados zombaram de Jesus. Eles se ajoelharam diante de Jesus, fingindo adorá-lo, e gritaram: “Salve, ou, honra seja, ao rei dos judeus!”. do mesmo modo como eles abordavam o rei romano. Os soldados cuspiam em Jesus e batiam na cabeça de Jesus com a vara. Cuspir era uma das piores maneiras de insultar ou desonrar uma pessoa na cultura de Jesus. Depois, os soldados tiraram o manto púrpura de Jesus e o vestiram com suas roupas novamente.</w:t>
      </w:r>
    </w:p>
    <w:p>
      <w:pPr/>
      <w:r>
        <w:rPr>
          <w:lang w:val="pt_PT" w:bidi="pt_PT"/>
        </w:rPr>
      </w:r>
      <w:r>
        <w:rPr>
          <w:lang w:val="pt_PT" w:bidi="pt_PT"/>
        </w:rPr>
        <w:t>Pare aqui e discuta como equipe de tradução. como as pessoas insultam outras em sua cultura? Nesta história, eles bateram em Jesus e cuspiram nele. Eles também se divertiram com ele fingindo que ele era um rei. O que as pessoas fazem em sua cultura?</w:t>
      </w:r>
    </w:p>
    <w:p>
      <w:pPr/>
      <w:r>
        <w:rPr>
          <w:lang w:val="pt_PT" w:bidi="pt_PT"/>
        </w:rPr>
      </w:r>
      <w:r>
        <w:rPr>
          <w:lang w:val="pt_PT" w:bidi="pt_PT"/>
        </w:rPr>
        <w:t>Então eles levaram Jesus para longe para executá-lo. Em geral, um comandante e 4 soldados de execução escoltavam o prisioneiro para o lugar de execução através da cidade. O lugar da crucificação ficava do lado de fora dos muros da cidade de Jerusalém, provavelmente ao lado de uma estrada.</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na primeira cena, os soldados no pretório, a sede do governador, zombam de Jesus como um rei. Os soldados colocam uma túnica em Jesus e uma coroa em sua cabeça e uma vara em sua mão. Então os soldados fingem adorar Jesus. Então os soldados batem e cospem em Jesus.</w:t>
      </w:r>
    </w:p>
    <w:p>
      <w:pPr/>
      <w:r>
        <w:rPr>
          <w:lang w:val="pt_PT" w:bidi="pt_PT"/>
        </w:rPr>
      </w:r>
      <w:r>
        <w:rPr>
          <w:b/>
          <w:lang w:val="pt_PT" w:bidi="pt_PT"/>
        </w:rPr>
        <w:t>Segunda cena</w:t>
      </w:r>
      <w:r>
        <w:rPr>
          <w:lang w:val="pt_PT" w:bidi="pt_PT"/>
        </w:rPr>
        <w:t>, os soldados tiram as túnicas e colocam as roupas de Jesus de volta nele. Então os soldados levam Jesus para longe para ser crucificado.</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Soldados no Pretório</w:t>
      </w:r>
    </w:p>
    <w:p>
      <w:pPr/>
      <w:r>
        <w:rPr>
          <w:lang w:val="pt_PT" w:bidi="pt_PT"/>
        </w:rPr>
      </w:r>
      <w:r>
        <w:rPr>
          <w:lang w:val="pt_PT" w:bidi="pt_PT"/>
        </w:rPr>
        <w:t>Nesta sessão, peça ao grupo que faça um roteiro gráfico, desenhe ou use algum método para visualizar a história e a ação contida nela.</w:t>
      </w:r>
    </w:p>
    <w:p>
      <w:pPr/>
      <w:r>
        <w:rPr>
          <w:lang w:val="pt_PT" w:bidi="pt_PT"/>
        </w:rPr>
      </w:r>
      <w:r>
        <w:rPr>
          <w:lang w:val="pt_PT" w:bidi="pt_PT"/>
        </w:rPr>
        <w:t>É importante lembrar que essa história começa logo depois que os soldados açoitam Jesus. Em algum momento, antes ou logo depois de açoitar Jesus, eles o levam para o pátio da sede do governador. O regimento de cerca de 200 a 600 soldados saiu para ver Jesus e zombar dele. Os soldados fingem tratar Jesus como um rei. Eles colocam uma túnica vermelha escura em Jesus. Colocam uma coroa feita de galhos com espinhos na cabeça de Jesus. Os soldados colocam um junco ou vara na mão de Jesus. Eles se ajoelham diante de Jesus e chamam por ele como um rei: “Salve, rei dos judeus!”. Então batem em sua cabeça com uma vara e cospem nele para insultá-lo. Quando eles terminam de zombar de Jesus, então eles tiram as túnicas e colocam suas roupas nele. Considere como tudo isto é tão humilhante para Jesus.</w:t>
      </w:r>
    </w:p>
    <w:p>
      <w:pPr/>
      <w:r>
        <w:rPr>
          <w:lang w:val="pt_PT" w:bidi="pt_PT"/>
        </w:rPr>
      </w:r>
      <w:r>
        <w:rPr>
          <w:lang w:val="pt_PT" w:bidi="pt_PT"/>
        </w:rPr>
        <w:t>Pare aqui e discutam em equipe de tradução: que cor as pessoas importantes usam em sua cultura? Encontre uma túnica ou pedaço de tecido como uma túnica nessa cor, se você puder. Em sua área, que tipo de planta tem espinhos? Encontre algumas dessas plantas e use seus ramos para criar um círculo que poderia ir na cabeça de alguém. Encontre uma grande vara que poderia ser usada como um cetro. Uma vez que você tiver esses itens, discuta como você os traduzirá como objetos que criaram desonra.</w:t>
      </w:r>
    </w:p>
    <w:p>
      <w:pPr/>
      <w:r>
        <w:rPr>
          <w:lang w:val="pt_PT" w:bidi="pt_PT"/>
        </w:rPr>
      </w:r>
      <w:r>
        <w:rPr>
          <w:lang w:val="pt_PT" w:bidi="pt_PT"/>
        </w:rPr>
        <w:t>Então provavelmente cerca de 4 soldados e um soldado comandante começam a levar Jesus para o lugar de execução. Jesus começou essa caminhada carregando a viga transversal de sua própria cruz. As ruas de Jerusalém provavelmente estavam ficando cheias na manhã enquanto eles caminhavam para o lugar de execução fora das muralhas da cidade de Jerusalém ao lado de uma estrada movimentada.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Soldados no Pretório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Esta história começa com o açoitamento de Jesus pelos soldados ou imediatamente depois. Em algum momento, antes ou logo depois de açoitar Jesus, eles o levam para o pátio da sede do governador. O regimento de cerca de 200 a 600 soldados saiu para ver Jesus e zombar dele. Os soldados fingem tratar Jesus como um rei. Eles colocam um manto púrpura, ou vermelho intenso, sobre ele. Colocam uma coroa feita de galhos com espinhos na cabeça de Jesus. Eles o cumprimentam, ou chamam por ele como um rei: “Salve o rei dos judeus!”. Então batem em sua cabeça com uma vara e cospem nele para o insultar. Ajoelham-se diante dele, como se estivessem se curvando para ele. Então, tiram o manto púrpura e o vestem com as roupas dele.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soldados: “Como vocês estão se sentindo?”. Você pode ouvir coisas como:</w:t>
      </w:r>
    </w:p>
    <w:p>
      <w:pPr>
        <w:pStyle w:val="ListBullet"/>
        <w:spacing w:line="240" w:lineRule="auto"/>
        <w:ind w:left="720"/>
      </w:pPr>
      <w:r>
        <w:rPr>
          <w:lang w:val="pt_PT" w:bidi="pt_PT"/>
        </w:rPr>
      </w:r>
      <w:r>
        <w:rPr>
          <w:lang w:val="pt_PT" w:bidi="pt_PT"/>
        </w:rPr>
        <w:t>Pergunte à pessoa que interpreta Jesus: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Cerca de 4 soldados e um soldado comandante começam a levar Jesus para o lugar de execução. Há um lugar de execução fora das muralhas da cidade de Jerusalém.</w:t>
      </w:r>
      <w:r>
        <w:rPr>
          <w:lang w:val="pt_PT" w:bidi="pt_PT"/>
        </w:rPr>
      </w:r>
    </w:p>
    <w:p>
      <w:pPr>
        <w:pStyle w:val="Heading3"/>
      </w:pPr>
      <w:r>
        <w:rPr>
          <w:lang w:val="pt_PT" w:bidi="pt_PT"/>
        </w:rPr>
        <w:t>Preenchendo as Lacunas</w:t>
      </w:r>
    </w:p>
    <w:p>
      <w:pPr/>
      <w:r>
        <w:rPr>
          <w:lang w:val="pt_PT" w:bidi="pt_PT"/>
        </w:rPr>
      </w:r>
      <w:r>
        <w:rPr>
          <w:lang w:val="pt_PT" w:bidi="pt_PT"/>
        </w:rPr>
        <w:t>Ouçam o texto novamente na versão mais fácil de entender.</w:t>
      </w:r>
    </w:p>
    <w:p>
      <w:pPr/>
      <w:r>
        <w:rPr>
          <w:lang w:val="pt_PT" w:bidi="pt_PT"/>
        </w:rPr>
      </w:r>
      <w:r>
        <w:rPr>
          <w:lang w:val="pt_PT" w:bidi="pt_PT"/>
        </w:rPr>
        <w:t xml:space="preserve">Os soldados levam Jesus ao </w:t>
      </w:r>
      <w:r>
        <w:rPr>
          <w:b/>
          <w:lang w:val="pt_PT" w:bidi="pt_PT"/>
        </w:rPr>
        <w:t>Pretório</w:t>
      </w:r>
      <w:r>
        <w:rPr>
          <w:lang w:val="pt_PT" w:bidi="pt_PT"/>
        </w:rPr>
        <w:t>, que é o nome específico para a residência oficial e os postos do governador. Muito provavelmente, esta história ocorreu nos pátios, na área externa rodeada por edifícios.</w:t>
      </w:r>
    </w:p>
    <w:p>
      <w:pPr/>
      <w:r>
        <w:rPr>
          <w:lang w:val="pt_PT" w:bidi="pt_PT"/>
        </w:rPr>
      </w:r>
      <w:r>
        <w:rPr>
          <w:lang w:val="pt_PT" w:bidi="pt_PT"/>
        </w:rPr>
        <w:t xml:space="preserve">Os soldados chamaram toda a </w:t>
      </w:r>
      <w:r>
        <w:rPr>
          <w:b/>
          <w:lang w:val="pt_PT" w:bidi="pt_PT"/>
        </w:rPr>
        <w:t>companhia</w:t>
      </w:r>
      <w:r>
        <w:rPr>
          <w:lang w:val="pt_PT" w:bidi="pt_PT"/>
        </w:rPr>
        <w:t xml:space="preserve">, ou </w:t>
      </w:r>
      <w:r>
        <w:rPr>
          <w:b/>
          <w:lang w:val="pt_PT" w:bidi="pt_PT"/>
        </w:rPr>
        <w:t>coorte</w:t>
      </w:r>
      <w:r>
        <w:rPr>
          <w:lang w:val="pt_PT" w:bidi="pt_PT"/>
        </w:rPr>
        <w:t xml:space="preserve">, ou </w:t>
      </w:r>
      <w:r>
        <w:rPr>
          <w:b/>
          <w:lang w:val="pt_PT" w:bidi="pt_PT"/>
        </w:rPr>
        <w:t>batalhão</w:t>
      </w:r>
      <w:r>
        <w:rPr>
          <w:lang w:val="pt_PT" w:bidi="pt_PT"/>
        </w:rPr>
        <w:t>, de soldados para ver Jesus. Um regimento era composto geralmente por cerca de 600 soldados, mas este regimento poderia ter entre 200 e 600 soldados.</w:t>
      </w:r>
    </w:p>
    <w:p>
      <w:pPr/>
      <w:r>
        <w:rPr>
          <w:lang w:val="pt_PT" w:bidi="pt_PT"/>
        </w:rPr>
      </w:r>
      <w:r>
        <w:rPr>
          <w:lang w:val="pt_PT" w:bidi="pt_PT"/>
        </w:rPr>
        <w:t xml:space="preserve">Os soldados colocam um </w:t>
      </w:r>
      <w:r>
        <w:rPr>
          <w:b/>
          <w:lang w:val="pt_PT" w:bidi="pt_PT"/>
        </w:rPr>
        <w:t>manto escarlate</w:t>
      </w:r>
      <w:r>
        <w:rPr>
          <w:lang w:val="pt_PT" w:bidi="pt_PT"/>
        </w:rPr>
        <w:t xml:space="preserve">, ou uma </w:t>
      </w:r>
      <w:r>
        <w:rPr>
          <w:b/>
          <w:lang w:val="pt_PT" w:bidi="pt_PT"/>
        </w:rPr>
        <w:t>roupa exterior</w:t>
      </w:r>
      <w:r>
        <w:rPr>
          <w:lang w:val="pt_PT" w:bidi="pt_PT"/>
        </w:rPr>
        <w:t xml:space="preserve">, em Jesus. </w:t>
      </w:r>
      <w:r>
        <w:rPr>
          <w:b/>
          <w:lang w:val="pt_PT" w:bidi="pt_PT"/>
        </w:rPr>
        <w:t>Escarlate</w:t>
      </w:r>
      <w:r>
        <w:rPr>
          <w:lang w:val="pt_PT" w:bidi="pt_PT"/>
        </w:rPr>
        <w:t xml:space="preserve"> é uma cor como o vermelho profundo e escuro. Os soldados provavelmente colocam uma de suas próprias túnicas em Jesus. Consulte o Glossário do Mestre para uma definição de </w:t>
      </w:r>
      <w:r>
        <w:rPr>
          <w:b/>
          <w:lang w:val="pt_PT" w:bidi="pt_PT"/>
        </w:rPr>
        <w:t>manto</w:t>
      </w:r>
      <w:r>
        <w:rPr>
          <w:lang w:val="pt_PT" w:bidi="pt_PT"/>
        </w:rPr>
        <w:t xml:space="preserve"> ou </w:t>
      </w:r>
      <w:r>
        <w:rPr>
          <w:b/>
          <w:lang w:val="pt_PT" w:bidi="pt_PT"/>
        </w:rPr>
        <w:t>capa</w:t>
      </w:r>
      <w:r>
        <w:rPr>
          <w:lang w:val="pt_PT" w:bidi="pt_PT"/>
        </w:rPr>
        <w:t>.</w:t>
      </w:r>
    </w:p>
    <w:p>
      <w:pPr/>
      <w:r>
        <w:rPr>
          <w:lang w:val="pt_PT" w:bidi="pt_PT"/>
        </w:rPr>
      </w:r>
      <w:r>
        <w:rPr>
          <w:lang w:val="pt_PT" w:bidi="pt_PT"/>
        </w:rPr>
        <w:t>Pare aqui e mostre a foto de uma túnica escarlate novamente.</w:t>
      </w:r>
    </w:p>
    <w:p>
      <w:pPr/>
      <w:r>
        <w:rPr>
          <w:lang w:val="pt_PT" w:bidi="pt_PT"/>
        </w:rPr>
      </w:r>
      <w:r>
        <w:rPr>
          <w:lang w:val="pt_PT" w:bidi="pt_PT"/>
        </w:rPr>
        <w:t xml:space="preserve">Os soldados colocam uma </w:t>
      </w:r>
      <w:r>
        <w:rPr>
          <w:b/>
          <w:lang w:val="pt_PT" w:bidi="pt_PT"/>
        </w:rPr>
        <w:t>coroa de espinhos</w:t>
      </w:r>
      <w:r>
        <w:rPr>
          <w:lang w:val="pt_PT" w:bidi="pt_PT"/>
        </w:rPr>
        <w:t xml:space="preserve"> na cabeça de Jesus. Os soldados trançaram galhos com espinhos em um círculo. Este círculo era como uma coroa especial, ou uma peça para a cabeça, que os reis usavam no tempo de Jesus. Os reis usavam um anel circular especial em suas cabeças para mostrar que eram reis.</w:t>
      </w:r>
    </w:p>
    <w:p>
      <w:pPr/>
      <w:r>
        <w:rPr>
          <w:lang w:val="pt_PT" w:bidi="pt_PT"/>
        </w:rPr>
      </w:r>
      <w:r>
        <w:rPr>
          <w:lang w:val="pt_PT" w:bidi="pt_PT"/>
        </w:rPr>
        <w:t xml:space="preserve">Os soldados então </w:t>
      </w:r>
      <w:r>
        <w:rPr>
          <w:b/>
          <w:lang w:val="pt_PT" w:bidi="pt_PT"/>
        </w:rPr>
        <w:t>zombaram</w:t>
      </w:r>
      <w:r>
        <w:rPr>
          <w:lang w:val="pt_PT" w:bidi="pt_PT"/>
        </w:rPr>
        <w:t xml:space="preserve"> de Jesus, fingindo que Jesus era um rei. Zombar é rir de alguém. Eles gritavam “Salve, rei dos judeus!”. e se ajoelhavam diante de Jesus. Então eles cuspiram em Jesus e bateram em Jesus com a vara.</w:t>
      </w:r>
    </w:p>
    <w:p>
      <w:pPr/>
      <w:r>
        <w:rPr>
          <w:lang w:val="pt_PT" w:bidi="pt_PT"/>
        </w:rPr>
      </w:r>
      <w:r>
        <w:rPr>
          <w:lang w:val="pt_PT" w:bidi="pt_PT"/>
        </w:rPr>
        <w:t xml:space="preserve">Então os soldados levaram Jesus para ser </w:t>
      </w:r>
      <w:r>
        <w:rPr>
          <w:b/>
          <w:lang w:val="pt_PT" w:bidi="pt_PT"/>
        </w:rPr>
        <w:t>crucificado</w:t>
      </w:r>
      <w:r>
        <w:rPr>
          <w:lang w:val="pt_PT" w:bidi="pt_PT"/>
        </w:rPr>
        <w:t xml:space="preserve">. Use a mesma palavra para crucificação que você usou em passagens anteriores. Consulte o Glossário Mestre para a definição de </w:t>
      </w:r>
      <w:r>
        <w:rPr>
          <w:b/>
          <w:lang w:val="pt_PT" w:bidi="pt_PT"/>
        </w:rPr>
        <w:t>crucificação</w:t>
      </w:r>
      <w:r>
        <w:rPr>
          <w:lang w:val="pt_PT" w:bidi="pt_PT"/>
        </w:rPr>
        <w:t>. Crucificação é o ato de crucificar alguém.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27:32–44</w:t>
      </w:r>
      <w:r>
        <w:rPr>
          <w:lang w:val="pt_PT" w:bidi="pt_PT"/>
        </w:rPr>
      </w:r>
    </w:p>
    <w:p>
      <w:pPr>
        <w:pStyle w:val="Heading3"/>
      </w:pPr>
      <w:r>
        <w:rPr>
          <w:lang w:val="pt_PT" w:bidi="pt_PT"/>
        </w:rPr>
        <w:t>Ouvir e Sentir</w:t>
      </w:r>
    </w:p>
    <w:p>
      <w:pPr/>
      <w:r>
        <w:rPr>
          <w:lang w:val="pt_PT" w:bidi="pt_PT"/>
        </w:rPr>
      </w:r>
      <w:r>
        <w:rPr>
          <w:lang w:val="pt_PT" w:bidi="pt_PT"/>
        </w:rPr>
        <w:t>Ouçam Mateus 27.32–44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passagem começa onde a última passagem parou, enquanto o soldado comandante e 4 soldados de execução levavam Jesus ao lugar de execução através da cidade. Jesus teria sido forçado a carregar a viga transversal mais curta da cruz em seu caminho para o local de execução. O lugar de crucificação, chamado Gólgota, ou o lugar da caveira, ficava fora da muralha da cidade de Jerusalém, provavelmente ao lado de uma estrada movimentada.</w:t>
      </w:r>
    </w:p>
    <w:p>
      <w:pPr/>
      <w:r>
        <w:rPr>
          <w:lang w:val="pt_PT" w:bidi="pt_PT"/>
        </w:rPr>
      </w:r>
      <w:r>
        <w:rPr>
          <w:lang w:val="pt_PT" w:bidi="pt_PT"/>
        </w:rPr>
        <w:t>Pare aqui e mostre à sua equipe de tradução uma foto de uma cruz, e aponte a trave horizontal da cruz.</w:t>
      </w:r>
    </w:p>
    <w:p>
      <w:pPr/>
      <w:r>
        <w:rPr>
          <w:lang w:val="pt_PT" w:bidi="pt_PT"/>
        </w:rPr>
      </w:r>
      <w:r>
        <w:rPr>
          <w:lang w:val="pt_PT" w:bidi="pt_PT"/>
        </w:rPr>
        <w:t>Jesus estava muito fraco depois do açoitamento e não conseguiu carregar sua cruz por todo o caminho. Quando Jesus estava caminhando para o local de execução, um homem estava vindo para Jerusalém, do campo. Seu nome era Simão. Simão era um judeu que morava em Jerusalém, ou estava vindo para a celebração da Páscoa, mas era de Cirene, uma cidade no norte da África. Os romanos tinham o direito de forçar os habitantes locais a trabalhar para eles, então Simão foi forçado a carregar a cruz de Jesus para Jesus.</w:t>
      </w:r>
    </w:p>
    <w:p>
      <w:pPr/>
      <w:r>
        <w:rPr>
          <w:lang w:val="pt_PT" w:bidi="pt_PT"/>
        </w:rPr>
      </w:r>
      <w:r>
        <w:rPr>
          <w:lang w:val="pt_PT" w:bidi="pt_PT"/>
        </w:rPr>
        <w:t>Pare e olhe para o mapa do norte da África, notando Cirene e o Oriente Médio, onde Jerusalém fica.</w:t>
      </w:r>
    </w:p>
    <w:p>
      <w:pPr/>
      <w:r>
        <w:rPr>
          <w:lang w:val="pt_PT" w:bidi="pt_PT"/>
        </w:rPr>
      </w:r>
      <w:r>
        <w:rPr>
          <w:lang w:val="pt_PT" w:bidi="pt_PT"/>
        </w:rPr>
        <w:t>Era costume na tradição judaica que as mulheres judias oferecessem vinho misturado com uma erva que reduziria a dor daqueles que estavam sendo crucificados. Mateus não nos diz quem ofereceu a Jesus esse vinho, mas ele diz que era misturado com fel, que era uma forma de droga que entorpeceria os sentidos. Jesus provou e então recusou o vinho e o fel. É possível que os soldados ofereceram isso a Jesus para serem cruéis e continuarem zombando de Jesus. Também é possível que fossem mulheres judias que estavam tentando ajudar a reduzir a dor de Jesus.</w:t>
      </w:r>
    </w:p>
    <w:p>
      <w:pPr/>
      <w:r>
        <w:rPr>
          <w:lang w:val="pt_PT" w:bidi="pt_PT"/>
        </w:rPr>
      </w:r>
      <w:r>
        <w:rPr>
          <w:lang w:val="pt_PT" w:bidi="pt_PT"/>
        </w:rPr>
        <w:t>Marcos não dá detalhes completos de como os romanos crucificavam seus prisioneiros, provavelmente porque seu público já entendia o processo muito bem. Normalmente, os romanos deixavam o prisioneiro nu. O povo judeu não gostava que os prisioneiros fossem executados completamente nus; por isso, às vezes, os soldados romanos permitiram que seus prisioneiros usassem uma cobertura ao redor da cintura e pernas. Não sabemos se Jesus usava uma ou não. Os soldados estenderam seus braços e os pregaram ou amarraram na trave horizontal. O prego provavelmente perfurava o antebraço da vítima. A parte de cruz era conectada a uma estaca ou poste então levantada e afundada na terra. Os pés eram então pregados na estaca ereta. Os pés eram provavelmente pregados em conjunto com um prego longo. Pode ter havido um bloco de madeira fixado na metade da altura do poste para suportar o corpo. Os prisioneiros geralmente morriam devido ao esgotamento de tentar manter seu corpo elevado para respirar. Eles estavam enfraquecidos pelo açoitamento e perda de sangue. Assim, este processo normalmente demorava algumas horas.</w:t>
      </w:r>
    </w:p>
    <w:p>
      <w:pPr/>
      <w:r>
        <w:rPr>
          <w:lang w:val="pt_PT" w:bidi="pt_PT"/>
        </w:rPr>
      </w:r>
      <w:r>
        <w:rPr>
          <w:lang w:val="pt_PT" w:bidi="pt_PT"/>
        </w:rPr>
        <w:t>Pare e discuta em equipe: enquanto essa não é parte da história, discuta qual termo você usará para descrever a execução de Jesus. Há alguma forma de execução que seja brutal e bem conhecida em sua cultura?</w:t>
      </w:r>
    </w:p>
    <w:p>
      <w:pPr/>
      <w:r>
        <w:rPr>
          <w:lang w:val="pt_PT" w:bidi="pt_PT"/>
        </w:rPr>
      </w:r>
      <w:r>
        <w:rPr>
          <w:lang w:val="pt_PT" w:bidi="pt_PT"/>
        </w:rPr>
        <w:t>A altura das cruzes levantadas era de aproximadamente a altura de um homem, mas no caso de Jesus, é provável que tenha sido um pouco maior, para que mais pessoas o pudessem ver. Mateus não se concentra nesses detalhes, mas volta a descrever o que os soldados estão fazendo. Depois que os soldados crucificaram Jesus, eles repartiram as roupas de Jesus lançando sortes. Lançar sortes era lançar dados, escolher gravetos, ou jogar pedras, e quem obtivesse o número mais alto, ou o graveto mais longo, ou a pedra que caísse de uma certa maneira, vencia. Então os soldados se sentaram e vigiaram Jesus. Eles provavelmente mantiveram vigilância para garantir que ninguém tentasse resgatar Jesus.</w:t>
      </w:r>
    </w:p>
    <w:p>
      <w:pPr/>
      <w:r>
        <w:rPr>
          <w:lang w:val="pt_PT" w:bidi="pt_PT"/>
        </w:rPr>
      </w:r>
      <w:r>
        <w:rPr>
          <w:lang w:val="pt_PT" w:bidi="pt_PT"/>
        </w:rPr>
        <w:t>Pare e mostre à sua equipe de tradução uma foto de sortes que poderiam ter sido lançadas.</w:t>
      </w:r>
    </w:p>
    <w:p>
      <w:pPr/>
      <w:r>
        <w:rPr>
          <w:lang w:val="pt_PT" w:bidi="pt_PT"/>
        </w:rPr>
      </w:r>
      <w:r>
        <w:rPr>
          <w:lang w:val="pt_PT" w:bidi="pt_PT"/>
        </w:rPr>
        <w:t>Pare e, como uma equipe, discuta: em sua cultura, como as pessoas envergonham ou humilham outras? Que tipos de coisas as pessoas fazem para serem tratadas de uma maneira tão vergonhosa?</w:t>
      </w:r>
    </w:p>
    <w:p>
      <w:pPr/>
      <w:r>
        <w:rPr>
          <w:lang w:val="pt_PT" w:bidi="pt_PT"/>
        </w:rPr>
      </w:r>
      <w:r>
        <w:rPr>
          <w:lang w:val="pt_PT" w:bidi="pt_PT"/>
        </w:rPr>
        <w:t>Os soldados colocaram o sinal que dizia o crime de Jesus — “Rei dos judeus” — na madeira acima de sua cabeça. Os soldados também crucificaram dois homens, um em cada lado de Jesus. Estes homens são descritos como “assaltantes” ou “ladrões”. Os romanos não executavam pessoas por serem ladrões. Portanto, o significado provável dessa descrição é que esses homens também eram revolucionários e haviam tentado derrubar o governo. É muito provável que a cruz de Jesus fosse destinada a Barrabás.</w:t>
      </w:r>
    </w:p>
    <w:p>
      <w:pPr/>
      <w:r>
        <w:rPr>
          <w:lang w:val="pt_PT" w:bidi="pt_PT"/>
        </w:rPr>
      </w:r>
      <w:r>
        <w:rPr>
          <w:lang w:val="pt_PT" w:bidi="pt_PT"/>
        </w:rPr>
        <w:t>Algumas pessoas passavam e meneavam a cabeça, ou movimentavam sua cabeça de maneira a demonstrar estarem insultando Jesus. Elas diziam: “Você disse que iria destruir o templo e que o reconstruiria depois de três dias. Salve-se”. Os líderes religiosos haviam acusado Jesus de blasfêmia na noite anterior. Esse provavelmente era o rumor comum sobre a alegação de Jesus. As pessoas também diziam: “Desça da cruz se você é o Filho de Deus”.</w:t>
      </w:r>
    </w:p>
    <w:p>
      <w:pPr/>
      <w:r>
        <w:rPr>
          <w:lang w:val="pt_PT" w:bidi="pt_PT"/>
        </w:rPr>
      </w:r>
      <w:r>
        <w:rPr>
          <w:lang w:val="pt_PT" w:bidi="pt_PT"/>
        </w:rPr>
        <w:t>Pare e discutam em equipe: quais são alguns insultos comuns que as pessoas em sua cultura dizem?</w:t>
      </w:r>
    </w:p>
    <w:p>
      <w:pPr/>
      <w:r>
        <w:rPr>
          <w:lang w:val="pt_PT" w:bidi="pt_PT"/>
        </w:rPr>
      </w:r>
      <w:r>
        <w:rPr>
          <w:lang w:val="pt_PT" w:bidi="pt_PT"/>
        </w:rPr>
        <w:t>Os membros do Sinédrio, os principais sacerdotes e os instrutores da lei conversavam entre si de uma maneira sarcástica. “Ele salvou os outros, mas não consegue se salvar! Ele é o 'rei de Israel'. Deixe Ele descer da cruz para que possamos acreditar nele. Ele disse que era o Filho de Deus”. Provavelmente eles queriam dizer que Jesus salvava outras pessoas curando-as. Ironicamente, Jesus pode salvar as pessoas espiritualmente. Ele não "salvou a si mesmo" descendo da cruz. Os líderes religiosos chamaram Jesus de “Rei de Israel”, em vez de “Rei dos judeus”, como Pilatos havia feito. Os romanos chamavam o povo que morava em Israel de “judeus”. Os próprios judeus gostavam de usar o nome de sua terra, Israel.</w:t>
      </w:r>
    </w:p>
    <w:p>
      <w:pPr/>
      <w:r>
        <w:rPr>
          <w:lang w:val="pt_PT" w:bidi="pt_PT"/>
        </w:rPr>
      </w:r>
      <w:r>
        <w:rPr>
          <w:lang w:val="pt_PT" w:bidi="pt_PT"/>
        </w:rPr>
        <w:t>Da mesma maneira, os revolucionários que estavam em cruzes em ambos os lados de Jesus o ridicularizavam, o que significa que eles diziam coisas ruins sobre Jesus.</w:t>
      </w:r>
      <w:r>
        <w:rPr>
          <w:lang w:val="pt_PT" w:bidi="pt_PT"/>
        </w:rPr>
      </w:r>
    </w:p>
    <w:p>
      <w:pPr>
        <w:pStyle w:val="Heading3"/>
      </w:pPr>
      <w:r>
        <w:rPr>
          <w:lang w:val="pt_PT" w:bidi="pt_PT"/>
        </w:rPr>
        <w:t>Identificando as Cenas</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começa a carregar sua viga transversal (parte da cruz) para o lugar de execução. Ele não consegue carregá-la por todo o caminho, e Simão de Cirene a carrega pelo restante do caminho para a Gólgota, o Lugar da Caveira.</w:t>
      </w:r>
    </w:p>
    <w:p>
      <w:pPr/>
      <w:r>
        <w:rPr>
          <w:lang w:val="pt_PT" w:bidi="pt_PT"/>
        </w:rPr>
      </w:r>
      <w:r>
        <w:rPr>
          <w:b/>
          <w:lang w:val="pt_PT" w:bidi="pt_PT"/>
        </w:rPr>
        <w:t>Segunda cena:</w:t>
      </w:r>
      <w:r>
        <w:rPr>
          <w:lang w:val="pt_PT" w:bidi="pt_PT"/>
        </w:rPr>
        <w:t xml:space="preserve"> alguém oferece a Jesus vinho e fel, e os soldados pregam Jesus na cruz. Os soldados dividem as roupas de Jesus e vigiam. Há dois revolucionários crucificados, um em cada lado de Jesus.</w:t>
      </w:r>
    </w:p>
    <w:p>
      <w:pPr/>
      <w:r>
        <w:rPr>
          <w:lang w:val="pt_PT" w:bidi="pt_PT"/>
        </w:rPr>
      </w:r>
      <w:r>
        <w:rPr>
          <w:b/>
          <w:lang w:val="pt_PT" w:bidi="pt_PT"/>
        </w:rPr>
        <w:t>Terceira cena:</w:t>
      </w:r>
      <w:r>
        <w:rPr>
          <w:lang w:val="pt_PT" w:bidi="pt_PT"/>
        </w:rPr>
        <w:t xml:space="preserve"> as pessoas que passam, os principais sacerdotes e mestres da lei religiosa zombam de Jesus. Os dois revolucionários de ambos os lados de Jesus zombam dele.</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de Cirene</w:t>
      </w:r>
    </w:p>
    <w:p>
      <w:pPr>
        <w:pStyle w:val="ListBullet"/>
        <w:spacing w:line="240" w:lineRule="auto"/>
        <w:ind w:left="720"/>
      </w:pPr>
      <w:r>
        <w:rPr>
          <w:lang w:val="pt_PT" w:bidi="pt_PT"/>
        </w:rPr>
      </w:r>
      <w:r>
        <w:rPr>
          <w:lang w:val="pt_PT" w:bidi="pt_PT"/>
        </w:rPr>
        <w:t>Alguém que oferece a Jesus vinho e fel</w:t>
      </w:r>
    </w:p>
    <w:p>
      <w:pPr>
        <w:pStyle w:val="ListBullet"/>
        <w:spacing w:line="240" w:lineRule="auto"/>
        <w:ind w:left="720"/>
      </w:pPr>
      <w:r>
        <w:rPr>
          <w:lang w:val="pt_PT" w:bidi="pt_PT"/>
        </w:rPr>
      </w:r>
      <w:r>
        <w:rPr>
          <w:lang w:val="pt_PT" w:bidi="pt_PT"/>
        </w:rPr>
        <w:t>Soldados que crucificam Jesus</w:t>
      </w:r>
    </w:p>
    <w:p>
      <w:pPr>
        <w:pStyle w:val="ListBullet"/>
        <w:spacing w:line="240" w:lineRule="auto"/>
        <w:ind w:left="720"/>
      </w:pPr>
      <w:r>
        <w:rPr>
          <w:lang w:val="pt_PT" w:bidi="pt_PT"/>
        </w:rPr>
      </w:r>
      <w:r>
        <w:rPr>
          <w:lang w:val="pt_PT" w:bidi="pt_PT"/>
        </w:rPr>
        <w:t>Dois revolucionários crucificados, um em cada lado de Jesus</w:t>
      </w:r>
    </w:p>
    <w:p>
      <w:pPr>
        <w:pStyle w:val="ListBullet"/>
        <w:spacing w:line="240" w:lineRule="auto"/>
        <w:ind w:left="720"/>
      </w:pPr>
      <w:r>
        <w:rPr>
          <w:lang w:val="pt_PT" w:bidi="pt_PT"/>
        </w:rPr>
      </w:r>
      <w:r>
        <w:rPr>
          <w:lang w:val="pt_PT" w:bidi="pt_PT"/>
        </w:rPr>
        <w:t>Pessoas assistindo à crucificação</w:t>
      </w:r>
    </w:p>
    <w:p>
      <w:pPr>
        <w:pStyle w:val="ListBullet"/>
        <w:spacing w:line="240" w:lineRule="auto"/>
        <w:ind w:left="720"/>
      </w:pPr>
      <w:r>
        <w:rPr>
          <w:lang w:val="pt_PT" w:bidi="pt_PT"/>
        </w:rPr>
      </w:r>
      <w:r>
        <w:rPr>
          <w:lang w:val="pt_PT" w:bidi="pt_PT"/>
        </w:rPr>
        <w:t>Os principais sacerdotes e instrutores da lei religiosa</w:t>
      </w:r>
    </w:p>
    <w:p>
      <w:pPr/>
      <w:r>
        <w:rPr>
          <w:lang w:val="pt_PT" w:bidi="pt_PT"/>
        </w:rPr>
      </w:r>
      <w:r>
        <w:rPr>
          <w:lang w:val="pt_PT" w:bidi="pt_PT"/>
        </w:rPr>
        <w:t>Nesta sessão, peça ao grupo que faça um roteiro gráfico, desenhe ou use algum método para visualizar a história e a ação contida nela.</w:t>
      </w:r>
    </w:p>
    <w:p>
      <w:pPr/>
      <w:r>
        <w:rPr>
          <w:lang w:val="pt_PT" w:bidi="pt_PT"/>
        </w:rPr>
      </w:r>
      <w:r>
        <w:rPr>
          <w:lang w:val="pt_PT" w:bidi="pt_PT"/>
        </w:rPr>
        <w:t>Essa história começa enquanto Jesus e os soldados estão saindo para o lugar de crucificação. Provavelmente havia cerca de 4 soldados e um soldado líder que colocaram a viga transversal da cruz, que é um longo pedaço de madeira, nos ombros de Jesus. Jesus começa a carregar a longa peça de madeira pela cidade de Jerusalém. Jesus não pode mais carregar a madeira, provavelmente porque Jesus está fraco depois de ter sido açoitado. Os soldados obrigam um homem chamado Simão, de Cirene, a carregar a cruz.</w:t>
      </w:r>
    </w:p>
    <w:p>
      <w:pPr/>
      <w:r>
        <w:rPr>
          <w:lang w:val="pt_PT" w:bidi="pt_PT"/>
        </w:rPr>
      </w:r>
      <w:r>
        <w:rPr>
          <w:lang w:val="pt_PT" w:bidi="pt_PT"/>
        </w:rPr>
        <w:t>Simão, os soldados e Jesus andam pela cidade e saem da cidade por um portão na muralha. Há um lugar de execução fora da muralha da cidade de Jerusalém, chamado Gólgota, o Lugar da Caveira.</w:t>
      </w:r>
    </w:p>
    <w:p>
      <w:pPr/>
      <w:r>
        <w:rPr>
          <w:lang w:val="pt_PT" w:bidi="pt_PT"/>
        </w:rPr>
      </w:r>
      <w:r>
        <w:rPr>
          <w:lang w:val="pt_PT" w:bidi="pt_PT"/>
        </w:rPr>
        <w:t>Algumas pessoas, possivelmente os soldados, oferecem vinho a Jesus misturado com uma substância amarga chamada fel. Jesus prova o vinho e então se recusa a beber. Os soldados esticam os braços de Jesus na viga da cruz que Simão carregou. Eles pregam cada braço, provavelmente na área do antebraço, em uma das extremidades da trave da cruz. Então levantam a trave transversal junto a um poste de madeira vertical. Provavelmente eles pregam os pés de Jesus atravessando os calcanhares na peça vertical de madeira, perto da parte inferior. Colocam o sinal que diz “Rei dos judeus” acima da cabeça de Jesus.</w:t>
      </w:r>
    </w:p>
    <w:p>
      <w:pPr/>
      <w:r>
        <w:rPr>
          <w:lang w:val="pt_PT" w:bidi="pt_PT"/>
        </w:rPr>
      </w:r>
      <w:r>
        <w:rPr>
          <w:lang w:val="pt_PT" w:bidi="pt_PT"/>
        </w:rPr>
        <w:t>Os soldados lançam sortes, possivelmente lançando dados, jogando pequenas pedras marcadas na terra ou usando outro método. Os dados com números mais altos ou a maneira como as pedras caíam determinavam quem obteria quais pedaços das roupas de Jesus. Então os soldados vigiaram Jesus.</w:t>
      </w:r>
    </w:p>
    <w:p>
      <w:pPr/>
      <w:r>
        <w:rPr>
          <w:lang w:val="pt_PT" w:bidi="pt_PT"/>
        </w:rPr>
      </w:r>
      <w:r>
        <w:rPr>
          <w:lang w:val="pt_PT" w:bidi="pt_PT"/>
        </w:rPr>
        <w:t>Pare e olhe para a imagem de alguém segurando pedaços de madeira para lançar sortes. Encontre vários pedaços de madeira ou folhas de grama de diferentes comprimentos — uma para cada pessoa em seu grupo. Realize um jogo com os pedaços de madeira ou folhas de grama. Peça a uma pessoa que segure os pedaços de madeira ou grama com ambas as mãos, uma em cima da outra. Apenas deixe a parte superior dos pedaços de madeira ou grama aparecer. Determine o que a pessoa que receber o pedaço de madeira mais longo terá que fazer. Então peça a todos que escolham um pedaço de madeira.</w:t>
      </w:r>
    </w:p>
    <w:p>
      <w:pPr/>
      <w:r>
        <w:rPr>
          <w:lang w:val="pt_PT" w:bidi="pt_PT"/>
        </w:rPr>
      </w:r>
      <w:r>
        <w:rPr>
          <w:lang w:val="pt_PT" w:bidi="pt_PT"/>
        </w:rPr>
        <w:t>Os soldados crucificam dois homens que eram revolucionários de uma maneira semelhante e colocam suas cruzes uma em cada lado de Jesus. A cruz de Jesus estava no meio.</w:t>
      </w:r>
    </w:p>
    <w:p>
      <w:pPr/>
      <w:r>
        <w:rPr>
          <w:lang w:val="pt_PT" w:bidi="pt_PT"/>
        </w:rPr>
      </w:r>
      <w:r>
        <w:rPr>
          <w:lang w:val="pt_PT" w:bidi="pt_PT"/>
        </w:rPr>
        <w:t>As pessoas passavam e insultavam Jesus. Meneavam suas cabeças para mostrar sua repugnância e diziam: “Você quer destruir o templo e construí-lo em três dias. Desça da cruz e salve a si mesmo!”. Os principais sacerdotes e instrutores da lei falavam uns com os outros e zombavam de Jesus. “Ele salvou os outros, mas não consegue se salvar! Este Messias, rei de Israel, deveria descer da cruz para podermos ver e acreditar nele”. Os dois revolucionários que estavam nas cruzes ao lado de Jesus também o insultavam.</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de Cirene</w:t>
      </w:r>
    </w:p>
    <w:p>
      <w:pPr>
        <w:pStyle w:val="ListBullet"/>
        <w:spacing w:line="240" w:lineRule="auto"/>
        <w:ind w:left="720"/>
      </w:pPr>
      <w:r>
        <w:rPr>
          <w:lang w:val="pt_PT" w:bidi="pt_PT"/>
        </w:rPr>
      </w:r>
      <w:r>
        <w:rPr>
          <w:lang w:val="pt_PT" w:bidi="pt_PT"/>
        </w:rPr>
        <w:t>Alguém que oferece a Jesus vinho e fel</w:t>
      </w:r>
    </w:p>
    <w:p>
      <w:pPr>
        <w:pStyle w:val="ListBullet"/>
        <w:spacing w:line="240" w:lineRule="auto"/>
        <w:ind w:left="720"/>
      </w:pPr>
      <w:r>
        <w:rPr>
          <w:lang w:val="pt_PT" w:bidi="pt_PT"/>
        </w:rPr>
      </w:r>
      <w:r>
        <w:rPr>
          <w:lang w:val="pt_PT" w:bidi="pt_PT"/>
        </w:rPr>
        <w:t>Soldados que crucificam Jesus</w:t>
      </w:r>
    </w:p>
    <w:p>
      <w:pPr>
        <w:pStyle w:val="ListBullet"/>
        <w:spacing w:line="240" w:lineRule="auto"/>
        <w:ind w:left="720"/>
      </w:pPr>
      <w:r>
        <w:rPr>
          <w:lang w:val="pt_PT" w:bidi="pt_PT"/>
        </w:rPr>
      </w:r>
      <w:r>
        <w:rPr>
          <w:lang w:val="pt_PT" w:bidi="pt_PT"/>
        </w:rPr>
        <w:t>Dois revolucionários crucificados, um em cada lado de Jesus</w:t>
      </w:r>
    </w:p>
    <w:p>
      <w:pPr>
        <w:pStyle w:val="ListBullet"/>
        <w:spacing w:line="240" w:lineRule="auto"/>
        <w:ind w:left="720"/>
      </w:pPr>
      <w:r>
        <w:rPr>
          <w:lang w:val="pt_PT" w:bidi="pt_PT"/>
        </w:rPr>
      </w:r>
      <w:r>
        <w:rPr>
          <w:lang w:val="pt_PT" w:bidi="pt_PT"/>
        </w:rPr>
        <w:t>Pessoas assistindo à crucificação</w:t>
      </w:r>
    </w:p>
    <w:p>
      <w:pPr>
        <w:pStyle w:val="ListBullet"/>
        <w:spacing w:line="240" w:lineRule="auto"/>
        <w:ind w:left="720"/>
      </w:pPr>
      <w:r>
        <w:rPr>
          <w:lang w:val="pt_PT" w:bidi="pt_PT"/>
        </w:rPr>
      </w:r>
      <w:r>
        <w:rPr>
          <w:lang w:val="pt_PT" w:bidi="pt_PT"/>
        </w:rPr>
        <w:t>os principais sacerdotes e instrutores da lei religiosa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Essa história começa quando cerca de 4 soldados e um soldado comandante levam Jesus para ser crucificado. Enquanto eles saem, eles encontram Simão da cidade de Cirene no norte da África. Jesus está muito fraco depois de ter sido açoitado. Ele não pode mais carregar a cruz. Os soldados forçam Simão de Cirene a carregar a cruz. Simão, os soldados e Jesus andam pela cidade e saem da cidade por um portão na muralha. Há um lugar de execução fora da muralha da cidade de Jerusalém, chamado Gólgota, o lugar da Caveira.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Simão: “Como você está se sentindo?”. Ouça coisas como:</w:t>
      </w:r>
    </w:p>
    <w:p>
      <w:pPr>
        <w:pStyle w:val="ListBullet"/>
        <w:spacing w:line="240" w:lineRule="auto"/>
        <w:ind w:left="720"/>
      </w:pPr>
      <w:r>
        <w:rPr>
          <w:lang w:val="pt_PT" w:bidi="pt_PT"/>
        </w:rPr>
      </w:r>
      <w:r>
        <w:rPr>
          <w:lang w:val="pt_PT" w:bidi="pt_PT"/>
        </w:rPr>
        <w:t>Pergunte às pessoas pelas ruas de Jerusalém: “Como vocês estão se sentindo?”.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Chegam à Gólgota. Algumas pessoas oferecem vinho a Jesus misturado com fel. Jesus bebe e recusa o vinho. Os soldados esticam os braços de Jesus na viga da cruz que Simão carregou. Eles pregam cada braço, provavelmente na área do antebraço, em uma das extremidades da trave da cruz. Então levantam a trave transversal junto a um poste de madeira vertical. Provavelmente eles pregam os pés de Jesus atravessando os calcanhares na peça vertical de madeira, perto da parte inferior. Eles colocam o sinal que diz “Rei dos judeus” acima da cabeça de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soldados: “Como vocês estão se sentindo?”.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soldados lançam sortes para distribuírem as roupas de Jesus. Os soldados crucificam dois homens que eram revolucionários de uma maneira semelhante e colocam suas cruzes uma em cada lado de Jesus. A cruz de Jesus estava no meio.</w:t>
      </w:r>
    </w:p>
    <w:p>
      <w:pPr/>
      <w:r>
        <w:rPr>
          <w:lang w:val="pt_PT" w:bidi="pt_PT"/>
        </w:rPr>
      </w:r>
      <w:r>
        <w:rPr>
          <w:lang w:val="pt_PT" w:bidi="pt_PT"/>
        </w:rPr>
        <w:t>As pessoas passavam e insultavam Jesus. Balançavam suas cabeças para mostrar sua repugnância e diziam: “Você quer destruir o templo e construí-lo em três dias! Desça da cruz e salve a si mesmo!”. Os principais sacerdotes e instrutores da lei falavam uns com os outros e zombavam de Jesus. “Ele salvou os outros, mas não consegue se salvar! Este Messias, rei de Israel, deveria descer da cruz para podermos ver e acreditar nele”. Os dois revolucionários que estavam nas cruzes ao lado de Jesus também o insultavam.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dois revolucionários nas outras cruzes: “Como vocês estão se sentindo?”. Ouça coisas como:</w:t>
      </w:r>
    </w:p>
    <w:p>
      <w:pPr>
        <w:pStyle w:val="ListBullet"/>
        <w:spacing w:line="240" w:lineRule="auto"/>
        <w:ind w:left="720"/>
      </w:pPr>
      <w:r>
        <w:rPr>
          <w:lang w:val="pt_PT" w:bidi="pt_PT"/>
        </w:rPr>
      </w:r>
      <w:r>
        <w:rPr>
          <w:lang w:val="pt_PT" w:bidi="pt_PT"/>
        </w:rPr>
        <w:t>Pergunte aos líderes religiosos: “Como vocês estão se sentindo?”. Ouça coisas como:</w:t>
      </w:r>
    </w:p>
    <w:p>
      <w:pPr>
        <w:pStyle w:val="ListBullet"/>
        <w:spacing w:line="240" w:lineRule="auto"/>
        <w:ind w:left="720"/>
      </w:pPr>
      <w:r>
        <w:rPr>
          <w:lang w:val="pt_PT" w:bidi="pt_PT"/>
        </w:rPr>
      </w:r>
      <w:r>
        <w:rPr>
          <w:lang w:val="pt_PT" w:bidi="pt_PT"/>
        </w:rPr>
        <w:t>Pergunte à pessoa que interpreta Jesus: “Como você está se sentindo?”. Ouça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Os soldados levaram Jesus para um lugar chamado </w:t>
      </w:r>
      <w:r>
        <w:rPr>
          <w:b/>
          <w:lang w:val="pt_PT" w:bidi="pt_PT"/>
        </w:rPr>
        <w:t>Gólgota</w:t>
      </w:r>
      <w:r>
        <w:rPr>
          <w:lang w:val="pt_PT" w:bidi="pt_PT"/>
        </w:rPr>
        <w:t>. Gólgota é o nome específico do lugar onde os soldados crucificaram Jesus. O nome significa “lugar da caveira”. Marcos nos diz tanto o nome específico do lugar e o significado do nome. Você deve fazer a mesma coisa em sua tradução.</w:t>
      </w:r>
    </w:p>
    <w:p>
      <w:pPr/>
      <w:r>
        <w:rPr>
          <w:lang w:val="pt_PT" w:bidi="pt_PT"/>
        </w:rPr>
      </w:r>
      <w:r>
        <w:rPr>
          <w:lang w:val="pt_PT" w:bidi="pt_PT"/>
        </w:rPr>
        <w:t xml:space="preserve">Alguém ofereceu </w:t>
      </w:r>
      <w:r>
        <w:rPr>
          <w:b/>
          <w:lang w:val="pt_PT" w:bidi="pt_PT"/>
        </w:rPr>
        <w:t>vinho</w:t>
      </w:r>
      <w:r>
        <w:rPr>
          <w:lang w:val="pt_PT" w:bidi="pt_PT"/>
        </w:rPr>
        <w:t xml:space="preserve"> a Jesus, uma bebida fermentada feita de uma fruta chamada uva, misturada com </w:t>
      </w:r>
      <w:r>
        <w:rPr>
          <w:b/>
          <w:lang w:val="pt_PT" w:bidi="pt_PT"/>
        </w:rPr>
        <w:t>fel</w:t>
      </w:r>
      <w:r>
        <w:rPr>
          <w:lang w:val="pt_PT" w:bidi="pt_PT"/>
        </w:rPr>
        <w:t>, um sedativo amargo. É possível que os soldados tenham oferecido isso a Jesus para continuarem sendo cruéis. Também é possível que as mulheres judias tivessem oferecido isso a Jesus para ajudar a sedar seus sentidos à dor.</w:t>
      </w:r>
    </w:p>
    <w:p>
      <w:pPr/>
      <w:r>
        <w:rPr>
          <w:lang w:val="pt_PT" w:bidi="pt_PT"/>
        </w:rPr>
      </w:r>
      <w:r>
        <w:rPr>
          <w:lang w:val="pt_PT" w:bidi="pt_PT"/>
        </w:rPr>
        <w:t xml:space="preserve">Quando os soldados haviam </w:t>
      </w:r>
      <w:r>
        <w:rPr>
          <w:b/>
          <w:lang w:val="pt_PT" w:bidi="pt_PT"/>
        </w:rPr>
        <w:t>crucificado</w:t>
      </w:r>
      <w:r>
        <w:rPr>
          <w:lang w:val="pt_PT" w:bidi="pt_PT"/>
        </w:rPr>
        <w:t xml:space="preserve"> Jesus, eles jogaram </w:t>
      </w:r>
      <w:r>
        <w:rPr>
          <w:b/>
          <w:lang w:val="pt_PT" w:bidi="pt_PT"/>
        </w:rPr>
        <w:t>dados</w:t>
      </w:r>
      <w:r>
        <w:rPr>
          <w:lang w:val="pt_PT" w:bidi="pt_PT"/>
        </w:rPr>
        <w:t xml:space="preserve">, ou </w:t>
      </w:r>
      <w:r>
        <w:rPr>
          <w:b/>
          <w:lang w:val="pt_PT" w:bidi="pt_PT"/>
        </w:rPr>
        <w:t>lançaram sortes</w:t>
      </w:r>
      <w:r>
        <w:rPr>
          <w:lang w:val="pt_PT" w:bidi="pt_PT"/>
        </w:rPr>
        <w:t xml:space="preserve">, para ver quem ficaria com as roupas de Jesus. Use a mesma palavra que você usou para crucificar antes. Consulte o Glossário Mestre para a definição de </w:t>
      </w:r>
      <w:r>
        <w:rPr>
          <w:b/>
          <w:lang w:val="pt_PT" w:bidi="pt_PT"/>
        </w:rPr>
        <w:t>crucificar</w:t>
      </w:r>
      <w:r>
        <w:rPr>
          <w:lang w:val="pt_PT" w:bidi="pt_PT"/>
        </w:rPr>
        <w:t>. “Lançar sortes” significa jogar dados, escolher gravetos ou jogar pedrinhas que foram marcadas de alguma maneira. Os dados com números mais altos, o graveto mais longo, ou a maneira como as pedras caíam determinavam quem obteve quais pedaços das roupas de Jesus.</w:t>
      </w:r>
    </w:p>
    <w:p>
      <w:pPr/>
      <w:r>
        <w:rPr>
          <w:lang w:val="pt_PT" w:bidi="pt_PT"/>
        </w:rPr>
      </w:r>
      <w:r>
        <w:rPr>
          <w:lang w:val="pt_PT" w:bidi="pt_PT"/>
        </w:rPr>
        <w:t>Pare aqui e mostre à sua equipe de tradução uma foto dos dados novamente.</w:t>
      </w:r>
    </w:p>
    <w:p>
      <w:pPr/>
      <w:r>
        <w:rPr>
          <w:lang w:val="pt_PT" w:bidi="pt_PT"/>
        </w:rPr>
      </w:r>
      <w:r>
        <w:rPr>
          <w:lang w:val="pt_PT" w:bidi="pt_PT"/>
        </w:rPr>
        <w:t xml:space="preserve">Dois </w:t>
      </w:r>
      <w:r>
        <w:rPr>
          <w:b/>
          <w:lang w:val="pt_PT" w:bidi="pt_PT"/>
        </w:rPr>
        <w:t>ladrões</w:t>
      </w:r>
      <w:r>
        <w:rPr>
          <w:lang w:val="pt_PT" w:bidi="pt_PT"/>
        </w:rPr>
        <w:t>, ou salteadores, foram crucificados em ambos os lados de Jesus.</w:t>
      </w:r>
    </w:p>
    <w:p>
      <w:pPr/>
      <w:r>
        <w:rPr>
          <w:lang w:val="pt_PT" w:bidi="pt_PT"/>
        </w:rPr>
      </w:r>
      <w:r>
        <w:rPr>
          <w:lang w:val="pt_PT" w:bidi="pt_PT"/>
        </w:rPr>
        <w:t xml:space="preserve">As pessoas insultam Jesus e dizem que ele disse que destruiria o </w:t>
      </w:r>
      <w:r>
        <w:rPr>
          <w:b/>
          <w:lang w:val="pt_PT" w:bidi="pt_PT"/>
        </w:rPr>
        <w:t>templo</w:t>
      </w:r>
      <w:r>
        <w:rPr>
          <w:lang w:val="pt_PT" w:bidi="pt_PT"/>
        </w:rPr>
        <w:t xml:space="preserve"> e o reconstruiria. Use a mesma palavra para templo que você usou em passagens anteriores no livro de Mateus e lembre-se de que </w:t>
      </w:r>
      <w:r>
        <w:rPr>
          <w:b/>
          <w:lang w:val="pt_PT" w:bidi="pt_PT"/>
        </w:rPr>
        <w:t>templo</w:t>
      </w:r>
      <w:r>
        <w:rPr>
          <w:lang w:val="pt_PT" w:bidi="pt_PT"/>
        </w:rPr>
        <w:t xml:space="preserve"> está no Glossário Mestre.</w:t>
      </w:r>
    </w:p>
    <w:p>
      <w:pPr/>
      <w:r>
        <w:rPr>
          <w:lang w:val="pt_PT" w:bidi="pt_PT"/>
        </w:rPr>
      </w:r>
      <w:r>
        <w:rPr>
          <w:lang w:val="pt_PT" w:bidi="pt_PT"/>
        </w:rPr>
        <w:t xml:space="preserve">Os </w:t>
      </w:r>
      <w:r>
        <w:rPr>
          <w:b/>
          <w:lang w:val="pt_PT" w:bidi="pt_PT"/>
        </w:rPr>
        <w:t>principais sacerdotes</w:t>
      </w:r>
      <w:r>
        <w:rPr>
          <w:lang w:val="pt_PT" w:bidi="pt_PT"/>
        </w:rPr>
        <w:t xml:space="preserve"> e </w:t>
      </w:r>
      <w:r>
        <w:rPr>
          <w:b/>
          <w:lang w:val="pt_PT" w:bidi="pt_PT"/>
        </w:rPr>
        <w:t>mestres da lei religiosa</w:t>
      </w:r>
      <w:r>
        <w:rPr>
          <w:lang w:val="pt_PT" w:bidi="pt_PT"/>
        </w:rPr>
        <w:t xml:space="preserve"> e </w:t>
      </w:r>
      <w:r>
        <w:rPr>
          <w:b/>
          <w:lang w:val="pt_PT" w:bidi="pt_PT"/>
        </w:rPr>
        <w:t>anciãos</w:t>
      </w:r>
      <w:r>
        <w:rPr>
          <w:lang w:val="pt_PT" w:bidi="pt_PT"/>
        </w:rPr>
        <w:t xml:space="preserve"> zombaram de Jesus e disseram: “Deixe esse </w:t>
      </w:r>
      <w:r>
        <w:rPr>
          <w:b/>
          <w:lang w:val="pt_PT" w:bidi="pt_PT"/>
        </w:rPr>
        <w:t>rei de Israel</w:t>
      </w:r>
      <w:r>
        <w:rPr>
          <w:lang w:val="pt_PT" w:bidi="pt_PT"/>
        </w:rPr>
        <w:t xml:space="preserve"> descer da cruz para que possamos ver e acreditar nele”. Use as mesmas palavras para principais sacerdotes, mestres da lei religiosa, que você tem em passagens anteriores e lembre-se de que essas palavras estão no Glossário Mestre.</w:t>
      </w:r>
    </w:p>
    <w:p>
      <w:pPr/>
      <w:r>
        <w:rPr>
          <w:lang w:val="pt_PT" w:bidi="pt_PT"/>
        </w:rPr>
      </w:r>
      <w:r>
        <w:rPr>
          <w:lang w:val="pt_PT" w:bidi="pt_PT"/>
        </w:rPr>
        <w:t xml:space="preserve">Os líderes religiosos usaram o título de </w:t>
      </w:r>
      <w:r>
        <w:rPr>
          <w:b/>
          <w:lang w:val="pt_PT" w:bidi="pt_PT"/>
        </w:rPr>
        <w:t>Rei de Israel</w:t>
      </w:r>
      <w:r>
        <w:rPr>
          <w:lang w:val="pt_PT" w:bidi="pt_PT"/>
        </w:rPr>
        <w:t xml:space="preserve">, em vez de </w:t>
      </w:r>
      <w:r>
        <w:rPr>
          <w:b/>
          <w:lang w:val="pt_PT" w:bidi="pt_PT"/>
        </w:rPr>
        <w:t>Rei dos judeus</w:t>
      </w:r>
      <w:r>
        <w:rPr>
          <w:lang w:val="pt_PT" w:bidi="pt_PT"/>
        </w:rPr>
        <w:t xml:space="preserve">, porque o povo judeu preferia se chamar nação de Israel, o nome que Deus lhes dera desde a época de seu ancestral, Jacó. Consulte o Glossário Mestre para a definição de </w:t>
      </w:r>
      <w:r>
        <w:rPr>
          <w:b/>
          <w:lang w:val="pt_PT" w:bidi="pt_PT"/>
        </w:rPr>
        <w:t>Israel</w:t>
      </w:r>
      <w:r>
        <w:rPr>
          <w:lang w:val="pt_PT" w:bidi="pt_PT"/>
        </w:rPr>
        <w:t>.</w:t>
      </w:r>
    </w:p>
    <w:p>
      <w:pPr/>
      <w:r>
        <w:rPr>
          <w:lang w:val="pt_PT" w:bidi="pt_PT"/>
        </w:rPr>
      </w:r>
      <w:r>
        <w:rPr>
          <w:lang w:val="pt_PT" w:bidi="pt_PT"/>
        </w:rPr>
        <w:t xml:space="preserve">Os líderes religiosos também dizem que Jesus disse: “Sou o </w:t>
      </w:r>
      <w:r>
        <w:rPr>
          <w:b/>
          <w:lang w:val="pt_PT" w:bidi="pt_PT"/>
        </w:rPr>
        <w:t>Filho de Deus</w:t>
      </w:r>
      <w:r>
        <w:rPr>
          <w:lang w:val="pt_PT" w:bidi="pt_PT"/>
        </w:rPr>
        <w:t xml:space="preserve">”. Filho de Deus era um nome mostrando um relacionamento especial que Jesus tinha com Deus. Consulte o Glossário Mestre para a definição de </w:t>
      </w:r>
      <w:r>
        <w:rPr>
          <w:b/>
          <w:lang w:val="pt_PT" w:bidi="pt_PT"/>
        </w:rPr>
        <w:t>Filho de Deus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27:45–56</w:t>
      </w:r>
      <w:r>
        <w:rPr>
          <w:lang w:val="pt_PT" w:bidi="pt_PT"/>
        </w:rPr>
      </w:r>
    </w:p>
    <w:p>
      <w:pPr>
        <w:pStyle w:val="Heading3"/>
      </w:pPr>
      <w:r>
        <w:rPr>
          <w:lang w:val="pt_PT" w:bidi="pt_PT"/>
        </w:rPr>
        <w:t>Ouvir e Sentir</w:t>
      </w:r>
    </w:p>
    <w:p>
      <w:pPr/>
      <w:r>
        <w:rPr>
          <w:lang w:val="pt_PT" w:bidi="pt_PT"/>
        </w:rPr>
      </w:r>
      <w:r>
        <w:rPr>
          <w:lang w:val="pt_PT" w:bidi="pt_PT"/>
        </w:rPr>
        <w:t>Ouçam Mateus 27.45–56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os soldados crucificaram Jesus na manhã. Jesus estava sofrendo na cruz por horas. Na sexta hora, ou meio-dia, o sol ficou escuro, mesmo que o sol nunca fique escuro nessa hora do dia. Por isso, as pessoas no tempo de Jesus devem ter acreditado que a escuridão era um símbolo para algo ruim. O profeta judeu Amós dissera que o sol se tornaria escuro quando Deus viesse para julgar o mundo. Outras pessoas acreditavam que a escuridão era um símbolo para a morte de reis ou de cidades. Antes da primeira Páscoa, quando Deus resgatou os israelitas do Egito, houve uma praga de trevas que simbolizava a maldição de Deus sobre o Egito. A lei de Moisés diz que Deus castigava ou amaldiçoava aqueles que eram pendurados em uma árvore. A maldição não era porque eles estavam pendurados em uma árvore, mas porque aqueles que morriam nas árvores eram tipicamente criminosos. Jesus não era um criminoso, mas Jesus estava carregando o pecado de todas as pessoas do mundo. Talvez fosse por isso que o sol se tornou escuro.</w:t>
      </w:r>
    </w:p>
    <w:p>
      <w:pPr/>
      <w:r>
        <w:rPr>
          <w:lang w:val="pt_PT" w:bidi="pt_PT"/>
        </w:rPr>
      </w:r>
      <w:r>
        <w:rPr>
          <w:lang w:val="pt_PT" w:bidi="pt_PT"/>
        </w:rPr>
        <w:t>Parem e discutam: falem sobre presságios ou símbolos na natureza que sua cultura acredita que são sinais ou julgamentos de Deus.</w:t>
      </w:r>
    </w:p>
    <w:p>
      <w:pPr/>
      <w:r>
        <w:rPr>
          <w:lang w:val="pt_PT" w:bidi="pt_PT"/>
        </w:rPr>
      </w:r>
      <w:r>
        <w:rPr>
          <w:lang w:val="pt_PT" w:bidi="pt_PT"/>
        </w:rPr>
        <w:t>Às 3 horas da tarde, três horas após o início da escuridão, Jesus gritou em voz alta: “Meu Deus, meu Deus, por que me abandonaste?”. Jesus sente como se tivesse sido completamente afastado de Deus; por isso, Jesus pronunciou a primeira parte de um Salmo, ou canção, de lamentação. Os judeus que estavam por perto entenderiam essa referência ao salmo que Jesus estava citando. Nessa canção de lamentação, o cantor implora a Deus para ajudar a pessoa que sofre de forma injusta ou errônea. Esse salmo também termina com a promessa de que Deus estará com eles e os ajudará em seus problemas.</w:t>
      </w:r>
    </w:p>
    <w:p>
      <w:pPr/>
      <w:r>
        <w:rPr>
          <w:lang w:val="pt_PT" w:bidi="pt_PT"/>
        </w:rPr>
      </w:r>
      <w:r>
        <w:rPr>
          <w:lang w:val="pt_PT" w:bidi="pt_PT"/>
        </w:rPr>
        <w:t>Jesus provavelmente falou o nome de Deus — Eli, Eli — em hebraico e o resto da pergunta em aramaico. Hebraico era a língua da Escritura judaica, mas o aramaico era a língua que o povo judeu falava durante os tempos romanos. Algumas das pessoas ao redor dele podem não ter entendido suas primeiras palavras. Jesus clamou por Deus, mas a palavra que ele usou para Deus soava como o nome hebraico do grande profeta judeu Elias. Os judeus acreditaram que o espírito de Elias viria para resgatar pessoas justas quando estivessem em perigo. É compreensível que as pessoas acreditassem que Jesus estava chamando por Elias em vez de Deus.</w:t>
      </w:r>
    </w:p>
    <w:p>
      <w:pPr/>
      <w:r>
        <w:rPr>
          <w:lang w:val="pt_PT" w:bidi="pt_PT"/>
        </w:rPr>
      </w:r>
      <w:r>
        <w:rPr>
          <w:lang w:val="pt_PT" w:bidi="pt_PT"/>
        </w:rPr>
        <w:t>Os judeus pensavam que o vinagre de vinho, que era um vinho mais barato e ácido, revigorava e ajudava pessoas com sede. Alguém ouviu Jesus chamar e queria ajudá-lo. A pessoa ensopou uma esponja com o vinagre de vinho, colocou a esponja no final de uma vara longa, e a ergueu para Jesus. Outros disseram para esperar e ver se Elias salvaria Jesus. Não temos certeza se isso foi dito como zombaria, ou se era sério, já que alguns podem ter pensado que Jesus era justo e não merecedor da morte.</w:t>
      </w:r>
    </w:p>
    <w:p>
      <w:pPr/>
      <w:r>
        <w:rPr>
          <w:lang w:val="pt_PT" w:bidi="pt_PT"/>
        </w:rPr>
      </w:r>
      <w:r>
        <w:rPr>
          <w:lang w:val="pt_PT" w:bidi="pt_PT"/>
        </w:rPr>
        <w:t>Jesus permaneceu forte o suficiente para falar em voz alta até o fim de sua vida. Isto era incomum — a maioria dos homens ficava mais fraca e inconsciente perto do fim de sua crucificação e mal conseguiam respirar. Jesus chorou em voz alta em agonia novamente, e então Jesus respirou seu último fôlego, ou morreu. Esse é o clímax da história contada em uma frase simples: “Jesus entregou seu Espírito”.</w:t>
      </w:r>
    </w:p>
    <w:p>
      <w:pPr/>
      <w:r>
        <w:rPr>
          <w:lang w:val="pt_PT" w:bidi="pt_PT"/>
        </w:rPr>
      </w:r>
      <w:r>
        <w:rPr>
          <w:lang w:val="pt_PT" w:bidi="pt_PT"/>
        </w:rPr>
        <w:t>Mateus conta sobre um evento que acontece em um lugar diferente, mas, ao mesmo tempo que a morte de Jesus. O templo de Jerusalém possuía duas grandes cortinas que cobriam as portas de acesso. A cortina interior é aquela que separa o Lugar Santo do Santo dos Santos. O Santo dos Santos é o lugar no templo onde a presença de Deus habita, e apenas o sumo sacerdote pode entrar em um dia especial uma vez por ano para fazer um sacrifício para que todo o povo de Israel tenha seus pecados perdoados. A cortina externa é a cortina que separava essas áreas muito especiais, exclusivas para os sacerdotes, dos pátios, onde ficavam os não sacerdotes. O público podia ver a cortina exterior, mas apenas alguns sacerdotes podiam ver a cortina interior.</w:t>
      </w:r>
    </w:p>
    <w:p>
      <w:pPr/>
      <w:r>
        <w:rPr>
          <w:lang w:val="pt_PT" w:bidi="pt_PT"/>
        </w:rPr>
      </w:r>
      <w:r>
        <w:rPr>
          <w:lang w:val="pt_PT" w:bidi="pt_PT"/>
        </w:rPr>
        <w:t>Pare aqui e mostre à sua equipe de tradução um diagrama do templo, incluindo o Santo dos Santos, o Lugar Santo e os pátios. Mostre à equipe onde as duas cortinas estariam no templo.</w:t>
      </w:r>
    </w:p>
    <w:p>
      <w:pPr/>
      <w:r>
        <w:rPr>
          <w:lang w:val="pt_PT" w:bidi="pt_PT"/>
        </w:rPr>
      </w:r>
      <w:r>
        <w:rPr>
          <w:lang w:val="pt_PT" w:bidi="pt_PT"/>
        </w:rPr>
        <w:t>Deus fez a cortina do templo ser rasgada em duas partes, de cima a baixo. Não temos certeza de qual cortina é dividida em duas, de cima a baixo. Alguns estudiosos acreditam que era a cortina externa que foi dividida em duas, de cima a baixo, porque o público em geral poderia vê-la dos pátios e dizer aos outros que isso havia acontecido. A maioria dos estudiosos acredita que era a cortina interna que separava o Santo dos Santos, sugerindo que todos agora temos acesso à presença de Deus. De qualquer forma, a cortina rasgando em duas partes simboliza que Jesus está mudando as tradições judaicas originais da necessidade de um templo e sacerdotes para fazer sacrifícios no Santo dos Santos pelos pecados do povo. Jesus é o sacrifício final, então não há mais necessidade dos sacrifícios de sangue no templo.</w:t>
      </w:r>
    </w:p>
    <w:p>
      <w:pPr/>
      <w:r>
        <w:rPr>
          <w:lang w:val="pt_PT" w:bidi="pt_PT"/>
        </w:rPr>
      </w:r>
      <w:r>
        <w:rPr>
          <w:lang w:val="pt_PT" w:bidi="pt_PT"/>
        </w:rPr>
        <w:t>Deus então fez a terra tremer, as rochas se dividirem e os túmulos se abrirem. Esses túmulos eram túmulos que não são cavados no chão, mas estavam acima do chão com algum tipo de rocha cobrindo a abertura. Alguns estudiosos sugerem que as rochas que se dividiram eram as rochas que cobriam os túmulos. Deus então ressuscitou muitos de seu povo dentre os mortos. Depois da ressurreição de Jesus, que aconteceu alguns dias depois, aqueles que ressuscitaram dentre os mortos foram para Jerusalém, e muitas pessoas os viram.</w:t>
      </w:r>
    </w:p>
    <w:p>
      <w:pPr/>
      <w:r>
        <w:rPr>
          <w:lang w:val="pt_PT" w:bidi="pt_PT"/>
        </w:rPr>
      </w:r>
      <w:r>
        <w:rPr>
          <w:lang w:val="pt_PT" w:bidi="pt_PT"/>
        </w:rPr>
        <w:t>De volta na cruz, um centurião, ou um oficial romano, e os outros oficiais que estavam com ele, haviam estado com Jesus desde o início da crucificação até sua morte. Eles ficaram com medo ou cheios de admiração com o terremoto quando Jesus morreu. Os oficiais romanos exclamam: “Certamente este homem era o Filho de Deus!" Esses oficiais romanos provavelmente entenderam que Jesus é divino ou um herói divino que aceitou seu destino de Deus. No entanto, os oficiais romanos não devem ter entendido completamente o significado desta declaração.</w:t>
      </w:r>
    </w:p>
    <w:p>
      <w:pPr/>
      <w:r>
        <w:rPr>
          <w:lang w:val="pt_PT" w:bidi="pt_PT"/>
        </w:rPr>
      </w:r>
      <w:r>
        <w:rPr>
          <w:lang w:val="pt_PT" w:bidi="pt_PT"/>
        </w:rPr>
        <w:t>Muitas mulheres estavam lá assistindo à distância. Essas mulheres haviam seguido Jesus desde a Galileia e haviam ajudado a cuidar das necessidades de Jesus. Maria Madalena é uma das mulheres nomeadas. Maria é um nome comum de mulher em Israel. Ao chamá-la de Madalena, Mateus está dizendo que ela é da cidade de Magdala, uma vila de pescadores na costa do Mar da Galileia. As outras duas mulheres nomeadas são Maria, a mãe de Tiago e José, que poderia ser a mãe de Jesus ou possivelmente a tia de Jesus; e a esposa de Zebedeu que é a mãe de João e Tiago, discípulos de Jesus.</w:t>
      </w:r>
    </w:p>
    <w:p>
      <w:pPr/>
      <w:r>
        <w:rPr>
          <w:lang w:val="pt_PT" w:bidi="pt_PT"/>
        </w:rPr>
      </w:r>
      <w:r>
        <w:rPr>
          <w:lang w:val="pt_PT" w:bidi="pt_PT"/>
        </w:rPr>
        <w:t>Parem e discutam: quem em sua cultura vem para estar com aqueles que estão morrendo?</w:t>
      </w:r>
    </w:p>
    <w:p>
      <w:pPr/>
      <w:r>
        <w:rPr>
          <w:lang w:val="pt_PT" w:bidi="pt_PT"/>
        </w:rPr>
      </w:r>
      <w:r>
        <w:rPr>
          <w:lang w:val="pt_PT" w:bidi="pt_PT"/>
        </w:rPr>
        <w:t>Pare aqui e discuta: como as pessoas em sua cultura falam sobre pessoas que compartilham o mesmo nome? Discutam as maneiras de falar sobre elas para ajudar os demais a entender exatamente sobre quem se está falando.</w:t>
      </w:r>
    </w:p>
    <w:p>
      <w:pPr/>
      <w:r>
        <w:rPr>
          <w:lang w:val="pt_PT" w:bidi="pt_PT"/>
        </w:rPr>
      </w:r>
      <w:r>
        <w:rPr>
          <w:lang w:val="pt_PT" w:bidi="pt_PT"/>
        </w:rPr>
        <w:t>Mostrem um mapa da Galileia que inclua a cidade de Magdala identificada, se a equipe não estiver familiarizada com esta cidade.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O sol fica escuro por três horas. Jesus clama em voz alta: “Meu Deus, meu Deus, por que me abandonaste?”. Alguém tenta dar vinho azedo a Jesus.</w:t>
      </w:r>
    </w:p>
    <w:p>
      <w:pPr/>
      <w:r>
        <w:rPr>
          <w:lang w:val="pt_PT" w:bidi="pt_PT"/>
        </w:rPr>
      </w:r>
      <w:r>
        <w:rPr>
          <w:b/>
          <w:lang w:val="pt_PT" w:bidi="pt_PT"/>
        </w:rPr>
        <w:t>Segunda cena:</w:t>
      </w:r>
      <w:r>
        <w:rPr>
          <w:lang w:val="pt_PT" w:bidi="pt_PT"/>
        </w:rPr>
        <w:t xml:space="preserve"> Jesus grita em voz alta e morre. Ao mesmo tempo, no templo, no outro lado de Jerusalém, uma cortina se rasga em duas de cima a baixo, os terremotos e os túmulos são abertos, os mortos são ressuscitados.</w:t>
      </w:r>
    </w:p>
    <w:p>
      <w:pPr/>
      <w:r>
        <w:rPr>
          <w:lang w:val="pt_PT" w:bidi="pt_PT"/>
        </w:rPr>
      </w:r>
      <w:r>
        <w:rPr>
          <w:b/>
          <w:lang w:val="pt_PT" w:bidi="pt_PT"/>
        </w:rPr>
        <w:t>Terceira cena:</w:t>
      </w:r>
      <w:r>
        <w:rPr>
          <w:lang w:val="pt_PT" w:bidi="pt_PT"/>
        </w:rPr>
        <w:t xml:space="preserve"> o centurião e os oficiais romanos dizem: “Esse homem era o Filho de Deus!"</w:t>
      </w:r>
    </w:p>
    <w:p>
      <w:pPr/>
      <w:r>
        <w:rPr>
          <w:lang w:val="pt_PT" w:bidi="pt_PT"/>
        </w:rPr>
      </w:r>
      <w:r>
        <w:rPr>
          <w:b/>
          <w:lang w:val="pt_PT" w:bidi="pt_PT"/>
        </w:rPr>
        <w:t>Quarta cena:</w:t>
      </w:r>
      <w:r>
        <w:rPr>
          <w:lang w:val="pt_PT" w:bidi="pt_PT"/>
        </w:rPr>
        <w:t xml:space="preserve"> muitas mulheres estavam assistindo à distância.</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Deus (por suas ações)</w:t>
      </w:r>
    </w:p>
    <w:p>
      <w:pPr>
        <w:pStyle w:val="ListBullet"/>
        <w:spacing w:line="240" w:lineRule="auto"/>
        <w:ind w:left="720"/>
      </w:pPr>
      <w:r>
        <w:rPr>
          <w:lang w:val="pt_PT" w:bidi="pt_PT"/>
        </w:rPr>
      </w:r>
      <w:r>
        <w:rPr>
          <w:lang w:val="pt_PT" w:bidi="pt_PT"/>
        </w:rPr>
        <w:t>Pessoas que estão ao lado da cruz</w:t>
      </w:r>
    </w:p>
    <w:p>
      <w:pPr>
        <w:pStyle w:val="ListBullet"/>
        <w:spacing w:line="240" w:lineRule="auto"/>
        <w:ind w:left="720"/>
      </w:pPr>
      <w:r>
        <w:rPr>
          <w:lang w:val="pt_PT" w:bidi="pt_PT"/>
        </w:rPr>
      </w:r>
      <w:r>
        <w:rPr>
          <w:lang w:val="pt_PT" w:bidi="pt_PT"/>
        </w:rPr>
        <w:t>Alguém que traz vinho azedo em uma esponja</w:t>
      </w:r>
    </w:p>
    <w:p>
      <w:pPr>
        <w:pStyle w:val="ListBullet"/>
        <w:spacing w:line="240" w:lineRule="auto"/>
        <w:ind w:left="720"/>
      </w:pPr>
      <w:r>
        <w:rPr>
          <w:lang w:val="pt_PT" w:bidi="pt_PT"/>
        </w:rPr>
      </w:r>
      <w:r>
        <w:rPr>
          <w:lang w:val="pt_PT" w:bidi="pt_PT"/>
        </w:rPr>
        <w:t>Os mortos que são ressuscitados</w:t>
      </w:r>
    </w:p>
    <w:p>
      <w:pPr>
        <w:pStyle w:val="ListBullet"/>
        <w:spacing w:line="240" w:lineRule="auto"/>
        <w:ind w:left="720"/>
      </w:pPr>
      <w:r>
        <w:rPr>
          <w:lang w:val="pt_PT" w:bidi="pt_PT"/>
        </w:rPr>
      </w:r>
      <w:r>
        <w:rPr>
          <w:lang w:val="pt_PT" w:bidi="pt_PT"/>
        </w:rPr>
        <w:t>O centurião romano e os oficiais que vigiavam Jesus</w:t>
      </w:r>
    </w:p>
    <w:p>
      <w:pPr>
        <w:pStyle w:val="ListBullet"/>
        <w:spacing w:line="240" w:lineRule="auto"/>
        <w:ind w:left="720"/>
      </w:pPr>
      <w:r>
        <w:rPr>
          <w:lang w:val="pt_PT" w:bidi="pt_PT"/>
        </w:rPr>
      </w:r>
      <w:r>
        <w:rPr>
          <w:lang w:val="pt_PT" w:bidi="pt_PT"/>
        </w:rPr>
        <w:t>O grupo de mulheres</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Maria, a mãe de Tiago e José</w:t>
      </w:r>
    </w:p>
    <w:p>
      <w:pPr>
        <w:pStyle w:val="ListBullet"/>
        <w:spacing w:line="240" w:lineRule="auto"/>
        <w:ind w:left="720"/>
      </w:pPr>
      <w:r>
        <w:rPr>
          <w:lang w:val="pt_PT" w:bidi="pt_PT"/>
        </w:rPr>
      </w:r>
      <w:r>
        <w:rPr>
          <w:lang w:val="pt_PT" w:bidi="pt_PT"/>
        </w:rPr>
        <w:t>A mãe dos filhos de Zebedeu</w:t>
      </w:r>
    </w:p>
    <w:p>
      <w:pPr/>
      <w:r>
        <w:rPr>
          <w:lang w:val="pt_PT" w:bidi="pt_PT"/>
        </w:rPr>
      </w:r>
      <w:r>
        <w:rPr>
          <w:lang w:val="pt_PT" w:bidi="pt_PT"/>
        </w:rPr>
        <w:t>Nesta sessão, peça ao grupo que faça um roteiro gráfico, desenhe ou use algum método para visualizar a história e a ação contida nela.</w:t>
      </w:r>
    </w:p>
    <w:p>
      <w:pPr/>
      <w:r>
        <w:rPr>
          <w:lang w:val="pt_PT" w:bidi="pt_PT"/>
        </w:rPr>
      </w:r>
      <w:r>
        <w:rPr>
          <w:lang w:val="pt_PT" w:bidi="pt_PT"/>
        </w:rPr>
        <w:t>Essa história começa com Jesus sofrendo na cruz. Jesus ficou na cruz por algumas horas. Ao meio-dia a escuridão cobre toda a área, provavelmente apenas a área de Israel, ou até mesmo apenas a área em torno de Jerusalém. Três horas se passam. Cerca de 3 da tarde, Jesus grita em alta voz. É importante lembrar que Mateus nos dá as palavras de Jesus na língua original: “Eli, Eli, laná sabactâni?” que significa: “Meu Deus, meu Deus, por que me abandonaste?”.</w:t>
      </w:r>
    </w:p>
    <w:p>
      <w:pPr/>
      <w:r>
        <w:rPr>
          <w:lang w:val="pt_PT" w:bidi="pt_PT"/>
        </w:rPr>
      </w:r>
      <w:r>
        <w:rPr>
          <w:lang w:val="pt_PT" w:bidi="pt_PT"/>
        </w:rPr>
        <w:t>Pare aqui e discuta como uma equipe de tradução: como vocês demonstram que estão falando em outro idioma em suas histórias?</w:t>
      </w:r>
    </w:p>
    <w:p>
      <w:pPr/>
      <w:r>
        <w:rPr>
          <w:lang w:val="pt_PT" w:bidi="pt_PT"/>
        </w:rPr>
      </w:r>
      <w:r>
        <w:rPr>
          <w:lang w:val="pt_PT" w:bidi="pt_PT"/>
        </w:rPr>
        <w:t>O nome do profeta Elias soava semelhante a “Eli”, e, por isso, algumas pessoas próximas pensavam que Jesus estava chamando pelo profeta Elias. Alguém — não sabemos quem — corre e embebe uma esponja com vinho azedo. Ele coloca a esponja em uma vara e a ergue até Jesus. Outro homem disse: “Vamos esperar e ver se Elias vem para tirá-lo da cruz!”. Jesus clama em voz alta e dá seu último suspiro. Jesus morre. É importante garantir que traduzam de uma maneira que as pessoas saibam que Jesus morreu e que o Espírito de Jesus não o deixou antes de morrer. Esse é o clímax, ou a parte mais importante da história.</w:t>
      </w:r>
    </w:p>
    <w:p>
      <w:pPr/>
      <w:r>
        <w:rPr>
          <w:lang w:val="pt_PT" w:bidi="pt_PT"/>
        </w:rPr>
      </w:r>
      <w:r>
        <w:rPr>
          <w:lang w:val="pt_PT" w:bidi="pt_PT"/>
        </w:rPr>
        <w:t>Ao mesmo tempo que Jesus morre, Deus faz a cortina do templo se dividir em duas, começando pelo topo e indo para baixo. O templo está no outro lado de Jerusalém em relação a onde Jesus morre. As pessoas próximas da cruz onde Jesus morre não sabem que a cortina no templo se partiu em duas. Mas então a terra treme e as rochas se partem. Muitos túmulos se abrem e o povo de Deus é ressuscitado dentre os mortos.</w:t>
      </w:r>
    </w:p>
    <w:p>
      <w:pPr/>
      <w:r>
        <w:rPr>
          <w:lang w:val="pt_PT" w:bidi="pt_PT"/>
        </w:rPr>
      </w:r>
      <w:r>
        <w:rPr>
          <w:lang w:val="pt_PT" w:bidi="pt_PT"/>
        </w:rPr>
        <w:t>Pare aqui e discuta como uma equipe de tradução: em uma história, como vocês contam informações que está acontecendo ao mesmo tempo, mas em um lugar diferente?</w:t>
      </w:r>
    </w:p>
    <w:p>
      <w:pPr/>
      <w:r>
        <w:rPr>
          <w:lang w:val="pt_PT" w:bidi="pt_PT"/>
        </w:rPr>
      </w:r>
      <w:r>
        <w:rPr>
          <w:lang w:val="pt_PT" w:bidi="pt_PT"/>
        </w:rPr>
        <w:t>Depois que Jesus foi ressuscitado, aqueles que foram ressuscitados dentre os mortos foram para Jerusalém e foram vistos por muitos. Ouvimos essas informações aqui na morte de Jesus. Mas não acontece até o terceiro dia quando Jesus é ressuscitado dentre os mortos.</w:t>
      </w:r>
    </w:p>
    <w:p>
      <w:pPr/>
      <w:r>
        <w:rPr>
          <w:lang w:val="pt_PT" w:bidi="pt_PT"/>
        </w:rPr>
      </w:r>
      <w:r>
        <w:rPr>
          <w:lang w:val="pt_PT" w:bidi="pt_PT"/>
        </w:rPr>
        <w:t>Discutam como equipe de tradução: como vocês traduzirão essa pequena informação que acontece no futuro próximo?</w:t>
      </w:r>
    </w:p>
    <w:p>
      <w:pPr/>
      <w:r>
        <w:rPr>
          <w:lang w:val="pt_PT" w:bidi="pt_PT"/>
        </w:rPr>
      </w:r>
      <w:r>
        <w:rPr>
          <w:lang w:val="pt_PT" w:bidi="pt_PT"/>
        </w:rPr>
        <w:t>De volta ao local onde Jesus morreu, um oficial romano, ou centurião, e outros oficiais estão perto da cruz porque eles são responsáveis pela crucificação de Jesus. Eles veem tudo que acontece na cruz. Os oficiais dizem: “Certamente, ou tenho certeza, que esse homem era o Filho de Deus! Essa é uma parte muito importante da história quando os gentios entendem que Jesus era diferente e divino.</w:t>
      </w:r>
    </w:p>
    <w:p>
      <w:pPr/>
      <w:r>
        <w:rPr>
          <w:lang w:val="pt_PT" w:bidi="pt_PT"/>
        </w:rPr>
      </w:r>
      <w:r>
        <w:rPr>
          <w:lang w:val="pt_PT" w:bidi="pt_PT"/>
        </w:rPr>
        <w:t>Pare aqui e discuta como um grupo: quando vocês contam histórias, como vocês mostram com sua voz e suas palavras que estão contando uma parte importante da história? Pratique contar um ao outro uma história verdadeira e especial em sua cultura, e observe qual é a parte mais importante da história. Como vocês expressam isso? O que acontece com sua voz e suas palavras quando vocês contam a parte importante da história?</w:t>
      </w:r>
    </w:p>
    <w:p>
      <w:pPr/>
      <w:r>
        <w:rPr>
          <w:lang w:val="pt_PT" w:bidi="pt_PT"/>
        </w:rPr>
      </w:r>
      <w:r>
        <w:rPr>
          <w:lang w:val="pt_PT" w:bidi="pt_PT"/>
        </w:rPr>
        <w:t>Muitas mulheres que seguiam e cuidavam de Jesus estavam lá assistindo à distância. Mateus nos diz quem são três dessas mulheres: Maria Madalena, Maria, a mãe de Tiago e José, e a mãe dos filhos de Zebedeu.</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Deus (por suas ações)</w:t>
      </w:r>
    </w:p>
    <w:p>
      <w:pPr>
        <w:pStyle w:val="ListBullet"/>
        <w:spacing w:line="240" w:lineRule="auto"/>
        <w:ind w:left="720"/>
      </w:pPr>
      <w:r>
        <w:rPr>
          <w:lang w:val="pt_PT" w:bidi="pt_PT"/>
        </w:rPr>
      </w:r>
      <w:r>
        <w:rPr>
          <w:lang w:val="pt_PT" w:bidi="pt_PT"/>
        </w:rPr>
        <w:t>Pessoas que estão ao lado da cruz</w:t>
      </w:r>
    </w:p>
    <w:p>
      <w:pPr>
        <w:pStyle w:val="ListBullet"/>
        <w:spacing w:line="240" w:lineRule="auto"/>
        <w:ind w:left="720"/>
      </w:pPr>
      <w:r>
        <w:rPr>
          <w:lang w:val="pt_PT" w:bidi="pt_PT"/>
        </w:rPr>
      </w:r>
      <w:r>
        <w:rPr>
          <w:lang w:val="pt_PT" w:bidi="pt_PT"/>
        </w:rPr>
        <w:t>Alguém que traz vinho azedo em uma esponja</w:t>
      </w:r>
    </w:p>
    <w:p>
      <w:pPr>
        <w:pStyle w:val="ListBullet"/>
        <w:spacing w:line="240" w:lineRule="auto"/>
        <w:ind w:left="720"/>
      </w:pPr>
      <w:r>
        <w:rPr>
          <w:lang w:val="pt_PT" w:bidi="pt_PT"/>
        </w:rPr>
      </w:r>
      <w:r>
        <w:rPr>
          <w:lang w:val="pt_PT" w:bidi="pt_PT"/>
        </w:rPr>
        <w:t>Os mortos que são ressuscitados</w:t>
      </w:r>
    </w:p>
    <w:p>
      <w:pPr>
        <w:pStyle w:val="ListBullet"/>
        <w:spacing w:line="240" w:lineRule="auto"/>
        <w:ind w:left="720"/>
      </w:pPr>
      <w:r>
        <w:rPr>
          <w:lang w:val="pt_PT" w:bidi="pt_PT"/>
        </w:rPr>
      </w:r>
      <w:r>
        <w:rPr>
          <w:lang w:val="pt_PT" w:bidi="pt_PT"/>
        </w:rPr>
        <w:t>O centurião romano e os oficiais que vigiavam Jesus</w:t>
      </w:r>
    </w:p>
    <w:p>
      <w:pPr>
        <w:pStyle w:val="ListBullet"/>
        <w:spacing w:line="240" w:lineRule="auto"/>
        <w:ind w:left="720"/>
      </w:pPr>
      <w:r>
        <w:rPr>
          <w:lang w:val="pt_PT" w:bidi="pt_PT"/>
        </w:rPr>
      </w:r>
      <w:r>
        <w:rPr>
          <w:lang w:val="pt_PT" w:bidi="pt_PT"/>
        </w:rPr>
        <w:t>O grupo de mulheres</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Maria, a mãe de Tiago e José</w:t>
      </w:r>
    </w:p>
    <w:p>
      <w:pPr>
        <w:pStyle w:val="ListBullet"/>
        <w:spacing w:line="240" w:lineRule="auto"/>
        <w:ind w:left="720"/>
      </w:pPr>
      <w:r>
        <w:rPr>
          <w:lang w:val="pt_PT" w:bidi="pt_PT"/>
        </w:rPr>
      </w:r>
      <w:r>
        <w:rPr>
          <w:lang w:val="pt_PT" w:bidi="pt_PT"/>
        </w:rPr>
        <w:t>A mãe dos filhos de Zebedeu</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Esta história começa ao meio-dia, com escuridão cobrindo toda a área, provavelmente apenas a área de Israel, ou mesmo apenas a região em torno de Jerusalém. Três horas passam. Por volta de 3 horas da tarde, Jesus grita em voz alta: “Eli, Eli, lema sabactâni?” que significa: “Meu Deus, meu Deus, por que me abandonou?”.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Perguntem à pessoa que interpreta Jesus: “Como você está se sentindo?”. Você pode ouvir coisas como:</w:t>
      </w:r>
    </w:p>
    <w:p>
      <w:pPr>
        <w:pStyle w:val="ListBullet"/>
        <w:spacing w:line="240" w:lineRule="auto"/>
        <w:ind w:left="720"/>
      </w:pPr>
      <w:r>
        <w:rPr>
          <w:lang w:val="pt_PT" w:bidi="pt_PT"/>
        </w:rPr>
      </w:r>
      <w:r>
        <w:rPr>
          <w:lang w:val="pt_PT" w:bidi="pt_PT"/>
        </w:rPr>
        <w:t>Pergunte às pessoas por perto: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Alguém — não sabemos quem — corre e embebe uma esponja com vinho azedo. Ele coloca a esponja em uma vara e a ergue até Jesus. Outro homem disse: “Espere, vamos ver se Elias vem para tirá-lo da cruz!” Jesus clamou em uma voz alta e deu seu último suspiro. Jesus morre.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homem: “Como você está se sentindo?” Você pode ouvir coisas como: “Desapontado”.</w:t>
      </w:r>
    </w:p>
    <w:p>
      <w:pPr>
        <w:pStyle w:val="ListBullet"/>
        <w:spacing w:line="240" w:lineRule="auto"/>
        <w:ind w:left="720"/>
      </w:pPr>
      <w:r>
        <w:rPr>
          <w:lang w:val="pt_PT" w:bidi="pt_PT"/>
        </w:rPr>
      </w:r>
      <w:r>
        <w:rPr>
          <w:lang w:val="pt_PT" w:bidi="pt_PT"/>
        </w:rPr>
        <w:t>Pergunte às pessoas por perto: “Como vocês estão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No mesmo momento em que Jesus morre, a cortina do templo se divide em duas, começando pelo topo e indo para baixo. O templo está no outro lado de Jerusalém em relação a onde Jesus morre. Deus também faz a terra tremer, as rochas se dividirem e os túmulos se abrirem. Então Deus ressuscita seu povo dentre os mortos e no terceiro dia eles vão para Jerusalém e são vistos por muitas pessoas.</w:t>
      </w:r>
    </w:p>
    <w:p>
      <w:pPr/>
      <w:r>
        <w:rPr>
          <w:lang w:val="pt_PT" w:bidi="pt_PT"/>
        </w:rPr>
      </w:r>
      <w:r>
        <w:rPr>
          <w:lang w:val="pt_PT" w:bidi="pt_PT"/>
        </w:rPr>
        <w:t>Um oficial romano, ou centurião, e outros oficiais estão perto da cruz porque eles são responsáveis pela crucificação de Jesus. Os centuriões estão com medo, ou admirados, e dizem: “Tenho certeza de que esse homem era o Filho de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Perguntem ao centurião: “Como você está se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Muitas mulheres que seguiam e cuidavam de Jesus estavam lá assistindo à distância. Mateus nos diz quem são três dessas mulheres: Maria Madalena, Maria, a mãe de Tiago e José, e a mãe dos filhos de Zebedeu.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atrizes que interpretam as mulheres como elas estão se sentindo. Ouça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Ao meio-dia, a </w:t>
      </w:r>
      <w:r>
        <w:rPr>
          <w:b/>
          <w:lang w:val="pt_PT" w:bidi="pt_PT"/>
        </w:rPr>
        <w:t>escuridão caiu</w:t>
      </w:r>
      <w:r>
        <w:rPr>
          <w:lang w:val="pt_PT" w:bidi="pt_PT"/>
        </w:rPr>
        <w:t xml:space="preserve"> sobre toda a terra até as três horas. "A escuridão caiu" significa que o sol parou de brilhar. Isso aconteceu ao meio-dia, ou a 6ª hora do dia judaico, e Jesus chorou às 3 horas da tarde, ou na 9ª hora. A 6ª hora era considerada na metade do caminho entre o sol nascendo e o sol se pôr. Alguns idiomas podem não ter as palavras para dar uma hora exata. Se esse for o caso, vocês podem dizer algo como, “meio-dia”, ou “no meio do dia”, ou de qualquer forma falem sobre os momentos do dia em sua cultura.</w:t>
      </w:r>
    </w:p>
    <w:p>
      <w:pPr/>
      <w:r>
        <w:rPr>
          <w:lang w:val="pt_PT" w:bidi="pt_PT"/>
        </w:rPr>
      </w:r>
      <w:r>
        <w:rPr>
          <w:lang w:val="pt_PT" w:bidi="pt_PT"/>
        </w:rPr>
        <w:t>Jesus gritou: “</w:t>
      </w:r>
      <w:r>
        <w:rPr>
          <w:b/>
          <w:lang w:val="pt_PT" w:bidi="pt_PT"/>
        </w:rPr>
        <w:t>Eli, Eli, lema sabactâni</w:t>
      </w:r>
      <w:r>
        <w:rPr>
          <w:lang w:val="pt_PT" w:bidi="pt_PT"/>
        </w:rPr>
        <w:t xml:space="preserve">?” Essa é a expressão hebraica e aramaica para: “Meu Deus, meu Deus, por que me abandonaste?”. ou “Por que você me abandonou?” Jesus provavelmente diz o nome de Deus, </w:t>
      </w:r>
      <w:r>
        <w:rPr>
          <w:b/>
          <w:lang w:val="pt_PT" w:bidi="pt_PT"/>
        </w:rPr>
        <w:t>Eli</w:t>
      </w:r>
      <w:r>
        <w:rPr>
          <w:lang w:val="pt_PT" w:bidi="pt_PT"/>
        </w:rPr>
        <w:t>, em hebraico, e então o resto da pergunta em aramaico. Hebraico era a língua da Escritura judaica, mas o aramaico era a língua que o povo judeu falava durante os tempos romanos. Mateus nos dá o hebraico e aramaico, e sua tradução para nosso idioma. Você deve ter que fazer isso também. Se assim for, tentem dizer a frase hebraica de uma maneira semelhante ao hebraico e aramaico original, e então traduza para seu idioma, assim como Mateus faz para seu público.</w:t>
      </w:r>
    </w:p>
    <w:p>
      <w:pPr/>
      <w:r>
        <w:rPr>
          <w:lang w:val="pt_PT" w:bidi="pt_PT"/>
        </w:rPr>
      </w:r>
      <w:r>
        <w:rPr>
          <w:lang w:val="pt_PT" w:bidi="pt_PT"/>
        </w:rPr>
        <w:t xml:space="preserve">Algumas pessoas pensavam que Jesus estava chamando pelo profeta </w:t>
      </w:r>
      <w:r>
        <w:rPr>
          <w:b/>
          <w:lang w:val="pt_PT" w:bidi="pt_PT"/>
        </w:rPr>
        <w:t>Elias</w:t>
      </w:r>
      <w:r>
        <w:rPr>
          <w:lang w:val="pt_PT" w:bidi="pt_PT"/>
        </w:rPr>
        <w:t xml:space="preserve">. Traduza o nome de Elias da mesma maneira que você fez em passagens anteriores. Consulte o Glossário Mestre para uma definição de </w:t>
      </w:r>
      <w:r>
        <w:rPr>
          <w:lang w:val="pt_PT" w:bidi="pt_PT"/>
        </w:rPr>
        <w:t>Elias</w:t>
      </w:r>
      <w:r>
        <w:rPr>
          <w:lang w:val="pt_PT" w:bidi="pt_PT"/>
        </w:rPr>
        <w:t>.</w:t>
      </w:r>
    </w:p>
    <w:p>
      <w:pPr/>
      <w:r>
        <w:rPr>
          <w:lang w:val="pt_PT" w:bidi="pt_PT"/>
        </w:rPr>
      </w:r>
      <w:r>
        <w:rPr>
          <w:lang w:val="pt_PT" w:bidi="pt_PT"/>
        </w:rPr>
        <w:t xml:space="preserve">Alguém deu </w:t>
      </w:r>
      <w:r>
        <w:rPr>
          <w:b/>
          <w:lang w:val="pt_PT" w:bidi="pt_PT"/>
        </w:rPr>
        <w:t>vinho azedo</w:t>
      </w:r>
      <w:r>
        <w:rPr>
          <w:lang w:val="pt_PT" w:bidi="pt_PT"/>
        </w:rPr>
        <w:t xml:space="preserve">, ou </w:t>
      </w:r>
      <w:r>
        <w:rPr>
          <w:b/>
          <w:lang w:val="pt_PT" w:bidi="pt_PT"/>
        </w:rPr>
        <w:t>vinagre de vinho</w:t>
      </w:r>
      <w:r>
        <w:rPr>
          <w:lang w:val="pt_PT" w:bidi="pt_PT"/>
        </w:rPr>
        <w:t xml:space="preserve">, para Jesus beber, para tentar ajudá-lo a não ter sede. O </w:t>
      </w:r>
      <w:r>
        <w:rPr>
          <w:b/>
          <w:lang w:val="pt_PT" w:bidi="pt_PT"/>
        </w:rPr>
        <w:t>vinagre de vinho</w:t>
      </w:r>
      <w:r>
        <w:rPr>
          <w:lang w:val="pt_PT" w:bidi="pt_PT"/>
        </w:rPr>
        <w:t xml:space="preserve"> é uma bebida fermentada barata que ajuda com sede. Como o vinho está em uma esponja, você pode dizer que o ofereceram a Jesus para ele sugá-lo.</w:t>
      </w:r>
    </w:p>
    <w:p>
      <w:pPr/>
      <w:r>
        <w:rPr>
          <w:lang w:val="pt_PT" w:bidi="pt_PT"/>
        </w:rPr>
      </w:r>
      <w:r>
        <w:rPr>
          <w:lang w:val="pt_PT" w:bidi="pt_PT"/>
        </w:rPr>
        <w:t xml:space="preserve">Jesus </w:t>
      </w:r>
      <w:r>
        <w:rPr>
          <w:b/>
          <w:lang w:val="pt_PT" w:bidi="pt_PT"/>
        </w:rPr>
        <w:t>deu seu último suspiro</w:t>
      </w:r>
      <w:r>
        <w:rPr>
          <w:lang w:val="pt_PT" w:bidi="pt_PT"/>
        </w:rPr>
        <w:t>, ou entregou seu espírito, o que significa que ele morreu.</w:t>
      </w:r>
    </w:p>
    <w:p>
      <w:pPr/>
      <w:r>
        <w:rPr>
          <w:lang w:val="pt_PT" w:bidi="pt_PT"/>
        </w:rPr>
      </w:r>
      <w:r>
        <w:rPr>
          <w:lang w:val="pt_PT" w:bidi="pt_PT"/>
        </w:rPr>
        <w:t>Parem aqui e discutam em equipe de tradução: seu público entenderá que Jesus morreu neste momento, ou vocês precisam tornar isso explícito? Você precisa dizer “Jesus morreu”?</w:t>
      </w:r>
    </w:p>
    <w:p>
      <w:pPr/>
      <w:r>
        <w:rPr>
          <w:lang w:val="pt_PT" w:bidi="pt_PT"/>
        </w:rPr>
      </w:r>
      <w:r>
        <w:rPr>
          <w:lang w:val="pt_PT" w:bidi="pt_PT"/>
        </w:rPr>
        <w:t xml:space="preserve">Quando Jesus morreu, a </w:t>
      </w:r>
      <w:r>
        <w:rPr>
          <w:b/>
          <w:lang w:val="pt_PT" w:bidi="pt_PT"/>
        </w:rPr>
        <w:t>cortina</w:t>
      </w:r>
      <w:r>
        <w:rPr>
          <w:lang w:val="pt_PT" w:bidi="pt_PT"/>
        </w:rPr>
        <w:t xml:space="preserve"> no </w:t>
      </w:r>
      <w:r>
        <w:rPr>
          <w:b/>
          <w:lang w:val="pt_PT" w:bidi="pt_PT"/>
        </w:rPr>
        <w:t>templo</w:t>
      </w:r>
      <w:r>
        <w:rPr>
          <w:lang w:val="pt_PT" w:bidi="pt_PT"/>
        </w:rPr>
        <w:t xml:space="preserve"> rasgou-se de cima a baixo. Havia duas cortinas no templo, e não temos certeza qual delas foi rasgada. No entanto, a cortina principal no interior do templo tinha 20 metros de comprimento, 10 metros de largura. A cortina era feita de pano e as pessoas a penduravam para cobrir uma entrada. Você pode dizer: “A cortina dividiu-se em duas partes”. O templo era o lugar judeu de adoração e sacrifício em Jerusalém. Use a mesma palavra para templo que você usou em passagens anteriores. Consulte o Glossário Mestre para uma definição de </w:t>
      </w:r>
      <w:r>
        <w:rPr>
          <w:lang w:val="pt_PT" w:bidi="pt_PT"/>
        </w:rPr>
        <w:t>templo</w:t>
      </w:r>
      <w:r>
        <w:rPr>
          <w:lang w:val="pt_PT" w:bidi="pt_PT"/>
        </w:rPr>
        <w:t>.</w:t>
      </w:r>
    </w:p>
    <w:p>
      <w:pPr/>
      <w:r>
        <w:rPr>
          <w:lang w:val="pt_PT" w:bidi="pt_PT"/>
        </w:rPr>
      </w:r>
      <w:r>
        <w:rPr>
          <w:lang w:val="pt_PT" w:bidi="pt_PT"/>
        </w:rPr>
        <w:t xml:space="preserve">Quando Jesus morreu, o </w:t>
      </w:r>
      <w:r>
        <w:rPr>
          <w:b/>
          <w:lang w:val="pt_PT" w:bidi="pt_PT"/>
        </w:rPr>
        <w:t>centurião</w:t>
      </w:r>
      <w:r>
        <w:rPr>
          <w:lang w:val="pt_PT" w:bidi="pt_PT"/>
        </w:rPr>
        <w:t xml:space="preserve"> responsável por sua execução disse: “Certamente ele era o </w:t>
      </w:r>
      <w:r>
        <w:rPr>
          <w:b/>
          <w:lang w:val="pt_PT" w:bidi="pt_PT"/>
        </w:rPr>
        <w:t>Filho de Deus</w:t>
      </w:r>
      <w:r>
        <w:rPr>
          <w:lang w:val="pt_PT" w:bidi="pt_PT"/>
        </w:rPr>
        <w:t>!”.</w:t>
      </w:r>
    </w:p>
    <w:p>
      <w:pPr/>
      <w:r>
        <w:rPr>
          <w:lang w:val="pt_PT" w:bidi="pt_PT"/>
        </w:rPr>
      </w:r>
      <w:r>
        <w:rPr>
          <w:lang w:val="pt_PT" w:bidi="pt_PT"/>
        </w:rPr>
        <w:t xml:space="preserve">Um </w:t>
      </w:r>
      <w:r>
        <w:rPr>
          <w:b/>
          <w:lang w:val="pt_PT" w:bidi="pt_PT"/>
        </w:rPr>
        <w:t>centurião</w:t>
      </w:r>
      <w:r>
        <w:rPr>
          <w:lang w:val="pt_PT" w:bidi="pt_PT"/>
        </w:rPr>
        <w:t xml:space="preserve"> é um oficial romano que comanda cem soldados. Consulte o Glossário Mestre para uma definição de </w:t>
      </w:r>
      <w:r>
        <w:rPr>
          <w:lang w:val="pt_PT" w:bidi="pt_PT"/>
        </w:rPr>
        <w:t>centurião</w:t>
      </w:r>
      <w:r>
        <w:rPr>
          <w:lang w:val="pt_PT" w:bidi="pt_PT"/>
        </w:rPr>
        <w:t>.</w:t>
      </w:r>
    </w:p>
    <w:p>
      <w:pPr/>
      <w:r>
        <w:rPr>
          <w:lang w:val="pt_PT" w:bidi="pt_PT"/>
        </w:rPr>
      </w:r>
      <w:r>
        <w:rPr>
          <w:lang w:val="pt_PT" w:bidi="pt_PT"/>
        </w:rPr>
        <w:t xml:space="preserve">Traduza </w:t>
      </w:r>
      <w:r>
        <w:rPr>
          <w:b/>
          <w:lang w:val="pt_PT" w:bidi="pt_PT"/>
        </w:rPr>
        <w:t>Filho de Deus</w:t>
      </w:r>
      <w:r>
        <w:rPr>
          <w:lang w:val="pt_PT" w:bidi="pt_PT"/>
        </w:rPr>
        <w:t xml:space="preserve"> da mesma maneira que você já traduziu em passagens anteriores. Consulte o Glossário Mestre para uma definição de </w:t>
      </w:r>
      <w:r>
        <w:rPr>
          <w:lang w:val="pt_PT" w:bidi="pt_PT"/>
        </w:rPr>
        <w:t>Filho de Deus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27:57–66</w:t>
      </w:r>
      <w:r>
        <w:rPr>
          <w:lang w:val="pt_PT" w:bidi="pt_PT"/>
        </w:rPr>
      </w:r>
    </w:p>
    <w:p>
      <w:pPr>
        <w:pStyle w:val="Heading3"/>
      </w:pPr>
      <w:r>
        <w:rPr>
          <w:lang w:val="pt_PT" w:bidi="pt_PT"/>
        </w:rPr>
        <w:t>Ouvir e Sentir</w:t>
      </w:r>
    </w:p>
    <w:p>
      <w:pPr/>
      <w:r>
        <w:rPr>
          <w:lang w:val="pt_PT" w:bidi="pt_PT"/>
        </w:rPr>
      </w:r>
      <w:r>
        <w:rPr>
          <w:lang w:val="pt_PT" w:bidi="pt_PT"/>
        </w:rPr>
        <w:t>Ouçam Mateus 27.57–66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passagem começa na noite depois que Jesus morreu. Na cultura judaica, o dia começava à noite, quando o sol se punha e durava até o pôr do sol no dia seguinte. Para os judeus, o dia da morte de Jesus terminou. Um homem rico chamado José, que também era um discípulo de Jesus, veio para a área.</w:t>
      </w:r>
    </w:p>
    <w:p>
      <w:pPr/>
      <w:r>
        <w:rPr>
          <w:lang w:val="pt_PT" w:bidi="pt_PT"/>
        </w:rPr>
      </w:r>
      <w:r>
        <w:rPr>
          <w:lang w:val="pt_PT" w:bidi="pt_PT"/>
        </w:rPr>
        <w:t>Alguns detalhes são dados nessa passagem sobre o homem chamado José. Ele era da cidade de Arimateia, que estava localizada a cerca de 32 quilômetros a noroeste de Jerusalém. José era rico e um discípulo de Jesus. Também sabemos de outros Evangelhos que José era um membro proeminente ou altamente respeitado do conselho religioso judeu, chamado de Sinédrio.</w:t>
      </w:r>
    </w:p>
    <w:p>
      <w:pPr/>
      <w:r>
        <w:rPr>
          <w:lang w:val="pt_PT" w:bidi="pt_PT"/>
        </w:rPr>
      </w:r>
      <w:r>
        <w:rPr>
          <w:lang w:val="pt_PT" w:bidi="pt_PT"/>
        </w:rPr>
        <w:t>Os romanos tipicamente jogavam criminosos que haviam sido crucificados em um túmulo comum. José queria honrar Jesus dando ao seu corpo um enterro adequado. José era corajoso, ou ousado, e pediu a Pilatos pelo corpo de Jesus. Isto significa que José pediu a Pilatos permissão para enterrar Jesus. Lembre-se de que Pilatos era o governador romano que deu a ordem para a crucificação de Jesus. Pilatos estava disposto a permitir que José tomasse o corpo.</w:t>
      </w:r>
    </w:p>
    <w:p>
      <w:pPr/>
      <w:r>
        <w:rPr>
          <w:lang w:val="pt_PT" w:bidi="pt_PT"/>
        </w:rPr>
      </w:r>
      <w:r>
        <w:rPr>
          <w:lang w:val="pt_PT" w:bidi="pt_PT"/>
        </w:rPr>
        <w:t>Pare aqui e discuta: quão importante é o enterro em sua cultura? Quais as práticas comuns de enterro entre o seu povo? Como diferem as práticas de enterro quando uma pessoa é respeitada, em contraste com uma não respeitada? Existem diferentes práticas para homens e mulheres? Velhos e jovens?</w:t>
      </w:r>
    </w:p>
    <w:p>
      <w:pPr/>
      <w:r>
        <w:rPr>
          <w:lang w:val="pt_PT" w:bidi="pt_PT"/>
        </w:rPr>
      </w:r>
      <w:r>
        <w:rPr>
          <w:lang w:val="pt_PT" w:bidi="pt_PT"/>
        </w:rPr>
        <w:t>A passagem nos diz que José preparou o corpo de Jesus para o sepultamento. Houve pouco tempo para realizar essa tarefa, e a tarefa não era simples. Embora Mateus não nos diga que José teve ajuda, muitas pessoas acreditam que José teve assistência, possivelmente de seus servos. José envolveu o corpo morto de Jesus em um pano de linho longo e limpo. O linho é um tipo de pano de alta qualidade feito da planta de linho, semelhante ao algodão. De acordo com o costume judeu, as pessoas envolviam os corpos dos mortos em um pano antes de o enterrarem. Mateus não menciona que José lavou o corpo antes de embrulhá-lo, mas os estudiosos acreditam que José lavou o corpo. Lavar o corpo de mortos é uma parte tão importante dos costumes dos enterros judaicos, que a lei judaica permitia que isso fosse feito mesmo no sábado. Após envolver o corpo de Jesus, José o colocou em um túmulo, uma caverna para sepultamento, que havia sido escavada na rocha. José então rolou uma grande pedra sobre a entrada do túmulo.</w:t>
      </w:r>
    </w:p>
    <w:p>
      <w:pPr/>
      <w:r>
        <w:rPr>
          <w:lang w:val="pt_PT" w:bidi="pt_PT"/>
        </w:rPr>
      </w:r>
      <w:r>
        <w:rPr>
          <w:lang w:val="pt_PT" w:bidi="pt_PT"/>
        </w:rPr>
        <w:t>Pare aqui e mostre uma foto de um tecido de linho. Mostre uma foto de um túmulo escavado na rocha, com uma grande pedra na entrada. Discutam os costumes de enterro entre o seu povo. Como as pessoas preparam um corpo para o enterro? Onde vocês colocam o corpo depois da preparação para o enterro?</w:t>
      </w:r>
    </w:p>
    <w:p>
      <w:pPr/>
      <w:r>
        <w:rPr>
          <w:lang w:val="pt_PT" w:bidi="pt_PT"/>
        </w:rPr>
      </w:r>
      <w:r>
        <w:rPr>
          <w:lang w:val="pt_PT" w:bidi="pt_PT"/>
        </w:rPr>
        <w:t>Maria Madalena e a outra Maria, presumimos que a mãe de Tiago e José, estavam lá sentadas do outro lado do túmulo e viram onde José de Arimateia havia colocado o corpo de Jesus. Na cultura judaica, as mulheres não eram testemunhas oculares válidas. No entanto, as mulheres foram as únicas entre os discípulos de Jesus que observaram o que aconteceu com o corpo de Jesus. Mateus mostra que esse relato é uma história verdadeira, nos dando detalhes verdadeiros sobre o que aconteceu.</w:t>
      </w:r>
    </w:p>
    <w:p>
      <w:pPr/>
      <w:r>
        <w:rPr>
          <w:lang w:val="pt_PT" w:bidi="pt_PT"/>
        </w:rPr>
      </w:r>
      <w:r>
        <w:rPr>
          <w:lang w:val="pt_PT" w:bidi="pt_PT"/>
        </w:rPr>
        <w:t>Pare aqui e discuta como uma equipe: em sua cultura, que papel as mulheres têm como testemunhas dos eventos? Quem tem autoridade para testemunhar um evento e dizer o que aconteceu?</w:t>
      </w:r>
    </w:p>
    <w:p>
      <w:pPr/>
      <w:r>
        <w:rPr>
          <w:lang w:val="pt_PT" w:bidi="pt_PT"/>
        </w:rPr>
      </w:r>
      <w:r>
        <w:rPr>
          <w:lang w:val="pt_PT" w:bidi="pt_PT"/>
        </w:rPr>
        <w:t>Jesus morreu no dia da Preparação para o sábado, o dia judeu de descanso. No dia seguinte ao que Jesus morreu, um sábado, os líderes religiosos, ou os principais sacerdotes e fariseus vieram diante de Pilatos e pediram que Pilatos protegesse o túmulo de Jesus. Isso teria sido muito estranho, mas não impossível. Tipicamente, eles não teriam se contaminado entrando na presença do governador romano no sábado. Eles dizem a Pilatos que o impostor, ou mentiroso, ou enganador, Jesus disse que ele ressuscitaria depois de 3 dias. Os líderes religiosos não querem que os discípulos venham, roubem o corpo e digam às pessoas que Jesus ressuscitou dos mortos. Os líderes religiosos dizem que esse engano ou mentira será pior do que a primeira, quando Jesus disse que ele era o Messias.</w:t>
      </w:r>
    </w:p>
    <w:p>
      <w:pPr/>
      <w:r>
        <w:rPr>
          <w:lang w:val="pt_PT" w:bidi="pt_PT"/>
        </w:rPr>
      </w:r>
      <w:r>
        <w:rPr>
          <w:lang w:val="pt_PT" w:bidi="pt_PT"/>
        </w:rPr>
        <w:t>Pilatos deu aos líderes religiosos acesso aos guardas, e eles foram para proteger o túmulo e torná-lo seguro. Todos juntos, eles colocaram um selo na pedra. Isso também teria sido estranho, uma vez que isso seria considerado trabalho no sábado. Muitos estudiosos pensam que esse selo significa que havia algum tipo de marca na pedra que indicaria se a pedra foi movida. Poderia ter sido alguma argila que preenchia a lacuna entre a pedra e a entrada do túmulo. Poderia ter sido uma marca específica que pode ter indicado os romanos ou os líderes religiosos. Então eles colocaram os guardas ao redor do túmulo para garantir que ninguém viesse e abrisse o túmulo ou perturbasse o corpo.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é início da noite algumas horas depois que Jesus morreu. Lembre-se de que os dias judeus começavam quando o sol se punha. José de Arimateia vai para Pilatos obter permissão para sepultar o corpo de Jesus. Pilatos dá a José permissão para sepultar o corpo de Jesus.</w:t>
      </w:r>
    </w:p>
    <w:p>
      <w:pPr/>
      <w:r>
        <w:rPr>
          <w:lang w:val="pt_PT" w:bidi="pt_PT"/>
        </w:rPr>
      </w:r>
      <w:r>
        <w:rPr>
          <w:b/>
          <w:lang w:val="pt_PT" w:bidi="pt_PT"/>
        </w:rPr>
        <w:t>Segunda cena:</w:t>
      </w:r>
      <w:r>
        <w:rPr>
          <w:lang w:val="pt_PT" w:bidi="pt_PT"/>
        </w:rPr>
        <w:t xml:space="preserve"> José prepara o corpo de Jesus para o sepultamento. Ele envolve o corpo de Jesus em um longo pano de linho. José havia esculpido seu túmulo em uma rocha, e então José colocou o corpo de Jesus no túmulo. José colocou uma grande pedra sobre a entrada. Maria Madalena e Maria, mãe de Tiago, observam onde o corpo de Jesus é colocado.</w:t>
      </w:r>
    </w:p>
    <w:p>
      <w:pPr/>
      <w:r>
        <w:rPr>
          <w:lang w:val="pt_PT" w:bidi="pt_PT"/>
        </w:rPr>
      </w:r>
      <w:r>
        <w:rPr>
          <w:b/>
          <w:lang w:val="pt_PT" w:bidi="pt_PT"/>
        </w:rPr>
        <w:t>Terceira cena:</w:t>
      </w:r>
      <w:r>
        <w:rPr>
          <w:lang w:val="pt_PT" w:bidi="pt_PT"/>
        </w:rPr>
        <w:t xml:space="preserve"> os líderes religiosos pedem a Pilatos para proteger o túmulo. Pilatos dá a eles guardas para serem estacionados perto do túmulo e eles colocaram um selo no túmulo.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José de Arimateia</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Maria, a mãe de Tiago e José</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Chefes dos sacerdotes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Guardas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À noite, perto do início do sábado, ou quando o sol havia se posto, José de Arimateia pediu a Pilatos permissão para sepultar o corpo de Jesus. É importante lembrar que José era um discípulo de Jesus, embora não um dos 12 próximos. José provavelmente queria levar o corpo de Jesus para impedir que ele fosse pendurado em uma árvore durante o sábado. A lei judaica exigia que os mortos fossem enterrados antes do sábado.</w:t>
      </w:r>
    </w:p>
    <w:p>
      <w:pPr/>
      <w:r>
        <w:rPr>
          <w:lang w:val="pt_PT" w:bidi="pt_PT"/>
        </w:rPr>
      </w:r>
      <w:r>
        <w:rPr>
          <w:lang w:val="pt_PT" w:bidi="pt_PT"/>
        </w:rPr>
        <w:t>Pilatos dá a José permissão para sepultar o corpo de Jesus. José tomou o corpo de Jesus e o envolveu em um tecido de linho limpo, e então colocou o corpo em seu próprio túmulo novo. Os túmulos naquele momento tipicamente tinham uma abertura cerca de 3 a 4 metros acima do chão. Dentro havia uma prateleira ou banco de pedra para deitar um corpo. Pode ter havido mais de uma prateleira dependendo da riqueza e os membros da família. As pessoas rolariam uma grande pedra por um declive para cobrir a entrada e manter os animais de fora. José tinha um túmulo que seria semelhante a esse, pois esses túmulos eram de propriedade de homens ricos. José rolou uma pedra na frente do túmulo e foi embora.</w:t>
      </w:r>
    </w:p>
    <w:p>
      <w:pPr/>
      <w:r>
        <w:rPr>
          <w:lang w:val="pt_PT" w:bidi="pt_PT"/>
        </w:rPr>
      </w:r>
      <w:r>
        <w:rPr>
          <w:lang w:val="pt_PT" w:bidi="pt_PT"/>
        </w:rPr>
        <w:t>Olhe novamente para a foto do túmulo.</w:t>
      </w:r>
    </w:p>
    <w:p>
      <w:pPr/>
      <w:r>
        <w:rPr>
          <w:lang w:val="pt_PT" w:bidi="pt_PT"/>
        </w:rPr>
      </w:r>
      <w:r>
        <w:rPr>
          <w:lang w:val="pt_PT" w:bidi="pt_PT"/>
        </w:rPr>
        <w:t>Maria Madalena e a outra Maria estavam sentadas do lado oposto do túmulo.</w:t>
      </w:r>
    </w:p>
    <w:p>
      <w:pPr/>
      <w:r>
        <w:rPr>
          <w:lang w:val="pt_PT" w:bidi="pt_PT"/>
        </w:rPr>
      </w:r>
      <w:r>
        <w:rPr>
          <w:lang w:val="pt_PT" w:bidi="pt_PT"/>
        </w:rPr>
        <w:t>No dia seguinte à morte de Jesus, também no dia do sábado, os principais sacerdotes e fariseus foram a Pilatos e pediram a Pilatos que protegesse o túmulo do "enganador", ou fraude, ou mentiroso. Pilatos dá a eles guardas para proteger o túmulo e eles colocam um selo no túmulo.</w:t>
      </w:r>
    </w:p>
    <w:p>
      <w:pPr/>
      <w:r>
        <w:rPr>
          <w:lang w:val="pt_PT" w:bidi="pt_PT"/>
        </w:rPr>
      </w:r>
      <w:r>
        <w:rPr>
          <w:lang w:val="pt_PT" w:bidi="pt_PT"/>
        </w:rPr>
        <w:t>Discutam como vocês traduzirão o “selo no túmulo”. Em equipe, desenhem como vocês pensam que o selo ou marca de um líder religioso se pareceria hoje. Desenhem como vocês pensam que teria sido para os líderes judeus, e também os romanos. Criem como seu selo ou marca se pareceria.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José de Arimateia</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Maria, a mãe de Tiago e José</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Sumo sacerdote</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Guardas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Agora é no início da noite no dia anterior ao sábado. José de Arimateia vai para Pilatos obter permissão para enterrar o corpo de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José: “Como você está se sentindo?”. Ouça coisas como: “Quero honrar Jesus. Ele merece um sepultamento adequado”, “Corajoso. Sei que Pilatos ordenou que Jesus fosse morto, mas vou pedir permissão”, ou “Com pressa. Precisamos fazer com que Jesus seja devidamente sepultado antes do início do sábado”. “Desamparados. Não sei o que mais fazer para ajudar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Pilatos dá a José permissão para sepultar o corpo de Jesus. José prepara o corpo de Jesus embrulhando-o em um longo pano de linho. Ele então coloca o corpo de Jesus em um túmulo. Uma pedra é colocada na entrada do túmulo. Maria Madalena e Maria, a mãe de Tiago, estão sentadas do outro lado do túmulo.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representando José: “Como você está se sentindo agora?”. Ouça coisas como: “Estou aliviado. Conseguimos terminar antes do sábado”, ou “Estou feliz por poder honrar Jesus desta maneira”.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No dia seguinte, no início do sábado, os principais sacerdotes e fariseus se encontram com Pilatos para pedir a Pilatos para proteger o túmulo de Jesus, que eles chamam de “enganador”. Eles disseram a Pilatos que Jesus havia dito que Ele ressuscitaria dos mortos e então eles não queriam que os discípulos de Jesus viessem e roubassem o corpo de Jesus. Pilatos deu a eles guardas para colocar no túmulo para torná-lo seguro. Então eles, com os guardas, colocaram um selo no túmulo.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principais sacerdotes e fariseus como eles estão se sentindo. Ouça coisas como: “Felizes por isso ter terminado”, “Não há como os discípulos de Jesus roubarem o corpo agora”, “Vitorioso sobre esse mentiroso”.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José de Arimateia era um homem rico que era um </w:t>
      </w:r>
      <w:r>
        <w:rPr>
          <w:b/>
          <w:lang w:val="pt_PT" w:bidi="pt_PT"/>
        </w:rPr>
        <w:t>discípulo</w:t>
      </w:r>
      <w:r>
        <w:rPr>
          <w:lang w:val="pt_PT" w:bidi="pt_PT"/>
        </w:rPr>
        <w:t xml:space="preserve"> de Jesus. Os discípulos eram os seguidores de Jesus. Use a mesma palavra para discípulo que você já usou antes. Consulte o Glossário Mestre para uma definição de </w:t>
      </w:r>
      <w:r>
        <w:rPr>
          <w:lang w:val="pt_PT" w:bidi="pt_PT"/>
        </w:rPr>
        <w:t>discípulo</w:t>
      </w:r>
      <w:r>
        <w:rPr>
          <w:lang w:val="pt_PT" w:bidi="pt_PT"/>
        </w:rPr>
        <w:t>.</w:t>
      </w:r>
    </w:p>
    <w:p>
      <w:pPr/>
      <w:r>
        <w:rPr>
          <w:lang w:val="pt_PT" w:bidi="pt_PT"/>
        </w:rPr>
      </w:r>
      <w:r>
        <w:rPr>
          <w:lang w:val="pt_PT" w:bidi="pt_PT"/>
        </w:rPr>
        <w:t xml:space="preserve">José pediu a </w:t>
      </w:r>
      <w:r>
        <w:rPr>
          <w:b/>
          <w:lang w:val="pt_PT" w:bidi="pt_PT"/>
        </w:rPr>
        <w:t>Pilatos</w:t>
      </w:r>
      <w:r>
        <w:rPr>
          <w:lang w:val="pt_PT" w:bidi="pt_PT"/>
        </w:rPr>
        <w:t xml:space="preserve"> permissão para enterrar o corpo de Jesus. Pilatos era o governador da Judeia e havia ordenado que Jesus fosse crucificado. Use a mesma palavra que você usou para traduzir Pilatos anteriormente.</w:t>
      </w:r>
    </w:p>
    <w:p>
      <w:pPr/>
      <w:r>
        <w:rPr>
          <w:lang w:val="pt_PT" w:bidi="pt_PT"/>
        </w:rPr>
      </w:r>
      <w:r>
        <w:rPr>
          <w:lang w:val="pt_PT" w:bidi="pt_PT"/>
        </w:rPr>
        <w:t xml:space="preserve">José envolveu o corpo de Jesus em um pano de linho e o colocou em um </w:t>
      </w:r>
      <w:r>
        <w:rPr>
          <w:b/>
          <w:lang w:val="pt_PT" w:bidi="pt_PT"/>
        </w:rPr>
        <w:t>túmulo</w:t>
      </w:r>
      <w:r>
        <w:rPr>
          <w:lang w:val="pt_PT" w:bidi="pt_PT"/>
        </w:rPr>
        <w:t xml:space="preserve"> que havia sido esculpido em uma rocha. Um túmulo é um lugar de sepultamento. Era costume judeu enterrar os mortos em cavernas naturais ou em cavernas que escavadas na rocha. Uma grande pedra foi rolada diante da entrada do túmulo. Lembre-se de usar a palavra para túmulo que você usou em passagens anteriores. Consulte o Glossário principal para uma definição de </w:t>
      </w:r>
      <w:r>
        <w:rPr>
          <w:lang w:val="pt_PT" w:bidi="pt_PT"/>
        </w:rPr>
        <w:t>túmulo</w:t>
      </w:r>
      <w:r>
        <w:rPr>
          <w:lang w:val="pt_PT" w:bidi="pt_PT"/>
        </w:rPr>
        <w:t>.</w:t>
      </w:r>
    </w:p>
    <w:p>
      <w:pPr/>
      <w:r>
        <w:rPr>
          <w:lang w:val="pt_PT" w:bidi="pt_PT"/>
        </w:rPr>
      </w:r>
      <w:r>
        <w:rPr>
          <w:lang w:val="pt_PT" w:bidi="pt_PT"/>
        </w:rPr>
        <w:t xml:space="preserve">No dia seguinte, depois do </w:t>
      </w:r>
      <w:r>
        <w:rPr>
          <w:b/>
          <w:lang w:val="pt_PT" w:bidi="pt_PT"/>
        </w:rPr>
        <w:t>dia da Preparação</w:t>
      </w:r>
      <w:r>
        <w:rPr>
          <w:lang w:val="pt_PT" w:bidi="pt_PT"/>
        </w:rPr>
        <w:t xml:space="preserve">, os </w:t>
      </w:r>
      <w:r>
        <w:rPr>
          <w:b/>
          <w:lang w:val="pt_PT" w:bidi="pt_PT"/>
        </w:rPr>
        <w:t>principais sacerdotes</w:t>
      </w:r>
      <w:r>
        <w:rPr>
          <w:lang w:val="pt_PT" w:bidi="pt_PT"/>
        </w:rPr>
        <w:t xml:space="preserve"> e os </w:t>
      </w:r>
      <w:r>
        <w:rPr>
          <w:b/>
          <w:lang w:val="pt_PT" w:bidi="pt_PT"/>
        </w:rPr>
        <w:t>fariseus</w:t>
      </w:r>
      <w:r>
        <w:rPr>
          <w:lang w:val="pt_PT" w:bidi="pt_PT"/>
        </w:rPr>
        <w:t xml:space="preserve"> foram encontrar Pilatos. O dia da preparação era o dia antes do sábado e o dia em que Jesus morreu. Os principais sacerdotes e os fariseus são os líderes religiosos judeus que haviam ido até Pilatos para condenar Jesus à morte. Use as mesmas palavras que vocês usaram para principais sacerdotes e fariseus anteriormente. Consulte o Glossário Mestre para uma definição de </w:t>
      </w:r>
      <w:r>
        <w:rPr>
          <w:lang w:val="pt_PT" w:bidi="pt_PT"/>
        </w:rPr>
        <w:t>principais sacerdotes</w:t>
      </w:r>
      <w:r>
        <w:rPr>
          <w:lang w:val="pt_PT" w:bidi="pt_PT"/>
        </w:rPr>
        <w:t xml:space="preserve"> e </w:t>
      </w:r>
      <w:r>
        <w:rPr>
          <w:lang w:val="pt_PT" w:bidi="pt_PT"/>
        </w:rPr>
        <w:t>fariseus</w:t>
      </w:r>
      <w:r>
        <w:rPr>
          <w:lang w:val="pt_PT" w:bidi="pt_PT"/>
        </w:rPr>
        <w:t>.</w:t>
      </w:r>
    </w:p>
    <w:p>
      <w:pPr/>
      <w:r>
        <w:rPr>
          <w:lang w:val="pt_PT" w:bidi="pt_PT"/>
        </w:rPr>
      </w:r>
      <w:r>
        <w:rPr>
          <w:lang w:val="pt_PT" w:bidi="pt_PT"/>
        </w:rPr>
        <w:t xml:space="preserve">Os principais sacerdotes e fariseus disseram a Pilatos que o </w:t>
      </w:r>
      <w:r>
        <w:rPr>
          <w:b/>
          <w:lang w:val="pt_PT" w:bidi="pt_PT"/>
        </w:rPr>
        <w:t>enganador</w:t>
      </w:r>
      <w:r>
        <w:rPr>
          <w:lang w:val="pt_PT" w:bidi="pt_PT"/>
        </w:rPr>
        <w:t xml:space="preserve"> disse que ele ressuscitaria dos mortos depois de 3 dias. Enganador é outra palavra para mentiroso. Eles pediram a Pilatos para proteger o túmulo Pilatos deu a eles guardas e mandou que protegessem o túmulo, ou cova. Eles levaram os guardas e colocaram um </w:t>
      </w:r>
      <w:r>
        <w:rPr>
          <w:b/>
          <w:lang w:val="pt_PT" w:bidi="pt_PT"/>
        </w:rPr>
        <w:t>selo</w:t>
      </w:r>
      <w:r>
        <w:rPr>
          <w:lang w:val="pt_PT" w:bidi="pt_PT"/>
        </w:rPr>
        <w:t xml:space="preserve"> no túmulo. Um selo torna algo seguro ou trancado.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28:1–15</w:t>
      </w:r>
      <w:r>
        <w:rPr>
          <w:lang w:val="pt_PT" w:bidi="pt_PT"/>
        </w:rPr>
      </w:r>
    </w:p>
    <w:p>
      <w:pPr>
        <w:pStyle w:val="Heading3"/>
      </w:pPr>
      <w:r>
        <w:rPr>
          <w:lang w:val="pt_PT" w:bidi="pt_PT"/>
        </w:rPr>
        <w:t>Ouvir e Sentir</w:t>
      </w:r>
    </w:p>
    <w:p>
      <w:pPr/>
      <w:r>
        <w:rPr>
          <w:lang w:val="pt_PT" w:bidi="pt_PT"/>
        </w:rPr>
      </w:r>
      <w:r>
        <w:rPr>
          <w:lang w:val="pt_PT" w:bidi="pt_PT"/>
        </w:rPr>
        <w:t>Ouçam Mateus 28.1–15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Jesus havia sido executado pelas autoridades dominantes. Depois de sua morte, José de Arimateia enterrou Jesus no próprio túmulo de José. Maria Madalena e Maria, mãe de Tiago e José, acompanharam para que soubessem o lugar onde Jesus estava enterrado. O dia de descanso, o sábado, agora está terminando e está chegando o nascer do sol no primeiro dia da semana. Esse era o dia depois do sábado. Essas mulheres vêm para olhar para o túmulo de Jesus.</w:t>
      </w:r>
    </w:p>
    <w:p>
      <w:pPr/>
      <w:r>
        <w:rPr>
          <w:lang w:val="pt_PT" w:bidi="pt_PT"/>
        </w:rPr>
      </w:r>
      <w:r>
        <w:rPr>
          <w:lang w:val="pt_PT" w:bidi="pt_PT"/>
        </w:rPr>
        <w:t>Pare e olhe para a imagem do túmulo com a rocha na frente dele.</w:t>
      </w:r>
    </w:p>
    <w:p>
      <w:pPr/>
      <w:r>
        <w:rPr>
          <w:lang w:val="pt_PT" w:bidi="pt_PT"/>
        </w:rPr>
      </w:r>
      <w:r>
        <w:rPr>
          <w:lang w:val="pt_PT" w:bidi="pt_PT"/>
        </w:rPr>
        <w:t>Você deve lembrar-se de que o túmulo onde Jesus foi enterrado foi fechado com uma grande pedra cobrindo a entrada. As pedras que cobriam a entrada dos túmulos podiam ser planas ou redondas. Geralmente as pessoas poderiam rolar a pedra na frente da entrada para fechá-la, pois a pedra deslizava por um declive inclinado. No entanto, mover a pedra para longe da entrada, pelo declive, teria sido difícil demais para as mulheres.</w:t>
      </w:r>
    </w:p>
    <w:p>
      <w:pPr/>
      <w:r>
        <w:rPr>
          <w:lang w:val="pt_PT" w:bidi="pt_PT"/>
        </w:rPr>
      </w:r>
      <w:r>
        <w:rPr>
          <w:lang w:val="pt_PT" w:bidi="pt_PT"/>
        </w:rPr>
        <w:t>Mateus usa o termo “Eis que!" como uma indicação de que algo acontece de repente, ou de uma só vez. De repente, um anjo do Senhor, que é um mensageiro de Deus, desceu do céu, causando um terremoto, e rolou a pedra na frente do túmulo de Jesus e se sentou na pedra. A aparência do anjo, ou rosto era tão brilhante quanto um raio, e suas roupas eram tão brancas quanto a neve.</w:t>
      </w:r>
    </w:p>
    <w:p>
      <w:pPr/>
      <w:r>
        <w:rPr>
          <w:lang w:val="pt_PT" w:bidi="pt_PT"/>
        </w:rPr>
      </w:r>
      <w:r>
        <w:rPr>
          <w:lang w:val="pt_PT" w:bidi="pt_PT"/>
        </w:rPr>
        <w:t>Pare e olhe para uma imagem de raio e uma imagem de neve branca. O que em sua cultura é muito branco? Como você descreveria algo que é muito brilhante ou muito branco?</w:t>
      </w:r>
    </w:p>
    <w:p>
      <w:pPr/>
      <w:r>
        <w:rPr>
          <w:lang w:val="pt_PT" w:bidi="pt_PT"/>
        </w:rPr>
      </w:r>
      <w:r>
        <w:rPr>
          <w:lang w:val="pt_PT" w:bidi="pt_PT"/>
        </w:rPr>
        <w:t>Os guardas que haviam estado vigiando ficaram com muito medo do anjo. Eles caíram no chão como se estivessem mortos.</w:t>
      </w:r>
    </w:p>
    <w:p>
      <w:pPr/>
      <w:r>
        <w:rPr>
          <w:lang w:val="pt_PT" w:bidi="pt_PT"/>
        </w:rPr>
      </w:r>
      <w:r>
        <w:rPr>
          <w:lang w:val="pt_PT" w:bidi="pt_PT"/>
        </w:rPr>
        <w:t>O anjo ignora os guardas e fala diretamente com as mulheres. O anjo diz a eles para não terem medo. Ele diz a eles que a pessoa que eles estão procurando, Jesus que foi morto na cruz, agora está vivo porque Deus o ressuscitou dentre os mortos, assim como Jesus disse que Deus faria. Ele diz a eles para olhar para onde o corpo de Jesus costumava estar, dentro do túmulo. Mateus quer dizer claramente que essa pessoa real na história, Jesus de Nazaré, estava morta, mas agora está viva. O anjo então diz às mulheres para contar aos discípulos que Jesus está vivo. O anjo disse que Jesus irá adiante para a região da Galileia e que os discípulos verão Jesus lá, assim como Jesus disse a eles antes de morrer. As mulheres ficaram com medo e cheias de alegria quando elas saíram para contar aos discípulos.</w:t>
      </w:r>
    </w:p>
    <w:p>
      <w:pPr/>
      <w:r>
        <w:rPr>
          <w:lang w:val="pt_PT" w:bidi="pt_PT"/>
        </w:rPr>
      </w:r>
      <w:r>
        <w:rPr>
          <w:lang w:val="pt_PT" w:bidi="pt_PT"/>
        </w:rPr>
        <w:t>Pare aqui e mostre à sua equipe um mapa de Israel que inclua Jerusalém e a região da Galileia.</w:t>
      </w:r>
    </w:p>
    <w:p>
      <w:pPr/>
      <w:r>
        <w:rPr>
          <w:lang w:val="pt_PT" w:bidi="pt_PT"/>
        </w:rPr>
      </w:r>
      <w:r>
        <w:rPr>
          <w:lang w:val="pt_PT" w:bidi="pt_PT"/>
        </w:rPr>
        <w:t>Em seu caminho, Jesus encontra as mulheres e as cumprimenta. Elas agarram os pés de Jesus como um ato de submissão, e elas adoraram Jesus. O fato das mulheres agarrarem os pés de Jesus significa que Jesus não era um fantasma ou parte de sua imaginação. Jesus tinha um corpo físico que as mulheres poderiam tocar. Jesus diz a elas novamente para não terem medo. Jesus também diz a elas para contar aos discípulos, os quais Jesus amava como irmãos, para encontrá-lo na Galileia. Mulheres não eram consideradas testemunhas confiáveis nessa cultura, mas Jesus deu a elas a honra de serem as primeiras testemunhas de sua ressurreição.</w:t>
      </w:r>
    </w:p>
    <w:p>
      <w:pPr/>
      <w:r>
        <w:rPr>
          <w:lang w:val="pt_PT" w:bidi="pt_PT"/>
        </w:rPr>
      </w:r>
      <w:r>
        <w:rPr>
          <w:lang w:val="pt_PT" w:bidi="pt_PT"/>
        </w:rPr>
        <w:t>Parem e discutam: Qual é o papel das mulheres em sua cultura? As mulheres são consideradas confiáveis com informações importantes? Quais são algumas contribuições importantes de mulheres em sua cultura?</w:t>
      </w:r>
    </w:p>
    <w:p>
      <w:pPr/>
      <w:r>
        <w:rPr>
          <w:lang w:val="pt_PT" w:bidi="pt_PT"/>
        </w:rPr>
      </w:r>
      <w:r>
        <w:rPr>
          <w:lang w:val="pt_PT" w:bidi="pt_PT"/>
        </w:rPr>
        <w:t>Enquanto as mulheres iam contar aos discípulos, os guardas foram para Jerusalém e disseram aos principais sacerdotes o que aconteceu. Lembre-se na passagem anterior de que Pilatos havia mandado alguns guardas aos principais sacerdotes e aos fariseus para proteger o túmulo de Jesus. Ou esses guardas eram soldados romanos que estavam sob a autoridade dos sacerdotes agora, ou eles eram na verdade guardas do templo judeus. Em qualquer caso, os guardas sentiam que eles deveriam relatar aos principais sacerdotes como sua autoridade nesse assunto.</w:t>
      </w:r>
    </w:p>
    <w:p>
      <w:pPr/>
      <w:r>
        <w:rPr>
          <w:lang w:val="pt_PT" w:bidi="pt_PT"/>
        </w:rPr>
      </w:r>
      <w:r>
        <w:rPr>
          <w:lang w:val="pt_PT" w:bidi="pt_PT"/>
        </w:rPr>
        <w:t>Os principais sacerdotes novamente se reúnem com os anciãos. Esse é o mesmo grupo de líderes religiosos que pagou Judas para trair Jesus. Agora eles são reunidos e decidem pagar aos guardas muito dinheiro para mentir sobre o que realmente aconteceu. Eles dizem aos guardas para espalhar a história que os discípulos vieram à noite enquanto os guardas estavam dormindo e roubaram o corpo de Jesus. Isso era exatamente o que os principais sacerdotes estavam primeiramente tentando fazer parar de acontecer ao colocar guardas fora do túmulo. Na realidade, os guardas não teriam caído no sono ou o governo os teria executado por não fazer seu trabalho. É por isso que os líderes religiosos dizem a eles que se o governador Pilatos ouvir sobre isso, os líderes religiosos manterão os guardas longe de problemas. No entanto, essa é a história que eles acabam contando e é espalhada entre os judeus mesmo hoje.</w:t>
      </w:r>
    </w:p>
    <w:p>
      <w:pPr/>
      <w:r>
        <w:rPr>
          <w:lang w:val="pt_PT" w:bidi="pt_PT"/>
        </w:rPr>
      </w:r>
      <w:r>
        <w:rPr>
          <w:lang w:val="pt_PT" w:bidi="pt_PT"/>
        </w:rPr>
        <w:t>Parem e discutam: contem uma história que é contada regularmente em sua cultura, mas que você sabe que não é verdadeira, ou não tem certeza se é verdadeira ou não.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a cena começa na manhã seguinte do sábado, o dia religioso de descanso. Maria e a outra Maria caminham para o túmulo de Jesus.</w:t>
      </w:r>
    </w:p>
    <w:p>
      <w:pPr/>
      <w:r>
        <w:rPr>
          <w:lang w:val="pt_PT" w:bidi="pt_PT"/>
        </w:rPr>
      </w:r>
      <w:r>
        <w:rPr>
          <w:b/>
          <w:lang w:val="pt_PT" w:bidi="pt_PT"/>
        </w:rPr>
        <w:t>Segunda cena:</w:t>
      </w:r>
      <w:r>
        <w:rPr>
          <w:lang w:val="pt_PT" w:bidi="pt_PT"/>
        </w:rPr>
        <w:t xml:space="preserve"> um anjo do Senhor, enviado por Deus, aparece, causando um terremoto, e rola a pedra para longe do túmulo de Jesus e se senta nela. Os guardas têm medo e caem como se estivessem mortos. O anjo diz às mulheres para não terem medo porque Jesus, que foi crucificado, está vivo. O anjo diz às mulheres para olharem onde Jesus foi colocado e então dizer aos discípulos para encontrar Jesus na Galileia.</w:t>
      </w:r>
    </w:p>
    <w:p>
      <w:pPr/>
      <w:r>
        <w:rPr>
          <w:lang w:val="pt_PT" w:bidi="pt_PT"/>
        </w:rPr>
      </w:r>
      <w:r>
        <w:rPr>
          <w:b/>
          <w:lang w:val="pt_PT" w:bidi="pt_PT"/>
        </w:rPr>
        <w:t>Terceira cena:</w:t>
      </w:r>
      <w:r>
        <w:rPr>
          <w:lang w:val="pt_PT" w:bidi="pt_PT"/>
        </w:rPr>
        <w:t xml:space="preserve"> as mulheres deixam o túmulo. Elas estão chocadas e alegres. Elas encontram Jesus no caminho até os discípulos e agarram os pés de Jesus. Jesus diz a eles a mesma coisa que o anjo disse a eles.</w:t>
      </w:r>
    </w:p>
    <w:p>
      <w:pPr/>
      <w:r>
        <w:rPr>
          <w:lang w:val="pt_PT" w:bidi="pt_PT"/>
        </w:rPr>
      </w:r>
      <w:r>
        <w:rPr>
          <w:b/>
          <w:lang w:val="pt_PT" w:bidi="pt_PT"/>
        </w:rPr>
        <w:t>Quarta cena:</w:t>
      </w:r>
      <w:r>
        <w:rPr>
          <w:lang w:val="pt_PT" w:bidi="pt_PT"/>
        </w:rPr>
        <w:t xml:space="preserve"> enquanto as mulheres vão até os discípulos, os guardas vão até os principais sacerdotes e dizem a eles o que aconteceu. Os principais sacerdotes e anciãos decidem pagar aos guardas para mentir e dizer que os discípulos de Jesus vieram enquanto os guardas estavam dormindo e levaram o corpo de Jesus. Os líderes religiosos dizem aos guardas que se o governador, Pilatos, descobrir isso, eles garantirão que os guardas estejam seguros. Os guardas vão e contam a mentira, a qual é acreditada por muitos judeus.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Maria, a mãe de Tiago e José</w:t>
      </w:r>
    </w:p>
    <w:p>
      <w:pPr>
        <w:pStyle w:val="ListBullet"/>
        <w:spacing w:line="240" w:lineRule="auto"/>
        <w:ind w:left="720"/>
      </w:pPr>
      <w:r>
        <w:rPr>
          <w:lang w:val="pt_PT" w:bidi="pt_PT"/>
        </w:rPr>
      </w:r>
      <w:r>
        <w:rPr>
          <w:lang w:val="pt_PT" w:bidi="pt_PT"/>
        </w:rPr>
        <w:t>O anjo do Senhor</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guardas</w:t>
      </w:r>
    </w:p>
    <w:p>
      <w:pPr>
        <w:pStyle w:val="ListBullet"/>
        <w:spacing w:line="240" w:lineRule="auto"/>
        <w:ind w:left="720"/>
      </w:pPr>
      <w:r>
        <w:rPr>
          <w:lang w:val="pt_PT" w:bidi="pt_PT"/>
        </w:rPr>
      </w:r>
      <w:r>
        <w:rPr>
          <w:lang w:val="pt_PT" w:bidi="pt_PT"/>
        </w:rPr>
        <w:t>Os principais sacerdotes</w:t>
      </w:r>
    </w:p>
    <w:p>
      <w:pPr>
        <w:pStyle w:val="ListBullet"/>
        <w:spacing w:line="240" w:lineRule="auto"/>
        <w:ind w:left="720"/>
      </w:pPr>
      <w:r>
        <w:rPr>
          <w:lang w:val="pt_PT" w:bidi="pt_PT"/>
        </w:rPr>
      </w:r>
      <w:r>
        <w:rPr>
          <w:lang w:val="pt_PT" w:bidi="pt_PT"/>
        </w:rPr>
        <w:t>Os anciãos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No início da primeira cena, é o primeiro dia da semana, logo ao nascer do sol, ou um pouco antes. Maria Madalena e a outra Maria, provavelmente a mãe de Tiago e José, caminham para o túmulo onde Jesus havia sido enterrado.</w:t>
      </w:r>
    </w:p>
    <w:p>
      <w:pPr/>
      <w:r>
        <w:rPr>
          <w:lang w:val="pt_PT" w:bidi="pt_PT"/>
        </w:rPr>
      </w:r>
      <w:r>
        <w:rPr>
          <w:lang w:val="pt_PT" w:bidi="pt_PT"/>
        </w:rPr>
        <w:t>Parem e discutam: que dia é considerado o primeiro dia da semana em sua cultura? Vocês têm um dia designado de descanso? Quais são algumas coisas que vocês podem ou não devem fazer em seu dia de descanso?</w:t>
      </w:r>
    </w:p>
    <w:p>
      <w:pPr/>
      <w:r>
        <w:rPr>
          <w:lang w:val="pt_PT" w:bidi="pt_PT"/>
        </w:rPr>
      </w:r>
      <w:r>
        <w:rPr>
          <w:lang w:val="pt_PT" w:bidi="pt_PT"/>
        </w:rPr>
        <w:t>De repente, um anjo desce do céu, causando um terremoto, rola para longe a pedra na frente do túmulo de Jesus e se senta na pedra. Os guardas estão tão assustados que caem no chão e não podem se mover. Eles ficam deitados como homens mortos.</w:t>
      </w:r>
    </w:p>
    <w:p>
      <w:pPr/>
      <w:r>
        <w:rPr>
          <w:lang w:val="pt_PT" w:bidi="pt_PT"/>
        </w:rPr>
      </w:r>
      <w:r>
        <w:rPr>
          <w:lang w:val="pt_PT" w:bidi="pt_PT"/>
        </w:rPr>
        <w:t>Lembre-se de que o anjo diz às mulheres: "Não fiquem alarmados ou com medo. Vocês estão procurando Jesus de Nazaré, que foi crucificado. Ele não está aqui. Ele ressuscitou, ou, Deus o ressuscitou dentre os mortos!”.</w:t>
      </w:r>
    </w:p>
    <w:p>
      <w:pPr/>
      <w:r>
        <w:rPr>
          <w:lang w:val="pt_PT" w:bidi="pt_PT"/>
        </w:rPr>
      </w:r>
      <w:r>
        <w:rPr>
          <w:lang w:val="pt_PT" w:bidi="pt_PT"/>
        </w:rPr>
        <w:t>Lembre-se de ter certeza de que o anjo mostra às mulheres o lugar onde o corpo de Jesus havia sido colocado. O lugar onde o corpo de Jesus foi colocado era provavelmente uma prateleira de pedra dentro do túmulo esculpido na rocha de uma colina. Então o anjo diz a mulher para contar aos discípulos: "Ele está indo à frente de vocês para a região da Galileia. Lá você o verá. Eis quê! ou prestem atenção e se lembrem de que disse isso a vocês”.</w:t>
      </w:r>
    </w:p>
    <w:p>
      <w:pPr/>
      <w:r>
        <w:rPr>
          <w:lang w:val="pt_PT" w:bidi="pt_PT"/>
        </w:rPr>
      </w:r>
      <w:r>
        <w:rPr>
          <w:lang w:val="pt_PT" w:bidi="pt_PT"/>
        </w:rPr>
        <w:t>As mulheres deixam o túmulo. Elas estão chocadas e alegres. No caminho, Jesus as cumprimenta com uma forma normal e educada de saudação que deseja boa sorte às pessoas, e elas agarram os pés de Jesus e adoram Jesus. Jesus também diz a eles para não ter medo, e para dizer aos discípulos para encontrar Jesus na Galileia.</w:t>
      </w:r>
    </w:p>
    <w:p>
      <w:pPr/>
      <w:r>
        <w:rPr>
          <w:lang w:val="pt_PT" w:bidi="pt_PT"/>
        </w:rPr>
      </w:r>
      <w:r>
        <w:rPr>
          <w:lang w:val="pt_PT" w:bidi="pt_PT"/>
        </w:rPr>
        <w:t>Parem aqui e discutam: falem sobre maneiras educadas em sua cultura de cumprimentar as pessoas, desejando o bem-estar delas.</w:t>
      </w:r>
    </w:p>
    <w:p>
      <w:pPr/>
      <w:r>
        <w:rPr>
          <w:lang w:val="pt_PT" w:bidi="pt_PT"/>
        </w:rPr>
      </w:r>
      <w:r>
        <w:rPr>
          <w:lang w:val="pt_PT" w:bidi="pt_PT"/>
        </w:rPr>
        <w:t>Conforme as mulheres vão contar aos discípulos, os guardas vão até os principais sacerdotes para contar o que aconteceu. Os principais sacerdotes e anciãos decidem pagar muito dinheiro aos guardas para mentir sobre o que aconteceu. Os principais sacerdotes e anciãos dizem aos guardas para dizer a todos que os discípulos vieram à noite enquanto os guardas estavam dormindo, e pegaram seu corpo. Essa é a história que os guardas acabaram contando e que se espalhou entre os judeus. Mateus está dizendo que os judeus ainda estavam dizendo isso sobre Jesus quando Mateus escreveu esse livro.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Maria, a mãe de Tiago e José</w:t>
      </w:r>
    </w:p>
    <w:p>
      <w:pPr>
        <w:pStyle w:val="ListBullet"/>
        <w:spacing w:line="240" w:lineRule="auto"/>
        <w:ind w:left="720"/>
      </w:pPr>
      <w:r>
        <w:rPr>
          <w:lang w:val="pt_PT" w:bidi="pt_PT"/>
        </w:rPr>
      </w:r>
      <w:r>
        <w:rPr>
          <w:lang w:val="pt_PT" w:bidi="pt_PT"/>
        </w:rPr>
        <w:t>O anjo do Senhor</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guardas</w:t>
      </w:r>
    </w:p>
    <w:p>
      <w:pPr>
        <w:pStyle w:val="ListBullet"/>
        <w:spacing w:line="240" w:lineRule="auto"/>
        <w:ind w:left="720"/>
      </w:pPr>
      <w:r>
        <w:rPr>
          <w:lang w:val="pt_PT" w:bidi="pt_PT"/>
        </w:rPr>
      </w:r>
      <w:r>
        <w:rPr>
          <w:lang w:val="pt_PT" w:bidi="pt_PT"/>
        </w:rPr>
        <w:t>Os principais sacerdotes</w:t>
      </w:r>
    </w:p>
    <w:p>
      <w:pPr>
        <w:pStyle w:val="ListBullet"/>
        <w:spacing w:line="240" w:lineRule="auto"/>
        <w:ind w:left="720"/>
      </w:pPr>
      <w:r>
        <w:rPr>
          <w:lang w:val="pt_PT" w:bidi="pt_PT"/>
        </w:rPr>
      </w:r>
      <w:r>
        <w:rPr>
          <w:lang w:val="pt_PT" w:bidi="pt_PT"/>
        </w:rPr>
        <w:t>Os anciãos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No início da primeira cena, é o primeiro dia da semana, logo ao nascer do sol, ou um pouco antes. Maria Madalena e a outra Maria, provavelmente a mãe de Tiago e José, caminham para o túmulo onde Jesus havia sido enterrado.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atrizes que interpretam as mulheres: “Como vocês estão se sentindo?”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De repente, um anjo desce do céu, causando um terremoto, rola para longe a pedra na frente do túmulo de Jesus e se senta na pedra. Os guardas estão tão assustados que eles caem no chão como homens mortos.</w:t>
      </w:r>
    </w:p>
    <w:p>
      <w:pPr/>
      <w:r>
        <w:rPr>
          <w:lang w:val="pt_PT" w:bidi="pt_PT"/>
        </w:rPr>
      </w:r>
      <w:r>
        <w:rPr>
          <w:lang w:val="pt_PT" w:bidi="pt_PT"/>
        </w:rPr>
        <w:t>Lembre-se de que o anjo diz às mulheres: "Não fiquem alarmados ou com medo. Vocês estão procurando Jesus de Nazaré, que foi crucificado. Ele não está aqui. Ele ressuscitou, ou, Deus o ressuscitou dentre os mortos!”.</w:t>
      </w:r>
    </w:p>
    <w:p>
      <w:pPr/>
      <w:r>
        <w:rPr>
          <w:lang w:val="pt_PT" w:bidi="pt_PT"/>
        </w:rPr>
      </w:r>
      <w:r>
        <w:rPr>
          <w:lang w:val="pt_PT" w:bidi="pt_PT"/>
        </w:rPr>
        <w:t>Lembre-se de ter certeza de que o anjo mostra às mulheres o lugar onde o corpo de Jesus havia sido colocado. O lugar onde o corpo de Jesus foi colocado era provavelmente uma prateleira de pedra dentro do túmulo escavado na rocha. Então o anjo diz a mulher para contar aos discípulos: "Ele está indo à frente de vocês para a região da Galileia. Lá você o verá. Lembre-se que disse isso a você!”.</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Perguntem às mulheres como elas estão se sentindo. Ouça coisas como:</w:t>
      </w:r>
    </w:p>
    <w:p>
      <w:pPr>
        <w:pStyle w:val="ListBullet"/>
        <w:spacing w:line="240" w:lineRule="auto"/>
        <w:ind w:left="720"/>
      </w:pPr>
      <w:r>
        <w:rPr>
          <w:lang w:val="pt_PT" w:bidi="pt_PT"/>
        </w:rPr>
      </w:r>
      <w:r>
        <w:rPr>
          <w:lang w:val="pt_PT" w:bidi="pt_PT"/>
        </w:rPr>
        <w:t>Reinicie a ação</w:t>
      </w:r>
    </w:p>
    <w:p>
      <w:pPr/>
      <w:r>
        <w:rPr>
          <w:lang w:val="pt_PT" w:bidi="pt_PT"/>
        </w:rPr>
      </w:r>
      <w:r>
        <w:rPr>
          <w:lang w:val="pt_PT" w:bidi="pt_PT"/>
        </w:rPr>
        <w:t>As mulheres deixam o túmulo. Elas estão chocadas e alegres. No caminho, Jesus as encontra e elas se dobram aos pés de Jesus e o adoram. Jesus também diz a eles para não ter medo, e para dizer aos discípulos para encontrar Jesus na Galileia.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mulheres como elas estão se sentindo agora.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Conforme as mulheres vão contar aos discípulos, os guardas vão até os principais sacerdotes para contar o que aconteceu. Os principais sacerdotes e anciãos decidem pagar muito dinheiro aos guardas para mentir sobre o que aconteceu. Os principais sacerdotes e anciãos dizem aos guardas para dizer a todos que os discípulos vieram à noite enquanto os guardas estavam dormindo, e pegaram seu corpo. Essa é a história que eles acabam contando e está espalhada entre os judeus mesmo quando esse livro foi escrito.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Enquanto a primeira cena começa, é a manhã depois do dia de </w:t>
      </w:r>
      <w:r>
        <w:rPr>
          <w:b/>
          <w:lang w:val="pt_PT" w:bidi="pt_PT"/>
        </w:rPr>
        <w:t>sábado</w:t>
      </w:r>
      <w:r>
        <w:rPr>
          <w:lang w:val="pt_PT" w:bidi="pt_PT"/>
        </w:rPr>
        <w:t xml:space="preserve">. O sábado é o dia de descanso para o povo judeu. O sábado começou quando o sol se pôs plenamente na sexta-feira e terminou quando as estrelas apareceram no céu na noite seguinte, no sábado. Consulte o Glossário Mestre para uma definição de </w:t>
      </w:r>
      <w:r>
        <w:rPr>
          <w:lang w:val="pt_PT" w:bidi="pt_PT"/>
        </w:rPr>
        <w:t>sábado</w:t>
      </w:r>
      <w:r>
        <w:rPr>
          <w:lang w:val="pt_PT" w:bidi="pt_PT"/>
        </w:rPr>
        <w:t>.</w:t>
      </w:r>
    </w:p>
    <w:p>
      <w:pPr/>
      <w:r>
        <w:rPr>
          <w:lang w:val="pt_PT" w:bidi="pt_PT"/>
        </w:rPr>
      </w:r>
      <w:r>
        <w:rPr>
          <w:lang w:val="pt_PT" w:bidi="pt_PT"/>
        </w:rPr>
        <w:t xml:space="preserve">Agora é domingo ou o primeiro dia da semana, logo, ou antes, do nascer do sol. Maria Madalena e a outra Maria, provavelmente a mãe de Tiago e José, caminham para o </w:t>
      </w:r>
      <w:r>
        <w:rPr>
          <w:b/>
          <w:lang w:val="pt_PT" w:bidi="pt_PT"/>
        </w:rPr>
        <w:t>túmulo</w:t>
      </w:r>
      <w:r>
        <w:rPr>
          <w:lang w:val="pt_PT" w:bidi="pt_PT"/>
        </w:rPr>
        <w:t xml:space="preserve"> onde Jesus havia sido enterrado. Um túmulo é onde as pessoas mortas eram colocadas. A maioria dos túmulos estava acima do chão, em oposição a um túmulo que era cavado no chão. Consulte o Glossário principal para uma definição de </w:t>
      </w:r>
      <w:r>
        <w:rPr>
          <w:lang w:val="pt_PT" w:bidi="pt_PT"/>
        </w:rPr>
        <w:t>túmulo</w:t>
      </w:r>
      <w:r>
        <w:rPr>
          <w:lang w:val="pt_PT" w:bidi="pt_PT"/>
        </w:rPr>
        <w:t>.</w:t>
      </w:r>
    </w:p>
    <w:p>
      <w:pPr/>
      <w:r>
        <w:rPr>
          <w:lang w:val="pt_PT" w:bidi="pt_PT"/>
        </w:rPr>
      </w:r>
      <w:r>
        <w:rPr>
          <w:lang w:val="pt_PT" w:bidi="pt_PT"/>
        </w:rPr>
        <w:t xml:space="preserve">De repente, um </w:t>
      </w:r>
      <w:r>
        <w:rPr>
          <w:b/>
          <w:lang w:val="pt_PT" w:bidi="pt_PT"/>
        </w:rPr>
        <w:t>anjo do Senhor</w:t>
      </w:r>
      <w:r>
        <w:rPr>
          <w:lang w:val="pt_PT" w:bidi="pt_PT"/>
        </w:rPr>
        <w:t xml:space="preserve"> desce do céu, causando um </w:t>
      </w:r>
      <w:r>
        <w:rPr>
          <w:b/>
          <w:lang w:val="pt_PT" w:bidi="pt_PT"/>
        </w:rPr>
        <w:t>terremoto</w:t>
      </w:r>
      <w:r>
        <w:rPr>
          <w:lang w:val="pt_PT" w:bidi="pt_PT"/>
        </w:rPr>
        <w:t xml:space="preserve">, rola para longe a pedra na frente do túmulo de Jesus e se senta na pedra. Um anjo é um mensageiro celestial de Deus. Use a mesma palavra para anjo que você usou anteriormente. Consulte o Glossário Mestre para uma definição de </w:t>
      </w:r>
      <w:r>
        <w:rPr>
          <w:lang w:val="pt_PT" w:bidi="pt_PT"/>
        </w:rPr>
        <w:t>anjo</w:t>
      </w:r>
      <w:r>
        <w:rPr>
          <w:lang w:val="pt_PT" w:bidi="pt_PT"/>
        </w:rPr>
        <w:t>. Um terremoto é quando o chão começa a tremer. Terremotos ainda acontecem hoje. Em um terremoto, edifícios caem, e rochas quebram. Os guardas estão tão assustados que eles caem no chão como homens mortos.</w:t>
      </w:r>
    </w:p>
    <w:p>
      <w:pPr/>
      <w:r>
        <w:rPr>
          <w:lang w:val="pt_PT" w:bidi="pt_PT"/>
        </w:rPr>
      </w:r>
      <w:r>
        <w:rPr>
          <w:lang w:val="pt_PT" w:bidi="pt_PT"/>
        </w:rPr>
        <w:t xml:space="preserve">Lembre-se de que o anjo diz às mulheres: "Não fiquem alarmados ou com medo. Vocês estão procurando Jesus que foi </w:t>
      </w:r>
      <w:r>
        <w:rPr>
          <w:b/>
          <w:lang w:val="pt_PT" w:bidi="pt_PT"/>
        </w:rPr>
        <w:t>crucificado</w:t>
      </w:r>
      <w:r>
        <w:rPr>
          <w:lang w:val="pt_PT" w:bidi="pt_PT"/>
        </w:rPr>
        <w:t xml:space="preserve">”. Ser crucificado é morrer uma morte terrível sendo pregado em duas peças de madeira na forma de uma cruz. Use a mesma palavra que você usou para crucificado que você usou antes. Consulte o Glossário Mestre para a definição de </w:t>
      </w:r>
      <w:r>
        <w:rPr>
          <w:lang w:val="pt_PT" w:bidi="pt_PT"/>
        </w:rPr>
        <w:t>crucificar</w:t>
      </w:r>
      <w:r>
        <w:rPr>
          <w:lang w:val="pt_PT" w:bidi="pt_PT"/>
        </w:rPr>
        <w:t>.</w:t>
      </w:r>
    </w:p>
    <w:p>
      <w:pPr/>
      <w:r>
        <w:rPr>
          <w:lang w:val="pt_PT" w:bidi="pt_PT"/>
        </w:rPr>
      </w:r>
      <w:r>
        <w:rPr>
          <w:lang w:val="pt_PT" w:bidi="pt_PT"/>
        </w:rPr>
        <w:t xml:space="preserve">O anjo então diz: “Ele não está aqui. Ele ressuscitou", ou “Deus o ressuscitou dentre os mortos!”. Então o anjo diz a mulher para contar aos </w:t>
      </w:r>
      <w:r>
        <w:rPr>
          <w:b/>
          <w:lang w:val="pt_PT" w:bidi="pt_PT"/>
        </w:rPr>
        <w:t>discípulos</w:t>
      </w:r>
      <w:r>
        <w:rPr>
          <w:lang w:val="pt_PT" w:bidi="pt_PT"/>
        </w:rPr>
        <w:t xml:space="preserve">: "Ele está indo à frente de vocês para a região da </w:t>
      </w:r>
      <w:r>
        <w:rPr>
          <w:b/>
          <w:lang w:val="pt_PT" w:bidi="pt_PT"/>
        </w:rPr>
        <w:t>Galileia</w:t>
      </w:r>
      <w:r>
        <w:rPr>
          <w:lang w:val="pt_PT" w:bidi="pt_PT"/>
        </w:rPr>
        <w:t xml:space="preserve">. Lá vocês o verão, assim como ele disse antes”. Os discípulos são os seguidores mais próximos de Jesus. Use a mesma palavra para discípulos que você usou anteriormente. Consulte o Glossário Mestre para a definição de </w:t>
      </w:r>
      <w:r>
        <w:rPr>
          <w:lang w:val="pt_PT" w:bidi="pt_PT"/>
        </w:rPr>
        <w:t>discípulos</w:t>
      </w:r>
      <w:r>
        <w:rPr>
          <w:lang w:val="pt_PT" w:bidi="pt_PT"/>
        </w:rPr>
        <w:t xml:space="preserve">. A Galileia é a região ao redor do Mar da Galileia onde Jesus fez a maior parte de seu ministério. Use a mesma palavra que você usou anteriormente para Galileia. Consulte o Glossário Mestre para mais informações sobre </w:t>
      </w:r>
      <w:r>
        <w:rPr>
          <w:lang w:val="pt_PT" w:bidi="pt_PT"/>
        </w:rPr>
        <w:t>Galileia</w:t>
      </w:r>
      <w:r>
        <w:rPr>
          <w:lang w:val="pt_PT" w:bidi="pt_PT"/>
        </w:rPr>
        <w:t>.</w:t>
      </w:r>
    </w:p>
    <w:p>
      <w:pPr/>
      <w:r>
        <w:rPr>
          <w:lang w:val="pt_PT" w:bidi="pt_PT"/>
        </w:rPr>
      </w:r>
      <w:r>
        <w:rPr>
          <w:lang w:val="pt_PT" w:bidi="pt_PT"/>
        </w:rPr>
        <w:t xml:space="preserve">As mulheres deixam o túmulo. Elas estão chocadas e alegres. No caminho, Jesus as cumprimenta com um termo comum de saudação. Use uma forma comum e educada de saudação em seu idioma. As mulheres seguram os pés de Jesus e </w:t>
      </w:r>
      <w:r>
        <w:rPr>
          <w:b/>
          <w:lang w:val="pt_PT" w:bidi="pt_PT"/>
        </w:rPr>
        <w:t>adoram</w:t>
      </w:r>
      <w:r>
        <w:rPr>
          <w:lang w:val="pt_PT" w:bidi="pt_PT"/>
        </w:rPr>
        <w:t xml:space="preserve"> Jesus. Adorar é dar todo o seu coração em adoração a algo ou alguém. Consulte o Glossário Mestre para uma definição de </w:t>
      </w:r>
      <w:r>
        <w:rPr>
          <w:lang w:val="pt_PT" w:bidi="pt_PT"/>
        </w:rPr>
        <w:t>adoração</w:t>
      </w:r>
      <w:r>
        <w:rPr>
          <w:lang w:val="pt_PT" w:bidi="pt_PT"/>
        </w:rPr>
        <w:t>.</w:t>
      </w:r>
    </w:p>
    <w:p>
      <w:pPr/>
      <w:r>
        <w:rPr>
          <w:lang w:val="pt_PT" w:bidi="pt_PT"/>
        </w:rPr>
      </w:r>
      <w:r>
        <w:rPr>
          <w:lang w:val="pt_PT" w:bidi="pt_PT"/>
        </w:rPr>
        <w:t>Jesus também chama seus discípulos de “irmãos”. Eles não são irmãos reais de Jesus, mas esse é um termo de afeto que pode significar amigos próximos ou pessoas que você ama como irmãos.</w:t>
      </w:r>
    </w:p>
    <w:p>
      <w:pPr/>
      <w:r>
        <w:rPr>
          <w:lang w:val="pt_PT" w:bidi="pt_PT"/>
        </w:rPr>
      </w:r>
      <w:r>
        <w:rPr>
          <w:lang w:val="pt_PT" w:bidi="pt_PT"/>
        </w:rPr>
        <w:t xml:space="preserve">Conforme as mulheres vão contar aos discípulos, os guardas vão até os principais sacerdotes para contar o que aconteceu. Os </w:t>
      </w:r>
      <w:r>
        <w:rPr>
          <w:b/>
          <w:lang w:val="pt_PT" w:bidi="pt_PT"/>
        </w:rPr>
        <w:t>principais sacerdotes</w:t>
      </w:r>
      <w:r>
        <w:rPr>
          <w:lang w:val="pt_PT" w:bidi="pt_PT"/>
        </w:rPr>
        <w:t xml:space="preserve"> e </w:t>
      </w:r>
      <w:r>
        <w:rPr>
          <w:b/>
          <w:lang w:val="pt_PT" w:bidi="pt_PT"/>
        </w:rPr>
        <w:t>anciãos</w:t>
      </w:r>
      <w:r>
        <w:rPr>
          <w:lang w:val="pt_PT" w:bidi="pt_PT"/>
        </w:rPr>
        <w:t xml:space="preserve"> decidem pagar muito dinheiro aos guardas para mentir sobre o que aconteceu. Os principais sacerdotes e anciãos são os principais líderes religiosos judeus. Use as mesmas palavras que você usou para principais sacerdotes e anciãos anteriormente. Consulte o Glossário Mestre para uma definição de </w:t>
      </w:r>
      <w:r>
        <w:rPr>
          <w:lang w:val="pt_PT" w:bidi="pt_PT"/>
        </w:rPr>
        <w:t>principais sacerdotes</w:t>
      </w:r>
      <w:r>
        <w:rPr>
          <w:lang w:val="pt_PT" w:bidi="pt_PT"/>
        </w:rPr>
        <w:t xml:space="preserve"> e </w:t>
      </w:r>
      <w:r>
        <w:rPr>
          <w:lang w:val="pt_PT" w:bidi="pt_PT"/>
        </w:rPr>
        <w:t>anciãos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Mateus 28:16–20</w:t>
      </w:r>
      <w:r>
        <w:rPr>
          <w:lang w:val="pt_PT" w:bidi="pt_PT"/>
        </w:rPr>
      </w:r>
    </w:p>
    <w:p>
      <w:pPr>
        <w:pStyle w:val="Heading3"/>
      </w:pPr>
      <w:r>
        <w:rPr>
          <w:lang w:val="pt_PT" w:bidi="pt_PT"/>
        </w:rPr>
        <w:t>Ouvir e Sentir</w:t>
      </w:r>
    </w:p>
    <w:p>
      <w:pPr/>
      <w:r>
        <w:rPr>
          <w:lang w:val="pt_PT" w:bidi="pt_PT"/>
        </w:rPr>
      </w:r>
      <w:r>
        <w:rPr>
          <w:lang w:val="pt_PT" w:bidi="pt_PT"/>
        </w:rPr>
        <w:t>Ouçam Mateus 28.16–20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em uma versão mais fácil de entender.</w:t>
      </w:r>
    </w:p>
    <w:p>
      <w:pPr/>
      <w:r>
        <w:rPr>
          <w:lang w:val="pt_PT" w:bidi="pt_PT"/>
        </w:rPr>
      </w:r>
      <w:r>
        <w:rPr>
          <w:lang w:val="pt_PT" w:bidi="pt_PT"/>
        </w:rPr>
        <w:t>Jesus acabou de ressuscitar da morte. Jesus instruiu as duas Marias a contar aos discípulos para encontrarem Jesus na Galileia. É provável que os discípulos se reuniram novamente depois que se separaram quando Jesus foi preso no Jardim do Getsêmani.</w:t>
      </w:r>
    </w:p>
    <w:p>
      <w:pPr/>
      <w:r>
        <w:rPr>
          <w:lang w:val="pt_PT" w:bidi="pt_PT"/>
        </w:rPr>
      </w:r>
      <w:r>
        <w:rPr>
          <w:lang w:val="pt_PT" w:bidi="pt_PT"/>
        </w:rPr>
        <w:t>Os onze discípulos deixam Jerusalém para ir para a Galileia a fim de encontrar. Lembre-se de que Judas se matou, e então restam apenas onze dos discípulos mais próximos de Jesus. Todos eles vão juntos para a Galileia, para a montanha que Jesus disse a eles para ir. Não há indicação da montanha específica onde eles deveriam se encontrar. Em vez disso, os discípulos provavelmente esperam que Jesus os encontre. Na cultura judaica, Deus muitas vezes revelava coisas sobre si nas montanhas.</w:t>
      </w:r>
    </w:p>
    <w:p>
      <w:pPr/>
      <w:r>
        <w:rPr>
          <w:lang w:val="pt_PT" w:bidi="pt_PT"/>
        </w:rPr>
      </w:r>
      <w:r>
        <w:rPr>
          <w:lang w:val="pt_PT" w:bidi="pt_PT"/>
        </w:rPr>
        <w:t>Parem e olhem para o mapa de Jerusalém até a Galileia. Olhem para a foto das colinas ao redor da Galileia. Discutam os lugares em sua cultura onde as pessoas pensam que Deus revela informações.</w:t>
      </w:r>
    </w:p>
    <w:p>
      <w:pPr/>
      <w:r>
        <w:rPr>
          <w:lang w:val="pt_PT" w:bidi="pt_PT"/>
        </w:rPr>
      </w:r>
      <w:r>
        <w:rPr>
          <w:lang w:val="pt_PT" w:bidi="pt_PT"/>
        </w:rPr>
        <w:t>A caminhada de Jerusalém de volta para Cafarnaum tinha cerca de 162 quilômetros. Os discípulos teriam caminhado aproximadamente de 4 a 7 dias para voltar para a Galileia. Eles tiveram muito tempo para pensar sobre Jesus estar vivo e o que isso significaria para eles.</w:t>
      </w:r>
    </w:p>
    <w:p>
      <w:pPr/>
      <w:r>
        <w:rPr>
          <w:lang w:val="pt_PT" w:bidi="pt_PT"/>
        </w:rPr>
      </w:r>
      <w:r>
        <w:rPr>
          <w:lang w:val="pt_PT" w:bidi="pt_PT"/>
        </w:rPr>
        <w:t>Quando Jesus apareceu a eles, os discípulos adoraram Jesus. Isso significa que os discípulos curvaram seus rostos no chão em reverência e submissão.</w:t>
      </w:r>
    </w:p>
    <w:p>
      <w:pPr/>
      <w:r>
        <w:rPr>
          <w:lang w:val="pt_PT" w:bidi="pt_PT"/>
        </w:rPr>
      </w:r>
      <w:r>
        <w:rPr>
          <w:lang w:val="pt_PT" w:bidi="pt_PT"/>
        </w:rPr>
        <w:t>Parem e discutam: como sua cultura mostra reverência ou adoração pelos outros?</w:t>
      </w:r>
    </w:p>
    <w:p>
      <w:pPr/>
      <w:r>
        <w:rPr>
          <w:lang w:val="pt_PT" w:bidi="pt_PT"/>
        </w:rPr>
      </w:r>
      <w:r>
        <w:rPr>
          <w:lang w:val="pt_PT" w:bidi="pt_PT"/>
        </w:rPr>
        <w:t>Mateus nos diz que quando eles viram Jesus, eles o adoraram, mas alguns deles duvidaram. No entanto, a maioria dos estudiosos acredita que são todos os onze discípulos que têm alguma dúvida em seus corações. Dúvida nessa frase não é incredulidade, mas é hesitação ou indecisão. Os discípulos acreditam claramente que é Jesus diante deles, uma vez que eles se curvam e o adoram. Na última vez que os discípulos tinham visto Jesus, eles abandonaram Jesus quando ele foi preso. Alguns estudiosos acreditam que a hesitação em seus corações pode ser porque eles não sabiam como agir perto de Jesus. Eles haviam abandonado Jesus quando ele morreu. Agora ele está vivo e provou que ele é todo-poderoso. Eles podem estar pensando: “Como devemos agir perto de Jesus?”. No entanto, outros estudiosos acreditam que seus corações podem não entender completamente como era possível que Jesus estivesse diante deles. De qualquer forma, os discípulos são como nós quando não entendemos plenamente ou acreditamos em Jesus.</w:t>
      </w:r>
    </w:p>
    <w:p>
      <w:pPr/>
      <w:r>
        <w:rPr>
          <w:lang w:val="pt_PT" w:bidi="pt_PT"/>
        </w:rPr>
      </w:r>
      <w:r>
        <w:rPr>
          <w:lang w:val="pt_PT" w:bidi="pt_PT"/>
        </w:rPr>
        <w:t>Parem e discutam: contem uma história sobre alguma vez em que você hesitou em confiar em Jesus, ou sentiu duas maneiras diferentes sobre o que Jesus estava pedindo a você.</w:t>
      </w:r>
    </w:p>
    <w:p>
      <w:pPr/>
      <w:r>
        <w:rPr>
          <w:lang w:val="pt_PT" w:bidi="pt_PT"/>
        </w:rPr>
      </w:r>
      <w:r>
        <w:rPr>
          <w:lang w:val="pt_PT" w:bidi="pt_PT"/>
        </w:rPr>
        <w:t>Jesus se aproximou dos discípulos como uma maneira reconfortante para restabelecer o relacionamento com eles. Jesus fala com os discípulos. Jesus não os repreende duramente por abandoná-lo. Jesus diz aos discípulos que Deus, seu Pai no céu, deu a Jesus toda a autoridade não apenas na terra, mas agora também no céu. Como Jesus tem essa autoridade, Jesus envia os onze discípulos para todas as nações para fazer mais discípulos de Jesus. Jesus quer que não apenas os judeus saibam as boas novas que ele oferece, mas todas as pessoas de todas as nações também. Os discípulos não devem discriminar entre judeu e não judeu quando fizerem discípulos. Jesus diz a eles para fazer discípulos, ou seguidores de Jesus que obedecem às coisas que Jesus ensinou.</w:t>
      </w:r>
    </w:p>
    <w:p>
      <w:pPr/>
      <w:r>
        <w:rPr>
          <w:lang w:val="pt_PT" w:bidi="pt_PT"/>
        </w:rPr>
      </w:r>
      <w:r>
        <w:rPr>
          <w:lang w:val="pt_PT" w:bidi="pt_PT"/>
        </w:rPr>
        <w:t>O primeiro passo para seguir Jesus parece ser o batismo em nome de, ou pela autoridade de Deus, o Pai, o Filho que é Jesus e o Espírito Santo. Observe que o batismo é pela autoridade de apenas um “nome”, mas então os três nomes de Deus o Pai, o Filho e o Espírito Santo são dados. Isso nos mostra que todas as três pessoas são o próprio Deus como um único Deus. Batizar as pessoas, ou lavá-las em água, mostra aos outros que essas pessoas escolheram seguir Jesus.</w:t>
      </w:r>
    </w:p>
    <w:p>
      <w:pPr/>
      <w:r>
        <w:rPr>
          <w:lang w:val="pt_PT" w:bidi="pt_PT"/>
        </w:rPr>
      </w:r>
      <w:r>
        <w:rPr>
          <w:lang w:val="pt_PT" w:bidi="pt_PT"/>
        </w:rPr>
        <w:t>Se assumirmos que Mateus registra essas informações em ordem, o próximo passo depois do batismo é ensinar os novos discípulos a obedecer a tudo o que Jesus ordena a eles. A maioria dos estudiosos acredita que Jesus está dizendo aos discípulos para ensinar todas as pessoas a obedecer, não apenas aqueles que foram batizados. Na cultura daquele tempo, ser um seguidor ou discípulo de um rabi significava segui-lo tão de perto que a poeira de seus pés cobria você. Ser um discípulo significava entrar em um relacionamento profundo com aquele que eles estavam seguindo e aprender a ser exatamente como eles. Aqui os discípulos estão fazendo discípulos não de si, mas estão apresentando as pessoas em um relacionamento profundo com Jesus e ensinando a elas como seguir Jesus de perto. O próprio Jesus promete estar com todos os discípulos até o fim dos tempos, ou o fim do mundo. Jesus não quer dizer que ele estará com eles em corpo físico, mas por seu Espírito. É a autoridade de Jesus e sua presença que dá aos discípulos força para ir e fazer mais discípulos.</w:t>
      </w:r>
    </w:p>
    <w:p>
      <w:pPr/>
      <w:r>
        <w:rPr>
          <w:lang w:val="pt_PT" w:bidi="pt_PT"/>
        </w:rPr>
      </w:r>
      <w:r>
        <w:rPr>
          <w:lang w:val="pt_PT" w:bidi="pt_PT"/>
        </w:rPr>
        <w:t>Parem e discutam: quem em sua vida você está ensinando para ser um discípulo e obedecer às coisas que Jesus nos ensinou? Como está sendo? Quais dificuldades vocês encontraram? Como vocês podem encorajar uns aos outros? Quem são as outras pessoas em sua vida que precisam ouvir os ensinamentos de Jesus? Parem e orem juntos por essas pessoas.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em uma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os onze discípulos caminham para a Galileia até o lugar onde Jesus disse a eles para ir. Eles veem Jesus e adoram Jesus. Os discípulos têm hesitação ou dúvida em seus corações.</w:t>
      </w:r>
    </w:p>
    <w:p>
      <w:pPr/>
      <w:r>
        <w:rPr>
          <w:lang w:val="pt_PT" w:bidi="pt_PT"/>
        </w:rPr>
      </w:r>
      <w:r>
        <w:rPr>
          <w:b/>
          <w:lang w:val="pt_PT" w:bidi="pt_PT"/>
        </w:rPr>
        <w:t>Segunda cena:</w:t>
      </w:r>
      <w:r>
        <w:rPr>
          <w:lang w:val="pt_PT" w:bidi="pt_PT"/>
        </w:rPr>
        <w:t xml:space="preserve"> Jesus declara sua autoridade no céu e na terra. Jesus então diz aos discípulos para irem e fazerem mais discípulos batizando-os e ensinando-os a obedecer a tudo o que Jesus havia ordenado.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11 discípulos</w:t>
      </w:r>
    </w:p>
    <w:p>
      <w:pPr>
        <w:pStyle w:val="ListBullet"/>
        <w:spacing w:line="240" w:lineRule="auto"/>
        <w:ind w:left="720"/>
      </w:pPr>
      <w:r>
        <w:rPr>
          <w:lang w:val="pt_PT" w:bidi="pt_PT"/>
        </w:rPr>
      </w:r>
      <w:r>
        <w:rPr>
          <w:lang w:val="pt_PT" w:bidi="pt_PT"/>
        </w:rPr>
        <w:t>Jesus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os onze discípulos estão caminhando para a Galileia. Lembre-se de que essa viagem teria levado de 4 a 7 dias. Jesus disse a eles para ir para as montanhas, embora não nos seja dito qual. Então, o resto da cena acontece nas montanhas da Galileia.</w:t>
      </w:r>
    </w:p>
    <w:p>
      <w:pPr/>
      <w:r>
        <w:rPr>
          <w:lang w:val="pt_PT" w:bidi="pt_PT"/>
        </w:rPr>
      </w:r>
      <w:r>
        <w:rPr>
          <w:lang w:val="pt_PT" w:bidi="pt_PT"/>
        </w:rPr>
        <w:t>Quando os discípulos viram Jesus, eles adoraram Jesus se curvando ou se prostrando no chão na frente de Jesus. No entanto, alguns ou todos os discípulos duvidavam, ou tinham hesitação em seus corações porque eles não sabiam como se comportar perto de Jesus.</w:t>
      </w:r>
    </w:p>
    <w:p>
      <w:pPr/>
      <w:r>
        <w:rPr>
          <w:lang w:val="pt_PT" w:bidi="pt_PT"/>
        </w:rPr>
      </w:r>
      <w:r>
        <w:rPr>
          <w:lang w:val="pt_PT" w:bidi="pt_PT"/>
        </w:rPr>
        <w:t>Parem e discutam em equipe: como isso se parece? Jesus apareceu aos discípulos, ou os encontrou como ele encontrou as duas Marias? Jesus estava esperando pelos discípulos em um lugar específico e eles finalmente chegaram lá? Como vocês traduzirão os dois sentimentos expressos aqui, adoração e dúvida?</w:t>
      </w:r>
    </w:p>
    <w:p>
      <w:pPr/>
      <w:r>
        <w:rPr>
          <w:lang w:val="pt_PT" w:bidi="pt_PT"/>
        </w:rPr>
      </w:r>
      <w:r>
        <w:rPr>
          <w:lang w:val="pt_PT" w:bidi="pt_PT"/>
        </w:rPr>
        <w:t>Jesus vem até os discípulos de uma maneira que os tranquiliza. Jesus então fala com os discípulos e diz a eles que Jesus agora tem toda a autoridade no céu e na terra. Jesus então diz aos discípulos para irem para todas as nações, ou grupos de pessoas, para ajudar os outros a seguir Jesus, batizando-os e ensinando a eles todos os mandamentos que Jesus deu aos discípulos. Jesus então promete que sua presença estará com eles até o fim dos tempos, ou o fim do mundo.</w:t>
      </w:r>
      <w:r>
        <w:rPr>
          <w:lang w:val="pt_PT" w:bidi="pt_PT"/>
        </w:rPr>
      </w:r>
    </w:p>
    <w:p>
      <w:pPr>
        <w:pStyle w:val="Heading3"/>
      </w:pPr>
      <w:r>
        <w:rPr>
          <w:lang w:val="pt_PT" w:bidi="pt_PT"/>
        </w:rPr>
        <w:t>Incorporando o Texto</w:t>
      </w:r>
    </w:p>
    <w:p>
      <w:pPr/>
      <w:r>
        <w:rPr>
          <w:lang w:val="pt_PT" w:bidi="pt_PT"/>
        </w:rPr>
      </w:r>
      <w:r>
        <w:rPr>
          <w:lang w:val="pt_PT" w:bidi="pt_PT"/>
        </w:rPr>
        <w:t>Ouçam o texto mais uma vez em uma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onze discípulos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Os discípulos caminham de Jerusalém para a Galileia.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Parem e olhem novamente para o mapa de Jerusalém até a Galileia. Pergunte aos atores que interpretam os discípulos como eles estão se sentindo. Ouça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os discípulos veem Jesus, eles caem no chão para adorá-lo, mas havia alguma dúvida em seus corações.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como ele está se sentindo.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vem até os discípulos e fala com eles, dizendo a eles que ele agora tem autoridade sobre todas as coisas no céu e na terra. Então Jesus diz aos discípulos para irem a todas as nações para fazer discípulos, batizando as pessoas na autoridade, ou nome, de Deus Pai, do Filho e do Espírito Santo. Jesus também diz aos discípulos para ensinar às pessoas a obedecer a tudo o que Jesus ordenou a eles. Jesus estará com eles até o fim dos tempos, ou o fim do mundo.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eles estão se sentindo agora. Ouça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em uma versão mais fácil de entender.</w:t>
      </w:r>
    </w:p>
    <w:p>
      <w:pPr/>
      <w:r>
        <w:rPr>
          <w:lang w:val="pt_PT" w:bidi="pt_PT"/>
        </w:rPr>
      </w:r>
      <w:r>
        <w:rPr>
          <w:lang w:val="pt_PT" w:bidi="pt_PT"/>
        </w:rPr>
        <w:t xml:space="preserve">Os onze </w:t>
      </w:r>
      <w:r>
        <w:rPr>
          <w:b/>
          <w:lang w:val="pt_PT" w:bidi="pt_PT"/>
        </w:rPr>
        <w:t>discípulos</w:t>
      </w:r>
      <w:r>
        <w:rPr>
          <w:lang w:val="pt_PT" w:bidi="pt_PT"/>
        </w:rPr>
        <w:t xml:space="preserve"> vão para a </w:t>
      </w:r>
      <w:r>
        <w:rPr>
          <w:b/>
          <w:lang w:val="pt_PT" w:bidi="pt_PT"/>
        </w:rPr>
        <w:t>Galileia</w:t>
      </w:r>
      <w:r>
        <w:rPr>
          <w:lang w:val="pt_PT" w:bidi="pt_PT"/>
        </w:rPr>
        <w:t xml:space="preserve"> de </w:t>
      </w:r>
      <w:r>
        <w:rPr>
          <w:b/>
          <w:lang w:val="pt_PT" w:bidi="pt_PT"/>
        </w:rPr>
        <w:t>Jerusalém</w:t>
      </w:r>
      <w:r>
        <w:rPr>
          <w:lang w:val="pt_PT" w:bidi="pt_PT"/>
        </w:rPr>
        <w:t xml:space="preserve"> para encontrar Jesus que foi ressuscitado dos mortos. Os discípulos são os seguidores mais próximos de Jesus. Neste grupo está faltando Judas que morreu. Use a mesma palavra para discípulos que você usou antes. Consulte o Glossário Mestre para a definição de </w:t>
      </w:r>
      <w:r>
        <w:rPr>
          <w:lang w:val="pt_PT" w:bidi="pt_PT"/>
        </w:rPr>
        <w:t>discípulos</w:t>
      </w:r>
      <w:r>
        <w:rPr>
          <w:lang w:val="pt_PT" w:bidi="pt_PT"/>
        </w:rPr>
        <w:t xml:space="preserve">. A Galileia é uma região no norte de Israel onde Jesus fez a maior parte de seu ministério enquanto Ele estava vivo. Jerusalém era a cidade que era o centro religioso para os judeus. Use as mesmas palavras que você usou antes para Galileia e Jerusalém. Consulte o Glossário Mestre para mais informações sobre </w:t>
      </w:r>
      <w:r>
        <w:rPr>
          <w:lang w:val="pt_PT" w:bidi="pt_PT"/>
        </w:rPr>
        <w:t>Galileia</w:t>
      </w:r>
      <w:r>
        <w:rPr>
          <w:lang w:val="pt_PT" w:bidi="pt_PT"/>
        </w:rPr>
        <w:t xml:space="preserve"> e </w:t>
      </w:r>
      <w:r>
        <w:rPr>
          <w:lang w:val="pt_PT" w:bidi="pt_PT"/>
        </w:rPr>
        <w:t>Jerusalém</w:t>
      </w:r>
      <w:r>
        <w:rPr>
          <w:lang w:val="pt_PT" w:bidi="pt_PT"/>
        </w:rPr>
        <w:t>.</w:t>
      </w:r>
    </w:p>
    <w:p>
      <w:pPr/>
      <w:r>
        <w:rPr>
          <w:lang w:val="pt_PT" w:bidi="pt_PT"/>
        </w:rPr>
      </w:r>
      <w:r>
        <w:rPr>
          <w:lang w:val="pt_PT" w:bidi="pt_PT"/>
        </w:rPr>
        <w:t xml:space="preserve">Quando os discípulos veem Jesus, eles </w:t>
      </w:r>
      <w:r>
        <w:rPr>
          <w:b/>
          <w:lang w:val="pt_PT" w:bidi="pt_PT"/>
        </w:rPr>
        <w:t>adoram</w:t>
      </w:r>
      <w:r>
        <w:rPr>
          <w:lang w:val="pt_PT" w:bidi="pt_PT"/>
        </w:rPr>
        <w:t xml:space="preserve"> Jesus, embora eles tenham </w:t>
      </w:r>
      <w:r>
        <w:rPr>
          <w:b/>
          <w:lang w:val="pt_PT" w:bidi="pt_PT"/>
        </w:rPr>
        <w:t>dúvidas</w:t>
      </w:r>
      <w:r>
        <w:rPr>
          <w:lang w:val="pt_PT" w:bidi="pt_PT"/>
        </w:rPr>
        <w:t xml:space="preserve"> em seus corações. Adorar é mostrar honra e reverência a alguém ou algo. Nesse caso, essa palavra significa se curvar na terra diante de alguém em submissão. Consulte o Glossário Mestre para a definição de </w:t>
      </w:r>
      <w:r>
        <w:rPr>
          <w:lang w:val="pt_PT" w:bidi="pt_PT"/>
        </w:rPr>
        <w:t>adoração</w:t>
      </w:r>
      <w:r>
        <w:rPr>
          <w:lang w:val="pt_PT" w:bidi="pt_PT"/>
        </w:rPr>
        <w:t>. A dúvida nesse caso é ter hesitação ou falta de crença, ou compreensão.</w:t>
      </w:r>
    </w:p>
    <w:p>
      <w:pPr/>
      <w:r>
        <w:rPr>
          <w:lang w:val="pt_PT" w:bidi="pt_PT"/>
        </w:rPr>
      </w:r>
      <w:r>
        <w:rPr>
          <w:lang w:val="pt_PT" w:bidi="pt_PT"/>
        </w:rPr>
        <w:t xml:space="preserve">Jesus vem para os discípulos e fala com eles dizendo que toda </w:t>
      </w:r>
      <w:r>
        <w:rPr>
          <w:b/>
          <w:lang w:val="pt_PT" w:bidi="pt_PT"/>
        </w:rPr>
        <w:t>autoridade</w:t>
      </w:r>
      <w:r>
        <w:rPr>
          <w:lang w:val="pt_PT" w:bidi="pt_PT"/>
        </w:rPr>
        <w:t xml:space="preserve"> no </w:t>
      </w:r>
      <w:r>
        <w:rPr>
          <w:b/>
          <w:lang w:val="pt_PT" w:bidi="pt_PT"/>
        </w:rPr>
        <w:t>céu</w:t>
      </w:r>
      <w:r>
        <w:rPr>
          <w:lang w:val="pt_PT" w:bidi="pt_PT"/>
        </w:rPr>
        <w:t xml:space="preserve"> e na terra foi dada a Jesus. Por causa disso, Jesus diz a eles para ir para todo o mundo, ou para todas as </w:t>
      </w:r>
      <w:r>
        <w:rPr>
          <w:b/>
          <w:lang w:val="pt_PT" w:bidi="pt_PT"/>
        </w:rPr>
        <w:t>nações</w:t>
      </w:r>
      <w:r>
        <w:rPr>
          <w:lang w:val="pt_PT" w:bidi="pt_PT"/>
        </w:rPr>
        <w:t xml:space="preserve">, para fazer discípulos que seguem Jesus. Autoridade é o papel sobrenatural de Deus ou controle sobre todas as coisas. Consulte o Glossário Mestre para uma definição de </w:t>
      </w:r>
      <w:r>
        <w:rPr>
          <w:lang w:val="pt_PT" w:bidi="pt_PT"/>
        </w:rPr>
        <w:t>autoridade</w:t>
      </w:r>
      <w:r>
        <w:rPr>
          <w:lang w:val="pt_PT" w:bidi="pt_PT"/>
        </w:rPr>
        <w:t xml:space="preserve"> e de </w:t>
      </w:r>
      <w:r>
        <w:rPr>
          <w:lang w:val="pt_PT" w:bidi="pt_PT"/>
        </w:rPr>
        <w:t>céu</w:t>
      </w:r>
      <w:r>
        <w:rPr>
          <w:lang w:val="pt_PT" w:bidi="pt_PT"/>
        </w:rPr>
        <w:t xml:space="preserve">. As nações representam todas as tribos ou grupos étnicos. Consulte o Glossário Mestre para a definição de </w:t>
      </w:r>
      <w:r>
        <w:rPr>
          <w:lang w:val="pt_PT" w:bidi="pt_PT"/>
        </w:rPr>
        <w:t>nação</w:t>
      </w:r>
      <w:r>
        <w:rPr>
          <w:lang w:val="pt_PT" w:bidi="pt_PT"/>
        </w:rPr>
        <w:t>.</w:t>
      </w:r>
    </w:p>
    <w:p>
      <w:pPr/>
      <w:r>
        <w:rPr>
          <w:lang w:val="pt_PT" w:bidi="pt_PT"/>
        </w:rPr>
      </w:r>
      <w:r>
        <w:rPr>
          <w:lang w:val="pt_PT" w:bidi="pt_PT"/>
        </w:rPr>
        <w:t xml:space="preserve">Jesus diz aos discípulos para fazer discípulos </w:t>
      </w:r>
      <w:r>
        <w:rPr>
          <w:b/>
          <w:lang w:val="pt_PT" w:bidi="pt_PT"/>
        </w:rPr>
        <w:t>batizando</w:t>
      </w:r>
      <w:r>
        <w:rPr>
          <w:lang w:val="pt_PT" w:bidi="pt_PT"/>
        </w:rPr>
        <w:t xml:space="preserve">-os em nome ou autoridade do </w:t>
      </w:r>
      <w:r>
        <w:rPr>
          <w:b/>
          <w:lang w:val="pt_PT" w:bidi="pt_PT"/>
        </w:rPr>
        <w:t>Pai, Filho e Espírito Santo</w:t>
      </w:r>
      <w:r>
        <w:rPr>
          <w:lang w:val="pt_PT" w:bidi="pt_PT"/>
        </w:rPr>
        <w:t xml:space="preserve">. Ele também diz aos discípulos para ensinar a eles a </w:t>
      </w:r>
      <w:r>
        <w:rPr>
          <w:b/>
          <w:lang w:val="pt_PT" w:bidi="pt_PT"/>
        </w:rPr>
        <w:t>obedecer</w:t>
      </w:r>
      <w:r>
        <w:rPr>
          <w:lang w:val="pt_PT" w:bidi="pt_PT"/>
        </w:rPr>
        <w:t xml:space="preserve"> a tudo o que Jesus ordenou. Batizar é colocar alguém na água, ou lavá-lo espiritualmente, como um símbolo de morrer para si mesmos e viver para seguir Cristo. Consulte o Glossário Mestre para a definição de </w:t>
      </w:r>
      <w:r>
        <w:rPr>
          <w:lang w:val="pt_PT" w:bidi="pt_PT"/>
        </w:rPr>
        <w:t>batismo</w:t>
      </w:r>
      <w:r>
        <w:rPr>
          <w:lang w:val="pt_PT" w:bidi="pt_PT"/>
        </w:rPr>
        <w:t xml:space="preserve">. O Pai, Filho e Espírito Santo são os papéis trinitários de Deus. Consulte o Glossário Mestre para a definição de </w:t>
      </w:r>
      <w:r>
        <w:rPr>
          <w:lang w:val="pt_PT" w:bidi="pt_PT"/>
        </w:rPr>
        <w:t>Espírito Santo</w:t>
      </w:r>
      <w:r>
        <w:rPr>
          <w:lang w:val="pt_PT" w:bidi="pt_PT"/>
        </w:rPr>
        <w:t>. Obedecer é continuar ou se manter fazendo as coisas que alguém diz a você para fazer.</w:t>
      </w:r>
    </w:p>
    <w:p>
      <w:pPr/>
      <w:r>
        <w:rPr>
          <w:lang w:val="pt_PT" w:bidi="pt_PT"/>
        </w:rPr>
      </w:r>
      <w:r>
        <w:rPr>
          <w:lang w:val="pt_PT" w:bidi="pt_PT"/>
        </w:rPr>
        <w:t>Jesus então diz aos discípulos que Ele estará com eles até o fim dos tempos, ou o fim deste mundo.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