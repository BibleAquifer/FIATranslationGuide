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Marcos 1:1–13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1.1–13 e guardem em seus corações.</w:t>
      </w:r>
    </w:p>
    <w:p>
      <w:pPr/>
      <w:r>
        <w:rPr>
          <w:lang w:val="pt_PT" w:bidi="pt_PT"/>
        </w:rPr>
      </w:r>
      <w:r>
        <w:rPr>
          <w:lang w:val="pt_PT" w:bidi="pt_PT"/>
        </w:rPr>
        <w:t>Ouça uma versão em áudio de Marcos 1.1–13 três vezes, em três traduções diferentes, se possível. Então, como um grupo, discuta as seguintes perguntas:</w:t>
      </w:r>
    </w:p>
    <w:p>
      <w:pPr>
        <w:pStyle w:val="ListNumber"/>
        <w:numPr>
          <w:ilvl w:val="0"/>
          <w:numId w:val="14"/>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1.1–13 na tradução mais fácil de entender.</w:t>
      </w:r>
    </w:p>
    <w:p>
      <w:pPr/>
      <w:r>
        <w:rPr>
          <w:lang w:val="pt_PT" w:bidi="pt_PT"/>
        </w:rPr>
      </w:r>
      <w:r>
        <w:rPr>
          <w:lang w:val="pt_PT" w:bidi="pt_PT"/>
        </w:rPr>
        <w:t>O livro de Marcos começa definindo o contexto para as boas novas ou evangelho de Jesus, “O Filho de Deus” e o início de seu tempo de ministério, ou ensino.</w:t>
      </w:r>
    </w:p>
    <w:p>
      <w:pPr/>
      <w:r>
        <w:rPr>
          <w:lang w:val="pt_PT" w:bidi="pt_PT"/>
        </w:rPr>
      </w:r>
      <w:r>
        <w:rPr>
          <w:lang w:val="pt_PT" w:bidi="pt_PT"/>
        </w:rPr>
        <w:t>Marcos nos diz que João preparará o caminho para Jesus. Então Marcos nos diz imediatamente que Jesus é o Filho de Deus. Jesus como o Filho de Deus é um tema deste livro. Deus nos mostra que isso é verdade ao nos dizer que Jesus é seu filho, e que ama e aprova Jesus. Outro tema em Marcos, que começamos a ver aqui, é o Deus e Satanás em guerra entre si. Imediatamente após o batismo de Jesus, Jesus está em conflito com Satanás.</w:t>
      </w:r>
    </w:p>
    <w:p>
      <w:pPr/>
      <w:r>
        <w:rPr>
          <w:lang w:val="pt_PT" w:bidi="pt_PT"/>
        </w:rPr>
      </w:r>
      <w:r>
        <w:rPr>
          <w:lang w:val="pt_PT" w:bidi="pt_PT"/>
        </w:rPr>
        <w:t>A história se dá nas regiões desérticas às margens do Rio Jordão. É importante que a história aconteça no deserto porque mostra que Deus tornou tudo o que os profetas no Antigo Testamento disseram que aconteceria em realidade O Rio Jordão tem cerca de 320 quilômetros de comprimento. Em condições normais, sua largura é de 30 metros e sua profundidade é de 3 metros. As pessoas podem facilmente cruzá-lo.</w:t>
      </w:r>
    </w:p>
    <w:p>
      <w:pPr/>
      <w:r>
        <w:rPr>
          <w:lang w:val="pt_PT" w:bidi="pt_PT"/>
        </w:rPr>
      </w:r>
      <w:r>
        <w:rPr>
          <w:lang w:val="pt_PT" w:bidi="pt_PT"/>
        </w:rPr>
        <w:t>Pare aqui e, como um grupo, olhe para uma imagem e um mapa do Rio Jordão. Pause este áudio aqui.</w:t>
      </w:r>
    </w:p>
    <w:p>
      <w:pPr/>
      <w:r>
        <w:rPr>
          <w:lang w:val="pt_PT" w:bidi="pt_PT"/>
        </w:rPr>
      </w:r>
      <w:r>
        <w:rPr>
          <w:lang w:val="pt_PT" w:bidi="pt_PT"/>
        </w:rPr>
        <w:t>Marcos nos lembra do que o profeta judeu Isaías disse há muito tempo. Um profeta é alguém que recebe uma mensagem de Deus e leva a mensagem de Deus às pessoas. O que Isaías disse foi registrado em um livro que todo o povo judeu conhecia bem. Isaías disse para ouvir a voz que clama que nos diz que alguém fará um caminho no deserto para que Deus venha a nós. Outro profeta, Malaquias, nos diz que um mensageiro preparará o caminho, e Deus voltará ao seu templo, ou lugar de adoração. Marcos está nos lembrando dessas profecias e nos mostrando que João é o mensageiro que está preparando o caminho para Jesus. Jesus é o caminho de volta a Deus. Marcos também nos mostra que Jesus é Deus. No restante do livro de Marcos, os personagens continuam tentando descobrir quem é Jesus, mas ouvimos imediatamente que Jesus é o Salvador Prometido, o Filho de Deus.</w:t>
      </w:r>
    </w:p>
    <w:p>
      <w:pPr/>
      <w:r>
        <w:rPr>
          <w:lang w:val="pt_PT" w:bidi="pt_PT"/>
        </w:rPr>
      </w:r>
      <w:r>
        <w:rPr>
          <w:lang w:val="pt_PT" w:bidi="pt_PT"/>
        </w:rPr>
        <w:t>João vive no deserto e vem pregando às pessoas, muito parecido com os antigos profetas, sobre se converter de seus caminhos malignos para Deus. Ele se parece muito com o mensageiro do qual os profetas falaram: ele vive nas regiões desérticas, ele se veste como ele, e está dizendo às pessoas que se preparem para quando Deus chegar. João usa roupas feitas de pelos de camelos, um animal que ele pode encontrar no deserto. Ele come gafanhotos e mel selvagem, que são coisas que ele pode encontrar no deserto. Ele batiza as pessoas mergulhando-as na água: uma cerimônia judaica que significava que as pessoas estariam se afastando de seu antigo modo de vida e começando um novo modo de vida. No novo modo de vida eles param de desobedecer a Deus ou de pecar, eles seguem a Deus, e Deus os perdoa por seus pecados. Quando Deus perdoa alguém, ele escolhe não punir ou buscar vingança contra a pessoa que pecou contra ele. Ele cancela sua transgressão e não a leva em conta contra eles. Também diz às pessoas que alguém mais poderoso e mais importante está para chegar. João diz que essa pessoa será muito mais importante do que ele é. João não será nem mesmo digno de se curvar e desamarrar as sandálias daquele homem. Muitas vezes um servo ajudaria seu senhor a desamarrar seus sapatos ou a se vestir. Mas João não será digno de ser o servo desse homem.</w:t>
      </w:r>
    </w:p>
    <w:p>
      <w:pPr/>
      <w:r>
        <w:rPr>
          <w:lang w:val="pt_PT" w:bidi="pt_PT"/>
        </w:rPr>
      </w:r>
      <w:r>
        <w:rPr>
          <w:lang w:val="pt_PT" w:bidi="pt_PT"/>
        </w:rPr>
        <w:t>Pare aqui e mostre à equipe de tradução uma foto de sandálias. Pause este áudio aqui.</w:t>
      </w:r>
    </w:p>
    <w:p>
      <w:pPr/>
      <w:r>
        <w:rPr>
          <w:lang w:val="pt_PT" w:bidi="pt_PT"/>
        </w:rPr>
      </w:r>
      <w:r>
        <w:rPr>
          <w:lang w:val="pt_PT" w:bidi="pt_PT"/>
        </w:rPr>
        <w:t>Essa pessoa virá e batizará as pessoas com o Espírito Santo. João batiza as pessoas com água, mas ser batizado com o Espírito Santo significa que Deus colocará o Espírito de Deus em seu coração e mente. Vários profetas (por exemplo, Isaías, Ezequiel e Joel), no Antigo Testamento, mencionaram que Deus derramaria seu Espírito sobre as pessoas, então todos estão esperando a chegada desse momento. João está dizendo a eles: esse momento havia chegado!</w:t>
      </w:r>
    </w:p>
    <w:p>
      <w:pPr/>
      <w:r>
        <w:rPr>
          <w:lang w:val="pt_PT" w:bidi="pt_PT"/>
        </w:rPr>
      </w:r>
      <w:r>
        <w:rPr>
          <w:lang w:val="pt_PT" w:bidi="pt_PT"/>
        </w:rPr>
        <w:t>Marcos nos diz que Jesus veio de Nazaré à Galileia e foi batizado por João. Nazaré era uma cidade na região da Galileia, onde Jesus cresceu. Jesus não precisa de perdão, porque Jesus nunca fez nada de errado. No entanto, Jesus está começando uma nova vida, de uma certa forma: ele está começando seu ministério formal. Esse batismo é um passo importante para nos mostrar que Deus está incumbindo ou nomeando Jesus para tal tarefa. Marcos gosta de usar frases curtas e ações rápidas para contar suas histórias, e vemos isso aqui. Imediatamente depois que Jesus sai da água, o firmamento, que é outra maneira de dizer o céu, se abre e o Espírito Santo desce sobre Jesus como uma pomba. Ou o Espírito Santo veio na forma de uma pomba, ou o Espírito Santo desceu da mesma maneira que uma pomba desce. Talvez os céus se abram para nos mostrar que Deus está se aproximando de nós novamente, depois de centenas de anos de silêncio após o profeta anterior. Uma voz do céu, o lugar onde Deus vive, fala. Apenas Jesus ouve a voz do céu aqui. Marcos não nos diz de quem é a voz, mas sabemos que é a voz de Deus. Ninguém mais sabe ainda quem ele é, mas Jesus ouve Deus falando com ele. A voz diz que Deus o ama e o aprova. Marcos nos mostra que Jesus é o filho de Deus e as pessoas devem ouvi-lo.</w:t>
      </w:r>
    </w:p>
    <w:p>
      <w:pPr/>
      <w:r>
        <w:rPr>
          <w:lang w:val="pt_PT" w:bidi="pt_PT"/>
        </w:rPr>
      </w:r>
      <w:r>
        <w:rPr>
          <w:lang w:val="pt_PT" w:bidi="pt_PT"/>
        </w:rPr>
        <w:t>Pare aqui e, como um grupo, discuta essa pergunta: que tipos de cerimônias ou rituais sua cultura tem para mostrar que alguém está começando um novo modo de vida ou uma obra importante? Como essas cerimônias se comparam ou diferem do batismo? Pause este áudio aqui.</w:t>
      </w:r>
    </w:p>
    <w:p>
      <w:pPr/>
      <w:r>
        <w:rPr>
          <w:lang w:val="pt_PT" w:bidi="pt_PT"/>
        </w:rPr>
      </w:r>
      <w:r>
        <w:rPr>
          <w:lang w:val="pt_PT" w:bidi="pt_PT"/>
        </w:rPr>
        <w:t>O Espírito Santo imediatamente e muito intencionalmente envia Jesus ao deserto. Esse teria sido um lugar como um deserto onde ninguém, exceto animais selvagens, vivia, e muito pouco crescia. Há um chamado e propósito claros no verbo usado para “enviar” Jesus. Essa é uma tarefa especial que Deus tem para ele. Jesus passa 40 dias no deserto: tal como Moisés fez na montanha, tal como Elias, que viajou para a montanha, e tal como os 40 anos de Israel no deserto. Jesus foi testado por Satanás durante esses 40 dias. Satanás é o líder de todos os espíritos malignos. Ele é o inimigo de Deus. Os anjos estavam com Jesus para cuidar dele e dar a ele o que ele precisava. Os anjos são seres espirituais sobrenaturais que servem a Deus. Marcos não nos diz se Jesus foi bem-sucedido ou não em seu confronto com Satanás no deserto, mas esse é um passo importante no ministério de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Marcos começa nos dizendo que esse é o início do ministério de Jesus. João está no deserto no rio Jordão cumprindo as escrituras do Antigo Testamento, onde Isaías nos disse que alguém viria para “preparar o caminho para a vinda do Senhor”, gritando e abrindo um caminho para que Deus viesse a nós.</w:t>
      </w:r>
    </w:p>
    <w:p>
      <w:pPr/>
      <w:r>
        <w:rPr>
          <w:lang w:val="pt_PT" w:bidi="pt_PT"/>
        </w:rPr>
      </w:r>
      <w:r>
        <w:rPr>
          <w:b/>
          <w:lang w:val="pt_PT" w:bidi="pt_PT"/>
        </w:rPr>
        <w:t>Na segunda cena:</w:t>
      </w:r>
      <w:r>
        <w:rPr>
          <w:lang w:val="pt_PT" w:bidi="pt_PT"/>
        </w:rPr>
        <w:t xml:space="preserve"> João está batizando as pessoas no Rio Jordão. João está dizendo às pessoas que alguém está vindo que é mais poderoso do que ele e que batizará as pessoas não apenas com água, mas com o Espírito Santo.</w:t>
      </w:r>
    </w:p>
    <w:p>
      <w:pPr/>
      <w:r>
        <w:rPr>
          <w:lang w:val="pt_PT" w:bidi="pt_PT"/>
        </w:rPr>
      </w:r>
      <w:r>
        <w:rPr>
          <w:b/>
          <w:lang w:val="pt_PT" w:bidi="pt_PT"/>
        </w:rPr>
        <w:t>Na terceira cena:</w:t>
      </w:r>
      <w:r>
        <w:rPr>
          <w:lang w:val="pt_PT" w:bidi="pt_PT"/>
        </w:rPr>
        <w:t xml:space="preserve"> Jesus vem de Nazaré para a Galileia, onde João batiza Jesus. Imediatamente depois que Jesus sai da água, os céus se abrem, e o Espírito Santo vem sobre Jesus.</w:t>
      </w:r>
    </w:p>
    <w:p>
      <w:pPr/>
      <w:r>
        <w:rPr>
          <w:lang w:val="pt_PT" w:bidi="pt_PT"/>
        </w:rPr>
      </w:r>
      <w:r>
        <w:rPr>
          <w:lang w:val="pt_PT" w:bidi="pt_PT"/>
        </w:rPr>
        <w:t>Pare o áudio aqui e mostre ao seu grupo um mapa que mostra a região da Galileia que inclui Nazaré e a área do Rio Jordão.</w:t>
      </w:r>
    </w:p>
    <w:p>
      <w:pPr/>
      <w:r>
        <w:rPr>
          <w:lang w:val="pt_PT" w:bidi="pt_PT"/>
        </w:rPr>
      </w:r>
      <w:r>
        <w:rPr>
          <w:b/>
          <w:lang w:val="pt_PT" w:bidi="pt_PT"/>
        </w:rPr>
        <w:t>Na quarta cena:</w:t>
      </w:r>
      <w:r>
        <w:rPr>
          <w:lang w:val="pt_PT" w:bidi="pt_PT"/>
        </w:rPr>
        <w:t xml:space="preserve"> imediatamente após o batismo de Jesus, o Espírito Santo envia Jesus para o deserto por 40 dias. Satanás testa Jesus. Os anjos estão com ele, ajudando-o.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 xml:space="preserve">O Espírito Santo </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Como um grupo, preste atenção a estas partes do cenário da passagem:</w:t>
      </w:r>
    </w:p>
    <w:p>
      <w:pPr/>
      <w:r>
        <w:rPr>
          <w:lang w:val="pt_PT" w:bidi="pt_PT"/>
        </w:rPr>
      </w:r>
      <w:r>
        <w:rPr>
          <w:lang w:val="pt_PT" w:bidi="pt_PT"/>
        </w:rPr>
        <w:t>A história acontece no deserto perto do rio Jordão e mais tarde em outra área do deserto, onde Jesus é testado por Satanás. O cenário do deserto é importante, pois nos mostra que a profecia de Isaías de que haveria uma voz gritando no deserto se tornou realidade.</w:t>
      </w:r>
    </w:p>
    <w:p>
      <w:pPr/>
      <w:r>
        <w:rPr>
          <w:lang w:val="pt_PT" w:bidi="pt_PT"/>
        </w:rPr>
      </w:r>
      <w:r>
        <w:rPr>
          <w:lang w:val="pt_PT" w:bidi="pt_PT"/>
        </w:rPr>
        <w:t>Pare o áudio aqui e mostre ao seu grupo uma imagem do rio Jordão e uma imagem do deserto.</w:t>
      </w:r>
    </w:p>
    <w:p>
      <w:pPr/>
      <w:r>
        <w:rPr>
          <w:lang w:val="pt_PT" w:bidi="pt_PT"/>
        </w:rPr>
      </w:r>
      <w:r>
        <w:rPr>
          <w:lang w:val="pt_PT" w:bidi="pt_PT"/>
        </w:rPr>
        <w:t>Na segunda cena, as pessoas vieram de toda a Judeia e Jerusalém. João os está batizando. Eles estão confessando seus pecados, se afastando de suas antigas maneiras de viver e começando um novo caminho — obedecer a Deus. João está dizendo às pessoas que em breve alguém virá que será mais poderoso do que ele. João fala sobre desamarrar as sandálias de alguém mais importante do que ele. Os servos fariam isso por seu mestre. João diz que ele não é importante o suficiente para desamarrar as sandálias do homem que está vindo! Esse homem importante batizará as pessoas com o Espírito Santo. O Espírito de Deus será colocado nos corações e mentes das pessoas.</w:t>
      </w:r>
    </w:p>
    <w:p>
      <w:pPr/>
      <w:r>
        <w:rPr>
          <w:lang w:val="pt_PT" w:bidi="pt_PT"/>
        </w:rPr>
      </w:r>
      <w:r>
        <w:rPr>
          <w:lang w:val="pt_PT" w:bidi="pt_PT"/>
        </w:rPr>
        <w:t>Pare o áudio aqui e mostre ao seu grupo um mapa da Judeia e Jerusalém.</w:t>
      </w:r>
    </w:p>
    <w:p>
      <w:pPr/>
      <w:r>
        <w:rPr>
          <w:lang w:val="pt_PT" w:bidi="pt_PT"/>
        </w:rPr>
      </w:r>
      <w:r>
        <w:rPr>
          <w:lang w:val="pt_PT" w:bidi="pt_PT"/>
        </w:rPr>
        <w:t>Na terceira cena, vemos João batizando Jesus. É importante lembrar que, embora Jesus esteja sendo batizado, ele não precisa do perdão, pois ele nunca fez nada de errado. Seu batismo é o início de sua nova vida de ministério público ou ensino e nos mostra que Deus o está nomeando para essa tarefa. Marcos gosta de usar frases curtas e ações rápidas para contar suas histórias, e vemos isso aqui. Primeiro, Jesus sai da água. A linguagem original não é clara se Jesus sai debaixo da superfície da água, ou se ele sai completamente do rio. Muito provavelmente, Jesus sai debaixo da superfície da água, mas você não deve deixar isso claro em sua tradução, se possível. Imediatamente depois que Jesus sai da água, os céus se abrem. Isso não significa que os céus foram destruídos, mas, em vez disso, significa que eles estavam se abrindo. Da abertura veio o Espírito Santo como uma pomba. Isso poderia significar que o Espírito Santo veio na forma de uma pomba, ou o Espírito Santo desceu como uma pomba. É melhor manter essa tradução não tão clara também. Jesus ouviu uma voz que dizia: “Você é meu filho. A quem eu amo. Estou você tenho satisfação”. Embora saibamos que essa é a voz de Deus, o texto não diz de quem é a voz. Você pode dizer algo como: “Jesus ouviu um som como uma voz”. Jesus parece ser a única pessoa a ouvir a voz.</w:t>
      </w:r>
    </w:p>
    <w:p>
      <w:pPr/>
      <w:r>
        <w:rPr>
          <w:lang w:val="pt_PT" w:bidi="pt_PT"/>
        </w:rPr>
      </w:r>
      <w:r>
        <w:rPr>
          <w:lang w:val="pt_PT" w:bidi="pt_PT"/>
        </w:rPr>
        <w:t>Imediatamente após o batismo de Jesus, o Espírito Santo envia Jesus para o deserto por 40 dias. Embora o Espírito Santo envie Jesus, isso não significa que ele força Jesus a ir. Jesus teria sabido que essa era uma tarefa especial que Deus tem para Jesus e um passo importante em seu ministério.</w:t>
      </w:r>
    </w:p>
    <w:p>
      <w:pPr/>
      <w:r>
        <w:rPr>
          <w:lang w:val="pt_PT" w:bidi="pt_PT"/>
        </w:rPr>
      </w:r>
      <w:r>
        <w:rPr>
          <w:lang w:val="pt_PT" w:bidi="pt_PT"/>
        </w:rPr>
        <w:t>O deserto é um lugar onde vivem animais selvagens e não há pessoas. Muito pouco cresce no deserto. No período de Jesus no deserto, Satanás testa ou tenta Jesus. A tentação é um teste ou julgamento projetado para dar às pessoas a oportunidade de fazer o mal e pecar contra Deus. Marcos não nos diz especificamente como Jesus é testado. Nos é dito que os anjos estão com Jesus, ajudando-o. Novamente, Marcos não nos diz de que maneiras os anjos estão ajudando.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1.1–13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 xml:space="preserve">O Espírito Santo </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A cena inicial desta história define o cenário. A história se dá numa região desértica. É o cumprimento das Escrituras. Encene João dizendo à multidão para ser batizada, para se afastar de suas antigas maneiras de viver, e para seguir a Deus e ser perdoado por seus pecados.</w:t>
      </w:r>
    </w:p>
    <w:p>
      <w:pPr/>
      <w:r>
        <w:rPr>
          <w:lang w:val="pt_PT" w:bidi="pt_PT"/>
        </w:rPr>
      </w:r>
      <w:r>
        <w:rPr>
          <w:lang w:val="pt_PT" w:bidi="pt_PT"/>
        </w:rPr>
        <w:t>Pause o drama. Pergunte aos atores que interpretam os discípulos: “O que vocês estão sentindo ou pensando?”. O povo pode responder coisas como “Podemos confiar neste homem?”. ou “Estou animado para ser batizado e ser perdoado”, ou “Esse homem é um profeta?”. ou “Em expectativa: o Messias virá em breve?”. Continue o drama.</w:t>
      </w:r>
    </w:p>
    <w:p>
      <w:pPr/>
      <w:r>
        <w:rPr>
          <w:lang w:val="pt_PT" w:bidi="pt_PT"/>
        </w:rPr>
      </w:r>
      <w:r>
        <w:rPr>
          <w:lang w:val="pt_PT" w:bidi="pt_PT"/>
        </w:rPr>
        <w:t>Encene João batizando as pessoas no rio e o povo confessando seus pecados.</w:t>
      </w:r>
    </w:p>
    <w:p>
      <w:pPr/>
      <w:r>
        <w:rPr>
          <w:lang w:val="pt_PT" w:bidi="pt_PT"/>
        </w:rPr>
      </w:r>
      <w:r>
        <w:rPr>
          <w:lang w:val="pt_PT" w:bidi="pt_PT"/>
        </w:rPr>
        <w:t>Pause o drama. Pergunte à pessoa que interpreta Jesus: “O que você está sentindo ou pensando?”. A pessoa pode responder coisas como “Feliz por ver tantas pessoas ouvindo a mensagem de Deus”, ou “surpreso com a multidão”. Continue o drama.</w:t>
      </w:r>
    </w:p>
    <w:p>
      <w:pPr/>
      <w:r>
        <w:rPr>
          <w:lang w:val="pt_PT" w:bidi="pt_PT"/>
        </w:rPr>
      </w:r>
      <w:r>
        <w:rPr>
          <w:lang w:val="pt_PT" w:bidi="pt_PT"/>
        </w:rPr>
        <w:t>Encene João dizendo à multidão que alguém está vindo que é mais poderoso do que ele. Ele não batizará com água, mas com o Espírito Santo.</w:t>
      </w:r>
    </w:p>
    <w:p>
      <w:pPr/>
      <w:r>
        <w:rPr>
          <w:lang w:val="pt_PT" w:bidi="pt_PT"/>
        </w:rPr>
      </w:r>
      <w:r>
        <w:rPr>
          <w:lang w:val="pt_PT" w:bidi="pt_PT"/>
        </w:rPr>
        <w:t>Pause o drama. Pergunte às pessoas na multidão o que elas estão sentindo ou pensando. Eles podem responder com coisas como “Quando eles virão?”. ou “O que significa ser batizado com o Espírito Santo?”. ou “Podemos acreditar no que João está nos dizendo?”. ou “Quem é a pessoa que está vindo?”. Continue o drama.</w:t>
      </w:r>
    </w:p>
    <w:p>
      <w:pPr/>
      <w:r>
        <w:rPr>
          <w:lang w:val="pt_PT" w:bidi="pt_PT"/>
        </w:rPr>
      </w:r>
      <w:r>
        <w:rPr>
          <w:lang w:val="pt_PT" w:bidi="pt_PT"/>
        </w:rPr>
        <w:t>Encene Jesus sendo batizado por João. Pense sobre como você pode encenar o céu sendo rasgado e o Espírito Santo vindo sobre Jesus. Você poderia usar objetos aleatórios para ajudá-lo a visualizar isso? Você poderia rasgar um pedaço de pano em dois para mostrar o céu se abrindo.</w:t>
      </w:r>
    </w:p>
    <w:p>
      <w:pPr/>
      <w:r>
        <w:rPr>
          <w:lang w:val="pt_PT" w:bidi="pt_PT"/>
        </w:rPr>
      </w:r>
      <w:r>
        <w:rPr>
          <w:lang w:val="pt_PT" w:bidi="pt_PT"/>
        </w:rPr>
        <w:t>Encene a voz de Deus falando com Jesus, dizendo a ele que Jesus é seu filho amado e ele está satisfeito com ele.</w:t>
      </w:r>
    </w:p>
    <w:p>
      <w:pPr/>
      <w:r>
        <w:rPr>
          <w:lang w:val="pt_PT" w:bidi="pt_PT"/>
        </w:rPr>
      </w:r>
      <w:r>
        <w:rPr>
          <w:lang w:val="pt_PT" w:bidi="pt_PT"/>
        </w:rPr>
        <w:t>Pause o drama. Pergunte à pessoa que interpreta Jesus: “Como você está se sentindo neste momento?”. A pessoa pode responder: “Indigno” ou “Animado por ele estar aqui” ou “Surpreso” ou “Confuso — por que Jesus precisa ser batizado?”. Pergunte à pessoa que interpreta Deus: “Como você está se sentindo neste momento?”. A pessoa pode responder coisas como: “Estou sentindo muito amor pelo meu filho” ou “Orgulhoso”. Pergunte à pessoa que interpreta Deus: “Como você está se sentindo neste momento?”. A pessoa pode responder coisas como: “Tão feliz por ouvir a voz de Deus”, ou “Sobrecarregado pela tarefa à frente”, ou “Amado”. Continue o drama.</w:t>
      </w:r>
    </w:p>
    <w:p>
      <w:pPr/>
      <w:r>
        <w:rPr>
          <w:lang w:val="pt_PT" w:bidi="pt_PT"/>
        </w:rPr>
      </w:r>
      <w:r>
        <w:rPr>
          <w:lang w:val="pt_PT" w:bidi="pt_PT"/>
        </w:rPr>
        <w:t>Finalmente, encene Jesus indo para o deserto por 40 dias, onde ele é testado por Satanás. Os anjos estão com ele, ajudando-o. Pense sobre de que maneiras os anjos podem estar ajudando Jesus. Marcos não nos diz. Marcos também não nos diz de que maneiras Satanás testa Jesus.</w:t>
      </w:r>
    </w:p>
    <w:p>
      <w:pPr/>
      <w:r>
        <w:rPr>
          <w:lang w:val="pt_PT" w:bidi="pt_PT"/>
        </w:rPr>
      </w:r>
      <w:r>
        <w:rPr>
          <w:lang w:val="pt_PT" w:bidi="pt_PT"/>
        </w:rPr>
        <w:t>Pause o drama. Pergunte à pessoa que interpreta Jesus: “O que você está sentindo ou pensando?”. A pessoa pode responder coisas como: “Posso fazer Jesus me ouvir”, ou “Eu quero que Jesus falhe”, ou “Eu sou mais poderoso do que esse homem”.</w:t>
      </w:r>
    </w:p>
    <w:p>
      <w:pPr/>
      <w:r>
        <w:rPr>
          <w:lang w:val="pt_PT" w:bidi="pt_PT"/>
        </w:rPr>
      </w:r>
      <w:r>
        <w:rPr>
          <w:lang w:val="pt_PT" w:bidi="pt_PT"/>
        </w:rPr>
        <w:t>No final, pergunte ao grupo: “O que você acha sobre o Espírito Santo enviando Jesus ao deserto para ser testado ou tentado por Satanás? Como você se sente sobre o final da história?”.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Originalmente, Marcos usou a palavra </w:t>
      </w:r>
      <w:r>
        <w:rPr>
          <w:b/>
          <w:lang w:val="pt_PT" w:bidi="pt_PT"/>
        </w:rPr>
        <w:t>evangelho</w:t>
      </w:r>
      <w:r>
        <w:rPr>
          <w:lang w:val="pt_PT" w:bidi="pt_PT"/>
        </w:rPr>
        <w:t xml:space="preserve"> para significar a mensagem cristã: a boa notícia de que Jesus esteve nesta terra, que havia morrido por nossos pecados, e ressuscitado dentre os mortos. Marcos gostou da palavra “evangelho” e a usou frequentemente ao longo de seu livro. Ele estava animado com a mensagem de Jesus.</w:t>
      </w:r>
    </w:p>
    <w:p>
      <w:pPr/>
      <w:r>
        <w:rPr>
          <w:lang w:val="pt_PT" w:bidi="pt_PT"/>
        </w:rPr>
      </w:r>
      <w:r>
        <w:rPr>
          <w:lang w:val="pt_PT" w:bidi="pt_PT"/>
        </w:rPr>
        <w:t xml:space="preserve">Pare aqui e como um grupo discuta qual palavra ou frase você usará para evangelho. Procure a palavra </w:t>
      </w:r>
      <w:hyperlink r:id="rId13">
        <w:r>
          <w:rPr>
            <w:lang w:val="pt_PT" w:bidi="pt_PT"/>
          </w:rPr>
          <w:rPr>
            <w:color w:val="0000EE"/>
            <w:u w:val="single"/>
          </w:rPr>
          <w:t>evangelho</w:t>
        </w:r>
      </w:hyperlink>
      <w:r>
        <w:rPr>
          <w:lang w:val="pt_PT" w:bidi="pt_PT"/>
        </w:rPr>
        <w:t xml:space="preserve"> no Glossário Mestre para mais informações. Pause este áudio aqui.</w:t>
      </w:r>
    </w:p>
    <w:p>
      <w:pPr/>
      <w:r>
        <w:rPr>
          <w:lang w:val="pt_PT" w:bidi="pt_PT"/>
        </w:rPr>
      </w:r>
      <w:r>
        <w:rPr>
          <w:lang w:val="pt_PT" w:bidi="pt_PT"/>
        </w:rPr>
        <w:t xml:space="preserve">Marcos disse que esse era o evangelho, ou boas novas sobre Jesus, o </w:t>
      </w:r>
      <w:r>
        <w:rPr>
          <w:b/>
          <w:lang w:val="pt_PT" w:bidi="pt_PT"/>
        </w:rPr>
        <w:t>Messias</w:t>
      </w:r>
      <w:r>
        <w:rPr>
          <w:lang w:val="pt_PT" w:bidi="pt_PT"/>
        </w:rPr>
        <w:t xml:space="preserve">, o </w:t>
      </w:r>
      <w:r>
        <w:rPr>
          <w:b/>
          <w:lang w:val="pt_PT" w:bidi="pt_PT"/>
        </w:rPr>
        <w:t>Filho de Deus</w:t>
      </w:r>
      <w:r>
        <w:rPr>
          <w:lang w:val="pt_PT" w:bidi="pt_PT"/>
        </w:rPr>
        <w:t xml:space="preserve">. O nome Jesus significa “Deus salva”. “Cristo” é a palavra grega para a palavra hebraica “Messias”, e significa alguém a quem Deus ungiu, ou nomeou para uma tarefa especial. No Antigo Testamento, os profetas, os sacerdotes e os </w:t>
      </w:r>
      <w:hyperlink r:id="rId14">
        <w:r>
          <w:rPr>
            <w:lang w:val="pt_PT" w:bidi="pt_PT"/>
          </w:rPr>
          <w:rPr>
            <w:color w:val="0000EE"/>
            <w:u w:val="single"/>
          </w:rPr>
          <w:t>reis</w:t>
        </w:r>
      </w:hyperlink>
      <w:r>
        <w:rPr>
          <w:lang w:val="pt_PT" w:bidi="pt_PT"/>
        </w:rPr>
        <w:t xml:space="preserve"> eram todos ungidos para tarefas especiais. Jesus é tudo isso, embora Marcos tenda a enxergar Jesus como um rei designado por Deus para uma tarefa especial.</w:t>
      </w:r>
    </w:p>
    <w:p>
      <w:pPr/>
      <w:r>
        <w:rPr>
          <w:lang w:val="pt_PT" w:bidi="pt_PT"/>
        </w:rPr>
      </w:r>
      <w:r>
        <w:rPr>
          <w:lang w:val="pt_PT" w:bidi="pt_PT"/>
        </w:rPr>
        <w:t xml:space="preserve">Pare aqui e, como um grupo, discuta qual palavra ou frase você usará para Messias, ou Cristo. Procure a palavra </w:t>
      </w:r>
      <w:hyperlink r:id="rId15">
        <w:r>
          <w:rPr>
            <w:lang w:val="pt_PT" w:bidi="pt_PT"/>
          </w:rPr>
          <w:rPr>
            <w:color w:val="0000EE"/>
            <w:u w:val="single"/>
          </w:rPr>
          <w:t>Messias</w:t>
        </w:r>
      </w:hyperlink>
      <w:r>
        <w:rPr>
          <w:lang w:val="pt_PT" w:bidi="pt_PT"/>
        </w:rPr>
        <w:t xml:space="preserve"> ou </w:t>
      </w:r>
      <w:hyperlink r:id="rId16">
        <w:r>
          <w:rPr>
            <w:lang w:val="pt_PT" w:bidi="pt_PT"/>
          </w:rPr>
          <w:rPr>
            <w:color w:val="0000EE"/>
            <w:u w:val="single"/>
          </w:rPr>
          <w:t>Cristo</w:t>
        </w:r>
      </w:hyperlink>
      <w:r>
        <w:rPr>
          <w:lang w:val="pt_PT" w:bidi="pt_PT"/>
        </w:rPr>
        <w:t xml:space="preserve"> no Glossário Mestre para mais informações. Pause este áudio aqui.</w:t>
      </w:r>
    </w:p>
    <w:p>
      <w:pPr/>
      <w:r>
        <w:rPr>
          <w:lang w:val="pt_PT" w:bidi="pt_PT"/>
        </w:rPr>
      </w:r>
      <w:r>
        <w:rPr>
          <w:lang w:val="pt_PT" w:bidi="pt_PT"/>
        </w:rPr>
        <w:t xml:space="preserve">No Novo Testamento, o termo singular </w:t>
      </w:r>
      <w:r>
        <w:rPr>
          <w:b/>
          <w:lang w:val="pt_PT" w:bidi="pt_PT"/>
        </w:rPr>
        <w:t>Filho de Deus</w:t>
      </w:r>
      <w:r>
        <w:rPr>
          <w:lang w:val="pt_PT" w:bidi="pt_PT"/>
        </w:rPr>
        <w:t xml:space="preserve"> mostra um relacionamento único de Jesus com o verdadeiro Deus — Jesus é o amado especial de Deus. Jesus e Deus têm um relacionamento especial, como entre um pai e seu filho. Esse é um título que se refere a Jesus ser Deus e estar em um relacionamento próximo com Deus, o Pai. Esse termo também implica que Jesus — chamado de Filho de Deus — é o Messias, ou o salvador nomeado por Deus sobre o qual profetizou no Antigo Testamento.</w:t>
      </w:r>
    </w:p>
    <w:p>
      <w:pPr/>
      <w:r>
        <w:rPr>
          <w:lang w:val="pt_PT" w:bidi="pt_PT"/>
        </w:rPr>
      </w:r>
      <w:r>
        <w:rPr>
          <w:lang w:val="pt_PT" w:bidi="pt_PT"/>
        </w:rPr>
        <w:t xml:space="preserve">Pare aqui e, como um grupo, discuta qual palavra ou frase você usará para </w:t>
      </w:r>
      <w:r>
        <w:rPr>
          <w:b/>
          <w:lang w:val="pt_PT" w:bidi="pt_PT"/>
        </w:rPr>
        <w:t>Filho de Deus</w:t>
      </w:r>
      <w:r>
        <w:rPr>
          <w:lang w:val="pt_PT" w:bidi="pt_PT"/>
        </w:rPr>
        <w:t xml:space="preserve">. Para mais informações sobre </w:t>
      </w:r>
      <w:hyperlink r:id="rId17">
        <w:r>
          <w:rPr>
            <w:lang w:val="pt_PT" w:bidi="pt_PT"/>
          </w:rPr>
          <w:rPr>
            <w:color w:val="0000EE"/>
            <w:u w:val="single"/>
          </w:rPr>
          <w:t>Filho de Deus</w:t>
        </w:r>
      </w:hyperlink>
      <w:r>
        <w:rPr>
          <w:lang w:val="pt_PT" w:bidi="pt_PT"/>
        </w:rPr>
        <w:t>, consulte o Glossário Mestre. Pause este áudio aqui.</w:t>
      </w:r>
    </w:p>
    <w:p>
      <w:pPr/>
      <w:r>
        <w:rPr>
          <w:lang w:val="pt_PT" w:bidi="pt_PT"/>
        </w:rPr>
      </w:r>
      <w:r>
        <w:rPr>
          <w:lang w:val="pt_PT" w:bidi="pt_PT"/>
        </w:rPr>
        <w:t xml:space="preserve">Marcos nos diz sobre o que Isaías, o </w:t>
      </w:r>
      <w:r>
        <w:rPr>
          <w:b/>
          <w:lang w:val="pt_PT" w:bidi="pt_PT"/>
        </w:rPr>
        <w:t>profeta</w:t>
      </w:r>
      <w:r>
        <w:rPr>
          <w:lang w:val="pt_PT" w:bidi="pt_PT"/>
        </w:rPr>
        <w:t>, falou muitos anos antes. Escolha um termo para profeta que descreva adequadamente a função de profeta. Um profeta:</w:t>
      </w:r>
    </w:p>
    <w:p>
      <w:pPr>
        <w:pStyle w:val="ListNumber"/>
        <w:numPr>
          <w:ilvl w:val="0"/>
          <w:numId w:val="15"/>
        </w:numPr>
        <w:spacing w:line="240" w:lineRule="auto"/>
        <w:ind w:left="720"/>
      </w:pPr>
      <w:r>
        <w:rPr>
          <w:lang w:val="pt_PT" w:bidi="pt_PT"/>
        </w:rPr>
      </w:r>
      <w:r>
        <w:rPr>
          <w:lang w:val="pt_PT" w:bidi="pt_PT"/>
        </w:rPr>
        <w:t>recebe um chamado e uma mensagem de Deus</w:t>
      </w:r>
    </w:p>
    <w:p>
      <w:pPr>
        <w:pStyle w:val="ListNumber"/>
        <w:spacing w:line="240" w:lineRule="auto"/>
        <w:ind w:left="720"/>
      </w:pPr>
      <w:r>
        <w:rPr>
          <w:lang w:val="pt_PT" w:bidi="pt_PT"/>
        </w:rPr>
      </w:r>
      <w:r>
        <w:rPr>
          <w:lang w:val="pt_PT" w:bidi="pt_PT"/>
        </w:rPr>
        <w:t>leva a mensagem de Deus às pessoas</w:t>
      </w:r>
    </w:p>
    <w:p>
      <w:pPr>
        <w:pStyle w:val="ListNumber"/>
        <w:spacing w:line="240" w:lineRule="auto"/>
        <w:ind w:left="720"/>
      </w:pPr>
      <w:r>
        <w:rPr>
          <w:lang w:val="pt_PT" w:bidi="pt_PT"/>
        </w:rPr>
      </w:r>
      <w:r>
        <w:rPr>
          <w:lang w:val="pt_PT" w:bidi="pt_PT"/>
        </w:rPr>
        <w:t>sabe que seu trabalho mais importante é levar a Palavra ou mensagem de Deus às pessoas</w:t>
      </w:r>
    </w:p>
    <w:p>
      <w:pPr/>
      <w:r>
        <w:rPr>
          <w:lang w:val="pt_PT" w:bidi="pt_PT"/>
        </w:rPr>
      </w:r>
      <w:r>
        <w:rPr>
          <w:lang w:val="pt_PT" w:bidi="pt_PT"/>
        </w:rPr>
        <w:t xml:space="preserve">Pare aqui e como um grupo discuta qual palavra ou frase você usará para profeta. Para mais informações sobre </w:t>
      </w:r>
      <w:hyperlink r:id="rId18">
        <w:r>
          <w:rPr>
            <w:lang w:val="pt_PT" w:bidi="pt_PT"/>
          </w:rPr>
          <w:rPr>
            <w:color w:val="0000EE"/>
            <w:u w:val="single"/>
          </w:rPr>
          <w:t>profeta</w:t>
        </w:r>
      </w:hyperlink>
      <w:r>
        <w:rPr>
          <w:lang w:val="pt_PT" w:bidi="pt_PT"/>
        </w:rPr>
        <w:t>, consulte o Glossário Mestre. Pause este áudio aqui.</w:t>
      </w:r>
    </w:p>
    <w:p>
      <w:pPr/>
      <w:r>
        <w:rPr>
          <w:lang w:val="pt_PT" w:bidi="pt_PT"/>
        </w:rPr>
      </w:r>
      <w:r>
        <w:rPr>
          <w:lang w:val="pt_PT" w:bidi="pt_PT"/>
        </w:rPr>
        <w:t xml:space="preserve">Isaías diz que alguém virá como uma voz no </w:t>
      </w:r>
      <w:r>
        <w:rPr>
          <w:b/>
          <w:lang w:val="pt_PT" w:bidi="pt_PT"/>
        </w:rPr>
        <w:t>deserto</w:t>
      </w:r>
      <w:r>
        <w:rPr>
          <w:lang w:val="pt_PT" w:bidi="pt_PT"/>
        </w:rPr>
        <w:t>. “Deserto” é usado muitas vezes em Marcos e refere-se à área de terra perto do rio Jordão, onde ninguém vivia e muito pouco crescia. Na Bíblia, Deus frequentemente se encontra com seu povo em locais assim. Vemos que nesta história: Deus diz que enviará seu mensageiro para o deserto, João prega no deserto, e Jesus é enviado para o deserto para ser tentado.</w:t>
      </w:r>
    </w:p>
    <w:p>
      <w:pPr/>
      <w:r>
        <w:rPr>
          <w:lang w:val="pt_PT" w:bidi="pt_PT"/>
        </w:rPr>
      </w:r>
      <w:r>
        <w:rPr>
          <w:lang w:val="pt_PT" w:bidi="pt_PT"/>
        </w:rPr>
        <w:t xml:space="preserve">Pare aqui e, como um grupo, olhe para uma imagem de deserto. Discuta qual palavra você usará para deserto. Para mais informações sobre </w:t>
      </w:r>
      <w:hyperlink r:id="rId19">
        <w:r>
          <w:rPr>
            <w:lang w:val="pt_PT" w:bidi="pt_PT"/>
          </w:rPr>
          <w:rPr>
            <w:color w:val="0000EE"/>
            <w:u w:val="single"/>
          </w:rPr>
          <w:t>deserto</w:t>
        </w:r>
      </w:hyperlink>
      <w:r>
        <w:rPr>
          <w:lang w:val="pt_PT" w:bidi="pt_PT"/>
        </w:rPr>
        <w:t>, consulte o Glossário Mestre. Pause este áudio aqui.</w:t>
      </w:r>
    </w:p>
    <w:p>
      <w:pPr/>
      <w:r>
        <w:rPr>
          <w:lang w:val="pt_PT" w:bidi="pt_PT"/>
        </w:rPr>
      </w:r>
      <w:r>
        <w:rPr>
          <w:lang w:val="pt_PT" w:bidi="pt_PT"/>
        </w:rPr>
        <w:t xml:space="preserve">A voz dirá às pessoas para preparar o caminho para o </w:t>
      </w:r>
      <w:r>
        <w:rPr>
          <w:b/>
          <w:lang w:val="pt_PT" w:bidi="pt_PT"/>
        </w:rPr>
        <w:t>Senhor</w:t>
      </w:r>
      <w:r>
        <w:rPr>
          <w:lang w:val="pt_PT" w:bidi="pt_PT"/>
        </w:rPr>
        <w:t>. Senhor é um título respeitoso para um mestre, e, neste caso, também se refere ao próprio Deus.</w:t>
      </w:r>
    </w:p>
    <w:p>
      <w:pPr/>
      <w:r>
        <w:rPr>
          <w:lang w:val="pt_PT" w:bidi="pt_PT"/>
        </w:rPr>
      </w:r>
      <w:r>
        <w:rPr>
          <w:lang w:val="pt_PT" w:bidi="pt_PT"/>
        </w:rPr>
        <w:t xml:space="preserve">Pare aqui e, como um grupo, discuta qual palavra ou frase você usará para Senhor. Para mais informações sobre </w:t>
      </w:r>
      <w:hyperlink r:id="rId20">
        <w:r>
          <w:rPr>
            <w:lang w:val="pt_PT" w:bidi="pt_PT"/>
          </w:rPr>
          <w:rPr>
            <w:color w:val="0000EE"/>
            <w:u w:val="single"/>
          </w:rPr>
          <w:t>Senhor</w:t>
        </w:r>
      </w:hyperlink>
      <w:r>
        <w:rPr>
          <w:lang w:val="pt_PT" w:bidi="pt_PT"/>
        </w:rPr>
        <w:t>, consulte o Glossário Mestre. Pause este áudio aqui.</w:t>
      </w:r>
    </w:p>
    <w:p>
      <w:pPr/>
      <w:r>
        <w:rPr>
          <w:lang w:val="pt_PT" w:bidi="pt_PT"/>
        </w:rPr>
      </w:r>
      <w:r>
        <w:rPr>
          <w:lang w:val="pt_PT" w:bidi="pt_PT"/>
        </w:rPr>
        <w:t xml:space="preserve">João pregava um </w:t>
      </w:r>
      <w:r>
        <w:rPr>
          <w:b/>
          <w:lang w:val="pt_PT" w:bidi="pt_PT"/>
        </w:rPr>
        <w:t>batismo</w:t>
      </w:r>
      <w:r>
        <w:rPr>
          <w:lang w:val="pt_PT" w:bidi="pt_PT"/>
        </w:rPr>
        <w:t xml:space="preserve"> de arrependimento. O batismo era um ato de lavagem com água para simbolizar a purificação dos pecados. Era algo que os judeus faziam para demonstrar que haviam se arrependido de seus pecados. Neste caso, João batizava as pessoas para demonstrar esse fato. Mais adiante no Novo Testamento, o batismo seria um símbolo do sepultamento e da ressurreição de Jesus, e de nossa morte em relação à nossa velha vida, assim como para a nova vida que temos com Jesus. O </w:t>
      </w:r>
      <w:r>
        <w:rPr>
          <w:b/>
          <w:lang w:val="pt_PT" w:bidi="pt_PT"/>
        </w:rPr>
        <w:t>arrependimento</w:t>
      </w:r>
      <w:r>
        <w:rPr>
          <w:lang w:val="pt_PT" w:bidi="pt_PT"/>
        </w:rPr>
        <w:t xml:space="preserve"> significa repudiar seus pecados e se voltar para Deus, e começar a viver uma nova vida seguindo os caminhos de Deus. João estava convicto de que o arrependimento conduz a um novo modo de vida.</w:t>
      </w:r>
    </w:p>
    <w:p>
      <w:pPr/>
      <w:r>
        <w:rPr>
          <w:lang w:val="pt_PT" w:bidi="pt_PT"/>
        </w:rPr>
      </w:r>
      <w:r>
        <w:rPr>
          <w:lang w:val="pt_PT" w:bidi="pt_PT"/>
        </w:rPr>
        <w:t xml:space="preserve">Pare aqui e, como um grupo, discuta qual palavra ou frase você usará para batismo e arrependimento. Procure os termos </w:t>
      </w:r>
      <w:hyperlink r:id="rId21">
        <w:r>
          <w:rPr>
            <w:lang w:val="pt_PT" w:bidi="pt_PT"/>
          </w:rPr>
          <w:rPr>
            <w:color w:val="0000EE"/>
            <w:u w:val="single"/>
          </w:rPr>
          <w:t>batismo</w:t>
        </w:r>
      </w:hyperlink>
      <w:r>
        <w:rPr>
          <w:lang w:val="pt_PT" w:bidi="pt_PT"/>
        </w:rPr>
        <w:t xml:space="preserve"> e </w:t>
      </w:r>
      <w:hyperlink r:id="rId22">
        <w:r>
          <w:rPr>
            <w:lang w:val="pt_PT" w:bidi="pt_PT"/>
          </w:rPr>
          <w:rPr>
            <w:color w:val="0000EE"/>
            <w:u w:val="single"/>
          </w:rPr>
          <w:t>arrependimento</w:t>
        </w:r>
      </w:hyperlink>
      <w:r>
        <w:rPr>
          <w:lang w:val="pt_PT" w:bidi="pt_PT"/>
        </w:rPr>
        <w:t xml:space="preserve"> no Glossário Mestre para mais informações. Pause este áudio aqui.</w:t>
      </w:r>
    </w:p>
    <w:p>
      <w:pPr/>
      <w:r>
        <w:rPr>
          <w:lang w:val="pt_PT" w:bidi="pt_PT"/>
        </w:rPr>
      </w:r>
      <w:r>
        <w:rPr>
          <w:lang w:val="pt_PT" w:bidi="pt_PT"/>
        </w:rPr>
        <w:t xml:space="preserve">João diz que seu batismo mostra o </w:t>
      </w:r>
      <w:r>
        <w:rPr>
          <w:b/>
          <w:lang w:val="pt_PT" w:bidi="pt_PT"/>
        </w:rPr>
        <w:t>perdão</w:t>
      </w:r>
      <w:r>
        <w:rPr>
          <w:lang w:val="pt_PT" w:bidi="pt_PT"/>
        </w:rPr>
        <w:t xml:space="preserve"> de Deus pelos </w:t>
      </w:r>
      <w:r>
        <w:rPr>
          <w:b/>
          <w:lang w:val="pt_PT" w:bidi="pt_PT"/>
        </w:rPr>
        <w:t>pecados</w:t>
      </w:r>
      <w:r>
        <w:rPr>
          <w:lang w:val="pt_PT" w:bidi="pt_PT"/>
        </w:rPr>
        <w:t xml:space="preserve">. O </w:t>
      </w:r>
      <w:hyperlink r:id="rId23">
        <w:r>
          <w:rPr>
            <w:lang w:val="pt_PT" w:bidi="pt_PT"/>
          </w:rPr>
          <w:rPr>
            <w:color w:val="0000EE"/>
            <w:u w:val="single"/>
          </w:rPr>
          <w:t>perdão</w:t>
        </w:r>
      </w:hyperlink>
      <w:r>
        <w:rPr>
          <w:lang w:val="pt_PT" w:bidi="pt_PT"/>
        </w:rPr>
        <w:t xml:space="preserve"> envolve duas pessoas, uma das quais tenha cometido algum erro para com a outra. No perdão, quem tenha sofrido o malfeito renuncia a seus direitos e decide não punir a outra pessoa da forma como ela mereceria. Ele não busca vingança. Se a outra parte se arrepender de seu comportamento e aceitar o perdão, a relação entre ambos é restaurada e a culpabilidade abandonada. Com Deus, o perdão está disponível para todos os que deixam de praticar o mal e se voltam para Deus. Então Deus restaura seu relacionamento com eles. Aqui estão algumas maneiras que o Novo Testamento descreve “perdão”. Seu idioma pode ter uma maneira semelhante de descrever o perdão. Se assim for, você pode usar isso para criar uma representação desta palavra para seu público.</w:t>
      </w:r>
    </w:p>
    <w:p>
      <w:pPr>
        <w:pStyle w:val="ListBullet"/>
        <w:spacing w:line="240" w:lineRule="auto"/>
        <w:ind w:left="720"/>
      </w:pPr>
      <w:r>
        <w:rPr>
          <w:lang w:val="pt_PT" w:bidi="pt_PT"/>
        </w:rPr>
      </w:r>
      <w:r>
        <w:rPr>
          <w:lang w:val="pt_PT" w:bidi="pt_PT"/>
        </w:rPr>
        <w:t>eliminar os pecados de alguém</w:t>
      </w:r>
    </w:p>
    <w:p>
      <w:pPr>
        <w:pStyle w:val="ListBullet"/>
        <w:spacing w:line="240" w:lineRule="auto"/>
        <w:ind w:left="720"/>
      </w:pPr>
      <w:r>
        <w:rPr>
          <w:lang w:val="pt_PT" w:bidi="pt_PT"/>
        </w:rPr>
      </w:r>
      <w:r>
        <w:rPr>
          <w:lang w:val="pt_PT" w:bidi="pt_PT"/>
        </w:rPr>
        <w:t>cancelar os pecados de alguém</w:t>
      </w:r>
    </w:p>
    <w:p>
      <w:pPr>
        <w:pStyle w:val="ListBullet"/>
        <w:spacing w:line="240" w:lineRule="auto"/>
        <w:ind w:left="720"/>
      </w:pPr>
      <w:r>
        <w:rPr>
          <w:lang w:val="pt_PT" w:bidi="pt_PT"/>
        </w:rPr>
      </w:r>
      <w:r>
        <w:rPr>
          <w:lang w:val="pt_PT" w:bidi="pt_PT"/>
        </w:rPr>
        <w:t>abandonar, liberar</w:t>
      </w:r>
    </w:p>
    <w:p>
      <w:pPr>
        <w:pStyle w:val="ListBullet"/>
        <w:spacing w:line="240" w:lineRule="auto"/>
        <w:ind w:left="720"/>
      </w:pPr>
      <w:r>
        <w:rPr>
          <w:lang w:val="pt_PT" w:bidi="pt_PT"/>
        </w:rPr>
      </w:r>
      <w:r>
        <w:rPr>
          <w:lang w:val="pt_PT" w:bidi="pt_PT"/>
        </w:rPr>
        <w:t>descartar</w:t>
      </w:r>
    </w:p>
    <w:p>
      <w:pPr>
        <w:pStyle w:val="ListBullet"/>
        <w:spacing w:line="240" w:lineRule="auto"/>
        <w:ind w:left="720"/>
      </w:pPr>
      <w:r>
        <w:rPr>
          <w:lang w:val="pt_PT" w:bidi="pt_PT"/>
        </w:rPr>
      </w:r>
      <w:r>
        <w:rPr>
          <w:lang w:val="pt_PT" w:bidi="pt_PT"/>
        </w:rPr>
        <w:t>remediar</w:t>
      </w:r>
    </w:p>
    <w:p>
      <w:pPr>
        <w:pStyle w:val="ListBullet"/>
        <w:spacing w:line="240" w:lineRule="auto"/>
        <w:ind w:left="720"/>
      </w:pPr>
      <w:r>
        <w:rPr>
          <w:lang w:val="pt_PT" w:bidi="pt_PT"/>
        </w:rPr>
      </w:r>
      <w:r>
        <w:rPr>
          <w:lang w:val="pt_PT" w:bidi="pt_PT"/>
        </w:rPr>
        <w:t>deixar para trás</w:t>
      </w:r>
    </w:p>
    <w:p>
      <w:pPr>
        <w:pStyle w:val="ListBullet"/>
        <w:spacing w:line="240" w:lineRule="auto"/>
        <w:ind w:left="720"/>
      </w:pPr>
      <w:r>
        <w:rPr>
          <w:lang w:val="pt_PT" w:bidi="pt_PT"/>
        </w:rPr>
      </w:r>
      <w:r>
        <w:rPr>
          <w:lang w:val="pt_PT" w:bidi="pt_PT"/>
        </w:rPr>
        <w:t>retirar</w:t>
      </w:r>
    </w:p>
    <w:p>
      <w:pPr>
        <w:pStyle w:val="ListBullet"/>
        <w:spacing w:line="240" w:lineRule="auto"/>
        <w:ind w:left="720"/>
      </w:pPr>
      <w:r>
        <w:rPr>
          <w:lang w:val="pt_PT" w:bidi="pt_PT"/>
        </w:rPr>
      </w:r>
      <w:r>
        <w:rPr>
          <w:lang w:val="pt_PT" w:bidi="pt_PT"/>
        </w:rPr>
        <w:t>dar as costas</w:t>
      </w:r>
    </w:p>
    <w:p>
      <w:pPr/>
      <w:r>
        <w:rPr>
          <w:lang w:val="pt_PT" w:bidi="pt_PT"/>
        </w:rPr>
      </w:r>
      <w:r>
        <w:rPr>
          <w:lang w:val="pt_PT" w:bidi="pt_PT"/>
        </w:rPr>
        <w:t>Ferramenta de ensino: em um idioma da África Ocidental, quando Deus perdoa alguém, ele “corta” seus pecados completamente para que eles não estejam mais presentes. Tente fazer uma simulação ou encenação com sua equipe de tradução na qual alguém perdoe outra pessoa. Observe quais ações são tomadas para demonstrar o perdão. Peça aos tradutores para explicar as emoções de cada um dos personagens na cena.</w:t>
      </w:r>
    </w:p>
    <w:p>
      <w:pPr/>
      <w:r>
        <w:rPr>
          <w:lang w:val="pt_PT" w:bidi="pt_PT"/>
        </w:rPr>
      </w:r>
      <w:r>
        <w:rPr>
          <w:b/>
          <w:lang w:val="pt_PT" w:bidi="pt_PT"/>
        </w:rPr>
        <w:t>Pecado</w:t>
      </w:r>
      <w:r>
        <w:rPr>
          <w:lang w:val="pt_PT" w:bidi="pt_PT"/>
        </w:rPr>
        <w:t xml:space="preserve"> se refere a um ato de desobediência a Deus. Certifique-se de que a palavra usada neste caso não signifique o fato de alguém ter deixado de executar algum ato religioso, como um ritual ou prece, nem deixado de seguir certas regras religiosas.</w:t>
      </w:r>
    </w:p>
    <w:p>
      <w:pPr/>
      <w:r>
        <w:rPr>
          <w:lang w:val="pt_PT" w:bidi="pt_PT"/>
        </w:rPr>
      </w:r>
      <w:r>
        <w:rPr>
          <w:lang w:val="pt_PT" w:bidi="pt_PT"/>
        </w:rPr>
        <w:t xml:space="preserve">Pare aqui e, como um grupo, discuta qual palavra ou frase você usará para pecado. Procure a palavra </w:t>
      </w:r>
      <w:hyperlink r:id="rId24">
        <w:r>
          <w:rPr>
            <w:lang w:val="pt_PT" w:bidi="pt_PT"/>
          </w:rPr>
          <w:rPr>
            <w:color w:val="0000EE"/>
            <w:u w:val="single"/>
          </w:rPr>
          <w:t>pecado</w:t>
        </w:r>
      </w:hyperlink>
      <w:r>
        <w:rPr>
          <w:lang w:val="pt_PT" w:bidi="pt_PT"/>
        </w:rPr>
        <w:t xml:space="preserve"> no Glossário Mestre para mais informações. Pause este áudio aqui.</w:t>
      </w:r>
    </w:p>
    <w:p>
      <w:pPr/>
      <w:r>
        <w:rPr>
          <w:lang w:val="pt_PT" w:bidi="pt_PT"/>
        </w:rPr>
      </w:r>
      <w:r>
        <w:rPr>
          <w:lang w:val="pt_PT" w:bidi="pt_PT"/>
        </w:rPr>
        <w:t xml:space="preserve">João diz que a pessoa que está vindo batizará as pessoas com o </w:t>
      </w:r>
      <w:r>
        <w:rPr>
          <w:b/>
          <w:lang w:val="pt_PT" w:bidi="pt_PT"/>
        </w:rPr>
        <w:t>Espírito Santo</w:t>
      </w:r>
      <w:r>
        <w:rPr>
          <w:lang w:val="pt_PT" w:bidi="pt_PT"/>
        </w:rPr>
        <w:t xml:space="preserve"> de Deus. O Espírito Santo é o Espírito de Deus que ele dá às pessoas para equipá-las com sua presença, sabedoria, autoridade e poder. No Antigo Testamento, a palavra hebraica para espírito pode ter os significados físicos “vento” ou “fôlego”. Também pode significar ‛poder’, ou ‛autoridade’, dada por Deus a alguém para fazer coisas extraordinárias. Deus concede dons às pessoas quando o Espírito de Deus pousa ou se derrama sobre alguém. Deus concedeu aos reis seu Espírito quando os ungiu para serem reis e lhes concedeu sabedoria e poder específicos vindos de Deus. O Espírito de Deus equipa as pessoas para fazer algo. Por exemplo, pode ser solicitado de alguém que transmita uma mensagem de Deus para outrem.</w:t>
      </w:r>
    </w:p>
    <w:p>
      <w:pPr/>
      <w:r>
        <w:rPr>
          <w:lang w:val="pt_PT" w:bidi="pt_PT"/>
        </w:rPr>
      </w:r>
      <w:r>
        <w:rPr>
          <w:lang w:val="pt_PT" w:bidi="pt_PT"/>
        </w:rPr>
        <w:t xml:space="preserve">No Novo Testamento, o conceito de </w:t>
      </w:r>
      <w:r>
        <w:rPr>
          <w:b/>
          <w:lang w:val="pt_PT" w:bidi="pt_PT"/>
        </w:rPr>
        <w:t>santo</w:t>
      </w:r>
      <w:r>
        <w:rPr>
          <w:lang w:val="pt_PT" w:bidi="pt_PT"/>
        </w:rPr>
        <w:t xml:space="preserve"> se refere às pessoas ou coisas que pertencem a Deus, são dedicadas ou se assemelham a Ele.</w:t>
      </w:r>
    </w:p>
    <w:p>
      <w:pPr/>
      <w:r>
        <w:rPr>
          <w:lang w:val="pt_PT" w:bidi="pt_PT"/>
        </w:rPr>
      </w:r>
      <w:r>
        <w:rPr>
          <w:lang w:val="pt_PT" w:bidi="pt_PT"/>
        </w:rPr>
        <w:t xml:space="preserve">Se o termo </w:t>
      </w:r>
      <w:r>
        <w:rPr>
          <w:b/>
          <w:lang w:val="pt_PT" w:bidi="pt_PT"/>
        </w:rPr>
        <w:t>Espírito</w:t>
      </w:r>
      <w:r>
        <w:rPr>
          <w:lang w:val="pt_PT" w:bidi="pt_PT"/>
        </w:rPr>
        <w:t xml:space="preserve"> for difícil de traduzir, ou se a ideia de </w:t>
      </w:r>
      <w:r>
        <w:rPr>
          <w:b/>
          <w:lang w:val="pt_PT" w:bidi="pt_PT"/>
        </w:rPr>
        <w:t>Espírito de Deus</w:t>
      </w:r>
      <w:r>
        <w:rPr>
          <w:lang w:val="pt_PT" w:bidi="pt_PT"/>
        </w:rPr>
        <w:t xml:space="preserve"> faz com que as pessoas pensem que há mais de um Deus, você pode precisar traduzir o termo se referindo ao que ele causa ou ao que ele concede. Um exemplo de uma maneira de traduzir o termo “Espírito de Deus” é “poder de Deus”.</w:t>
      </w:r>
    </w:p>
    <w:p>
      <w:pPr/>
      <w:r>
        <w:rPr>
          <w:lang w:val="pt_PT" w:bidi="pt_PT"/>
        </w:rPr>
      </w:r>
      <w:r>
        <w:rPr>
          <w:lang w:val="pt_PT" w:bidi="pt_PT"/>
        </w:rPr>
        <w:t xml:space="preserve">Pare aqui e, como um grupo, discuta qual palavra ou frase você usará para Espírito Santo. Procure </w:t>
      </w:r>
      <w:hyperlink r:id="rId25">
        <w:r>
          <w:rPr>
            <w:lang w:val="pt_PT" w:bidi="pt_PT"/>
          </w:rPr>
          <w:rPr>
            <w:color w:val="0000EE"/>
            <w:u w:val="single"/>
          </w:rPr>
          <w:t>Espírito Santo</w:t>
        </w:r>
      </w:hyperlink>
      <w:r>
        <w:rPr>
          <w:lang w:val="pt_PT" w:bidi="pt_PT"/>
        </w:rPr>
        <w:t xml:space="preserve"> no Glossário Mestre para mais informações. Pause este áudio aqui.</w:t>
      </w:r>
    </w:p>
    <w:p>
      <w:pPr/>
      <w:r>
        <w:rPr>
          <w:lang w:val="pt_PT" w:bidi="pt_PT"/>
        </w:rPr>
      </w:r>
      <w:r>
        <w:rPr>
          <w:lang w:val="pt_PT" w:bidi="pt_PT"/>
        </w:rPr>
        <w:t xml:space="preserve">Quando o céu se abre, a mesma palavra é usada para </w:t>
      </w:r>
      <w:r>
        <w:rPr>
          <w:b/>
          <w:lang w:val="pt_PT" w:bidi="pt_PT"/>
        </w:rPr>
        <w:t>rasgar</w:t>
      </w:r>
      <w:r>
        <w:rPr>
          <w:lang w:val="pt_PT" w:bidi="pt_PT"/>
        </w:rPr>
        <w:t>, como se referindo a rasgar um pedaço de pano. Isso demonstra que o local habitado por Deus está claramente acessível para a terra de uma forma quase que abrupta. Deus está novamente acessível após centenas de anos de silêncio Se você precisa dizer que o céu se abriu em vez de que o firmamento se abriu, você pode fazer isso.</w:t>
      </w:r>
    </w:p>
    <w:p>
      <w:pPr/>
      <w:r>
        <w:rPr>
          <w:lang w:val="pt_PT" w:bidi="pt_PT"/>
        </w:rPr>
      </w:r>
      <w:r>
        <w:rPr>
          <w:lang w:val="pt_PT" w:bidi="pt_PT"/>
        </w:rPr>
        <w:t xml:space="preserve">A voz do </w:t>
      </w:r>
      <w:r>
        <w:rPr>
          <w:b/>
          <w:lang w:val="pt_PT" w:bidi="pt_PT"/>
        </w:rPr>
        <w:t>céu</w:t>
      </w:r>
      <w:r>
        <w:rPr>
          <w:lang w:val="pt_PT" w:bidi="pt_PT"/>
        </w:rPr>
        <w:t xml:space="preserve"> é realmente Deus: os judeus não proferiam o nome de Deus, de forma que frequentemente o substituíam pela palavra “Céu”. A voz definitivamente vem do lugar onde Deus vive.</w:t>
      </w:r>
    </w:p>
    <w:p>
      <w:pPr/>
      <w:r>
        <w:rPr>
          <w:lang w:val="pt_PT" w:bidi="pt_PT"/>
        </w:rPr>
      </w:r>
      <w:r>
        <w:rPr>
          <w:lang w:val="pt_PT" w:bidi="pt_PT"/>
        </w:rPr>
        <w:t xml:space="preserve">Pare aqui e, como um grupo, discuta qual palavra ou frase você usará para céu. Procure a palavra </w:t>
      </w:r>
      <w:hyperlink r:id="rId26">
        <w:r>
          <w:rPr>
            <w:lang w:val="pt_PT" w:bidi="pt_PT"/>
          </w:rPr>
          <w:rPr>
            <w:color w:val="0000EE"/>
            <w:u w:val="single"/>
          </w:rPr>
          <w:t>céu</w:t>
        </w:r>
      </w:hyperlink>
      <w:r>
        <w:rPr>
          <w:lang w:val="pt_PT" w:bidi="pt_PT"/>
        </w:rPr>
        <w:t xml:space="preserve"> no Glossário Mestre para mais informações. Pause este áudio aqui.</w:t>
      </w:r>
    </w:p>
    <w:p>
      <w:pPr/>
      <w:r>
        <w:rPr>
          <w:lang w:val="pt_PT" w:bidi="pt_PT"/>
        </w:rPr>
      </w:r>
      <w:r>
        <w:rPr>
          <w:b/>
          <w:lang w:val="pt_PT" w:bidi="pt_PT"/>
        </w:rPr>
        <w:t>Satanás</w:t>
      </w:r>
      <w:r>
        <w:rPr>
          <w:lang w:val="pt_PT" w:bidi="pt_PT"/>
        </w:rPr>
        <w:t xml:space="preserve"> tentou Jesus. </w:t>
      </w:r>
      <w:r>
        <w:rPr>
          <w:b/>
          <w:lang w:val="pt_PT" w:bidi="pt_PT"/>
        </w:rPr>
        <w:t>Tentar</w:t>
      </w:r>
      <w:r>
        <w:rPr>
          <w:lang w:val="pt_PT" w:bidi="pt_PT"/>
        </w:rPr>
        <w:t xml:space="preserve"> realmente significa “testar”. Este nome se refere ao ser espiritual, criado por Deus, líder dos seres espirituais malignos que decidiram se rebelar contra o Criador. Você pode precisar descrever o nome Satanás como líder dos espíritos malignos se a palavra Satanás for desconhecida do seu público.</w:t>
      </w:r>
    </w:p>
    <w:p>
      <w:pPr/>
      <w:r>
        <w:rPr>
          <w:lang w:val="pt_PT" w:bidi="pt_PT"/>
        </w:rPr>
      </w:r>
      <w:r>
        <w:rPr>
          <w:lang w:val="pt_PT" w:bidi="pt_PT"/>
        </w:rPr>
        <w:t xml:space="preserve">Pare aqui e, como um grupo, discuta qual palavra ou frase você usará para "Satanás". Procure a palavra </w:t>
      </w:r>
      <w:hyperlink r:id="rId27">
        <w:r>
          <w:rPr>
            <w:lang w:val="pt_PT" w:bidi="pt_PT"/>
          </w:rPr>
          <w:rPr>
            <w:color w:val="0000EE"/>
            <w:u w:val="single"/>
          </w:rPr>
          <w:t>Satanás</w:t>
        </w:r>
      </w:hyperlink>
      <w:r>
        <w:rPr>
          <w:lang w:val="pt_PT" w:bidi="pt_PT"/>
        </w:rPr>
        <w:t xml:space="preserve"> no Glossário Mestre para mais informações. Pause este áudio aqui.</w:t>
      </w:r>
    </w:p>
    <w:p>
      <w:pPr/>
      <w:r>
        <w:rPr>
          <w:lang w:val="pt_PT" w:bidi="pt_PT"/>
        </w:rPr>
      </w:r>
      <w:r>
        <w:rPr>
          <w:lang w:val="pt_PT" w:bidi="pt_PT"/>
        </w:rPr>
        <w:t xml:space="preserve">Os </w:t>
      </w:r>
      <w:r>
        <w:rPr>
          <w:b/>
          <w:lang w:val="pt_PT" w:bidi="pt_PT"/>
        </w:rPr>
        <w:t>anjos</w:t>
      </w:r>
      <w:r>
        <w:rPr>
          <w:lang w:val="pt_PT" w:bidi="pt_PT"/>
        </w:rPr>
        <w:t xml:space="preserve"> vieram e cuidaram de Jesus. Um anjo é um ser sobrenatural, espiritual, mensageiro de Deus. Os anjos aparecem aos seres humanos na forma humana, são inferiores a Jesus, e muitas vezes chegam com uma mensagem em particular ou para realizar uma tarefa específica. Se, em seu idioma, não houver palavra para anjo que uma pessoa leiga entenderia, pode traduzi-la como mensageiro de Deus, ou embaixador de Deus. Esteja ciente de que o termo profeta também transmite tais significados. Você pode precisar incluir espírito (mensageiro de Deus) em sua descrição.</w:t>
      </w:r>
    </w:p>
    <w:p>
      <w:pPr/>
      <w:r>
        <w:rPr>
          <w:lang w:val="pt_PT" w:bidi="pt_PT"/>
        </w:rPr>
      </w:r>
      <w:r>
        <w:rPr>
          <w:lang w:val="pt_PT" w:bidi="pt_PT"/>
        </w:rPr>
        <w:t xml:space="preserve">Pare aqui e, como um grupo, discuta qual palavra ou frase você usará para "anjos". Procure a palavra </w:t>
      </w:r>
      <w:hyperlink r:id="rId28">
        <w:r>
          <w:rPr>
            <w:lang w:val="pt_PT" w:bidi="pt_PT"/>
          </w:rPr>
          <w:rPr>
            <w:color w:val="0000EE"/>
            <w:u w:val="single"/>
          </w:rPr>
          <w:t>anjos</w:t>
        </w:r>
      </w:hyperlink>
      <w:r>
        <w:rPr>
          <w:lang w:val="pt_PT" w:bidi="pt_PT"/>
        </w:rPr>
        <w:t xml:space="preserve"> no Glossário Mestre para mais informações. Pause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1:14–20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1.14–20 e guardem em seus corações.</w:t>
      </w:r>
    </w:p>
    <w:p>
      <w:pPr/>
      <w:r>
        <w:rPr>
          <w:lang w:val="pt_PT" w:bidi="pt_PT"/>
        </w:rPr>
      </w:r>
      <w:r>
        <w:rPr>
          <w:lang w:val="pt_PT" w:bidi="pt_PT"/>
        </w:rPr>
        <w:t>Ouça uma versão em áudio de Marcos 1.14–20 três vezes, em três traduções diferentes, se possível. Então, como um grupo, discuta as seguintes perguntas:</w:t>
      </w:r>
    </w:p>
    <w:p>
      <w:pPr>
        <w:pStyle w:val="ListNumber"/>
        <w:numPr>
          <w:ilvl w:val="0"/>
          <w:numId w:val="16"/>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1.14–20 na tradução mais fácil de entender.</w:t>
      </w:r>
    </w:p>
    <w:p>
      <w:pPr/>
      <w:r>
        <w:rPr>
          <w:lang w:val="pt_PT" w:bidi="pt_PT"/>
        </w:rPr>
      </w:r>
      <w:r>
        <w:rPr>
          <w:lang w:val="pt_PT" w:bidi="pt_PT"/>
        </w:rPr>
        <w:t>Na última passagem, Marcos nos apresentou ao início do ministério de Jesus. Deus estava cumprindo a profecia do Antigo Testamento que Isaías fez. Jesus viajou para a Galileia e João batizou Jesus. Imediatamente depois que João batizou Jesus, o Espírito Santo enviou Jesus para o deserto, onde Satanás o testou por 40 dias. Marcos agora faz uma ruptura clara entre João e Jesus. Algum tempo se passou e as autoridades prenderam João e o colocaram na prisão. Embora Marcos não nos diga aqui quem prendeu João ou por que eles o prenderam, descobrimos mais tarde em Marcos que Herodes Antipas prendeu João. Herodes Antipas era o filho do rei Herodes que havia tentado matar Jesus quando bebê. Após a prisão de João, Jesus vai para a Galileia. Jesus é agora o foco da história em andamento.</w:t>
      </w:r>
    </w:p>
    <w:p>
      <w:pPr/>
      <w:r>
        <w:rPr>
          <w:lang w:val="pt_PT" w:bidi="pt_PT"/>
        </w:rPr>
      </w:r>
      <w:r>
        <w:rPr>
          <w:lang w:val="pt_PT" w:bidi="pt_PT"/>
        </w:rPr>
        <w:t>Marcos nos diz que Jesus está agora na Galileia pregando as boas novas de que o reino de Deus está próximo. No tempo de Jesus, as pessoas acreditavam que, um dia, Deus governaria o mundo inteiro através de Seu povo de Israel. Mas em Marcos, Jesus veio, e Jesus está pregando um tipo diferente de reino. Reino de Deus não significa um lugar ou terra que ele governa, mas, em vez disso, significa onde Deus governa em nossos corações. Vivenciamos o Reino de Deus agora quando O escutamos e O obedecemos enquanto seguimos Jesus.</w:t>
      </w:r>
    </w:p>
    <w:p>
      <w:pPr/>
      <w:r>
        <w:rPr>
          <w:lang w:val="pt_PT" w:bidi="pt_PT"/>
        </w:rPr>
      </w:r>
      <w:r>
        <w:rPr>
          <w:lang w:val="pt_PT" w:bidi="pt_PT"/>
        </w:rPr>
        <w:t>A mensagem de Jesus é urgente. Ele diz que “o tempo está cumprido”, o que significa que todas as profecias do Antigo Testamento sobre o Reino de Deus e sobre o Seu Salvador Prometido estão começando a acontecer agora, porque Jesus, o Salvador Prometido, veio para iniciar o Seu ministério. “O tempo” significa que Deus designou especialmente este tempo para o Seu reino — é um bom momento para as pessoas responderem a Ele, porque elas podem ouvir de Jesus diretamente.</w:t>
      </w:r>
    </w:p>
    <w:p>
      <w:pPr/>
      <w:r>
        <w:rPr>
          <w:lang w:val="pt_PT" w:bidi="pt_PT"/>
        </w:rPr>
      </w:r>
      <w:r>
        <w:rPr>
          <w:lang w:val="pt_PT" w:bidi="pt_PT"/>
        </w:rPr>
        <w:t>A mensagem de Jesus é simples. As pessoas devem se arrepender e se afastar da desobediência, se voltar para Deus e acreditar no evangelho, ou boas novas de que o Reino de Deus veio verdadeiramente. Marcos fala muito sobre ter fé em Jesus. Ter fé significa confiar em alguém — nesse caso, confiar em Jesus e mostrar que você acredita obedecendo e seguindo-o.</w:t>
      </w:r>
    </w:p>
    <w:p>
      <w:pPr/>
      <w:r>
        <w:rPr>
          <w:lang w:val="pt_PT" w:bidi="pt_PT"/>
        </w:rPr>
      </w:r>
      <w:r>
        <w:rPr>
          <w:lang w:val="pt_PT" w:bidi="pt_PT"/>
        </w:rPr>
        <w:t>Quando Jesus começa seu ministério, ele se concentra no tópico muito importante de escolher os primeiros homens que o seguirão de perto. Marcos nos diz que Jesus convida seus primeiros discípulos para segui-lO. Um discípulo é uma pessoa que segue e aprende de um mestre religioso específico sobre Deus, fé e vida. Os seguidores mais próximos de Jesus o acompanharam durante a maioria de seu ministério, viajando com ele para onde ele fosse, aprendendo com ele e às vezes sendo enviados para pregar as boas novas do Reino e para curar os doentes.</w:t>
      </w:r>
    </w:p>
    <w:p>
      <w:pPr/>
      <w:r>
        <w:rPr>
          <w:lang w:val="pt_PT" w:bidi="pt_PT"/>
        </w:rPr>
      </w:r>
      <w:r>
        <w:rPr>
          <w:lang w:val="pt_PT" w:bidi="pt_PT"/>
        </w:rPr>
        <w:t>Jesus está andando ao longo da costa do mar da Galileia quando ele convida Simão e seu irmão André para serem seus discípulos. O mar da Galileia é um lago com água doce. Tem 21 quilômetros de comprimento e 10 quilômetros de largura.</w:t>
      </w:r>
    </w:p>
    <w:p>
      <w:pPr/>
      <w:r>
        <w:rPr>
          <w:lang w:val="pt_PT" w:bidi="pt_PT"/>
        </w:rPr>
      </w:r>
      <w:r>
        <w:rPr>
          <w:lang w:val="pt_PT" w:bidi="pt_PT"/>
        </w:rPr>
        <w:t>Pare aqui e, como um grupo, olhe para um mapa da área da Galileia e uma imagem do mar da Galileia. Pause este áudio aqui.</w:t>
      </w:r>
    </w:p>
    <w:p>
      <w:pPr/>
      <w:r>
        <w:rPr>
          <w:lang w:val="pt_PT" w:bidi="pt_PT"/>
        </w:rPr>
      </w:r>
      <w:r>
        <w:rPr>
          <w:lang w:val="pt_PT" w:bidi="pt_PT"/>
        </w:rPr>
        <w:t>Simão e André eram pescadores. O trabalho deles era ir mais para o fundo do lago e usar uma rede para pescar e vender os peixes. Sua rede de pesca teria sido feita de corda ou fio que as pessoas amarravam para formar um círculo de cerca de 7 metros de diâmetro. Algumas redes tinham pequenos pesos presos às suas bordas para fazê-las afundar rapidamente. As pessoas provavelmente usavam esses tipos de redes enquanto estavam na água rasa ao longo da costa e as jogavam mais longe para o lago.</w:t>
      </w:r>
    </w:p>
    <w:p>
      <w:pPr/>
      <w:r>
        <w:rPr>
          <w:lang w:val="pt_PT" w:bidi="pt_PT"/>
        </w:rPr>
      </w:r>
      <w:r>
        <w:rPr>
          <w:lang w:val="pt_PT" w:bidi="pt_PT"/>
        </w:rPr>
        <w:t>Pare aqui e, como um grupo, olhe para uma imagem de uma rede de pesca. Pause este áudio aqui.</w:t>
      </w:r>
    </w:p>
    <w:p>
      <w:pPr/>
      <w:r>
        <w:rPr>
          <w:lang w:val="pt_PT" w:bidi="pt_PT"/>
        </w:rPr>
      </w:r>
      <w:r>
        <w:rPr>
          <w:lang w:val="pt_PT" w:bidi="pt_PT"/>
        </w:rPr>
        <w:t>Jesus diz a Simão e André para segui-lo e diz que ele os enviará para pescar pessoas. No Antigo Testamento, o profeta Jeremias falou sobre pessoas “pescando homens” ou trazendo-os para Deus para que Deus os julgue. No entanto, Jesus fala sobre “pescar homens”, ou trazer homens para Jesus, para resgatá-los e trazê-los a uma compreensão de como estar no Reino de Deus.</w:t>
      </w:r>
    </w:p>
    <w:p>
      <w:pPr/>
      <w:r>
        <w:rPr>
          <w:lang w:val="pt_PT" w:bidi="pt_PT"/>
        </w:rPr>
      </w:r>
      <w:r>
        <w:rPr>
          <w:lang w:val="pt_PT" w:bidi="pt_PT"/>
        </w:rPr>
        <w:t>Marcos nos diz que Jesus anda mais longe ao longo da costa do mar da Galileia, onde ele vê Tiago e João, os filhos de Zebedeu, em um barco limpando e consertando suas redes. Essas podem ser redes mais longas do que as que Simão e André estavam usando, porque as pessoas usavam essas redes de dentro de um barco. Um barco é um veículo usado para viajar por um lago, ou mar, ou para pescar. As pessoas usavam remos para fazer o barco se mover. Esses barcos às vezes usavam velas, ou grandes pedaços de pano, que dependiam do vento para movê-los.</w:t>
      </w:r>
    </w:p>
    <w:p>
      <w:pPr/>
      <w:r>
        <w:rPr>
          <w:lang w:val="pt_PT" w:bidi="pt_PT"/>
        </w:rPr>
      </w:r>
      <w:r>
        <w:rPr>
          <w:lang w:val="pt_PT" w:bidi="pt_PT"/>
        </w:rPr>
        <w:t>Pare aqui e, como um grupo, olhe para uma imagem de um barco com remos. Pause este áudio aqui.</w:t>
      </w:r>
    </w:p>
    <w:p>
      <w:pPr/>
      <w:r>
        <w:rPr>
          <w:lang w:val="pt_PT" w:bidi="pt_PT"/>
        </w:rPr>
      </w:r>
      <w:r>
        <w:rPr>
          <w:lang w:val="pt_PT" w:bidi="pt_PT"/>
        </w:rPr>
        <w:t>Jesus convida João e André para serem seus discípulos e eles respondem imediatamente a Jesus. João e André deixaram seu pai Zebedeu no barco com os homens contratados. Os pescadores às vezes contratavam homens por um dia ou por um certo tempo para ajudá-los. Esses homens não eram escravos — os proprietários do barco os pagavam por seu trabalho.</w:t>
      </w:r>
    </w:p>
    <w:p>
      <w:pPr/>
      <w:r>
        <w:rPr>
          <w:lang w:val="pt_PT" w:bidi="pt_PT"/>
        </w:rPr>
      </w:r>
      <w:r>
        <w:rPr>
          <w:lang w:val="pt_PT" w:bidi="pt_PT"/>
        </w:rPr>
        <w:t>Quando Jesus chama as pessoas, porém, Ele espera que elas respondam imediatamente e se comprometam plenamente com Ele, mesmo sendo difícil. Tiago e João deixaram tudo — sua família e seus empregos — para seguir Jesus. Quando as pessoas O seguem, elas estão respondendo ao Seu chamado, aceitando a autoridade Dele e imitando-O. Jesus ordena e as pessoas seguem.</w:t>
      </w:r>
    </w:p>
    <w:p>
      <w:pPr/>
      <w:r>
        <w:rPr>
          <w:lang w:val="pt_PT" w:bidi="pt_PT"/>
        </w:rPr>
      </w:r>
      <w:r>
        <w:rPr>
          <w:lang w:val="pt_PT" w:bidi="pt_PT"/>
        </w:rPr>
        <w:t>Faça uma pausa aqui e discuta como uma equipe de tradução: o que as pessoas na cultura delas fazem quando decidem seguir um professor ou um líder respeitado? Como suas vidas mudam?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1.14–20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as autoridades prendem João e o colocam na prisão. Jesus vai para a Galileia, onde ele começa seu ministério e prega sobre a vinda do Reino de Deus.</w:t>
      </w:r>
    </w:p>
    <w:p>
      <w:pPr/>
      <w:r>
        <w:rPr>
          <w:lang w:val="pt_PT" w:bidi="pt_PT"/>
        </w:rPr>
      </w:r>
      <w:r>
        <w:rPr>
          <w:b/>
          <w:lang w:val="pt_PT" w:bidi="pt_PT"/>
        </w:rPr>
        <w:t>Na segunda cena:</w:t>
      </w:r>
      <w:r>
        <w:rPr>
          <w:lang w:val="pt_PT" w:bidi="pt_PT"/>
        </w:rPr>
        <w:t xml:space="preserve"> Jesus está andando ao longo da costa do Mar da Galileia e chamando seus primeiros discípulos, que deixam suas redes de pesca e o seguem.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(que está preso)</w:t>
      </w:r>
    </w:p>
    <w:p>
      <w:pPr>
        <w:pStyle w:val="ListBullet"/>
        <w:spacing w:line="240" w:lineRule="auto"/>
        <w:ind w:left="720"/>
      </w:pPr>
      <w:r>
        <w:rPr>
          <w:lang w:val="pt_PT" w:bidi="pt_PT"/>
        </w:rPr>
      </w:r>
      <w:r>
        <w:rPr>
          <w:lang w:val="pt_PT" w:bidi="pt_PT"/>
        </w:rPr>
        <w:t>Alguém que prende João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para quem Jesus está pregando</w:t>
      </w:r>
    </w:p>
    <w:p>
      <w:pPr>
        <w:pStyle w:val="ListBullet"/>
        <w:spacing w:line="240" w:lineRule="auto"/>
        <w:ind w:left="720"/>
      </w:pPr>
      <w:r>
        <w:rPr>
          <w:lang w:val="pt_PT" w:bidi="pt_PT"/>
        </w:rPr>
      </w:r>
      <w:r>
        <w:rPr>
          <w:lang w:val="pt_PT" w:bidi="pt_PT"/>
        </w:rPr>
        <w:t>Simão e seu irmão André</w:t>
      </w:r>
    </w:p>
    <w:p>
      <w:pPr>
        <w:pStyle w:val="ListBullet"/>
        <w:spacing w:line="240" w:lineRule="auto"/>
        <w:ind w:left="720"/>
      </w:pPr>
      <w:r>
        <w:rPr>
          <w:lang w:val="pt_PT" w:bidi="pt_PT"/>
        </w:rPr>
      </w:r>
      <w:r>
        <w:rPr>
          <w:lang w:val="pt_PT" w:bidi="pt_PT"/>
        </w:rPr>
        <w:t>Tiago e seu irmão João</w:t>
      </w:r>
    </w:p>
    <w:p>
      <w:pPr>
        <w:pStyle w:val="ListBullet"/>
        <w:spacing w:line="240" w:lineRule="auto"/>
        <w:ind w:left="720"/>
      </w:pPr>
      <w:r>
        <w:rPr>
          <w:lang w:val="pt_PT" w:bidi="pt_PT"/>
        </w:rPr>
      </w:r>
      <w:r>
        <w:rPr>
          <w:lang w:val="pt_PT" w:bidi="pt_PT"/>
        </w:rPr>
        <w:t>Zebedeu, o pai de Tiago e João</w:t>
      </w:r>
    </w:p>
    <w:p>
      <w:pPr>
        <w:pStyle w:val="ListBullet"/>
        <w:spacing w:line="240" w:lineRule="auto"/>
        <w:ind w:left="720"/>
      </w:pPr>
      <w:r>
        <w:rPr>
          <w:lang w:val="pt_PT" w:bidi="pt_PT"/>
        </w:rPr>
      </w:r>
      <w:r>
        <w:rPr>
          <w:lang w:val="pt_PT" w:bidi="pt_PT"/>
        </w:rPr>
        <w:t>Os empregados no barco de Zebedeu</w:t>
      </w:r>
    </w:p>
    <w:p>
      <w:pPr/>
      <w:r>
        <w:rPr>
          <w:lang w:val="pt_PT" w:bidi="pt_PT"/>
        </w:rPr>
      </w:r>
      <w:r>
        <w:rPr>
          <w:lang w:val="pt_PT" w:bidi="pt_PT"/>
        </w:rPr>
        <w:t>Como um grupo, preste atenção a estas partes do cenário da passagem:</w:t>
      </w:r>
    </w:p>
    <w:p>
      <w:pPr/>
      <w:r>
        <w:rPr>
          <w:lang w:val="pt_PT" w:bidi="pt_PT"/>
        </w:rPr>
      </w:r>
      <w:r>
        <w:rPr>
          <w:lang w:val="pt_PT" w:bidi="pt_PT"/>
        </w:rPr>
        <w:t>Não fica claro quanto tempo se passou entre João sendo preso e Jesus retornando à Galileia. Essa história começa com uma frase que nos mostra apenas que foi em algum momento após a prisão de João quando Jesus voltou para a Galileia.</w:t>
      </w:r>
    </w:p>
    <w:p>
      <w:pPr/>
      <w:r>
        <w:rPr>
          <w:lang w:val="pt_PT" w:bidi="pt_PT"/>
        </w:rPr>
      </w:r>
      <w:r>
        <w:rPr>
          <w:lang w:val="pt_PT" w:bidi="pt_PT"/>
        </w:rPr>
        <w:t>Jesus está pregando sobre a vinda do Reino de Deus. Pregar é dizer publicamente às pessoas algo importante. Jesus teria viajado de lugar em lugar na Galileia pregando essas boas novas. É importante lembrar que Reino de Deus não significa que ele está governando sobre um lugar ou um pedaço de terra, mas que Deus está governando em nossos corações e mentes. Jesus é o rei prometido, e sua presença está entre o povo. Ele é o rei por quem eles têm esperado.</w:t>
      </w:r>
    </w:p>
    <w:p>
      <w:pPr/>
      <w:r>
        <w:rPr>
          <w:lang w:val="pt_PT" w:bidi="pt_PT"/>
        </w:rPr>
      </w:r>
      <w:r>
        <w:rPr>
          <w:lang w:val="pt_PT" w:bidi="pt_PT"/>
        </w:rPr>
        <w:t>Jesus ordena que as pessoas se arrependam e creiam no evangelho. É hora de agir. As pessoas agora têm a escolha de aceitar o que Jesus está dizendo a elas e acreditar nele ou rejeitar sua mensagem.</w:t>
      </w:r>
    </w:p>
    <w:p>
      <w:pPr/>
      <w:r>
        <w:rPr>
          <w:lang w:val="pt_PT" w:bidi="pt_PT"/>
        </w:rPr>
      </w:r>
      <w:r>
        <w:rPr>
          <w:lang w:val="pt_PT" w:bidi="pt_PT"/>
        </w:rPr>
        <w:t>Simão, André, Tiago e João são todos pescadores. Simão e André podem ter estado em seu barco ou na água ao longo das margens do Mar da Galileia, jogando suas redes, o que significa jogar sua rede na água para apanhar peixes. Jesus chama Simão e André primeiro, então podemos assumir que eles teriam estado com Jesus quando ele andou mais ao longo da costa e chamou Tiago e João. Tiago e João estão com seu pai Zebedeu e seus homens contratados em seu barco. Marcos não nos diz quantos homens contratados havia, mas o barco provavelmente poderia acomodar entre quatro e quinze pessoas. Marcos também não nos diz se havia qualquer outra pessoa lá naquele momento, mas havia muitas cidades e aldeias de pescadores nessa área, então pode ter havido outras pessoas trabalhando e pescando.</w:t>
      </w:r>
    </w:p>
    <w:p>
      <w:pPr/>
      <w:r>
        <w:rPr>
          <w:lang w:val="pt_PT" w:bidi="pt_PT"/>
        </w:rPr>
      </w:r>
      <w:r>
        <w:rPr>
          <w:lang w:val="pt_PT" w:bidi="pt_PT"/>
        </w:rPr>
        <w:t>Pare aqui se for útil olhar como um grupo novamente para as imagens do Mar da Galileia, o barco com remos e a rede. Pause este áudio aqui.</w:t>
      </w:r>
    </w:p>
    <w:p>
      <w:pPr/>
      <w:r>
        <w:rPr>
          <w:lang w:val="pt_PT" w:bidi="pt_PT"/>
        </w:rPr>
      </w:r>
      <w:r>
        <w:rPr>
          <w:lang w:val="pt_PT" w:bidi="pt_PT"/>
        </w:rPr>
        <w:t>Simão, André, João e Tiago todos agiram imediatamente quando eles foram convidados por Jesus a segui-lo. Eles deixaram tudo para trás e o obedeceram. Novamente, vemos aqui que Jesus quer que as pessoas ajam. Chegou a hora de ser decisivo, afastar de nossos antigos caminhos e, em vez disso, seguir a Deus em obediência.</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1.14–20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(que está preso)</w:t>
      </w:r>
    </w:p>
    <w:p>
      <w:pPr>
        <w:pStyle w:val="ListBullet"/>
        <w:spacing w:line="240" w:lineRule="auto"/>
        <w:ind w:left="720"/>
      </w:pPr>
      <w:r>
        <w:rPr>
          <w:lang w:val="pt_PT" w:bidi="pt_PT"/>
        </w:rPr>
      </w:r>
      <w:r>
        <w:rPr>
          <w:lang w:val="pt_PT" w:bidi="pt_PT"/>
        </w:rPr>
        <w:t>Alguém que prende João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para quem Jesus está pregando</w:t>
      </w:r>
    </w:p>
    <w:p>
      <w:pPr>
        <w:pStyle w:val="ListBullet"/>
        <w:spacing w:line="240" w:lineRule="auto"/>
        <w:ind w:left="720"/>
      </w:pPr>
      <w:r>
        <w:rPr>
          <w:lang w:val="pt_PT" w:bidi="pt_PT"/>
        </w:rPr>
      </w:r>
      <w:r>
        <w:rPr>
          <w:lang w:val="pt_PT" w:bidi="pt_PT"/>
        </w:rPr>
        <w:t>Simão e seu irmão André</w:t>
      </w:r>
    </w:p>
    <w:p>
      <w:pPr>
        <w:pStyle w:val="ListBullet"/>
        <w:spacing w:line="240" w:lineRule="auto"/>
        <w:ind w:left="720"/>
      </w:pPr>
      <w:r>
        <w:rPr>
          <w:lang w:val="pt_PT" w:bidi="pt_PT"/>
        </w:rPr>
      </w:r>
      <w:r>
        <w:rPr>
          <w:lang w:val="pt_PT" w:bidi="pt_PT"/>
        </w:rPr>
        <w:t>Tiago e seu irmão João</w:t>
      </w:r>
    </w:p>
    <w:p>
      <w:pPr>
        <w:pStyle w:val="ListBullet"/>
        <w:spacing w:line="240" w:lineRule="auto"/>
        <w:ind w:left="720"/>
      </w:pPr>
      <w:r>
        <w:rPr>
          <w:lang w:val="pt_PT" w:bidi="pt_PT"/>
        </w:rPr>
      </w:r>
      <w:r>
        <w:rPr>
          <w:lang w:val="pt_PT" w:bidi="pt_PT"/>
        </w:rPr>
        <w:t>Zebedeu, o pai de Tiago e João</w:t>
      </w:r>
    </w:p>
    <w:p>
      <w:pPr>
        <w:pStyle w:val="ListBullet"/>
        <w:spacing w:line="240" w:lineRule="auto"/>
        <w:ind w:left="720"/>
      </w:pPr>
      <w:r>
        <w:rPr>
          <w:lang w:val="pt_PT" w:bidi="pt_PT"/>
        </w:rPr>
      </w:r>
      <w:r>
        <w:rPr>
          <w:lang w:val="pt_PT" w:bidi="pt_PT"/>
        </w:rPr>
        <w:t>Os empregados no barco de Zebedeu</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história, Jesus vai à Galileia e começa a pregar depois que João é preso.</w:t>
      </w:r>
    </w:p>
    <w:p>
      <w:pPr/>
      <w:r>
        <w:rPr>
          <w:lang w:val="pt_PT" w:bidi="pt_PT"/>
        </w:rPr>
      </w:r>
      <w:r>
        <w:rPr>
          <w:lang w:val="pt_PT" w:bidi="pt_PT"/>
        </w:rPr>
        <w:t>Pause o drama. Pergunte à pessoa que interpreta Jesus: “O que você está sentindo ou pensando?”. A pessoa pode responder coisas como: “Ele estava triste, João era seu primo” ou “Jesus sabia que esse era um ponto de partida de seu ministério, pois ele estava para começar a pregar sobre o reino de Deus”. Continue o drama.</w:t>
      </w:r>
    </w:p>
    <w:p>
      <w:pPr/>
      <w:r>
        <w:rPr>
          <w:lang w:val="pt_PT" w:bidi="pt_PT"/>
        </w:rPr>
      </w:r>
      <w:r>
        <w:rPr>
          <w:lang w:val="pt_PT" w:bidi="pt_PT"/>
        </w:rPr>
        <w:t>Encene Jesus chamando Simão e André e dizendo: “Vinde, siga-me, e eu mostrarei a você como pescar pessoas”.</w:t>
      </w:r>
    </w:p>
    <w:p>
      <w:pPr/>
      <w:r>
        <w:rPr>
          <w:lang w:val="pt_PT" w:bidi="pt_PT"/>
        </w:rPr>
      </w:r>
      <w:r>
        <w:rPr>
          <w:lang w:val="pt_PT" w:bidi="pt_PT"/>
        </w:rPr>
        <w:t>Pause o drama. Pergunte às pessoas que interpretam Simão e André: “O que vocês estão sentindo ou pensando?”. Eles podem responder coisas como: “Eles apenas sabiam que eles precisavam segui-lo”, ou “Eles tinham um senso de urgência de que eles precisavam deixar suas redes e segui-lo de uma vez”, ou “Animados, aquele por quem temos esperado está finalmente aqui”. Continue o drama.</w:t>
      </w:r>
    </w:p>
    <w:p>
      <w:pPr/>
      <w:r>
        <w:rPr>
          <w:lang w:val="pt_PT" w:bidi="pt_PT"/>
        </w:rPr>
      </w:r>
      <w:r>
        <w:rPr>
          <w:lang w:val="pt_PT" w:bidi="pt_PT"/>
        </w:rPr>
        <w:t>Encene Jesus, Simão e André andando ao longo da costa em direção a Tiago e João. Jesus chama Tiago e João para segui-lo, eles imediatamente deixam seu pai, seu barco e redes e seus homens contratados.</w:t>
      </w:r>
    </w:p>
    <w:p>
      <w:pPr/>
      <w:r>
        <w:rPr>
          <w:lang w:val="pt_PT" w:bidi="pt_PT"/>
        </w:rPr>
      </w:r>
      <w:r>
        <w:rPr>
          <w:lang w:val="pt_PT" w:bidi="pt_PT"/>
        </w:rPr>
        <w:t>Pause o drama. Pergunte às pessoas interpretando Zebedeu e aos homens contratados: “O que vocês estão sentindo ou pensando?”. Eles podem responder coisas como: “Estou confuso, quem é esse homem e o que está acontecendo?”. ou “Por que Tiago e João estão saindo tão de repente?”. ou “Por que não fomos chamados?”. ou “Animado por eles”, ou “Muito feliz por vê-los seguindo Jesus”.</w:t>
      </w:r>
    </w:p>
    <w:p>
      <w:pPr/>
      <w:r>
        <w:rPr>
          <w:lang w:val="pt_PT" w:bidi="pt_PT"/>
        </w:rPr>
      </w:r>
      <w:r>
        <w:rPr>
          <w:lang w:val="pt_PT" w:bidi="pt_PT"/>
        </w:rPr>
        <w:t>Ao final, pergunte ao grupo: “Se você fosse um pescador e estivesse fazendo o seu trabalho e Jesus viesse a você e pedisse que O seguisse, como você responderia? Como você se sentiria?”.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1.14–20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w:t>
      </w:r>
      <w:r>
        <w:rPr>
          <w:b/>
          <w:lang w:val="pt_PT" w:bidi="pt_PT"/>
        </w:rPr>
        <w:t>entrou</w:t>
      </w:r>
      <w:r>
        <w:rPr>
          <w:lang w:val="pt_PT" w:bidi="pt_PT"/>
        </w:rPr>
        <w:t xml:space="preserve"> ou </w:t>
      </w:r>
      <w:r>
        <w:rPr>
          <w:b/>
          <w:lang w:val="pt_PT" w:bidi="pt_PT"/>
        </w:rPr>
        <w:t>veio para</w:t>
      </w:r>
      <w:r>
        <w:rPr>
          <w:lang w:val="pt_PT" w:bidi="pt_PT"/>
        </w:rPr>
        <w:t xml:space="preserve"> a Galileia. Use a palavra de ação para vir a algum lugar ou ir a algum lugar — o que for mais natural para o seu idioma.</w:t>
      </w:r>
    </w:p>
    <w:p>
      <w:pPr/>
      <w:r>
        <w:rPr>
          <w:lang w:val="pt_PT" w:bidi="pt_PT"/>
        </w:rPr>
      </w:r>
      <w:r>
        <w:rPr>
          <w:lang w:val="pt_PT" w:bidi="pt_PT"/>
        </w:rPr>
        <w:t xml:space="preserve">Jesus estava caminhando junto ao </w:t>
      </w:r>
      <w:hyperlink r:id="rId29">
        <w:r>
          <w:rPr>
            <w:lang w:val="pt_PT" w:bidi="pt_PT"/>
          </w:rPr>
          <w:rPr>
            <w:color w:val="0000EE"/>
            <w:u w:val="single"/>
          </w:rPr>
          <w:t>Mar da Galileia</w:t>
        </w:r>
      </w:hyperlink>
      <w:r>
        <w:rPr>
          <w:lang w:val="pt_PT" w:bidi="pt_PT"/>
        </w:rPr>
        <w:t xml:space="preserve"> nesta história. O lago tem cerca de 21 quilômetros de comprimento e 10 quilômetros de largura. Sua profundidade máxima é de 67 metros. Muitas pessoas pescavam nele e tiravam o seu sustento. </w:t>
      </w:r>
      <w:hyperlink r:id="rId30">
        <w:r>
          <w:rPr>
            <w:lang w:val="pt_PT" w:bidi="pt_PT"/>
          </w:rPr>
          <w:rPr>
            <w:color w:val="0000EE"/>
            <w:u w:val="single"/>
          </w:rPr>
          <w:t>Galileia</w:t>
        </w:r>
      </w:hyperlink>
      <w:r>
        <w:rPr>
          <w:lang w:val="pt_PT" w:bidi="pt_PT"/>
        </w:rPr>
        <w:t xml:space="preserve"> é a área ao redor do Mar, ou do Lago, da Galileia.</w:t>
      </w:r>
    </w:p>
    <w:p>
      <w:pPr/>
      <w:r>
        <w:rPr>
          <w:lang w:val="pt_PT" w:bidi="pt_PT"/>
        </w:rPr>
      </w:r>
      <w:r>
        <w:rPr>
          <w:lang w:val="pt_PT" w:bidi="pt_PT"/>
        </w:rPr>
        <w:t>Pare aqui e, como um grupo, olhe para a imagem do lago e um mapa da Galileia, se você ainda não o fez. Discutam qual palavra vocês empregariam para esse corpo de água. Pause este áudio aqui.</w:t>
      </w:r>
    </w:p>
    <w:p>
      <w:pPr/>
      <w:r>
        <w:rPr>
          <w:lang w:val="pt_PT" w:bidi="pt_PT"/>
        </w:rPr>
      </w:r>
      <w:r>
        <w:rPr>
          <w:lang w:val="pt_PT" w:bidi="pt_PT"/>
        </w:rPr>
        <w:t xml:space="preserve">Jesus diz que o </w:t>
      </w:r>
      <w:r>
        <w:rPr>
          <w:b/>
          <w:lang w:val="pt_PT" w:bidi="pt_PT"/>
        </w:rPr>
        <w:t>reino de Deus</w:t>
      </w:r>
      <w:r>
        <w:rPr>
          <w:lang w:val="pt_PT" w:bidi="pt_PT"/>
        </w:rPr>
        <w:t xml:space="preserve"> está próximo. Um reino é um lugar onde um rei governa um grupo de pessoas. No Antigo Testamento, o Reino de Deus era Seu povo de Israel. Mas o povo de Israel desobedeceu a Deus o tempo todo. Agora, o Reino de Deus se refere não a um lugar, mas a todos os que o seguem. Sabemos que todos ainda desobedecem a Deus, e seu Reino ainda não é perfeito. Mas Jesus também veio para trazer já parte do Reino de Deus. O Reino de Deus agora é o povo que segue Jesus como Rei, ajudando uns aos outros e disseminando o amor de Jesus aos outros. Mais tarde, Deus trará o Reino Perfeito. Deus virá, julgará o povo maligno e o mundo será perfeito. Deus governará o Seu povo com perfeição quando não houver mais sofrimento ou mal e todas as pessoas O obedecerão. Quando Jesus falou sobre o Reino de Deus, as pessoas não entenderam, por isso sentiram que era um mistério para elas. Eles precisavam ouvir realmente Jesus para entender o que Ele estava dizendo.</w:t>
      </w:r>
    </w:p>
    <w:p>
      <w:pPr/>
      <w:r>
        <w:rPr>
          <w:lang w:val="pt_PT" w:bidi="pt_PT"/>
        </w:rPr>
      </w:r>
      <w:r>
        <w:rPr>
          <w:lang w:val="pt_PT" w:bidi="pt_PT"/>
        </w:rPr>
        <w:t>Experimentamos o Reino de Deus agora quando ouvimos Deus e o obedecemos seguindo Jesus.</w:t>
      </w:r>
    </w:p>
    <w:p>
      <w:pPr/>
      <w:r>
        <w:rPr>
          <w:lang w:val="pt_PT" w:bidi="pt_PT"/>
        </w:rPr>
      </w:r>
      <w:r>
        <w:rPr>
          <w:lang w:val="pt_PT" w:bidi="pt_PT"/>
        </w:rPr>
        <w:t xml:space="preserve">Pare aqui e, como um grupo, discuta qual palavra ou frase vocês usarão para Reino de Deus. Procure </w:t>
      </w:r>
      <w:hyperlink r:id="rId31">
        <w:r>
          <w:rPr>
            <w:lang w:val="pt_PT" w:bidi="pt_PT"/>
          </w:rPr>
          <w:rPr>
            <w:color w:val="0000EE"/>
            <w:u w:val="single"/>
          </w:rPr>
          <w:t>Reino de Deus</w:t>
        </w:r>
      </w:hyperlink>
      <w:r>
        <w:rPr>
          <w:lang w:val="pt_PT" w:bidi="pt_PT"/>
        </w:rPr>
        <w:t xml:space="preserve"> no Glossário Mestre para mais informações. Pause este áudio aqui.</w:t>
      </w:r>
    </w:p>
    <w:p>
      <w:pPr/>
      <w:r>
        <w:rPr>
          <w:lang w:val="pt_PT" w:bidi="pt_PT"/>
        </w:rPr>
      </w:r>
      <w:r>
        <w:rPr>
          <w:lang w:val="pt_PT" w:bidi="pt_PT"/>
        </w:rPr>
        <w:t xml:space="preserve">Jesus nos ordena a nos </w:t>
      </w:r>
      <w:r>
        <w:rPr>
          <w:b/>
          <w:lang w:val="pt_PT" w:bidi="pt_PT"/>
        </w:rPr>
        <w:t>arrepender</w:t>
      </w:r>
      <w:r>
        <w:rPr>
          <w:lang w:val="pt_PT" w:bidi="pt_PT"/>
        </w:rPr>
        <w:t xml:space="preserve"> de nossos pecados e </w:t>
      </w:r>
      <w:r>
        <w:rPr>
          <w:b/>
          <w:lang w:val="pt_PT" w:bidi="pt_PT"/>
        </w:rPr>
        <w:t>acreditar</w:t>
      </w:r>
      <w:r>
        <w:rPr>
          <w:lang w:val="pt_PT" w:bidi="pt_PT"/>
        </w:rPr>
        <w:t xml:space="preserve"> nas boas novas. Afaste-se dos pecados e volte-se para Deus para começar a viver uma nova vida seguindo os caminhos de Deus. Use a mesma palavra para </w:t>
      </w:r>
      <w:hyperlink r:id="rId22">
        <w:r>
          <w:rPr>
            <w:lang w:val="pt_PT" w:bidi="pt_PT"/>
          </w:rPr>
          <w:rPr>
            <w:color w:val="0000EE"/>
            <w:u w:val="single"/>
          </w:rPr>
          <w:t>arrepender</w:t>
        </w:r>
      </w:hyperlink>
      <w:r>
        <w:rPr>
          <w:lang w:val="pt_PT" w:bidi="pt_PT"/>
        </w:rPr>
        <w:t xml:space="preserve"> que você usou em passagens anteriores e lembre-se de que arrepender está no Glossário Mestre.</w:t>
      </w:r>
    </w:p>
    <w:p>
      <w:pPr/>
      <w:r>
        <w:rPr>
          <w:lang w:val="pt_PT" w:bidi="pt_PT"/>
        </w:rPr>
      </w:r>
      <w:r>
        <w:rPr>
          <w:b/>
          <w:lang w:val="pt_PT" w:bidi="pt_PT"/>
        </w:rPr>
        <w:t>Crer</w:t>
      </w:r>
      <w:r>
        <w:rPr>
          <w:lang w:val="pt_PT" w:bidi="pt_PT"/>
        </w:rPr>
        <w:t xml:space="preserve"> é como ter fé; envolve as emoções — ser intenso em algo, direcionar o coração para isso, sem duvidar.</w:t>
      </w:r>
    </w:p>
    <w:p>
      <w:pPr/>
      <w:r>
        <w:rPr>
          <w:lang w:val="pt_PT" w:bidi="pt_PT"/>
        </w:rPr>
      </w:r>
      <w:r>
        <w:rPr>
          <w:lang w:val="pt_PT" w:bidi="pt_PT"/>
        </w:rPr>
        <w:t>Alguns idiomas têm apenas uma palavra para crer e para obedecer. A crença descreve a resposta das pessoas à promessa de Deus. É colocar a sua fé ou confiança em Deus.</w:t>
      </w:r>
    </w:p>
    <w:p>
      <w:pPr/>
      <w:r>
        <w:rPr>
          <w:lang w:val="pt_PT" w:bidi="pt_PT"/>
        </w:rPr>
      </w:r>
      <w:r>
        <w:rPr>
          <w:lang w:val="pt_PT" w:bidi="pt_PT"/>
        </w:rPr>
        <w:t>Ferramenta de ensino: peça a um voluntário, previamente, para lhe ajudar com isso. Coloque uma cadeira no centro da sala e pergunte ao voluntário: “Você acredita que esta cadeira existe? Você acredita que isto é uma cadeira? Você acredita que essa cadeira é forte o suficiente para te sustentar?”. O voluntário deve responder "sim" a todas essas perguntas. Então diga: “Sei que você está cansado, então aqui está esta cadeira para você se sentar”. O voluntário deve se recusar a sentar na cadeira. Faça isso várias vezes, perguntando por que o voluntário (ou voluntária) não se senta na cadeira, mesmo sabendo que a cadeira está lá e dizendo que acredita que a cadeira é forte o suficiente para segurá-lo(a). Explique ao grupo que este é um exemplo do que é a fé. Se a pessoa não se sentar na cadeira, ela realmente não tem fé na cadeira.</w:t>
      </w:r>
    </w:p>
    <w:p>
      <w:pPr/>
      <w:r>
        <w:rPr>
          <w:lang w:val="pt_PT" w:bidi="pt_PT"/>
        </w:rPr>
      </w:r>
      <w:r>
        <w:rPr>
          <w:lang w:val="pt_PT" w:bidi="pt_PT"/>
        </w:rPr>
        <w:t xml:space="preserve">Pare aqui e faça essa atividade. Discuta como um grupo qual palavra ou frase vocês usarão para acreditar. Procure a palavra </w:t>
      </w:r>
      <w:hyperlink r:id="rId32">
        <w:r>
          <w:rPr>
            <w:lang w:val="pt_PT" w:bidi="pt_PT"/>
          </w:rPr>
          <w:rPr>
            <w:color w:val="0000EE"/>
            <w:u w:val="single"/>
          </w:rPr>
          <w:t>acreditar</w:t>
        </w:r>
      </w:hyperlink>
      <w:r>
        <w:rPr>
          <w:lang w:val="pt_PT" w:bidi="pt_PT"/>
        </w:rPr>
        <w:t xml:space="preserve"> no Glossário Mestre para mais informações. Pause este áudio aqui.</w:t>
      </w:r>
    </w:p>
    <w:p>
      <w:pPr/>
      <w:r>
        <w:rPr>
          <w:lang w:val="pt_PT" w:bidi="pt_PT"/>
        </w:rPr>
      </w:r>
      <w:r>
        <w:rPr>
          <w:lang w:val="pt_PT" w:bidi="pt_PT"/>
        </w:rPr>
        <w:t xml:space="preserve">Jesus contou ao povo o </w:t>
      </w:r>
      <w:hyperlink r:id="rId13">
        <w:r>
          <w:rPr>
            <w:lang w:val="pt_PT" w:bidi="pt_PT"/>
          </w:rPr>
          <w:rPr>
            <w:color w:val="0000EE"/>
            <w:u w:val="single"/>
          </w:rPr>
          <w:t>evangelho</w:t>
        </w:r>
      </w:hyperlink>
      <w:r>
        <w:rPr>
          <w:lang w:val="pt_PT" w:bidi="pt_PT"/>
        </w:rPr>
        <w:t xml:space="preserve">, ou as </w:t>
      </w:r>
      <w:hyperlink r:id="rId33">
        <w:r>
          <w:rPr>
            <w:lang w:val="pt_PT" w:bidi="pt_PT"/>
          </w:rPr>
          <w:rPr>
            <w:color w:val="0000EE"/>
            <w:u w:val="single"/>
          </w:rPr>
          <w:t>boas novas</w:t>
        </w:r>
      </w:hyperlink>
      <w:r>
        <w:rPr>
          <w:lang w:val="pt_PT" w:bidi="pt_PT"/>
        </w:rPr>
        <w:t>. Antes de Jesus morrer e ser ressuscitado, os discípulos e Jesus ensinaram as boas novas do reino. Isso significa que eles estão ensinando sobre o tempo em que Deus vem para governar. Deus virá para governar seu povo por meio de Jesus — essa é uma boa nova! Mais tarde, as boas novas incluirão a história completa da morte, sepultamento e ressurreição de Jesus. Use a mesma palavra ou frase para boas novas, ou evangelho como você usou em passagens anteriores.</w:t>
      </w:r>
    </w:p>
    <w:p>
      <w:pPr/>
      <w:r>
        <w:rPr>
          <w:lang w:val="pt_PT" w:bidi="pt_PT"/>
        </w:rPr>
      </w:r>
      <w:r>
        <w:rPr>
          <w:lang w:val="pt_PT" w:bidi="pt_PT"/>
        </w:rPr>
        <w:t xml:space="preserve">Jesus chama </w:t>
      </w:r>
      <w:r>
        <w:rPr>
          <w:b/>
          <w:lang w:val="pt_PT" w:bidi="pt_PT"/>
        </w:rPr>
        <w:t>Simão</w:t>
      </w:r>
      <w:r>
        <w:rPr>
          <w:lang w:val="pt_PT" w:bidi="pt_PT"/>
        </w:rPr>
        <w:t xml:space="preserve"> e André para serem seus discípulos. Simão aqui é a mesma pessoa que Simão Pedro, um dos discípulos de Jesus mais tarde. André é descrito como o irmão de Simão. Simão é, provavelmente, o mais velho, então coloque os nomes dos dois irmãos na ordem que precisar quando falar deles em sua cultura.</w:t>
      </w:r>
    </w:p>
    <w:p>
      <w:pPr/>
      <w:r>
        <w:rPr>
          <w:lang w:val="pt_PT" w:bidi="pt_PT"/>
        </w:rPr>
      </w:r>
      <w:r>
        <w:rPr>
          <w:lang w:val="pt_PT" w:bidi="pt_PT"/>
        </w:rPr>
        <w:t xml:space="preserve">Simão e André eram pescadores. Os </w:t>
      </w:r>
      <w:r>
        <w:rPr>
          <w:b/>
          <w:lang w:val="pt_PT" w:bidi="pt_PT"/>
        </w:rPr>
        <w:t>pescadores</w:t>
      </w:r>
      <w:r>
        <w:rPr>
          <w:lang w:val="pt_PT" w:bidi="pt_PT"/>
        </w:rPr>
        <w:t xml:space="preserve"> eram homens que pescavam a fim de ganhar dinheiro. Simão e André estavam lançando suas </w:t>
      </w:r>
      <w:r>
        <w:rPr>
          <w:b/>
          <w:lang w:val="pt_PT" w:bidi="pt_PT"/>
        </w:rPr>
        <w:t>redes de pesca</w:t>
      </w:r>
      <w:r>
        <w:rPr>
          <w:lang w:val="pt_PT" w:bidi="pt_PT"/>
        </w:rPr>
        <w:t xml:space="preserve"> quando Jesus os chamou. As pessoas faziam redes de pesca de cordas ou fios que elas amarravam para formar um círculo e enrolavam em torno de seu braço. As pessoas jogavam as redes com um movimento circular do braço. Algumas redes tinham pequenos pesos presos às suas bordas para fazê-las afundar rapidamente.</w:t>
      </w:r>
    </w:p>
    <w:p>
      <w:pPr/>
      <w:r>
        <w:rPr>
          <w:lang w:val="pt_PT" w:bidi="pt_PT"/>
        </w:rPr>
      </w:r>
      <w:r>
        <w:rPr>
          <w:lang w:val="pt_PT" w:bidi="pt_PT"/>
        </w:rPr>
        <w:t>Pare aqui e, como um grupo, olhe para uma imagem de uma rede de pesca. Discuta qual palavra você usará para rede de pesca. Pause este áudio aqui.</w:t>
      </w:r>
    </w:p>
    <w:p>
      <w:pPr/>
      <w:r>
        <w:rPr>
          <w:lang w:val="pt_PT" w:bidi="pt_PT"/>
        </w:rPr>
      </w:r>
      <w:r>
        <w:rPr>
          <w:lang w:val="pt_PT" w:bidi="pt_PT"/>
        </w:rPr>
        <w:t xml:space="preserve">Os pescadores usavam um </w:t>
      </w:r>
      <w:hyperlink r:id="rId34">
        <w:r>
          <w:rPr>
            <w:lang w:val="pt_PT" w:bidi="pt_PT"/>
          </w:rPr>
          <w:rPr>
            <w:color w:val="0000EE"/>
            <w:u w:val="single"/>
          </w:rPr>
          <w:t>barco</w:t>
        </w:r>
      </w:hyperlink>
      <w:r>
        <w:rPr>
          <w:lang w:val="pt_PT" w:bidi="pt_PT"/>
        </w:rPr>
        <w:t xml:space="preserve"> como uma maneira de navegar pela água. Os barcos de pesca tinham cerca de 8 metros de comprimento e 2,5 metros de largura. Tinha cerca de 1,25 metro de profundidade. Um barco desse tamanho suportaria, confortavelmente, treze pessoas.</w:t>
      </w:r>
    </w:p>
    <w:p>
      <w:pPr/>
      <w:r>
        <w:rPr>
          <w:lang w:val="pt_PT" w:bidi="pt_PT"/>
        </w:rPr>
      </w:r>
      <w:r>
        <w:rPr>
          <w:lang w:val="pt_PT" w:bidi="pt_PT"/>
        </w:rPr>
        <w:t xml:space="preserve">Mostre aos tradutores a foto do barco e veja uma maneira de mostrar o tamanho do barco, talvez desenhando as dimensões no chão com uma vara e pedindo às pessoas que fiquem dentro das linhas desenhadas. Discuta qual palavra você usará para </w:t>
      </w:r>
      <w:r>
        <w:rPr>
          <w:b/>
          <w:lang w:val="pt_PT" w:bidi="pt_PT"/>
        </w:rPr>
        <w:t>barco</w:t>
      </w:r>
      <w:r>
        <w:rPr>
          <w:lang w:val="pt_PT" w:bidi="pt_PT"/>
        </w:rPr>
        <w:t>. Pause este áudio aqui.</w:t>
      </w:r>
    </w:p>
    <w:p>
      <w:pPr/>
      <w:r>
        <w:rPr>
          <w:lang w:val="pt_PT" w:bidi="pt_PT"/>
        </w:rPr>
      </w:r>
      <w:r>
        <w:rPr>
          <w:lang w:val="pt_PT" w:bidi="pt_PT"/>
        </w:rPr>
        <w:t xml:space="preserve">Os discípulos nesta passagem são chamados para serem </w:t>
      </w:r>
      <w:r>
        <w:rPr>
          <w:b/>
          <w:lang w:val="pt_PT" w:bidi="pt_PT"/>
        </w:rPr>
        <w:t>Pescadores de homens</w:t>
      </w:r>
      <w:r>
        <w:rPr>
          <w:lang w:val="pt_PT" w:bidi="pt_PT"/>
        </w:rPr>
        <w:t>. Isso significa que eles deveriam ser pescadores que pescariam homens em vez de peixes. Tenha cuidado para que a palavra que você usa para “apanhar” ou “pescar” não seja ruim. Você poderia dizer que você vai capturando homens como se estivesse pegando peixes. Ser pescadores de homens significa trazer os homens a Jesus, para resgatá-los e trazê-los a uma compreensão de como estar no Reino de Deus.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1:21–28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1.21–28 e guardem em seus corações.</w:t>
      </w:r>
    </w:p>
    <w:p>
      <w:pPr/>
      <w:r>
        <w:rPr>
          <w:lang w:val="pt_PT" w:bidi="pt_PT"/>
        </w:rPr>
      </w:r>
      <w:r>
        <w:rPr>
          <w:lang w:val="pt_PT" w:bidi="pt_PT"/>
        </w:rPr>
        <w:t>Ouça uma versão em áudio de Marcos 1.21–28 três vezes, em três traduções diferentes, se possível. Então, como um grupo, discuta as seguintes perguntas:</w:t>
      </w:r>
    </w:p>
    <w:p>
      <w:pPr>
        <w:pStyle w:val="ListNumber"/>
        <w:numPr>
          <w:ilvl w:val="0"/>
          <w:numId w:val="17"/>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1.21–28 na tradução mais fácil de entender.</w:t>
      </w:r>
    </w:p>
    <w:p>
      <w:pPr/>
      <w:r>
        <w:rPr>
          <w:lang w:val="pt_PT" w:bidi="pt_PT"/>
        </w:rPr>
      </w:r>
      <w:r>
        <w:rPr>
          <w:lang w:val="pt_PT" w:bidi="pt_PT"/>
        </w:rPr>
        <w:t>Jesus chamou seus primeiros 4 discípulos para segui-lo — os pescadores, Simão, André, Tiago e João. Jesus e seus 4 discípulos foram para a aldeia de Cafarnaum, que fica ao lado do Mar da Galileia. Cafarnaum era uma cidade importante na estrada principal entre o Egito e Damasco. Esta, tornou-se a sede de Jesus durante o seu ministério na área da Galileia. Cafarnaum é provavelmente onde os 4 discípulos viviam.</w:t>
      </w:r>
    </w:p>
    <w:p>
      <w:pPr/>
      <w:r>
        <w:rPr>
          <w:lang w:val="pt_PT" w:bidi="pt_PT"/>
        </w:rPr>
      </w:r>
      <w:r>
        <w:rPr>
          <w:lang w:val="pt_PT" w:bidi="pt_PT"/>
        </w:rPr>
        <w:t>Interrompa a ação neste ponto e mostre à sua equipe de tradução um mapa do Mar da Galileia que mostre Cafarnaum, Egito e Damasco.</w:t>
      </w:r>
    </w:p>
    <w:p>
      <w:pPr/>
      <w:r>
        <w:rPr>
          <w:lang w:val="pt_PT" w:bidi="pt_PT"/>
        </w:rPr>
      </w:r>
      <w:r>
        <w:rPr>
          <w:lang w:val="pt_PT" w:bidi="pt_PT"/>
        </w:rPr>
        <w:t>No sábado seguinte, Jesus vai para a sinagoga e Jesus começa a ensinar a mensagem de Deus para as pessoas lá. O sábado é um dia judaico de descanso e adoração — um dia para ser mantido santo ou especial não fazendo qualquer trabalho. O sábado para os judeus começava ao pôr do sol na sexta-feira e continuava até o pôr do sol no sábado. Era normal que as pessoas se reunissem na sinagoga para ouvir o ensinamento no sábado. A sinagoga era o lugar de adoração da cidade. Era um lugar de encontro onde as pessoas se reuniam para orar e onde elas ouviam e discutiam a Palavra de Deus com mestres respeitados. As pessoas também se reuniam em sinagogas para discutir questões importantes de lei e política.</w:t>
      </w:r>
    </w:p>
    <w:p>
      <w:pPr/>
      <w:r>
        <w:rPr>
          <w:lang w:val="pt_PT" w:bidi="pt_PT"/>
        </w:rPr>
      </w:r>
      <w:r>
        <w:rPr>
          <w:lang w:val="pt_PT" w:bidi="pt_PT"/>
        </w:rPr>
        <w:t>Pare aqui e olhe para uma foto de uma sinagoga. Discuta essa pergunta como um grupo: em sua cultura, como é sua programação semanal de descanso e trabalho? Como você descansa? Onde as pessoas se reúnem para discutir questões importantes? Pause este áudio aqui.</w:t>
      </w:r>
    </w:p>
    <w:p>
      <w:pPr/>
      <w:r>
        <w:rPr>
          <w:lang w:val="pt_PT" w:bidi="pt_PT"/>
        </w:rPr>
      </w:r>
      <w:r>
        <w:rPr>
          <w:lang w:val="pt_PT" w:bidi="pt_PT"/>
        </w:rPr>
        <w:t>Alguém convidou Jesus para ensinar na sinagoga. Isso nos diz que as pessoas teriam conhecido Jesus e o respeitado. Marcos não nos conta o que Jesus ensinou neste dia, mas sabemos que o ensinamento de Jesus foi atípico. As pessoas estavam “surpresas” com a maneira como Jesus estava ensinando. Normalmente, os mestres da lei discorriam sobre aquilo que a lei religiosa proferia e o que os profetas professavam sobre algum assunto. Nesse caso, Jesus parecia estar falando em sua própria autoridade — Jesus falava como se ele tivesse poder e o direito de dizer às pessoas o que fazer, e as pessoas não estavam esperando isso. Jesus estava provavelmente falando sobre o Reino de Deus estar aqui agora e dizendo às pessoas o que elas deveriam fazer para se tornarem uma parte do Reino de Deus.</w:t>
      </w:r>
    </w:p>
    <w:p>
      <w:pPr/>
      <w:r>
        <w:rPr>
          <w:lang w:val="pt_PT" w:bidi="pt_PT"/>
        </w:rPr>
      </w:r>
      <w:r>
        <w:rPr>
          <w:lang w:val="pt_PT" w:bidi="pt_PT"/>
        </w:rPr>
        <w:t>Somos informados de que “imediatamente” um homem possuído por um espírito maligno grita. Espíritos malignos, muitas vezes referidos como demônios ou espíritos impuros, são seres espirituais que servem a Satanás como seus agentes, estando sob sua autoridade. Esses seres espirituais têm o poder de oprimir um ser humano e até assumir o controle de seus pensamentos e ações e falar por meio deles. Não sabemos se o homem possuído havia ficado na sinagoga todo o tempo que Jesus estava ensinando ou se ele entrou depois que Jesus terminou de ensinar. É surpreendente que ele tenha vindo para a sinagoga, já que uma pessoa com um espírito maligno não tinha permissão para adorar em uma sinagoga. O demônio fala por meio do homem. Sua linguagem é como a do povo judeu que os demônios falassem — eles geralmente diziam coisas como “Vocês não têm nada a ver conosco!” O demônio está provavelmente falando em nome de outros espíritos malignos quando ele diz “conosco”. O demônio se dirige a Jesus de forma muito violenta — o que demonstra seu medo, já que ele sabe quem Jesus é e sabe que Jesus tem autoridade para comandá-lo e até destruí-lo. Destruir aqui significa arruinar, não matar.</w:t>
      </w:r>
    </w:p>
    <w:p>
      <w:pPr/>
      <w:r>
        <w:rPr>
          <w:lang w:val="pt_PT" w:bidi="pt_PT"/>
        </w:rPr>
      </w:r>
      <w:r>
        <w:rPr>
          <w:lang w:val="pt_PT" w:bidi="pt_PT"/>
        </w:rPr>
        <w:t>O demônio chama Jesus pelo nome — Jesus de Nazaré. Isso significa que Jesus é da cidade de Nazaré. Era comum naqueles dias que as pessoas fossem conhecidas por seu nome e sua cidade natal como uma maneira de identificá-las. Na cultura judaica, as pessoas muitas vezes acreditavam que, quando você chamava o nome de alguém, você tinha controle sobre ela. O demônio está tentando sem sucesso encontrar alguma maneira de ter controle sobre Jesus porque ele sabe que Jesus tem o poder real. Então o demônio chama Jesus de “Santo de Deus”. O demônio provavelmente quer dizer que ele sabe que Jesus tem o Espírito Santo de Deus. Esse nome mostra que o demônio sabe que Jesus é divino — ele é Deus.</w:t>
      </w:r>
    </w:p>
    <w:p>
      <w:pPr/>
      <w:r>
        <w:rPr>
          <w:lang w:val="pt_PT" w:bidi="pt_PT"/>
        </w:rPr>
      </w:r>
      <w:r>
        <w:rPr>
          <w:lang w:val="pt_PT" w:bidi="pt_PT"/>
        </w:rPr>
        <w:t>Pare aqui e discuta essa pergunta como um grupo: como vocês usam nomes em sua cultura? O que os nomes significam? Quando se chama alguém pelo nome? Pause este áudio aqui.</w:t>
      </w:r>
    </w:p>
    <w:p>
      <w:pPr/>
      <w:r>
        <w:rPr>
          <w:lang w:val="pt_PT" w:bidi="pt_PT"/>
        </w:rPr>
      </w:r>
      <w:r>
        <w:rPr>
          <w:lang w:val="pt_PT" w:bidi="pt_PT"/>
        </w:rPr>
        <w:t>Jesus ordena que o espírito maligno fique quieto e saia do homem. Jesus está exigindo que o espírito maligno deixe o homem e pare de controlá-lo. Normalmente, um mestre da lei realizaria algum ritual ou cerimônia para expulsar demônios. Jesus, no entanto, meramente pronuncia algumas palavras e os demônios são exorcizados do homem. Isso novamente demonstra a autoridade de Jesus. Quando o demônio sai do homem, ele faz com que o homem trema como se ele estivesse tendo uma convulsão e o demônio grita. Marcos gosta de mostrar este tema em seu livro — e ele frequentemente nos mostra o embate entre Jesus (o bem) e Satanás (o mal).</w:t>
      </w:r>
    </w:p>
    <w:p>
      <w:pPr/>
      <w:r>
        <w:rPr>
          <w:lang w:val="pt_PT" w:bidi="pt_PT"/>
        </w:rPr>
      </w:r>
      <w:r>
        <w:rPr>
          <w:lang w:val="pt_PT" w:bidi="pt_PT"/>
        </w:rPr>
        <w:t>Pare aqui e discuta essa pergunta como um grupo: como sua cultura lida com pessoas que são possuídas por espíritos malignos? Que tipos de coisas as pessoas possuídas fazem? Como as pessoas se curam desse problema? Pause este áudio aqui.</w:t>
      </w:r>
    </w:p>
    <w:p>
      <w:pPr/>
      <w:r>
        <w:rPr>
          <w:lang w:val="pt_PT" w:bidi="pt_PT"/>
        </w:rPr>
      </w:r>
      <w:r>
        <w:rPr>
          <w:lang w:val="pt_PT" w:bidi="pt_PT"/>
        </w:rPr>
        <w:t>Mais uma vez, as pessoas na sinagoga estão surpresas com Jesus. Eles podem ver que Jesus tem grande poder. As pessoas começam a discutir o que aconteceu. O povo ainda não entende totalmente quem Jesus é, mas eles podem ver que Jesus é alguém que não apenas ensina com autoridade e poder apenas em suas palavras, mas demonstra isso com suas ações, neste caso libertando alguém.</w:t>
      </w:r>
    </w:p>
    <w:p>
      <w:pPr/>
      <w:r>
        <w:rPr>
          <w:lang w:val="pt_PT" w:bidi="pt_PT"/>
        </w:rPr>
      </w:r>
      <w:r>
        <w:rPr>
          <w:lang w:val="pt_PT" w:bidi="pt_PT"/>
        </w:rPr>
        <w:t>Marcos sempre nos mostra os resultados dos milagres. Nesse caso, as notícias sobre Jesus e seus milagres se espalhavam por toda a área.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1.21–28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 seus quatro discípulos, pescadores que ele acabou de chamar para segui-lo, estão agora na cidade de Cafarnaum. É o sábado, então Jesus vai à sinagoga, a casa judaica de oração, para ensinar. As pessoas estão maravilhadas com seus ensinamentos.</w:t>
      </w:r>
    </w:p>
    <w:p>
      <w:pPr/>
      <w:r>
        <w:rPr>
          <w:lang w:val="pt_PT" w:bidi="pt_PT"/>
        </w:rPr>
      </w:r>
      <w:r>
        <w:rPr>
          <w:b/>
          <w:lang w:val="pt_PT" w:bidi="pt_PT"/>
        </w:rPr>
        <w:t>Segunda cena:</w:t>
      </w:r>
      <w:r>
        <w:rPr>
          <w:lang w:val="pt_PT" w:bidi="pt_PT"/>
        </w:rPr>
        <w:t xml:space="preserve"> um homem possuído por um espírito maligno surge de repente. Jesus repreende o espírito maligno e o ordena a sair do corpo do homem. Com isto, o espírito maligno grita, causa convulsões no homem, e parte.</w:t>
      </w:r>
    </w:p>
    <w:p>
      <w:pPr/>
      <w:r>
        <w:rPr>
          <w:lang w:val="pt_PT" w:bidi="pt_PT"/>
        </w:rPr>
      </w:r>
      <w:r>
        <w:rPr>
          <w:b/>
          <w:lang w:val="pt_PT" w:bidi="pt_PT"/>
        </w:rPr>
        <w:t>Na terceira cena:</w:t>
      </w:r>
      <w:r>
        <w:rPr>
          <w:lang w:val="pt_PT" w:bidi="pt_PT"/>
        </w:rPr>
        <w:t xml:space="preserve"> O público fica maravilhado. Todos começam a discutir o ocorrido e a autoridade de Jesus. As notícias sobre Jesus se espalham rapidamente por toda a região da Galileia.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quatro companheiros/discípulos de Jesus: Simão, André, Tiago e João</w:t>
      </w:r>
    </w:p>
    <w:p>
      <w:pPr>
        <w:pStyle w:val="ListBullet"/>
        <w:spacing w:line="240" w:lineRule="auto"/>
        <w:ind w:left="720"/>
      </w:pPr>
      <w:r>
        <w:rPr>
          <w:lang w:val="pt_PT" w:bidi="pt_PT"/>
        </w:rPr>
      </w:r>
      <w:r>
        <w:rPr>
          <w:lang w:val="pt_PT" w:bidi="pt_PT"/>
        </w:rPr>
        <w:t>Pessoas na sinagoga, incluindo povo local e líderes religiosos</w:t>
      </w:r>
    </w:p>
    <w:p>
      <w:pPr>
        <w:pStyle w:val="ListBullet"/>
        <w:spacing w:line="240" w:lineRule="auto"/>
        <w:ind w:left="720"/>
      </w:pPr>
      <w:r>
        <w:rPr>
          <w:lang w:val="pt_PT" w:bidi="pt_PT"/>
        </w:rPr>
      </w:r>
      <w:r>
        <w:rPr>
          <w:lang w:val="pt_PT" w:bidi="pt_PT"/>
        </w:rPr>
        <w:t>O homem possuído por um espírito maligno</w:t>
      </w:r>
    </w:p>
    <w:p>
      <w:pPr>
        <w:pStyle w:val="ListBullet"/>
        <w:spacing w:line="240" w:lineRule="auto"/>
        <w:ind w:left="720"/>
      </w:pPr>
      <w:r>
        <w:rPr>
          <w:lang w:val="pt_PT" w:bidi="pt_PT"/>
        </w:rPr>
      </w:r>
      <w:r>
        <w:rPr>
          <w:lang w:val="pt_PT" w:bidi="pt_PT"/>
        </w:rPr>
        <w:t>Pessoas fora da sinagoga (aquelas dentro da sinagoga espalham as notícias para pessoas em toda a região)</w:t>
      </w:r>
    </w:p>
    <w:p>
      <w:pPr>
        <w:pStyle w:val="ListBullet"/>
        <w:spacing w:line="240" w:lineRule="auto"/>
        <w:ind w:left="720"/>
      </w:pPr>
      <w:r>
        <w:rPr>
          <w:lang w:val="pt_PT" w:bidi="pt_PT"/>
        </w:rPr>
      </w:r>
      <w:r>
        <w:rPr>
          <w:lang w:val="pt_PT" w:bidi="pt_PT"/>
        </w:rPr>
        <w:t>O espírito maligno</w:t>
      </w:r>
    </w:p>
    <w:p>
      <w:pPr/>
      <w:r>
        <w:rPr>
          <w:lang w:val="pt_PT" w:bidi="pt_PT"/>
        </w:rPr>
      </w:r>
      <w:r>
        <w:rPr>
          <w:lang w:val="pt_PT" w:bidi="pt_PT"/>
        </w:rPr>
        <w:t>Como um grupo, preste atenção a estas partes do cenário da passagem:</w:t>
      </w:r>
    </w:p>
    <w:p>
      <w:pPr/>
      <w:r>
        <w:rPr>
          <w:lang w:val="pt_PT" w:bidi="pt_PT"/>
        </w:rPr>
      </w:r>
      <w:r>
        <w:rPr>
          <w:lang w:val="pt_PT" w:bidi="pt_PT"/>
        </w:rPr>
        <w:t>Peça ao grupo para refletir sobre o contexto dessas cenas. Estamos agora em um contexto diferente — a cidade de Cafarnaum, dentro de uma sinagoga, em um dia de sábado. Cafarnaum era uma pequena cidade na costa norte do Mar da Galileia. Menos de 2000 pessoas viviam em Cafarnaum. Esta provavelmente é a cidade onde Simão, André, Tiago e João viviam. Toda comunidade judaica tinha uma sinagoga. As sinagogas eram lugares de encontro onde as pessoas se reuniam para ouvir ensinamentos religiosos e adorar. As sinagogas eram também um lugar para se reunir para discutir questões importantes de lei e política.</w:t>
      </w:r>
    </w:p>
    <w:p>
      <w:pPr/>
      <w:r>
        <w:rPr>
          <w:lang w:val="pt_PT" w:bidi="pt_PT"/>
        </w:rPr>
      </w:r>
      <w:r>
        <w:rPr>
          <w:lang w:val="pt_PT" w:bidi="pt_PT"/>
        </w:rPr>
        <w:t>Essa história acontece no sábado judaico, que é o dia em que o povo judeu parava de trabalhar e descansava e se reunia em sinagogas para aprender e adorar. Jesus teria sido convidado para ensinar na sinagoga. Isso mostra que Jesus já é conhecido e respeitado. Jesus teria estado sentado, ensinando. Não sabemos o que Jesus estava ensinando, mas sabemos que as pessoas ficaram surpresas com a maneira como Jesus estava ensinando. Jesus fala com autoridade. Diferentemente de como outros mestres ensinavam. Os mestres da lei muitas vezes citavam outros estudiosos e falavam sobre o que a lei religiosa dizia e o que os profetas diziam sobre um assunto. Jesus está falando de sua própria autoridade. Isso significa que ele não está falando como alguém trazendo uma mensagem de outro. Jesus está ensinando algo novo como alguém que tem o direito de declarar a verdade.</w:t>
      </w:r>
    </w:p>
    <w:p>
      <w:pPr/>
      <w:r>
        <w:rPr>
          <w:lang w:val="pt_PT" w:bidi="pt_PT"/>
        </w:rPr>
      </w:r>
      <w:r>
        <w:rPr>
          <w:lang w:val="pt_PT" w:bidi="pt_PT"/>
        </w:rPr>
        <w:t>Pare aqui e, como um grupo, olhe para uma imagem de uma sinagoga, tanto o lado de fora quanto o interior da sinagoga. Pause este áudio aqui.</w:t>
      </w:r>
    </w:p>
    <w:p>
      <w:pPr/>
      <w:r>
        <w:rPr>
          <w:lang w:val="pt_PT" w:bidi="pt_PT"/>
        </w:rPr>
      </w:r>
      <w:r>
        <w:rPr>
          <w:lang w:val="pt_PT" w:bidi="pt_PT"/>
        </w:rPr>
        <w:t>Na próxima cena há uma aparição repentina do homem possuído por um espírito maligno. Os espíritos malignos às vezes são conhecidos como espíritos impuros ou demônios. Os espíritos malignos são seres espirituais que servem a Satanás e podem controlar as ações e pensamentos de uma pessoa. Não nos é dito por quanto tempo o homem possuído por demônios havia estado na sinagoga. Pode ser que ele estivesse lá enquanto Jesus estava ensinando, ou pode ser que ele tenha chegado quando Jesus havia terminado de ensinar. Teria sido surpreendente para ele estar em uma sinagoga. O espírito maligno reconhece Jesus imediatamente — ele chama Jesus pelo nome e mais tarde se refere a ele como “O Santo de Deus”. É o espírito maligno que está falando quando ele reconhece quem é Jesus. Certifique-se de que sua tradução mostre que é o espírito maligno quem está falando. Está claro que o homem estava possuído por um espírito maligno e não apenas doente. Os espíritos malignos têm conhecimento sobrenatural — conhecimento que não é deste mundo. Ele sabe quem Jesus é realmente, mesmo que as pessoas na multidão ainda não entendam plenamente quem é Jesus. Jesus é divino. Ele é Deus e tem o poder de destruir o espírito maligno.</w:t>
      </w:r>
    </w:p>
    <w:p>
      <w:pPr/>
      <w:r>
        <w:rPr>
          <w:lang w:val="pt_PT" w:bidi="pt_PT"/>
        </w:rPr>
      </w:r>
      <w:r>
        <w:rPr>
          <w:lang w:val="pt_PT" w:bidi="pt_PT"/>
        </w:rPr>
        <w:t>Jesus demonstra sua autoridade e poder quando ele ordena que o espírito maligno fique quieto e deixe o homem. Os líderes judeus normalmente tinham que seguir muitos rituais para expulsar demônios. Em vez disso, Jesus ordena que o demônio saia apenas com suas palavras. Não nos é dito para onde o espírito maligno vai quando ele deixa o homem. Quando o demônio deixa o homem, ele faz com que o homem convulsione e grite. Convulsionar significa tremer, violentamente. Como os demônios são espíritos, eles não têm um corpo físico, então não podemos ver o demônio deixando o homem. No entanto, ficaria claro para a multidão que o homem estava livre do demônio porque o homem se comportaria de maneira diferente. Novamente, as pessoas na sinagoga ficam surpresas com a maneira diferente de Jesus estar fazendo as coisas — com autoridade e poder!</w:t>
      </w:r>
    </w:p>
    <w:p>
      <w:pPr/>
      <w:r>
        <w:rPr>
          <w:lang w:val="pt_PT" w:bidi="pt_PT"/>
        </w:rPr>
      </w:r>
      <w:r>
        <w:rPr>
          <w:lang w:val="pt_PT" w:bidi="pt_PT"/>
        </w:rPr>
        <w:t>Essa é a primeira vez que vemos Jesus ordenando que um espírito deixe uma pessoa em Marcos, embora Jesus já tenha encontrado Satanás no deserto quando Satanás o testou. Vemos esse tema importante em todo Marcos, onde Jesus e Satanás estão em conflito.</w:t>
      </w:r>
    </w:p>
    <w:p>
      <w:pPr/>
      <w:r>
        <w:rPr>
          <w:lang w:val="pt_PT" w:bidi="pt_PT"/>
        </w:rPr>
      </w:r>
      <w:r>
        <w:rPr>
          <w:lang w:val="pt_PT" w:bidi="pt_PT"/>
        </w:rPr>
        <w:t>Na última cena você tem o público — todas as pessoas que estavam na sinagoga no momento. Eles começam a discutir o que havia ocorrido com as pessoas que estavam fora da sinagoga, e esta notícia se espalha por toda a região da Galileia (que é a região ao redor da cidade da Galileia).</w:t>
      </w:r>
    </w:p>
    <w:p>
      <w:pPr/>
      <w:r>
        <w:rPr>
          <w:lang w:val="pt_PT" w:bidi="pt_PT"/>
        </w:rPr>
      </w:r>
      <w:r>
        <w:rPr>
          <w:lang w:val="pt_PT" w:bidi="pt_PT"/>
        </w:rPr>
        <w:t>Pare aqui e, como um grupo, olhe para um mapa da Galileia. Pause este áudio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1.21–28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quatro companheiros/discípulos de Jesus: Simão, André, Tiago e João</w:t>
      </w:r>
    </w:p>
    <w:p>
      <w:pPr>
        <w:pStyle w:val="ListBullet"/>
        <w:spacing w:line="240" w:lineRule="auto"/>
        <w:ind w:left="720"/>
      </w:pPr>
      <w:r>
        <w:rPr>
          <w:lang w:val="pt_PT" w:bidi="pt_PT"/>
        </w:rPr>
      </w:r>
      <w:r>
        <w:rPr>
          <w:lang w:val="pt_PT" w:bidi="pt_PT"/>
        </w:rPr>
        <w:t>Pessoas na sinagoga, incluindo povo local e líderes religiosos</w:t>
      </w:r>
    </w:p>
    <w:p>
      <w:pPr>
        <w:pStyle w:val="ListBullet"/>
        <w:spacing w:line="240" w:lineRule="auto"/>
        <w:ind w:left="720"/>
      </w:pPr>
      <w:r>
        <w:rPr>
          <w:lang w:val="pt_PT" w:bidi="pt_PT"/>
        </w:rPr>
      </w:r>
      <w:r>
        <w:rPr>
          <w:lang w:val="pt_PT" w:bidi="pt_PT"/>
        </w:rPr>
        <w:t>O homem possuído por um espírito maligno</w:t>
      </w:r>
    </w:p>
    <w:p>
      <w:pPr>
        <w:pStyle w:val="ListBullet"/>
        <w:spacing w:line="240" w:lineRule="auto"/>
        <w:ind w:left="720"/>
      </w:pPr>
      <w:r>
        <w:rPr>
          <w:lang w:val="pt_PT" w:bidi="pt_PT"/>
        </w:rPr>
      </w:r>
      <w:r>
        <w:rPr>
          <w:lang w:val="pt_PT" w:bidi="pt_PT"/>
        </w:rPr>
        <w:t>Pessoas fora da sinagoga (aquelas dentro da sinagoga espalham as notícias para pessoas em toda a região)</w:t>
      </w:r>
    </w:p>
    <w:p>
      <w:pPr>
        <w:pStyle w:val="ListBullet"/>
        <w:spacing w:line="240" w:lineRule="auto"/>
        <w:ind w:left="720"/>
      </w:pPr>
      <w:r>
        <w:rPr>
          <w:lang w:val="pt_PT" w:bidi="pt_PT"/>
        </w:rPr>
      </w:r>
      <w:r>
        <w:rPr>
          <w:lang w:val="pt_PT" w:bidi="pt_PT"/>
        </w:rPr>
        <w:t>O espírito maligno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na sinagoga com seus discípulos e uma multidão. Jesus está ensinando. A multidão está muito impressionada com a autoridade com a qual Jesus ensina.</w:t>
      </w:r>
    </w:p>
    <w:p>
      <w:pPr/>
      <w:r>
        <w:rPr>
          <w:lang w:val="pt_PT" w:bidi="pt_PT"/>
        </w:rPr>
      </w:r>
      <w:r>
        <w:rPr>
          <w:lang w:val="pt_PT" w:bidi="pt_PT"/>
        </w:rPr>
        <w:t>Pause o drama. Pergunte aos atores que interpretam os quatro discípulos de Jesus, Simão, André, Tiago e João: “O que vocês estão pensando ou sentindo?”. Você pode ouvir coisas como: “Confusão”, “A fé deles está crescendo”, ou “Eles estão aprendendo e entendendo mais sobre quem é Jesus”. Continue o drama.</w:t>
      </w:r>
    </w:p>
    <w:p>
      <w:pPr/>
      <w:r>
        <w:rPr>
          <w:lang w:val="pt_PT" w:bidi="pt_PT"/>
        </w:rPr>
      </w:r>
      <w:r>
        <w:rPr>
          <w:lang w:val="pt_PT" w:bidi="pt_PT"/>
        </w:rPr>
        <w:t>O homem possuído por um espírito maligno chega. Certifique-se de interpretar a história de tal forma que a chegada dele seja súbita e surpreendente. O homem possuído está gritando com Jesus, perguntando a ele por que ele está aqui, e chamando-o de “O Santo de Deus”. Jesus ordena que o espírito maligno deixe o homem. O espírito maligno sai, fazendo com que o homem convulsione e grite.</w:t>
      </w:r>
    </w:p>
    <w:p>
      <w:pPr/>
      <w:r>
        <w:rPr>
          <w:lang w:val="pt_PT" w:bidi="pt_PT"/>
        </w:rPr>
      </w:r>
      <w:r>
        <w:rPr>
          <w:lang w:val="pt_PT" w:bidi="pt_PT"/>
        </w:rPr>
        <w:t>Pause o drama. Pergunte ao ator que está interpretando Jesus o que ele sente neste momento. Você pode ouvir coisas como: “Estou sentindo oposição de Satanás ao meu ministério”, ou “Estou sentindo confiança e autoridade para expulsar este demônio”. Pergunte à pessoa que interpreta o homem que havia sido possuído por um espírito maligno como ele se sente. Você pode ouvir coisas como: “Liberdade”, “Alívio”, “Alegria”, ou “Paz, finalmente”. Continue o drama.</w:t>
      </w:r>
    </w:p>
    <w:p>
      <w:pPr/>
      <w:r>
        <w:rPr>
          <w:lang w:val="pt_PT" w:bidi="pt_PT"/>
        </w:rPr>
      </w:r>
      <w:r>
        <w:rPr>
          <w:lang w:val="pt_PT" w:bidi="pt_PT"/>
        </w:rPr>
        <w:t>Encene a multidão ficando surpresa com o poder e a autoridade de Jesus. Eles estão discutindo o que aconteceu. A multidão então vai e conta às pessoas nas regiões ao redor da Galileia sobre Jesus.</w:t>
      </w:r>
    </w:p>
    <w:p>
      <w:pPr/>
      <w:r>
        <w:rPr>
          <w:lang w:val="pt_PT" w:bidi="pt_PT"/>
        </w:rPr>
      </w:r>
      <w:r>
        <w:rPr>
          <w:lang w:val="pt_PT" w:bidi="pt_PT"/>
        </w:rPr>
        <w:t>Pause o drama. Pergunte àqueles interpretando as multidões: “O que vocês estão pensando neste momento? Você nunca ouviu uma autoridade do ensino assim e agora presenciou a autoridade de Jesus em expulsar demônios. Como você se sente? Você está compreendendo esse momento?” Você pode ouvir coisas como: “Ansioso para dizer aos outros o que eu vi”, ou “Não tenho certeza do que isso significa, quem é esse homem e como ele tem tal autoridade?”.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1.21–28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companheiros estão agora em </w:t>
      </w:r>
      <w:hyperlink r:id="rId35">
        <w:r>
          <w:rPr>
            <w:lang w:val="pt_PT" w:bidi="pt_PT"/>
          </w:rPr>
          <w:rPr>
            <w:color w:val="0000EE"/>
            <w:u w:val="single"/>
          </w:rPr>
          <w:t>Cafarnaum</w:t>
        </w:r>
      </w:hyperlink>
      <w:r>
        <w:rPr>
          <w:lang w:val="pt_PT" w:bidi="pt_PT"/>
        </w:rPr>
        <w:t xml:space="preserve">. </w:t>
      </w:r>
      <w:r>
        <w:rPr>
          <w:b/>
          <w:lang w:val="pt_PT" w:bidi="pt_PT"/>
        </w:rPr>
        <w:t>Cafarnaum</w:t>
      </w:r>
      <w:r>
        <w:rPr>
          <w:lang w:val="pt_PT" w:bidi="pt_PT"/>
        </w:rPr>
        <w:t xml:space="preserve"> era uma cidade importante no caminho entre o Egito e Damasco, outra cidade importante. Era um centro de pesca e comércio. Também era importante para o governo estrangeiro que comandava a região, o Império Romano, como estação coletora de impostos. Jesus baseou muito de seu ministério nessa cidade. Vários de seus discípulos eram pescadores nessa cidade.</w:t>
      </w:r>
    </w:p>
    <w:p>
      <w:pPr/>
      <w:r>
        <w:rPr>
          <w:lang w:val="pt_PT" w:bidi="pt_PT"/>
        </w:rPr>
      </w:r>
      <w:r>
        <w:rPr>
          <w:lang w:val="pt_PT" w:bidi="pt_PT"/>
        </w:rPr>
        <w:t>Interrompa a ação neste ponto e mostre à sua equipe de tradução um mapa do Mar da Galileia que mostre Cafarnaum, Egito e Damasco.</w:t>
      </w:r>
    </w:p>
    <w:p>
      <w:pPr/>
      <w:r>
        <w:rPr>
          <w:lang w:val="pt_PT" w:bidi="pt_PT"/>
        </w:rPr>
      </w:r>
      <w:r>
        <w:rPr>
          <w:lang w:val="pt_PT" w:bidi="pt_PT"/>
        </w:rPr>
        <w:t xml:space="preserve">O povo judeu observava o dia de </w:t>
      </w:r>
      <w:r>
        <w:rPr>
          <w:b/>
          <w:lang w:val="pt_PT" w:bidi="pt_PT"/>
        </w:rPr>
        <w:t>sábado</w:t>
      </w:r>
      <w:r>
        <w:rPr>
          <w:lang w:val="pt_PT" w:bidi="pt_PT"/>
        </w:rPr>
        <w:t xml:space="preserve"> como um dia de descanso e adoração desde o momento em que Deus lhes deu esse comando há muito tempo. Isso era considerado o sétimo dia da semana. Na época de Jesus, estavam em vigência regras rígidas e específicas a respeito de qual tipo de trabalho poderia ou não ser realizado neste dia. Este era também o dia em que as pessoas iam para a sinagoga para adorar.</w:t>
      </w:r>
    </w:p>
    <w:p>
      <w:pPr/>
      <w:r>
        <w:rPr>
          <w:lang w:val="pt_PT" w:bidi="pt_PT"/>
        </w:rPr>
      </w:r>
      <w:r>
        <w:rPr>
          <w:lang w:val="pt_PT" w:bidi="pt_PT"/>
        </w:rPr>
        <w:t xml:space="preserve">Pare aqui e, como um grupo, discutam qual palavra ou frase vocês usarão para "sábado". Procure a palavra </w:t>
      </w:r>
      <w:hyperlink r:id="rId36">
        <w:r>
          <w:rPr>
            <w:lang w:val="pt_PT" w:bidi="pt_PT"/>
          </w:rPr>
          <w:rPr>
            <w:color w:val="0000EE"/>
            <w:u w:val="single"/>
          </w:rPr>
          <w:t>sábado</w:t>
        </w:r>
      </w:hyperlink>
      <w:r>
        <w:rPr>
          <w:lang w:val="pt_PT" w:bidi="pt_PT"/>
        </w:rPr>
        <w:t xml:space="preserve"> no Glossário Mestre para mais informações. Pause este áudio aqui.</w:t>
      </w:r>
    </w:p>
    <w:p>
      <w:pPr/>
      <w:r>
        <w:rPr>
          <w:lang w:val="pt_PT" w:bidi="pt_PT"/>
        </w:rPr>
      </w:r>
      <w:r>
        <w:rPr>
          <w:lang w:val="pt_PT" w:bidi="pt_PT"/>
        </w:rPr>
        <w:t xml:space="preserve">Jesus estava ensinando na sinagoga em Cafarnaum. </w:t>
      </w:r>
      <w:r>
        <w:rPr>
          <w:b/>
          <w:lang w:val="pt_PT" w:bidi="pt_PT"/>
        </w:rPr>
        <w:t>Sinagogas</w:t>
      </w:r>
      <w:r>
        <w:rPr>
          <w:lang w:val="pt_PT" w:bidi="pt_PT"/>
        </w:rPr>
        <w:t xml:space="preserve"> eram locais de adoração judaicos, onde pessoas dos povoados podiam congregar em vez de no templo principal em Jerusalém. Não se fazia sacrifícios em sinagogas. Estas eram congregações locais de judeus que se reuniam no sábado e dias especiais de festa para orar, ler as Escrituras, ouvir ensinamentos, e, às vezes, julgar os problemas da comunidade.</w:t>
      </w:r>
    </w:p>
    <w:p>
      <w:pPr/>
      <w:r>
        <w:rPr>
          <w:lang w:val="pt_PT" w:bidi="pt_PT"/>
        </w:rPr>
      </w:r>
      <w:r>
        <w:rPr>
          <w:lang w:val="pt_PT" w:bidi="pt_PT"/>
        </w:rPr>
        <w:t xml:space="preserve">Pare aqui e faça essa atividade: colete várias pedras de tamanhos diferentes, mas com uma pedra muito maior do que o resto. Coloque a pedra maior em um lugar ligeiramente mais alto do que as pedras menores e use essa imagem para analisar o que as pessoas faziam no templo versus o que elas faziam em uma sinagoga. Procure a palavra </w:t>
      </w:r>
      <w:hyperlink r:id="rId37">
        <w:r>
          <w:rPr>
            <w:lang w:val="pt_PT" w:bidi="pt_PT"/>
          </w:rPr>
          <w:rPr>
            <w:color w:val="0000EE"/>
            <w:u w:val="single"/>
          </w:rPr>
          <w:t>sinagoga</w:t>
        </w:r>
      </w:hyperlink>
      <w:r>
        <w:rPr>
          <w:lang w:val="pt_PT" w:bidi="pt_PT"/>
        </w:rPr>
        <w:t xml:space="preserve"> no Glossário Mestre para mais informações. Discuta como um grupo qual palavra vocês usarão para sinagoga, ou use a mesma palavra que você usou em outras passagens bíblicas. Pause este áudio aqui.</w:t>
      </w:r>
    </w:p>
    <w:p>
      <w:pPr/>
      <w:r>
        <w:rPr>
          <w:lang w:val="pt_PT" w:bidi="pt_PT"/>
        </w:rPr>
      </w:r>
      <w:r>
        <w:rPr>
          <w:lang w:val="pt_PT" w:bidi="pt_PT"/>
        </w:rPr>
        <w:t xml:space="preserve">Marcos nos diz que as pessoas na sinagoga ficaram </w:t>
      </w:r>
      <w:r>
        <w:rPr>
          <w:b/>
          <w:lang w:val="pt_PT" w:bidi="pt_PT"/>
        </w:rPr>
        <w:t>surpresas com seu ensinamento</w:t>
      </w:r>
      <w:r>
        <w:rPr>
          <w:lang w:val="pt_PT" w:bidi="pt_PT"/>
        </w:rPr>
        <w:t xml:space="preserve">. Em outras palavras, eles ficaram surpresos com a </w:t>
      </w:r>
      <w:r>
        <w:rPr>
          <w:i/>
          <w:lang w:val="pt_PT" w:bidi="pt_PT"/>
        </w:rPr>
        <w:t>maneira</w:t>
      </w:r>
      <w:r>
        <w:rPr>
          <w:lang w:val="pt_PT" w:bidi="pt_PT"/>
        </w:rPr>
        <w:t xml:space="preserve"> como Jesus estava ensinando porque ele ensinava como alguém com autoridade.</w:t>
      </w:r>
    </w:p>
    <w:p>
      <w:pPr/>
      <w:r>
        <w:rPr>
          <w:lang w:val="pt_PT" w:bidi="pt_PT"/>
        </w:rPr>
      </w:r>
      <w:r>
        <w:rPr>
          <w:b/>
          <w:lang w:val="pt_PT" w:bidi="pt_PT"/>
        </w:rPr>
        <w:t>Autoridade</w:t>
      </w:r>
      <w:r>
        <w:rPr>
          <w:lang w:val="pt_PT" w:bidi="pt_PT"/>
        </w:rPr>
        <w:t xml:space="preserve"> significa ter o poder ou o direito de dizer às pessoas que devem fazer alguma coisa. Procure a palavra </w:t>
      </w:r>
      <w:hyperlink r:id="rId38">
        <w:r>
          <w:rPr>
            <w:lang w:val="pt_PT" w:bidi="pt_PT"/>
          </w:rPr>
          <w:rPr>
            <w:color w:val="0000EE"/>
            <w:u w:val="single"/>
          </w:rPr>
          <w:t>autoridade</w:t>
        </w:r>
      </w:hyperlink>
      <w:r>
        <w:rPr>
          <w:lang w:val="pt_PT" w:bidi="pt_PT"/>
        </w:rPr>
        <w:t xml:space="preserve"> no Glossário Mestre para mais informações.</w:t>
      </w:r>
    </w:p>
    <w:p>
      <w:pPr/>
      <w:r>
        <w:rPr>
          <w:lang w:val="pt_PT" w:bidi="pt_PT"/>
        </w:rPr>
      </w:r>
      <w:r>
        <w:rPr>
          <w:lang w:val="pt_PT" w:bidi="pt_PT"/>
        </w:rPr>
        <w:t xml:space="preserve">A maneira como Jesus ensinava era diferente da dos outros mestres da lei. </w:t>
      </w:r>
      <w:r>
        <w:rPr>
          <w:b/>
          <w:lang w:val="pt_PT" w:bidi="pt_PT"/>
        </w:rPr>
        <w:t>Mestres da lei</w:t>
      </w:r>
      <w:r>
        <w:rPr>
          <w:lang w:val="pt_PT" w:bidi="pt_PT"/>
        </w:rPr>
        <w:t>, às vezes traduzido como escribas ou pessoas que escreviam a lei: eram estudiosos e especialistas nas interpretações da lei das Sagradas Escrituras. Essas interpretações não eram escritas, mas eram memorizadas e ensinadas oralmente pelos mestres.</w:t>
      </w:r>
    </w:p>
    <w:p>
      <w:pPr/>
      <w:r>
        <w:rPr>
          <w:lang w:val="pt_PT" w:bidi="pt_PT"/>
        </w:rPr>
      </w:r>
      <w:r>
        <w:rPr>
          <w:lang w:val="pt_PT" w:bidi="pt_PT"/>
        </w:rPr>
        <w:t xml:space="preserve">Pare aqui e discuta qual palavra ou frase você usará para “mestres da lei”. Procure </w:t>
      </w:r>
      <w:hyperlink r:id="rId39">
        <w:r>
          <w:rPr>
            <w:lang w:val="pt_PT" w:bidi="pt_PT"/>
          </w:rPr>
          <w:rPr>
            <w:color w:val="0000EE"/>
            <w:u w:val="single"/>
          </w:rPr>
          <w:t>mestres da lei</w:t>
        </w:r>
      </w:hyperlink>
      <w:r>
        <w:rPr>
          <w:lang w:val="pt_PT" w:bidi="pt_PT"/>
        </w:rPr>
        <w:t xml:space="preserve"> no Glossário Mestre para mais informações. Pause este áudio aqui.</w:t>
      </w:r>
    </w:p>
    <w:p>
      <w:pPr/>
      <w:r>
        <w:rPr>
          <w:lang w:val="pt_PT" w:bidi="pt_PT"/>
        </w:rPr>
      </w:r>
      <w:r>
        <w:rPr>
          <w:lang w:val="pt_PT" w:bidi="pt_PT"/>
        </w:rPr>
        <w:t xml:space="preserve">De repente, um homem possuído por um </w:t>
      </w:r>
      <w:r>
        <w:rPr>
          <w:b/>
          <w:lang w:val="pt_PT" w:bidi="pt_PT"/>
        </w:rPr>
        <w:t>espírito maligno/impuro</w:t>
      </w:r>
      <w:r>
        <w:rPr>
          <w:lang w:val="pt_PT" w:bidi="pt_PT"/>
        </w:rPr>
        <w:t xml:space="preserve"> aparece lá. Na versão grega desse texto, ele é chamado, na verdade, de espírito impuro. Impuro refere-se a algo que não é adequado para o serviço de Deus. Todos os espíritos malignos são impuros porque não são adequados para o serviço de Deus. Espíritos malignos são seres espirituais que servem a Satanás como seus agentes, e estão sob sua autoridade. Esses seres espirituais têm o poder de oprimir um ser humano e até mesmo tomar controle dele. Isso é o que vemos acontecer com esse homem nessa história. Aprendemos na Bíblia que espíritos malignos foram criados por Deus e que optaram por desobedecê-lo. Alguns idiomas não têm um termo que consiga expressar isto adequadamente. Seu “espírito maligno” pode se referir ao espírito de uma pessoa morta que “assombra" as pessoas. Tente escolher uma palavra que descreva um ser espiritual independente que é maligno e se opõe a Deus. Se houver, você também pode usar uma palavra neutra para um ser independente e adicionar uma qualificação como: espírito vindo de Satanás ou espírito mau/maligno.</w:t>
      </w:r>
    </w:p>
    <w:p>
      <w:pPr/>
      <w:r>
        <w:rPr>
          <w:lang w:val="pt_PT" w:bidi="pt_PT"/>
        </w:rPr>
      </w:r>
      <w:r>
        <w:rPr>
          <w:lang w:val="pt_PT" w:bidi="pt_PT"/>
        </w:rPr>
        <w:t xml:space="preserve">Pare aqui e, como um grupo, discuta qual palavra ou frase vocês usarão para espírito maligno. Procure as palavras </w:t>
      </w:r>
      <w:hyperlink r:id="rId40">
        <w:r>
          <w:rPr>
            <w:lang w:val="pt_PT" w:bidi="pt_PT"/>
          </w:rPr>
          <w:rPr>
            <w:color w:val="0000EE"/>
            <w:u w:val="single"/>
          </w:rPr>
          <w:t>espírito maligno</w:t>
        </w:r>
      </w:hyperlink>
      <w:r>
        <w:rPr>
          <w:lang w:val="pt_PT" w:bidi="pt_PT"/>
        </w:rPr>
        <w:t>/</w:t>
      </w:r>
      <w:hyperlink r:id="rId41">
        <w:r>
          <w:rPr>
            <w:lang w:val="pt_PT" w:bidi="pt_PT"/>
          </w:rPr>
          <w:rPr>
            <w:color w:val="0000EE"/>
            <w:u w:val="single"/>
          </w:rPr>
          <w:t>espírito imundo</w:t>
        </w:r>
      </w:hyperlink>
      <w:r>
        <w:rPr>
          <w:lang w:val="pt_PT" w:bidi="pt_PT"/>
        </w:rPr>
        <w:t xml:space="preserve"> no Glossário Mestre para mais informações. Pause este áudio aqui.</w:t>
      </w:r>
    </w:p>
    <w:p>
      <w:pPr/>
      <w:r>
        <w:rPr>
          <w:lang w:val="pt_PT" w:bidi="pt_PT"/>
        </w:rPr>
      </w:r>
      <w:r>
        <w:rPr>
          <w:lang w:val="pt_PT" w:bidi="pt_PT"/>
        </w:rPr>
        <w:t xml:space="preserve">O espírito maligno usa o nome </w:t>
      </w:r>
      <w:r>
        <w:rPr>
          <w:b/>
          <w:lang w:val="pt_PT" w:bidi="pt_PT"/>
        </w:rPr>
        <w:t>Jesus de Nazaré</w:t>
      </w:r>
      <w:r>
        <w:rPr>
          <w:lang w:val="pt_PT" w:bidi="pt_PT"/>
        </w:rPr>
        <w:t xml:space="preserve"> quando ele fala com Jesus. </w:t>
      </w:r>
      <w:hyperlink r:id="rId42">
        <w:r>
          <w:rPr>
            <w:lang w:val="pt_PT" w:bidi="pt_PT"/>
          </w:rPr>
          <w:rPr>
            <w:color w:val="0000EE"/>
            <w:u w:val="single"/>
          </w:rPr>
          <w:t>Nazaré</w:t>
        </w:r>
      </w:hyperlink>
      <w:r>
        <w:rPr>
          <w:lang w:val="pt_PT" w:bidi="pt_PT"/>
        </w:rPr>
        <w:t xml:space="preserve"> é a cidade onde Jesus cresceu, em uma parte diferente da área da Galileia. O espírito maligno tratou Jesus por um nome que demonstra que ele sabia quem era e onde tinha nascido. O espírito maligno esperava ganhar algum controle ou poder sobre Jesus ao usar seu nome.</w:t>
      </w:r>
    </w:p>
    <w:p>
      <w:pPr/>
      <w:r>
        <w:rPr>
          <w:lang w:val="pt_PT" w:bidi="pt_PT"/>
        </w:rPr>
      </w:r>
      <w:r>
        <w:rPr>
          <w:lang w:val="pt_PT" w:bidi="pt_PT"/>
        </w:rPr>
        <w:t>Interrompa a ação neste ponto e mostre à sua equipe de tradução um mapa da Galileia que exiba Nazaré.</w:t>
      </w:r>
    </w:p>
    <w:p>
      <w:pPr/>
      <w:r>
        <w:rPr>
          <w:lang w:val="pt_PT" w:bidi="pt_PT"/>
        </w:rPr>
      </w:r>
      <w:r>
        <w:rPr>
          <w:lang w:val="pt_PT" w:bidi="pt_PT"/>
        </w:rPr>
        <w:t xml:space="preserve">O espírito maligno também chama Jesus de </w:t>
      </w:r>
      <w:r>
        <w:rPr>
          <w:b/>
          <w:lang w:val="pt_PT" w:bidi="pt_PT"/>
        </w:rPr>
        <w:t>Santo de Deus</w:t>
      </w:r>
      <w:r>
        <w:rPr>
          <w:lang w:val="pt_PT" w:bidi="pt_PT"/>
        </w:rPr>
        <w:t>. O título de “Santo” geralmente se refere ao próprio Deus e implica que Jesus teria uma relação especial com Deus e que teria o Espírito de Deus.</w:t>
      </w:r>
    </w:p>
    <w:p>
      <w:pPr/>
      <w:r>
        <w:rPr>
          <w:lang w:val="pt_PT" w:bidi="pt_PT"/>
        </w:rPr>
      </w:r>
      <w:r>
        <w:rPr>
          <w:lang w:val="pt_PT" w:bidi="pt_PT"/>
        </w:rPr>
        <w:t xml:space="preserve">Pare aqui e, como um grupo, discuta qual palavra ou frase vocês usarão para Santo de Deus. Se necessário, procure </w:t>
      </w:r>
      <w:hyperlink r:id="rId43">
        <w:r>
          <w:rPr>
            <w:lang w:val="pt_PT" w:bidi="pt_PT"/>
          </w:rPr>
          <w:rPr>
            <w:color w:val="0000EE"/>
            <w:u w:val="single"/>
          </w:rPr>
          <w:t>santo</w:t>
        </w:r>
      </w:hyperlink>
      <w:r>
        <w:rPr>
          <w:lang w:val="pt_PT" w:bidi="pt_PT"/>
        </w:rPr>
        <w:t xml:space="preserve"> no Glossário Mestre. Pare o áudio aqui.</w:t>
      </w:r>
    </w:p>
    <w:p>
      <w:pPr/>
      <w:r>
        <w:rPr>
          <w:lang w:val="pt_PT" w:bidi="pt_PT"/>
        </w:rPr>
      </w:r>
      <w:r>
        <w:rPr>
          <w:lang w:val="pt_PT" w:bidi="pt_PT"/>
        </w:rPr>
        <w:t xml:space="preserve">Cafarnaum ficava às margens do </w:t>
      </w:r>
      <w:hyperlink r:id="rId29">
        <w:r>
          <w:rPr>
            <w:lang w:val="pt_PT" w:bidi="pt_PT"/>
          </w:rPr>
          <w:rPr>
            <w:color w:val="0000EE"/>
            <w:u w:val="single"/>
          </w:rPr>
          <w:t>mar da Galileia</w:t>
        </w:r>
      </w:hyperlink>
      <w:r>
        <w:rPr>
          <w:lang w:val="pt_PT" w:bidi="pt_PT"/>
        </w:rPr>
        <w:t xml:space="preserve"> e na região da </w:t>
      </w:r>
      <w:hyperlink r:id="rId30">
        <w:r>
          <w:rPr>
            <w:lang w:val="pt_PT" w:bidi="pt_PT"/>
          </w:rPr>
          <w:rPr>
            <w:color w:val="0000EE"/>
            <w:u w:val="single"/>
          </w:rPr>
          <w:t>Galileia</w:t>
        </w:r>
      </w:hyperlink>
      <w:r>
        <w:rPr>
          <w:lang w:val="pt_PT" w:bidi="pt_PT"/>
        </w:rPr>
        <w:t>. O lago tem cerca de 21 quilômetros de comprimento e 10 quilômetros de largura. Sua profundidade máxima é de 67 metros. Muitas pessoas pescaram nele e tiraram o seu sustento.</w:t>
      </w:r>
    </w:p>
    <w:p>
      <w:pPr/>
      <w:r>
        <w:rPr>
          <w:lang w:val="pt_PT" w:bidi="pt_PT"/>
        </w:rPr>
      </w:r>
      <w:r>
        <w:rPr>
          <w:lang w:val="pt_PT" w:bidi="pt_PT"/>
        </w:rPr>
        <w:t>Pare aqui e mostre à sua equipe de tradução o mapa e fotos do lago, se você ainda não o fez. Discuta qual a palavra você usaria para este acidente geográfico.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1:29–34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1.29–34 e guardem em seus corações.</w:t>
      </w:r>
    </w:p>
    <w:p>
      <w:pPr/>
      <w:r>
        <w:rPr>
          <w:lang w:val="pt_PT" w:bidi="pt_PT"/>
        </w:rPr>
      </w:r>
      <w:r>
        <w:rPr>
          <w:lang w:val="pt_PT" w:bidi="pt_PT"/>
        </w:rPr>
        <w:t>Ouça uma versão em áudio de Marcos 1.29–34 três vezes, em três traduções diferentes, se possível. Então, como um grupo, discuta as seguintes perguntas:</w:t>
      </w:r>
    </w:p>
    <w:p>
      <w:pPr>
        <w:pStyle w:val="ListNumber"/>
        <w:numPr>
          <w:ilvl w:val="0"/>
          <w:numId w:val="18"/>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1.29–34 na tradução mais fácil de entender.</w:t>
      </w:r>
    </w:p>
    <w:p>
      <w:pPr/>
      <w:r>
        <w:rPr>
          <w:lang w:val="pt_PT" w:bidi="pt_PT"/>
        </w:rPr>
      </w:r>
      <w:r>
        <w:rPr>
          <w:lang w:val="pt_PT" w:bidi="pt_PT"/>
        </w:rPr>
        <w:t>Jesus e seus quatro discípulos estavam na sinagoga em Cafarnaum. Jesus tem ensinado com autoridade. Jesus ordena que um demônio que possuiu um homem deixe o homem e pare de controlá-lo. A multidão está surpresa com o ensinamento e ações de Jesus, eles espalham as notícias sobre Jesus e seus milagres por toda a área. Essa próxima passagem acontece na casa de Simão e André, dois dos discípulos de Jesus. Jesus cura muitas pessoas e ordena que muitos mais demônios saiam.</w:t>
      </w:r>
    </w:p>
    <w:p>
      <w:pPr/>
      <w:r>
        <w:rPr>
          <w:lang w:val="pt_PT" w:bidi="pt_PT"/>
        </w:rPr>
      </w:r>
      <w:r>
        <w:rPr>
          <w:lang w:val="pt_PT" w:bidi="pt_PT"/>
        </w:rPr>
        <w:t>Marcos nos diz que, imediatamente depois que Jesus e seus quatro discípulos deixaram a sinagoga eles foram para a casa de Simão e André. Esse era o próximo evento a acontecer depois que Jesus havia curado o homem possuído por demônio na sinagoga. Jesus e seus quatro discípulos deixaram a sinagoga imediatamente, antes que as notícias sobre Jesus se espalhassem por toda a área. A casa de Simão ficava em Cafarnaum — provavelmente perto da sinagoga. Simão e André viviam na casa com a esposa de Simão e a sogra de Simão, a mãe de sua esposa, que estava doente e com febre. Tiago e João estavam com eles. Vemos que, quando Jesus nos pede para segui-lo, ele nos pede para nos comprometermos totalmente com ele. Tiago e João deixaram seus negócios, seu pai e seus servos e seguiram Jesus. Agora Marcos está nos dizendo que Simão vive com sua esposa e a mãe de sua esposa. Simão tem uma família, mas é obediente ao chamado de Jesus para segui-lo, mesmo quando ele não sabe onde isso pode dar ou o que isso envolverá.</w:t>
      </w:r>
    </w:p>
    <w:p>
      <w:pPr/>
      <w:r>
        <w:rPr>
          <w:lang w:val="pt_PT" w:bidi="pt_PT"/>
        </w:rPr>
      </w:r>
      <w:r>
        <w:rPr>
          <w:lang w:val="pt_PT" w:bidi="pt_PT"/>
        </w:rPr>
        <w:t>Imediatamente, quando Jesus e seus quatro discípulos chegam à casa de Simão e André, as pessoas na casa dizem a Jesus que a sogra de Simão está doente e com febre. Não sabemos que tipo de febre a sogra de Simão tinha ou por quanto tempo ela a tinha, apenas que ela estava doente na cama. Jesus vai até ela e segura sua mão. Não sabemos qual mão Jesus segurava, mas sabemos que Jesus segurou a mão dela, a ajudou a se sentar ou se levantar de sua posição deitada, e ela ficou boa novamente. Mas a cura de Jesus foi completa — ela levantou-se imediatamente, sem cansaço, e os serviu. Ela provavelmente preparou a refeição noturna para eles.</w:t>
      </w:r>
    </w:p>
    <w:p>
      <w:pPr/>
      <w:r>
        <w:rPr>
          <w:lang w:val="pt_PT" w:bidi="pt_PT"/>
        </w:rPr>
      </w:r>
      <w:r>
        <w:rPr>
          <w:lang w:val="pt_PT" w:bidi="pt_PT"/>
        </w:rPr>
        <w:t>No mesmo dia, após o pôr do sol, muitas pessoas que viviam em Cafarnaum vieram para trazer as pessoas doentes para Jesus. Durante o dia de descanso de sábado, as pessoas não tinham permissão para trabalhar, e isso incluiria carregar pessoas doentes em esteiras. Entretanto, o sábado terminara ao pôr do sol, então as pessoas puderam ajudar os doentes a chegar a Jesus. Eles haviam ouvido falar dos ensinos e da cura de Jesus na sinagoga mais cedo naquele dia e tinham esperança de que ele pudesse curá-los também.</w:t>
      </w:r>
    </w:p>
    <w:p>
      <w:pPr/>
      <w:r>
        <w:rPr>
          <w:lang w:val="pt_PT" w:bidi="pt_PT"/>
        </w:rPr>
      </w:r>
      <w:r>
        <w:rPr>
          <w:lang w:val="pt_PT" w:bidi="pt_PT"/>
        </w:rPr>
        <w:t xml:space="preserve">Marcos nos diz que a “cidade inteira” se reuniu na porta. A “cidade inteira” pode ser um exagero — ou, em outras palavras, </w:t>
      </w:r>
      <w:r>
        <w:rPr>
          <w:i/>
          <w:lang w:val="pt_PT" w:bidi="pt_PT"/>
        </w:rPr>
        <w:t>parecia</w:t>
      </w:r>
      <w:r>
        <w:rPr>
          <w:lang w:val="pt_PT" w:bidi="pt_PT"/>
        </w:rPr>
        <w:t xml:space="preserve"> que todos na cidade estivessem ali. Jesus curou muitas pessoas de doenças e ordenou que muitos demônios saíssem e parassem de controlar as pessoas. Pessoas diferentes tinham doenças diferentes, mas os doentes são descritos de forma distinta do que os que estavam endemoninhados. A passagem diz os “doentes </w:t>
      </w:r>
      <w:r>
        <w:rPr>
          <w:i/>
          <w:lang w:val="pt_PT" w:bidi="pt_PT"/>
        </w:rPr>
        <w:t>e</w:t>
      </w:r>
      <w:r>
        <w:rPr>
          <w:lang w:val="pt_PT" w:bidi="pt_PT"/>
        </w:rPr>
        <w:t xml:space="preserve"> possuídos”. Alguém que está possuído pode mostrar muitos sinais de que ele está possuído por um demônio e não apenas doente física ou mentalmente.</w:t>
      </w:r>
    </w:p>
    <w:p>
      <w:pPr/>
      <w:r>
        <w:rPr>
          <w:lang w:val="pt_PT" w:bidi="pt_PT"/>
        </w:rPr>
      </w:r>
      <w:r>
        <w:rPr>
          <w:lang w:val="pt_PT" w:bidi="pt_PT"/>
        </w:rPr>
        <w:t>Pare aqui e discuta com a sua equipe de tradução: em sua cultura, de que formas as pessoas fisicamente doentes são diferentes das pessoas possuídas por espíritos malignos? Qual a diferença em como elas agem e em como as pessoas as tratam? Nestes textos, há uma distinção clara entre aqueles que estão fisicamente doentes e aqueles que estão possuídos por espíritos malignos. Pause este áudio aqui.</w:t>
      </w:r>
    </w:p>
    <w:p>
      <w:pPr/>
      <w:r>
        <w:rPr>
          <w:lang w:val="pt_PT" w:bidi="pt_PT"/>
        </w:rPr>
      </w:r>
      <w:r>
        <w:rPr>
          <w:lang w:val="pt_PT" w:bidi="pt_PT"/>
        </w:rPr>
        <w:t>Quando Jesus expulsou os demônios, ele avisou-os para não dizerem quem ele era. Jesus não estava pronto para as pessoas saberem que ele era o filho de Deus, mas o demônio que ele havia expulsado mais cedo no dia havia chamado-o de “O Santo de Deus”. Jesus precisava manter os demônios quietos para que as pessoas não começassem a perceber quem ele era e tentassem que ele fizesse coisas que não veio para fazer. As pessoas desejavam apenas os milagres que ele podia fazer por elas, não quem ele era. Realizar milagres não é a principal razão pela qual ele veio.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1.29–34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vai com seus quatro discípulos para a casa de Simão e André e cura a sogra de Simão.</w:t>
      </w:r>
    </w:p>
    <w:p>
      <w:pPr/>
      <w:r>
        <w:rPr>
          <w:lang w:val="pt_PT" w:bidi="pt_PT"/>
        </w:rPr>
      </w:r>
      <w:r>
        <w:rPr>
          <w:b/>
          <w:lang w:val="pt_PT" w:bidi="pt_PT"/>
        </w:rPr>
        <w:t>Na segunda cena:</w:t>
      </w:r>
      <w:r>
        <w:rPr>
          <w:lang w:val="pt_PT" w:bidi="pt_PT"/>
        </w:rPr>
        <w:t xml:space="preserve"> multidões de pessoas começam a trazer os doentes e possuídos por demônios para Jesus. Jesus cura os doentes. Jesus ordena que os demônios fiquem em silêncio e os expulsa das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André, Tiago e João</w:t>
      </w:r>
    </w:p>
    <w:p>
      <w:pPr>
        <w:pStyle w:val="ListBullet"/>
        <w:spacing w:line="240" w:lineRule="auto"/>
        <w:ind w:left="720"/>
      </w:pPr>
      <w:r>
        <w:rPr>
          <w:lang w:val="pt_PT" w:bidi="pt_PT"/>
        </w:rPr>
      </w:r>
      <w:r>
        <w:rPr>
          <w:lang w:val="pt_PT" w:bidi="pt_PT"/>
        </w:rPr>
        <w:t>Sogra de Simão</w:t>
      </w:r>
    </w:p>
    <w:p>
      <w:pPr>
        <w:pStyle w:val="ListBullet"/>
        <w:spacing w:line="240" w:lineRule="auto"/>
        <w:ind w:left="720"/>
      </w:pPr>
      <w:r>
        <w:rPr>
          <w:lang w:val="pt_PT" w:bidi="pt_PT"/>
        </w:rPr>
      </w:r>
      <w:r>
        <w:rPr>
          <w:lang w:val="pt_PT" w:bidi="pt_PT"/>
        </w:rPr>
        <w:t>Muitos doentes e endemoninhados (que vêm a Jesus depois do pôr do sol)</w:t>
      </w:r>
    </w:p>
    <w:p>
      <w:pPr>
        <w:pStyle w:val="ListBullet"/>
        <w:spacing w:line="240" w:lineRule="auto"/>
        <w:ind w:left="720"/>
      </w:pPr>
      <w:r>
        <w:rPr>
          <w:lang w:val="pt_PT" w:bidi="pt_PT"/>
        </w:rPr>
      </w:r>
      <w:r>
        <w:rPr>
          <w:lang w:val="pt_PT" w:bidi="pt_PT"/>
        </w:rPr>
        <w:t>Grandes multidões (que se reúnem para assistir Jesus)</w:t>
      </w:r>
    </w:p>
    <w:p>
      <w:pPr>
        <w:pStyle w:val="ListBullet"/>
        <w:spacing w:line="240" w:lineRule="auto"/>
        <w:ind w:left="720"/>
      </w:pPr>
      <w:r>
        <w:rPr>
          <w:lang w:val="pt_PT" w:bidi="pt_PT"/>
        </w:rPr>
      </w:r>
      <w:r>
        <w:rPr>
          <w:lang w:val="pt_PT" w:bidi="pt_PT"/>
        </w:rPr>
        <w:t>Demônios (que Jesus não permite que falem)</w:t>
      </w:r>
    </w:p>
    <w:p>
      <w:pPr/>
      <w:r>
        <w:rPr>
          <w:lang w:val="pt_PT" w:bidi="pt_PT"/>
        </w:rPr>
      </w:r>
      <w:r>
        <w:rPr>
          <w:lang w:val="pt_PT" w:bidi="pt_PT"/>
        </w:rPr>
        <w:t>Como um grupo, preste atenção a estas partes do cenário da passagem:</w:t>
      </w:r>
    </w:p>
    <w:p>
      <w:pPr/>
      <w:r>
        <w:rPr>
          <w:lang w:val="pt_PT" w:bidi="pt_PT"/>
        </w:rPr>
      </w:r>
      <w:r>
        <w:rPr>
          <w:lang w:val="pt_PT" w:bidi="pt_PT"/>
        </w:rPr>
        <w:t>Jesus nunca é nomeado no idioma original nessa história, mas sabemos que ele foi com os quatro discípulos para a casa de Simão e André imediatamente depois que eles deixaram a sinagoga. Outra maneira de dizer “logo depois” ou “imediatamente” é “diretamente”. A casa de Simão e André ficava provavelmente perto da sinagoga, pois Cafarnaum era uma pequena cidade com menos de 2000 pessoas vivendo nela. Sabemos que Simão vive na casa com seu irmão André, a esposa de Simão e a mãe da esposa de Simão. Era comum que diferentes gerações de famílias vivessem juntas na mesma casa. Tiago e João estavam com eles, mas não viviam na mesma casa que Simão e André.</w:t>
      </w:r>
    </w:p>
    <w:p>
      <w:pPr/>
      <w:r>
        <w:rPr>
          <w:lang w:val="pt_PT" w:bidi="pt_PT"/>
        </w:rPr>
      </w:r>
      <w:r>
        <w:rPr>
          <w:lang w:val="pt_PT" w:bidi="pt_PT"/>
        </w:rPr>
        <w:t>Pare o áudio aqui e, como um grupo, discuta: como é uma família típica em sua cultura ou área? Quais membros da família vivem juntos? Em muitos lugares na Bíblia, vemos as pessoas convidando umas às outras para suas casas. Como você mostra hospitalidade em sua cultura?</w:t>
      </w:r>
    </w:p>
    <w:p>
      <w:pPr/>
      <w:r>
        <w:rPr>
          <w:lang w:val="pt_PT" w:bidi="pt_PT"/>
        </w:rPr>
      </w:r>
      <w:r>
        <w:rPr>
          <w:lang w:val="pt_PT" w:bidi="pt_PT"/>
        </w:rPr>
        <w:t>Não sabemos por que Jesus e seus 4 discípulos vão para a casa de Simão e André. Pode ser que Simão quisesse pedir a Jesus para fazer sua sogra ficar bem novamente, tendo estado com Jesus quando ele curou o homem possuído por demônio no início daquele dia. Sabemos que Jesus é informado imediatamente sobre a sogra de Simão estar doente e com febre. Na história, Marcos diz que, quando eles chegaram à casa de Simão e André, eles contaram a Jesus “sobre ela”. Isso significa que eles disseram a ele que ela estava doente. “Sobre ela” é vago, mas eles devem ter dito a ele que ela estava doente, porque Jesus entrou para curá-la como resultado. Jesus pega a mão da sogra de Simão e a ajuda a se levantar (para se sentar ou ficar de pé) da posição deitada. Ela é curada imediatamente. A sogra de Simão está completamente bem e começa a servir — provavelmente preparando uma refeição para Jesus e seus quatro discípulos. A frase ela serviu-os ou ela atendeu-os não dá detalhes sobre o que ela fez. Contudo, ela provavelmente fez um jantar para eles, já que seria sua tarefa normal para aquela hora do dia. As curas de Jesus são milagrosas. Ele não usa remédio; ele cura com o poder do espírito de Deus.</w:t>
      </w:r>
    </w:p>
    <w:p>
      <w:pPr/>
      <w:r>
        <w:rPr>
          <w:lang w:val="pt_PT" w:bidi="pt_PT"/>
        </w:rPr>
      </w:r>
      <w:r>
        <w:rPr>
          <w:lang w:val="pt_PT" w:bidi="pt_PT"/>
        </w:rPr>
        <w:t>A próxima cena acontece após o pôr do sol — naquela noite depois que o sábado, ou dia de descanso, havia terminado. As pessoas de Cafarnaum haviam ouvido as notícias do que havia acontecido na sinagoga no início daquele dia e elas queriam que Jesus as curasse. Durante o dia de descanso de sábado, as pessoas não tinham permissão para trabalhar, e isso incluiria carregar pessoas doentes em esteiras. As pessoas tinham que esperar até o final do sábado para trazer as pessoas doentes e as pessoas possuídas por demônios para Jesus. Multidões de pessoas chegam e se reúnem provavelmente na frente da casa de Simão e André. Sabemos que as pessoas foram informadas sobre o que Jesus havia feito na sinagoga, mas elas ainda não sabiam quem Jesus era realmente — o Filho de Deus. Talvez eles estivessem lá para ver se o que eles ouviram era verdadeiro, talvez alguns estivessem apenas curiosos sobre quem era esse homem, talvez outros tivessem fé real de que eles seriam curados. Jesus era um mestre respeitado e conhecido. Havia muitas pessoas; parecia como se a cidade inteira tivesse vindo para a casa de Simão. Isso pode ter sido um pouco cansativo para aqueles dentro da casa e talvez um pouco assustador.</w:t>
      </w:r>
    </w:p>
    <w:p>
      <w:pPr/>
      <w:r>
        <w:rPr>
          <w:lang w:val="pt_PT" w:bidi="pt_PT"/>
        </w:rPr>
      </w:r>
      <w:r>
        <w:rPr>
          <w:lang w:val="pt_PT" w:bidi="pt_PT"/>
        </w:rPr>
        <w:t>Jesus cura as pessoas. Eles vêm a ele com muitos tipos de doença. Algumas pessoas que vêm a Jesus estão doentes e algumas são possuídas por espíritos malignos. Os espíritos malignos não têm poder na presença de Jesus. Ele ordena que eles fiquem em silêncio e deixem as pessoas que eles possuem, assim como Jesus fez na sinagoga. Jesus sabe que os espíritos malignos sabem quem ele é, “o Santo de Deus”. Jesus não quer que a multidão saiba disso ainda porque não é o momento certo em seu ministério, então Jesus não permite que os demônios falem.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1.29–34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André, Tiago e João</w:t>
      </w:r>
    </w:p>
    <w:p>
      <w:pPr>
        <w:pStyle w:val="ListBullet"/>
        <w:spacing w:line="240" w:lineRule="auto"/>
        <w:ind w:left="720"/>
      </w:pPr>
      <w:r>
        <w:rPr>
          <w:lang w:val="pt_PT" w:bidi="pt_PT"/>
        </w:rPr>
      </w:r>
      <w:r>
        <w:rPr>
          <w:lang w:val="pt_PT" w:bidi="pt_PT"/>
        </w:rPr>
        <w:t>Sogra de Simão</w:t>
      </w:r>
    </w:p>
    <w:p>
      <w:pPr>
        <w:pStyle w:val="ListBullet"/>
        <w:spacing w:line="240" w:lineRule="auto"/>
        <w:ind w:left="720"/>
      </w:pPr>
      <w:r>
        <w:rPr>
          <w:lang w:val="pt_PT" w:bidi="pt_PT"/>
        </w:rPr>
      </w:r>
      <w:r>
        <w:rPr>
          <w:lang w:val="pt_PT" w:bidi="pt_PT"/>
        </w:rPr>
        <w:t>Muitos doentes e endemoninhados (que vêm a Jesus depois do pôr do sol)</w:t>
      </w:r>
    </w:p>
    <w:p>
      <w:pPr>
        <w:pStyle w:val="ListBullet"/>
        <w:spacing w:line="240" w:lineRule="auto"/>
        <w:ind w:left="720"/>
      </w:pPr>
      <w:r>
        <w:rPr>
          <w:lang w:val="pt_PT" w:bidi="pt_PT"/>
        </w:rPr>
      </w:r>
      <w:r>
        <w:rPr>
          <w:lang w:val="pt_PT" w:bidi="pt_PT"/>
        </w:rPr>
        <w:t>Toda a cidade (que se reúne para observar Jesus)</w:t>
      </w:r>
    </w:p>
    <w:p>
      <w:pPr>
        <w:pStyle w:val="ListBullet"/>
        <w:spacing w:line="240" w:lineRule="auto"/>
        <w:ind w:left="720"/>
      </w:pPr>
      <w:r>
        <w:rPr>
          <w:lang w:val="pt_PT" w:bidi="pt_PT"/>
        </w:rPr>
      </w:r>
      <w:r>
        <w:rPr>
          <w:lang w:val="pt_PT" w:bidi="pt_PT"/>
        </w:rPr>
        <w:t>Demônios (que Jesus não permite que falem)</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vai com Simão e André para a casa deles. A sogra de Simão está deitada na cama, doente com febre. Jesus toma a sogra de Simão pela mão, a senta, e sua febre a deixa. E então a sogra de Simão prepara uma refeição para eles.</w:t>
      </w:r>
    </w:p>
    <w:p>
      <w:pPr/>
      <w:r>
        <w:rPr>
          <w:lang w:val="pt_PT" w:bidi="pt_PT"/>
        </w:rPr>
      </w:r>
      <w:r>
        <w:rPr>
          <w:lang w:val="pt_PT" w:bidi="pt_PT"/>
        </w:rPr>
        <w:t>Pause o drama. Pergunte à pessoa interpretando a sogra de Simão como ela se sente neste momento. Você pode ouvir coisas como: “Grata”, “Com gratidão”, ou “Saudável e pronta para servir”. Pergunte aos atores que interpretam os discípulos: “O que vocês estão sentindo ou pensando?”. Você pode ouvir coisas como: “Tínhamos fé que Jesus poderia curá-la”, “Surpreso com a rapidez com que ela está bem e nos servindo”. Continue o drama.</w:t>
      </w:r>
    </w:p>
    <w:p>
      <w:pPr/>
      <w:r>
        <w:rPr>
          <w:lang w:val="pt_PT" w:bidi="pt_PT"/>
        </w:rPr>
      </w:r>
      <w:r>
        <w:rPr>
          <w:lang w:val="pt_PT" w:bidi="pt_PT"/>
        </w:rPr>
        <w:t>Na segunda cena, muitas pessoas doentes e endemoninhadas chegam. Jesus cura muitas delas e expulsa muitos demônios. Os demônios sabem quem Jesus é, mas ele não os permite falar.</w:t>
      </w:r>
    </w:p>
    <w:p>
      <w:pPr/>
      <w:r>
        <w:rPr>
          <w:lang w:val="pt_PT" w:bidi="pt_PT"/>
        </w:rPr>
      </w:r>
      <w:r>
        <w:rPr>
          <w:lang w:val="pt_PT" w:bidi="pt_PT"/>
        </w:rPr>
        <w:t>Pause o drama. Pergunte ao povo que interpreta os demônios: “Quem vocês acham que é Jesus?”. Você pode ouvir coisas como: “O Filho de Deus”, “O Messias”, “Aquele com toda a autoridade”, ou “Deus”. Agora pergunte à pessoa que interpreta Jesus: “Por que você não quer que eles falem?”. Você pode ouvir coisas do tipo: “Não é o tempo de eu ser conhecido”, “Eu não queria que demônios proclamassem quem eu sou” ou “Eu estou no controle de quando me daria a conhecer”.</w:t>
      </w:r>
    </w:p>
    <w:p>
      <w:pPr/>
      <w:r>
        <w:rPr>
          <w:lang w:val="pt_PT" w:bidi="pt_PT"/>
        </w:rPr>
      </w:r>
      <w:r>
        <w:rPr>
          <w:lang w:val="pt_PT" w:bidi="pt_PT"/>
        </w:rPr>
        <w:t>Pergunte aos atores que interpretam a multidão: “O que vocês estão sentindo ou pensando?”. Você pode ouvir coisas como: “Não posso acreditar no que estou vendo”, “Como ele está fazendo isso?”. “Alívio por ver meus amigos e família curados”.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1.29–34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discípulos vieram direto da </w:t>
      </w:r>
      <w:hyperlink r:id="rId37">
        <w:r>
          <w:rPr>
            <w:lang w:val="pt_PT" w:bidi="pt_PT"/>
          </w:rPr>
          <w:rPr>
            <w:color w:val="0000EE"/>
            <w:u w:val="single"/>
          </w:rPr>
          <w:t>sinagoga</w:t>
        </w:r>
      </w:hyperlink>
      <w:r>
        <w:rPr>
          <w:lang w:val="pt_PT" w:bidi="pt_PT"/>
        </w:rPr>
        <w:t xml:space="preserve"> à casa de Simão e André. </w:t>
      </w:r>
      <w:r>
        <w:rPr>
          <w:b/>
          <w:lang w:val="pt_PT" w:bidi="pt_PT"/>
        </w:rPr>
        <w:t>Sinagogas</w:t>
      </w:r>
      <w:r>
        <w:rPr>
          <w:lang w:val="pt_PT" w:bidi="pt_PT"/>
        </w:rPr>
        <w:t xml:space="preserve"> eram locais de adoração judaicos, onde pessoas dos povoados podiam congregar em vez de no templo principal em Jerusalém. Não se fazia sacrifícios em sinagogas. Elas eram congregações locais de judeus que se reuniam no Sábado (dia religioso de descanso) e em dias especiais de festas para orar, ler as Escrituras, ouvir ensinamentos e às vezes julgar problemas e disputas comunitárias. Use a mesma palavra ou frase para sinagoga que você usou em passagens anteriores.</w:t>
      </w:r>
    </w:p>
    <w:p>
      <w:pPr/>
      <w:r>
        <w:rPr>
          <w:lang w:val="pt_PT" w:bidi="pt_PT"/>
        </w:rPr>
      </w:r>
      <w:r>
        <w:rPr>
          <w:lang w:val="pt_PT" w:bidi="pt_PT"/>
        </w:rPr>
        <w:t xml:space="preserve">A mulher que Jesus curou era a mãe da esposa de Simão, sua </w:t>
      </w:r>
      <w:r>
        <w:rPr>
          <w:b/>
          <w:lang w:val="pt_PT" w:bidi="pt_PT"/>
        </w:rPr>
        <w:t>sogra</w:t>
      </w:r>
      <w:r>
        <w:rPr>
          <w:lang w:val="pt_PT" w:bidi="pt_PT"/>
        </w:rPr>
        <w:t>. Use a expressão mais natural em seu idioma para esse parentesco.</w:t>
      </w:r>
    </w:p>
    <w:p>
      <w:pPr/>
      <w:r>
        <w:rPr>
          <w:lang w:val="pt_PT" w:bidi="pt_PT"/>
        </w:rPr>
      </w:r>
      <w:r>
        <w:rPr>
          <w:lang w:val="pt_PT" w:bidi="pt_PT"/>
        </w:rPr>
        <w:t xml:space="preserve">Naqueles dias, quando as pessoas estavam </w:t>
      </w:r>
      <w:r>
        <w:rPr>
          <w:b/>
          <w:lang w:val="pt_PT" w:bidi="pt_PT"/>
        </w:rPr>
        <w:t>doentes com febre</w:t>
      </w:r>
      <w:r>
        <w:rPr>
          <w:lang w:val="pt_PT" w:bidi="pt_PT"/>
        </w:rPr>
        <w:t>, as pessoas podiam não saber qual era a doença. Estar com febre poderia significar qualquer tipo de doença. Nesta história não fica claro que tipo de febre era ou por quanto tempo ela a teve.</w:t>
      </w:r>
    </w:p>
    <w:p>
      <w:pPr/>
      <w:r>
        <w:rPr>
          <w:lang w:val="pt_PT" w:bidi="pt_PT"/>
        </w:rPr>
      </w:r>
      <w:r>
        <w:rPr>
          <w:lang w:val="pt_PT" w:bidi="pt_PT"/>
        </w:rPr>
        <w:t xml:space="preserve">Algumas das pessoas que vieram a Jesus para cura estavam </w:t>
      </w:r>
      <w:r>
        <w:rPr>
          <w:b/>
          <w:lang w:val="pt_PT" w:bidi="pt_PT"/>
        </w:rPr>
        <w:t>possuídas</w:t>
      </w:r>
      <w:r>
        <w:rPr>
          <w:lang w:val="pt_PT" w:bidi="pt_PT"/>
        </w:rPr>
        <w:t xml:space="preserve"> por </w:t>
      </w:r>
      <w:hyperlink r:id="rId44">
        <w:r>
          <w:rPr>
            <w:lang w:val="pt_PT" w:bidi="pt_PT"/>
          </w:rPr>
          <w:rPr>
            <w:color w:val="0000EE"/>
            <w:u w:val="single"/>
          </w:rPr>
          <w:t>demônios</w:t>
        </w:r>
      </w:hyperlink>
      <w:r>
        <w:rPr>
          <w:lang w:val="pt_PT" w:bidi="pt_PT"/>
        </w:rPr>
        <w:t xml:space="preserve"> ou </w:t>
      </w:r>
      <w:hyperlink r:id="rId41">
        <w:r>
          <w:rPr>
            <w:lang w:val="pt_PT" w:bidi="pt_PT"/>
          </w:rPr>
          <w:rPr>
            <w:color w:val="0000EE"/>
            <w:u w:val="single"/>
          </w:rPr>
          <w:t>espíritos imundos</w:t>
        </w:r>
      </w:hyperlink>
      <w:r>
        <w:rPr>
          <w:lang w:val="pt_PT" w:bidi="pt_PT"/>
        </w:rPr>
        <w:t xml:space="preserve">/malígnos. Os demônios decidem possuir as pessoas porque eles querem destruir as pessoas e seus relacionamentos nas comunidades. Quando demônios possuem pessoas, eles controlam as ações delas. </w:t>
      </w:r>
      <w:r>
        <w:rPr>
          <w:b/>
          <w:lang w:val="pt_PT" w:bidi="pt_PT"/>
        </w:rPr>
        <w:t>Demônios</w:t>
      </w:r>
      <w:r>
        <w:rPr>
          <w:lang w:val="pt_PT" w:bidi="pt_PT"/>
        </w:rPr>
        <w:t xml:space="preserve"> é um termo usado de forma intercambiável com </w:t>
      </w:r>
      <w:r>
        <w:rPr>
          <w:b/>
          <w:lang w:val="pt_PT" w:bidi="pt_PT"/>
        </w:rPr>
        <w:t>espíritos malignos/imundos</w:t>
      </w:r>
      <w:r>
        <w:rPr>
          <w:lang w:val="pt_PT" w:bidi="pt_PT"/>
        </w:rPr>
        <w:t xml:space="preserve">. Use a mesma palavra ou frase para demônio/espírito maligno que você usou em passagens anteriores. Para mais informações sobre </w:t>
      </w:r>
      <w:hyperlink r:id="rId40">
        <w:r>
          <w:rPr>
            <w:lang w:val="pt_PT" w:bidi="pt_PT"/>
          </w:rPr>
          <w:rPr>
            <w:color w:val="0000EE"/>
            <w:u w:val="single"/>
          </w:rPr>
          <w:t>espírito malígno</w:t>
        </w:r>
      </w:hyperlink>
      <w:r>
        <w:rPr>
          <w:lang w:val="pt_PT" w:bidi="pt_PT"/>
        </w:rPr>
        <w:t>, consulte o Glossário Mestre.</w:t>
      </w:r>
    </w:p>
    <w:p>
      <w:pPr/>
      <w:r>
        <w:rPr>
          <w:lang w:val="pt_PT" w:bidi="pt_PT"/>
        </w:rPr>
      </w:r>
      <w:r>
        <w:rPr>
          <w:lang w:val="pt_PT" w:bidi="pt_PT"/>
        </w:rPr>
        <w:t>Pare aqui e discuta com a sua equipe de tradução: em sua cultura, o que pessoas endemoninhadas fazem?</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1:35–39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1.35–39 e guardem em seus corações.</w:t>
      </w:r>
    </w:p>
    <w:p>
      <w:pPr/>
      <w:r>
        <w:rPr>
          <w:lang w:val="pt_PT" w:bidi="pt_PT"/>
        </w:rPr>
      </w:r>
      <w:r>
        <w:rPr>
          <w:lang w:val="pt_PT" w:bidi="pt_PT"/>
        </w:rPr>
        <w:t>Ouça uma versão em áudio de Marcos 1.35–39 três vezes, em três traduções diferentes, se possível. Então, como um grupo, discuta as seguintes perguntas:</w:t>
      </w:r>
    </w:p>
    <w:p>
      <w:pPr>
        <w:pStyle w:val="ListNumber"/>
        <w:numPr>
          <w:ilvl w:val="0"/>
          <w:numId w:val="19"/>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1.35–39 na tradução mais fácil de entender.</w:t>
      </w:r>
    </w:p>
    <w:p>
      <w:pPr/>
      <w:r>
        <w:rPr>
          <w:lang w:val="pt_PT" w:bidi="pt_PT"/>
        </w:rPr>
      </w:r>
      <w:r>
        <w:rPr>
          <w:lang w:val="pt_PT" w:bidi="pt_PT"/>
        </w:rPr>
        <w:t>Essa história acontece logo depois que Jesus cura a sogra de Simão e muitos outros naquela mesma noite em Cafarnaum. Na manhã seguinte, muito cedo, antes que o sol tenha nascido, Jesus se levanta e vai para um lugar onde ele pode ficar sozinho para orar. Algumas versões de Marcos usam a frase “lugar deserto” ou “lugar solitário” para descrever para onde Jesus foi, mas não havia um deserto em Cafarnaum. Não era como o lugar para onde Jesus foi quando ele foi testado por Satanás. A área em torno de Cafarnaum era altamente povoada. O lugar que Jesus foi era provavelmente fora da cidade e era um lugar isolado, um lugar onde Jesus podia ficar completamente sozinho. Jesus vai para algum lugar longe de qualquer multidão onde ele pode descansar e falar com Deus em oração. Em outros dois momentos em Marcos, Jesus faz coisas milagrosas e prega, e depois vai sozinho, à noite, para um lugar longe das pessoas, para orar e ficar só.</w:t>
      </w:r>
    </w:p>
    <w:p>
      <w:pPr/>
      <w:r>
        <w:rPr>
          <w:lang w:val="pt_PT" w:bidi="pt_PT"/>
        </w:rPr>
      </w:r>
      <w:r>
        <w:rPr>
          <w:lang w:val="pt_PT" w:bidi="pt_PT"/>
        </w:rPr>
        <w:t>Pare aqui e mostre à sua equipe um mapa da área da Galileia que inclua Cafarnaum.</w:t>
      </w:r>
    </w:p>
    <w:p>
      <w:pPr/>
      <w:r>
        <w:rPr>
          <w:lang w:val="pt_PT" w:bidi="pt_PT"/>
        </w:rPr>
      </w:r>
      <w:r>
        <w:rPr>
          <w:lang w:val="pt_PT" w:bidi="pt_PT"/>
        </w:rPr>
        <w:t>Jesus indo em algum lugar sozinho para orar nos lembra de quando Jesus foi chamado para o deserto para ser tentado por Satanás no início do ministério de Jesus. Talvez Jesus precise ficar sozinho para orar para ser lembrado por Deus, seu pai, de que ele não veio para ser tornado um rei famoso, mas para cumprir o plano de Deus para ele, para pregar as boas novas sobre o Reino de Deus. Deus fortaleceu e apoiou Jesus em seu tempo no deserto e ele fortalece Jesus novamente agora, neste tempo sozinho em oração.</w:t>
      </w:r>
    </w:p>
    <w:p>
      <w:pPr/>
      <w:r>
        <w:rPr>
          <w:lang w:val="pt_PT" w:bidi="pt_PT"/>
        </w:rPr>
      </w:r>
      <w:r>
        <w:rPr>
          <w:lang w:val="pt_PT" w:bidi="pt_PT"/>
        </w:rPr>
        <w:t>Pare aqui e discuta essa pergunta como um grupo: como as pessoas oram em sua cultura? Quando as pessoas oram? Sobre o que elas normalmente oram? Pare o áudio aqui.</w:t>
      </w:r>
    </w:p>
    <w:p>
      <w:pPr/>
      <w:r>
        <w:rPr>
          <w:lang w:val="pt_PT" w:bidi="pt_PT"/>
        </w:rPr>
      </w:r>
      <w:r>
        <w:rPr>
          <w:lang w:val="pt_PT" w:bidi="pt_PT"/>
        </w:rPr>
        <w:t>Mais tarde, Simão e os outros (provavelmente André, Tiago e João) vão procurar Jesus. Eles acordaram e não encontraram Jesus, então eles foram procurar por ele. “Procurar” sugere que eles procuraram ansiosamente, que eles não estão felizes com as ações de Jesus e estão surpresos ao descobrir que Jesus não está lá. Quando Simão e os outros encontram Jesus, eles dizem a ele: “Todos estão procurando por você”. “Todos estão procurando por você” não significa que todas as pessoas na cidade estão procurando Jesus, mas sugere que muitas das pessoas da cidade estão tentando encontrar Jesus, provavelmente para mais cura. Simão e os outros discípulos querem que Jesus volte para as multidões e realize mais milagres. Eles entenderam mal por que Jesus veio — eles não entendem que Jesus não quer se tornar um curandeiro e líder famoso. As curas e milagres que Jesus realiza mostram às pessoas parte da natureza do reino de Deus, mas esse não é o propósito principal de Jesus.</w:t>
      </w:r>
    </w:p>
    <w:p>
      <w:pPr/>
      <w:r>
        <w:rPr>
          <w:lang w:val="pt_PT" w:bidi="pt_PT"/>
        </w:rPr>
      </w:r>
      <w:r>
        <w:rPr>
          <w:lang w:val="pt_PT" w:bidi="pt_PT"/>
        </w:rPr>
        <w:t>Jesus responde a Simão e os outros dizendo-lhes que é hora de ir para outras aldeias próximas para pregar. Jesus diz que é por isso que ele veio para a terra. Embora não esteja claro nesta história, o relato de Lucas dessa história nos diz que Jesus veio para dar às pessoas as informações de que precisam para tomar uma decisão para se tornar parte do Reino de Deus.</w:t>
      </w:r>
    </w:p>
    <w:p>
      <w:pPr/>
      <w:r>
        <w:rPr>
          <w:lang w:val="pt_PT" w:bidi="pt_PT"/>
        </w:rPr>
      </w:r>
      <w:r>
        <w:rPr>
          <w:lang w:val="pt_PT" w:bidi="pt_PT"/>
        </w:rPr>
        <w:t>Jesus viajou por toda a região da Galileia, uma área no lado oeste do Mar da Galileia que era densamente povoada com cidades de médio porte, onde as pessoas pescavam e cultivavam o solo fértil da área. Quando ele viajava, ele usava as sinagogas do povo como um lugar para conhecer pessoas do vilarejo. Ele pregava e ordenava que demônios saíssem das pessoas. Embora ele provavelmente curasse as pessoas fisicamente também, expulsar demônios mostra melhor como ele restaurou as pessoas de todas as maneiras para a vida plena e a liberdade que Deus quer para nós em Deus. Novamente vemos o tema do conflito de Jesus com Satanás aqui e como Jesus tem poder sobre Satanás e seus seguidores.</w:t>
      </w:r>
    </w:p>
    <w:p>
      <w:pPr/>
      <w:r>
        <w:rPr>
          <w:lang w:val="pt_PT" w:bidi="pt_PT"/>
        </w:rPr>
      </w:r>
      <w:r>
        <w:rPr>
          <w:lang w:val="pt_PT" w:bidi="pt_PT"/>
        </w:rPr>
        <w:t>Nesta história, Jesus estabelece novamente que é ele quem controla suas próprias ações — não as multidões ao seu redor ou seus discípulos.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1.35–39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acordou muito cedo, enquanto ainda estava escuro e foi para um lugar para orar sozinho.</w:t>
      </w:r>
    </w:p>
    <w:p>
      <w:pPr/>
      <w:r>
        <w:rPr>
          <w:lang w:val="pt_PT" w:bidi="pt_PT"/>
        </w:rPr>
      </w:r>
      <w:r>
        <w:rPr>
          <w:b/>
          <w:lang w:val="pt_PT" w:bidi="pt_PT"/>
        </w:rPr>
        <w:t>Mais tarde,</w:t>
      </w:r>
      <w:r>
        <w:rPr>
          <w:lang w:val="pt_PT" w:bidi="pt_PT"/>
        </w:rPr>
        <w:t xml:space="preserve"> Simão e os outros (provavelmente André, Tiago e João) vão procurar Jesus. Quando eles encontram Jesus, eles dizem a ele que muitas pessoas estão procurando por ele. Jesus diz aos discípulos que é hora de ir para outras aldeias para pregar. É por isso que ele está aqui.</w:t>
      </w:r>
    </w:p>
    <w:p>
      <w:pPr/>
      <w:r>
        <w:rPr>
          <w:lang w:val="pt_PT" w:bidi="pt_PT"/>
        </w:rPr>
      </w:r>
      <w:r>
        <w:rPr>
          <w:b/>
          <w:lang w:val="pt_PT" w:bidi="pt_PT"/>
        </w:rPr>
        <w:t>Na terceira cena:</w:t>
      </w:r>
      <w:r>
        <w:rPr>
          <w:lang w:val="pt_PT" w:bidi="pt_PT"/>
        </w:rPr>
        <w:t xml:space="preserve"> Jesus e seus discípulos viajam por toda a região da Galileia. Jesus prega em sinagogas e expulsa demônios.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e os outros/companheiros (provavelmente André, Tiago e João)</w:t>
      </w:r>
    </w:p>
    <w:p>
      <w:pPr>
        <w:pStyle w:val="ListBullet"/>
        <w:spacing w:line="240" w:lineRule="auto"/>
        <w:ind w:left="720"/>
      </w:pPr>
      <w:r>
        <w:rPr>
          <w:lang w:val="pt_PT" w:bidi="pt_PT"/>
        </w:rPr>
      </w:r>
      <w:r>
        <w:rPr>
          <w:lang w:val="pt_PT" w:bidi="pt_PT"/>
        </w:rPr>
        <w:t>Pessoas na casa procurando por Jesus</w:t>
      </w:r>
    </w:p>
    <w:p>
      <w:pPr>
        <w:pStyle w:val="ListBullet"/>
        <w:spacing w:line="240" w:lineRule="auto"/>
        <w:ind w:left="720"/>
      </w:pPr>
      <w:r>
        <w:rPr>
          <w:lang w:val="pt_PT" w:bidi="pt_PT"/>
        </w:rPr>
      </w:r>
      <w:r>
        <w:rPr>
          <w:lang w:val="pt_PT" w:bidi="pt_PT"/>
        </w:rPr>
        <w:t>Pessoas nas sinagogas</w:t>
      </w:r>
    </w:p>
    <w:p>
      <w:pPr/>
      <w:r>
        <w:rPr>
          <w:lang w:val="pt_PT" w:bidi="pt_PT"/>
        </w:rPr>
      </w:r>
      <w:r>
        <w:rPr>
          <w:lang w:val="pt_PT" w:bidi="pt_PT"/>
        </w:rPr>
        <w:t>Como um grupo, preste atenção a estas partes do cenário da passagem:</w:t>
      </w:r>
    </w:p>
    <w:p>
      <w:pPr/>
      <w:r>
        <w:rPr>
          <w:lang w:val="pt_PT" w:bidi="pt_PT"/>
        </w:rPr>
      </w:r>
      <w:r>
        <w:rPr>
          <w:lang w:val="pt_PT" w:bidi="pt_PT"/>
        </w:rPr>
        <w:t>Jesus acordou muito cedo para ir e orar em algum lugar sozinho. Ainda está escuro do lado de fora. Lembre-se de que grandes multidões haviam se reunido em torno da casa de Simão e André na noite anterior e Jesus curou os doentes e possuídos. Não nos dizem por quanto tempo as multidões estiveram com Jesus naquela noite, mas sabemos que provavelmente foi um tempo muito atarefado para Jesus. Jesus estava provavelmente fisicamente cansado. Mesmo que Jesus possa ter estado cansado, passar tempo sozinho falando com Deus era a prioridade de Jesus. Tempo sozinho para orar é importante para Jesus. Vemos dois outros lugares em Marcos quando Jesus vai ficar sozinho para orar depois de pregar e curar. Esse é tempo para descansar e falar com Deus; Deus fortalece e apoia Jesus. Jesus nos mostra aqui que a oração é uma prioridade para ele e deve ser uma prioridade em nossas vidas, mesmo quando parece difícil encontrar tempo. Deus quer que passemos tempo com ele.</w:t>
      </w:r>
    </w:p>
    <w:p>
      <w:pPr/>
      <w:r>
        <w:rPr>
          <w:lang w:val="pt_PT" w:bidi="pt_PT"/>
        </w:rPr>
      </w:r>
      <w:r>
        <w:rPr>
          <w:lang w:val="pt_PT" w:bidi="pt_PT"/>
        </w:rPr>
        <w:t>Pare aqui e discuta essa pergunta como um grupo: quando vocês estão muito ocupados, como vocês encontram tempo para as coisas que são importantes? Quais são suas prioridades? Pause o áudio aqui.</w:t>
      </w:r>
    </w:p>
    <w:p>
      <w:pPr/>
      <w:r>
        <w:rPr>
          <w:lang w:val="pt_PT" w:bidi="pt_PT"/>
        </w:rPr>
      </w:r>
      <w:r>
        <w:rPr>
          <w:lang w:val="pt_PT" w:bidi="pt_PT"/>
        </w:rPr>
        <w:t>Na segunda cena, Simão e os outros vão procurar Jesus. Embora não nos seja dito quem são os “outros”, é provável que Marcos esteja referindo-se a André, Tiago e João aqui. Eles acordaram e descobrem que Jesus não está mais na casa. As pessoas na cidade estão na casa procurando Jesus, provavelmente para que ele possa curá-las depois que as notícias dos milagres de Jesus continuam a se espalhar. Simão e os outros parecem estar ansiosos. Eles podem não saber o que dizer a todas as pessoas que se reúnem. Eles não querem desapontá-las. Eles podem estar preocupados com Jesus; eles não sabem para onde ele foi. Ou eles podem ficar surpresos por Jesus ter deixado a casa quando há tanta excitação na cidade sobre o que ele fez. Pode parecer a eles que Jesus está perdendo uma oportunidade de mostrar ainda mais pessoas seu poder para curar.</w:t>
      </w:r>
    </w:p>
    <w:p>
      <w:pPr/>
      <w:r>
        <w:rPr>
          <w:lang w:val="pt_PT" w:bidi="pt_PT"/>
        </w:rPr>
      </w:r>
      <w:r>
        <w:rPr>
          <w:lang w:val="pt_PT" w:bidi="pt_PT"/>
        </w:rPr>
        <w:t>Quando os discípulos eventualmente encontram Jesus, eles dizem a Jesus que todos estão procurando por ele. Eles estão provavelmente frustrados com Jesus. No entanto, Jesus novamente nos mostra suas prioridades aqui. As prioridades de Jesus são orar e pregar. Jesus não veio para ser famoso e apenas realizar milagres. Ele não volta para Cafarnaum, para as multidões que estão procurando por ele. Jesus diz aos discípulos que eles devem seguir em frente para outras aldeias, para que Jesus possa pregar para eles também, pois é por isso que ele veio.</w:t>
      </w:r>
    </w:p>
    <w:p>
      <w:pPr/>
      <w:r>
        <w:rPr>
          <w:lang w:val="pt_PT" w:bidi="pt_PT"/>
        </w:rPr>
      </w:r>
      <w:r>
        <w:rPr>
          <w:lang w:val="pt_PT" w:bidi="pt_PT"/>
        </w:rPr>
        <w:t>Jesus e seus discípulos vão por toda a região da Galileia. Jesus pregava nas sinagogas. Jesus não foi treinado como um mestre religioso oficial, como outros mestres da lei. No entanto, as pessoas haviam ouvido ele ensinar. Ele era respeitado, e os líderes religiosos permitiram que ele pregasse nas sinagogas e expulsasse demônios.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1.35–39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e os outros/companheiros (provavelmente André, Tiago e João)</w:t>
      </w:r>
    </w:p>
    <w:p>
      <w:pPr>
        <w:pStyle w:val="ListBullet"/>
        <w:spacing w:line="240" w:lineRule="auto"/>
        <w:ind w:left="720"/>
      </w:pPr>
      <w:r>
        <w:rPr>
          <w:lang w:val="pt_PT" w:bidi="pt_PT"/>
        </w:rPr>
      </w:r>
      <w:r>
        <w:rPr>
          <w:lang w:val="pt_PT" w:bidi="pt_PT"/>
        </w:rPr>
        <w:t>Pessoas na casa procurando por Jesus</w:t>
      </w:r>
    </w:p>
    <w:p>
      <w:pPr>
        <w:pStyle w:val="ListBullet"/>
        <w:spacing w:line="240" w:lineRule="auto"/>
        <w:ind w:left="720"/>
      </w:pPr>
      <w:r>
        <w:rPr>
          <w:lang w:val="pt_PT" w:bidi="pt_PT"/>
        </w:rPr>
      </w:r>
      <w:r>
        <w:rPr>
          <w:lang w:val="pt_PT" w:bidi="pt_PT"/>
        </w:rPr>
        <w:t>Pessoas nas sinagogas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da encenação, pare o encenação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andando para um lugar quieto sozinho. Ele passa tempo falando com Deus em oração.</w:t>
      </w:r>
    </w:p>
    <w:p>
      <w:pPr/>
      <w:r>
        <w:rPr>
          <w:lang w:val="pt_PT" w:bidi="pt_PT"/>
        </w:rPr>
      </w:r>
      <w:r>
        <w:rPr>
          <w:lang w:val="pt_PT" w:bidi="pt_PT"/>
        </w:rPr>
        <w:t>Pause o drama. Pergunte à pessoa que interpreta Jesus: “O que você está sentindo ou pensando?”. A pessoa pode responder coisas como: “Cansado. Eu precisava de tempo longe das multidões”, ou “Fortalecido”, ou “Tão feliz por ter esse tempo a sós com Deus”, ou “Renovado e focado em continuar meu ministério”. Continue o drama.</w:t>
      </w:r>
    </w:p>
    <w:p>
      <w:pPr/>
      <w:r>
        <w:rPr>
          <w:lang w:val="pt_PT" w:bidi="pt_PT"/>
        </w:rPr>
      </w:r>
      <w:r>
        <w:rPr>
          <w:lang w:val="pt_PT" w:bidi="pt_PT"/>
        </w:rPr>
        <w:t>Encene os discípulos procurando por Jesus. Eles acordaram e Jesus se foi. Multidões de pessoas já estão procurando por Jesus. Os discípulos encontram Jesus e dizem a ele que todos estão procurando por ele.</w:t>
      </w:r>
    </w:p>
    <w:p>
      <w:pPr/>
      <w:r>
        <w:rPr>
          <w:lang w:val="pt_PT" w:bidi="pt_PT"/>
        </w:rPr>
      </w:r>
      <w:r>
        <w:rPr>
          <w:lang w:val="pt_PT" w:bidi="pt_PT"/>
        </w:rPr>
        <w:t>Pause o drama. Pergunte aos atores que interpretam os discípulos: “O que vocês estão sentindo ou pensando?”. Você pode ouvir respostas como “Confuso, por que Jesus deixou a casa?”. ou “Em expectativa, Jesus voltará e curará mais pessoas”. Continue o drama.</w:t>
      </w:r>
    </w:p>
    <w:p>
      <w:pPr/>
      <w:r>
        <w:rPr>
          <w:lang w:val="pt_PT" w:bidi="pt_PT"/>
        </w:rPr>
      </w:r>
      <w:r>
        <w:rPr>
          <w:lang w:val="pt_PT" w:bidi="pt_PT"/>
        </w:rPr>
        <w:t>Jesus responde aos discípulos dizendo: “Devemos ir a outras cidades e pregar a elas também. É por isso que eu vim”.</w:t>
      </w:r>
    </w:p>
    <w:p>
      <w:pPr/>
      <w:r>
        <w:rPr>
          <w:lang w:val="pt_PT" w:bidi="pt_PT"/>
        </w:rPr>
      </w:r>
      <w:r>
        <w:rPr>
          <w:lang w:val="pt_PT" w:bidi="pt_PT"/>
        </w:rPr>
        <w:t>Pause o drama. Pergunte às pessoas que interpretam os discípulos o que elas acham que Jesus quis dizer quando ele disse isso. Pergunte a eles por que acham que Jesus veio nesse momento. Continue o drama.</w:t>
      </w:r>
    </w:p>
    <w:p>
      <w:pPr/>
      <w:r>
        <w:rPr>
          <w:lang w:val="pt_PT" w:bidi="pt_PT"/>
        </w:rPr>
      </w:r>
      <w:r>
        <w:rPr>
          <w:lang w:val="pt_PT" w:bidi="pt_PT"/>
        </w:rPr>
        <w:t>Finalmente, encene Jesus e seus discípulos viajando por toda a Galileia. Jesus está pregando em sinagogas e ordenando demônios para deixar pessoas que estão possuídas.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1.35–39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história começa com Jesus indo a um lugar solitário para orar. </w:t>
      </w:r>
      <w:r>
        <w:rPr>
          <w:b/>
          <w:lang w:val="pt_PT" w:bidi="pt_PT"/>
        </w:rPr>
        <w:t>Lugar deserto</w:t>
      </w:r>
      <w:r>
        <w:rPr>
          <w:lang w:val="pt_PT" w:bidi="pt_PT"/>
        </w:rPr>
        <w:t xml:space="preserve"> é a mesma palavra usada para onde João vivia e para onde Jesus foi para ser testado. Não há um deserto real perto de </w:t>
      </w:r>
      <w:hyperlink r:id="rId35">
        <w:r>
          <w:rPr>
            <w:lang w:val="pt_PT" w:bidi="pt_PT"/>
          </w:rPr>
          <w:rPr>
            <w:color w:val="0000EE"/>
            <w:u w:val="single"/>
          </w:rPr>
          <w:t>Cafarnaum</w:t>
        </w:r>
      </w:hyperlink>
      <w:r>
        <w:rPr>
          <w:lang w:val="pt_PT" w:bidi="pt_PT"/>
        </w:rPr>
        <w:t xml:space="preserve"> — essa é uma maneira de dizer que ele foi encontrar um lugar onde poderia ficar só para falar com Deus. A palavra </w:t>
      </w:r>
      <w:r>
        <w:rPr>
          <w:b/>
          <w:lang w:val="pt_PT" w:bidi="pt_PT"/>
        </w:rPr>
        <w:t>orar</w:t>
      </w:r>
      <w:r>
        <w:rPr>
          <w:lang w:val="pt_PT" w:bidi="pt_PT"/>
        </w:rPr>
        <w:t xml:space="preserve"> sugere oração por um longo período de tempo. Em seu sentido mais amplo, a oração é falar com Deus. Tente não empregar um termo que signifique apenas recitar uma fórmula de palavras.</w:t>
      </w:r>
    </w:p>
    <w:p>
      <w:pPr/>
      <w:r>
        <w:rPr>
          <w:lang w:val="pt_PT" w:bidi="pt_PT"/>
        </w:rPr>
      </w:r>
      <w:r>
        <w:rPr>
          <w:lang w:val="pt_PT" w:bidi="pt_PT"/>
        </w:rPr>
        <w:t xml:space="preserve">Pare aqui e, com um grupo, discuta qual palavra ou frase você usará para "oração". Para mais informações sobre </w:t>
      </w:r>
      <w:hyperlink r:id="rId45">
        <w:r>
          <w:rPr>
            <w:lang w:val="pt_PT" w:bidi="pt_PT"/>
          </w:rPr>
          <w:rPr>
            <w:color w:val="0000EE"/>
            <w:u w:val="single"/>
          </w:rPr>
          <w:t>orar/oração</w:t>
        </w:r>
      </w:hyperlink>
      <w:r>
        <w:rPr>
          <w:lang w:val="pt_PT" w:bidi="pt_PT"/>
        </w:rPr>
        <w:t>, consulte o Glossário Mestre. Pause este áudio aqui.</w:t>
      </w:r>
    </w:p>
    <w:p>
      <w:pPr/>
      <w:r>
        <w:rPr>
          <w:lang w:val="pt_PT" w:bidi="pt_PT"/>
        </w:rPr>
      </w:r>
      <w:r>
        <w:rPr>
          <w:lang w:val="pt_PT" w:bidi="pt_PT"/>
        </w:rPr>
        <w:t xml:space="preserve">Simão e </w:t>
      </w:r>
      <w:r>
        <w:rPr>
          <w:b/>
          <w:lang w:val="pt_PT" w:bidi="pt_PT"/>
        </w:rPr>
        <w:t>os outros</w:t>
      </w:r>
      <w:r>
        <w:rPr>
          <w:lang w:val="pt_PT" w:bidi="pt_PT"/>
        </w:rPr>
        <w:t xml:space="preserve"> ou Simão e seus </w:t>
      </w:r>
      <w:r>
        <w:rPr>
          <w:b/>
          <w:lang w:val="pt_PT" w:bidi="pt_PT"/>
        </w:rPr>
        <w:t>companheiros</w:t>
      </w:r>
      <w:r>
        <w:rPr>
          <w:lang w:val="pt_PT" w:bidi="pt_PT"/>
        </w:rPr>
        <w:t xml:space="preserve"> foram procurar por Jesus. “Outros” ou “companheiros” aqui eram provavelmente André, Tiago e João.</w:t>
      </w:r>
    </w:p>
    <w:p>
      <w:pPr/>
      <w:r>
        <w:rPr>
          <w:lang w:val="pt_PT" w:bidi="pt_PT"/>
        </w:rPr>
      </w:r>
      <w:r>
        <w:rPr>
          <w:lang w:val="pt_PT" w:bidi="pt_PT"/>
        </w:rPr>
        <w:t xml:space="preserve">Jesus e os discípulos vão para outras cidades/aldeias na região da Galileia para pregar. </w:t>
      </w:r>
      <w:r>
        <w:rPr>
          <w:b/>
          <w:lang w:val="pt_PT" w:bidi="pt_PT"/>
        </w:rPr>
        <w:t>Cidades/povoados</w:t>
      </w:r>
      <w:r>
        <w:rPr>
          <w:lang w:val="pt_PT" w:bidi="pt_PT"/>
        </w:rPr>
        <w:t xml:space="preserve">: refere-se a cidades que eram como grandes vilas agrícolas — do tamanho de uma cidade pequena (pelo menos 15 mil pessoas), mas que lembrava um povoado. A </w:t>
      </w:r>
      <w:hyperlink r:id="rId30">
        <w:r>
          <w:rPr>
            <w:lang w:val="pt_PT" w:bidi="pt_PT"/>
          </w:rPr>
          <w:rPr>
            <w:color w:val="0000EE"/>
            <w:u w:val="single"/>
          </w:rPr>
          <w:t>Galileia</w:t>
        </w:r>
      </w:hyperlink>
      <w:r>
        <w:rPr>
          <w:lang w:val="pt_PT" w:bidi="pt_PT"/>
        </w:rPr>
        <w:t xml:space="preserve"> é uma área em torno do lado ocidental do </w:t>
      </w:r>
      <w:hyperlink r:id="rId29">
        <w:r>
          <w:rPr>
            <w:lang w:val="pt_PT" w:bidi="pt_PT"/>
          </w:rPr>
          <w:rPr>
            <w:color w:val="0000EE"/>
            <w:u w:val="single"/>
          </w:rPr>
          <w:t>Mar da Galileia</w:t>
        </w:r>
      </w:hyperlink>
      <w:r>
        <w:rPr>
          <w:lang w:val="pt_PT" w:bidi="pt_PT"/>
        </w:rPr>
        <w:t>, densamente povoada com cidades de tamanho médio, onde as pessoas pescavam e plantavam colheitas no solo fértil da área.</w:t>
      </w:r>
    </w:p>
    <w:p>
      <w:pPr/>
      <w:r>
        <w:rPr>
          <w:lang w:val="pt_PT" w:bidi="pt_PT"/>
        </w:rPr>
      </w:r>
      <w:r>
        <w:rPr>
          <w:lang w:val="pt_PT" w:bidi="pt_PT"/>
        </w:rPr>
        <w:t>Pare aqui e, como um grupo, olhe para um mapa da Galileia. Pause este áudio aqui.</w:t>
      </w:r>
    </w:p>
    <w:p>
      <w:pPr/>
      <w:r>
        <w:rPr>
          <w:lang w:val="pt_PT" w:bidi="pt_PT"/>
        </w:rPr>
      </w:r>
      <w:r>
        <w:rPr>
          <w:lang w:val="pt_PT" w:bidi="pt_PT"/>
        </w:rPr>
        <w:t xml:space="preserve">Jesus pregava nas </w:t>
      </w:r>
      <w:r>
        <w:rPr>
          <w:b/>
          <w:lang w:val="pt_PT" w:bidi="pt_PT"/>
        </w:rPr>
        <w:t>sinagogas</w:t>
      </w:r>
      <w:r>
        <w:rPr>
          <w:lang w:val="pt_PT" w:bidi="pt_PT"/>
        </w:rPr>
        <w:t xml:space="preserve">. Sinagogas eram locais de adoração judaicos, onde pessoas dos povoados podiam congregar em vez de no templo principal em Jerusalém. Use a mesma palavra para sinagoga que você tem usado em passagens anteriores, e lembre-se de que </w:t>
      </w:r>
      <w:hyperlink r:id="rId37">
        <w:r>
          <w:rPr>
            <w:lang w:val="pt_PT" w:bidi="pt_PT"/>
          </w:rPr>
          <w:rPr>
            <w:color w:val="0000EE"/>
            <w:u w:val="single"/>
          </w:rPr>
          <w:t>sinagoga</w:t>
        </w:r>
      </w:hyperlink>
      <w:r>
        <w:rPr>
          <w:lang w:val="pt_PT" w:bidi="pt_PT"/>
        </w:rPr>
        <w:t xml:space="preserve"> está no Glossário Mestre.</w:t>
      </w:r>
    </w:p>
    <w:p>
      <w:pPr/>
      <w:r>
        <w:rPr>
          <w:lang w:val="pt_PT" w:bidi="pt_PT"/>
        </w:rPr>
      </w:r>
      <w:r>
        <w:rPr>
          <w:lang w:val="pt_PT" w:bidi="pt_PT"/>
        </w:rPr>
        <w:t xml:space="preserve">Jesus expulsa </w:t>
      </w:r>
      <w:r>
        <w:rPr>
          <w:b/>
          <w:lang w:val="pt_PT" w:bidi="pt_PT"/>
        </w:rPr>
        <w:t>demônios</w:t>
      </w:r>
      <w:r>
        <w:rPr>
          <w:lang w:val="pt_PT" w:bidi="pt_PT"/>
        </w:rPr>
        <w:t xml:space="preserve">. Ele faz com que os </w:t>
      </w:r>
      <w:hyperlink r:id="rId44">
        <w:r>
          <w:rPr>
            <w:lang w:val="pt_PT" w:bidi="pt_PT"/>
          </w:rPr>
          <w:rPr>
            <w:color w:val="0000EE"/>
            <w:u w:val="single"/>
          </w:rPr>
          <w:t>demônios</w:t>
        </w:r>
      </w:hyperlink>
      <w:r>
        <w:rPr>
          <w:lang w:val="pt_PT" w:bidi="pt_PT"/>
        </w:rPr>
        <w:t xml:space="preserve"> deixem as pessoas e parem de controlá-las. A palavra “demônios” é usada de forma intercambiável com a palavra para espírito impuro ou maligno. Use a mesma palavra ou frase para demônio ou espíritos malignos que você usou em outras passagens. Para mais informações sobre </w:t>
      </w:r>
      <w:hyperlink r:id="rId40">
        <w:r>
          <w:rPr>
            <w:lang w:val="pt_PT" w:bidi="pt_PT"/>
          </w:rPr>
          <w:rPr>
            <w:color w:val="0000EE"/>
            <w:u w:val="single"/>
          </w:rPr>
          <w:t>espírito maligno</w:t>
        </w:r>
      </w:hyperlink>
      <w:r>
        <w:rPr>
          <w:lang w:val="pt_PT" w:bidi="pt_PT"/>
        </w:rPr>
        <w:t>, consulte 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1:40–45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1.40–45 e guardem em seus corações.</w:t>
      </w:r>
    </w:p>
    <w:p>
      <w:pPr/>
      <w:r>
        <w:rPr>
          <w:lang w:val="pt_PT" w:bidi="pt_PT"/>
        </w:rPr>
      </w:r>
      <w:r>
        <w:rPr>
          <w:lang w:val="pt_PT" w:bidi="pt_PT"/>
        </w:rPr>
        <w:t>Ouça uma versão em áudio de Marcos 1.40–45 três vezes, em três traduções diferentes, se possível. Então, como um grupo, discuta as seguintes perguntas:</w:t>
      </w:r>
    </w:p>
    <w:p>
      <w:pPr>
        <w:pStyle w:val="ListNumber"/>
        <w:numPr>
          <w:ilvl w:val="0"/>
          <w:numId w:val="20"/>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1.40–45 na tradução mais fácil de entender.</w:t>
      </w:r>
    </w:p>
    <w:p>
      <w:pPr/>
      <w:r>
        <w:rPr>
          <w:lang w:val="pt_PT" w:bidi="pt_PT"/>
        </w:rPr>
      </w:r>
      <w:r>
        <w:rPr>
          <w:lang w:val="pt_PT" w:bidi="pt_PT"/>
        </w:rPr>
        <w:t>Jesus e seus discípulos têm viajado por toda a região da Galileia. Jesus tem pregado em sinagogas e ordenando demônios para deixar as pessoas. Notícias sobre os milagres de Jesus continuam a se espalhar. Marcos agora nos apresenta a um homem que estava doente com uma doença de pele grave, lepra, que ou viu, ou ouviu sobre o poder de Jesus para curar e veio pedir a Jesus para curá-lo.</w:t>
      </w:r>
    </w:p>
    <w:p>
      <w:pPr/>
      <w:r>
        <w:rPr>
          <w:lang w:val="pt_PT" w:bidi="pt_PT"/>
        </w:rPr>
      </w:r>
      <w:r>
        <w:rPr>
          <w:lang w:val="pt_PT" w:bidi="pt_PT"/>
        </w:rPr>
        <w:t>Lepra provavelmente refere-se a muitos tipos diferentes de doenças de pele. As pessoas tinham medo das pessoas com a doença de lepra e as expulsavam da sociedade. Pessoas com lepra eram consideradas impuras — ou inadequadas para viver e trabalhar na comunidade. As pessoas acreditavam que a doença se espalhava pelo contato com alguém que tinha a doença. No Antigo Testamento, em Levítico, Moisés afirma na lei que pessoas com lepra deveriam usar roupas rasgadas, não escovar seus cabelos e gritar “impuro, impuro”, o dia todo. Leprosos viviam sozinhos, fora da comunidade. Qualquer um que tocasse em um leproso era considerado impuro também, então as pessoas ficavam o mais longe possível deles. Leprosos podiam ir às sinagogas para adorar, se houvesse uma barreira entre eles e o resto da congregação. Um leproso podia ser curado da doença, mas ele precisava então ir a um sacerdote para ser declarado “puro” novamente e poder levar uma vida normal dentro da comunidade.</w:t>
      </w:r>
    </w:p>
    <w:p>
      <w:pPr/>
      <w:r>
        <w:rPr>
          <w:lang w:val="pt_PT" w:bidi="pt_PT"/>
        </w:rPr>
      </w:r>
      <w:r>
        <w:rPr>
          <w:lang w:val="pt_PT" w:bidi="pt_PT"/>
        </w:rPr>
        <w:t>Faça uma pausa aqui e discuta com a sua equipe de tradução: existem doenças na sua cultura que fazem as pessoas serem separadas da comunidade ou não poderem adorar a Deus? O que essas pessoas devem fazer para mostrar que estão separadas? Como os outros as tratam? Como elas podem reingressar na comunidade? Pare o áudio aqui.</w:t>
      </w:r>
    </w:p>
    <w:p>
      <w:pPr/>
      <w:r>
        <w:rPr>
          <w:lang w:val="pt_PT" w:bidi="pt_PT"/>
        </w:rPr>
      </w:r>
      <w:r>
        <w:rPr>
          <w:lang w:val="pt_PT" w:bidi="pt_PT"/>
        </w:rPr>
        <w:t>O leproso nesta história vai a Jesus, se ajoelha e implora a Jesus para curá-lo. O homem mostrou grande respeito por Jesus quando ele se ajoelhou. Ele está desesperado para ser curado e não ser mais um excluído na sociedade. O leproso implora a Jesus: “Se você estiver disposto, você pode me tornar puro”. O leproso sofreu muito física e emocionalmente. Ser um excluído seria uma vida triste e solitária. O leproso não está se concentrando apenas em ser curado fisicamente, mas em ser “puro” e capaz de ser parte da comunidade novamente. Embora o leproso esteja desesperado e implore a Jesus, sua pergunta é educada e respeitosa. Ele pergunta se Jesus está “disposto”. O leproso sabe que Jesus tem o poder de curá-lo, mas não sabe se Jesus o fará. As pessoas não mostravam compaixão com leprosos, então ele não sabe se Jesus o ajudará. Jesus, no entanto, é “movido por compaixão”, ou emoção profunda. Ele se importa profundamente com esse homem e seu sofrimento.</w:t>
      </w:r>
    </w:p>
    <w:p>
      <w:pPr/>
      <w:r>
        <w:rPr>
          <w:lang w:val="pt_PT" w:bidi="pt_PT"/>
        </w:rPr>
      </w:r>
      <w:r>
        <w:rPr>
          <w:lang w:val="pt_PT" w:bidi="pt_PT"/>
        </w:rPr>
        <w:t>Pare aqui e, como um grupo, discuta: conte uma história sobre alguém que sentia compaixão, ou amor, e frustração ao mesmo tempo. Como você descreve essas emoções? Pause este áudio aqui.</w:t>
      </w:r>
    </w:p>
    <w:p>
      <w:pPr/>
      <w:r>
        <w:rPr>
          <w:lang w:val="pt_PT" w:bidi="pt_PT"/>
        </w:rPr>
      </w:r>
      <w:r>
        <w:rPr>
          <w:lang w:val="pt_PT" w:bidi="pt_PT"/>
        </w:rPr>
        <w:t>Jesus, na verdade, toca o homem, mesmo que isso fosse contra a lei judaica. O homem não estava acostumado com as pessoas tocando nele em seu estado de exclusão. Jesus não se importava em quebrar as regras religiosas — na mente dele, a lei do amor era mais importante que a lei religiosa.</w:t>
      </w:r>
    </w:p>
    <w:p>
      <w:pPr/>
      <w:r>
        <w:rPr>
          <w:lang w:val="pt_PT" w:bidi="pt_PT"/>
        </w:rPr>
      </w:r>
      <w:r>
        <w:rPr>
          <w:lang w:val="pt_PT" w:bidi="pt_PT"/>
        </w:rPr>
        <w:t>O leproso é curado imediatamente e é purificado. No entanto, na Lei judaica os sacerdotes são os que tinham autoridade para declarar que uma pessoa impura estava agora pura e a permitiam retornar à comunidade. Jesus dá ao homem instruções severas para se mostrar ao sacerdote. Quando Jesus demonstrou compaixão e deu ao homem uma severa advertência, havia emoção profunda — similar à frustração e raiva pelo mal que causara a doença nele. Jesus também podia estar frustrado porque sabia que o homem estava prestes a desobedecer à sua ordem de ficar calado.</w:t>
      </w:r>
    </w:p>
    <w:p>
      <w:pPr/>
      <w:r>
        <w:rPr>
          <w:lang w:val="pt_PT" w:bidi="pt_PT"/>
        </w:rPr>
      </w:r>
      <w:r>
        <w:rPr>
          <w:lang w:val="pt_PT" w:bidi="pt_PT"/>
        </w:rPr>
        <w:t>Jesus instruiu o homem muito fortemente a não dizer a ninguém o que havia acontecido. Em vez disso, Jesus disse ao homem para ir ao sacerdote para receber a cerimônia e fazer os sacrifícios que o tornariam “puro”. O sacerdote teria estado no templo em Jerusalém. Sacerdotes judeus ofereciam sacrifícios a Deus em nome das pessoas. Os sacerdotes eram os representantes de Deus perante seu povo e os representantes de seu povo perante Deus. Também eram os sacerdotes que examinavam as pessoas e decidiam se elas podiam ser purificadas novamente. Novamente, somos informados no Antigo Testamento em Levítico que Deus deu leis a Moisés, que incluem instruções sobre o que uma pessoa deve fazer depois de ser curada da lepra. O homem precisaria ir ao templo em Jerusalém para se mostrar ao sacerdote e trazer sua oferta — seguindo as instruções dadas na lei de Moisés para quando uma pessoa é curada da lepra. Uma oferta é um presente que as pessoas oferecem a Deus em agradecimento. A oferta por uma pessoa curada da lepra teria incluído o sacrifício de certos animais, bem como grãos (provavelmente trigo ou cevada) e óleo.</w:t>
      </w:r>
    </w:p>
    <w:p>
      <w:pPr/>
      <w:r>
        <w:rPr>
          <w:lang w:val="pt_PT" w:bidi="pt_PT"/>
        </w:rPr>
      </w:r>
      <w:r>
        <w:rPr>
          <w:lang w:val="pt_PT" w:bidi="pt_PT"/>
        </w:rPr>
        <w:t>Pare o áudio aqui e olhe para uma imagem do templo em Jerusalém e grãos de trigo. Discuta as seguintes perguntas como um grupo: o que você faz para dar graças a Deus?</w:t>
      </w:r>
    </w:p>
    <w:p>
      <w:pPr/>
      <w:r>
        <w:rPr>
          <w:lang w:val="pt_PT" w:bidi="pt_PT"/>
        </w:rPr>
      </w:r>
      <w:r>
        <w:rPr>
          <w:lang w:val="pt_PT" w:bidi="pt_PT"/>
        </w:rPr>
        <w:t>Jesus pede ao homem que se mostre a um sacerdote e obedeça às regras, para que isso fosse uma prova ou testemunho para o povo. Talvez fosse para evidência da cura do homem, ou prova de que Jesus seguia as leis religiosas judaicas, ou testemunho de que Jesus viera para curar até os leprosos. Jesus se importa com todas as pessoas, mesmo aquelas que são excluídas. Jesus curar um leproso seria mais uma prova para os líderes religiosos da autoridade de Jesus sobre a natureza.</w:t>
      </w:r>
    </w:p>
    <w:p>
      <w:pPr/>
      <w:r>
        <w:rPr>
          <w:lang w:val="pt_PT" w:bidi="pt_PT"/>
        </w:rPr>
      </w:r>
      <w:r>
        <w:rPr>
          <w:lang w:val="pt_PT" w:bidi="pt_PT"/>
        </w:rPr>
        <w:t>O problema é que o homem desobedeceu a Jesus. Ele foi dizer a todos o que Jesus havia feito. Isso causava grande dificuldade a Jesus — Jesus não podia mais entrar nas cidades facilmente. Marcos não nos diz por que o homem desobedeceu a Jesus. Pode ser que o homem estivesse tão cheio de alegria e excitação por sua cura que ele queria apenas compartilhar as notícias com todos — ele provavelmente não teria entendido por que ele não deveria dizer a ninguém. O homem acaba de ver um milagre e a compaixão e o amor de Jesus e, no entanto, ele ainda não obedece a Jesus naquele momento. Jesus nos pede para obedecê-lo, mas ele não nos força. O resultado do homem dizer a todos sobre sua cura foi uma restrição no ministério de Jesus.</w:t>
      </w:r>
    </w:p>
    <w:p>
      <w:pPr/>
      <w:r>
        <w:rPr>
          <w:lang w:val="pt_PT" w:bidi="pt_PT"/>
        </w:rPr>
      </w:r>
      <w:r>
        <w:rPr>
          <w:lang w:val="pt_PT" w:bidi="pt_PT"/>
        </w:rPr>
        <w:t>Pare o áudio aqui e discuta a seguinte pergunta como um grupo: por que alguém poderia não obedecer a Jesus? Às vezes podemos não entender por que ele nos pede para fazer certas coisas. Às vezes pode parecer muito difícil. Você pode pensar em um momento em que você pediu a alguém para fazer ou não fazer algo e eles não o ouviram? Quais eram as consequências de eles não ouvirem?</w:t>
      </w:r>
    </w:p>
    <w:p>
      <w:pPr/>
      <w:r>
        <w:rPr>
          <w:lang w:val="pt_PT" w:bidi="pt_PT"/>
        </w:rPr>
      </w:r>
      <w:r>
        <w:rPr>
          <w:lang w:val="pt_PT" w:bidi="pt_PT"/>
        </w:rPr>
        <w:t>Toda vez que Jesus ia para uma cidade, multidões vinham para ser curadas por Jesus. Jesus tinha que ficar em lugares onde poucas ou nenhuma pessoa vivia. Mesmo nesses lugares não povoados, as pessoas ainda vinham encontrar Jesus para que ele pudesse curá-las. Somos informados em todo o livro de Marcos sobre outras vezes quando Jesus realizou um milagre e disse às pessoas para não dizer a ninguém sobre isso. Em nossa última história, Jesus nos diz que ele veio para pregar e convidar as pessoas para o Reino de Deus. Ele não quer que as pessoas se concentrem apenas no que ele pode fazer por elas imediatamente curando-as. Em vez disso, ele quer que as pessoas ouçam seus ensinamentos e os obedeçam.</w:t>
      </w:r>
    </w:p>
    <w:p>
      <w:pPr/>
      <w:r>
        <w:rPr>
          <w:lang w:val="pt_PT" w:bidi="pt_PT"/>
        </w:rPr>
      </w:r>
      <w:r>
        <w:rPr>
          <w:lang w:val="pt_PT" w:bidi="pt_PT"/>
        </w:rPr>
        <w:t>O afastamento de Jesus das multidões marca o fim desta parte de seu ministério. Passamos agora para uma série de histórias sobre controvérsias no ministério de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1.40–45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um homem com lepra vem e se ajoelha na frente de Jesus, implorando para ser curado. Ele diz: “Se você estiver disposto, você pode me curar e me tornar puro”.</w:t>
      </w:r>
    </w:p>
    <w:p>
      <w:pPr/>
      <w:r>
        <w:rPr>
          <w:lang w:val="pt_PT" w:bidi="pt_PT"/>
        </w:rPr>
      </w:r>
      <w:r>
        <w:rPr>
          <w:lang w:val="pt_PT" w:bidi="pt_PT"/>
        </w:rPr>
        <w:t>Jesus é movido por compaixão e toca no homem com lepra. Jesus diz: “Estou disposto, seja curado”. Imediatamente a lepra desaparece, o homem está curado. Jesus manda-o embora, dizendo: “Não conte a ninguém sobre isto. Vá ao sacerdote, deixe-o examiná-lo e leve junto a oferta determinada pela lei de Moisés. Esse será o testemunho de que você foi purificado”.</w:t>
      </w:r>
    </w:p>
    <w:p>
      <w:pPr/>
      <w:r>
        <w:rPr>
          <w:lang w:val="pt_PT" w:bidi="pt_PT"/>
        </w:rPr>
      </w:r>
      <w:r>
        <w:rPr>
          <w:b/>
          <w:lang w:val="pt_PT" w:bidi="pt_PT"/>
        </w:rPr>
        <w:t>Na segunda cena:</w:t>
      </w:r>
      <w:r>
        <w:rPr>
          <w:lang w:val="pt_PT" w:bidi="pt_PT"/>
        </w:rPr>
        <w:t xml:space="preserve"> o homem retira-se, mas ao invés de fazer o que Jesus disse, ele conta a todos o que havia acontecido. Como consequência, grandes multidões logo cercam Jesus ao ponto de ele não poder entrar nas cidades publicamente e precisar ficar em lugares isolados. Mas, ainda assim, pessoas de todos os lugares continuam vindo a 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com lepra</w:t>
      </w:r>
    </w:p>
    <w:p>
      <w:pPr>
        <w:pStyle w:val="ListBullet"/>
        <w:spacing w:line="240" w:lineRule="auto"/>
        <w:ind w:left="720"/>
      </w:pPr>
      <w:r>
        <w:rPr>
          <w:lang w:val="pt_PT" w:bidi="pt_PT"/>
        </w:rPr>
      </w:r>
      <w:r>
        <w:rPr>
          <w:lang w:val="pt_PT" w:bidi="pt_PT"/>
        </w:rPr>
        <w:t>Companheiros de Jesus</w:t>
      </w:r>
    </w:p>
    <w:p>
      <w:pPr>
        <w:pStyle w:val="ListBullet"/>
        <w:spacing w:line="240" w:lineRule="auto"/>
        <w:ind w:left="720"/>
      </w:pPr>
      <w:r>
        <w:rPr>
          <w:lang w:val="pt_PT" w:bidi="pt_PT"/>
        </w:rPr>
      </w:r>
      <w:r>
        <w:rPr>
          <w:lang w:val="pt_PT" w:bidi="pt_PT"/>
        </w:rPr>
        <w:t>Multidões</w:t>
      </w:r>
    </w:p>
    <w:p>
      <w:pPr/>
      <w:r>
        <w:rPr>
          <w:lang w:val="pt_PT" w:bidi="pt_PT"/>
        </w:rPr>
      </w:r>
      <w:r>
        <w:rPr>
          <w:lang w:val="pt_PT" w:bidi="pt_PT"/>
        </w:rPr>
        <w:t>Como um grupo, preste atenção a estas partes do cenário da passagem:</w:t>
      </w:r>
    </w:p>
    <w:p>
      <w:pPr/>
      <w:r>
        <w:rPr>
          <w:lang w:val="pt_PT" w:bidi="pt_PT"/>
        </w:rPr>
      </w:r>
      <w:r>
        <w:rPr>
          <w:lang w:val="pt_PT" w:bidi="pt_PT"/>
        </w:rPr>
        <w:t>Na primeira cena, Jesus teria viajado com seus discípulos na região da Galileia. Marcos não nos diz exatamente onde Jesus estava quando o leproso se aproximou dele, mas a cena teria acontecido fora da cidade, porque um homem com lepra não poderia estar na estrada da cidade.</w:t>
      </w:r>
    </w:p>
    <w:p>
      <w:pPr/>
      <w:r>
        <w:rPr>
          <w:lang w:val="pt_PT" w:bidi="pt_PT"/>
        </w:rPr>
      </w:r>
      <w:r>
        <w:rPr>
          <w:lang w:val="pt_PT" w:bidi="pt_PT"/>
        </w:rPr>
        <w:t>Jesus provavelmente teria seus companheiros com ele. Eles teriam ficado assustados quando vissem o leproso se aproximar. Eles não queriam que o leproso estivesse perto deles, caso eles mesmos pegassem a doença de pele e fossem tornados impuros. O leproso estaria acostumado às reações das pessoas a ele e pode ter medo de se aproximar de Jesus ou de que Jesus o afastasse — mas ele está desesperado para ser curado. Marcos não nos diz como o leproso sabia sobre o poder de Jesus para curar, mas as notícias da cura de Jesus haviam se espalhado por toda a região. O leproso vem a ele e se ajoelha como um ato de respeito. Ele pede a Jesus que o ajude. Jesus toca o homem e o cura. Os companheiros de Jesus teriam ficado chocados por Jesus tocar um homem com uma doença tão contagiosa.</w:t>
      </w:r>
    </w:p>
    <w:p>
      <w:pPr/>
      <w:r>
        <w:rPr>
          <w:lang w:val="pt_PT" w:bidi="pt_PT"/>
        </w:rPr>
      </w:r>
      <w:r>
        <w:rPr>
          <w:lang w:val="pt_PT" w:bidi="pt_PT"/>
        </w:rPr>
        <w:t>Jesus é movido por compaixão. Ele não está preocupado em se tornar “impuro” tocando o homem. Ele se importa profundamente com o sofrimento do leproso. Jesus toca o leproso e imediatamente o leproso é curado e tornado puro. Jesus está fazendo uma coisa nova aqui. Ele está mostrando que seu amor é por todas as pessoas, mesmo os excluídos. O amor de Jesus é mais importante do que a lei judaica, mas ele ainda exige que o homem seja obediente às leis judaicas e se apresente ao sacerdote no templo em Jerusalém. Jesus fala severamente com o homem para não dizer nada a ninguém, mas ir e se mostre ao sacerdote.</w:t>
      </w:r>
    </w:p>
    <w:p>
      <w:pPr/>
      <w:r>
        <w:rPr>
          <w:lang w:val="pt_PT" w:bidi="pt_PT"/>
        </w:rPr>
      </w:r>
      <w:r>
        <w:rPr>
          <w:lang w:val="pt_PT" w:bidi="pt_PT"/>
        </w:rPr>
        <w:t>Na segunda cena, o homem sai e desobedece Jesus — ele diz a todos sobre o que aconteceu. Não sabemos quão longa teria sido a jornada para o homem chegar ao templo em Jerusalém. Ele estava provavelmente em algum lugar fora de uma cidade na região da Galileia, então ele teria levado pelo menos 2 dias para viajar para Jerusalém. Não sabemos para quantas pessoas ele disse ao longo do caminho ou mesmo se ele eventualmente foi para o templo.</w:t>
      </w:r>
    </w:p>
    <w:p>
      <w:pPr/>
      <w:r>
        <w:rPr>
          <w:lang w:val="pt_PT" w:bidi="pt_PT"/>
        </w:rPr>
      </w:r>
      <w:r>
        <w:rPr>
          <w:lang w:val="pt_PT" w:bidi="pt_PT"/>
        </w:rPr>
        <w:t>Porque o homem disse a muitas pessoas sobre o que Jesus havia feito, Jesus não pode mais entrar nas cidades sem grandes multidões vindo a ele para a obter cura. Ele não pode mais andar livremente em lugares públicos e ensinar nas sinagogas. A atenção das pessoas está no poder de Jesus para curar, em vez de seu ensinamento. Jesus agora deve ficar fora das cidades, onde poucas ou nenhuma pessoa vive. Mesmo nesses lugares isolados, as pessoas continuam vindo a Jesus.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1.40–45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com lepra</w:t>
      </w:r>
    </w:p>
    <w:p>
      <w:pPr>
        <w:pStyle w:val="ListBullet"/>
        <w:spacing w:line="240" w:lineRule="auto"/>
        <w:ind w:left="720"/>
      </w:pPr>
      <w:r>
        <w:rPr>
          <w:lang w:val="pt_PT" w:bidi="pt_PT"/>
        </w:rPr>
      </w:r>
      <w:r>
        <w:rPr>
          <w:lang w:val="pt_PT" w:bidi="pt_PT"/>
        </w:rPr>
        <w:t>Companheiros de Jesus</w:t>
      </w:r>
    </w:p>
    <w:p>
      <w:pPr>
        <w:pStyle w:val="ListBullet"/>
        <w:spacing w:line="240" w:lineRule="auto"/>
        <w:ind w:left="720"/>
      </w:pPr>
      <w:r>
        <w:rPr>
          <w:lang w:val="pt_PT" w:bidi="pt_PT"/>
        </w:rPr>
      </w:r>
      <w:r>
        <w:rPr>
          <w:lang w:val="pt_PT" w:bidi="pt_PT"/>
        </w:rPr>
        <w:t>Multidões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o homem com lepra vindo e se ajoelhando diante de Jesus, implorando a ele para ser curado.</w:t>
      </w:r>
    </w:p>
    <w:p>
      <w:pPr/>
      <w:r>
        <w:rPr>
          <w:lang w:val="pt_PT" w:bidi="pt_PT"/>
        </w:rPr>
      </w:r>
      <w:r>
        <w:rPr>
          <w:lang w:val="pt_PT" w:bidi="pt_PT"/>
        </w:rPr>
        <w:t>Pause o drama. Pergunte à pessoa que interpreta o homem com lepra como ele se sente. Talvez você escute coisas como: “Estou desesperado”, “Sou excluído” ou “Vejo Jesus como minha oportunidade de ser curado e restabelecido na sociedade”. Pergunte aos companheiros de Jesus como eles se sentem. Você pode ouvir algo como: “Estamos um pouco inseguros sobre um homem com esta doença contagiosa estar perto de nós”. Continue o drama.</w:t>
      </w:r>
    </w:p>
    <w:p>
      <w:pPr/>
      <w:r>
        <w:rPr>
          <w:lang w:val="pt_PT" w:bidi="pt_PT"/>
        </w:rPr>
      </w:r>
      <w:r>
        <w:rPr>
          <w:lang w:val="pt_PT" w:bidi="pt_PT"/>
        </w:rPr>
        <w:t>Encene Jesus que sendo movido por compaixão. Ele estende a mão e toca o homem.</w:t>
      </w:r>
    </w:p>
    <w:p>
      <w:pPr/>
      <w:r>
        <w:rPr>
          <w:lang w:val="pt_PT" w:bidi="pt_PT"/>
        </w:rPr>
      </w:r>
      <w:r>
        <w:rPr>
          <w:lang w:val="pt_PT" w:bidi="pt_PT"/>
        </w:rPr>
        <w:t>Pause o drama. Pergunte à pessoa que interpreta Jesus como ele está se sentindo. Você pode ouvir coisas como: “Compaixão”, “Amor”, ou “Desejo de curar esse homem”, ou “Profunda raiva e frustração por haver tanta doença neste mundo”. Pergunte aos atores que interpretam os companheiros de Jesus como eles se sentem. Você pode ouvir algo como: “Espantados que Jesus tocaria neste homem com esta doença”. Pergunte ao ator interpretando o homem como ele se sente. Você pode ouvir coisas como: “Essa pode ter sido a primeira vez que fui tocado em muito tempo”, ou “Sinto o amor e a compaixão de Jesus”, ou “Aliviado. Jesus não me afastou”. Continue o drama.</w:t>
      </w:r>
    </w:p>
    <w:p>
      <w:pPr/>
      <w:r>
        <w:rPr>
          <w:lang w:val="pt_PT" w:bidi="pt_PT"/>
        </w:rPr>
      </w:r>
      <w:r>
        <w:rPr>
          <w:lang w:val="pt_PT" w:bidi="pt_PT"/>
        </w:rPr>
        <w:t>A lepra desaparece instantaneamente e Jesus diz ao homem: “Não conte a ninguém sobre isto. Vá ao sacerdote, deixe-o examiná-lo e leve a oferta determinada. Esse será o testemunho público de que você está curado”. Mas o homem vai e espalha a notícia, contando a todos o que aconteceu.</w:t>
      </w:r>
    </w:p>
    <w:p>
      <w:pPr/>
      <w:r>
        <w:rPr>
          <w:lang w:val="pt_PT" w:bidi="pt_PT"/>
        </w:rPr>
      </w:r>
      <w:r>
        <w:rPr>
          <w:lang w:val="pt_PT" w:bidi="pt_PT"/>
        </w:rPr>
        <w:t>Pause o drama. Pergunte ao ator interpretando o homem que foi curado: “Por que você foi contar a todos o que aconteceu?”. Talvez você ouça coisas como: “Eu estava empolgado e queria que todos os outros soubessem sobre Jesus” ou “Eu queria que as pessoas soubessem que eu estava curado e purificado”. Continue o drama.</w:t>
      </w:r>
    </w:p>
    <w:p>
      <w:pPr/>
      <w:r>
        <w:rPr>
          <w:lang w:val="pt_PT" w:bidi="pt_PT"/>
        </w:rPr>
      </w:r>
      <w:r>
        <w:rPr>
          <w:lang w:val="pt_PT" w:bidi="pt_PT"/>
        </w:rPr>
        <w:t>Jesus não pode ir a lugar algum sem que multidões o cerquem. Ele tem que ficar em lugares isolados, mas mesmo assim pessoas de todas as partes continuam vindo a ele. Ao final da representação, pergunte ao grupo: “Por que Jesus disse ao homem para não contar a ninguém?”.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1.40–45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 homem com lepra se aproxima de Jesus. O termo </w:t>
      </w:r>
      <w:r>
        <w:rPr>
          <w:b/>
          <w:lang w:val="pt_PT" w:bidi="pt_PT"/>
        </w:rPr>
        <w:t>lepra</w:t>
      </w:r>
      <w:r>
        <w:rPr>
          <w:lang w:val="pt_PT" w:bidi="pt_PT"/>
        </w:rPr>
        <w:t xml:space="preserve"> na Bíblia podia se referir a qualquer um dos vários tipos de doença de pele. Essas doenças tornavam uma pessoa “impura”, ou inadequada para viver na comunidade. Leprosos só podiam adorar na sinagoga atrás de uma tela, e quem tocasse em um leproso se tornaria impuro também. A lei do Antigo Testamento dizia que leprosos tinham que usar roupas rasgadas, não escovar os cabelos e gritar “impuro” em público quando se deslocavam.</w:t>
      </w:r>
    </w:p>
    <w:p>
      <w:pPr/>
      <w:r>
        <w:rPr>
          <w:lang w:val="pt_PT" w:bidi="pt_PT"/>
        </w:rPr>
      </w:r>
      <w:r>
        <w:rPr>
          <w:lang w:val="pt_PT" w:bidi="pt_PT"/>
        </w:rPr>
        <w:t xml:space="preserve">Pare aqui e discuta qual termo você usará para a lepra. Para mais informações sobre a </w:t>
      </w:r>
      <w:hyperlink r:id="rId46">
        <w:r>
          <w:rPr>
            <w:lang w:val="pt_PT" w:bidi="pt_PT"/>
          </w:rPr>
          <w:rPr>
            <w:color w:val="0000EE"/>
            <w:u w:val="single"/>
          </w:rPr>
          <w:t>lepra</w:t>
        </w:r>
      </w:hyperlink>
      <w:r>
        <w:rPr>
          <w:lang w:val="pt_PT" w:bidi="pt_PT"/>
        </w:rPr>
        <w:t>, consulte o Glossário Mestre, e use o mesmo termo aqui que você usou em outras passagens. Pause este áudio aqui.</w:t>
      </w:r>
    </w:p>
    <w:p>
      <w:pPr/>
      <w:r>
        <w:rPr>
          <w:lang w:val="pt_PT" w:bidi="pt_PT"/>
        </w:rPr>
      </w:r>
      <w:r>
        <w:rPr>
          <w:lang w:val="pt_PT" w:bidi="pt_PT"/>
        </w:rPr>
        <w:t xml:space="preserve">O homem pede a Jesus para torná-lo </w:t>
      </w:r>
      <w:r>
        <w:rPr>
          <w:b/>
          <w:lang w:val="pt_PT" w:bidi="pt_PT"/>
        </w:rPr>
        <w:t>puro</w:t>
      </w:r>
      <w:r>
        <w:rPr>
          <w:lang w:val="pt_PT" w:bidi="pt_PT"/>
        </w:rPr>
        <w:t>, e então Jesus torna o homem puro. A mesma palavra é usada aqui quando o homem pede para ser purificado e quando Jesus o cura. A doença física do homem tornava-o inadequado para a vida em comunidade, de acordo com a lei religiosa. Isso significa que, quando Jesus o cura fisicamente, ele também está possibilitando que o homem fique puro novamente, depois de ir ao sacerdote para realizar as cerimônias religiosas. Algumas traduções juntam os dois conceitos e dizem: “Se você quiser, pode me curar e me purificar”.</w:t>
      </w:r>
    </w:p>
    <w:p>
      <w:pPr/>
      <w:r>
        <w:rPr>
          <w:lang w:val="pt_PT" w:bidi="pt_PT"/>
        </w:rPr>
      </w:r>
      <w:r>
        <w:rPr>
          <w:lang w:val="pt_PT" w:bidi="pt_PT"/>
        </w:rPr>
        <w:t xml:space="preserve">Ser </w:t>
      </w:r>
      <w:r>
        <w:rPr>
          <w:b/>
          <w:lang w:val="pt_PT" w:bidi="pt_PT"/>
        </w:rPr>
        <w:t>puro</w:t>
      </w:r>
      <w:r>
        <w:rPr>
          <w:lang w:val="pt_PT" w:bidi="pt_PT"/>
        </w:rPr>
        <w:t xml:space="preserve"> ou </w:t>
      </w:r>
      <w:r>
        <w:rPr>
          <w:b/>
          <w:lang w:val="pt_PT" w:bidi="pt_PT"/>
        </w:rPr>
        <w:t>impuro</w:t>
      </w:r>
      <w:r>
        <w:rPr>
          <w:lang w:val="pt_PT" w:bidi="pt_PT"/>
        </w:rPr>
        <w:t xml:space="preserve"> se refere a um estado de ser no qual alguém está apto para o serviço a Deus, ou tem alguma característica que o torna inadequado para o serviço neste momento. As pessoas podem ficar impuras ou puras novamente por suas ações e condição de saúde.</w:t>
      </w:r>
    </w:p>
    <w:p>
      <w:pPr/>
      <w:r>
        <w:rPr>
          <w:lang w:val="pt_PT" w:bidi="pt_PT"/>
        </w:rPr>
      </w:r>
      <w:r>
        <w:rPr>
          <w:lang w:val="pt_PT" w:bidi="pt_PT"/>
        </w:rPr>
        <w:t xml:space="preserve">Pause esse áudio aqui e discuta qual palavra ou frase você usará para puro. Se você já traduziu esse termo em outro livro da Bíblia, use o mesmo termo aqui. Para mais informações sobre ser </w:t>
      </w:r>
      <w:hyperlink r:id="rId47">
        <w:r>
          <w:rPr>
            <w:lang w:val="pt_PT" w:bidi="pt_PT"/>
          </w:rPr>
          <w:rPr>
            <w:color w:val="0000EE"/>
            <w:u w:val="single"/>
          </w:rPr>
          <w:t>puro/impuro</w:t>
        </w:r>
      </w:hyperlink>
      <w:r>
        <w:rPr>
          <w:lang w:val="pt_PT" w:bidi="pt_PT"/>
        </w:rPr>
        <w:t>, consulte o Glossário Mestre.</w:t>
      </w:r>
    </w:p>
    <w:p>
      <w:pPr/>
      <w:r>
        <w:rPr>
          <w:lang w:val="pt_PT" w:bidi="pt_PT"/>
        </w:rPr>
      </w:r>
      <w:r>
        <w:rPr>
          <w:lang w:val="pt_PT" w:bidi="pt_PT"/>
        </w:rPr>
        <w:t xml:space="preserve">Jesus é movido pela </w:t>
      </w:r>
      <w:r>
        <w:rPr>
          <w:b/>
          <w:lang w:val="pt_PT" w:bidi="pt_PT"/>
        </w:rPr>
        <w:t>compaixão</w:t>
      </w:r>
      <w:r>
        <w:rPr>
          <w:lang w:val="pt_PT" w:bidi="pt_PT"/>
        </w:rPr>
        <w:t xml:space="preserve"> quando o leproso pede a cura. Muitas traduções da palavra usada para “compaixão” significam mostrar gentileza, piedade ou favor para alguém. Embora algumas versões originais das Escrituras usem o termo “raiva”, é provável que o termo aqui signifique emoção profunda de algum tipo. Se você precisar escolher qual a emoção, o seu termo para compaixão ou bondade seria a melhor opção aqui. Se você tem um termo para emoção profunda que pode incluir tanto a compaixão quanto a frustração, você pode usá-lo aqui.</w:t>
      </w:r>
    </w:p>
    <w:p>
      <w:pPr/>
      <w:r>
        <w:rPr>
          <w:lang w:val="pt_PT" w:bidi="pt_PT"/>
        </w:rPr>
      </w:r>
      <w:r>
        <w:rPr>
          <w:lang w:val="pt_PT" w:bidi="pt_PT"/>
        </w:rPr>
        <w:t xml:space="preserve">Pare aqui e, como um grupo, discuta qual termo você usará para “compaixão” ou “emoção profunda”. Lembre-se de que </w:t>
      </w:r>
      <w:hyperlink r:id="rId48">
        <w:r>
          <w:rPr>
            <w:lang w:val="pt_PT" w:bidi="pt_PT"/>
          </w:rPr>
          <w:rPr>
            <w:color w:val="0000EE"/>
            <w:u w:val="single"/>
          </w:rPr>
          <w:t>compaixão</w:t>
        </w:r>
      </w:hyperlink>
      <w:r>
        <w:rPr>
          <w:lang w:val="pt_PT" w:bidi="pt_PT"/>
        </w:rPr>
        <w:t xml:space="preserve"> está no Glossário Mestre. Pause este áudio aqui.</w:t>
      </w:r>
    </w:p>
    <w:p>
      <w:pPr/>
      <w:r>
        <w:rPr>
          <w:lang w:val="pt_PT" w:bidi="pt_PT"/>
        </w:rPr>
      </w:r>
      <w:r>
        <w:rPr>
          <w:lang w:val="pt_PT" w:bidi="pt_PT"/>
        </w:rPr>
        <w:t xml:space="preserve">Jesus diz ao homem para se mostrar ao </w:t>
      </w:r>
      <w:r>
        <w:rPr>
          <w:b/>
          <w:lang w:val="pt_PT" w:bidi="pt_PT"/>
        </w:rPr>
        <w:t>sacerdote</w:t>
      </w:r>
      <w:r>
        <w:rPr>
          <w:lang w:val="pt_PT" w:bidi="pt_PT"/>
        </w:rPr>
        <w:t>. Os sacerdotes na religião judaica eram as pessoas que conectavam o povo a Deus oferecendo sacrifícios em seu nome a Deus, educando o povo e cuidando do templo de Deus. Os sacerdotes eram os representantes de Deus perante seu povo e os representantes de seu povo perante Deus. Também eram os sacerdotes que examinavam as pessoas e decidiam se elas podiam ser purificadas novamente.</w:t>
      </w:r>
    </w:p>
    <w:p>
      <w:pPr/>
      <w:r>
        <w:rPr>
          <w:lang w:val="pt_PT" w:bidi="pt_PT"/>
        </w:rPr>
      </w:r>
      <w:r>
        <w:rPr>
          <w:lang w:val="pt_PT" w:bidi="pt_PT"/>
        </w:rPr>
        <w:t xml:space="preserve">Pare aqui e, como um grupo, discutam qual palavra ou frase vocês usarão para sacerdote. Se você já traduziu esse termo em outro livro da Bíblia, use o mesmo termo aqui. Para mais informações sobre </w:t>
      </w:r>
      <w:hyperlink r:id="rId49">
        <w:r>
          <w:rPr>
            <w:lang w:val="pt_PT" w:bidi="pt_PT"/>
          </w:rPr>
          <w:rPr>
            <w:color w:val="0000EE"/>
            <w:u w:val="single"/>
          </w:rPr>
          <w:t>sacerdote</w:t>
        </w:r>
      </w:hyperlink>
      <w:r>
        <w:rPr>
          <w:lang w:val="pt_PT" w:bidi="pt_PT"/>
        </w:rPr>
        <w:t>, consulte o Glossário Mestre. Pause este áudio aqui.</w:t>
      </w:r>
    </w:p>
    <w:p>
      <w:pPr/>
      <w:r>
        <w:rPr>
          <w:lang w:val="pt_PT" w:bidi="pt_PT"/>
        </w:rPr>
      </w:r>
      <w:r>
        <w:rPr>
          <w:lang w:val="pt_PT" w:bidi="pt_PT"/>
        </w:rPr>
        <w:t xml:space="preserve">Quando um leproso é curado, ele deve seguir as instruções na lei religiosa judaica. Isso incluiria dar uma </w:t>
      </w:r>
      <w:r>
        <w:rPr>
          <w:b/>
          <w:lang w:val="pt_PT" w:bidi="pt_PT"/>
        </w:rPr>
        <w:t>oferta</w:t>
      </w:r>
      <w:r>
        <w:rPr>
          <w:lang w:val="pt_PT" w:bidi="pt_PT"/>
        </w:rPr>
        <w:t xml:space="preserve"> ou </w:t>
      </w:r>
      <w:r>
        <w:rPr>
          <w:b/>
          <w:lang w:val="pt_PT" w:bidi="pt_PT"/>
        </w:rPr>
        <w:t>sacrifício</w:t>
      </w:r>
      <w:r>
        <w:rPr>
          <w:lang w:val="pt_PT" w:bidi="pt_PT"/>
        </w:rPr>
        <w:t>. Uma oferta ou sacrifício é algo oferecido a Deus. Podia ser um sacrifício de sangue, o que significa matar e queimar um animal, ou um sacrifício não sanguíneo (como incenso ou cereais dados como oferta). O sacrifício animal era uma prática comum no Antigo Testamento. O adorador mataria e queimaria um animal como um presente a Deus, para mostrar que estava totalmente dedicado a Deus, e a morte do animal anularia, ou perdoaria, seus pecados, ou purificaria alguém novamente.</w:t>
      </w:r>
    </w:p>
    <w:p>
      <w:pPr/>
      <w:r>
        <w:rPr>
          <w:lang w:val="pt_PT" w:bidi="pt_PT"/>
        </w:rPr>
      </w:r>
      <w:r>
        <w:rPr>
          <w:lang w:val="pt_PT" w:bidi="pt_PT"/>
        </w:rPr>
        <w:t xml:space="preserve">Pare aqui e, como um grupo, discuta qual palavra ou frase vocês usarão para sacrifícios. Para mais informações sobre </w:t>
      </w:r>
      <w:hyperlink r:id="rId50">
        <w:r>
          <w:rPr>
            <w:lang w:val="pt_PT" w:bidi="pt_PT"/>
          </w:rPr>
          <w:rPr>
            <w:color w:val="0000EE"/>
            <w:u w:val="single"/>
          </w:rPr>
          <w:t>sacrifício</w:t>
        </w:r>
      </w:hyperlink>
      <w:r>
        <w:rPr>
          <w:lang w:val="pt_PT" w:bidi="pt_PT"/>
        </w:rPr>
        <w:t>, consulte o Glossário Mestre. Pause este áudio aqui.</w:t>
      </w:r>
    </w:p>
    <w:p>
      <w:pPr/>
      <w:r>
        <w:rPr>
          <w:lang w:val="pt_PT" w:bidi="pt_PT"/>
        </w:rPr>
      </w:r>
      <w:r>
        <w:rPr>
          <w:lang w:val="pt_PT" w:bidi="pt_PT"/>
        </w:rPr>
        <w:t xml:space="preserve">Os livros do Antigo Testamento que descrevem as leis que Deus deu a Moisés para o seu povo de Israel são a </w:t>
      </w:r>
      <w:hyperlink r:id="rId51">
        <w:r>
          <w:rPr>
            <w:lang w:val="pt_PT" w:bidi="pt_PT"/>
          </w:rPr>
          <w:rPr>
            <w:color w:val="0000EE"/>
            <w:u w:val="single"/>
          </w:rPr>
          <w:t>lei de Moisés</w:t>
        </w:r>
      </w:hyperlink>
      <w:r>
        <w:rPr>
          <w:lang w:val="pt_PT" w:bidi="pt_PT"/>
        </w:rPr>
        <w:t>. Estas leis específicas sobre pureza vêm do livro de Levítico.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2:1–12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2.1–12 e coloque em seus corações.</w:t>
      </w:r>
    </w:p>
    <w:p>
      <w:pPr/>
      <w:r>
        <w:rPr>
          <w:lang w:val="pt_PT" w:bidi="pt_PT"/>
        </w:rPr>
      </w:r>
      <w:r>
        <w:rPr>
          <w:lang w:val="pt_PT" w:bidi="pt_PT"/>
        </w:rPr>
        <w:t>Ouça uma versão em áudio de Marcos 2.1–12 três vezes, em três traduções diferentes, se possível. Então, como um grupo, discuta as seguintes perguntas:</w:t>
      </w:r>
    </w:p>
    <w:p>
      <w:pPr>
        <w:pStyle w:val="ListNumber"/>
        <w:numPr>
          <w:ilvl w:val="0"/>
          <w:numId w:val="21"/>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2.1–12 na tradução mais fácil de entender.</w:t>
      </w:r>
    </w:p>
    <w:p>
      <w:pPr/>
      <w:r>
        <w:rPr>
          <w:lang w:val="pt_PT" w:bidi="pt_PT"/>
        </w:rPr>
      </w:r>
      <w:r>
        <w:rPr>
          <w:lang w:val="pt_PT" w:bidi="pt_PT"/>
        </w:rPr>
        <w:t>Essa história começa uma seção em Marcos sobre conflito na Galileia entre Jesus e líderes religiosos. Estas histórias começam a estabelecer os problemas que eventualmente levam à prisão e morte de Jesus. O tema principal desta história é que Jesus tem a autoridade para perdoar pecados na terra porque ele é o Filho do Homem, ou a pessoa a quem Deus deu todo o poder e autoridade.</w:t>
      </w:r>
    </w:p>
    <w:p>
      <w:pPr/>
      <w:r>
        <w:rPr>
          <w:lang w:val="pt_PT" w:bidi="pt_PT"/>
        </w:rPr>
      </w:r>
      <w:r>
        <w:rPr>
          <w:lang w:val="pt_PT" w:bidi="pt_PT"/>
        </w:rPr>
        <w:t>Jesus teve que sair para o deserto novamente depois que o leproso disse a todos que Jesus o havia curado. Depois de algum tempo, Jesus novamente voltou para a cidade de Cafarnaum e as pessoas ouviram que ele estava de volta. Ele provavelmente ficou na casa de Pedro e André, mas não sabemos com certeza.</w:t>
      </w:r>
    </w:p>
    <w:p>
      <w:pPr/>
      <w:r>
        <w:rPr>
          <w:lang w:val="pt_PT" w:bidi="pt_PT"/>
        </w:rPr>
      </w:r>
      <w:r>
        <w:rPr>
          <w:lang w:val="pt_PT" w:bidi="pt_PT"/>
        </w:rPr>
        <w:t>Faça uma pausa aqui e mostre ao grupo um mapa do Mar da Galileia que inclua Cafarnaum. Pause este áudio aqui.</w:t>
      </w:r>
    </w:p>
    <w:p>
      <w:pPr/>
      <w:r>
        <w:rPr>
          <w:lang w:val="pt_PT" w:bidi="pt_PT"/>
        </w:rPr>
      </w:r>
      <w:r>
        <w:rPr>
          <w:lang w:val="pt_PT" w:bidi="pt_PT"/>
        </w:rPr>
        <w:t>Quando as pessoas ouviram que Jesus estava em Cafarnaum, elas vieram para a casa onde ele estava ficando. Tantas pessoas vieram que não havia espaço dentro da casa ou do lado de fora. Jesus estava falando “a Palavra” às pessoas na casa. A Palavra é a mensagem de Deus de que o Reino de Deus em breve vai começar. As pessoas precisam se arrepender, ou se afastar de seus pecados, e acreditar em Deus. Algumas pessoas tinham um amigo que não podia andar. Eles queriam trazer o homem para Jesus, mas eles não podiam entrar na casa. A casa estava tão lotada que os amigos do homem paralítico tiveram de carregá-lo em uma maca, até o topo do telhado. As casas lá tinham telhados planos, com escadas no exterior das casas que levavam aos telhados. As pessoas frequentemente dormiam no telhado em noites quentes. O telhado era geralmente feito de ramos e rebocado com lama. Teria sido fácil tirar parte do telhado para baixar a esteira do homem, provavelmente usando cordas, para dentro da casa. Marcos diz que eles cavaram o telhado, então isso nos diz que o telhado era provavelmente feito de lama seca e ramos. As pessoas cavaram o buraco, colocando os materiais de lado para que eles não caíssem em alguém.</w:t>
      </w:r>
    </w:p>
    <w:p>
      <w:pPr/>
      <w:r>
        <w:rPr>
          <w:lang w:val="pt_PT" w:bidi="pt_PT"/>
        </w:rPr>
      </w:r>
      <w:r>
        <w:rPr>
          <w:lang w:val="pt_PT" w:bidi="pt_PT"/>
        </w:rPr>
        <w:t>Faça uma pausa e mostre ao seu grupo uma figura de uma casa típica da região da Galileia naquela época. Mostre à sua equipe uma imagem de uma esteira de dormir usada pelos judeus. Discuta com sua equipe: como as pessoas constroem casas em sua cultura? Qual seria uma maneira incomum ou surpreendente de alguém entrar em uma casa onde você vive? Pause este áudio aqui.</w:t>
      </w:r>
    </w:p>
    <w:p>
      <w:pPr/>
      <w:r>
        <w:rPr>
          <w:lang w:val="pt_PT" w:bidi="pt_PT"/>
        </w:rPr>
      </w:r>
      <w:r>
        <w:rPr>
          <w:lang w:val="pt_PT" w:bidi="pt_PT"/>
        </w:rPr>
        <w:t>Jesus vê o homem e a fé dos amigos, ou a crença deles de que Jesus poderia curar o homem. Jesus chama o homem de “meu filho” como termo de afeição e amor. Isso não tem nada a ver com a idade do homem. Imediatamente, Jesus fala que os pecados do homem estão perdoados. Podemos nos perguntar por que Jesus falou sobre pecados, ou desobediência contra Deus, quando o homem veio para ser curado fisicamente. No entanto, durante a época de Jesus as pessoas acreditavam que a doença era muitas vezes um resultado do pecado ou falta de crença na vida das pessoas. As pessoas acreditavam que se Deus perdoasse seus pecados, Ele o curaria para mostrar que o havia perdoado. Ainda que Jesus não estivesse dizendo que estava perdoando um pecado específico do homem, é verdade que doenças e morte em geral são o resultado da natureza pecaminosa das pessoas. Por causa disso, a coisa mais importante que Jesus pode fazer é perdoar alguém de seus pecados. Jesus não diz especificamente quem perdoou os pecados. Isso não é incomum — muitos judeus naquela época falavam de modo a não precisarem usar o nome de Deus. Todos sabiam que era Deus perdoando os pecados.</w:t>
      </w:r>
    </w:p>
    <w:p>
      <w:pPr/>
      <w:r>
        <w:rPr>
          <w:lang w:val="pt_PT" w:bidi="pt_PT"/>
        </w:rPr>
      </w:r>
      <w:r>
        <w:rPr>
          <w:lang w:val="pt_PT" w:bidi="pt_PT"/>
        </w:rPr>
        <w:t>Pare e discuta a frase “seus pecados estão perdoados” com seu grupo. Na sua língua, é necessário indicar quem perdoou os pecados? Se sim, talvez você precise dizer: “Jesus disse: 'Filho, Deus perdoa os seus pecados'”. Pause este áudio aqui.</w:t>
      </w:r>
    </w:p>
    <w:p>
      <w:pPr/>
      <w:r>
        <w:rPr>
          <w:lang w:val="pt_PT" w:bidi="pt_PT"/>
        </w:rPr>
      </w:r>
      <w:r>
        <w:rPr>
          <w:lang w:val="pt_PT" w:bidi="pt_PT"/>
        </w:rPr>
        <w:t>Havia um problema, no entanto. Os mestres judeus da lei interpretavam a lei de Deus, então eles sabiam que apenas Deus podia perdoar pecados, de acordo com as Escrituras judaicas. Profetas podiam afirmar que Deus havia perdoado pecados, como quando o profeta Natã disse a Davi que seus pecados estavam perdoados. Os mestres estavam pensando nisso — eles estavam “raciocinando em seu íntimo”, porque as pessoas acreditavam que os pensamentos ocorriam no coração. Os mestres da lei ficaram muito ofendidos por parecer que o próprio Jesus perdoou os pecados do homem. Eles acreditavam que Jesus estava blasfemando, ou insultando Deus. A partir desse momento, os líderes religiosos começaram a acusar Jesus de insultar Deus. Essa é uma das razões pelas quais eles mais tarde o matariam convencendo o governo a executá-lo.</w:t>
      </w:r>
    </w:p>
    <w:p>
      <w:pPr/>
      <w:r>
        <w:rPr>
          <w:lang w:val="pt_PT" w:bidi="pt_PT"/>
        </w:rPr>
      </w:r>
      <w:r>
        <w:rPr>
          <w:lang w:val="pt_PT" w:bidi="pt_PT"/>
        </w:rPr>
        <w:t>Mas Jesus sabia em seu espírito, ou percebeu, o que os mestres da lei estavam pensando. Jesus gostava de usar perguntas para confrontar pessoas que o criticavam. Então Jesus perguntou: “Por que vocês estão pensando nessas coisas? O que é mais fácil: dizer a esse homem paralítico: ‘Seus pecados estão perdoados’, ou dizer: ‘Levante-se, pegue sua maca e ande?’ Mas saiba isso — o Filho do Homem tem autoridade na terra para perdoar pecados”. Jesus não esperava que os mestres da lei respondessem sua pergunta. Jesus quer ressaltar que perdoar é mais necessário e mais difícil do que curar.</w:t>
      </w:r>
    </w:p>
    <w:p>
      <w:pPr/>
      <w:r>
        <w:rPr>
          <w:lang w:val="pt_PT" w:bidi="pt_PT"/>
        </w:rPr>
      </w:r>
      <w:r>
        <w:rPr>
          <w:lang w:val="pt_PT" w:bidi="pt_PT"/>
        </w:rPr>
        <w:t>Pare e discuta com sua equipe. Como você confronta ou repreende outra pessoa em seu idioma? Pause este áudio aqui.</w:t>
      </w:r>
    </w:p>
    <w:p>
      <w:pPr/>
      <w:r>
        <w:rPr>
          <w:lang w:val="pt_PT" w:bidi="pt_PT"/>
        </w:rPr>
      </w:r>
      <w:r>
        <w:rPr>
          <w:lang w:val="pt_PT" w:bidi="pt_PT"/>
        </w:rPr>
        <w:t>Jesus parece chamar a si mesmo de “Filho do Homem”. O “Filho do Homem” é a pessoa a quem, nos escritos do profeta Daniel, Deus dá toda autoridade e poder. Isso significaria que Jesus estava dizendo que ele tinha poder vindo de Deus para perdoar pecados. Portanto, esse título “Filho do Homem” se refere à humanidade de Jesus, bem como à singularidade de Jesus, sendo totalmente Deus e totalmente humano. Marcos gosta de descrever todas as vezes que Jesus chamou a si mesmo de Filho do Homem para falar sobre seu destino de sofrer e morrer como um humano. Mas, ao mesmo tempo, o Filho do Homem é mais do que humano e será ressuscitado dentre os mortos.</w:t>
      </w:r>
    </w:p>
    <w:p>
      <w:pPr/>
      <w:r>
        <w:rPr>
          <w:lang w:val="pt_PT" w:bidi="pt_PT"/>
        </w:rPr>
      </w:r>
      <w:r>
        <w:rPr>
          <w:lang w:val="pt_PT" w:bidi="pt_PT"/>
        </w:rPr>
        <w:t>Essa parte da história é difícil de entender. É possível que, na frase em que Jesus chama a si mesmo de Filho do Homem, seja, na verdade, o autor Marcos dizendo aos leitores cristãos do livro de Marcos que eles deveriam perceber que Jesus tinha a autoridade para perdoar pecados. Talvez Marcos basicamente diga a seu público: “Saiba disso — o Filho do Homem tem autoridade para perdoar pecados”. Essa pode ser uma forma de você apresentar essa frase difícil. Não fica claro se Jesus realmente disse em voz alta neste momento que ele era o Filho do Homem com autoridade para perdoar pecados ou se isso foi Marcos dizendo a seu público as informações extras de que Jesus era o Filho do Homem. Mas as pessoas na casa certamente viram que Jesus tinha autoridade quando ele curou o homem.</w:t>
      </w:r>
    </w:p>
    <w:p>
      <w:pPr/>
      <w:r>
        <w:rPr>
          <w:lang w:val="pt_PT" w:bidi="pt_PT"/>
        </w:rPr>
      </w:r>
      <w:r>
        <w:rPr>
          <w:lang w:val="pt_PT" w:bidi="pt_PT"/>
        </w:rPr>
        <w:t>Marcos fala de novo sobre a cura imediata e a reação da multidão a ela — como ele geralmente faz nessas histórias de milagre. As pessoas ficaram surpresas, o que significa que as pessoas estavam felizes e maravilhadas por o homem ter sido curado. Eles glorificaram ou louvaram a Deus.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2.1–12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retorna para Cafarnaum. Ele está ensinando em uma casa, e há multidões vindo até ele. Quatro homens trazem seu amigo, que é paralítico, a Jesus, mas eles não conseguem chegar até a casa através da multidão. Então quatro deles vão para o telhado da casa e cavam um buraco pelo telhado.</w:t>
      </w:r>
    </w:p>
    <w:p>
      <w:pPr/>
      <w:r>
        <w:rPr>
          <w:lang w:val="pt_PT" w:bidi="pt_PT"/>
        </w:rPr>
      </w:r>
      <w:r>
        <w:rPr>
          <w:b/>
          <w:lang w:val="pt_PT" w:bidi="pt_PT"/>
        </w:rPr>
        <w:t>Na segunda cena:</w:t>
      </w:r>
      <w:r>
        <w:rPr>
          <w:lang w:val="pt_PT" w:bidi="pt_PT"/>
        </w:rPr>
        <w:t xml:space="preserve"> os amigos abaixam o homem paralítico para a multidão, na frente de Jesus. Jesus, vendo a fé deles, diz ao homem paralítico que seus pecados estão perdoados. Os líderes religiosos criticam Jesus em seus corações, mas Jesus sabe o que eles estão pensando. Jesus diz: “Por que vocês questionam isso? É mais fácil dizer: ‘Seus pecados estão perdoados’ ou ‘Levante-se, pegue sua cama e ande?’ Vou provar a vocês que o Filho do Homem tem autoridade na Terra para perdoar pecados”.</w:t>
      </w:r>
    </w:p>
    <w:p>
      <w:pPr/>
      <w:r>
        <w:rPr>
          <w:lang w:val="pt_PT" w:bidi="pt_PT"/>
        </w:rPr>
      </w:r>
      <w:r>
        <w:rPr>
          <w:b/>
          <w:lang w:val="pt_PT" w:bidi="pt_PT"/>
        </w:rPr>
        <w:t>Na terceira cena:</w:t>
      </w:r>
      <w:r>
        <w:rPr>
          <w:lang w:val="pt_PT" w:bidi="pt_PT"/>
        </w:rPr>
        <w:t xml:space="preserve"> Jesus volta-se para o homem paralítico e diz: “Levante-se, pegue a sua cama e vá para casa”. O homem salta, pega a sua maca e sai, atravessando a multidão de espectadores. A multidão fica surpresa e louva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Quatro homens (amigos do homem paralítico)</w:t>
      </w:r>
    </w:p>
    <w:p>
      <w:pPr>
        <w:pStyle w:val="ListBullet"/>
        <w:spacing w:line="240" w:lineRule="auto"/>
        <w:ind w:left="720"/>
      </w:pPr>
      <w:r>
        <w:rPr>
          <w:lang w:val="pt_PT" w:bidi="pt_PT"/>
        </w:rPr>
      </w:r>
      <w:r>
        <w:rPr>
          <w:lang w:val="pt_PT" w:bidi="pt_PT"/>
        </w:rPr>
        <w:t>Um homem paralítico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Mestres da lei religiosa</w:t>
      </w:r>
    </w:p>
    <w:p>
      <w:pPr>
        <w:pStyle w:val="ListBullet"/>
        <w:spacing w:line="240" w:lineRule="auto"/>
        <w:ind w:left="720"/>
      </w:pPr>
      <w:r>
        <w:rPr>
          <w:lang w:val="pt_PT" w:bidi="pt_PT"/>
        </w:rPr>
      </w:r>
      <w:r>
        <w:rPr>
          <w:lang w:val="pt_PT" w:bidi="pt_PT"/>
        </w:rPr>
        <w:t>Uma enorme multidão ocupando completamente a casa</w:t>
      </w:r>
    </w:p>
    <w:p>
      <w:pPr/>
      <w:r>
        <w:rPr>
          <w:lang w:val="pt_PT" w:bidi="pt_PT"/>
        </w:rPr>
      </w:r>
      <w:r>
        <w:rPr>
          <w:lang w:val="pt_PT" w:bidi="pt_PT"/>
        </w:rPr>
        <w:t>Como um grupo, preste atenção a estas partes do cenário da passagem:</w:t>
      </w:r>
    </w:p>
    <w:p>
      <w:pPr/>
      <w:r>
        <w:rPr>
          <w:lang w:val="pt_PT" w:bidi="pt_PT"/>
        </w:rPr>
      </w:r>
      <w:r>
        <w:rPr>
          <w:lang w:val="pt_PT" w:bidi="pt_PT"/>
        </w:rPr>
        <w:t>Esta história acontece em uma casa em Cafarnaum. A casa devia ser bastante pequena, mas cheia de pessoas ouvindo Jesus ensinando.</w:t>
      </w:r>
    </w:p>
    <w:p>
      <w:pPr/>
      <w:r>
        <w:rPr>
          <w:lang w:val="pt_PT" w:bidi="pt_PT"/>
        </w:rPr>
      </w:r>
      <w:r>
        <w:rPr>
          <w:lang w:val="pt_PT" w:bidi="pt_PT"/>
        </w:rPr>
        <w:t>Os mestres da lei teriam provavelmente estado sentados em um lugar de honra na casa.</w:t>
      </w:r>
    </w:p>
    <w:p>
      <w:pPr/>
      <w:r>
        <w:rPr>
          <w:lang w:val="pt_PT" w:bidi="pt_PT"/>
        </w:rPr>
      </w:r>
      <w:r>
        <w:rPr>
          <w:lang w:val="pt_PT" w:bidi="pt_PT"/>
        </w:rPr>
        <w:t>A casa teria tido escadas que levavam a um telhado plano feito de lama e palha.</w:t>
      </w:r>
    </w:p>
    <w:p>
      <w:pPr/>
      <w:r>
        <w:rPr>
          <w:lang w:val="pt_PT" w:bidi="pt_PT"/>
        </w:rPr>
      </w:r>
      <w:r>
        <w:rPr>
          <w:lang w:val="pt_PT" w:bidi="pt_PT"/>
        </w:rPr>
        <w:t>Certifique-se de que a equipe desenhe ou demonstre de alguma forma que essa casa teria um telhado plano e feito de lama e palha, e, portanto, seria fácil para os amigos cavarem um buraco no telhado.</w:t>
      </w:r>
    </w:p>
    <w:p>
      <w:pPr/>
      <w:r>
        <w:rPr>
          <w:lang w:val="pt_PT" w:bidi="pt_PT"/>
        </w:rPr>
      </w:r>
      <w:r>
        <w:rPr>
          <w:lang w:val="pt_PT" w:bidi="pt_PT"/>
        </w:rPr>
        <w:t>Os quatro amigos teriam carregado o homem paralítico em sua cama, que teria sido mais como uma esteira. Os quatro amigos teriam abaixado ele nessa esteira segurando cada um de seus quatro cantos, possivelmente com uma corda.</w:t>
      </w:r>
    </w:p>
    <w:p>
      <w:pPr/>
      <w:r>
        <w:rPr>
          <w:lang w:val="pt_PT" w:bidi="pt_PT"/>
        </w:rPr>
      </w:r>
      <w:r>
        <w:rPr>
          <w:lang w:val="pt_PT" w:bidi="pt_PT"/>
        </w:rPr>
        <w:t>Jesus fala com o homem com afeto e o chama de “Filho”. Jesus diz ao homem que seus pecados estão perdoados. Os mestres da lei estão chocados, porque parece que o próprio Jesus perdoou os pecados do homem! Eles estão pensando nas coisas, mas não falando em voz alta. Os mestres estão pensando: “Jesus está blasfemando contra Deus! Apenas Deus pode perdoar pecados”. Mas Jesus sabe o que eles estão pensando e ele faz a eles essa pergunta em voz alta: “Por que vocês questionam isso em seus corações?”. não porque ele espera uma resposta, mas porque ele está repreendendo os líderes religiosos e quer que as pessoas pensem cuidadosamente sobre sua autoridade.</w:t>
      </w:r>
    </w:p>
    <w:p>
      <w:pPr/>
      <w:r>
        <w:rPr>
          <w:lang w:val="pt_PT" w:bidi="pt_PT"/>
        </w:rPr>
      </w:r>
      <w:r>
        <w:rPr>
          <w:lang w:val="pt_PT" w:bidi="pt_PT"/>
        </w:rPr>
        <w:t>Então Jesus faz outra pergunta e não espera uma resposta. Ele pergunta o que é mais fácil — curar alguém ou perdoar seus pecados? Jesus pensa que é mais fácil curar alguém. Para provar que ele tem autoridade para perdoar pecados, Jesus diz ao homem para se levantar e andar. Então Jesus pode ter dito: “Vou provar que o Filho do Homem tem autoridade na terra para perdoar pecados”. Quando Jesus diz Filho do Homem, ele está se referindo a si mesmo como a pessoa a quem Deus deu todo o poder e autoridade.</w:t>
      </w:r>
    </w:p>
    <w:p>
      <w:pPr/>
      <w:r>
        <w:rPr>
          <w:lang w:val="pt_PT" w:bidi="pt_PT"/>
        </w:rPr>
      </w:r>
      <w:r>
        <w:rPr>
          <w:lang w:val="pt_PT" w:bidi="pt_PT"/>
        </w:rPr>
        <w:t>Na terceira cena, Jesus agora se concentra no homem paralítico. Ele diz: “Eu lhe digo…”, significando que ele está falando diretamente com o homem e ele quer que o homem paralítico o ouça. Jesus diz ao homem para fazer três coisas: se levantar, pegar sua cama e ir para casa. Marcos mostra uma ação rápida dizendo: “Imediatamente o homem se levantou!” Todos que viram isso ficaram surpresos. Eles louvaram a Deus. Eles disseram que nunca haviam visto nada assim.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2.1–12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Quatro homens (amigos do homem paralítico)</w:t>
      </w:r>
    </w:p>
    <w:p>
      <w:pPr>
        <w:pStyle w:val="ListBullet"/>
        <w:spacing w:line="240" w:lineRule="auto"/>
        <w:ind w:left="720"/>
      </w:pPr>
      <w:r>
        <w:rPr>
          <w:lang w:val="pt_PT" w:bidi="pt_PT"/>
        </w:rPr>
      </w:r>
      <w:r>
        <w:rPr>
          <w:lang w:val="pt_PT" w:bidi="pt_PT"/>
        </w:rPr>
        <w:t>Um homem paralítico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Uma enorme multidão ocupando completamente a casa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ensinando em uma casa cheia de pessoas. Não há espaço para mais ninguém na casa. Encene quatro homens carregando seu amigo paralítico a Jesus em uma maca. Eles veem uma enorme multidão e tentam entrar na casa. Enquanto a equipe interpreta a história, certifique-se de que os quatro homens trazendo seu amigo paralítico a Jesus mostrem que não podem chegar a Jesus de forma alguma, exceto subindo no telhado plano, cavando um buraco e baixando o homem paralítico.</w:t>
      </w:r>
    </w:p>
    <w:p>
      <w:pPr/>
      <w:r>
        <w:rPr>
          <w:lang w:val="pt_PT" w:bidi="pt_PT"/>
        </w:rPr>
      </w:r>
      <w:r>
        <w:rPr>
          <w:lang w:val="pt_PT" w:bidi="pt_PT"/>
        </w:rPr>
        <w:t>Pause o drama. Pergunte aos atores que interpretam os quatro amigos: “Como vocês se sentem?”. Talvez você escute coisas como: “Frustrados”, “Desesperados,” ou “Dispostos a fazer o que for necessário para que nosso amigo seja curado”. Continue o drama.</w:t>
      </w:r>
    </w:p>
    <w:p>
      <w:pPr/>
      <w:r>
        <w:rPr>
          <w:lang w:val="pt_PT" w:bidi="pt_PT"/>
        </w:rPr>
      </w:r>
      <w:r>
        <w:rPr>
          <w:lang w:val="pt_PT" w:bidi="pt_PT"/>
        </w:rPr>
        <w:t>Os amigos sobem no telhado, cavam um buraco e começam a baixar o homem paralítico pelo buraco. Jesus vê a fé dos amigos e diz ao homem paralítico: “Seus pecados estão perdoados”.</w:t>
      </w:r>
    </w:p>
    <w:p>
      <w:pPr/>
      <w:r>
        <w:rPr>
          <w:lang w:val="pt_PT" w:bidi="pt_PT"/>
        </w:rPr>
      </w:r>
      <w:r>
        <w:rPr>
          <w:lang w:val="pt_PT" w:bidi="pt_PT"/>
        </w:rPr>
        <w:t>Pause o drama. Pergunte à pessoa que interpreta Jesus: “O que você está sentindo ou pensando?”. A pessoa pode responder coisas como: “Os amigos deste homem têm grande fé”, “Eu quero que os líderes religiosos ouçam minha resposta a ele”, ou “O homem também deve ter tido fé para ser abaixado na frente de mim”. Continue o drama.</w:t>
      </w:r>
    </w:p>
    <w:p>
      <w:pPr/>
      <w:r>
        <w:rPr>
          <w:lang w:val="pt_PT" w:bidi="pt_PT"/>
        </w:rPr>
      </w:r>
      <w:r>
        <w:rPr>
          <w:lang w:val="pt_PT" w:bidi="pt_PT"/>
        </w:rPr>
        <w:t>Os líderes religiosos perguntam a si mesmos: “O que Jesus está dizendo? Isso é blasfêmia contra Deus! Apenas Deus pode perdoar pecados”. Jesus sabe imediatamente o que eles estão pensando, então ele olha para eles e diz: “Por que vocês questionam isso em seus corações? É mais fácil dizer ao homem paralítico: 'Seus pecados estão perdoados’ ou ‛Levante-se, pegue a sua maca e ande’?”.</w:t>
      </w:r>
    </w:p>
    <w:p>
      <w:pPr/>
      <w:r>
        <w:rPr>
          <w:lang w:val="pt_PT" w:bidi="pt_PT"/>
        </w:rPr>
      </w:r>
      <w:r>
        <w:rPr>
          <w:lang w:val="pt_PT" w:bidi="pt_PT"/>
        </w:rPr>
        <w:t>Pause o drama. Pergunte à pessoa que interpreta Jesus: “O que você está sentindo ou pensando?”. A pessoa pode responder coisas como: “Estou prestes a explicar um ponto. Estou prestes a mostrar que não estou apenas dizendo palavras, mas eu sou o próprio Deus”. ou “Não posso apenas dizer: ‘Seus pecados estão perdoados’, mas também posso curar”, ou “Estou tão feliz por curar esse homem completamente!” Pergunte às pessoas que interpretam os líderes religiosos: “O que vocês estão sentindo ou pensando?”. A pessoa pode responder coisas como: “Chocado. Como Jesus sabia o que eu estava pensando?”. ou “Zangado. Jesus está alegando ser o Salvador Prometido?”. ou “Indignado. Quem é Jesus para nos corrigir?”. Continue o drama.</w:t>
      </w:r>
    </w:p>
    <w:p>
      <w:pPr/>
      <w:r>
        <w:rPr>
          <w:lang w:val="pt_PT" w:bidi="pt_PT"/>
        </w:rPr>
      </w:r>
      <w:r>
        <w:rPr>
          <w:lang w:val="pt_PT" w:bidi="pt_PT"/>
        </w:rPr>
        <w:t>Jesus diz: “Vou provar a vocês que o Filho do Homem tem autoridade na Terra para perdoar pecados”. Então Jesus volta-se para o homem paralítico e diz: “Levante-se, pegue a sua maca e vá para casa”. O homem se levanta, pega sua maca e vai para casa. As multidões saem surpresas e louvando a Deus.</w:t>
      </w:r>
    </w:p>
    <w:p>
      <w:pPr/>
      <w:r>
        <w:rPr>
          <w:lang w:val="pt_PT" w:bidi="pt_PT"/>
        </w:rPr>
      </w:r>
      <w:r>
        <w:rPr>
          <w:lang w:val="pt_PT" w:bidi="pt_PT"/>
        </w:rPr>
        <w:t>Pause o drama. Pergunte à pessoa que interpreta Jesus: “O que você está sentindo ou pensando?”. A pessoa pode responder coisas como: “Cansado. Jesus provou que ele tem autoridade de Deus”, “Curioso. Eu me pergunto o que os líderes religiosos pensam sobre Jesus chamando a si mesmo de Filho do Homem?”. ou “Perguntando se Jesus pode ou não ser aquele por quem temos esperado”.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2.1–12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está ensinando a </w:t>
      </w:r>
      <w:r>
        <w:rPr>
          <w:b/>
          <w:lang w:val="pt_PT" w:bidi="pt_PT"/>
        </w:rPr>
        <w:t>Palavra de Deus</w:t>
      </w:r>
      <w:r>
        <w:rPr>
          <w:lang w:val="pt_PT" w:bidi="pt_PT"/>
        </w:rPr>
        <w:t xml:space="preserve"> em uma casa em </w:t>
      </w:r>
      <w:hyperlink r:id="rId52">
        <w:r>
          <w:rPr>
            <w:lang w:val="pt_PT" w:bidi="pt_PT"/>
          </w:rPr>
          <w:rPr>
            <w:color w:val="0000EE"/>
            <w:u w:val="single"/>
          </w:rPr>
          <w:t>Cafarnaum</w:t>
        </w:r>
      </w:hyperlink>
      <w:r>
        <w:rPr>
          <w:lang w:val="pt_PT" w:bidi="pt_PT"/>
        </w:rPr>
        <w:t>. A Palavra de Deus refere-se à mensagem das boas novas de que o Reino de Deus estava em breve começando.</w:t>
      </w:r>
    </w:p>
    <w:p>
      <w:pPr/>
      <w:r>
        <w:rPr>
          <w:lang w:val="pt_PT" w:bidi="pt_PT"/>
        </w:rPr>
      </w:r>
      <w:r>
        <w:rPr>
          <w:lang w:val="pt_PT" w:bidi="pt_PT"/>
        </w:rPr>
        <w:t xml:space="preserve">Pare aqui e discuta como um grupo qual palavra ou frase você usará para "palavra". Procure </w:t>
      </w:r>
      <w:hyperlink r:id="rId53">
        <w:r>
          <w:rPr>
            <w:lang w:val="pt_PT" w:bidi="pt_PT"/>
          </w:rPr>
          <w:rPr>
            <w:color w:val="0000EE"/>
            <w:u w:val="single"/>
          </w:rPr>
          <w:t>palavra</w:t>
        </w:r>
      </w:hyperlink>
      <w:r>
        <w:rPr>
          <w:lang w:val="pt_PT" w:bidi="pt_PT"/>
        </w:rPr>
        <w:t xml:space="preserve"> no Glossário Mestre para mais informações. Pause este áudio aqui.</w:t>
      </w:r>
    </w:p>
    <w:p>
      <w:pPr/>
      <w:r>
        <w:rPr>
          <w:lang w:val="pt_PT" w:bidi="pt_PT"/>
        </w:rPr>
      </w:r>
      <w:r>
        <w:rPr>
          <w:lang w:val="pt_PT" w:bidi="pt_PT"/>
        </w:rPr>
        <w:t xml:space="preserve">Enquanto Jesus está ensinando dentro da casa, quatro amigos carregam </w:t>
      </w:r>
      <w:r>
        <w:rPr>
          <w:b/>
          <w:lang w:val="pt_PT" w:bidi="pt_PT"/>
        </w:rPr>
        <w:t>um homem paralítico em uma maca</w:t>
      </w:r>
      <w:r>
        <w:rPr>
          <w:lang w:val="pt_PT" w:bidi="pt_PT"/>
        </w:rPr>
        <w:t xml:space="preserve"> para a casa para que Jesus possa curá-lo. Um homem estava deitado em uma maca, porque ele tinha uma doença que o fazia não conseguir mover-se. As Escrituras geralmente nos dizem que alguém teve uma condição desde o nascimento. Como não é mencionado aqui, esse homem provavelmente desenvolveu essa doença após o nascimento. No entanto, ele provavelmente tinha a enfermidade há algum tempo. A cama era provavelmente uma maca que as pessoas podiam enrolar e carregar.</w:t>
      </w:r>
    </w:p>
    <w:p>
      <w:pPr/>
      <w:r>
        <w:rPr>
          <w:lang w:val="pt_PT" w:bidi="pt_PT"/>
        </w:rPr>
      </w:r>
      <w:r>
        <w:rPr>
          <w:lang w:val="pt_PT" w:bidi="pt_PT"/>
        </w:rPr>
        <w:t xml:space="preserve">Os homens abrem um buraco no telhado e abaixam seu amigo na frente de Jesus. Jesus vê a </w:t>
      </w:r>
      <w:r>
        <w:rPr>
          <w:b/>
          <w:lang w:val="pt_PT" w:bidi="pt_PT"/>
        </w:rPr>
        <w:t>fé</w:t>
      </w:r>
      <w:r>
        <w:rPr>
          <w:lang w:val="pt_PT" w:bidi="pt_PT"/>
        </w:rPr>
        <w:t xml:space="preserve"> deles, ou sua confiança na capacidade de Jesus para curar o homem. “Sua” provavelmente inclui o próprio homem doente, além de seus amigos. Fé descreve a resposta das pessoas às promessas de Deus. Pessoas que têm fé concordam com a pessoa em quem elas têm fé. No entanto, eles fazem mais do que apenas concordar. Eles confiam ou têm confiança nessa pessoa. Em algumas passagens, você pode precisar especificar em quem a pessoa deve acreditar ou confiar, como: “Jesus viu que eles acreditavam nele”.</w:t>
      </w:r>
    </w:p>
    <w:p>
      <w:pPr/>
      <w:r>
        <w:rPr>
          <w:lang w:val="pt_PT" w:bidi="pt_PT"/>
        </w:rPr>
      </w:r>
      <w:r>
        <w:rPr>
          <w:lang w:val="pt_PT" w:bidi="pt_PT"/>
        </w:rPr>
        <w:t>Pare aqui e façam essa atividade juntos: antes que seu tempo em grupo comece, peça a um ajudante para ajudá-lo com isso. Coloque uma cadeira no centro da sala e pergunte ao voluntário: “Você acredita que esta cadeira existe? Você acredita que isto é uma cadeira? Você acredita que essa cadeira é forte o suficiente para te sustentar?”. O voluntário deve responder "sim" a todas essas perguntas. Então diga: “Sei que você está cansado, então aqui está esta cadeira para você se sentar”. O voluntário deve se recusar a sentar na cadeira. Pergunte novamente: “Por que você não se senta na cadeira? Você pode vê-la. Você concordou que essa cadeira é forte o suficiente para segurá-lo”. O voluntário deve se recusar a sentar na cadeira. Explique ao grupo que este é um exemplo do que é a fé. Se a pessoa não se sentar na cadeira, ela realmente não tem fé na cadeira.</w:t>
      </w:r>
    </w:p>
    <w:p>
      <w:pPr/>
      <w:r>
        <w:rPr>
          <w:lang w:val="pt_PT" w:bidi="pt_PT"/>
        </w:rPr>
      </w:r>
      <w:r>
        <w:rPr>
          <w:lang w:val="pt_PT" w:bidi="pt_PT"/>
        </w:rPr>
        <w:t xml:space="preserve">Pare aqui e discuta como um grupo qual palavra ou frase você usará para </w:t>
      </w:r>
      <w:r>
        <w:rPr>
          <w:b/>
          <w:lang w:val="pt_PT" w:bidi="pt_PT"/>
        </w:rPr>
        <w:t>fé</w:t>
      </w:r>
      <w:r>
        <w:rPr>
          <w:lang w:val="pt_PT" w:bidi="pt_PT"/>
        </w:rPr>
        <w:t xml:space="preserve">. Procure a palavra </w:t>
      </w:r>
      <w:hyperlink r:id="rId54">
        <w:r>
          <w:rPr>
            <w:lang w:val="pt_PT" w:bidi="pt_PT"/>
          </w:rPr>
          <w:rPr>
            <w:color w:val="0000EE"/>
            <w:u w:val="single"/>
          </w:rPr>
          <w:t>fé</w:t>
        </w:r>
      </w:hyperlink>
      <w:r>
        <w:rPr>
          <w:lang w:val="pt_PT" w:bidi="pt_PT"/>
        </w:rPr>
        <w:t xml:space="preserve"> no Glossário Mestre para mais informações. Pause este áudio aqui.</w:t>
      </w:r>
    </w:p>
    <w:p>
      <w:pPr/>
      <w:r>
        <w:rPr>
          <w:lang w:val="pt_PT" w:bidi="pt_PT"/>
        </w:rPr>
      </w:r>
      <w:r>
        <w:rPr>
          <w:lang w:val="pt_PT" w:bidi="pt_PT"/>
        </w:rPr>
        <w:t xml:space="preserve">Jesus olha para o homem paralítico e o chama de </w:t>
      </w:r>
      <w:r>
        <w:rPr>
          <w:b/>
          <w:lang w:val="pt_PT" w:bidi="pt_PT"/>
        </w:rPr>
        <w:t>minha criança</w:t>
      </w:r>
      <w:r>
        <w:rPr>
          <w:lang w:val="pt_PT" w:bidi="pt_PT"/>
        </w:rPr>
        <w:t xml:space="preserve"> ou </w:t>
      </w:r>
      <w:r>
        <w:rPr>
          <w:b/>
          <w:lang w:val="pt_PT" w:bidi="pt_PT"/>
        </w:rPr>
        <w:t>meu filho</w:t>
      </w:r>
      <w:r>
        <w:rPr>
          <w:lang w:val="pt_PT" w:bidi="pt_PT"/>
        </w:rPr>
        <w:t>. Esse termo não descreve a idade do homem como jovem, mas demonstra afeição e amor. O homem não é o filho biológico de Jesus, então você não deve usar uma palavra que signifique apenas filho biológico. Como é um termo de afeição, talvez você tenha que usar um termo mais amplo, como “meu amigo”.</w:t>
      </w:r>
    </w:p>
    <w:p>
      <w:pPr/>
      <w:r>
        <w:rPr>
          <w:lang w:val="pt_PT" w:bidi="pt_PT"/>
        </w:rPr>
      </w:r>
      <w:r>
        <w:rPr>
          <w:lang w:val="pt_PT" w:bidi="pt_PT"/>
        </w:rPr>
        <w:t xml:space="preserve">Jesus diz ao homem: “Seus </w:t>
      </w:r>
      <w:r>
        <w:rPr>
          <w:b/>
          <w:lang w:val="pt_PT" w:bidi="pt_PT"/>
        </w:rPr>
        <w:t>pecados estão perdoados</w:t>
      </w:r>
      <w:r>
        <w:rPr>
          <w:lang w:val="pt_PT" w:bidi="pt_PT"/>
        </w:rPr>
        <w:t>”. Normalmente Jesus não diz “Eu perdoo os seus pecados”. Se o seu idioma não usa construções passivas, talvez você precise esclarecer quem perdoou os pecados — algo como “Que Deus perdoe os seus pecados”. Pecado se refere a um ato de desobediência a Deus. Certifique-se de que a palavra usada neste caso não signifique o fato de alguém ter deixado de executar algum ato religioso, como um ritual ou prece, nem deixado de seguir certas regras religiosas. Se Deus perdoa alguém, seu relacionamento é restaurado e sua culpa é removida.</w:t>
      </w:r>
    </w:p>
    <w:p>
      <w:pPr/>
      <w:r>
        <w:rPr>
          <w:lang w:val="pt_PT" w:bidi="pt_PT"/>
        </w:rPr>
      </w:r>
      <w:r>
        <w:rPr>
          <w:lang w:val="pt_PT" w:bidi="pt_PT"/>
        </w:rPr>
        <w:t xml:space="preserve">Pare aqui e, como um grupo, discuta qual palavra ou frase você usará para </w:t>
      </w:r>
      <w:hyperlink r:id="rId23">
        <w:r>
          <w:rPr>
            <w:lang w:val="pt_PT" w:bidi="pt_PT"/>
          </w:rPr>
          <w:rPr>
            <w:color w:val="0000EE"/>
            <w:u w:val="single"/>
          </w:rPr>
          <w:t>pecado</w:t>
        </w:r>
      </w:hyperlink>
      <w:r>
        <w:rPr>
          <w:lang w:val="pt_PT" w:bidi="pt_PT"/>
        </w:rPr>
        <w:t xml:space="preserve"> e </w:t>
      </w:r>
      <w:hyperlink r:id="rId24">
        <w:r>
          <w:rPr>
            <w:lang w:val="pt_PT" w:bidi="pt_PT"/>
          </w:rPr>
          <w:rPr>
            <w:color w:val="0000EE"/>
            <w:u w:val="single"/>
          </w:rPr>
          <w:t>perdoar</w:t>
        </w:r>
      </w:hyperlink>
      <w:r>
        <w:rPr>
          <w:lang w:val="pt_PT" w:bidi="pt_PT"/>
        </w:rPr>
        <w:t>. Traduza essas palavras da mesma maneira que você as traduziu antes. Procure ambos os termos no Glossário Mestre para mais informações. Pause este áudio aqui.</w:t>
      </w:r>
    </w:p>
    <w:p>
      <w:pPr/>
      <w:r>
        <w:rPr>
          <w:lang w:val="pt_PT" w:bidi="pt_PT"/>
        </w:rPr>
      </w:r>
      <w:r>
        <w:rPr>
          <w:b/>
          <w:lang w:val="pt_PT" w:bidi="pt_PT"/>
        </w:rPr>
        <w:t>Mestres de lei religiosa</w:t>
      </w:r>
      <w:r>
        <w:rPr>
          <w:lang w:val="pt_PT" w:bidi="pt_PT"/>
        </w:rPr>
        <w:t xml:space="preserve"> também estavam ouvindo Jesus ensinar. Mestres da lei é às vezes traduzido como escribas ou pessoas que escreviam a lei. Eles eram estudiosos e especialistas nas interpretações da lei a partir das Sagradas Escrituras. Essas interpretações não eram escritas, mas eram memorizadas e ensinadas oralmente pelos mestres.</w:t>
      </w:r>
    </w:p>
    <w:p>
      <w:pPr/>
      <w:r>
        <w:rPr>
          <w:lang w:val="pt_PT" w:bidi="pt_PT"/>
        </w:rPr>
      </w:r>
      <w:r>
        <w:rPr>
          <w:lang w:val="pt_PT" w:bidi="pt_PT"/>
        </w:rPr>
        <w:t xml:space="preserve">Pare aqui e, como um grupo, discuta qual palavra ou frase você usará para </w:t>
      </w:r>
      <w:r>
        <w:rPr>
          <w:b/>
          <w:lang w:val="pt_PT" w:bidi="pt_PT"/>
        </w:rPr>
        <w:t>mestres da lei</w:t>
      </w:r>
      <w:r>
        <w:rPr>
          <w:lang w:val="pt_PT" w:bidi="pt_PT"/>
        </w:rPr>
        <w:t xml:space="preserve">. Procure </w:t>
      </w:r>
      <w:hyperlink r:id="rId39">
        <w:r>
          <w:rPr>
            <w:lang w:val="pt_PT" w:bidi="pt_PT"/>
          </w:rPr>
          <w:rPr>
            <w:color w:val="0000EE"/>
            <w:u w:val="single"/>
          </w:rPr>
          <w:t>mestres da lei</w:t>
        </w:r>
      </w:hyperlink>
      <w:r>
        <w:rPr>
          <w:lang w:val="pt_PT" w:bidi="pt_PT"/>
        </w:rPr>
        <w:t xml:space="preserve"> no Glossário Mestre para mais informações. Pause este áudio aqui.</w:t>
      </w:r>
    </w:p>
    <w:p>
      <w:pPr/>
      <w:r>
        <w:rPr>
          <w:lang w:val="pt_PT" w:bidi="pt_PT"/>
        </w:rPr>
      </w:r>
      <w:r>
        <w:rPr>
          <w:lang w:val="pt_PT" w:bidi="pt_PT"/>
        </w:rPr>
        <w:t xml:space="preserve">Os líderes religiosos pensam que é </w:t>
      </w:r>
      <w:r>
        <w:rPr>
          <w:b/>
          <w:lang w:val="pt_PT" w:bidi="pt_PT"/>
        </w:rPr>
        <w:t>blasfêmia</w:t>
      </w:r>
      <w:r>
        <w:rPr>
          <w:lang w:val="pt_PT" w:bidi="pt_PT"/>
        </w:rPr>
        <w:t xml:space="preserve"> Jesus dizer que os pecados do homem estão perdoados. Blasfêmia significa ofender ou insultar a Deus por meio de seu discurso. De acordo com a lei de Deus, isso era punível com a morte.</w:t>
      </w:r>
    </w:p>
    <w:p>
      <w:pPr/>
      <w:r>
        <w:rPr>
          <w:lang w:val="pt_PT" w:bidi="pt_PT"/>
        </w:rPr>
      </w:r>
      <w:r>
        <w:rPr>
          <w:lang w:val="pt_PT" w:bidi="pt_PT"/>
        </w:rPr>
        <w:t xml:space="preserve">Pare aqui e discuta como um grupo qual palavra ou frase você usará para </w:t>
      </w:r>
      <w:r>
        <w:rPr>
          <w:b/>
          <w:lang w:val="pt_PT" w:bidi="pt_PT"/>
        </w:rPr>
        <w:t>blasfêmia</w:t>
      </w:r>
      <w:r>
        <w:rPr>
          <w:lang w:val="pt_PT" w:bidi="pt_PT"/>
        </w:rPr>
        <w:t xml:space="preserve">. Procure a palavra </w:t>
      </w:r>
      <w:hyperlink r:id="rId55">
        <w:r>
          <w:rPr>
            <w:lang w:val="pt_PT" w:bidi="pt_PT"/>
          </w:rPr>
          <w:rPr>
            <w:color w:val="0000EE"/>
            <w:u w:val="single"/>
          </w:rPr>
          <w:t>blasfêmia</w:t>
        </w:r>
      </w:hyperlink>
      <w:r>
        <w:rPr>
          <w:lang w:val="pt_PT" w:bidi="pt_PT"/>
        </w:rPr>
        <w:t xml:space="preserve"> no Glossário Mestre para mais informações. Pause este áudio aqui.</w:t>
      </w:r>
    </w:p>
    <w:p>
      <w:pPr/>
      <w:r>
        <w:rPr>
          <w:lang w:val="pt_PT" w:bidi="pt_PT"/>
        </w:rPr>
      </w:r>
      <w:r>
        <w:rPr>
          <w:lang w:val="pt_PT" w:bidi="pt_PT"/>
        </w:rPr>
        <w:t>Jesus sabia o que eles estavam pensando em seu espírito, em sua mente. Não faça soar como se Jesus estivesse usando algum poder mágico.</w:t>
      </w:r>
    </w:p>
    <w:p>
      <w:pPr/>
      <w:r>
        <w:rPr>
          <w:lang w:val="pt_PT" w:bidi="pt_PT"/>
        </w:rPr>
      </w:r>
      <w:r>
        <w:rPr>
          <w:lang w:val="pt_PT" w:bidi="pt_PT"/>
        </w:rPr>
        <w:t xml:space="preserve">Jesus diz que ele provará que o </w:t>
      </w:r>
      <w:r>
        <w:rPr>
          <w:b/>
          <w:lang w:val="pt_PT" w:bidi="pt_PT"/>
        </w:rPr>
        <w:t>Filho do Homem</w:t>
      </w:r>
      <w:r>
        <w:rPr>
          <w:lang w:val="pt_PT" w:bidi="pt_PT"/>
        </w:rPr>
        <w:t xml:space="preserve"> tem </w:t>
      </w:r>
      <w:r>
        <w:rPr>
          <w:b/>
          <w:lang w:val="pt_PT" w:bidi="pt_PT"/>
        </w:rPr>
        <w:t>autoridade</w:t>
      </w:r>
      <w:r>
        <w:rPr>
          <w:lang w:val="pt_PT" w:bidi="pt_PT"/>
        </w:rPr>
        <w:t xml:space="preserve"> para perdoar pecados. No Antigo Testamento, a frase “filho do homem” significava apenas um ser humano. Jesus usa essa expressão como sua maneira favorita para falar de si mesmo. O “Filho do Homem” é a pessoa a quem, nos escritos do profeta Daniel, Deus dá toda autoridade e poder. Jesus provavelmente gosta desse termo porque o título pode se referir a um ser humano comum ou a um ser sobrenatural, como o faz em Daniel 7. A expressão “Filho do Homem” força as pessoas a decidir se Jesus é homem ou Deus. O Filho do Homem é um título que os judeus às vezes conectavam com o Messias, ou Salvador Prometido que Deus enviaria para ajudá-los.</w:t>
      </w:r>
    </w:p>
    <w:p>
      <w:pPr/>
      <w:r>
        <w:rPr>
          <w:lang w:val="pt_PT" w:bidi="pt_PT"/>
        </w:rPr>
      </w:r>
      <w:r>
        <w:rPr>
          <w:lang w:val="pt_PT" w:bidi="pt_PT"/>
        </w:rPr>
        <w:t>Mas também evitava os problemas políticos do título Messias ou Cristo — a pessoa que as pessoas pensavam que se tornaria o rei que os salvaria a todos de seus opressores.</w:t>
      </w:r>
    </w:p>
    <w:p>
      <w:pPr/>
      <w:r>
        <w:rPr>
          <w:lang w:val="pt_PT" w:bidi="pt_PT"/>
        </w:rPr>
      </w:r>
      <w:r>
        <w:rPr>
          <w:lang w:val="pt_PT" w:bidi="pt_PT"/>
        </w:rPr>
        <w:t xml:space="preserve">Pare aqui e, como um grupo, discuta qual palavra ou frase você usará para </w:t>
      </w:r>
      <w:r>
        <w:rPr>
          <w:b/>
          <w:lang w:val="pt_PT" w:bidi="pt_PT"/>
        </w:rPr>
        <w:t>Filho do Homem</w:t>
      </w:r>
      <w:r>
        <w:rPr>
          <w:lang w:val="pt_PT" w:bidi="pt_PT"/>
        </w:rPr>
        <w:t xml:space="preserve">. Procure a palavra </w:t>
      </w:r>
      <w:hyperlink r:id="rId56">
        <w:r>
          <w:rPr>
            <w:lang w:val="pt_PT" w:bidi="pt_PT"/>
          </w:rPr>
          <w:rPr>
            <w:color w:val="0000EE"/>
            <w:u w:val="single"/>
          </w:rPr>
          <w:t>Filho do Homem</w:t>
        </w:r>
      </w:hyperlink>
      <w:r>
        <w:rPr>
          <w:lang w:val="pt_PT" w:bidi="pt_PT"/>
        </w:rPr>
        <w:t xml:space="preserve"> no Glossário Mestre para mais informações. Pause este áudio aqui.</w:t>
      </w:r>
    </w:p>
    <w:p>
      <w:pPr/>
      <w:r>
        <w:rPr>
          <w:lang w:val="pt_PT" w:bidi="pt_PT"/>
        </w:rPr>
      </w:r>
      <w:hyperlink r:id="rId38">
        <w:r>
          <w:rPr>
            <w:lang w:val="pt_PT" w:bidi="pt_PT"/>
          </w:rPr>
          <w:rPr>
            <w:color w:val="0000EE"/>
            <w:u w:val="single"/>
          </w:rPr>
          <w:t>Autoridade</w:t>
        </w:r>
      </w:hyperlink>
      <w:r>
        <w:rPr>
          <w:lang w:val="pt_PT" w:bidi="pt_PT"/>
        </w:rPr>
        <w:t xml:space="preserve"> é o direito dado a alguém para agir. É diferente de poder, porque poder é a capacidade de alguém fazer algo.</w:t>
      </w:r>
    </w:p>
    <w:p>
      <w:pPr/>
      <w:r>
        <w:rPr>
          <w:lang w:val="pt_PT" w:bidi="pt_PT"/>
        </w:rPr>
      </w:r>
      <w:r>
        <w:rPr>
          <w:lang w:val="pt_PT" w:bidi="pt_PT"/>
        </w:rPr>
        <w:t xml:space="preserve">Depois que Jesus cura o homem, o povo </w:t>
      </w:r>
      <w:r>
        <w:rPr>
          <w:b/>
          <w:lang w:val="pt_PT" w:bidi="pt_PT"/>
        </w:rPr>
        <w:t>glorificou a Deus</w:t>
      </w:r>
      <w:r>
        <w:rPr>
          <w:lang w:val="pt_PT" w:bidi="pt_PT"/>
        </w:rPr>
        <w:t xml:space="preserve">. Isso significa que eles louvavam a Deus, ou disseram o quão bom ele é. Para mais informações, </w:t>
      </w:r>
      <w:hyperlink r:id="rId57">
        <w:r>
          <w:rPr>
            <w:lang w:val="pt_PT" w:bidi="pt_PT"/>
          </w:rPr>
          <w:rPr>
            <w:color w:val="0000EE"/>
            <w:u w:val="single"/>
          </w:rPr>
          <w:t>glorificar</w:t>
        </w:r>
      </w:hyperlink>
      <w:r>
        <w:rPr>
          <w:lang w:val="pt_PT" w:bidi="pt_PT"/>
        </w:rPr>
        <w:t xml:space="preserve"> está no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2:13–17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2.13–17 e guardem em seus corações.</w:t>
      </w:r>
    </w:p>
    <w:p>
      <w:pPr/>
      <w:r>
        <w:rPr>
          <w:lang w:val="pt_PT" w:bidi="pt_PT"/>
        </w:rPr>
      </w:r>
      <w:r>
        <w:rPr>
          <w:lang w:val="pt_PT" w:bidi="pt_PT"/>
        </w:rPr>
        <w:t>Ouça uma versão em áudio de Marcos 2.13–17 três vezes, em três traduções diferentes, se possível. Então, como um grupo, discuta as seguintes perguntas:</w:t>
      </w:r>
    </w:p>
    <w:p>
      <w:pPr>
        <w:pStyle w:val="ListNumber"/>
        <w:numPr>
          <w:ilvl w:val="0"/>
          <w:numId w:val="22"/>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2.13–17 na tradução mais fácil de entender.</w:t>
      </w:r>
    </w:p>
    <w:p>
      <w:pPr/>
      <w:r>
        <w:rPr>
          <w:lang w:val="pt_PT" w:bidi="pt_PT"/>
        </w:rPr>
      </w:r>
      <w:r>
        <w:rPr>
          <w:lang w:val="pt_PT" w:bidi="pt_PT"/>
        </w:rPr>
        <w:t>Na história anterior, Jesus realizou um milagre, ou uma ação que apenas Deus pode fazer. Agora, ele mais uma vez sai para o deserto (ou a costa do lago do Mar da Galileia), mas as pessoas continuam vindo a ele. Jesus está em Cafarnaum quando ele come com Levi e outros cobradores de impostos. Isto é um padrão em Marcos — o vai e volta entre o deserto e as cidades onde Jesus realiza milagres.</w:t>
      </w:r>
    </w:p>
    <w:p>
      <w:pPr/>
      <w:r>
        <w:rPr>
          <w:lang w:val="pt_PT" w:bidi="pt_PT"/>
        </w:rPr>
      </w:r>
      <w:r>
        <w:rPr>
          <w:lang w:val="pt_PT" w:bidi="pt_PT"/>
        </w:rPr>
        <w:t>Jesus sai para o Mar da Galileia depois de curar um homem paralítico em Cafarnaum. Cafarnaum fica ao lado do Mar da Galileia, um lago imenso, então Jesus decide deixar aquela casa e ir para a beira do mar. Mas uma enorme multidão de pessoas o segue lá e Jesus continua a ensiná-las e falar com elas sobre o Reino de Deus.</w:t>
      </w:r>
    </w:p>
    <w:p>
      <w:pPr/>
      <w:r>
        <w:rPr>
          <w:lang w:val="pt_PT" w:bidi="pt_PT"/>
        </w:rPr>
      </w:r>
      <w:r>
        <w:rPr>
          <w:lang w:val="pt_PT" w:bidi="pt_PT"/>
        </w:rPr>
        <w:t>Pare aqui e, como um grupo, olhe para um mapa de Cafarnaum em relação ao Mar da Galileia. Pause este áudio aqui.</w:t>
      </w:r>
    </w:p>
    <w:p>
      <w:pPr/>
      <w:r>
        <w:rPr>
          <w:lang w:val="pt_PT" w:bidi="pt_PT"/>
        </w:rPr>
      </w:r>
      <w:r>
        <w:rPr>
          <w:lang w:val="pt_PT" w:bidi="pt_PT"/>
        </w:rPr>
        <w:t>Os romanos haviam conquistado os judeus e os forçava a pagar impostos, ou dinheiro, para o governo romano. Os romanos contratavam pessoas judias para trabalhar para eles como cobradores de impostos. Ninguém gostava de coletores de impostos, porque eles normalmente eram desonestos e tomavam mais do que deviam das pessoas. Como consequência, eles eram considerados excluídos da sociedade — eles não podiam mais ser juízes ou testemunhas no tribunal, não podiam mais adorar nas sinagogas com os outros e eram vistos como uma desonra ou vergonha para suas famílias. Quando as pessoas falavam de publicanos, elas os colocavam na mesma categoria que assassinos e ladrões.</w:t>
      </w:r>
    </w:p>
    <w:p>
      <w:pPr/>
      <w:r>
        <w:rPr>
          <w:lang w:val="pt_PT" w:bidi="pt_PT"/>
        </w:rPr>
      </w:r>
      <w:r>
        <w:rPr>
          <w:lang w:val="pt_PT" w:bidi="pt_PT"/>
        </w:rPr>
        <w:t>Os romanos escolheram Levi para trabalhar como um cobrador de impostos judeu — o que significava que ele provavelmente tomava dinheiro de comerciantes e pescadores judeus que estavam vendendo seus produtos no mercado em Cafarnaum. Cafarnaum é uma cidade importante, porque ficava no caminho para viajantes que vinham de outros territórios para este.</w:t>
      </w:r>
    </w:p>
    <w:p>
      <w:pPr/>
      <w:r>
        <w:rPr>
          <w:lang w:val="pt_PT" w:bidi="pt_PT"/>
        </w:rPr>
      </w:r>
      <w:r>
        <w:rPr>
          <w:lang w:val="pt_PT" w:bidi="pt_PT"/>
        </w:rPr>
        <w:t>Pare aqui e discuta essa pergunta como um grupo: quem são considerados excluídos em sua sociedade? Que tipos de coisas os excluídos fazem? Pause este áudio aqui.</w:t>
      </w:r>
    </w:p>
    <w:p>
      <w:pPr/>
      <w:r>
        <w:rPr>
          <w:lang w:val="pt_PT" w:bidi="pt_PT"/>
        </w:rPr>
      </w:r>
      <w:r>
        <w:rPr>
          <w:lang w:val="pt_PT" w:bidi="pt_PT"/>
        </w:rPr>
        <w:t>Enquanto Jesus está andando, ao longo da costa ou em seu caminho de volta para Cafarnaum, ele vê Levi, filho de Alfeu, sentado em sua cabine coletando impostos. A cabine era provavelmente uma pequena mesa sob uma sombra onde Levi coletava impostos das pessoas. O Evangelho de Mateus diz que este é Mateus, mas tanto Lucas quanto Marcos usam o nome Levi para esta pessoa. Jesus convida Levi para ser seu discípulo. Um discípulo é alguém que segue seu mestre para onde quer que ele vá. Os discípulos ouvem os ensinamentos de seu mestre, observam suas ações e aprendem com ele. Imediatamente, Levi se levantou e seguiu Jesus. Cafarnaum não era tão grande, e Levi teria sido bem conhecido. É provável que os pescadores que já estavam seguindo Jesus e o próprio Jesus já se conheciam entre si e Levi.</w:t>
      </w:r>
    </w:p>
    <w:p>
      <w:pPr/>
      <w:r>
        <w:rPr>
          <w:lang w:val="pt_PT" w:bidi="pt_PT"/>
        </w:rPr>
      </w:r>
      <w:r>
        <w:rPr>
          <w:lang w:val="pt_PT" w:bidi="pt_PT"/>
        </w:rPr>
        <w:t>Levi imediatamente seguiu Jesus. Mais tarde, ele convidou outros cobradores de impostos e pecadores para uma refeição. O texto não é claro sobre qual a casa em que eles comeram — na casa de Jesus ou na casa de Levi — mas fica claro que Jesus está conduzindo a refeição. Você pode deixar indefinido qual era a casa em sua tradução também. É escandaloso que Jesus comesse com pessoas desse tipo, porque a essa altura ele é considerado um respeitado mestre da lei religiosa. As pessoas nesta refeição eram exatamente as pessoas com as quais os mestres não comeriam. No entanto, muitos deles já haviam se tornado seguidores de Jesus. No costume judeu daquele tempo, comer juntos era um dos sinais mais importantes de amizade.</w:t>
      </w:r>
    </w:p>
    <w:p>
      <w:pPr/>
      <w:r>
        <w:rPr>
          <w:lang w:val="pt_PT" w:bidi="pt_PT"/>
        </w:rPr>
      </w:r>
      <w:r>
        <w:rPr>
          <w:lang w:val="pt_PT" w:bidi="pt_PT"/>
        </w:rPr>
        <w:t>Os judeus desprezavam as pessoas que não se lavavam religiosa e cerimonialmente antes de comer e as chamavam de “pecadoras”. Jesus estava comendo com dois grupos de pessoas — os coletores de impostos e os pecadores — que eram excluídos da sociedade.</w:t>
      </w:r>
    </w:p>
    <w:p>
      <w:pPr/>
      <w:r>
        <w:rPr>
          <w:lang w:val="pt_PT" w:bidi="pt_PT"/>
        </w:rPr>
      </w:r>
      <w:r>
        <w:rPr>
          <w:lang w:val="pt_PT" w:bidi="pt_PT"/>
        </w:rPr>
        <w:t>Pare aqui e discuta essa pergunta como um grupo: que importância comer juntos tem em sua cultura? É importante comer juntos? Há regras sobre quem pode comer junto? Quando vocês comem juntos, tem coisas especiais que vocês fazem para refeições importantes, como o que vocês comem ou como se sentam juntos? Pause este áudio aqui.</w:t>
      </w:r>
    </w:p>
    <w:p>
      <w:pPr/>
      <w:r>
        <w:rPr>
          <w:lang w:val="pt_PT" w:bidi="pt_PT"/>
        </w:rPr>
      </w:r>
      <w:r>
        <w:rPr>
          <w:lang w:val="pt_PT" w:bidi="pt_PT"/>
        </w:rPr>
        <w:t>A ação aqui é que os convidados “se reclinam”, ou se deitam, em torno da mesa. É assim que o povo judeu comia em refeições formais juntos. O importante é que eles estavam na mesa para comer juntos.</w:t>
      </w:r>
    </w:p>
    <w:p>
      <w:pPr/>
      <w:r>
        <w:rPr>
          <w:lang w:val="pt_PT" w:bidi="pt_PT"/>
        </w:rPr>
      </w:r>
      <w:r>
        <w:rPr>
          <w:lang w:val="pt_PT" w:bidi="pt_PT"/>
        </w:rPr>
        <w:t>Pare aqui e olhe para uma imagem de um ambiente de jantar judaico típico com uma mesa baixa e pessoas sentadas em almofadas ao redor dela. Pause este áudio aqui.</w:t>
      </w:r>
    </w:p>
    <w:p>
      <w:pPr/>
      <w:r>
        <w:rPr>
          <w:lang w:val="pt_PT" w:bidi="pt_PT"/>
        </w:rPr>
      </w:r>
      <w:r>
        <w:rPr>
          <w:lang w:val="pt_PT" w:bidi="pt_PT"/>
        </w:rPr>
        <w:t>Os escribas ou mestres do grupo de líderes religiosos chamados de fariseus amavam seguir a lei escrita e a lei oral das Escrituras. Eles eram conhecidos como pessoas que gostavam de ser “separadas” dos pecadores, então as ações de Jesus os indignavam muito. Os fariseus repreendem Jesus fazendo a seus discípulos uma pergunta que eles não esperam ser respondida: “Por que ele come com cobradores de impostos e pecadores?”. Os fariseus querem que as pessoas vejam o quão errado era Jesus comer com pessoas que eles não aprovavam.</w:t>
      </w:r>
    </w:p>
    <w:p>
      <w:pPr/>
      <w:r>
        <w:rPr>
          <w:lang w:val="pt_PT" w:bidi="pt_PT"/>
        </w:rPr>
      </w:r>
      <w:r>
        <w:rPr>
          <w:lang w:val="pt_PT" w:bidi="pt_PT"/>
        </w:rPr>
        <w:t xml:space="preserve">Jesus respondeu-lhes com um provérbio tradicional que todos teriam reconhecido. Jesus compara pessoas saudáveis com pessoas que pensam que são justas, ou que elas têm um relacionamento certo com Deus. Essas pessoas que pensam que são justas pensam que elas não precisam de ajuda. No entanto, as pessoas doentes, ou os excluídos da sociedade, entendiam que elas precisavam de um médico, ou da ajuda de Jesus, para serem tornadas justas. Aqueles que pensavam que eram justos não entendiam por que Jesus veio e não queriam mudar. Jesus estava dizendo que ele queria comer com pecadores porque eles </w:t>
      </w:r>
      <w:r>
        <w:rPr>
          <w:i/>
          <w:lang w:val="pt_PT" w:bidi="pt_PT"/>
        </w:rPr>
        <w:t>queriam</w:t>
      </w:r>
      <w:r>
        <w:rPr>
          <w:lang w:val="pt_PT" w:bidi="pt_PT"/>
        </w:rPr>
        <w:t xml:space="preserve"> mudar.</w:t>
      </w:r>
    </w:p>
    <w:p>
      <w:pPr/>
      <w:r>
        <w:rPr>
          <w:lang w:val="pt_PT" w:bidi="pt_PT"/>
        </w:rPr>
      </w:r>
      <w:r>
        <w:rPr>
          <w:lang w:val="pt_PT" w:bidi="pt_PT"/>
        </w:rPr>
        <w:t>As próximas passagens falam sobre o hábito de Jesus e seus discípulos de comer sem estarem cerimonial ou religiosamente puros. Marcos coloca essa história aqui em sua história maior sobre Jesus porque ela introduz o assunto de pessoas que estão e pessoas que não estão religiosamente puras.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2.13–17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acaba de curar um homem paralítico em Cafarnaum. Ele deixa a casa e começa a andar para o Mar da Galileia, não muito longe, mas muitas pessoas o seguem. Jesus está ensinando o povo quando ele vê Levi coletando impostos. Jesus convida Levi a segui-lo e imediatamente Levi segue Jesus.</w:t>
      </w:r>
    </w:p>
    <w:p>
      <w:pPr/>
      <w:r>
        <w:rPr>
          <w:lang w:val="pt_PT" w:bidi="pt_PT"/>
        </w:rPr>
      </w:r>
      <w:r>
        <w:rPr>
          <w:b/>
          <w:lang w:val="pt_PT" w:bidi="pt_PT"/>
        </w:rPr>
        <w:t>Na segunda cena:</w:t>
      </w:r>
      <w:r>
        <w:rPr>
          <w:lang w:val="pt_PT" w:bidi="pt_PT"/>
        </w:rPr>
        <w:t xml:space="preserve"> mais tarde naquele dia, Levi convida Jesus e seus discípulos para sua casa para jantar. Levi havia convidado mais publicanos e outros que eram considerados pecadores. Os líderes religiosos veem isso e perguntam aos discípulos de Jesus: “Por que ele come com esses tipos de pessoas?”. Jesus ouve isso e responde com um provérbio.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Outros cobradores de impostos na casa de Levi</w:t>
      </w:r>
    </w:p>
    <w:p>
      <w:pPr>
        <w:pStyle w:val="ListBullet"/>
        <w:spacing w:line="240" w:lineRule="auto"/>
        <w:ind w:left="720"/>
      </w:pPr>
      <w:r>
        <w:rPr>
          <w:lang w:val="pt_PT" w:bidi="pt_PT"/>
        </w:rPr>
      </w:r>
      <w:r>
        <w:rPr>
          <w:lang w:val="pt_PT" w:bidi="pt_PT"/>
        </w:rPr>
        <w:t>Outros pecadores na casa de Levi</w:t>
      </w:r>
    </w:p>
    <w:p>
      <w:pPr/>
      <w:r>
        <w:rPr>
          <w:lang w:val="pt_PT" w:bidi="pt_PT"/>
        </w:rPr>
      </w:r>
      <w:r>
        <w:rPr>
          <w:lang w:val="pt_PT" w:bidi="pt_PT"/>
        </w:rPr>
        <w:t>Como um grupo, preste atenção a estas partes do cenário da passagem:</w:t>
      </w:r>
    </w:p>
    <w:p>
      <w:pPr/>
      <w:r>
        <w:rPr>
          <w:lang w:val="pt_PT" w:bidi="pt_PT"/>
        </w:rPr>
      </w:r>
      <w:r>
        <w:rPr>
          <w:lang w:val="pt_PT" w:bidi="pt_PT"/>
        </w:rPr>
        <w:t>Essa história começa com uma frase “mais uma vez” para mostrar que Jesus está fazendo uma ação que ele fez antes. Mostre Jesus andando por Cafarnaum e chamando Levi perto da costa do grande lago. Havia multidões de pessoas seguindo Jesus enquanto ele as ensinava ao longo do percurso.</w:t>
      </w:r>
    </w:p>
    <w:p>
      <w:pPr/>
      <w:r>
        <w:rPr>
          <w:lang w:val="pt_PT" w:bidi="pt_PT"/>
        </w:rPr>
      </w:r>
      <w:r>
        <w:rPr>
          <w:lang w:val="pt_PT" w:bidi="pt_PT"/>
        </w:rPr>
        <w:t>Mostre a Levi coletando dinheiro em sua cabine de impostos. O povo judeu não gosta de Levi porque ele é um excluído.</w:t>
      </w:r>
    </w:p>
    <w:p>
      <w:pPr/>
      <w:r>
        <w:rPr>
          <w:lang w:val="pt_PT" w:bidi="pt_PT"/>
        </w:rPr>
      </w:r>
      <w:r>
        <w:rPr>
          <w:lang w:val="pt_PT" w:bidi="pt_PT"/>
        </w:rPr>
        <w:t>É importante lembrar que, convidando Levi a segui-lo, Jesus estava pedindo a Levi para se tornar seu discípulo. Isso significava que Levi teria que deixar seu emprego como cobrador de impostos e estar com Jesus todos os dias, aprendendo com seus ensinamentos e ações. Levi se levanta imediatamente e deixa sua cabine de impostos. Certifique-se de mostrar que Levi responde imediatamente a Jesus.</w:t>
      </w:r>
    </w:p>
    <w:p>
      <w:pPr/>
      <w:r>
        <w:rPr>
          <w:lang w:val="pt_PT" w:bidi="pt_PT"/>
        </w:rPr>
      </w:r>
      <w:r>
        <w:rPr>
          <w:lang w:val="pt_PT" w:bidi="pt_PT"/>
        </w:rPr>
        <w:t>Mostre Jesus tendo uma refeição com seus discípulos e outros cobradores de impostos na casa de Levi no final da noite. A casa seria provavelmente uma boa casa. Todos teriam se reclinado, ou deitado, em torno da mesa.</w:t>
      </w:r>
    </w:p>
    <w:p>
      <w:pPr/>
      <w:r>
        <w:rPr>
          <w:lang w:val="pt_PT" w:bidi="pt_PT"/>
        </w:rPr>
      </w:r>
      <w:r>
        <w:rPr>
          <w:lang w:val="pt_PT" w:bidi="pt_PT"/>
        </w:rPr>
        <w:t>Quando os líderes religiosos fizerem aos discípulos de Jesus uma pergunta sobre por que Jesus está jantando com pecadores, certifique-se de mostrar isso como uma repreensão. Eles perguntaram: “Por que ele come com cobradores de impostos e pecadores?”. Eles realmente não queriam que os discípulos respondessem, mas queriam mostrar ao povo que as ações de Jesus estavam erradas.</w:t>
      </w:r>
    </w:p>
    <w:p>
      <w:pPr/>
      <w:r>
        <w:rPr>
          <w:lang w:val="pt_PT" w:bidi="pt_PT"/>
        </w:rPr>
      </w:r>
      <w:r>
        <w:rPr>
          <w:lang w:val="pt_PT" w:bidi="pt_PT"/>
        </w:rPr>
        <w:t>É importante lembrar que os fariseus não estavam na refeição porque eles consideravam vergonhoso comer com pecadores. Em vez disso, eles questionaram os discípulos de Jesus mais tarde, depois que eles já haviam comido na casa de Levi.</w:t>
      </w:r>
    </w:p>
    <w:p>
      <w:pPr/>
      <w:r>
        <w:rPr>
          <w:lang w:val="pt_PT" w:bidi="pt_PT"/>
        </w:rPr>
      </w:r>
      <w:r>
        <w:rPr>
          <w:lang w:val="pt_PT" w:bidi="pt_PT"/>
        </w:rPr>
        <w:t xml:space="preserve">De alguma forma Jesus ouviu o que os fariseus disseram a seus discípulos. Jesus respondeu com um provérbio tradicional, ou dito sábio. Esse ditado sábio tem duas partes. Na primeira parte, Jesus faz o contraste de que pessoas saudáveis </w:t>
      </w:r>
      <w:r>
        <w:rPr>
          <w:i/>
          <w:lang w:val="pt_PT" w:bidi="pt_PT"/>
        </w:rPr>
        <w:t>não</w:t>
      </w:r>
      <w:r>
        <w:rPr>
          <w:lang w:val="pt_PT" w:bidi="pt_PT"/>
        </w:rPr>
        <w:t xml:space="preserve"> precisam de um médico e pessoas doentes </w:t>
      </w:r>
      <w:r>
        <w:rPr>
          <w:i/>
          <w:lang w:val="pt_PT" w:bidi="pt_PT"/>
        </w:rPr>
        <w:t>sim</w:t>
      </w:r>
      <w:r>
        <w:rPr>
          <w:lang w:val="pt_PT" w:bidi="pt_PT"/>
        </w:rPr>
        <w:t xml:space="preserve"> precisam de um médico. Na segunda parte, de maneira semelhante, Jesus diz que ele </w:t>
      </w:r>
      <w:r>
        <w:rPr>
          <w:i/>
          <w:lang w:val="pt_PT" w:bidi="pt_PT"/>
        </w:rPr>
        <w:t>não</w:t>
      </w:r>
      <w:r>
        <w:rPr>
          <w:lang w:val="pt_PT" w:bidi="pt_PT"/>
        </w:rPr>
        <w:t xml:space="preserve"> veio para pessoas que pensam que são justas, mas ele </w:t>
      </w:r>
      <w:r>
        <w:rPr>
          <w:i/>
          <w:lang w:val="pt_PT" w:bidi="pt_PT"/>
        </w:rPr>
        <w:t>veio</w:t>
      </w:r>
      <w:r>
        <w:rPr>
          <w:lang w:val="pt_PT" w:bidi="pt_PT"/>
        </w:rPr>
        <w:t xml:space="preserve"> para os pecadores. Nesse provérbio, Jesus também está comparando o fato de que pessoas saudáveis não precisam de um médico com o fato de que pessoas que pensam que são justas não precisam dele. No entanto, assim como pessoas doentes </w:t>
      </w:r>
      <w:r>
        <w:rPr>
          <w:i/>
          <w:lang w:val="pt_PT" w:bidi="pt_PT"/>
        </w:rPr>
        <w:t>realmente</w:t>
      </w:r>
      <w:r>
        <w:rPr>
          <w:lang w:val="pt_PT" w:bidi="pt_PT"/>
        </w:rPr>
        <w:t xml:space="preserve"> precisam de um médico, os pecadores precisam de Jesus.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2.13–17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Levi (um publicano em uma cabine de coleta de impostos)</w:t>
      </w:r>
    </w:p>
    <w:p>
      <w:pPr>
        <w:pStyle w:val="ListBullet"/>
        <w:spacing w:line="240" w:lineRule="auto"/>
        <w:ind w:left="720"/>
      </w:pPr>
      <w:r>
        <w:rPr>
          <w:lang w:val="pt_PT" w:bidi="pt_PT"/>
        </w:rPr>
      </w:r>
      <w:r>
        <w:rPr>
          <w:lang w:val="pt_PT" w:bidi="pt_PT"/>
        </w:rPr>
        <w:t>Outros cobradores de impostos</w:t>
      </w:r>
    </w:p>
    <w:p>
      <w:pPr>
        <w:pStyle w:val="ListBullet"/>
        <w:spacing w:line="240" w:lineRule="auto"/>
        <w:ind w:left="720"/>
      </w:pPr>
      <w:r>
        <w:rPr>
          <w:lang w:val="pt_PT" w:bidi="pt_PT"/>
        </w:rPr>
      </w:r>
      <w:r>
        <w:rPr>
          <w:lang w:val="pt_PT" w:bidi="pt_PT"/>
        </w:rPr>
        <w:t>Outras pessoas consideradas pecadoras</w:t>
      </w:r>
    </w:p>
    <w:p>
      <w:pPr>
        <w:pStyle w:val="ListBullet"/>
        <w:spacing w:line="240" w:lineRule="auto"/>
        <w:ind w:left="720"/>
      </w:pPr>
      <w:r>
        <w:rPr>
          <w:lang w:val="pt_PT" w:bidi="pt_PT"/>
        </w:rPr>
      </w:r>
      <w:r>
        <w:rPr>
          <w:lang w:val="pt_PT" w:bidi="pt_PT"/>
        </w:rPr>
        <w:t>Líderes religiosos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andando por Cafarnaum. Um enorme grupo de pessoas o segue. Jesus vê Levi em sua cabine de imposto e diz: “Siga-me e seja meu discípulo”. Imediatamente, Levi se levanta e segue Jesus.</w:t>
      </w:r>
    </w:p>
    <w:p>
      <w:pPr/>
      <w:r>
        <w:rPr>
          <w:lang w:val="pt_PT" w:bidi="pt_PT"/>
        </w:rPr>
      </w:r>
      <w:r>
        <w:rPr>
          <w:lang w:val="pt_PT" w:bidi="pt_PT"/>
        </w:rPr>
        <w:t>Pause o drama. Pergunte à pessoa que interpreta Jesus: “O que você está sentindo ou pensando?”. A pessoa pode responder coisas como: “Um forte desejo de seguir Jesus”, ou “Esperançoso. Ele realmente me vê”, ou “Aceito. Ele quer que eu o siga, mesmo que eu seja um excluído”. Continue o drama.</w:t>
      </w:r>
    </w:p>
    <w:p>
      <w:pPr/>
      <w:r>
        <w:rPr>
          <w:lang w:val="pt_PT" w:bidi="pt_PT"/>
        </w:rPr>
      </w:r>
      <w:r>
        <w:rPr>
          <w:lang w:val="pt_PT" w:bidi="pt_PT"/>
        </w:rPr>
        <w:t>Algum tempo depois, Jesus e seus discípulos vão à casa de Levi. Agora a ação está na casa de Levi. Jesus e seus discípulos comem com Levi, outros cobradores de impostos e outros proscritos. Encene os líderes religiosos vendo isso acontecer. Mais tarde eles perguntam aos discípulos de Jesus: “Por que Jesus come com pecadores?”.</w:t>
      </w:r>
    </w:p>
    <w:p>
      <w:pPr/>
      <w:r>
        <w:rPr>
          <w:lang w:val="pt_PT" w:bidi="pt_PT"/>
        </w:rPr>
      </w:r>
      <w:r>
        <w:rPr>
          <w:lang w:val="pt_PT" w:bidi="pt_PT"/>
        </w:rPr>
        <w:t>Pause o drama. Pergunte às pessoas que interpretam os líderes religiosos: “O que vocês estão sentindo ou pensando?”. As pessoas podem responder coisas como “Líderes religiosos respeitados não devem se associar a pessoas que são pecadoras”, ou “Já vimos Jesus curando o homem paralítico. Agora ele não diz apenas que perdoa os pecadores, mas ele também come com pecadores, o que é blasfêmia”, ou “Estamos de fora olhando para dentro e com ciúmes de que Jesus não está conosco”. Continue o drama.</w:t>
      </w:r>
    </w:p>
    <w:p>
      <w:pPr/>
      <w:r>
        <w:rPr>
          <w:lang w:val="pt_PT" w:bidi="pt_PT"/>
        </w:rPr>
      </w:r>
      <w:r>
        <w:rPr>
          <w:lang w:val="pt_PT" w:bidi="pt_PT"/>
        </w:rPr>
        <w:t>Encene Jesus ouvindo os líderes religiosos falarem com seus discípulos. Jesus disse a eles: “Pessoas saudáveis não precisam de um médico. Os doentes precisam. Vim para chamar, não aqueles que pensam ser justos, mas aqueles que sabem que são pecadores”.</w:t>
      </w:r>
    </w:p>
    <w:p>
      <w:pPr/>
      <w:r>
        <w:rPr>
          <w:lang w:val="pt_PT" w:bidi="pt_PT"/>
        </w:rPr>
      </w:r>
      <w:r>
        <w:rPr>
          <w:lang w:val="pt_PT" w:bidi="pt_PT"/>
        </w:rPr>
        <w:t>Pause o drama. Pergunte à pessoa que interpreta Jesus: “O que você está sentindo ou pensando?”. A pessoa pode responder coisas como: “Eles acham que conhecem a lei de meu Pai, mas eles não conhecem Seu coração”, ou “Eles são orgulhosos demais para aceitar que eles precisam de ajuda também”, ou “Paciente. Sei que haverá mais conflitos por vir”.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2.13–17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Jesus está andando em </w:t>
      </w:r>
      <w:hyperlink r:id="rId35">
        <w:r>
          <w:rPr>
            <w:lang w:val="pt_PT" w:bidi="pt_PT"/>
          </w:rPr>
          <w:rPr>
            <w:color w:val="0000EE"/>
            <w:u w:val="single"/>
          </w:rPr>
          <w:t>Cafarnaum</w:t>
        </w:r>
      </w:hyperlink>
      <w:r>
        <w:rPr>
          <w:lang w:val="pt_PT" w:bidi="pt_PT"/>
        </w:rPr>
        <w:t xml:space="preserve">, ele vê Levi trabalhando como </w:t>
      </w:r>
      <w:r>
        <w:rPr>
          <w:b/>
          <w:lang w:val="pt_PT" w:bidi="pt_PT"/>
        </w:rPr>
        <w:t>cobrador de impostos</w:t>
      </w:r>
      <w:r>
        <w:rPr>
          <w:lang w:val="pt_PT" w:bidi="pt_PT"/>
        </w:rPr>
        <w:t>. Os cobradores de impostos eram judeus que trabalhavam para o governo romano desde que o povo romano havia conquistado os judeus. Os romanos forçavam os judeus a pagar impostos a Roma. Os judeus odiavam os cobradores de impostos porque eles trabalhavam para os romanos. Os cobradores de impostos também eram conhecidos por coletar mais dinheiro do que o necessário e se tornarem ricos por causa disso.</w:t>
      </w:r>
    </w:p>
    <w:p>
      <w:pPr/>
      <w:r>
        <w:rPr>
          <w:lang w:val="pt_PT" w:bidi="pt_PT"/>
        </w:rPr>
      </w:r>
      <w:r>
        <w:rPr>
          <w:lang w:val="pt_PT" w:bidi="pt_PT"/>
        </w:rPr>
        <w:t xml:space="preserve">Jesus chama Levi para se tornar seu </w:t>
      </w:r>
      <w:r>
        <w:rPr>
          <w:b/>
          <w:lang w:val="pt_PT" w:bidi="pt_PT"/>
        </w:rPr>
        <w:t>discípulo</w:t>
      </w:r>
      <w:r>
        <w:rPr>
          <w:lang w:val="pt_PT" w:bidi="pt_PT"/>
        </w:rPr>
        <w:t xml:space="preserve"> ou seguidor mais próximo. Os seguidores mais próximos de Jesus o acompanharam durante a maioria de seu ministério, viajando com ele para onde ele fosse, aprendendo com ele e às vezes sendo enviados para pregar as boas novas do Reino e para curar os doentes. Se sua língua tem um termo comumente conhecido para devotos que seguem um instrutor, utilize este termo.</w:t>
      </w:r>
    </w:p>
    <w:p>
      <w:pPr/>
      <w:r>
        <w:rPr>
          <w:lang w:val="pt_PT" w:bidi="pt_PT"/>
        </w:rPr>
      </w:r>
      <w:r>
        <w:rPr>
          <w:lang w:val="pt_PT" w:bidi="pt_PT"/>
        </w:rPr>
        <w:t xml:space="preserve">Pare aqui e, como um grupo, discutam qual palavra ou frase vocês usarão para </w:t>
      </w:r>
      <w:r>
        <w:rPr>
          <w:b/>
          <w:lang w:val="pt_PT" w:bidi="pt_PT"/>
        </w:rPr>
        <w:t>discípulo</w:t>
      </w:r>
      <w:r>
        <w:rPr>
          <w:lang w:val="pt_PT" w:bidi="pt_PT"/>
        </w:rPr>
        <w:t xml:space="preserve">. Procure a palavra </w:t>
      </w:r>
      <w:hyperlink r:id="rId58">
        <w:r>
          <w:rPr>
            <w:lang w:val="pt_PT" w:bidi="pt_PT"/>
          </w:rPr>
          <w:rPr>
            <w:color w:val="0000EE"/>
            <w:u w:val="single"/>
          </w:rPr>
          <w:t>discípulo</w:t>
        </w:r>
      </w:hyperlink>
      <w:r>
        <w:rPr>
          <w:lang w:val="pt_PT" w:bidi="pt_PT"/>
        </w:rPr>
        <w:t xml:space="preserve"> no Glossário Mestre para mais informações. Pause este áudio aqui.</w:t>
      </w:r>
    </w:p>
    <w:p>
      <w:pPr/>
      <w:r>
        <w:rPr>
          <w:lang w:val="pt_PT" w:bidi="pt_PT"/>
        </w:rPr>
      </w:r>
      <w:r>
        <w:rPr>
          <w:lang w:val="pt_PT" w:bidi="pt_PT"/>
        </w:rPr>
        <w:t xml:space="preserve">Mais tarde, Jesus vai para a casa de Levi e come com outros cobradores de impostos e </w:t>
      </w:r>
      <w:r>
        <w:rPr>
          <w:b/>
          <w:lang w:val="pt_PT" w:bidi="pt_PT"/>
        </w:rPr>
        <w:t>pecadores</w:t>
      </w:r>
      <w:r>
        <w:rPr>
          <w:lang w:val="pt_PT" w:bidi="pt_PT"/>
        </w:rPr>
        <w:t xml:space="preserve">. Essa palavra é usada de uma maneira inusitada aqui. Aqui, ela significa pessoas que consistentemente violavam regras religiosas de limpeza pessoal antes de refeições. Para mais informações sobre </w:t>
      </w:r>
      <w:hyperlink r:id="rId24">
        <w:r>
          <w:rPr>
            <w:lang w:val="pt_PT" w:bidi="pt_PT"/>
          </w:rPr>
          <w:rPr>
            <w:color w:val="0000EE"/>
            <w:u w:val="single"/>
          </w:rPr>
          <w:t>pecado</w:t>
        </w:r>
      </w:hyperlink>
      <w:r>
        <w:rPr>
          <w:lang w:val="pt_PT" w:bidi="pt_PT"/>
        </w:rPr>
        <w:t>, consulte o Glossário Mestre.</w:t>
      </w:r>
    </w:p>
    <w:p>
      <w:pPr/>
      <w:r>
        <w:rPr>
          <w:lang w:val="pt_PT" w:bidi="pt_PT"/>
        </w:rPr>
      </w:r>
      <w:r>
        <w:rPr>
          <w:lang w:val="pt_PT" w:bidi="pt_PT"/>
        </w:rPr>
        <w:t xml:space="preserve">Os </w:t>
      </w:r>
      <w:r>
        <w:rPr>
          <w:b/>
          <w:lang w:val="pt_PT" w:bidi="pt_PT"/>
        </w:rPr>
        <w:t>mestres da lei</w:t>
      </w:r>
      <w:r>
        <w:rPr>
          <w:lang w:val="pt_PT" w:bidi="pt_PT"/>
        </w:rPr>
        <w:t xml:space="preserve">, ou </w:t>
      </w:r>
      <w:r>
        <w:rPr>
          <w:b/>
          <w:lang w:val="pt_PT" w:bidi="pt_PT"/>
        </w:rPr>
        <w:t>escribas</w:t>
      </w:r>
      <w:r>
        <w:rPr>
          <w:lang w:val="pt_PT" w:bidi="pt_PT"/>
        </w:rPr>
        <w:t xml:space="preserve">, que eram </w:t>
      </w:r>
      <w:r>
        <w:rPr>
          <w:b/>
          <w:lang w:val="pt_PT" w:bidi="pt_PT"/>
        </w:rPr>
        <w:t>fariseus</w:t>
      </w:r>
      <w:r>
        <w:rPr>
          <w:lang w:val="pt_PT" w:bidi="pt_PT"/>
        </w:rPr>
        <w:t xml:space="preserve">, fizeram uma pergunta aos discípulos de Jesus. Não fica claro se os fariseus nesta história estavam seguindo Jesus ou não, mas eles dizem aos discípulos de Jesus que eles pensam que é errado Jesus comer com pecadores. A palavra “fariseu” significa “estar separado”. Os fariseus eram considerados altamente influentes e justos. Eles eram bons exemplos para o povo, porque eram dedicados à lei de Deus. Eles aceitavam tanto as tradições e leis religiosas escritas quanto as orais. Alguns dos fariseus eram também </w:t>
      </w:r>
      <w:r>
        <w:rPr>
          <w:b/>
          <w:lang w:val="pt_PT" w:bidi="pt_PT"/>
        </w:rPr>
        <w:t>mestres da lei de Deus</w:t>
      </w:r>
      <w:r>
        <w:rPr>
          <w:lang w:val="pt_PT" w:bidi="pt_PT"/>
        </w:rPr>
        <w:t>, e é sobre eles que se fala nesta história. O termo “fariseu” descreve este tipo de líder religioso.</w:t>
      </w:r>
    </w:p>
    <w:p>
      <w:pPr/>
      <w:r>
        <w:rPr>
          <w:lang w:val="pt_PT" w:bidi="pt_PT"/>
        </w:rPr>
      </w:r>
      <w:r>
        <w:rPr>
          <w:lang w:val="pt_PT" w:bidi="pt_PT"/>
        </w:rPr>
        <w:t xml:space="preserve">Pare aqui e, como um grupo, discuta como você traduzirá </w:t>
      </w:r>
      <w:r>
        <w:rPr>
          <w:b/>
          <w:lang w:val="pt_PT" w:bidi="pt_PT"/>
        </w:rPr>
        <w:t>os mestres da lei que eram fariseus</w:t>
      </w:r>
      <w:r>
        <w:rPr>
          <w:lang w:val="pt_PT" w:bidi="pt_PT"/>
        </w:rPr>
        <w:t xml:space="preserve">. Para mais informações sobre </w:t>
      </w:r>
      <w:hyperlink r:id="rId59">
        <w:r>
          <w:rPr>
            <w:lang w:val="pt_PT" w:bidi="pt_PT"/>
          </w:rPr>
          <w:rPr>
            <w:color w:val="0000EE"/>
            <w:u w:val="single"/>
          </w:rPr>
          <w:t>fariseu</w:t>
        </w:r>
      </w:hyperlink>
      <w:r>
        <w:rPr>
          <w:lang w:val="pt_PT" w:bidi="pt_PT"/>
        </w:rPr>
        <w:t xml:space="preserve"> e </w:t>
      </w:r>
      <w:hyperlink r:id="rId39">
        <w:r>
          <w:rPr>
            <w:lang w:val="pt_PT" w:bidi="pt_PT"/>
          </w:rPr>
          <w:rPr>
            <w:color w:val="0000EE"/>
            <w:u w:val="single"/>
          </w:rPr>
          <w:t>mestres da lei</w:t>
        </w:r>
      </w:hyperlink>
      <w:r>
        <w:rPr>
          <w:lang w:val="pt_PT" w:bidi="pt_PT"/>
        </w:rPr>
        <w:t>, consulte o Glossário Mestre. Pause este áudio aqui.</w:t>
      </w:r>
    </w:p>
    <w:p>
      <w:pPr/>
      <w:r>
        <w:rPr>
          <w:lang w:val="pt_PT" w:bidi="pt_PT"/>
        </w:rPr>
      </w:r>
      <w:r>
        <w:rPr>
          <w:lang w:val="pt_PT" w:bidi="pt_PT"/>
        </w:rPr>
        <w:t xml:space="preserve">Jesus usa um ditado de sabedoria para comparar as pessoas saudáveis com as pessoas que pensam que são </w:t>
      </w:r>
      <w:hyperlink r:id="rId60">
        <w:r>
          <w:rPr>
            <w:lang w:val="pt_PT" w:bidi="pt_PT"/>
          </w:rPr>
          <w:rPr>
            <w:color w:val="0000EE"/>
            <w:u w:val="single"/>
          </w:rPr>
          <w:t>justas</w:t>
        </w:r>
      </w:hyperlink>
      <w:r>
        <w:rPr>
          <w:lang w:val="pt_PT" w:bidi="pt_PT"/>
        </w:rPr>
        <w:t>. A ideia de retidão do Antigo Testamento é baseada na relação entre Deus e o homem ou entre as pessoas. Retidão refere-se à santidade, à aprovação, à ausência de culpa. Você deve descrever o conceito de retidão da mesma forma ao longo da sua tradução. Por exemplo, você pode descrever a retidão como um relacionamento correto com Deus. Você também pode descrevê-lo na terminologia jurídica como “irrepreensível/inocente”. Outras formas de descrever esses conceitos são:</w:t>
      </w:r>
    </w:p>
    <w:p>
      <w:pPr>
        <w:pStyle w:val="ListBullet"/>
        <w:spacing w:line="240" w:lineRule="auto"/>
        <w:ind w:left="720"/>
      </w:pPr>
      <w:r>
        <w:rPr>
          <w:lang w:val="pt_PT" w:bidi="pt_PT"/>
        </w:rPr>
      </w:r>
      <w:r>
        <w:rPr>
          <w:lang w:val="pt_PT" w:bidi="pt_PT"/>
        </w:rPr>
        <w:t>ser justo aos olhos de Deus</w:t>
      </w:r>
    </w:p>
    <w:p>
      <w:pPr>
        <w:pStyle w:val="ListBullet"/>
        <w:spacing w:line="240" w:lineRule="auto"/>
        <w:ind w:left="720"/>
      </w:pPr>
      <w:r>
        <w:rPr>
          <w:lang w:val="pt_PT" w:bidi="pt_PT"/>
        </w:rPr>
      </w:r>
      <w:r>
        <w:rPr>
          <w:lang w:val="pt_PT" w:bidi="pt_PT"/>
        </w:rPr>
        <w:t>estar em posição favorável com Deus</w:t>
      </w:r>
    </w:p>
    <w:p>
      <w:pPr>
        <w:pStyle w:val="ListBullet"/>
        <w:spacing w:line="240" w:lineRule="auto"/>
        <w:ind w:left="720"/>
      </w:pPr>
      <w:r>
        <w:rPr>
          <w:lang w:val="pt_PT" w:bidi="pt_PT"/>
        </w:rPr>
      </w:r>
      <w:r>
        <w:rPr>
          <w:lang w:val="pt_PT" w:bidi="pt_PT"/>
        </w:rPr>
        <w:t>ser aceito por Deus</w:t>
      </w:r>
    </w:p>
    <w:p>
      <w:pPr/>
      <w:r>
        <w:rPr>
          <w:lang w:val="pt_PT" w:bidi="pt_PT"/>
        </w:rPr>
      </w:r>
      <w:r>
        <w:rPr>
          <w:lang w:val="pt_PT" w:bidi="pt_PT"/>
        </w:rPr>
        <w:t>Seu público também pode ter palavras especiais que descrevem o conceito de retidão, como “ter um coração reto, ser reto, ser irrepreensível/inocente, andar no caminho de Deus”, etc. Leve isso em conta ao escolher as palavras apropriadas para sua história.</w:t>
      </w:r>
    </w:p>
    <w:p>
      <w:pPr/>
      <w:r>
        <w:rPr>
          <w:lang w:val="pt_PT" w:bidi="pt_PT"/>
        </w:rPr>
      </w:r>
      <w:r>
        <w:rPr>
          <w:lang w:val="pt_PT" w:bidi="pt_PT"/>
        </w:rPr>
        <w:t>Lembre-se de que na Bíblia as pessoas nunca podem ser justas por conta própria ou fazer coisas boas o suficiente, embora seja assim que muitas pessoas entendam esse termo. No entanto, Jesus deixa claro que nossa retidão deve ser ainda melhor do que a dos líderes religiosos que seguem todas as leis de Deus. Isso significa que o conceito de retidão significa mais do que fazer boas obras. Seu termo ou frase para justificação não deve ser baseado em fazer boas obras.</w:t>
      </w:r>
    </w:p>
    <w:p>
      <w:pPr/>
      <w:r>
        <w:rPr>
          <w:lang w:val="pt_PT" w:bidi="pt_PT"/>
        </w:rPr>
      </w:r>
      <w:r>
        <w:rPr>
          <w:lang w:val="pt_PT" w:bidi="pt_PT"/>
        </w:rPr>
        <w:t xml:space="preserve">Pare aqui e discutam juntos como vocês traduzirão </w:t>
      </w:r>
      <w:r>
        <w:rPr>
          <w:b/>
          <w:lang w:val="pt_PT" w:bidi="pt_PT"/>
        </w:rPr>
        <w:t>justo</w:t>
      </w:r>
      <w:r>
        <w:rPr>
          <w:lang w:val="pt_PT" w:bidi="pt_PT"/>
        </w:rPr>
        <w:t>. Como esta é uma palavra-chave tão importante, dedique um tempo para ela. Talvez você encontre algum tipo de analogia adequada na sua cultura. Por exemplo, você pode usar a analogia de algo que está quebrado e, portanto, inutilizável. Uma vez que a coisa está quebrada, não há realmente nenhuma maneira de repará-la para que ela seja perfeitamente restaurada à sua condição utilizável. Talvez possa ser um pote de barro, uma abóbora ou um arco e uma flecha. Talvez possa ser uma flecha dobrada que não pode mais atingir o objetivo. Justificação é o conceito em que Deus restaura as coisas que não são restauráveis. Ele não apenas conserta a peça, mas a torna útil para seu propósito novamente, como se nunca tivesse sido quebrada. Você também pode pedir aos participantes que “mostrem” sua retidão em pares imitando-a. O grupo pode discutir o que eles veem e determinar se as ações mostram com precisão o conceito. Se esse for o caso, você pode usar essas ações para ajudá-lo a encontrar uma maneira adequada de descrever a retidão. Pause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2:18–22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2.18–22 e guardem em seus corações.</w:t>
      </w:r>
    </w:p>
    <w:p>
      <w:pPr/>
      <w:r>
        <w:rPr>
          <w:lang w:val="pt_PT" w:bidi="pt_PT"/>
        </w:rPr>
      </w:r>
      <w:r>
        <w:rPr>
          <w:lang w:val="pt_PT" w:bidi="pt_PT"/>
        </w:rPr>
        <w:t>Ouça uma versão em áudio de Marcos 2.18–22 três vezes, em três traduções diferentes, se possível. Então, como um grupo, discuta as seguintes perguntas:</w:t>
      </w:r>
    </w:p>
    <w:p>
      <w:pPr>
        <w:pStyle w:val="ListNumber"/>
        <w:numPr>
          <w:ilvl w:val="0"/>
          <w:numId w:val="23"/>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2.18–22 na tradução mais fácil de entender.</w:t>
      </w:r>
    </w:p>
    <w:p>
      <w:pPr/>
      <w:r>
        <w:rPr>
          <w:lang w:val="pt_PT" w:bidi="pt_PT"/>
        </w:rPr>
      </w:r>
      <w:r>
        <w:rPr>
          <w:lang w:val="pt_PT" w:bidi="pt_PT"/>
        </w:rPr>
        <w:t>As histórias curtas de Marcos podem não ter acontecido nesta ordem e neste período. Contudo, Marcos agrupa histórias e ensinamentos semelhantes. Na história anterior, Jesus comeu com pecadores, o que parecia ser contra a lei religiosa. Nesta história, Jesus e seus discípulos surpreendem novamente os líderes religiosos, porque eles não jejuam. O jejum se refere a ficar sem comida ou bebida para mostrar humildade, tristeza ou pedir a ajuda de Deus. Jesus e seus discípulos estão mostrando que são diferentes e não seguem os mesmos costumes religiosos que todos os outros.</w:t>
      </w:r>
    </w:p>
    <w:p>
      <w:pPr/>
      <w:r>
        <w:rPr>
          <w:lang w:val="pt_PT" w:bidi="pt_PT"/>
        </w:rPr>
      </w:r>
      <w:r>
        <w:rPr>
          <w:lang w:val="pt_PT" w:bidi="pt_PT"/>
        </w:rPr>
        <w:t>Embora nos tempos do Antigo Testamento houvesse apenas um dia reservado para o jejum — o Dia da Expiação — na época de Jesus, o jejum era mais tradicional e acontecia com mais frequência na cultura judaica. Os fariseus, ou líderes religiosos, e aqueles que os seguiam jejuavam dois dias por semana. Os discípulos de João, ou seguidores mais próximos, podem ter jejuado porque estavam tristes ou porque queriam mostrar a Deus que eles haviam se afastado de seus pecados. A ideia original do jejum nos tempos do Antigo Testamento era mostrar arrependimento ou pedir a Deus que perdoasse o pecado e corrigisse tudo novamente. As pessoas, nos dias de Jesus, queriam tornar-se mais justas e ganhar mérito ou favor de Deus.</w:t>
      </w:r>
    </w:p>
    <w:p>
      <w:pPr/>
      <w:r>
        <w:rPr>
          <w:lang w:val="pt_PT" w:bidi="pt_PT"/>
        </w:rPr>
      </w:r>
      <w:r>
        <w:rPr>
          <w:lang w:val="pt_PT" w:bidi="pt_PT"/>
        </w:rPr>
        <w:t>Pare aqui e, como um grupo, discuta essa pergunta: que coisas as pessoas fazem em sua cultura para tentar se tornarem mais justas ou ganhar o favor de Deus? Pause este áudio aqui.</w:t>
      </w:r>
    </w:p>
    <w:p>
      <w:pPr/>
      <w:r>
        <w:rPr>
          <w:lang w:val="pt_PT" w:bidi="pt_PT"/>
        </w:rPr>
      </w:r>
      <w:r>
        <w:rPr>
          <w:lang w:val="pt_PT" w:bidi="pt_PT"/>
        </w:rPr>
        <w:t>Algumas pessoas vieram a Jesus e perguntaram: “Por que seus discípulos não jejuam como os discípulos de João e os fariseus?”. A pergunta parece justificada. Se Jesus é um grande mestre, por que ele não está ensinando seus seguidores a jejuar como todos os outros seguidores de outros mestres o fazem? Naquele tempo, rabis ou mestres frequentemente respondiam a perguntas como essa com outra pergunta, para debater o assunto. Jesus faz uma pergunta e a responde ele mesmo: “Os convidados do casamento jejuam enquanto celebram com o noivo? Claro que não. Eles não podem jejuar enquanto o noivo está com eles”. Jesus está se comparando a um noivo, ou um homem que está se casando. Jesus lembra ao povo que o noivo se ofenderia se seus convidados não ficassem alegres com ele no dia do casamento. Embora as pessoas não tivessem assumido que ele estava dizendo que ele era o Messias, ou o Salvador Prometido, elas estavam acostumadas a usar a ideia de uma festa de casamento para mostrar a alegria que o Messias traria. Aqui, Jesus está enfatizando que seus discípulos encontrem alegria em seu mestre, o noivo, então por que eles jejuariam? No entanto, Jesus também fala sobre um momento no futuro quando ele os deixaria. Jesus diz que alguém o tirará de seus discípulos ou o forçará a sair. Quando isso acontece, Jesus diz que o jejum pode então se tornar apropriado. Quando Jesus diz que seus discípulos jejuarão quando ele sair, ele não está dando um comando, mas uma descrição do que acontecerá no futuro.</w:t>
      </w:r>
    </w:p>
    <w:p>
      <w:pPr/>
      <w:r>
        <w:rPr>
          <w:lang w:val="pt_PT" w:bidi="pt_PT"/>
        </w:rPr>
      </w:r>
      <w:r>
        <w:rPr>
          <w:lang w:val="pt_PT" w:bidi="pt_PT"/>
        </w:rPr>
        <w:t>Pare aqui e, como um grupo, discuta essa pergunta: o que acontece nas festas ou cerimônias especiais em sua cultura. As pessoas ficam cheias de alegria? O que elas fazem para demonstrar sua alegria em uma cerimônia especial? Pause este áudio aqui.</w:t>
      </w:r>
    </w:p>
    <w:p>
      <w:pPr/>
      <w:r>
        <w:rPr>
          <w:lang w:val="pt_PT" w:bidi="pt_PT"/>
        </w:rPr>
      </w:r>
      <w:r>
        <w:rPr>
          <w:lang w:val="pt_PT" w:bidi="pt_PT"/>
        </w:rPr>
        <w:t>Os versículos sobre roupas velhas e novas, e sobre vasilhas de couro velhas e novas são provavelmente de outra conversa que Jesus teve. Mas eles se encaixam aqui, porque eles continuam a contrastar a antiga e a nova maneira de fazer as coisas desde que Jesus veio. A conversa agora não é apenas sobre o jejum.</w:t>
      </w:r>
    </w:p>
    <w:p>
      <w:pPr/>
      <w:r>
        <w:rPr>
          <w:lang w:val="pt_PT" w:bidi="pt_PT"/>
        </w:rPr>
      </w:r>
      <w:r>
        <w:rPr>
          <w:lang w:val="pt_PT" w:bidi="pt_PT"/>
        </w:rPr>
        <w:t>Se os discípulos de Jesus jejuassem e continuassem a seguir o antigo caminho, então eles seriam como as pessoas que colocam panos novos em roupas velhas. O cristianismo — o novo modo de Jesus — é a roupa nova e o judaísmo é a velha. Um pano novo é um pano que não foi lavado ou encolheu. Todos sabiam que, se você colocasse um pano novo em um pano velho e então o lavasse, o pano encolheria de forma desigual e o novo pano se descolaria do antigo e arruinaria a roupa.</w:t>
      </w:r>
    </w:p>
    <w:p>
      <w:pPr/>
      <w:r>
        <w:rPr>
          <w:lang w:val="pt_PT" w:bidi="pt_PT"/>
        </w:rPr>
      </w:r>
      <w:r>
        <w:rPr>
          <w:lang w:val="pt_PT" w:bidi="pt_PT"/>
        </w:rPr>
        <w:t>Pare aqui e, como um grupo, discuta: pode ser útil passar tempo assistindo uma costureira costurar e descobrir o vocabulário correto para essa passagem. Pause este áudio aqui.</w:t>
      </w:r>
    </w:p>
    <w:p>
      <w:pPr/>
      <w:r>
        <w:rPr>
          <w:lang w:val="pt_PT" w:bidi="pt_PT"/>
        </w:rPr>
      </w:r>
      <w:r>
        <w:rPr>
          <w:lang w:val="pt_PT" w:bidi="pt_PT"/>
        </w:rPr>
        <w:t>Jesus então compara seus ensinamentos com o vinho novo. O vinho novo é o vinho que é recém-espremido das uvas e ainda não fermentado. As tradições do judaísmo eram como peles de animais antigas que as pessoas costuravam para fazer peles de vinho, ou recipientes para armazenar vinho. Todos sabiam que, se uma pessoa derramasse vinho novo em um odre de vinho velho, então a pele se romperia. Isso aconteceria porque o vinho fermenta ou se expande com o tempo. Jesus estava dizendo que seu novo caminho era diferente demais para se encaixar nas antigas tradições do povo judeu. Jesus não está dizendo que os antigos caminhos estão errados, mas que o tempo para as antigas maneiras de fazer as coisas terminou.</w:t>
      </w:r>
    </w:p>
    <w:p>
      <w:pPr/>
      <w:r>
        <w:rPr>
          <w:lang w:val="pt_PT" w:bidi="pt_PT"/>
        </w:rPr>
      </w:r>
      <w:r>
        <w:rPr>
          <w:lang w:val="pt_PT" w:bidi="pt_PT"/>
        </w:rPr>
        <w:t>Pare aqui e, como um grupo, olhe para uma imagem de uvas e odres de vinho. Pause este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2.18–22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primeira cena:</w:t>
      </w:r>
      <w:r>
        <w:rPr>
          <w:lang w:val="pt_PT" w:bidi="pt_PT"/>
        </w:rPr>
        <w:t xml:space="preserve"> os discípulos de João e os fariseus (líderes religiosos) haviam jejuado. Então, algumas pessoas vêm a Jesus e perguntam: “Por que seus discípulos não jejuam como os de João e os fariseus?”. Jesus responde a eles com três exemplos.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Discípulos de João</w:t>
      </w:r>
    </w:p>
    <w:p>
      <w:pPr>
        <w:pStyle w:val="ListBullet"/>
        <w:spacing w:line="240" w:lineRule="auto"/>
        <w:ind w:left="720"/>
      </w:pPr>
      <w:r>
        <w:rPr>
          <w:lang w:val="pt_PT" w:bidi="pt_PT"/>
        </w:rPr>
      </w:r>
      <w:r>
        <w:rPr>
          <w:lang w:val="pt_PT" w:bidi="pt_PT"/>
        </w:rPr>
        <w:t>Os fariseus (líderes religiosos)</w:t>
      </w:r>
    </w:p>
    <w:p>
      <w:pPr>
        <w:pStyle w:val="ListBullet"/>
        <w:spacing w:line="240" w:lineRule="auto"/>
        <w:ind w:left="720"/>
      </w:pPr>
      <w:r>
        <w:rPr>
          <w:lang w:val="pt_PT" w:bidi="pt_PT"/>
        </w:rPr>
      </w:r>
      <w:r>
        <w:rPr>
          <w:lang w:val="pt_PT" w:bidi="pt_PT"/>
        </w:rPr>
        <w:t>As pessoas que fazem uma pergunta a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Convidados de casamento com um noivo</w:t>
      </w:r>
    </w:p>
    <w:p>
      <w:pPr>
        <w:pStyle w:val="ListBullet"/>
        <w:spacing w:line="240" w:lineRule="auto"/>
        <w:ind w:left="720"/>
      </w:pPr>
      <w:r>
        <w:rPr>
          <w:lang w:val="pt_PT" w:bidi="pt_PT"/>
        </w:rPr>
      </w:r>
      <w:r>
        <w:rPr>
          <w:lang w:val="pt_PT" w:bidi="pt_PT"/>
        </w:rPr>
        <w:t>Alguém remendando roupas velhas</w:t>
      </w:r>
    </w:p>
    <w:p>
      <w:pPr>
        <w:pStyle w:val="ListBullet"/>
        <w:spacing w:line="240" w:lineRule="auto"/>
        <w:ind w:left="720"/>
      </w:pPr>
      <w:r>
        <w:rPr>
          <w:lang w:val="pt_PT" w:bidi="pt_PT"/>
        </w:rPr>
      </w:r>
      <w:r>
        <w:rPr>
          <w:lang w:val="pt_PT" w:bidi="pt_PT"/>
        </w:rPr>
        <w:t>Alguém pondo vinho novo em vasilhas de couro</w:t>
      </w:r>
    </w:p>
    <w:p>
      <w:pPr/>
      <w:r>
        <w:rPr>
          <w:lang w:val="pt_PT" w:bidi="pt_PT"/>
        </w:rPr>
      </w:r>
      <w:r>
        <w:rPr>
          <w:lang w:val="pt_PT" w:bidi="pt_PT"/>
        </w:rPr>
        <w:t>Como um grupo, preste atenção a estas partes do cenário da passagem:</w:t>
      </w:r>
    </w:p>
    <w:p>
      <w:pPr/>
      <w:r>
        <w:rPr>
          <w:lang w:val="pt_PT" w:bidi="pt_PT"/>
        </w:rPr>
      </w:r>
      <w:r>
        <w:rPr>
          <w:lang w:val="pt_PT" w:bidi="pt_PT"/>
        </w:rPr>
        <w:t>Essa história começa em algum momento quando as pessoas estão jejuando. Não sabemos quanto tempo após a história anterior isso acontece.</w:t>
      </w:r>
    </w:p>
    <w:p>
      <w:pPr/>
      <w:r>
        <w:rPr>
          <w:lang w:val="pt_PT" w:bidi="pt_PT"/>
        </w:rPr>
      </w:r>
      <w:r>
        <w:rPr>
          <w:lang w:val="pt_PT" w:bidi="pt_PT"/>
        </w:rPr>
        <w:t>Certifique-se de encenar os seguidores de João e os seguidores dos fariseus jejuando antes que o povo venha fazer uma pergunta a Jesus.</w:t>
      </w:r>
    </w:p>
    <w:p>
      <w:pPr/>
      <w:r>
        <w:rPr>
          <w:lang w:val="pt_PT" w:bidi="pt_PT"/>
        </w:rPr>
      </w:r>
      <w:r>
        <w:rPr>
          <w:lang w:val="pt_PT" w:bidi="pt_PT"/>
        </w:rPr>
        <w:t>Peça à sua equipe que visualize os três exemplos que Jesus dá: os convidados com o noivo em um casamento, roupas velhas que precisam ser remendadas com pano velho e vasilhas de couro novas e velhas.</w:t>
      </w:r>
    </w:p>
    <w:p>
      <w:pPr/>
      <w:r>
        <w:rPr>
          <w:lang w:val="pt_PT" w:bidi="pt_PT"/>
        </w:rPr>
      </w:r>
      <w:r>
        <w:rPr>
          <w:lang w:val="pt_PT" w:bidi="pt_PT"/>
        </w:rPr>
        <w:t>Mostre que os convidados estão felizes pelo noivo em seu casamento.</w:t>
      </w:r>
    </w:p>
    <w:p>
      <w:pPr/>
      <w:r>
        <w:rPr>
          <w:lang w:val="pt_PT" w:bidi="pt_PT"/>
        </w:rPr>
      </w:r>
      <w:r>
        <w:rPr>
          <w:lang w:val="pt_PT" w:bidi="pt_PT"/>
        </w:rPr>
        <w:t>Quando um ator lava a roupa remendada, mostre que a roupa fica arruinada depois de ser lavada.</w:t>
      </w:r>
    </w:p>
    <w:p>
      <w:pPr/>
      <w:r>
        <w:rPr>
          <w:lang w:val="pt_PT" w:bidi="pt_PT"/>
        </w:rPr>
      </w:r>
      <w:r>
        <w:rPr>
          <w:lang w:val="pt_PT" w:bidi="pt_PT"/>
        </w:rPr>
        <w:t>Mostre uma pessoa derramando vinho novo em um odre antigo apenas para voltar mais tarde e encontrar o odre antigo que havia estourado e todo o vinho derramado no chão.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2.18–22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Discípulos de João</w:t>
      </w:r>
    </w:p>
    <w:p>
      <w:pPr>
        <w:pStyle w:val="ListBullet"/>
        <w:spacing w:line="240" w:lineRule="auto"/>
        <w:ind w:left="720"/>
      </w:pPr>
      <w:r>
        <w:rPr>
          <w:lang w:val="pt_PT" w:bidi="pt_PT"/>
        </w:rPr>
      </w:r>
      <w:r>
        <w:rPr>
          <w:lang w:val="pt_PT" w:bidi="pt_PT"/>
        </w:rPr>
        <w:t>Os fariseus (líderes religiosos)</w:t>
      </w:r>
    </w:p>
    <w:p>
      <w:pPr>
        <w:pStyle w:val="ListBullet"/>
        <w:spacing w:line="240" w:lineRule="auto"/>
        <w:ind w:left="720"/>
      </w:pPr>
      <w:r>
        <w:rPr>
          <w:lang w:val="pt_PT" w:bidi="pt_PT"/>
        </w:rPr>
      </w:r>
      <w:r>
        <w:rPr>
          <w:lang w:val="pt_PT" w:bidi="pt_PT"/>
        </w:rPr>
        <w:t>As pessoas que fazem uma pergunta a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Convidados de casamento com um noivo</w:t>
      </w:r>
    </w:p>
    <w:p>
      <w:pPr>
        <w:pStyle w:val="ListBullet"/>
        <w:spacing w:line="240" w:lineRule="auto"/>
        <w:ind w:left="720"/>
      </w:pPr>
      <w:r>
        <w:rPr>
          <w:lang w:val="pt_PT" w:bidi="pt_PT"/>
        </w:rPr>
      </w:r>
      <w:r>
        <w:rPr>
          <w:lang w:val="pt_PT" w:bidi="pt_PT"/>
        </w:rPr>
        <w:t>Alguém remendando roupas velhas</w:t>
      </w:r>
    </w:p>
    <w:p>
      <w:pPr>
        <w:pStyle w:val="ListBullet"/>
        <w:spacing w:line="240" w:lineRule="auto"/>
        <w:ind w:left="720"/>
      </w:pPr>
      <w:r>
        <w:rPr>
          <w:lang w:val="pt_PT" w:bidi="pt_PT"/>
        </w:rPr>
      </w:r>
      <w:r>
        <w:rPr>
          <w:lang w:val="pt_PT" w:bidi="pt_PT"/>
        </w:rPr>
        <w:t>Alguém pondo vinho novo em vasilhas de couro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os seguidores de João e os fariseus jejuando. Mais tarde, as pessoas vêm e fazem uma pergunta a Jesus. Jesus responde: “Os convidados do casamento jejuam enquanto celebram com o noivo?”.</w:t>
      </w:r>
    </w:p>
    <w:p>
      <w:pPr/>
      <w:r>
        <w:rPr>
          <w:lang w:val="pt_PT" w:bidi="pt_PT"/>
        </w:rPr>
      </w:r>
      <w:r>
        <w:rPr>
          <w:lang w:val="pt_PT" w:bidi="pt_PT"/>
        </w:rPr>
        <w:t>Pause o drama. Pergunte à pessoa que interpreta os convidados do casamento: “O que você está sentindo ou pensando?”. A pessoa pode responder coisas como: “Estou muito animado por meu amigo se casar!” ou “Estou feliz por estar em sua presença”, ou “Esse é um momento para comemorar”. Continue o drama.</w:t>
      </w:r>
    </w:p>
    <w:p>
      <w:pPr/>
      <w:r>
        <w:rPr>
          <w:lang w:val="pt_PT" w:bidi="pt_PT"/>
        </w:rPr>
      </w:r>
      <w:r>
        <w:rPr>
          <w:lang w:val="pt_PT" w:bidi="pt_PT"/>
        </w:rPr>
        <w:t>Encene Jesus dando um segundo exemplo de alguém remendando roupas velhas com pano novo.</w:t>
      </w:r>
    </w:p>
    <w:p>
      <w:pPr/>
      <w:r>
        <w:rPr>
          <w:lang w:val="pt_PT" w:bidi="pt_PT"/>
        </w:rPr>
      </w:r>
      <w:r>
        <w:rPr>
          <w:lang w:val="pt_PT" w:bidi="pt_PT"/>
        </w:rPr>
        <w:t>Pause o drama. Pergunte à pessoa que interpreta Jesus: “O que você está sentindo ou pensando?”. A pessoa pode responder coisas como: “Ninguém faria isso! O pano vai rasgar”, ou “Pense, Jesus está realmente falando sobre roupas ou sua nova maneira de ensinar?”. ou “Perturbado. Já vejo as coisas se desfazendo. Os líderes religiosos desaprovam Jesus”. Continue o drama.</w:t>
      </w:r>
    </w:p>
    <w:p>
      <w:pPr/>
      <w:r>
        <w:rPr>
          <w:lang w:val="pt_PT" w:bidi="pt_PT"/>
        </w:rPr>
      </w:r>
      <w:r>
        <w:rPr>
          <w:lang w:val="pt_PT" w:bidi="pt_PT"/>
        </w:rPr>
        <w:t>Finalmente, encene Jesus dando um exemplo de alguém colocando vinho novo em vasilhas antigas.</w:t>
      </w:r>
    </w:p>
    <w:p>
      <w:pPr/>
      <w:r>
        <w:rPr>
          <w:lang w:val="pt_PT" w:bidi="pt_PT"/>
        </w:rPr>
      </w:r>
      <w:r>
        <w:rPr>
          <w:lang w:val="pt_PT" w:bidi="pt_PT"/>
        </w:rPr>
        <w:t>Pause o drama. Pergunte à pessoa que interpreta a pessoa que derramou o vinho novo: “O que você está sentindo ou pensando?”. A pessoa pode responder coisas como “Constrangido. Eu deveria ter sabido que a vasilha estouraria”, ou “Nunca farei isso novamente!” ou “Triste. Agora o vinho é inútil”, ou “Com medo. Tudo com o que estamos acostumados vai mudar agora?”.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2.18–22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Uma vez, quando os </w:t>
      </w:r>
      <w:r>
        <w:rPr>
          <w:b/>
          <w:lang w:val="pt_PT" w:bidi="pt_PT"/>
        </w:rPr>
        <w:t>discípulos</w:t>
      </w:r>
      <w:r>
        <w:rPr>
          <w:lang w:val="pt_PT" w:bidi="pt_PT"/>
        </w:rPr>
        <w:t xml:space="preserve"> de João e os fariseus estavam jejuando, algumas pessoas vieram a Jesus e perguntaram: “Por que os seus discípulos não jejuam como os discípulos de João e os fariseus?”. Use o mesmo termo para discípulos que você tem usado em passagens anteriores. Os discípulos de Jesus e de João eram todos os “seguidores mais próximos” que estavam com esses homens por grande parte de seu ministério público, viajando com eles por todos os lugares, aprendendo com eles e, no caso de Jesus, às vezes sendo enviado por ele para pregar as boas novas. Se seu idioma tem um termo comumente conhecido para devotos que seguem um mestre, utilize esse termo aqui. Para mais informações sobre </w:t>
      </w:r>
      <w:hyperlink r:id="rId58">
        <w:r>
          <w:rPr>
            <w:lang w:val="pt_PT" w:bidi="pt_PT"/>
          </w:rPr>
          <w:rPr>
            <w:color w:val="0000EE"/>
            <w:u w:val="single"/>
          </w:rPr>
          <w:t>discípulo</w:t>
        </w:r>
      </w:hyperlink>
      <w:r>
        <w:rPr>
          <w:lang w:val="pt_PT" w:bidi="pt_PT"/>
        </w:rPr>
        <w:t>, consulte o Glossário Mestre.</w:t>
      </w:r>
    </w:p>
    <w:p>
      <w:pPr/>
      <w:r>
        <w:rPr>
          <w:lang w:val="pt_PT" w:bidi="pt_PT"/>
        </w:rPr>
      </w:r>
      <w:r>
        <w:rPr>
          <w:lang w:val="pt_PT" w:bidi="pt_PT"/>
        </w:rPr>
        <w:t xml:space="preserve">O termo </w:t>
      </w:r>
      <w:r>
        <w:rPr>
          <w:b/>
          <w:lang w:val="pt_PT" w:bidi="pt_PT"/>
        </w:rPr>
        <w:t>fariseus</w:t>
      </w:r>
      <w:r>
        <w:rPr>
          <w:lang w:val="pt_PT" w:bidi="pt_PT"/>
        </w:rPr>
        <w:t xml:space="preserve"> é o nome de um tipo de líder religioso. Use o mesmo termo aqui que você usou em passagens anteriores. A palavra “fariseu” significa “estar separado”. Os fariseus eram considerados altamente influentes e justos. Eles eram bons exemplos para o povo, porque eram dedicados à lei de Deus. Eles aceitavam tanto as tradições e leis religiosas escritas quanto as orais. Para mais informações sobre </w:t>
      </w:r>
      <w:hyperlink r:id="rId59">
        <w:r>
          <w:rPr>
            <w:lang w:val="pt_PT" w:bidi="pt_PT"/>
          </w:rPr>
          <w:rPr>
            <w:color w:val="0000EE"/>
            <w:u w:val="single"/>
          </w:rPr>
          <w:t>fariseu</w:t>
        </w:r>
      </w:hyperlink>
      <w:r>
        <w:rPr>
          <w:lang w:val="pt_PT" w:bidi="pt_PT"/>
        </w:rPr>
        <w:t>, consulte o Glossário Mestre.</w:t>
      </w:r>
    </w:p>
    <w:p>
      <w:pPr/>
      <w:r>
        <w:rPr>
          <w:lang w:val="pt_PT" w:bidi="pt_PT"/>
        </w:rPr>
      </w:r>
      <w:r>
        <w:rPr>
          <w:lang w:val="pt_PT" w:bidi="pt_PT"/>
        </w:rPr>
        <w:t xml:space="preserve">Eles perguntaram a Jesus: “Por que seus discípulos não </w:t>
      </w:r>
      <w:r>
        <w:rPr>
          <w:b/>
          <w:lang w:val="pt_PT" w:bidi="pt_PT"/>
        </w:rPr>
        <w:t>jejuam</w:t>
      </w:r>
      <w:r>
        <w:rPr>
          <w:lang w:val="pt_PT" w:bidi="pt_PT"/>
        </w:rPr>
        <w:t>?”. No Antigo Testamento, o jejum era apenas no Dia da Expiação — para a purificação dos pecados e de aflições. Aqui, é provavelmente um ato de arrependimento para esperar ansiosamente pelo momento em que Deus perdoaria e salvaria a todos. Durante o jejum, as pessoas não comem. Talvez seja por isso que Jesus usou uma festa ou imagens de casamento aqui. Na época de Jesus, o jejum havia se tornado tradicional. Os fariseus jejuavam duas vezes por semana. Os discípulos de João podem ter jejuado porque seu líder morreu, eles estavam tristes, ou eles queriam mostrar que eles se arrependeram de seus pecados.</w:t>
      </w:r>
    </w:p>
    <w:p>
      <w:pPr/>
      <w:r>
        <w:rPr>
          <w:lang w:val="pt_PT" w:bidi="pt_PT"/>
        </w:rPr>
      </w:r>
      <w:r>
        <w:rPr>
          <w:lang w:val="pt_PT" w:bidi="pt_PT"/>
        </w:rPr>
        <w:t xml:space="preserve">O jejum nas Escrituras envolve uma espécie de abstinência religiosa de alimentos, concebida para levar a uma maior retidão ou para obter mais mérito ou favor de Deus. É por essa razão que expressões para “jejum” devem, em alguns idiomas, incluir uma descrição do que o jejum envolve. Para mais informações sobre o </w:t>
      </w:r>
      <w:hyperlink r:id="rId61">
        <w:r>
          <w:rPr>
            <w:lang w:val="pt_PT" w:bidi="pt_PT"/>
          </w:rPr>
          <w:rPr>
            <w:color w:val="0000EE"/>
            <w:u w:val="single"/>
          </w:rPr>
          <w:t>jejum</w:t>
        </w:r>
      </w:hyperlink>
      <w:r>
        <w:rPr>
          <w:lang w:val="pt_PT" w:bidi="pt_PT"/>
        </w:rPr>
        <w:t>, consulte o Glossário Mestre.</w:t>
      </w:r>
    </w:p>
    <w:p>
      <w:pPr/>
      <w:r>
        <w:rPr>
          <w:lang w:val="pt_PT" w:bidi="pt_PT"/>
        </w:rPr>
      </w:r>
      <w:r>
        <w:rPr>
          <w:lang w:val="pt_PT" w:bidi="pt_PT"/>
        </w:rPr>
        <w:t xml:space="preserve">Jesus passa a falar de roupas velhas e novas e, em seguida, de vasilhas de couro velhas e novas. Uma </w:t>
      </w:r>
      <w:r>
        <w:rPr>
          <w:b/>
          <w:lang w:val="pt_PT" w:bidi="pt_PT"/>
        </w:rPr>
        <w:t>vasilha de couro</w:t>
      </w:r>
      <w:r>
        <w:rPr>
          <w:lang w:val="pt_PT" w:bidi="pt_PT"/>
        </w:rPr>
        <w:t xml:space="preserve"> é uma bolsa de couro usada para levar vinho. Uma sacola velha é quebradiça, dura e não se expande com o vinho em fermentação. É importante entender que a bebida utilizada nessas vasilhas de couro é uma bebida fermentada que se expande ao longo do tempo.</w:t>
      </w:r>
    </w:p>
    <w:p>
      <w:pPr/>
      <w:r>
        <w:rPr>
          <w:lang w:val="pt_PT" w:bidi="pt_PT"/>
        </w:rPr>
      </w:r>
      <w:r>
        <w:rPr>
          <w:lang w:val="pt_PT" w:bidi="pt_PT"/>
        </w:rPr>
        <w:t>Pare aqui e olhe para uma imagem de vinho como um grupo. Pause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2:23–3:6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2.23–3.6 e guardem em seus corações.</w:t>
      </w:r>
    </w:p>
    <w:p>
      <w:pPr/>
      <w:r>
        <w:rPr>
          <w:lang w:val="pt_PT" w:bidi="pt_PT"/>
        </w:rPr>
      </w:r>
      <w:r>
        <w:rPr>
          <w:lang w:val="pt_PT" w:bidi="pt_PT"/>
        </w:rPr>
        <w:t>Ouça uma versão em áudio de Marcos 2.23–3.6 três vezes, em três traduções diferentes, se possível. Então, como um grupo, discuta as seguintes perguntas:</w:t>
      </w:r>
    </w:p>
    <w:p>
      <w:pPr>
        <w:pStyle w:val="ListNumber"/>
        <w:numPr>
          <w:ilvl w:val="0"/>
          <w:numId w:val="24"/>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2.23–3.6 na tradução mais fácil de entender.</w:t>
      </w:r>
    </w:p>
    <w:p>
      <w:pPr/>
      <w:r>
        <w:rPr>
          <w:lang w:val="pt_PT" w:bidi="pt_PT"/>
        </w:rPr>
      </w:r>
      <w:r>
        <w:rPr>
          <w:lang w:val="pt_PT" w:bidi="pt_PT"/>
        </w:rPr>
        <w:t>Novamente, Jesus e seus discípulos surpreendem os líderes religiosos quando eles nem sempre parecem seguir as tradições religiosas ou a lei religiosa de Moisés. Os discípulos de Jesus caminhavam por campos de cereais e colhiam os cereais com as mãos. A lei de Moisés permitia que eles colhessem cereais com as mãos do campo de um estranho, se eles estivessem com fome. No entanto, como era o sábado, ou o dia judaico de descanso e adoração, muitas pessoas pensavam que estavam quebrando a lei de Deus trabalhando.</w:t>
      </w:r>
    </w:p>
    <w:p>
      <w:pPr/>
      <w:r>
        <w:rPr>
          <w:lang w:val="pt_PT" w:bidi="pt_PT"/>
        </w:rPr>
      </w:r>
      <w:r>
        <w:rPr>
          <w:lang w:val="pt_PT" w:bidi="pt_PT"/>
        </w:rPr>
        <w:t>Pare aqui e, como um grupo, olhe para uma imagem de grãos de trigo. Pause este áudio aqui.</w:t>
      </w:r>
    </w:p>
    <w:p>
      <w:pPr/>
      <w:r>
        <w:rPr>
          <w:lang w:val="pt_PT" w:bidi="pt_PT"/>
        </w:rPr>
      </w:r>
      <w:r>
        <w:rPr>
          <w:lang w:val="pt_PT" w:bidi="pt_PT"/>
        </w:rPr>
        <w:t>Na cultura judaica havia leis rígidas a respeito do sábado ser um dia de descanso. As pessoas não tinham permissão para trabalhar de qualquer maneira. Eles não tinham permissão para ajudar as pessoas doentes, a menos que a pessoa doente fosse morrer sem a ajuda deles. Colher comida também não era permitida no sábado. Os fariseus, ou líderes religiosos judeus, ouviram sobre o que os discípulos de Jesus estavam fazendo e vieram diretamente a Jesus. Isso era porque Jesus era o responsável pelas ações dos discípulos como seu mestre. Eles questionam por que os discípulos estão fazendo algo ilegal no sábado. Eles fazem essa pergunta não porque eles querem uma resposta, mas como uma maneira de repreender Jesus por permitir que seus discípulos se reunissem e comessem cereais no sábado. Eles também estão alegando que as ações dos discípulos haviam quebrado a lei de Deus.</w:t>
      </w:r>
    </w:p>
    <w:p>
      <w:pPr/>
      <w:r>
        <w:rPr>
          <w:lang w:val="pt_PT" w:bidi="pt_PT"/>
        </w:rPr>
      </w:r>
      <w:r>
        <w:rPr>
          <w:lang w:val="pt_PT" w:bidi="pt_PT"/>
        </w:rPr>
        <w:t>Pare aqui e discuta com sua equipe de tradução: descreva seus dias de descanso ou feriados religiosos. Que tipos de regras especiais vocês têm sobre esses dias? Há certas coisas que você tem permissão ou não tem permissão para fazer nesses dias em especial? Pause este áudio aqui.</w:t>
      </w:r>
    </w:p>
    <w:p>
      <w:pPr/>
      <w:r>
        <w:rPr>
          <w:lang w:val="pt_PT" w:bidi="pt_PT"/>
        </w:rPr>
      </w:r>
      <w:r>
        <w:rPr>
          <w:lang w:val="pt_PT" w:bidi="pt_PT"/>
        </w:rPr>
        <w:t>Jesus responde aos líderes religiosos com uma história. Jesus pergunta aos líderes religiosos se eles nunca leram a história sobre Davi como uma maneira de repreendê-los. Jesus sabia que os fariseus haviam lido a história, mas suas ações mostraram que eles estavam ignorando-a. Jesus os lembra de seu ancestral Davi quando ele estava fugindo do rei Saul. Davi pegou um pouco pão que apenas os sacerdotes tinham permissão para comer na Casa de Deus. A Casa de Deus era o lugar onde Deus vivia entre seu povo. Durante esse tempo, a Casa de Deus ainda estava em uma tenda, não o edifício permanente do templo na época de Jesus. No entanto, mesmo antes de o povo judeu construir o templo permanente, os sacerdotes serviam a Deus oferecendo sacrifícios em nome do povo judeu por seu pecado. O sumo sacerdote era o líder de todos os sacerdotes judeus.</w:t>
      </w:r>
    </w:p>
    <w:p>
      <w:pPr/>
      <w:r>
        <w:rPr>
          <w:lang w:val="pt_PT" w:bidi="pt_PT"/>
        </w:rPr>
      </w:r>
      <w:r>
        <w:rPr>
          <w:lang w:val="pt_PT" w:bidi="pt_PT"/>
        </w:rPr>
        <w:t>Na história, Davi pega o pão da presença, ou o pão que os sacerdotes colocavam na frente de Deus todas as semanas. Todos os sábados, os sacerdotes substituíam o pão por pão fresco. Apenas os sacerdotes tinham permissão para comer o pão velho. Davi deu parte desse pão especial a seus companheiros que estavam com ele porque eles estavam necessitados e muito famintos. Embora ele não o tenha feito no dia do sábado, o que ele fez se assemelha ao que os discípulos de Jesus fizeram. Mas Deus nunca culpou Davi pelo que ele fez. Jesus está dizendo que Deus se importa mais em atender às necessidades das pessoas do que com as pessoas que seguem estritamente as leis religiosas.</w:t>
      </w:r>
    </w:p>
    <w:p>
      <w:pPr/>
      <w:r>
        <w:rPr>
          <w:lang w:val="pt_PT" w:bidi="pt_PT"/>
        </w:rPr>
      </w:r>
      <w:r>
        <w:rPr>
          <w:lang w:val="pt_PT" w:bidi="pt_PT"/>
        </w:rPr>
        <w:t>Jesus então vai de contar a história para falar diretamente com os fariseus. Quando Jesus diz que Deus criou o sábado para atender às necessidades das pessoas, ele está dizendo algo surpreendente. Então Jesus diz algo ainda mais surpreendente! Jesus diz: “O Filho do Homem é Senhor, mesmo sobre o sábado”. Filho do Homem é um título que Jesus muitas vezes usava para se referir a si mesmo como aquele a quem Deus deu todo o poder e autoridade. Senhor também significa mestre e mostra que Jesus tinha autoridade para decidir o que era certo ou errado no sábado. Jesus está dizendo que ele está no controle das coisas que os líderes religiosos costumavam pensar que eles estavam no controle.</w:t>
      </w:r>
    </w:p>
    <w:p>
      <w:pPr/>
      <w:r>
        <w:rPr>
          <w:lang w:val="pt_PT" w:bidi="pt_PT"/>
        </w:rPr>
      </w:r>
      <w:r>
        <w:rPr>
          <w:lang w:val="pt_PT" w:bidi="pt_PT"/>
        </w:rPr>
        <w:t xml:space="preserve">A próxima seção desta história nos </w:t>
      </w:r>
      <w:r>
        <w:rPr>
          <w:i/>
          <w:lang w:val="pt_PT" w:bidi="pt_PT"/>
        </w:rPr>
        <w:t>mostra</w:t>
      </w:r>
      <w:r>
        <w:rPr>
          <w:lang w:val="pt_PT" w:bidi="pt_PT"/>
        </w:rPr>
        <w:t xml:space="preserve"> que Jesus é verdadeiramente o Senhor ou o mestre do sábado. Jesus está na sinagoga, possivelmente ainda em Cafarnaum, e vê um homem com uma mão deformada — provavelmente uma mão paralisada. Uma sinagoga se refere a um lugar de adoração judaico.</w:t>
      </w:r>
    </w:p>
    <w:p>
      <w:pPr/>
      <w:r>
        <w:rPr>
          <w:lang w:val="pt_PT" w:bidi="pt_PT"/>
        </w:rPr>
      </w:r>
      <w:r>
        <w:rPr>
          <w:lang w:val="pt_PT" w:bidi="pt_PT"/>
        </w:rPr>
        <w:t>Pare aqui e, como um grupo, olhe para imagens do lado de fora e do interior de uma sinagoga. Pause este áudio aqui.</w:t>
      </w:r>
    </w:p>
    <w:p>
      <w:pPr/>
      <w:r>
        <w:rPr>
          <w:lang w:val="pt_PT" w:bidi="pt_PT"/>
        </w:rPr>
      </w:r>
      <w:r>
        <w:rPr>
          <w:lang w:val="pt_PT" w:bidi="pt_PT"/>
        </w:rPr>
        <w:t>No entanto, essa história não é muito sobre a cura do homem, mas sobre como a cura no sábado quebra o que algumas pessoas veem como uma lei religiosa. As pessoas na sinagoga estão de olho em Jesus — no sentido de que estão observando-o esperando que ele cometa algum erro. Jesus pede ao homem para ficar de pé no centro da sinagoga para que todos pudessem vê-lo. Nas sinagogas, as pessoas sentavam-se em círculo, portanto esse termo provavelmente significa “ficar de pé no centro” do local onde as pessoas se sentavam.</w:t>
      </w:r>
    </w:p>
    <w:p>
      <w:pPr/>
      <w:r>
        <w:rPr>
          <w:lang w:val="pt_PT" w:bidi="pt_PT"/>
        </w:rPr>
      </w:r>
      <w:r>
        <w:rPr>
          <w:lang w:val="pt_PT" w:bidi="pt_PT"/>
        </w:rPr>
        <w:t>Antes de Jesus curar o homem, ele primeiro pergunta ao povo: “É permitido, no sábado, que se faça o bem ou o mal, que se salve uma vida ou se mate alguém?” Este tipo de pergunta espera que uma resposta seja uma declaração oficial da lei religiosa. A resposta correta segundo a lei seria que a lei permitia, sim, que as pessoas fizessem o bem e salvassem vidas no sábado. Jesus acreditava que a cura desse homem seria algo positivo. As pessoas se envergonhariam caso tivessem dito que não era algo positivo. No entanto, como não desejavam ceder à perspectiva de Jesus, mantiveram-se em silêncio.</w:t>
      </w:r>
    </w:p>
    <w:p>
      <w:pPr/>
      <w:r>
        <w:rPr>
          <w:lang w:val="pt_PT" w:bidi="pt_PT"/>
        </w:rPr>
      </w:r>
      <w:r>
        <w:rPr>
          <w:lang w:val="pt_PT" w:bidi="pt_PT"/>
        </w:rPr>
        <w:t>Pare aqui e discuta com sua equipe de tradução: quando um mestre ou pessoa importante faz uma pergunta em sua cultura, como as pessoas respondem? Elas se mantêm em silêncio? Existe uma maneira especial e respeitosa de responder? Pause este áudio aqui.</w:t>
      </w:r>
    </w:p>
    <w:p>
      <w:pPr/>
      <w:r>
        <w:rPr>
          <w:lang w:val="pt_PT" w:bidi="pt_PT"/>
        </w:rPr>
      </w:r>
      <w:r>
        <w:rPr>
          <w:lang w:val="pt_PT" w:bidi="pt_PT"/>
        </w:rPr>
        <w:t>Jesus ficou decepcionado e entristecido pelo fato de o povo ser tão teimoso e ainda não acreditar que ele estivesse no controle do sábado. No entanto, os fariseus perceberam que, se Jesus violasse suas tradições relativas ao sábado, eles logo perderiam o controle que outrora tinham sobre o povo. Naturalmente, isso causou sua vontade de eliminar Jesus, já que ele ameaçava seu modo de vida.</w:t>
      </w:r>
    </w:p>
    <w:p>
      <w:pPr/>
      <w:r>
        <w:rPr>
          <w:lang w:val="pt_PT" w:bidi="pt_PT"/>
        </w:rPr>
      </w:r>
      <w:r>
        <w:rPr>
          <w:lang w:val="pt_PT" w:bidi="pt_PT"/>
        </w:rPr>
        <w:t>Pare aqui e discuta com sua equipe de tradução: que tipos de coisas as pessoas fazem em sua cultura que deixam os líderes religiosos zangados? O que os líderes religiosos fazem quando se zangam? Discuta tanto o que acontece nas religiões tradicionais como na igreja cristã. Pause este áudio aqui.</w:t>
      </w:r>
    </w:p>
    <w:p>
      <w:pPr/>
      <w:r>
        <w:rPr>
          <w:lang w:val="pt_PT" w:bidi="pt_PT"/>
        </w:rPr>
      </w:r>
      <w:r>
        <w:rPr>
          <w:lang w:val="pt_PT" w:bidi="pt_PT"/>
        </w:rPr>
        <w:t>Os fariseus se encontraram com os herodianos, aqueles que apoiavam o governante da Galileia, Herodes Antipas. Os herodianos eram geralmente inimigos dos fariseus, mas como ambos queriam que Jesus fosse eliminado, concordaram em se encontrar com os fariseus. Isso começa a nos mostrar o futuro de sofrimento de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2.23–3.6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no sábado, Jesus está andando por campos de grãos com seus discípulos. Os discípulos se separam, colhem e comem alguns cereais. Lá estavam fariseus, que então questionam Jesus: “Ei! Por que vocês estão violando a lei colhendo cereais?”</w:t>
      </w:r>
    </w:p>
    <w:p>
      <w:pPr/>
      <w:r>
        <w:rPr>
          <w:lang w:val="pt_PT" w:bidi="pt_PT"/>
        </w:rPr>
      </w:r>
      <w:r>
        <w:rPr>
          <w:b/>
          <w:lang w:val="pt_PT" w:bidi="pt_PT"/>
        </w:rPr>
        <w:t>Na segunda cena:</w:t>
      </w:r>
      <w:r>
        <w:rPr>
          <w:lang w:val="pt_PT" w:bidi="pt_PT"/>
        </w:rPr>
        <w:t xml:space="preserve"> Jesus fala com os fariseus. Ele lhes conta uma história das escrituras sobre Davi. Davi comeu o pão sagrado na Casa de Deus quando ele e seus companheiros estavam necessitados e com fome.</w:t>
      </w:r>
    </w:p>
    <w:p>
      <w:pPr/>
      <w:r>
        <w:rPr>
          <w:lang w:val="pt_PT" w:bidi="pt_PT"/>
        </w:rPr>
      </w:r>
      <w:r>
        <w:rPr>
          <w:b/>
          <w:lang w:val="pt_PT" w:bidi="pt_PT"/>
        </w:rPr>
        <w:t>Na terceira cena:</w:t>
      </w:r>
      <w:r>
        <w:rPr>
          <w:lang w:val="pt_PT" w:bidi="pt_PT"/>
        </w:rPr>
        <w:t xml:space="preserve"> Jesus olha na direção dos fariseus e diz: “O sábado existe para o povo, e não o povo para o sábado. O Filho do Homem é o Senhor até mesmo do sábado.”</w:t>
      </w:r>
    </w:p>
    <w:p>
      <w:pPr/>
      <w:r>
        <w:rPr>
          <w:lang w:val="pt_PT" w:bidi="pt_PT"/>
        </w:rPr>
      </w:r>
      <w:r>
        <w:rPr>
          <w:b/>
          <w:lang w:val="pt_PT" w:bidi="pt_PT"/>
        </w:rPr>
        <w:t>Na quarta cena:</w:t>
      </w:r>
      <w:r>
        <w:rPr>
          <w:lang w:val="pt_PT" w:bidi="pt_PT"/>
        </w:rPr>
        <w:t xml:space="preserve"> em uma ocasião diferente, Jesus vai para uma sinagoga e percebe um homem com uma mão deformada. Como é o sábado, todos estão assistindo Jesus para ver se ele faz algo errado, especialmente os fariseus.</w:t>
      </w:r>
    </w:p>
    <w:p>
      <w:pPr/>
      <w:r>
        <w:rPr>
          <w:lang w:val="pt_PT" w:bidi="pt_PT"/>
        </w:rPr>
      </w:r>
      <w:r>
        <w:rPr>
          <w:b/>
          <w:lang w:val="pt_PT" w:bidi="pt_PT"/>
        </w:rPr>
        <w:t>Na quinta cena:</w:t>
      </w:r>
      <w:r>
        <w:rPr>
          <w:lang w:val="pt_PT" w:bidi="pt_PT"/>
        </w:rPr>
        <w:t xml:space="preserve"> Jesus diz ao homem com a mão deformada para ficar na frente de todos. Ele pergunta aos que estão na sinagoga: “A lei religiosa nos permite fazer boas ações no sábado, ou fazer ações prejudiciais? A Lei nos permite salvar vidas ou destruí-las? As pessoas ficam maravilhadas. Jesus cura a mão do homem.</w:t>
      </w:r>
    </w:p>
    <w:p>
      <w:pPr/>
      <w:r>
        <w:rPr>
          <w:lang w:val="pt_PT" w:bidi="pt_PT"/>
        </w:rPr>
      </w:r>
      <w:r>
        <w:rPr>
          <w:b/>
          <w:lang w:val="pt_PT" w:bidi="pt_PT"/>
        </w:rPr>
        <w:t>Na sexta cena:</w:t>
      </w:r>
      <w:r>
        <w:rPr>
          <w:lang w:val="pt_PT" w:bidi="pt_PT"/>
        </w:rPr>
        <w:t xml:space="preserve"> imediatamente, os fariseus deixam o templo para se reunirem com os apoiadores de Herodes e planejarem como matar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Companheiros de Davi</w:t>
      </w:r>
    </w:p>
    <w:p>
      <w:pPr>
        <w:pStyle w:val="ListBullet"/>
        <w:spacing w:line="240" w:lineRule="auto"/>
        <w:ind w:left="720"/>
      </w:pPr>
      <w:r>
        <w:rPr>
          <w:lang w:val="pt_PT" w:bidi="pt_PT"/>
        </w:rPr>
      </w:r>
      <w:r>
        <w:rPr>
          <w:lang w:val="pt_PT" w:bidi="pt_PT"/>
        </w:rPr>
        <w:t>O homem com a mão deformada</w:t>
      </w:r>
    </w:p>
    <w:p>
      <w:pPr>
        <w:pStyle w:val="ListBullet"/>
        <w:spacing w:line="240" w:lineRule="auto"/>
        <w:ind w:left="720"/>
      </w:pPr>
      <w:r>
        <w:rPr>
          <w:lang w:val="pt_PT" w:bidi="pt_PT"/>
        </w:rPr>
      </w:r>
      <w:r>
        <w:rPr>
          <w:lang w:val="pt_PT" w:bidi="pt_PT"/>
        </w:rPr>
        <w:t>Pessoas na sinagoga</w:t>
      </w:r>
    </w:p>
    <w:p>
      <w:pPr>
        <w:pStyle w:val="ListBullet"/>
        <w:spacing w:line="240" w:lineRule="auto"/>
        <w:ind w:left="720"/>
      </w:pPr>
      <w:r>
        <w:rPr>
          <w:lang w:val="pt_PT" w:bidi="pt_PT"/>
        </w:rPr>
      </w:r>
      <w:r>
        <w:rPr>
          <w:lang w:val="pt_PT" w:bidi="pt_PT"/>
        </w:rPr>
        <w:t>Os apoiadores de Herodes</w:t>
      </w:r>
    </w:p>
    <w:p>
      <w:pPr/>
      <w:r>
        <w:rPr>
          <w:lang w:val="pt_PT" w:bidi="pt_PT"/>
        </w:rPr>
      </w:r>
      <w:r>
        <w:rPr>
          <w:lang w:val="pt_PT" w:bidi="pt_PT"/>
        </w:rPr>
        <w:t>Como um grupo, preste atenção a estas partes do cenário da passagem:</w:t>
      </w:r>
    </w:p>
    <w:p>
      <w:pPr/>
      <w:r>
        <w:rPr>
          <w:lang w:val="pt_PT" w:bidi="pt_PT"/>
        </w:rPr>
      </w:r>
      <w:r>
        <w:rPr>
          <w:lang w:val="pt_PT" w:bidi="pt_PT"/>
        </w:rPr>
        <w:t>Na primeira cena, Jesus e seus companheiros estão atravessando os campos de cereais, colhendo cereais para comer. Os fariseus os veem e confrontam Jesus fazendo uma pergunta. Eles fazem isso porque, na cultura judaica, Jesus era responsável por suas ações. Os fariseus pensam que os discípulos estão trabalhando no sábado, que era contra a lei de Deus.</w:t>
      </w:r>
    </w:p>
    <w:p>
      <w:pPr/>
      <w:r>
        <w:rPr>
          <w:lang w:val="pt_PT" w:bidi="pt_PT"/>
        </w:rPr>
      </w:r>
      <w:r>
        <w:rPr>
          <w:lang w:val="pt_PT" w:bidi="pt_PT"/>
        </w:rPr>
        <w:t>Antes de Jesus contar uma história sobre Davi, ele pergunta aos fariseus se eles leram a história, não porque ele acha que eles não, mas como uma maneira de repreendê-los.</w:t>
      </w:r>
    </w:p>
    <w:p>
      <w:pPr/>
      <w:r>
        <w:rPr>
          <w:lang w:val="pt_PT" w:bidi="pt_PT"/>
        </w:rPr>
      </w:r>
      <w:r>
        <w:rPr>
          <w:lang w:val="pt_PT" w:bidi="pt_PT"/>
        </w:rPr>
        <w:t>Na terceira cena, Jesus termina sua história e fala diretamente com os fariseus. Na terceira cena, visualize que Jesus é o Senhor do sábado, e que as pessoas devem descansar no sábado por causa delas, não por causa da lei do sábado.</w:t>
      </w:r>
    </w:p>
    <w:p>
      <w:pPr/>
      <w:r>
        <w:rPr>
          <w:lang w:val="pt_PT" w:bidi="pt_PT"/>
        </w:rPr>
      </w:r>
      <w:r>
        <w:rPr>
          <w:lang w:val="pt_PT" w:bidi="pt_PT"/>
        </w:rPr>
        <w:t>A quarta cena também se dá em um sábado, mas num lugar diferente. Visualize Jesus entrando em uma sinagoga, uma casa de adoração judaica. Os fariseus também estão lá assistindo para ver se Jesus quebrará a lei de Deus. Jesus chama um homem com uma mão deformada para ficar na frente de todos. As pessoas na sinagoga estavam provavelmente sentadas ao longo das laterais da parede, e Jesus chama o homem para a frente e para o centro para que todos pudessem vê-lo.</w:t>
      </w:r>
    </w:p>
    <w:p>
      <w:pPr/>
      <w:r>
        <w:rPr>
          <w:lang w:val="pt_PT" w:bidi="pt_PT"/>
        </w:rPr>
      </w:r>
      <w:r>
        <w:rPr>
          <w:lang w:val="pt_PT" w:bidi="pt_PT"/>
        </w:rPr>
        <w:t>Visualize o diálogo da quinta cena. Jesus pergunta aos reunidos na sinagoga, o que incluía os fariseus: “A lei religiosa nos permite fazer o bem ou o mal, salvar a vida ou matar?” No entanto, ninguém responde. Jesus olha em volta, furioso e consternado, e diz ao homem: “Estenda sua mão”. O homem estica a mão, e ele é imediatamente curado.</w:t>
      </w:r>
    </w:p>
    <w:p>
      <w:pPr/>
      <w:r>
        <w:rPr>
          <w:lang w:val="pt_PT" w:bidi="pt_PT"/>
        </w:rPr>
      </w:r>
      <w:r>
        <w:rPr>
          <w:lang w:val="pt_PT" w:bidi="pt_PT"/>
        </w:rPr>
        <w:t>Na cena final, visualize os fariseus imediatamente deixando a sinagoga. Eles se encontram com apoiadores de Herodes e começam a planejar como matar Jesus.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2.23–3.6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é composta de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Companheiros de Davi</w:t>
      </w:r>
    </w:p>
    <w:p>
      <w:pPr>
        <w:pStyle w:val="ListBullet"/>
        <w:spacing w:line="240" w:lineRule="auto"/>
        <w:ind w:left="720"/>
      </w:pPr>
      <w:r>
        <w:rPr>
          <w:lang w:val="pt_PT" w:bidi="pt_PT"/>
        </w:rPr>
      </w:r>
      <w:r>
        <w:rPr>
          <w:lang w:val="pt_PT" w:bidi="pt_PT"/>
        </w:rPr>
        <w:t>O homem com a mão deformada</w:t>
      </w:r>
    </w:p>
    <w:p>
      <w:pPr>
        <w:pStyle w:val="ListBullet"/>
        <w:spacing w:line="240" w:lineRule="auto"/>
        <w:ind w:left="720"/>
      </w:pPr>
      <w:r>
        <w:rPr>
          <w:lang w:val="pt_PT" w:bidi="pt_PT"/>
        </w:rPr>
      </w:r>
      <w:r>
        <w:rPr>
          <w:lang w:val="pt_PT" w:bidi="pt_PT"/>
        </w:rPr>
        <w:t>Pessoas na sinagoga</w:t>
      </w:r>
    </w:p>
    <w:p>
      <w:pPr>
        <w:pStyle w:val="ListBullet"/>
        <w:spacing w:line="240" w:lineRule="auto"/>
        <w:ind w:left="720"/>
      </w:pPr>
      <w:r>
        <w:rPr>
          <w:lang w:val="pt_PT" w:bidi="pt_PT"/>
        </w:rPr>
      </w:r>
      <w:r>
        <w:rPr>
          <w:lang w:val="pt_PT" w:bidi="pt_PT"/>
        </w:rPr>
        <w:t>Os apoiadores de Herodes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 seus discípulos andando por campos de cereais. Conforme caminham, eles colhem cereais e os comem. Os fariseus, vendo isto, questionam Jesus: “Por que seus discípulos estão violando a lei colhendo cereais no sábado?”.</w:t>
      </w:r>
    </w:p>
    <w:p>
      <w:pPr/>
      <w:r>
        <w:rPr>
          <w:lang w:val="pt_PT" w:bidi="pt_PT"/>
        </w:rPr>
      </w:r>
      <w:r>
        <w:rPr>
          <w:lang w:val="pt_PT" w:bidi="pt_PT"/>
        </w:rPr>
        <w:t>Pause o drama. Pergunte à pessoa que interpreta Jesus: “O que você está sentindo ou pensando?”. A pessoa pode responder coisas como: “Continuamos vendo Jesus quebrar nossas leis religiosas”, ou “Estamos chateados por Jesus estar encorajando outras pessoas a quebrar a lei de Deus”, ou “Indignados. Temos que confrontar Jesus sobre seu comportamento”. Continue o drama.</w:t>
      </w:r>
    </w:p>
    <w:p>
      <w:pPr/>
      <w:r>
        <w:rPr>
          <w:lang w:val="pt_PT" w:bidi="pt_PT"/>
        </w:rPr>
      </w:r>
      <w:r>
        <w:rPr>
          <w:lang w:val="pt_PT" w:bidi="pt_PT"/>
        </w:rPr>
        <w:t>Encene Jesus contando uma história sobre Davi para os fariseus. Encene a história enquanto Jesus a conta. Davi e seus companheiros estavam com fome, então entraram na casa de Deus e violaram a lei comendo um pão que apenas os sacerdotes deveriam comer.</w:t>
      </w:r>
    </w:p>
    <w:p>
      <w:pPr/>
      <w:r>
        <w:rPr>
          <w:lang w:val="pt_PT" w:bidi="pt_PT"/>
        </w:rPr>
      </w:r>
      <w:r>
        <w:rPr>
          <w:lang w:val="pt_PT" w:bidi="pt_PT"/>
        </w:rPr>
        <w:t>Pause o drama. Pergunte à pessoa que interpreta Jesus: “O que você está sentindo ou pensando?”. A pessoa poderia responder coisas como: “Deus teria querido que eu fornecesse comida para meus companheiros enquanto estávamos com fome”, ou “O cuidado de Deus por nós é mais importante do que as leis religiosas”, ou “Grato. Deus sempre provê em meu tempo de necessidade”. Continue o drama.</w:t>
      </w:r>
    </w:p>
    <w:p>
      <w:pPr/>
      <w:r>
        <w:rPr>
          <w:lang w:val="pt_PT" w:bidi="pt_PT"/>
        </w:rPr>
      </w:r>
      <w:r>
        <w:rPr>
          <w:lang w:val="pt_PT" w:bidi="pt_PT"/>
        </w:rPr>
        <w:t>Encene Jesus respondendo aos fariseus, dizendo que o sábado foi criado para atender às necessidades das pessoas, não para as pessoas atenderem aos requisitos do sábado. Jesus diz: “O Filho do Homem é Senhor, mesmo sobre o sábado”.</w:t>
      </w:r>
    </w:p>
    <w:p>
      <w:pPr/>
      <w:r>
        <w:rPr>
          <w:lang w:val="pt_PT" w:bidi="pt_PT"/>
        </w:rPr>
      </w:r>
      <w:r>
        <w:rPr>
          <w:lang w:val="pt_PT" w:bidi="pt_PT"/>
        </w:rPr>
        <w:t>Pause o drama. Pergunte à pessoa que interpreta Jesus: “O que você está sentindo ou pensando?”. A pessoa poderia responder coisas como: “Jesus é diferente de qualquer outro mestre religioso. Ele ensina com autoridade”, ou “Surpreso. Nunca pensei que o sábado foi criado para o homem”, ou “Estou honrado por ser o discípulo daquele que tem toda a autoridade”. Continue o drama.</w:t>
      </w:r>
    </w:p>
    <w:p>
      <w:pPr/>
      <w:r>
        <w:rPr>
          <w:lang w:val="pt_PT" w:bidi="pt_PT"/>
        </w:rPr>
      </w:r>
      <w:r>
        <w:rPr>
          <w:lang w:val="pt_PT" w:bidi="pt_PT"/>
        </w:rPr>
        <w:t>Encene Jesus indo para uma sinagoga novamente e vendo um homem com uma mão deformada. Jesus chama o homem para ficar na frente de todos, e pergunta: “A lei religiosa nos permite fazer o bem ou fazer o mal no sábado? O sábado é um dia em que se deva salvar ou matar?”.</w:t>
      </w:r>
    </w:p>
    <w:p>
      <w:pPr/>
      <w:r>
        <w:rPr>
          <w:lang w:val="pt_PT" w:bidi="pt_PT"/>
        </w:rPr>
      </w:r>
      <w:r>
        <w:rPr>
          <w:lang w:val="pt_PT" w:bidi="pt_PT"/>
        </w:rPr>
        <w:t>Pause o drama. Pergunte à pessoa que interpreta Jesus: “O que você está sentindo ou pensando?”. A pessoa pode responder coisas como: “Estou prestes a explicar o sábado”, “Quero que as pessoas me entendam”, ou “Estou zangado por as pessoas se importarem mais com suas leis e tradições religiosas do que se importarem e terem compaixão pelos outros”. Continue o drama.</w:t>
      </w:r>
    </w:p>
    <w:p>
      <w:pPr/>
      <w:r>
        <w:rPr>
          <w:lang w:val="pt_PT" w:bidi="pt_PT"/>
        </w:rPr>
      </w:r>
      <w:r>
        <w:rPr>
          <w:lang w:val="pt_PT" w:bidi="pt_PT"/>
        </w:rPr>
        <w:t>Encene Jesus não obtendo nenhuma resposta. Jesus olha em volta, furioso e profundamente entristecido com a dureza do coração dos presentes.</w:t>
      </w:r>
    </w:p>
    <w:p>
      <w:pPr/>
      <w:r>
        <w:rPr>
          <w:lang w:val="pt_PT" w:bidi="pt_PT"/>
        </w:rPr>
      </w:r>
      <w:r>
        <w:rPr>
          <w:lang w:val="pt_PT" w:bidi="pt_PT"/>
        </w:rPr>
        <w:t>Pause o drama. Pergunte à pessoa que interpreta o papel de pessoas na sinagoga: “O que você está sentindo ou pensando?”. A pessoa poderia responder coisas como: “Sabemos que ele está certo, então não queremos respondê-lo”, “Teimoso. Não queremos ceder a Jesus”, ou “Estamos envergonhados”. Pergunte ao ator que interpreta Jesus: “O que você está sentindo ou pensando?”. A pessoa poderia responder coisas como: “Estou zangado por os líderes religiosos terem distorcido as leis de meu Pai”, “Estou muito triste por eles não entenderem o propósito de meu Pai para o sábado”, ou “Estou frustrado por essas pessoas não estarem me ouvindo”. Continue o drama.</w:t>
      </w:r>
    </w:p>
    <w:p>
      <w:pPr/>
      <w:r>
        <w:rPr>
          <w:lang w:val="pt_PT" w:bidi="pt_PT"/>
        </w:rPr>
      </w:r>
      <w:r>
        <w:rPr>
          <w:lang w:val="pt_PT" w:bidi="pt_PT"/>
        </w:rPr>
        <w:t>Encene Jesus dizendo para o homem com a mão deformada: “Estenda sua mão”. O homem o faz e sua mão está curada. Imediatamente, os fariseus vão embora. Eles se encontram com os apoiadores de Herodes para planejar como matar Jesus.</w:t>
      </w:r>
    </w:p>
    <w:p>
      <w:pPr/>
      <w:r>
        <w:rPr>
          <w:lang w:val="pt_PT" w:bidi="pt_PT"/>
        </w:rPr>
      </w:r>
      <w:r>
        <w:rPr>
          <w:lang w:val="pt_PT" w:bidi="pt_PT"/>
        </w:rPr>
        <w:t>Pause o drama. Pergunte à pessoa que interpreta Jesus: “O que você está sentindo ou pensando?”. A pessoa poderia responder coisas como: “Zangada por Jesus curar no sábado”, “Com medo do poder de Jesus”, “Achamos que Jesus está blasfemando contra Deus”, ou “Estamos zangados o suficiente para querer matar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 xml:space="preserve">No </w:t>
      </w:r>
      <w:r>
        <w:rPr>
          <w:b/>
          <w:lang w:val="pt_PT" w:bidi="pt_PT"/>
        </w:rPr>
        <w:t>sábado</w:t>
      </w:r>
      <w:r>
        <w:rPr>
          <w:lang w:val="pt_PT" w:bidi="pt_PT"/>
        </w:rPr>
        <w:t xml:space="preserve">, Jesus e seus discípulos estão andando por campos de cereais quando seus discípulos colhem cereais com as mãos. Use a mesma palavra que você usou em passagens anteriores para sábado. O povo judeu respeita o dia do sábado como sendo reservado especialmente para descanso e adoração, porque Deus assim ordenou. O sábado é considerado o sétimo dia da semana. Na época de Jesus, estavam em vigência regras rígidas e específicas a respeito de qual tipo de trabalho poderia ou não ser realizado neste dia. Este era também o dia em que as pessoas iam para a sinagoga para adorar. Para mais informações sobre o </w:t>
      </w:r>
      <w:hyperlink r:id="rId36">
        <w:r>
          <w:rPr>
            <w:lang w:val="pt_PT" w:bidi="pt_PT"/>
          </w:rPr>
          <w:rPr>
            <w:color w:val="0000EE"/>
            <w:u w:val="single"/>
          </w:rPr>
          <w:t>sábado</w:t>
        </w:r>
      </w:hyperlink>
      <w:r>
        <w:rPr>
          <w:lang w:val="pt_PT" w:bidi="pt_PT"/>
        </w:rPr>
        <w:t>, consulte o Glossário Mestre.</w:t>
      </w:r>
    </w:p>
    <w:p>
      <w:pPr/>
      <w:r>
        <w:rPr>
          <w:lang w:val="pt_PT" w:bidi="pt_PT"/>
        </w:rPr>
      </w:r>
      <w:r>
        <w:rPr>
          <w:lang w:val="pt_PT" w:bidi="pt_PT"/>
        </w:rPr>
        <w:t xml:space="preserve">Jesus está com seus </w:t>
      </w:r>
      <w:r>
        <w:rPr>
          <w:b/>
          <w:lang w:val="pt_PT" w:bidi="pt_PT"/>
        </w:rPr>
        <w:t>discípulos</w:t>
      </w:r>
      <w:r>
        <w:rPr>
          <w:lang w:val="pt_PT" w:bidi="pt_PT"/>
        </w:rPr>
        <w:t xml:space="preserve">, ou seguidores mais próximos. Use a mesma palavra usada anteriormente para discípulos. Os seguidores mais próximos de Jesus o acompanharam durante a maioria de seu ministério, viajando com ele para onde ele fosse, aprendendo com ele e às vezes sendo enviados para pregar as boas novas do Reino e para curar os doentes. Para mais informações sobre </w:t>
      </w:r>
      <w:hyperlink r:id="rId58">
        <w:r>
          <w:rPr>
            <w:lang w:val="pt_PT" w:bidi="pt_PT"/>
          </w:rPr>
          <w:rPr>
            <w:color w:val="0000EE"/>
            <w:u w:val="single"/>
          </w:rPr>
          <w:t>discípulos</w:t>
        </w:r>
      </w:hyperlink>
      <w:r>
        <w:rPr>
          <w:lang w:val="pt_PT" w:bidi="pt_PT"/>
        </w:rPr>
        <w:t>, consulte o Glossário Mestre.</w:t>
      </w:r>
    </w:p>
    <w:p>
      <w:pPr/>
      <w:r>
        <w:rPr>
          <w:lang w:val="pt_PT" w:bidi="pt_PT"/>
        </w:rPr>
      </w:r>
      <w:r>
        <w:rPr>
          <w:b/>
          <w:lang w:val="pt_PT" w:bidi="pt_PT"/>
        </w:rPr>
        <w:t>Os fariseus</w:t>
      </w:r>
      <w:r>
        <w:rPr>
          <w:lang w:val="pt_PT" w:bidi="pt_PT"/>
        </w:rPr>
        <w:t xml:space="preserve"> veem os discípulos colher os cereais e repreendem Jesus por suas ações. Use a mesma palavra usada anteriormente para fariseus. A palavra “fariseu” significa “estar separado”. Os fariseus eram considerados altamente influentes e justos. Eles eram bons exemplos para o povo, porque eram dedicados à lei de Deus. Eles aceitavam tanto as tradições e leis religiosas escritas quanto as orais. Para mais informações sobre </w:t>
      </w:r>
      <w:hyperlink r:id="rId59">
        <w:r>
          <w:rPr>
            <w:lang w:val="pt_PT" w:bidi="pt_PT"/>
          </w:rPr>
          <w:rPr>
            <w:color w:val="0000EE"/>
            <w:u w:val="single"/>
          </w:rPr>
          <w:t>fariseus</w:t>
        </w:r>
      </w:hyperlink>
      <w:r>
        <w:rPr>
          <w:lang w:val="pt_PT" w:bidi="pt_PT"/>
        </w:rPr>
        <w:t>, consulte o Glossário Mestre.</w:t>
      </w:r>
    </w:p>
    <w:p>
      <w:pPr/>
      <w:r>
        <w:rPr>
          <w:lang w:val="pt_PT" w:bidi="pt_PT"/>
        </w:rPr>
      </w:r>
      <w:r>
        <w:rPr>
          <w:lang w:val="pt_PT" w:bidi="pt_PT"/>
        </w:rPr>
        <w:t xml:space="preserve">Jesus lhes pergunta se eles não leram as escrituras sobre </w:t>
      </w:r>
      <w:hyperlink r:id="rId62">
        <w:r>
          <w:rPr>
            <w:lang w:val="pt_PT" w:bidi="pt_PT"/>
          </w:rPr>
          <w:rPr>
            <w:color w:val="0000EE"/>
            <w:u w:val="single"/>
          </w:rPr>
          <w:t>Davi</w:t>
        </w:r>
      </w:hyperlink>
      <w:r>
        <w:rPr>
          <w:lang w:val="pt_PT" w:bidi="pt_PT"/>
        </w:rPr>
        <w:t xml:space="preserve"> comendo pão sagrado. As </w:t>
      </w:r>
      <w:r>
        <w:rPr>
          <w:b/>
          <w:lang w:val="pt_PT" w:bidi="pt_PT"/>
        </w:rPr>
        <w:t>Escrituras</w:t>
      </w:r>
      <w:r>
        <w:rPr>
          <w:lang w:val="pt_PT" w:bidi="pt_PT"/>
        </w:rPr>
        <w:t xml:space="preserve"> se referem aos escritos sagrados de qualquer grupo religioso. Nesse caso, ele se refere aos escritos sagrados judeus que foram inspirados por Deus.</w:t>
      </w:r>
    </w:p>
    <w:p>
      <w:pPr/>
      <w:r>
        <w:rPr>
          <w:lang w:val="pt_PT" w:bidi="pt_PT"/>
        </w:rPr>
      </w:r>
      <w:r>
        <w:rPr>
          <w:lang w:val="pt_PT" w:bidi="pt_PT"/>
        </w:rPr>
        <w:t xml:space="preserve">Pare aqui e, como um grupo, discutam qual palavra ou frase vocês usarão para </w:t>
      </w:r>
      <w:r>
        <w:rPr>
          <w:b/>
          <w:lang w:val="pt_PT" w:bidi="pt_PT"/>
        </w:rPr>
        <w:t>Escrituras</w:t>
      </w:r>
      <w:r>
        <w:rPr>
          <w:lang w:val="pt_PT" w:bidi="pt_PT"/>
        </w:rPr>
        <w:t xml:space="preserve">. Lembre-se de que a palavra usada não deve se referir à escritura sagrada de nenhuma religião em específico. Deve ser uma palavra genérica. Procure a palavra </w:t>
      </w:r>
      <w:hyperlink r:id="rId63">
        <w:r>
          <w:rPr>
            <w:lang w:val="pt_PT" w:bidi="pt_PT"/>
          </w:rPr>
          <w:rPr>
            <w:color w:val="0000EE"/>
            <w:u w:val="single"/>
          </w:rPr>
          <w:t>Escritura</w:t>
        </w:r>
      </w:hyperlink>
      <w:r>
        <w:rPr>
          <w:lang w:val="pt_PT" w:bidi="pt_PT"/>
        </w:rPr>
        <w:t xml:space="preserve"> no Glossário Mestre para mais informações. Pause este áudio aqui.</w:t>
      </w:r>
    </w:p>
    <w:p>
      <w:pPr/>
      <w:r>
        <w:rPr>
          <w:lang w:val="pt_PT" w:bidi="pt_PT"/>
        </w:rPr>
      </w:r>
      <w:r>
        <w:rPr>
          <w:lang w:val="pt_PT" w:bidi="pt_PT"/>
        </w:rPr>
        <w:t xml:space="preserve">Jesus disse que Davi pegou os pães na época em que Abiatar era </w:t>
      </w:r>
      <w:r>
        <w:rPr>
          <w:b/>
          <w:lang w:val="pt_PT" w:bidi="pt_PT"/>
        </w:rPr>
        <w:t>sumo sacerdote</w:t>
      </w:r>
      <w:r>
        <w:rPr>
          <w:lang w:val="pt_PT" w:bidi="pt_PT"/>
        </w:rPr>
        <w:t xml:space="preserve">. Sabemos que Abiatar não era sumo sacerdote exatamente naquela mesma época, mas que havia sido por volta daquele período. Os sacerdotes na religião judaica eram as pessoas que conectavam o povo com Deus através de sacrifícios, educando o povo e cuidando do templo de Deus. Os sacerdotes eram os representantes de Deus perante seu povo e os representantes de seu povo perante Deus. O sumo sacerdote é o sacerdote mais importante ou principal. Para mais informações sobre </w:t>
      </w:r>
      <w:hyperlink r:id="rId49">
        <w:r>
          <w:rPr>
            <w:lang w:val="pt_PT" w:bidi="pt_PT"/>
          </w:rPr>
          <w:rPr>
            <w:color w:val="0000EE"/>
            <w:u w:val="single"/>
          </w:rPr>
          <w:t>sacerdotes</w:t>
        </w:r>
      </w:hyperlink>
      <w:r>
        <w:rPr>
          <w:lang w:val="pt_PT" w:bidi="pt_PT"/>
        </w:rPr>
        <w:t>, consulte o Glossário Mestre e traduza sacerdote da mesma maneira que você o fez antes.</w:t>
      </w:r>
    </w:p>
    <w:p>
      <w:pPr/>
      <w:r>
        <w:rPr>
          <w:lang w:val="pt_PT" w:bidi="pt_PT"/>
        </w:rPr>
      </w:r>
      <w:r>
        <w:rPr>
          <w:lang w:val="pt_PT" w:bidi="pt_PT"/>
        </w:rPr>
        <w:t xml:space="preserve">Davi tomou o pão da </w:t>
      </w:r>
      <w:r>
        <w:rPr>
          <w:b/>
          <w:lang w:val="pt_PT" w:bidi="pt_PT"/>
        </w:rPr>
        <w:t>casa de Deus</w:t>
      </w:r>
      <w:r>
        <w:rPr>
          <w:lang w:val="pt_PT" w:bidi="pt_PT"/>
        </w:rPr>
        <w:t xml:space="preserve">. A casa de Deus pode se referir ao templo ou ao tabernáculo, a tenda que os judeus usavam antes de terem o templo. Durante a época de Davi, a casa de Deus com os judeus ainda estava no tabernáculo. É melhor declarar esse termo diretamente como “casa de Deus”. Para mais informações, consulte </w:t>
      </w:r>
      <w:hyperlink r:id="rId64">
        <w:r>
          <w:rPr>
            <w:lang w:val="pt_PT" w:bidi="pt_PT"/>
          </w:rPr>
          <w:rPr>
            <w:color w:val="0000EE"/>
            <w:u w:val="single"/>
          </w:rPr>
          <w:t>templo</w:t>
        </w:r>
      </w:hyperlink>
      <w:r>
        <w:rPr>
          <w:lang w:val="pt_PT" w:bidi="pt_PT"/>
        </w:rPr>
        <w:t xml:space="preserve"> ou </w:t>
      </w:r>
      <w:hyperlink r:id="rId65">
        <w:r>
          <w:rPr>
            <w:lang w:val="pt_PT" w:bidi="pt_PT"/>
          </w:rPr>
          <w:rPr>
            <w:color w:val="0000EE"/>
            <w:u w:val="single"/>
          </w:rPr>
          <w:t>tabernáculo</w:t>
        </w:r>
      </w:hyperlink>
      <w:r>
        <w:rPr>
          <w:lang w:val="pt_PT" w:bidi="pt_PT"/>
        </w:rPr>
        <w:t xml:space="preserve"> no Glossário Mestre.</w:t>
      </w:r>
    </w:p>
    <w:p>
      <w:pPr/>
      <w:r>
        <w:rPr>
          <w:lang w:val="pt_PT" w:bidi="pt_PT"/>
        </w:rPr>
      </w:r>
      <w:r>
        <w:rPr>
          <w:lang w:val="pt_PT" w:bidi="pt_PT"/>
        </w:rPr>
        <w:t xml:space="preserve">Jesus diz que o </w:t>
      </w:r>
      <w:r>
        <w:rPr>
          <w:b/>
          <w:lang w:val="pt_PT" w:bidi="pt_PT"/>
        </w:rPr>
        <w:t>Filho do Homem</w:t>
      </w:r>
      <w:r>
        <w:rPr>
          <w:lang w:val="pt_PT" w:bidi="pt_PT"/>
        </w:rPr>
        <w:t xml:space="preserve"> é o Senhor do sábado. No Antigo Testamento, a frase “filho do homem” significava apenas um ser humano. Jesus usa essa expressão como sua maneira favorita para falar de si mesmo. O “Filho do homem” é a pessoa a quem, em Daniel 7, Deus dá toda autoridade e poder. Jesus provavelmente gosta desse termo porque o título pode se referir a um ser humano comum ou a um ser sobrenatural. Esse termo força as pessoas a decidirem se Jesus é homem ou Deus. Também evitava o termo político Messias/Cristo — a pessoa que o povo desejava coroar. Marcos gosta de descrever todas as vezes que Jesus chamou a si mesmo de Filho do Homem para falar sobre seu destino de sofrer e morrer como um humano. Para mais informações sobre </w:t>
      </w:r>
      <w:hyperlink r:id="rId56">
        <w:r>
          <w:rPr>
            <w:lang w:val="pt_PT" w:bidi="pt_PT"/>
          </w:rPr>
          <w:rPr>
            <w:color w:val="0000EE"/>
            <w:u w:val="single"/>
          </w:rPr>
          <w:t>Filho do Homem</w:t>
        </w:r>
      </w:hyperlink>
      <w:r>
        <w:rPr>
          <w:lang w:val="pt_PT" w:bidi="pt_PT"/>
        </w:rPr>
        <w:t>, consulte o Glossário principal. Traduza Filho do Homem da mesma maneira que você o fez antes.</w:t>
      </w:r>
    </w:p>
    <w:p>
      <w:pPr/>
      <w:r>
        <w:rPr>
          <w:lang w:val="pt_PT" w:bidi="pt_PT"/>
        </w:rPr>
      </w:r>
      <w:r>
        <w:rPr>
          <w:b/>
          <w:lang w:val="pt_PT" w:bidi="pt_PT"/>
        </w:rPr>
        <w:t>Senhor</w:t>
      </w:r>
      <w:r>
        <w:rPr>
          <w:lang w:val="pt_PT" w:bidi="pt_PT"/>
        </w:rPr>
        <w:t xml:space="preserve"> do sábado significa mestre do sábado. Jesus está dizendo que ele tem autoridade para decidir o que é certo ou errado fazer no sábado. Use a mesma palavra para "Senhor" que você usou em passagens anteriores. Para mais informações sobre </w:t>
      </w:r>
      <w:hyperlink r:id="rId20">
        <w:r>
          <w:rPr>
            <w:lang w:val="pt_PT" w:bidi="pt_PT"/>
          </w:rPr>
          <w:rPr>
            <w:color w:val="0000EE"/>
            <w:u w:val="single"/>
          </w:rPr>
          <w:t>Senhor</w:t>
        </w:r>
      </w:hyperlink>
      <w:r>
        <w:rPr>
          <w:lang w:val="pt_PT" w:bidi="pt_PT"/>
        </w:rPr>
        <w:t>, consulte o Glossário Mestre.</w:t>
      </w:r>
    </w:p>
    <w:p>
      <w:pPr/>
      <w:r>
        <w:rPr>
          <w:lang w:val="pt_PT" w:bidi="pt_PT"/>
        </w:rPr>
      </w:r>
      <w:r>
        <w:rPr>
          <w:lang w:val="pt_PT" w:bidi="pt_PT"/>
        </w:rPr>
        <w:t xml:space="preserve">Em um sábado diferente, Jesus entra em uma </w:t>
      </w:r>
      <w:r>
        <w:rPr>
          <w:b/>
          <w:lang w:val="pt_PT" w:bidi="pt_PT"/>
        </w:rPr>
        <w:t>sinagoga</w:t>
      </w:r>
      <w:r>
        <w:rPr>
          <w:lang w:val="pt_PT" w:bidi="pt_PT"/>
        </w:rPr>
        <w:t xml:space="preserve">. Esse era um lugar de adoração judaico. Use a mesma palavra usada anteriormente para sinagoga. Para mais informações sobre </w:t>
      </w:r>
      <w:hyperlink r:id="rId37">
        <w:r>
          <w:rPr>
            <w:lang w:val="pt_PT" w:bidi="pt_PT"/>
          </w:rPr>
          <w:rPr>
            <w:color w:val="0000EE"/>
            <w:u w:val="single"/>
          </w:rPr>
          <w:t>sinagoga</w:t>
        </w:r>
      </w:hyperlink>
      <w:r>
        <w:rPr>
          <w:lang w:val="pt_PT" w:bidi="pt_PT"/>
        </w:rPr>
        <w:t>, consulte o Glossário Mestre.</w:t>
      </w:r>
    </w:p>
    <w:p>
      <w:pPr/>
      <w:r>
        <w:rPr>
          <w:lang w:val="pt_PT" w:bidi="pt_PT"/>
        </w:rPr>
      </w:r>
      <w:r>
        <w:rPr>
          <w:lang w:val="pt_PT" w:bidi="pt_PT"/>
        </w:rPr>
        <w:t xml:space="preserve">Marcos diz que Jesus </w:t>
      </w:r>
      <w:r>
        <w:rPr>
          <w:b/>
          <w:lang w:val="pt_PT" w:bidi="pt_PT"/>
        </w:rPr>
        <w:t>se entristeceu com a dureza de coração deles</w:t>
      </w:r>
      <w:r>
        <w:rPr>
          <w:lang w:val="pt_PT" w:bidi="pt_PT"/>
        </w:rPr>
        <w:t xml:space="preserve">. Os judeus usavam a palavra coração para se referir à parte de uma pessoa onde sentimentos e decisões acontecem. Estes termos se referem às pessoas que optaram por não ver a verdade que Jesus estava proferindo. Isso se refere à teimosia em não enxergar nem seguir à verdade. A lamentação de Jesus não era do mesmo tipo que, por exemplo, alguém que chora a perda de outrem, mas sim uma profunda consternação sentida por ele com o que presenciava. Para mais informações sobre </w:t>
      </w:r>
      <w:hyperlink r:id="rId66">
        <w:r>
          <w:rPr>
            <w:lang w:val="pt_PT" w:bidi="pt_PT"/>
          </w:rPr>
          <w:rPr>
            <w:color w:val="0000EE"/>
            <w:u w:val="single"/>
          </w:rPr>
          <w:t>coração</w:t>
        </w:r>
      </w:hyperlink>
      <w:r>
        <w:rPr>
          <w:lang w:val="pt_PT" w:bidi="pt_PT"/>
        </w:rPr>
        <w:t>, consulte 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3:7–12</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3.7–12 e guardem em seus corações.</w:t>
      </w:r>
    </w:p>
    <w:p>
      <w:pPr/>
      <w:r>
        <w:rPr>
          <w:lang w:val="pt_PT" w:bidi="pt_PT"/>
        </w:rPr>
      </w:r>
      <w:r>
        <w:rPr>
          <w:lang w:val="pt_PT" w:bidi="pt_PT"/>
        </w:rPr>
        <w:t>Ouça uma versão em áudio de Marcos 3.7–12 três vezes, em três traduções diferentes, se possível. Então, como um grupo, discuta as seguintes perguntas:</w:t>
      </w:r>
    </w:p>
    <w:p>
      <w:pPr>
        <w:pStyle w:val="ListNumber"/>
        <w:numPr>
          <w:ilvl w:val="0"/>
          <w:numId w:val="25"/>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3.7–12 na tradução mais fácil de entender.</w:t>
      </w:r>
    </w:p>
    <w:p>
      <w:pPr/>
      <w:r>
        <w:rPr>
          <w:lang w:val="pt_PT" w:bidi="pt_PT"/>
        </w:rPr>
      </w:r>
      <w:r>
        <w:rPr>
          <w:lang w:val="pt_PT" w:bidi="pt_PT"/>
        </w:rPr>
        <w:t>Nessa seção, Marcos introduz um resumo do ministério de Jesus na região da Galileia. O clímax do ministério de Jesus na Galileia será quando ele enviar 12 representantes escolhidos no futuro. Jesus encontrará muita rejeição por causa dos milagres que ele faz, que mostram seu poder. Há dois temas nessa passagem — todos tinham ouvido falar sobre Jesus em toda a região, e Jesus tem autoridade sobre os espíritos malignos.</w:t>
      </w:r>
    </w:p>
    <w:p>
      <w:pPr/>
      <w:r>
        <w:rPr>
          <w:lang w:val="pt_PT" w:bidi="pt_PT"/>
        </w:rPr>
      </w:r>
      <w:r>
        <w:rPr>
          <w:lang w:val="pt_PT" w:bidi="pt_PT"/>
        </w:rPr>
        <w:t>Jesus acabou de ser rejeitado novamente na história anterior, quando os líderes religiosos o repreenderam por curar um homem no dia judaico de descanso. Não sabemos quanto tempo se passou, mas algum tempo depois, Jesus vai até a margem do lago, ou do Mar da Galileia. Uma grande multidão o segue. O Mar da Galileia tinha cerca de 21 quilômetros de comprimento e 13 quilômetros de largura. Era uma grande porção de água doce que se podia ver de uma margem à outra. As multidões vieram de todas as partes, representando duas áreas principais: todo o Israel (representado pela Galileia, Judeia e Jerusalém) e as áreas da fronteira de Israel.</w:t>
      </w:r>
    </w:p>
    <w:p>
      <w:pPr/>
      <w:r>
        <w:rPr>
          <w:lang w:val="pt_PT" w:bidi="pt_PT"/>
        </w:rPr>
      </w:r>
      <w:r>
        <w:rPr>
          <w:lang w:val="pt_PT" w:bidi="pt_PT"/>
        </w:rPr>
        <w:t>Galileia, Judeia, Idumeia e “além do Jordão” são todas áreas de terra. Jerusalém, Tiro e Sidom são cidades. Você pode especificar o tipo de área (se é uma região ou uma cidade), se necessário.</w:t>
      </w:r>
    </w:p>
    <w:p>
      <w:pPr/>
      <w:r>
        <w:rPr>
          <w:lang w:val="pt_PT" w:bidi="pt_PT"/>
        </w:rPr>
      </w:r>
      <w:r>
        <w:rPr>
          <w:lang w:val="pt_PT" w:bidi="pt_PT"/>
        </w:rPr>
        <w:t>Pare aqui e olhe para um mapa da área, incluindo Galileia, Judeia, Jerusalém, Idumeia, a leste do Rio Jordão e Tiro e Sidom como um grupo. Eles devem constatar como era ampla a área de onde as pessoas vieram.</w:t>
      </w:r>
    </w:p>
    <w:p>
      <w:pPr/>
      <w:r>
        <w:rPr>
          <w:lang w:val="pt_PT" w:bidi="pt_PT"/>
        </w:rPr>
      </w:r>
      <w:r>
        <w:rPr>
          <w:lang w:val="pt_PT" w:bidi="pt_PT"/>
        </w:rPr>
        <w:t>Discuta com seu grupo como vocês introduzem nomes de áreas de terra ou de cidades. Você diz “a terra de…” ou “a cidade de…”? Como você apresentará esses novos nomes para seu público? Pare este áudio aqui.</w:t>
      </w:r>
    </w:p>
    <w:p>
      <w:pPr/>
      <w:r>
        <w:rPr>
          <w:lang w:val="pt_PT" w:bidi="pt_PT"/>
        </w:rPr>
      </w:r>
      <w:r>
        <w:rPr>
          <w:lang w:val="pt_PT" w:bidi="pt_PT"/>
        </w:rPr>
        <w:t>Havia tantas pessoas tentando tocar Jesus para serem curadas que elas estavam quase esmagando-o. Mesmo assim, Jesus teve compaixão e curou muitas pessoas. Jesus pediu a seus discípulos, ou seguidores mais próximos, para preparar um barco e colocá-lo perto para ele se sentar, caso precisasse. Estar sentado no barco à beira da praia teria mantido uma pequena distância entre Jesus e a multidão. Também teria permitido que todos na multidão o vissem e ouvissem sem esmagá-lo. O barco era provavelmente um barco de pesca normal que as pessoas usavam no Mar da Galileia. Eles podiam acomodar entre duas a quinze pessoas dentro.</w:t>
      </w:r>
    </w:p>
    <w:p>
      <w:pPr/>
      <w:r>
        <w:rPr>
          <w:lang w:val="pt_PT" w:bidi="pt_PT"/>
        </w:rPr>
      </w:r>
      <w:r>
        <w:rPr>
          <w:lang w:val="pt_PT" w:bidi="pt_PT"/>
        </w:rPr>
        <w:t>Pare aqui e olhe para uma imagem do barco de pesca médio da Galileia como um grupo. Pare este áudio aqui.</w:t>
      </w:r>
    </w:p>
    <w:p>
      <w:pPr/>
      <w:r>
        <w:rPr>
          <w:lang w:val="pt_PT" w:bidi="pt_PT"/>
        </w:rPr>
      </w:r>
      <w:r>
        <w:rPr>
          <w:lang w:val="pt_PT" w:bidi="pt_PT"/>
        </w:rPr>
        <w:t>Naquela época, algumas pessoas pensavam que, se você soubesse o nome de um ser divino, poderia controlá-lo. As pessoas possuídas por espíritos imundos, ou malignos, tentaram obter autoridade e poder sobre Jesus chamando-o de “Filho de Deus”. "Filho de Deus" é um título que se refere a Jesus ser Deus e estar em um relacionamento próximo com Deus, o Pai. Os espíritos malignos fazem com que as pessoas que estão controlando se ajoelhem ou se deitem com a face na frente de Jesus, porque ele tinha autoridade sobre elas. Jesus mostrou sua autoridade sobre os espíritos malignos ordenando que eles ficassem quietos. Jesus não queria que os espíritos malignos mostrassem quem ele era. Em vez disso, ele queria que as pessoas reconhecessem que ele é o Filho de Deus.</w:t>
      </w:r>
    </w:p>
    <w:p>
      <w:pPr/>
      <w:r>
        <w:rPr>
          <w:lang w:val="pt_PT" w:bidi="pt_PT"/>
        </w:rPr>
      </w:r>
      <w:r>
        <w:rPr>
          <w:lang w:val="pt_PT" w:bidi="pt_PT"/>
        </w:rPr>
        <w:t>Pare aqui e discuta essa pergunta como um grupo: como espíritos malignos agem em sua cultura? Como eles tentam ganhar controle sobre você ou outros? Como você obtém o controle sobre eles? É importante para eles ou para você, conhecer os nomes de espíritos ou outras pessoas? Por que ou por que não? Pare este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3.7–12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desce para o lago com seus discípulos. Multidões o seguem.</w:t>
      </w:r>
    </w:p>
    <w:p>
      <w:pPr/>
      <w:r>
        <w:rPr>
          <w:lang w:val="pt_PT" w:bidi="pt_PT"/>
        </w:rPr>
      </w:r>
      <w:r>
        <w:rPr>
          <w:b/>
          <w:lang w:val="pt_PT" w:bidi="pt_PT"/>
        </w:rPr>
        <w:t>Segunda cena:</w:t>
      </w:r>
      <w:r>
        <w:rPr>
          <w:lang w:val="pt_PT" w:bidi="pt_PT"/>
        </w:rPr>
        <w:t xml:space="preserve"> Jesus instrui seus discípulos a prepararem um barco à beira do lago, para que a multidão não o esmague.</w:t>
      </w:r>
    </w:p>
    <w:p>
      <w:pPr/>
      <w:r>
        <w:rPr>
          <w:lang w:val="pt_PT" w:bidi="pt_PT"/>
        </w:rPr>
      </w:r>
      <w:r>
        <w:rPr>
          <w:b/>
          <w:lang w:val="pt_PT" w:bidi="pt_PT"/>
        </w:rPr>
        <w:t>Na terceira cena:</w:t>
      </w:r>
      <w:r>
        <w:rPr>
          <w:lang w:val="pt_PT" w:bidi="pt_PT"/>
        </w:rPr>
        <w:t xml:space="preserve"> Jesus havia curado muitas pessoas doentes, então as pessoas estavam tentando tocá-lo. Jesus também havia curado as pessoas que estavam possuídas por espíritos malignos. Quando os espíritos malignos viam Jesus, jogavam as pessoas no chão na frente de Jesus e gritavam: “Você é o Filho de Deus”. Jesus lhes ordenava que não revelassem quem ele era.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Pessoas doentes</w:t>
      </w:r>
    </w:p>
    <w:p>
      <w:pPr>
        <w:pStyle w:val="ListBullet"/>
        <w:spacing w:line="240" w:lineRule="auto"/>
        <w:ind w:left="720"/>
      </w:pPr>
      <w:r>
        <w:rPr>
          <w:lang w:val="pt_PT" w:bidi="pt_PT"/>
        </w:rPr>
      </w:r>
      <w:r>
        <w:rPr>
          <w:lang w:val="pt_PT" w:bidi="pt_PT"/>
        </w:rPr>
        <w:t>Pessoas possuídas por espíritos malignos</w:t>
      </w:r>
    </w:p>
    <w:p>
      <w:pPr>
        <w:pStyle w:val="ListBullet"/>
        <w:spacing w:line="240" w:lineRule="auto"/>
        <w:ind w:left="720"/>
      </w:pPr>
      <w:r>
        <w:rPr>
          <w:lang w:val="pt_PT" w:bidi="pt_PT"/>
        </w:rPr>
      </w:r>
      <w:r>
        <w:rPr>
          <w:lang w:val="pt_PT" w:bidi="pt_PT"/>
        </w:rPr>
        <w:t>Espíritos malignos</w:t>
      </w:r>
    </w:p>
    <w:p>
      <w:pPr/>
      <w:r>
        <w:rPr>
          <w:lang w:val="pt_PT" w:bidi="pt_PT"/>
        </w:rPr>
      </w:r>
      <w:r>
        <w:rPr>
          <w:lang w:val="pt_PT" w:bidi="pt_PT"/>
        </w:rPr>
        <w:t>Como um grupo, preste atenção a estas partes do cenário da passagem:</w:t>
      </w:r>
    </w:p>
    <w:p>
      <w:pPr/>
      <w:r>
        <w:rPr>
          <w:lang w:val="pt_PT" w:bidi="pt_PT"/>
        </w:rPr>
      </w:r>
      <w:r>
        <w:rPr>
          <w:lang w:val="pt_PT" w:bidi="pt_PT"/>
        </w:rPr>
        <w:t>Essa história começa algum tempo depois, após a rejeição de Jesus na sinagoga, mas não sabemos quanto tempo depois. É importante lembrar que essa história acontece à beira do lago. Grandes multidões ouviram como Jesus cura as pessoas, por isso o seguiram até o lago. Jesus pede aos seus discípulos para prepararem um barco, porque há muita gente. Isso permitiu que Jesus ensinasse do barco e colocasse alguma distância entre ele e a multidão, para que ele não fosse esmagado por eles.</w:t>
      </w:r>
    </w:p>
    <w:p>
      <w:pPr/>
      <w:r>
        <w:rPr>
          <w:lang w:val="pt_PT" w:bidi="pt_PT"/>
        </w:rPr>
      </w:r>
      <w:r>
        <w:rPr>
          <w:lang w:val="pt_PT" w:bidi="pt_PT"/>
        </w:rPr>
        <w:t>A grande multidão que cercava Jesus era formada por pessoas que vieram de vários lugares para vê-lo. A popularidade de Jesus havia crescido por causa dos milagres que ele estava fazendo.</w:t>
      </w:r>
    </w:p>
    <w:p>
      <w:pPr/>
      <w:r>
        <w:rPr>
          <w:lang w:val="pt_PT" w:bidi="pt_PT"/>
        </w:rPr>
      </w:r>
      <w:r>
        <w:rPr>
          <w:lang w:val="pt_PT" w:bidi="pt_PT"/>
        </w:rPr>
        <w:t>É importante lembrar que os espíritos malignos controlavam as ações de uma pessoa. É por isso que eles faziam com que as pessoas que estavam controlando caíssem e gritassem quem Jesus era.</w:t>
      </w:r>
    </w:p>
    <w:p>
      <w:pPr/>
      <w:r>
        <w:rPr>
          <w:lang w:val="pt_PT" w:bidi="pt_PT"/>
        </w:rPr>
      </w:r>
      <w:r>
        <w:rPr>
          <w:lang w:val="pt_PT" w:bidi="pt_PT"/>
        </w:rPr>
        <w:t>É importante lembrar que a multidão estava agitada e que eles empurravam uns aos outros com força, porque queriam desesperadamente ser curados.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3.7–12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Pessoas doentes</w:t>
      </w:r>
    </w:p>
    <w:p>
      <w:pPr>
        <w:pStyle w:val="ListBullet"/>
        <w:spacing w:line="240" w:lineRule="auto"/>
        <w:ind w:left="720"/>
      </w:pPr>
      <w:r>
        <w:rPr>
          <w:lang w:val="pt_PT" w:bidi="pt_PT"/>
        </w:rPr>
      </w:r>
      <w:r>
        <w:rPr>
          <w:lang w:val="pt_PT" w:bidi="pt_PT"/>
        </w:rPr>
        <w:t>Pessoas possuídas por espíritos malignos</w:t>
      </w:r>
    </w:p>
    <w:p>
      <w:pPr>
        <w:pStyle w:val="ListBullet"/>
        <w:spacing w:line="240" w:lineRule="auto"/>
        <w:ind w:left="720"/>
      </w:pPr>
      <w:r>
        <w:rPr>
          <w:lang w:val="pt_PT" w:bidi="pt_PT"/>
        </w:rPr>
      </w:r>
      <w:r>
        <w:rPr>
          <w:lang w:val="pt_PT" w:bidi="pt_PT"/>
        </w:rPr>
        <w:t>Espíritos malignos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as multidões seguindo Jesus e seus discípulos até a beira do lago. As notícias sobre os milagres de Jesus haviam se espalhado, e muitas pessoas vieram para vê-lo.</w:t>
      </w:r>
    </w:p>
    <w:p>
      <w:pPr/>
      <w:r>
        <w:rPr>
          <w:lang w:val="pt_PT" w:bidi="pt_PT"/>
        </w:rPr>
      </w:r>
      <w:r>
        <w:rPr>
          <w:lang w:val="pt_PT" w:bidi="pt_PT"/>
        </w:rPr>
        <w:t>Pare o drama. Pergunte à pessoa que interpreta Jesus: “O que você está sentindo ou pensando?”. A pessoa poderia responder coisas como: “Desesperado. Tenho que chegar a Jesus para ser curado!” ou “Frustrado. Há muitas pessoas aqui. Nunca o alcançarei”. ou “Intrigado. Quem é esse homem com autoridade sobre os espíritos malignos?”. Continue o drama.</w:t>
      </w:r>
    </w:p>
    <w:p>
      <w:pPr/>
      <w:r>
        <w:rPr>
          <w:lang w:val="pt_PT" w:bidi="pt_PT"/>
        </w:rPr>
      </w:r>
      <w:r>
        <w:rPr>
          <w:lang w:val="pt_PT" w:bidi="pt_PT"/>
        </w:rPr>
        <w:t>Encene Jesus instruindo seus discípulos a prepararem um barco para que a multidão não o esmague.</w:t>
      </w:r>
    </w:p>
    <w:p>
      <w:pPr/>
      <w:r>
        <w:rPr>
          <w:lang w:val="pt_PT" w:bidi="pt_PT"/>
        </w:rPr>
      </w:r>
      <w:r>
        <w:rPr>
          <w:lang w:val="pt_PT" w:bidi="pt_PT"/>
        </w:rPr>
        <w:t>Pare o drama. Pergunte à pessoa que interpreta Jesus: “O que você está sentindo ou pensando?”. A pessoa pode responder coisas como: “Encontramos um barco e o tiramos ligeiramente da praia para que, se Jesus precisar se afastar das multidões, ele possa entrar nele para ensinar”, ou “Assustado. Isso está se transformando em um tumulto. E se Jesus for ferido?” ou “Cansado. Já enfrentamos muita coisa. Como Jesus continua indo?” Pergunte à pessoa que interpreta Jesus: “O que você está sentindo ou pensando?”. A pessoa pode responder coisas como: “Compaixão. Vou ajudá-los”, ou “De coração partido. Muitas pessoas estão desesperadas e passando necessidade”, ou “Um pouco sobrecarregado”. Continue o drama.</w:t>
      </w:r>
    </w:p>
    <w:p>
      <w:pPr/>
      <w:r>
        <w:rPr>
          <w:lang w:val="pt_PT" w:bidi="pt_PT"/>
        </w:rPr>
      </w:r>
      <w:r>
        <w:rPr>
          <w:lang w:val="pt_PT" w:bidi="pt_PT"/>
        </w:rPr>
        <w:t>Encene pessoas doentes se empurrando para tocar em Jesus. Os espíritos malignos veem Jesus e jogam as pessoas no chão à frente dele e gritam: “Você é o Filho de Deus”.</w:t>
      </w:r>
    </w:p>
    <w:p>
      <w:pPr/>
      <w:r>
        <w:rPr>
          <w:lang w:val="pt_PT" w:bidi="pt_PT"/>
        </w:rPr>
      </w:r>
      <w:r>
        <w:rPr>
          <w:lang w:val="pt_PT" w:bidi="pt_PT"/>
        </w:rPr>
        <w:t>Pare o drama. Pergunte à pessoa que interpreta os espíritos malignos: “O que você está sentindo ou pensando?”. A pessoa pode responder coisas como: “Sei quem ele é! Devo tentar controlá-lo”, ou “Jesus é muito forte. Não posso enfrentar sua autoridade”, ou “Com medo. Ele está prestes a me mandar embora”. Continue o drama.</w:t>
      </w:r>
    </w:p>
    <w:p>
      <w:pPr/>
      <w:r>
        <w:rPr>
          <w:lang w:val="pt_PT" w:bidi="pt_PT"/>
        </w:rPr>
      </w:r>
      <w:r>
        <w:rPr>
          <w:lang w:val="pt_PT" w:bidi="pt_PT"/>
        </w:rPr>
        <w:t>Encene Jesus ordenando severamente aos espíritos que não revelem quem ele é.</w:t>
      </w:r>
    </w:p>
    <w:p>
      <w:pPr/>
      <w:r>
        <w:rPr>
          <w:lang w:val="pt_PT" w:bidi="pt_PT"/>
        </w:rPr>
      </w:r>
      <w:r>
        <w:rPr>
          <w:lang w:val="pt_PT" w:bidi="pt_PT"/>
        </w:rPr>
        <w:t>Pare o drama. Pergunte à pessoa que interpreta Jesus: “O que você está sentindo ou pensando?”. A pessoa pode responder coisas como: “Não é hora de revelar minha identidade como Filho de Deus”, “Ainda não. Meu ministério está apenas começando”, ou “Os espíritos malignos não serão os que revelarão quem eu sou”.</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3.7–12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caminha com seus </w:t>
      </w:r>
      <w:r>
        <w:rPr>
          <w:b/>
          <w:lang w:val="pt_PT" w:bidi="pt_PT"/>
        </w:rPr>
        <w:t>discípulos</w:t>
      </w:r>
      <w:r>
        <w:rPr>
          <w:lang w:val="pt_PT" w:bidi="pt_PT"/>
        </w:rPr>
        <w:t xml:space="preserve">, ou seguidores mais próximos, para o Mar da Galileia. Use o mesmo termo para "discípulos" que você usou em passagens anteriores. Os seguidores mais próximos de Jesus o acompanharam durante a maioria de seu ministério, viajando com ele para onde ele fosse, aprendendo com ele e às vezes sendo enviados para pregar as boas novas do Reino e para curar os doentes. Para mais informações sobre </w:t>
      </w:r>
      <w:hyperlink r:id="rId58">
        <w:r>
          <w:rPr>
            <w:lang w:val="pt_PT" w:bidi="pt_PT"/>
          </w:rPr>
          <w:rPr>
            <w:color w:val="0000EE"/>
            <w:u w:val="single"/>
          </w:rPr>
          <w:t>discípulo</w:t>
        </w:r>
      </w:hyperlink>
      <w:r>
        <w:rPr>
          <w:lang w:val="pt_PT" w:bidi="pt_PT"/>
        </w:rPr>
        <w:t>, consulte o Glossário Mestre.</w:t>
      </w:r>
    </w:p>
    <w:p>
      <w:pPr/>
      <w:r>
        <w:rPr>
          <w:lang w:val="pt_PT" w:bidi="pt_PT"/>
        </w:rPr>
      </w:r>
      <w:r>
        <w:rPr>
          <w:lang w:val="pt_PT" w:bidi="pt_PT"/>
        </w:rPr>
        <w:t xml:space="preserve">Uma grande multidão seguiu Jesus porque eles haviam ouvido sobre ele realizar muitos </w:t>
      </w:r>
      <w:r>
        <w:rPr>
          <w:b/>
          <w:lang w:val="pt_PT" w:bidi="pt_PT"/>
        </w:rPr>
        <w:t>milagres</w:t>
      </w:r>
      <w:r>
        <w:rPr>
          <w:lang w:val="pt_PT" w:bidi="pt_PT"/>
        </w:rPr>
        <w:t xml:space="preserve">. Essa palavra se refere a ações poderosas que apenas Deus pode fazer e fazem as pessoas temerem a Deus. Use o mesmo termo para "milagres" que você usou em passagens anteriores. Para mais informações sobre </w:t>
      </w:r>
      <w:hyperlink r:id="rId67">
        <w:r>
          <w:rPr>
            <w:lang w:val="pt_PT" w:bidi="pt_PT"/>
          </w:rPr>
          <w:rPr>
            <w:color w:val="0000EE"/>
            <w:u w:val="single"/>
          </w:rPr>
          <w:t>milagres</w:t>
        </w:r>
      </w:hyperlink>
      <w:r>
        <w:rPr>
          <w:lang w:val="pt_PT" w:bidi="pt_PT"/>
        </w:rPr>
        <w:t>, consulte o Glossário Mestre.</w:t>
      </w:r>
    </w:p>
    <w:p>
      <w:pPr/>
      <w:r>
        <w:rPr>
          <w:lang w:val="pt_PT" w:bidi="pt_PT"/>
        </w:rPr>
      </w:r>
      <w:r>
        <w:rPr>
          <w:lang w:val="pt_PT" w:bidi="pt_PT"/>
        </w:rPr>
        <w:t xml:space="preserve">Jesus instruiu seus discípulos a manter um </w:t>
      </w:r>
      <w:r>
        <w:rPr>
          <w:b/>
          <w:lang w:val="pt_PT" w:bidi="pt_PT"/>
        </w:rPr>
        <w:t>barco</w:t>
      </w:r>
      <w:r>
        <w:rPr>
          <w:lang w:val="pt_PT" w:bidi="pt_PT"/>
        </w:rPr>
        <w:t xml:space="preserve"> por perto enquanto ele estava ensinando. O </w:t>
      </w:r>
      <w:hyperlink r:id="rId34">
        <w:r>
          <w:rPr>
            <w:lang w:val="pt_PT" w:bidi="pt_PT"/>
          </w:rPr>
          <w:rPr>
            <w:color w:val="0000EE"/>
            <w:u w:val="single"/>
          </w:rPr>
          <w:t>barco</w:t>
        </w:r>
      </w:hyperlink>
      <w:r>
        <w:rPr>
          <w:lang w:val="pt_PT" w:bidi="pt_PT"/>
        </w:rPr>
        <w:t xml:space="preserve"> que Jesus pediu tinha cerca de 8 metros de comprimento e 2,5 metros de largura. Tinha cerca de 1,25 metro de profundidade. Um barco desse tamanho suportaria, confortavelmente, treze pessoas.</w:t>
      </w:r>
    </w:p>
    <w:p>
      <w:pPr/>
      <w:r>
        <w:rPr>
          <w:lang w:val="pt_PT" w:bidi="pt_PT"/>
        </w:rPr>
      </w:r>
      <w:r>
        <w:rPr>
          <w:lang w:val="pt_PT" w:bidi="pt_PT"/>
        </w:rPr>
        <w:t>Pare aqui e em grupo olhe para a foto de um barco. Escolha uma maneira de demonstrar o tamanho do barco, talvez desenhando suas dimensões no chão com uma vara e pedindo às pessoas para entrar nas linhas desenhadas. Pause o áudio aqui.</w:t>
      </w:r>
    </w:p>
    <w:p>
      <w:pPr/>
      <w:r>
        <w:rPr>
          <w:lang w:val="pt_PT" w:bidi="pt_PT"/>
        </w:rPr>
      </w:r>
      <w:r>
        <w:rPr>
          <w:b/>
          <w:lang w:val="pt_PT" w:bidi="pt_PT"/>
        </w:rPr>
        <w:t>Espíritos imundos</w:t>
      </w:r>
      <w:r>
        <w:rPr>
          <w:lang w:val="pt_PT" w:bidi="pt_PT"/>
        </w:rPr>
        <w:t xml:space="preserve">ou </w:t>
      </w:r>
      <w:r>
        <w:rPr>
          <w:b/>
          <w:lang w:val="pt_PT" w:bidi="pt_PT"/>
        </w:rPr>
        <w:t>espíritos malignos</w:t>
      </w:r>
      <w:r>
        <w:rPr>
          <w:lang w:val="pt_PT" w:bidi="pt_PT"/>
        </w:rPr>
        <w:t xml:space="preserve"> possuíam algumas pessoas na multidão. "Imundo" se refere a algo que não é adequado para o serviço de Deus. Todos os espíritos malignos são impuros porque não são adequados para o serviço de Deus. Espíritos malignos são seres espirituais que servem a Satanás como seus agentes, e estão sob sua autoridade. Esses seres espirituais têm o poder de oprimir um ser humano e até mesmo tomar controle dele. Isso é o que vemos acontecer às pessoas nessa história. Sabemos pela Bíblia que Deus criou seres espirituais, mas que alguns espíritos escolheram desobedecê-lo e se tornaram imundos ou malignos. Tente escolher uma palavra que descreva um ser espiritual independente que é maligno e se opõe a Deus. Se houver, você também pode usar uma palavra neutra para um ser independente e adicionar uma qualificação como: "espírito vindo de Satanás" ou "espírito mau/maligno".</w:t>
      </w:r>
    </w:p>
    <w:p>
      <w:pPr/>
      <w:r>
        <w:rPr>
          <w:lang w:val="pt_PT" w:bidi="pt_PT"/>
        </w:rPr>
      </w:r>
      <w:r>
        <w:rPr>
          <w:lang w:val="pt_PT" w:bidi="pt_PT"/>
        </w:rPr>
        <w:t xml:space="preserve">Pare aqui e, como um grupo, discutam qual palavra ou frase vocês usarão para </w:t>
      </w:r>
      <w:r>
        <w:rPr>
          <w:b/>
          <w:lang w:val="pt_PT" w:bidi="pt_PT"/>
        </w:rPr>
        <w:t>espírito maligno</w:t>
      </w:r>
      <w:r>
        <w:rPr>
          <w:lang w:val="pt_PT" w:bidi="pt_PT"/>
        </w:rPr>
        <w:t xml:space="preserve">. Procure a palavra </w:t>
      </w:r>
      <w:hyperlink r:id="rId40">
        <w:r>
          <w:rPr>
            <w:lang w:val="pt_PT" w:bidi="pt_PT"/>
          </w:rPr>
          <w:rPr>
            <w:color w:val="0000EE"/>
            <w:u w:val="single"/>
          </w:rPr>
          <w:t>espírito maligno</w:t>
        </w:r>
      </w:hyperlink>
      <w:r>
        <w:rPr>
          <w:lang w:val="pt_PT" w:bidi="pt_PT"/>
        </w:rPr>
        <w:t xml:space="preserve"> no Glossário Mestre para mais informações. Pare este áudio aqui.</w:t>
      </w:r>
    </w:p>
    <w:p>
      <w:pPr/>
      <w:r>
        <w:rPr>
          <w:lang w:val="pt_PT" w:bidi="pt_PT"/>
        </w:rPr>
      </w:r>
      <w:r>
        <w:rPr>
          <w:lang w:val="pt_PT" w:bidi="pt_PT"/>
        </w:rPr>
        <w:t xml:space="preserve">Os espíritos malignos faziam com que as pessoas caíssem e gritassem que Jesus era o </w:t>
      </w:r>
      <w:r>
        <w:rPr>
          <w:b/>
          <w:lang w:val="pt_PT" w:bidi="pt_PT"/>
        </w:rPr>
        <w:t>Filho de Deus</w:t>
      </w:r>
      <w:r>
        <w:rPr>
          <w:lang w:val="pt_PT" w:bidi="pt_PT"/>
        </w:rPr>
        <w:t>. Nesse contexto, Marcos usa o termo “Filho de Deus” para descrever o relacionamento único de Jesus com o verdadeiro Deus. O título “Filho de Deus” expressa que Jesus é Deus e que Jesus está em um relacionamento próximo com Deus, o Pai. Esse termo implica que Jesus é o salvador nomeado por Deus descrito pelos profetas no Antigo Testamento.</w:t>
      </w:r>
    </w:p>
    <w:p>
      <w:pPr/>
      <w:r>
        <w:rPr>
          <w:lang w:val="pt_PT" w:bidi="pt_PT"/>
        </w:rPr>
      </w:r>
      <w:r>
        <w:rPr>
          <w:lang w:val="pt_PT" w:bidi="pt_PT"/>
        </w:rPr>
        <w:t xml:space="preserve">Pare aqui e, como um grupo, discuta qual palavra ou frase você usará para </w:t>
      </w:r>
      <w:r>
        <w:rPr>
          <w:b/>
          <w:lang w:val="pt_PT" w:bidi="pt_PT"/>
        </w:rPr>
        <w:t>Filho do Deus</w:t>
      </w:r>
      <w:r>
        <w:rPr>
          <w:lang w:val="pt_PT" w:bidi="pt_PT"/>
        </w:rPr>
        <w:t xml:space="preserve">. Procure a palavra </w:t>
      </w:r>
      <w:hyperlink r:id="rId17">
        <w:r>
          <w:rPr>
            <w:lang w:val="pt_PT" w:bidi="pt_PT"/>
          </w:rPr>
          <w:rPr>
            <w:color w:val="0000EE"/>
            <w:u w:val="single"/>
          </w:rPr>
          <w:t>Filho de Deus</w:t>
        </w:r>
      </w:hyperlink>
      <w:r>
        <w:rPr>
          <w:lang w:val="pt_PT" w:bidi="pt_PT"/>
        </w:rPr>
        <w:t xml:space="preserve"> no Glossário Mestre para mais informações. Pare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3:13–19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3.13–19 e guardem em seus corações.</w:t>
      </w:r>
    </w:p>
    <w:p>
      <w:pPr/>
      <w:r>
        <w:rPr>
          <w:lang w:val="pt_PT" w:bidi="pt_PT"/>
        </w:rPr>
      </w:r>
      <w:r>
        <w:rPr>
          <w:lang w:val="pt_PT" w:bidi="pt_PT"/>
        </w:rPr>
        <w:t>Ouça uma versão em áudio de Marcos 3.13–19 três vezes, em três traduções diferentes, se possível. Então, como um grupo, discuta as seguintes perguntas:</w:t>
      </w:r>
    </w:p>
    <w:p>
      <w:pPr>
        <w:pStyle w:val="ListNumber"/>
        <w:numPr>
          <w:ilvl w:val="0"/>
          <w:numId w:val="26"/>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3.13–19 na tradução mais fácil de entender.</w:t>
      </w:r>
    </w:p>
    <w:p>
      <w:pPr/>
      <w:r>
        <w:rPr>
          <w:lang w:val="pt_PT" w:bidi="pt_PT"/>
        </w:rPr>
      </w:r>
      <w:r>
        <w:rPr>
          <w:lang w:val="pt_PT" w:bidi="pt_PT"/>
        </w:rPr>
        <w:t>Em Marcos, a missão de Jesus com seus discípulos é muito importante. No início de Marcos, vemos Jesus chamando alguns de seus discípulos. Nesta passagem, Jesus nomeia seus doze seguidores mais próximos, que vão com ele por toda parte e trabalharão de perto com ele. Mais tarde, Jesus enviará esses doze seguidores em uma missão para compartilhar as boas novas que ele tem ensinado. As boas novas se referem a Deus vindo para governar nos corações de seu povo por meio de Jesus. Depois da ressurreição de Jesus, veremos que esses discípulos vão por todo o mundo.</w:t>
      </w:r>
    </w:p>
    <w:p>
      <w:pPr/>
      <w:r>
        <w:rPr>
          <w:lang w:val="pt_PT" w:bidi="pt_PT"/>
        </w:rPr>
      </w:r>
      <w:r>
        <w:rPr>
          <w:lang w:val="pt_PT" w:bidi="pt_PT"/>
        </w:rPr>
        <w:t>Essa história acontece no lado de uma montanha. Na Bíblia, muitas revelações de Deus acontecem em montanhas. Essa era mais provavelmente uma montanha ou colina ao redor do Lago da Galileia.</w:t>
      </w:r>
    </w:p>
    <w:p>
      <w:pPr/>
      <w:r>
        <w:rPr>
          <w:lang w:val="pt_PT" w:bidi="pt_PT"/>
        </w:rPr>
      </w:r>
      <w:r>
        <w:rPr>
          <w:lang w:val="pt_PT" w:bidi="pt_PT"/>
        </w:rPr>
        <w:t>Pare aqui e mostre uma imagem ao seu grupo das colinas que cercam o Lago da Galileia. Pare este áudio aqui.</w:t>
      </w:r>
    </w:p>
    <w:p>
      <w:pPr/>
      <w:r>
        <w:rPr>
          <w:lang w:val="pt_PT" w:bidi="pt_PT"/>
        </w:rPr>
      </w:r>
      <w:r>
        <w:rPr>
          <w:lang w:val="pt_PT" w:bidi="pt_PT"/>
        </w:rPr>
        <w:t>Sabemos pelo Evangelho de Lucas que Jesus passou a noite toda orando antes de tomar essa importante decisão. Jesus provavelmente sobe a encosta da montanha com um grupo maior de seus seguidores, embora Marcos não deixe claro quantas pessoas foram com ele. Jesus chama 12 homens com ele para a montanha, fora do grupo maior de seus discípulos ou seguidores. Algumas traduções da Bíblia incluem as informações de que Jesus chamou oficialmente esses homens de “apóstolos”, mas algumas traduções não incluem o título de “apóstolos”. Independentemente de você incluir ou não o título de “apóstolos”, sabemos pelas instruções que Jesus deu a esses homens que ele está nomeando e enviando esses 12 homens como seus representantes. Dessa ocasião em diante, Marcos dá a eles o título especial de “Os Doze”. O número 12 é significativo. Havia 12 tribos de Israel, o povo escolhido de Deus. Mas o povo de Deus, os israelitas, haviam se afastado de Deus. Jesus está tentando mostrar que ele vai restaurar o povo de Deus e usá-los para realizar sua missão em todo o mundo. Depois desta história, vemos que Jesus começa a prepará-los para a missão que ele tem para eles.</w:t>
      </w:r>
    </w:p>
    <w:p>
      <w:pPr/>
      <w:r>
        <w:rPr>
          <w:lang w:val="pt_PT" w:bidi="pt_PT"/>
        </w:rPr>
      </w:r>
      <w:r>
        <w:rPr>
          <w:lang w:val="pt_PT" w:bidi="pt_PT"/>
        </w:rPr>
        <w:t>Pare aqui e discuta essa pergunta como um grupo: como os professores importantes em sua comunidade escolhem seus alunos especiais? O que esses alunos fazem? Pare este áudio aqui.</w:t>
      </w:r>
    </w:p>
    <w:p>
      <w:pPr/>
      <w:r>
        <w:rPr>
          <w:lang w:val="pt_PT" w:bidi="pt_PT"/>
        </w:rPr>
      </w:r>
      <w:r>
        <w:rPr>
          <w:lang w:val="pt_PT" w:bidi="pt_PT"/>
        </w:rPr>
        <w:t>Jesus dá a esses 12 homens a autoridade, ou o direito, de ensinar e ordenar aos demônios ou espíritos malignos que libertem as pessoas que eles controlavam. Marcos então nomeia os doze homens que Jesus escolhe para segui-lo. Você pode precisar declarar claramente que esses são os nomes dos doze discípulos de Jesus.</w:t>
      </w:r>
    </w:p>
    <w:p>
      <w:pPr/>
      <w:r>
        <w:rPr>
          <w:lang w:val="pt_PT" w:bidi="pt_PT"/>
        </w:rPr>
      </w:r>
      <w:r>
        <w:rPr>
          <w:lang w:val="pt_PT" w:bidi="pt_PT"/>
        </w:rPr>
        <w:t>Marcos não nos diz por que ele dá a Simão o segundo nome de Pedro, ou por que ele dá a Tiago e João os nomes de Filhos do Trovão. Também não sabemos por que ele não menciona Levi, cuja história ouvimos anteriormente em Marcos. Sabemos que, no Antigo Testamento, dar um sobrenome pode significar que Deus está dando uma promessa ou uma tarefa especial a essa pessoa. Pedro significa “rocha”. Isso poderia ser porque Pedro se torna um líder ou porta-voz do grupo. Os “Filhos do Trovão” podem descrever uma característica dos homens, como o fato de que eles às vezes falam fortemente sobre um assunto. Outro Simão é escolhido, Simão, o Zelote. "Zelote" provavelmente se refere a alguém apaixonado pela libertação de Israel do controle romano. Marcos descreve Judas Iscariotes como um traidor. Isso é porque, três anos depois, Judas Iscariotes trairá Jesus aos seus inimigos fazendo com que Jesus seja preso.</w:t>
      </w:r>
    </w:p>
    <w:p>
      <w:pPr/>
      <w:r>
        <w:rPr>
          <w:lang w:val="pt_PT" w:bidi="pt_PT"/>
        </w:rPr>
      </w:r>
      <w:r>
        <w:rPr>
          <w:lang w:val="pt_PT" w:bidi="pt_PT"/>
        </w:rPr>
        <w:t>Pare aqui e discuta essa pergunta como um grupo: como sua cultura usa nomes? Quem dá às pessoas seus nomes? Quem sabe os nomes um do outro? Os nomes descrevem algo sobre as pessoas? Pare este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3.13–19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primeira cena:</w:t>
      </w:r>
      <w:r>
        <w:rPr>
          <w:lang w:val="pt_PT" w:bidi="pt_PT"/>
        </w:rPr>
        <w:t xml:space="preserve"> Jesus vai para uma montanha e chama um grupo de seus seguidores para ir com ele. Jesus escolhe 12 de seus discípulos para ser seus representantes e chama seus nomes. Jesus os envia para pregar e lhes dá autoridade para expulsar demônios.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que Jesus chama</w:t>
      </w:r>
    </w:p>
    <w:p>
      <w:pPr>
        <w:pStyle w:val="ListBullet"/>
        <w:spacing w:line="240" w:lineRule="auto"/>
        <w:ind w:left="720"/>
      </w:pPr>
      <w:r>
        <w:rPr>
          <w:lang w:val="pt_PT" w:bidi="pt_PT"/>
        </w:rPr>
      </w:r>
      <w:r>
        <w:rPr>
          <w:lang w:val="pt_PT" w:bidi="pt_PT"/>
        </w:rPr>
        <w:t>Outros a quem Jesus chama</w:t>
      </w:r>
    </w:p>
    <w:p>
      <w:pPr/>
      <w:r>
        <w:rPr>
          <w:lang w:val="pt_PT" w:bidi="pt_PT"/>
        </w:rPr>
      </w:r>
      <w:r>
        <w:rPr>
          <w:lang w:val="pt_PT" w:bidi="pt_PT"/>
        </w:rPr>
        <w:t>Como um grupo, preste atenção a estas partes do cenário da passagem:</w:t>
      </w:r>
    </w:p>
    <w:p>
      <w:pPr/>
      <w:r>
        <w:rPr>
          <w:lang w:val="pt_PT" w:bidi="pt_PT"/>
        </w:rPr>
      </w:r>
      <w:r>
        <w:rPr>
          <w:lang w:val="pt_PT" w:bidi="pt_PT"/>
        </w:rPr>
        <w:t>Peça ao grupo que represente Jesus na montanha com um grupo de seus discípulos. Provavelmente há muitas pessoas com Jesus na montanha. Jesus chama os nomes de 12 discípulos do meio de muitas pessoas e os escolhe para serem seus representantes.</w:t>
      </w:r>
    </w:p>
    <w:p>
      <w:pPr/>
      <w:r>
        <w:rPr>
          <w:lang w:val="pt_PT" w:bidi="pt_PT"/>
        </w:rPr>
      </w:r>
      <w:r>
        <w:rPr>
          <w:lang w:val="pt_PT" w:bidi="pt_PT"/>
        </w:rPr>
        <w:t>Será importante visualizar as descrições associadas a alguns dos nomes dos discípulos. Por exemplo, os atores dos irmãos Tiago e João podem fingir que falam com força quando ensinam.</w:t>
      </w:r>
    </w:p>
    <w:p>
      <w:pPr/>
      <w:r>
        <w:rPr>
          <w:lang w:val="pt_PT" w:bidi="pt_PT"/>
        </w:rPr>
      </w:r>
      <w:r>
        <w:rPr>
          <w:lang w:val="pt_PT" w:bidi="pt_PT"/>
        </w:rPr>
        <w:t>Certifique-se de mostrar aos 12 apóstolos a autoridade de Jesus para ensinar em diferentes lugares e libertar as pessoas dos espíritos malignos.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3.13–19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que Jesus chama</w:t>
      </w:r>
    </w:p>
    <w:p>
      <w:pPr>
        <w:pStyle w:val="ListBullet"/>
        <w:spacing w:line="240" w:lineRule="auto"/>
        <w:ind w:left="720"/>
      </w:pPr>
      <w:r>
        <w:rPr>
          <w:lang w:val="pt_PT" w:bidi="pt_PT"/>
        </w:rPr>
      </w:r>
      <w:r>
        <w:rPr>
          <w:lang w:val="pt_PT" w:bidi="pt_PT"/>
        </w:rPr>
        <w:t>Outros a quem Jesus chama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andando pelo lado de uma montanha. Jesus chama um grupo de seus discípulos para vir a ele. Jesus escolheu 12 discípulos para serem seus apóstolos.</w:t>
      </w:r>
    </w:p>
    <w:p>
      <w:pPr/>
      <w:r>
        <w:rPr>
          <w:lang w:val="pt_PT" w:bidi="pt_PT"/>
        </w:rPr>
      </w:r>
      <w:r>
        <w:rPr>
          <w:lang w:val="pt_PT" w:bidi="pt_PT"/>
        </w:rPr>
        <w:t>Pare o drama. Pergunte à pessoa que interpreta Pedro: “O que você está sentindo ou pensando?” A pessoa pode responder coisas como “Humilde. Quem sou eu para ser escolhido por Jesus?” ou “Determinado. Quero deixar Jesus orgulhoso”, ou “Tenho muito a aprender”. Continue o drama.</w:t>
      </w:r>
    </w:p>
    <w:p>
      <w:pPr/>
      <w:r>
        <w:rPr>
          <w:lang w:val="pt_PT" w:bidi="pt_PT"/>
        </w:rPr>
      </w:r>
      <w:r>
        <w:rPr>
          <w:lang w:val="pt_PT" w:bidi="pt_PT"/>
        </w:rPr>
        <w:t>Encene as coisas que Jesus dá autoridade aos apóstolos para fazer: eles seguem Jesus para onde quer que ele vá, Jesus os envia para pregar, e os apóstolos têm autoridade para expulsar demônios.</w:t>
      </w:r>
    </w:p>
    <w:p>
      <w:pPr/>
      <w:r>
        <w:rPr>
          <w:lang w:val="pt_PT" w:bidi="pt_PT"/>
        </w:rPr>
      </w:r>
      <w:r>
        <w:rPr>
          <w:lang w:val="pt_PT" w:bidi="pt_PT"/>
        </w:rPr>
        <w:t>Pare o drama. Pergunte à pessoa que interpreta um dos apóstolos: “O que você está sentindo ou pensando?” A pessoa pode responder coisas como “Maravilhado. O povo está realmente ouvindo o que estou ensinando”, ou “Admirado. Os demônios têm medo do poder de Deus em mim”, ou “Com medo. Nunca fiz nada assim antes”.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3.13–19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está em uma montanha com um grupo de seus </w:t>
      </w:r>
      <w:hyperlink r:id="rId58">
        <w:r>
          <w:rPr>
            <w:lang w:val="pt_PT" w:bidi="pt_PT"/>
          </w:rPr>
          <w:rPr>
            <w:color w:val="0000EE"/>
            <w:u w:val="single"/>
          </w:rPr>
          <w:t>discípulos</w:t>
        </w:r>
      </w:hyperlink>
      <w:r>
        <w:rPr>
          <w:lang w:val="pt_PT" w:bidi="pt_PT"/>
        </w:rPr>
        <w:t xml:space="preserve">. Jesus nomeou </w:t>
      </w:r>
      <w:r>
        <w:rPr>
          <w:b/>
          <w:lang w:val="pt_PT" w:bidi="pt_PT"/>
        </w:rPr>
        <w:t>os doze</w:t>
      </w:r>
      <w:r>
        <w:rPr>
          <w:lang w:val="pt_PT" w:bidi="pt_PT"/>
        </w:rPr>
        <w:t>. Esta frase mostra que Jesus pensou ser muito importante nomear ou escolher esses doze homens. Jesus deu tarefas para eles realizarem, e lhes deu nomes que mostravam seu caráter ou o importante trabalho que ele tinha para eles. Marcos usa “Os Doze” como um título especial para esse grupo de homens. Você pode precisar de outro substantivo para ajudar seu público a entender que este grupo é um grupo de “doze seguidores”.</w:t>
      </w:r>
    </w:p>
    <w:p>
      <w:pPr/>
      <w:r>
        <w:rPr>
          <w:lang w:val="pt_PT" w:bidi="pt_PT"/>
        </w:rPr>
      </w:r>
      <w:r>
        <w:rPr>
          <w:lang w:val="pt_PT" w:bidi="pt_PT"/>
        </w:rPr>
        <w:t xml:space="preserve">Jesus dá “aos doze” a </w:t>
      </w:r>
      <w:r>
        <w:rPr>
          <w:b/>
          <w:lang w:val="pt_PT" w:bidi="pt_PT"/>
        </w:rPr>
        <w:t>autoridade</w:t>
      </w:r>
      <w:r>
        <w:rPr>
          <w:lang w:val="pt_PT" w:bidi="pt_PT"/>
        </w:rPr>
        <w:t xml:space="preserve"> para pregar e expulsar demônios. Autoridade se refere ao direito dado a alguém para agir. Os discípulos agora podiam agir em nome de Jesus. Use a mesma palavra ou frase para "autoridade" que você usou em passagens anteriores. Para mais informações sobre </w:t>
      </w:r>
      <w:hyperlink r:id="rId38">
        <w:r>
          <w:rPr>
            <w:lang w:val="pt_PT" w:bidi="pt_PT"/>
          </w:rPr>
          <w:rPr>
            <w:color w:val="0000EE"/>
            <w:u w:val="single"/>
          </w:rPr>
          <w:t>autoridade</w:t>
        </w:r>
      </w:hyperlink>
      <w:r>
        <w:rPr>
          <w:lang w:val="pt_PT" w:bidi="pt_PT"/>
        </w:rPr>
        <w:t>, consulte o Glossário Mestre.</w:t>
      </w:r>
    </w:p>
    <w:p>
      <w:pPr/>
      <w:r>
        <w:rPr>
          <w:lang w:val="pt_PT" w:bidi="pt_PT"/>
        </w:rPr>
      </w:r>
      <w:r>
        <w:rPr>
          <w:lang w:val="pt_PT" w:bidi="pt_PT"/>
        </w:rPr>
        <w:t>Pare e discuta com sua equipe: você pode querer dar um exemplo da vida diária da equipe para mostrar o que autoridade significa. Pode ser útil usar um exemplo cotidiano do governo local ou da vida na aldeia. Um trabalhador do governo é apenas uma pessoa. Ele ou ela não tem poder, agindo por conta própria, para fazer valer alguma coisa. Mesmo que tente fazer cumprir as leis, as pessoas podem ou não as seguir. No entanto, quando o governo lhe concede autoridade, ele pode agir para fazer cumprir as leis. Pare este áudio aqui.</w:t>
      </w:r>
    </w:p>
    <w:p>
      <w:pPr/>
      <w:r>
        <w:rPr>
          <w:lang w:val="pt_PT" w:bidi="pt_PT"/>
        </w:rPr>
      </w:r>
      <w:hyperlink r:id="rId40">
        <w:r>
          <w:rPr>
            <w:lang w:val="pt_PT" w:bidi="pt_PT"/>
          </w:rPr>
          <w:rPr>
            <w:color w:val="0000EE"/>
            <w:u w:val="single"/>
          </w:rPr>
          <w:t>Espíritos malignos</w:t>
        </w:r>
      </w:hyperlink>
      <w:r>
        <w:rPr>
          <w:lang w:val="pt_PT" w:bidi="pt_PT"/>
        </w:rPr>
        <w:t xml:space="preserve"> ou </w:t>
      </w:r>
      <w:r>
        <w:rPr>
          <w:b/>
          <w:lang w:val="pt_PT" w:bidi="pt_PT"/>
        </w:rPr>
        <w:t>demônios</w:t>
      </w:r>
      <w:r>
        <w:rPr>
          <w:lang w:val="pt_PT" w:bidi="pt_PT"/>
        </w:rPr>
        <w:t xml:space="preserve"> são seres espirituais que servem a Satanás como seus agentes, e estão sob sua autoridade. Tanto </w:t>
      </w:r>
      <w:hyperlink r:id="rId41">
        <w:r>
          <w:rPr>
            <w:lang w:val="pt_PT" w:bidi="pt_PT"/>
          </w:rPr>
          <w:rPr>
            <w:color w:val="0000EE"/>
            <w:u w:val="single"/>
          </w:rPr>
          <w:t>espíritos imundos</w:t>
        </w:r>
      </w:hyperlink>
      <w:r>
        <w:rPr>
          <w:lang w:val="pt_PT" w:bidi="pt_PT"/>
        </w:rPr>
        <w:t xml:space="preserve"> quanto demônios são usados de forma intercambiável no Novo Testamento. Esses seres espirituais têm o poder de oprimir um ser humano e até mesmo tomar controle dele. Isso é o que vemos acontecer às pessoas nessa história. Sabemos pela Bíblia que espíritos malignos foram criados por Deus e escolheram desobedecê-lo, mas alguns idiomas não têm um termo que possa expressar isso adequadamente. Seu “espírito maligno” pode se referir ao espírito de uma pessoa morta que “assombra" as pessoas. Tente escolher uma palavra que descreva um ser espiritual independente que é maligno e se opõe a Deus. Se houver, você também pode usar uma palavra neutra para um ser independente e adicionar uma qualificação como: "espírito vindo de Satanás" ou "espírito mau/maligno". Use a mesma palavra para "demônio" que você usou em passagens anteriores. Para mais informações sobre </w:t>
      </w:r>
      <w:hyperlink r:id="rId44">
        <w:r>
          <w:rPr>
            <w:lang w:val="pt_PT" w:bidi="pt_PT"/>
          </w:rPr>
          <w:rPr>
            <w:color w:val="0000EE"/>
            <w:u w:val="single"/>
          </w:rPr>
          <w:t>demônios</w:t>
        </w:r>
      </w:hyperlink>
      <w:r>
        <w:rPr>
          <w:lang w:val="pt_PT" w:bidi="pt_PT"/>
        </w:rPr>
        <w:t>, consulte o Glossário Mestre.</w:t>
      </w:r>
    </w:p>
    <w:p>
      <w:pPr/>
      <w:r>
        <w:rPr>
          <w:lang w:val="pt_PT" w:bidi="pt_PT"/>
        </w:rPr>
      </w:r>
      <w:r>
        <w:rPr>
          <w:lang w:val="pt_PT" w:bidi="pt_PT"/>
        </w:rPr>
        <w:t xml:space="preserve">Jesus os chamou de seus </w:t>
      </w:r>
      <w:r>
        <w:rPr>
          <w:b/>
          <w:lang w:val="pt_PT" w:bidi="pt_PT"/>
        </w:rPr>
        <w:t>apóstolos</w:t>
      </w:r>
      <w:r>
        <w:rPr>
          <w:lang w:val="pt_PT" w:bidi="pt_PT"/>
        </w:rPr>
        <w:t>. Alguns manuscritos não têm essa frase — ela pode ter se originado da mesma história em Lucas 6.13. Os apóstolos são nomeados pelo próprio Jesus como seus representantes escolhidos. Suas principais funções são pregar as Boas Novas, serem os fundadores da igreja, exercer a autoridade espiritual na igreja e ser testemunhas da ressurreição de Jesus dentre os mortos. Se seu idioma possui um termo aceito para "apóstolo" facilmente compreendido por todos, você pode usar esse termo aqui. No entanto, se seu público não é frequentador de nenhuma igreja ou são novos crentes, eles podem precisar de mais explicações, e um termo diferente pode ser útil para eles. Algumas sugestões são:</w:t>
      </w:r>
    </w:p>
    <w:p>
      <w:pPr>
        <w:pStyle w:val="ListBullet"/>
        <w:spacing w:line="240" w:lineRule="auto"/>
        <w:ind w:left="720"/>
      </w:pPr>
      <w:r>
        <w:rPr>
          <w:lang w:val="pt_PT" w:bidi="pt_PT"/>
        </w:rPr>
      </w:r>
      <w:r>
        <w:rPr>
          <w:lang w:val="pt_PT" w:bidi="pt_PT"/>
        </w:rPr>
        <w:t>representantes de Jesus Cristo</w:t>
      </w:r>
    </w:p>
    <w:p>
      <w:pPr>
        <w:pStyle w:val="ListBullet"/>
        <w:spacing w:line="240" w:lineRule="auto"/>
        <w:ind w:left="720"/>
      </w:pPr>
      <w:r>
        <w:rPr>
          <w:lang w:val="pt_PT" w:bidi="pt_PT"/>
        </w:rPr>
      </w:r>
      <w:r>
        <w:rPr>
          <w:lang w:val="pt_PT" w:bidi="pt_PT"/>
        </w:rPr>
        <w:t>mensageiros (especiais) de Jesus Cristo</w:t>
      </w:r>
    </w:p>
    <w:p>
      <w:pPr>
        <w:pStyle w:val="ListBullet"/>
        <w:spacing w:line="240" w:lineRule="auto"/>
        <w:ind w:left="720"/>
      </w:pPr>
      <w:r>
        <w:rPr>
          <w:lang w:val="pt_PT" w:bidi="pt_PT"/>
        </w:rPr>
      </w:r>
      <w:r>
        <w:rPr>
          <w:lang w:val="pt_PT" w:bidi="pt_PT"/>
        </w:rPr>
        <w:t>pessoas enviadas por Jesus Cristo</w:t>
      </w:r>
    </w:p>
    <w:p>
      <w:pPr/>
      <w:r>
        <w:rPr>
          <w:lang w:val="pt_PT" w:bidi="pt_PT"/>
        </w:rPr>
      </w:r>
      <w:r>
        <w:rPr>
          <w:lang w:val="pt_PT" w:bidi="pt_PT"/>
        </w:rPr>
        <w:t xml:space="preserve">Independentemente do termo que você escolher, deve ficar claro que essas pessoas estavam em uma posição de confiança e autoridade. Para mais informações sobre </w:t>
      </w:r>
      <w:hyperlink r:id="rId68">
        <w:r>
          <w:rPr>
            <w:lang w:val="pt_PT" w:bidi="pt_PT"/>
          </w:rPr>
          <w:rPr>
            <w:color w:val="0000EE"/>
            <w:u w:val="single"/>
          </w:rPr>
          <w:t>apóstolos</w:t>
        </w:r>
      </w:hyperlink>
      <w:r>
        <w:rPr>
          <w:lang w:val="pt_PT" w:bidi="pt_PT"/>
        </w:rPr>
        <w:t>, consulte o Glossário Mestre.</w:t>
      </w:r>
    </w:p>
    <w:p>
      <w:pPr/>
      <w:r>
        <w:rPr>
          <w:lang w:val="pt_PT" w:bidi="pt_PT"/>
        </w:rPr>
      </w:r>
      <w:r>
        <w:rPr>
          <w:lang w:val="pt_PT" w:bidi="pt_PT"/>
        </w:rPr>
        <w:t xml:space="preserve">Marcos diz que Jesus chamou Tiago e João, </w:t>
      </w:r>
      <w:r>
        <w:rPr>
          <w:b/>
          <w:lang w:val="pt_PT" w:bidi="pt_PT"/>
        </w:rPr>
        <w:t>os Filhos do Trovão</w:t>
      </w:r>
      <w:r>
        <w:rPr>
          <w:lang w:val="pt_PT" w:bidi="pt_PT"/>
        </w:rPr>
        <w:t>. Este é um apelido, ou outro nome que Jesus deu a esses irmãos.</w:t>
      </w:r>
    </w:p>
    <w:p>
      <w:pPr/>
      <w:r>
        <w:rPr>
          <w:lang w:val="pt_PT" w:bidi="pt_PT"/>
        </w:rPr>
      </w:r>
      <w:r>
        <w:rPr>
          <w:lang w:val="pt_PT" w:bidi="pt_PT"/>
        </w:rPr>
        <w:t>Simão,</w:t>
      </w:r>
      <w:r>
        <w:rPr>
          <w:b/>
          <w:lang w:val="pt_PT" w:bidi="pt_PT"/>
        </w:rPr>
        <w:t>o Zelote</w:t>
      </w:r>
      <w:r>
        <w:rPr>
          <w:lang w:val="pt_PT" w:bidi="pt_PT"/>
        </w:rPr>
        <w:t xml:space="preserve"> é também um nome que Jesus dá a Simão. Provavelmente, isto significava que Simão observava muito a lei de Deus dada por meio de Moisés e tentava obedecer a Deus de forma correta e com entusiasmo. Também poderia se referir à sua paixão por ver Israel libertado do governo romano.</w:t>
      </w:r>
    </w:p>
    <w:p>
      <w:pPr/>
      <w:r>
        <w:rPr>
          <w:lang w:val="pt_PT" w:bidi="pt_PT"/>
        </w:rPr>
      </w:r>
      <w:r>
        <w:rPr>
          <w:lang w:val="pt_PT" w:bidi="pt_PT"/>
        </w:rPr>
        <w:t xml:space="preserve">O nome de </w:t>
      </w:r>
      <w:r>
        <w:rPr>
          <w:b/>
          <w:lang w:val="pt_PT" w:bidi="pt_PT"/>
        </w:rPr>
        <w:t>Judas Iscariotes</w:t>
      </w:r>
      <w:r>
        <w:rPr>
          <w:lang w:val="pt_PT" w:bidi="pt_PT"/>
        </w:rPr>
        <w:t xml:space="preserve"> significa “Judas, da aldeia de Queriote".</w:t>
      </w:r>
    </w:p>
    <w:p>
      <w:pPr/>
      <w:r>
        <w:rPr>
          <w:lang w:val="pt_PT" w:bidi="pt_PT"/>
        </w:rPr>
      </w:r>
      <w:r>
        <w:rPr>
          <w:lang w:val="pt_PT" w:bidi="pt_PT"/>
        </w:rPr>
        <w:t>Pare e discuta, como um grupo, como vocês falarão sobre esses nomes em sua tradução. Pare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3:20–35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3.20–35 e guardem em seus corações.</w:t>
      </w:r>
    </w:p>
    <w:p>
      <w:pPr/>
      <w:r>
        <w:rPr>
          <w:lang w:val="pt_PT" w:bidi="pt_PT"/>
        </w:rPr>
      </w:r>
      <w:r>
        <w:rPr>
          <w:lang w:val="pt_PT" w:bidi="pt_PT"/>
        </w:rPr>
        <w:t>Ouça uma versão em áudio de Marcos 3.20–35 três vezes, em três traduções diferentes, se possível. Então, como um grupo, discuta as seguintes perguntas:</w:t>
      </w:r>
    </w:p>
    <w:p>
      <w:pPr>
        <w:pStyle w:val="ListNumber"/>
        <w:numPr>
          <w:ilvl w:val="0"/>
          <w:numId w:val="27"/>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3.20–35 na tradução mais fácil de entender.</w:t>
      </w:r>
    </w:p>
    <w:p>
      <w:pPr/>
      <w:r>
        <w:rPr>
          <w:lang w:val="pt_PT" w:bidi="pt_PT"/>
        </w:rPr>
      </w:r>
      <w:r>
        <w:rPr>
          <w:lang w:val="pt_PT" w:bidi="pt_PT"/>
        </w:rPr>
        <w:t>Esta história pode ter acontecido na casa de Simão e André, em Cafarnaum. Pode não ter acontecido logo depois que Jesus nomeou seus 12 discípulos, mas Marcos a coloca aqui como uma lição sobre a crescente controvérsia que o ministério de Jesus está causando. A família de Jesus quer levá-lo embora, porque as pessoas pensam que ele é louco. Os líderes religiosos dizem que Jesus está trabalhando com Satanás. Tanto os líderes religiosos quanto a família de Jesus estão tentando impedir Jesus de continuar seu trabalho. Esta história mostra que a verdadeira controvérsia é a guerra de Jesus com o próprio Satanás. Marcos, às vezes, coloca histórias dentro de histórias para chamar a atenção para a lição que ele quer transmitir.</w:t>
      </w:r>
    </w:p>
    <w:p>
      <w:pPr/>
      <w:r>
        <w:rPr>
          <w:lang w:val="pt_PT" w:bidi="pt_PT"/>
        </w:rPr>
      </w:r>
      <w:r>
        <w:rPr>
          <w:lang w:val="pt_PT" w:bidi="pt_PT"/>
        </w:rPr>
        <w:t>Pare aqui e discuta essa pergunta como um grupo: como vocês contam histórias para apresentar um ponto de ensinamento especial? Já contaram duas ou mais histórias juntas para transmitir uma ideia? Pare este áudio aqui.</w:t>
      </w:r>
    </w:p>
    <w:p>
      <w:pPr/>
      <w:r>
        <w:rPr>
          <w:lang w:val="pt_PT" w:bidi="pt_PT"/>
        </w:rPr>
      </w:r>
      <w:r>
        <w:rPr>
          <w:lang w:val="pt_PT" w:bidi="pt_PT"/>
        </w:rPr>
        <w:t>No início desta história, a família de Jesus vem para tentar levá-lo embora, porque ele está tão ocupado que nem encontra tempo para comer. Não temos a certeza se é a família de Jesus ou outros das multidões que dizem: “Ele está fora de seu juízo”. “Fora de seu juízo” significa que alguém é quase totalmente insano, ou louco.</w:t>
      </w:r>
    </w:p>
    <w:p>
      <w:pPr/>
      <w:r>
        <w:rPr>
          <w:lang w:val="pt_PT" w:bidi="pt_PT"/>
        </w:rPr>
      </w:r>
      <w:r>
        <w:rPr>
          <w:lang w:val="pt_PT" w:bidi="pt_PT"/>
        </w:rPr>
        <w:t>Pare aqui e discuta essa pergunta como um grupo: o que vocês fazem em sua cultura com as pessoas que vocês consideram insanas ou loucas? Pare este áudio aqui.</w:t>
      </w:r>
    </w:p>
    <w:p>
      <w:pPr/>
      <w:r>
        <w:rPr>
          <w:lang w:val="pt_PT" w:bidi="pt_PT"/>
        </w:rPr>
      </w:r>
      <w:r>
        <w:rPr>
          <w:lang w:val="pt_PT" w:bidi="pt_PT"/>
        </w:rPr>
        <w:t>Representantes oficiais dos mestres da lei religiosa vêm de Jerusalém para investigar Jesus, porque sua fama havia se espalhado. Esses mestres religiosos acusam Jesus de ser possuído por Belzebu. Belzebu é provavelmente outro nome para o príncipe dos demônios, ou Satanás. Algumas traduções usam apenas o nome Satanás aqui. Quando Jesus responde, ele usa o nome Satanás. Jesus diz que um reino dividido contra si mesmo vai entrar em colapso. Um reino se refere a qualquer território governado por um rei. Jesus quer dizer que, se o poder de um reino está dividido entre dois lados em guerra, então ele é fraco e, eventualmente, colapsa.</w:t>
      </w:r>
    </w:p>
    <w:p>
      <w:pPr/>
      <w:r>
        <w:rPr>
          <w:lang w:val="pt_PT" w:bidi="pt_PT"/>
        </w:rPr>
      </w:r>
      <w:r>
        <w:rPr>
          <w:lang w:val="pt_PT" w:bidi="pt_PT"/>
        </w:rPr>
        <w:t>Jesus responde com uma história sobre um homem forte. Ele diz que apenas alguém mais forte pode vencer um homem forte. Ele quer dizer que ele é mais forte que Satanás. Quando Jesus passa a falar sobre o Espírito Santo, ele indica que está cheio do Espírito Santo, e o Espírito Santo é mais forte que Satanás.</w:t>
      </w:r>
    </w:p>
    <w:p>
      <w:pPr/>
      <w:r>
        <w:rPr>
          <w:lang w:val="pt_PT" w:bidi="pt_PT"/>
        </w:rPr>
      </w:r>
      <w:r>
        <w:rPr>
          <w:lang w:val="pt_PT" w:bidi="pt_PT"/>
        </w:rPr>
        <w:t>Quando os líderes religiosos acusam Jesus de blasfêmia e de estar possuído por um espírito maligno, eles estão dizendo que Jesus não tem o Espírito Santo: este é o pecado imperdoável ao qual Jesus se refere. O pecado é chamar Jesus, uma pessoa cheia do Espírito Santo, de maligno, em vez de reconhecer a obra de Deus em Jesus. Os líderes religiosos são “culpados de pecado eterno” — eles sempre terão as consequências desse pecado, porque este pecado Deus não perdoará. Este pecado não é uma ação única — Deus não perdoa ninguém que diz continuamente que a obra do Espírito Santo é maligna.</w:t>
      </w:r>
    </w:p>
    <w:p>
      <w:pPr/>
      <w:r>
        <w:rPr>
          <w:lang w:val="pt_PT" w:bidi="pt_PT"/>
        </w:rPr>
      </w:r>
      <w:r>
        <w:rPr>
          <w:lang w:val="pt_PT" w:bidi="pt_PT"/>
        </w:rPr>
        <w:t>Pare aqui e discuta essa pergunta como um grupo: em sua cultura, qual é a pior coisa que alguém pode fazer contra Deus? Pare este áudio aqui.</w:t>
      </w:r>
    </w:p>
    <w:p>
      <w:pPr/>
      <w:r>
        <w:rPr>
          <w:lang w:val="pt_PT" w:bidi="pt_PT"/>
        </w:rPr>
      </w:r>
      <w:r>
        <w:rPr>
          <w:lang w:val="pt_PT" w:bidi="pt_PT"/>
        </w:rPr>
        <w:t>No meio desta história, vemos a família de Jesus novamente fora da casa, esperando para vê-lo e levá-lo para longe. Agora Jesus pode usar isso como ponto de ensino para nos mostrar qual é a verdadeira família de Deus, a saber, aqueles que fazem o que Deus lhes pede para fazer. Jesus sabe quem são sua mãe e seus irmãos, mas a verdadeira pergunta que ele está fazendo é: “Que tipo de pessoas são as que são minha mãe e meus irmãos?”. Então Jesus responde a essa pergunta explicando que o tipo de pessoas que são da sua família são as que fazem o que Deus quer que eles façam.</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3.20–35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está em uma casa e multidões se reuniram. Sua família ouviu o que estava acontecendo, e veio tentar levar Jesus, dizendo: “Ele está fora de seu juízo”.</w:t>
      </w:r>
    </w:p>
    <w:p>
      <w:pPr/>
      <w:r>
        <w:rPr>
          <w:lang w:val="pt_PT" w:bidi="pt_PT"/>
        </w:rPr>
      </w:r>
      <w:r>
        <w:rPr>
          <w:b/>
          <w:lang w:val="pt_PT" w:bidi="pt_PT"/>
        </w:rPr>
        <w:t>Na segunda cena:</w:t>
      </w:r>
      <w:r>
        <w:rPr>
          <w:lang w:val="pt_PT" w:bidi="pt_PT"/>
        </w:rPr>
        <w:t xml:space="preserve"> os mestres da lei religiosa vêm de Jerusalém e dizem: “Jesus está possuído, é assim que ele tem esse poder para expulsar demônios”.</w:t>
      </w:r>
    </w:p>
    <w:p>
      <w:pPr/>
      <w:r>
        <w:rPr>
          <w:lang w:val="pt_PT" w:bidi="pt_PT"/>
        </w:rPr>
      </w:r>
      <w:r>
        <w:rPr>
          <w:lang w:val="pt_PT" w:bidi="pt_PT"/>
        </w:rPr>
        <w:t>Jesus responde: “Como Satanás pode expulsar Satanás? Um reino dividido por uma guerra civil entrará em colapso. A única maneira de expulsar alguém é se você for mais forte”. Ele ilustra este ponto, descrevendo quem seria poderoso o suficiente para entrar na casa de um homem forte e saquear seus bens. Isso só pode ser feito por alguém mais forte que o homem forte, alguém que o poderia amarrá-lo para saquear sua casa.</w:t>
      </w:r>
    </w:p>
    <w:p>
      <w:pPr/>
      <w:r>
        <w:rPr>
          <w:lang w:val="pt_PT" w:bidi="pt_PT"/>
        </w:rPr>
      </w:r>
      <w:r>
        <w:rPr>
          <w:lang w:val="pt_PT" w:bidi="pt_PT"/>
        </w:rPr>
        <w:t>Jesus termina esta cena, dizendo: “O pecado e a blasfêmia podem ser perdoados, mas quem quer que blasfeme contra o Espírito Santo nunca será perdoado, este é um pecado com consequências eternas”.</w:t>
      </w:r>
    </w:p>
    <w:p>
      <w:pPr/>
      <w:r>
        <w:rPr>
          <w:lang w:val="pt_PT" w:bidi="pt_PT"/>
        </w:rPr>
      </w:r>
      <w:r>
        <w:rPr>
          <w:b/>
          <w:lang w:val="pt_PT" w:bidi="pt_PT"/>
        </w:rPr>
        <w:t>Na terceira cena:</w:t>
      </w:r>
      <w:r>
        <w:rPr>
          <w:lang w:val="pt_PT" w:bidi="pt_PT"/>
        </w:rPr>
        <w:t xml:space="preserve"> a mãe e os irmãos de Jesus vêm. Jesus tinha pelo menos dois irmãos (e talvez mais). Eles ficam fora da casa e enviam alguém para dizer a Jesus para sair e conversar com eles. Mas Jesus está ensinando, e a multidão está ao seu redor. Ele responde: “Quem é minha mãe e quem são meus irmãos? Essas são minhas mães e irmãos — qualquer um que faça a vontade de Deus é minha mãe, irmã e irmão”.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Mãe de Jesus</w:t>
      </w:r>
    </w:p>
    <w:p>
      <w:pPr>
        <w:pStyle w:val="ListBullet"/>
        <w:spacing w:line="240" w:lineRule="auto"/>
        <w:ind w:left="720"/>
      </w:pPr>
      <w:r>
        <w:rPr>
          <w:lang w:val="pt_PT" w:bidi="pt_PT"/>
        </w:rPr>
      </w:r>
      <w:r>
        <w:rPr>
          <w:lang w:val="pt_PT" w:bidi="pt_PT"/>
        </w:rPr>
        <w:t>Os irmãos de Jesus (ele tinha pelo menos dois, talvez mais)</w:t>
      </w:r>
    </w:p>
    <w:p>
      <w:pPr/>
      <w:r>
        <w:rPr>
          <w:lang w:val="pt_PT" w:bidi="pt_PT"/>
        </w:rPr>
      </w:r>
      <w:r>
        <w:rPr>
          <w:lang w:val="pt_PT" w:bidi="pt_PT"/>
        </w:rPr>
        <w:t>Como um grupo, preste atenção a estas partes do cenário da passagem:</w:t>
      </w:r>
    </w:p>
    <w:p>
      <w:pPr/>
      <w:r>
        <w:rPr>
          <w:lang w:val="pt_PT" w:bidi="pt_PT"/>
        </w:rPr>
      </w:r>
      <w:r>
        <w:rPr>
          <w:lang w:val="pt_PT" w:bidi="pt_PT"/>
        </w:rPr>
        <w:t>Essa história começa com a frase “uma vez”. Não sabemos quanto tempo depois de Jesus chamar seus discípulos essa história aconteceu.</w:t>
      </w:r>
    </w:p>
    <w:p>
      <w:pPr/>
      <w:r>
        <w:rPr>
          <w:lang w:val="pt_PT" w:bidi="pt_PT"/>
        </w:rPr>
      </w:r>
      <w:r>
        <w:rPr>
          <w:lang w:val="pt_PT" w:bidi="pt_PT"/>
        </w:rPr>
        <w:t>Preste atenção às interações entre Jesus, os diferentes personagens nesta história e a resposta de Jesus aos personagens.</w:t>
      </w:r>
    </w:p>
    <w:p>
      <w:pPr/>
      <w:r>
        <w:rPr>
          <w:lang w:val="pt_PT" w:bidi="pt_PT"/>
        </w:rPr>
      </w:r>
      <w:r>
        <w:rPr>
          <w:lang w:val="pt_PT" w:bidi="pt_PT"/>
        </w:rPr>
        <w:t>Na primeira cena, Jesus está em uma casa com seus discípulos, e muitas pessoas vêm para se reunir. Jesus e seus discípulos estão tão ocupados que eles não têm tempo para comer. Sua família tenta levá-lo embora. Alguém — não sabemos quem — diz que Jesus está fora de si, ou é louco.</w:t>
      </w:r>
    </w:p>
    <w:p>
      <w:pPr/>
      <w:r>
        <w:rPr>
          <w:lang w:val="pt_PT" w:bidi="pt_PT"/>
        </w:rPr>
      </w:r>
      <w:r>
        <w:rPr>
          <w:lang w:val="pt_PT" w:bidi="pt_PT"/>
        </w:rPr>
        <w:t>Na segunda cena, Jesus conta duas histórias, ou dá dois exemplos. Preste atenção aos dois exemplos que Jesus dá. Em um ele descreve um reino sendo dividido, ou uma família dividida em duas, para descrever como, se Satanás está dividido contra si mesmo, ele não pode permanecer de pé.</w:t>
      </w:r>
    </w:p>
    <w:p>
      <w:pPr/>
      <w:r>
        <w:rPr>
          <w:lang w:val="pt_PT" w:bidi="pt_PT"/>
        </w:rPr>
      </w:r>
      <w:r>
        <w:rPr>
          <w:lang w:val="pt_PT" w:bidi="pt_PT"/>
        </w:rPr>
        <w:t>No segundo exemplo ou ilustração, Jesus explica que apenas alguém mais poderoso do que um homem forte pode entrar na casa desse homem, amarrá-lo e saquear sua casa. Jesus termina esta cena com um ensino sobre a blasfêmia contra o Espírito Santo. Jesus começa com a frase: “Eu lhes digo a verdade”, para mostrar que o que ele está prestes a dizer é muito importante. Jesus quer que as pessoas parem e ouçam o que ele está prestes a dizer.</w:t>
      </w:r>
    </w:p>
    <w:p>
      <w:pPr/>
      <w:r>
        <w:rPr>
          <w:lang w:val="pt_PT" w:bidi="pt_PT"/>
        </w:rPr>
      </w:r>
      <w:r>
        <w:rPr>
          <w:lang w:val="pt_PT" w:bidi="pt_PT"/>
        </w:rPr>
        <w:t>Pare aqui e discuta essa pergunta como um grupo: vocês têm uma frase que chama a atenção das pessoas em seu idioma? Pare este áudio aqui.</w:t>
      </w:r>
    </w:p>
    <w:p>
      <w:pPr/>
      <w:r>
        <w:rPr>
          <w:lang w:val="pt_PT" w:bidi="pt_PT"/>
        </w:rPr>
      </w:r>
      <w:r>
        <w:rPr>
          <w:lang w:val="pt_PT" w:bidi="pt_PT"/>
        </w:rPr>
        <w:t>Jesus diz que todo pecado é perdoado por Deus, mas que Deus não perdoará a blasfêmia contra o Espírito Santo. Você pode precisar especificar que é Deus que perdoa ou não perdoa o pecado.</w:t>
      </w:r>
    </w:p>
    <w:p>
      <w:pPr/>
      <w:r>
        <w:rPr>
          <w:lang w:val="pt_PT" w:bidi="pt_PT"/>
        </w:rPr>
      </w:r>
      <w:r>
        <w:rPr>
          <w:lang w:val="pt_PT" w:bidi="pt_PT"/>
        </w:rPr>
        <w:t>Na terceira cena, a família de Jesus vem para ficar do lado de fora da casa onde ele e seus discípulos estão. Esses são provavelmente a mãe de Jesus e pelo menos dois de seus irmãos. A família de Jesus enviou uma mensagem dentro da casa e pediu a Jesus para vir falar com eles. Quando Jesus ouve que sua família está pedindo por ele, ele faz uma pergunta que não espera que as pessoas respondam. Ele pergunta: “Quem são minha mãe e irmãos?”. Então ele olha para as pessoas sentadas em torno dele e ele responde à pergunta. Jesus diz: “Aqui estão minha mãe e irmãos! As pessoas que fazem a vontade de Deus são minha mãe, irmãs e irmãos”.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3.20–35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w:t>
      </w:r>
    </w:p>
    <w:p>
      <w:pPr>
        <w:pStyle w:val="ListBullet"/>
        <w:spacing w:line="240" w:lineRule="auto"/>
        <w:ind w:left="720"/>
      </w:pPr>
      <w:r>
        <w:rPr>
          <w:lang w:val="pt_PT" w:bidi="pt_PT"/>
        </w:rPr>
      </w:r>
      <w:r>
        <w:rPr>
          <w:lang w:val="pt_PT" w:bidi="pt_PT"/>
        </w:rPr>
        <w:t>Mãe de Jesus</w:t>
      </w:r>
    </w:p>
    <w:p>
      <w:pPr>
        <w:pStyle w:val="ListBullet"/>
        <w:spacing w:line="240" w:lineRule="auto"/>
        <w:ind w:left="720"/>
      </w:pPr>
      <w:r>
        <w:rPr>
          <w:lang w:val="pt_PT" w:bidi="pt_PT"/>
        </w:rPr>
      </w:r>
      <w:r>
        <w:rPr>
          <w:lang w:val="pt_PT" w:bidi="pt_PT"/>
        </w:rPr>
        <w:t xml:space="preserve">Os irmãos de Jesus (ele tinha pelo menos dois, talvez mais) </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em uma casa e a multidão reunida. A família de Jesus ouve o que está acontecendo de longe, chega e diz: “Ele está fora de controle!”</w:t>
      </w:r>
    </w:p>
    <w:p>
      <w:pPr/>
      <w:r>
        <w:rPr>
          <w:lang w:val="pt_PT" w:bidi="pt_PT"/>
        </w:rPr>
      </w:r>
      <w:r>
        <w:rPr>
          <w:lang w:val="pt_PT" w:bidi="pt_PT"/>
        </w:rPr>
        <w:t>Pause o drama. Pergunte à pessoa que interpreta a família de Jesus: “O que você está sentindo ou pensando?”. A pessoa pode responder coisas como “Não entendemos”, ou “Jesus está insinuando que ele é Deus! Isso vai causar problemas para Ele com os líderes religiosos”, ou “Eu cresci com Jesus. Não vejo por que todos estão dando tanta atenção a ele”. Continue o drama.</w:t>
      </w:r>
    </w:p>
    <w:p>
      <w:pPr/>
      <w:r>
        <w:rPr>
          <w:lang w:val="pt_PT" w:bidi="pt_PT"/>
        </w:rPr>
      </w:r>
      <w:r>
        <w:rPr>
          <w:lang w:val="pt_PT" w:bidi="pt_PT"/>
        </w:rPr>
        <w:t>Encene os líderes religiosos chegando e dizendo: “Ele está possuído por um espírito maligno, é assim que ele tem o poder de expulsar demônios”. Jesus responde: “Como Satanás pode expulsar Satanás? Um reino dividido por uma guerra civil entrará em colapso. A única maneira de expulsar alguém é se você for mais forte”. Jesus dá o exemplo do homem forte.</w:t>
      </w:r>
    </w:p>
    <w:p>
      <w:pPr/>
      <w:r>
        <w:rPr>
          <w:lang w:val="pt_PT" w:bidi="pt_PT"/>
        </w:rPr>
      </w:r>
      <w:r>
        <w:rPr>
          <w:lang w:val="pt_PT" w:bidi="pt_PT"/>
        </w:rPr>
        <w:t>Jesus termina dizendo: “Em verdade vos digo que todos os pecados e blasfêmias podem ser perdoados, mas qualquer um que blasfema contra o Espírito Santo nunca pode ser perdoado. Esse é um pecado com consequências eternas”.</w:t>
      </w:r>
    </w:p>
    <w:p>
      <w:pPr/>
      <w:r>
        <w:rPr>
          <w:lang w:val="pt_PT" w:bidi="pt_PT"/>
        </w:rPr>
      </w:r>
      <w:r>
        <w:rPr>
          <w:lang w:val="pt_PT" w:bidi="pt_PT"/>
        </w:rPr>
        <w:t>Pause o drama. Pergunte ao ator que interpreta Jesus: “O que você está sentindo ou pensando?”. A pessoa pode responder coisas como: “Estou respondendo a eles dizendo que estou possuído por um espírito maligno”, ou “Porque os líderes religiosos estão me acusando de ser um espírito maligno, eles estão, de alguma forma blasfemando contra o Espírito Santo”, ou “Eles estão rejeitando a mensagem que estou trazendo sobre o reino de Deus. Deus não perdoará esse pecado”. Continue o drama.</w:t>
      </w:r>
    </w:p>
    <w:p>
      <w:pPr/>
      <w:r>
        <w:rPr>
          <w:lang w:val="pt_PT" w:bidi="pt_PT"/>
        </w:rPr>
      </w:r>
      <w:r>
        <w:rPr>
          <w:lang w:val="pt_PT" w:bidi="pt_PT"/>
        </w:rPr>
        <w:t>A mãe e os irmãos de Jesus vêm para vê-lo e enviam alguém para dizer-lhe que vá falar com eles. Jesus responde: “Quem é minha mãe e quem são meus irmãos? Essas são minhas mães e irmãos — qualquer um que faça a vontade de Deus é minha mãe, irmã e irmão”.</w:t>
      </w:r>
    </w:p>
    <w:p>
      <w:pPr/>
      <w:r>
        <w:rPr>
          <w:lang w:val="pt_PT" w:bidi="pt_PT"/>
        </w:rPr>
      </w:r>
      <w:r>
        <w:rPr>
          <w:lang w:val="pt_PT" w:bidi="pt_PT"/>
        </w:rPr>
        <w:t>Pause o drama. Pergunte ao ator que interpreta Jesus: “O que você está sentindo ou pensando?”. Você pode ouvir coisas como: “Agora estou entrando em meu ministério e meu chamado”, ou “Estou mais plenamente engajado em minha verdadeira identidade como filho de Deus, em vez de simplesmente ser o irmão ou o filho que viveu em Nazaré”.</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3.20–35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Multidões estão seguindo Jesus e seus </w:t>
      </w:r>
      <w:r>
        <w:rPr>
          <w:b/>
          <w:lang w:val="pt_PT" w:bidi="pt_PT"/>
        </w:rPr>
        <w:t>discípulos</w:t>
      </w:r>
      <w:r>
        <w:rPr>
          <w:lang w:val="pt_PT" w:bidi="pt_PT"/>
        </w:rPr>
        <w:t xml:space="preserve">, ou seguidores mais próximos. Use a mesma palavra para "discípulos" que você usou em passagens anteriores. Para mais informações sobre </w:t>
      </w:r>
      <w:hyperlink r:id="rId58">
        <w:r>
          <w:rPr>
            <w:lang w:val="pt_PT" w:bidi="pt_PT"/>
          </w:rPr>
          <w:rPr>
            <w:color w:val="0000EE"/>
            <w:u w:val="single"/>
          </w:rPr>
          <w:t>discípulo</w:t>
        </w:r>
      </w:hyperlink>
      <w:r>
        <w:rPr>
          <w:lang w:val="pt_PT" w:bidi="pt_PT"/>
        </w:rPr>
        <w:t>, consulte o Glossário Mestre.</w:t>
      </w:r>
    </w:p>
    <w:p>
      <w:pPr/>
      <w:r>
        <w:rPr>
          <w:lang w:val="pt_PT" w:bidi="pt_PT"/>
        </w:rPr>
      </w:r>
      <w:r>
        <w:rPr>
          <w:lang w:val="pt_PT" w:bidi="pt_PT"/>
        </w:rPr>
        <w:t xml:space="preserve">Mas os </w:t>
      </w:r>
      <w:r>
        <w:rPr>
          <w:b/>
          <w:lang w:val="pt_PT" w:bidi="pt_PT"/>
        </w:rPr>
        <w:t>mestres da lei religiosa</w:t>
      </w:r>
      <w:r>
        <w:rPr>
          <w:lang w:val="pt_PT" w:bidi="pt_PT"/>
        </w:rPr>
        <w:t xml:space="preserve"> vêm de Jerusalém e criticam Jesus. Esses eram os especialistas na interpretação da lei de Deus. Use a mesma palavra ou frase para "mestres da lei religiosa" como você usou em passagens anteriores. Para mais informações sobre </w:t>
      </w:r>
      <w:hyperlink r:id="rId39">
        <w:r>
          <w:rPr>
            <w:lang w:val="pt_PT" w:bidi="pt_PT"/>
          </w:rPr>
          <w:rPr>
            <w:color w:val="0000EE"/>
            <w:u w:val="single"/>
          </w:rPr>
          <w:t>mestres da lei</w:t>
        </w:r>
      </w:hyperlink>
      <w:r>
        <w:rPr>
          <w:lang w:val="pt_PT" w:bidi="pt_PT"/>
        </w:rPr>
        <w:t>, consulte o Glossário principal.</w:t>
      </w:r>
    </w:p>
    <w:p>
      <w:pPr/>
      <w:r>
        <w:rPr>
          <w:lang w:val="pt_PT" w:bidi="pt_PT"/>
        </w:rPr>
      </w:r>
      <w:r>
        <w:rPr>
          <w:lang w:val="pt_PT" w:bidi="pt_PT"/>
        </w:rPr>
        <w:t xml:space="preserve">Os líderes religiosos dizem que Jesus está </w:t>
      </w:r>
      <w:r>
        <w:rPr>
          <w:b/>
          <w:lang w:val="pt_PT" w:bidi="pt_PT"/>
        </w:rPr>
        <w:t>possuído</w:t>
      </w:r>
      <w:r>
        <w:rPr>
          <w:lang w:val="pt_PT" w:bidi="pt_PT"/>
        </w:rPr>
        <w:t xml:space="preserve">. Os demônios decidem possuir as pessoas porque eles querem destruir as pessoas e seus relacionamentos nas comunidades. Quando os demônios possuem as pessoas, eles controlam as suas ações. Use a mesma palavra para "possuir" que você usou em passagens anteriores. Para mais informações sobre </w:t>
      </w:r>
      <w:hyperlink r:id="rId69">
        <w:r>
          <w:rPr>
            <w:lang w:val="pt_PT" w:bidi="pt_PT"/>
          </w:rPr>
          <w:rPr>
            <w:color w:val="0000EE"/>
            <w:u w:val="single"/>
          </w:rPr>
          <w:t>possuído</w:t>
        </w:r>
      </w:hyperlink>
      <w:r>
        <w:rPr>
          <w:lang w:val="pt_PT" w:bidi="pt_PT"/>
        </w:rPr>
        <w:t>, consulte o Glossário Mestre.</w:t>
      </w:r>
    </w:p>
    <w:p>
      <w:pPr/>
      <w:r>
        <w:rPr>
          <w:lang w:val="pt_PT" w:bidi="pt_PT"/>
        </w:rPr>
      </w:r>
      <w:r>
        <w:rPr>
          <w:lang w:val="pt_PT" w:bidi="pt_PT"/>
        </w:rPr>
        <w:t xml:space="preserve">Os líderes religiosos pensam que Jesus obtém seu poder de </w:t>
      </w:r>
      <w:r>
        <w:rPr>
          <w:b/>
          <w:lang w:val="pt_PT" w:bidi="pt_PT"/>
        </w:rPr>
        <w:t>Satanás</w:t>
      </w:r>
      <w:r>
        <w:rPr>
          <w:lang w:val="pt_PT" w:bidi="pt_PT"/>
        </w:rPr>
        <w:t xml:space="preserve"> para expulsar </w:t>
      </w:r>
      <w:r>
        <w:rPr>
          <w:b/>
          <w:lang w:val="pt_PT" w:bidi="pt_PT"/>
        </w:rPr>
        <w:t>demônios</w:t>
      </w:r>
      <w:r>
        <w:rPr>
          <w:lang w:val="pt_PT" w:bidi="pt_PT"/>
        </w:rPr>
        <w:t xml:space="preserve">. Satanás é o nome de um ser espiritual, a quem Deus criou. Ele é o líder de todos os demônios, ou seres espirituais malignos que decidiram se rebelar contra Deus. Algumas traduções usam o nome Satanás para Belzebu, quando os líderes religiosos usam esse nome. Use a mesma palavra ou frase para Satanás, ou demônios que você usou em passagens anteriores. Para mais informações sobre </w:t>
      </w:r>
      <w:hyperlink r:id="rId27">
        <w:r>
          <w:rPr>
            <w:lang w:val="pt_PT" w:bidi="pt_PT"/>
          </w:rPr>
          <w:rPr>
            <w:color w:val="0000EE"/>
            <w:u w:val="single"/>
          </w:rPr>
          <w:t>Satanás</w:t>
        </w:r>
      </w:hyperlink>
      <w:r>
        <w:rPr>
          <w:lang w:val="pt_PT" w:bidi="pt_PT"/>
        </w:rPr>
        <w:t xml:space="preserve"> e </w:t>
      </w:r>
      <w:hyperlink r:id="rId44">
        <w:r>
          <w:rPr>
            <w:lang w:val="pt_PT" w:bidi="pt_PT"/>
          </w:rPr>
          <w:rPr>
            <w:color w:val="0000EE"/>
            <w:u w:val="single"/>
          </w:rPr>
          <w:t>demônios</w:t>
        </w:r>
      </w:hyperlink>
      <w:r>
        <w:rPr>
          <w:lang w:val="pt_PT" w:bidi="pt_PT"/>
        </w:rPr>
        <w:t>, consulte o Glossário Mestre.</w:t>
      </w:r>
    </w:p>
    <w:p>
      <w:pPr/>
      <w:r>
        <w:rPr>
          <w:lang w:val="pt_PT" w:bidi="pt_PT"/>
        </w:rPr>
      </w:r>
      <w:r>
        <w:rPr>
          <w:lang w:val="pt_PT" w:bidi="pt_PT"/>
        </w:rPr>
        <w:t>Pare aqui e discuta em um grupo se você usará o nome Belzebu ou Satanás. Pare este áudio aqui.</w:t>
      </w:r>
    </w:p>
    <w:p>
      <w:pPr/>
      <w:r>
        <w:rPr>
          <w:lang w:val="pt_PT" w:bidi="pt_PT"/>
        </w:rPr>
      </w:r>
      <w:r>
        <w:rPr>
          <w:lang w:val="pt_PT" w:bidi="pt_PT"/>
        </w:rPr>
        <w:t xml:space="preserve">Jesus diz que um reino dividido contra singrar em colapso. Aqui, o </w:t>
      </w:r>
      <w:r>
        <w:rPr>
          <w:b/>
          <w:lang w:val="pt_PT" w:bidi="pt_PT"/>
        </w:rPr>
        <w:t>reino</w:t>
      </w:r>
      <w:r>
        <w:rPr>
          <w:lang w:val="pt_PT" w:bidi="pt_PT"/>
        </w:rPr>
        <w:t xml:space="preserve"> mencionado é um reino político onde um governante governa uma região. Use a mesma palavra para "reino" que você usou em passagens anteriores. Para mais informações sobre </w:t>
      </w:r>
      <w:hyperlink r:id="rId70">
        <w:r>
          <w:rPr>
            <w:lang w:val="pt_PT" w:bidi="pt_PT"/>
          </w:rPr>
          <w:rPr>
            <w:color w:val="0000EE"/>
            <w:u w:val="single"/>
          </w:rPr>
          <w:t>reino</w:t>
        </w:r>
      </w:hyperlink>
      <w:r>
        <w:rPr>
          <w:lang w:val="pt_PT" w:bidi="pt_PT"/>
        </w:rPr>
        <w:t>, consulte o Glossário Mestre.</w:t>
      </w:r>
    </w:p>
    <w:p>
      <w:pPr/>
      <w:r>
        <w:rPr>
          <w:lang w:val="pt_PT" w:bidi="pt_PT"/>
        </w:rPr>
      </w:r>
      <w:r>
        <w:rPr>
          <w:lang w:val="pt_PT" w:bidi="pt_PT"/>
        </w:rPr>
        <w:t xml:space="preserve">Jesus diz que todo </w:t>
      </w:r>
      <w:r>
        <w:rPr>
          <w:b/>
          <w:lang w:val="pt_PT" w:bidi="pt_PT"/>
        </w:rPr>
        <w:t>pecado</w:t>
      </w:r>
      <w:r>
        <w:rPr>
          <w:lang w:val="pt_PT" w:bidi="pt_PT"/>
        </w:rPr>
        <w:t xml:space="preserve"> e </w:t>
      </w:r>
      <w:r>
        <w:rPr>
          <w:b/>
          <w:lang w:val="pt_PT" w:bidi="pt_PT"/>
        </w:rPr>
        <w:t>blasfêmia</w:t>
      </w:r>
      <w:r>
        <w:rPr>
          <w:lang w:val="pt_PT" w:bidi="pt_PT"/>
        </w:rPr>
        <w:t xml:space="preserve"> podem ser perdoados. Pecado se refere a um ato de desobediência a Deus. Certifique-se de que a palavra usada neste caso não signifique o fato de alguém ter deixado de executar algum ato religioso, como um ritual ou prece, nem deixado de seguir certas regras religiosas. Use a mesma palavra para "pecado" como você usou em passagens anteriores. Para mais informações sobre </w:t>
      </w:r>
      <w:hyperlink r:id="rId24">
        <w:r>
          <w:rPr>
            <w:lang w:val="pt_PT" w:bidi="pt_PT"/>
          </w:rPr>
          <w:rPr>
            <w:color w:val="0000EE"/>
            <w:u w:val="single"/>
          </w:rPr>
          <w:t>pecado</w:t>
        </w:r>
      </w:hyperlink>
      <w:r>
        <w:rPr>
          <w:lang w:val="pt_PT" w:bidi="pt_PT"/>
        </w:rPr>
        <w:t xml:space="preserve">, consulte o Glossário Mestre. </w:t>
      </w:r>
      <w:r>
        <w:rPr>
          <w:b/>
          <w:lang w:val="pt_PT" w:bidi="pt_PT"/>
        </w:rPr>
        <w:t>Blasfêmia</w:t>
      </w:r>
      <w:r>
        <w:rPr>
          <w:lang w:val="pt_PT" w:bidi="pt_PT"/>
        </w:rPr>
        <w:t xml:space="preserve"> significa desonrar a Deus e tratá-lo como menos majestoso do que ele é.</w:t>
      </w:r>
    </w:p>
    <w:p>
      <w:pPr/>
      <w:r>
        <w:rPr>
          <w:lang w:val="pt_PT" w:bidi="pt_PT"/>
        </w:rPr>
      </w:r>
      <w:r>
        <w:rPr>
          <w:lang w:val="pt_PT" w:bidi="pt_PT"/>
        </w:rPr>
        <w:t xml:space="preserve">Pare aqui e discuta como um grupo qual palavra ou frase você usará para </w:t>
      </w:r>
      <w:r>
        <w:rPr>
          <w:b/>
          <w:lang w:val="pt_PT" w:bidi="pt_PT"/>
        </w:rPr>
        <w:t>blasfêmia</w:t>
      </w:r>
      <w:r>
        <w:rPr>
          <w:lang w:val="pt_PT" w:bidi="pt_PT"/>
        </w:rPr>
        <w:t xml:space="preserve">. Procure a palavra </w:t>
      </w:r>
      <w:hyperlink r:id="rId55">
        <w:r>
          <w:rPr>
            <w:lang w:val="pt_PT" w:bidi="pt_PT"/>
          </w:rPr>
          <w:rPr>
            <w:color w:val="0000EE"/>
            <w:u w:val="single"/>
          </w:rPr>
          <w:t>blasfêmia</w:t>
        </w:r>
      </w:hyperlink>
      <w:r>
        <w:rPr>
          <w:lang w:val="pt_PT" w:bidi="pt_PT"/>
        </w:rPr>
        <w:t xml:space="preserve"> no Glossário Mestre para mais informações. Pare este áudio aqui.</w:t>
      </w:r>
    </w:p>
    <w:p>
      <w:pPr/>
      <w:r>
        <w:rPr>
          <w:lang w:val="pt_PT" w:bidi="pt_PT"/>
        </w:rPr>
      </w:r>
      <w:r>
        <w:rPr>
          <w:lang w:val="pt_PT" w:bidi="pt_PT"/>
        </w:rPr>
        <w:t xml:space="preserve">O </w:t>
      </w:r>
      <w:r>
        <w:rPr>
          <w:b/>
          <w:lang w:val="pt_PT" w:bidi="pt_PT"/>
        </w:rPr>
        <w:t>perdão</w:t>
      </w:r>
      <w:r>
        <w:rPr>
          <w:lang w:val="pt_PT" w:bidi="pt_PT"/>
        </w:rPr>
        <w:t xml:space="preserve"> envolve duas pessoas, uma das quais tenha cometido algum erro para com a outra. No perdão, quem tenha sofrido o malfeito renuncia a seus direitos e decide não punir a outra pessoa da forma como ela mereceria. Ele não busca vingança. Com Deus, o perdão está disponível para todos aqueles que deixam de praticar o mal e se voltam para Deus. Com isso, a relação de Deus com eles é restaurada. Use a mesma palavra para "perdoar" como você usou em passagens anteriores. Para mais informações sobre </w:t>
      </w:r>
      <w:hyperlink r:id="rId23">
        <w:r>
          <w:rPr>
            <w:lang w:val="pt_PT" w:bidi="pt_PT"/>
          </w:rPr>
          <w:rPr>
            <w:color w:val="0000EE"/>
            <w:u w:val="single"/>
          </w:rPr>
          <w:t>perdoar</w:t>
        </w:r>
      </w:hyperlink>
      <w:r>
        <w:rPr>
          <w:lang w:val="pt_PT" w:bidi="pt_PT"/>
        </w:rPr>
        <w:t>, consulte o Glossário Mestre.</w:t>
      </w:r>
    </w:p>
    <w:p>
      <w:pPr/>
      <w:r>
        <w:rPr>
          <w:lang w:val="pt_PT" w:bidi="pt_PT"/>
        </w:rPr>
      </w:r>
      <w:r>
        <w:rPr>
          <w:lang w:val="pt_PT" w:bidi="pt_PT"/>
        </w:rPr>
        <w:t xml:space="preserve">Jesus diz que qualquer um que blasfema contra o </w:t>
      </w:r>
      <w:r>
        <w:rPr>
          <w:b/>
          <w:lang w:val="pt_PT" w:bidi="pt_PT"/>
        </w:rPr>
        <w:t>Espírito Santo</w:t>
      </w:r>
      <w:r>
        <w:rPr>
          <w:lang w:val="pt_PT" w:bidi="pt_PT"/>
        </w:rPr>
        <w:t xml:space="preserve"> não será perdoado. O Espírito Santo se refere ao Espírito de Deus. O Espírito de Deus equipa as pessoas para fazer algo. A pessoa cheia do Espírito de Deus carrega uma mensagem de Deus para o povo ou para uma pessoa. A pessoa com o Espírito de Deus tem sabedoria e autoridade divinas. No Novo Testamento, o conceito de "santo" se refere às pessoas ou coisas que pertencem a Deus, são consagradas a Ele, ou se assemelham a Ele. Isso nos ajuda a entender por que falar contra o Espírito Santo seria um pecado imperdoável. Use o mesmo termo para "Espírito Santo" aqui como você usou em passagens anteriores. Para mais informações sobre </w:t>
      </w:r>
      <w:hyperlink r:id="rId25">
        <w:r>
          <w:rPr>
            <w:lang w:val="pt_PT" w:bidi="pt_PT"/>
          </w:rPr>
          <w:rPr>
            <w:color w:val="0000EE"/>
            <w:u w:val="single"/>
          </w:rPr>
          <w:t>Espírito Santo</w:t>
        </w:r>
      </w:hyperlink>
      <w:r>
        <w:rPr>
          <w:lang w:val="pt_PT" w:bidi="pt_PT"/>
        </w:rPr>
        <w:t>, consulte o Glossário Mestre.</w:t>
      </w:r>
    </w:p>
    <w:p>
      <w:pPr/>
      <w:r>
        <w:rPr>
          <w:lang w:val="pt_PT" w:bidi="pt_PT"/>
        </w:rPr>
      </w:r>
      <w:r>
        <w:rPr>
          <w:lang w:val="pt_PT" w:bidi="pt_PT"/>
        </w:rPr>
        <w:t xml:space="preserve">Jesus diz que qualquer um que faz sua vontade é seu </w:t>
      </w:r>
      <w:r>
        <w:rPr>
          <w:b/>
          <w:lang w:val="pt_PT" w:bidi="pt_PT"/>
        </w:rPr>
        <w:t>irmão e irmã</w:t>
      </w:r>
      <w:r>
        <w:rPr>
          <w:lang w:val="pt_PT" w:bidi="pt_PT"/>
        </w:rPr>
        <w:t>. Pode haver apenas um termo em seu idioma para "irmão e irmã". Nesse caso, não há problema em usar apenas um termo.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4:1–20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Marcos 4:1–20 e guarde em seu coração. Ouça o texto três vezes (em três traduções diferentes, se possível). Depois discuta com seu grupo as seguintes perguntas:</w:t>
      </w:r>
    </w:p>
    <w:p>
      <w:pPr>
        <w:pStyle w:val="ListNumber"/>
        <w:numPr>
          <w:ilvl w:val="0"/>
          <w:numId w:val="28"/>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Em passagens anteriores em Marcos, você já teve histórias de Jesus caminhando à beira do Mar da Galileia e ensinando as pessoas. Jesus estava fazendo isso perto da cidade de Cafarnaum, onde Jesus estava vivendo. Tantas pessoas se reuniram naquela ocasião de ensino anterior que Jesus entrou em um barco que flutuava na água, perto da margem. Jesus falava ou ensinava para que as pessoas na costa pudessem ver e ouvir. As pessoas podiam ouvir Jesus mais claramente quando ele estava no barco na água. Jesus faz o mesmo nessa passagem. Essa passagem é uma história narrativa. Jesus conta a história para um grupo grande e depois explica a história para um pequeno grupo. Jesus cita o profeta Isaías durante a explicação. Essa citação é poesia.</w:t>
      </w:r>
    </w:p>
    <w:p>
      <w:pPr/>
      <w:r>
        <w:rPr>
          <w:lang w:val="pt_PT" w:bidi="pt_PT"/>
        </w:rPr>
      </w:r>
      <w:r>
        <w:rPr>
          <w:lang w:val="pt_PT" w:bidi="pt_PT"/>
        </w:rPr>
        <w:t>Em passagens anteriores, fomos informados de que Jesus estava ensinando as pessoas. Nessa passagem, ouvimos as histórias que Jesus usava enquanto ensinava. Essa é a primeira das duas seções de ensino principais em Marcos. A história começa com a frase: “Mais uma vez, Jesus começou a ensinar”. Essa frase nos diz que Jesus já tem ensinado as pessoas em várias ocasiões.</w:t>
      </w:r>
    </w:p>
    <w:p>
      <w:pPr/>
      <w:r>
        <w:rPr>
          <w:lang w:val="pt_PT" w:bidi="pt_PT"/>
        </w:rPr>
      </w:r>
      <w:r>
        <w:rPr>
          <w:lang w:val="pt_PT" w:bidi="pt_PT"/>
        </w:rPr>
        <w:t>Pare aqui e olhe para um mapa do Mar da Galileia com Cafarnaum marcada no mapa. Mostre uma imagem de um barco em que Jesus poderia ter estado sentado enquanto ensinava as pessoas. Pare este áudio aqui.</w:t>
      </w:r>
    </w:p>
    <w:p>
      <w:pPr/>
      <w:r>
        <w:rPr>
          <w:lang w:val="pt_PT" w:bidi="pt_PT"/>
        </w:rPr>
      </w:r>
      <w:r>
        <w:rPr>
          <w:lang w:val="pt_PT" w:bidi="pt_PT"/>
        </w:rPr>
        <w:t>Jesus começa a ensinar. Jesus ensina contando às pessoas histórias simples chamadas de parábolas. Uma parábola era um tipo especial de história que Jesus contava. A parábola era uma história que usava algo da vida cotidiana para ensinar às pessoas algo importante sobre Deus. As parábolas eram muitas vezes difíceis de entender, a menos que as pessoas realmente tentassem ouvir ou pensar sobre o significado. Quando Jesus conta uma parábola, ele espera que as pessoas mudem sua atitude ou ações. As parábolas nessa parte de Marcos falam sobre o mistério do Reino de Deus. As parábolas não são fáceis de entender. Isso é porque no Reino de Deus, as pessoas fazem as coisas de uma maneira, enquanto na terra as pessoas fazem as coisas de uma maneira diferente. As pessoas têm que ouvir atentamente essas parábolas. As pessoas têm que “querer” entender o que a história está dizendo sobre Deus. Uma vez que uma pessoa entende a história, essa pessoa deve querer mudar sua maneira de agir ou de pensar. De fato, uma pessoa prova que ela entendeu uma parábola quando ela muda sua maneira de se comportar.</w:t>
      </w:r>
    </w:p>
    <w:p>
      <w:pPr/>
      <w:r>
        <w:rPr>
          <w:lang w:val="pt_PT" w:bidi="pt_PT"/>
        </w:rPr>
      </w:r>
      <w:r>
        <w:rPr>
          <w:lang w:val="pt_PT" w:bidi="pt_PT"/>
        </w:rPr>
        <w:t>A primeira história que Jesus conta é sobre um agricultor que sai para semear. Naquela época, os agricultores espalhavam sementes sobre o solo em vez de colocá-las diretamente em um buraco que ele havia cavado. O agricultor carregou uma bolsa em seu ombro cheia de muitas sementes. Ele andou e espalhou as sementes no chão. Para algumas culturas, essa não é uma boa maneira de semear. No entanto, naquela época, o agricultor arava as sementes no solo mais tarde. Apesar do que podemos pensar, este agricultor não era descuidado.</w:t>
      </w:r>
    </w:p>
    <w:p>
      <w:pPr/>
      <w:r>
        <w:rPr>
          <w:lang w:val="pt_PT" w:bidi="pt_PT"/>
        </w:rPr>
      </w:r>
      <w:r>
        <w:rPr>
          <w:lang w:val="pt_PT" w:bidi="pt_PT"/>
        </w:rPr>
        <w:t>Pare aqui e passe algum tempo discutindo, como equipe de tradução, como os agricultores em suas culturas plantam as sementes e preparam os campos. Quais as diferenças em relação a esta parábola? Quais as similaridades? Fale sobre bons e maus agricultores em sua cultura.</w:t>
      </w:r>
    </w:p>
    <w:p>
      <w:pPr/>
      <w:r>
        <w:rPr>
          <w:lang w:val="pt_PT" w:bidi="pt_PT"/>
        </w:rPr>
      </w:r>
      <w:r>
        <w:rPr>
          <w:lang w:val="pt_PT" w:bidi="pt_PT"/>
        </w:rPr>
        <w:t>Mostre uma foto do tipo de bolsa em que o agricultor levaria as sementes. Pare o áudio aqui.</w:t>
      </w:r>
    </w:p>
    <w:p>
      <w:pPr/>
      <w:r>
        <w:rPr>
          <w:lang w:val="pt_PT" w:bidi="pt_PT"/>
        </w:rPr>
      </w:r>
      <w:r>
        <w:rPr>
          <w:lang w:val="pt_PT" w:bidi="pt_PT"/>
        </w:rPr>
        <w:t>Jesus conta a história sobre os 4 lugares onde a semente cai e ele conta o que acontece com a semente em cada lugar. Primeiro, a semente cai no caminho duro e os pássaros comem a semente antes que ela possa ser arada no chão. Algumas sementes caem em um solo com uma camada fina de terra com pedras por baixo. As plantas não podem criar boas raízes. O terceiro conjunto de semente cai no solo que também já tem espinhos. Esses espinhos ainda não surgiram, então o agricultor não os vê. O agricultor não sabe que os espinhos estão no solo. A última semente cai em solo bom e reproduz 30, 60 ou 100 vezes do que o agricultor semeou. Essa é uma colheita muita boa.</w:t>
      </w:r>
    </w:p>
    <w:p>
      <w:pPr/>
      <w:r>
        <w:rPr>
          <w:lang w:val="pt_PT" w:bidi="pt_PT"/>
        </w:rPr>
      </w:r>
      <w:r>
        <w:rPr>
          <w:lang w:val="pt_PT" w:bidi="pt_PT"/>
        </w:rPr>
        <w:t>Pare e mostre uma imagem de espinhos na Palestina. Também mostre uma imagem de um campo na Palestina que mostra todos os 4 tipos de solo em uma imagem ou em um só campo. Observe que toda a semente cai em um só campo. O agricultor não vai para 4 campos diferentes para semear. Pare o áudio aqui.</w:t>
      </w:r>
    </w:p>
    <w:p>
      <w:pPr/>
      <w:r>
        <w:rPr>
          <w:lang w:val="pt_PT" w:bidi="pt_PT"/>
        </w:rPr>
      </w:r>
      <w:r>
        <w:rPr>
          <w:lang w:val="pt_PT" w:bidi="pt_PT"/>
        </w:rPr>
        <w:t>Algum tempo depois, quando Jesus e os discípulos estavam sozinhos com algumas outras pessoas reunidas, os discípulos pediram a Jesus para explicar as histórias que ele contou naquele dia. Isso ocorre depois que a multidão havia saído. Jesus não está mais no barco. Não sabemos onde eles estavam. Não sabemos se isso foi no mesmo dia.</w:t>
      </w:r>
    </w:p>
    <w:p>
      <w:pPr/>
      <w:r>
        <w:rPr>
          <w:lang w:val="pt_PT" w:bidi="pt_PT"/>
        </w:rPr>
      </w:r>
      <w:r>
        <w:rPr>
          <w:lang w:val="pt_PT" w:bidi="pt_PT"/>
        </w:rPr>
        <w:t>Lembre-se de que em histórias anteriores vimos que algumas pessoas não acreditam em Jesus. Os discípulos seguem e acreditam em Jesus. Jesus disse: “Vocês, discípulos, têm permissão para entender as ‘coisas secretas’ de Deus”. Nessa história, as “coisas secretas” de que Jesus está falando descrevem o futuro Reino de Deus que ele está trazendo para a terra. Jesus descreveu os dois tipos de pessoas que ouvem as parábolas. Há aqueles que ouvem, mas não querem entender sobre o Reino de Deus. Eles são os de fora ou aqueles que não estão no Reino de Deus. Há aqueles que ouvem e se voltaram para Deus para serem perdoados. Eles são os dentro, aqueles que estão no Reino de Deus.</w:t>
      </w:r>
    </w:p>
    <w:p>
      <w:pPr/>
      <w:r>
        <w:rPr>
          <w:lang w:val="pt_PT" w:bidi="pt_PT"/>
        </w:rPr>
      </w:r>
      <w:r>
        <w:rPr>
          <w:lang w:val="pt_PT" w:bidi="pt_PT"/>
        </w:rPr>
        <w:t>Após dizer isso, Jesus citou o profeta Isaías. Essas frases estão em poesia. Se seu idioma não usa poesia, você pode colocar isso em frases simples.</w:t>
      </w:r>
    </w:p>
    <w:p>
      <w:pPr/>
      <w:r>
        <w:rPr>
          <w:lang w:val="pt_PT" w:bidi="pt_PT"/>
        </w:rPr>
      </w:r>
      <w:r>
        <w:rPr>
          <w:lang w:val="pt_PT" w:bidi="pt_PT"/>
        </w:rPr>
        <w:t>Pare e discuta: conte uma história em seu idioma. Essa história tem um alerta para as pessoas que ouvem a história. Ouça atentamente como o narrador dá o alerta. Que forma de linguagem esse narrador usa? Isso o ajudará a decidir como traduzir a citação de Isaías. Pare o áudio aqui.</w:t>
      </w:r>
    </w:p>
    <w:p>
      <w:pPr/>
      <w:r>
        <w:rPr>
          <w:lang w:val="pt_PT" w:bidi="pt_PT"/>
        </w:rPr>
      </w:r>
      <w:r>
        <w:rPr>
          <w:lang w:val="pt_PT" w:bidi="pt_PT"/>
        </w:rPr>
        <w:t>A passagem não usa o nome de Isaías. Em vez disso, Jesus diz: “As Escrituras”. As Escrituras nos dias de Jesus eram compostas dos escritos da lei religiosa que Deus deu a Moisés, os escritos dos profetas e a história do povo de Deus. Jesus não diz qual profeta ele está citando.</w:t>
      </w:r>
    </w:p>
    <w:p>
      <w:pPr/>
      <w:r>
        <w:rPr>
          <w:lang w:val="pt_PT" w:bidi="pt_PT"/>
        </w:rPr>
      </w:r>
      <w:r>
        <w:rPr>
          <w:lang w:val="pt_PT" w:bidi="pt_PT"/>
        </w:rPr>
        <w:t>Parece que Jesus está dizendo que ele ensina por parábolas para esconder a verdade das pessoas, mas não é isso que ele está dizendo aqui. Jesus diz que as coisas que Isaías disse que aconteceriam vão realmente acontecer. Os de fora, ou aqueles que não acreditam em Jesus, não acreditarão nas coisas que ele diz. Portanto, Jesus não lhes dirá mais sobre os segredos do Reino de Deus.</w:t>
      </w:r>
    </w:p>
    <w:p>
      <w:pPr/>
      <w:r>
        <w:rPr>
          <w:lang w:val="pt_PT" w:bidi="pt_PT"/>
        </w:rPr>
      </w:r>
      <w:r>
        <w:rPr>
          <w:lang w:val="pt_PT" w:bidi="pt_PT"/>
        </w:rPr>
        <w:t>Marcos repete esse mesmo tema daqueles que ouvem ou veem e daqueles que não querem ouvir ou ver em todo o livro de Marcos.</w:t>
      </w:r>
    </w:p>
    <w:p>
      <w:pPr/>
      <w:r>
        <w:rPr>
          <w:lang w:val="pt_PT" w:bidi="pt_PT"/>
        </w:rPr>
      </w:r>
      <w:r>
        <w:rPr>
          <w:lang w:val="pt_PT" w:bidi="pt_PT"/>
        </w:rPr>
        <w:t>Então Jesus prossegue para explicar essa parábola aos seus discípulos. Às vezes, as explicações de Jesus não parecem corresponder à parábola. Por exemplo, nesta parábola, as pessoas são os solos, mas na explicação posterior de Jesus, parece que as pessoas (homens) são as sementes semeadas. Além disso, a palavra para semente é singular, mas a ideia das pessoas é plural. A palavra “sementes” na língua original não é masculina ou feminina, mas, nesta história, Jesus se refere a elas como se fossem homens.</w:t>
      </w:r>
    </w:p>
    <w:p>
      <w:pPr/>
      <w:r>
        <w:rPr>
          <w:lang w:val="pt_PT" w:bidi="pt_PT"/>
        </w:rPr>
      </w:r>
      <w:r>
        <w:rPr>
          <w:lang w:val="pt_PT" w:bidi="pt_PT"/>
        </w:rPr>
        <w:t>Pare e discuta: conte uma história com objetos como árvores, plantas, pedras ou animais que representam algo sobre as pessoas. Ouça atentamente o narrador. Quando fala sobre esses objetos, o narrador usa palavras para indicar se os objetos são masculinos ou femininos? Pare o áudio aqui.</w:t>
      </w:r>
    </w:p>
    <w:p>
      <w:pPr/>
      <w:r>
        <w:rPr>
          <w:lang w:val="pt_PT" w:bidi="pt_PT"/>
        </w:rPr>
      </w:r>
      <w:r>
        <w:rPr>
          <w:lang w:val="pt_PT" w:bidi="pt_PT"/>
        </w:rPr>
        <w:t>Quando Jesus contou a parábola, ele falou sobre como o agricultor semeia. No entanto, quando Jesus explica a parábola, ele fala mais sobre a semente e o que aconteceu com ela.</w:t>
      </w:r>
    </w:p>
    <w:p>
      <w:pPr/>
      <w:r>
        <w:rPr>
          <w:lang w:val="pt_PT" w:bidi="pt_PT"/>
        </w:rPr>
      </w:r>
      <w:r>
        <w:rPr>
          <w:lang w:val="pt_PT" w:bidi="pt_PT"/>
        </w:rPr>
        <w:t>A interpretação de Jesus da parábola é apenas uma descrição do simbolismo nela. Jesus não dá uma explicação exata de quem é o semeador. Jesus não explica por que os solos são diferentes. Jesus não explica com o que colheita se parece. Jesus não explica se ele está falando sobre cristãos que precisam crescer espiritualmente, ou sobre não cristãos, escutando e aceitando o Reino de Deus. As parábolas geralmente têm um significado mais amplo do que apenas uma situação específica ou um período específico. Não presuma que essa parábola tem um significado específico, porque as Escrituras não dão um significado específico.</w:t>
      </w:r>
    </w:p>
    <w:p>
      <w:pPr/>
      <w:r>
        <w:rPr>
          <w:lang w:val="pt_PT" w:bidi="pt_PT"/>
        </w:rPr>
      </w:r>
      <w:r>
        <w:rPr>
          <w:lang w:val="pt_PT" w:bidi="pt_PT"/>
        </w:rPr>
        <w:t>Jesus diz que a semente que o agricultor semeia é a palavra de Deus, ou a mensagem de boas novas sobre o Reino de Deus. O agricultor planta uma colheita ao levar a palavra de Deus a outras pessoas. A semente que cai no caminho representa essas pessoas que ouvem a palavra de Deus, mas Satanás vem e a leva. Lembre-se de que no caminho, o solo é duro. A semente ficará sobre a terra até que o arado venha e revolva o solo.</w:t>
      </w:r>
    </w:p>
    <w:p>
      <w:pPr/>
      <w:r>
        <w:rPr>
          <w:lang w:val="pt_PT" w:bidi="pt_PT"/>
        </w:rPr>
      </w:r>
      <w:r>
        <w:rPr>
          <w:lang w:val="pt_PT" w:bidi="pt_PT"/>
        </w:rPr>
        <w:t>O solo rochoso representa aqueles que ouvem a palavra de Deus com alegria, mas não conseguem criar raízes profundas por causa das pedras sob o solo. Problemas ou perseguição têm o mesmo efeito que o sol brilhando sobre a planta. Sem boas raízes, a planta murcha e morre.</w:t>
      </w:r>
    </w:p>
    <w:p>
      <w:pPr/>
      <w:r>
        <w:rPr>
          <w:lang w:val="pt_PT" w:bidi="pt_PT"/>
        </w:rPr>
      </w:r>
      <w:r>
        <w:rPr>
          <w:lang w:val="pt_PT" w:bidi="pt_PT"/>
        </w:rPr>
        <w:t>O solo com espinhos representa aqueles que ouvem e acreditam, mas nunca produzem qualquer colheita. As preocupações com a vida, o desejo de ter riqueza ou outras coisas sufocando as plantas da mesma forma que os espinhos sufocam as plantas boas. A planta nunca produz qualquer grão.</w:t>
      </w:r>
    </w:p>
    <w:p>
      <w:pPr/>
      <w:r>
        <w:rPr>
          <w:lang w:val="pt_PT" w:bidi="pt_PT"/>
        </w:rPr>
      </w:r>
      <w:r>
        <w:rPr>
          <w:lang w:val="pt_PT" w:bidi="pt_PT"/>
        </w:rPr>
        <w:t>Pare e discuta: fale sobre cada um dos 4 tipos de solo e o que acontece com as plantas que crescem em cada um desses tipos de solo. Por exemplo, o que acontece com uma planta que não tem uma raiz capaz de obter água do solo. Pare o áudio aqui.</w:t>
      </w:r>
    </w:p>
    <w:p>
      <w:pPr/>
      <w:r>
        <w:rPr>
          <w:lang w:val="pt_PT" w:bidi="pt_PT"/>
        </w:rPr>
      </w:r>
      <w:r>
        <w:rPr>
          <w:lang w:val="pt_PT" w:bidi="pt_PT"/>
        </w:rPr>
        <w:t>O solo bom produz uma colheita incrível. Isso representa as pessoas que ouvem, acreditam e dizem aos outros que há uma enorme colheita.</w:t>
      </w:r>
    </w:p>
    <w:p>
      <w:pPr/>
      <w:r>
        <w:rPr>
          <w:lang w:val="pt_PT" w:bidi="pt_PT"/>
        </w:rPr>
      </w:r>
      <w:r>
        <w:rPr>
          <w:lang w:val="pt_PT" w:bidi="pt_PT"/>
        </w:rPr>
        <w:t>Mostre uma imagem de espigas carregadas de trigo ou de outros grãos. Fale sobre o que uma grande colheita se pareceria. Pare o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4.1–20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está ensinando ao lado do Mar da Galileia. Uma grande multidão se reúne em torno de Jesus. Jesus entra em um barco e se senta nele, perto da margem, para que as pessoas na praia possam ver e ouvir Jesus. Jesus conta ao povo uma parábola.</w:t>
      </w:r>
    </w:p>
    <w:p>
      <w:pPr/>
      <w:r>
        <w:rPr>
          <w:lang w:val="pt_PT" w:bidi="pt_PT"/>
        </w:rPr>
      </w:r>
      <w:r>
        <w:rPr>
          <w:b/>
          <w:lang w:val="pt_PT" w:bidi="pt_PT"/>
        </w:rPr>
        <w:t>Na segunda cena:</w:t>
      </w:r>
      <w:r>
        <w:rPr>
          <w:lang w:val="pt_PT" w:bidi="pt_PT"/>
        </w:rPr>
        <w:t xml:space="preserve"> Jesus e seus discípulos, juntamente com alguns outros seguidores de Jesus estão em um lugar sozinho. Os discípulos pedem a Jesus para explicar as parábolas. Jesus diz: “A vocês foi dada a capacidade de conhecer as coisas profundas sobre Deus. Se vocês não souberem essas coisas, como poderão entender as demais?” Ele cita o profeta Isaías para explicar por que ele conta parábolas — para que as pessoas que não estão atentas às coisas espirituais não o compreendam.</w:t>
      </w:r>
    </w:p>
    <w:p>
      <w:pPr/>
      <w:r>
        <w:rPr>
          <w:lang w:val="pt_PT" w:bidi="pt_PT"/>
        </w:rPr>
      </w:r>
      <w:r>
        <w:rPr>
          <w:b/>
          <w:lang w:val="pt_PT" w:bidi="pt_PT"/>
        </w:rPr>
        <w:t>Na terceira cena:</w:t>
      </w:r>
      <w:r>
        <w:rPr>
          <w:lang w:val="pt_PT" w:bidi="pt_PT"/>
        </w:rPr>
        <w:t xml:space="preserve"> Jesus explica o significado da parábola.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Outros que permanecem para ouvir a explicação da parábola</w:t>
      </w:r>
    </w:p>
    <w:p>
      <w:pPr/>
      <w:r>
        <w:rPr>
          <w:lang w:val="pt_PT" w:bidi="pt_PT"/>
        </w:rPr>
      </w:r>
      <w:r>
        <w:rPr>
          <w:lang w:val="pt_PT" w:bidi="pt_PT"/>
        </w:rPr>
        <w:t>Os personagens na parábola de Jesus incluem:</w:t>
      </w:r>
    </w:p>
    <w:p>
      <w:pPr>
        <w:pStyle w:val="ListBullet"/>
        <w:spacing w:line="240" w:lineRule="auto"/>
        <w:ind w:left="720"/>
      </w:pPr>
      <w:r>
        <w:rPr>
          <w:lang w:val="pt_PT" w:bidi="pt_PT"/>
        </w:rPr>
      </w:r>
      <w:r>
        <w:rPr>
          <w:lang w:val="pt_PT" w:bidi="pt_PT"/>
        </w:rPr>
        <w:t xml:space="preserve">Um agricultor </w:t>
      </w:r>
    </w:p>
    <w:p>
      <w:pPr>
        <w:pStyle w:val="ListBullet"/>
        <w:spacing w:line="240" w:lineRule="auto"/>
        <w:ind w:left="720"/>
      </w:pPr>
      <w:r>
        <w:rPr>
          <w:lang w:val="pt_PT" w:bidi="pt_PT"/>
        </w:rPr>
      </w:r>
      <w:r>
        <w:rPr>
          <w:lang w:val="pt_PT" w:bidi="pt_PT"/>
        </w:rPr>
        <w:t>Sementes</w:t>
      </w:r>
    </w:p>
    <w:p>
      <w:pPr>
        <w:pStyle w:val="ListBullet"/>
        <w:spacing w:line="240" w:lineRule="auto"/>
        <w:ind w:left="720"/>
      </w:pPr>
      <w:r>
        <w:rPr>
          <w:lang w:val="pt_PT" w:bidi="pt_PT"/>
        </w:rPr>
      </w:r>
      <w:r>
        <w:rPr>
          <w:lang w:val="pt_PT" w:bidi="pt_PT"/>
        </w:rPr>
        <w:t>Quatro tipos de solo</w:t>
      </w:r>
    </w:p>
    <w:p>
      <w:pPr>
        <w:pStyle w:val="ListBullet"/>
        <w:spacing w:line="240" w:lineRule="auto"/>
        <w:ind w:left="720"/>
      </w:pPr>
      <w:r>
        <w:rPr>
          <w:lang w:val="pt_PT" w:bidi="pt_PT"/>
        </w:rPr>
      </w:r>
      <w:r>
        <w:rPr>
          <w:lang w:val="pt_PT" w:bidi="pt_PT"/>
        </w:rPr>
        <w:t>Pássaros que vêm para comer a semente</w:t>
      </w:r>
    </w:p>
    <w:p>
      <w:pPr>
        <w:pStyle w:val="ListBullet"/>
        <w:spacing w:line="240" w:lineRule="auto"/>
        <w:ind w:left="720"/>
      </w:pPr>
      <w:r>
        <w:rPr>
          <w:lang w:val="pt_PT" w:bidi="pt_PT"/>
        </w:rPr>
      </w:r>
      <w:r>
        <w:rPr>
          <w:lang w:val="pt_PT" w:bidi="pt_PT"/>
        </w:rPr>
        <w:t>Os 4 tipos de pessoas que ouvem a palavra de Deus</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Na cena um, a passagem começa dizendo que “Mais uma vez, Jesus começou a ensinar à beira da margem do lago”. Esse lago é o Mar da Galileia e Jesus está perto de Cafarnaum. As palavras “mais uma vez” indicam que Jesus já havia ensinado o povo antes desse momento. No entanto, essa é a primeira vez, em Marcos, que temos o ensino real que Jesus havia transmitido. Jesus ensinou as pessoas contando-lhes parábolas.</w:t>
      </w:r>
    </w:p>
    <w:p>
      <w:pPr/>
      <w:r>
        <w:rPr>
          <w:lang w:val="pt_PT" w:bidi="pt_PT"/>
        </w:rPr>
      </w:r>
      <w:r>
        <w:rPr>
          <w:lang w:val="pt_PT" w:bidi="pt_PT"/>
        </w:rPr>
        <w:t>A multidão se tornou muito grande. Jesus entrou em um barco e levou o barco para a água. Jesus sentou-se no barco para ensinar. As pessoas na costa podiam ver Jesus e ouvi-lo enquanto ele ensinava.</w:t>
      </w:r>
    </w:p>
    <w:p>
      <w:pPr/>
      <w:r>
        <w:rPr>
          <w:lang w:val="pt_PT" w:bidi="pt_PT"/>
        </w:rPr>
      </w:r>
      <w:r>
        <w:rPr>
          <w:lang w:val="pt_PT" w:bidi="pt_PT"/>
        </w:rPr>
        <w:t>Pare e mostre uma imagem de um homem sentado em um pequeno barco perto da margem de um lago. Pare o áudio aqui.</w:t>
      </w:r>
    </w:p>
    <w:p>
      <w:pPr/>
      <w:r>
        <w:rPr>
          <w:lang w:val="pt_PT" w:bidi="pt_PT"/>
        </w:rPr>
      </w:r>
      <w:r>
        <w:rPr>
          <w:lang w:val="pt_PT" w:bidi="pt_PT"/>
        </w:rPr>
        <w:t>Quando Jesus começou a ensinar, ele disse: “Ouça”. No idioma original, essa palavra pode ter dois significados: olhar e ouvir. Essas são palavras de ordem. Elas são palavras fortes que dão às pessoas instruções muito específicas. Antes de Jesus começar a história, ele diz ao povo para ouvir atentamente o que ele vai dizer. Ao usar essas palavras, Jesus diz ao povo que o que ele está prestes a dizer será muito importante para eles ouvirem.</w:t>
      </w:r>
    </w:p>
    <w:p>
      <w:pPr/>
      <w:r>
        <w:rPr>
          <w:lang w:val="pt_PT" w:bidi="pt_PT"/>
        </w:rPr>
      </w:r>
      <w:r>
        <w:rPr>
          <w:lang w:val="pt_PT" w:bidi="pt_PT"/>
        </w:rPr>
        <w:t>Pare aqui e discuta: conte uma história onde alguém está ensinando um grupo. O que a pessoa diz ao grupo no início da lição para que o grupo preste atenção ao que o professor diz? Pare o áudio aqui.</w:t>
      </w:r>
    </w:p>
    <w:p>
      <w:pPr/>
      <w:r>
        <w:rPr>
          <w:lang w:val="pt_PT" w:bidi="pt_PT"/>
        </w:rPr>
      </w:r>
      <w:r>
        <w:rPr>
          <w:lang w:val="pt_PT" w:bidi="pt_PT"/>
        </w:rPr>
        <w:t>Jesus conta a história do agricultor que sai para semear. É importante lembrar que a palavra para semente aqui pode significar apenas uma semente ou muitas sementes. Nesse contexto a palavra para semente representa muitas sementes. Você deve deixar claro que o agricultor está jogando muitas sementes.</w:t>
      </w:r>
    </w:p>
    <w:p>
      <w:pPr/>
      <w:r>
        <w:rPr>
          <w:lang w:val="pt_PT" w:bidi="pt_PT"/>
        </w:rPr>
      </w:r>
      <w:r>
        <w:rPr>
          <w:lang w:val="pt_PT" w:bidi="pt_PT"/>
        </w:rPr>
        <w:t>Pare e pratique a história. Alguém teria um saco cheio de algo, como areia, que representaria a semente. Essa pessoa caminharia ao longo do caminho retirando punhados da bolsa e fazendo um movimento de espalhar. Marque uma área com o caminho e os 3 tipos de solo. Os diferentes solos estão próximos uns dos outros e perto do caminho. Enquanto o agricultor espalha a semente, note como parte da semente cai em cada uma das 4 áreas. O agricultor está semeando em um campo. Peça a alguém para descrever o que a pessoa que espalha a semente está fazendo. Peça a essa pessoa para descrever os solos ou áreas onde a semente está caindo. Pare o áudio aqui.</w:t>
      </w:r>
    </w:p>
    <w:p>
      <w:pPr/>
      <w:r>
        <w:rPr>
          <w:lang w:val="pt_PT" w:bidi="pt_PT"/>
        </w:rPr>
      </w:r>
      <w:r>
        <w:rPr>
          <w:lang w:val="pt_PT" w:bidi="pt_PT"/>
        </w:rPr>
        <w:t>O grão que caía no solo bom, reproduzia 30 ou 60, ou 100 vezes o que era semeado.</w:t>
      </w:r>
    </w:p>
    <w:p>
      <w:pPr/>
      <w:r>
        <w:rPr>
          <w:lang w:val="pt_PT" w:bidi="pt_PT"/>
        </w:rPr>
      </w:r>
      <w:r>
        <w:rPr>
          <w:lang w:val="pt_PT" w:bidi="pt_PT"/>
        </w:rPr>
        <w:t>Pare e veja como o grão se multiplicaria. Reúna varas, pedras ou até mesmo sementes de grãos. Coloque uma pedra ou semente de grão. Em uma pilha separada coloque 30 pedras. Em uma pilha separada coloque 60 pedras e em outra pilha coloque 100 pedras. Agora trabalhe em equipe para descrever como essa semente se reproduzia. Pare o áudio aqui.</w:t>
      </w:r>
    </w:p>
    <w:p>
      <w:pPr/>
      <w:r>
        <w:rPr>
          <w:lang w:val="pt_PT" w:bidi="pt_PT"/>
        </w:rPr>
      </w:r>
      <w:r>
        <w:rPr>
          <w:lang w:val="pt_PT" w:bidi="pt_PT"/>
        </w:rPr>
        <w:t>Quando Jesus termina a história sobre o agricultor, ele diz ao povo: “Qualquer um com ouvidos para ouvir deve ouvir e entender”. Jesus está dizendo ao povo para prestar atenção ao que eles acabaram de ouvir. Jesus queria que eles entendessem. A palavra “ouvir” tem dois significados nessa frase. A primeira vez, ouvir significa a capacidade de ouvir algo. Na segunda vez, a palavra "ouvir" significa entender ou ser capaz de pensar sobre o significado do que você ouviu. Algumas traduções usam "ouvir" para a primeira palavra e "escutar" para a segunda vez que a palavra "ouvir" é usada.</w:t>
      </w:r>
    </w:p>
    <w:p>
      <w:pPr/>
      <w:r>
        <w:rPr>
          <w:lang w:val="pt_PT" w:bidi="pt_PT"/>
        </w:rPr>
      </w:r>
      <w:r>
        <w:rPr>
          <w:lang w:val="pt_PT" w:bidi="pt_PT"/>
        </w:rPr>
        <w:t>Pare e conte uma história sobre alguém com informações importantes para um grupo de pessoas. O que a pessoa diz no final da lição para fazer o grupo prestar atenção? Como ele faz com que o grupo pense cuidadosamente sobre o que ela disse? Pare o áudio aqui.</w:t>
      </w:r>
    </w:p>
    <w:p>
      <w:pPr/>
      <w:r>
        <w:rPr>
          <w:lang w:val="pt_PT" w:bidi="pt_PT"/>
        </w:rPr>
      </w:r>
      <w:r>
        <w:rPr>
          <w:lang w:val="pt_PT" w:bidi="pt_PT"/>
        </w:rPr>
        <w:t xml:space="preserve">Na cena dois, Jesus está sozinho com os discípulos e algumas outras pessoas que o seguem. A multidão foi embora. Jesus não está mais ao lado do lago. Não sabemos onde Jesus e os discípulos estavam. Os discípulos pediram a Jesus para explicar as histórias que ele havia contado. Jesus diz: Vocês têm </w:t>
      </w:r>
      <w:r>
        <w:rPr>
          <w:b/>
          <w:lang w:val="pt_PT" w:bidi="pt_PT"/>
        </w:rPr>
        <w:t>permissão para entender</w:t>
      </w:r>
      <w:r>
        <w:rPr>
          <w:lang w:val="pt_PT" w:bidi="pt_PT"/>
        </w:rPr>
        <w:t xml:space="preserve"> o segredo do Reino de Deus. As pessoas que falam seu idioma podem precisar saber quem dá a permissão. Nesse caso, você pode dizer: “Deus lhe deu permissão para entender o segredo do Reino de Deus”. Enquanto Jesus falava, ele citou uma passagem do profeta Isaías. A citação está na forma de poesia. A primeira ideia conta uma ação. A segunda ideia diz o resultado negativo.</w:t>
      </w:r>
    </w:p>
    <w:p>
      <w:pPr/>
      <w:r>
        <w:rPr>
          <w:lang w:val="pt_PT" w:bidi="pt_PT"/>
        </w:rPr>
      </w:r>
      <w:r>
        <w:rPr>
          <w:lang w:val="pt_PT" w:bidi="pt_PT"/>
        </w:rPr>
        <w:t>Eles verão. Eles não aprenderão.</w:t>
      </w:r>
    </w:p>
    <w:p>
      <w:pPr/>
      <w:r>
        <w:rPr>
          <w:lang w:val="pt_PT" w:bidi="pt_PT"/>
        </w:rPr>
      </w:r>
      <w:r>
        <w:rPr>
          <w:lang w:val="pt_PT" w:bidi="pt_PT"/>
        </w:rPr>
        <w:t>Eles ouvirão. Não entenderão.</w:t>
      </w:r>
    </w:p>
    <w:p>
      <w:pPr/>
      <w:r>
        <w:rPr>
          <w:lang w:val="pt_PT" w:bidi="pt_PT"/>
        </w:rPr>
      </w:r>
      <w:r>
        <w:rPr>
          <w:lang w:val="pt_PT" w:bidi="pt_PT"/>
        </w:rPr>
        <w:t>Se eles ouvirem e entenderem, eles se voltarão para Deus e serão perdoados.</w:t>
      </w:r>
    </w:p>
    <w:p>
      <w:pPr/>
      <w:r>
        <w:rPr>
          <w:lang w:val="pt_PT" w:bidi="pt_PT"/>
        </w:rPr>
      </w:r>
      <w:r>
        <w:rPr>
          <w:lang w:val="pt_PT" w:bidi="pt_PT"/>
        </w:rPr>
        <w:t>Pare e discuta: divida o grupo em 2 equipes. Peça a uma equipe que diga uma ação positiva. Peça à segunda equipe que dê um resultado negativo. Você pode começar com os dois exemplos da profecia. Repita isso até que venha de forma fluída. Ouça para ver como o povo diz isso. Eles usam poesia? Eles usam frases regulares? Pare o áudio aqui.</w:t>
      </w:r>
    </w:p>
    <w:p>
      <w:pPr/>
      <w:r>
        <w:rPr>
          <w:lang w:val="pt_PT" w:bidi="pt_PT"/>
        </w:rPr>
      </w:r>
      <w:r>
        <w:rPr>
          <w:lang w:val="pt_PT" w:bidi="pt_PT"/>
        </w:rPr>
        <w:t>Na cena 3, Jesus explica os símbolos na história. Jesus diz que as sementes são a palavra de Deus ou a mensagem de Deus. Os pássaros representam Satanás que tenta manter a mensagem de Deus longe do povo. O agricultor semeia. Isso representa dizer a mensagem de Deus ao povo. Você pode precisar deixar claro dizendo: “O semeador lançando a semente é como alguém que proclama as boas novas”.</w:t>
      </w:r>
    </w:p>
    <w:p>
      <w:pPr/>
      <w:r>
        <w:rPr>
          <w:lang w:val="pt_PT" w:bidi="pt_PT"/>
        </w:rPr>
      </w:r>
      <w:r>
        <w:rPr>
          <w:lang w:val="pt_PT" w:bidi="pt_PT"/>
        </w:rPr>
        <w:t>Cada um dos solos representa um tipo diferente de pessoa que ouve a mensagem.</w:t>
      </w:r>
    </w:p>
    <w:p>
      <w:pPr/>
      <w:r>
        <w:rPr>
          <w:lang w:val="pt_PT" w:bidi="pt_PT"/>
        </w:rPr>
      </w:r>
      <w:r>
        <w:rPr>
          <w:lang w:val="pt_PT" w:bidi="pt_PT"/>
        </w:rPr>
        <w:t>Pare e pratique a história novamente. Dessa vez, faça as pessoas virem e ficarem em cada um dos diferentes tipos de solo. Enquanto as sementes crescem, deixe as pessoas lá descrever que tipo de planta elas se tornaram. Cada pessoa deve descrever o que acontece com ela à medida que ela cresce. Pare o áudio aqui.</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Multidões</w:t>
      </w:r>
    </w:p>
    <w:p>
      <w:pPr>
        <w:pStyle w:val="ListBullet"/>
        <w:spacing w:line="240" w:lineRule="auto"/>
        <w:ind w:left="720"/>
      </w:pPr>
      <w:r>
        <w:rPr>
          <w:lang w:val="pt_PT" w:bidi="pt_PT"/>
        </w:rPr>
      </w:r>
      <w:r>
        <w:rPr>
          <w:lang w:val="pt_PT" w:bidi="pt_PT"/>
        </w:rPr>
        <w:t>Outros que permanecem para ouvir a explicação da parábola</w:t>
      </w:r>
    </w:p>
    <w:p>
      <w:pPr/>
      <w:r>
        <w:rPr>
          <w:lang w:val="pt_PT" w:bidi="pt_PT"/>
        </w:rPr>
      </w:r>
      <w:r>
        <w:rPr>
          <w:lang w:val="pt_PT" w:bidi="pt_PT"/>
        </w:rPr>
        <w:t>Os personagens na parábola de Jesus incluem:</w:t>
      </w:r>
    </w:p>
    <w:p>
      <w:pPr>
        <w:pStyle w:val="ListBullet"/>
        <w:spacing w:line="240" w:lineRule="auto"/>
        <w:ind w:left="720"/>
      </w:pPr>
      <w:r>
        <w:rPr>
          <w:lang w:val="pt_PT" w:bidi="pt_PT"/>
        </w:rPr>
      </w:r>
      <w:r>
        <w:rPr>
          <w:lang w:val="pt_PT" w:bidi="pt_PT"/>
        </w:rPr>
        <w:t xml:space="preserve">Um agricultor </w:t>
      </w:r>
    </w:p>
    <w:p>
      <w:pPr>
        <w:pStyle w:val="ListBullet"/>
        <w:spacing w:line="240" w:lineRule="auto"/>
        <w:ind w:left="720"/>
      </w:pPr>
      <w:r>
        <w:rPr>
          <w:lang w:val="pt_PT" w:bidi="pt_PT"/>
        </w:rPr>
      </w:r>
      <w:r>
        <w:rPr>
          <w:lang w:val="pt_PT" w:bidi="pt_PT"/>
        </w:rPr>
        <w:t>Sementes</w:t>
      </w:r>
    </w:p>
    <w:p>
      <w:pPr>
        <w:pStyle w:val="ListBullet"/>
        <w:spacing w:line="240" w:lineRule="auto"/>
        <w:ind w:left="720"/>
      </w:pPr>
      <w:r>
        <w:rPr>
          <w:lang w:val="pt_PT" w:bidi="pt_PT"/>
        </w:rPr>
      </w:r>
      <w:r>
        <w:rPr>
          <w:lang w:val="pt_PT" w:bidi="pt_PT"/>
        </w:rPr>
        <w:t>Pássaros que vêm e comem as sementes</w:t>
      </w:r>
    </w:p>
    <w:p>
      <w:pPr>
        <w:pStyle w:val="ListBullet"/>
        <w:spacing w:line="240" w:lineRule="auto"/>
        <w:ind w:left="720"/>
      </w:pPr>
      <w:r>
        <w:rPr>
          <w:lang w:val="pt_PT" w:bidi="pt_PT"/>
        </w:rPr>
      </w:r>
      <w:r>
        <w:rPr>
          <w:lang w:val="pt_PT" w:bidi="pt_PT"/>
        </w:rPr>
        <w:t>Quatro tipos de solo</w:t>
      </w:r>
    </w:p>
    <w:p>
      <w:pPr>
        <w:pStyle w:val="ListBullet"/>
        <w:spacing w:line="240" w:lineRule="auto"/>
        <w:ind w:left="720"/>
      </w:pPr>
      <w:r>
        <w:rPr>
          <w:lang w:val="pt_PT" w:bidi="pt_PT"/>
        </w:rPr>
      </w:r>
      <w:r>
        <w:rPr>
          <w:lang w:val="pt_PT" w:bidi="pt_PT"/>
        </w:rPr>
        <w:t>Os 4 tipos de pessoas que ouvem a palavra de Deus</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1, Jesus entra em um barco e o move para a água no Mar da Galileia. Jesus começa a ensinar as multidões que estavam ouvindo na margem. Jesus os ensina contando parábolas. Jesus conta a elas uma história de um agricultor que saiu para plantar sementes. À medida que o agricultor as lança, algumas sementes caem em um caminho duro e os pássaros as comem. Algumas caem em solo raso, com rocha por baixo. Essas sementes crescem rapidamente, mas murcham sob o sol porque não têm raízes profundas. Outras sementes caem no solo com ervas daninhas. As ervas daninhas crescem ao lado das sementes e as sufocam. Essas sementes não produzem nenhuma colheita. Finalmente, há sementes que caem em solo bom e fértil. Essas sementes brotam, crescem e produzem uma colheita, 30, 60 ou 100 vezes mais do que foi plantado. Após contar essa história, Jesus diz: “Qualquer um com ouvidos para ouvir deve ouvir e entender”.</w:t>
      </w:r>
    </w:p>
    <w:p>
      <w:pPr/>
      <w:r>
        <w:rPr>
          <w:lang w:val="pt_PT" w:bidi="pt_PT"/>
        </w:rPr>
      </w:r>
      <w:r>
        <w:rPr>
          <w:lang w:val="pt_PT" w:bidi="pt_PT"/>
        </w:rPr>
        <w:t>Pare a ação e pergunte aos discípulos e à multidão: “O que vocês estão pensando neste momento?” Você pode ouvir: “Estamos confusos”, “Não entendo essa história”, “Gostei da história, mas não sei por que Jesus está nos falando sobre agricultura”, “Algumas pessoas querem ouvir mais” ou “Vejo que algumas pessoas estão desapontadas e se afastam”. Pergunte ao ator que interpreta Jesus: “O que você quis dizer quando disse: ‛Qualquer um com ouvidos para ouvir deve ouvir e entender?’” Você pode ouvir coisas como: “Eu sabia que algumas pessoas estavam escutando e buscando, mas também sabia que a maioria das pessoas não estava. Eu estava convidando as pessoas que escutavam para prestar atenção ao que estou dizendo” ou “Esperava que elas viessem a mim mais tarde e me perguntassem o significado desta história”. Continue o drama.</w:t>
      </w:r>
    </w:p>
    <w:p>
      <w:pPr/>
      <w:r>
        <w:rPr>
          <w:lang w:val="pt_PT" w:bidi="pt_PT"/>
        </w:rPr>
      </w:r>
      <w:r>
        <w:rPr>
          <w:lang w:val="pt_PT" w:bidi="pt_PT"/>
        </w:rPr>
        <w:t>Na cena 2, Jesus está com seus discípulos e alguns outros. Eles perguntam o que a parábola significa. Jesus responde: “A vocês foi permitido compreender os segredos do Reino de Deus. Mas uso parábolas quando falo com as pessoas de fora, para que as escrituras sejam cumpridas. As Escrituras dizem: ‛Quando elas virem o que faço, não aprenderão nada, quando ouvirem o que digo, não entenderão. Do contrário, se voltariam a mim e seriam perdoadas’”.</w:t>
      </w:r>
    </w:p>
    <w:p>
      <w:pPr/>
      <w:r>
        <w:rPr>
          <w:lang w:val="pt_PT" w:bidi="pt_PT"/>
        </w:rPr>
      </w:r>
      <w:r>
        <w:rPr>
          <w:lang w:val="pt_PT" w:bidi="pt_PT"/>
        </w:rPr>
        <w:t>Pare a ação e pergunte aos discípulos e às multidões: “O que vocês acham que Jesus está tentando dizer aqui?” Você pode ouvir coisas como: “Jesus está contando essas histórias para que as pessoas que realmente querem segui-lo possam entendê-las, enquanto as pessoas que não querem realmente segui-lo não conseguem entender ou não têm tempo para entender, " ou “Há pessoas que são de dentro e pessoas que são de fora”. Se houver alguma confusão sobre o que Jesus queria dizer, você pode querer passar algum tempo discutindo o que Jesus estava fazendo nesta seção da história. Continue o drama.</w:t>
      </w:r>
    </w:p>
    <w:p>
      <w:pPr/>
      <w:r>
        <w:rPr>
          <w:lang w:val="pt_PT" w:bidi="pt_PT"/>
        </w:rPr>
      </w:r>
      <w:r>
        <w:rPr>
          <w:lang w:val="pt_PT" w:bidi="pt_PT"/>
        </w:rPr>
        <w:t>Na cena 3, Jesus começa a explicar o que sua história significa. Jesus diz: “Se vocês não conseguem entender essa história, como entenderão todas as outras parábolas?”</w:t>
      </w:r>
    </w:p>
    <w:p>
      <w:pPr/>
      <w:r>
        <w:rPr>
          <w:lang w:val="pt_PT" w:bidi="pt_PT"/>
        </w:rPr>
      </w:r>
      <w:r>
        <w:rPr>
          <w:lang w:val="pt_PT" w:bidi="pt_PT"/>
        </w:rPr>
        <w:t>Jesus explica que o agricultor na história representa alguém levando a mensagem de Deus (ou a Palavra) às pessoas, e as sementes representam a mensagem de Deus. Quando as sementes caem no caminho duro e os pássaros as comem, essas são as pessoas que ouvem a mensagem de Deus, mas Satanás vem e leva a mensagem embora. As sementes que caem no solo fino, com rocha por baixo, cujas plantas são ressecadas pelo sol, representam as pessoas que recebem a mensagem, mas não estão profundamente enraizadas na fé. Elas não duram muito tempo quando são perseguidas.</w:t>
      </w:r>
    </w:p>
    <w:p>
      <w:pPr/>
      <w:r>
        <w:rPr>
          <w:lang w:val="pt_PT" w:bidi="pt_PT"/>
        </w:rPr>
      </w:r>
      <w:r>
        <w:rPr>
          <w:lang w:val="pt_PT" w:bidi="pt_PT"/>
        </w:rPr>
        <w:t>Pare a ação e pergunte a Satanás: “Por que você está tirando a palavra de Deus das pessoas?” Você pode ouvir: “Essas pessoas pertencem a mim. Quero que eles me sigam. Se eu tirar a palavra de Deus, eles não poderão ouvi-la e entendê-la. Eles continuarão a me seguir”. Pergunte às pessoas no caminho: “Como vocês se sentem sobre a semente ser tirada antes de poderem tê-la?” Você pode ouvir: “Que semente? É normal que os pássaros comam semente. Não vejo nada faltando. Eu tenho o que preciso. Não preciso de nada aqui”. Pergunte às pessoas na área de solo rochoso: “Por que vocês se afastaram tão rapidamente?” Você pode ouvir: “Conheço alguém que está sendo perseguido. Tenho medo de que isso aconteça comigo ou com minha família. Não quero que nada de ruim aconteça conosco”. Ou: “Tenho tantos problemas em casa e no trabalho que não consigo pensar sobre Deus e coisas religiosas. Tudo soa bom no início, mas isso leva muito tempo”. Continue o drama.</w:t>
      </w:r>
    </w:p>
    <w:p>
      <w:pPr/>
      <w:r>
        <w:rPr>
          <w:lang w:val="pt_PT" w:bidi="pt_PT"/>
        </w:rPr>
      </w:r>
      <w:r>
        <w:rPr>
          <w:lang w:val="pt_PT" w:bidi="pt_PT"/>
        </w:rPr>
        <w:t>As sementes que caem entre as ervas daninhas representam aqueles que ouvem a mensagem de Deus, mas estão sobrecarregados com as preocupações da vida, o desejo de coisas e a atração pela riqueza. Essas sementes não produzem colheita.</w:t>
      </w:r>
    </w:p>
    <w:p>
      <w:pPr/>
      <w:r>
        <w:rPr>
          <w:lang w:val="pt_PT" w:bidi="pt_PT"/>
        </w:rPr>
      </w:r>
      <w:r>
        <w:rPr>
          <w:lang w:val="pt_PT" w:bidi="pt_PT"/>
        </w:rPr>
        <w:t>Pare a ação e pergunte à pessoa ou às pessoas que estão encenando essas sementes: “Como vocês se sentem? O que está sufocando sua vida ou sua colheita?”. Você pode ouvir: “Ouça, tenho que ter dinheiro suficiente para minha família”. Ou: “Sou um líder na comunidade e isso leva tempo. Não quero perder minha posição de liderança na comunidade”. Ou: “Tenho meus pais para cuidar e muitos filhos em casa. Não tenho tempo para sair e falar aos outros sobre o Reino de Deus”. Continue o drama.</w:t>
      </w:r>
    </w:p>
    <w:p>
      <w:pPr/>
      <w:r>
        <w:rPr>
          <w:lang w:val="pt_PT" w:bidi="pt_PT"/>
        </w:rPr>
      </w:r>
      <w:r>
        <w:rPr>
          <w:lang w:val="pt_PT" w:bidi="pt_PT"/>
        </w:rPr>
        <w:t>As sementes que caem no solo bom representam aqueles que ouvem e aceitam a palavra de Deus. Elas produzem uma colheita 30, 60, ou até 100 vezes do que havia sido plantado.</w:t>
      </w:r>
    </w:p>
    <w:p>
      <w:pPr/>
      <w:r>
        <w:rPr>
          <w:lang w:val="pt_PT" w:bidi="pt_PT"/>
        </w:rPr>
      </w:r>
      <w:r>
        <w:rPr>
          <w:lang w:val="pt_PT" w:bidi="pt_PT"/>
        </w:rPr>
        <w:t>Pare a ação e pergunte às pessoas no solo bom: “Como vocês conseguiram ter essa colheita? O que você fez?” Você pode ouvir: “Apenas digo a todos que sei o que Deus fez por mim. Deus tem sido tão bom comigo que tenho que compartilhar as boas novas com outros. A melhor coisa sobre um segredo é aprendê-lo e contá-lo aos outros. Amo falar às pessoas sobre os segredos do Reino de Deus”. Ou: “Me sinto como um de dentro. Quero que meus amigos e familiares se tornem de dentro também. Tenho que dizer a eles o que sei. Alguns deles querem saber mais, então digo a eles tudo o que sei”.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4.1–20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estava ensinando à beira do </w:t>
      </w:r>
      <w:hyperlink r:id="rId29">
        <w:r>
          <w:rPr>
            <w:lang w:val="pt_PT" w:bidi="pt_PT"/>
          </w:rPr>
          <w:rPr>
            <w:color w:val="0000EE"/>
            <w:u w:val="single"/>
          </w:rPr>
          <w:t>Mar da Galileia</w:t>
        </w:r>
      </w:hyperlink>
      <w:r>
        <w:rPr>
          <w:lang w:val="pt_PT" w:bidi="pt_PT"/>
        </w:rPr>
        <w:t xml:space="preserve">. Jesus entrou em um </w:t>
      </w:r>
      <w:hyperlink r:id="rId34">
        <w:r>
          <w:rPr>
            <w:lang w:val="pt_PT" w:bidi="pt_PT"/>
          </w:rPr>
          <w:rPr>
            <w:color w:val="0000EE"/>
            <w:u w:val="single"/>
          </w:rPr>
          <w:t>barco</w:t>
        </w:r>
      </w:hyperlink>
      <w:r>
        <w:rPr>
          <w:lang w:val="pt_PT" w:bidi="pt_PT"/>
        </w:rPr>
        <w:t xml:space="preserve"> e sentou-se nele, um pouco afastado da margem, enquanto ensinava. Use as mesmas palavras para o </w:t>
      </w:r>
      <w:r>
        <w:rPr>
          <w:b/>
          <w:lang w:val="pt_PT" w:bidi="pt_PT"/>
        </w:rPr>
        <w:t>barco</w:t>
      </w:r>
      <w:r>
        <w:rPr>
          <w:lang w:val="pt_PT" w:bidi="pt_PT"/>
        </w:rPr>
        <w:t xml:space="preserve"> e o </w:t>
      </w:r>
      <w:r>
        <w:rPr>
          <w:b/>
          <w:lang w:val="pt_PT" w:bidi="pt_PT"/>
        </w:rPr>
        <w:t>Mar da Galileia</w:t>
      </w:r>
      <w:r>
        <w:rPr>
          <w:lang w:val="pt_PT" w:bidi="pt_PT"/>
        </w:rPr>
        <w:t xml:space="preserve"> que você já usou.</w:t>
      </w:r>
    </w:p>
    <w:p>
      <w:pPr/>
      <w:r>
        <w:rPr>
          <w:lang w:val="pt_PT" w:bidi="pt_PT"/>
        </w:rPr>
      </w:r>
      <w:r>
        <w:rPr>
          <w:lang w:val="pt_PT" w:bidi="pt_PT"/>
        </w:rPr>
        <w:t>Pare aqui e mostre o mapa do lago. Mostre uma imagem de um homem sentado em um barco da época de Jesus. Pare o áudio aqui.</w:t>
      </w:r>
    </w:p>
    <w:p>
      <w:pPr/>
      <w:r>
        <w:rPr>
          <w:lang w:val="pt_PT" w:bidi="pt_PT"/>
        </w:rPr>
      </w:r>
      <w:r>
        <w:rPr>
          <w:lang w:val="pt_PT" w:bidi="pt_PT"/>
        </w:rPr>
        <w:t xml:space="preserve">Jesus ensinou as pessoas usando parábolas. Uma </w:t>
      </w:r>
      <w:r>
        <w:rPr>
          <w:b/>
          <w:lang w:val="pt_PT" w:bidi="pt_PT"/>
        </w:rPr>
        <w:t>parábola</w:t>
      </w:r>
      <w:r>
        <w:rPr>
          <w:lang w:val="pt_PT" w:bidi="pt_PT"/>
        </w:rPr>
        <w:t xml:space="preserve"> era um tipo especial de história que Jesus contava. Era contada usando coisas cotidianas para descrever coisas mais profundas sobre Deus. As parábolas eram frequentemente difíceis de entender, a menos que as pessoas realmente tentassem escutar.</w:t>
      </w:r>
    </w:p>
    <w:p>
      <w:pPr/>
      <w:r>
        <w:rPr>
          <w:lang w:val="pt_PT" w:bidi="pt_PT"/>
        </w:rPr>
      </w:r>
      <w:r>
        <w:rPr>
          <w:lang w:val="pt_PT" w:bidi="pt_PT"/>
        </w:rPr>
        <w:t xml:space="preserve">Pare aqui e discuta qual palavra ou frase você usará para </w:t>
      </w:r>
      <w:r>
        <w:rPr>
          <w:b/>
          <w:lang w:val="pt_PT" w:bidi="pt_PT"/>
        </w:rPr>
        <w:t>parábola</w:t>
      </w:r>
      <w:r>
        <w:rPr>
          <w:lang w:val="pt_PT" w:bidi="pt_PT"/>
        </w:rPr>
        <w:t xml:space="preserve">. Para mais informações sobre </w:t>
      </w:r>
      <w:hyperlink r:id="rId71">
        <w:r>
          <w:rPr>
            <w:lang w:val="pt_PT" w:bidi="pt_PT"/>
          </w:rPr>
          <w:rPr>
            <w:color w:val="0000EE"/>
            <w:u w:val="single"/>
          </w:rPr>
          <w:t>parábolas</w:t>
        </w:r>
      </w:hyperlink>
      <w:r>
        <w:rPr>
          <w:lang w:val="pt_PT" w:bidi="pt_PT"/>
        </w:rPr>
        <w:t>, consulte o Glossário Mestre. Pare este áudio aqui.</w:t>
      </w:r>
    </w:p>
    <w:p>
      <w:pPr/>
      <w:r>
        <w:rPr>
          <w:lang w:val="pt_PT" w:bidi="pt_PT"/>
        </w:rPr>
      </w:r>
      <w:r>
        <w:rPr>
          <w:lang w:val="pt_PT" w:bidi="pt_PT"/>
        </w:rPr>
        <w:t xml:space="preserve">A palavra </w:t>
      </w:r>
      <w:r>
        <w:rPr>
          <w:b/>
          <w:lang w:val="pt_PT" w:bidi="pt_PT"/>
        </w:rPr>
        <w:t>semente</w:t>
      </w:r>
      <w:r>
        <w:rPr>
          <w:lang w:val="pt_PT" w:bidi="pt_PT"/>
        </w:rPr>
        <w:t xml:space="preserve"> está no singular no idioma original, mas significa muitas sementes individuais do mesmo tipo de planta.</w:t>
      </w:r>
    </w:p>
    <w:p>
      <w:pPr/>
      <w:r>
        <w:rPr>
          <w:lang w:val="pt_PT" w:bidi="pt_PT"/>
        </w:rPr>
      </w:r>
      <w:r>
        <w:rPr>
          <w:lang w:val="pt_PT" w:bidi="pt_PT"/>
        </w:rPr>
        <w:t xml:space="preserve">Pare aqui e, como um grupo, discutam qual palavra ou frase vocês usarão para </w:t>
      </w:r>
      <w:r>
        <w:rPr>
          <w:b/>
          <w:lang w:val="pt_PT" w:bidi="pt_PT"/>
        </w:rPr>
        <w:t>semente</w:t>
      </w:r>
      <w:r>
        <w:rPr>
          <w:lang w:val="pt_PT" w:bidi="pt_PT"/>
        </w:rPr>
        <w:t xml:space="preserve">. Para mais informações sobre </w:t>
      </w:r>
      <w:hyperlink r:id="rId72">
        <w:r>
          <w:rPr>
            <w:lang w:val="pt_PT" w:bidi="pt_PT"/>
          </w:rPr>
          <w:rPr>
            <w:color w:val="0000EE"/>
            <w:u w:val="single"/>
          </w:rPr>
          <w:t>semente</w:t>
        </w:r>
      </w:hyperlink>
      <w:r>
        <w:rPr>
          <w:lang w:val="pt_PT" w:bidi="pt_PT"/>
        </w:rPr>
        <w:t>, consulte o Glossário Mestre. Pare este áudio aqui.</w:t>
      </w:r>
    </w:p>
    <w:p>
      <w:pPr/>
      <w:r>
        <w:rPr>
          <w:lang w:val="pt_PT" w:bidi="pt_PT"/>
        </w:rPr>
      </w:r>
      <w:r>
        <w:rPr>
          <w:lang w:val="pt_PT" w:bidi="pt_PT"/>
        </w:rPr>
        <w:t xml:space="preserve">Os </w:t>
      </w:r>
      <w:r>
        <w:rPr>
          <w:b/>
          <w:lang w:val="pt_PT" w:bidi="pt_PT"/>
        </w:rPr>
        <w:t>espinhos</w:t>
      </w:r>
      <w:r>
        <w:rPr>
          <w:lang w:val="pt_PT" w:bidi="pt_PT"/>
        </w:rPr>
        <w:t xml:space="preserve"> são ervas daninhas ou plantas indesejadas que impedem que as sementes cresçam e produzam uma colheita. A planta que cresceu onde os espinhos ainda tinham raízes, não produziu uma colheita, mas não morreu.</w:t>
      </w:r>
    </w:p>
    <w:p>
      <w:pPr/>
      <w:r>
        <w:rPr>
          <w:lang w:val="pt_PT" w:bidi="pt_PT"/>
        </w:rPr>
      </w:r>
      <w:r>
        <w:rPr>
          <w:lang w:val="pt_PT" w:bidi="pt_PT"/>
        </w:rPr>
        <w:t xml:space="preserve">Pare aqui e, como um grupo, discutam qual palavra ou frase vocês usarão para </w:t>
      </w:r>
      <w:r>
        <w:rPr>
          <w:b/>
          <w:lang w:val="pt_PT" w:bidi="pt_PT"/>
        </w:rPr>
        <w:t>espinhos</w:t>
      </w:r>
      <w:r>
        <w:rPr>
          <w:lang w:val="pt_PT" w:bidi="pt_PT"/>
        </w:rPr>
        <w:t>. Pare este áudio aqui.</w:t>
      </w:r>
    </w:p>
    <w:p>
      <w:pPr/>
      <w:r>
        <w:rPr>
          <w:lang w:val="pt_PT" w:bidi="pt_PT"/>
        </w:rPr>
      </w:r>
      <w:r>
        <w:rPr>
          <w:lang w:val="pt_PT" w:bidi="pt_PT"/>
        </w:rPr>
        <w:t xml:space="preserve">Os números </w:t>
      </w:r>
      <w:r>
        <w:rPr>
          <w:b/>
          <w:lang w:val="pt_PT" w:bidi="pt_PT"/>
        </w:rPr>
        <w:t>30, 60 e 100</w:t>
      </w:r>
      <w:r>
        <w:rPr>
          <w:lang w:val="pt_PT" w:bidi="pt_PT"/>
        </w:rPr>
        <w:t xml:space="preserve"> podem estar se referindo ao número de grãos por planta, indicando, assim, que uma colheita 100 vezes maior não é necessariamente uma quantidade impossível. Qualquer um desses números indica uma colheita muito boa. O </w:t>
      </w:r>
      <w:r>
        <w:rPr>
          <w:b/>
          <w:lang w:val="pt_PT" w:bidi="pt_PT"/>
        </w:rPr>
        <w:t>fruto</w:t>
      </w:r>
      <w:r>
        <w:rPr>
          <w:lang w:val="pt_PT" w:bidi="pt_PT"/>
        </w:rPr>
        <w:t xml:space="preserve"> que é produzido refere-se ao grão que se forma na espiga do caule. O agricultor colhe a fruta ou o grão que é produzido.</w:t>
      </w:r>
    </w:p>
    <w:p>
      <w:pPr/>
      <w:r>
        <w:rPr>
          <w:lang w:val="pt_PT" w:bidi="pt_PT"/>
        </w:rPr>
      </w:r>
      <w:r>
        <w:rPr>
          <w:lang w:val="pt_PT" w:bidi="pt_PT"/>
        </w:rPr>
        <w:t xml:space="preserve">Os discípulos ou os seguidores mais próximos de Jesus acompanharam-no durante a maior parte do seu ministério, viajando com ele por toda a parte, aprendendo com ele e às vezes sendo enviados por ele para pregar as Boas-Novas do Reino e curar os doentes. Use a mesma palavra para </w:t>
      </w:r>
      <w:r>
        <w:rPr>
          <w:b/>
          <w:lang w:val="pt_PT" w:bidi="pt_PT"/>
        </w:rPr>
        <w:t>discípulo</w:t>
      </w:r>
      <w:r>
        <w:rPr>
          <w:lang w:val="pt_PT" w:bidi="pt_PT"/>
        </w:rPr>
        <w:t xml:space="preserve"> que você tem usado. Para mais informações sobre </w:t>
      </w:r>
      <w:hyperlink r:id="rId58">
        <w:r>
          <w:rPr>
            <w:lang w:val="pt_PT" w:bidi="pt_PT"/>
          </w:rPr>
          <w:rPr>
            <w:color w:val="0000EE"/>
            <w:u w:val="single"/>
          </w:rPr>
          <w:t>discípulos</w:t>
        </w:r>
      </w:hyperlink>
      <w:r>
        <w:rPr>
          <w:lang w:val="pt_PT" w:bidi="pt_PT"/>
        </w:rPr>
        <w:t>, consulte o Glossário Mestre.</w:t>
      </w:r>
    </w:p>
    <w:p>
      <w:pPr/>
      <w:r>
        <w:rPr>
          <w:lang w:val="pt_PT" w:bidi="pt_PT"/>
        </w:rPr>
      </w:r>
      <w:r>
        <w:rPr>
          <w:lang w:val="pt_PT" w:bidi="pt_PT"/>
        </w:rPr>
        <w:t xml:space="preserve">Jesus fala sobre o </w:t>
      </w:r>
      <w:r>
        <w:rPr>
          <w:b/>
          <w:lang w:val="pt_PT" w:bidi="pt_PT"/>
        </w:rPr>
        <w:t>segredo</w:t>
      </w:r>
      <w:r>
        <w:rPr>
          <w:lang w:val="pt_PT" w:bidi="pt_PT"/>
        </w:rPr>
        <w:t xml:space="preserve"> do Reino de Deus. Neste caso, o segredo é sobre o Reino de Deus. O Reino parecerá tão diferente do que qualquer um poderia ter imaginado ou esperado. Entender o que o segredo significa vem apenas de Deus. Aqui a palavra segredo tem um significado bom ou feliz.</w:t>
      </w:r>
    </w:p>
    <w:p>
      <w:pPr/>
      <w:r>
        <w:rPr>
          <w:lang w:val="pt_PT" w:bidi="pt_PT"/>
        </w:rPr>
      </w:r>
      <w:r>
        <w:rPr>
          <w:lang w:val="pt_PT" w:bidi="pt_PT"/>
        </w:rPr>
        <w:t xml:space="preserve">Um reino é um lugar onde um rei governa um grupo de pessoas. O </w:t>
      </w:r>
      <w:r>
        <w:rPr>
          <w:b/>
          <w:lang w:val="pt_PT" w:bidi="pt_PT"/>
        </w:rPr>
        <w:t>Reino de Deus</w:t>
      </w:r>
      <w:r>
        <w:rPr>
          <w:lang w:val="pt_PT" w:bidi="pt_PT"/>
        </w:rPr>
        <w:t xml:space="preserve">se refere a todos os que seguem Deus. O Reino de Deus agora é o povo que segue Jesus como Rei, ajudando uns aos outros e disseminando o amor de Jesus aos outros. Quando Jesus falou sobre o Reino de Deus, as pessoas não entendiam. O Reino de Deus parecia um mistério para eles. Eles precisavam ouvir realmente Jesus para entender o que Ele estava dizendo. Jesus explicou esse mistério do Reino de Deus por meio de suas parábolas. Use a mesma frase para “Reino de Deus” como você fez em passagens anteriores e, para mais informações sobre o </w:t>
      </w:r>
      <w:hyperlink r:id="rId31">
        <w:r>
          <w:rPr>
            <w:lang w:val="pt_PT" w:bidi="pt_PT"/>
          </w:rPr>
          <w:rPr>
            <w:color w:val="0000EE"/>
            <w:u w:val="single"/>
          </w:rPr>
          <w:t>Reino de Deus</w:t>
        </w:r>
      </w:hyperlink>
      <w:r>
        <w:rPr>
          <w:lang w:val="pt_PT" w:bidi="pt_PT"/>
        </w:rPr>
        <w:t>, consulte o Glossário Mestre.</w:t>
      </w:r>
    </w:p>
    <w:p>
      <w:pPr/>
      <w:r>
        <w:rPr>
          <w:lang w:val="pt_PT" w:bidi="pt_PT"/>
        </w:rPr>
      </w:r>
      <w:hyperlink r:id="rId73">
        <w:r>
          <w:rPr>
            <w:lang w:val="pt_PT" w:bidi="pt_PT"/>
          </w:rPr>
          <w:rPr>
            <w:color w:val="0000EE"/>
            <w:u w:val="single"/>
          </w:rPr>
          <w:t>As Escrituras</w:t>
        </w:r>
      </w:hyperlink>
      <w:r>
        <w:rPr>
          <w:lang w:val="pt_PT" w:bidi="pt_PT"/>
        </w:rPr>
        <w:t>se referem aos escritos sagrados de qualquer grupo religioso. Jesus usa a palavra para se referir aos escritos do Antigo Testamento que incluíam a lei religiosa que Deus deu a Moisés e os escritos dos profetas.</w:t>
      </w:r>
    </w:p>
    <w:p>
      <w:pPr/>
      <w:r>
        <w:rPr>
          <w:lang w:val="pt_PT" w:bidi="pt_PT"/>
        </w:rPr>
      </w:r>
      <w:r>
        <w:rPr>
          <w:lang w:val="pt_PT" w:bidi="pt_PT"/>
        </w:rPr>
        <w:t xml:space="preserve">O agricultor semeia a semente, que </w:t>
      </w:r>
      <w:r>
        <w:rPr>
          <w:b/>
          <w:lang w:val="pt_PT" w:bidi="pt_PT"/>
        </w:rPr>
        <w:t>é a palavra de Deus</w:t>
      </w:r>
      <w:r>
        <w:rPr>
          <w:lang w:val="pt_PT" w:bidi="pt_PT"/>
        </w:rPr>
        <w:t xml:space="preserve"> ou a mensagem de Deus. Você pode precisar deixar claro dizendo que o semeador está semeando a palavra de Deus ou a mensagem de Deus. Você poderia dizer: “O semeador que semeia a semente é como alguém proclamando as boas novas”.</w:t>
      </w:r>
    </w:p>
    <w:p>
      <w:pPr/>
      <w:r>
        <w:rPr>
          <w:lang w:val="pt_PT" w:bidi="pt_PT"/>
        </w:rPr>
      </w:r>
      <w:r>
        <w:rPr>
          <w:lang w:val="pt_PT" w:bidi="pt_PT"/>
        </w:rPr>
        <w:t xml:space="preserve">A </w:t>
      </w:r>
      <w:hyperlink r:id="rId53">
        <w:r>
          <w:rPr>
            <w:lang w:val="pt_PT" w:bidi="pt_PT"/>
          </w:rPr>
          <w:rPr>
            <w:color w:val="0000EE"/>
            <w:u w:val="single"/>
          </w:rPr>
          <w:t>Palavra</w:t>
        </w:r>
      </w:hyperlink>
      <w:r>
        <w:rPr>
          <w:lang w:val="pt_PT" w:bidi="pt_PT"/>
        </w:rPr>
        <w:t xml:space="preserve"> se refere ao ensino sobre o Reino de Deus. As </w:t>
      </w:r>
      <w:hyperlink r:id="rId33">
        <w:r>
          <w:rPr>
            <w:lang w:val="pt_PT" w:bidi="pt_PT"/>
          </w:rPr>
          <w:rPr>
            <w:color w:val="0000EE"/>
            <w:u w:val="single"/>
          </w:rPr>
          <w:t>Boas Novas</w:t>
        </w:r>
      </w:hyperlink>
      <w:r>
        <w:rPr>
          <w:lang w:val="pt_PT" w:bidi="pt_PT"/>
        </w:rPr>
        <w:t xml:space="preserve"> são que, quando seguimos a Jesus, fazemos parte do Reino de Deus.</w:t>
      </w:r>
    </w:p>
    <w:p>
      <w:pPr/>
      <w:r>
        <w:rPr>
          <w:lang w:val="pt_PT" w:bidi="pt_PT"/>
        </w:rPr>
      </w:r>
      <w:r>
        <w:rPr>
          <w:lang w:val="pt_PT" w:bidi="pt_PT"/>
        </w:rPr>
        <w:t xml:space="preserve">Use o termo que você usou para </w:t>
      </w:r>
      <w:r>
        <w:rPr>
          <w:b/>
          <w:lang w:val="pt_PT" w:bidi="pt_PT"/>
        </w:rPr>
        <w:t>Satanás</w:t>
      </w:r>
      <w:r>
        <w:rPr>
          <w:lang w:val="pt_PT" w:bidi="pt_PT"/>
        </w:rPr>
        <w:t xml:space="preserve"> que você tem usado para se referir ao líder dos espíritos malignos. Para mais informações sobre </w:t>
      </w:r>
      <w:hyperlink r:id="rId27">
        <w:r>
          <w:rPr>
            <w:lang w:val="pt_PT" w:bidi="pt_PT"/>
          </w:rPr>
          <w:rPr>
            <w:color w:val="0000EE"/>
            <w:u w:val="single"/>
          </w:rPr>
          <w:t>Satanás</w:t>
        </w:r>
      </w:hyperlink>
      <w:r>
        <w:rPr>
          <w:lang w:val="pt_PT" w:bidi="pt_PT"/>
        </w:rPr>
        <w:t>, consulte 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4:21–25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Marcos 4:21–25 e guarde em seu coração. Ouça o texto três vezes (em três traduções diferentes, se possível). Depois discuta com seu grupo as seguintes perguntas:</w:t>
      </w:r>
    </w:p>
    <w:p>
      <w:pPr>
        <w:pStyle w:val="ListNumber"/>
        <w:numPr>
          <w:ilvl w:val="0"/>
          <w:numId w:val="29"/>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4.21–25 na tradução mais fácil de entender.</w:t>
      </w:r>
    </w:p>
    <w:p>
      <w:pPr/>
      <w:r>
        <w:rPr>
          <w:lang w:val="pt_PT" w:bidi="pt_PT"/>
        </w:rPr>
      </w:r>
      <w:r>
        <w:rPr>
          <w:lang w:val="pt_PT" w:bidi="pt_PT"/>
        </w:rPr>
        <w:t>Depois de explicar o significado da parábola dos quatro solos, Jesus continua ensinando. Essa é uma história narrativa da próxima parte do ensinamento.</w:t>
      </w:r>
    </w:p>
    <w:p>
      <w:pPr/>
      <w:r>
        <w:rPr>
          <w:lang w:val="pt_PT" w:bidi="pt_PT"/>
        </w:rPr>
      </w:r>
      <w:r>
        <w:rPr>
          <w:lang w:val="pt_PT" w:bidi="pt_PT"/>
        </w:rPr>
        <w:t>Nessa passagem, Jesus faz muitas perguntas que não exigem uma resposta. Não sabemos se essa parábola foi contada ao grande grupo de pessoas perto do Mar da Galileia ou para o grupo menor de discípulos e outros seguidores. Na passagem anterior, Jesus estava sozinho com os discípulos e um pequeno grupo de outros seguidores quando Jesus explicou o significado da parábola.</w:t>
      </w:r>
    </w:p>
    <w:p>
      <w:pPr/>
      <w:r>
        <w:rPr>
          <w:lang w:val="pt_PT" w:bidi="pt_PT"/>
        </w:rPr>
      </w:r>
      <w:r>
        <w:rPr>
          <w:lang w:val="pt_PT" w:bidi="pt_PT"/>
        </w:rPr>
        <w:t>Pare e mostre à equipe de tradução o mapa do Mar da Galileia. Nesta história, Jesus está perto de Cafarnaum. Mostre Cafarnaum no mapa para a equipe. Pare o áudio aqui.</w:t>
      </w:r>
    </w:p>
    <w:p>
      <w:pPr/>
      <w:r>
        <w:rPr>
          <w:lang w:val="pt_PT" w:bidi="pt_PT"/>
        </w:rPr>
      </w:r>
      <w:r>
        <w:rPr>
          <w:lang w:val="pt_PT" w:bidi="pt_PT"/>
        </w:rPr>
        <w:t xml:space="preserve">Jesus ensina frequentemente usando parábolas. </w:t>
      </w:r>
      <w:r>
        <w:rPr>
          <w:b/>
          <w:lang w:val="pt_PT" w:bidi="pt_PT"/>
        </w:rPr>
        <w:t>Parábolas</w:t>
      </w:r>
      <w:r>
        <w:rPr>
          <w:lang w:val="pt_PT" w:bidi="pt_PT"/>
        </w:rPr>
        <w:t xml:space="preserve"> são “histórias cotidianas comsignificado profundo vindo de Deus”. As parábolas nessa parte de Marcos falam sobre o mistério do Reino de Deus. Essas parábolas não são fáceis de entender.</w:t>
      </w:r>
    </w:p>
    <w:p>
      <w:pPr/>
      <w:r>
        <w:rPr>
          <w:lang w:val="pt_PT" w:bidi="pt_PT"/>
        </w:rPr>
      </w:r>
      <w:r>
        <w:rPr>
          <w:lang w:val="pt_PT" w:bidi="pt_PT"/>
        </w:rPr>
        <w:t>Nessa parábola, Jesus continua explicando sobre o Reino de Deus. Jesus diz que pode parecer difícil entender os segredos do Reino de Deus agora. Jesus diz a eles que o segredo será revelado se eles continuarem ouvindo atentamente.</w:t>
      </w:r>
    </w:p>
    <w:p>
      <w:pPr/>
      <w:r>
        <w:rPr>
          <w:lang w:val="pt_PT" w:bidi="pt_PT"/>
        </w:rPr>
      </w:r>
      <w:r>
        <w:rPr>
          <w:lang w:val="pt_PT" w:bidi="pt_PT"/>
        </w:rPr>
        <w:t>Pare aqui e discuta com sua equipe de tradução: como vocês aprendem verdades importantes em sua cultura? Quais verdades importantes são guardadas para que apenas algumas pessoas as conheçam? O que vocês precisam fazer para aprender coisas importantes em sua cultura? Como as pessoas entendem as coisas difíceis? A quem vocês vão para aprender essas coisas? Aonde vocês vão para aprender coisas importantes? Que tipo de pessoa vocês precisam ser para aprender bem? Pare o áudio aqui.</w:t>
      </w:r>
    </w:p>
    <w:p>
      <w:pPr/>
      <w:r>
        <w:rPr>
          <w:lang w:val="pt_PT" w:bidi="pt_PT"/>
        </w:rPr>
      </w:r>
      <w:r>
        <w:rPr>
          <w:lang w:val="pt_PT" w:bidi="pt_PT"/>
        </w:rPr>
        <w:t>Lembre-se de que, quando Jesus estava com a multidão, ele ensinava sentado em um barco, para que a multidão pudesse ouvi-lo melhor.</w:t>
      </w:r>
    </w:p>
    <w:p>
      <w:pPr/>
      <w:r>
        <w:rPr>
          <w:lang w:val="pt_PT" w:bidi="pt_PT"/>
        </w:rPr>
      </w:r>
      <w:r>
        <w:rPr>
          <w:lang w:val="pt_PT" w:bidi="pt_PT"/>
        </w:rPr>
        <w:t>Pare e mostre a imagem de um homem sentado em um barco perto da beira de um lago. Pare o áudio aqui.</w:t>
      </w:r>
    </w:p>
    <w:p>
      <w:pPr/>
      <w:r>
        <w:rPr>
          <w:lang w:val="pt_PT" w:bidi="pt_PT"/>
        </w:rPr>
      </w:r>
      <w:r>
        <w:rPr>
          <w:lang w:val="pt_PT" w:bidi="pt_PT"/>
        </w:rPr>
        <w:t>Jesus acaba de contar à multidão a parábola dos quatro tipos de solos, e seus seguidores próximos pediram mais esclarecimento. Ele disse a este grupo menor de discípulos que eles aprenderão sobre o Reino de Deus quando escutarem atentamente a Jesus e tentarem entender. Então Jesus começa a ensinar novamente. Jesus não menciona o Reino de Deus nessa passagem. No entanto, o ensino é sobre o Reino de Deus.</w:t>
      </w:r>
    </w:p>
    <w:p>
      <w:pPr/>
      <w:r>
        <w:rPr>
          <w:lang w:val="pt_PT" w:bidi="pt_PT"/>
        </w:rPr>
      </w:r>
      <w:r>
        <w:rPr>
          <w:lang w:val="pt_PT" w:bidi="pt_PT"/>
        </w:rPr>
        <w:t>Jesus começa essa parábola fazendo 2 perguntas. Alguém esconderia uma lâmpada debaixo de um alqueire? Alguém esconderia uma lâmpada debaixo de uma cama? Esta lâmpada era feita de argila e moldada como uma tigela rasa. Seria preenchida com azeite e um pavio seria colocado no óleo, com parte dele ficando para fora. Esse pavio seria aceso.</w:t>
      </w:r>
    </w:p>
    <w:p>
      <w:pPr/>
      <w:r>
        <w:rPr>
          <w:lang w:val="pt_PT" w:bidi="pt_PT"/>
        </w:rPr>
      </w:r>
      <w:r>
        <w:rPr>
          <w:lang w:val="pt_PT" w:bidi="pt_PT"/>
        </w:rPr>
        <w:t>Pare e mostre uma imagem de uma lâmpada com pavio que teria sido usada no primeiro século. Pare o áudio aqui.</w:t>
      </w:r>
    </w:p>
    <w:p>
      <w:pPr/>
      <w:r>
        <w:rPr>
          <w:lang w:val="pt_PT" w:bidi="pt_PT"/>
        </w:rPr>
      </w:r>
      <w:r>
        <w:rPr>
          <w:lang w:val="pt_PT" w:bidi="pt_PT"/>
        </w:rPr>
        <w:t>Jesus espera que seus ouvintes respondam “não” a cada uma das perguntas. Jesus usa a ilustração de colocar uma lâmpada debaixo de um alqueire. Essa é uma cesta ou recipiente que comportaria cerca de 8 litros de grãos ou frutas. É grande o suficiente para que ela não pegue fogo, mas esconderia a lâmpada e, eventualmente, faria com que ela se apagasse. Então Jesus fala sobre colocar a lâmpada debaixo da cama. A cama estaria em uma estrutura para que houvesse espaço debaixo dela para colocar a lâmpada acesa sem colocar fogo na cama. Essa cama também poderia ser o sofá em que as pessoas se deitassem para comer nas refeições. Jesus usa essas perguntas para mostrar um contraste. O propósito da lâmpada é dar luz. Esconder a luz impede a lâmpada de cumprir seu propósito. Ao fazer a pergunta duas vezes, Jesus mostra que isso é importante.</w:t>
      </w:r>
    </w:p>
    <w:p>
      <w:pPr/>
      <w:r>
        <w:rPr>
          <w:lang w:val="pt_PT" w:bidi="pt_PT"/>
        </w:rPr>
      </w:r>
      <w:r>
        <w:rPr>
          <w:lang w:val="pt_PT" w:bidi="pt_PT"/>
        </w:rPr>
        <w:t>Mostre uma imagem de uma cesta. Mostre uma imagem de um colchão em uma estrutura de madeira para ilustrar uma cama simples elevada do chão. Mostre uma imagem de um banco de madeira simples com a lâmpada nele. Pare o áudio aqui.</w:t>
      </w:r>
    </w:p>
    <w:p>
      <w:pPr/>
      <w:r>
        <w:rPr>
          <w:lang w:val="pt_PT" w:bidi="pt_PT"/>
        </w:rPr>
      </w:r>
      <w:r>
        <w:rPr>
          <w:lang w:val="pt_PT" w:bidi="pt_PT"/>
        </w:rPr>
        <w:t>Depois de fazer a série de perguntas, Jesus explica que, assim como a lâmpada estava aberta para que todos pudessem ver, isso significa que os segredos do Reino de Deus estavam abertos para que todos pudessem ver. Jesus usa a palavra “eventualmente”. Isso significa que os segredos ainda não foram revelados. Mas, eventualmente, ou um dia no futuro, os segredos serão revelados. Jesus usa repetição nessa frase. A repetição enfatiza o ponto que Jesus está fazendo. Repetir torna mais fácil entender.</w:t>
      </w:r>
    </w:p>
    <w:p>
      <w:pPr/>
      <w:r>
        <w:rPr>
          <w:lang w:val="pt_PT" w:bidi="pt_PT"/>
        </w:rPr>
      </w:r>
      <w:r>
        <w:rPr>
          <w:lang w:val="pt_PT" w:bidi="pt_PT"/>
        </w:rPr>
        <w:t>Jesus usa a mesma frase sobre ter ouvidos para ouvir que ele usou na parábola dos 4 solos. O significado é o mesmo. Jesus quer que as pessoas ouçam a história, entendam o que ela significa e mudem suas atitudes conforme o necessário depois de ouvir a história.</w:t>
      </w:r>
    </w:p>
    <w:p>
      <w:pPr/>
      <w:r>
        <w:rPr>
          <w:lang w:val="pt_PT" w:bidi="pt_PT"/>
        </w:rPr>
      </w:r>
      <w:r>
        <w:rPr>
          <w:lang w:val="pt_PT" w:bidi="pt_PT"/>
        </w:rPr>
        <w:t>Jesus continua a ensinar sobre o Reino de Deus. Jesus dá às pessoas que estão ouvindo uma promessa. Qualquer um que escutar e quiser entender mais, entenderá mais. Jesus diz que o entendimento aumentará cada vez mais à medida que as pessoas ouvirem mais atentamente. Jesus também dá às pessoas que estão ouvindo um alerta. Aqueles que não estão interessados em entender descobrirão que estão cada vez mais longe de serem parte do Reino de Deus. Aqueles que não ouvem não poderão entender nada. Deus tirará a capacidade deles de entender.</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continua ensinando contando uma pequena parábola sobre uma lâmpada.</w:t>
      </w:r>
    </w:p>
    <w:p>
      <w:pPr/>
      <w:r>
        <w:rPr>
          <w:lang w:val="pt_PT" w:bidi="pt_PT"/>
        </w:rPr>
      </w:r>
      <w:r>
        <w:rPr>
          <w:b/>
          <w:lang w:val="pt_PT" w:bidi="pt_PT"/>
        </w:rPr>
        <w:t>Segunda cena:</w:t>
      </w:r>
      <w:r>
        <w:rPr>
          <w:lang w:val="pt_PT" w:bidi="pt_PT"/>
        </w:rPr>
        <w:t xml:space="preserve"> Jesus explica a importância de ouvir a parábola.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grupo ouvindo a parábola.</w:t>
      </w:r>
    </w:p>
    <w:p>
      <w:pPr>
        <w:pStyle w:val="ListBullet"/>
        <w:spacing w:line="240" w:lineRule="auto"/>
        <w:ind w:left="720"/>
      </w:pPr>
      <w:r>
        <w:rPr>
          <w:lang w:val="pt_PT" w:bidi="pt_PT"/>
        </w:rPr>
      </w:r>
      <w:r>
        <w:rPr>
          <w:lang w:val="pt_PT" w:bidi="pt_PT"/>
        </w:rPr>
        <w:t>Alguém acendendo a lâmpada e colocando-a em lugares diferentes.</w:t>
      </w:r>
    </w:p>
    <w:p>
      <w:pPr/>
      <w:r>
        <w:rPr>
          <w:lang w:val="pt_PT" w:bidi="pt_PT"/>
        </w:rPr>
      </w:r>
      <w:r>
        <w:rPr>
          <w:lang w:val="pt_PT" w:bidi="pt_PT"/>
        </w:rPr>
        <w:t>Na cena 1, a passagem começa com uma palavra que indica tempo. Algumas traduções usam a palavra “então”. Outras traduções dizem que Jesus “também disse”. A passagem começa com alguma palavra que indica que Jesus continua o ensino. Essa palavra de tempo indica que o ensino continua após a parábola dos 4 solos sem interrupção.</w:t>
      </w:r>
    </w:p>
    <w:p>
      <w:pPr/>
      <w:r>
        <w:rPr>
          <w:lang w:val="pt_PT" w:bidi="pt_PT"/>
        </w:rPr>
      </w:r>
      <w:r>
        <w:rPr>
          <w:lang w:val="pt_PT" w:bidi="pt_PT"/>
        </w:rPr>
        <w:t>Pare e discuta: conte uma história de eventos que acontecem em um dia. Ouça atentamente como a pessoa conecta os eventos. Depois de contar o primeiro evento, como a pessoa começa o próximo evento? Pare o áudio aqui.</w:t>
      </w:r>
    </w:p>
    <w:p>
      <w:pPr/>
      <w:r>
        <w:rPr>
          <w:lang w:val="pt_PT" w:bidi="pt_PT"/>
        </w:rPr>
      </w:r>
      <w:r>
        <w:rPr>
          <w:lang w:val="pt_PT" w:bidi="pt_PT"/>
        </w:rPr>
        <w:t>A passagem não dá o cenário desta história. Portanto, não sabemos se esse ensino era para os discípulos, um pequeno grupo de outros seguidores ou para a multidão na costa. O ensino pode ter continuado após a parábola com a grande multidão. O ensino pode ter continuado quando Jesus estava sozinho com os discípulos e com um pequeno grupo de seguidores.</w:t>
      </w:r>
    </w:p>
    <w:p>
      <w:pPr/>
      <w:r>
        <w:rPr>
          <w:lang w:val="pt_PT" w:bidi="pt_PT"/>
        </w:rPr>
      </w:r>
      <w:r>
        <w:rPr>
          <w:lang w:val="pt_PT" w:bidi="pt_PT"/>
        </w:rPr>
        <w:t>Jesus começa fazendo perguntas sobre uma lâmpada que normalmente teria a palavra “não” como a resposta. Jesus repete a pergunta duas vezes. Então Jesus diz onde as pessoas devem colocar a lâmpada. A lâmpada seria colocada de forma que a luz brilhasse e todos pudessem ver.</w:t>
      </w:r>
    </w:p>
    <w:p>
      <w:pPr/>
      <w:r>
        <w:rPr>
          <w:lang w:val="pt_PT" w:bidi="pt_PT"/>
        </w:rPr>
      </w:r>
      <w:r>
        <w:rPr>
          <w:lang w:val="pt_PT" w:bidi="pt_PT"/>
        </w:rPr>
        <w:t>Depois de falar sobre a lâmpada, Jesus começa a falar sobre segredos ou coisas ocultas. Assim como a lâmpada é colocada de forma que todos possam ver a luz, os segredos serão expostos para que todos vejam. A luz revelará o que tem estado oculto. Jesus conta o significado da lâmpada repetindo o ensino duas vezes. O que está oculto será trazido à luz. Todo segredo será trazido à luz. As duas declarações significam a mesma coisa.</w:t>
      </w:r>
    </w:p>
    <w:p>
      <w:pPr/>
      <w:r>
        <w:rPr>
          <w:lang w:val="pt_PT" w:bidi="pt_PT"/>
        </w:rPr>
      </w:r>
      <w:r>
        <w:rPr>
          <w:lang w:val="pt_PT" w:bidi="pt_PT"/>
        </w:rPr>
        <w:t>Pare e discuta: conte uma história que tenha um ensinamento importante. Ouça atentamente como o contador de histórias mostra ao público que isso é importante. Pare o áudio aqui.</w:t>
      </w:r>
    </w:p>
    <w:p>
      <w:pPr/>
      <w:r>
        <w:rPr>
          <w:lang w:val="pt_PT" w:bidi="pt_PT"/>
        </w:rPr>
      </w:r>
      <w:r>
        <w:rPr>
          <w:lang w:val="pt_PT" w:bidi="pt_PT"/>
        </w:rPr>
        <w:t>Então Jesus diz: “Aqueles que têm ouvidos devem ouvir e entender”. Essa mesma frase foi usada na parábola dos 4 solos. Você deve usar as mesmas palavras que você usou antes neste momento.</w:t>
      </w:r>
    </w:p>
    <w:p>
      <w:pPr/>
      <w:r>
        <w:rPr>
          <w:lang w:val="pt_PT" w:bidi="pt_PT"/>
        </w:rPr>
      </w:r>
      <w:r>
        <w:rPr>
          <w:lang w:val="pt_PT" w:bidi="pt_PT"/>
        </w:rPr>
        <w:t>Na cena 2, Jesus explica a importância de ouvir atentamente as pessoas. Primeiro, Jesus dá uma ordem. Jesus diz: “Preste muita atenção ao que vocês ouvem”. Uma ordem é uma sentença forte. A pessoa tem que escolher obedecer ou desobedecer a uma ordem.</w:t>
      </w:r>
    </w:p>
    <w:p>
      <w:pPr/>
      <w:r>
        <w:rPr>
          <w:lang w:val="pt_PT" w:bidi="pt_PT"/>
        </w:rPr>
      </w:r>
      <w:r>
        <w:rPr>
          <w:lang w:val="pt_PT" w:bidi="pt_PT"/>
        </w:rPr>
        <w:t>Então, Jesus faz uma promessa. Jesus diz: “Quanto mais vocês ouvirem, mais vocês entenderão. Esse entendimento será dado aos que o ouvem”. Jesus repete essa promessa.</w:t>
      </w:r>
    </w:p>
    <w:p>
      <w:pPr/>
      <w:r>
        <w:rPr>
          <w:lang w:val="pt_PT" w:bidi="pt_PT"/>
        </w:rPr>
      </w:r>
      <w:r>
        <w:rPr>
          <w:lang w:val="pt_PT" w:bidi="pt_PT"/>
        </w:rPr>
        <w:t>Então Jesus dá um aviso. “Se vocês não ouvirem, então o entendimento que vocês tem será tirado de vocês”.</w:t>
      </w:r>
    </w:p>
    <w:p>
      <w:pPr/>
      <w:r>
        <w:rPr>
          <w:lang w:val="pt_PT" w:bidi="pt_PT"/>
        </w:rPr>
      </w:r>
      <w:r>
        <w:rPr>
          <w:lang w:val="pt_PT" w:bidi="pt_PT"/>
        </w:rPr>
        <w:t>Observe o quanto Jesus repete nesse ensino.</w:t>
      </w:r>
    </w:p>
    <w:p>
      <w:pPr/>
      <w:r>
        <w:rPr>
          <w:lang w:val="pt_PT" w:bidi="pt_PT"/>
        </w:rPr>
      </w:r>
      <w:r>
        <w:rPr>
          <w:lang w:val="pt_PT" w:bidi="pt_PT"/>
        </w:rPr>
        <w:t>Agora, o grupo deve fazer o roteiro, desenhar ou usar objetos para visualizar a passagem e a ação nela. Quando Jesus fala sobre onde a lâmpada pode ser colocada, alguém deve demonstrar colocando uma luz nesses lugares. Qualquer tipo de luz funcionará — até mesmo uma pequena lanterna. Tenha cuidado para não usar uma vela ou qualquer coisa queimando enquanto você demonstra esta parábola.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grupo ouvindo a parábola</w:t>
      </w:r>
    </w:p>
    <w:p>
      <w:pPr>
        <w:pStyle w:val="ListBullet"/>
        <w:spacing w:line="240" w:lineRule="auto"/>
        <w:ind w:left="720"/>
      </w:pPr>
      <w:r>
        <w:rPr>
          <w:lang w:val="pt_PT" w:bidi="pt_PT"/>
        </w:rPr>
      </w:r>
      <w:r>
        <w:rPr>
          <w:lang w:val="pt_PT" w:bidi="pt_PT"/>
        </w:rPr>
        <w:t>Alguém acendendo a lâmpada e colocando-a em lugares diferentes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continua ensinando o povo. Jesus faz a eles uma série de perguntas sobre onde colocar uma lâmpada. As duas primeiras perguntas esperam "não" como resposta. Enquanto Jesus está fazendo as perguntas e o grupo está respondendo, peça para alguém demonstrar o que Jesus está dizendo.</w:t>
      </w:r>
    </w:p>
    <w:p>
      <w:pPr/>
      <w:r>
        <w:rPr>
          <w:lang w:val="pt_PT" w:bidi="pt_PT"/>
        </w:rPr>
      </w:r>
      <w:r>
        <w:rPr>
          <w:lang w:val="pt_PT" w:bidi="pt_PT"/>
        </w:rPr>
        <w:t xml:space="preserve">Pare a ação: Pergunte à pessoa que está colocando a lâmpada em diferentes lugares: "Por que você não coloca a lâmpada debaixo de um alqueire?" Você pode ouvir: “A lâmpada é para dar luz. A lâmpada tem que ser colocada no alto e perto do centro, para que ela dê luz a toda a sala". Pergunte a um dos ouvintes: “O que você acha que a lâmpada representa?”. Você pode ouvir: “Eu acho que a lâmpada é a palavra de Deus ou a mensagem de Deus que nos ajuda a entender qualquer coisa que esteja oculta de nós. Assim como a luz mostra o que estava oculto no escuro, a palavra de Deus nos mostra as coisas que Deus quer que vejamos”. Reinicie a cena. </w:t>
      </w:r>
    </w:p>
    <w:p>
      <w:pPr/>
      <w:r>
        <w:rPr>
          <w:lang w:val="pt_PT" w:bidi="pt_PT"/>
        </w:rPr>
      </w:r>
      <w:r>
        <w:rPr>
          <w:lang w:val="pt_PT" w:bidi="pt_PT"/>
        </w:rPr>
        <w:t>Depois que Jesus fala sobre segredos sendo trazidos à luz,</w:t>
      </w:r>
    </w:p>
    <w:p>
      <w:pPr/>
      <w:r>
        <w:rPr>
          <w:lang w:val="pt_PT" w:bidi="pt_PT"/>
        </w:rPr>
      </w:r>
      <w:r>
        <w:rPr>
          <w:lang w:val="pt_PT" w:bidi="pt_PT"/>
        </w:rPr>
        <w:t>Pare a ação: pergunte ao grupo: “Que tipo de segredos Jesus está falando aqui? Quais são as coisas secretas que devem ser trazidas à luz?”. Você pode ouvir coisas como: “Compreensão profunda ou ensinamento profundo sobre Deus”, ou “Segredos sobre o reino de Deus”, ou “Eu não sei ainda quais são os segredos. Quero continuar ouvindo para que eu possa descobrir quais são os segredos”. Pergunte ao grupo: “O que você está pensando ou sentindo sobre isso?” Você pode ouvir coisas como: “Sinto-me tão honrado por Deus explicar mais sobre seu Reino para mim”, ou “Estou tão feliz por aprender mais!” Continue o drama.</w:t>
      </w:r>
    </w:p>
    <w:p>
      <w:pPr/>
      <w:r>
        <w:rPr>
          <w:lang w:val="pt_PT" w:bidi="pt_PT"/>
        </w:rPr>
      </w:r>
      <w:r>
        <w:rPr>
          <w:lang w:val="pt_PT" w:bidi="pt_PT"/>
        </w:rPr>
        <w:t>Na segunda cena, peça aos atores que estão interpretando aqueles que estão escutando a Jesus, que hajam de acordo com sua compreensão do que Jesus quer dizer com “prestar atenção”. Jesus diz: “Quando você entender, você receberá mais”.</w:t>
      </w:r>
    </w:p>
    <w:p>
      <w:pPr/>
      <w:r>
        <w:rPr>
          <w:lang w:val="pt_PT" w:bidi="pt_PT"/>
        </w:rPr>
      </w:r>
      <w:r>
        <w:rPr>
          <w:lang w:val="pt_PT" w:bidi="pt_PT"/>
        </w:rPr>
        <w:t>Pare a ação: pergunte a um dos atores: “O que Jesus quer dizer quando Ele diz que será dado mais a você?”. Você pode ouvir: “Eu acho que isso significa que eu entenderei mais do que eu entendo agora. E se eu continuar ouvindo, entenderei ainda mais”. Pergunte a um dos ouvintes: o que Jesus quer dizer quando Ele diz: “Mas se você não estiver ouvindo, o que você entende será tirado de você”?. Você pode ouvir: “Talvez eu tenha entendido um pouco, mas agora não vou entender nada. Perderei o entendimento que eu tinha porque não ouvi atentamente”. Pergunte ao grupo: quem são algumas pessoas que podem não ouvir atentamente o que Jesus está dizendo?”. Você pode ouvir: “Pessoas que estão apenas procurando por milagres”, ou “Pessoas que são religiosas demais para ouvir o que Jesus tem a dizer. Algumas pessoas pensam que eles já sabem e não precisam mais aprender. Algumas pessoas vêm para ver o que está acontecendo, mas não prestam atenção ao que está sendo ensinado”.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4.21–25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Enquanto você conta essa história, use a palavra de tempo para indicar que a história segue a passagem anterior. Essa passagem não dá nenhum detalhe sobre onde Jesus está ou quem Jesus está ensinando.</w:t>
      </w:r>
    </w:p>
    <w:p>
      <w:pPr/>
      <w:r>
        <w:rPr>
          <w:lang w:val="pt_PT" w:bidi="pt_PT"/>
        </w:rPr>
      </w:r>
      <w:r>
        <w:rPr>
          <w:lang w:val="pt_PT" w:bidi="pt_PT"/>
        </w:rPr>
        <w:t xml:space="preserve">Jesus pergunta se alguém colocaria uma </w:t>
      </w:r>
      <w:r>
        <w:rPr>
          <w:b/>
          <w:lang w:val="pt_PT" w:bidi="pt_PT"/>
        </w:rPr>
        <w:t>lâmpada</w:t>
      </w:r>
      <w:r>
        <w:rPr>
          <w:lang w:val="pt_PT" w:bidi="pt_PT"/>
        </w:rPr>
        <w:t xml:space="preserve"> debaixo de um </w:t>
      </w:r>
      <w:r>
        <w:rPr>
          <w:b/>
          <w:lang w:val="pt_PT" w:bidi="pt_PT"/>
        </w:rPr>
        <w:t>alqueire</w:t>
      </w:r>
      <w:r>
        <w:rPr>
          <w:lang w:val="pt_PT" w:bidi="pt_PT"/>
        </w:rPr>
        <w:t xml:space="preserve"> ou debaixo de uma </w:t>
      </w:r>
      <w:r>
        <w:rPr>
          <w:b/>
          <w:lang w:val="pt_PT" w:bidi="pt_PT"/>
        </w:rPr>
        <w:t>cama</w:t>
      </w:r>
      <w:r>
        <w:rPr>
          <w:lang w:val="pt_PT" w:bidi="pt_PT"/>
        </w:rPr>
        <w:t xml:space="preserve">. A resposta a ambas as perguntas é “não”. A lâmpada é geralmente colocada em um </w:t>
      </w:r>
      <w:r>
        <w:rPr>
          <w:b/>
          <w:lang w:val="pt_PT" w:bidi="pt_PT"/>
        </w:rPr>
        <w:t>candelabro</w:t>
      </w:r>
      <w:r>
        <w:rPr>
          <w:lang w:val="pt_PT" w:bidi="pt_PT"/>
        </w:rPr>
        <w:t xml:space="preserve"> para que ela ilumine a sala. Esta lâmpada era feita de argila e moldada como uma tigela rasa. Era abastecida com azeite, e um pavio (feito de semente de linhaça) era colocado no azeite, com parte dele saindo. Esse pavio seria aceso. Lembre-se de que o cesto ou alqueire se refere a um recipiente que comporta cerca de nove litros de grãos, quando medidos de forma seca. O recipiente poderia ser uma tigela ou cesto. Lembre-se de que a cama é um tipo de banco — possivelmente o banco que estava na mesa onde eles se deitavam para as refeições nessa cultura. Esse banco tem um espaço por baixo.</w:t>
      </w:r>
    </w:p>
    <w:p>
      <w:pPr/>
      <w:r>
        <w:rPr>
          <w:lang w:val="pt_PT" w:bidi="pt_PT"/>
        </w:rPr>
      </w:r>
      <w:r>
        <w:rPr>
          <w:lang w:val="pt_PT" w:bidi="pt_PT"/>
        </w:rPr>
        <w:t>Pare e mostre as imagens da lâmpada, da cesta, da cama e do candelabro. Discuta quais palavras você usará para traduzir cada uma dessas ideias. Pare o áudio aqui.</w:t>
      </w:r>
    </w:p>
    <w:p>
      <w:pPr/>
      <w:r>
        <w:rPr>
          <w:lang w:val="pt_PT" w:bidi="pt_PT"/>
        </w:rPr>
      </w:r>
      <w:r>
        <w:rPr>
          <w:lang w:val="pt_PT" w:bidi="pt_PT"/>
        </w:rPr>
        <w:t>Jesus explica que o propósito da luz é revelar tudo o que estava oculto. Então Jesus usa a mesma frase que ele usou na parábola dos 4 solos. Jesus disse: “Quem tem ouvidos para ouvir, ouça e entenda”. Use as mesmas palavras que você usou na tradução anterior.</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4:26–34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Marcos 4:26–34 e guarde em seu coração. Ouça o texto três vezes (em três traduções diferentes, se possível). Depois discuta com seu grupo as seguintes perguntas:</w:t>
      </w:r>
    </w:p>
    <w:p>
      <w:pPr>
        <w:pStyle w:val="ListNumber"/>
        <w:numPr>
          <w:ilvl w:val="0"/>
          <w:numId w:val="30"/>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4.26–34 na tradução mais fácil de entender.</w:t>
      </w:r>
    </w:p>
    <w:p>
      <w:pPr/>
      <w:r>
        <w:rPr>
          <w:lang w:val="pt_PT" w:bidi="pt_PT"/>
        </w:rPr>
      </w:r>
      <w:r>
        <w:rPr>
          <w:lang w:val="pt_PT" w:bidi="pt_PT"/>
        </w:rPr>
        <w:t>Essa passagem contém 2 parábolas narrativas que continuam o ensinamento que Jesus está fazendo. Este ensino ocorre enquanto Jesus está realizando milagres na área perto do Mar da Galileia. Jesus começou a ensinar pela costa do Mar da Galileia, perto de Cafarnaum. Lembre-se de que Jesus está ensinando enquanto está sentado em um barco, para que a multidão possa ouvi-lo melhor.</w:t>
      </w:r>
    </w:p>
    <w:p>
      <w:pPr/>
      <w:r>
        <w:rPr>
          <w:lang w:val="pt_PT" w:bidi="pt_PT"/>
        </w:rPr>
      </w:r>
      <w:r>
        <w:rPr>
          <w:lang w:val="pt_PT" w:bidi="pt_PT"/>
        </w:rPr>
        <w:t>Pare e mostre à equipe de tradução o mapa do Mar da Galileia. Nesta história, Jesus está perto de Cafarnaum. Mostre Cafarnaum no mapa para a equipe. Pause o áudio aqui.</w:t>
      </w:r>
    </w:p>
    <w:p>
      <w:pPr/>
      <w:r>
        <w:rPr>
          <w:lang w:val="pt_PT" w:bidi="pt_PT"/>
        </w:rPr>
      </w:r>
      <w:r>
        <w:rPr>
          <w:lang w:val="pt_PT" w:bidi="pt_PT"/>
        </w:rPr>
        <w:t>Não sabemos onde Jesus estava quando ele contou essas duas histórias. Com a primeira parábola dos 4 solos, Jesus foi para um lugar sozinho com os discípulos para explicar a história. A passagem não diz se Jesus contou essas duas próximas parábolas a todo o povo ou apenas aos discípulos e outros seguidores próximos.</w:t>
      </w:r>
    </w:p>
    <w:p>
      <w:pPr/>
      <w:r>
        <w:rPr>
          <w:lang w:val="pt_PT" w:bidi="pt_PT"/>
        </w:rPr>
      </w:r>
      <w:r>
        <w:rPr>
          <w:lang w:val="pt_PT" w:bidi="pt_PT"/>
        </w:rPr>
        <w:t xml:space="preserve">Jesus ensina frequentemente usando parábolas. </w:t>
      </w:r>
      <w:r>
        <w:rPr>
          <w:b/>
          <w:lang w:val="pt_PT" w:bidi="pt_PT"/>
        </w:rPr>
        <w:t>Parábolas</w:t>
      </w:r>
      <w:r>
        <w:rPr>
          <w:lang w:val="pt_PT" w:bidi="pt_PT"/>
        </w:rPr>
        <w:t xml:space="preserve"> são “histórias cotidianas com um significado profundo vindo de Deus”. As parábolas nessa parte de Marcos falam sobre o mistério do Reino de Deus. Essas parábolas não são fáceis de entender.</w:t>
      </w:r>
    </w:p>
    <w:p>
      <w:pPr/>
      <w:r>
        <w:rPr>
          <w:lang w:val="pt_PT" w:bidi="pt_PT"/>
        </w:rPr>
      </w:r>
      <w:r>
        <w:rPr>
          <w:lang w:val="pt_PT" w:bidi="pt_PT"/>
        </w:rPr>
        <w:t>Pare e discuta: Naquela época, Jesus escolheu usar parábolas para ensinar verdades sobre o Reino de Deus. Fale sobre como sua cultura ensina verdades aos seus filhos e outros. Compartilhe algumas histórias que vocês usam em sua cultura para ilustrar uma verdade importante. Prestem atenção à maneira como vocês contam essas histórias. Que palavras ou frases vocês usam para começar essas histórias? Como seu público sabe que elas são histórias importantes para se ouvir? Pause o áudio aqui.</w:t>
      </w:r>
    </w:p>
    <w:p>
      <w:pPr/>
      <w:r>
        <w:rPr>
          <w:lang w:val="pt_PT" w:bidi="pt_PT"/>
        </w:rPr>
      </w:r>
      <w:r>
        <w:rPr>
          <w:lang w:val="pt_PT" w:bidi="pt_PT"/>
        </w:rPr>
        <w:t>Jesus disse que o Reino de Deus é como um agricultor que espalha semente no chão. Quando Jesus disse “Reino de Deus”, Jesus estava falando sobre quando Deus governaria e cuidaria do seu povo. Deus seria o rei deles. Jesus não estava falando sobre um país. Jesus está comparando o Reino de Deus à ação de espalhar a semente. Jesus não está comparando Deus ao agricultor.</w:t>
      </w:r>
    </w:p>
    <w:p>
      <w:pPr/>
      <w:r>
        <w:rPr>
          <w:lang w:val="pt_PT" w:bidi="pt_PT"/>
        </w:rPr>
      </w:r>
      <w:r>
        <w:rPr>
          <w:lang w:val="pt_PT" w:bidi="pt_PT"/>
        </w:rPr>
        <w:t>O agricultor está usando a mesma maneira de semear a semente como na parábola dos 4 solos. O agricultor teria a semente em uma bolsa ou algum tipo de recipiente. O agricultor pegava a semente com as mãos e a espalhava pelo chão. A palavra semente é uma palavra singular, mas nesta história, a palavra semente significa muitas sementes.</w:t>
      </w:r>
    </w:p>
    <w:p>
      <w:pPr/>
      <w:r>
        <w:rPr>
          <w:lang w:val="pt_PT" w:bidi="pt_PT"/>
        </w:rPr>
      </w:r>
      <w:r>
        <w:rPr>
          <w:lang w:val="pt_PT" w:bidi="pt_PT"/>
        </w:rPr>
        <w:t>Pare aqui e mostre uma foto do tipo de bolsa em que o agricultor levaria as sementes. Pause o áudio aqui.</w:t>
      </w:r>
    </w:p>
    <w:p>
      <w:pPr/>
      <w:r>
        <w:rPr>
          <w:lang w:val="pt_PT" w:bidi="pt_PT"/>
        </w:rPr>
      </w:r>
      <w:r>
        <w:rPr>
          <w:lang w:val="pt_PT" w:bidi="pt_PT"/>
        </w:rPr>
        <w:t>Jesus explica na história que a semente semeada se transforma em uma planta. A semente e então a planta continuam crescendo, mesmo quando o agricultor está dormindo. A planta cresce quando o agricultor está acordado. A planta cresce quando o agricultor está acordado. O agricultor não entende como a planta cresce.</w:t>
      </w:r>
    </w:p>
    <w:p>
      <w:pPr/>
      <w:r>
        <w:rPr>
          <w:lang w:val="pt_PT" w:bidi="pt_PT"/>
        </w:rPr>
      </w:r>
      <w:r>
        <w:rPr>
          <w:lang w:val="pt_PT" w:bidi="pt_PT"/>
        </w:rPr>
        <w:t>Pare aqui e discuta: mostre as 3 imagens dos estágios do crescimento do trigo. As imagens mostrarão o primeiro "brotar" da planta, depois uma imagem do caule antes que a espiga de grão tenha se formado, e então uma imagem de uma espiga de trigo completa no caule. Fale sobre o crescimento de uma planta. Descreva o broto que aparece primeiro do chão. Descreva o caule que cresce. Descreva a espiga de grãos que aparece. Descreva o grão maduro que está pronto para a colheita. Você usará esses termos em sua tradução. Pause o áudio aqui.</w:t>
      </w:r>
    </w:p>
    <w:p>
      <w:pPr/>
      <w:r>
        <w:rPr>
          <w:lang w:val="pt_PT" w:bidi="pt_PT"/>
        </w:rPr>
      </w:r>
      <w:r>
        <w:rPr>
          <w:lang w:val="pt_PT" w:bidi="pt_PT"/>
        </w:rPr>
        <w:t>Eventualmente, o grão se formou e está pronto para a colheita. O agricultor usa uma foice e colhe o grão. Alguns vão querer usar o nome da ferramenta de corte que as pessoas usam, como facão. Alguns podem querer deixar de lado o nome da ferramenta de corte e dizer que o agricultor colhe o grão.</w:t>
      </w:r>
    </w:p>
    <w:p>
      <w:pPr/>
      <w:r>
        <w:rPr>
          <w:lang w:val="pt_PT" w:bidi="pt_PT"/>
        </w:rPr>
      </w:r>
      <w:r>
        <w:rPr>
          <w:lang w:val="pt_PT" w:bidi="pt_PT"/>
        </w:rPr>
        <w:t>Pare aqui e mostre uma imagem de uma foice que poderia ter sido usada nos tempos do Novo Testamento. Pause o áudio aqui.</w:t>
      </w:r>
    </w:p>
    <w:p>
      <w:pPr/>
      <w:r>
        <w:rPr>
          <w:lang w:val="pt_PT" w:bidi="pt_PT"/>
        </w:rPr>
      </w:r>
      <w:r>
        <w:rPr>
          <w:lang w:val="pt_PT" w:bidi="pt_PT"/>
        </w:rPr>
        <w:t>Nessa história curta e simples, Jesus não fala sobre o que o agricultor pode fazer entre o tempo de semear a semente e a colheita do grão.</w:t>
      </w:r>
    </w:p>
    <w:p>
      <w:pPr/>
      <w:r>
        <w:rPr>
          <w:lang w:val="pt_PT" w:bidi="pt_PT"/>
        </w:rPr>
      </w:r>
      <w:r>
        <w:rPr>
          <w:lang w:val="pt_PT" w:bidi="pt_PT"/>
        </w:rPr>
        <w:t>Pare e discuta: fale sobre agricultores em sua cultura. O que o agricultor faz depois que ele semeia as sementes? Pause o áudio aqui.</w:t>
      </w:r>
    </w:p>
    <w:p>
      <w:pPr/>
      <w:r>
        <w:rPr>
          <w:lang w:val="pt_PT" w:bidi="pt_PT"/>
        </w:rPr>
      </w:r>
      <w:r>
        <w:rPr>
          <w:lang w:val="pt_PT" w:bidi="pt_PT"/>
        </w:rPr>
        <w:t>A colheita nessa parábola se refere às palavras do profeta Joel, quando ele compara a colheita com o julgamento que vem no final dos tempos. Essas parábolas reforçam aos discípulos de Jesus que a colheita certamente virá. Eles não têm controle sobre a colheita — Deus tem. É um mistério como a colheita vem, mas ela vem.</w:t>
      </w:r>
    </w:p>
    <w:p>
      <w:pPr/>
      <w:r>
        <w:rPr>
          <w:lang w:val="pt_PT" w:bidi="pt_PT"/>
        </w:rPr>
      </w:r>
      <w:r>
        <w:rPr>
          <w:lang w:val="pt_PT" w:bidi="pt_PT"/>
        </w:rPr>
        <w:t>Jesus começa a próxima parábola fazendo 2 perguntas que não exigem uma resposta. É quase como se Jesus estivesse pensando em voz alta ou deixando os discípulos saberem o que Jesus está pensando enquanto ele decide qual história contar.</w:t>
      </w:r>
    </w:p>
    <w:p>
      <w:pPr/>
      <w:r>
        <w:rPr>
          <w:lang w:val="pt_PT" w:bidi="pt_PT"/>
        </w:rPr>
      </w:r>
      <w:r>
        <w:rPr>
          <w:lang w:val="pt_PT" w:bidi="pt_PT"/>
        </w:rPr>
        <w:t>Jesus conta a eles sobre a semente de mostarda. A semente de mostarda é uma semente muito pequena. No entanto, a semente de mostarda se torna um grande arbusto, com cerca de 3 a 4 metros de altura. Essa é uma planta que as pessoas podem comer, e ela vive de ano em ano. Esse arbusto é tão grande que os pássaros podem fazer ninhos nele. Jesus diz que o Reino de Deus é como essa pequena semente.</w:t>
      </w:r>
    </w:p>
    <w:p>
      <w:pPr/>
      <w:r>
        <w:rPr>
          <w:lang w:val="pt_PT" w:bidi="pt_PT"/>
        </w:rPr>
      </w:r>
      <w:r>
        <w:rPr>
          <w:lang w:val="pt_PT" w:bidi="pt_PT"/>
        </w:rPr>
        <w:t>Pare e mostre uma imagem de algumas sementes de tamanhos diferentes. Uma semente deve ser bem pequena. Mostre à sua equipe de tradução uma imagem de um pé de mostarda. Se você não tem essa planta, use a ideia de uma pequena semente que se torna uma grande planta. Mostre uma imagem de um ninho de pássaro construído em um arbusto. Pause o áudio aqui.</w:t>
      </w:r>
    </w:p>
    <w:p>
      <w:pPr/>
      <w:r>
        <w:rPr>
          <w:lang w:val="pt_PT" w:bidi="pt_PT"/>
        </w:rPr>
      </w:r>
      <w:r>
        <w:rPr>
          <w:lang w:val="pt_PT" w:bidi="pt_PT"/>
        </w:rPr>
        <w:t>De uma maneira semelhante, Jesus e seus seguidores eram como a semente de mostarda. Eles eram um número muito pequeno de pessoas. Mas daqueles primeiros crentes e das sementes da Palavra de Deus, ou da mensagem de Deus, o Reino de Deus cresce até um tamanho enorme. Isso parece impossível, mas, no final, Deus receberá toda a glória.</w:t>
      </w:r>
    </w:p>
    <w:p>
      <w:pPr/>
      <w:r>
        <w:rPr>
          <w:lang w:val="pt_PT" w:bidi="pt_PT"/>
        </w:rPr>
      </w:r>
      <w:r>
        <w:rPr>
          <w:lang w:val="pt_PT" w:bidi="pt_PT"/>
        </w:rPr>
        <w:t>Pare aqui e fale sobre como sua cultura descreve as sementes para semeadura e a ceifa de uma colheita. Quais palavras você usa para descrever esse processo? O que sua cultura acredita sobre quem ou o que tem controle sobre os resultados da colheita? Conte histórias uns aos outros sobre as colheitas boas e más em sua área. Pause o áudio aqui.</w:t>
      </w:r>
    </w:p>
    <w:p>
      <w:pPr/>
      <w:r>
        <w:rPr>
          <w:lang w:val="pt_PT" w:bidi="pt_PT"/>
        </w:rPr>
      </w:r>
      <w:r>
        <w:rPr>
          <w:lang w:val="pt_PT" w:bidi="pt_PT"/>
        </w:rPr>
        <w:t>Jesus continuou a ensinar o povo, contando-lhes parábolas. Quando Jesus estava sozinho com os discípulos, ele explicou o significado das parábolas.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nesta história, Jesus ainda está ensinando. Jesus conta outra história sobre um agricultor.</w:t>
      </w:r>
    </w:p>
    <w:p>
      <w:pPr/>
      <w:r>
        <w:rPr>
          <w:lang w:val="pt_PT" w:bidi="pt_PT"/>
        </w:rPr>
      </w:r>
      <w:r>
        <w:rPr>
          <w:b/>
          <w:lang w:val="pt_PT" w:bidi="pt_PT"/>
        </w:rPr>
        <w:t>Segunda cena:</w:t>
      </w:r>
      <w:r>
        <w:rPr>
          <w:lang w:val="pt_PT" w:bidi="pt_PT"/>
        </w:rPr>
        <w:t xml:space="preserve"> Jesus continua a ensinar usando uma história sobre uma pequena semente que se torna uma planta grande.</w:t>
      </w:r>
    </w:p>
    <w:p>
      <w:pPr/>
      <w:r>
        <w:rPr>
          <w:lang w:val="pt_PT" w:bidi="pt_PT"/>
        </w:rPr>
      </w:r>
      <w:r>
        <w:rPr>
          <w:b/>
          <w:lang w:val="pt_PT" w:bidi="pt_PT"/>
        </w:rPr>
        <w:t>Terceira cena:</w:t>
      </w:r>
      <w:r>
        <w:rPr>
          <w:lang w:val="pt_PT" w:bidi="pt_PT"/>
        </w:rPr>
        <w:t xml:space="preserve"> depois dessas duas descrições do Reino de Deus, a passagem nos diz que Jesus sempre usou histórias para ensinar as pessoas. Então Jesus explicaria as histórias aos discípulos mais tarde.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Aqueles que escutam a Jesus</w:t>
      </w:r>
    </w:p>
    <w:p>
      <w:pPr>
        <w:pStyle w:val="ListBullet"/>
        <w:spacing w:line="240" w:lineRule="auto"/>
        <w:ind w:left="720"/>
      </w:pPr>
      <w:r>
        <w:rPr>
          <w:lang w:val="pt_PT" w:bidi="pt_PT"/>
        </w:rPr>
      </w:r>
      <w:r>
        <w:rPr>
          <w:lang w:val="pt_PT" w:bidi="pt_PT"/>
        </w:rPr>
        <w:t xml:space="preserve">Um agricultor </w:t>
      </w:r>
    </w:p>
    <w:p>
      <w:pPr>
        <w:pStyle w:val="ListBullet"/>
        <w:spacing w:line="240" w:lineRule="auto"/>
        <w:ind w:left="720"/>
      </w:pPr>
      <w:r>
        <w:rPr>
          <w:lang w:val="pt_PT" w:bidi="pt_PT"/>
        </w:rPr>
      </w:r>
      <w:r>
        <w:rPr>
          <w:lang w:val="pt_PT" w:bidi="pt_PT"/>
        </w:rPr>
        <w:t>Alguém para ser a planta em crescimento.</w:t>
      </w:r>
    </w:p>
    <w:p>
      <w:pPr>
        <w:pStyle w:val="ListBullet"/>
        <w:spacing w:line="240" w:lineRule="auto"/>
        <w:ind w:left="720"/>
      </w:pPr>
      <w:r>
        <w:rPr>
          <w:lang w:val="pt_PT" w:bidi="pt_PT"/>
        </w:rPr>
      </w:r>
      <w:r>
        <w:rPr>
          <w:lang w:val="pt_PT" w:bidi="pt_PT"/>
        </w:rPr>
        <w:t>Uma semente de mostarda</w:t>
      </w:r>
    </w:p>
    <w:p>
      <w:pPr>
        <w:pStyle w:val="ListBullet"/>
        <w:spacing w:line="240" w:lineRule="auto"/>
        <w:ind w:left="720"/>
      </w:pPr>
      <w:r>
        <w:rPr>
          <w:lang w:val="pt_PT" w:bidi="pt_PT"/>
        </w:rPr>
      </w:r>
      <w:r>
        <w:rPr>
          <w:lang w:val="pt_PT" w:bidi="pt_PT"/>
        </w:rPr>
        <w:t>Um pássaro</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A cena um começa com uma palavra de tempo. Essa palavra indica que Jesus continuou a ensinar, ou que essa história segue outras histórias que Jesus estava contando. Algumas traduções usam uma palavra de conexão simples como “e”. Outras traduções usam a palavra “novamente” e outras usam a palavra “também”. Essas três palavras indicam que Jesus continuou ensinando.</w:t>
      </w:r>
    </w:p>
    <w:p>
      <w:pPr/>
      <w:r>
        <w:rPr>
          <w:lang w:val="pt_PT" w:bidi="pt_PT"/>
        </w:rPr>
      </w:r>
      <w:r>
        <w:rPr>
          <w:lang w:val="pt_PT" w:bidi="pt_PT"/>
        </w:rPr>
        <w:t>Pare e discuta: conte uma história sobre alguém que está ensinando. Fale sobre o que a pessoa ensinou. Ouça atentamente a palavra de ligação que a pessoa usa para conectar um ensinamento ao próximo. Pare o áudio aqui.</w:t>
      </w:r>
    </w:p>
    <w:p>
      <w:pPr/>
      <w:r>
        <w:rPr>
          <w:lang w:val="pt_PT" w:bidi="pt_PT"/>
        </w:rPr>
      </w:r>
      <w:r>
        <w:rPr>
          <w:lang w:val="pt_PT" w:bidi="pt_PT"/>
        </w:rPr>
        <w:t>O agricultor encenará a semeadura da semente. Então o agricultor dorme e acorda. O agricultor dorme e acorda. Enquanto isso está acontecendo, a planta cresce. O agricultor vê a planta crescer. O agricultor não entende como a planta está crescendo. O agricultor colhe o grão quando ele está pronto para a colheita.</w:t>
      </w:r>
    </w:p>
    <w:p>
      <w:pPr/>
      <w:r>
        <w:rPr>
          <w:lang w:val="pt_PT" w:bidi="pt_PT"/>
        </w:rPr>
      </w:r>
      <w:r>
        <w:rPr>
          <w:lang w:val="pt_PT" w:bidi="pt_PT"/>
        </w:rPr>
        <w:t>Pare e discuta: mostre plantas em diferentes estágios de crescimento. Uma planta estaria apenas começando a brotar da terra. Outro teria um caule, mas sem grão. Outra planta estaria pronta para a colheita. Peça ao grupo que descreva cada estágio de crescimento. Pare o áudio aqui.</w:t>
      </w:r>
    </w:p>
    <w:p>
      <w:pPr/>
      <w:r>
        <w:rPr>
          <w:lang w:val="pt_PT" w:bidi="pt_PT"/>
        </w:rPr>
      </w:r>
      <w:r>
        <w:rPr>
          <w:lang w:val="pt_PT" w:bidi="pt_PT"/>
        </w:rPr>
        <w:t>Na cena dois, Jesus faz duas perguntas que não exigem uma resposta. Soa como se Jesus estivesse pensando em voz alta. Jesus está dizendo o que está pensando: “Com o que compararemos o Reino de Deus? Ou que parábola devemos usar para descrevê-lo?”.</w:t>
      </w:r>
    </w:p>
    <w:p>
      <w:pPr/>
      <w:r>
        <w:rPr>
          <w:lang w:val="pt_PT" w:bidi="pt_PT"/>
        </w:rPr>
      </w:r>
      <w:r>
        <w:rPr>
          <w:lang w:val="pt_PT" w:bidi="pt_PT"/>
        </w:rPr>
        <w:t>Pare e discuta: conte uma história na qual alguém está planejando ensinar a um grupo uma lição. Essa pessoa está tentando decidir qual lição ensinar ou como ensinar a lição. Preste atenção ao que essa pessoa diz enquanto tenta decidir. Ele faz perguntas a si mesmo que não exigem uma resposta? Ele faz declarações? Pare o áudio aqui.</w:t>
      </w:r>
    </w:p>
    <w:p>
      <w:pPr/>
      <w:r>
        <w:rPr>
          <w:lang w:val="pt_PT" w:bidi="pt_PT"/>
        </w:rPr>
      </w:r>
      <w:r>
        <w:rPr>
          <w:lang w:val="pt_PT" w:bidi="pt_PT"/>
        </w:rPr>
        <w:t>Jesus compara o Reino de Deus a uma semente de mostarda, que é uma semente muito pequena. Essa semente cresce e se torna uma planta muito grande. A planta é tão grande que os pássaros podem construir ninhos nos ramos da planta. Esta é uma planta. Essa não é uma árvore.</w:t>
      </w:r>
    </w:p>
    <w:p>
      <w:pPr/>
      <w:r>
        <w:rPr>
          <w:lang w:val="pt_PT" w:bidi="pt_PT"/>
        </w:rPr>
      </w:r>
      <w:r>
        <w:rPr>
          <w:lang w:val="pt_PT" w:bidi="pt_PT"/>
        </w:rPr>
        <w:t>Na cena três, a ação se move para uma descrição geral de como Jesus ensinou as pessoas. Jesus ensinou as pessoas contando histórias. As histórias eram semelhantes a essas histórias que Jesus acabou de contar. Jesus não explicou o significado das histórias às pessoas. Jesus explicou o significado das histórias aos discípulos quando eles estavam sozinhos com Jesus.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Aqueles que escutam a Jesus</w:t>
      </w:r>
    </w:p>
    <w:p>
      <w:pPr>
        <w:pStyle w:val="ListBullet"/>
        <w:spacing w:line="240" w:lineRule="auto"/>
        <w:ind w:left="720"/>
      </w:pPr>
      <w:r>
        <w:rPr>
          <w:lang w:val="pt_PT" w:bidi="pt_PT"/>
        </w:rPr>
      </w:r>
      <w:r>
        <w:rPr>
          <w:lang w:val="pt_PT" w:bidi="pt_PT"/>
        </w:rPr>
        <w:t xml:space="preserve">Um agricultor </w:t>
      </w:r>
    </w:p>
    <w:p>
      <w:pPr>
        <w:pStyle w:val="ListBullet"/>
        <w:spacing w:line="240" w:lineRule="auto"/>
        <w:ind w:left="720"/>
      </w:pPr>
      <w:r>
        <w:rPr>
          <w:lang w:val="pt_PT" w:bidi="pt_PT"/>
        </w:rPr>
      </w:r>
      <w:r>
        <w:rPr>
          <w:lang w:val="pt_PT" w:bidi="pt_PT"/>
        </w:rPr>
        <w:t>Alguém para ser a planta em crescimento</w:t>
      </w:r>
    </w:p>
    <w:p>
      <w:pPr>
        <w:pStyle w:val="ListBullet"/>
        <w:spacing w:line="240" w:lineRule="auto"/>
        <w:ind w:left="720"/>
      </w:pPr>
      <w:r>
        <w:rPr>
          <w:lang w:val="pt_PT" w:bidi="pt_PT"/>
        </w:rPr>
      </w:r>
      <w:r>
        <w:rPr>
          <w:lang w:val="pt_PT" w:bidi="pt_PT"/>
        </w:rPr>
        <w:t xml:space="preserve">Uma semente de mostarda </w:t>
      </w:r>
    </w:p>
    <w:p>
      <w:pPr>
        <w:pStyle w:val="ListBullet"/>
        <w:spacing w:line="240" w:lineRule="auto"/>
        <w:ind w:left="720"/>
      </w:pPr>
      <w:r>
        <w:rPr>
          <w:lang w:val="pt_PT" w:bidi="pt_PT"/>
        </w:rPr>
      </w:r>
      <w:r>
        <w:rPr>
          <w:lang w:val="pt_PT" w:bidi="pt_PT"/>
        </w:rPr>
        <w:t>Um pássaro</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conta uma história sobre um agricultor que semeia suas sementes. As sementes se tornam plantas, mesmo quando o agricultor está dormindo.</w:t>
      </w:r>
    </w:p>
    <w:p>
      <w:pPr/>
      <w:r>
        <w:rPr>
          <w:lang w:val="pt_PT" w:bidi="pt_PT"/>
        </w:rPr>
      </w:r>
      <w:r>
        <w:rPr>
          <w:lang w:val="pt_PT" w:bidi="pt_PT"/>
        </w:rPr>
        <w:t>Pare a ação: peça ao ator que representa o agricultor para descrever o que ele está fazendo para que as sementes cresçam. Você pode ouvir coisas como: “Nada. Preparei o campo para a semeadura. Uma vez que as sementes estão espalhadas no solo, eu só espero que as plantas cresçam”. Se chove, isso é bom, mas não posso controlar a chuva ou o sol. É incrível para mim que as plantas até parecem crescer durante a noite”. Continue o drama.</w:t>
      </w:r>
    </w:p>
    <w:p>
      <w:pPr/>
      <w:r>
        <w:rPr>
          <w:lang w:val="pt_PT" w:bidi="pt_PT"/>
        </w:rPr>
      </w:r>
      <w:r>
        <w:rPr>
          <w:lang w:val="pt_PT" w:bidi="pt_PT"/>
        </w:rPr>
        <w:t>Enquanto Jesus descreve o agricultor começando a colher,</w:t>
      </w:r>
    </w:p>
    <w:p>
      <w:pPr/>
      <w:r>
        <w:rPr>
          <w:lang w:val="pt_PT" w:bidi="pt_PT"/>
        </w:rPr>
      </w:r>
      <w:r>
        <w:rPr>
          <w:lang w:val="pt_PT" w:bidi="pt_PT"/>
        </w:rPr>
        <w:t>Pare a ação: pergunte ao ator que interpreta o agricultor, “Qual é sua responsabilidade agora?” Você pode ouvir coisas como: “Juntar os grãos” ou “Ser grato pela colheita”. Continue o drama.</w:t>
      </w:r>
    </w:p>
    <w:p>
      <w:pPr/>
      <w:r>
        <w:rPr>
          <w:lang w:val="pt_PT" w:bidi="pt_PT"/>
        </w:rPr>
      </w:r>
      <w:r>
        <w:rPr>
          <w:lang w:val="pt_PT" w:bidi="pt_PT"/>
        </w:rPr>
        <w:t>Na segunda cena, Jesus descreve uma semente de mostarda, que começa como uma semente pequena e se torna uma grande planta com ramos enormes.</w:t>
      </w:r>
    </w:p>
    <w:p>
      <w:pPr/>
      <w:r>
        <w:rPr>
          <w:lang w:val="pt_PT" w:bidi="pt_PT"/>
        </w:rPr>
      </w:r>
      <w:r>
        <w:rPr>
          <w:lang w:val="pt_PT" w:bidi="pt_PT"/>
        </w:rPr>
        <w:t>Pare a ação: pergunte ao ator interpretando a semente o que eles fizeram para que ela se tornasse uma grande planta. Você pode ouvir coisas como: “É o que eu devo ser”, ou “Não sei como isso aconteceu comigo. Eu só precisava ser plantada — tenho o potencial de me tornar uma planta grande”. Pergunte aos pássaros: “Por que vocês estão construindo ninhos nesta planta?” Você pode ouvir: “Esse é um bom lugar para um ninho. Os ramos são fortes. Há uma boa sombra. O ninho se sente protegido. Esse é um bom lugar para nossos pássaros bebês começarem a vida”. Continue o drama.</w:t>
      </w:r>
    </w:p>
    <w:p>
      <w:pPr/>
      <w:r>
        <w:rPr>
          <w:lang w:val="pt_PT" w:bidi="pt_PT"/>
        </w:rPr>
      </w:r>
      <w:r>
        <w:rPr>
          <w:lang w:val="pt_PT" w:bidi="pt_PT"/>
        </w:rPr>
        <w:t>Na cena 3, Jesus sempre ensinava em parábolas e quando ele estava sozinho com seus discípulos, ele explicava essas parábolas a eles.</w:t>
      </w:r>
    </w:p>
    <w:p>
      <w:pPr/>
      <w:r>
        <w:rPr>
          <w:lang w:val="pt_PT" w:bidi="pt_PT"/>
        </w:rPr>
      </w:r>
      <w:r>
        <w:rPr>
          <w:lang w:val="pt_PT" w:bidi="pt_PT"/>
        </w:rPr>
        <w:t>Pare a ação: pergunte a Jesus: “Por que você não explicou as histórias à multidão?” Você pode ouvir coisas como: “Eu falei em parábolas para que apenas as pessoas que estavam realmente escutando pudessem compreender”, ou “Eu falei em parábolas esperando que as pessoas viessem a mim e me pedissem para explicar”.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fala sobre o </w:t>
      </w:r>
      <w:r>
        <w:rPr>
          <w:b/>
          <w:lang w:val="pt_PT" w:bidi="pt_PT"/>
        </w:rPr>
        <w:t>Reino de Deus</w:t>
      </w:r>
      <w:r>
        <w:rPr>
          <w:lang w:val="pt_PT" w:bidi="pt_PT"/>
        </w:rPr>
        <w:t xml:space="preserve"> nesta passagem. </w:t>
      </w:r>
      <w:hyperlink r:id="rId31">
        <w:r>
          <w:rPr>
            <w:lang w:val="pt_PT" w:bidi="pt_PT"/>
          </w:rPr>
          <w:rPr>
            <w:color w:val="0000EE"/>
            <w:u w:val="single"/>
          </w:rPr>
          <w:t>O Reino de Deus</w:t>
        </w:r>
      </w:hyperlink>
      <w:r>
        <w:rPr>
          <w:lang w:val="pt_PT" w:bidi="pt_PT"/>
        </w:rPr>
        <w:t xml:space="preserve"> é tratado no Glossário Mestre. Use o mesmo termo aqui que você usou na parábola anterior sobre as sementes e a semeadura.</w:t>
      </w:r>
    </w:p>
    <w:p>
      <w:pPr/>
      <w:r>
        <w:rPr>
          <w:lang w:val="pt_PT" w:bidi="pt_PT"/>
        </w:rPr>
      </w:r>
      <w:r>
        <w:rPr>
          <w:lang w:val="pt_PT" w:bidi="pt_PT"/>
        </w:rPr>
        <w:t xml:space="preserve">Jesus diz que o agricultor </w:t>
      </w:r>
      <w:r>
        <w:rPr>
          <w:b/>
          <w:lang w:val="pt_PT" w:bidi="pt_PT"/>
        </w:rPr>
        <w:t>espalha semente no chão</w:t>
      </w:r>
      <w:r>
        <w:rPr>
          <w:lang w:val="pt_PT" w:bidi="pt_PT"/>
        </w:rPr>
        <w:t>. Isso se refere a jogar sementes no chão no processo de semear ou plantá-las. Esta semente não é simplesmente plantada em qualquer solo, mas no solo preparado nos campos. Use a mesma descrição para esse processo que você usou na parábola dos quatro solos.</w:t>
      </w:r>
    </w:p>
    <w:p>
      <w:pPr/>
      <w:r>
        <w:rPr>
          <w:lang w:val="pt_PT" w:bidi="pt_PT"/>
        </w:rPr>
      </w:r>
      <w:r>
        <w:rPr>
          <w:lang w:val="pt_PT" w:bidi="pt_PT"/>
        </w:rPr>
        <w:t xml:space="preserve">Quando Jesus estava sozinho com seus </w:t>
      </w:r>
      <w:r>
        <w:rPr>
          <w:b/>
          <w:lang w:val="pt_PT" w:bidi="pt_PT"/>
        </w:rPr>
        <w:t>discípulos</w:t>
      </w:r>
      <w:r>
        <w:rPr>
          <w:lang w:val="pt_PT" w:bidi="pt_PT"/>
        </w:rPr>
        <w:t xml:space="preserve">, ele explicou tudo a eles. </w:t>
      </w:r>
      <w:hyperlink r:id="rId58">
        <w:r>
          <w:rPr>
            <w:lang w:val="pt_PT" w:bidi="pt_PT"/>
          </w:rPr>
          <w:rPr>
            <w:color w:val="0000EE"/>
            <w:u w:val="single"/>
          </w:rPr>
          <w:t>Discípulo</w:t>
        </w:r>
      </w:hyperlink>
      <w:r>
        <w:rPr>
          <w:lang w:val="pt_PT" w:bidi="pt_PT"/>
        </w:rPr>
        <w:t xml:space="preserve"> é tratado no Glossário Mestre. Use a mesma palavra para discípulo que você tem usado.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4:35–41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Marcos 4:35–41 e guarde em seu coração. Ouça o texto três vezes (em três traduções diferentes, se possível). Depois discuta com seu grupo as seguintes perguntas:</w:t>
      </w:r>
    </w:p>
    <w:p>
      <w:pPr>
        <w:pStyle w:val="ListNumber"/>
        <w:numPr>
          <w:ilvl w:val="0"/>
          <w:numId w:val="31"/>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4.35–41 na tradução mais fácil de entender.</w:t>
      </w:r>
    </w:p>
    <w:p>
      <w:pPr/>
      <w:r>
        <w:rPr>
          <w:lang w:val="pt_PT" w:bidi="pt_PT"/>
        </w:rPr>
      </w:r>
      <w:r>
        <w:rPr>
          <w:lang w:val="pt_PT" w:bidi="pt_PT"/>
        </w:rPr>
        <w:t>Esta é a primeira de um grupo de quatro histórias provavelmente destinadas a ilustrar o poder de Jesus sobre a natureza, o mal e a morte. Jesus traz vida onde há morte e destruição. Esta é uma história narrativa sobre Jesus acalmando uma tempestade no Mar da Galileia.</w:t>
      </w:r>
    </w:p>
    <w:p>
      <w:pPr/>
      <w:r>
        <w:rPr>
          <w:lang w:val="pt_PT" w:bidi="pt_PT"/>
        </w:rPr>
      </w:r>
      <w:r>
        <w:rPr>
          <w:lang w:val="pt_PT" w:bidi="pt_PT"/>
        </w:rPr>
        <w:t>Quando esta história começa, a noite está chegando. É quase hora do pôr do sol. Jesus esteve ensinando o dia todo sobre o Reino de Deus. Jesus já está sentado no barco e esteve ali o dia todo, para que as grandes multidões que estão na costa possam ouvir Jesus e ver Jesus como Jesus ensina. Jesus diz aos seus discípulos: "Vamos para a outra margem do Mar da Galileia". Os discípulos de Jesus entram no barco com ele. O barco em que Jesus estava sentado tinha cerca de 8 metros de comprimento e 2,5 metros de largura. Tinha cerca de 1,25 metro de profundidade. Havia um assento na parte de trás para a pessoa que guiava o barco. Um barco desse tamanho suportaria, confortavelmente, treze pessoas. Os discípulos entram no barco em que Jesus estava sentado. Eles deixam a costa e começam a atravessar o lago. A multidão que estava ouvindo Jesus foi deixada na praia. Outros barcos que estavam na área seguiram o barco em que Jesus e os discípulos estavam.</w:t>
      </w:r>
    </w:p>
    <w:p>
      <w:pPr/>
      <w:r>
        <w:rPr>
          <w:lang w:val="pt_PT" w:bidi="pt_PT"/>
        </w:rPr>
      </w:r>
      <w:r>
        <w:rPr>
          <w:lang w:val="pt_PT" w:bidi="pt_PT"/>
        </w:rPr>
        <w:t>Pare e mostre à sua equipe de tradução um mapa do lago. Mostre a eles Cafarnaum, onde Jesus estava ensinando o dia todo, e mostre a área de Decápolis, onde o barco terminará a viagem. Decápolis é um outro país ou território governado por um governo diferente. Observe que isso significa que o barco irá cruzar a parte mais larga do lago. O lago tem cerca de 13 quilômetros, ou 8 milhas, de extensão no ponto mais largo. Mostre uma foto do barco que é do primeiro século na Palestina. Pare a gravação aqui.</w:t>
      </w:r>
    </w:p>
    <w:p>
      <w:pPr/>
      <w:r>
        <w:rPr>
          <w:lang w:val="pt_PT" w:bidi="pt_PT"/>
        </w:rPr>
      </w:r>
      <w:r>
        <w:rPr>
          <w:lang w:val="pt_PT" w:bidi="pt_PT"/>
        </w:rPr>
        <w:t>Em algum momento durante a noite vem uma tempestade. Não sabemos a que distância o barco estava da costa. O Mar da Galileia tem mais de 50 metros, ou 150 pés, de profundidade. Estava escuro quando a tempestade chegou. O Mar da Galileia é rodeado por montanhas altas, e ventos fortes podem vir pelo sudoeste, causando tempestades violentas.</w:t>
      </w:r>
    </w:p>
    <w:p>
      <w:pPr/>
      <w:r>
        <w:rPr>
          <w:lang w:val="pt_PT" w:bidi="pt_PT"/>
        </w:rPr>
      </w:r>
      <w:r>
        <w:rPr>
          <w:lang w:val="pt_PT" w:bidi="pt_PT"/>
        </w:rPr>
        <w:t>Pare e mostre uma foto do Mar da Galileia mostrando as altas montanhas que estão perto da costa. Pare a gravação aqui.</w:t>
      </w:r>
    </w:p>
    <w:p>
      <w:pPr/>
      <w:r>
        <w:rPr>
          <w:lang w:val="pt_PT" w:bidi="pt_PT"/>
        </w:rPr>
      </w:r>
      <w:r>
        <w:rPr>
          <w:lang w:val="pt_PT" w:bidi="pt_PT"/>
        </w:rPr>
        <w:t>Os ventos são quase sempre mais fortes à tarde do que de manhã ou à noite. Por isso, a pesca é feita normalmente à noite. É muito perigoso quando uma tempestade se desenvolve no início da noite. Vários dos discípulos de Jesus eram pescadores, e por isso entenderam o perigo da tempestade.</w:t>
      </w:r>
    </w:p>
    <w:p>
      <w:pPr/>
      <w:r>
        <w:rPr>
          <w:lang w:val="pt_PT" w:bidi="pt_PT"/>
        </w:rPr>
      </w:r>
      <w:r>
        <w:rPr>
          <w:lang w:val="pt_PT" w:bidi="pt_PT"/>
        </w:rPr>
        <w:t>Pare e discuta: descreva os tipos de tempestades que você tem e como as pessoas reagem a elas. Ouça as palavras usadas para descrever ventos fortes. Que tipo de barulho o vento faz? Como as pessoas descrevem o barulho do vento? Descreva os lagos da sua região. Qual a profundidade do seu lago local? Qual é o tamanho do lago? Fale sobre quando e como as pessoas pescam. Pare a gravação aqui.</w:t>
      </w:r>
    </w:p>
    <w:p>
      <w:pPr/>
      <w:r>
        <w:rPr>
          <w:lang w:val="pt_PT" w:bidi="pt_PT"/>
        </w:rPr>
      </w:r>
      <w:r>
        <w:rPr>
          <w:lang w:val="pt_PT" w:bidi="pt_PT"/>
        </w:rPr>
        <w:t>Quando esta tempestade chega, o vento é tão forte que produz ondas enormes. A água bate forte sobre a lateral do barco e o barco começa a encher-se de água. O barco estava prestes a afundar ou entrar fundo na água. Pelo menos quatro dos discípulos que acompanhavam Jesus eram pescadores que haviam pescado neste lago durante toda a vida. Esses pescadores estavam acostumados às tempestades no Mar da Galileia. No entanto, esses pescadores, juntamente com os outros discípulos, estavam aterrorizados com essa tempestade. Todos esses homens pensavam que o barco estava afundando e que eles iam se afogar.</w:t>
      </w:r>
    </w:p>
    <w:p>
      <w:pPr/>
      <w:r>
        <w:rPr>
          <w:lang w:val="pt_PT" w:bidi="pt_PT"/>
        </w:rPr>
      </w:r>
      <w:r>
        <w:rPr>
          <w:lang w:val="pt_PT" w:bidi="pt_PT"/>
        </w:rPr>
        <w:t>Pare e discuta: conte uma história em que as pessoas tinham muito medo de algo. Fale sobre o medo deles e como esse medo aumenta conforme a história avança. Observe as palavras que o contador de histórias usa para descrever esse medo. Pare o áudio aqui.</w:t>
      </w:r>
    </w:p>
    <w:p>
      <w:pPr/>
      <w:r>
        <w:rPr>
          <w:lang w:val="pt_PT" w:bidi="pt_PT"/>
        </w:rPr>
      </w:r>
      <w:r>
        <w:rPr>
          <w:lang w:val="pt_PT" w:bidi="pt_PT"/>
        </w:rPr>
        <w:t>Neste ponto, a história nos diz que Jesus está dormindo na parte traseira do barco. Jesus tem a cabeça sobre uma almofada. Jesus foi dormir antes que a tempestade começasse, e Jesus continua dormindo. A parte traseira do barco geralmente tinha uma pequena plataforma ou um assento elevado para a pessoa que dirigia ou guiava o barco. Geralmente havia uma almofada para essa pessoa se sentar. Era ali que Jesus estava dormindo. A tempestade não desperta Jesus. Como Jesus está dormindo naquele assento, a água no fundo do barco não acorda Jesus.</w:t>
      </w:r>
    </w:p>
    <w:p>
      <w:pPr/>
      <w:r>
        <w:rPr>
          <w:lang w:val="pt_PT" w:bidi="pt_PT"/>
        </w:rPr>
      </w:r>
      <w:r>
        <w:rPr>
          <w:lang w:val="pt_PT" w:bidi="pt_PT"/>
        </w:rPr>
        <w:t>Pare e discuta: mostre uma foto do barco novamente. Fale sobre a parte frontal do barco e sobre a parte traseira do barco. O seu idioma tem termos específicos para essas partes do barco? Todos entendem esses termos? Use palavras que façam com que todos entendam que Jesus está no barco com os discípulos, mas Jesus está na parte traseira do barco dormindo com a cabeça sobre uma almofada ou travesseiro. Pare o áudio aqui.</w:t>
      </w:r>
    </w:p>
    <w:p>
      <w:pPr/>
      <w:r>
        <w:rPr>
          <w:lang w:val="pt_PT" w:bidi="pt_PT"/>
        </w:rPr>
      </w:r>
      <w:r>
        <w:rPr>
          <w:lang w:val="pt_PT" w:bidi="pt_PT"/>
        </w:rPr>
        <w:t>Os discípulos estavam em pânico. Eles acordaram Jesus. Eles gritaram para Jesus. Eles disseram: "Mestre, você não se importa se vamos nos afogar?" Mestre é um termo de respeito usado para alguém que tinha autoridade para ensinar a Palavra de Deus ao povo. A pergunta que os discípulos fizeram é uma daquelas perguntas que não esperam uma resposta. Eles estão implorando a Jesus por ajuda. Alguns diriam: "Mestre, estamos prestes a nos afogar, e você parece não se importar".</w:t>
      </w:r>
    </w:p>
    <w:p>
      <w:pPr/>
      <w:r>
        <w:rPr>
          <w:lang w:val="pt_PT" w:bidi="pt_PT"/>
        </w:rPr>
      </w:r>
      <w:r>
        <w:rPr>
          <w:lang w:val="pt_PT" w:bidi="pt_PT"/>
        </w:rPr>
        <w:t>Pare e discuta: conte uma história sobre um grupo de pessoas que pensavam que estavam prestes a morrer. Ouça a maneira como as pessoas falam. Ouça o tom de voz. Pare o áudio aqui.</w:t>
      </w:r>
    </w:p>
    <w:p>
      <w:pPr/>
      <w:r>
        <w:rPr>
          <w:lang w:val="pt_PT" w:bidi="pt_PT"/>
        </w:rPr>
      </w:r>
      <w:r>
        <w:rPr>
          <w:lang w:val="pt_PT" w:bidi="pt_PT"/>
        </w:rPr>
        <w:t>Jesus acordou e falou com a tempestade. Jesus repreendeu o vento. Repreender é uma palavra forte. Repreender significa comandar com a ideia de uma ameaça. Esta é uma maneira forte de falar com o vento. Jesus também falou com as ondas. O vento faz um barulho. Jesus disse ao vento para ficar quieto. Algumas traduções dizem "fique quieto" e outras dizem "silêncio". As ondas eram altas e estavam batendo contra o barco. Jesus disse: "fiquem quietas". Imediatamente, o vento parou e ficou silencioso e a água ficou calma.</w:t>
      </w:r>
    </w:p>
    <w:p>
      <w:pPr/>
      <w:r>
        <w:rPr>
          <w:lang w:val="pt_PT" w:bidi="pt_PT"/>
        </w:rPr>
      </w:r>
      <w:r>
        <w:rPr>
          <w:lang w:val="pt_PT" w:bidi="pt_PT"/>
        </w:rPr>
        <w:t>Então Jesus fala com seus discípulos. Lembre-se de que eles haviam acabado de ouvir um dia inteiro de ensinamentos sobre o Reino de Deus. Jesus explicara a eles mistérios profundos do reino. Confiança durante um momento de desastre mostra quem é um verdadeiro discípulo. Jesus perguntou: "Por que vocês estão com medo? Vocês ainda não têm fé?”. Fé significa ter segurança em alguém ou confiar em alguém. Jesus está dizendo: "Você ainda não confia em mim?" ou "Você não confia na minha capacidade de protegê-lo?"</w:t>
      </w:r>
    </w:p>
    <w:p>
      <w:pPr/>
      <w:r>
        <w:rPr>
          <w:lang w:val="pt_PT" w:bidi="pt_PT"/>
        </w:rPr>
      </w:r>
      <w:r>
        <w:rPr>
          <w:lang w:val="pt_PT" w:bidi="pt_PT"/>
        </w:rPr>
        <w:t>Neste ponto, os discípulos estão ainda mais aterrorizados do que estavam durante a tempestade. Agora eles estão absolutamente aterrorizados. Eles olham um para o outro. Eles perguntam uns aos outros quem é Jesus. Eles acabaram de ver que até o vento e as ondas obedecem a Jesus.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4.35–41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Jesus e os discípulos começam a cruz do Mar da Galileia.</w:t>
      </w:r>
    </w:p>
    <w:p>
      <w:pPr/>
      <w:r>
        <w:rPr>
          <w:lang w:val="pt_PT" w:bidi="pt_PT"/>
        </w:rPr>
      </w:r>
      <w:r>
        <w:rPr>
          <w:b/>
          <w:lang w:val="pt_PT" w:bidi="pt_PT"/>
        </w:rPr>
        <w:t>Segunda cena:</w:t>
      </w:r>
      <w:r>
        <w:rPr>
          <w:lang w:val="pt_PT" w:bidi="pt_PT"/>
        </w:rPr>
        <w:t xml:space="preserve"> Uma tempestade de vento severa aparece de repente. Os discípulos estão com medo de morrer.</w:t>
      </w:r>
    </w:p>
    <w:p>
      <w:pPr/>
      <w:r>
        <w:rPr>
          <w:lang w:val="pt_PT" w:bidi="pt_PT"/>
        </w:rPr>
      </w:r>
      <w:r>
        <w:rPr>
          <w:b/>
          <w:lang w:val="pt_PT" w:bidi="pt_PT"/>
        </w:rPr>
        <w:t>Terceira cena:</w:t>
      </w:r>
      <w:r>
        <w:rPr>
          <w:lang w:val="pt_PT" w:bidi="pt_PT"/>
        </w:rPr>
        <w:t xml:space="preserve"> Os discípulos acordam Jesus. Jesus acalma o vento e as ondas. Os discípulos se perguntam quem Jesus realmente 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Outros barcos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 vento</w:t>
      </w:r>
    </w:p>
    <w:p>
      <w:pPr>
        <w:pStyle w:val="ListBullet"/>
        <w:spacing w:line="240" w:lineRule="auto"/>
        <w:ind w:left="720"/>
      </w:pPr>
      <w:r>
        <w:rPr>
          <w:lang w:val="pt_PT" w:bidi="pt_PT"/>
        </w:rPr>
      </w:r>
      <w:r>
        <w:rPr>
          <w:lang w:val="pt_PT" w:bidi="pt_PT"/>
        </w:rPr>
        <w:t>As ondas</w:t>
      </w:r>
    </w:p>
    <w:p>
      <w:pPr/>
      <w:r>
        <w:rPr>
          <w:lang w:val="pt_PT" w:bidi="pt_PT"/>
        </w:rPr>
      </w:r>
      <w:r>
        <w:rPr>
          <w:lang w:val="pt_PT" w:bidi="pt_PT"/>
        </w:rPr>
        <w:t>Como um grupo, preste atenção a estas partes do cenário da passagem:</w:t>
      </w:r>
    </w:p>
    <w:p>
      <w:pPr/>
      <w:r>
        <w:rPr>
          <w:lang w:val="pt_PT" w:bidi="pt_PT"/>
        </w:rPr>
      </w:r>
      <w:r>
        <w:rPr>
          <w:lang w:val="pt_PT" w:bidi="pt_PT"/>
        </w:rPr>
        <w:t>Na cena um, Jesus esteve ensinando o dia todo. Jesus está em um barco sentado perto da costa. Jesus diz aos discípulos: "Vamos para o outro lado do lago". Os discípulos entram no barco com Jesus. É noite ou perto do pôr do sol. Há outros barcos nas proximidades. Esses barcos seguem o barco em que Jesus e os discípulos estão sentados. A maior parte da multidão permanece para trás na costa.</w:t>
      </w:r>
    </w:p>
    <w:p>
      <w:pPr/>
      <w:r>
        <w:rPr>
          <w:lang w:val="pt_PT" w:bidi="pt_PT"/>
        </w:rPr>
      </w:r>
      <w:r>
        <w:rPr>
          <w:lang w:val="pt_PT" w:bidi="pt_PT"/>
        </w:rPr>
        <w:t>O barco parte para cruzar o lago perto de Cafarnaum. O barco está indo pela parte mais larga do lago em direção a Decápolis. Decápolis é um território grego do outro lado do lago. Este território tem um governo diferente. O governo romano está sobre a área onde Cafarnaum está localizada e sobre Decápolis.</w:t>
      </w:r>
    </w:p>
    <w:p>
      <w:pPr/>
      <w:r>
        <w:rPr>
          <w:lang w:val="pt_PT" w:bidi="pt_PT"/>
        </w:rPr>
      </w:r>
      <w:r>
        <w:rPr>
          <w:lang w:val="pt_PT" w:bidi="pt_PT"/>
        </w:rPr>
        <w:t>Pare e mostre aos seus tradutores a foto do barco novamente e escolha uma maneira de mostrar o tamanho do barco. Por exemplo, você pode desenhar as dimensões no chão com uma vara. Ou você pode colocar varas no chão para mostrar o contorno do barco. Peça a 13 pessoas para entrarem dentro das linhas desenhadas. Identifique a frente e a parte traseira do barco. Jesus ia para a parte traseira do barco para se deitar no assento usado pelo homem que guia o barco. Jesus coloca a cabeça no travesseiro em que a pessoa que guia o barco se sentaria. Pare a gravação aqui.</w:t>
      </w:r>
    </w:p>
    <w:p>
      <w:pPr/>
      <w:r>
        <w:rPr>
          <w:lang w:val="pt_PT" w:bidi="pt_PT"/>
        </w:rPr>
      </w:r>
      <w:r>
        <w:rPr>
          <w:lang w:val="pt_PT" w:bidi="pt_PT"/>
        </w:rPr>
        <w:t>Na cena 2, uma tempestade repentina e severa aparece. Esta é uma tempestade de vento. As palavras para descrever essa tempestade não devem ser palavras que descrevem um tipo específico de tempestade, como um furacão, um ciclone ou um tufão. A tempestade de vento é forte. O vento é tão forte que produz ondas enormes. As ondas são tão grandes que elas chegam sobre as laterais do barco e a água cai dentro do barco. O barco começa a se encher de água. Barcos flutuam na água. Quando a água entra no barco ou o barco se enche de água, o barco afunda.</w:t>
      </w:r>
    </w:p>
    <w:p>
      <w:pPr/>
      <w:r>
        <w:rPr>
          <w:lang w:val="pt_PT" w:bidi="pt_PT"/>
        </w:rPr>
      </w:r>
      <w:r>
        <w:rPr>
          <w:lang w:val="pt_PT" w:bidi="pt_PT"/>
        </w:rPr>
        <w:t>Pare e faça essa atividade em grupo: pegue uma bacia grande ou um balde de água. Coloque um copo ou uma tigela em cima da água. Observe que a tigela flutua. Agora, gradualmente despeje um pouco de água na tigela. Observe que, conforme a tigela se enche de água, ela desce para dentro da água. Quando a tigela está cheia de água, a tigela afunda. Pare o áudio aqui.</w:t>
      </w:r>
    </w:p>
    <w:p>
      <w:pPr/>
      <w:r>
        <w:rPr>
          <w:lang w:val="pt_PT" w:bidi="pt_PT"/>
        </w:rPr>
      </w:r>
      <w:r>
        <w:rPr>
          <w:lang w:val="pt_PT" w:bidi="pt_PT"/>
        </w:rPr>
        <w:t>Os discípulos estão com medo de morrer. Jesus está dormindo. Os discípulos acordam Jesus. Os discípulos estão gritando. Pelos gritos e pelas palavras que eles usam, vemos que os discípulos estão realmente com medo. Eles estão tão assustados que não são capazes de falar com calma e educadamente. Os discípulos dizem: "Mestre, você não se importa se vamos nos afogar?" As palavras que os discípulos usam são palavras realmente fortes.</w:t>
      </w:r>
    </w:p>
    <w:p>
      <w:pPr/>
      <w:r>
        <w:rPr>
          <w:lang w:val="pt_PT" w:bidi="pt_PT"/>
        </w:rPr>
      </w:r>
      <w:r>
        <w:rPr>
          <w:lang w:val="pt_PT" w:bidi="pt_PT"/>
        </w:rPr>
        <w:t>Na cena 3, Jesus acorda. Jesus repreende o vento. Repreender é uma palavra forte que é um comando, mas também uma ameaça. Jesus diz ao vento e às ondas: "Silêncio, fique quieto". Instantaneamente, o vento pára e a água se acalma e fica suave e silenciosa.</w:t>
      </w:r>
    </w:p>
    <w:p>
      <w:pPr/>
      <w:r>
        <w:rPr>
          <w:lang w:val="pt_PT" w:bidi="pt_PT"/>
        </w:rPr>
      </w:r>
      <w:r>
        <w:rPr>
          <w:lang w:val="pt_PT" w:bidi="pt_PT"/>
        </w:rPr>
        <w:t>Pare e discuta: Jesus acalma o vento e a água falando. Observe quaisquer gestos que os atores possam usar, como manter levantada uma mão fazendo um sinal de "pare". Certifique-se de que todos entendam que o vento e a água obedecem ao som da voz de Jesus. Faça esta atividade em grupo: coloque água em um balde ou em uma tigela grande. Use uma colher ou algo similar para mexer a água até que grandes ondas ocorram com tampas brancas em cima das ondas. Em seguida, tire a colher da água. Observe que leva tempo para a água ficar quieta novamente. Na história, a ação é repentina ou instantânea. Quando Jesus disse: "fique calma", a água ficou instantaneamente calma. Pare a gravação aqui.</w:t>
      </w:r>
    </w:p>
    <w:p>
      <w:pPr/>
      <w:r>
        <w:rPr>
          <w:lang w:val="pt_PT" w:bidi="pt_PT"/>
        </w:rPr>
      </w:r>
      <w:r>
        <w:rPr>
          <w:lang w:val="pt_PT" w:bidi="pt_PT"/>
        </w:rPr>
        <w:t>Depois que Jesus acalma o vento e a água, Jesus pergunta aos discípulos por que eles estão com medo. Jesus pergunta quando os discípulos vão ter fé. Essas duas perguntas são perguntas que não exigem ou esperam uma resposta. Outra maneira de dizer isso é: "Não tenham medo. Vocês já deveriam ter fé em mim".</w:t>
      </w:r>
    </w:p>
    <w:p>
      <w:pPr/>
      <w:r>
        <w:rPr>
          <w:lang w:val="pt_PT" w:bidi="pt_PT"/>
        </w:rPr>
      </w:r>
      <w:r>
        <w:rPr>
          <w:lang w:val="pt_PT" w:bidi="pt_PT"/>
        </w:rPr>
        <w:t>Pare e discuta: peça a um voluntário com antecedência para ajudá-lo com isso. Coloque uma cadeira no centro da sala e pergunte ao voluntário: “Você acredita que esta cadeira existe? Você acredita que isto é uma cadeira? Você acredita que essa cadeira é forte o suficiente para te sustentar?”. O voluntário deve responder "sim" a todas essas perguntas. Então diga: “Sei que você está cansado, então aqui está esta cadeira para você se sentar”. O voluntário deve se recusar a sentar na cadeira. Faça isso várias vezes, perguntando por que o voluntário (ou voluntária) não se senta na cadeira, mesmo sabendo que a cadeira está lá e dizendo que acredita que a cadeira é forte o suficiente para segurá-lo(a). Explique ao grupo que este é um exemplo do que se trata a fé: mais do que apenas acreditar em sua mente, mas agindo à base dessa crença. Pare a gravação aqui.</w:t>
      </w:r>
    </w:p>
    <w:p>
      <w:pPr/>
      <w:r>
        <w:rPr>
          <w:lang w:val="pt_PT" w:bidi="pt_PT"/>
        </w:rPr>
      </w:r>
      <w:r>
        <w:rPr>
          <w:lang w:val="pt_PT" w:bidi="pt_PT"/>
        </w:rPr>
        <w:t>Pare e discuta: como sua língua mostra perguntas como essas que têm uma resposta, mas a resposta não é dita em voz alta? Pare a gravação aqui.</w:t>
      </w:r>
    </w:p>
    <w:p>
      <w:pPr/>
      <w:r>
        <w:rPr>
          <w:lang w:val="pt_PT" w:bidi="pt_PT"/>
        </w:rPr>
      </w:r>
      <w:r>
        <w:rPr>
          <w:lang w:val="pt_PT" w:bidi="pt_PT"/>
        </w:rPr>
        <w:t>Quando Jesus faz essas perguntas, os discípulos ficam absolutamente aterrorizados. Isso significa que eles estavam mais assustados do que estavam durante a tempestade. Eles se viram um para o outro e perguntam uns aos outros: "Quem é esse homem? Até os ventos e as ondas o obedecem”. Esta é uma daquelas perguntas que não esperam uma resposta, mas esta pergunta tem uma resposta. A resposta é dita em seu coração, não em voz alta. A resposta é que Jesus é o “Cristo, o filho de Deus”. Os discípulos conheciam Jesus pelo nome. Agora eles estão tentando entender quem Jesus realmente é. Eles acabam de ver algo que apenas Deus seria capaz de fazer. Em sua língua, esta pergunta deve expressar surpresa e perplexidade. Os discípulos estão perguntando como é possível que Jesus pôde fazer algo que apenas Deus pode fazer. Eles poderiam dizer: “Jesus é incrível. Os ventos e as ondas obedeceram aos comandos de Jesus”.</w:t>
      </w:r>
    </w:p>
    <w:p>
      <w:pPr/>
      <w:r>
        <w:rPr>
          <w:lang w:val="pt_PT" w:bidi="pt_PT"/>
        </w:rPr>
      </w:r>
      <w:r>
        <w:rPr>
          <w:lang w:val="pt_PT" w:bidi="pt_PT"/>
        </w:rPr>
        <w:t>Pare aqui e discuta como um grupo: como sua língua mostra perguntas como essas que têm uma resposta, mas a resposta não é dita em voz alta? Pare a gravação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4.35–41 na tradução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Outros barcos</w:t>
      </w:r>
    </w:p>
    <w:p>
      <w:pPr>
        <w:pStyle w:val="ListBullet"/>
        <w:spacing w:line="240" w:lineRule="auto"/>
        <w:ind w:left="720"/>
      </w:pPr>
      <w:r>
        <w:rPr>
          <w:lang w:val="pt_PT" w:bidi="pt_PT"/>
        </w:rPr>
      </w:r>
      <w:r>
        <w:rPr>
          <w:lang w:val="pt_PT" w:bidi="pt_PT"/>
        </w:rPr>
        <w:t>O vento</w:t>
      </w:r>
    </w:p>
    <w:p>
      <w:pPr>
        <w:pStyle w:val="ListBullet"/>
        <w:spacing w:line="240" w:lineRule="auto"/>
        <w:ind w:left="720"/>
      </w:pPr>
      <w:r>
        <w:rPr>
          <w:lang w:val="pt_PT" w:bidi="pt_PT"/>
        </w:rPr>
      </w:r>
      <w:r>
        <w:rPr>
          <w:lang w:val="pt_PT" w:bidi="pt_PT"/>
        </w:rPr>
        <w:t>As ondas</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está sentado em um barco. Está perto do pôr do sol. Jesus esteve ensinando o dia todo. Jesus diz aos discípulos: "Vamos para o outro lado do lago". Os discípulos entram no barco com Jesus. Eles navegaram para o outro lado do lago. Alguns outros barcos os seguem. A multidão permanece na costa.</w:t>
      </w:r>
    </w:p>
    <w:p>
      <w:pPr/>
      <w:r>
        <w:rPr>
          <w:lang w:val="pt_PT" w:bidi="pt_PT"/>
        </w:rPr>
      </w:r>
      <w:r>
        <w:rPr>
          <w:lang w:val="pt_PT" w:bidi="pt_PT"/>
        </w:rPr>
        <w:t>Pare a ação: pergunte a alguém na multidão: “O que você aprendeu hoje?”. Você pode ouvir: “Ouvi algumas histórias realmente interessantes. Eu tenho que descobrir o que eles significam. Parece que há um significado por trás das histórias, mas não tenho certeza do significado. Preciso ouvir Jesus mais um pouco”. Pergunte a Jesus: “Como você está se sentindo agora?”. Você pode ouvir: “Estou muito cansado. Esse foi um bom dia. A multidão parecia estar ouvindo. Espero que alguns tenham entendido. Espero que alguns queiram ouvir mais”. Pergunte aos discípulos: “Por que vocês estão atravessando o lago?”. Você pode ouvir: “Eu não sei. Jesus quer ir e eu vou com Jesus para onde Jesus quiser ir. De qualquer forma, essa é uma bela noite e um ótimo momento para estar no lago sozinho ou apenas nós e Jesus e a multidão a uma longa distância de nós”. Continue o drama.</w:t>
      </w:r>
    </w:p>
    <w:p>
      <w:pPr/>
      <w:r>
        <w:rPr>
          <w:lang w:val="pt_PT" w:bidi="pt_PT"/>
        </w:rPr>
      </w:r>
      <w:r>
        <w:rPr>
          <w:lang w:val="pt_PT" w:bidi="pt_PT"/>
        </w:rPr>
        <w:t>Na cena dois, em algum momento durante a noite, uma tempestade de vento repentina vem. A tempestade é severa. O vento é forte. O vento faz com que grandes ondas se formem. As ondas colidem com o barco e a água cai dentro do barco. O barco começa a se encher de água. Os discípulos ficam aterrorizados que eles estão prestes a se afogar. Os discípulos acreditam que o barco está prestes a afundar.</w:t>
      </w:r>
    </w:p>
    <w:p>
      <w:pPr/>
      <w:r>
        <w:rPr>
          <w:lang w:val="pt_PT" w:bidi="pt_PT"/>
        </w:rPr>
      </w:r>
      <w:r>
        <w:rPr>
          <w:lang w:val="pt_PT" w:bidi="pt_PT"/>
        </w:rPr>
        <w:t>Pare a ação: pergunte aos discípulos: “Por que vocês estão com tanto medo?”. Você pode ouvir: “O barco está se enchendo de água. Por causa da tempestade e do vento, eu não sei onde estamos. Eu não sei qual caminho está mais perto da costa. Eu nunca vi uma tempestade como essa em toda a minha vida. Eu tenho pescado com meu pai desde que eu era pequeno e vi tempestades, mas nunca nada como isso. O barco está se enchendo de água. Nós não podemos tirar a água para fora rápido o suficiente. Por que Jesus não nos ajuda?”. Continue o drama.</w:t>
      </w:r>
    </w:p>
    <w:p>
      <w:pPr/>
      <w:r>
        <w:rPr>
          <w:lang w:val="pt_PT" w:bidi="pt_PT"/>
        </w:rPr>
      </w:r>
      <w:r>
        <w:rPr>
          <w:lang w:val="pt_PT" w:bidi="pt_PT"/>
        </w:rPr>
        <w:t>Durante essa tempestade, Jesus está dormindo e continua a dormir. Jesus foi dormir antes que a tempestade começasse. Jesus está na parte de trás do barco. Jesus tem a cabeça sobre uma almofada. Os discípulos acordam Jesus. Os discípulos gritam para Jesus: “Mestre, nós estamos prestes a nos afogar. Você não se importa?”.</w:t>
      </w:r>
    </w:p>
    <w:p>
      <w:pPr/>
      <w:r>
        <w:rPr>
          <w:lang w:val="pt_PT" w:bidi="pt_PT"/>
        </w:rPr>
      </w:r>
      <w:r>
        <w:rPr>
          <w:lang w:val="pt_PT" w:bidi="pt_PT"/>
        </w:rPr>
        <w:t>Pare a ação: pergunte aos discípulos: “Como vocês estão se sentindo agora?”. Você pode ouvir: “Eu estou com medo. Eu nunca tive tanto medo em toda a minha vida. Eu acho que vou morrer esta noite. Eu não entendo como Jesus pode dormir durante essa tempestade. Jesus não se importa conosco? Eu pensei que Jesus se importava, mas agora não tenho certeza”. Pergunte a Jesus: “Como você se sente após ouvir os discípulos sugerirem que você não se importa?”. Você pode ouvir: “Eu fico triste quando ouço isso. Eu estava esperando que eles estivessem aprendendo a confiar em mim, para ter confiança que eu cuidaria deles. Eu entendo que eles estão com medo da tempestade. Essa maneira de falar apenas mostra o medo deles. Mas parece que eles não aprenderam nada com as histórias que contei hoje”. Continue o drama.</w:t>
      </w:r>
    </w:p>
    <w:p>
      <w:pPr/>
      <w:r>
        <w:rPr>
          <w:lang w:val="pt_PT" w:bidi="pt_PT"/>
        </w:rPr>
      </w:r>
      <w:r>
        <w:rPr>
          <w:lang w:val="pt_PT" w:bidi="pt_PT"/>
        </w:rPr>
        <w:t>Na cena 3, Jesus ordena que o vento e as ondas fiquem quietas. O vento e as ondas obedecem a Jesus instantaneamente. De repente, tudo fica calmo e quieto. Então Jesus pergunta aos discípulos por que eles estão com medo. Jesus pergunta aos discípulos quando eles vão ter fé em Jesus. Depois que Jesus faz essas perguntas, os discípulos ficam ainda mais assustados do que quando estavam na tempestade. Os discípulos olham um para o outro e perguntam um ao outro: “Quem é Jesus? Até os ventos e as ondas obedecem Jesus”.</w:t>
      </w:r>
    </w:p>
    <w:p>
      <w:pPr/>
      <w:r>
        <w:rPr>
          <w:lang w:val="pt_PT" w:bidi="pt_PT"/>
        </w:rPr>
      </w:r>
      <w:r>
        <w:rPr>
          <w:lang w:val="pt_PT" w:bidi="pt_PT"/>
        </w:rPr>
        <w:t>Pare a ação: pergunte aos discípulos: “Por que vocês estão com tanto medo?”. O perigo acabou. A tempestade parou”. Você pode ouvir: “Jesus apenas falou com o vento e ele parou! Eu nunca vi nada assim. Jesus apenas falou com as ondas e elas pararam. Como é possível que o vento e as ondas obedeçam à voz de Jesus. Isso parece algo que apenas Deus poderia fazer. Jesus é Deus? Eu não entendo o que acabei de ver com meus próprios olhos. Como Jesus pode ser Deus? Que outra explicação poderia haver para o que acabou de acontecer? Quem é Jesus? Eu pensei que eu sabia, mas agora eu não sei. Eu preciso aprender mais. Eu preciso falar com os outros e entender o que eles estão pensando”.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4.35–41 na tradução mais fácil de entender.</w:t>
      </w:r>
    </w:p>
    <w:p>
      <w:pPr/>
      <w:r>
        <w:rPr>
          <w:lang w:val="pt_PT" w:bidi="pt_PT"/>
        </w:rPr>
      </w:r>
      <w:r>
        <w:rPr>
          <w:lang w:val="pt_PT" w:bidi="pt_PT"/>
        </w:rPr>
        <w:t xml:space="preserve">Jesus estava ensinando ao lado do Mar da Galileia. Jesus estava sentado em um barco. Jesus disse aos discípulos: "Vamos para o outro lado do lago". Os discípulos entraram no barco com Jesus. Use as mesmas palavras para </w:t>
      </w:r>
      <w:hyperlink r:id="rId29">
        <w:r>
          <w:rPr>
            <w:lang w:val="pt_PT" w:bidi="pt_PT"/>
          </w:rPr>
          <w:rPr>
            <w:color w:val="0000EE"/>
            <w:u w:val="single"/>
          </w:rPr>
          <w:t>Mar da Galileia</w:t>
        </w:r>
      </w:hyperlink>
      <w:r>
        <w:rPr>
          <w:lang w:val="pt_PT" w:bidi="pt_PT"/>
        </w:rPr>
        <w:t xml:space="preserve">, </w:t>
      </w:r>
      <w:hyperlink r:id="rId34">
        <w:r>
          <w:rPr>
            <w:lang w:val="pt_PT" w:bidi="pt_PT"/>
          </w:rPr>
          <w:rPr>
            <w:color w:val="0000EE"/>
            <w:u w:val="single"/>
          </w:rPr>
          <w:t>barco</w:t>
        </w:r>
      </w:hyperlink>
      <w:r>
        <w:rPr>
          <w:lang w:val="pt_PT" w:bidi="pt_PT"/>
        </w:rPr>
        <w:t xml:space="preserve"> e </w:t>
      </w:r>
      <w:r>
        <w:rPr>
          <w:b/>
          <w:lang w:val="pt_PT" w:bidi="pt_PT"/>
        </w:rPr>
        <w:t>discípulo</w:t>
      </w:r>
      <w:r>
        <w:rPr>
          <w:lang w:val="pt_PT" w:bidi="pt_PT"/>
        </w:rPr>
        <w:t xml:space="preserve"> que você usou em passagens anteriores. </w:t>
      </w:r>
      <w:hyperlink r:id="rId58">
        <w:r>
          <w:rPr>
            <w:lang w:val="pt_PT" w:bidi="pt_PT"/>
          </w:rPr>
          <w:rPr>
            <w:color w:val="0000EE"/>
            <w:u w:val="single"/>
          </w:rPr>
          <w:t>Discípulo</w:t>
        </w:r>
      </w:hyperlink>
      <w:r>
        <w:rPr>
          <w:lang w:val="pt_PT" w:bidi="pt_PT"/>
        </w:rPr>
        <w:t xml:space="preserve"> é discutido no Glossário principal.</w:t>
      </w:r>
    </w:p>
    <w:p>
      <w:pPr/>
      <w:r>
        <w:rPr>
          <w:lang w:val="pt_PT" w:bidi="pt_PT"/>
        </w:rPr>
      </w:r>
      <w:r>
        <w:rPr>
          <w:lang w:val="pt_PT" w:bidi="pt_PT"/>
        </w:rPr>
        <w:t>A tempestade que veio no Mar da Galileia não tem um nome específico, como ciclone. Use uma palavra geral para tempestade e descreva o vento como sendo muito forte, de forma que produziu altas ondas.</w:t>
      </w:r>
    </w:p>
    <w:p>
      <w:pPr/>
      <w:r>
        <w:rPr>
          <w:lang w:val="pt_PT" w:bidi="pt_PT"/>
        </w:rPr>
      </w:r>
      <w:r>
        <w:rPr>
          <w:b/>
          <w:lang w:val="pt_PT" w:bidi="pt_PT"/>
        </w:rPr>
        <w:t>Mestre</w:t>
      </w:r>
      <w:r>
        <w:rPr>
          <w:lang w:val="pt_PT" w:bidi="pt_PT"/>
        </w:rPr>
        <w:t xml:space="preserve"> é uma forma respeitosa de se dirigir a alguém usada pelos seguidores de Jesus, para mostrar que ele era um mestre das coisas de Deus e tinha discípulos/alunos que o seguiam e escutavam seus ensinamentos. Nas versões desta história em outros Evangelhos, outros títulos foram dados a ele, tal como "Senhor/mestre". O título em Marcos é um pouco menos importante e respeitoso, mostrando possivelmente a frustração dos seguidores com Jesus naquele momento. Não empregue um termo que se refere somente a um professor de escola.</w:t>
      </w:r>
    </w:p>
    <w:p>
      <w:pPr/>
      <w:r>
        <w:rPr>
          <w:lang w:val="pt_PT" w:bidi="pt_PT"/>
        </w:rPr>
      </w:r>
      <w:r>
        <w:rPr>
          <w:lang w:val="pt_PT" w:bidi="pt_PT"/>
        </w:rPr>
        <w:t xml:space="preserve">Pare aqui e discuta a palavra para </w:t>
      </w:r>
      <w:r>
        <w:rPr>
          <w:b/>
          <w:lang w:val="pt_PT" w:bidi="pt_PT"/>
        </w:rPr>
        <w:t>mestre</w:t>
      </w:r>
      <w:r>
        <w:rPr>
          <w:lang w:val="pt_PT" w:bidi="pt_PT"/>
        </w:rPr>
        <w:t xml:space="preserve"> que você usará nesta passagem. Lembre-se de que </w:t>
      </w:r>
      <w:hyperlink r:id="rId74">
        <w:r>
          <w:rPr>
            <w:lang w:val="pt_PT" w:bidi="pt_PT"/>
          </w:rPr>
          <w:rPr>
            <w:color w:val="0000EE"/>
            <w:u w:val="single"/>
          </w:rPr>
          <w:t>mestre</w:t>
        </w:r>
      </w:hyperlink>
      <w:r>
        <w:rPr>
          <w:lang w:val="pt_PT" w:bidi="pt_PT"/>
        </w:rPr>
        <w:t xml:space="preserve"> está no Glossário principal. Pare este áudio aqui.</w:t>
      </w:r>
    </w:p>
    <w:p>
      <w:pPr/>
      <w:r>
        <w:rPr>
          <w:lang w:val="pt_PT" w:bidi="pt_PT"/>
        </w:rPr>
      </w:r>
      <w:r>
        <w:rPr>
          <w:lang w:val="pt_PT" w:bidi="pt_PT"/>
        </w:rPr>
        <w:t>“</w:t>
      </w:r>
      <w:r>
        <w:rPr>
          <w:b/>
          <w:lang w:val="pt_PT" w:bidi="pt_PT"/>
        </w:rPr>
        <w:t>… que vamos nos afoga</w:t>
      </w:r>
      <w:r>
        <w:rPr>
          <w:lang w:val="pt_PT" w:bidi="pt_PT"/>
        </w:rPr>
        <w:t>r”: em grego esta frase diz “estamos morrendo”, e provavelmente significa que eles acreditam que estão prestes a morrer.</w:t>
      </w:r>
    </w:p>
    <w:p>
      <w:pPr/>
      <w:r>
        <w:rPr>
          <w:lang w:val="pt_PT" w:bidi="pt_PT"/>
        </w:rPr>
      </w:r>
      <w:r>
        <w:rPr>
          <w:b/>
          <w:lang w:val="pt_PT" w:bidi="pt_PT"/>
        </w:rPr>
        <w:t>Cale-se</w:t>
      </w:r>
      <w:r>
        <w:rPr>
          <w:lang w:val="pt_PT" w:bidi="pt_PT"/>
        </w:rPr>
        <w:t xml:space="preserve"> vem da palavra "focinheira", referente à boca de um animal. Significa parar a boca para torná-la silenciosa. Jesus </w:t>
      </w:r>
      <w:r>
        <w:rPr>
          <w:b/>
          <w:lang w:val="pt_PT" w:bidi="pt_PT"/>
        </w:rPr>
        <w:t>repreendeu</w:t>
      </w:r>
      <w:r>
        <w:rPr>
          <w:lang w:val="pt_PT" w:bidi="pt_PT"/>
        </w:rPr>
        <w:t xml:space="preserve"> a tempestade — ele ordenou fortemente a tempestade. Os verbos usados para repreender e silenciar a tempestade nesta história são os mesmos verbos usados em outras histórias para repreender e silenciar demônios. Vocês podem ter uma expressão natural para repreender e silenciar algo. Usem a frase apropriada e descritiva em seu idioma. Talvez não haja como repreender um objeto inanimado em seu idioma. Se for o caso, use um comando que indica a autoridade de Jesus, como "Ele ordenou com poder que a tempestade parasse".</w:t>
      </w:r>
    </w:p>
    <w:p>
      <w:pPr/>
      <w:r>
        <w:rPr>
          <w:lang w:val="pt_PT" w:bidi="pt_PT"/>
        </w:rPr>
      </w:r>
      <w:r>
        <w:rPr>
          <w:lang w:val="pt_PT" w:bidi="pt_PT"/>
        </w:rPr>
        <w:t xml:space="preserve">Sua linguagem pode ter uma expressão natural para </w:t>
      </w:r>
      <w:r>
        <w:rPr>
          <w:b/>
          <w:lang w:val="pt_PT" w:bidi="pt_PT"/>
        </w:rPr>
        <w:t>medo</w:t>
      </w:r>
      <w:r>
        <w:rPr>
          <w:lang w:val="pt_PT" w:bidi="pt_PT"/>
        </w:rPr>
        <w:t xml:space="preserve"> (por exemplo, "seu coração falha, estremesse seu fígado"). Se for esse o caso, você pode optar por usar essa expressão aqui.</w:t>
      </w:r>
    </w:p>
    <w:p>
      <w:pPr/>
      <w:r>
        <w:rPr>
          <w:lang w:val="pt_PT" w:bidi="pt_PT"/>
        </w:rPr>
      </w:r>
      <w:r>
        <w:rPr>
          <w:b/>
          <w:lang w:val="pt_PT" w:bidi="pt_PT"/>
        </w:rPr>
        <w:t>Fé</w:t>
      </w:r>
      <w:r>
        <w:rPr>
          <w:lang w:val="pt_PT" w:bidi="pt_PT"/>
        </w:rPr>
        <w:t xml:space="preserve"> ou </w:t>
      </w:r>
      <w:r>
        <w:rPr>
          <w:b/>
          <w:lang w:val="pt_PT" w:bidi="pt_PT"/>
        </w:rPr>
        <w:t>confiança</w:t>
      </w:r>
      <w:r>
        <w:rPr>
          <w:lang w:val="pt_PT" w:bidi="pt_PT"/>
        </w:rPr>
        <w:t xml:space="preserve"> descreve a resposta do homem à promessa de Deus. Isso provavelmente implica mais do que um acordo mental, mas colocar a fé e a confiança em Deus. Neste caso, os seguidores devem confiar no próprio Jesus. Use a mesma palavra para </w:t>
      </w:r>
      <w:r>
        <w:rPr>
          <w:b/>
          <w:lang w:val="pt_PT" w:bidi="pt_PT"/>
        </w:rPr>
        <w:t>fé</w:t>
      </w:r>
      <w:r>
        <w:rPr>
          <w:lang w:val="pt_PT" w:bidi="pt_PT"/>
        </w:rPr>
        <w:t xml:space="preserve"> que você usou em passagens anteriores e lembre-se de que </w:t>
      </w:r>
      <w:hyperlink r:id="rId54">
        <w:r>
          <w:rPr>
            <w:lang w:val="pt_PT" w:bidi="pt_PT"/>
          </w:rPr>
          <w:rPr>
            <w:color w:val="0000EE"/>
            <w:u w:val="single"/>
          </w:rPr>
          <w:t>fé</w:t>
        </w:r>
      </w:hyperlink>
      <w:r>
        <w:rPr>
          <w:lang w:val="pt_PT" w:bidi="pt_PT"/>
        </w:rPr>
        <w:t xml:space="preserve">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5:1–20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Marcos 5:1–20 e guarde isso no seu coração. Ouça o texto três vezes (em três traduções diferentes, se possível). Depois discuta com seu grupo as seguintes perguntas:</w:t>
      </w:r>
    </w:p>
    <w:p>
      <w:pPr>
        <w:pStyle w:val="ListNumber"/>
        <w:numPr>
          <w:ilvl w:val="0"/>
          <w:numId w:val="32"/>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5.1–20 na tradução mais fácil de entender.</w:t>
      </w:r>
    </w:p>
    <w:p>
      <w:pPr/>
      <w:r>
        <w:rPr>
          <w:lang w:val="pt_PT" w:bidi="pt_PT"/>
        </w:rPr>
      </w:r>
      <w:r>
        <w:rPr>
          <w:lang w:val="pt_PT" w:bidi="pt_PT"/>
        </w:rPr>
        <w:t>Esta é a segunda de uma série de histórias do evangelho de Marcos, que mostram o poder de Jesus sobre forças destrutivas como desastres naturais, demônios e a própria morte. Esta história mostra que Jesus tem autoridade sobre tudo, inclusive sobre todas as forças do mal. Há muitos detalhes na história que revelam que ela realmente deve ter sido contada por alguém que viu tudo com seus próprios olhos. Na história anterior, os discípulos com Jesus haviam acabado de passar pela tempestade e Jesus a acalmou. A tempestade aconteceu durante a noite. Agora é a manhã do dia seguinte. Essa é um relato narrativo do encontro de Jesus com um homem possuído por demônios.</w:t>
      </w:r>
    </w:p>
    <w:p>
      <w:pPr/>
      <w:r>
        <w:rPr>
          <w:lang w:val="pt_PT" w:bidi="pt_PT"/>
        </w:rPr>
      </w:r>
      <w:r>
        <w:rPr>
          <w:lang w:val="pt_PT" w:bidi="pt_PT"/>
        </w:rPr>
        <w:t>Na manhã após a tempestade, o barco chegou à outra margem do lago, que é, na verdade outro país. Jesus e os discípulos estavam naquele barco. A passagem usa a palavra “eles” para falar sobre Jesus e os discípulos. Você pode dizer que Jesus e os discípulos chegaram.</w:t>
      </w:r>
    </w:p>
    <w:p>
      <w:pPr/>
      <w:r>
        <w:rPr>
          <w:lang w:val="pt_PT" w:bidi="pt_PT"/>
        </w:rPr>
      </w:r>
      <w:r>
        <w:rPr>
          <w:lang w:val="pt_PT" w:bidi="pt_PT"/>
        </w:rPr>
        <w:t>Pare e mostre um mapa do Mar da Galileia com Cafarnaum marcada. Esse mapa também deve mostrar a terra dos gerasenos e a área de Decápolis. Pause a gravação aqui.</w:t>
      </w:r>
    </w:p>
    <w:p>
      <w:pPr/>
      <w:r>
        <w:rPr>
          <w:lang w:val="pt_PT" w:bidi="pt_PT"/>
        </w:rPr>
      </w:r>
      <w:r>
        <w:rPr>
          <w:lang w:val="pt_PT" w:bidi="pt_PT"/>
        </w:rPr>
        <w:t>Naquela época, o governo romano havia dividido a terra em diferentes países com um governante diferente. O lado leste do Mar da Galileia era um país chamado Decápolis, que é uma área grega. A palavra Decápolis, que ocorre no final da história, significa “10 cidades”. Gerasa é uma das cidades. O barco chega à região dos gerasenos. Os gerasenos não eram judeus. Eles não seguiam as leis que Deus deu a Moisés. Os gerasenos não adoravam a Deus.</w:t>
      </w:r>
    </w:p>
    <w:p>
      <w:pPr/>
      <w:r>
        <w:rPr>
          <w:lang w:val="pt_PT" w:bidi="pt_PT"/>
        </w:rPr>
      </w:r>
      <w:r>
        <w:rPr>
          <w:lang w:val="pt_PT" w:bidi="pt_PT"/>
        </w:rPr>
        <w:t xml:space="preserve">Quando Jesus e os discípulos chegaram, eles estavam em uma área com colinas ao longo da costa. Essas colinas tinham cavernas dentro delas. Essas cavernas eram as </w:t>
      </w:r>
      <w:r>
        <w:rPr>
          <w:b/>
          <w:lang w:val="pt_PT" w:bidi="pt_PT"/>
        </w:rPr>
        <w:t>cavernas de sepultamento</w:t>
      </w:r>
      <w:r>
        <w:rPr>
          <w:lang w:val="pt_PT" w:bidi="pt_PT"/>
        </w:rPr>
        <w:t>, onde os moradores locais colocavam os corpos dos mortos. Essa área era chamada de cemitério ou túmulos, porque as pessoas mortas eram enterradas nas cavernas. As colinas dessa parte do país tinham muitas cavernas, pois a rocha era macia. As cavernas poderiam ter sido naturais ou feitas por homens, e eram muitas vezes grandes o suficiente para que precisassem de colunas de suporte; portanto, eram grandes o suficiente para oferecer abrigo a esse homem. Algumas cavernas tinham pequenas áreas laterais onde os corpos eram colocados quando as cavernas eram usadas como túmulos. A passagem diz que o homem vivia no cemitério ou túmulos. O homem estava usando essas cavernas como um lugar para dormir. O homem não estava indo para sepulturas cavadas no chão.</w:t>
      </w:r>
    </w:p>
    <w:p>
      <w:pPr/>
      <w:r>
        <w:rPr>
          <w:lang w:val="pt_PT" w:bidi="pt_PT"/>
        </w:rPr>
      </w:r>
      <w:r>
        <w:rPr>
          <w:lang w:val="pt_PT" w:bidi="pt_PT"/>
        </w:rPr>
        <w:t>Pare aqui e mostre ao seu grupo uma foto de cavernas em falésias. Pause a gravação aqui.</w:t>
      </w:r>
    </w:p>
    <w:p>
      <w:pPr/>
      <w:r>
        <w:rPr>
          <w:lang w:val="pt_PT" w:bidi="pt_PT"/>
        </w:rPr>
      </w:r>
      <w:r>
        <w:rPr>
          <w:lang w:val="pt_PT" w:bidi="pt_PT"/>
        </w:rPr>
        <w:t>Quando Jesus sai do barco, esse homem que vive no cemitério e tem um espírito imundo (ou impuro) vivendo dentro dele vem se encontrar com Jesus. "Impuro" significa não estar à altura do serviço de Deus, portanto uma pessoa não pode adorar a Deus. O homem está em uma região onde as pessoas enterram os mortos em cavernas, então até mesmo o local é impuro para o povo judeu. O próprio homem é impuro, porque está possuído por espíritos malignos. Os porcos na encosta são animais impuros. Essa história está cheia de coisas “impuras”.</w:t>
      </w:r>
    </w:p>
    <w:p>
      <w:pPr/>
      <w:r>
        <w:rPr>
          <w:lang w:val="pt_PT" w:bidi="pt_PT"/>
        </w:rPr>
      </w:r>
      <w:r>
        <w:rPr>
          <w:lang w:val="pt_PT" w:bidi="pt_PT"/>
        </w:rPr>
        <w:t>Um espírito maligno ou impuro vivia dentro e possuía o homem que estava vivendo no cemitério. Quando os demônios possuem as pessoas, eles controlam as suas ações. A palavra para espírito maligno é singular nessa parte da história. Nesse texto no idioma original, é, na verdade, chamado de “espírito impuro”. Todos os espíritos malignos são impuros porque não são adequados para o serviço de Deus. Já no livro de Marcos, Jesus curou pessoas que estavam possuídas por espíritos malignos. Você usaria o mesmo termo para descrever esse espírito maligno ou impuro que você usava antes.</w:t>
      </w:r>
    </w:p>
    <w:p>
      <w:pPr/>
      <w:r>
        <w:rPr>
          <w:lang w:val="pt_PT" w:bidi="pt_PT"/>
        </w:rPr>
      </w:r>
      <w:r>
        <w:rPr>
          <w:lang w:val="pt_PT" w:bidi="pt_PT"/>
        </w:rPr>
        <w:t>O Talmude é o livro da história e da lei judaica tradicional. Esse livro lista quatro características de pessoas que são malucas, ou loucas:</w:t>
      </w:r>
    </w:p>
    <w:p>
      <w:pPr>
        <w:pStyle w:val="ListNumber"/>
        <w:numPr>
          <w:ilvl w:val="0"/>
          <w:numId w:val="33"/>
        </w:numPr>
        <w:spacing w:line="240" w:lineRule="auto"/>
        <w:ind w:left="720"/>
      </w:pPr>
      <w:r>
        <w:rPr>
          <w:lang w:val="pt_PT" w:bidi="pt_PT"/>
        </w:rPr>
      </w:r>
      <w:r>
        <w:rPr>
          <w:lang w:val="pt_PT" w:bidi="pt_PT"/>
        </w:rPr>
        <w:t>andar à noite</w:t>
      </w:r>
    </w:p>
    <w:p>
      <w:pPr>
        <w:pStyle w:val="ListNumber"/>
        <w:spacing w:line="240" w:lineRule="auto"/>
        <w:ind w:left="720"/>
      </w:pPr>
      <w:r>
        <w:rPr>
          <w:lang w:val="pt_PT" w:bidi="pt_PT"/>
        </w:rPr>
      </w:r>
      <w:r>
        <w:rPr>
          <w:lang w:val="pt_PT" w:bidi="pt_PT"/>
        </w:rPr>
        <w:t>passar a noite em uma sepultura ou túmulo</w:t>
      </w:r>
    </w:p>
    <w:p>
      <w:pPr>
        <w:pStyle w:val="ListNumber"/>
        <w:spacing w:line="240" w:lineRule="auto"/>
        <w:ind w:left="720"/>
      </w:pPr>
      <w:r>
        <w:rPr>
          <w:lang w:val="pt_PT" w:bidi="pt_PT"/>
        </w:rPr>
      </w:r>
      <w:r>
        <w:rPr>
          <w:lang w:val="pt_PT" w:bidi="pt_PT"/>
        </w:rPr>
        <w:t>rasgar as roupas</w:t>
      </w:r>
    </w:p>
    <w:p>
      <w:pPr>
        <w:pStyle w:val="ListNumber"/>
        <w:spacing w:line="240" w:lineRule="auto"/>
        <w:ind w:left="720"/>
      </w:pPr>
      <w:r>
        <w:rPr>
          <w:lang w:val="pt_PT" w:bidi="pt_PT"/>
        </w:rPr>
      </w:r>
      <w:r>
        <w:rPr>
          <w:lang w:val="pt_PT" w:bidi="pt_PT"/>
        </w:rPr>
        <w:t>destruir as posses de alguém.</w:t>
      </w:r>
    </w:p>
    <w:p>
      <w:pPr/>
      <w:r>
        <w:rPr>
          <w:lang w:val="pt_PT" w:bidi="pt_PT"/>
        </w:rPr>
      </w:r>
      <w:r>
        <w:rPr>
          <w:lang w:val="pt_PT" w:bidi="pt_PT"/>
        </w:rPr>
        <w:t>O homem demonstrou todas as quatro dessas características. A forma habitual de lidar com pessoas loucas era amarrá-las para protegê-las de si mesmas. Os espíritos tornavam esse homem tão forte que ele quebrou suas correntes. A passagem nos diz que esse homem também corria gritando pelas colinas, dia e noite. A ideia é que esse homem nunca dormiu. A história nos dá uma forte descrição desse homem e sua vida antes de ele conhecer Jesus.</w:t>
      </w:r>
    </w:p>
    <w:p>
      <w:pPr/>
      <w:r>
        <w:rPr>
          <w:lang w:val="pt_PT" w:bidi="pt_PT"/>
        </w:rPr>
      </w:r>
      <w:r>
        <w:rPr>
          <w:lang w:val="pt_PT" w:bidi="pt_PT"/>
        </w:rPr>
        <w:t>Pare e mostre uma imagem de correntes com algemas que as pessoas usavam para prender alguém. Pause a gravação aqui.</w:t>
      </w:r>
    </w:p>
    <w:p>
      <w:pPr/>
      <w:r>
        <w:rPr>
          <w:lang w:val="pt_PT" w:bidi="pt_PT"/>
        </w:rPr>
      </w:r>
      <w:r>
        <w:rPr>
          <w:lang w:val="pt_PT" w:bidi="pt_PT"/>
        </w:rPr>
        <w:t>O homem correu para Jesus e se curvou diante dele. Se curvar diante de alguém é uma maneira de mostrar respeito a essa pessoa. O homem está gritando ou berrando com uma voz muito alta.</w:t>
      </w:r>
    </w:p>
    <w:p>
      <w:pPr/>
      <w:r>
        <w:rPr>
          <w:lang w:val="pt_PT" w:bidi="pt_PT"/>
        </w:rPr>
      </w:r>
      <w:r>
        <w:rPr>
          <w:lang w:val="pt_PT" w:bidi="pt_PT"/>
        </w:rPr>
        <w:t>Pare e discuta: conte uma história sobre alguém que está fora de controle de si que está gritando ou falando com uma voz muito alta. Ouça atentamente como o narrador descreve o discurso da pessoa. Algumas pessoas usam imagens de palavras, como gritar em alta voz, enquanto outras poderiam apenas dizer que o homem estava falando o mais alto possível. Pause a gravação aqui.</w:t>
      </w:r>
    </w:p>
    <w:p>
      <w:pPr/>
      <w:r>
        <w:rPr>
          <w:lang w:val="pt_PT" w:bidi="pt_PT"/>
        </w:rPr>
      </w:r>
      <w:r>
        <w:rPr>
          <w:lang w:val="pt_PT" w:bidi="pt_PT"/>
        </w:rPr>
        <w:t>O homem começa a falar com Jesus. O homem pergunta a Jesus por que ele está interferindo. O espírito maligno está falando. O espírito maligno está realmente dizendo: “Por que você está se intrometendo comigo, o espírito maligno?” Você já usou essa frase em Marcos, quando Jesus expulsou outro espírito maligno. O homem chama Jesus por um título. O homem diz: “Jesus, Filho do Deus Altíssimo”. Você usou o termo "Filho de Deus" anteriormente em Marcos. Use as mesmas palavras aqui. “O Deus Altíssimo” é uma maneira de dizer que Deus é maior e mais poderoso do que os outros deuses. Esse é um título que aparece várias vezes nas Escrituras.</w:t>
      </w:r>
    </w:p>
    <w:p>
      <w:pPr/>
      <w:r>
        <w:rPr>
          <w:lang w:val="pt_PT" w:bidi="pt_PT"/>
        </w:rPr>
      </w:r>
      <w:r>
        <w:rPr>
          <w:lang w:val="pt_PT" w:bidi="pt_PT"/>
        </w:rPr>
        <w:t>Pare e discuta: conte uma história sobre um homem que cresce na vila. Enquanto você fala sobre esse homem, fale sobre seu pai e seu avô. Também descreva esse homem como sendo da vila e trabalhando em uma fazenda. Ouça quaisquer títulos que possam ser usados. O narrador pode dizer que esse homem é o filho de alguém. O narrador também pode dizer que esse homem é um "filho da vila". Que palavras o narrador usa para descrever esse homem? Pause a gravação aqui.</w:t>
      </w:r>
    </w:p>
    <w:p>
      <w:pPr/>
      <w:r>
        <w:rPr>
          <w:lang w:val="pt_PT" w:bidi="pt_PT"/>
        </w:rPr>
      </w:r>
      <w:r>
        <w:rPr>
          <w:lang w:val="pt_PT" w:bidi="pt_PT"/>
        </w:rPr>
        <w:t>Jesus já disse ao espírito impuro para deixar o homem. Isso significa que antes que esse homem corresse para Jesus e o espírito impuro começasse a falar, Jesus havia ordenado que o espírito impuro deixasse o homem. As palavras nesta história deixam claro que essa ação já aconteceu.</w:t>
      </w:r>
    </w:p>
    <w:p>
      <w:pPr/>
      <w:r>
        <w:rPr>
          <w:lang w:val="pt_PT" w:bidi="pt_PT"/>
        </w:rPr>
      </w:r>
      <w:r>
        <w:rPr>
          <w:lang w:val="pt_PT" w:bidi="pt_PT"/>
        </w:rPr>
        <w:t>Jesus pergunta o nome do demônio. Com a resposta a essa pergunta, entendemos que esse homem está possuído por muitos demônios. O nome que os demônios dão, “Legião”, é o nome romano para um grupo de mais de 6000 soldados. Os romanos colonizaram ou conquistaram aquela área durante esse período, então o nome “Legião” que eles usavam fazia sentido — todos na área entendiam essa palavra. Não sabemos quantos espíritos impuros estavam no homem. Se as pessoas não conhecem a palavra "legião", você pode usar outras palavras ou títulos, como “multidão” ou “muitos”. Por exemplo, o homem poderia dizer: “Meu nome é Multidão”.</w:t>
      </w:r>
    </w:p>
    <w:p>
      <w:pPr/>
      <w:r>
        <w:rPr>
          <w:lang w:val="pt_PT" w:bidi="pt_PT"/>
        </w:rPr>
      </w:r>
      <w:r>
        <w:rPr>
          <w:lang w:val="pt_PT" w:bidi="pt_PT"/>
        </w:rPr>
        <w:t>Uma pessoa que expulsava demônios nos tempos bíblicos muitas vezes baniam espíritos malignos para um lugar remoto, longe das pessoas, para que não pudessem mais causar problemas. É por isso que os espíritos malignos pediram para não serem enviados para um lugar remoto. Eles imaginaram que Jesus também faria isso.</w:t>
      </w:r>
    </w:p>
    <w:p>
      <w:pPr/>
      <w:r>
        <w:rPr>
          <w:lang w:val="pt_PT" w:bidi="pt_PT"/>
        </w:rPr>
      </w:r>
      <w:r>
        <w:rPr>
          <w:lang w:val="pt_PT" w:bidi="pt_PT"/>
        </w:rPr>
        <w:t>Pare e discuta: como as pessoas em sua cultura normalmente mostram que estão possuídas por demônios? Como as pessoas em sua cultura reagem diante de pessoas que são loucas ou possuídas por demônios? Pause a gravação aqui.</w:t>
      </w:r>
    </w:p>
    <w:p>
      <w:pPr/>
      <w:r>
        <w:rPr>
          <w:lang w:val="pt_PT" w:bidi="pt_PT"/>
        </w:rPr>
      </w:r>
      <w:r>
        <w:rPr>
          <w:lang w:val="pt_PT" w:bidi="pt_PT"/>
        </w:rPr>
        <w:t>Os espíritos malignos novamente imploraram a Jesus para não os enviar para um lugar distante. Observe que toda a conversa dos espíritos malignos é sobre para onde eles irão. Não se fala sobre ficar no homem. Jesus ordenou que eles deixassem o homem. Os espíritos malignos sabem que devem deixar o homem. Finalmente, os espíritos malignos pedem permissão para ir aos porcos. Jesus dá aos espíritos malignos permissão para deixar o homem e ir para os porcos que estavam em uma encosta próxima.</w:t>
      </w:r>
    </w:p>
    <w:p>
      <w:pPr/>
      <w:r>
        <w:rPr>
          <w:lang w:val="pt_PT" w:bidi="pt_PT"/>
        </w:rPr>
      </w:r>
      <w:r>
        <w:rPr>
          <w:lang w:val="pt_PT" w:bidi="pt_PT"/>
        </w:rPr>
        <w:t>Pare e mostre uma imagem de porcos. Pause a gravação aqui.</w:t>
      </w:r>
    </w:p>
    <w:p>
      <w:pPr/>
      <w:r>
        <w:rPr>
          <w:lang w:val="pt_PT" w:bidi="pt_PT"/>
        </w:rPr>
      </w:r>
      <w:r>
        <w:rPr>
          <w:lang w:val="pt_PT" w:bidi="pt_PT"/>
        </w:rPr>
        <w:t>O texto bíblico não explica porque os porcos foram destruídos. No entanto, em outras partes da Bíblia sabemos que os espíritos malignos querem destruir as pessoas. Temos uma imagem clara do grande número de espíritos malignos dentro do homem — havia 2000 porcos na encosta! Os porcos correram colina abaixo, em direção à água, e todos os porcos se afogaram, ou morreram, na água.</w:t>
      </w:r>
    </w:p>
    <w:p>
      <w:pPr/>
      <w:r>
        <w:rPr>
          <w:lang w:val="pt_PT" w:bidi="pt_PT"/>
        </w:rPr>
      </w:r>
      <w:r>
        <w:rPr>
          <w:lang w:val="pt_PT" w:bidi="pt_PT"/>
        </w:rPr>
        <w:t>Os cuidadores dos porcos vão para a cidade local e contam às pessoas o que aconteceu. Os cuidadores de porcos são as pessoas que guardavam os porcos, certificando-se de que eles estivessem em um lugar onde pudessem obter comida e água e os protegiam de perigos. Os cuidadores de porcos eram como pastores, mas estavam cuidando de porcos. Os porcos eram animais impuros para o povo judeu. Os judeus não tinham permissão para comer a carne ou trabalhar com os porcos. Essa área é uma área não judaica. Os porcos geravam dinheiro para a população local. A vila perdeu uma grande quantia de dinheiro quando os porcos se afogaram. Quando as pessoas da cidade próxima chegam à costa, veem uma mudança real no homem. As pessoas ouvem o que aconteceu com os porcos. As pessoas estavam com medo. As pessoas pediram a Jesus para deixar aquela área.</w:t>
      </w:r>
    </w:p>
    <w:p>
      <w:pPr/>
      <w:r>
        <w:rPr>
          <w:lang w:val="pt_PT" w:bidi="pt_PT"/>
        </w:rPr>
      </w:r>
      <w:r>
        <w:rPr>
          <w:lang w:val="pt_PT" w:bidi="pt_PT"/>
        </w:rPr>
        <w:t>Jesus estava entrando no barco, quando o homem que havia sido curado pediu para ir com Jesus. Jesus disse: “Não”. Jesus não permitiu que o homem fosse com ele e os discípulos. Em vez disso, Jesus disse ao homem para ir para casa e compartilhar com toda sua família o que o Senhor, ou Deus, havia feito por ele. Algumas traduções dizem que o homem deve compartilhar com outras pessoas e outras traduções dizem que ele deve compartilhar com os amigos. Jesus também disse que o homem deveria contar como Deus havia mostrado misericórdia a ele. “Misericórdia” significa mostrar compaixão ou gentileza por alguém que está sofrendo. O homem estava sofrendo, quando os demônios o possuíram. Aqui a palavra Senhor está se referindo a Deus. Jesus está dizendo que o homem deveria contar às pessoas o que Deus fez por ele. O homem fez mais do que Jesus pediu. O homem deu a volta por toda a região. Essa área é chamada de “Decápolis”, uma palavra grega que significa “Dez Cidades”. O homem contou a todos o que Jesus havia feito por ele. Todos que ouviram ficaram surpresos.</w:t>
      </w:r>
    </w:p>
    <w:p>
      <w:pPr/>
      <w:r>
        <w:rPr>
          <w:lang w:val="pt_PT" w:bidi="pt_PT"/>
        </w:rPr>
      </w:r>
      <w:r>
        <w:rPr>
          <w:lang w:val="pt_PT" w:bidi="pt_PT"/>
        </w:rPr>
        <w:t>Porque essa história acontece fora da terra natal dos judeus, estabelece as bases para o fato de que, eventualmente, as pessoas compartilhariam a missão de Jesus em todas as nações.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5.1–20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5 cenas.</w:t>
      </w:r>
    </w:p>
    <w:p>
      <w:pPr/>
      <w:r>
        <w:rPr>
          <w:lang w:val="pt_PT" w:bidi="pt_PT"/>
        </w:rPr>
      </w:r>
      <w:r>
        <w:rPr>
          <w:b/>
          <w:lang w:val="pt_PT" w:bidi="pt_PT"/>
        </w:rPr>
        <w:t>Primeira cena:</w:t>
      </w:r>
      <w:r>
        <w:rPr>
          <w:lang w:val="pt_PT" w:bidi="pt_PT"/>
        </w:rPr>
        <w:t xml:space="preserve"> Jesus e seus discípulos chegam do outro lado do enorme lago. Um homem que estava possuído por espíritos malignos encontra com eles. É feita a descrição do homem.</w:t>
      </w:r>
    </w:p>
    <w:p>
      <w:pPr/>
      <w:r>
        <w:rPr>
          <w:lang w:val="pt_PT" w:bidi="pt_PT"/>
        </w:rPr>
      </w:r>
      <w:r>
        <w:rPr>
          <w:b/>
          <w:lang w:val="pt_PT" w:bidi="pt_PT"/>
        </w:rPr>
        <w:t>Segunda cena:</w:t>
      </w:r>
      <w:r>
        <w:rPr>
          <w:lang w:val="pt_PT" w:bidi="pt_PT"/>
        </w:rPr>
        <w:t xml:space="preserve"> o homem possuído vê Jesus de longe e corre para encontrá-lo. Os espíritos falam com Jesus.</w:t>
      </w:r>
    </w:p>
    <w:p>
      <w:pPr/>
      <w:r>
        <w:rPr>
          <w:lang w:val="pt_PT" w:bidi="pt_PT"/>
        </w:rPr>
      </w:r>
      <w:r>
        <w:rPr>
          <w:b/>
          <w:lang w:val="pt_PT" w:bidi="pt_PT"/>
        </w:rPr>
        <w:t>Terceira cena:</w:t>
      </w:r>
      <w:r>
        <w:rPr>
          <w:lang w:val="pt_PT" w:bidi="pt_PT"/>
        </w:rPr>
        <w:t xml:space="preserve"> os espíritos malignos pedem permissão a Jesus para entrarem em alguns porcos que estavam nas proximidades. Os porcos ficam loucos, mergulham no lago e se afogam na água.</w:t>
      </w:r>
    </w:p>
    <w:p>
      <w:pPr/>
      <w:r>
        <w:rPr>
          <w:lang w:val="pt_PT" w:bidi="pt_PT"/>
        </w:rPr>
      </w:r>
      <w:r>
        <w:rPr>
          <w:b/>
          <w:lang w:val="pt_PT" w:bidi="pt_PT"/>
        </w:rPr>
        <w:t>Quarta cena:</w:t>
      </w:r>
      <w:r>
        <w:rPr>
          <w:lang w:val="pt_PT" w:bidi="pt_PT"/>
        </w:rPr>
        <w:t xml:space="preserve"> alguns pastores veem o que aconteceu. Eles vão à cidade mais próxima e contam a todos o que eles viram. O povo fica com medo e pede para Jesus ir embora.</w:t>
      </w:r>
    </w:p>
    <w:p>
      <w:pPr/>
      <w:r>
        <w:rPr>
          <w:lang w:val="pt_PT" w:bidi="pt_PT"/>
        </w:rPr>
      </w:r>
      <w:r>
        <w:rPr>
          <w:b/>
          <w:lang w:val="pt_PT" w:bidi="pt_PT"/>
        </w:rPr>
        <w:t>Quinta cena:</w:t>
      </w:r>
      <w:r>
        <w:rPr>
          <w:lang w:val="pt_PT" w:bidi="pt_PT"/>
        </w:rPr>
        <w:t xml:space="preserve"> Jesus volta para o barco para retornar para o outro lado do lago. O homem que estava possuído pergunta a Jesus se pode ir com ele. Jesus diz: “Não, volte para sua família e conte-lhes tudo o que Deus fez por você e como teve misericórdia de você”. O homem vai e conta a todos naquela região o que Jesus fez por ele. Todos ficam admirados.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homem que estava possuído</w:t>
      </w:r>
    </w:p>
    <w:p>
      <w:pPr>
        <w:pStyle w:val="ListBullet"/>
        <w:spacing w:line="240" w:lineRule="auto"/>
        <w:ind w:left="720"/>
      </w:pPr>
      <w:r>
        <w:rPr>
          <w:lang w:val="pt_PT" w:bidi="pt_PT"/>
        </w:rPr>
      </w:r>
      <w:r>
        <w:rPr>
          <w:lang w:val="pt_PT" w:bidi="pt_PT"/>
        </w:rPr>
        <w:t>Os espíritos malignos que possuíram o homem</w:t>
      </w:r>
    </w:p>
    <w:p>
      <w:pPr>
        <w:pStyle w:val="ListBullet"/>
        <w:spacing w:line="240" w:lineRule="auto"/>
        <w:ind w:left="720"/>
      </w:pPr>
      <w:r>
        <w:rPr>
          <w:lang w:val="pt_PT" w:bidi="pt_PT"/>
        </w:rPr>
      </w:r>
      <w:r>
        <w:rPr>
          <w:lang w:val="pt_PT" w:bidi="pt_PT"/>
        </w:rPr>
        <w:t>Os porcos (2000 porcos)</w:t>
      </w:r>
    </w:p>
    <w:p>
      <w:pPr>
        <w:pStyle w:val="ListBullet"/>
        <w:spacing w:line="240" w:lineRule="auto"/>
        <w:ind w:left="720"/>
      </w:pPr>
      <w:r>
        <w:rPr>
          <w:lang w:val="pt_PT" w:bidi="pt_PT"/>
        </w:rPr>
      </w:r>
      <w:r>
        <w:rPr>
          <w:lang w:val="pt_PT" w:bidi="pt_PT"/>
        </w:rPr>
        <w:t>Os pastores que cuidavam dos porcos</w:t>
      </w:r>
    </w:p>
    <w:p>
      <w:pPr>
        <w:pStyle w:val="ListBullet"/>
        <w:spacing w:line="240" w:lineRule="auto"/>
        <w:ind w:left="720"/>
      </w:pPr>
      <w:r>
        <w:rPr>
          <w:lang w:val="pt_PT" w:bidi="pt_PT"/>
        </w:rPr>
      </w:r>
      <w:r>
        <w:rPr>
          <w:lang w:val="pt_PT" w:bidi="pt_PT"/>
        </w:rPr>
        <w:t>As pessoas das proximidades que vão ver o que aconteceu</w:t>
      </w:r>
    </w:p>
    <w:p>
      <w:pPr/>
      <w:r>
        <w:rPr>
          <w:lang w:val="pt_PT" w:bidi="pt_PT"/>
        </w:rPr>
      </w:r>
      <w:r>
        <w:rPr>
          <w:lang w:val="pt_PT" w:bidi="pt_PT"/>
        </w:rPr>
        <w:t>Na cena um, Jesus e os discípulos chegam ao outro lado do lago. Essa é a manhã após a tempestade que ocorreu durante a noite. Esse lugar é para onde Jesus estava indo quando ele disse: “Vamos para o outro lado do lago”. Quando o barco chega, um homem com um espírito imundo sai para cumprimentá-los.</w:t>
      </w:r>
    </w:p>
    <w:p>
      <w:pPr/>
      <w:r>
        <w:rPr>
          <w:lang w:val="pt_PT" w:bidi="pt_PT"/>
        </w:rPr>
      </w:r>
      <w:r>
        <w:rPr>
          <w:lang w:val="pt_PT" w:bidi="pt_PT"/>
        </w:rPr>
        <w:t>A ação da história é interrompida enquanto o narrador dá uma descrição desse homem com espíritos malignos vivendo nele. O homem vive em um cemitério. As pessoas mortas são sepultadas em cavernas que estão nas colinas perto do lago. O homem também vai para essas cavernas para dormir. Marcos nos diz essas coisas sobre o homem.</w:t>
      </w:r>
    </w:p>
    <w:p>
      <w:pPr>
        <w:pStyle w:val="ListBullet"/>
        <w:spacing w:line="240" w:lineRule="auto"/>
        <w:ind w:left="720"/>
      </w:pPr>
      <w:r>
        <w:rPr>
          <w:lang w:val="pt_PT" w:bidi="pt_PT"/>
        </w:rPr>
      </w:r>
      <w:r>
        <w:rPr>
          <w:lang w:val="pt_PT" w:bidi="pt_PT"/>
        </w:rPr>
        <w:t>Ele é possuído por espíritos malignos ou imundos.</w:t>
      </w:r>
    </w:p>
    <w:p>
      <w:pPr>
        <w:pStyle w:val="ListBullet"/>
        <w:spacing w:line="240" w:lineRule="auto"/>
        <w:ind w:left="720"/>
      </w:pPr>
      <w:r>
        <w:rPr>
          <w:lang w:val="pt_PT" w:bidi="pt_PT"/>
        </w:rPr>
      </w:r>
      <w:r>
        <w:rPr>
          <w:lang w:val="pt_PT" w:bidi="pt_PT"/>
        </w:rPr>
        <w:t>Ele vive nas cavernas de sepultamento.</w:t>
      </w:r>
    </w:p>
    <w:p>
      <w:pPr>
        <w:pStyle w:val="ListBullet"/>
        <w:spacing w:line="240" w:lineRule="auto"/>
        <w:ind w:left="720"/>
      </w:pPr>
      <w:r>
        <w:rPr>
          <w:lang w:val="pt_PT" w:bidi="pt_PT"/>
        </w:rPr>
      </w:r>
      <w:r>
        <w:rPr>
          <w:lang w:val="pt_PT" w:bidi="pt_PT"/>
        </w:rPr>
        <w:t>Ele é tão forte que ninguém pode contê-lo, mesmo com correntes.</w:t>
      </w:r>
    </w:p>
    <w:p>
      <w:pPr>
        <w:pStyle w:val="ListBullet"/>
        <w:spacing w:line="240" w:lineRule="auto"/>
        <w:ind w:left="720"/>
      </w:pPr>
      <w:r>
        <w:rPr>
          <w:lang w:val="pt_PT" w:bidi="pt_PT"/>
        </w:rPr>
      </w:r>
      <w:r>
        <w:rPr>
          <w:lang w:val="pt_PT" w:bidi="pt_PT"/>
        </w:rPr>
        <w:t>Ele se corta com pedras afiadas.</w:t>
      </w:r>
    </w:p>
    <w:p>
      <w:pPr>
        <w:pStyle w:val="ListBullet"/>
        <w:spacing w:line="240" w:lineRule="auto"/>
        <w:ind w:left="720"/>
      </w:pPr>
      <w:r>
        <w:rPr>
          <w:lang w:val="pt_PT" w:bidi="pt_PT"/>
        </w:rPr>
      </w:r>
      <w:r>
        <w:rPr>
          <w:lang w:val="pt_PT" w:bidi="pt_PT"/>
        </w:rPr>
        <w:t>Ele vagueia dia e noite pelas colinas uivando ou gritando em uma voz alta.</w:t>
      </w:r>
    </w:p>
    <w:p>
      <w:pPr>
        <w:pStyle w:val="ListBullet"/>
        <w:spacing w:line="240" w:lineRule="auto"/>
        <w:ind w:left="720"/>
      </w:pPr>
      <w:r>
        <w:rPr>
          <w:lang w:val="pt_PT" w:bidi="pt_PT"/>
        </w:rPr>
      </w:r>
      <w:r>
        <w:rPr>
          <w:lang w:val="pt_PT" w:bidi="pt_PT"/>
        </w:rPr>
        <w:t>No final da história, os moradores veem que o homem está usando roupas. Isso implica que o homem não estava usando roupas quando Jesus chegou.</w:t>
      </w:r>
    </w:p>
    <w:p>
      <w:pPr/>
      <w:r>
        <w:rPr>
          <w:lang w:val="pt_PT" w:bidi="pt_PT"/>
        </w:rPr>
      </w:r>
      <w:r>
        <w:rPr>
          <w:lang w:val="pt_PT" w:bidi="pt_PT"/>
        </w:rPr>
        <w:t>Essas informações nos dizem o quão miserável era a vida desse homem.</w:t>
      </w:r>
    </w:p>
    <w:p>
      <w:pPr/>
      <w:r>
        <w:rPr>
          <w:lang w:val="pt_PT" w:bidi="pt_PT"/>
        </w:rPr>
      </w:r>
      <w:r>
        <w:rPr>
          <w:lang w:val="pt_PT" w:bidi="pt_PT"/>
        </w:rPr>
        <w:t>Na cena dois, o homem possuído pelo espírito imundo vê Jesus e corre em sua direção. O homem se curva diante de Jesus. O homem grita e berra. Esses são sons altos e desagradáveis. As pessoas em sã consciência não fariam esses sons. O homem pergunta a Jesus por que ele está intervindo em seus espíritos malignos. O homem chama Jesus de “Filho do Deus Altíssimo”. O homem acusa Jesus de torturá-lo. Nesse momento, aprendemos que Jesus já ordenou ao espírito maligno que saísse do homem.</w:t>
      </w:r>
    </w:p>
    <w:p>
      <w:pPr/>
      <w:r>
        <w:rPr>
          <w:lang w:val="pt_PT" w:bidi="pt_PT"/>
        </w:rPr>
      </w:r>
      <w:r>
        <w:rPr>
          <w:lang w:val="pt_PT" w:bidi="pt_PT"/>
        </w:rPr>
        <w:t>A dificuldade nessa cena é mostrar a ordem dos primeiros eventos. Jesus vê o homem e ordena aos espíritos que o deixem. O homem corre para Jesus e se curva diante dele. O homem chama Jesus de "Filho do Deus Altíssimo".</w:t>
      </w:r>
    </w:p>
    <w:p>
      <w:pPr/>
      <w:r>
        <w:rPr>
          <w:lang w:val="pt_PT" w:bidi="pt_PT"/>
        </w:rPr>
      </w:r>
      <w:r>
        <w:rPr>
          <w:lang w:val="pt_PT" w:bidi="pt_PT"/>
        </w:rPr>
        <w:t>Pare e discuta: conte uma história que inclui um evento que já aconteceu. Como o narrador deixa claro ao público que o evento aconteceu antes da história ser contada? Pare a gravação aqui.</w:t>
      </w:r>
    </w:p>
    <w:p>
      <w:pPr/>
      <w:r>
        <w:rPr>
          <w:lang w:val="pt_PT" w:bidi="pt_PT"/>
        </w:rPr>
      </w:r>
      <w:r>
        <w:rPr>
          <w:lang w:val="pt_PT" w:bidi="pt_PT"/>
        </w:rPr>
        <w:t>Agora trabalhe a sequência de eventos para a história. Pratique contar a sequência de eventos para ficar claro para todos o momento em que Jesus ordena aos espíritos malignos para deixarem o homem.</w:t>
      </w:r>
    </w:p>
    <w:p>
      <w:pPr/>
      <w:r>
        <w:rPr>
          <w:lang w:val="pt_PT" w:bidi="pt_PT"/>
        </w:rPr>
      </w:r>
      <w:r>
        <w:rPr>
          <w:lang w:val="pt_PT" w:bidi="pt_PT"/>
        </w:rPr>
        <w:t>Jesus pergunta ao homem possuído seu nome. O homem diz: “Meu nome é Legião”. Naquele tempo, as pessoas sabiam que uma legião de soldados tinha cerca de 6000 soldados. O nome "Legião" significa que o homem tinha muitos demônios dentro dele. Não significa que o homem tinha 6000 demônios. Na maioria das culturas hoje, as pessoas não sabem o que a palavra legião significa. É bom dar ao homem um nome apropriado, como “Multidão”. Esse tipo de nome indicaria que o homem tem muitos espíritos vivendo nele. A palavra que você escolher significaria "muitos" e seria uma palavra que poderia ser usada como um nome em seu idioma.</w:t>
      </w:r>
    </w:p>
    <w:p>
      <w:pPr/>
      <w:r>
        <w:rPr>
          <w:lang w:val="pt_PT" w:bidi="pt_PT"/>
        </w:rPr>
      </w:r>
      <w:r>
        <w:rPr>
          <w:lang w:val="pt_PT" w:bidi="pt_PT"/>
        </w:rPr>
        <w:t>Toda a ação na história ocorre perto do lago. As colinas com as cavernas de sepultamento estão perto do lago. Jesus acabou de sair do barco na costa. Os porcos estão em uma encosta perto do lago. Os porcos caem no lago e se afogam.</w:t>
      </w:r>
    </w:p>
    <w:p>
      <w:pPr/>
      <w:r>
        <w:rPr>
          <w:lang w:val="pt_PT" w:bidi="pt_PT"/>
        </w:rPr>
      </w:r>
      <w:r>
        <w:rPr>
          <w:lang w:val="pt_PT" w:bidi="pt_PT"/>
        </w:rPr>
        <w:t>Na cena três, aprendemos que há uma grande manada de porcos em uma encosta perto da água. Os espíritos malignos pedem permissão a Jesus para entrar nos porcos. Jesus lhes dá permissão — ele não envia os espíritos para dentro dos porcos, mas lhes dá permissão para entrar. Quando encenar a história, tenha cuidado para não mostrar, por meio de gestos ou movimentos das mãos, que Jesus ordenou aos espíritos que fossem para os porcos. Jesus ordenou aos espíritos que deixassem o homem. Jesus deu aos espíritos permissão para ir aos porcos. Quando os espíritos malignos entram nos porcos, os porcos correm ou se atiram ladeira abaixo, caem do penhasco e se afogam no lago. A história usa palavras de ação fortes para descrever o que aconteceu com os porcos. Os porcos não apenas desceram a colina. Os porcos correram a colina ou se atiraram dela. Isso significa que eles estavam indo tão rápidos que, quando chegaram à beira do penhasco, caíram na água e se afogaram.</w:t>
      </w:r>
    </w:p>
    <w:p>
      <w:pPr/>
      <w:r>
        <w:rPr>
          <w:lang w:val="pt_PT" w:bidi="pt_PT"/>
        </w:rPr>
      </w:r>
      <w:r>
        <w:rPr>
          <w:lang w:val="pt_PT" w:bidi="pt_PT"/>
        </w:rPr>
        <w:t>Na cena quatro, os cuidadores dos porcos veem o que acontece com eles e vão para a cidade próxima para reunir os moradores. Os habitantes da cidade chegam na beira do lago e veem Jesus falando com o homem anteriormente possuído, que agora está vestido, calmo e perfeitamente são. Os moradores da cidade também ouvem os cuidadores explicarem o que aconteceu com os porcos. Os moradores da cidade estão com medo. Os moradores da cidade imploraram a Jesus ara ir embora. Essas palavras são muito mais fortes do que pedir. As pessoas viram coisas que não entendiam e estavam com medo. Eles queriam que Jesus fosse embora.</w:t>
      </w:r>
    </w:p>
    <w:p>
      <w:pPr/>
      <w:r>
        <w:rPr>
          <w:lang w:val="pt_PT" w:bidi="pt_PT"/>
        </w:rPr>
      </w:r>
      <w:r>
        <w:rPr>
          <w:lang w:val="pt_PT" w:bidi="pt_PT"/>
        </w:rPr>
        <w:t>Na cena cinco, Jesus concorda em sair. Por fim, Jesus deixa a margem e volta para o barco para atravessar o lago novamente. O homem que foi curado implora para ir com Jesus. Jesus diz: “Volte para sua família e conte-lhes tudo o que Deus fez por você e como teve misericórdia de você”.</w:t>
      </w:r>
    </w:p>
    <w:p>
      <w:pPr/>
      <w:r>
        <w:rPr>
          <w:lang w:val="pt_PT" w:bidi="pt_PT"/>
        </w:rPr>
      </w:r>
      <w:r>
        <w:rPr>
          <w:lang w:val="pt_PT" w:bidi="pt_PT"/>
        </w:rPr>
        <w:t>Depois que Jesus sai, o homem vai às cidades nessa região e diz a eles o que Jesus fez por ele, e as pessoas ficam surpresas com o que o homem lhes diz. Havia dez cidades naquela região. O nome da área era “Decápolis”, que significa “Dez Cidades”. Não sabemos quantas cidades o homem realmente visitou. O homem contou a todos o que ele viu Jesus fazer por ele.</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5.1–20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é composta por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 xml:space="preserve">O homem que estava possuído </w:t>
      </w:r>
    </w:p>
    <w:p>
      <w:pPr>
        <w:pStyle w:val="ListBullet"/>
        <w:spacing w:line="240" w:lineRule="auto"/>
        <w:ind w:left="720"/>
      </w:pPr>
      <w:r>
        <w:rPr>
          <w:lang w:val="pt_PT" w:bidi="pt_PT"/>
        </w:rPr>
      </w:r>
      <w:r>
        <w:rPr>
          <w:lang w:val="pt_PT" w:bidi="pt_PT"/>
        </w:rPr>
        <w:t xml:space="preserve">Os espíritos malignos que possuíram o homem </w:t>
      </w:r>
    </w:p>
    <w:p>
      <w:pPr>
        <w:pStyle w:val="ListBullet"/>
        <w:spacing w:line="240" w:lineRule="auto"/>
        <w:ind w:left="720"/>
      </w:pPr>
      <w:r>
        <w:rPr>
          <w:lang w:val="pt_PT" w:bidi="pt_PT"/>
        </w:rPr>
      </w:r>
      <w:r>
        <w:rPr>
          <w:lang w:val="pt_PT" w:bidi="pt_PT"/>
        </w:rPr>
        <w:t>Os porcos (2000 porcos)</w:t>
      </w:r>
    </w:p>
    <w:p>
      <w:pPr>
        <w:pStyle w:val="ListBullet"/>
        <w:spacing w:line="240" w:lineRule="auto"/>
        <w:ind w:left="720"/>
      </w:pPr>
      <w:r>
        <w:rPr>
          <w:lang w:val="pt_PT" w:bidi="pt_PT"/>
        </w:rPr>
      </w:r>
      <w:r>
        <w:rPr>
          <w:lang w:val="pt_PT" w:bidi="pt_PT"/>
        </w:rPr>
        <w:t>Os pastores que cuidavam dos porcos</w:t>
      </w:r>
    </w:p>
    <w:p>
      <w:pPr>
        <w:pStyle w:val="ListBullet"/>
        <w:spacing w:line="240" w:lineRule="auto"/>
        <w:ind w:left="720"/>
      </w:pPr>
      <w:r>
        <w:rPr>
          <w:lang w:val="pt_PT" w:bidi="pt_PT"/>
        </w:rPr>
      </w:r>
      <w:r>
        <w:rPr>
          <w:lang w:val="pt_PT" w:bidi="pt_PT"/>
        </w:rPr>
        <w:t>As pessoas das proximidades que vão ver o que aconteceu</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e os discípulos chegam ao outro lado do lago. É de manhã após a tempestade durante a noite. Um homem possuído por um espírito maligno corre para encontrar Jesus.</w:t>
      </w:r>
    </w:p>
    <w:p>
      <w:pPr/>
      <w:r>
        <w:rPr>
          <w:lang w:val="pt_PT" w:bidi="pt_PT"/>
        </w:rPr>
      </w:r>
      <w:r>
        <w:rPr>
          <w:lang w:val="pt_PT" w:bidi="pt_PT"/>
        </w:rPr>
        <w:t>Pause a ação e pergunte aos discípulos: “O que vocês pensam quando veem esse homem?”. Você pode ouvir: “Esse pobre homem parece miserável. Ele deve viver uma vida terrível. Posso ver feridas em seu corpo daqui. Que terrível viver assim. Espero que Jesus possa ajudá-lo como Jesus ajudou aquele outro homem possuído por espíritos malignos”. Pergunte ao homem: “Por que você está correndo para Jesus?” Você pode ouvir: “Jesus está mandando os espíritos malignos para saírem. Quero que eles saiam. Estou fora de controle, estou desesperado, estou completamente arruinado, estou sozinho, sou um rejeitado, estou possuído”, ou “Não consigo me controlar”. Ou os espíritos poderiam responder no lugar do homem: “Jesus está nos dizendo para sairmos. Para onde Jesus nos enviará? Queremos ficar nessa área”. Pergunte a Jesus: “O que você está sentindo quando vê esse homem?” Você pode ouvir: “Sinto compaixão pelo homem”, ou “Sinto raiva dos espíritos, porque eles estão destruindo esse homem”. Continue o drama.</w:t>
      </w:r>
    </w:p>
    <w:p>
      <w:pPr/>
      <w:r>
        <w:rPr>
          <w:lang w:val="pt_PT" w:bidi="pt_PT"/>
        </w:rPr>
      </w:r>
      <w:r>
        <w:rPr>
          <w:lang w:val="pt_PT" w:bidi="pt_PT"/>
        </w:rPr>
        <w:t>Na cena dois, o homem vem a Jesus e se curva diante dele. Então Jesus e os espíritos têm uma conversa. Os espíritos estão guinchando e gritando. Os espíritos imploram a Jesus que não os torture. Nesse caso, torturar os espíritos seria enviá-los para um lugar distante. Eles querem ficar nessa área. Jesus pergunta ao homem: “Qual é seu nome?” O homem diz: “Meu nome é Multidão”. Ou: “Meu nome é Legião”. Os espíritos imploram para permanecer nessa região.</w:t>
      </w:r>
    </w:p>
    <w:p>
      <w:pPr/>
      <w:r>
        <w:rPr>
          <w:lang w:val="pt_PT" w:bidi="pt_PT"/>
        </w:rPr>
      </w:r>
      <w:r>
        <w:rPr>
          <w:lang w:val="pt_PT" w:bidi="pt_PT"/>
        </w:rPr>
        <w:t>Pause a ação. Pergunte aos espíritos: “Por que vocês não querem sair daqui?” Você pode ouvir: “Encontramos um lar aqui. É confortável aqui. O povo não adora a Deus aqui. Mas nós temos que obedecer a Jesus. É por isso que estamos implorando a Jesus que nos deixe ficar aqui. Era tão confortável antes de Jesus chegar. Por que Jesus tinha que vir e perturbar a nós e nosso lar?” Pergunte aos discípulos: “O que vocês estão pensando ao ouvir essa conversa?” Você pode ouvir: “Isso é surpreendente! Soa como se os espíritos estivessem dizendo que eles devem obedecer a Jesus ou ir para onde Jesus os enviar. Isso significa que Jesus tem poder sobre os espíritos malignos? Eu sei que Jesus curou aquele outro homem. Mas isso faz parecer que todos os espíritos malignos têm que fazer o que Jesus diz”. Continue o drama.</w:t>
      </w:r>
    </w:p>
    <w:p>
      <w:pPr/>
      <w:r>
        <w:rPr>
          <w:lang w:val="pt_PT" w:bidi="pt_PT"/>
        </w:rPr>
      </w:r>
      <w:r>
        <w:rPr>
          <w:lang w:val="pt_PT" w:bidi="pt_PT"/>
        </w:rPr>
        <w:t>Na cena 3, os espíritos malignos pedem permissão para ir aos porcos. Jesus dá permissão. Uma vez que os espíritos malignos entram nos porcos, os porcos correm ladeira abaixo e caem do penhasco na água e se afogam. Os pastores veem isso e correm para a cidade próxima para dizer ao povo o que aconteceu.</w:t>
      </w:r>
    </w:p>
    <w:p>
      <w:pPr/>
      <w:r>
        <w:rPr>
          <w:lang w:val="pt_PT" w:bidi="pt_PT"/>
        </w:rPr>
      </w:r>
      <w:r>
        <w:rPr>
          <w:lang w:val="pt_PT" w:bidi="pt_PT"/>
        </w:rPr>
        <w:t>Pause a ação. Pergunte aos atores que interpretam os pastores: “Como vocês estão se sentindo?” Você pode ouvir coisas como: “Todo o nosso dinheiro foi destruído”, “Nosso sustento se foi”, “Assustado”, “Zangado”, “Confuso” ou “Não entendemos o que acabamos de ver”. Continue o drama.</w:t>
      </w:r>
    </w:p>
    <w:p>
      <w:pPr/>
      <w:r>
        <w:rPr>
          <w:lang w:val="pt_PT" w:bidi="pt_PT"/>
        </w:rPr>
      </w:r>
      <w:r>
        <w:rPr>
          <w:lang w:val="pt_PT" w:bidi="pt_PT"/>
        </w:rPr>
        <w:t>Na cena 4, quando a multidão de habitantes da cidade chega, eles veem o homem que estava possuído agora são e vestido. Eles ouvem os pastores que estão lhes dizendo o que aconteceu com os porcos. Eles estão com medo.</w:t>
      </w:r>
    </w:p>
    <w:p>
      <w:pPr/>
      <w:r>
        <w:rPr>
          <w:lang w:val="pt_PT" w:bidi="pt_PT"/>
        </w:rPr>
      </w:r>
      <w:r>
        <w:rPr>
          <w:lang w:val="pt_PT" w:bidi="pt_PT"/>
        </w:rPr>
        <w:t>Pause a ação. Pergunte ao ator que interpreta o homem possuído por demônios: “Como você se sente agora?” Você pode ouvir coisas como: “Estou curado”, “Estou com minha mente sã”, “Sou grato” ou “Não estou mais envergonhado”. Pergunte agora aos que interpretaram a multidão de habitantes da cidade: “Como vocês se sentem?” Ouça: “Assustado”, “Confuso”, “Um pouco zangado” ou “Não queremos Jesus por perto”. Pergunte aos discípulos: “Como você está se sentindo agora?” Você pode ouvir: “Não entendo por que o povo está zangado e assustado. Esse homem está obviamente bem agora. Os porcos são impuros, então o povo não deveria ficar chateado por perdê-los. Pergunte a Jesus: “Como você está se sentindo agora?” Você pode ouvir: “Esse homem agora está prestes a viver como Deus pretendia que ele vivesse. Estou muito feliz por tê-lo ajudado. Fico triste que as pessoas não entendem que eu posso ajudá-las também. Talvez, quando eu voltar eles aceitarão minha ajuda”. Continue o drama.</w:t>
      </w:r>
    </w:p>
    <w:p>
      <w:pPr/>
      <w:r>
        <w:rPr>
          <w:lang w:val="pt_PT" w:bidi="pt_PT"/>
        </w:rPr>
      </w:r>
      <w:r>
        <w:rPr>
          <w:lang w:val="pt_PT" w:bidi="pt_PT"/>
        </w:rPr>
        <w:t>Na cena cinco, quando Jesus entra no barco, o homem implora para ir com Jesus. Jesus diz: “Não, vá para casa, volte para sua família. Diga a eles o que Deus fez por você e sobre a sua misericórdia para com você”.</w:t>
      </w:r>
    </w:p>
    <w:p>
      <w:pPr/>
      <w:r>
        <w:rPr>
          <w:lang w:val="pt_PT" w:bidi="pt_PT"/>
        </w:rPr>
      </w:r>
      <w:r>
        <w:rPr>
          <w:lang w:val="pt_PT" w:bidi="pt_PT"/>
        </w:rPr>
        <w:t>Pause a ação. Pergunte ao ator que está interpretando Jesus: “Como você se sente?” Você pode ouvir coisas como: “Tristeza, pois as pessoas me pedem para eu me afastar”, “Realizado, porque cumpri minha tarefa”, “Satisfeito de mandar o homem voltar para sua casa” ou “Felicidade por esse homem que foi restaurado”. Pergunte ao homem: “Como você está se sentindo agora?” Você pode ouvir: “Estou tão feliz por ser normal novamente. Posso olhar ao redor e ver, ouvir e sentir as coisas como as pessoas normais. Eu queria ir com Jesus. Eu amaria passar mais tempo com Jesus. Jesus me curou. Mas Jesus quer que eu vá para minha família. Será bom ver minha família novamente. Posso ter um bom relacionamento com minha família. Estou tão feliz com isso. Quero apenas dizer a todos o que aconteceu comigo”. Continue o drama.</w:t>
      </w:r>
    </w:p>
    <w:p>
      <w:pPr/>
      <w:r>
        <w:rPr>
          <w:lang w:val="pt_PT" w:bidi="pt_PT"/>
        </w:rPr>
      </w:r>
      <w:r>
        <w:rPr>
          <w:lang w:val="pt_PT" w:bidi="pt_PT"/>
        </w:rPr>
        <w:t xml:space="preserve">O homem diz a todos o que Jesus fez por ele, e todos que ouviram ficaram maravilhados. </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5.1–20 na tradução mais fácil de entender.</w:t>
      </w:r>
    </w:p>
    <w:p>
      <w:pPr/>
      <w:r>
        <w:rPr>
          <w:lang w:val="pt_PT" w:bidi="pt_PT"/>
        </w:rPr>
      </w:r>
      <w:r>
        <w:rPr>
          <w:lang w:val="pt_PT" w:bidi="pt_PT"/>
        </w:rPr>
        <w:t xml:space="preserve">De manhã, após a tempestade, eles chegaram na região dos </w:t>
      </w:r>
      <w:r>
        <w:rPr>
          <w:b/>
          <w:lang w:val="pt_PT" w:bidi="pt_PT"/>
        </w:rPr>
        <w:t>gerasenos</w:t>
      </w:r>
      <w:r>
        <w:rPr>
          <w:lang w:val="pt_PT" w:bidi="pt_PT"/>
        </w:rPr>
        <w:t xml:space="preserve">. A palavra "eles" refere-se a Jesus e aos </w:t>
      </w:r>
      <w:hyperlink r:id="rId58">
        <w:r>
          <w:rPr>
            <w:lang w:val="pt_PT" w:bidi="pt_PT"/>
          </w:rPr>
          <w:rPr>
            <w:color w:val="0000EE"/>
            <w:u w:val="single"/>
          </w:rPr>
          <w:t>discípulos</w:t>
        </w:r>
      </w:hyperlink>
      <w:r>
        <w:rPr>
          <w:lang w:val="pt_PT" w:bidi="pt_PT"/>
        </w:rPr>
        <w:t xml:space="preserve">. A região dos gerasenos é uma área no lado leste do </w:t>
      </w:r>
      <w:hyperlink r:id="rId29">
        <w:r>
          <w:rPr>
            <w:lang w:val="pt_PT" w:bidi="pt_PT"/>
          </w:rPr>
          <w:rPr>
            <w:color w:val="0000EE"/>
            <w:u w:val="single"/>
          </w:rPr>
          <w:t>Mar da Galileia</w:t>
        </w:r>
      </w:hyperlink>
      <w:r>
        <w:rPr>
          <w:lang w:val="pt_PT" w:bidi="pt_PT"/>
        </w:rPr>
        <w:t>. Não temos certeza da localização exata, mas o mapa mostra o lugar mais provável. Versões diferentes usam diferentes formas do nome.</w:t>
      </w:r>
    </w:p>
    <w:p>
      <w:pPr/>
      <w:r>
        <w:rPr>
          <w:lang w:val="pt_PT" w:bidi="pt_PT"/>
        </w:rPr>
      </w:r>
      <w:r>
        <w:rPr>
          <w:lang w:val="pt_PT" w:bidi="pt_PT"/>
        </w:rPr>
        <w:t>Pare e mostre aos tradutores onde está essa área no mapa. Pause o áudio aqui.</w:t>
      </w:r>
    </w:p>
    <w:p>
      <w:pPr/>
      <w:r>
        <w:rPr>
          <w:lang w:val="pt_PT" w:bidi="pt_PT"/>
        </w:rPr>
      </w:r>
      <w:r>
        <w:rPr>
          <w:lang w:val="pt_PT" w:bidi="pt_PT"/>
        </w:rPr>
        <w:t xml:space="preserve">O homem estava </w:t>
      </w:r>
      <w:r>
        <w:rPr>
          <w:b/>
          <w:lang w:val="pt_PT" w:bidi="pt_PT"/>
        </w:rPr>
        <w:t>possuído</w:t>
      </w:r>
      <w:r>
        <w:rPr>
          <w:lang w:val="pt_PT" w:bidi="pt_PT"/>
        </w:rPr>
        <w:t xml:space="preserve"> por um </w:t>
      </w:r>
      <w:r>
        <w:rPr>
          <w:b/>
          <w:lang w:val="pt_PT" w:bidi="pt_PT"/>
        </w:rPr>
        <w:t>espírito maligno</w:t>
      </w:r>
      <w:r>
        <w:rPr>
          <w:lang w:val="pt_PT" w:bidi="pt_PT"/>
        </w:rPr>
        <w:t xml:space="preserve"> ou um </w:t>
      </w:r>
      <w:hyperlink r:id="rId41">
        <w:r>
          <w:rPr>
            <w:lang w:val="pt_PT" w:bidi="pt_PT"/>
          </w:rPr>
          <w:rPr>
            <w:color w:val="0000EE"/>
            <w:u w:val="single"/>
          </w:rPr>
          <w:t>espírito imundo</w:t>
        </w:r>
      </w:hyperlink>
      <w:r>
        <w:rPr>
          <w:lang w:val="pt_PT" w:bidi="pt_PT"/>
        </w:rPr>
        <w:t xml:space="preserve">. </w:t>
      </w:r>
      <w:hyperlink r:id="rId40">
        <w:r>
          <w:rPr>
            <w:lang w:val="pt_PT" w:bidi="pt_PT"/>
          </w:rPr>
          <w:rPr>
            <w:color w:val="0000EE"/>
            <w:u w:val="single"/>
          </w:rPr>
          <w:t>Espírito maligno</w:t>
        </w:r>
      </w:hyperlink>
      <w:r>
        <w:rPr>
          <w:lang w:val="pt_PT" w:bidi="pt_PT"/>
        </w:rPr>
        <w:t xml:space="preserve"> é discutido no Glossário principal. "Possuído" significa que o espírito maligno vive no homem e assumiu o controle de seus pensamentos e ações. Use o mesmo termo para espírito maligno que você usou em passagens anteriores.</w:t>
      </w:r>
    </w:p>
    <w:p>
      <w:pPr/>
      <w:r>
        <w:rPr>
          <w:lang w:val="pt_PT" w:bidi="pt_PT"/>
        </w:rPr>
      </w:r>
      <w:r>
        <w:rPr>
          <w:lang w:val="pt_PT" w:bidi="pt_PT"/>
        </w:rPr>
        <w:t xml:space="preserve">Esse homem veio e </w:t>
      </w:r>
      <w:r>
        <w:rPr>
          <w:b/>
          <w:lang w:val="pt_PT" w:bidi="pt_PT"/>
        </w:rPr>
        <w:t>se curvou diante de Jesus</w:t>
      </w:r>
      <w:r>
        <w:rPr>
          <w:lang w:val="pt_PT" w:bidi="pt_PT"/>
        </w:rPr>
        <w:t>. Os espíritos no homem mostraram que eles sabiam que Jesus tinha autoridade sobre eles. Se curvar diante de alguém é mostrar respeito por essa pessoa.</w:t>
      </w:r>
    </w:p>
    <w:p>
      <w:pPr/>
      <w:r>
        <w:rPr>
          <w:lang w:val="pt_PT" w:bidi="pt_PT"/>
        </w:rPr>
      </w:r>
      <w:r>
        <w:rPr>
          <w:lang w:val="pt_PT" w:bidi="pt_PT"/>
        </w:rPr>
        <w:t>E disseram: “</w:t>
      </w:r>
      <w:r>
        <w:rPr>
          <w:b/>
          <w:lang w:val="pt_PT" w:bidi="pt_PT"/>
        </w:rPr>
        <w:t>Por que você veio me incomodar</w:t>
      </w:r>
      <w:r>
        <w:rPr>
          <w:lang w:val="pt_PT" w:bidi="pt_PT"/>
        </w:rPr>
        <w:t>?” Os espíritos malignos estão tentando se defender — essa é a reação deles por serem repentinamente colocados na frente do próprio Jesus. Use a mesma expressão que você usou na passagem anterior, onde Jesus expulsou um espírito maligno.</w:t>
      </w:r>
    </w:p>
    <w:p>
      <w:pPr/>
      <w:r>
        <w:rPr>
          <w:lang w:val="pt_PT" w:bidi="pt_PT"/>
        </w:rPr>
      </w:r>
      <w:r>
        <w:rPr>
          <w:lang w:val="pt_PT" w:bidi="pt_PT"/>
        </w:rPr>
        <w:t xml:space="preserve">Eles chamaram Jesus de </w:t>
      </w:r>
      <w:r>
        <w:rPr>
          <w:b/>
          <w:lang w:val="pt_PT" w:bidi="pt_PT"/>
        </w:rPr>
        <w:t>Filho do Deus Altíssimo</w:t>
      </w:r>
      <w:r>
        <w:rPr>
          <w:lang w:val="pt_PT" w:bidi="pt_PT"/>
        </w:rPr>
        <w:t xml:space="preserve">. Consulte o Glossário mestre para mais informações sobre </w:t>
      </w:r>
      <w:hyperlink r:id="rId17">
        <w:r>
          <w:rPr>
            <w:lang w:val="pt_PT" w:bidi="pt_PT"/>
          </w:rPr>
          <w:rPr>
            <w:color w:val="0000EE"/>
            <w:u w:val="single"/>
          </w:rPr>
          <w:t>Filho de Deus</w:t>
        </w:r>
      </w:hyperlink>
      <w:r>
        <w:rPr>
          <w:lang w:val="pt_PT" w:bidi="pt_PT"/>
        </w:rPr>
        <w:t>. Use as mesmas palavras que você usou anteriormente para Filho de Deus.</w:t>
      </w:r>
    </w:p>
    <w:p>
      <w:pPr/>
      <w:r>
        <w:rPr>
          <w:lang w:val="pt_PT" w:bidi="pt_PT"/>
        </w:rPr>
      </w:r>
      <w:r>
        <w:rPr>
          <w:lang w:val="pt_PT" w:bidi="pt_PT"/>
        </w:rPr>
        <w:t xml:space="preserve">O termo </w:t>
      </w:r>
      <w:r>
        <w:rPr>
          <w:b/>
          <w:lang w:val="pt_PT" w:bidi="pt_PT"/>
        </w:rPr>
        <w:t>Deus Altíssimo</w:t>
      </w:r>
      <w:r>
        <w:rPr>
          <w:lang w:val="pt_PT" w:bidi="pt_PT"/>
        </w:rPr>
        <w:t xml:space="preserve"> era um título judaico para Deus que mostrava que ele era maior e mais poderoso do que qualquer outro deus. Certifique-se de que a tradução literal da palavra "Altíssimo" não se refira apenas ao tamanho físico. Você poderia traduzir esse termo de maneiras como: "maior Deus" ou "mais poderoso".</w:t>
      </w:r>
    </w:p>
    <w:p>
      <w:pPr/>
      <w:r>
        <w:rPr>
          <w:lang w:val="pt_PT" w:bidi="pt_PT"/>
        </w:rPr>
      </w:r>
      <w:r>
        <w:rPr>
          <w:lang w:val="pt_PT" w:bidi="pt_PT"/>
        </w:rPr>
        <w:t xml:space="preserve">Pare aqui e, como um grupo, discuta qual palavra ou frase você usará para </w:t>
      </w:r>
      <w:r>
        <w:rPr>
          <w:b/>
          <w:lang w:val="pt_PT" w:bidi="pt_PT"/>
        </w:rPr>
        <w:t>"Deus Altíssimo"</w:t>
      </w:r>
      <w:r>
        <w:rPr>
          <w:lang w:val="pt_PT" w:bidi="pt_PT"/>
        </w:rPr>
        <w:t>. Pare este áudio aqui.</w:t>
      </w:r>
    </w:p>
    <w:p>
      <w:pPr/>
      <w:r>
        <w:rPr>
          <w:lang w:val="pt_PT" w:bidi="pt_PT"/>
        </w:rPr>
      </w:r>
      <w:r>
        <w:rPr>
          <w:b/>
          <w:lang w:val="pt_PT" w:bidi="pt_PT"/>
        </w:rPr>
        <w:t>Legião</w:t>
      </w:r>
      <w:r>
        <w:rPr>
          <w:lang w:val="pt_PT" w:bidi="pt_PT"/>
        </w:rPr>
        <w:t xml:space="preserve"> é um termo militar que designa 6826 soldados romanos. É uma palavra romana. Os povos dessa área do mundo estavam familiarizados com as legiões romanas, e já as teriam visto. Essa é a palavra que os espíritos malignos usam com Jesus. A maioria dos estudiosos da Bíblia acreditam que o nome em si não é tão importante quanto o conceito de que havia muitos espíritos malignos dentro desse homem. Uma das traduções em português escolhe mudar o nome "Legião" para "Multidão" para tornar o nome compreensível para todos. Tenha cuidado para que seu público não pense que os espíritos malignos têm muitos nomes.</w:t>
      </w:r>
    </w:p>
    <w:p>
      <w:pPr/>
      <w:r>
        <w:rPr>
          <w:lang w:val="pt_PT" w:bidi="pt_PT"/>
        </w:rPr>
      </w:r>
      <w:r>
        <w:rPr>
          <w:lang w:val="pt_PT" w:bidi="pt_PT"/>
        </w:rPr>
        <w:t xml:space="preserve">Pare aqui e, como um grupo, discuta qual palavra ou frase você usará para </w:t>
      </w:r>
      <w:r>
        <w:rPr>
          <w:b/>
          <w:lang w:val="pt_PT" w:bidi="pt_PT"/>
        </w:rPr>
        <w:t>legião</w:t>
      </w:r>
      <w:r>
        <w:rPr>
          <w:lang w:val="pt_PT" w:bidi="pt_PT"/>
        </w:rPr>
        <w:t>. Pare este áudio aqui.</w:t>
      </w:r>
    </w:p>
    <w:p>
      <w:pPr/>
      <w:r>
        <w:rPr>
          <w:lang w:val="pt_PT" w:bidi="pt_PT"/>
        </w:rPr>
      </w:r>
      <w:r>
        <w:rPr>
          <w:lang w:val="pt_PT" w:bidi="pt_PT"/>
        </w:rPr>
        <w:t xml:space="preserve">Depois que Jesus cura o homem, os moradores vêm para vê-los, percebem que ele está curado, e pedem que Jesus vá embora. E o homem pede para ir com Jesus. Mas Jesus diz ao homem: “Não, vá para casa e diga tudo o que o </w:t>
      </w:r>
      <w:r>
        <w:rPr>
          <w:b/>
          <w:lang w:val="pt_PT" w:bidi="pt_PT"/>
        </w:rPr>
        <w:t>Senhor</w:t>
      </w:r>
      <w:r>
        <w:rPr>
          <w:lang w:val="pt_PT" w:bidi="pt_PT"/>
        </w:rPr>
        <w:t xml:space="preserve"> fez por você.” O Senhor refere-se a Deus, o Pai. Deus é a fonte de misericórdia. Use a mesma palavra para Senhor que você usou em passagens anteriores e lembre-se de que </w:t>
      </w:r>
      <w:hyperlink r:id="rId20">
        <w:r>
          <w:rPr>
            <w:lang w:val="pt_PT" w:bidi="pt_PT"/>
          </w:rPr>
          <w:rPr>
            <w:color w:val="0000EE"/>
            <w:u w:val="single"/>
          </w:rPr>
          <w:t>Senhor</w:t>
        </w:r>
      </w:hyperlink>
      <w:r>
        <w:rPr>
          <w:lang w:val="pt_PT" w:bidi="pt_PT"/>
        </w:rPr>
        <w:t xml:space="preserve"> está no Glossário mestre. </w:t>
      </w:r>
      <w:r>
        <w:rPr>
          <w:b/>
          <w:lang w:val="pt_PT" w:bidi="pt_PT"/>
        </w:rPr>
        <w:t>Misericórdia</w:t>
      </w:r>
      <w:r>
        <w:rPr>
          <w:lang w:val="pt_PT" w:bidi="pt_PT"/>
        </w:rPr>
        <w:t xml:space="preserve"> significa mostrar compaixão ou bondade para com alguém que está sofrendo. </w:t>
      </w:r>
      <w:hyperlink r:id="rId75">
        <w:r>
          <w:rPr>
            <w:lang w:val="pt_PT" w:bidi="pt_PT"/>
          </w:rPr>
          <w:rPr>
            <w:color w:val="0000EE"/>
            <w:u w:val="single"/>
          </w:rPr>
          <w:t>Misericórdia</w:t>
        </w:r>
      </w:hyperlink>
      <w:r>
        <w:rPr>
          <w:lang w:val="pt_PT" w:bidi="pt_PT"/>
        </w:rPr>
        <w:t xml:space="preserve"> é discutido no Glossário mestre.</w:t>
      </w:r>
    </w:p>
    <w:p>
      <w:pPr/>
      <w:r>
        <w:rPr>
          <w:lang w:val="pt_PT" w:bidi="pt_PT"/>
        </w:rPr>
      </w:r>
      <w:r>
        <w:rPr>
          <w:lang w:val="pt_PT" w:bidi="pt_PT"/>
        </w:rPr>
        <w:t xml:space="preserve">Jesus diz ao homem que vá para casa e diga à sua </w:t>
      </w:r>
      <w:r>
        <w:rPr>
          <w:b/>
          <w:lang w:val="pt_PT" w:bidi="pt_PT"/>
        </w:rPr>
        <w:t>casa</w:t>
      </w:r>
      <w:r>
        <w:rPr>
          <w:lang w:val="pt_PT" w:bidi="pt_PT"/>
        </w:rPr>
        <w:t xml:space="preserve"> ou sua família. Isso refere-se aos membros da família, ou pessoas que vivem em uma casa, incluindo servos. Essas são as pessoas com quem você tem algum tipo de vínculo ou conexão — por quem você tem alguma responsabilidade. Consulte o Glossário mestre para mais informações sobre a palavra </w:t>
      </w:r>
      <w:hyperlink r:id="rId76">
        <w:r>
          <w:rPr>
            <w:lang w:val="pt_PT" w:bidi="pt_PT"/>
          </w:rPr>
          <w:rPr>
            <w:color w:val="0000EE"/>
            <w:u w:val="single"/>
          </w:rPr>
          <w:t>casa</w:t>
        </w:r>
      </w:hyperlink>
      <w:r>
        <w:rPr>
          <w:lang w:val="pt_PT" w:bidi="pt_PT"/>
        </w:rPr>
        <w:t>.</w:t>
      </w:r>
    </w:p>
    <w:p>
      <w:pPr/>
      <w:r>
        <w:rPr>
          <w:lang w:val="pt_PT" w:bidi="pt_PT"/>
        </w:rPr>
      </w:r>
      <w:r>
        <w:rPr>
          <w:lang w:val="pt_PT" w:bidi="pt_PT"/>
        </w:rPr>
        <w:t xml:space="preserve">Pare aqui e, como um grupo, discuta qual palavra ou frase você usará para </w:t>
      </w:r>
      <w:r>
        <w:rPr>
          <w:b/>
          <w:lang w:val="pt_PT" w:bidi="pt_PT"/>
        </w:rPr>
        <w:t>casa</w:t>
      </w:r>
      <w:r>
        <w:rPr>
          <w:lang w:val="pt_PT" w:bidi="pt_PT"/>
        </w:rPr>
        <w:t>. Pare este áudio aqui.</w:t>
      </w:r>
    </w:p>
    <w:p>
      <w:pPr/>
      <w:r>
        <w:rPr>
          <w:lang w:val="pt_PT" w:bidi="pt_PT"/>
        </w:rPr>
      </w:r>
      <w:r>
        <w:rPr>
          <w:lang w:val="pt_PT" w:bidi="pt_PT"/>
        </w:rPr>
        <w:t xml:space="preserve">Então o homem começou e ele foi visitar </w:t>
      </w:r>
      <w:hyperlink r:id="rId77">
        <w:r>
          <w:rPr>
            <w:lang w:val="pt_PT" w:bidi="pt_PT"/>
          </w:rPr>
          <w:rPr>
            <w:color w:val="0000EE"/>
            <w:u w:val="single"/>
          </w:rPr>
          <w:t>Decápolis</w:t>
        </w:r>
      </w:hyperlink>
      <w:r>
        <w:rPr>
          <w:lang w:val="pt_PT" w:bidi="pt_PT"/>
        </w:rPr>
        <w:t xml:space="preserve">. </w:t>
      </w:r>
      <w:r>
        <w:rPr>
          <w:b/>
          <w:lang w:val="pt_PT" w:bidi="pt_PT"/>
        </w:rPr>
        <w:t>Decápolis</w:t>
      </w:r>
      <w:r>
        <w:rPr>
          <w:lang w:val="pt_PT" w:bidi="pt_PT"/>
        </w:rPr>
        <w:t xml:space="preserve"> é uma palavra grega que significa 10 cidades. Talvez o homem não tenha ido para uma delas, mas para a região em que estavam essas 10 cidades.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5:21–34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Marcos 5:21–34 e guarde em seu coração. Ouça o texto três vezes (em três traduções diferentes, se possível). Depois discuta com seu grupo as seguintes perguntas:</w:t>
      </w:r>
    </w:p>
    <w:p>
      <w:pPr>
        <w:pStyle w:val="ListNumber"/>
        <w:numPr>
          <w:ilvl w:val="0"/>
          <w:numId w:val="34"/>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5.21–34 na tradução mais fácil de entender.</w:t>
      </w:r>
    </w:p>
    <w:p>
      <w:pPr/>
      <w:r>
        <w:rPr>
          <w:lang w:val="pt_PT" w:bidi="pt_PT"/>
        </w:rPr>
      </w:r>
      <w:r>
        <w:rPr>
          <w:lang w:val="pt_PT" w:bidi="pt_PT"/>
        </w:rPr>
        <w:t>Jesus foi convidado a deixar a região dos gerasenos depois que ele curou o homem possuído pelo demônio. Ele e seus discípulos voltaram para o barco, cruzaram o lago novamente, e retornaram à área de Cafarnaum, de onde eles haviam partido na noite anterior. Os discípulos não são mencionados pelo nome durante o tempo que Jesus está com o homem possuído por demônio. Os discípulos estavam no barco durante a tempestade. Os discípulos estão com Jesus no barco quando eles retornam a Cafarnaum. Em termos de tempo para essas histórias em Marcos, Jesus ensinou o dia todo, cruzou o lago durante a noite, quando uma grande tempestade veio, chegou ao outro lado pela manhã e expulsou os demônios e, agora, mais tarde naquele mesmo dia, chegou de volta a Cafarnaum. Ainda não se passaram 24 horas desde que Jesus deixou Cafarnaum. Esse é um relato narrativo dos próximos eventos depois que Jesus retornou a Cafarnaum.</w:t>
      </w:r>
    </w:p>
    <w:p>
      <w:pPr/>
      <w:r>
        <w:rPr>
          <w:lang w:val="pt_PT" w:bidi="pt_PT"/>
        </w:rPr>
      </w:r>
      <w:r>
        <w:rPr>
          <w:lang w:val="pt_PT" w:bidi="pt_PT"/>
        </w:rPr>
        <w:t>Pare e mostre a seus tradutores o mapa da área onde Jesus estava com o homem possuído por demônios, e onde ele está agora, na costa, perto de Cafarnaum. Pause a gravação aqui.</w:t>
      </w:r>
    </w:p>
    <w:p>
      <w:pPr/>
      <w:r>
        <w:rPr>
          <w:lang w:val="pt_PT" w:bidi="pt_PT"/>
        </w:rPr>
      </w:r>
      <w:r>
        <w:rPr>
          <w:lang w:val="pt_PT" w:bidi="pt_PT"/>
        </w:rPr>
        <w:t>Marcos gosta de contar histórias dentro de histórias. Esta história começa com Jairo, pedindo a Jesus para curar sua filha, e termina com Jesus curando a menina. No caminho para a casa de Jairo, Jesus encontra a mulher — é a história menor dentro da história maior de Jesus curando a filha de Jairo. Esta é a forma especial de Marcos de contar histórias, ele gosta que os eventos de uma história destaquem o que acontece na próxima. A mulher com um sangramento tocou Jesus. Embora ela fosse impura, porque tinha um sangramento, não tornou Jesus impuro. Em vez disso, Jesus curou-a e a tornou limpa. Jesus tocou a filha morta de Jairo. Embora a filha fosse impura, porque estava morta, o toque não tornou Jesus impuro. Em vez disso, Jesus a tornou limpa tocando-a e levantando-a para a vida. Vimos nas histórias anteriores que Jesus tem poder sobre a natureza (a tempestade) e poder sobre espíritos malignos ou imundos. Agora veremos que Jesus tem poder sobre a doença e a morte.</w:t>
      </w:r>
    </w:p>
    <w:p>
      <w:pPr/>
      <w:r>
        <w:rPr>
          <w:lang w:val="pt_PT" w:bidi="pt_PT"/>
        </w:rPr>
      </w:r>
      <w:r>
        <w:rPr>
          <w:lang w:val="pt_PT" w:bidi="pt_PT"/>
        </w:rPr>
        <w:t>Esta história mostra tanto a fé de Jairo, quanto a forte fé da mulher em Jesus. Jairo acredita que Jesus pode curar sua filha com um toque. A mulher acredita tanto que tocar em Jesus vai curá-la que passa corajosamente por uma multidão, embora torne todos a quem ela toca impuros. A maioria dos estudiosos da Bíblia acredita que o sangramento da mulher era um problema que as mulheres às vezes têm. Mas esta doença era tão penosa que provavelmente ela estava com dor e muito cansada. Na cultura bíblica, essa doença tornava a mulher impura, ou inadequada para o serviço a Deus. As pessoas podem ter ficado furiosas com ela por terem sido tocadas, porque ela as tornaria impuras também.</w:t>
      </w:r>
    </w:p>
    <w:p>
      <w:pPr/>
      <w:r>
        <w:rPr>
          <w:lang w:val="pt_PT" w:bidi="pt_PT"/>
        </w:rPr>
      </w:r>
      <w:r>
        <w:rPr>
          <w:lang w:val="pt_PT" w:bidi="pt_PT"/>
        </w:rPr>
        <w:t>Pare e discuta, como uma equipe de tradução, os costumes sobre a "impureza" em sua cultura. Há pessoas em sua cultura que são “impuras”, o que significa “inadequadas para servir a Deus ou estar em comunidade”? Na cultura bíblica, as pessoas “impuras” não conseguiam ser uma parte completa da comunidade. Eles eram banidos. O que torna alguém impuro ou banido em sua comunidade? Como as pessoas se sentem sobre os banidos em sua comunidade, e como os tratam? Pause a gravação aqui.</w:t>
      </w:r>
    </w:p>
    <w:p>
      <w:pPr/>
      <w:r>
        <w:rPr>
          <w:lang w:val="pt_PT" w:bidi="pt_PT"/>
        </w:rPr>
      </w:r>
      <w:r>
        <w:rPr>
          <w:lang w:val="pt_PT" w:bidi="pt_PT"/>
        </w:rPr>
        <w:t>Jesus chega à margem do lago, mas Marcos não nos diz com que rapidez a multidão se reuniu em torno dele — se foi imediatamente após ele chegar à margem ou algum tempo depois.</w:t>
      </w:r>
    </w:p>
    <w:p>
      <w:pPr/>
      <w:r>
        <w:rPr>
          <w:lang w:val="pt_PT" w:bidi="pt_PT"/>
        </w:rPr>
      </w:r>
      <w:r>
        <w:rPr>
          <w:lang w:val="pt_PT" w:bidi="pt_PT"/>
        </w:rPr>
        <w:t>Depois que Jesus sai do barco e a multidão está cercando Jesus, um homem chamado Jairo vem. Jairo é um líder da sinagoga, ou local de oração judaica. Em cada sinagoga havia geralmente um grupo de anciãos governantes. O povo nomeou um líder-chefe do grupo de anciãos. O ancião líder dirigia o culto e o ensino. Embora esses homens fossem basicamente administradores e não mestres das Escrituras, eles seriam altamente influentes e as pessoas na comunidade os teriam respeitado. Provavelmente, Jairo é um dos anciãos na sinagoga, e não o ancião chefe, que tem a responsabilidade e autoridade finais, mas Marcos não nos fornece esse detalhe.</w:t>
      </w:r>
    </w:p>
    <w:p>
      <w:pPr/>
      <w:r>
        <w:rPr>
          <w:lang w:val="pt_PT" w:bidi="pt_PT"/>
        </w:rPr>
      </w:r>
      <w:r>
        <w:rPr>
          <w:lang w:val="pt_PT" w:bidi="pt_PT"/>
        </w:rPr>
        <w:t>Jairo cai aos pés de Jesus. Isso significa que Jairo se ajoelhou na frente de Jesus e abaixou seu rosto até o chão. Não significa que ele caiu acidentalmente. Inclinar-se dessa forma era uma maneira de mostrar respeito e honra a alguém de alta posição. Dizer que Jairo cai aos pés de Jesus indica alguma urgência na forma de Jairo agir. Vemos que Jairo vem rapidamente, cai e implora a Jesus para vir e colocar suas mãos sobre a filha doente e moribunda de Jairo. As palavras de ação usadas indicam que Jairo acredita que sua filha vai morrer em breve. Jairo quer que Jesus venha rapidamente e coloque suas mãos sobre a menina para curá-la.</w:t>
      </w:r>
    </w:p>
    <w:p>
      <w:pPr/>
      <w:r>
        <w:rPr>
          <w:lang w:val="pt_PT" w:bidi="pt_PT"/>
        </w:rPr>
      </w:r>
      <w:r>
        <w:rPr>
          <w:lang w:val="pt_PT" w:bidi="pt_PT"/>
        </w:rPr>
        <w:t>Jesus concorda em ir para a casa de Jairo. Eles começam a caminho da casa, andando pelas ruas de Cafarnaum. Em cidades como Cafarnaum naquele momento, as ruas eram estreitas. Temos Jesus, Jairo, os 12 discípulos e a multidão, todos andando pelas ruas estreitas. Marcos diz que a multidão estava vindo em torno de Jesus. E na multidão havia também uma mulher. Essa declaração começa a história dentro da história.</w:t>
      </w:r>
    </w:p>
    <w:p>
      <w:pPr/>
      <w:r>
        <w:rPr>
          <w:lang w:val="pt_PT" w:bidi="pt_PT"/>
        </w:rPr>
      </w:r>
      <w:r>
        <w:rPr>
          <w:lang w:val="pt_PT" w:bidi="pt_PT"/>
        </w:rPr>
        <w:t>Pare e mostre uma imagem das ruas em Cafarnaum. Pause a gravação aqui.</w:t>
      </w:r>
    </w:p>
    <w:p>
      <w:pPr/>
      <w:r>
        <w:rPr>
          <w:lang w:val="pt_PT" w:bidi="pt_PT"/>
        </w:rPr>
      </w:r>
      <w:r>
        <w:rPr>
          <w:lang w:val="pt_PT" w:bidi="pt_PT"/>
        </w:rPr>
        <w:t>Quando Marcos descreve a mulher, ele usa palavras que destacam como o problema da mulher se tornou cada vez pior ao longo dos anos.</w:t>
      </w:r>
    </w:p>
    <w:p>
      <w:pPr/>
      <w:r>
        <w:rPr>
          <w:lang w:val="pt_PT" w:bidi="pt_PT"/>
        </w:rPr>
      </w:r>
      <w:r>
        <w:rPr>
          <w:lang w:val="pt_PT" w:bidi="pt_PT"/>
        </w:rPr>
        <w:t>Pare e conte uma história sobre alguém que tinha uma doença crônica. Essa doença dura anos e a cada ano a pessoa está pior ou mais doente do que no ano anterior. Observe a linguagem que o narrador usa para indicar como a condição da pessoa fica cada vez pior. Pause a gravação aqui.</w:t>
      </w:r>
    </w:p>
    <w:p>
      <w:pPr/>
      <w:r>
        <w:rPr>
          <w:lang w:val="pt_PT" w:bidi="pt_PT"/>
        </w:rPr>
      </w:r>
      <w:r>
        <w:rPr>
          <w:lang w:val="pt_PT" w:bidi="pt_PT"/>
        </w:rPr>
        <w:t>Marcos descreve a vida da mulher durante os 12 anos de sangramento constante. Esse sangramento é do útero da mulher. Marcos fala sobre os médicos, mas não descreve a vida diária da mulher. O público de Marcos conhecia a lei religiosa que dizia que o sangue menstrual ou sangramento do útero era impuro. Marcos não colocou essas informações na história. No entanto, de acordo com a lei religiosa, essa mulher era impura e qualquer coisa ou qualquer um que ela tocasse se tornaria impuro. Portanto, ela estava muito isolada e sozinha em sua vida diária. A mulher arriscou deixar todos os homens em Cafarnaum zangados com ela quando decidiu passar pela multidão para tocar Jesus. Toda pessoa que ela tocou em seu caminho para Jesus se tornou impura.</w:t>
      </w:r>
    </w:p>
    <w:p>
      <w:pPr/>
      <w:r>
        <w:rPr>
          <w:lang w:val="pt_PT" w:bidi="pt_PT"/>
        </w:rPr>
      </w:r>
      <w:r>
        <w:rPr>
          <w:lang w:val="pt_PT" w:bidi="pt_PT"/>
        </w:rPr>
        <w:t>Pare e conte uma história sobre uma mulher com um problema crônico de sangramento feminino ou fluxo menstrual. O narrador usará uma linguagem para descrever o problema que pode ser usado em qualquer grupo com homens, mulheres e crianças ouvindo. A linguagem usada seria aceitável para todos que estão ouvindo. Preste atenção às palavras usadas e à maneira de descrever o problema. Pause a gravação aqui.</w:t>
      </w:r>
    </w:p>
    <w:p>
      <w:pPr/>
      <w:r>
        <w:rPr>
          <w:lang w:val="pt_PT" w:bidi="pt_PT"/>
        </w:rPr>
      </w:r>
      <w:r>
        <w:rPr>
          <w:lang w:val="pt_PT" w:bidi="pt_PT"/>
        </w:rPr>
        <w:t>A mulher estendeu a mão e tocou a roupa de Jesus. O texto diz que "o sangramento parou imediatamente, e ela pôde sentir em seu corpo que havia sido curada". A linguagem original dessa expressão nos diz que a cura estava completa, e mais tarde Jesus deixa claro que a cura era permanente. Jesus disse: “Siga estando completamente curada”. Cura completa significa que todos os efeitos do sangramento crônico haviam desaparecido. Cura completa também significa que Jesus curou a mulher física e espiritualmente.</w:t>
      </w:r>
    </w:p>
    <w:p>
      <w:pPr/>
      <w:r>
        <w:rPr>
          <w:lang w:val="pt_PT" w:bidi="pt_PT"/>
        </w:rPr>
      </w:r>
      <w:r>
        <w:rPr>
          <w:lang w:val="pt_PT" w:bidi="pt_PT"/>
        </w:rPr>
        <w:t>Jesus sentiu o poder sair dele e parou para perguntar: “Quem tocou meu manto?” Esse poder que Jesus deixou era o poder de curar ou fazer milagres. Essa não era a força física de Jesus. Algumas traduções dizem que o poder de curar saiu do corpo de Jesus e curou a mulher. A resposta dos discípulos mostra sua surpresa de que Jesus fizesse essa pergunta. As pessoas estavam todas ao redor. O povo estava empurrando e tentando se aproximar de Jesus. As ruas eram estreitas. É claro que as pessoas estavam tocando Jesus. Os discípulos fazem uma pergunta que não requer uma resposta. Essa pergunta pode ser transformada em uma declaração positiva: “Parece estranho que você pergunte 'quem me tocou?'" Quando Jesus diz: “Quem me tocou?” Jesus quer dizer: “Quem tocou minha roupa para ser curado?”</w:t>
      </w:r>
    </w:p>
    <w:p>
      <w:pPr/>
      <w:r>
        <w:rPr>
          <w:lang w:val="pt_PT" w:bidi="pt_PT"/>
        </w:rPr>
      </w:r>
      <w:r>
        <w:rPr>
          <w:lang w:val="pt_PT" w:bidi="pt_PT"/>
        </w:rPr>
        <w:t>Jesus continuou procurando a pessoa que havia tocado sua roupa. A história diz que a mulher estava com medo, mas não nos diz por que ela estava com medo. A mulher estava tremendo quando percebeu tudo o que havia acabado de acontecer com ela. A mulher veio e caiu de joelhos na frente de Jesus. Esse não foi um tropeço e queda acidental. A mulher se curvou para mostrar seu respeito. A mulher se ajoelhou intencionalmente diante de Jesus e se curvou com seu rosto até o chão. A mulher disse a Jesus toda a verdade. Isso significa que ela contou a Jesus sobre sua doença, o que ela havia feito para ser tratada e por que ela havia decidido tocar a roupa de Jesus. Depois que a mulher terminou de falar, Jesus disse: “Filha, sua fé te deixou bem. Vá em paz”. Jesus não quis dizer que a mulher era sua filha. Jesus usa o termo filha para mostrar que ele está preocupado com ela, e também para tranquilizá-la. Se você não pode dizer filha em seu idioma, você poderia usar palavras culturalmente apropriadas, como “boa mulher” ou “minha pequena moça”. Quando Jesus disse “sua fé”, ele estava falando sobre a crença da mulher de que ele poderia curá-la, ou a confiança da mulher de que ele a curaria.</w:t>
      </w:r>
    </w:p>
    <w:p>
      <w:pPr/>
      <w:r>
        <w:rPr>
          <w:lang w:val="pt_PT" w:bidi="pt_PT"/>
        </w:rPr>
      </w:r>
      <w:r>
        <w:rPr>
          <w:lang w:val="pt_PT" w:bidi="pt_PT"/>
        </w:rPr>
        <w:t>Jesus diz à mulher para ir em paz. Seu tempo de sofrimento acabou. Jesus está dizendo à mulher que ela foi completamente curada. Esse problema de sangramento acabou. Esse problema de sangramento não acontecerá com ela novamente. Se necessário, você pode dizer que algo como "sua doença nunca mais voltará para você".</w:t>
      </w:r>
    </w:p>
    <w:p>
      <w:pPr/>
      <w:r>
        <w:rPr>
          <w:lang w:val="pt_PT" w:bidi="pt_PT"/>
        </w:rPr>
      </w:r>
      <w:r>
        <w:rPr>
          <w:lang w:val="pt_PT" w:bidi="pt_PT"/>
        </w:rPr>
        <w:t>Esta história mostra uma cura completa!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5.21–34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Primeira cena:</w:t>
      </w:r>
      <w:r>
        <w:rPr>
          <w:lang w:val="pt_PT" w:bidi="pt_PT"/>
        </w:rPr>
        <w:t xml:space="preserve"> após atravessar o lago novamente, quando Jesus sai do barco, um líder da sinagoga vem e implora a ele para vir e colocar as mãos sobre sua filha doente para que ela possa viver.</w:t>
      </w:r>
    </w:p>
    <w:p>
      <w:pPr/>
      <w:r>
        <w:rPr>
          <w:lang w:val="pt_PT" w:bidi="pt_PT"/>
        </w:rPr>
      </w:r>
      <w:r>
        <w:rPr>
          <w:b/>
          <w:lang w:val="pt_PT" w:bidi="pt_PT"/>
        </w:rPr>
        <w:t>Segunda cena:</w:t>
      </w:r>
      <w:r>
        <w:rPr>
          <w:lang w:val="pt_PT" w:bidi="pt_PT"/>
        </w:rPr>
        <w:t xml:space="preserve"> Jesus, seus discípulos, Jairo e a multidão estão todos andando por Cafarnaum. Uma mulher doente há 12 anos com um problema de sangramento feminino está na multidão.</w:t>
      </w:r>
    </w:p>
    <w:p>
      <w:pPr/>
      <w:r>
        <w:rPr>
          <w:lang w:val="pt_PT" w:bidi="pt_PT"/>
        </w:rPr>
      </w:r>
      <w:r>
        <w:rPr>
          <w:b/>
          <w:lang w:val="pt_PT" w:bidi="pt_PT"/>
        </w:rPr>
        <w:t>Terceira cena:</w:t>
      </w:r>
      <w:r>
        <w:rPr>
          <w:lang w:val="pt_PT" w:bidi="pt_PT"/>
        </w:rPr>
        <w:t xml:space="preserve"> a mulher vem pela multidão por trás e toca a roupa de Jesus. Ela é imediatamente curada. Jesus sente o poder de cura saindo de si e para para ver quem o tocou.</w:t>
      </w:r>
    </w:p>
    <w:p>
      <w:pPr/>
      <w:r>
        <w:rPr>
          <w:lang w:val="pt_PT" w:bidi="pt_PT"/>
        </w:rPr>
      </w:r>
      <w:r>
        <w:rPr>
          <w:b/>
          <w:lang w:val="pt_PT" w:bidi="pt_PT"/>
        </w:rPr>
        <w:t>Quarta cena:</w:t>
      </w:r>
      <w:r>
        <w:rPr>
          <w:lang w:val="pt_PT" w:bidi="pt_PT"/>
        </w:rPr>
        <w:t xml:space="preserve"> a mulher vem à frente e conta a Jesus sua história. Jesus diz: “Porque você acredita em mim, você está curada. Seu tempo de sofrimento acabou. Vá em paz”.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multidões de pessoas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A mulher</w:t>
      </w:r>
    </w:p>
    <w:p>
      <w:pPr/>
      <w:r>
        <w:rPr>
          <w:lang w:val="pt_PT" w:bidi="pt_PT"/>
        </w:rPr>
      </w:r>
      <w:r>
        <w:rPr>
          <w:lang w:val="pt_PT" w:bidi="pt_PT"/>
        </w:rPr>
        <w:t>Na cena um, Jesus e os discípulos retornam a Cafarnaum do outro lado do lago, onde ele curou o homem dos espíritos malignos. Ainda não se passaram 24 horas desde que eles deixaram Cafarnaum na noite anterior. Multidões se reúnem em torno de Jesus. Jairo, um líder da sinagoga vem pela multidão e cai aos pés de Jesus. Jairo implorou a Jesus para vir e colocar as mãos sobre a sua filha que estava prestes a morrer. Jesus concordou em ir. Jesus, Jairo, os discípulos e a multidão começam a se mover em direção à casa de Jairo. Eles passam pelas ruas de Cafarnaum. As estradas em Cafarnaum eram muito estreitas.</w:t>
      </w:r>
    </w:p>
    <w:p>
      <w:pPr/>
      <w:r>
        <w:rPr>
          <w:lang w:val="pt_PT" w:bidi="pt_PT"/>
        </w:rPr>
      </w:r>
      <w:r>
        <w:rPr>
          <w:lang w:val="pt_PT" w:bidi="pt_PT"/>
        </w:rPr>
        <w:t>Pare e discuta: enquanto você encena Jairo, selecione palavras de ação que indicariam que Jairo está com pressa. A filha de Jairo está prestes a morrer. Jairo quer que Jesus venha agora. Jairo implora a Jesus para vir e colocar as mãos sobre a sua filha. Jairo cai aos pés de Jesus. Isso indicaria que Jairo veio rapidamente e caiu, em vez de andar devagar e com dignidade para se curvar. Pause a gravação aqui.</w:t>
      </w:r>
    </w:p>
    <w:p>
      <w:pPr/>
      <w:r>
        <w:rPr>
          <w:lang w:val="pt_PT" w:bidi="pt_PT"/>
        </w:rPr>
      </w:r>
      <w:r>
        <w:rPr>
          <w:lang w:val="pt_PT" w:bidi="pt_PT"/>
        </w:rPr>
        <w:t>Na cena dois, Jesus, Jairo, os discípulos e a multidão estão andando pelas ruas. Há uma mulher na multidão. Marcos nos fala sobre a doença dessa mulher. As palavras na história original nos dizem que ela estava continuamente pensando consigo mesma que ela deveria tocar Jesus para ser curada. A história vai da ação presente para pensamentos e ações passadas e de volta à ação presente. Marcos descreve sua vida e a doença. Marcos descreve sua dor e sofrimento nas mãos de diferentes médicos. Marcos nos diz que ela gastou todo seu dinheiro com médicos e agora não tem dinheiro. Marcos nos diz que essa mulher ouviu sobre Jesus. Marcos nos fala sobre sua decisão de tocar a roupa de Jesus. Marcos nos diz que ela se aproxima de Jesus por trás. Marcos não nos diz que essa doença torna a mulher impura. Esse fato era bem conhecido nessa cultura.</w:t>
      </w:r>
    </w:p>
    <w:p>
      <w:pPr/>
      <w:r>
        <w:rPr>
          <w:lang w:val="pt_PT" w:bidi="pt_PT"/>
        </w:rPr>
      </w:r>
      <w:r>
        <w:rPr>
          <w:lang w:val="pt_PT" w:bidi="pt_PT"/>
        </w:rPr>
        <w:t>Pare e pratique essa parte da história até que você possa fazer transições suaves entre as ações que ela fez no passado e as decisões que ela está tomando no presente. Pause a gravação aqui.</w:t>
      </w:r>
    </w:p>
    <w:p>
      <w:pPr/>
      <w:r>
        <w:rPr>
          <w:lang w:val="pt_PT" w:bidi="pt_PT"/>
        </w:rPr>
      </w:r>
      <w:r>
        <w:rPr>
          <w:lang w:val="pt_PT" w:bidi="pt_PT"/>
        </w:rPr>
        <w:t>A doença da mulher é um sangramento contínuo do útero. Normalmente isso acontece alguns dias a cada mês. Para essa mulher, o sangramento não parava.</w:t>
      </w:r>
    </w:p>
    <w:p>
      <w:pPr/>
      <w:r>
        <w:rPr>
          <w:lang w:val="pt_PT" w:bidi="pt_PT"/>
        </w:rPr>
      </w:r>
      <w:r>
        <w:rPr>
          <w:lang w:val="pt_PT" w:bidi="pt_PT"/>
        </w:rPr>
        <w:t>Pare e discuta: toda cultura tem uma maneira de descrever esse sangramento de forma que possa ser falado em grupos com homens e mulheres, com pessoas velhas e jovens presentes, para que ninguém fique ofendido ou perturbado com as palavras. Fale, em grupo, e decida sobre os termos que você usará para descrever esse sangramento para que todos possam ouvir a história. Pause a gravação aqui.</w:t>
      </w:r>
    </w:p>
    <w:p>
      <w:pPr/>
      <w:r>
        <w:rPr>
          <w:lang w:val="pt_PT" w:bidi="pt_PT"/>
        </w:rPr>
      </w:r>
      <w:r>
        <w:rPr>
          <w:lang w:val="pt_PT" w:bidi="pt_PT"/>
        </w:rPr>
        <w:t>Quando Marcos descreve essa cena, podemos imaginar que todos na multidão estão tentando ver Jesus e se esforçando para se aproximar dele. Ninguém está prestando atenção a essa mulher. Os olhos de todos estão voltados para a frente do grupo onde Jesus está andando. A mulher se aproxima por trás. Ela tem que se esforçar no caminho pela multidão de uma maneira que ninguém a note ou a reconheça. Ela sabe que está tornando todos que ela toca ao longo do caminho impuros. Todos eles ficarão muito zangados com ela se a reconhecerem.</w:t>
      </w:r>
    </w:p>
    <w:p>
      <w:pPr/>
      <w:r>
        <w:rPr>
          <w:lang w:val="pt_PT" w:bidi="pt_PT"/>
        </w:rPr>
      </w:r>
      <w:r>
        <w:rPr>
          <w:lang w:val="pt_PT" w:bidi="pt_PT"/>
        </w:rPr>
        <w:t>Na cena três, a mulher chega perto o suficiente para estender a mão e tocar a roupa de Jesus. Essa roupa teria bordas nos cantos. A mulher provavelmente tocou em uma das bordas. A mulher pode ter tocado a ponta ou a borda inferior da roupa.</w:t>
      </w:r>
    </w:p>
    <w:p>
      <w:pPr/>
      <w:r>
        <w:rPr>
          <w:lang w:val="pt_PT" w:bidi="pt_PT"/>
        </w:rPr>
      </w:r>
      <w:r>
        <w:rPr>
          <w:lang w:val="pt_PT" w:bidi="pt_PT"/>
        </w:rPr>
        <w:t>Pare e mostre a imagem dessas bordas. Pause a gravação aqui.</w:t>
      </w:r>
    </w:p>
    <w:p>
      <w:pPr/>
      <w:r>
        <w:rPr>
          <w:lang w:val="pt_PT" w:bidi="pt_PT"/>
        </w:rPr>
      </w:r>
      <w:r>
        <w:rPr>
          <w:lang w:val="pt_PT" w:bidi="pt_PT"/>
        </w:rPr>
        <w:t>Quando a mulher toca a borda ou a roupa, ela sente uma mudança em seu corpo imediatamente. Ela sabe que foi curada. No mesmo momento, Jesus sente o poder de curar sair dele. Jesus para e pergunta: “Quem me tocou?” Os discípulos ficam surpresos com essa pergunta. Eles veem todas as pessoas empurrando e tentando se aproximar de Jesus. É claro que alguém está tocando Jesus. Mas Jesus sentiu o poder de curar sair dele. Jesus sabe que alguém acabou de tocá-lo para ser curado. Jesus está procurando por essa pessoa.</w:t>
      </w:r>
    </w:p>
    <w:p>
      <w:pPr/>
      <w:r>
        <w:rPr>
          <w:lang w:val="pt_PT" w:bidi="pt_PT"/>
        </w:rPr>
      </w:r>
      <w:r>
        <w:rPr>
          <w:lang w:val="pt_PT" w:bidi="pt_PT"/>
        </w:rPr>
        <w:t>Pare e discuta: Jesus sentiu o poder sair dele. Esse era um poder de cura. Jesus não perdeu todo seu poder ou força. Jesus ainda tinha poder. Discuta como você falará sobre isso. Pause a gravação aqui.</w:t>
      </w:r>
    </w:p>
    <w:p>
      <w:pPr/>
      <w:r>
        <w:rPr>
          <w:lang w:val="pt_PT" w:bidi="pt_PT"/>
        </w:rPr>
      </w:r>
      <w:r>
        <w:rPr>
          <w:lang w:val="pt_PT" w:bidi="pt_PT"/>
        </w:rPr>
        <w:t>Na cena 4, a mulher percebe que Jesus está procurando por ela. Agora essa mulher está com medo. Essa mulher também está tremendo ao perceber o que aconteceu com ela. Essa mulher vem à frente e cai de joelhos diante de Jesus. Novamente, isso não é tropeçar e cair. Isso é um ato deliberado de se ajoelhar diante de Jesus. Ao se ajoelhar diante de Jesus, a mulher está mostrando seu respeito por ele. A mulher conta a Jesus sua história. Ela diz a Jesus toda a verdade ou tudo o que aconteceu com ela. Marcos não menciona Jairo neste momento, mas mais tarde aprendemos que Jairo está perto de Jesus enquanto isso está acontecendo. Não sabemos quanto tempo a mulher falou. Jesus não interrompe a mulher, mas deixa ela contar sua história. Jairo está esperando ao lado de Jesus. Quando a mulher termina, Jesus usa palavras ternas ou gentis com ela. Jesus diz “filha”. Em algumas culturas, você pode ter que usar outro termo gentil, como “querida mulher” ou “minha pequena moça”. Jesus diz: “Sua fé a deixou bem. Seu tempo de sofrimento acabou. Vá em paz”.</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5.21–34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multidões de pessoas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A mulher</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A primeira vez que a equipe representar a história, preste atenção aos espaços onde ocorrem os acontecimentos. A história começa na margem do lago, com Jairo pedindo a Jesus para vir e curar sua filha. Jesus concorda, e, enquanto caminha com Jairo, multidões de pessoas os seguem.</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a história começa quando Jesus e os discípulos retornam para Cafarnaum. A multidão vem e cerca Jesus. Então Jairo vem e cai de joelhos diante de Jesus. Jairo implora a Jesus para vir colocar suas mãos em sua filha moribunda para que ela possa viver.</w:t>
      </w:r>
    </w:p>
    <w:p>
      <w:pPr/>
      <w:r>
        <w:rPr>
          <w:lang w:val="pt_PT" w:bidi="pt_PT"/>
        </w:rPr>
      </w:r>
      <w:r>
        <w:rPr>
          <w:lang w:val="pt_PT" w:bidi="pt_PT"/>
        </w:rPr>
        <w:t>Pause a ação. Pergunte a Jairo: “Como você se sente?”. Você pode ouvir coisas como: “Desesperado”, “Eu amo minha filha”, ou “Estou disposto a fazer qualquer coisa por minha filha. Sei que a maioria dos líderes religiosos não gosta de Jesus, mas se ele pode curar minha filha, estou disposto a deixar que os líderes fiquem com raiva de mim. Minha filha significa tudo para mim”. Continue o drama.</w:t>
      </w:r>
    </w:p>
    <w:p>
      <w:pPr/>
      <w:r>
        <w:rPr>
          <w:lang w:val="pt_PT" w:bidi="pt_PT"/>
        </w:rPr>
      </w:r>
      <w:r>
        <w:rPr>
          <w:lang w:val="pt_PT" w:bidi="pt_PT"/>
        </w:rPr>
        <w:t>Na cena dois, Jesus, Jairo, os discípulos e a multidão começam a andar em direção à casa de Jairo. Eles estão andando pelas ruas estreitas de Cafarnaum. Há uma mulher na multidão que tem sofrido com um problema feminino de sangramento há mais de 12 anos. Ela já ouviu falar sobre Jesus, e pensa consigo: “Se eu puder apenas tocar seu manto, vou ser curada”. As multidões apertam Jesus na rua estreita. A mulher encontra uma forma de atravessar essa multidão.</w:t>
      </w:r>
    </w:p>
    <w:p>
      <w:pPr/>
      <w:r>
        <w:rPr>
          <w:lang w:val="pt_PT" w:bidi="pt_PT"/>
        </w:rPr>
      </w:r>
      <w:r>
        <w:rPr>
          <w:lang w:val="pt_PT" w:bidi="pt_PT"/>
        </w:rPr>
        <w:t>Pause a ação. Pergunte à mulher: “Como você está se sentindo?”. Você pode ouvir coisas como: “Desesperada”, “Exausta — estou sangrando há 12 anos. Gastei todo o meu dinheiro com médicos e não sobrou mais nada. Tentei todos os tratamentos, mas nada funcionou. Estou em condições muito piores agora”. Ou: “Determinada — estou disposta a passar por essa multidão, apesar de uma doença que me tornou impura aos olhos da multidão”. Pergunte à mulher: “Por que você quer chegar a Jesus?” Você pode ouvir: “Ouvi sobre Jesus e como ele curou outras pessoas. Conheço uma mulher que tinha febre e Jesus a curou para que ela pudesse se levantar e alimentar uma multidão naquele momento. Eu quero ficar bem. Acho que Jesus pode me ajudar, se eu puder me aproximar o suficiente para tocar suas roupas”. Continue o drama.</w:t>
      </w:r>
    </w:p>
    <w:p>
      <w:pPr/>
      <w:r>
        <w:rPr>
          <w:lang w:val="pt_PT" w:bidi="pt_PT"/>
        </w:rPr>
      </w:r>
      <w:r>
        <w:rPr>
          <w:lang w:val="pt_PT" w:bidi="pt_PT"/>
        </w:rPr>
        <w:t>Na cena três, a mulher atravessa a multidão, sobe por trás e toca a roupa de Jesus. Ela imediatamente sente em seu corpo que foi curada.</w:t>
      </w:r>
    </w:p>
    <w:p>
      <w:pPr/>
      <w:r>
        <w:rPr>
          <w:lang w:val="pt_PT" w:bidi="pt_PT"/>
        </w:rPr>
      </w:r>
      <w:r>
        <w:rPr>
          <w:lang w:val="pt_PT" w:bidi="pt_PT"/>
        </w:rPr>
        <w:t>Pause a ação. Pergunte à mulher: “Como você se sente?”. Você pode ouvir coisas como: “Aliviada”, “Alegre” ou “Animada. Posso sentir mudanças em meu corpo. Meu coração está batendo normalmente. Olha, minha pele é de cor normal. De repente, sinto que tenho energia para fazer algo. Não me sentia assim há muitos anos!” Continue o drama.</w:t>
      </w:r>
    </w:p>
    <w:p>
      <w:pPr/>
      <w:r>
        <w:rPr>
          <w:lang w:val="pt_PT" w:bidi="pt_PT"/>
        </w:rPr>
      </w:r>
      <w:r>
        <w:rPr>
          <w:lang w:val="pt_PT" w:bidi="pt_PT"/>
        </w:rPr>
        <w:t>Ao mesmo tempo que a mulher tocou Jesus, ele sente que o poder de cura saiu dele. Jesus sabe que alguém acabou de tocá-lo para ser curado. Jesus pergunta a seus discípulos: “Quem tocou meu manto?”</w:t>
      </w:r>
    </w:p>
    <w:p>
      <w:pPr/>
      <w:r>
        <w:rPr>
          <w:lang w:val="pt_PT" w:bidi="pt_PT"/>
        </w:rPr>
      </w:r>
      <w:r>
        <w:rPr>
          <w:lang w:val="pt_PT" w:bidi="pt_PT"/>
        </w:rPr>
        <w:t>Seus discípulos responderam: “Veja essa multidão apertando ao seu redor! Como você pode perguntar: ‘Quem me tocou?’”</w:t>
      </w:r>
    </w:p>
    <w:p>
      <w:pPr/>
      <w:r>
        <w:rPr>
          <w:lang w:val="pt_PT" w:bidi="pt_PT"/>
        </w:rPr>
      </w:r>
      <w:r>
        <w:rPr>
          <w:lang w:val="pt_PT" w:bidi="pt_PT"/>
        </w:rPr>
        <w:t>Pause a ação. Pergunte aos discípulos: “Como vocês estão se sentindo em relação a Jesus neste momento?” Você pode ouvir: “Eu não entendo. Olhe para todas essas pessoas empurrando e tentando se aproximar de Jesus. Elas estão prestes a nos derrubar. É claro que as pessoas estão tocando em Jesus. Por que Jesus faria essa pergunta? Isso não faz sentido”. Ou: “Só estou cansado. Vim de uma longa viagem, há uma multidão conturbada ao meu redor, e agora Jesus está fazendo uma pergunta que me parece ridícula”. Pergunte a Jesus: “Como você se sente agora?” Você pode ouvir coisas como: “Sei que curei alguém e quero que ela se mostre. Preciso ter certeza de que essa pessoa entenda o que acabou de acontecer. Quero que a cura seja completa. Preciso restaurar essa pessoa para a comunidade”. Continue o drama.</w:t>
      </w:r>
    </w:p>
    <w:p>
      <w:pPr/>
      <w:r>
        <w:rPr>
          <w:lang w:val="pt_PT" w:bidi="pt_PT"/>
        </w:rPr>
      </w:r>
      <w:r>
        <w:rPr>
          <w:lang w:val="pt_PT" w:bidi="pt_PT"/>
        </w:rPr>
        <w:t>Na cena quatro, Jesus continua olhando ao redor. A mulher, que está tremendo de medo, vem e cai aos pés de Jesus. Ela confessa o que havia feito. A mulher conta a Jesus toda sua história. Jairo está perto de Jesus enquanto a mulher está falando.</w:t>
      </w:r>
    </w:p>
    <w:p>
      <w:pPr/>
      <w:r>
        <w:rPr>
          <w:lang w:val="pt_PT" w:bidi="pt_PT"/>
        </w:rPr>
      </w:r>
      <w:r>
        <w:rPr>
          <w:lang w:val="pt_PT" w:bidi="pt_PT"/>
        </w:rPr>
        <w:t>Pause a ação. Pergunte à mulher: “Por que você está com medo?” Você pode ouvir coisas como: “Eu era impura e toquei em um homem santo. Acabei de andar por essa multidão e toquei muitas pessoas. Todas elas ficarão muito zangadas comigo, porque eu as tornei impuras. Não sei como Jesus reagirá ao fato de eu tê-lo tocado e o ter tornado impuro. Espero que Jesus não esteja muito zangado comigo”. Ou: “Eu estava planejando tocar a roupa de Jesus e sair sem ser notada. Eu não tinha ideia de que teria que admitir que toquei Jesus. Mas valeu a pena, porque sei que estou curada”. Continue o drama.</w:t>
      </w:r>
    </w:p>
    <w:p>
      <w:pPr/>
      <w:r>
        <w:rPr>
          <w:lang w:val="pt_PT" w:bidi="pt_PT"/>
        </w:rPr>
      </w:r>
      <w:r>
        <w:rPr>
          <w:lang w:val="pt_PT" w:bidi="pt_PT"/>
        </w:rPr>
        <w:t>Jesus diz à mulher: “Filha, tua fé te fez ficar boa. Vá em paz, seu sofrimento acabou”.</w:t>
      </w:r>
    </w:p>
    <w:p>
      <w:pPr/>
      <w:r>
        <w:rPr>
          <w:lang w:val="pt_PT" w:bidi="pt_PT"/>
        </w:rPr>
      </w:r>
      <w:r>
        <w:rPr>
          <w:lang w:val="pt_PT" w:bidi="pt_PT"/>
        </w:rPr>
        <w:t>Pause a ação. Pergunte a Jesus: “Como você se sente?”. Você pode ouvir coisas como: “Feliz com a fé da mulher”, ou “Estou feliz por chamá-la de filha. Estou tão feliz que ela teve fé para vir e me tocar. Me sinto triste por todas essas outras pessoas não terem fé como ela tem. Nenhuma delas que têm se esforçado para se aproximar tem fé para ser curada”. Pergunte à mulher como ela se sente. Você pode ouvir coisas como: “Aliviada”, “Alegre” ou “Como se eu finalmente permanecesse — fui chamada de filha, e sinto que tudo foi feito de maneira certa”. Pergunte a Jairo: “Como você está se sentindo agora?” Você pode ouvir: “Estou tão frustrada e assustada. Minha filha está tão doente. Devemos nos apressar ou ela morrerá antes que cheguemos lá. Essa mulher está doente há 12 anos. Eu a conheço. Todos sabem que temos que nos manter longe dela ou ficaremos impuros. Não sei por que tivemos que parar agora para ouvi-la. Quero tirar Jesus dali e correr para minha casa. Devemos ir ou será tarde demais”.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5.21–34 na tradução mais fácil de entender.</w:t>
      </w:r>
    </w:p>
    <w:p>
      <w:pPr/>
      <w:r>
        <w:rPr>
          <w:lang w:val="pt_PT" w:bidi="pt_PT"/>
        </w:rPr>
      </w:r>
      <w:r>
        <w:rPr>
          <w:lang w:val="pt_PT" w:bidi="pt_PT"/>
        </w:rPr>
        <w:t xml:space="preserve">Jairo era um líder da </w:t>
      </w:r>
      <w:r>
        <w:rPr>
          <w:b/>
          <w:lang w:val="pt_PT" w:bidi="pt_PT"/>
        </w:rPr>
        <w:t>sinagoga</w:t>
      </w:r>
      <w:r>
        <w:rPr>
          <w:lang w:val="pt_PT" w:bidi="pt_PT"/>
        </w:rPr>
        <w:t xml:space="preserve">. </w:t>
      </w:r>
      <w:hyperlink r:id="rId37">
        <w:r>
          <w:rPr>
            <w:lang w:val="pt_PT" w:bidi="pt_PT"/>
          </w:rPr>
          <w:rPr>
            <w:color w:val="0000EE"/>
            <w:u w:val="single"/>
          </w:rPr>
          <w:t>Sinagoga</w:t>
        </w:r>
      </w:hyperlink>
      <w:r>
        <w:rPr>
          <w:lang w:val="pt_PT" w:bidi="pt_PT"/>
        </w:rPr>
        <w:t xml:space="preserve"> é tratado no Glossário Mestre. Use o mesmo termo que você usou anteriormente. Como um governante ou líder da sinagoga, Jairo seria um dos responsáveis pelo ensinamento e leitura das escrituras. Algumas pessoas usam a palavra “ancião” para descrever essa posição.</w:t>
      </w:r>
    </w:p>
    <w:p>
      <w:pPr/>
      <w:r>
        <w:rPr>
          <w:lang w:val="pt_PT" w:bidi="pt_PT"/>
        </w:rPr>
      </w:r>
      <w:r>
        <w:rPr>
          <w:lang w:val="pt_PT" w:bidi="pt_PT"/>
        </w:rPr>
        <w:t xml:space="preserve">Use as mesmas palavras para o </w:t>
      </w:r>
      <w:r>
        <w:rPr>
          <w:b/>
          <w:lang w:val="pt_PT" w:bidi="pt_PT"/>
        </w:rPr>
        <w:t>Mar da Galileia</w:t>
      </w:r>
      <w:r>
        <w:rPr>
          <w:lang w:val="pt_PT" w:bidi="pt_PT"/>
        </w:rPr>
        <w:t xml:space="preserve"> e </w:t>
      </w:r>
      <w:r>
        <w:rPr>
          <w:b/>
          <w:lang w:val="pt_PT" w:bidi="pt_PT"/>
        </w:rPr>
        <w:t>barco</w:t>
      </w:r>
      <w:r>
        <w:rPr>
          <w:lang w:val="pt_PT" w:bidi="pt_PT"/>
        </w:rPr>
        <w:t xml:space="preserve"> que você usou antes. Use a mesma palavra para </w:t>
      </w:r>
      <w:r>
        <w:rPr>
          <w:b/>
          <w:lang w:val="pt_PT" w:bidi="pt_PT"/>
        </w:rPr>
        <w:t>discípulo</w:t>
      </w:r>
      <w:r>
        <w:rPr>
          <w:lang w:val="pt_PT" w:bidi="pt_PT"/>
        </w:rPr>
        <w:t xml:space="preserve"> que você usou antes. </w:t>
      </w:r>
      <w:hyperlink r:id="rId29">
        <w:r>
          <w:rPr>
            <w:lang w:val="pt_PT" w:bidi="pt_PT"/>
          </w:rPr>
          <w:rPr>
            <w:color w:val="0000EE"/>
            <w:u w:val="single"/>
          </w:rPr>
          <w:t>Mar da Galileia</w:t>
        </w:r>
      </w:hyperlink>
      <w:r>
        <w:rPr>
          <w:lang w:val="pt_PT" w:bidi="pt_PT"/>
        </w:rPr>
        <w:t xml:space="preserve">, </w:t>
      </w:r>
      <w:hyperlink r:id="rId34">
        <w:r>
          <w:rPr>
            <w:lang w:val="pt_PT" w:bidi="pt_PT"/>
          </w:rPr>
          <w:rPr>
            <w:color w:val="0000EE"/>
            <w:u w:val="single"/>
          </w:rPr>
          <w:t>barco</w:t>
        </w:r>
      </w:hyperlink>
      <w:r>
        <w:rPr>
          <w:lang w:val="pt_PT" w:bidi="pt_PT"/>
        </w:rPr>
        <w:t xml:space="preserve"> e </w:t>
      </w:r>
      <w:hyperlink r:id="rId58">
        <w:r>
          <w:rPr>
            <w:lang w:val="pt_PT" w:bidi="pt_PT"/>
          </w:rPr>
          <w:rPr>
            <w:color w:val="0000EE"/>
            <w:u w:val="single"/>
          </w:rPr>
          <w:t>discípulo</w:t>
        </w:r>
      </w:hyperlink>
      <w:r>
        <w:rPr>
          <w:lang w:val="pt_PT" w:bidi="pt_PT"/>
        </w:rPr>
        <w:t xml:space="preserve"> podem ser encontrados no Glossário Mestre.</w:t>
      </w:r>
    </w:p>
    <w:p>
      <w:pPr/>
      <w:r>
        <w:rPr>
          <w:lang w:val="pt_PT" w:bidi="pt_PT"/>
        </w:rPr>
      </w:r>
      <w:r>
        <w:rPr>
          <w:lang w:val="pt_PT" w:bidi="pt_PT"/>
        </w:rPr>
        <w:t xml:space="preserve">A palavra para </w:t>
      </w:r>
      <w:hyperlink r:id="rId78">
        <w:r>
          <w:rPr>
            <w:lang w:val="pt_PT" w:bidi="pt_PT"/>
          </w:rPr>
          <w:rPr>
            <w:color w:val="0000EE"/>
            <w:u w:val="single"/>
          </w:rPr>
          <w:t>curar</w:t>
        </w:r>
      </w:hyperlink>
      <w:r>
        <w:rPr>
          <w:lang w:val="pt_PT" w:bidi="pt_PT"/>
        </w:rPr>
        <w:t xml:space="preserve"> que tanto Jairo como Jesus usam para dizer à mulher que ela está curada, tem um amplo significado. Pode significar tanto cura física como espiritual, ou ser feito completo, ou inteiro.</w:t>
      </w:r>
    </w:p>
    <w:p>
      <w:pPr/>
      <w:r>
        <w:rPr>
          <w:lang w:val="pt_PT" w:bidi="pt_PT"/>
        </w:rPr>
      </w:r>
      <w:r>
        <w:rPr>
          <w:lang w:val="pt_PT" w:bidi="pt_PT"/>
        </w:rPr>
        <w:t xml:space="preserve">O </w:t>
      </w:r>
      <w:r>
        <w:rPr>
          <w:b/>
          <w:lang w:val="pt_PT" w:bidi="pt_PT"/>
        </w:rPr>
        <w:t>manto</w:t>
      </w:r>
      <w:r>
        <w:rPr>
          <w:lang w:val="pt_PT" w:bidi="pt_PT"/>
        </w:rPr>
        <w:t>que a mulher tocou poderia ter se referido a qualquer peça de roupa. Mas, neste caso, provavelmente era o tecido externo que a maioria das pessoas usava sobre suas roupas principais. Geralmente era feito de um corte grande e quase quadrado de um tecido de lã de ovelha. Era enrolado em torno de uma pessoa e preso ao redor dos ombros. As pessoas frequentemente o usavam como uma cobertura à noite, e, quando não era necessário, era colocado ao lado. Esse manto provavelmente tinha bordas na parte.</w:t>
      </w:r>
    </w:p>
    <w:p>
      <w:pPr/>
      <w:r>
        <w:rPr>
          <w:lang w:val="pt_PT" w:bidi="pt_PT"/>
        </w:rPr>
      </w:r>
      <w:r>
        <w:rPr>
          <w:lang w:val="pt_PT" w:bidi="pt_PT"/>
        </w:rPr>
        <w:t xml:space="preserve">Pare aqui e mostre à sua equipe a imagem do manto e das bordas. </w:t>
      </w:r>
      <w:hyperlink r:id="rId79">
        <w:r>
          <w:rPr>
            <w:lang w:val="pt_PT" w:bidi="pt_PT"/>
          </w:rPr>
          <w:rPr>
            <w:color w:val="0000EE"/>
            <w:u w:val="single"/>
          </w:rPr>
          <w:t>Manto</w:t>
        </w:r>
      </w:hyperlink>
      <w:r>
        <w:rPr>
          <w:lang w:val="pt_PT" w:bidi="pt_PT"/>
        </w:rPr>
        <w:t xml:space="preserve"> está no Glossário Mestre. Pause a gravação aqui.</w:t>
      </w:r>
    </w:p>
    <w:p>
      <w:pPr/>
      <w:r>
        <w:rPr>
          <w:lang w:val="pt_PT" w:bidi="pt_PT"/>
        </w:rPr>
      </w:r>
      <w:r>
        <w:rPr>
          <w:lang w:val="pt_PT" w:bidi="pt_PT"/>
        </w:rPr>
        <w:t>A mulher tocou a roupa de Jesus. Jesus sentiu o poder de cura saindo dele. Tenha certeza de que a tradução indica que Jesus não sentiu o toque. Jesus sentiu o poder de cura sair dele.</w:t>
      </w:r>
    </w:p>
    <w:p>
      <w:pPr/>
      <w:r>
        <w:rPr>
          <w:lang w:val="pt_PT" w:bidi="pt_PT"/>
        </w:rPr>
      </w:r>
      <w:r>
        <w:rPr>
          <w:lang w:val="pt_PT" w:bidi="pt_PT"/>
        </w:rPr>
        <w:t>A cura da mulher é imediata e completa. Ela podia sentir as mudanças em seu corpo.</w:t>
      </w:r>
    </w:p>
    <w:p>
      <w:pPr/>
      <w:r>
        <w:rPr>
          <w:lang w:val="pt_PT" w:bidi="pt_PT"/>
        </w:rPr>
      </w:r>
      <w:r>
        <w:rPr>
          <w:lang w:val="pt_PT" w:bidi="pt_PT"/>
        </w:rPr>
        <w:t xml:space="preserve">Jesus disse à mulher que sua </w:t>
      </w:r>
      <w:r>
        <w:rPr>
          <w:b/>
          <w:lang w:val="pt_PT" w:bidi="pt_PT"/>
        </w:rPr>
        <w:t>fé</w:t>
      </w:r>
      <w:r>
        <w:rPr>
          <w:lang w:val="pt_PT" w:bidi="pt_PT"/>
        </w:rPr>
        <w:t xml:space="preserve"> a curou, ou a tornou completa. A "fé" descreve a resposta das pessoas à promessa de Deus. Isso é colocar a sua fé ou confiança em Deus. Neste caso, a mulher confiava no próprio Jesus. </w:t>
      </w:r>
      <w:hyperlink r:id="rId54">
        <w:r>
          <w:rPr>
            <w:lang w:val="pt_PT" w:bidi="pt_PT"/>
          </w:rPr>
          <w:rPr>
            <w:color w:val="0000EE"/>
            <w:u w:val="single"/>
          </w:rPr>
          <w:t>Fé</w:t>
        </w:r>
      </w:hyperlink>
      <w:r>
        <w:rPr>
          <w:lang w:val="pt_PT" w:bidi="pt_PT"/>
        </w:rPr>
        <w:t xml:space="preserve"> é tratada no Glossário Mestre. Use a mesma palavra para "fé" que você usou em passagens anteriores.</w:t>
      </w:r>
    </w:p>
    <w:p>
      <w:pPr/>
      <w:r>
        <w:rPr>
          <w:lang w:val="pt_PT" w:bidi="pt_PT"/>
        </w:rPr>
      </w:r>
      <w:r>
        <w:rPr>
          <w:lang w:val="pt_PT" w:bidi="pt_PT"/>
        </w:rPr>
        <w:t>Ferramenta de ensino: peça a um voluntário, previamente, para lhe ajudar com isso. Pegue um copo transparente e encha-o com água pura. Certifique-se de que todos possam ver que o copo está cheio de água pura. Selecione um voluntário e pergunte à pessoa se esse é um copo de água. Pergunte se a água é pura e adequada para beber. Pergunte ao voluntário se ele está com sede. Pergunte ao voluntário se beber a água matará sua sede. O voluntário deve responder a todas as perguntas com “sim”. Então peça ao voluntário para beber a água. O voluntário se recusaria a beber a água. Volte às perguntas novamente e então peça ao voluntário para beber a água. O voluntário se recusará a beber a água. Explique ao grupo que este é um exemplo do que é a fé. Se a pessoa não beber a água, ela realmente não tem fé na água ou acredita que a água é pura e matará sua sede. Pause a gravação aqui.</w:t>
      </w:r>
    </w:p>
    <w:p>
      <w:pPr/>
      <w:r>
        <w:rPr>
          <w:lang w:val="pt_PT" w:bidi="pt_PT"/>
        </w:rPr>
      </w:r>
      <w:r>
        <w:rPr>
          <w:b/>
          <w:lang w:val="pt_PT" w:bidi="pt_PT"/>
        </w:rPr>
        <w:t>Vá em paz</w:t>
      </w:r>
      <w:r>
        <w:rPr>
          <w:lang w:val="pt_PT" w:bidi="pt_PT"/>
        </w:rPr>
        <w:t xml:space="preserve"> é um adeus tradicional, mas aqui Jesus o usa para explicar a completude da cura da mulher, que incluiu a paz profunda encontrada em sua salvação. Seu idioma pode ter uma maneira especial de demonstrar isso, e alguns (especialmente culturas muçulmanas) podem dar uma bênção pacífica quando alguém diz adeus. Alguns idiomas usaram “vá com ternura interior”, ou “vá com tranquilidade no coração”.</w:t>
      </w:r>
    </w:p>
    <w:p>
      <w:pPr/>
      <w:r>
        <w:rPr>
          <w:lang w:val="pt_PT" w:bidi="pt_PT"/>
        </w:rPr>
      </w:r>
      <w:r>
        <w:rPr>
          <w:lang w:val="pt_PT" w:bidi="pt_PT"/>
        </w:rPr>
        <w:t xml:space="preserve">Jesus chama a mulher de </w:t>
      </w:r>
      <w:hyperlink r:id="rId80">
        <w:r>
          <w:rPr>
            <w:lang w:val="pt_PT" w:bidi="pt_PT"/>
          </w:rPr>
          <w:rPr>
            <w:color w:val="0000EE"/>
            <w:u w:val="single"/>
          </w:rPr>
          <w:t>filha</w:t>
        </w:r>
      </w:hyperlink>
      <w:r>
        <w:rPr>
          <w:lang w:val="pt_PT" w:bidi="pt_PT"/>
        </w:rPr>
        <w:t xml:space="preserve"> para tranquilizá-la, porque ela estava com medo. Em algumas culturas, a palavra </w:t>
      </w:r>
      <w:r>
        <w:rPr>
          <w:b/>
          <w:lang w:val="pt_PT" w:bidi="pt_PT"/>
        </w:rPr>
        <w:t>filha</w:t>
      </w:r>
      <w:r>
        <w:rPr>
          <w:lang w:val="pt_PT" w:bidi="pt_PT"/>
        </w:rPr>
        <w:t xml:space="preserve"> não poderia ser usada porque seu único significado é o de uma filha biológica. Use um termo que mostra o mesmo tipo de afeto que Jesus mostrou aqui. Exemplos de outras traduções incluem frases como “minha pequena moça”.</w:t>
      </w:r>
    </w:p>
    <w:p>
      <w:pPr/>
      <w:r>
        <w:rPr>
          <w:lang w:val="pt_PT" w:bidi="pt_PT"/>
        </w:rPr>
      </w:r>
      <w:r>
        <w:rPr>
          <w:b/>
          <w:lang w:val="pt_PT" w:bidi="pt_PT"/>
        </w:rPr>
        <w:t>Seu sofrimento acabou</w:t>
      </w:r>
      <w:r>
        <w:rPr>
          <w:lang w:val="pt_PT" w:bidi="pt_PT"/>
        </w:rPr>
        <w:t xml:space="preserve"> também tem sido traduzido por "sinta-se completa após teu sofrimento". A frase em grego se refere à cura física ou à cura espiritual das forças do maligno. Jesus quer dizer a ela que sua cura é permanente e que ele está dando a ela sua salvação espiritual, e sua cura a restaura para a comunidade, porque a torna pura novamente.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5:35–43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5.35–43 e guardem em seus corações.</w:t>
      </w:r>
    </w:p>
    <w:p>
      <w:pPr/>
      <w:r>
        <w:rPr>
          <w:lang w:val="pt_PT" w:bidi="pt_PT"/>
        </w:rPr>
      </w:r>
      <w:r>
        <w:rPr>
          <w:lang w:val="pt_PT" w:bidi="pt_PT"/>
        </w:rPr>
        <w:t>Ouça uma versão em áudio de Marcos 5.35–43 três vezes, em três traduções diferentes, se possível. Então, como um grupo, discuta as seguintes perguntas:</w:t>
      </w:r>
    </w:p>
    <w:p>
      <w:pPr>
        <w:pStyle w:val="ListNumber"/>
        <w:numPr>
          <w:ilvl w:val="0"/>
          <w:numId w:val="35"/>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5.35–43 na tradução mais fácil de entender.</w:t>
      </w:r>
    </w:p>
    <w:p>
      <w:pPr/>
      <w:r>
        <w:rPr>
          <w:lang w:val="pt_PT" w:bidi="pt_PT"/>
        </w:rPr>
      </w:r>
      <w:r>
        <w:rPr>
          <w:lang w:val="pt_PT" w:bidi="pt_PT"/>
        </w:rPr>
        <w:t>Essa história continua a história de Jairo e a filha doente de Jairo. Jesus estava a caminho da casa de Jairo para impor as mãos sobre a filha de Jairo e curá-la de sua doença. A filha estava muito doente e perto da morte quando Jairo veio a Jesus. No caminho para a casa de Jairo, Jesus parou para ouvir uma mulher que ele havia curado. A mulher já havia sido curada quando Jesus parou para falar com ela. Essa é um relato narrativo da próxima parte da história.</w:t>
      </w:r>
    </w:p>
    <w:p>
      <w:pPr/>
      <w:r>
        <w:rPr>
          <w:lang w:val="pt_PT" w:bidi="pt_PT"/>
        </w:rPr>
      </w:r>
      <w:r>
        <w:rPr>
          <w:lang w:val="pt_PT" w:bidi="pt_PT"/>
        </w:rPr>
        <w:t>Pare e mostre o mapa do Mar da Galileia com Cafarnaum marcada. Mostre uma imagem das ruas estreitas de Cafarnaum. Pause a gravação aqui.</w:t>
      </w:r>
    </w:p>
    <w:p>
      <w:pPr/>
      <w:r>
        <w:rPr>
          <w:lang w:val="pt_PT" w:bidi="pt_PT"/>
        </w:rPr>
      </w:r>
      <w:r>
        <w:rPr>
          <w:lang w:val="pt_PT" w:bidi="pt_PT"/>
        </w:rPr>
        <w:t>Jesus ainda estava falando com a mulher que havia sido curada quando alguns homens vieram da casa de Jairo. Os homens falaram com Jairo e deram a ele a notícia de que a filha de Jairo havia morrido. Os homens disseram: “Sua filha está morta. Você não precisa mais incomodar o mestre”. Não sabemos se esses homens eram servos, membros da família ou amigos. Os homens vieram para dar a Jairo essa mensagem. Os homens acreditam que Jesus não pode fazer nada neste momento. Não há necessidade de Jairo ficar com Jesus ou trazê-lo para a casa.</w:t>
      </w:r>
    </w:p>
    <w:p>
      <w:pPr/>
      <w:r>
        <w:rPr>
          <w:lang w:val="pt_PT" w:bidi="pt_PT"/>
        </w:rPr>
      </w:r>
      <w:r>
        <w:rPr>
          <w:lang w:val="pt_PT" w:bidi="pt_PT"/>
        </w:rPr>
        <w:t>Os homens chamaram Jesus de “Mestre”. Essa palavra é um título de respeito para um homem que tinha a autoridade de ensinar a Palavra de Deus ou ensinar as pessoas sobre Deus.</w:t>
      </w:r>
    </w:p>
    <w:p>
      <w:pPr/>
      <w:r>
        <w:rPr>
          <w:lang w:val="pt_PT" w:bidi="pt_PT"/>
        </w:rPr>
      </w:r>
      <w:r>
        <w:rPr>
          <w:lang w:val="pt_PT" w:bidi="pt_PT"/>
        </w:rPr>
        <w:t>Jesus ouviu os homens enquanto eles estavam falando com Jairo. Isso significa que Jairo estava perto de Jesus quando ele estava falando com a mulher. Jesus podia falar com a mulher e ainda ouvir o que os homens estavam dizendo a Jairo.</w:t>
      </w:r>
    </w:p>
    <w:p>
      <w:pPr/>
      <w:r>
        <w:rPr>
          <w:lang w:val="pt_PT" w:bidi="pt_PT"/>
        </w:rPr>
      </w:r>
      <w:r>
        <w:rPr>
          <w:lang w:val="pt_PT" w:bidi="pt_PT"/>
        </w:rPr>
        <w:t>Jesus interrompeu os homens e disse para Jairo. “Não tenha medo. Apenas creia”. Então Jesus para a multidão. Jesus não permitiria que a multidão continuasse andando pela cidade com ele e Jairo. Jesus também fez 9 de seus discípulos ficarem com a multidão. Jesus levou 3 dos discípulos com Jairo para ir até a casa de Jairo. Os 3 discípulos eram Pedro, Tiago e João, que era o irmão mais novo de Tiago. Jesus disse a Jairo para acreditar. Neste momento parece que Jairo acredita, porque Jairo vai com Jesus para a casa. Jairo não tem ideia do que Jesus pode fazer neste momento. A filha de Jairo está morta. Jairo deve estar mantendo alguma esperança de que Jesus possa fazer algo.</w:t>
      </w:r>
    </w:p>
    <w:p>
      <w:pPr/>
      <w:r>
        <w:rPr>
          <w:lang w:val="pt_PT" w:bidi="pt_PT"/>
        </w:rPr>
      </w:r>
      <w:r>
        <w:rPr>
          <w:lang w:val="pt_PT" w:bidi="pt_PT"/>
        </w:rPr>
        <w:t>Pare e discuta: conte uma história sobre alguém que pede às pessoas na comunidade para acreditarem em algo que parece impossível. Como as pessoas respondem? Que palavras ou ações elas fazem que mostram a você que elas acreditam? Pause a gravação aqui.</w:t>
      </w:r>
    </w:p>
    <w:p>
      <w:pPr/>
      <w:r>
        <w:rPr>
          <w:lang w:val="pt_PT" w:bidi="pt_PT"/>
        </w:rPr>
      </w:r>
      <w:r>
        <w:rPr>
          <w:lang w:val="pt_PT" w:bidi="pt_PT"/>
        </w:rPr>
        <w:t>Quando eles chegaram à casa de Jairo, eles puderam ver e ouvir as pessoas chorando. Havia muita confusão e excitação. As pessoas estavam lamentando, ou dando longos e altos gritos que expressam dor ou grande tristeza. As pessoas estavam de luto, ou demonstrando tristeza diante de algo como uma grande perda, ou a morte de alguém. As pessoas que estavam fazendo todo esse barulho e comoção eram lamentadores profissionais. Até mesmo a família mais pobre contratava lamentadores profissionais quando alguém morria. Os lamentadores profissionais recebiam uma quantia em dinheiro para irem à casa de alguém que morreu e demonstrarem sinais de luto, como chorar e lamentar. Jairo era um líder importante da sinagoga. Jairo teria um grande número de lamentadores profissionais. Os lamentadores profissionais não estavam realmente tristes. Eles estavam agindo como se estivessem tristes e em luto pela morte dessa menina. Eles eram pagos para agir dessa maneira.</w:t>
      </w:r>
    </w:p>
    <w:p>
      <w:pPr/>
      <w:r>
        <w:rPr>
          <w:lang w:val="pt_PT" w:bidi="pt_PT"/>
        </w:rPr>
      </w:r>
      <w:r>
        <w:rPr>
          <w:lang w:val="pt_PT" w:bidi="pt_PT"/>
        </w:rPr>
        <w:t>Pare e discuta: fale sobre o que acontece em sua comunidade quando alguém morre. Como é o luto da família? Quais são os costumes que devem ser observados pela família? O que a comunidade faz para ajudar a família com seu luto? Você usa alguma palavra especial para descrever o choro dos lamentadores? Pause a gravação aqui.</w:t>
      </w:r>
    </w:p>
    <w:p>
      <w:pPr/>
      <w:r>
        <w:rPr>
          <w:lang w:val="pt_PT" w:bidi="pt_PT"/>
        </w:rPr>
      </w:r>
      <w:r>
        <w:rPr>
          <w:lang w:val="pt_PT" w:bidi="pt_PT"/>
        </w:rPr>
        <w:t>Jesus foi para onde os lamentadores profissionais estavam reunidos. Jesus perguntou aos lamentadores profissionais por que eles estavam fazendo todo aquele alvoroço e lamentando. Jesus disse: “A criança não está morta. Ela está dormindo”. A multidão riu de Jesus quando ele disse que a menina estava dormindo. Essa menina tem 12 anos de idade. Use a palavra apropriada para uma menina de 12 anos quando você traduzir a palavra “criança”. Só aprendemos que ela tem 12 anos no final da história, mas você ainda deve usar palavras apropriadas para uma menina de 12 anos quando fala sobre ela.</w:t>
      </w:r>
    </w:p>
    <w:p>
      <w:pPr/>
      <w:r>
        <w:rPr>
          <w:lang w:val="pt_PT" w:bidi="pt_PT"/>
        </w:rPr>
      </w:r>
      <w:r>
        <w:rPr>
          <w:lang w:val="pt_PT" w:bidi="pt_PT"/>
        </w:rPr>
        <w:t>Jesus muitas vezes dizia que alguém estava morto apenas dormia. Jesus usou o termo "dormindo" para alguém que havia morrido, mas seria ressuscitado A menina estava realmente morta e a multidão de lamentadores sabia que ela estava morta. Eles pensavam que Jesus estava realmente dizendo que a menina estava apenas dormindo. É por isso que os lamentadores riram. Quando os lamentadores profissionais riram, eles estavam zombando de Jesus ou ridicularizando Jesus. Isso era mais do que rir de algo engraçado. Eles sabiam que a menina estava morta. Jesus também sabia que a menina estava morta. Jesus também sabia que a menina ia voltar à vida.</w:t>
      </w:r>
    </w:p>
    <w:p>
      <w:pPr/>
      <w:r>
        <w:rPr>
          <w:lang w:val="pt_PT" w:bidi="pt_PT"/>
        </w:rPr>
      </w:r>
      <w:r>
        <w:rPr>
          <w:lang w:val="pt_PT" w:bidi="pt_PT"/>
        </w:rPr>
        <w:t>Pare e discuta: conte uma história na qual o personagem principal faz ou diz algo que parece estranho para as pessoas. Eles começam a rir dessa pessoa, zombar ou ridicularizá-la. Observe as palavras que o narrador usa para descrever a risada. Pause a gravação aqui.</w:t>
      </w:r>
    </w:p>
    <w:p>
      <w:pPr/>
      <w:r>
        <w:rPr>
          <w:lang w:val="pt_PT" w:bidi="pt_PT"/>
        </w:rPr>
      </w:r>
      <w:r>
        <w:rPr>
          <w:lang w:val="pt_PT" w:bidi="pt_PT"/>
        </w:rPr>
        <w:t>Jesus fez todos os lamentadores profissionais deixarem a casa. Então Jesus levou Pedro, Tiago e João, e a mãe e o pai da menina e entrou na sala onde a menina estava deitada. Jairo é o pai da menina. Não sabemos há quanto tempo essa menina está morta. Ela morreu depois que Jairo deixou a casa para ir buscar Jesus. Houve tempo suficiente para preparar seu corpo e espaço para seu enterro. Nessa cultura e tempo, o sepultamento geralmente ocorria no mesmo dia em que a pessoa morria.</w:t>
      </w:r>
    </w:p>
    <w:p>
      <w:pPr/>
      <w:r>
        <w:rPr>
          <w:lang w:val="pt_PT" w:bidi="pt_PT"/>
        </w:rPr>
      </w:r>
      <w:r>
        <w:rPr>
          <w:lang w:val="pt_PT" w:bidi="pt_PT"/>
        </w:rPr>
        <w:t>Jesus foi para o lado da cama onde a menina morta estava deitada. Jesus pegou a mão da menina. A lei religiosa dizia que tocar uma pessoa morta fazia com que a pessoa que fizesse o toque se tornasse impura. Jesus conhecia a lei. Jairo conhecia a lei. Jesus pegou a mão da menina morta, mesmo que isso o tornasse impuro de acordo com a lei.</w:t>
      </w:r>
    </w:p>
    <w:p>
      <w:pPr/>
      <w:r>
        <w:rPr>
          <w:lang w:val="pt_PT" w:bidi="pt_PT"/>
        </w:rPr>
      </w:r>
      <w:r>
        <w:rPr>
          <w:lang w:val="pt_PT" w:bidi="pt_PT"/>
        </w:rPr>
        <w:t>Jesus falou com a menina morta usando seu próprio idioma, ou o idioma que ele e essa menina falavam em casa. Jesus diz: “Talita kume”. Use essas mesmas palavras enquanto você conta a história. Marcos então dá a tradução das duas palavras, ou o significado das duas palavras. Jesus estava dizendo: “Menina, levanta-te”. Quando traduzir a palavra “Talita”, certifique-se de usar uma palavra apropriada para uma menina de 12 anos. "Levanta-te" é uma ordem. Isso também pode ser traduzido como “erga-se”. A menina imediatamente se levantou e começou a andar. Isso é quando Marcos nos diz que a menina tem 12 anos de idade.</w:t>
      </w:r>
    </w:p>
    <w:p>
      <w:pPr/>
      <w:r>
        <w:rPr>
          <w:lang w:val="pt_PT" w:bidi="pt_PT"/>
        </w:rPr>
      </w:r>
      <w:r>
        <w:rPr>
          <w:lang w:val="pt_PT" w:bidi="pt_PT"/>
        </w:rPr>
        <w:t>Jairo e a mãe da menina estavam cheios de alegria. Esse é um sentimento de surpresa misturado com medo e pavor. Eles estavam muito felizes. Eles estavam bem surpresos. Eles sabiam que sua criança estava morta e agora ela está andando pela sala. Jesus deu a eles ordens estritas para não contar a ninguém sobre o que havia acontecido. Então Jesus disse para dar à menina algo para comer.</w:t>
      </w:r>
    </w:p>
    <w:p>
      <w:pPr/>
      <w:r>
        <w:rPr>
          <w:lang w:val="pt_PT" w:bidi="pt_PT"/>
        </w:rPr>
      </w:r>
      <w:r>
        <w:rPr>
          <w:lang w:val="pt_PT" w:bidi="pt_PT"/>
        </w:rPr>
        <w:t>Ao olhar para as duas histórias, a história da mulher sangrando e a história da menina morta, Marcos nos diz que a mulher estava doente ou sangrando há 12 anos. A mulher havia provavelmente estado impura e isolada por cerca de 1/3 de sua vida. Agora a menina que havia morrido tem 12 anos de idade. Ela está apenas começando a viver como uma jovem mulher. Jesus cura ambas as mulheres e mostra que tem poder sobre a doença e a morte.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5.35–43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Primeira cena:</w:t>
      </w:r>
      <w:r>
        <w:rPr>
          <w:lang w:val="pt_PT" w:bidi="pt_PT"/>
        </w:rPr>
        <w:t xml:space="preserve"> os mensageiros vêm para dizer a Jairo que sua filha está morta. Jesus diz a Jairo para acreditar. Eles vão para a casa de Jairo.</w:t>
      </w:r>
    </w:p>
    <w:p>
      <w:pPr/>
      <w:r>
        <w:rPr>
          <w:lang w:val="pt_PT" w:bidi="pt_PT"/>
        </w:rPr>
      </w:r>
      <w:r>
        <w:rPr>
          <w:b/>
          <w:lang w:val="pt_PT" w:bidi="pt_PT"/>
        </w:rPr>
        <w:t>Segunda cena:</w:t>
      </w:r>
      <w:r>
        <w:rPr>
          <w:lang w:val="pt_PT" w:bidi="pt_PT"/>
        </w:rPr>
        <w:t xml:space="preserve"> quando eles chegam à casa de Jairo, eles veem os lamentadores que estão chorando e se lamentando. Jesus diz: “Por que todo esse alvoroço? A criança não está morta, ela está apenas dormindo”. Mas as pessoas riram dele.</w:t>
      </w:r>
    </w:p>
    <w:p>
      <w:pPr/>
      <w:r>
        <w:rPr>
          <w:lang w:val="pt_PT" w:bidi="pt_PT"/>
        </w:rPr>
      </w:r>
      <w:r>
        <w:rPr>
          <w:b/>
          <w:lang w:val="pt_PT" w:bidi="pt_PT"/>
        </w:rPr>
        <w:t>Terceira cena:</w:t>
      </w:r>
      <w:r>
        <w:rPr>
          <w:lang w:val="pt_PT" w:bidi="pt_PT"/>
        </w:rPr>
        <w:t xml:space="preserve"> Jesus leva Jairo, a mãe da menina, e seus três discípulos e entra a sala onde a menina está deitada. Jesus traz a menina de volta à vida e diz a seus pais para dar comida a ela comida.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A mulher</w:t>
      </w:r>
    </w:p>
    <w:p>
      <w:pPr>
        <w:pStyle w:val="ListBullet"/>
        <w:spacing w:line="240" w:lineRule="auto"/>
        <w:ind w:left="720"/>
      </w:pPr>
      <w:r>
        <w:rPr>
          <w:lang w:val="pt_PT" w:bidi="pt_PT"/>
        </w:rPr>
      </w:r>
      <w:r>
        <w:rPr>
          <w:lang w:val="pt_PT" w:bidi="pt_PT"/>
        </w:rPr>
        <w:t>Mensageiros da casa de Jairo</w:t>
      </w:r>
    </w:p>
    <w:p>
      <w:pPr>
        <w:pStyle w:val="ListBullet"/>
        <w:spacing w:line="240" w:lineRule="auto"/>
        <w:ind w:left="720"/>
      </w:pPr>
      <w:r>
        <w:rPr>
          <w:lang w:val="pt_PT" w:bidi="pt_PT"/>
        </w:rPr>
      </w:r>
      <w:r>
        <w:rPr>
          <w:lang w:val="pt_PT" w:bidi="pt_PT"/>
        </w:rPr>
        <w:t>As pessoas que lamentam a morte da filha de Jairo</w:t>
      </w:r>
    </w:p>
    <w:p>
      <w:pPr>
        <w:pStyle w:val="ListBullet"/>
        <w:spacing w:line="240" w:lineRule="auto"/>
        <w:ind w:left="720"/>
      </w:pPr>
      <w:r>
        <w:rPr>
          <w:lang w:val="pt_PT" w:bidi="pt_PT"/>
        </w:rPr>
      </w:r>
      <w:r>
        <w:rPr>
          <w:lang w:val="pt_PT" w:bidi="pt_PT"/>
        </w:rPr>
        <w:t>A mãe</w:t>
      </w:r>
    </w:p>
    <w:p>
      <w:pPr>
        <w:pStyle w:val="ListBullet"/>
        <w:spacing w:line="240" w:lineRule="auto"/>
        <w:ind w:left="720"/>
      </w:pPr>
      <w:r>
        <w:rPr>
          <w:lang w:val="pt_PT" w:bidi="pt_PT"/>
        </w:rPr>
      </w:r>
      <w:r>
        <w:rPr>
          <w:lang w:val="pt_PT" w:bidi="pt_PT"/>
        </w:rPr>
        <w:t>A menina</w:t>
      </w:r>
    </w:p>
    <w:p>
      <w:pPr>
        <w:pStyle w:val="ListBullet"/>
        <w:spacing w:line="240" w:lineRule="auto"/>
        <w:ind w:left="720"/>
      </w:pPr>
      <w:r>
        <w:rPr>
          <w:lang w:val="pt_PT" w:bidi="pt_PT"/>
        </w:rPr>
      </w:r>
      <w:r>
        <w:rPr>
          <w:lang w:val="pt_PT" w:bidi="pt_PT"/>
        </w:rPr>
        <w:t>Os três discípulos de Jesus (Pedro, Tiago e João)</w:t>
      </w:r>
    </w:p>
    <w:p>
      <w:pPr/>
      <w:r>
        <w:rPr>
          <w:lang w:val="pt_PT" w:bidi="pt_PT"/>
        </w:rPr>
      </w:r>
      <w:r>
        <w:rPr>
          <w:lang w:val="pt_PT" w:bidi="pt_PT"/>
        </w:rPr>
        <w:t>A primeira cena ainda está localizada em uma estrada estreita na cidade de Cafarnaum. Jesus está falando com a mulher que acabou de ser curada. Enquanto Jesus ainda está falando com a mulher, alguns homens vêm da casa de Jairo. Os homens dizem a Jairo que sua filha morreu. Os homens dizem a Jairo para não incomodar mais o mestre.</w:t>
      </w:r>
    </w:p>
    <w:p>
      <w:pPr/>
      <w:r>
        <w:rPr>
          <w:lang w:val="pt_PT" w:bidi="pt_PT"/>
        </w:rPr>
      </w:r>
      <w:r>
        <w:rPr>
          <w:lang w:val="pt_PT" w:bidi="pt_PT"/>
        </w:rPr>
        <w:t>Jesus ouve os homens.</w:t>
      </w:r>
    </w:p>
    <w:p>
      <w:pPr/>
      <w:r>
        <w:rPr>
          <w:lang w:val="pt_PT" w:bidi="pt_PT"/>
        </w:rPr>
      </w:r>
      <w:r>
        <w:rPr>
          <w:lang w:val="pt_PT" w:bidi="pt_PT"/>
        </w:rPr>
        <w:t>Pare e pratique essa cena. Trabalhe a posição de cada pessoa para que Jesus possa ouvir a mulher e os mensageiros. Jesus está falando com a mulher. A mulher está de joelhos na frente de Jesus. Jairo está perto de Jesus. Os homens vêm para falar com Jairo. Jesus ouve os homens. Jesus fala com Jairo. Pause a gravação aqui.</w:t>
      </w:r>
    </w:p>
    <w:p>
      <w:pPr/>
      <w:r>
        <w:rPr>
          <w:lang w:val="pt_PT" w:bidi="pt_PT"/>
        </w:rPr>
      </w:r>
      <w:r>
        <w:rPr>
          <w:lang w:val="pt_PT" w:bidi="pt_PT"/>
        </w:rPr>
        <w:t>Jesus diz a Jairo para acreditar nele. Jesus não diz o que ele planeja fazer. Então Jesus faz a multidão ficar na rua. Jesus também deixa 9 dos discípulos com a multidão. Jesus leva Pedro, Tiago e João e anda com Jairo até a casa dele.</w:t>
      </w:r>
    </w:p>
    <w:p>
      <w:pPr/>
      <w:r>
        <w:rPr>
          <w:lang w:val="pt_PT" w:bidi="pt_PT"/>
        </w:rPr>
      </w:r>
      <w:r>
        <w:rPr>
          <w:lang w:val="pt_PT" w:bidi="pt_PT"/>
        </w:rPr>
        <w:t>Na segunda cena, Jesus chega à casa de Jairo. Porque Jairo era um homem importante, ele provavelmente tinha uma casa grande com um portão e um pátio. Os lamentadores profissionais estariam nesse espaço aberto dentro do portão, mas não na casa. Jesus e Jairo podem ver e ouvir o alvoroço. Os lamentadores profissionais estão chorando e se lamentando. O lamento é um grito forte que expressa grande tristeza. Jesus entra no pátio e pergunta aos lamentadores por que eles estão chorando e se lamentando. Então Jesus diz: “A menina não está morta. A menina está apenas dormindo”. Quando os lamentadores profissionais ouvem Jesus dizer que a menina está dormindo, a multidão de lamentadores profissionais começa a rir de maneira zombadora. Eles sabem que a menina está morta e eles agem como se pensassem que Jesus é tolo. Jesus ordena a todos eles que deixem a casa.</w:t>
      </w:r>
    </w:p>
    <w:p>
      <w:pPr/>
      <w:r>
        <w:rPr>
          <w:lang w:val="pt_PT" w:bidi="pt_PT"/>
        </w:rPr>
      </w:r>
      <w:r>
        <w:rPr>
          <w:lang w:val="pt_PT" w:bidi="pt_PT"/>
        </w:rPr>
        <w:t>Pare e discuta: conte uma história na qual alguém diz algo que parece tolo ou louco para todos os outros. Todos eles riem da pessoa que disse essa coisa. Eles estão rindo de uma maneira que zomba da pessoa. Ouça a risada. Descreva a risada. Que palavras você está usando para descrever essa maneira de rir? Pause a gravação aqui.</w:t>
      </w:r>
    </w:p>
    <w:p>
      <w:pPr/>
      <w:r>
        <w:rPr>
          <w:lang w:val="pt_PT" w:bidi="pt_PT"/>
        </w:rPr>
      </w:r>
      <w:r>
        <w:rPr>
          <w:lang w:val="pt_PT" w:bidi="pt_PT"/>
        </w:rPr>
        <w:t>A terceira cena começa depois que os lamentadores profissionais saem. Jesus leva Jairo e a mãe da menina, além de Pedro, Tiago e João e entra na casa. Todos eles entram na sala onde a menina morta está deitada em uma cama. Essa cama poderia ser um colchão no chão ou poderia estar em uma estrutura acima do chão. Jesus anda até a menina e pega a mão dela. Jesus diz: “Talita kume”. Essas duas palavras estão no idioma que as pessoas nessa área falavam em casa. Esse é o idioma que a menina teria falado com sua mãe em casa. Essa não é a linguagem comercial. Então Marcos dá a tradução dessas duas palavras. Jesus estava dizendo: “Menina, eu digo a você, levanta-te”. Certifique-se de usar a palavra apropriada para uma menina de 12 anos quando você disser “Menina”. “Levanta-te” é uma palavra de ordem. Kume também significa levantar-se. A menina voltou à vida e se levantou. A ação é imediata. Ela não acorda lentamente. Ela instantaneamente se levanta assim que Jesus diz a ela para se levantar. Ela começou a andar pela sala. Isso é quando Marcos nos diz que ela tem 12 anos de idade. Porque ela tem 12 anos, você precisa ter certeza de que todas as palavras usadas para descrevê-la são palavras apropriadas para alguém que tem 12 anos de idade.</w:t>
      </w:r>
    </w:p>
    <w:p>
      <w:pPr/>
      <w:r>
        <w:rPr>
          <w:lang w:val="pt_PT" w:bidi="pt_PT"/>
        </w:rPr>
      </w:r>
      <w:r>
        <w:rPr>
          <w:lang w:val="pt_PT" w:bidi="pt_PT"/>
        </w:rPr>
        <w:t>Eles estavam surpresos e atônitos. Isso significa todas as pessoas na sala. Esse era Jairo, a mãe, e Pedro, Tiago e João. Isso significa que eles tinham uma mistura de medo e pavor em seu estado de surpresos.</w:t>
      </w:r>
    </w:p>
    <w:p>
      <w:pPr/>
      <w:r>
        <w:rPr>
          <w:lang w:val="pt_PT" w:bidi="pt_PT"/>
        </w:rPr>
      </w:r>
      <w:r>
        <w:rPr>
          <w:lang w:val="pt_PT" w:bidi="pt_PT"/>
        </w:rPr>
        <w:t>Pare e discuta: conte uma história de um milagre. Fale sobre como as pessoas que viram o milagre responderam. Ouça atentamente as palavras ou frases usadas para descrever os sentimentos deles. Você pode ter uma maneira especial de descrever o espanto, o medo e o pavor que as pessoas estavam sentindo. Pause a gravação aqui.</w:t>
      </w:r>
    </w:p>
    <w:p>
      <w:pPr/>
      <w:r>
        <w:rPr>
          <w:lang w:val="pt_PT" w:bidi="pt_PT"/>
        </w:rPr>
      </w:r>
      <w:r>
        <w:rPr>
          <w:lang w:val="pt_PT" w:bidi="pt_PT"/>
        </w:rPr>
        <w:t>Jesus deu a eles ordens estritas para não falar a ninguém sobre o que havia acontecido. Jesus também disse a eles para dar à menina algo para comer.</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5.35–43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Jairo</w:t>
      </w:r>
    </w:p>
    <w:p>
      <w:pPr>
        <w:pStyle w:val="ListBullet"/>
        <w:spacing w:line="240" w:lineRule="auto"/>
        <w:ind w:left="720"/>
      </w:pPr>
      <w:r>
        <w:rPr>
          <w:lang w:val="pt_PT" w:bidi="pt_PT"/>
        </w:rPr>
      </w:r>
      <w:r>
        <w:rPr>
          <w:lang w:val="pt_PT" w:bidi="pt_PT"/>
        </w:rPr>
        <w:t>As multidões</w:t>
      </w:r>
    </w:p>
    <w:p>
      <w:pPr>
        <w:pStyle w:val="ListBullet"/>
        <w:spacing w:line="240" w:lineRule="auto"/>
        <w:ind w:left="720"/>
      </w:pPr>
      <w:r>
        <w:rPr>
          <w:lang w:val="pt_PT" w:bidi="pt_PT"/>
        </w:rPr>
      </w:r>
      <w:r>
        <w:rPr>
          <w:lang w:val="pt_PT" w:bidi="pt_PT"/>
        </w:rPr>
        <w:t>A mulher</w:t>
      </w:r>
    </w:p>
    <w:p>
      <w:pPr>
        <w:pStyle w:val="ListBullet"/>
        <w:spacing w:line="240" w:lineRule="auto"/>
        <w:ind w:left="720"/>
      </w:pPr>
      <w:r>
        <w:rPr>
          <w:lang w:val="pt_PT" w:bidi="pt_PT"/>
        </w:rPr>
      </w:r>
      <w:r>
        <w:rPr>
          <w:lang w:val="pt_PT" w:bidi="pt_PT"/>
        </w:rPr>
        <w:t>Mensageiros da casa de Jairo</w:t>
      </w:r>
    </w:p>
    <w:p>
      <w:pPr>
        <w:pStyle w:val="ListBullet"/>
        <w:spacing w:line="240" w:lineRule="auto"/>
        <w:ind w:left="720"/>
      </w:pPr>
      <w:r>
        <w:rPr>
          <w:lang w:val="pt_PT" w:bidi="pt_PT"/>
        </w:rPr>
      </w:r>
      <w:r>
        <w:rPr>
          <w:lang w:val="pt_PT" w:bidi="pt_PT"/>
        </w:rPr>
        <w:t>As pessoas que lamentam a morte da filha de Jairo</w:t>
      </w:r>
    </w:p>
    <w:p>
      <w:pPr>
        <w:pStyle w:val="ListBullet"/>
        <w:spacing w:line="240" w:lineRule="auto"/>
        <w:ind w:left="720"/>
      </w:pPr>
      <w:r>
        <w:rPr>
          <w:lang w:val="pt_PT" w:bidi="pt_PT"/>
        </w:rPr>
      </w:r>
      <w:r>
        <w:rPr>
          <w:lang w:val="pt_PT" w:bidi="pt_PT"/>
        </w:rPr>
        <w:t>A mãe</w:t>
      </w:r>
    </w:p>
    <w:p>
      <w:pPr>
        <w:pStyle w:val="ListBullet"/>
        <w:spacing w:line="240" w:lineRule="auto"/>
        <w:ind w:left="720"/>
      </w:pPr>
      <w:r>
        <w:rPr>
          <w:lang w:val="pt_PT" w:bidi="pt_PT"/>
        </w:rPr>
      </w:r>
      <w:r>
        <w:rPr>
          <w:lang w:val="pt_PT" w:bidi="pt_PT"/>
        </w:rPr>
        <w:t>A menina</w:t>
      </w:r>
    </w:p>
    <w:p>
      <w:pPr>
        <w:pStyle w:val="ListBullet"/>
        <w:spacing w:line="240" w:lineRule="auto"/>
        <w:ind w:left="720"/>
      </w:pPr>
      <w:r>
        <w:rPr>
          <w:lang w:val="pt_PT" w:bidi="pt_PT"/>
        </w:rPr>
      </w:r>
      <w:r>
        <w:rPr>
          <w:lang w:val="pt_PT" w:bidi="pt_PT"/>
        </w:rPr>
        <w:t>Os três discípulos de Jesus (Pedro, Tiago e João)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parou na rua e está falando com a mulher que foi curada. Ela está contando a Jesus a história de sua doença. Jairo está esperando que Jesus termine com a mulher e continue para a casa de Jairo, onde a filha de Jairo está muito doente.</w:t>
      </w:r>
    </w:p>
    <w:p>
      <w:pPr/>
      <w:r>
        <w:rPr>
          <w:lang w:val="pt_PT" w:bidi="pt_PT"/>
        </w:rPr>
      </w:r>
      <w:r>
        <w:rPr>
          <w:lang w:val="pt_PT" w:bidi="pt_PT"/>
        </w:rPr>
        <w:t>Pause a ação e pergunte a Jairo: “Como você está se sentindo agora?” Você pode ouvir: “Ansioso”, “Preocupado com minha filha”, ou “Me perguntando por que Jesus está desperdiçando seu tempo com essa mulher”. Continue o drama.</w:t>
      </w:r>
    </w:p>
    <w:p>
      <w:pPr/>
      <w:r>
        <w:rPr>
          <w:lang w:val="pt_PT" w:bidi="pt_PT"/>
        </w:rPr>
      </w:r>
      <w:r>
        <w:rPr>
          <w:lang w:val="pt_PT" w:bidi="pt_PT"/>
        </w:rPr>
        <w:t>Jesus ainda está falando com a mulher quando os mensageiros da casa de Jairo chegam e dizem: “Sua filha está morta, não tem mais sentido incomodar o Mestre”.</w:t>
      </w:r>
    </w:p>
    <w:p>
      <w:pPr/>
      <w:r>
        <w:rPr>
          <w:lang w:val="pt_PT" w:bidi="pt_PT"/>
        </w:rPr>
      </w:r>
      <w:r>
        <w:rPr>
          <w:lang w:val="pt_PT" w:bidi="pt_PT"/>
        </w:rPr>
        <w:t>Pause a ação e pergunte a Jairo: “Como você está se sentindo agora?” Você pode ouvir coisas como: “Não posso acreditar nisso. Por que Jesus parou para falar com essa mulher? Ela está doente há 12 anos. Isso poderia ter esperado! Se tivéssemos continuado, poderíamos ter chegado lá a tempo para Jesus colocar as mãos sobre ela. Minha filha está morta! Como eu poderei suportar isso?” Continue o drama.</w:t>
      </w:r>
    </w:p>
    <w:p>
      <w:pPr/>
      <w:r>
        <w:rPr>
          <w:lang w:val="pt_PT" w:bidi="pt_PT"/>
        </w:rPr>
      </w:r>
      <w:r>
        <w:rPr>
          <w:lang w:val="pt_PT" w:bidi="pt_PT"/>
        </w:rPr>
        <w:t>Jesus ouve os mensageiros dizendo que a filha de Jairo está morta. Jesus diz a Jairo: “Não tenha medo, apenas tenha fé”.</w:t>
      </w:r>
    </w:p>
    <w:p>
      <w:pPr/>
      <w:r>
        <w:rPr>
          <w:lang w:val="pt_PT" w:bidi="pt_PT"/>
        </w:rPr>
      </w:r>
      <w:r>
        <w:rPr>
          <w:lang w:val="pt_PT" w:bidi="pt_PT"/>
        </w:rPr>
        <w:t>Pause a ação. Pergunte ao ator que interpreta Jairo: “Como você se sente agora?” Você pode ouvir coisas como: “Triste”, “Devastado”, ou “Confuso com as palavras de Jesus. O que Jesus quer dizer quando ele fala que "tenha fé"? Ela está morta. O que Jesus pode fazer?” “Vou ir com Jesus ver. Talvez Jesus saiba algo que eu não sei”. Continue o drama.</w:t>
      </w:r>
    </w:p>
    <w:p>
      <w:pPr/>
      <w:r>
        <w:rPr>
          <w:lang w:val="pt_PT" w:bidi="pt_PT"/>
        </w:rPr>
      </w:r>
      <w:r>
        <w:rPr>
          <w:lang w:val="pt_PT" w:bidi="pt_PT"/>
        </w:rPr>
        <w:t>Na cena 2, Jesus e Jairo veem a comoção e ouvem o pranto quando eles chegam à casa. Jesus pergunta aos lamentadores: “Por que vocês estão fazendo todo esse barulho?” Quando Jesus diz aos lamentadores que a menina não está morta, mas apenas dormindo, a multidão ri dele.</w:t>
      </w:r>
    </w:p>
    <w:p>
      <w:pPr/>
      <w:r>
        <w:rPr>
          <w:lang w:val="pt_PT" w:bidi="pt_PT"/>
        </w:rPr>
      </w:r>
      <w:r>
        <w:rPr>
          <w:lang w:val="pt_PT" w:bidi="pt_PT"/>
        </w:rPr>
        <w:t>Pause a ação. Pergunte à multidão: “Por que vocês estão rindo?” Você pode ouvir coisas como: “Sabemos que a menina está morta, e não acreditamos que Jesus possa achar que ela está apenas dormindo”, “Quem Jesus acha que ele é? Jesus nem a viu. Como Jesus pode saber que ela está dormindo. Todos sabemos que ela está morta”. Continue o drama.</w:t>
      </w:r>
    </w:p>
    <w:p>
      <w:pPr/>
      <w:r>
        <w:rPr>
          <w:lang w:val="pt_PT" w:bidi="pt_PT"/>
        </w:rPr>
      </w:r>
      <w:r>
        <w:rPr>
          <w:lang w:val="pt_PT" w:bidi="pt_PT"/>
        </w:rPr>
        <w:t>Na cena 3, Jesus faz todos os lamentadores profissionais saírem. Então Jesus leva Jairo, a mãe da menina, e Pedro, Tiago e João, e todos eles vão para a sala onde a menina está deitada. Jesus estende a mão, pega a mão da menina morta e diz: “Talita, cumi”, que significa: “Menina, levanta-te”. Imediatamente ela se levanta e caminha ao redor.</w:t>
      </w:r>
    </w:p>
    <w:p>
      <w:pPr/>
      <w:r>
        <w:rPr>
          <w:lang w:val="pt_PT" w:bidi="pt_PT"/>
        </w:rPr>
      </w:r>
      <w:r>
        <w:rPr>
          <w:lang w:val="pt_PT" w:bidi="pt_PT"/>
        </w:rPr>
        <w:t>Pause a ação. Pergunte à mãe e ao pai: “Como vocês se sentem agora?” Você pode ouvir coisas como: “Estamos sobrecarregados”, “Estamos maravilhados”, “Estamos muito felizes por nossa filha estar viva”, ou “Agora, acreditamos. Como isso pode ser? Sei que ela estava morta, mas aqui ela está viva novamente. Isso é um milagre!” Pergunte a Pedro, Tiago e João: “Como vocês estão se sentindo agora?” Você pode ouvir: “Atônitos. Além da admiração. Quando o vento e a água obedeceram a Jesus, eu pensava que tínhamos visto tudo. Isso é muito mais incrível! Como Jesus pode fazer essas coisas? Não entendo quem Jesus é realmente, mas quero saber mais”. Continue o drama.</w:t>
      </w:r>
    </w:p>
    <w:p>
      <w:pPr/>
      <w:r>
        <w:rPr>
          <w:lang w:val="pt_PT" w:bidi="pt_PT"/>
        </w:rPr>
      </w:r>
      <w:r>
        <w:rPr>
          <w:lang w:val="pt_PT" w:bidi="pt_PT"/>
        </w:rPr>
        <w:t>Finalmente, Jesus dá ordens aos na sala para não contar a ninguém o que aconteceu e dar à menina algo para comer. Depois da ação, pergunte à equipe: “Por que vocês acham que Jesus deu ordens a eles para não contarem a ninguém o que havia acontecido?”. Você pode ouvir coisas como: “Não era a hora de ele mostrar quem ele realmente era” ou “Ele estava preocupado com a menina. Ele não queria que ela se tornasse algum objeto que as pessoas quisessem vir e ver, e ele não queria que seu futuro fosse moldado pelo fato de que ela esteve morta e depois voltara a viver”.</w:t>
      </w:r>
    </w:p>
    <w:p>
      <w:pPr/>
      <w:r>
        <w:rPr>
          <w:lang w:val="pt_PT" w:bidi="pt_PT"/>
        </w:rPr>
      </w:r>
      <w:r>
        <w:rPr>
          <w:lang w:val="pt_PT" w:bidi="pt_PT"/>
        </w:rPr>
        <w:t>Pergunte por que Jesus disse a eles para lhe dar algo para comer. Você pode ouvir coisas como: “Ele estava preocupado não apenas em ressuscitá-la, mas também com suas necessidades — ela estava com fome” ou “Talvez ele quisesse provar que ela realmente estava viva e não era um fantasma”.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5.35–43 na tradução mais fácil de entender.</w:t>
      </w:r>
    </w:p>
    <w:p>
      <w:pPr/>
      <w:r>
        <w:rPr>
          <w:lang w:val="pt_PT" w:bidi="pt_PT"/>
        </w:rPr>
      </w:r>
      <w:r>
        <w:rPr>
          <w:lang w:val="pt_PT" w:bidi="pt_PT"/>
        </w:rPr>
        <w:t xml:space="preserve">Use os mesmos termos para a </w:t>
      </w:r>
      <w:hyperlink r:id="rId37">
        <w:r>
          <w:rPr>
            <w:lang w:val="pt_PT" w:bidi="pt_PT"/>
          </w:rPr>
          <w:rPr>
            <w:color w:val="0000EE"/>
            <w:u w:val="single"/>
          </w:rPr>
          <w:t>Sinagoga</w:t>
        </w:r>
      </w:hyperlink>
      <w:r>
        <w:rPr>
          <w:lang w:val="pt_PT" w:bidi="pt_PT"/>
        </w:rPr>
        <w:t xml:space="preserve"> e </w:t>
      </w:r>
      <w:r>
        <w:rPr>
          <w:b/>
          <w:lang w:val="pt_PT" w:bidi="pt_PT"/>
        </w:rPr>
        <w:t>governante</w:t>
      </w:r>
      <w:r>
        <w:rPr>
          <w:lang w:val="pt_PT" w:bidi="pt_PT"/>
        </w:rPr>
        <w:t xml:space="preserve"> ou </w:t>
      </w:r>
      <w:hyperlink r:id="rId81">
        <w:r>
          <w:rPr>
            <w:lang w:val="pt_PT" w:bidi="pt_PT"/>
          </w:rPr>
          <w:rPr>
            <w:color w:val="0000EE"/>
            <w:u w:val="single"/>
          </w:rPr>
          <w:t>líder da Sinagoga</w:t>
        </w:r>
      </w:hyperlink>
      <w:r>
        <w:rPr>
          <w:lang w:val="pt_PT" w:bidi="pt_PT"/>
        </w:rPr>
        <w:t xml:space="preserve"> que você tem empregado.</w:t>
      </w:r>
    </w:p>
    <w:p>
      <w:pPr/>
      <w:r>
        <w:rPr>
          <w:lang w:val="pt_PT" w:bidi="pt_PT"/>
        </w:rPr>
      </w:r>
      <w:r>
        <w:rPr>
          <w:lang w:val="pt_PT" w:bidi="pt_PT"/>
        </w:rPr>
        <w:t xml:space="preserve">Os mensageiros chamaram Jesus de </w:t>
      </w:r>
      <w:hyperlink r:id="rId74">
        <w:r>
          <w:rPr>
            <w:lang w:val="pt_PT" w:bidi="pt_PT"/>
          </w:rPr>
          <w:rPr>
            <w:color w:val="0000EE"/>
            <w:u w:val="single"/>
          </w:rPr>
          <w:t>mestre</w:t>
        </w:r>
      </w:hyperlink>
      <w:r>
        <w:rPr>
          <w:lang w:val="pt_PT" w:bidi="pt_PT"/>
        </w:rPr>
        <w:t>. Essa é uma forma respeitosa de se dirigir a alguém, usada para mostrar que Jesus era um instrutor das coisas de Deus e tinha discípulos e alunos que o seguiam e escutavam seus ensinamentos. Certifique-se de não usar um termo que se refira apenas a um professor escolar. Use a mesma palavra que você usou na história do "acalmar" da tempestade.</w:t>
      </w:r>
    </w:p>
    <w:p>
      <w:pPr/>
      <w:r>
        <w:rPr>
          <w:lang w:val="pt_PT" w:bidi="pt_PT"/>
        </w:rPr>
      </w:r>
      <w:r>
        <w:rPr>
          <w:lang w:val="pt_PT" w:bidi="pt_PT"/>
        </w:rPr>
        <w:t xml:space="preserve">Jesus </w:t>
      </w:r>
      <w:r>
        <w:rPr>
          <w:b/>
          <w:lang w:val="pt_PT" w:bidi="pt_PT"/>
        </w:rPr>
        <w:t>ouviu</w:t>
      </w:r>
      <w:r>
        <w:rPr>
          <w:lang w:val="pt_PT" w:bidi="pt_PT"/>
        </w:rPr>
        <w:t xml:space="preserve"> os mensageiros dizendo a Jairo para não incomodar Jesus. Algumas traduções dizem que Jesus ignorou a mensagem porque isso é realmente o que aconteceu. Jesus, de fato, interrompeu os mensageiros enquanto eles ainda estavam falando com Jairo.</w:t>
      </w:r>
    </w:p>
    <w:p>
      <w:pPr/>
      <w:r>
        <w:rPr>
          <w:lang w:val="pt_PT" w:bidi="pt_PT"/>
        </w:rPr>
      </w:r>
      <w:r>
        <w:rPr>
          <w:lang w:val="pt_PT" w:bidi="pt_PT"/>
        </w:rPr>
        <w:t xml:space="preserve">Jesus disse a Jairo: “Não tenha medo, apenas creia”. </w:t>
      </w:r>
      <w:r>
        <w:rPr>
          <w:b/>
          <w:lang w:val="pt_PT" w:bidi="pt_PT"/>
        </w:rPr>
        <w:t>Fé</w:t>
      </w:r>
      <w:r>
        <w:rPr>
          <w:lang w:val="pt_PT" w:bidi="pt_PT"/>
        </w:rPr>
        <w:t xml:space="preserve">, ou </w:t>
      </w:r>
      <w:r>
        <w:rPr>
          <w:b/>
          <w:lang w:val="pt_PT" w:bidi="pt_PT"/>
        </w:rPr>
        <w:t>crença</w:t>
      </w:r>
      <w:r>
        <w:rPr>
          <w:lang w:val="pt_PT" w:bidi="pt_PT"/>
        </w:rPr>
        <w:t xml:space="preserve">, descreve a resposta das pessoas à promessa de Deus. Isso é sobre colocar sua fé ou confiança em Deus. Neste caso, Jesus estava dizendo a Jairo para acreditar nele. Jairo foi com Jesus para a casa. Jairo permitiu que Jesus mandasse os lamentadores profissionais embora. Essas são ações que mostram que Jairo acredita que Jesus vai fazer algo. Jairo não sabe o que Jesus fará. Use a mesma palavra para fé ou crença que você tem usado. </w:t>
      </w:r>
      <w:hyperlink r:id="rId54">
        <w:r>
          <w:rPr>
            <w:lang w:val="pt_PT" w:bidi="pt_PT"/>
          </w:rPr>
          <w:rPr>
            <w:color w:val="0000EE"/>
            <w:u w:val="single"/>
          </w:rPr>
          <w:t>Fé</w:t>
        </w:r>
      </w:hyperlink>
      <w:r>
        <w:rPr>
          <w:lang w:val="pt_PT" w:bidi="pt_PT"/>
        </w:rPr>
        <w:t xml:space="preserve"> é tratada no Glossário Mestre.</w:t>
      </w:r>
    </w:p>
    <w:p>
      <w:pPr/>
      <w:r>
        <w:rPr>
          <w:lang w:val="pt_PT" w:bidi="pt_PT"/>
        </w:rPr>
      </w:r>
      <w:r>
        <w:rPr>
          <w:lang w:val="pt_PT" w:bidi="pt_PT"/>
        </w:rPr>
        <w:t xml:space="preserve">Quando Jesus chegou à casa de Jairo, os lamentadores estavam </w:t>
      </w:r>
      <w:r>
        <w:rPr>
          <w:b/>
          <w:lang w:val="pt_PT" w:bidi="pt_PT"/>
        </w:rPr>
        <w:t>chorando</w:t>
      </w:r>
      <w:r>
        <w:rPr>
          <w:lang w:val="pt_PT" w:bidi="pt_PT"/>
        </w:rPr>
        <w:t>. A palavra usada para ‛lamentar’ soa como ‛lamento’ ou ‛choro’ nessa língua. Se seu idioma tem uma maneira semelhante de falar sobre o choro alto que realmente soa como os sons do choro, você pode usá-lo aqui.</w:t>
      </w:r>
    </w:p>
    <w:p>
      <w:pPr/>
      <w:r>
        <w:rPr>
          <w:lang w:val="pt_PT" w:bidi="pt_PT"/>
        </w:rPr>
      </w:r>
      <w:r>
        <w:rPr>
          <w:lang w:val="pt_PT" w:bidi="pt_PT"/>
        </w:rPr>
        <w:t xml:space="preserve">Nesses dias, as pessoas contratavam lamentadores judeus profissionais quando </w:t>
      </w:r>
      <w:r>
        <w:rPr>
          <w:b/>
          <w:lang w:val="pt_PT" w:bidi="pt_PT"/>
        </w:rPr>
        <w:t>alguém morria</w:t>
      </w:r>
      <w:r>
        <w:rPr>
          <w:lang w:val="pt_PT" w:bidi="pt_PT"/>
        </w:rPr>
        <w:t>. Quanto mais influente ou rica uma pessoa era, mais lamentadores se esperaria que ele contratasse. Um líder de um local de adoração era considerado influente o bastante para ter que contratar várias pessoas. Os lamentadores profissionais dançavam enquanto cantavam e batiam palmas, e elas se tornavam cada vez mais intensas à medida que o sepultamento se aproximava. Este era o ruído alto que Jesus ouviu quando chegou à casa. Mas os lamentadores mudaram rapidamente do choro para rir de Jesus. Eles não estavam realmente tristes, mas apenas fingindo estar.</w:t>
      </w:r>
    </w:p>
    <w:p>
      <w:pPr/>
      <w:r>
        <w:rPr>
          <w:lang w:val="pt_PT" w:bidi="pt_PT"/>
        </w:rPr>
      </w:r>
      <w:r>
        <w:rPr>
          <w:b/>
          <w:lang w:val="pt_PT" w:bidi="pt_PT"/>
        </w:rPr>
        <w:t>A multidão riu dele</w:t>
      </w:r>
      <w:r>
        <w:rPr>
          <w:lang w:val="pt_PT" w:bidi="pt_PT"/>
        </w:rPr>
        <w:t xml:space="preserve"> pode precisar ser traduzido de maneira diferente em alguns idiomas. O público deve entender que as pessoas estavam rindo porque eles pensavam que Jesus estava louco para dizer que a menina estava apenas dormindo. Esse tipo de riso era zombador, escarnecedor ou uma forma de debochar de Jesus. Esse não era o riso que vem quando você ouve algo engraçado.</w:t>
      </w:r>
    </w:p>
    <w:p>
      <w:pPr/>
      <w:r>
        <w:rPr>
          <w:lang w:val="pt_PT" w:bidi="pt_PT"/>
        </w:rPr>
      </w:r>
      <w:r>
        <w:rPr>
          <w:b/>
          <w:lang w:val="pt_PT" w:bidi="pt_PT"/>
        </w:rPr>
        <w:t>Ele fez com que todos saíssem</w:t>
      </w:r>
      <w:r>
        <w:rPr>
          <w:lang w:val="pt_PT" w:bidi="pt_PT"/>
        </w:rPr>
        <w:t xml:space="preserve"> é uma ordem forte, que implica que ele os expulsou com autoridade da casa.</w:t>
      </w:r>
    </w:p>
    <w:p>
      <w:pPr/>
      <w:r>
        <w:rPr>
          <w:lang w:val="pt_PT" w:bidi="pt_PT"/>
        </w:rPr>
      </w:r>
      <w:r>
        <w:rPr>
          <w:b/>
          <w:lang w:val="pt_PT" w:bidi="pt_PT"/>
        </w:rPr>
        <w:t>Jesus deu a eles ordens estritas</w:t>
      </w:r>
      <w:r>
        <w:rPr>
          <w:lang w:val="pt_PT" w:bidi="pt_PT"/>
        </w:rPr>
        <w:t xml:space="preserve"> é uma ordem forte que deve ser traduzida dessa forma.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6:1–6a</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Marcos 6:1–6a e guarde em seu coração. Ouça o texto três vezes (em três traduções diferentes, se possível). Depois discuta com seu grupo as seguintes perguntas:</w:t>
      </w:r>
    </w:p>
    <w:p>
      <w:pPr>
        <w:pStyle w:val="ListNumber"/>
        <w:numPr>
          <w:ilvl w:val="0"/>
          <w:numId w:val="36"/>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6.1–6a na tradução mais fácil de entender.</w:t>
      </w:r>
    </w:p>
    <w:p>
      <w:pPr/>
      <w:r>
        <w:rPr>
          <w:lang w:val="pt_PT" w:bidi="pt_PT"/>
        </w:rPr>
      </w:r>
      <w:r>
        <w:rPr>
          <w:lang w:val="pt_PT" w:bidi="pt_PT"/>
        </w:rPr>
        <w:t>Nesta história, Jesus acaba de realizar milagres surpreendentes e ele está se tornando famoso. No entanto, Marcos começa a falar mais sobre a rejeição de Jesus pelas pessoas novamente. Em uma passagem anterior em Marcos, vemos os líderes religiosos conspirando contra Jesus. Essa história é um relato narrativo do próximo evento no ministério de Jesus após ele ressuscitar a filha de Jairo.</w:t>
      </w:r>
    </w:p>
    <w:p>
      <w:pPr/>
      <w:r>
        <w:rPr>
          <w:lang w:val="pt_PT" w:bidi="pt_PT"/>
        </w:rPr>
      </w:r>
      <w:r>
        <w:rPr>
          <w:lang w:val="pt_PT" w:bidi="pt_PT"/>
        </w:rPr>
        <w:t>Nesta história, Jesus retorna à sua cidade natal. Embora não esteja explícito, os estudiosos bíblicos acreditam que se refere a Nazaré. Uma cidade natal é a cidade, vila ou lugar onde alguém nasce, ou cresce. Jesus nasceu em Belém, mas Maria e José retornaram para Nazaré e Jesus cresceu em Nazaré. As pessoas consideravam Nazaré a cidade natal de Jesus.</w:t>
      </w:r>
    </w:p>
    <w:p>
      <w:pPr/>
      <w:r>
        <w:rPr>
          <w:lang w:val="pt_PT" w:bidi="pt_PT"/>
        </w:rPr>
      </w:r>
      <w:r>
        <w:rPr>
          <w:lang w:val="pt_PT" w:bidi="pt_PT"/>
        </w:rPr>
        <w:t>Pare aqui e mostre à sua equipe um mapa com Nazaré, o Mar da Galileia e Cafarnaum marcados. A rota normal entre Cafarnaum e Nazaré deve ser marcada. Pause a gravação aqui.</w:t>
      </w:r>
    </w:p>
    <w:p>
      <w:pPr/>
      <w:r>
        <w:rPr>
          <w:lang w:val="pt_PT" w:bidi="pt_PT"/>
        </w:rPr>
      </w:r>
      <w:r>
        <w:rPr>
          <w:lang w:val="pt_PT" w:bidi="pt_PT"/>
        </w:rPr>
        <w:t>Os discípulos acompanhavam Jesus para Nazaré. Jesus havia pedido a 12 homens para serem discípulos. Normalmente, quando as escrituras dizem que os discípulos estavam lá, significa que os 12 homens escolhidos estavam lá. Às vezes Jesus levava menos do que 12 com ele. Nós vimos isso na história de Jairo, quando Jesus levou três dos discípulos com ele para a casa de Jairo. Provavelmente todos os 12 foram para Nazaré com Jesus.</w:t>
      </w:r>
    </w:p>
    <w:p>
      <w:pPr/>
      <w:r>
        <w:rPr>
          <w:lang w:val="pt_PT" w:bidi="pt_PT"/>
        </w:rPr>
      </w:r>
      <w:r>
        <w:rPr>
          <w:lang w:val="pt_PT" w:bidi="pt_PT"/>
        </w:rPr>
        <w:t>Como um mestre bem conhecido, Jesus muitas vezes ensinava na sinagoga, ou local de oração judaico, no sábado. O sábado era o dia judaico de descanso e adoração. Nesse dia em Nazaré, o povo estava “surpreso” com seu ensinamento, mas não de forma positiva. A surpresa era misturada com ressentimento. Eles estavam descontentes ou ofendidos por uma pessoa comum poder ter essa sabedoria e poder. A sabedoria se refere a ter um entendimento das coisas espirituais que não vêm do estudo.</w:t>
      </w:r>
    </w:p>
    <w:p>
      <w:pPr/>
      <w:r>
        <w:rPr>
          <w:lang w:val="pt_PT" w:bidi="pt_PT"/>
        </w:rPr>
      </w:r>
      <w:r>
        <w:rPr>
          <w:lang w:val="pt_PT" w:bidi="pt_PT"/>
        </w:rPr>
        <w:t>As pessoas fazem uma série de perguntas que não exigem uma resposta. Essas perguntas podem ser feitas em declarações positivas. Por exemplo: “Onde Jesus obteve essa sabedoria?” poderia ser declarada como “Jesus não deveria ter esse tipo de sabedoria. Jesus é apenas um carpinteiro”. Ou: “Não sabemos como Jesus obteve essa sabedoria. Jesus é apenas um carpinteiro”. Ao fazer esses questionamentos, as pessoas estão dizendo que um carpinteiro comum que cresceu em Nazaré não poderia normalmente ter essa sabedoria e o poder de realizar milagres que Jesus tem.</w:t>
      </w:r>
    </w:p>
    <w:p>
      <w:pPr/>
      <w:r>
        <w:rPr>
          <w:lang w:val="pt_PT" w:bidi="pt_PT"/>
        </w:rPr>
      </w:r>
      <w:r>
        <w:rPr>
          <w:lang w:val="pt_PT" w:bidi="pt_PT"/>
        </w:rPr>
        <w:t>Pare e discuta: conte uma história sobre alguém que deixou a comunidade e então retornou como uma pessoa famosa. As pessoas na comunidade se lembram de quando essa pessoa estava vivendo lá. Como a comunidade se sentiria em relação a essa pessoa que eles viram crescer entre eles, agora retornando à comunidade? Ouça atentamente como o narrador descreve sua recepção pela comunidade. Pause a gravação aqui.</w:t>
      </w:r>
    </w:p>
    <w:p>
      <w:pPr/>
      <w:r>
        <w:rPr>
          <w:lang w:val="pt_PT" w:bidi="pt_PT"/>
        </w:rPr>
      </w:r>
      <w:r>
        <w:rPr>
          <w:lang w:val="pt_PT" w:bidi="pt_PT"/>
        </w:rPr>
        <w:t>O povo se refere a Jesus como “esse homem”. Essa é uma maneira de mostrar desrespeito ou rejeição. Eles conheciam Jesus. Falando dessa maneira, eles estão mostrando que eles não aceitam Jesus como mestre.</w:t>
      </w:r>
    </w:p>
    <w:p>
      <w:pPr/>
      <w:r>
        <w:rPr>
          <w:lang w:val="pt_PT" w:bidi="pt_PT"/>
        </w:rPr>
      </w:r>
      <w:r>
        <w:rPr>
          <w:lang w:val="pt_PT" w:bidi="pt_PT"/>
        </w:rPr>
        <w:t>Pare e discuta: conte uma história sobre alguém de quem a comunidade não gosta. Ouça atentamente como o narrador descreve a pessoa. Pause a gravação aqui.</w:t>
      </w:r>
    </w:p>
    <w:p>
      <w:pPr/>
      <w:r>
        <w:rPr>
          <w:lang w:val="pt_PT" w:bidi="pt_PT"/>
        </w:rPr>
      </w:r>
      <w:r>
        <w:rPr>
          <w:lang w:val="pt_PT" w:bidi="pt_PT"/>
        </w:rPr>
        <w:t>Em seguida, eles falam sobre o contexto de Jesus — ele é apenas um carpinteiro, um trabalhador comum.</w:t>
      </w:r>
    </w:p>
    <w:p>
      <w:pPr/>
      <w:r>
        <w:rPr>
          <w:lang w:val="pt_PT" w:bidi="pt_PT"/>
        </w:rPr>
      </w:r>
      <w:r>
        <w:rPr>
          <w:lang w:val="pt_PT" w:bidi="pt_PT"/>
        </w:rPr>
        <w:t>A palavra carpinteiro poderia se referir a qualquer tipo de homem que trabalha usando suas mãos, incluindo um pedreiro (alguém que trabalha com tijolos), um ferreiro (alguém que trabalha com ferro ou metal), um construtor de barcos (alguém que constrói embarcações), ou um escultor (alguém que esculpe coisas de pedra ou madeira). O povo em Nazaré pensava em Jesus como o filho de José, que era um carpinteiro. Jesus teria aprendido o ofício de José. Os judeus geralmente respeitavam aqueles que trabalhavam duro.</w:t>
      </w:r>
    </w:p>
    <w:p>
      <w:pPr/>
      <w:r>
        <w:rPr>
          <w:lang w:val="pt_PT" w:bidi="pt_PT"/>
        </w:rPr>
      </w:r>
      <w:r>
        <w:rPr>
          <w:lang w:val="pt_PT" w:bidi="pt_PT"/>
        </w:rPr>
        <w:t>Então o povo se refere a Jesus como o filho de Maria. O povo judeu geralmente se referia a um homem como o filho de seu pai, mesmo que o pai esteja morto. Essa maneira de falar sobre Jesus poderia mostrar que eles acreditavam que Jesus era ilegítimo — ou nascido de uma mãe e um pai que não eram casados entre si.</w:t>
      </w:r>
    </w:p>
    <w:p>
      <w:pPr/>
      <w:r>
        <w:rPr>
          <w:lang w:val="pt_PT" w:bidi="pt_PT"/>
        </w:rPr>
      </w:r>
      <w:r>
        <w:rPr>
          <w:lang w:val="pt_PT" w:bidi="pt_PT"/>
        </w:rPr>
        <w:t>Pare e discuta: como sua comunidade se sente sobre alguém que é pobre e trabalha duro para viver? Como sua comunidade se sente sobre alguém que pode ser ilegítimo? Pause a gravação aqui.</w:t>
      </w:r>
    </w:p>
    <w:p>
      <w:pPr/>
      <w:r>
        <w:rPr>
          <w:lang w:val="pt_PT" w:bidi="pt_PT"/>
        </w:rPr>
      </w:r>
      <w:r>
        <w:rPr>
          <w:lang w:val="pt_PT" w:bidi="pt_PT"/>
        </w:rPr>
        <w:t>A passagem lista os nomes de 4 irmãos de Jesus. Esses 4 irmãos são todos mais jovens do que Jesus. Jesus foi o filho primogênito de Maria. As irmãs não são nomeadas. As irmãs também são mais jovens do que Jesus. Dizer que elas vivem lá entre o povo pode sugerir que as irmãs são casadas. Jesus tinha 30 quando ele começou seu ministério público. Portanto, qualquer irmão de Jesus provavelmente seria velho o suficiente para ser casado. O povo está dizendo que a família de Jesus está “aqui com eles” porque eles sabem quem Jesus é e eles conhecem a família de Jesus. Eles pensam que não como Jesus ter a educação e o treinamento necessários para estar falando com essa sabedoria.</w:t>
      </w:r>
    </w:p>
    <w:p>
      <w:pPr/>
      <w:r>
        <w:rPr>
          <w:lang w:val="pt_PT" w:bidi="pt_PT"/>
        </w:rPr>
      </w:r>
      <w:r>
        <w:rPr>
          <w:lang w:val="pt_PT" w:bidi="pt_PT"/>
        </w:rPr>
        <w:t>Pare e discuta: fale sobre famílias grandes com muitos irmãos e irmãs. Quais palavras você usa para o irmão mais velho ou irmã mais velha? Quais palavras você usa para os irmãos e irmãs mais jovens? Pause a gravação aqui.</w:t>
      </w:r>
    </w:p>
    <w:p>
      <w:pPr/>
      <w:r>
        <w:rPr>
          <w:lang w:val="pt_PT" w:bidi="pt_PT"/>
        </w:rPr>
      </w:r>
      <w:r>
        <w:rPr>
          <w:lang w:val="pt_PT" w:bidi="pt_PT"/>
        </w:rPr>
        <w:t>O povo em Nazaré foi ofendido. Isso significa que o povo estava infeliz e zangado com Jesus. O povo estava zangado e chocado por Jesus vir e ensinar dessa maneira. O povo rejeitou ou parou de acreditar em Jesus.</w:t>
      </w:r>
    </w:p>
    <w:p>
      <w:pPr/>
      <w:r>
        <w:rPr>
          <w:lang w:val="pt_PT" w:bidi="pt_PT"/>
        </w:rPr>
      </w:r>
      <w:r>
        <w:rPr>
          <w:lang w:val="pt_PT" w:bidi="pt_PT"/>
        </w:rPr>
        <w:t>Pare e discuta: conte uma história sobre alguém que deixou a vila, mas depois, mais tarde retornou a ela. As pessoas não entendiam as mudanças nessa pessoa. As pessoas não gostavam da maneira como essa pessoa agora se comportava ou falava. Ouça as palavras usadas para descrever essa pessoa. Pause a gravação aqui.</w:t>
      </w:r>
    </w:p>
    <w:p>
      <w:pPr/>
      <w:r>
        <w:rPr>
          <w:lang w:val="pt_PT" w:bidi="pt_PT"/>
        </w:rPr>
      </w:r>
      <w:r>
        <w:rPr>
          <w:lang w:val="pt_PT" w:bidi="pt_PT"/>
        </w:rPr>
        <w:t>Jesus responde com uma declaração que é comum nesse tempo — as comunidades parecem muitas vezes rejeitar os profetas, ou pessoas que são bem conhecidas por eles ou da sua própria comunidade. Jesus diz: “Um profeta é honrado em todos os lugares, exceto em sua própria cidade natal”. Jesus quer dizer que as pessoas em outros lugares aceitarão e ouvirão o ensinamento de um profeta. Mas em sua cidade natal ou entre sua família, o profeta é geralmente rejeitado. As pessoas se recusam a ouvi-lo. Como resultado, Jesus não faz muitos milagres lá, não porque ele não pode — sabemos que ele tem o poder — mas porque ele escolhe não o fazer. Jesus curou algumas pessoas doentes antes de ele deixar Nazaré.</w:t>
      </w:r>
    </w:p>
    <w:p>
      <w:pPr/>
      <w:r>
        <w:rPr>
          <w:lang w:val="pt_PT" w:bidi="pt_PT"/>
        </w:rPr>
      </w:r>
      <w:r>
        <w:rPr>
          <w:lang w:val="pt_PT" w:bidi="pt_PT"/>
        </w:rPr>
        <w:t>Essa história termina com “espanto” novamente. Embora esta seja uma palavra diferente, ela também implica uma reação negativa. Jesus está surpreso, ou não feliz, pelo fato das pessoas ainda não acreditarem nele.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6.1–6a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deixa Cafarnaum, a parte do país em que ele estava, e vai para Nazaré. A primeira cena é sua jornada lá.</w:t>
      </w:r>
    </w:p>
    <w:p>
      <w:pPr/>
      <w:r>
        <w:rPr>
          <w:lang w:val="pt_PT" w:bidi="pt_PT"/>
        </w:rPr>
      </w:r>
      <w:r>
        <w:rPr>
          <w:b/>
          <w:lang w:val="pt_PT" w:bidi="pt_PT"/>
        </w:rPr>
        <w:t>Na segunda cena:</w:t>
      </w:r>
      <w:r>
        <w:rPr>
          <w:lang w:val="pt_PT" w:bidi="pt_PT"/>
        </w:rPr>
        <w:t xml:space="preserve"> no sábado, Jesus ensina na sinagoga. As pessoas ficam surpresas. E as pessoas se recusam a acreditar nele.</w:t>
      </w:r>
    </w:p>
    <w:p>
      <w:pPr/>
      <w:r>
        <w:rPr>
          <w:lang w:val="pt_PT" w:bidi="pt_PT"/>
        </w:rPr>
      </w:r>
      <w:r>
        <w:rPr>
          <w:b/>
          <w:lang w:val="pt_PT" w:bidi="pt_PT"/>
        </w:rPr>
        <w:t>Na terceira cena,</w:t>
      </w:r>
      <w:r>
        <w:rPr>
          <w:lang w:val="pt_PT" w:bidi="pt_PT"/>
        </w:rPr>
        <w:t xml:space="preserve"> Jesus diz: “Um profeta é honrado em todos os lugares, exceto em sua própria cidade, entre seus próprios parentes e sua própria família”. Jesus está surpreso com a incredulidade das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Homens na sinagoga de Nazaré</w:t>
      </w:r>
    </w:p>
    <w:p>
      <w:pPr>
        <w:pStyle w:val="ListBullet"/>
        <w:spacing w:line="240" w:lineRule="auto"/>
        <w:ind w:left="720"/>
      </w:pPr>
      <w:r>
        <w:rPr>
          <w:lang w:val="pt_PT" w:bidi="pt_PT"/>
        </w:rPr>
      </w:r>
      <w:r>
        <w:rPr>
          <w:lang w:val="pt_PT" w:bidi="pt_PT"/>
        </w:rPr>
        <w:t>Algumas pessoas doentes que são curadas</w:t>
      </w:r>
    </w:p>
    <w:p>
      <w:pPr/>
      <w:r>
        <w:rPr>
          <w:lang w:val="pt_PT" w:bidi="pt_PT"/>
        </w:rPr>
      </w:r>
      <w:r>
        <w:rPr>
          <w:lang w:val="pt_PT" w:bidi="pt_PT"/>
        </w:rPr>
        <w:t>Como um grupo, preste atenção a essas partes do cenário da passagem: a cena um começa com Jesus deixando Cafarnaum e retornando a Nazaré. As Escrituras dizem que Jesus saiu de lá, ou deixou aquele lugar. Isso significa que após ressuscitar a filha de Jairo, Jesus deixou a casa de Jairo ou deixou Cafarnaum para voltar a Nazaré.</w:t>
      </w:r>
    </w:p>
    <w:p>
      <w:pPr/>
      <w:r>
        <w:rPr>
          <w:lang w:val="pt_PT" w:bidi="pt_PT"/>
        </w:rPr>
      </w:r>
      <w:r>
        <w:rPr>
          <w:lang w:val="pt_PT" w:bidi="pt_PT"/>
        </w:rPr>
        <w:t>Pare e discuta: conte uma história na qual um evento acontece. Então o personagem principal deixa esse lugar e vai para outro lugar para a história continuar. Ouça como o narrador conecta a história. Pause a gravação aqui.</w:t>
      </w:r>
    </w:p>
    <w:p>
      <w:pPr/>
      <w:r>
        <w:rPr>
          <w:lang w:val="pt_PT" w:bidi="pt_PT"/>
        </w:rPr>
      </w:r>
      <w:r>
        <w:rPr>
          <w:lang w:val="pt_PT" w:bidi="pt_PT"/>
        </w:rPr>
        <w:t>Na cena 1, Jesus deixa Cafarnaum e vai para Nazaré. Os discípulos viajam com Jesus. Nazaré é a cidade natal de Jesus. Isso significa que Jesus cresceu em Nazaré. A família de Jesus vive em Nazaré.</w:t>
      </w:r>
    </w:p>
    <w:p>
      <w:pPr/>
      <w:r>
        <w:rPr>
          <w:lang w:val="pt_PT" w:bidi="pt_PT"/>
        </w:rPr>
      </w:r>
      <w:r>
        <w:rPr>
          <w:lang w:val="pt_PT" w:bidi="pt_PT"/>
        </w:rPr>
        <w:t>Na cena 2, Jesus vai para a sinagoga no sábado e começa a ensinar. O povo de Nazaré está surpreso. Esse não é um bom sentimento. As pessoas estão surpresas de uma maneira negativa. As pessoas questionam como Jesus, que é um carpinteiro, pode ter a sabedoria para ensinar e o poder de realizar milagres. As pessoas na sinagoga falam de uma maneira negativa sobre Jesus. Eles fazem uma série de perguntas sobre Jesus e sua família, como “Esse não é um carpinteiro?”. Essa pergunta não tem uma resposta, ou, como neste caso, a resposta já é conhecida. A passagem contém várias perguntas desse tipo. Em seu idioma, você pode precisar fazer essas declarações positivas, em vez de perguntas que não exigem uma resposta. Por exemplo, você pode simplesmente dizer: “Jesus é um carpinteiro”. As perguntas são uma maneira das pessoas dizerem que elas não acreditam que Jesus pode ter sabedoria de Deus para ensinar como ele faz. Eles falam sobre os irmãos e as irmãs de Jesus. Eles falam sobre a mãe de Jesus, Maria. Em tudo isso, eles estão mostrando que não respeitam Jesus. Eles se recusam a acreditar em Jesus.</w:t>
      </w:r>
    </w:p>
    <w:p>
      <w:pPr/>
      <w:r>
        <w:rPr>
          <w:lang w:val="pt_PT" w:bidi="pt_PT"/>
        </w:rPr>
      </w:r>
      <w:r>
        <w:rPr>
          <w:lang w:val="pt_PT" w:bidi="pt_PT"/>
        </w:rPr>
        <w:t>Na cena 3, Jesus fala. Jesus diz às pessoas: “Um profeta é honrado em todos os lugares, exceto em sua própria cidade natal e entre seus parentes e família”. Jesus quer dizer que, em outros lugares, as pessoas estão dispostas a ouvir o ensinamento e aprender com ele. Aqui em Nazaré, as pessoas se recusam a aceitar que Jesus poderia estar dando uma mensagem de Deus. As pessoas também se recusam a acreditar que Jesus pode realizar milagres.</w:t>
      </w:r>
    </w:p>
    <w:p>
      <w:pPr/>
      <w:r>
        <w:rPr>
          <w:lang w:val="pt_PT" w:bidi="pt_PT"/>
        </w:rPr>
      </w:r>
      <w:r>
        <w:rPr>
          <w:lang w:val="pt_PT" w:bidi="pt_PT"/>
        </w:rPr>
        <w:t>Por causa dessa incredulidade, Jesus curou apenas algumas pessoas doentes. Jesus não realizou muitos milagres enquanto estava em Nazaré. Jesus está surpreso com a incredulidade das pessoas. Essa palavra surpreso também tem um significado negativo. Jesus estava infeliz com a incredulidade deles.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6.1–6a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Homens na sinagoga de Nazaré</w:t>
      </w:r>
    </w:p>
    <w:p>
      <w:pPr>
        <w:pStyle w:val="ListBullet"/>
        <w:spacing w:line="240" w:lineRule="auto"/>
        <w:ind w:left="720"/>
      </w:pPr>
      <w:r>
        <w:rPr>
          <w:lang w:val="pt_PT" w:bidi="pt_PT"/>
        </w:rPr>
      </w:r>
      <w:r>
        <w:rPr>
          <w:lang w:val="pt_PT" w:bidi="pt_PT"/>
        </w:rPr>
        <w:t>Algumas pessoas doentes que são curadas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1, Jesus e seus discípulos estão retornando a Nazaré de Cafarnaum. Nazaré é a cidade natal de Jesus.</w:t>
      </w:r>
    </w:p>
    <w:p>
      <w:pPr/>
      <w:r>
        <w:rPr>
          <w:lang w:val="pt_PT" w:bidi="pt_PT"/>
        </w:rPr>
      </w:r>
      <w:r>
        <w:rPr>
          <w:lang w:val="pt_PT" w:bidi="pt_PT"/>
        </w:rPr>
        <w:t>Na cena 2, no sábado, Jesus vai para a sinagoga e começa a ensinar. As pessoas estão espantadas com o que Jesus está ensinando. Eles perguntam: “De onde vem oda essa sabedoria e poder que Jesus tem para realizar esses milagres?”</w:t>
      </w:r>
    </w:p>
    <w:p>
      <w:pPr/>
      <w:r>
        <w:rPr>
          <w:lang w:val="pt_PT" w:bidi="pt_PT"/>
        </w:rPr>
      </w:r>
      <w:r>
        <w:rPr>
          <w:lang w:val="pt_PT" w:bidi="pt_PT"/>
        </w:rPr>
        <w:t>Pare a ação e pergunte às pessoas: “Por que vocês estão surpresos com isso? Como você está se sentindo?” Você pode ouvir coisas como: “Conheço Jesus desde que ele era um menino. Jesus não tinha a instrução especial para um mestre. Jesus é apenas um carpinteiro. Como Jesus pode ter a sabedoria para nos ensinar sobre coisas espirituais?”. “Não sei de onde vem o poder de realizar milagres. Conheço Jesus. Conheço seus irmãos e suas irmãs. Conheço sua mãe, Maria. Jesus não é especial. Isso não faz sentido”. “Acho ofensivo que Jesus, um carpinteiro, tente nos ensinar sobre Deus”. Continue o drama.</w:t>
      </w:r>
    </w:p>
    <w:p>
      <w:pPr/>
      <w:r>
        <w:rPr>
          <w:lang w:val="pt_PT" w:bidi="pt_PT"/>
        </w:rPr>
      </w:r>
      <w:r>
        <w:rPr>
          <w:lang w:val="pt_PT" w:bidi="pt_PT"/>
        </w:rPr>
        <w:t>As pessoas começam a desprezar a Jesus, dizendo: “Ele é apenas um carpinteiro — o filho de Maria, o irmão de Tiago, José, Judas e Simão. Suas irmãs vivem aqui mesmo entre nós”.</w:t>
      </w:r>
    </w:p>
    <w:p>
      <w:pPr/>
      <w:r>
        <w:rPr>
          <w:lang w:val="pt_PT" w:bidi="pt_PT"/>
        </w:rPr>
      </w:r>
      <w:r>
        <w:rPr>
          <w:lang w:val="pt_PT" w:bidi="pt_PT"/>
        </w:rPr>
        <w:t>Pare a ação e pergunte aos escarnecedores: “Como vocês estão se sentindo agora?” Você pode ouvir coisas como: “Estamos ofendidos”, ou “Não acreditamos que Jesus tenha poder especial”. Ou: “Como Jesus ousa vir para casa e começar a nos ensinar. Sabemos que ele não é educado como um mestre religioso. Não acreditarei em nada que Jesus diga”. Continue o drama.</w:t>
      </w:r>
    </w:p>
    <w:p>
      <w:pPr/>
      <w:r>
        <w:rPr>
          <w:lang w:val="pt_PT" w:bidi="pt_PT"/>
        </w:rPr>
      </w:r>
      <w:r>
        <w:rPr>
          <w:lang w:val="pt_PT" w:bidi="pt_PT"/>
        </w:rPr>
        <w:t>Na cena 3, Jesus diz: “Um profeta é honrado em todos os lugares, exceto em sua cidade natal, entre seus familiares, em sua própria família”. Ele está surpreso com a incredulidade das pessoas.</w:t>
      </w:r>
    </w:p>
    <w:p>
      <w:pPr/>
      <w:r>
        <w:rPr>
          <w:lang w:val="pt_PT" w:bidi="pt_PT"/>
        </w:rPr>
      </w:r>
      <w:r>
        <w:rPr>
          <w:lang w:val="pt_PT" w:bidi="pt_PT"/>
        </w:rPr>
        <w:t>Pergunte a Jesus: “Como você se sente?”. Você pode ouvir coisas como: “Triste”, “Zangado” ou “Surpreso com a incredulidade deles. Eu havia esperado poder ensinar essas pessoas, que são meu povo, sobre o Reino de Deus, mas elas não ouvirão. Eles têm corações duros. Isso me deixa muito triste e desapontado”. Continue o drama.</w:t>
      </w:r>
    </w:p>
    <w:p>
      <w:pPr/>
      <w:r>
        <w:rPr>
          <w:lang w:val="pt_PT" w:bidi="pt_PT"/>
        </w:rPr>
      </w:r>
      <w:r>
        <w:rPr>
          <w:lang w:val="pt_PT" w:bidi="pt_PT"/>
        </w:rPr>
        <w:t>Jesus curou apenas algumas pessoas doentes. Jesus estava surpreso com a incredulidade das pessoas.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6.1–6a na tradução mais fácil de entender.</w:t>
      </w:r>
    </w:p>
    <w:p>
      <w:pPr/>
      <w:r>
        <w:rPr>
          <w:lang w:val="pt_PT" w:bidi="pt_PT"/>
        </w:rPr>
      </w:r>
      <w:r>
        <w:rPr>
          <w:lang w:val="pt_PT" w:bidi="pt_PT"/>
        </w:rPr>
        <w:t xml:space="preserve">Jesus deixou </w:t>
      </w:r>
      <w:hyperlink r:id="rId35">
        <w:r>
          <w:rPr>
            <w:lang w:val="pt_PT" w:bidi="pt_PT"/>
          </w:rPr>
          <w:rPr>
            <w:color w:val="0000EE"/>
            <w:u w:val="single"/>
          </w:rPr>
          <w:t>Cafarnaum</w:t>
        </w:r>
      </w:hyperlink>
      <w:r>
        <w:rPr>
          <w:lang w:val="pt_PT" w:bidi="pt_PT"/>
        </w:rPr>
        <w:t xml:space="preserve">e foi para </w:t>
      </w:r>
      <w:hyperlink r:id="rId42">
        <w:r>
          <w:rPr>
            <w:lang w:val="pt_PT" w:bidi="pt_PT"/>
          </w:rPr>
          <w:rPr>
            <w:color w:val="0000EE"/>
            <w:u w:val="single"/>
          </w:rPr>
          <w:t>Nazaré</w:t>
        </w:r>
      </w:hyperlink>
      <w:r>
        <w:rPr>
          <w:lang w:val="pt_PT" w:bidi="pt_PT"/>
        </w:rPr>
        <w:t xml:space="preserve">. Jesus levou os </w:t>
      </w:r>
      <w:r>
        <w:rPr>
          <w:b/>
          <w:lang w:val="pt_PT" w:bidi="pt_PT"/>
        </w:rPr>
        <w:t>discípulos</w:t>
      </w:r>
      <w:r>
        <w:rPr>
          <w:lang w:val="pt_PT" w:bidi="pt_PT"/>
        </w:rPr>
        <w:t xml:space="preserve"> com ele. No </w:t>
      </w:r>
      <w:r>
        <w:rPr>
          <w:b/>
          <w:lang w:val="pt_PT" w:bidi="pt_PT"/>
        </w:rPr>
        <w:t>sábado</w:t>
      </w:r>
      <w:r>
        <w:rPr>
          <w:lang w:val="pt_PT" w:bidi="pt_PT"/>
        </w:rPr>
        <w:t xml:space="preserve">, Jesus foi para a </w:t>
      </w:r>
      <w:r>
        <w:rPr>
          <w:b/>
          <w:lang w:val="pt_PT" w:bidi="pt_PT"/>
        </w:rPr>
        <w:t>sinagoga</w:t>
      </w:r>
      <w:r>
        <w:rPr>
          <w:lang w:val="pt_PT" w:bidi="pt_PT"/>
        </w:rPr>
        <w:t>. Use a mesma palavra para</w:t>
      </w:r>
      <w:hyperlink r:id="rId58">
        <w:r>
          <w:rPr>
            <w:lang w:val="pt_PT" w:bidi="pt_PT"/>
          </w:rPr>
          <w:rPr>
            <w:color w:val="0000EE"/>
            <w:u w:val="single"/>
          </w:rPr>
          <w:t>discípulos</w:t>
        </w:r>
      </w:hyperlink>
      <w:r>
        <w:rPr>
          <w:lang w:val="pt_PT" w:bidi="pt_PT"/>
        </w:rPr>
        <w:t xml:space="preserve">, </w:t>
      </w:r>
      <w:hyperlink r:id="rId36">
        <w:r>
          <w:rPr>
            <w:lang w:val="pt_PT" w:bidi="pt_PT"/>
          </w:rPr>
          <w:rPr>
            <w:color w:val="0000EE"/>
            <w:u w:val="single"/>
          </w:rPr>
          <w:t>sábado</w:t>
        </w:r>
      </w:hyperlink>
      <w:r>
        <w:rPr>
          <w:lang w:val="pt_PT" w:bidi="pt_PT"/>
        </w:rPr>
        <w:t xml:space="preserve"> e</w:t>
      </w:r>
      <w:hyperlink r:id="rId37">
        <w:r>
          <w:rPr>
            <w:lang w:val="pt_PT" w:bidi="pt_PT"/>
          </w:rPr>
          <w:rPr>
            <w:color w:val="0000EE"/>
            <w:u w:val="single"/>
          </w:rPr>
          <w:t>sinagoga</w:t>
        </w:r>
      </w:hyperlink>
      <w:r>
        <w:rPr>
          <w:lang w:val="pt_PT" w:bidi="pt_PT"/>
        </w:rPr>
        <w:t xml:space="preserve"> que você usou em passagens anteriores. Cada uma dessas palavras é discutida no Glossário Mestre.</w:t>
      </w:r>
    </w:p>
    <w:p>
      <w:pPr/>
      <w:r>
        <w:rPr>
          <w:lang w:val="pt_PT" w:bidi="pt_PT"/>
        </w:rPr>
      </w:r>
      <w:r>
        <w:rPr>
          <w:lang w:val="pt_PT" w:bidi="pt_PT"/>
        </w:rPr>
        <w:t xml:space="preserve">As duas palavras diferentes para </w:t>
      </w:r>
      <w:r>
        <w:rPr>
          <w:b/>
          <w:lang w:val="pt_PT" w:bidi="pt_PT"/>
        </w:rPr>
        <w:t>surpreso</w:t>
      </w:r>
      <w:r>
        <w:rPr>
          <w:lang w:val="pt_PT" w:bidi="pt_PT"/>
        </w:rPr>
        <w:t xml:space="preserve"> nesta história têm significados negativos. As pessoas estavam surpresas por alguém como Jesus, com experiência em trabalho manual, poder falar com essa autoridade. E, no final da história, Jesus estava admirado/surpreso que as pessoas ainda não acreditassem nele. As pessoas usam a palavra “admirado” para falar sobre estar desagradavelmente surpresas.</w:t>
      </w:r>
    </w:p>
    <w:p>
      <w:pPr/>
      <w:r>
        <w:rPr>
          <w:lang w:val="pt_PT" w:bidi="pt_PT"/>
        </w:rPr>
      </w:r>
      <w:r>
        <w:rPr>
          <w:lang w:val="pt_PT" w:bidi="pt_PT"/>
        </w:rPr>
        <w:t xml:space="preserve">As pessoas estavam surpresas com a </w:t>
      </w:r>
      <w:r>
        <w:rPr>
          <w:b/>
          <w:lang w:val="pt_PT" w:bidi="pt_PT"/>
        </w:rPr>
        <w:t>sabedoria</w:t>
      </w:r>
      <w:r>
        <w:rPr>
          <w:lang w:val="pt_PT" w:bidi="pt_PT"/>
        </w:rPr>
        <w:t xml:space="preserve"> de Jesus. A sabedoria inclui as ideias de “pensar coisas que são verdadeiras e fazer coisas que são boas”. Apenas Deus pode fazer com que alguém seja sábio.</w:t>
      </w:r>
    </w:p>
    <w:p>
      <w:pPr/>
      <w:r>
        <w:rPr>
          <w:lang w:val="pt_PT" w:bidi="pt_PT"/>
        </w:rPr>
      </w:r>
      <w:r>
        <w:rPr>
          <w:lang w:val="pt_PT" w:bidi="pt_PT"/>
        </w:rPr>
        <w:t xml:space="preserve">Pare aqui e discuta como você falará sobre </w:t>
      </w:r>
      <w:r>
        <w:rPr>
          <w:b/>
          <w:lang w:val="pt_PT" w:bidi="pt_PT"/>
        </w:rPr>
        <w:t>sabedoria</w:t>
      </w:r>
      <w:r>
        <w:rPr>
          <w:lang w:val="pt_PT" w:bidi="pt_PT"/>
        </w:rPr>
        <w:t xml:space="preserve">. </w:t>
      </w:r>
      <w:hyperlink r:id="rId82">
        <w:r>
          <w:rPr>
            <w:lang w:val="pt_PT" w:bidi="pt_PT"/>
          </w:rPr>
          <w:rPr>
            <w:color w:val="0000EE"/>
            <w:u w:val="single"/>
          </w:rPr>
          <w:t>Sabedoria</w:t>
        </w:r>
      </w:hyperlink>
      <w:r>
        <w:rPr>
          <w:lang w:val="pt_PT" w:bidi="pt_PT"/>
        </w:rPr>
        <w:t xml:space="preserve"> está no Glossário Mestre. Pare este áudio aqui.</w:t>
      </w:r>
    </w:p>
    <w:p>
      <w:pPr/>
      <w:r>
        <w:rPr>
          <w:lang w:val="pt_PT" w:bidi="pt_PT"/>
        </w:rPr>
      </w:r>
      <w:r>
        <w:rPr>
          <w:lang w:val="pt_PT" w:bidi="pt_PT"/>
        </w:rPr>
        <w:t xml:space="preserve">Jesus diz que um </w:t>
      </w:r>
      <w:r>
        <w:rPr>
          <w:b/>
          <w:lang w:val="pt_PT" w:bidi="pt_PT"/>
        </w:rPr>
        <w:t>profeta</w:t>
      </w:r>
      <w:r>
        <w:rPr>
          <w:lang w:val="pt_PT" w:bidi="pt_PT"/>
        </w:rPr>
        <w:t xml:space="preserve"> não é honrado em sua cidade natal. Escolha um termo para </w:t>
      </w:r>
      <w:hyperlink r:id="rId18">
        <w:r>
          <w:rPr>
            <w:lang w:val="pt_PT" w:bidi="pt_PT"/>
          </w:rPr>
          <w:rPr>
            <w:color w:val="0000EE"/>
            <w:u w:val="single"/>
          </w:rPr>
          <w:t>profeta</w:t>
        </w:r>
      </w:hyperlink>
      <w:r>
        <w:rPr>
          <w:lang w:val="pt_PT" w:bidi="pt_PT"/>
        </w:rPr>
        <w:t xml:space="preserve"> que descreva adequadamente a função de profeta. Um profeta:</w:t>
      </w:r>
    </w:p>
    <w:p>
      <w:pPr>
        <w:pStyle w:val="ListNumber"/>
        <w:numPr>
          <w:ilvl w:val="0"/>
          <w:numId w:val="37"/>
        </w:numPr>
        <w:spacing w:line="240" w:lineRule="auto"/>
        <w:ind w:left="720"/>
      </w:pPr>
      <w:r>
        <w:rPr>
          <w:lang w:val="pt_PT" w:bidi="pt_PT"/>
        </w:rPr>
      </w:r>
      <w:r>
        <w:rPr>
          <w:lang w:val="pt_PT" w:bidi="pt_PT"/>
        </w:rPr>
        <w:t>recebe um chamado e uma mensagem de Deus</w:t>
      </w:r>
    </w:p>
    <w:p>
      <w:pPr>
        <w:pStyle w:val="ListNumber"/>
        <w:spacing w:line="240" w:lineRule="auto"/>
        <w:ind w:left="720"/>
      </w:pPr>
      <w:r>
        <w:rPr>
          <w:lang w:val="pt_PT" w:bidi="pt_PT"/>
        </w:rPr>
      </w:r>
      <w:r>
        <w:rPr>
          <w:lang w:val="pt_PT" w:bidi="pt_PT"/>
        </w:rPr>
        <w:t>leva a mensagem de Deus às pessoas</w:t>
      </w:r>
    </w:p>
    <w:p>
      <w:pPr>
        <w:pStyle w:val="ListNumber"/>
        <w:spacing w:line="240" w:lineRule="auto"/>
        <w:ind w:left="720"/>
      </w:pPr>
      <w:r>
        <w:rPr>
          <w:lang w:val="pt_PT" w:bidi="pt_PT"/>
        </w:rPr>
      </w:r>
      <w:r>
        <w:rPr>
          <w:lang w:val="pt_PT" w:bidi="pt_PT"/>
        </w:rPr>
        <w:t>sabe que seu trabalho mais importante é levar a Palavra ou mensagem de Deus às pessoas</w:t>
      </w:r>
    </w:p>
    <w:p>
      <w:pPr/>
      <w:r>
        <w:rPr>
          <w:lang w:val="pt_PT" w:bidi="pt_PT"/>
        </w:rPr>
      </w:r>
      <w:r>
        <w:rPr>
          <w:lang w:val="pt_PT" w:bidi="pt_PT"/>
        </w:rPr>
        <w:t>Honrar um profeta significa ouvir a mensagem e aceitar a mensagem dele. As pessoas em Nazaré não honravam Jesus. Use o mesmo termo para "profeta" que você usou em passagens anteriores.</w:t>
      </w:r>
    </w:p>
    <w:p>
      <w:pPr/>
      <w:r>
        <w:rPr>
          <w:lang w:val="pt_PT" w:bidi="pt_PT"/>
        </w:rPr>
      </w:r>
      <w:r>
        <w:rPr>
          <w:lang w:val="pt_PT" w:bidi="pt_PT"/>
        </w:rPr>
        <w:t xml:space="preserve">Jesus escolheu não fazer muitos </w:t>
      </w:r>
      <w:r>
        <w:rPr>
          <w:b/>
          <w:lang w:val="pt_PT" w:bidi="pt_PT"/>
        </w:rPr>
        <w:t>milagres</w:t>
      </w:r>
      <w:r>
        <w:rPr>
          <w:lang w:val="pt_PT" w:bidi="pt_PT"/>
        </w:rPr>
        <w:t xml:space="preserve"> em Nazaré. Essas palavras se referem a ações poderosas que apenas Deus pode fazer e fazem as pessoas temerem a Deus.</w:t>
      </w:r>
    </w:p>
    <w:p>
      <w:pPr/>
      <w:r>
        <w:rPr>
          <w:lang w:val="pt_PT" w:bidi="pt_PT"/>
        </w:rPr>
      </w:r>
      <w:r>
        <w:rPr>
          <w:lang w:val="pt_PT" w:bidi="pt_PT"/>
        </w:rPr>
        <w:t xml:space="preserve">Pare aqui e discuta como você falará sobre </w:t>
      </w:r>
      <w:r>
        <w:rPr>
          <w:b/>
          <w:lang w:val="pt_PT" w:bidi="pt_PT"/>
        </w:rPr>
        <w:t>milagres</w:t>
      </w:r>
      <w:r>
        <w:rPr>
          <w:lang w:val="pt_PT" w:bidi="pt_PT"/>
        </w:rPr>
        <w:t xml:space="preserve">. </w:t>
      </w:r>
      <w:hyperlink r:id="rId67">
        <w:r>
          <w:rPr>
            <w:lang w:val="pt_PT" w:bidi="pt_PT"/>
          </w:rPr>
          <w:rPr>
            <w:color w:val="0000EE"/>
            <w:u w:val="single"/>
          </w:rPr>
          <w:t>Milagres</w:t>
        </w:r>
      </w:hyperlink>
      <w:r>
        <w:rPr>
          <w:lang w:val="pt_PT" w:bidi="pt_PT"/>
        </w:rPr>
        <w:t xml:space="preserve"> está no Glossário Mestre. Pare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6:6b–13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Marcos 6:6b–13 e guarde em seu coração. Ouça o texto três vezes (em três traduções diferentes, se possível). Depois discuta com seu grupo as seguintes perguntas:</w:t>
      </w:r>
    </w:p>
    <w:p>
      <w:pPr>
        <w:pStyle w:val="ListNumber"/>
        <w:numPr>
          <w:ilvl w:val="0"/>
          <w:numId w:val="38"/>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Jesus havia acabado de ser rejeitado em Nazaré, sua cidade natal. Jesus começou a viajar de aldeia em aldeia, ensinando as pessoas. Essas aldeias estavam ao redor de Nazaré. Essa é a terceira vez que Marcos nos diz que Jesus viaja de aldeia em aldeia ensinando as pessoas. Então Jesus envia os discípulos às aldeias. Essa narrativa descreve o que Jesus instruiu os discípulos a fazer.</w:t>
      </w:r>
    </w:p>
    <w:p>
      <w:pPr/>
      <w:r>
        <w:rPr>
          <w:lang w:val="pt_PT" w:bidi="pt_PT"/>
        </w:rPr>
      </w:r>
      <w:r>
        <w:rPr>
          <w:lang w:val="pt_PT" w:bidi="pt_PT"/>
        </w:rPr>
        <w:t>Pare e mostre o mapa com a cidade de Nazaré destacada. Ajude a equipe a ver que Jesus teria ido para as aldeias ao redor de Nazaré. Pause a gravação aqui.</w:t>
      </w:r>
    </w:p>
    <w:p>
      <w:pPr/>
      <w:r>
        <w:rPr>
          <w:lang w:val="pt_PT" w:bidi="pt_PT"/>
        </w:rPr>
      </w:r>
      <w:r>
        <w:rPr>
          <w:lang w:val="pt_PT" w:bidi="pt_PT"/>
        </w:rPr>
        <w:t>Essa história começa aqui, mas realmente termina após a próxima história sobre João Batista, quando os discípulos voltarem para relatar tudo o que aconteceu.</w:t>
      </w:r>
    </w:p>
    <w:p>
      <w:pPr/>
      <w:r>
        <w:rPr>
          <w:lang w:val="pt_PT" w:bidi="pt_PT"/>
        </w:rPr>
      </w:r>
      <w:r>
        <w:rPr>
          <w:lang w:val="pt_PT" w:bidi="pt_PT"/>
        </w:rPr>
        <w:t>Os discípulos estão com Jesus há algum tempo. Os discípulos viram Jesus expulsar espíritos malignos das pessoas. Os discípulos ouviram o ensinamento que Jesus estava dando às pessoas. Os discípulos viram uma grande quantidade de milagres. Agora Jesus os envia com poder para expulsar espíritos malignos ou imundos. Eles devem fazer o que viram Jesus fazer.</w:t>
      </w:r>
    </w:p>
    <w:p>
      <w:pPr/>
      <w:r>
        <w:rPr>
          <w:lang w:val="pt_PT" w:bidi="pt_PT"/>
        </w:rPr>
      </w:r>
      <w:r>
        <w:rPr>
          <w:lang w:val="pt_PT" w:bidi="pt_PT"/>
        </w:rPr>
        <w:t>Ao enviar seus discípulos, Jesus lhes deu autoridade sobre os espíritos malignos. Na cultura judaica, as pessoas poderiam dar a um representante sua autoridade e poder para fazer um trabalho ou para levar uma mensagem. Era ainda melhor enviar dois representantes de cada vez. A lei judaica, dada por Moisés, nos diz que o depoimento de duas testemunhas é válido.</w:t>
      </w:r>
    </w:p>
    <w:p>
      <w:pPr/>
      <w:r>
        <w:rPr>
          <w:lang w:val="pt_PT" w:bidi="pt_PT"/>
        </w:rPr>
      </w:r>
      <w:r>
        <w:rPr>
          <w:lang w:val="pt_PT" w:bidi="pt_PT"/>
        </w:rPr>
        <w:t>Jesus ordenou que seus discípulos não levassem qualquer comida, dinheiro ou roupas reservas. Esta não é uma ordem para todas as pessoas em todas as situações, mas apenas para aquela situação. Eles podiam levar apenas o que estavam vestindo, incluindo seus sapatos, mais um cajado. As pessoas usavam um cajado para subir em lugares difíceis, como colinas, e para proteção contra animais selvagens. Os discípulos não tinham permissão para levar uma muda de roupas, comida ou dinheiro. Os discípulos não tinham permissão para levar uma bolsa de viagem.</w:t>
      </w:r>
    </w:p>
    <w:p>
      <w:pPr/>
      <w:r>
        <w:rPr>
          <w:lang w:val="pt_PT" w:bidi="pt_PT"/>
        </w:rPr>
      </w:r>
      <w:r>
        <w:rPr>
          <w:lang w:val="pt_PT" w:bidi="pt_PT"/>
        </w:rPr>
        <w:t>Pare e mostre uma imagem do tipo de sandália usada no primeiro século. Mostre uma imagem de uma bolsa de viagem. Mostre uma imagem de um cajado para andar, como o usado no primeiro século. Mostre uma imagem de algumas moedas do primeiro século. Mostre uma imagem do tipo de túnica que um homem teria usado no primeiro século. Pause a gravação aqui.</w:t>
      </w:r>
    </w:p>
    <w:p>
      <w:pPr/>
      <w:r>
        <w:rPr>
          <w:lang w:val="pt_PT" w:bidi="pt_PT"/>
        </w:rPr>
      </w:r>
      <w:r>
        <w:rPr>
          <w:lang w:val="pt_PT" w:bidi="pt_PT"/>
        </w:rPr>
        <w:t>Jesus manda que ficassem na primeira casa que os recebesse em uma aldeia. Eles deveriam permanecer nesta casa durante todo o tempo em que estivessem na aldeia. Eles não podiam se mudar para outra casa enquanto estivessem naquela mesma aldeia. Jesus estava dizendo aos discípulos para fazerem algo diferente do que os mestres religiosos normalmente faziam. Normalmente, os mestres religiosos iam de casa em casa e levavam o máximo de coisas que podiam do maior número de pessoas possível.</w:t>
      </w:r>
    </w:p>
    <w:p>
      <w:pPr/>
      <w:r>
        <w:rPr>
          <w:lang w:val="pt_PT" w:bidi="pt_PT"/>
        </w:rPr>
      </w:r>
      <w:r>
        <w:rPr>
          <w:lang w:val="pt_PT" w:bidi="pt_PT"/>
        </w:rPr>
        <w:t>Parem e discutam em grupo: como os líderes religiosos interagem com as pessoas em sua cultura? Eles viajam? O que fazem quando viajam? Pause a gravação aqui.</w:t>
      </w:r>
    </w:p>
    <w:p>
      <w:pPr/>
      <w:r>
        <w:rPr>
          <w:lang w:val="pt_PT" w:bidi="pt_PT"/>
        </w:rPr>
      </w:r>
      <w:r>
        <w:rPr>
          <w:lang w:val="pt_PT" w:bidi="pt_PT"/>
        </w:rPr>
        <w:t>Como não levavam nada com eles, os discípulos tinham que confiar na comida e no abrigo que Deus providenciaria. Alguém na aldeia precisava oferecer-lhes um lugar para dormir. Alguém na aldeia precisava oferecer-lhes comida para comer. Os discípulos não tinham como pagar por comida ou abrigo.</w:t>
      </w:r>
    </w:p>
    <w:p>
      <w:pPr/>
      <w:r>
        <w:rPr>
          <w:lang w:val="pt_PT" w:bidi="pt_PT"/>
        </w:rPr>
      </w:r>
      <w:r>
        <w:rPr>
          <w:lang w:val="pt_PT" w:bidi="pt_PT"/>
        </w:rPr>
        <w:t>Então Jesus lhes deu instruções sobre o que fazer se ninguém oferecesse hospitalidade ou oferecesse comida e abrigo. Eles deveriam deixar a aldeia e sacudir a poeira de seus pés enquanto saíam. O costume dessa época era que alguém que adorava a Deus sacudisse a poeira de seus pés se visitasse um lugar pagão. Essa ação é um símbolo de se livrar de qualquer coisa que não seja pura ou limpa. Jesus diz aos discípulos para fazerem uma demonstração pública de sacudir a poeira de seus pés. Isso dirá aos moradores que eles rejeitaram a mensagem de Deus e agora terão de prestar contas a ele. Esse gesto de sacudir o pó representou uma advertência pública ou um testemunho à população.</w:t>
      </w:r>
    </w:p>
    <w:p>
      <w:pPr/>
      <w:r>
        <w:rPr>
          <w:lang w:val="pt_PT" w:bidi="pt_PT"/>
        </w:rPr>
      </w:r>
      <w:r>
        <w:rPr>
          <w:lang w:val="pt_PT" w:bidi="pt_PT"/>
        </w:rPr>
        <w:t>Muito parecido com as dicas de eventos anteriores em Marcos, sabemos que Jesus será rejeitado cada vez mais à medida que o tempo passa. Jesus lembra aos seus discípulos que eles poderiam ser rejeitados também e que deveriam sacudir a poeira dos seus pés, se o fossem. Os judeus acreditavam que as terras estrangeiras eram poluídas, porque não são as terras do povo escolhido de Deus. Assim, os viajantes judeus queriam se limpar depois de uma jornada. Neste caso, os discípulos deveriam mostrar que aqueles que rejeitam a missão de Deus teriam de enfrentar o próprio Deus e as consequências de sua decisão. Os discípulos de Jesus são muito parecidos com ele, seus ensinamentos mostram quem quer obedecer a Deus, por meio de Jesus, e quem não quer.</w:t>
      </w:r>
    </w:p>
    <w:p>
      <w:pPr/>
      <w:r>
        <w:rPr>
          <w:lang w:val="pt_PT" w:bidi="pt_PT"/>
        </w:rPr>
      </w:r>
      <w:r>
        <w:rPr>
          <w:lang w:val="pt_PT" w:bidi="pt_PT"/>
        </w:rPr>
        <w:t>Parem e discutam como um grupo sobre contar uma história de um viajante que vem para uma aldeia. As pessoas na aldeia não oferecem hospitalidade a esse viajante. O que o viajante faz quando deixa a aldeia? Pause a gravação aqui.</w:t>
      </w:r>
    </w:p>
    <w:p>
      <w:pPr/>
      <w:r>
        <w:rPr>
          <w:lang w:val="pt_PT" w:bidi="pt_PT"/>
        </w:rPr>
      </w:r>
      <w:r>
        <w:rPr>
          <w:lang w:val="pt_PT" w:bidi="pt_PT"/>
        </w:rPr>
        <w:t>Os discípulos saíram para outras aldeias, como Jesus lhes disse para fazer. Os discípulos disseram a todos que encontraram para se arrependerem de seus pecados e se voltarem para Deus. Arrepender-se significa lamentar pelo pecado que cometido e fazer um voto de não repetir esse pecado novamente. Arrependimento é uma palavra forte. Se uma pessoa realmente se arrepende, então ela tentará não repetir aquela ação pecaminosa novamente.</w:t>
      </w:r>
    </w:p>
    <w:p>
      <w:pPr/>
      <w:r>
        <w:rPr>
          <w:lang w:val="pt_PT" w:bidi="pt_PT"/>
        </w:rPr>
      </w:r>
      <w:r>
        <w:rPr>
          <w:lang w:val="pt_PT" w:bidi="pt_PT"/>
        </w:rPr>
        <w:t>Os discípulos expulsaram demônios. Algumas traduções dizem “forçados a sair” e outras dizem que eles “expulsaram” os demônios. Quando os discípulos ordenaram que os demônios saíssem, eles não tiveram escolha. Os demônios tinham que deixar a pessoa. Jesus deu aos discípulos a autoridade para expulsar demônios. Quando os discípulos dizem aos demônios para saírem, eles estão usando o poder que Jesus lhes deu. Os demônios obedeceram a esse poder e deixaram a pessoa.</w:t>
      </w:r>
    </w:p>
    <w:p>
      <w:pPr/>
      <w:r>
        <w:rPr>
          <w:lang w:val="pt_PT" w:bidi="pt_PT"/>
        </w:rPr>
      </w:r>
      <w:r>
        <w:rPr>
          <w:lang w:val="pt_PT" w:bidi="pt_PT"/>
        </w:rPr>
        <w:t>Os discípulos usavam óleo de oliva para ungir as pessoas doentes. O óleo de oliva era muitas vezes usado como um remédio. O óleo de oliva era o óleo comum usado na culinária, como um remédio, e até queimado nas lâmpadas. Todos tinham óleo de oliva. Para ungir uma pessoa, os discípulos colocavam algumas gotas do óleo sobre ela como um símbolo de que Deus a estava abençoando e curando. Depois dessa unção, muitas das pessoas doentes foram curadas, ou se recuperaram, ou não estavam mais doentes.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6.6b-13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deixa Nazaré e ensina nas aldeias.</w:t>
      </w:r>
    </w:p>
    <w:p>
      <w:pPr/>
      <w:r>
        <w:rPr>
          <w:lang w:val="pt_PT" w:bidi="pt_PT"/>
        </w:rPr>
      </w:r>
      <w:r>
        <w:rPr>
          <w:b/>
          <w:lang w:val="pt_PT" w:bidi="pt_PT"/>
        </w:rPr>
        <w:t>Na segunda cena:</w:t>
      </w:r>
      <w:r>
        <w:rPr>
          <w:lang w:val="pt_PT" w:bidi="pt_PT"/>
        </w:rPr>
        <w:t xml:space="preserve"> Jesus envia os discípulos às aldeias e lhes dá o poder de expulsar demônios. Jesus dá instruções para a jornada dos discípulos.</w:t>
      </w:r>
    </w:p>
    <w:p>
      <w:pPr/>
      <w:r>
        <w:rPr>
          <w:lang w:val="pt_PT" w:bidi="pt_PT"/>
        </w:rPr>
      </w:r>
      <w:r>
        <w:rPr>
          <w:b/>
          <w:lang w:val="pt_PT" w:bidi="pt_PT"/>
        </w:rPr>
        <w:t>Na terceira cena:</w:t>
      </w:r>
      <w:r>
        <w:rPr>
          <w:lang w:val="pt_PT" w:bidi="pt_PT"/>
        </w:rPr>
        <w:t xml:space="preserve"> os discípulos saem e dizem a todos que encontram para se arrependerem de seus pecados e se voltarem para Deus. Eles expulsam muitos demônios e curam muitas pessoas doentes.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Pessoas que convidam os discípulos para entrarem em suas casas</w:t>
      </w:r>
    </w:p>
    <w:p>
      <w:pPr>
        <w:pStyle w:val="ListBullet"/>
        <w:spacing w:line="240" w:lineRule="auto"/>
        <w:ind w:left="720"/>
      </w:pPr>
      <w:r>
        <w:rPr>
          <w:lang w:val="pt_PT" w:bidi="pt_PT"/>
        </w:rPr>
      </w:r>
      <w:r>
        <w:rPr>
          <w:lang w:val="pt_PT" w:bidi="pt_PT"/>
        </w:rPr>
        <w:t>Pessoas que se recusam a acolher os discípulos</w:t>
      </w:r>
    </w:p>
    <w:p>
      <w:pPr>
        <w:pStyle w:val="ListBullet"/>
        <w:spacing w:line="240" w:lineRule="auto"/>
        <w:ind w:left="720"/>
      </w:pPr>
      <w:r>
        <w:rPr>
          <w:lang w:val="pt_PT" w:bidi="pt_PT"/>
        </w:rPr>
      </w:r>
      <w:r>
        <w:rPr>
          <w:lang w:val="pt_PT" w:bidi="pt_PT"/>
        </w:rPr>
        <w:t>Pessoas doentes que são curadas</w:t>
      </w:r>
    </w:p>
    <w:p>
      <w:pPr>
        <w:pStyle w:val="ListBullet"/>
        <w:spacing w:line="240" w:lineRule="auto"/>
        <w:ind w:left="720"/>
      </w:pPr>
      <w:r>
        <w:rPr>
          <w:lang w:val="pt_PT" w:bidi="pt_PT"/>
        </w:rPr>
      </w:r>
      <w:r>
        <w:rPr>
          <w:lang w:val="pt_PT" w:bidi="pt_PT"/>
        </w:rPr>
        <w:t>Pessoas curadas de demônios</w:t>
      </w:r>
    </w:p>
    <w:p>
      <w:pPr/>
      <w:r>
        <w:rPr>
          <w:lang w:val="pt_PT" w:bidi="pt_PT"/>
        </w:rPr>
      </w:r>
      <w:r>
        <w:rPr>
          <w:lang w:val="pt_PT" w:bidi="pt_PT"/>
        </w:rPr>
        <w:t>Como um grupo, prestem atenção às partes do cenário da passagem:</w:t>
      </w:r>
    </w:p>
    <w:p>
      <w:pPr/>
      <w:r>
        <w:rPr>
          <w:lang w:val="pt_PT" w:bidi="pt_PT"/>
        </w:rPr>
      </w:r>
      <w:r>
        <w:rPr>
          <w:lang w:val="pt_PT" w:bidi="pt_PT"/>
        </w:rPr>
        <w:t>Façam essa atividade em grupo, trabalhem uma maneira de mostrar o significado do arrependimento por meio de algum tipo de ação. Uma sugestão é posicionar algo que represente o pecado de um lado da pessoa e algo que represente Deus do outro lado. A pessoa começaria olhando em direção ao pecado. Em seguida, ela se viraria e ficaria de frente para Deus. Suas costas estariam em direção ao objeto do pecado. Cada vez que disserem “arrependam-se”, façam este movimento de giro para se afastar do pecado e ir em direção a Deus. Outra ação é para a pessoa apontar as mãos para o chão ao falar sobre o pecado. Então vire, e aponte as mãos em direção ao céu para representar a volta para Deus. Essa ação faz com que a pessoa fique de costas para o pecado. Que outras ações sua equipe poderia sugerir para representar visualmente o arrependimento? Pausem a gravação aqui.</w:t>
      </w:r>
    </w:p>
    <w:p>
      <w:pPr/>
      <w:r>
        <w:rPr>
          <w:lang w:val="pt_PT" w:bidi="pt_PT"/>
        </w:rPr>
      </w:r>
      <w:r>
        <w:rPr>
          <w:lang w:val="pt_PT" w:bidi="pt_PT"/>
        </w:rPr>
        <w:t>Na primeira cena, Jesus está saindo de Nazaré e passando de aldeia em aldeia ensinado as pessoas. Essas aldeias estão na área ao redor de Nazaré.</w:t>
      </w:r>
    </w:p>
    <w:p>
      <w:pPr/>
      <w:r>
        <w:rPr>
          <w:lang w:val="pt_PT" w:bidi="pt_PT"/>
        </w:rPr>
      </w:r>
      <w:r>
        <w:rPr>
          <w:lang w:val="pt_PT" w:bidi="pt_PT"/>
        </w:rPr>
        <w:t>Na segunda cena, Jesus chama seus doze discípulos para perto de si, indicando que falava especialmente com eles. Jesus envia seus 12 discípulos de dois em dois. Isso significa, por exemplo, que dois homens foram em uma direção, e dois homens foram em outra direção e assim por diante. Jesus dá aos discípulos o poder de expulsar demônios ou espíritos malignos.</w:t>
      </w:r>
    </w:p>
    <w:p>
      <w:pPr/>
      <w:r>
        <w:rPr>
          <w:lang w:val="pt_PT" w:bidi="pt_PT"/>
        </w:rPr>
      </w:r>
      <w:r>
        <w:rPr>
          <w:lang w:val="pt_PT" w:bidi="pt_PT"/>
        </w:rPr>
        <w:t>Jesus dá instruções a seus discípulos antes de os enviar em dupla. Primeiro, ele diz aos discípulos que não levem nada consigo, exceto um cajado. Eles não podem levar roupa extra, comida ou dinheiro. Também não podem levar uma bolsa de viagem. Só pode usar seus calçados. Quando eles chegarem a uma vila, devem ficar hospedados na casa de quem os receber primeiros. Eles devem ficar nesta casa enquanto estiverem na vila.</w:t>
      </w:r>
    </w:p>
    <w:p>
      <w:pPr/>
      <w:r>
        <w:rPr>
          <w:lang w:val="pt_PT" w:bidi="pt_PT"/>
        </w:rPr>
      </w:r>
      <w:r>
        <w:rPr>
          <w:lang w:val="pt_PT" w:bidi="pt_PT"/>
        </w:rPr>
        <w:t>Se eles forem para uma vila e ninguém lhes oferecer um lugar para pernoitar, e ninguém estiver disposto a ouvi-los, os discípulos devem deixar aquela aldeia e sacudir a poeira de seus pés. Essa é uma ação simbólica para dizer que o povo se recusou a ouvir sobre Deus e agora serão julgados por ele. Essa ação é um testemunho de que Deus punirá as pessoas porque não aceitaram os discípulos e sua mensagem de arrependimento.</w:t>
      </w:r>
    </w:p>
    <w:p>
      <w:pPr/>
      <w:r>
        <w:rPr>
          <w:lang w:val="pt_PT" w:bidi="pt_PT"/>
        </w:rPr>
      </w:r>
      <w:r>
        <w:rPr>
          <w:lang w:val="pt_PT" w:bidi="pt_PT"/>
        </w:rPr>
        <w:t>Na última cena, os discípulos saem e fazem como Jesus disse. Eles vão de aldeia em aldeia. Expulsam demônios. Os discípulos ungem as pessoas doentes com óleo de oliva e curam as pessoas doentes.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6.6b-13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Pessoas que convidam os discípulos para entrarem em suas casas</w:t>
      </w:r>
    </w:p>
    <w:p>
      <w:pPr>
        <w:pStyle w:val="ListBullet"/>
        <w:spacing w:line="240" w:lineRule="auto"/>
        <w:ind w:left="720"/>
      </w:pPr>
      <w:r>
        <w:rPr>
          <w:lang w:val="pt_PT" w:bidi="pt_PT"/>
        </w:rPr>
      </w:r>
      <w:r>
        <w:rPr>
          <w:lang w:val="pt_PT" w:bidi="pt_PT"/>
        </w:rPr>
        <w:t>Pessoas que se recusam a acolher os discípulos</w:t>
      </w:r>
    </w:p>
    <w:p>
      <w:pPr>
        <w:pStyle w:val="ListBullet"/>
        <w:spacing w:line="240" w:lineRule="auto"/>
        <w:ind w:left="720"/>
      </w:pPr>
      <w:r>
        <w:rPr>
          <w:lang w:val="pt_PT" w:bidi="pt_PT"/>
        </w:rPr>
      </w:r>
      <w:r>
        <w:rPr>
          <w:lang w:val="pt_PT" w:bidi="pt_PT"/>
        </w:rPr>
        <w:t>Pessoas doentes que são curadas</w:t>
      </w:r>
    </w:p>
    <w:p>
      <w:pPr>
        <w:pStyle w:val="ListBullet"/>
        <w:spacing w:line="240" w:lineRule="auto"/>
        <w:ind w:left="720"/>
      </w:pPr>
      <w:r>
        <w:rPr>
          <w:lang w:val="pt_PT" w:bidi="pt_PT"/>
        </w:rPr>
      </w:r>
      <w:r>
        <w:rPr>
          <w:lang w:val="pt_PT" w:bidi="pt_PT"/>
        </w:rPr>
        <w:t>Pessoas curadas de demônios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 à pessoa que interpreta o personagem: “O que você está sentindo ou pensando?”. A pessoa que está interpretando deve responder o que estaria sentindo ou pensando se fosse esse personagem. Então reiniciem o drama.</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Jesus sai de Nazaré e vai às aldeias vizinhas para ensinar as pessoas.</w:t>
      </w:r>
    </w:p>
    <w:p>
      <w:pPr/>
      <w:r>
        <w:rPr>
          <w:lang w:val="pt_PT" w:bidi="pt_PT"/>
        </w:rPr>
      </w:r>
      <w:r>
        <w:rPr>
          <w:lang w:val="pt_PT" w:bidi="pt_PT"/>
        </w:rPr>
        <w:t>Parem a ação e perguntem à pessoa que interpreta Jesus: “O que você está sentindo sobre essas aldeias?”. Vocês podem ouvir coisas como: “Estou satisfeito que as pessoas nas aldeias estejam ouvindo o ensinamento sobre o Reino de Deus. Há esperança para essas pessoas”. Continuem a encenação.</w:t>
      </w:r>
    </w:p>
    <w:p>
      <w:pPr/>
      <w:r>
        <w:rPr>
          <w:lang w:val="pt_PT" w:bidi="pt_PT"/>
        </w:rPr>
      </w:r>
      <w:r>
        <w:rPr>
          <w:lang w:val="pt_PT" w:bidi="pt_PT"/>
        </w:rPr>
        <w:t>Na cena dois, Jesus reúne seus discípulos. Ele começa a explicar o que eles vão fazer. Eles vão de dois em dois, isto é em pares, para as aldeias. Jesus dá aos discípulos autoridade para expulsar espíritos malignos. Ele diz aos discípulos para não levar nada na jornada.</w:t>
      </w:r>
    </w:p>
    <w:p>
      <w:pPr/>
      <w:r>
        <w:rPr>
          <w:lang w:val="pt_PT" w:bidi="pt_PT"/>
        </w:rPr>
      </w:r>
      <w:r>
        <w:rPr>
          <w:lang w:val="pt_PT" w:bidi="pt_PT"/>
        </w:rPr>
        <w:t>Parem a ação e perguntem aos discípulos: “Como vocês estão se sentindo?”. O que vocês estão pensando?” Vocês podem ouvir coisas como: “Estamos animados em ter autoridade para expulsar espíritos malignos”, “Estamos um pouco receosos e hesitantes de que vamos sair sem nada”, ou “Estamos confusos com as instruções de Jesus”. Ou: “Parece estranho viajar sem levar qualquer dinheiro ou comida. Espero que alguém na aldeia nos ofereça algo para comer e um lugar para ficar”. Continuem a encenação.</w:t>
      </w:r>
    </w:p>
    <w:p>
      <w:pPr/>
      <w:r>
        <w:rPr>
          <w:lang w:val="pt_PT" w:bidi="pt_PT"/>
        </w:rPr>
      </w:r>
      <w:r>
        <w:rPr>
          <w:lang w:val="pt_PT" w:bidi="pt_PT"/>
        </w:rPr>
        <w:t>Jesus diz: “Para onde quer que vão, permaneçam na mesma casa até que saiam da cidade. Se algum lugar se recusar a recebê-los, sacudam a poeira de seus pés enquanto vão embora. Vocês abandonaram essas pessoas ao seu próprio destino”.</w:t>
      </w:r>
    </w:p>
    <w:p>
      <w:pPr/>
      <w:r>
        <w:rPr>
          <w:lang w:val="pt_PT" w:bidi="pt_PT"/>
        </w:rPr>
      </w:r>
      <w:r>
        <w:rPr>
          <w:lang w:val="pt_PT" w:bidi="pt_PT"/>
        </w:rPr>
        <w:t>Parem a ação e perguntem aos discípulos: “Por que vocês pensam que Jesus diz isso?”. Vocês podem ouvir coisas como: “Ele está procurando pessoas que o aceitem e recebam sua mensagem”, “Ele não está forçando ninguém a segui-lo”, ou “Ele está mostrando que aquelas pessoas que o rejeitam tomaram sua própria decisão sobre seu destino”, ou “Sacudir a poeira faz parecer que essas pessoas estão rejeitando Deus. É um símbolo poderoso para fazê-las reconsiderar e nos ouvir". Continuem a encenação.</w:t>
      </w:r>
    </w:p>
    <w:p>
      <w:pPr/>
      <w:r>
        <w:rPr>
          <w:lang w:val="pt_PT" w:bidi="pt_PT"/>
        </w:rPr>
      </w:r>
      <w:r>
        <w:rPr>
          <w:lang w:val="pt_PT" w:bidi="pt_PT"/>
        </w:rPr>
        <w:t>Na cena três, os discípulos saem e dizem às pessoas para se arrependerem de seus pecados e se voltarem a Deus. Eles expulsam demônios e curam muitas pessoas doentes.</w:t>
      </w:r>
    </w:p>
    <w:p>
      <w:pPr/>
      <w:r>
        <w:rPr>
          <w:lang w:val="pt_PT" w:bidi="pt_PT"/>
        </w:rPr>
      </w:r>
      <w:r>
        <w:rPr>
          <w:lang w:val="pt_PT" w:bidi="pt_PT"/>
        </w:rPr>
        <w:t>Parem a ação e perguntem aos discípulos: “Como vocês se sentem agora?”. Vocês podem ouvir coisas como: “Sinto que está dando certo. Esses demônios nos obedeceram assim como obedecem a Jesus. É porque Jesus nos deu o poder de expulsá-los”, ou “Estou muito feliz que algumas pessoas estejam se arrependendo de seus pecados e se voltando para Deus. Isso é tão importante para todos nós”, ou “Estamos animados por nos juntarmos a Jesus neste ministério”. Continuem a encenação.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termo </w:t>
      </w:r>
      <w:r>
        <w:rPr>
          <w:b/>
          <w:lang w:val="pt_PT" w:bidi="pt_PT"/>
        </w:rPr>
        <w:t>os doze</w:t>
      </w:r>
      <w:r>
        <w:rPr>
          <w:lang w:val="pt_PT" w:bidi="pt_PT"/>
        </w:rPr>
        <w:t xml:space="preserve"> se refere a um grupo de discípulos, especificamente, os 12 homens mais próximos de Jesus. Eles são frequentemente chamados apenas de "os doze" como um título para o grupo.</w:t>
      </w:r>
    </w:p>
    <w:p>
      <w:pPr/>
      <w:r>
        <w:rPr>
          <w:lang w:val="pt_PT" w:bidi="pt_PT"/>
        </w:rPr>
      </w:r>
      <w:r>
        <w:rPr>
          <w:lang w:val="pt_PT" w:bidi="pt_PT"/>
        </w:rPr>
        <w:t xml:space="preserve">Jesus deu aos discípulos o poder de expulsar </w:t>
      </w:r>
      <w:r>
        <w:rPr>
          <w:b/>
          <w:lang w:val="pt_PT" w:bidi="pt_PT"/>
        </w:rPr>
        <w:t>demônios</w:t>
      </w:r>
      <w:r>
        <w:rPr>
          <w:lang w:val="pt_PT" w:bidi="pt_PT"/>
        </w:rPr>
        <w:t xml:space="preserve"> ou </w:t>
      </w:r>
      <w:r>
        <w:rPr>
          <w:b/>
          <w:lang w:val="pt_PT" w:bidi="pt_PT"/>
        </w:rPr>
        <w:t>espíritos imundos</w:t>
      </w:r>
      <w:r>
        <w:rPr>
          <w:lang w:val="pt_PT" w:bidi="pt_PT"/>
        </w:rPr>
        <w:t xml:space="preserve">. Use a mesma palavra para demônios ou espíritos imundos que você tem usado. </w:t>
      </w:r>
      <w:hyperlink r:id="rId44">
        <w:r>
          <w:rPr>
            <w:lang w:val="pt_PT" w:bidi="pt_PT"/>
          </w:rPr>
          <w:rPr>
            <w:color w:val="0000EE"/>
            <w:u w:val="single"/>
          </w:rPr>
          <w:t>Demônios</w:t>
        </w:r>
      </w:hyperlink>
      <w:r>
        <w:rPr>
          <w:lang w:val="pt_PT" w:bidi="pt_PT"/>
        </w:rPr>
        <w:t>/</w:t>
      </w:r>
      <w:hyperlink r:id="rId41">
        <w:r>
          <w:rPr>
            <w:lang w:val="pt_PT" w:bidi="pt_PT"/>
          </w:rPr>
          <w:rPr>
            <w:color w:val="0000EE"/>
            <w:u w:val="single"/>
          </w:rPr>
          <w:t>espíritos imundos</w:t>
        </w:r>
      </w:hyperlink>
      <w:r>
        <w:rPr>
          <w:lang w:val="pt_PT" w:bidi="pt_PT"/>
        </w:rPr>
        <w:t xml:space="preserve"> estão no Glossário Mestre.</w:t>
      </w:r>
    </w:p>
    <w:p>
      <w:pPr/>
      <w:r>
        <w:rPr>
          <w:lang w:val="pt_PT" w:bidi="pt_PT"/>
        </w:rPr>
      </w:r>
      <w:r>
        <w:rPr>
          <w:lang w:val="pt_PT" w:bidi="pt_PT"/>
        </w:rPr>
        <w:t>Ao falar sobre as coisas que Jesus disse que eles poderiam levar, e as coisas que não poderiam, preste atenção ao funcionamento do seu idioma. Coloque esses itens na ordem mais natural. Por exemplo, você pode colocar juntos todos os itens que eles podem levar, no início ou no final da frase.</w:t>
      </w:r>
    </w:p>
    <w:p>
      <w:pPr/>
      <w:r>
        <w:rPr>
          <w:lang w:val="pt_PT" w:bidi="pt_PT"/>
        </w:rPr>
      </w:r>
      <w:r>
        <w:rPr>
          <w:lang w:val="pt_PT" w:bidi="pt_PT"/>
        </w:rPr>
        <w:t>Pare aqui e mostre as imagens novamente do cajado, da bolsa, do dinheiro, das sandálias e da túnica. À medida que você falar sobre cada objeto, mostre à equipe de tradução a foto correspondente de cada um. Pause a gravação aqui.</w:t>
      </w:r>
    </w:p>
    <w:p>
      <w:pPr/>
      <w:r>
        <w:rPr>
          <w:lang w:val="pt_PT" w:bidi="pt_PT"/>
        </w:rPr>
      </w:r>
      <w:r>
        <w:rPr>
          <w:lang w:val="pt_PT" w:bidi="pt_PT"/>
        </w:rPr>
        <w:t xml:space="preserve">O arrependimento era um dos ensinamentos fundamentais de Jesus. Nesta história, os discípulos dizem às pessoas para se </w:t>
      </w:r>
      <w:r>
        <w:rPr>
          <w:b/>
          <w:lang w:val="pt_PT" w:bidi="pt_PT"/>
        </w:rPr>
        <w:t>arrependerem</w:t>
      </w:r>
      <w:r>
        <w:rPr>
          <w:lang w:val="pt_PT" w:bidi="pt_PT"/>
        </w:rPr>
        <w:t xml:space="preserve">, ou seja, afastarem-se de seus pecados e voltarem-se para Deus. Use a mesma palavra para arrependimento que você usou nas passagens anteriores e lembre-se de que </w:t>
      </w:r>
      <w:hyperlink r:id="rId22">
        <w:r>
          <w:rPr>
            <w:lang w:val="pt_PT" w:bidi="pt_PT"/>
          </w:rPr>
          <w:rPr>
            <w:color w:val="0000EE"/>
            <w:u w:val="single"/>
          </w:rPr>
          <w:t>arrependimento</w:t>
        </w:r>
      </w:hyperlink>
      <w:r>
        <w:rPr>
          <w:lang w:val="pt_PT" w:bidi="pt_PT"/>
        </w:rPr>
        <w:t xml:space="preserve"> está no Glossário Mestre.</w:t>
      </w:r>
    </w:p>
    <w:p>
      <w:pPr/>
      <w:r>
        <w:rPr>
          <w:lang w:val="pt_PT" w:bidi="pt_PT"/>
        </w:rPr>
      </w:r>
      <w:r>
        <w:rPr>
          <w:lang w:val="pt_PT" w:bidi="pt_PT"/>
        </w:rPr>
        <w:t xml:space="preserve">Os discípulos </w:t>
      </w:r>
      <w:r>
        <w:rPr>
          <w:b/>
          <w:lang w:val="pt_PT" w:bidi="pt_PT"/>
        </w:rPr>
        <w:t>ungiram</w:t>
      </w:r>
      <w:r>
        <w:rPr>
          <w:lang w:val="pt_PT" w:bidi="pt_PT"/>
        </w:rPr>
        <w:t xml:space="preserve"> as pessoas doentes com óleo. O óleo da oliveira era usado como medicamento, e esse é um de seus propósitos nessa história. É também um símbolo da presença e da graça de Deus. As pessoas provavelmente esfregavam um pouco de óleo em alguma parte do corpo de forma simbólica. É provável que esfregassem o óleo na cabeça.</w:t>
      </w:r>
    </w:p>
    <w:p>
      <w:pPr/>
      <w:r>
        <w:rPr>
          <w:lang w:val="pt_PT" w:bidi="pt_PT"/>
        </w:rPr>
      </w:r>
      <w:r>
        <w:rPr>
          <w:lang w:val="pt_PT" w:bidi="pt_PT"/>
        </w:rPr>
        <w:t xml:space="preserve">Pare aqui e analise como você irá falar sobre </w:t>
      </w:r>
      <w:r>
        <w:rPr>
          <w:b/>
          <w:lang w:val="pt_PT" w:bidi="pt_PT"/>
        </w:rPr>
        <w:t>ungir</w:t>
      </w:r>
      <w:r>
        <w:rPr>
          <w:lang w:val="pt_PT" w:bidi="pt_PT"/>
        </w:rPr>
        <w:t xml:space="preserve"> os enfermos com óleo. </w:t>
      </w:r>
      <w:hyperlink r:id="rId83">
        <w:r>
          <w:rPr>
            <w:lang w:val="pt_PT" w:bidi="pt_PT"/>
          </w:rPr>
          <w:rPr>
            <w:color w:val="0000EE"/>
            <w:u w:val="single"/>
          </w:rPr>
          <w:t>Ungir</w:t>
        </w:r>
      </w:hyperlink>
      <w:r>
        <w:rPr>
          <w:lang w:val="pt_PT" w:bidi="pt_PT"/>
        </w:rPr>
        <w:t xml:space="preserve"> é uma palavra que está no Glossário Mestre. Pause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6:14–29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 Marcos 6:14–29 e guarde em seu coração. Ouça o texto três vezes (em três traduções diferentes, se possível). Depois discuta com seu grupo as seguintes perguntas:</w:t>
      </w:r>
    </w:p>
    <w:p>
      <w:pPr>
        <w:pStyle w:val="ListNumber"/>
        <w:numPr>
          <w:ilvl w:val="0"/>
          <w:numId w:val="39"/>
        </w:numPr>
        <w:spacing w:line="240" w:lineRule="auto"/>
        <w:ind w:left="720"/>
      </w:pPr>
      <w:r>
        <w:rPr>
          <w:lang w:val="pt_PT" w:bidi="pt_PT"/>
        </w:rPr>
      </w:r>
      <w:r>
        <w:rPr>
          <w:lang w:val="pt_PT" w:bidi="pt_PT"/>
        </w:rPr>
        <w:t>O que você gosta nessa história?</w:t>
      </w:r>
    </w:p>
    <w:p>
      <w:pPr>
        <w:pStyle w:val="ListNumber"/>
        <w:spacing w:line="240" w:lineRule="auto"/>
        <w:ind w:left="720"/>
      </w:pPr>
      <w:r>
        <w:rPr>
          <w:lang w:val="pt_PT" w:bidi="pt_PT"/>
        </w:rPr>
      </w:r>
      <w:r>
        <w:rPr>
          <w:lang w:val="pt_PT" w:bidi="pt_PT"/>
        </w:rPr>
        <w:t>O que você não gosta ou não compreende?</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história afeta nossa vida diária?</w:t>
      </w:r>
    </w:p>
    <w:p>
      <w:pPr>
        <w:pStyle w:val="ListNumber"/>
        <w:spacing w:line="240" w:lineRule="auto"/>
        <w:ind w:left="720"/>
      </w:pPr>
      <w:r>
        <w:rPr>
          <w:lang w:val="pt_PT" w:bidi="pt_PT"/>
        </w:rPr>
      </w:r>
      <w:r>
        <w:rPr>
          <w:lang w:val="pt_PT" w:bidi="pt_PT"/>
        </w:rPr>
        <w:t>Você conhece alguém que precisa ouvir essa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Ouçam uma versão em áudio de Marcos 6.14–29 na tradução mais fácil de entender.</w:t>
      </w:r>
    </w:p>
    <w:p>
      <w:pPr/>
      <w:r>
        <w:rPr>
          <w:lang w:val="pt_PT" w:bidi="pt_PT"/>
        </w:rPr>
      </w:r>
      <w:r>
        <w:rPr>
          <w:lang w:val="pt_PT" w:bidi="pt_PT"/>
        </w:rPr>
        <w:t>Vocês se lembram de João Batista nas histórias anteriores em Marcos?</w:t>
      </w:r>
    </w:p>
    <w:p>
      <w:pPr/>
      <w:r>
        <w:rPr>
          <w:lang w:val="pt_PT" w:bidi="pt_PT"/>
        </w:rPr>
      </w:r>
      <w:r>
        <w:rPr>
          <w:lang w:val="pt_PT" w:bidi="pt_PT"/>
        </w:rPr>
        <w:t>Parem aqui e recordem-se juntos, como equipe de tradução, o que vocês sabem sobre João Batista. Pause a gravação aqui.</w:t>
      </w:r>
    </w:p>
    <w:p>
      <w:pPr/>
      <w:r>
        <w:rPr>
          <w:lang w:val="pt_PT" w:bidi="pt_PT"/>
        </w:rPr>
      </w:r>
      <w:r>
        <w:rPr>
          <w:lang w:val="pt_PT" w:bidi="pt_PT"/>
        </w:rPr>
        <w:t>Marcos interrompe a história do envio dos discípulos para falar sobre a morte de João Batista. Esse é um relato da morte de João Batista.</w:t>
      </w:r>
    </w:p>
    <w:p>
      <w:pPr/>
      <w:r>
        <w:rPr>
          <w:lang w:val="pt_PT" w:bidi="pt_PT"/>
        </w:rPr>
      </w:r>
      <w:r>
        <w:rPr>
          <w:lang w:val="pt_PT" w:bidi="pt_PT"/>
        </w:rPr>
        <w:t>Herodes Antipas é o governante da região da Galileia. Herodes Antipas é o filho de Herodes, o Grande, que era o governante de toda a Judeia quando Jesus nasceu. Herodes Antipas foi nomeado para sua posição como governante pelo governo romano que dominava a região naquela época. Herodes Antipas não seguia a lei religiosa dos judeus. Marcos se refere a Herodes como o rei. No entanto, Herodes não era um rei. Herodes Antipas governava sobre cerca de um quarto do território judeu.</w:t>
      </w:r>
    </w:p>
    <w:p>
      <w:pPr/>
      <w:r>
        <w:rPr>
          <w:lang w:val="pt_PT" w:bidi="pt_PT"/>
        </w:rPr>
      </w:r>
      <w:r>
        <w:rPr>
          <w:lang w:val="pt_PT" w:bidi="pt_PT"/>
        </w:rPr>
        <w:t>Pare e mostre um mapa da região da Galileia que Herodes governava. Pause a gravação aqui.</w:t>
      </w:r>
    </w:p>
    <w:p>
      <w:pPr/>
      <w:r>
        <w:rPr>
          <w:lang w:val="pt_PT" w:bidi="pt_PT"/>
        </w:rPr>
      </w:r>
      <w:r>
        <w:rPr>
          <w:lang w:val="pt_PT" w:bidi="pt_PT"/>
        </w:rPr>
        <w:t>Marcos coloca a história sobre João Batista aqui porque Herodes ouviu falar sobre Jesus e as muitas coisas que ele fez e ensinou. Herodes não sabia muito, se é que sabia algo, sobre Jesus até esse ponto.</w:t>
      </w:r>
    </w:p>
    <w:p>
      <w:pPr/>
      <w:r>
        <w:rPr>
          <w:lang w:val="pt_PT" w:bidi="pt_PT"/>
        </w:rPr>
      </w:r>
      <w:r>
        <w:rPr>
          <w:lang w:val="pt_PT" w:bidi="pt_PT"/>
        </w:rPr>
        <w:t>A primeira parte dessa história começa com Herodes ouvindo sobre Jesus e sua reação ao que ele está ouvindo. Então a história muda para eventos que aconteceram antes de Herodes ter ouvido falar sobre Jesus. Marcos nos conta sobre a prisão e a morte de João Batista.</w:t>
      </w:r>
    </w:p>
    <w:p>
      <w:pPr/>
      <w:r>
        <w:rPr>
          <w:lang w:val="pt_PT" w:bidi="pt_PT"/>
        </w:rPr>
      </w:r>
      <w:r>
        <w:rPr>
          <w:lang w:val="pt_PT" w:bidi="pt_PT"/>
        </w:rPr>
        <w:t>As pessoas estão falando sobre Jesus. Herodes havia matado João Batista. Alguns pensavam que Jesus era João Batista que havia sido ressuscitado dos mortos. João nunca realizou qualquer milagre. João fala ao povo sobre arrepender-se dos pecados, voltar-se para Deus e se batizar como prova de todas essas coisas. Algumas pessoas pensavam que Jesus devia ser o profeta Elias que havia retornado. Elias era um dos maiores profetas de Israel. Elias viveu centenas de anos antes dessa história. Algumas pessoas estavam pensando que Elias havia retornado e estava realizando milagres. Algumas pessoas pensavam que Jesus apenas devia ser um profeta como alguns dos profetas que Deus havia enviado no passado.</w:t>
      </w:r>
    </w:p>
    <w:p>
      <w:pPr/>
      <w:r>
        <w:rPr>
          <w:lang w:val="pt_PT" w:bidi="pt_PT"/>
        </w:rPr>
      </w:r>
      <w:r>
        <w:rPr>
          <w:lang w:val="pt_PT" w:bidi="pt_PT"/>
        </w:rPr>
        <w:t>Um profeta é alguém que traz a mensagem de Deus às pessoas. Um profeta recebe um chamado e uma mensagem de Deus, leva essa mensagem às pessoas e sabe que seu trabalho mais importante é trazer a Palavra ou a mensagem de Deus às pessoas. Tudo isso significa que as pessoas estavam tentando descobrir quem Jesus é. Herodes ouviu o que as pessoas estavam dizendo e pensou que Jesus devia ser João Batista que voltou à vida. Era uma crença comum entre os judeus que aquele que voltava dos mortos viesse depois a julgar, e por isso, Herodes estava com medo de que João tivesse sido ressuscitado e que ele próprio fosse julgado por seu assassinato.</w:t>
      </w:r>
    </w:p>
    <w:p>
      <w:pPr/>
      <w:r>
        <w:rPr>
          <w:lang w:val="pt_PT" w:bidi="pt_PT"/>
        </w:rPr>
      </w:r>
      <w:r>
        <w:rPr>
          <w:lang w:val="pt_PT" w:bidi="pt_PT"/>
        </w:rPr>
        <w:t>A história agora muda para nos dizer o que aconteceu com João Batista. João Batista era o primo de Jesus. Ele havia pregado que as pessoas deveriam se arrepender de seus pecados. João batizou muitas pessoas que queriam seguir a Deus. João era muito ousado e dizia às pessoas quando elas estavam fazendo a coisa errada, ou pecando.</w:t>
      </w:r>
    </w:p>
    <w:p>
      <w:pPr/>
      <w:r>
        <w:rPr>
          <w:lang w:val="pt_PT" w:bidi="pt_PT"/>
        </w:rPr>
      </w:r>
      <w:r>
        <w:rPr>
          <w:lang w:val="pt_PT" w:bidi="pt_PT"/>
        </w:rPr>
        <w:t xml:space="preserve">João disse ousadamente que Herodes, o governante daquela área de Israel, estava pecando. Herodes se casou com a esposa de seu irmão, Herodias. Isso era, sem dúvida, uma violação clara da lei religiosa judaica que Deus havia dado a Moisés. Herodes prendeu João e o colocou na prisão como um favor a sua esposa, Herodias. Herodias tinha um ressentimento contra João. O ressentimento é um forte sentimento de hostilidade contra alguém por causa de uma mágoa. Herodias não gostava que João dissesse que seu casamento com Herodes estava quebrando a lei de Deus. Mas Herodes pensava que João era um homem bom ou justo e santo. Retidão significa que o João faz é certo de acordo com os padrões de Deus. Um homem santo é alguém separado para servir a Deus. Um homem santo não é alguém que não peca, mas alguém que se mantém moralmente puro e limpo. Herodes tinha medo de ferir João. Na verdade, Herodes gostava de ouvir João. Herodes protegeu João. </w:t>
      </w:r>
    </w:p>
    <w:p>
      <w:pPr/>
      <w:r>
        <w:rPr>
          <w:lang w:val="pt_PT" w:bidi="pt_PT"/>
        </w:rPr>
      </w:r>
      <w:r>
        <w:rPr>
          <w:lang w:val="pt_PT" w:bidi="pt_PT"/>
        </w:rPr>
        <w:t>Herodias, no entanto, estava furiosa e queria matar João. Uma noite, em um grande banquete ou festa para celebrar o aniversário de Herodes, Herodias teve sua chance de matar João. A filha de Herodias dançou na festa. Herodes e Herodias eram conhecidos por serem muito imorais, e não era uma surpresa que uma jovem dançasse dessa maneira diante de muitas pessoas. Os convidados incluíam altos funcionários do governo, comandantes militares e cidadãos de destaque ou importantes da área. Normalmente uma filha não dançaria daquela maneira diante desses homens que não eram de sua família. A dança da filha de Herodes era provavelmente o tipo de dança que imprópria para uma mulher fazer na frente de um homem. Todos na festa estavam encantados com sua dança. Herodes se ofereceu para dar à filha qualquer coisa que desejasse. Ele ofereceu para ela "até metade do seu reino", ou seja, metade das terras que governava. Herodes fez um “juramento”, o que significava que ele fez uma promessa séria que, se não cumprisse, ele estava dizendo que Deus poderia puni-lo por isso. Herodes fez esse juramento na frente de todos os seus convidados. Herodes não tinha a autoridade para dar parte de seu reino. Apenas os romanos podiam fazer isso. Como essa festa era de aniversário de Herodes, isso indica que ele estava provavelmente embriagado quando fez esse voto. Estar bêbado/embriagado é ser controlado pelo álcool que ingerido. Quando alguém está bêbado, não é possível tomar boas decisões quando o álcool controla suas ações.</w:t>
      </w:r>
    </w:p>
    <w:p>
      <w:pPr/>
      <w:r>
        <w:rPr>
          <w:lang w:val="pt_PT" w:bidi="pt_PT"/>
        </w:rPr>
      </w:r>
      <w:r>
        <w:rPr>
          <w:lang w:val="pt_PT" w:bidi="pt_PT"/>
        </w:rPr>
        <w:t>A filha sabia que Herodes não queria dizer literalmente “metade do reino”, mas que ela poderia pedir algo muito grande ou importante. A filha perguntou a sua mãe, Herodias, o que fazer, e Herodias disse à jovem para pedir a cabeça de João em uma bandeja.</w:t>
      </w:r>
    </w:p>
    <w:p>
      <w:pPr/>
      <w:r>
        <w:rPr>
          <w:lang w:val="pt_PT" w:bidi="pt_PT"/>
        </w:rPr>
      </w:r>
      <w:r>
        <w:rPr>
          <w:lang w:val="pt_PT" w:bidi="pt_PT"/>
        </w:rPr>
        <w:t>Mostre a imagem de uma bandeja. Pause a gravação aqui.</w:t>
      </w:r>
    </w:p>
    <w:p>
      <w:pPr/>
      <w:r>
        <w:rPr>
          <w:lang w:val="pt_PT" w:bidi="pt_PT"/>
        </w:rPr>
      </w:r>
      <w:r>
        <w:rPr>
          <w:lang w:val="pt_PT" w:bidi="pt_PT"/>
        </w:rPr>
        <w:t>Herodes ficou muito, muito triste com isso. Como Herodes havia feito sua promessa ou juramento na frente de todos os convidados da festa, não pôde recusar o pedido da filha. Herodes enviou soldados para cortar a cabeça de João com uma espada. Os soldados trouxeram a cabeça de João em uma bandeja de servir para a festa. A filha levou a cabeça para sua mãe. Herodes precisou agir dessa forma, seria uma vergonha para ele não cumprir a sua promessa. Os discípulos de João vieram para levar seu corpo para enterrá-lo em um túmulo por respeito a ele. O túmulo era provavelmente uma caverna. O local habitual de sepultamento era uma caverna.</w:t>
      </w:r>
    </w:p>
    <w:p>
      <w:pPr/>
      <w:r>
        <w:rPr>
          <w:lang w:val="pt_PT" w:bidi="pt_PT"/>
        </w:rPr>
      </w:r>
      <w:r>
        <w:rPr>
          <w:lang w:val="pt_PT" w:bidi="pt_PT"/>
        </w:rPr>
        <w:t>Mostre uma imagem de um túmulo.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6.14–29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A primeira cena:</w:t>
      </w:r>
      <w:r>
        <w:rPr>
          <w:lang w:val="pt_PT" w:bidi="pt_PT"/>
        </w:rPr>
        <w:t xml:space="preserve"> oferece o pano de fundo para essa história. Herodes ouve falar de Jesus e de tudo o que as pessoas diziam a respeito desse homem. Esta primeira cena acontece depois das três cenas seguintes. É uma contextualização dada, contando algo que aconteceu no passado. Você pode querer destacar claramente a história com marcadores para explicar que a cena um acontece </w:t>
      </w:r>
      <w:r>
        <w:rPr>
          <w:i/>
          <w:lang w:val="pt_PT" w:bidi="pt_PT"/>
        </w:rPr>
        <w:t>após</w:t>
      </w:r>
      <w:r>
        <w:rPr>
          <w:lang w:val="pt_PT" w:bidi="pt_PT"/>
        </w:rPr>
        <w:t xml:space="preserve"> as cenas dois, três e quatro.</w:t>
      </w:r>
    </w:p>
    <w:p>
      <w:pPr/>
      <w:r>
        <w:rPr>
          <w:lang w:val="pt_PT" w:bidi="pt_PT"/>
        </w:rPr>
      </w:r>
      <w:r>
        <w:rPr>
          <w:b/>
          <w:lang w:val="pt_PT" w:bidi="pt_PT"/>
        </w:rPr>
        <w:t>Cena dois:</w:t>
      </w:r>
      <w:r>
        <w:rPr>
          <w:lang w:val="pt_PT" w:bidi="pt_PT"/>
        </w:rPr>
        <w:t xml:space="preserve"> descreve por que Herodes matou João.</w:t>
      </w:r>
    </w:p>
    <w:p>
      <w:pPr/>
      <w:r>
        <w:rPr>
          <w:lang w:val="pt_PT" w:bidi="pt_PT"/>
        </w:rPr>
      </w:r>
      <w:r>
        <w:rPr>
          <w:b/>
          <w:lang w:val="pt_PT" w:bidi="pt_PT"/>
        </w:rPr>
        <w:t>Cena três:</w:t>
      </w:r>
      <w:r>
        <w:rPr>
          <w:lang w:val="pt_PT" w:bidi="pt_PT"/>
        </w:rPr>
        <w:t xml:space="preserve"> descreve o banquete que Herodes fez como uma grande festa de aniversário.</w:t>
      </w:r>
    </w:p>
    <w:p>
      <w:pPr/>
      <w:r>
        <w:rPr>
          <w:lang w:val="pt_PT" w:bidi="pt_PT"/>
        </w:rPr>
      </w:r>
      <w:r>
        <w:rPr>
          <w:b/>
          <w:lang w:val="pt_PT" w:bidi="pt_PT"/>
        </w:rPr>
        <w:t>Quarta cena:</w:t>
      </w:r>
      <w:r>
        <w:rPr>
          <w:lang w:val="pt_PT" w:bidi="pt_PT"/>
        </w:rPr>
        <w:t xml:space="preserve"> relata a morte e o sepultamento de João Batista.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Herodes, o rei</w:t>
      </w:r>
    </w:p>
    <w:p>
      <w:pPr>
        <w:pStyle w:val="ListBullet"/>
        <w:spacing w:line="240" w:lineRule="auto"/>
        <w:ind w:left="720"/>
      </w:pPr>
      <w:r>
        <w:rPr>
          <w:lang w:val="pt_PT" w:bidi="pt_PT"/>
        </w:rPr>
      </w:r>
      <w:r>
        <w:rPr>
          <w:lang w:val="pt_PT" w:bidi="pt_PT"/>
        </w:rPr>
        <w:t xml:space="preserve">Pessoas que estão falando de Jesus </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soldados que Herodes enviou para prender João</w:t>
      </w:r>
    </w:p>
    <w:p>
      <w:pPr>
        <w:pStyle w:val="ListBullet"/>
        <w:spacing w:line="240" w:lineRule="auto"/>
        <w:ind w:left="720"/>
      </w:pPr>
      <w:r>
        <w:rPr>
          <w:lang w:val="pt_PT" w:bidi="pt_PT"/>
        </w:rPr>
      </w:r>
      <w:r>
        <w:rPr>
          <w:lang w:val="pt_PT" w:bidi="pt_PT"/>
        </w:rPr>
        <w:t>Herodias</w:t>
      </w:r>
    </w:p>
    <w:p>
      <w:pPr>
        <w:pStyle w:val="ListBullet"/>
        <w:spacing w:line="240" w:lineRule="auto"/>
        <w:ind w:left="720"/>
      </w:pPr>
      <w:r>
        <w:rPr>
          <w:lang w:val="pt_PT" w:bidi="pt_PT"/>
        </w:rPr>
      </w:r>
      <w:r>
        <w:rPr>
          <w:lang w:val="pt_PT" w:bidi="pt_PT"/>
        </w:rPr>
        <w:t>Os convidados de Herodes (que incluíam altos funcionários do governo, oficiais do exército e cidadãos de destaque da Galileia)</w:t>
      </w:r>
    </w:p>
    <w:p>
      <w:pPr>
        <w:pStyle w:val="ListBullet"/>
        <w:spacing w:line="240" w:lineRule="auto"/>
        <w:ind w:left="720"/>
      </w:pPr>
      <w:r>
        <w:rPr>
          <w:lang w:val="pt_PT" w:bidi="pt_PT"/>
        </w:rPr>
      </w:r>
      <w:r>
        <w:rPr>
          <w:lang w:val="pt_PT" w:bidi="pt_PT"/>
        </w:rPr>
        <w:t>A filha de Herodes, também chamada de Herodias</w:t>
      </w:r>
    </w:p>
    <w:p>
      <w:pPr>
        <w:pStyle w:val="ListBullet"/>
        <w:spacing w:line="240" w:lineRule="auto"/>
        <w:ind w:left="720"/>
      </w:pPr>
      <w:r>
        <w:rPr>
          <w:lang w:val="pt_PT" w:bidi="pt_PT"/>
        </w:rPr>
      </w:r>
      <w:r>
        <w:rPr>
          <w:lang w:val="pt_PT" w:bidi="pt_PT"/>
        </w:rPr>
        <w:t>Um carrasco para executar a pena de morte</w:t>
      </w:r>
    </w:p>
    <w:p>
      <w:pPr>
        <w:pStyle w:val="ListBullet"/>
        <w:spacing w:line="240" w:lineRule="auto"/>
        <w:ind w:left="720"/>
      </w:pPr>
      <w:r>
        <w:rPr>
          <w:lang w:val="pt_PT" w:bidi="pt_PT"/>
        </w:rPr>
      </w:r>
      <w:r>
        <w:rPr>
          <w:lang w:val="pt_PT" w:bidi="pt_PT"/>
        </w:rPr>
        <w:t>Discípulos de João</w:t>
      </w:r>
    </w:p>
    <w:p>
      <w:pPr/>
      <w:r>
        <w:rPr>
          <w:lang w:val="pt_PT" w:bidi="pt_PT"/>
        </w:rPr>
      </w:r>
      <w:r>
        <w:rPr>
          <w:lang w:val="pt_PT" w:bidi="pt_PT"/>
        </w:rPr>
        <w:t>Como um grupo, prestem atenção a essas partes do cenário. Antes de começar a encenação da história, falem sobre como contá-la para que as pessoas entendam a sequência desses eventos. O início dessa história realmente ocorre após a morte de João. Herodes ouve falar de Jesus e de tudo o que as pessoas diziam a respeito desse homem. Muitos, incluindo Herodes, pensam que Jesus é realmente João Batista que voltou à vida. Então Marcos nos conta a história de como João morreu.</w:t>
      </w:r>
    </w:p>
    <w:p>
      <w:pPr/>
      <w:r>
        <w:rPr>
          <w:lang w:val="pt_PT" w:bidi="pt_PT"/>
        </w:rPr>
      </w:r>
      <w:r>
        <w:rPr>
          <w:lang w:val="pt_PT" w:bidi="pt_PT"/>
        </w:rPr>
        <w:t>Pare aqui e conte uma história. A primeira parte da história lida com algo que está ocorrendo agora. Essa pode ser uma história feliz, como um casamento ou uma casa nova, ou pode ser uma história triste. Após relatar os acontecimentos atuais, o narrador retornará para falar dos eventos que tiveram lugar antes desse tempo. Preste muita atenção à maneira como o narrador conta o que aconteceu no passado. Pause a gravação aqui.</w:t>
      </w:r>
    </w:p>
    <w:p>
      <w:pPr/>
      <w:r>
        <w:rPr>
          <w:lang w:val="pt_PT" w:bidi="pt_PT"/>
        </w:rPr>
      </w:r>
      <w:r>
        <w:rPr>
          <w:lang w:val="pt_PT" w:bidi="pt_PT"/>
        </w:rPr>
        <w:t>A cena um fala sobre como Herodes de Antipas fica sabendo sobre Jesus. Até agora, Jesus estava ensinando e curando há algum tempo. As pessoas estão tentando descobrir quem Jesus é. Alguns pensam que Jesus é João Batista que voltou à vida. Outros pensam que Jesus é o profeta Elias que ressuscitou. Outros pensam que Jesus é algum outro profeta. Herodes ouve essas coisas. Herodes pensa que Jesus deve ser João Batista, o profeta que ele ordenou decapitar.</w:t>
      </w:r>
    </w:p>
    <w:p>
      <w:pPr/>
      <w:r>
        <w:rPr>
          <w:lang w:val="pt_PT" w:bidi="pt_PT"/>
        </w:rPr>
      </w:r>
      <w:r>
        <w:rPr>
          <w:lang w:val="pt_PT" w:bidi="pt_PT"/>
        </w:rPr>
        <w:t>A cena dois descreve o pano de fundo do casamento de Herodes com Herodias. Herodias havia sido casada com o irmão de Herodes. A lei religiosa não permitia que um homem se casasse com a esposa de seu irmão que ainda estava vivo. João disse a Herodes que ele estava quebrando a lei de Deus, o que é pecado. Herodias odiava João Batista porque ele estava dizendo essas coisas. Herodias queria que João fosse morto. Herodes mandou prender João e o colocou na prisão para agradar Herodias. Herodes respeitava João e o ouviu. Herodes considerava que João era um homem justo. Também considerava que João era um homem santo. Herodes protegeu João. João deixava Herodes muito inquieto quando falava, mas gostava de ouvi-lo.</w:t>
      </w:r>
    </w:p>
    <w:p>
      <w:pPr/>
      <w:r>
        <w:rPr>
          <w:lang w:val="pt_PT" w:bidi="pt_PT"/>
        </w:rPr>
      </w:r>
      <w:r>
        <w:rPr>
          <w:lang w:val="pt_PT" w:bidi="pt_PT"/>
        </w:rPr>
        <w:t>A terceira cena acontece no palácio, durante a festa de aniversário e na presença dos convidados. Herodes convida todos os homens de destaque, incluindo oficiais do governo e militares, para o banquete. A filha de Herodias, cujo nome também é Herodias, dança na frente do rei e de todos os seus convidados. Todos estão encantados com sua dança. Herodes promete a ela tudo o que desejar, até metade do seu reino. Herodes faz disso um voto ou juramento, o que significa que ele deve cumprir o que prometeu. Depois, ele não poderá deixar de dar o que ela lhe pedir. Herodias sai e pergunta à sua mãe o que ela deveria pedir. Isso supõe que a mãe não estava na sala na festa no momento da dança ou da promessa. Herodias responde: “Peça a cabeça de João Batista”.</w:t>
      </w:r>
    </w:p>
    <w:p>
      <w:pPr/>
      <w:r>
        <w:rPr>
          <w:lang w:val="pt_PT" w:bidi="pt_PT"/>
        </w:rPr>
      </w:r>
      <w:r>
        <w:rPr>
          <w:lang w:val="pt_PT" w:bidi="pt_PT"/>
        </w:rPr>
        <w:t>Na cena quatro, a filha de Herodias corre de volta ao rei e pede a cabeça de João Batista em uma bandeja. Sem demora, o rei cumpre sua promessa, pois a fizera diante de seus convidados e agora não pode recusá-la. Herodes envia o carrasco para a prisão. O carrasco vai para a prisão, corta a cabeça de João, traz a cabeça de volta em uma bandeja e a entrega à filha de Herodias. A filha de Herodias leva o prato com a cabeça para sua mãe. Tudo isso ocorre enquanto o banquete ainda está acontecendo.</w:t>
      </w:r>
    </w:p>
    <w:p>
      <w:pPr/>
      <w:r>
        <w:rPr>
          <w:lang w:val="pt_PT" w:bidi="pt_PT"/>
        </w:rPr>
      </w:r>
      <w:r>
        <w:rPr>
          <w:lang w:val="pt_PT" w:bidi="pt_PT"/>
        </w:rPr>
        <w:t>Os discípulos de João ouviram o que aconteceu. Eles vêm, pegam o corpo de João e o enterram em um túmulo.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6.14–29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Herodes, o rei</w:t>
      </w:r>
    </w:p>
    <w:p>
      <w:pPr>
        <w:pStyle w:val="ListBullet"/>
        <w:spacing w:line="240" w:lineRule="auto"/>
        <w:ind w:left="720"/>
      </w:pPr>
      <w:r>
        <w:rPr>
          <w:lang w:val="pt_PT" w:bidi="pt_PT"/>
        </w:rPr>
      </w:r>
      <w:r>
        <w:rPr>
          <w:lang w:val="pt_PT" w:bidi="pt_PT"/>
        </w:rPr>
        <w:t>Pessoas que estão falando de Jesus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soldados que Herodes enviou para prender João</w:t>
      </w:r>
    </w:p>
    <w:p>
      <w:pPr>
        <w:pStyle w:val="ListBullet"/>
        <w:spacing w:line="240" w:lineRule="auto"/>
        <w:ind w:left="720"/>
      </w:pPr>
      <w:r>
        <w:rPr>
          <w:lang w:val="pt_PT" w:bidi="pt_PT"/>
        </w:rPr>
      </w:r>
      <w:r>
        <w:rPr>
          <w:lang w:val="pt_PT" w:bidi="pt_PT"/>
        </w:rPr>
        <w:t>Herodias</w:t>
      </w:r>
    </w:p>
    <w:p>
      <w:pPr>
        <w:pStyle w:val="ListBullet"/>
        <w:spacing w:line="240" w:lineRule="auto"/>
        <w:ind w:left="720"/>
      </w:pPr>
      <w:r>
        <w:rPr>
          <w:lang w:val="pt_PT" w:bidi="pt_PT"/>
        </w:rPr>
      </w:r>
      <w:r>
        <w:rPr>
          <w:lang w:val="pt_PT" w:bidi="pt_PT"/>
        </w:rPr>
        <w:t>Os convidados de Herodes (que incluíam altos funcionários do governo, oficiais do exército e cidadãos de destaque da Galileia)</w:t>
      </w:r>
    </w:p>
    <w:p>
      <w:pPr>
        <w:pStyle w:val="ListBullet"/>
        <w:spacing w:line="240" w:lineRule="auto"/>
        <w:ind w:left="720"/>
      </w:pPr>
      <w:r>
        <w:rPr>
          <w:lang w:val="pt_PT" w:bidi="pt_PT"/>
        </w:rPr>
      </w:r>
      <w:r>
        <w:rPr>
          <w:lang w:val="pt_PT" w:bidi="pt_PT"/>
        </w:rPr>
        <w:t>A filha de Herodes, também chamada de Herodias</w:t>
      </w:r>
    </w:p>
    <w:p>
      <w:pPr>
        <w:pStyle w:val="ListBullet"/>
        <w:spacing w:line="240" w:lineRule="auto"/>
        <w:ind w:left="720"/>
      </w:pPr>
      <w:r>
        <w:rPr>
          <w:lang w:val="pt_PT" w:bidi="pt_PT"/>
        </w:rPr>
      </w:r>
      <w:r>
        <w:rPr>
          <w:lang w:val="pt_PT" w:bidi="pt_PT"/>
        </w:rPr>
        <w:t xml:space="preserve">Um carrasco para executar a pena de morte </w:t>
      </w:r>
    </w:p>
    <w:p>
      <w:pPr>
        <w:pStyle w:val="ListBullet"/>
        <w:spacing w:line="240" w:lineRule="auto"/>
        <w:ind w:left="720"/>
      </w:pPr>
      <w:r>
        <w:rPr>
          <w:lang w:val="pt_PT" w:bidi="pt_PT"/>
        </w:rPr>
      </w:r>
      <w:r>
        <w:rPr>
          <w:lang w:val="pt_PT" w:bidi="pt_PT"/>
        </w:rPr>
        <w:t>Discípulos de João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da história. Ajudem-se mutuamente a lembrar de cada parte da história.</w:t>
      </w:r>
    </w:p>
    <w:p>
      <w:pPr/>
      <w:r>
        <w:rPr>
          <w:lang w:val="pt_PT" w:bidi="pt_PT"/>
        </w:rPr>
      </w:r>
      <w:r>
        <w:rPr>
          <w:lang w:val="pt_PT" w:bidi="pt_PT"/>
        </w:rPr>
        <w:t>Parem esse áudio aqui e encenem a passagem.</w:t>
      </w:r>
    </w:p>
    <w:p>
      <w:pPr/>
      <w:r>
        <w:rPr>
          <w:lang w:val="pt_PT" w:bidi="pt_PT"/>
        </w:rPr>
      </w:r>
      <w:r>
        <w:rPr>
          <w:lang w:val="pt_PT" w:bidi="pt_PT"/>
        </w:rPr>
        <w:t>O grupo deve encenar essa passagem pela segunda vez. Em certos pontos da encenação, façam uma pausa e perguntem à pessoa que está interpretando o personagem: “O que você está sentindo ou pensando?”. A pessoa que está interpretando deve responder o que estaria sentindo ou pensando se fosse esse personagem. Então reiniciem a encenação.</w:t>
      </w:r>
    </w:p>
    <w:p>
      <w:pPr/>
      <w:r>
        <w:rPr>
          <w:lang w:val="pt_PT" w:bidi="pt_PT"/>
        </w:rPr>
      </w:r>
      <w:r>
        <w:rPr>
          <w:lang w:val="pt_PT" w:bidi="pt_PT"/>
        </w:rPr>
        <w:t>Parem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quando a história começa, Herodes ouve falar sobre Jesus. As pessoas dizem: “Talvez Jesus seja Elias, ou talvez João Batista, ou talvez algum outro profeta”. Mas Herodes começa a pensar que Jesus é João Batista, o homem que ele havia decapitado, que voltou dos mortos.</w:t>
      </w:r>
    </w:p>
    <w:p>
      <w:pPr/>
      <w:r>
        <w:rPr>
          <w:lang w:val="pt_PT" w:bidi="pt_PT"/>
        </w:rPr>
      </w:r>
      <w:r>
        <w:rPr>
          <w:lang w:val="pt_PT" w:bidi="pt_PT"/>
        </w:rPr>
        <w:t>Parem a ação e perguntem a Herodes: “Como você está se sentindo agora?” Vocês podem ouvir coisas como: “Eu estou confuso. Como João poderia voltar à vida?”. ou “Eu estou com medo. E se essa pessoa for realmente João?”. ou “Eu estou triste por matar João”. Reiniciem a encenação.</w:t>
      </w:r>
    </w:p>
    <w:p>
      <w:pPr/>
      <w:r>
        <w:rPr>
          <w:lang w:val="pt_PT" w:bidi="pt_PT"/>
        </w:rPr>
      </w:r>
      <w:r>
        <w:rPr>
          <w:lang w:val="pt_PT" w:bidi="pt_PT"/>
        </w:rPr>
        <w:t>Na cena dois, Herodes havia enviado soldados que haviam prendido e aprisionado João. João havia dito a Herodes que era contra as leis de Deus que o rei se casasse com a esposa de seu irmão Filipe. O nome dessa mulher era Herodias. Herodias tinha rancor contra João e queria matá-lo.</w:t>
      </w:r>
    </w:p>
    <w:p>
      <w:pPr/>
      <w:r>
        <w:rPr>
          <w:lang w:val="pt_PT" w:bidi="pt_PT"/>
        </w:rPr>
      </w:r>
      <w:r>
        <w:rPr>
          <w:lang w:val="pt_PT" w:bidi="pt_PT"/>
        </w:rPr>
        <w:t>Parem a ação e perguntem a Herodias: “Como você está se sentindo?”. Vocês podem ouvir coisas como: “Estou zangado com João”, “Eu odeio João”, ou “Como João ousa dizer às pessoas que estou vivendo em pecado! Eu sou a esposa do rei. Posso fazer o que quero! Essas leis religiosas são antigas. Vivemos sob a lei romana agora. João precisa parar de falar assim”. Continuem a encenação.</w:t>
      </w:r>
    </w:p>
    <w:p>
      <w:pPr/>
      <w:r>
        <w:rPr>
          <w:lang w:val="pt_PT" w:bidi="pt_PT"/>
        </w:rPr>
      </w:r>
      <w:r>
        <w:rPr>
          <w:lang w:val="pt_PT" w:bidi="pt_PT"/>
        </w:rPr>
        <w:t>Herodes respeitava João. Herodes sabia que João era um bom homem e que vivia em santidade. Herodes protegia João, mesmo sendo incomodado sempre que falava com ele.</w:t>
      </w:r>
    </w:p>
    <w:p>
      <w:pPr/>
      <w:r>
        <w:rPr>
          <w:lang w:val="pt_PT" w:bidi="pt_PT"/>
        </w:rPr>
      </w:r>
      <w:r>
        <w:rPr>
          <w:lang w:val="pt_PT" w:bidi="pt_PT"/>
        </w:rPr>
        <w:t>Parem a ação e perguntem a Herodes: “Por que João te perturba ou o te deixa desconfortável?”. Vocês podem ouvir coisas como: “João é um homem santo. Ele fala sobre Deus. João me lembra das coisas que aprendi sobre Deus, mas que não faço mais. Ele me lembra que Deus quer que eu o obedeça. Decidi obedecer às leis romanas. João coloca Deus acima de tudo. Ele também me desafia a pensar”. Continuem a encenação.</w:t>
      </w:r>
    </w:p>
    <w:p>
      <w:pPr/>
      <w:r>
        <w:rPr>
          <w:lang w:val="pt_PT" w:bidi="pt_PT"/>
        </w:rPr>
      </w:r>
      <w:r>
        <w:rPr>
          <w:lang w:val="pt_PT" w:bidi="pt_PT"/>
        </w:rPr>
        <w:t>Na cena três, temos o aniversário de Herodes. Herodes deu uma festa, com funcionários do governo, oficiais do exército e cidadãos de destaque da Galileia. Sua filha, que também era chamada de Herodias, entrou e dançou na frente de Herodes e de todos os convidados do sexo masculino. Herodes disse: “Peça-me qualquer coisa que você queira, e eu te darei. Eu te darei tudo o que você pedir, até metade do meu reino”. Herodes fez essa declaração como um voto ou juramento, o que significa que ele não poderia mudar de ideia mais tarde.</w:t>
      </w:r>
    </w:p>
    <w:p>
      <w:pPr/>
      <w:r>
        <w:rPr>
          <w:lang w:val="pt_PT" w:bidi="pt_PT"/>
        </w:rPr>
      </w:r>
      <w:r>
        <w:rPr>
          <w:lang w:val="pt_PT" w:bidi="pt_PT"/>
        </w:rPr>
        <w:t>Parem a ação e perguntem a Herodes: “Por que você está prometendo dar à sua filha tudo o que ela pedir?”. Vocês podem ouvir coisas como: “Fiquei muito satisfeito com sua dança. Eu estava muito feliz com ela”, “Eu queria mostrar minha generosidade”, ou “Eu queria impressionar meus convidados”. Ou: “Ela é uma boa menina. Quero que ela seja feliz”. Continuem a encenação.</w:t>
      </w:r>
    </w:p>
    <w:p>
      <w:pPr/>
      <w:r>
        <w:rPr>
          <w:lang w:val="pt_PT" w:bidi="pt_PT"/>
        </w:rPr>
      </w:r>
      <w:r>
        <w:rPr>
          <w:lang w:val="pt_PT" w:bidi="pt_PT"/>
        </w:rPr>
        <w:t xml:space="preserve">A filha perguntou à mãe o que ela deveria pedir, e sua mãe lhe disse: “Peça a cabeça de João Batista”. </w:t>
      </w:r>
    </w:p>
    <w:p>
      <w:pPr/>
      <w:r>
        <w:rPr>
          <w:lang w:val="pt_PT" w:bidi="pt_PT"/>
        </w:rPr>
      </w:r>
      <w:r>
        <w:rPr>
          <w:lang w:val="pt_PT" w:bidi="pt_PT"/>
        </w:rPr>
        <w:t>Parem a ação e perguntem a Herodias: “Como você está se sentindo enquanto diz à sua filha para pedir a cabeça de João?”. Vocês podem ouvir: “Estou feliz. Finalmente, posso me livrar desse encrenqueiro. Ele continua falando com Herodes, e Herodes o ouve. Ele vai convencer Herodes a me deixar e se divorciar de mim. Tenho que aproveitar essa chance para me livrar de João”. Continuem a encenação.</w:t>
      </w:r>
    </w:p>
    <w:p>
      <w:pPr/>
      <w:r>
        <w:rPr>
          <w:lang w:val="pt_PT" w:bidi="pt_PT"/>
        </w:rPr>
      </w:r>
      <w:r>
        <w:rPr>
          <w:lang w:val="pt_PT" w:bidi="pt_PT"/>
        </w:rPr>
        <w:t>A filha de Herodes correu de volta ao rei e disse: “Quero a cabeça de João Batista agora mesmo, em uma bandeja”.</w:t>
      </w:r>
    </w:p>
    <w:p>
      <w:pPr/>
      <w:r>
        <w:rPr>
          <w:lang w:val="pt_PT" w:bidi="pt_PT"/>
        </w:rPr>
      </w:r>
      <w:r>
        <w:rPr>
          <w:lang w:val="pt_PT" w:bidi="pt_PT"/>
        </w:rPr>
        <w:t>Parem a ação e perguntem a Herodes: “Como você está se sentindo?”. Você pode ouvir coisas como: “Lamento ter feito a promessa” ou “Estou muito triste porque não posso recusar seu pedido”. Reiniciem a cena.</w:t>
      </w:r>
    </w:p>
    <w:p>
      <w:pPr/>
      <w:r>
        <w:rPr>
          <w:lang w:val="pt_PT" w:bidi="pt_PT"/>
        </w:rPr>
      </w:r>
      <w:r>
        <w:rPr>
          <w:lang w:val="pt_PT" w:bidi="pt_PT"/>
        </w:rPr>
        <w:t>Na cena quatro, Herodes imediatamente enviou um homem para cortar a cabeça de João e trazê-la para ele. Herodes trouxe a cabeça de João em uma bandeja e a entregou à jovem, que a levou para sua mãe.</w:t>
      </w:r>
    </w:p>
    <w:p>
      <w:pPr/>
      <w:r>
        <w:rPr>
          <w:lang w:val="pt_PT" w:bidi="pt_PT"/>
        </w:rPr>
      </w:r>
      <w:r>
        <w:rPr>
          <w:lang w:val="pt_PT" w:bidi="pt_PT"/>
        </w:rPr>
        <w:t>Parem a ação e perguntem a Herodias esposa de Herodes: “Como você está se sentindo?”. Vocês podem ouvir coisas como: “Estou me sentindo vitoriosa. Eu venci”, “Estou muito satisfeita”, ou “Eu queria ver João morto. Eu estou feliz. Esse encrenqueiro está finalmente fora da minha vida. Agora posso viver em paz”. Continuem a encenação.</w:t>
      </w:r>
    </w:p>
    <w:p>
      <w:pPr/>
      <w:r>
        <w:rPr>
          <w:lang w:val="pt_PT" w:bidi="pt_PT"/>
        </w:rPr>
      </w:r>
      <w:r>
        <w:rPr>
          <w:lang w:val="pt_PT" w:bidi="pt_PT"/>
        </w:rPr>
        <w:t>Quando os discípulos de João ouviram o que havia acontecido, eles vieram para levar o corpo do seu mestre e enterrá-lo em um túmulo.</w:t>
      </w:r>
    </w:p>
    <w:p>
      <w:pPr/>
      <w:r>
        <w:rPr>
          <w:lang w:val="pt_PT" w:bidi="pt_PT"/>
        </w:rPr>
      </w:r>
      <w:r>
        <w:rPr>
          <w:lang w:val="pt_PT" w:bidi="pt_PT"/>
        </w:rPr>
        <w:t>Perguntem aos discípulos de João: “Como vocês estão se sentindo?”. Vocês podem ouvir coisas como: “Muito tristes, estamos devastados” ou “Não entendemos por que isso aconteceu”. João era um bom homem que estava fazendo a vontade de Deus. Por que isso aconteceu com ele? Eu não entendo. Sei que João continuou a servir a Deus. Farei o mesmo”. Continuem a encenação.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6.14–29 na tradução mais fácil de entender.</w:t>
      </w:r>
    </w:p>
    <w:p>
      <w:pPr/>
      <w:r>
        <w:rPr>
          <w:lang w:val="pt_PT" w:bidi="pt_PT"/>
        </w:rPr>
      </w:r>
      <w:r>
        <w:rPr>
          <w:lang w:val="pt_PT" w:bidi="pt_PT"/>
        </w:rPr>
        <w:t xml:space="preserve">As pessoas que estavam falando sobre Jesus pensavam que ele poderia ser um </w:t>
      </w:r>
      <w:r>
        <w:rPr>
          <w:b/>
          <w:lang w:val="pt_PT" w:bidi="pt_PT"/>
        </w:rPr>
        <w:t>profeta</w:t>
      </w:r>
      <w:r>
        <w:rPr>
          <w:lang w:val="pt_PT" w:bidi="pt_PT"/>
        </w:rPr>
        <w:t xml:space="preserve">. Use a mesma palavra para profeta que você já utilizou. </w:t>
      </w:r>
      <w:hyperlink r:id="rId18">
        <w:r>
          <w:rPr>
            <w:lang w:val="pt_PT" w:bidi="pt_PT"/>
          </w:rPr>
          <w:rPr>
            <w:color w:val="0000EE"/>
            <w:u w:val="single"/>
          </w:rPr>
          <w:t>Profeta</w:t>
        </w:r>
      </w:hyperlink>
      <w:r>
        <w:rPr>
          <w:lang w:val="pt_PT" w:bidi="pt_PT"/>
        </w:rPr>
        <w:t xml:space="preserve"> está no Glossário Mestre.</w:t>
      </w:r>
    </w:p>
    <w:p>
      <w:pPr/>
      <w:r>
        <w:rPr>
          <w:lang w:val="pt_PT" w:bidi="pt_PT"/>
        </w:rPr>
      </w:r>
      <w:r>
        <w:rPr>
          <w:lang w:val="pt_PT" w:bidi="pt_PT"/>
        </w:rPr>
        <w:t xml:space="preserve">Herodes acreditava que João Batista era um homem justo e santo. A ideia de retidão no Antigo Testamento é baseada na relação entre Deus e as pessoas, ou entre as pessoas. </w:t>
      </w:r>
      <w:r>
        <w:rPr>
          <w:b/>
          <w:lang w:val="pt_PT" w:bidi="pt_PT"/>
        </w:rPr>
        <w:t>Retidão</w:t>
      </w:r>
      <w:r>
        <w:rPr>
          <w:lang w:val="pt_PT" w:bidi="pt_PT"/>
        </w:rPr>
        <w:t xml:space="preserve"> refere-se à </w:t>
      </w:r>
      <w:r>
        <w:rPr>
          <w:b/>
          <w:lang w:val="pt_PT" w:bidi="pt_PT"/>
        </w:rPr>
        <w:t>santidade</w:t>
      </w:r>
      <w:r>
        <w:rPr>
          <w:lang w:val="pt_PT" w:bidi="pt_PT"/>
        </w:rPr>
        <w:t>, relacionamento certo com alguém, ausência de culpa.</w:t>
      </w:r>
    </w:p>
    <w:p>
      <w:pPr/>
      <w:r>
        <w:rPr>
          <w:lang w:val="pt_PT" w:bidi="pt_PT"/>
        </w:rPr>
      </w:r>
      <w:r>
        <w:rPr>
          <w:lang w:val="pt_PT" w:bidi="pt_PT"/>
        </w:rPr>
        <w:t>Você deve descrever o conceito de retidão da mesma forma ao longo da sua tradução. Por exemplo, você pode descrever a retidão como um relacionamento correto com Deus. Você também pode descrevê-la com terminologia jurídica como irrepreensível/inocente. Outras formas de descrever esses conceitos são:</w:t>
      </w:r>
    </w:p>
    <w:p>
      <w:pPr>
        <w:pStyle w:val="ListBullet"/>
        <w:spacing w:line="240" w:lineRule="auto"/>
        <w:ind w:left="720"/>
      </w:pPr>
      <w:r>
        <w:rPr>
          <w:lang w:val="pt_PT" w:bidi="pt_PT"/>
        </w:rPr>
      </w:r>
      <w:r>
        <w:rPr>
          <w:lang w:val="pt_PT" w:bidi="pt_PT"/>
        </w:rPr>
        <w:t>ser justo aos olhos de Deus</w:t>
      </w:r>
    </w:p>
    <w:p>
      <w:pPr>
        <w:pStyle w:val="ListBullet"/>
        <w:spacing w:line="240" w:lineRule="auto"/>
        <w:ind w:left="720"/>
      </w:pPr>
      <w:r>
        <w:rPr>
          <w:lang w:val="pt_PT" w:bidi="pt_PT"/>
        </w:rPr>
      </w:r>
      <w:r>
        <w:rPr>
          <w:lang w:val="pt_PT" w:bidi="pt_PT"/>
        </w:rPr>
        <w:t>estar em posição favorável com Deus</w:t>
      </w:r>
    </w:p>
    <w:p>
      <w:pPr>
        <w:pStyle w:val="ListBullet"/>
        <w:spacing w:line="240" w:lineRule="auto"/>
        <w:ind w:left="720"/>
      </w:pPr>
      <w:r>
        <w:rPr>
          <w:lang w:val="pt_PT" w:bidi="pt_PT"/>
        </w:rPr>
      </w:r>
      <w:r>
        <w:rPr>
          <w:lang w:val="pt_PT" w:bidi="pt_PT"/>
        </w:rPr>
        <w:t>ser aceito por Deus</w:t>
      </w:r>
    </w:p>
    <w:p>
      <w:pPr/>
      <w:r>
        <w:rPr>
          <w:lang w:val="pt_PT" w:bidi="pt_PT"/>
        </w:rPr>
      </w:r>
      <w:r>
        <w:rPr>
          <w:lang w:val="pt_PT" w:bidi="pt_PT"/>
        </w:rPr>
        <w:t>Seu público também pode ter palavras especiais que descrevem o conceito de retidão, como “ter um coração reto, ser reto, ser irrepreensível/inocente, andar no caminho de Deus”, etc. Leve isso em conta ao escolher as palavras apropriadas para sua tradução. Lembre-se de que, na Bíblia, as pessoas nunca podem ser justificadas por conta própria ou fazendo muitas coisas boas. Seu termo ou frase para "retidão" não deve ser baseado em fazer boas obras.</w:t>
      </w:r>
    </w:p>
    <w:p>
      <w:pPr/>
      <w:r>
        <w:rPr>
          <w:lang w:val="pt_PT" w:bidi="pt_PT"/>
        </w:rPr>
      </w:r>
      <w:r>
        <w:rPr>
          <w:lang w:val="pt_PT" w:bidi="pt_PT"/>
        </w:rPr>
        <w:t xml:space="preserve">Ferramenta de ensino: como esta é uma palavra-chave muito importante, dedique um tempo para ela. Talvez você encontre algum tipo de analogia adequada em sua cultura. Por exemplo, você pode usar a analogia de algo que está quebrado e, portanto, inutilizável. Uma vez que a coisa está quebrada, não há realmente nenhuma maneira de repará-la para ser perfeitamente restaurada à sua condição de uso (talvez isso possa ser um pote de barro, uma cuia, um arco e uma flecha, entre outros. Pode ser uma flecha dobrada que não pode mais atingir o alvo). </w:t>
      </w:r>
      <w:r>
        <w:rPr>
          <w:b/>
          <w:lang w:val="pt_PT" w:bidi="pt_PT"/>
        </w:rPr>
        <w:t>Retidão</w:t>
      </w:r>
      <w:r>
        <w:rPr>
          <w:lang w:val="pt_PT" w:bidi="pt_PT"/>
        </w:rPr>
        <w:t xml:space="preserve"> é o conceito em que Deus restaura as coisas que não são restauráveis. Ele não apenas conserta a peça, mas a torna útil para seu propósito novamente, como se nunca tivesse sido quebrada. Você também pode pedir aos participantes que “mostrem” sua retidão em duplas, por meio de uma encenação. O grupo pode discutir o que eles veem e determinar se as ações mostram com precisão o conceito. Se esse for o caso, você pode usar essas ações para ajudá-lo a encontrar uma maneira adequada de descrever a retidão. Use a mesma palavra para retidão que você usou em passagens anteriores e lembre-se de que </w:t>
      </w:r>
      <w:hyperlink r:id="rId60">
        <w:r>
          <w:rPr>
            <w:lang w:val="pt_PT" w:bidi="pt_PT"/>
          </w:rPr>
          <w:rPr>
            <w:color w:val="0000EE"/>
            <w:u w:val="single"/>
          </w:rPr>
          <w:t>retidão</w:t>
        </w:r>
      </w:hyperlink>
      <w:r>
        <w:rPr>
          <w:lang w:val="pt_PT" w:bidi="pt_PT"/>
        </w:rPr>
        <w:t xml:space="preserve"> está no Glossário Mestre. Pause a gravação aqui.</w:t>
      </w:r>
    </w:p>
    <w:p>
      <w:pPr/>
      <w:r>
        <w:rPr>
          <w:lang w:val="pt_PT" w:bidi="pt_PT"/>
        </w:rPr>
      </w:r>
      <w:r>
        <w:rPr>
          <w:lang w:val="pt_PT" w:bidi="pt_PT"/>
        </w:rPr>
        <w:t xml:space="preserve">A palavra </w:t>
      </w:r>
      <w:r>
        <w:rPr>
          <w:b/>
          <w:lang w:val="pt_PT" w:bidi="pt_PT"/>
        </w:rPr>
        <w:t>santo</w:t>
      </w:r>
      <w:r>
        <w:rPr>
          <w:lang w:val="pt_PT" w:bidi="pt_PT"/>
        </w:rPr>
        <w:t xml:space="preserve"> ou </w:t>
      </w:r>
      <w:r>
        <w:rPr>
          <w:b/>
          <w:lang w:val="pt_PT" w:bidi="pt_PT"/>
        </w:rPr>
        <w:t>santidade</w:t>
      </w:r>
      <w:r>
        <w:rPr>
          <w:lang w:val="pt_PT" w:bidi="pt_PT"/>
        </w:rPr>
        <w:t xml:space="preserve">, refere-se a uma separação do que é comum e uma dedicação ao que é puro. Quando a palavra "santo" se refere ao próprio Deus, significa que ele é diferente da sua criação, e que ele é moralmente perfeito. Refere-se à sua majestade e poder. </w:t>
      </w:r>
      <w:hyperlink r:id="rId43">
        <w:r>
          <w:rPr>
            <w:lang w:val="pt_PT" w:bidi="pt_PT"/>
          </w:rPr>
          <w:rPr>
            <w:color w:val="0000EE"/>
            <w:u w:val="single"/>
          </w:rPr>
          <w:t>Santo</w:t>
        </w:r>
      </w:hyperlink>
      <w:r>
        <w:rPr>
          <w:lang w:val="pt_PT" w:bidi="pt_PT"/>
        </w:rPr>
        <w:t xml:space="preserve"> está no Glossário Mestre.</w:t>
      </w:r>
    </w:p>
    <w:p>
      <w:pPr/>
      <w:r>
        <w:rPr>
          <w:lang w:val="pt_PT" w:bidi="pt_PT"/>
        </w:rPr>
      </w:r>
      <w:r>
        <w:rPr>
          <w:lang w:val="pt_PT" w:bidi="pt_PT"/>
        </w:rPr>
        <w:t xml:space="preserve">Herodes fez um enorme banquete. Um </w:t>
      </w:r>
      <w:r>
        <w:rPr>
          <w:b/>
          <w:lang w:val="pt_PT" w:bidi="pt_PT"/>
        </w:rPr>
        <w:t>banquete</w:t>
      </w:r>
      <w:r>
        <w:rPr>
          <w:lang w:val="pt_PT" w:bidi="pt_PT"/>
        </w:rPr>
        <w:t xml:space="preserve"> é um jantar formal para o qual as pessoas são especialmente convidadas.</w:t>
      </w:r>
    </w:p>
    <w:p>
      <w:pPr/>
      <w:r>
        <w:rPr>
          <w:lang w:val="pt_PT" w:bidi="pt_PT"/>
        </w:rPr>
      </w:r>
      <w:r>
        <w:rPr>
          <w:lang w:val="pt_PT" w:bidi="pt_PT"/>
        </w:rPr>
        <w:t xml:space="preserve">Algumas culturas celebram o </w:t>
      </w:r>
      <w:r>
        <w:rPr>
          <w:b/>
          <w:lang w:val="pt_PT" w:bidi="pt_PT"/>
        </w:rPr>
        <w:t>aniversário</w:t>
      </w:r>
      <w:r>
        <w:rPr>
          <w:lang w:val="pt_PT" w:bidi="pt_PT"/>
        </w:rPr>
        <w:t xml:space="preserve"> de uma pessoa, fazendo isso na data em que ela nasceu.</w:t>
      </w:r>
    </w:p>
    <w:p>
      <w:pPr/>
      <w:r>
        <w:rPr>
          <w:lang w:val="pt_PT" w:bidi="pt_PT"/>
        </w:rPr>
      </w:r>
      <w:r>
        <w:rPr>
          <w:lang w:val="pt_PT" w:bidi="pt_PT"/>
        </w:rPr>
        <w:t xml:space="preserve">Herodes convidou muitos altos oficiais, comandantes militares e outros líderes para sua festa de aniversário. </w:t>
      </w:r>
      <w:r>
        <w:rPr>
          <w:b/>
          <w:lang w:val="pt_PT" w:bidi="pt_PT"/>
        </w:rPr>
        <w:t>Altos funcionários</w:t>
      </w:r>
      <w:r>
        <w:rPr>
          <w:lang w:val="pt_PT" w:bidi="pt_PT"/>
        </w:rPr>
        <w:t xml:space="preserve"> refere-se a homens de destaque ou homens importantes na área, que têm deveres oficiais e ajudam a governar a região. A palavra para </w:t>
      </w:r>
      <w:r>
        <w:rPr>
          <w:b/>
          <w:lang w:val="pt_PT" w:bidi="pt_PT"/>
        </w:rPr>
        <w:t>comandantes militares</w:t>
      </w:r>
      <w:r>
        <w:rPr>
          <w:lang w:val="pt_PT" w:bidi="pt_PT"/>
        </w:rPr>
        <w:t xml:space="preserve"> era para os homens encarregados de 1000 soldados, mas significa qualquer líder de alto escalão do exército. Os </w:t>
      </w:r>
      <w:r>
        <w:rPr>
          <w:b/>
          <w:lang w:val="pt_PT" w:bidi="pt_PT"/>
        </w:rPr>
        <w:t>homens de destaque da Galileia</w:t>
      </w:r>
      <w:r>
        <w:rPr>
          <w:lang w:val="pt_PT" w:bidi="pt_PT"/>
        </w:rPr>
        <w:t xml:space="preserve"> são os homens importantes que todos conhecem e que têm sido importantes por muitos anos.</w:t>
      </w:r>
    </w:p>
    <w:p>
      <w:pPr/>
      <w:r>
        <w:rPr>
          <w:lang w:val="pt_PT" w:bidi="pt_PT"/>
        </w:rPr>
      </w:r>
      <w:r>
        <w:rPr>
          <w:lang w:val="pt_PT" w:bidi="pt_PT"/>
        </w:rPr>
        <w:t xml:space="preserve">Herodias pediu a cabeça de João em uma bandeja. Uma </w:t>
      </w:r>
      <w:r>
        <w:rPr>
          <w:b/>
          <w:lang w:val="pt_PT" w:bidi="pt_PT"/>
        </w:rPr>
        <w:t>bandeja</w:t>
      </w:r>
      <w:r>
        <w:rPr>
          <w:lang w:val="pt_PT" w:bidi="pt_PT"/>
        </w:rPr>
        <w:t xml:space="preserve"> é uma grande tábua plana para colocar a comida em um grande banquete ou refeição. Pode ser feita de cerâmica, mas esta provavelmente era feita de prata ou ouro.</w:t>
      </w:r>
    </w:p>
    <w:p>
      <w:pPr/>
      <w:r>
        <w:rPr>
          <w:lang w:val="pt_PT" w:bidi="pt_PT"/>
        </w:rPr>
      </w:r>
      <w:r>
        <w:rPr>
          <w:lang w:val="pt_PT" w:bidi="pt_PT"/>
        </w:rPr>
        <w:t>Mostre a imagem de uma bandeja. Pause o áudio aqui.</w:t>
      </w:r>
    </w:p>
    <w:p>
      <w:pPr/>
      <w:r>
        <w:rPr>
          <w:lang w:val="pt_PT" w:bidi="pt_PT"/>
        </w:rPr>
      </w:r>
      <w:r>
        <w:rPr>
          <w:lang w:val="pt_PT" w:bidi="pt_PT"/>
        </w:rPr>
        <w:t xml:space="preserve">Herodes fez um </w:t>
      </w:r>
      <w:r>
        <w:rPr>
          <w:b/>
          <w:lang w:val="pt_PT" w:bidi="pt_PT"/>
        </w:rPr>
        <w:t>juramento</w:t>
      </w:r>
      <w:r>
        <w:rPr>
          <w:lang w:val="pt_PT" w:bidi="pt_PT"/>
        </w:rPr>
        <w:t>, que é uma promessa muito séria na qual quem a faz afirma que, se não a cumprir, Deus pode puni-lo.</w:t>
      </w:r>
    </w:p>
    <w:p>
      <w:pPr/>
      <w:r>
        <w:rPr>
          <w:lang w:val="pt_PT" w:bidi="pt_PT"/>
        </w:rPr>
      </w:r>
      <w:r>
        <w:rPr>
          <w:lang w:val="pt_PT" w:bidi="pt_PT"/>
        </w:rPr>
        <w:t xml:space="preserve">Pare aqui e analise qual palavra você usará para juramento. Procure a palavra </w:t>
      </w:r>
      <w:hyperlink r:id="rId84">
        <w:r>
          <w:rPr>
            <w:lang w:val="pt_PT" w:bidi="pt_PT"/>
          </w:rPr>
          <w:rPr>
            <w:color w:val="0000EE"/>
            <w:u w:val="single"/>
          </w:rPr>
          <w:t>juramento</w:t>
        </w:r>
      </w:hyperlink>
      <w:r>
        <w:rPr>
          <w:lang w:val="pt_PT" w:bidi="pt_PT"/>
        </w:rPr>
        <w:t xml:space="preserve"> no Glossário Mestre para mais informações. Pause este áudio aqui.</w:t>
      </w:r>
    </w:p>
    <w:p>
      <w:pPr/>
      <w:r>
        <w:rPr>
          <w:lang w:val="pt_PT" w:bidi="pt_PT"/>
        </w:rPr>
      </w:r>
      <w:r>
        <w:rPr>
          <w:lang w:val="pt_PT" w:bidi="pt_PT"/>
        </w:rPr>
        <w:t xml:space="preserve">Herodes ficou </w:t>
      </w:r>
      <w:r>
        <w:rPr>
          <w:b/>
          <w:lang w:val="pt_PT" w:bidi="pt_PT"/>
        </w:rPr>
        <w:t>profundamente afligido</w:t>
      </w:r>
      <w:r>
        <w:rPr>
          <w:lang w:val="pt_PT" w:bidi="pt_PT"/>
        </w:rPr>
        <w:t>, ou muito triste, quando a filha de Herodias pediu-lhe a cabeça de João Batista.</w:t>
      </w:r>
    </w:p>
    <w:p>
      <w:pPr/>
      <w:r>
        <w:rPr>
          <w:lang w:val="pt_PT" w:bidi="pt_PT"/>
        </w:rPr>
      </w:r>
      <w:r>
        <w:rPr>
          <w:lang w:val="pt_PT" w:bidi="pt_PT"/>
        </w:rPr>
        <w:t xml:space="preserve">Os discípulos de João colocaram seu corpo em um </w:t>
      </w:r>
      <w:hyperlink r:id="rId85">
        <w:r>
          <w:rPr>
            <w:lang w:val="pt_PT" w:bidi="pt_PT"/>
          </w:rPr>
          <w:rPr>
            <w:color w:val="0000EE"/>
            <w:u w:val="single"/>
          </w:rPr>
          <w:t>túmulo</w:t>
        </w:r>
      </w:hyperlink>
      <w:r>
        <w:rPr>
          <w:lang w:val="pt_PT" w:bidi="pt_PT"/>
        </w:rPr>
        <w:t xml:space="preserve">. Um </w:t>
      </w:r>
      <w:r>
        <w:rPr>
          <w:b/>
          <w:lang w:val="pt_PT" w:bidi="pt_PT"/>
        </w:rPr>
        <w:t>túmulo</w:t>
      </w:r>
      <w:r>
        <w:rPr>
          <w:lang w:val="pt_PT" w:bidi="pt_PT"/>
        </w:rPr>
        <w:t xml:space="preserve"> é uma caverna esculpida na lateral de uma colina dentro de rocha. Normalmente era grande o suficiente uma pessoa ficar em pé lá dentro, com uma prateleira de um lado, na qual as pessoas poderiam colocar um corpo envolvido em tecido. Os discípulos de João queriam mostrar-lhe respeito, então foram enterrar seu corpo.</w:t>
      </w:r>
    </w:p>
    <w:p>
      <w:pPr/>
      <w:r>
        <w:rPr>
          <w:lang w:val="pt_PT" w:bidi="pt_PT"/>
        </w:rPr>
      </w:r>
      <w:r>
        <w:rPr>
          <w:lang w:val="pt_PT" w:bidi="pt_PT"/>
        </w:rPr>
        <w:t>Mostre uma imagem de um túmulo.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6:30–44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Escutem Marcos 6.30–44 e guardem em seus corações. Ouçam o texto três vezes (em três traduções diferentes, se possível). Em seguida, conversem em equipe sobre as seguintes perguntas:</w:t>
      </w:r>
    </w:p>
    <w:p>
      <w:pPr>
        <w:pStyle w:val="ListNumber"/>
        <w:numPr>
          <w:ilvl w:val="0"/>
          <w:numId w:val="40"/>
        </w:numPr>
        <w:spacing w:line="240" w:lineRule="auto"/>
        <w:ind w:left="720"/>
      </w:pPr>
      <w:r>
        <w:rPr>
          <w:lang w:val="pt_PT" w:bidi="pt_PT"/>
        </w:rPr>
      </w:r>
      <w:r>
        <w:rPr>
          <w:lang w:val="pt_PT" w:bidi="pt_PT"/>
        </w:rPr>
        <w:t>O que vocês gostam nessa história?</w:t>
      </w:r>
    </w:p>
    <w:p>
      <w:pPr>
        <w:pStyle w:val="ListNumber"/>
        <w:spacing w:line="240" w:lineRule="auto"/>
        <w:ind w:left="720"/>
      </w:pPr>
      <w:r>
        <w:rPr>
          <w:lang w:val="pt_PT" w:bidi="pt_PT"/>
        </w:rPr>
      </w:r>
      <w:r>
        <w:rPr>
          <w:lang w:val="pt_PT" w:bidi="pt_PT"/>
        </w:rPr>
        <w:t>O que vocês não gostam ou não compreendem?</w:t>
      </w:r>
    </w:p>
    <w:p>
      <w:pPr>
        <w:pStyle w:val="ListNumber"/>
        <w:spacing w:line="240" w:lineRule="auto"/>
        <w:ind w:left="720"/>
      </w:pPr>
      <w:r>
        <w:rPr>
          <w:lang w:val="pt_PT" w:bidi="pt_PT"/>
        </w:rPr>
      </w:r>
      <w:r>
        <w:rPr>
          <w:lang w:val="pt_PT" w:bidi="pt_PT"/>
        </w:rPr>
        <w:t>O que esta história nos conta sobre Deus ou Jesus?</w:t>
      </w:r>
    </w:p>
    <w:p>
      <w:pPr>
        <w:pStyle w:val="ListNumber"/>
        <w:spacing w:line="240" w:lineRule="auto"/>
        <w:ind w:left="720"/>
      </w:pPr>
      <w:r>
        <w:rPr>
          <w:lang w:val="pt_PT" w:bidi="pt_PT"/>
        </w:rPr>
      </w:r>
      <w:r>
        <w:rPr>
          <w:lang w:val="pt_PT" w:bidi="pt_PT"/>
        </w:rPr>
        <w:t>O que esta história nos conta sobre as pessoas?</w:t>
      </w:r>
    </w:p>
    <w:p>
      <w:pPr>
        <w:pStyle w:val="ListNumber"/>
        <w:spacing w:line="240" w:lineRule="auto"/>
        <w:ind w:left="720"/>
      </w:pPr>
      <w:r>
        <w:rPr>
          <w:lang w:val="pt_PT" w:bidi="pt_PT"/>
        </w:rPr>
      </w:r>
      <w:r>
        <w:rPr>
          <w:lang w:val="pt_PT" w:bidi="pt_PT"/>
        </w:rPr>
        <w:t>Como essa passagem impacta o nosso dia a dia?</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6.30–44 na tradução mais fácil de entender.</w:t>
      </w:r>
    </w:p>
    <w:p>
      <w:pPr/>
      <w:r>
        <w:rPr>
          <w:lang w:val="pt_PT" w:bidi="pt_PT"/>
        </w:rPr>
      </w:r>
      <w:r>
        <w:rPr>
          <w:lang w:val="pt_PT" w:bidi="pt_PT"/>
        </w:rPr>
        <w:t>Essa história acontece logo depois os discípulos voltam de sua missão em duplas. A narrativa foi interrompida relatar a morte de João Batista. Os discípulos voltam e contam para Jesus tudo o que fizeram e ensinaram enquanto viajavam de aldeia em aldeia. Depois que eles relataram, Jesus sugeriu que todos fossem para um lugar quieto para descansar. Nessa época, tantas pessoas buscavam Jesus e os apóstolos que eles não conseguiam achar tempo sequer para comer. Esse é um relato de como Jesus alimentou uma grande multidão.</w:t>
      </w:r>
    </w:p>
    <w:p>
      <w:pPr/>
      <w:r>
        <w:rPr>
          <w:lang w:val="pt_PT" w:bidi="pt_PT"/>
        </w:rPr>
      </w:r>
      <w:r>
        <w:rPr>
          <w:lang w:val="pt_PT" w:bidi="pt_PT"/>
        </w:rPr>
        <w:t>Essa passagem é a única vez em que Marcos chama o grupo de doze discípulos de “apóstolos” ou “enviados”. Os apóstolos são nomeados pelo próprio Jesus como seus representantes. Jesus os enviou às pessoas e lhes deu poder para expulsar demônios.</w:t>
      </w:r>
    </w:p>
    <w:p>
      <w:pPr/>
      <w:r>
        <w:rPr>
          <w:lang w:val="pt_PT" w:bidi="pt_PT"/>
        </w:rPr>
      </w:r>
      <w:r>
        <w:rPr>
          <w:lang w:val="pt_PT" w:bidi="pt_PT"/>
        </w:rPr>
        <w:t xml:space="preserve">Esta história é o único milagre de Jesus, que é registrado em todos os quatro Evangelhos. Aparentemente, a igreja primitiva viu este evento como muito importante, uma vez que é registrado quatro vezes. Marcos destacou especialmente sua importância pela forma como falou sobre o evento. Ele fez uma longa introdução para preparar a refeição, explicando por que Jesus e seus discípulos foram a um lugar isolado. E esta história também aponta com expectativa para a Ceia do Senhor, pois grande parte da linguagem é semelhante. Em ambas as histórias, Jesus toma o pão, dá graças, parte o pão, e o dá às pessoas. Esta história mostra que Jesus é o provedor e é abundante em compaixão. Ele tem autoridade sobre o mundo natural. </w:t>
      </w:r>
    </w:p>
    <w:p>
      <w:pPr/>
      <w:r>
        <w:rPr>
          <w:lang w:val="pt_PT" w:bidi="pt_PT"/>
        </w:rPr>
      </w:r>
      <w:r>
        <w:rPr>
          <w:lang w:val="pt_PT" w:bidi="pt_PT"/>
        </w:rPr>
        <w:t>Jesus e seus discípulos acabaram de atravessar a margem do lago para chegar a Betsaida. Eles não foram para a cidade, mas para uma área deserta entre Cafarnaum e Betsaida. Eles entraram em um barco. Como a distância não é grande, as pessoas poderiam acompanhá-los ao redor da margem do lago. Jesus e os discípulos estavam indo para um lugar solitário, ou um lugar isolado. Isso significa um lugar que não se encontra em uma aldeia. Ninguém vive ali. Jesus queria ficar a sós e em silêncio para que os discípulos pudessem descansar.</w:t>
      </w:r>
    </w:p>
    <w:p>
      <w:pPr/>
      <w:r>
        <w:rPr>
          <w:lang w:val="pt_PT" w:bidi="pt_PT"/>
        </w:rPr>
      </w:r>
      <w:r>
        <w:rPr>
          <w:lang w:val="pt_PT" w:bidi="pt_PT"/>
        </w:rPr>
        <w:t>Mostre uma imagem de um mapa do lago, e indique à equipe de tradução o caminho de Cafarnaum, onde Jesus provavelmente estava, até Betsaida. Mostre uma imagem de uma embarcação do primeiro século. Pause a gravação aqui.</w:t>
      </w:r>
    </w:p>
    <w:p>
      <w:pPr/>
      <w:r>
        <w:rPr>
          <w:lang w:val="pt_PT" w:bidi="pt_PT"/>
        </w:rPr>
      </w:r>
      <w:r>
        <w:rPr>
          <w:lang w:val="pt_PT" w:bidi="pt_PT"/>
        </w:rPr>
        <w:t>Jesus e os discípulos foram de barco. Esse seria o mesmo tipo de barco que você citou em histórias anteriores. O barco seria grande o suficiente para levar 13 pessoas. O povo, ao ver Jesus os discípulos indo embora, correu ao longo costa e alcançou o local antes deles chegarem de barco.</w:t>
      </w:r>
    </w:p>
    <w:p>
      <w:pPr/>
      <w:r>
        <w:rPr>
          <w:lang w:val="pt_PT" w:bidi="pt_PT"/>
        </w:rPr>
      </w:r>
      <w:r>
        <w:rPr>
          <w:lang w:val="pt_PT" w:bidi="pt_PT"/>
        </w:rPr>
        <w:t>Jesus tinha compaixão por essa multidão. A compaixão é um sentimento de pena pelos sofrimentos dos outros. A pessoa também sente um forte desejo de ajudar aqueles que estão sofrendo.</w:t>
      </w:r>
    </w:p>
    <w:p>
      <w:pPr/>
      <w:r>
        <w:rPr>
          <w:lang w:val="pt_PT" w:bidi="pt_PT"/>
        </w:rPr>
      </w:r>
      <w:r>
        <w:rPr>
          <w:lang w:val="pt_PT" w:bidi="pt_PT"/>
        </w:rPr>
        <w:t>Pare e analise sobre como contar uma história sobre um grupo de pessoas que são pobres, doentes ou que perderam suas casas por conta de uma tragédia. Alguém observa esse povo e sente o desejo de ajudar. Preste atenção quando o narrador descreve os sentimentos e as ações dessa pessoa. Que palavras ele usa? Pause a gravação aqui.</w:t>
      </w:r>
    </w:p>
    <w:p>
      <w:pPr/>
      <w:r>
        <w:rPr>
          <w:lang w:val="pt_PT" w:bidi="pt_PT"/>
        </w:rPr>
      </w:r>
      <w:r>
        <w:rPr>
          <w:lang w:val="pt_PT" w:bidi="pt_PT"/>
        </w:rPr>
        <w:t>Jesus pensava nas pessoas que os seguiam para o lugar solitário como ovelhas sem pastor. As ovelhas sem um pastor provavelmente não conseguirão sobreviver. Elas precisam de um pastor para encontrar grama e água. Elas precisam que o pastor forneça proteção contra os animais selvagens. Elas precisam que o pastor as guie para seu abrigo à noite. Jesus havia planejado um tempo de descanso. Mas como Jesus tinha compaixão pelas pessoas e as via como ovelhas sem pastor, ele começou ensiná-las.</w:t>
      </w:r>
    </w:p>
    <w:p>
      <w:pPr/>
      <w:r>
        <w:rPr>
          <w:lang w:val="pt_PT" w:bidi="pt_PT"/>
        </w:rPr>
      </w:r>
      <w:r>
        <w:rPr>
          <w:lang w:val="pt_PT" w:bidi="pt_PT"/>
        </w:rPr>
        <w:t>Esse evento provavelmente aconteceu na primavera, quando havia muita grama, uma vez que a narrativa menciona a grama verde. Em Israel, a estação das chuvas é o inverno que fornece grama verde na primavera. Não chove no verão em Israel e a grama fica marrom.</w:t>
      </w:r>
    </w:p>
    <w:p>
      <w:pPr/>
      <w:r>
        <w:rPr>
          <w:lang w:val="pt_PT" w:bidi="pt_PT"/>
        </w:rPr>
      </w:r>
      <w:r>
        <w:rPr>
          <w:lang w:val="pt_PT" w:bidi="pt_PT"/>
        </w:rPr>
        <w:t>O dia já estava perto de acabar. Os discípulos foram a Jesus e pediram que ele mandasse o povo embora para que pudessem comprar algo para comer. Jesus não mandou as pessoas irem embora. Em vez disso, ele disse que os discípulos deveriam dar comida às pessoas. Jesus disse isso em forma de ordem.</w:t>
      </w:r>
    </w:p>
    <w:p>
      <w:pPr/>
      <w:r>
        <w:rPr>
          <w:lang w:val="pt_PT" w:bidi="pt_PT"/>
        </w:rPr>
      </w:r>
      <w:r>
        <w:rPr>
          <w:lang w:val="pt_PT" w:bidi="pt_PT"/>
        </w:rPr>
        <w:t>Os discípulos disseram a Jesus que seria preciso 200 denários para alimentar a todos. Isso correspondia ao salário de quase um ano de um trabalhador! Os denários eram pequenas moedas de prata. Um trabalhador poderia ganhar 25 dessas moedas de prata em um mês. Algumas traduções dizem apenas que levaria um ano de salário para ter dinheiro suficiente para alimentar aquela multidão.</w:t>
      </w:r>
    </w:p>
    <w:p>
      <w:pPr/>
      <w:r>
        <w:rPr>
          <w:lang w:val="pt_PT" w:bidi="pt_PT"/>
        </w:rPr>
      </w:r>
      <w:r>
        <w:rPr>
          <w:lang w:val="pt_PT" w:bidi="pt_PT"/>
        </w:rPr>
        <w:t>As aldeias geralmente tinham cerca de 2000 habitantes. Essa multidão teria aumentado em muito o número de pessoas naquelas aldeias. As aldeias não teriam comida suficiente para tamanha multidão, mesmo que os discípulos tivessem dinheiro para comprá-la.</w:t>
      </w:r>
    </w:p>
    <w:p>
      <w:pPr/>
      <w:r>
        <w:rPr>
          <w:lang w:val="pt_PT" w:bidi="pt_PT"/>
        </w:rPr>
      </w:r>
      <w:r>
        <w:rPr>
          <w:lang w:val="pt_PT" w:bidi="pt_PT"/>
        </w:rPr>
        <w:t>Jesus perguntou quantos pães eles tinham. Os discípulos foram verificar e voltaram com 5 pães e 2 peixes. O pão vinha em formato achatado e redondo. O pão era normalmente feito com um tipo de grão, como a cevada. Os peixes seriam pequenos e já estavam prontos para comer. Essa comida era suficiente para uma refeição de 2 adultos.</w:t>
      </w:r>
    </w:p>
    <w:p>
      <w:pPr/>
      <w:r>
        <w:rPr>
          <w:lang w:val="pt_PT" w:bidi="pt_PT"/>
        </w:rPr>
      </w:r>
      <w:r>
        <w:rPr>
          <w:lang w:val="pt_PT" w:bidi="pt_PT"/>
        </w:rPr>
        <w:t>Pare e mostre uma imagem do grão de cevada. Mostre a imagem de um pão. Mostre a imagem de um peixe do Mar da Galileia. Pare a gravação aqui.</w:t>
      </w:r>
    </w:p>
    <w:p>
      <w:pPr/>
      <w:r>
        <w:rPr>
          <w:lang w:val="pt_PT" w:bidi="pt_PT"/>
        </w:rPr>
      </w:r>
      <w:r>
        <w:rPr>
          <w:lang w:val="pt_PT" w:bidi="pt_PT"/>
        </w:rPr>
        <w:t>Jesus disse aos discípulos que agrupassem as pessoas e as fizessem sentar. As pessoas se sentaram em grupos de 50 ou 100. As aldeias próximas tinham populações de apenas 2000 a 3000 pessoas, então 5000 homens, mais as mulheres e as crianças, era uma multidão muito grande! Jesus disse que as pessoas deveriam se sentar.</w:t>
      </w:r>
    </w:p>
    <w:p>
      <w:pPr/>
      <w:r>
        <w:rPr>
          <w:lang w:val="pt_PT" w:bidi="pt_PT"/>
        </w:rPr>
      </w:r>
      <w:r>
        <w:rPr>
          <w:lang w:val="pt_PT" w:bidi="pt_PT"/>
        </w:rPr>
        <w:t>Antes de Jesus dar a comida, ele deu graças da maneira típica que os chefes de famílias judaicas sempre deram graças antes de uma refeição. A única diferença era que Jesus olhou para cima, ao céu, em vez de para baixo, como os judeus faziam. Jesus estava agradecendo a Deus pelos pães. Jesus olhou para o céu ou para onde Deus vive. Algumas traduções usam a palavra “abençoar”. Jesus abençoou a comida. Aqui a palavra “abençoar” significa o mesmo que dar graças pela comida.</w:t>
      </w:r>
    </w:p>
    <w:p>
      <w:pPr/>
      <w:r>
        <w:rPr>
          <w:lang w:val="pt_PT" w:bidi="pt_PT"/>
        </w:rPr>
      </w:r>
      <w:r>
        <w:rPr>
          <w:lang w:val="pt_PT" w:bidi="pt_PT"/>
        </w:rPr>
        <w:t>Parem aqui e analisem em equipe: como as pessoas dão graças a Deus publicamente em sua cultura? De que maneira isso se diferencia do que Jesus fez? Pause a gravação aqui.</w:t>
      </w:r>
    </w:p>
    <w:p>
      <w:pPr/>
      <w:r>
        <w:rPr>
          <w:lang w:val="pt_PT" w:bidi="pt_PT"/>
        </w:rPr>
      </w:r>
      <w:r>
        <w:rPr>
          <w:lang w:val="pt_PT" w:bidi="pt_PT"/>
        </w:rPr>
        <w:t>Então o milagre ocorreu. Jesus começou a partir os pães em pedaços. Jesus entregou os pedaços aos discípulos para que eles distribuíssem às pessoas. Jesus continuava distribuindo pães aos discípulos. Cada pessoa ali teve pão suficiente para comer. Jesus também dividiu os peixes e os entregou para as pessoas comerem. Todos comeram à vontade.</w:t>
      </w:r>
    </w:p>
    <w:p>
      <w:pPr/>
      <w:r>
        <w:rPr>
          <w:lang w:val="pt_PT" w:bidi="pt_PT"/>
        </w:rPr>
      </w:r>
      <w:r>
        <w:rPr>
          <w:lang w:val="pt_PT" w:bidi="pt_PT"/>
        </w:rPr>
        <w:t>O pão era visto como uma dádiva de Deus. Assim, as pessoas sempre reuniam as sobras após as refeições. Os discípulos reuniram as sobras em cestos feitos à mão, que cada pessoa judia teria consigo para transportar sua comida ao longo do dia. Os discípulos reuniram 12 cestos com os pães e os peixes que sobraram.</w:t>
      </w:r>
    </w:p>
    <w:p>
      <w:pPr/>
      <w:r>
        <w:rPr>
          <w:lang w:val="pt_PT" w:bidi="pt_PT"/>
        </w:rPr>
      </w:r>
      <w:r>
        <w:rPr>
          <w:lang w:val="pt_PT" w:bidi="pt_PT"/>
        </w:rPr>
        <w:t>Parem aqui e analisem: o pão era um presente do céu. Quais alimentos têm esse mesmo significado para o seu povo? Pause a gravação aqui.</w:t>
      </w:r>
    </w:p>
    <w:p>
      <w:pPr/>
      <w:r>
        <w:rPr>
          <w:lang w:val="pt_PT" w:bidi="pt_PT"/>
        </w:rPr>
      </w:r>
      <w:r>
        <w:rPr>
          <w:lang w:val="pt_PT" w:bidi="pt_PT"/>
        </w:rPr>
        <w:t>Parem e analisem: o que se faz com o pão que sobra em sua cultura? Mostre uma imagem de uma cesta tecida à mão. Pause a gravação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6.30–44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os discípulos retornam de sua missão ao povo e relatam sobre o que fizeram e ensinaram. O termo apóstolo é usado nesta cena. Tantas pessoas vieram a Jesus que ele e os apóstolos não tiveram tempo para comer.</w:t>
      </w:r>
    </w:p>
    <w:p>
      <w:pPr/>
      <w:r>
        <w:rPr>
          <w:lang w:val="pt_PT" w:bidi="pt_PT"/>
        </w:rPr>
      </w:r>
      <w:r>
        <w:rPr>
          <w:b/>
          <w:lang w:val="pt_PT" w:bidi="pt_PT"/>
        </w:rPr>
        <w:t>Na segunda cena:</w:t>
      </w:r>
      <w:r>
        <w:rPr>
          <w:lang w:val="pt_PT" w:bidi="pt_PT"/>
        </w:rPr>
        <w:t xml:space="preserve"> Jesus e os discípulos saem de barco para ir para um lugar isolado a fim de descansar. As pessoas os seguem ao longo da costa. Jesus começa a ensinar as pessoas.</w:t>
      </w:r>
    </w:p>
    <w:p>
      <w:pPr/>
      <w:r>
        <w:rPr>
          <w:lang w:val="pt_PT" w:bidi="pt_PT"/>
        </w:rPr>
      </w:r>
      <w:r>
        <w:rPr>
          <w:b/>
          <w:lang w:val="pt_PT" w:bidi="pt_PT"/>
        </w:rPr>
        <w:t>Na terceira cena:</w:t>
      </w:r>
      <w:r>
        <w:rPr>
          <w:lang w:val="pt_PT" w:bidi="pt_PT"/>
        </w:rPr>
        <w:t xml:space="preserve"> está no fim da tarde. As pessoas não têm comida. Jesus diz aos discípulos para que eles alimentem as pessoas. Os discípulos encontram 5 pães e 2 peixes.</w:t>
      </w:r>
    </w:p>
    <w:p>
      <w:pPr/>
      <w:r>
        <w:rPr>
          <w:lang w:val="pt_PT" w:bidi="pt_PT"/>
        </w:rPr>
      </w:r>
      <w:r>
        <w:rPr>
          <w:b/>
          <w:lang w:val="pt_PT" w:bidi="pt_PT"/>
        </w:rPr>
        <w:t>Quarta cena:</w:t>
      </w:r>
      <w:r>
        <w:rPr>
          <w:lang w:val="pt_PT" w:bidi="pt_PT"/>
        </w:rPr>
        <w:t xml:space="preserve"> Jesus orienta os seus discípulos a colocar o povo em grupos sentados sobre a grama. Jesus pega o pão e o parte para distribuir os pedaços para as pessoas. Todos comem tanto quanto conseguem. Os discípulos reúnem as sobras, que chegam a 12 cestos de pães e de peixes. Os cinco pães e os dois peixes alimentaram um total de 5.000 homens e suas famílias.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As multidões que os seguem.</w:t>
      </w:r>
    </w:p>
    <w:p>
      <w:pPr/>
      <w:r>
        <w:rPr>
          <w:lang w:val="pt_PT" w:bidi="pt_PT"/>
        </w:rPr>
      </w:r>
      <w:r>
        <w:rPr>
          <w:lang w:val="pt_PT" w:bidi="pt_PT"/>
        </w:rPr>
        <w:t>Na primeira cena, os discípulos retornam de sua viagem, onde Jesus os havia enviado com o poder de expulsar demônios. Eles relatam a Jesus o que ensinaram e o que fizeram. Nesta cena, Marcos usa a palavra “apóstolos” para descrever os discípulos. Jesus queria ir para um lugar quieto para descansar após o relato deles. Havia tantas pessoas chegando e saindo que Jesus e os apóstolos não tiveram tempo para comer.</w:t>
      </w:r>
    </w:p>
    <w:p>
      <w:pPr/>
      <w:r>
        <w:rPr>
          <w:lang w:val="pt_PT" w:bidi="pt_PT"/>
        </w:rPr>
      </w:r>
      <w:r>
        <w:rPr>
          <w:lang w:val="pt_PT" w:bidi="pt_PT"/>
        </w:rPr>
        <w:t>Na segunda cena, Jesus e os discípulos entram em um barco e atravessam o canto do Mar da Galileia. Eles estão indo para o norte, em direção a um lugar onde não há aldeia. Eles estavam procurando um lugar quieto onde Jesus e os discípulos pudessem ficar sozinhos. As multidões podiam vê-los enquanto viajavam de barco, e é por isso que eles foram capazes de correr à frente, seguindo a margem do lago. Quando Jesus desceu do barco, havia multidões à sua espera.</w:t>
      </w:r>
    </w:p>
    <w:p>
      <w:pPr/>
      <w:r>
        <w:rPr>
          <w:lang w:val="pt_PT" w:bidi="pt_PT"/>
        </w:rPr>
      </w:r>
      <w:r>
        <w:rPr>
          <w:lang w:val="pt_PT" w:bidi="pt_PT"/>
        </w:rPr>
        <w:t>Jesus tinha compaixão dessas pessoas. Jesus pensava nas pessoas como ovelhas sem pastor. Jesus começou a ensinar as pessoas.</w:t>
      </w:r>
    </w:p>
    <w:p>
      <w:pPr/>
      <w:r>
        <w:rPr>
          <w:lang w:val="pt_PT" w:bidi="pt_PT"/>
        </w:rPr>
      </w:r>
      <w:r>
        <w:rPr>
          <w:lang w:val="pt_PT" w:bidi="pt_PT"/>
        </w:rPr>
        <w:t>Na cena três, Jesus vinha ensinado as multidões o dia todo e está ficando tarde. Os discípulos vêm a Jesus e pedem a ele para despedir as multidões para poderem encontrar comida para comer. Então Jesus diz aos discípulos: “Vocês alimentam essas pessoas”.</w:t>
      </w:r>
    </w:p>
    <w:p>
      <w:pPr/>
      <w:r>
        <w:rPr>
          <w:lang w:val="pt_PT" w:bidi="pt_PT"/>
        </w:rPr>
      </w:r>
      <w:r>
        <w:rPr>
          <w:lang w:val="pt_PT" w:bidi="pt_PT"/>
        </w:rPr>
        <w:t>Os discípulos respondem: “Não temos nada para alimentá-los”. Os discípulos dizem que levaria um ano de salário para ter dinheiro suficiente para comprar comida suficiente para alimentar todas aquelas pessoas. Jesus enviou os discípulos para descobrir quanta comida estava disponível. Os discípulos vão pelas multidões. Os discípulos encontram cinco pães e dois peixes e trazem esses pães e peixes a Jesus.</w:t>
      </w:r>
    </w:p>
    <w:p>
      <w:pPr/>
      <w:r>
        <w:rPr>
          <w:lang w:val="pt_PT" w:bidi="pt_PT"/>
        </w:rPr>
      </w:r>
      <w:r>
        <w:rPr>
          <w:lang w:val="pt_PT" w:bidi="pt_PT"/>
        </w:rPr>
        <w:t>Na quarta cena, Jesus faz com que seus discípulos dividam as pessoas em grupos e digam para se sentar. Os discípulos dividiram as pessoas em grupos de 50 ou 100. Jesus toma os pães e os peixes e olha para o céu. Jesus abençoa os pães e os peixes ou dá graças pelos alimentos. Jesus parte os pães em pedaços. Primeiro ele dá o pão aos discípulos, e eles o distribuem às pessoas. Então ele divide os peixes em pedaços, e os discípulos também os distribuem à multidão. Depois que todos comem até ficarem satisfeitos, as sobras preenchem 12 cestos. Os cinco pães e os dois peixes alimentaram 5.000 homens, além de suas esposas e filhos.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6.30–44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w:t>
      </w:r>
    </w:p>
    <w:p>
      <w:pPr>
        <w:pStyle w:val="ListBullet"/>
        <w:spacing w:line="240" w:lineRule="auto"/>
        <w:ind w:left="720"/>
      </w:pPr>
      <w:r>
        <w:rPr>
          <w:lang w:val="pt_PT" w:bidi="pt_PT"/>
        </w:rPr>
      </w:r>
      <w:r>
        <w:rPr>
          <w:lang w:val="pt_PT" w:bidi="pt_PT"/>
        </w:rPr>
        <w:t>As multidões que os seguem.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da história.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que interpreta o personagem: “O que você está sentindo ou pensando?”. A pessoa que está interpretando deve responder o que estaria sentindo ou pensando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os discípulos vêm a Jesus após sua viagem às aldeias. Agora eles relatam a Jesus tudo o que ensinaram e tudo o que fizeram. Há muitas pessoas que estão indo e vindo, e não têm tempo nem para se alimentar. Jesus sugere que eles se afastem para um lugar isolado e descansem um pouco.</w:t>
      </w:r>
    </w:p>
    <w:p>
      <w:pPr/>
      <w:r>
        <w:rPr>
          <w:lang w:val="pt_PT" w:bidi="pt_PT"/>
        </w:rPr>
      </w:r>
      <w:r>
        <w:rPr>
          <w:lang w:val="pt_PT" w:bidi="pt_PT"/>
        </w:rPr>
        <w:t>Pausem a ação. Perguntem à pessoa que interpreta Jesus: “Como você está se sentindo?”. Vocês podem ouvir coisas como: “Estou muito cansado”, “Estou com muita fome”, ou “Quero passar um tempo com meus discípulos, que acabei de enviar”. Ou, "Eu estou muito satisfeito com o relatório deles. Quero que todos nós tenhamos algum tempo para descansar agora”. Ou: “Acabei de saber que meu primo João foi morto e estou muito triste”. Continuem a encenação.</w:t>
      </w:r>
    </w:p>
    <w:p>
      <w:pPr/>
      <w:r>
        <w:rPr>
          <w:lang w:val="pt_PT" w:bidi="pt_PT"/>
        </w:rPr>
      </w:r>
      <w:r>
        <w:rPr>
          <w:lang w:val="pt_PT" w:bidi="pt_PT"/>
        </w:rPr>
        <w:t>Perguntem aos discípulos, que agora são chamados de apóstolos, ou enviados: “Como vocês estão se sentindo?”. Vocês podem ouvir coisas como: “Estamos muito cansados, estamos em uma jornada, voltamos agora, e há multidões aqui”, “Nós apenas queríamos passar um tempo com Jesus e agora todas essas pessoas estão aqui”, ou “Estávamos muito animados com o que Deus fez quando saímos e queríamos compartilhar essas coisas com Jesus”. Continuem a encenação.</w:t>
      </w:r>
    </w:p>
    <w:p>
      <w:pPr/>
      <w:r>
        <w:rPr>
          <w:lang w:val="pt_PT" w:bidi="pt_PT"/>
        </w:rPr>
      </w:r>
      <w:r>
        <w:rPr>
          <w:lang w:val="pt_PT" w:bidi="pt_PT"/>
        </w:rPr>
        <w:t>Na segunda cena, eles entram no barco e atravessam o Mar da Galileia. As pessoas percebem para onde eles estão indo e correm ao longo da costa. As pessoas chegam antes de Jesus e os discípulos chegarem a um lugar isolado. Quando Jesus desembarca com os discípulos, uma multidão já está ali para recebê-los.</w:t>
      </w:r>
    </w:p>
    <w:p>
      <w:pPr/>
      <w:r>
        <w:rPr>
          <w:lang w:val="pt_PT" w:bidi="pt_PT"/>
        </w:rPr>
      </w:r>
      <w:r>
        <w:rPr>
          <w:lang w:val="pt_PT" w:bidi="pt_PT"/>
        </w:rPr>
        <w:t>Pausem a ação. Perguntem à pessoa que interpreta Jesus: “Como você está se sentindo?”. Vocês podem ouvir coisas como: “Estou muito cansado”, “Eu me compadeço dessas pessoas que correriam na frente só para ter alguém as conduza e ensine”, ou “Tenho compaixão por essas pessoas que não têm ninguém para guiá-las”, “Sei que estamos cansados, mas essas pessoas precisam da minha ajuda”. Perguntem às pessoas: “Por que vocês estão seguindo Jesus para esse lugar isolado?”. Vocês podem ouvir coisas como: “Eu quero que Jesus cure minha esposa ou meu filho”. Ou: “Jesus conta histórias tão interessantes. Eu quero saber mais”. Ou: “Às vezes Jesus realiza milagres. Espero ver um hoje”. Continuem a encenação.</w:t>
      </w:r>
    </w:p>
    <w:p>
      <w:pPr/>
      <w:r>
        <w:rPr>
          <w:lang w:val="pt_PT" w:bidi="pt_PT"/>
        </w:rPr>
      </w:r>
      <w:r>
        <w:rPr>
          <w:lang w:val="pt_PT" w:bidi="pt_PT"/>
        </w:rPr>
        <w:t>Na cena três, Jesus ensina as pessoas o dia todo. No final da tarde, os discípulos vêm a ele e dizem: “Esse é um lugar afastado, está ficando tarde, por favor despeça as multidões para que eles possam comprar comida”.</w:t>
      </w:r>
    </w:p>
    <w:p>
      <w:pPr/>
      <w:r>
        <w:rPr>
          <w:lang w:val="pt_PT" w:bidi="pt_PT"/>
        </w:rPr>
      </w:r>
      <w:r>
        <w:rPr>
          <w:lang w:val="pt_PT" w:bidi="pt_PT"/>
        </w:rPr>
        <w:t>Jesus diz: “Vocês devem alimentá-los".</w:t>
      </w:r>
    </w:p>
    <w:p>
      <w:pPr/>
      <w:r>
        <w:rPr>
          <w:lang w:val="pt_PT" w:bidi="pt_PT"/>
        </w:rPr>
      </w:r>
      <w:r>
        <w:rPr>
          <w:lang w:val="pt_PT" w:bidi="pt_PT"/>
        </w:rPr>
        <w:t>Pausem a encenação. Perguntem aos discípulos: “Como vocês estão se sentindo?”. Vocês podem ouvir coisas como: “Frustrados”, “Confusos”, “Exaustos, e Jesus agora quer que alimentemos essas pessoas”. Ou: “Não temos ideia do que fazer, não temos comida”, “Como podemos alimentá-los? Não temos dinheiro para comprar comida e, além disso, não há nada disponível para comprar nesta região. Levaria um ano de salário para comprar comida suficiente para todas aquelas pessoas”. Continuem a encenação.</w:t>
      </w:r>
    </w:p>
    <w:p>
      <w:pPr/>
      <w:r>
        <w:rPr>
          <w:lang w:val="pt_PT" w:bidi="pt_PT"/>
        </w:rPr>
      </w:r>
      <w:r>
        <w:rPr>
          <w:lang w:val="pt_PT" w:bidi="pt_PT"/>
        </w:rPr>
        <w:t xml:space="preserve">Jesus pergunta: “Quanta comida vocês têm? Vão e descubram”. Os discípulos voltam com cinco pães e dois peixes. Jesus diz aos discípulos para que as pessoas se sentem em grupos. A multidão, 5000 homens e suas famílias, sentam-se em grupos de 50 e 100. </w:t>
      </w:r>
    </w:p>
    <w:p>
      <w:pPr/>
      <w:r>
        <w:rPr>
          <w:lang w:val="pt_PT" w:bidi="pt_PT"/>
        </w:rPr>
      </w:r>
      <w:r>
        <w:rPr>
          <w:lang w:val="pt_PT" w:bidi="pt_PT"/>
        </w:rPr>
        <w:t>Pausem a encenação. Perguntem aos grupos de pessoas: “Como vocês estão se sentindo?”. Vocês podem ouvir coisas como: “Confusos”, ou “Estamos com fome e cansados, mas ainda queremos ouvir o ensinamento de Jesus”, ou “Eu me pergunto por que eles querem que nos sentemos na grama. Espero que possamos encontrar alguma comida em breve. Eu não pensei em trazer qualquer coisa comigo”. Continuem a encenação.</w:t>
      </w:r>
    </w:p>
    <w:p>
      <w:pPr/>
      <w:r>
        <w:rPr>
          <w:lang w:val="pt_PT" w:bidi="pt_PT"/>
        </w:rPr>
      </w:r>
      <w:r>
        <w:rPr>
          <w:lang w:val="pt_PT" w:bidi="pt_PT"/>
        </w:rPr>
        <w:t>Na cena quatro, Jesus olha para o céu e abençoa os 5 pães e os 2 peixes. Jesus está dando graças pela comida. Então Jesus parte o pão em pedaços e começa a distribuí-lo entre os discípulos. Os discípulos entregam os pães às pessoas. Há pão suficiente para que todos tenham o suficiente para comer. Jesus parte os peixes e distribui os pedaços aos discípulos. Os discípulos entregam às pessoas pedaços de peixe. Há peixe suficiente para que todos comam. Todos comem tanto quanto conseguem. Os discípulos coletam os pães e os peixes que sobraram e que encheram 12 cestos.</w:t>
      </w:r>
    </w:p>
    <w:p>
      <w:pPr/>
      <w:r>
        <w:rPr>
          <w:lang w:val="pt_PT" w:bidi="pt_PT"/>
        </w:rPr>
      </w:r>
      <w:r>
        <w:rPr>
          <w:lang w:val="pt_PT" w:bidi="pt_PT"/>
        </w:rPr>
        <w:t>Pausem a ação e perguntem aos discípulos: “Como vocês estão se sentindo agora?” Vocês podem ouvir coisas como: “Estamos surpresos! Eu nunca vi nada assim. De onde veio todo aquele pão? Jesus continuava me entregando pão sem parar!" “Ainda estamos cansados, mas estamos felizes em ver Deus trabalhando”, ou “Como é possível que 5000 homens, mais suas esposas e filhos tivessem o suficiente para comer?”. Pergunte a Jesus: “Como você está se sentindo agora?”. Vocês podem ouvir: “Estou satisfeito com hoje. Eu acho que meus discípulos aprenderam uma boa lição. Espero que as pessoas tenham aprendido algo também. Talvez agora eles vão para casa e possamos descansar um pouco. É importante que tenhamos tempo para descansar”. Perguntem às pessoas: “Como vocês estão se sentindo agora que comeram?”. Vocês podem ouvir coisas como: “Estou confuso. Não me lembro de ter comido tanto em outra ocasião. Não sei de onde veio todo aquele pão. Não vi nenhum pão quando cheguei aqui, e ninguém saiu par buscá-lo. Eu não entendo. Mas o pão era saboroso e tinha bastante. Meus filhos devem dormir bem esta noite, porque estão fartos”. Continuem a encenação.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6.30–44 na tradução mais fácil de entender.</w:t>
      </w:r>
    </w:p>
    <w:p>
      <w:pPr/>
      <w:r>
        <w:rPr>
          <w:lang w:val="pt_PT" w:bidi="pt_PT"/>
        </w:rPr>
      </w:r>
      <w:r>
        <w:rPr>
          <w:lang w:val="pt_PT" w:bidi="pt_PT"/>
        </w:rPr>
        <w:t xml:space="preserve">Este é o único lugar em Marcos onde os discípulos são chamados de apóstolos, que significa “os enviados”. Os </w:t>
      </w:r>
      <w:r>
        <w:rPr>
          <w:b/>
          <w:lang w:val="pt_PT" w:bidi="pt_PT"/>
        </w:rPr>
        <w:t>apóstolos</w:t>
      </w:r>
      <w:r>
        <w:rPr>
          <w:lang w:val="pt_PT" w:bidi="pt_PT"/>
        </w:rPr>
        <w:t xml:space="preserve"> são nomeados pelo próprio Jesus como seus representantes. Se seu idioma possui um termo estabelecido para "apóstolo" facilmente compreendido por todos, você pode usá-lo aqui. No entanto, se seu público não frequenta a igreja ou é composto por novos crentes, talvez precisem de mais explicações, e um termo diferente pode ser útil. Algumas sugestões são:</w:t>
      </w:r>
    </w:p>
    <w:p>
      <w:pPr>
        <w:pStyle w:val="ListBullet"/>
        <w:spacing w:line="240" w:lineRule="auto"/>
        <w:ind w:left="720"/>
      </w:pPr>
      <w:r>
        <w:rPr>
          <w:lang w:val="pt_PT" w:bidi="pt_PT"/>
        </w:rPr>
      </w:r>
      <w:r>
        <w:rPr>
          <w:lang w:val="pt_PT" w:bidi="pt_PT"/>
        </w:rPr>
        <w:t>representantes de Jesus</w:t>
      </w:r>
    </w:p>
    <w:p>
      <w:pPr>
        <w:pStyle w:val="ListBullet"/>
        <w:spacing w:line="240" w:lineRule="auto"/>
        <w:ind w:left="720"/>
      </w:pPr>
      <w:r>
        <w:rPr>
          <w:lang w:val="pt_PT" w:bidi="pt_PT"/>
        </w:rPr>
      </w:r>
      <w:r>
        <w:rPr>
          <w:lang w:val="pt_PT" w:bidi="pt_PT"/>
        </w:rPr>
        <w:t>mensageiros (especiais) de Jesus.</w:t>
      </w:r>
    </w:p>
    <w:p>
      <w:pPr>
        <w:pStyle w:val="ListBullet"/>
        <w:spacing w:line="240" w:lineRule="auto"/>
        <w:ind w:left="720"/>
      </w:pPr>
      <w:r>
        <w:rPr>
          <w:lang w:val="pt_PT" w:bidi="pt_PT"/>
        </w:rPr>
      </w:r>
      <w:r>
        <w:rPr>
          <w:lang w:val="pt_PT" w:bidi="pt_PT"/>
        </w:rPr>
        <w:t>enviados de Jesus</w:t>
      </w:r>
    </w:p>
    <w:p>
      <w:pPr/>
      <w:r>
        <w:rPr>
          <w:lang w:val="pt_PT" w:bidi="pt_PT"/>
        </w:rPr>
      </w:r>
      <w:r>
        <w:rPr>
          <w:lang w:val="pt_PT" w:bidi="pt_PT"/>
        </w:rPr>
        <w:t xml:space="preserve">Independentemente do termo que você escolher, deve ficar claro que essas pessoas estavam em posição de confiança e autoridade. Você usará o mesmo termo no livro de Atos. </w:t>
      </w:r>
    </w:p>
    <w:p>
      <w:pPr/>
      <w:r>
        <w:rPr>
          <w:lang w:val="pt_PT" w:bidi="pt_PT"/>
        </w:rPr>
      </w:r>
      <w:r>
        <w:rPr>
          <w:lang w:val="pt_PT" w:bidi="pt_PT"/>
        </w:rPr>
        <w:t xml:space="preserve">Pare e analise: que palavra você usaria para </w:t>
      </w:r>
      <w:r>
        <w:rPr>
          <w:b/>
          <w:lang w:val="pt_PT" w:bidi="pt_PT"/>
        </w:rPr>
        <w:t>apóstolos</w:t>
      </w:r>
      <w:r>
        <w:rPr>
          <w:lang w:val="pt_PT" w:bidi="pt_PT"/>
        </w:rPr>
        <w:t xml:space="preserve">? Essa palavra é usada com mais frequência no livro de Atos e nas cartas. Certifique-se de que o termo escolhido indique que essas pessoas estão em posição de confiança e autoridade. Esse termo é geralmente aplicado apenas aos discípulos e a Paulo após a ascensão de Jesus. </w:t>
      </w:r>
      <w:hyperlink r:id="rId68">
        <w:r>
          <w:rPr>
            <w:lang w:val="pt_PT" w:bidi="pt_PT"/>
          </w:rPr>
          <w:rPr>
            <w:color w:val="0000EE"/>
            <w:u w:val="single"/>
          </w:rPr>
          <w:t>Apóstolos</w:t>
        </w:r>
      </w:hyperlink>
      <w:r>
        <w:rPr>
          <w:lang w:val="pt_PT" w:bidi="pt_PT"/>
        </w:rPr>
        <w:t xml:space="preserve"> está no Glossário Mestre. Pause a gravação aqui.</w:t>
      </w:r>
    </w:p>
    <w:p>
      <w:pPr/>
      <w:r>
        <w:rPr>
          <w:lang w:val="pt_PT" w:bidi="pt_PT"/>
        </w:rPr>
      </w:r>
      <w:r>
        <w:rPr>
          <w:lang w:val="pt_PT" w:bidi="pt_PT"/>
        </w:rPr>
        <w:t xml:space="preserve">Use o mesmo termo para </w:t>
      </w:r>
      <w:r>
        <w:rPr>
          <w:b/>
          <w:lang w:val="pt_PT" w:bidi="pt_PT"/>
        </w:rPr>
        <w:t>discípulos</w:t>
      </w:r>
      <w:r>
        <w:rPr>
          <w:lang w:val="pt_PT" w:bidi="pt_PT"/>
        </w:rPr>
        <w:t xml:space="preserve">, </w:t>
      </w:r>
      <w:hyperlink r:id="rId34">
        <w:r>
          <w:rPr>
            <w:lang w:val="pt_PT" w:bidi="pt_PT"/>
          </w:rPr>
          <w:rPr>
            <w:color w:val="0000EE"/>
            <w:u w:val="single"/>
          </w:rPr>
          <w:t>barco</w:t>
        </w:r>
      </w:hyperlink>
      <w:r>
        <w:rPr>
          <w:lang w:val="pt_PT" w:bidi="pt_PT"/>
        </w:rPr>
        <w:t xml:space="preserve"> e </w:t>
      </w:r>
      <w:hyperlink r:id="rId29">
        <w:r>
          <w:rPr>
            <w:lang w:val="pt_PT" w:bidi="pt_PT"/>
          </w:rPr>
          <w:rPr>
            <w:color w:val="0000EE"/>
            <w:u w:val="single"/>
          </w:rPr>
          <w:t>Mar da Galileia</w:t>
        </w:r>
      </w:hyperlink>
      <w:r>
        <w:rPr>
          <w:lang w:val="pt_PT" w:bidi="pt_PT"/>
        </w:rPr>
        <w:t xml:space="preserve"> que você tem usado no livro de Marcos. </w:t>
      </w:r>
      <w:hyperlink r:id="rId58">
        <w:r>
          <w:rPr>
            <w:lang w:val="pt_PT" w:bidi="pt_PT"/>
          </w:rPr>
          <w:rPr>
            <w:color w:val="0000EE"/>
            <w:u w:val="single"/>
          </w:rPr>
          <w:t>Discípulo</w:t>
        </w:r>
      </w:hyperlink>
      <w:r>
        <w:rPr>
          <w:lang w:val="pt_PT" w:bidi="pt_PT"/>
        </w:rPr>
        <w:t xml:space="preserve"> está no Glossário Mestre.</w:t>
      </w:r>
    </w:p>
    <w:p>
      <w:pPr/>
      <w:r>
        <w:rPr>
          <w:lang w:val="pt_PT" w:bidi="pt_PT"/>
        </w:rPr>
      </w:r>
      <w:r>
        <w:rPr>
          <w:lang w:val="pt_PT" w:bidi="pt_PT"/>
        </w:rPr>
        <w:t xml:space="preserve">Jesus olhou para o </w:t>
      </w:r>
      <w:r>
        <w:rPr>
          <w:b/>
          <w:lang w:val="pt_PT" w:bidi="pt_PT"/>
        </w:rPr>
        <w:t>céu</w:t>
      </w:r>
      <w:r>
        <w:rPr>
          <w:lang w:val="pt_PT" w:bidi="pt_PT"/>
        </w:rPr>
        <w:t xml:space="preserve"> e </w:t>
      </w:r>
      <w:r>
        <w:rPr>
          <w:b/>
          <w:lang w:val="pt_PT" w:bidi="pt_PT"/>
        </w:rPr>
        <w:t>abençoou</w:t>
      </w:r>
      <w:r>
        <w:rPr>
          <w:lang w:val="pt_PT" w:bidi="pt_PT"/>
        </w:rPr>
        <w:t xml:space="preserve"> o pão. Nesse caso, “céu” se refere ao lugar onde Deus e seus anjos vivem, dependendo do contexto. O lugar onde Deus habita costuma ser imaginado "lá em cima", no céu. Portanto, olhar para cima pode ser uma maneira de orar a Deus neste contexto. Use a mesma palavra para céu que você usou em passagens anteriores, e lembre-se de que </w:t>
      </w:r>
      <w:hyperlink r:id="rId26">
        <w:r>
          <w:rPr>
            <w:lang w:val="pt_PT" w:bidi="pt_PT"/>
          </w:rPr>
          <w:rPr>
            <w:color w:val="0000EE"/>
            <w:u w:val="single"/>
          </w:rPr>
          <w:t>céu</w:t>
        </w:r>
      </w:hyperlink>
      <w:r>
        <w:rPr>
          <w:lang w:val="pt_PT" w:bidi="pt_PT"/>
        </w:rPr>
        <w:t xml:space="preserve"> está no Glossário Mestre.</w:t>
      </w:r>
    </w:p>
    <w:p>
      <w:pPr/>
      <w:r>
        <w:rPr>
          <w:lang w:val="pt_PT" w:bidi="pt_PT"/>
        </w:rPr>
      </w:r>
      <w:r>
        <w:rPr>
          <w:lang w:val="pt_PT" w:bidi="pt_PT"/>
        </w:rPr>
        <w:t>Nesse caso, Jesus “abençoou” o pão para separá-lo para a tarefa especial de ser comido. No entanto, este não é um ritual mágico que Jesus faz com a comida. Você pode evitar esse mal-entendido dizendo algo mais genérico que signifique "agradecer a Deus" pela comida.</w:t>
      </w:r>
    </w:p>
    <w:p>
      <w:pPr/>
      <w:r>
        <w:rPr>
          <w:lang w:val="pt_PT" w:bidi="pt_PT"/>
        </w:rPr>
      </w:r>
      <w:r>
        <w:rPr>
          <w:lang w:val="pt_PT" w:bidi="pt_PT"/>
        </w:rPr>
        <w:t xml:space="preserve">Parem aqui e, como um grupo, analisem qual palavra ou frase vocês usarão para </w:t>
      </w:r>
      <w:r>
        <w:rPr>
          <w:b/>
          <w:lang w:val="pt_PT" w:bidi="pt_PT"/>
        </w:rPr>
        <w:t>abençoar</w:t>
      </w:r>
      <w:r>
        <w:rPr>
          <w:lang w:val="pt_PT" w:bidi="pt_PT"/>
        </w:rPr>
        <w:t xml:space="preserve">. </w:t>
      </w:r>
      <w:hyperlink r:id="rId86">
        <w:r>
          <w:rPr>
            <w:lang w:val="pt_PT" w:bidi="pt_PT"/>
          </w:rPr>
          <w:rPr>
            <w:color w:val="0000EE"/>
            <w:u w:val="single"/>
          </w:rPr>
          <w:t>Abençoar</w:t>
        </w:r>
      </w:hyperlink>
      <w:r>
        <w:rPr>
          <w:lang w:val="pt_PT" w:bidi="pt_PT"/>
        </w:rPr>
        <w:t xml:space="preserve"> está no Glossário Mestre. Pause este áudio aqui.</w:t>
      </w:r>
    </w:p>
    <w:p>
      <w:pPr/>
      <w:r>
        <w:rPr>
          <w:lang w:val="pt_PT" w:bidi="pt_PT"/>
        </w:rPr>
      </w:r>
      <w:r>
        <w:rPr>
          <w:lang w:val="pt_PT" w:bidi="pt_PT"/>
        </w:rPr>
        <w:t xml:space="preserve">As pessoas estavam </w:t>
      </w:r>
      <w:r>
        <w:rPr>
          <w:b/>
          <w:lang w:val="pt_PT" w:bidi="pt_PT"/>
        </w:rPr>
        <w:t>satisfeitas</w:t>
      </w:r>
      <w:r>
        <w:rPr>
          <w:lang w:val="pt_PT" w:bidi="pt_PT"/>
        </w:rPr>
        <w:t xml:space="preserve"> após comerem o peixe e o pão. A palavra "satisfeito" significa estar preenchido, não empanturrado, mas cheio até o ponto de não sentir mais fome.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6:45–56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escutem Marcos 6.45–56 e guardem em seu corações.</w:t>
      </w:r>
    </w:p>
    <w:p>
      <w:pPr/>
      <w:r>
        <w:rPr>
          <w:lang w:val="pt_PT" w:bidi="pt_PT"/>
        </w:rPr>
      </w:r>
      <w:r>
        <w:rPr>
          <w:lang w:val="pt_PT" w:bidi="pt_PT"/>
        </w:rPr>
        <w:t>Ouçam uma versão em áudio de Marcos 6.45–56 três vezes, em três traduções diferentes, se possível. Em seguida, conversem em grupo sobre as seguintes perguntas:</w:t>
      </w:r>
    </w:p>
    <w:p>
      <w:pPr>
        <w:pStyle w:val="ListNumber"/>
        <w:numPr>
          <w:ilvl w:val="0"/>
          <w:numId w:val="41"/>
        </w:numPr>
        <w:spacing w:line="240" w:lineRule="auto"/>
        <w:ind w:left="720"/>
      </w:pPr>
      <w:r>
        <w:rPr>
          <w:lang w:val="pt_PT" w:bidi="pt_PT"/>
        </w:rPr>
      </w:r>
      <w:r>
        <w:rPr>
          <w:lang w:val="pt_PT" w:bidi="pt_PT"/>
        </w:rPr>
        <w:t>O que vocês gostam nessa passagem?</w:t>
      </w:r>
    </w:p>
    <w:p>
      <w:pPr>
        <w:pStyle w:val="ListNumber"/>
        <w:spacing w:line="240" w:lineRule="auto"/>
        <w:ind w:left="720"/>
      </w:pPr>
      <w:r>
        <w:rPr>
          <w:lang w:val="pt_PT" w:bidi="pt_PT"/>
        </w:rPr>
      </w:r>
      <w:r>
        <w:rPr>
          <w:lang w:val="pt_PT" w:bidi="pt_PT"/>
        </w:rPr>
        <w:t>O que vocês não gostam ou não entendem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este relato impacta o dia a dia de vocês?</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6.45–56 na tradução mais fácil de entender.</w:t>
      </w:r>
    </w:p>
    <w:p>
      <w:pPr/>
      <w:r>
        <w:rPr>
          <w:lang w:val="pt_PT" w:bidi="pt_PT"/>
        </w:rPr>
      </w:r>
      <w:r>
        <w:rPr>
          <w:lang w:val="pt_PT" w:bidi="pt_PT"/>
        </w:rPr>
        <w:t>Esta história é uma continuação da narrativa da alimentação dos 5000 que a precede. Esse é um relato narrativo dos próximos eventos que aconteceram na mesma noite, logo após as pessoas serem alimentadas.</w:t>
      </w:r>
    </w:p>
    <w:p>
      <w:pPr/>
      <w:r>
        <w:rPr>
          <w:lang w:val="pt_PT" w:bidi="pt_PT"/>
        </w:rPr>
      </w:r>
      <w:r>
        <w:rPr>
          <w:lang w:val="pt_PT" w:bidi="pt_PT"/>
        </w:rPr>
        <w:t>Pare e mostre à sua equipe um mapa do Mar da Galileia que inclua Betsaida. Jesus estava perto de Betsaida, mas em um lugar isolado, quando ele alimentou os 5.000 homens e suas famílias. Pause a gravação aqui.</w:t>
      </w:r>
    </w:p>
    <w:p>
      <w:pPr/>
      <w:r>
        <w:rPr>
          <w:lang w:val="pt_PT" w:bidi="pt_PT"/>
        </w:rPr>
      </w:r>
      <w:r>
        <w:rPr>
          <w:lang w:val="pt_PT" w:bidi="pt_PT"/>
        </w:rPr>
        <w:t>Depois que as pessoas comeram, ocorreu algo que levou Jesus a dizer aos discípulos que partissem logo. O relato desse evento no evangelho de João, capítulo 6, nos diz que as pessoas queriam usar a força para fazer de Jesus seu rei. Marcos não nos diz por que Jesus queria que os discípulos partissem imediatamente. Assim que os discípulos terminaram de coletar as sobras, Jesus os enviou de barco para a cidade de Betsaida. Então Jesus enviou a multidão para casa. Então Jesus foi sozinho para os montes que estavam perto para orar. Esses eventos aconteceram rapidamente. Os discípulos partiram. A multidão partiu. Então Jesus deixou aquele lugar.</w:t>
      </w:r>
    </w:p>
    <w:p>
      <w:pPr/>
      <w:r>
        <w:rPr>
          <w:lang w:val="pt_PT" w:bidi="pt_PT"/>
        </w:rPr>
      </w:r>
      <w:r>
        <w:rPr>
          <w:lang w:val="pt_PT" w:bidi="pt_PT"/>
        </w:rPr>
        <w:t>Nesta história, as multidões provavelmente estão tentando tornar Jesus rei à força, e ele responde orando ao seu Pai. Jesus subiu para os montes para orar. As montanhas estão perto do extremo norte do Mar da Galileia. Jesus havia estado perto da margem do lago. Agora Jesus sobe em algum lugar do lado da montanha para ter um tempo sozinho enquanto fala com Deus. Jesus estava orando. Orar é falar com Deus. Jesus estava em uma conversa com Deus. A palavra para orar seria uma palavra abrangente que significa se comunicar ou falar com Deus. Não use uma palavra específica que signifique dar graças ou que represente termos mágicos.</w:t>
      </w:r>
    </w:p>
    <w:p>
      <w:pPr/>
      <w:r>
        <w:rPr>
          <w:lang w:val="pt_PT" w:bidi="pt_PT"/>
        </w:rPr>
      </w:r>
      <w:r>
        <w:rPr>
          <w:lang w:val="pt_PT" w:bidi="pt_PT"/>
        </w:rPr>
        <w:t>Pare e discuta: conte algumas histórias de diferentes pessoas orando por diferentes razões. Preste atenção às palavras que você utilizou para os diferentes tipos de oração. Pause a gravação aqui.</w:t>
      </w:r>
    </w:p>
    <w:p>
      <w:pPr/>
      <w:r>
        <w:rPr>
          <w:lang w:val="pt_PT" w:bidi="pt_PT"/>
        </w:rPr>
      </w:r>
      <w:r>
        <w:rPr>
          <w:lang w:val="pt_PT" w:bidi="pt_PT"/>
        </w:rPr>
        <w:t>No final daquela noite, durante a quarta vigília da madrugada, entre às 3 e às 6 da manhã, Jesus ainda estava sozinho na encosta da montanha. Jesus podia ver os discípulos no lago. O vento estava soprando com força, fazendo grandes ondas. Os discípulos estavam realmente lutando para remar o barco. O governo romano dividia o tempo em períodos chamados de vigília. A noite tinha 4 períodos de vigília, cada um com 3 horas. A quarta vigília era das 3 às 6 da manhã. Ainda está escuro nesta história, então pode estar mais perto das 3 da manhã do que das 6.</w:t>
      </w:r>
    </w:p>
    <w:p>
      <w:pPr/>
      <w:r>
        <w:rPr>
          <w:lang w:val="pt_PT" w:bidi="pt_PT"/>
        </w:rPr>
      </w:r>
      <w:r>
        <w:rPr>
          <w:lang w:val="pt_PT" w:bidi="pt_PT"/>
        </w:rPr>
        <w:t>Pare e discuta: fale sobre como sua cultura mede as horas. Como você diria a alguém quando esse evento aconteceu? Alguns poderiam dizer “por volta das 3 da manhã”, enquanto outros poderiam dizer “tarde da noite” e outros poderiam dizer “no início da manhã, antes do nascer do sol”. Pare a gravação aqui.</w:t>
      </w:r>
    </w:p>
    <w:p>
      <w:pPr/>
      <w:r>
        <w:rPr>
          <w:lang w:val="pt_PT" w:bidi="pt_PT"/>
        </w:rPr>
      </w:r>
      <w:r>
        <w:rPr>
          <w:lang w:val="pt_PT" w:bidi="pt_PT"/>
        </w:rPr>
        <w:t>Jesus estava na encosta da montanha. Jesus viu que os discípulos no lago, no barco, estavam em apuros com o vento e as ondas. Jesus começou a andar pela encosta da montanha em direção ao lago. Então Jesus andou sobre as águas em direção ao barco. Jesus estava andando na superfície, ou em cima das águas. Jesus não estava nadando. Ele pretende continuar andando e passar perto do barco. No entanto, quando os discípulos viram Jesus andando sobre as águas, eles ficaram aterrorizados. Eles pensavam que Jesus era um fantasma. Cada um dos discípulos estava aterrorizado.</w:t>
      </w:r>
    </w:p>
    <w:p>
      <w:pPr/>
      <w:r>
        <w:rPr>
          <w:lang w:val="pt_PT" w:bidi="pt_PT"/>
        </w:rPr>
      </w:r>
      <w:r>
        <w:rPr>
          <w:lang w:val="pt_PT" w:bidi="pt_PT"/>
        </w:rPr>
        <w:t>Eles estão cansados, física e emocionalmente. Eles haviam tido um longo dia que terminou com a visão do milagre de alimentar os 5.000 homens e suas famílias. Então eles entraram em um barco com a intenção de percorrer uma curta distância. Veio uma tormenta de vento, e o vento balançava o barco além de formar grandes ondas. Os discípulos estão lutando para controlar o barco. Ninguém nunca viu uma pessoa andar sobre as águas antes dessa vez. As superstições judaicas populares diziam que os espíritos da água vinham à noite e traziam desastres. Isso pode ser por que, quando eles veem Jesus andando sobre as águas, eles pensam que estão vendo um fantasma, que é um espírito de algum tipo, às vezes de uma pessoa morta.</w:t>
      </w:r>
    </w:p>
    <w:p>
      <w:pPr/>
      <w:r>
        <w:rPr>
          <w:lang w:val="pt_PT" w:bidi="pt_PT"/>
        </w:rPr>
      </w:r>
      <w:r>
        <w:rPr>
          <w:lang w:val="pt_PT" w:bidi="pt_PT"/>
        </w:rPr>
        <w:t>É difícil entender o que significa quando a história diz que Jesus pretendia passar pelo barco. A linguagem aqui provavelmente mostra que Jesus realmente “queria” ir perto deles para mostrar-lhes que ele estava lá. Assim que Jesus percebeu que os discípulos estavam aterrorizados, ele falou imediatamente. Quando Jesus diz: “Sou eu, não tenham medo”, eles devem ter sentido um grande alívio. Os discípulos devem ter se lembrado da maneira como Deus se descreve como “Eu sou”, e como ele fala palavras de conforto nas muitas vezes em que ele diz para “não terem medo”.</w:t>
      </w:r>
    </w:p>
    <w:p>
      <w:pPr/>
      <w:r>
        <w:rPr>
          <w:lang w:val="pt_PT" w:bidi="pt_PT"/>
        </w:rPr>
      </w:r>
      <w:r>
        <w:rPr>
          <w:lang w:val="pt_PT" w:bidi="pt_PT"/>
        </w:rPr>
        <w:t>Pare e discuta: conte uma história sobre alguém tentando oferecer consolo a outros que estão em angústia ou problemas. O que o narrador diz que traz conforto? O que a pessoa faz para trazer conforto? Pause a gravação aqui.</w:t>
      </w:r>
    </w:p>
    <w:p>
      <w:pPr/>
      <w:r>
        <w:rPr>
          <w:lang w:val="pt_PT" w:bidi="pt_PT"/>
        </w:rPr>
      </w:r>
      <w:r>
        <w:rPr>
          <w:lang w:val="pt_PT" w:bidi="pt_PT"/>
        </w:rPr>
        <w:t>Quando Jesus entrou no barco, o vento parou. As histórias no livro de Marcos são muitas vezes dependentes umas das outras, e essa história nos lembra da história anterior sobre os pães e os peixes. Os discípulos não entendiam plenamente que, quando Jesus fez os pães e os peixes se multiplicarem, ele estava mostrando seu papel como provedor. Se eles tivessem entendido que Jesus era o próprio Deus, eles teriam entendido que, quando Jesus andou sobre as águas, ele estava revelando que tinha poder sobre a natureza. Eles não teriam ficado com medo. Seus corações estavam "endurecidos”, ou “cegos”. Eles não entenderam nem tiveram fé ou confiança em Jesus. Corações duros é uma imagem verbal que descreve alguém que se recusa a entender.</w:t>
      </w:r>
    </w:p>
    <w:p>
      <w:pPr/>
      <w:r>
        <w:rPr>
          <w:lang w:val="pt_PT" w:bidi="pt_PT"/>
        </w:rPr>
      </w:r>
      <w:r>
        <w:rPr>
          <w:lang w:val="pt_PT" w:bidi="pt_PT"/>
        </w:rPr>
        <w:t>Pare e discuta: em sua cultura, pode haver pessoas que não podem ou não entendem a verdade, não importa os milagres que vejam. Conte uma história sobre alguém que viu um milagre ou teve um milagre em sua vida, mas essa pessoa não acreditou em Jesus depois do milagre. Como você descreveria essa pessoa? Que tipos de descrições você usa para descrever alguém que não acredita depois que vê milagres? Pare a gravação aqui.</w:t>
      </w:r>
    </w:p>
    <w:p>
      <w:pPr/>
      <w:r>
        <w:rPr>
          <w:lang w:val="pt_PT" w:bidi="pt_PT"/>
        </w:rPr>
      </w:r>
      <w:r>
        <w:rPr>
          <w:lang w:val="pt_PT" w:bidi="pt_PT"/>
        </w:rPr>
        <w:t>Quando os discípulos entraram no barco, eles foram para o norte, em direção a Betsaida. A tempestade tinha soprado o barco dos discípulos para o sudoeste, e eles desembarcaram na região de Genesaré. Essa área fica ao sul de Cafarnaum.</w:t>
      </w:r>
    </w:p>
    <w:p>
      <w:pPr/>
      <w:r>
        <w:rPr>
          <w:lang w:val="pt_PT" w:bidi="pt_PT"/>
        </w:rPr>
      </w:r>
      <w:r>
        <w:rPr>
          <w:lang w:val="pt_PT" w:bidi="pt_PT"/>
        </w:rPr>
        <w:t>Pare e mostre à sua equipe um mapa do Mar da Galileia e destaque a rota de Betsaida até Genesaré. Observe que os discípulos foram para o sul, mas não cruzaram sobre o lago, como seria de se esperar pelo uso da palavra “atravessaram”. Utilize um termo apropriado para "alcançar a costa" ou "atravessar a água para outro ponto em terra firme". Pause a gravação aqui.</w:t>
      </w:r>
    </w:p>
    <w:p>
      <w:pPr/>
      <w:r>
        <w:rPr>
          <w:lang w:val="pt_PT" w:bidi="pt_PT"/>
        </w:rPr>
      </w:r>
      <w:r>
        <w:rPr>
          <w:lang w:val="pt_PT" w:bidi="pt_PT"/>
        </w:rPr>
        <w:t>As pessoas na região de Genesaré haviam ouvido sobre Jesus curar as pessoas. Eles reconheceram Jesus imediatamente. Ele havia estado recentemente em Cafarnaum, perto dessa área. As pessoas de Genesaré teriam ouvido tudo sobre outras pessoas que vieram para tocar Jesus e serem curadas. Era isso que o povo queria aqui, poder tocar nele. Isso segue o mesmo padrão das outras curas em Marcos, onde as pessoas confiavam em que Jesus tinha poder de cura e vinham a ele com fé de que, se tocassem nele, elas seriam curadas. A mesma palavra para “curada” é usada aqui como na história da mulher que sangra. É uma palavra que significa completude ou totalidade. Inclui os significados de salvação física e espiritual, ou cura.</w:t>
      </w:r>
    </w:p>
    <w:p>
      <w:pPr/>
      <w:r>
        <w:rPr>
          <w:lang w:val="pt_PT" w:bidi="pt_PT"/>
        </w:rPr>
      </w:r>
      <w:r>
        <w:rPr>
          <w:lang w:val="pt_PT" w:bidi="pt_PT"/>
        </w:rPr>
        <w:t>Na ocasião Genesaré, eles iam às vilas ao redor e ao interior, ou aos mercados situados fora das aldeias. O mercado é o lugar onde as pessoas se reuniam em dia de feira para vender sua colheita ou outros itens que quisessem comercializar. Eles carregavam os doentes em macas. A maca era como uma esteira ou palete, forte o suficiente para que as pessoas pegassem os cantos e carregassem a pessoa doente que estava deitada sobre esse objeto.</w:t>
      </w:r>
    </w:p>
    <w:p>
      <w:pPr/>
      <w:r>
        <w:rPr>
          <w:lang w:val="pt_PT" w:bidi="pt_PT"/>
        </w:rPr>
      </w:r>
      <w:r>
        <w:rPr>
          <w:lang w:val="pt_PT" w:bidi="pt_PT"/>
        </w:rPr>
        <w:t>Pare e mostre uma imagem de uma maca com uma pessoa sendo carregada. Pause a gravação aqui.</w:t>
      </w:r>
    </w:p>
    <w:p>
      <w:pPr/>
      <w:r>
        <w:rPr>
          <w:lang w:val="pt_PT" w:bidi="pt_PT"/>
        </w:rPr>
      </w:r>
      <w:r>
        <w:rPr>
          <w:lang w:val="pt_PT" w:bidi="pt_PT"/>
        </w:rPr>
        <w:t>As pessoas pediram a Jesus para permitir que os doentes tocassem um dos tassels do seu manto. A barra do manto se refere a um tassel. Os homens judeus usavam uma roupa exterior que muitas vezes tinha um tassel em cada canto. O propósito do tassel era lembrar a pessoa de guardar os mandamentos de Deus. Jesus era um homem judeu, o que significa que ele usava um manto com os 4 tassels.</w:t>
      </w:r>
    </w:p>
    <w:p>
      <w:pPr/>
      <w:r>
        <w:rPr>
          <w:lang w:val="pt_PT" w:bidi="pt_PT"/>
        </w:rPr>
      </w:r>
      <w:r>
        <w:rPr>
          <w:lang w:val="pt_PT" w:bidi="pt_PT"/>
        </w:rPr>
        <w:t>Pare e mostre uma imagem de um homem judeu usando um manto com os 4 tassels. Pause a gravação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6.45–56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logo após alimentar as pessoas, Jesus diz aos seus discípulos para voltarem para o barco e atravessarem o lago enquanto manda as pessoas de volta para casa. Jesus então vai para os montes sozinho a fim de orar.</w:t>
      </w:r>
    </w:p>
    <w:p>
      <w:pPr/>
      <w:r>
        <w:rPr>
          <w:lang w:val="pt_PT" w:bidi="pt_PT"/>
        </w:rPr>
      </w:r>
      <w:r>
        <w:rPr>
          <w:b/>
          <w:lang w:val="pt_PT" w:bidi="pt_PT"/>
        </w:rPr>
        <w:t>Na segunda cena:</w:t>
      </w:r>
      <w:r>
        <w:rPr>
          <w:lang w:val="pt_PT" w:bidi="pt_PT"/>
        </w:rPr>
        <w:t xml:space="preserve"> perto das 3 horas da madrugada, Jesus anda sobre as águas do lago em direção aos discípulos que estão no barco.</w:t>
      </w:r>
    </w:p>
    <w:p>
      <w:pPr/>
      <w:r>
        <w:rPr>
          <w:lang w:val="pt_PT" w:bidi="pt_PT"/>
        </w:rPr>
      </w:r>
      <w:r>
        <w:rPr>
          <w:b/>
          <w:lang w:val="pt_PT" w:bidi="pt_PT"/>
        </w:rPr>
        <w:t>Terceira cena:</w:t>
      </w:r>
      <w:r>
        <w:rPr>
          <w:lang w:val="pt_PT" w:bidi="pt_PT"/>
        </w:rPr>
        <w:t xml:space="preserve"> Jesus fala aos discípulos, dizendo: “Não tenham medo, eu estou aqui”. Ele entra no barco e o vento para. Os discípulos estão espantados.</w:t>
      </w:r>
    </w:p>
    <w:p>
      <w:pPr/>
      <w:r>
        <w:rPr>
          <w:lang w:val="pt_PT" w:bidi="pt_PT"/>
        </w:rPr>
      </w:r>
      <w:r>
        <w:rPr>
          <w:b/>
          <w:lang w:val="pt_PT" w:bidi="pt_PT"/>
        </w:rPr>
        <w:t>Quarta cena:</w:t>
      </w:r>
      <w:r>
        <w:rPr>
          <w:lang w:val="pt_PT" w:bidi="pt_PT"/>
        </w:rPr>
        <w:t xml:space="preserve"> eles atravessam para outro lado do lago. Eles chegam à costa e descem. As pessoas doentes daquela área vêm, e todos os que tocam Jesus foram curados.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multidões que Jesus despede</w:t>
      </w:r>
    </w:p>
    <w:p>
      <w:pPr>
        <w:pStyle w:val="ListBullet"/>
        <w:spacing w:line="240" w:lineRule="auto"/>
        <w:ind w:left="720"/>
      </w:pPr>
      <w:r>
        <w:rPr>
          <w:lang w:val="pt_PT" w:bidi="pt_PT"/>
        </w:rPr>
      </w:r>
      <w:r>
        <w:rPr>
          <w:lang w:val="pt_PT" w:bidi="pt_PT"/>
        </w:rPr>
        <w:t>As multidões que reconhecem Jesus do outro lado da costa</w:t>
      </w:r>
    </w:p>
    <w:p>
      <w:pPr>
        <w:pStyle w:val="ListBullet"/>
        <w:spacing w:line="240" w:lineRule="auto"/>
        <w:ind w:left="720"/>
      </w:pPr>
      <w:r>
        <w:rPr>
          <w:lang w:val="pt_PT" w:bidi="pt_PT"/>
        </w:rPr>
      </w:r>
      <w:r>
        <w:rPr>
          <w:lang w:val="pt_PT" w:bidi="pt_PT"/>
        </w:rPr>
        <w:t>Pessoas doentes que tocam em Jesus e são curadas</w:t>
      </w:r>
    </w:p>
    <w:p>
      <w:pPr/>
      <w:r>
        <w:rPr>
          <w:lang w:val="pt_PT" w:bidi="pt_PT"/>
        </w:rPr>
      </w:r>
      <w:r>
        <w:rPr>
          <w:lang w:val="pt_PT" w:bidi="pt_PT"/>
        </w:rPr>
        <w:t>Como um grupo, prestem atenção a estas partes do cenário da passagem:</w:t>
      </w:r>
    </w:p>
    <w:p>
      <w:pPr/>
      <w:r>
        <w:rPr>
          <w:lang w:val="pt_PT" w:bidi="pt_PT"/>
        </w:rPr>
      </w:r>
      <w:r>
        <w:rPr>
          <w:lang w:val="pt_PT" w:bidi="pt_PT"/>
        </w:rPr>
        <w:t>A primeira palavra nesta passagem é “imediatamente” ou alguma outra palavra, ou frase que significa a mesma coisa. Esta foi literalmente a primeira coisa que aconteceu logo após a história anterior. Não houve tempo entre o evento anterior de alimentar as pessoas e Jesus dizer aos discípulos para entrarem no barco e partirem.</w:t>
      </w:r>
    </w:p>
    <w:p>
      <w:pPr/>
      <w:r>
        <w:rPr>
          <w:lang w:val="pt_PT" w:bidi="pt_PT"/>
        </w:rPr>
      </w:r>
      <w:r>
        <w:rPr>
          <w:lang w:val="pt_PT" w:bidi="pt_PT"/>
        </w:rPr>
        <w:t>Parem e analisem sobre contar uma história com dois eventos. O segundo evento ocorre no mesmo dia e apenas alguns minutos após o término do primeiro. Ouçam as palavras que o narrador usa para vincular as duas histórias. Pausem a gravação aqui.</w:t>
      </w:r>
    </w:p>
    <w:p>
      <w:pPr/>
      <w:r>
        <w:rPr>
          <w:lang w:val="pt_PT" w:bidi="pt_PT"/>
        </w:rPr>
      </w:r>
      <w:r>
        <w:rPr>
          <w:lang w:val="pt_PT" w:bidi="pt_PT"/>
        </w:rPr>
        <w:t>Antes de encenarem toda a história, façam com que alguém ou um grupo permaneça em um só lugar. Peçam que outra pessoa ande em direção ao grupo, mas continue andando e passe pelo grupo.</w:t>
      </w:r>
    </w:p>
    <w:p>
      <w:pPr/>
      <w:r>
        <w:rPr>
          <w:lang w:val="pt_PT" w:bidi="pt_PT"/>
        </w:rPr>
      </w:r>
      <w:r>
        <w:rPr>
          <w:lang w:val="pt_PT" w:bidi="pt_PT"/>
        </w:rPr>
        <w:t>Parem e analisem: como vocês descreverão a ação que acabou de acontecer? Como vocês dirão o que fez a pessoa que continuou andando sem parar? Pausem a gravação aqui.</w:t>
      </w:r>
    </w:p>
    <w:p>
      <w:pPr/>
      <w:r>
        <w:rPr>
          <w:lang w:val="pt_PT" w:bidi="pt_PT"/>
        </w:rPr>
      </w:r>
      <w:r>
        <w:rPr>
          <w:lang w:val="pt_PT" w:bidi="pt_PT"/>
        </w:rPr>
        <w:t>Essa passagem usa palavras que indicam orientação espacial. A passagem diz que o barco estava no meio do lago. O barco não estava submerso no meio ou no centro do lago. O barco estava na superfície do lago a alguma distância da costa, mas perto o suficiente para ser visto da costa. Eles atravessaram o lago. Os discípulos não atravessaram o lago de um lado ao outro. Os discípulos foram de um ponto ao norte para um ponto ao sul de Cafarnaum. Isso está em um lado do lago, mas é uma linha reta entre as duas cidades. O barco atravessou uma parte do lago.</w:t>
      </w:r>
    </w:p>
    <w:p>
      <w:pPr/>
      <w:r>
        <w:rPr>
          <w:lang w:val="pt_PT" w:bidi="pt_PT"/>
        </w:rPr>
      </w:r>
      <w:r>
        <w:rPr>
          <w:lang w:val="pt_PT" w:bidi="pt_PT"/>
        </w:rPr>
        <w:t>Parem e usem o mapa ou desenhem um contorno do lago no chão. Coloquem algo para representar o barco no lago. Agora discutam as palavras que vocês usarão para indicar onde o barco está localizado e o que ele faz. Vocês podem dizer que o barco está no meio do lago, a menos que isso confunda as pessoas. Vocês podem dizer que o barco atravessou o lago, a menos que isso confunda as pessoas. Pausem a gravação aqui.</w:t>
      </w:r>
    </w:p>
    <w:p>
      <w:pPr/>
      <w:r>
        <w:rPr>
          <w:lang w:val="pt_PT" w:bidi="pt_PT"/>
        </w:rPr>
      </w:r>
      <w:r>
        <w:rPr>
          <w:lang w:val="pt_PT" w:bidi="pt_PT"/>
        </w:rPr>
        <w:t>Na primeira cena, Jesus está no mesmo lugar onde ele alimentou os 5000, uma área remota, com muita grama, que deve ter sido uma espécie de planície. Fica próximo ao lago. Imediatamente após juntar os alimentos que sobraram, Jesus envia os discípulos de volta ao barco, para seguirem a Betsaida. Jesus se despede das pessoas e as envia para casa. Jesus vai em direção às colinas. Jesus vai para essa área para ficar sozinho e orar. Lembrem-se de que o Mar da Galileia tinha colinas ao redor.</w:t>
      </w:r>
    </w:p>
    <w:p>
      <w:pPr/>
      <w:r>
        <w:rPr>
          <w:lang w:val="pt_PT" w:bidi="pt_PT"/>
        </w:rPr>
      </w:r>
      <w:r>
        <w:rPr>
          <w:lang w:val="pt_PT" w:bidi="pt_PT"/>
        </w:rPr>
        <w:t>Parem e mostrem à equipe uma imagem do Mar da Galileia com essas colinas. Pausem a gravação aqui.</w:t>
      </w:r>
    </w:p>
    <w:p>
      <w:pPr/>
      <w:r>
        <w:rPr>
          <w:lang w:val="pt_PT" w:bidi="pt_PT"/>
        </w:rPr>
      </w:r>
      <w:r>
        <w:rPr>
          <w:lang w:val="pt_PT" w:bidi="pt_PT"/>
        </w:rPr>
        <w:t>Na cena dois, os discípulos estão no barco. O vento é forte e sopra grandes ondas. É plena madrugada. Os discípulos estão lutando para controlar o barco. Jesus os vê enquanto ele ainda está na margem. Jesus caminha sobre o lago, como se estivesse andando na água. É a quarta vigília da noite, entre três e seis da manhã, mas ainda está escuro quando Jesus caminha até os discípulos. Jesus pretende passar pelo lado do barco.</w:t>
      </w:r>
    </w:p>
    <w:p>
      <w:pPr/>
      <w:r>
        <w:rPr>
          <w:lang w:val="pt_PT" w:bidi="pt_PT"/>
        </w:rPr>
      </w:r>
      <w:r>
        <w:rPr>
          <w:lang w:val="pt_PT" w:bidi="pt_PT"/>
        </w:rPr>
        <w:t>Na cena três, os discípulos ficam aterrorizados quando o veem. Eles pensam que Jesus é um fantasma. Jesus fala com eles, dizendo: “Não tenham medo, sejam corajosos, eu estou aqui”. Jesus entra no barco. O vento para. As águas se acalmam. Os discípulos estão espantados. Eles ainda não entendem a importância dos pães. Eles sabem que isso era um milagre, mas não entendem o que o milagre significa. Seus corações estão endurecidos para o entendimento.</w:t>
      </w:r>
    </w:p>
    <w:p>
      <w:pPr/>
      <w:r>
        <w:rPr>
          <w:lang w:val="pt_PT" w:bidi="pt_PT"/>
        </w:rPr>
      </w:r>
      <w:r>
        <w:rPr>
          <w:lang w:val="pt_PT" w:bidi="pt_PT"/>
        </w:rPr>
        <w:t>Na cena quatro, eles atravessam para o outro lado do lago. Eles chegam a uma cidade chamada Genesaré, que fica ao sul de Cafarnaum. Essa é a direção oposta a Betsaida, para onde eles haviam planejado ir. Os discípulos trouxeram o barco para a margem. As pessoas imediatamente reconheceram Jesus. Jesus percorreu aquela região, passando por aldeias, cidades e áreas do campo. As pessoas corriam carregando os doentes em macas para onde quer que ouvissem que Jesus estivesse. Eles imploram a Jesus que permita aos enfermos tocá-lo. O idioma original não é claro aqui. Não temos certeza se eram aqueles que carregaram os doentes, ou os próprios doentes, que estavam pedindo para tocar a borda do manto de Jesus. Se for possível, mantenham isso em aberto, seria melhor. Se vocês devem dizer quais pessoas pediram a Jesus para tocar seu manto ou manto, é melhor dizer que as próprias pessoas doentes pediram para tocar o manto de Jesus. Todos os que tocam Jesus, mesmo que tocem apenas a borda do manto, foram curados.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6.45–56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Multidões das quais Jesus se despede</w:t>
      </w:r>
    </w:p>
    <w:p>
      <w:pPr>
        <w:pStyle w:val="ListBullet"/>
        <w:spacing w:line="240" w:lineRule="auto"/>
        <w:ind w:left="720"/>
      </w:pPr>
      <w:r>
        <w:rPr>
          <w:lang w:val="pt_PT" w:bidi="pt_PT"/>
        </w:rPr>
      </w:r>
      <w:r>
        <w:rPr>
          <w:lang w:val="pt_PT" w:bidi="pt_PT"/>
        </w:rPr>
        <w:t>As multidões que reconhecem Jesus do outro lado da costa</w:t>
      </w:r>
    </w:p>
    <w:p>
      <w:pPr>
        <w:pStyle w:val="ListBullet"/>
        <w:spacing w:line="240" w:lineRule="auto"/>
        <w:ind w:left="720"/>
      </w:pPr>
      <w:r>
        <w:rPr>
          <w:lang w:val="pt_PT" w:bidi="pt_PT"/>
        </w:rPr>
      </w:r>
      <w:r>
        <w:rPr>
          <w:lang w:val="pt_PT" w:bidi="pt_PT"/>
        </w:rPr>
        <w:t>Pessoas doentes que tocam em Jesus e são curadas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da história.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momentos da encenação, façam uma pausa e perguntem à pessoa que está interpretando o personagem: “O que você está sentindo ou pensando?”. A pessoa que está interpretando deve responder o que estaria sentindo ou pensando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se despede dos discípulos sem demora. Jesus manda que as pessoas voltassem para suas casas. Jesus então vai para os montes sozinho a fim de orar.</w:t>
      </w:r>
    </w:p>
    <w:p>
      <w:pPr/>
      <w:r>
        <w:rPr>
          <w:lang w:val="pt_PT" w:bidi="pt_PT"/>
        </w:rPr>
      </w:r>
      <w:r>
        <w:rPr>
          <w:lang w:val="pt_PT" w:bidi="pt_PT"/>
        </w:rPr>
        <w:t>Pausem a encenação. Perguntem à pessoa que interpreta Jesus: “Como você está se sentindo?”. Vocês podem ouvir coisas como: “Estou muito cansado” ou “Acabei de realizar um grande milagre e quero passar um tempo com Deus, meu pai”. Perguntem às pessoas que estão interpretando os discípulos como elas estão se sentindo. Vocês podem ouvir: “Eu estou muito cansado”. Ou: “Não entendo por que Jesus nos despediu. Eu queria perguntar a Jesus sobre esse pão”. Ou: “Acabei de ver a coisa mais incrível. Não sei como Jesus foi capaz de fazer com que aqueles pães se multiplicassem daquela forma. Não entendo como Jesus pode fazer essas coisas. Quero saber mais”. Continuem a encenação.</w:t>
      </w:r>
    </w:p>
    <w:p>
      <w:pPr/>
      <w:r>
        <w:rPr>
          <w:lang w:val="pt_PT" w:bidi="pt_PT"/>
        </w:rPr>
      </w:r>
      <w:r>
        <w:rPr>
          <w:lang w:val="pt_PT" w:bidi="pt_PT"/>
        </w:rPr>
        <w:t>Na segunda cena, os discípulos estão em seu barco no meio do lago. Isso acontece à noite. Jesus está em terra. Havia ali ventos fortes e ondas altas. Jesus vê que os discípulos estão lutando com o barco. Por volta das 3 horas da manhã, Jesus anda sobre as águas em direção ao barco. Ele pretende continuar andando e passar pelo barco. Os discípulos veem Jesus andando sobre as águas e pensam que ele é um fantasma. Eles estão aterrorizados.</w:t>
      </w:r>
    </w:p>
    <w:p>
      <w:pPr/>
      <w:r>
        <w:rPr>
          <w:lang w:val="pt_PT" w:bidi="pt_PT"/>
        </w:rPr>
      </w:r>
      <w:r>
        <w:rPr>
          <w:lang w:val="pt_PT" w:bidi="pt_PT"/>
        </w:rPr>
        <w:t>Parem a ação perguntem aos discípulos: “Como vocês estão se sentindo?”. Vocês podem ouvir coisas como: “Estamos aterrorizados”, “Simplesmente não entendemos”, ou “Estamos confusos. Esse é realmente Jesus ou é um fantasma que se parece com ele? Ninguém pode andar sobre as águas dessa forma. Quem é Jesus?”. Continuem a encenação.</w:t>
      </w:r>
    </w:p>
    <w:p>
      <w:pPr/>
      <w:r>
        <w:rPr>
          <w:lang w:val="pt_PT" w:bidi="pt_PT"/>
        </w:rPr>
      </w:r>
      <w:r>
        <w:rPr>
          <w:lang w:val="pt_PT" w:bidi="pt_PT"/>
        </w:rPr>
        <w:t>Na terceira cena, Jesus fala com eles de uma só vez. “Não tenham medo”, disse Jesus. “Coragem, eu estou aqui”. Ele sobe no barco, e o vento cessa.</w:t>
      </w:r>
    </w:p>
    <w:p>
      <w:pPr/>
      <w:r>
        <w:rPr>
          <w:lang w:val="pt_PT" w:bidi="pt_PT"/>
        </w:rPr>
      </w:r>
      <w:r>
        <w:rPr>
          <w:lang w:val="pt_PT" w:bidi="pt_PT"/>
        </w:rPr>
        <w:t>Pausem a encenação. Perguntem a Jesus: “Como você está se sentindo?”. Vocês podem ouvir coisas como: “Estou frustrado porque eles ainda não entendem quem eu sou”, ou “Quero ajudar meus discípulos a entenderem, de modo mais claro, quem eu sou". Continuem a encenação.</w:t>
      </w:r>
    </w:p>
    <w:p>
      <w:pPr/>
      <w:r>
        <w:rPr>
          <w:lang w:val="pt_PT" w:bidi="pt_PT"/>
        </w:rPr>
      </w:r>
      <w:r>
        <w:rPr>
          <w:lang w:val="pt_PT" w:bidi="pt_PT"/>
        </w:rPr>
        <w:t>Os discípulos estão espantados. Eles ainda não compreendem o milagre dos pães, e seus corações estão endurecidos para assimilar essas coisas.</w:t>
      </w:r>
    </w:p>
    <w:p>
      <w:pPr/>
      <w:r>
        <w:rPr>
          <w:lang w:val="pt_PT" w:bidi="pt_PT"/>
        </w:rPr>
      </w:r>
      <w:r>
        <w:rPr>
          <w:lang w:val="pt_PT" w:bidi="pt_PT"/>
        </w:rPr>
        <w:t>Pausem a ação e perguntem aos discípulos: “Como vocês estão se sentindo agora?” Vocês podem ouvir coisas como: “Muito melhor. As coisas são sempre melhores quando Jesus está conosco. O vento parou, assim como fez quando tivemos aquela outra tempestade terrível. Jesus é incrível. Mas não entendo como é que ele pode fazer essas coisas. Não sei como Jesus foi capaz de dar pão a todos que estavam lá hoje. Apenas Deus pode fazer coisas como essa. Quem é Jesus?”. Continuem a encenação.</w:t>
      </w:r>
    </w:p>
    <w:p>
      <w:pPr/>
      <w:r>
        <w:rPr>
          <w:lang w:val="pt_PT" w:bidi="pt_PT"/>
        </w:rPr>
      </w:r>
      <w:r>
        <w:rPr>
          <w:lang w:val="pt_PT" w:bidi="pt_PT"/>
        </w:rPr>
        <w:t>Na cena 4, eles chegam do outro lado do lago, e as pessoas reconhecem Jesus. As pessoas correm por toda a área, carregando os doentes em macas para onde quer que ouçam que Jesus esteja. Onde quer que Jesus vá, nas aldeias, nas cidades ou no campo, as pessoas trazem os doentes ao mercado. O povo suplica a Jesus que, ao menos, deixe os doentes tocarem na borda do seu manto. Todos os que tocam nele são curados.</w:t>
      </w:r>
    </w:p>
    <w:p>
      <w:pPr/>
      <w:r>
        <w:rPr>
          <w:lang w:val="pt_PT" w:bidi="pt_PT"/>
        </w:rPr>
      </w:r>
      <w:r>
        <w:rPr>
          <w:lang w:val="pt_PT" w:bidi="pt_PT"/>
        </w:rPr>
        <w:t>No final da ação, perguntem aos doentes: “Como vocês se sentem?”. Vocês podem ouvir coisas como: “Eu estava desesperado, e agora estou curado”, “Estou muito feliz”, ou “Acredito em Jesus”. Perguntem aos discípulos: “Como vocês estão se sentindo agora?” Vocês podem ouvir: “Fico surpreso quando vejo todas essas pessoas doentes sendo curadas. De onde vem esse poder de curar? Jesus nos concedeu parte desse poder quando visitamos às aldeias para expulsar demônios. Eu tinha esse poder, mas não entendo ou de onde ele vem”. Continuem a encenação.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6.45–56 na tradução mais fácil de entender.</w:t>
      </w:r>
    </w:p>
    <w:p>
      <w:pPr/>
      <w:r>
        <w:rPr>
          <w:lang w:val="pt_PT" w:bidi="pt_PT"/>
        </w:rPr>
      </w:r>
      <w:r>
        <w:rPr>
          <w:lang w:val="pt_PT" w:bidi="pt_PT"/>
        </w:rPr>
        <w:t xml:space="preserve">Logo em seguida, Jesus fez seus </w:t>
      </w:r>
      <w:hyperlink r:id="rId58">
        <w:r>
          <w:rPr>
            <w:lang w:val="pt_PT" w:bidi="pt_PT"/>
          </w:rPr>
          <w:rPr>
            <w:color w:val="0000EE"/>
            <w:u w:val="single"/>
          </w:rPr>
          <w:t>discípulos</w:t>
        </w:r>
      </w:hyperlink>
      <w:r>
        <w:rPr>
          <w:lang w:val="pt_PT" w:bidi="pt_PT"/>
        </w:rPr>
        <w:t xml:space="preserve"> entrarem no barco para atravessarem em direção ao outro lado do </w:t>
      </w:r>
      <w:r>
        <w:rPr>
          <w:b/>
          <w:lang w:val="pt_PT" w:bidi="pt_PT"/>
        </w:rPr>
        <w:t>lago</w:t>
      </w:r>
      <w:r>
        <w:rPr>
          <w:lang w:val="pt_PT" w:bidi="pt_PT"/>
        </w:rPr>
        <w:t>. Use as mesmas palavras para "lago" e para "discípulos" que você tem usado nos textos anteriores.</w:t>
      </w:r>
    </w:p>
    <w:p>
      <w:pPr/>
      <w:r>
        <w:rPr>
          <w:lang w:val="pt_PT" w:bidi="pt_PT"/>
        </w:rPr>
      </w:r>
      <w:r>
        <w:rPr>
          <w:lang w:val="pt_PT" w:bidi="pt_PT"/>
        </w:rPr>
        <w:t xml:space="preserve">Jesus se afastou para ficar sozinho e </w:t>
      </w:r>
      <w:r>
        <w:rPr>
          <w:b/>
          <w:lang w:val="pt_PT" w:bidi="pt_PT"/>
        </w:rPr>
        <w:t>orar</w:t>
      </w:r>
      <w:r>
        <w:rPr>
          <w:lang w:val="pt_PT" w:bidi="pt_PT"/>
        </w:rPr>
        <w:t xml:space="preserve">. A palavra “orar” significa conversar com Deus. </w:t>
      </w:r>
      <w:hyperlink r:id="rId45">
        <w:r>
          <w:rPr>
            <w:lang w:val="pt_PT" w:bidi="pt_PT"/>
          </w:rPr>
          <w:rPr>
            <w:color w:val="0000EE"/>
            <w:u w:val="single"/>
          </w:rPr>
          <w:t>Orar</w:t>
        </w:r>
      </w:hyperlink>
      <w:r>
        <w:rPr>
          <w:lang w:val="pt_PT" w:bidi="pt_PT"/>
        </w:rPr>
        <w:t xml:space="preserve"> está no Glossário Mestre. Use a mesma palavra para "orar" que você usou anteriormente.</w:t>
      </w:r>
    </w:p>
    <w:p>
      <w:pPr/>
      <w:r>
        <w:rPr>
          <w:lang w:val="pt_PT" w:bidi="pt_PT"/>
        </w:rPr>
      </w:r>
      <w:r>
        <w:rPr>
          <w:lang w:val="pt_PT" w:bidi="pt_PT"/>
        </w:rPr>
        <w:t>Os discípulos fizeram o barco se mover com bastões de madeira achatados em uma das pontas. Quando chegou o vento, ficou muito mais difícil manter o barco se movendo na direção que eles desejavam ir.</w:t>
      </w:r>
    </w:p>
    <w:p>
      <w:pPr/>
      <w:r>
        <w:rPr>
          <w:lang w:val="pt_PT" w:bidi="pt_PT"/>
        </w:rPr>
      </w:r>
      <w:r>
        <w:rPr>
          <w:lang w:val="pt_PT" w:bidi="pt_PT"/>
        </w:rPr>
        <w:t>Mostre à sua equipe uma imagem de um barco e de remos, e lembre-os de que este é o mesmo tipo de barco que os usados anteriormente em Marcos. Pause este áudio aqui.</w:t>
      </w:r>
    </w:p>
    <w:p>
      <w:pPr/>
      <w:r>
        <w:rPr>
          <w:lang w:val="pt_PT" w:bidi="pt_PT"/>
        </w:rPr>
      </w:r>
      <w:r>
        <w:rPr>
          <w:lang w:val="pt_PT" w:bidi="pt_PT"/>
        </w:rPr>
        <w:t xml:space="preserve">Mais tarde, Jesus caminhou em direção ao barco andando sobre a água. Ele estava prestes a </w:t>
      </w:r>
      <w:r>
        <w:rPr>
          <w:b/>
          <w:lang w:val="pt_PT" w:bidi="pt_PT"/>
        </w:rPr>
        <w:t>passar pelos discípulos</w:t>
      </w:r>
      <w:r>
        <w:rPr>
          <w:lang w:val="pt_PT" w:bidi="pt_PT"/>
        </w:rPr>
        <w:t>. Isso não significa que Jesus tenha simplesmente passado ao lado deles sem parar. A maneira como o idioma original usa as palavras significa que Jesus estava vindo para se juntar a eles, ou para passar onde pudessem vê-lo. Ele queria ser visto por aqueles homens.</w:t>
      </w:r>
    </w:p>
    <w:p>
      <w:pPr/>
      <w:r>
        <w:rPr>
          <w:lang w:val="pt_PT" w:bidi="pt_PT"/>
        </w:rPr>
      </w:r>
      <w:r>
        <w:rPr>
          <w:lang w:val="pt_PT" w:bidi="pt_PT"/>
        </w:rPr>
        <w:t xml:space="preserve">Os discípulos pensaram que estavam vendo um </w:t>
      </w:r>
      <w:r>
        <w:rPr>
          <w:b/>
          <w:lang w:val="pt_PT" w:bidi="pt_PT"/>
        </w:rPr>
        <w:t>fantasma</w:t>
      </w:r>
      <w:r>
        <w:rPr>
          <w:lang w:val="pt_PT" w:bidi="pt_PT"/>
        </w:rPr>
        <w:t>, ou o espírito de uma pessoa morta.</w:t>
      </w:r>
    </w:p>
    <w:p>
      <w:pPr/>
      <w:r>
        <w:rPr>
          <w:lang w:val="pt_PT" w:bidi="pt_PT"/>
        </w:rPr>
      </w:r>
      <w:r>
        <w:rPr>
          <w:lang w:val="pt_PT" w:bidi="pt_PT"/>
        </w:rPr>
        <w:t xml:space="preserve">Os discípulos ficaram </w:t>
      </w:r>
      <w:r>
        <w:rPr>
          <w:b/>
          <w:lang w:val="pt_PT" w:bidi="pt_PT"/>
        </w:rPr>
        <w:t>maravilhados</w:t>
      </w:r>
      <w:r>
        <w:rPr>
          <w:lang w:val="pt_PT" w:bidi="pt_PT"/>
        </w:rPr>
        <w:t>, ou aliviados e surpresos por serem salvos da tempestade. Eles ficaram surpresos porque não sabiam quem Jesus realmente era.</w:t>
      </w:r>
    </w:p>
    <w:p>
      <w:pPr/>
      <w:r>
        <w:rPr>
          <w:lang w:val="pt_PT" w:bidi="pt_PT"/>
        </w:rPr>
      </w:r>
      <w:r>
        <w:rPr>
          <w:lang w:val="pt_PT" w:bidi="pt_PT"/>
        </w:rPr>
        <w:t xml:space="preserve">Muitas pessoas foram </w:t>
      </w:r>
      <w:hyperlink r:id="rId78">
        <w:r>
          <w:rPr>
            <w:lang w:val="pt_PT" w:bidi="pt_PT"/>
          </w:rPr>
          <w:rPr>
            <w:color w:val="0000EE"/>
            <w:u w:val="single"/>
          </w:rPr>
          <w:t>curadas</w:t>
        </w:r>
      </w:hyperlink>
      <w:r>
        <w:rPr>
          <w:lang w:val="pt_PT" w:bidi="pt_PT"/>
        </w:rPr>
        <w:t xml:space="preserve">. O termo para </w:t>
      </w:r>
      <w:r>
        <w:rPr>
          <w:b/>
          <w:lang w:val="pt_PT" w:bidi="pt_PT"/>
        </w:rPr>
        <w:t>curado</w:t>
      </w:r>
      <w:r>
        <w:rPr>
          <w:lang w:val="pt_PT" w:bidi="pt_PT"/>
        </w:rPr>
        <w:t xml:space="preserve"> nesta história é o termo que se refere a uma cura completa, espiritual e corporal.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7:1–8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escutem Marcos 7.1–8 e guardem em seus corações.</w:t>
      </w:r>
    </w:p>
    <w:p>
      <w:pPr/>
      <w:r>
        <w:rPr>
          <w:lang w:val="pt_PT" w:bidi="pt_PT"/>
        </w:rPr>
      </w:r>
      <w:r>
        <w:rPr>
          <w:lang w:val="pt_PT" w:bidi="pt_PT"/>
        </w:rPr>
        <w:t>Ouçam uma versão em áudio de Marcos 7.1–8 três vezes, em três traduções diferentes, se possível. Em seguida, conversem em grupo sobre as seguintes perguntas:</w:t>
      </w:r>
    </w:p>
    <w:p>
      <w:pPr>
        <w:pStyle w:val="ListNumber"/>
        <w:numPr>
          <w:ilvl w:val="0"/>
          <w:numId w:val="42"/>
        </w:numPr>
        <w:spacing w:line="240" w:lineRule="auto"/>
        <w:ind w:left="720"/>
      </w:pPr>
      <w:r>
        <w:rPr>
          <w:lang w:val="pt_PT" w:bidi="pt_PT"/>
        </w:rPr>
      </w:r>
      <w:r>
        <w:rPr>
          <w:lang w:val="pt_PT" w:bidi="pt_PT"/>
        </w:rPr>
        <w:t>O que vocês gostam nessa passagem?</w:t>
      </w:r>
    </w:p>
    <w:p>
      <w:pPr>
        <w:pStyle w:val="ListNumber"/>
        <w:spacing w:line="240" w:lineRule="auto"/>
        <w:ind w:left="720"/>
      </w:pPr>
      <w:r>
        <w:rPr>
          <w:lang w:val="pt_PT" w:bidi="pt_PT"/>
        </w:rPr>
      </w:r>
      <w:r>
        <w:rPr>
          <w:lang w:val="pt_PT" w:bidi="pt_PT"/>
        </w:rPr>
        <w:t>O que vocês não gostam ou não entendem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impacta o dia a dia de vocês?</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Ouçam uma versão em áudio de Marcos 7.1–8 na tradução mais fácil de entender.</w:t>
      </w:r>
    </w:p>
    <w:p>
      <w:pPr/>
      <w:r>
        <w:rPr>
          <w:lang w:val="pt_PT" w:bidi="pt_PT"/>
        </w:rPr>
      </w:r>
      <w:r>
        <w:rPr>
          <w:lang w:val="pt_PT" w:bidi="pt_PT"/>
        </w:rPr>
        <w:t>Não sabemos quando este ensino aconteceu, se logo após os eventos que o precederam, em Marcos, ou se Marcos o coloca aqui para nos mostrar algo entre as histórias que ele conta sobre Jesus.</w:t>
      </w:r>
    </w:p>
    <w:p>
      <w:pPr/>
      <w:r>
        <w:rPr>
          <w:lang w:val="pt_PT" w:bidi="pt_PT"/>
        </w:rPr>
      </w:r>
      <w:r>
        <w:rPr>
          <w:lang w:val="pt_PT" w:bidi="pt_PT"/>
        </w:rPr>
        <w:t>Esse ensino é a primeira parte de um ensinamento mais longo. O ensino maior ocorre em três partes. Essa seção descreve o problema que os fariseus tinham com Jesus e como ele respondeu a isso pela primeira vez. Na segunda parte, Jesus explicará que a tradição dos líderes religiosos não é a mesma que a lei de Deus, e às vezes essa tradição é o oposto da lei de Deus. Na terceira parte, Jesus explicará como as pessoas realmente se tornam contaminadas, o que significa que elas se tornam inaceitáveis para a obra de Deus. Esse ensino acontece logo antes de vermos como Jesus ajuda as pessoas não judias em três momentos diferentes! Este ensino pode estar aqui para nos mostrar que mesmo pessoas não judaicas podem ser aceitáveis para Deus se o seguirem em seu coração, mesmo que não estejam guardando todos os costumes dos judeus.</w:t>
      </w:r>
    </w:p>
    <w:p>
      <w:pPr/>
      <w:r>
        <w:rPr>
          <w:lang w:val="pt_PT" w:bidi="pt_PT"/>
        </w:rPr>
      </w:r>
      <w:r>
        <w:rPr>
          <w:lang w:val="pt_PT" w:bidi="pt_PT"/>
        </w:rPr>
        <w:t>Os fariseus e outros mestres da lei vieram do templo em Jerusalém para onde Jesus estava. Eles queriam vê-lo. Os fariseus eram um grupo de líderes religiosos judeus que tinham muito cuidado em obedecer todas as leis e tradições judaicas em seus mínimos detalhes. Os mestres da lei, às vezes chamados de escribas, eram estudiosos e especialistas nas interpretações da lei a partir do Antigo Testamento. Eles se reúnem em torno de Jesus e seus discípulos, que estão comendo, e percebem um problema: os discípulos não lavaram as mãos antes de comer sua comida da maneira específica exigida pela tradição judaica. Os fariseus e os mestres da lei pensavam que isso tornava os discípulos impuros. Impureza não significa que os discípulos estavam fisicamente sujos, mas, em vez disso, os fariseus pensavam que eles eram ritualmente impuros ou inadequados diante de Deus. Aos olhos de Deus, a verdadeira impureza não é causada por coisas externas, como a sujeira ou o não cumprimento de rituais ou cerimônias feitos pelo homem, mas, em vez disso, por coisas pecaminosas que uma pessoa diz ou faz. Nesta passagem, Jesus nos ensina a diferença entre pureza ritual e pureza moral que está em nossos corações e mentes.</w:t>
      </w:r>
    </w:p>
    <w:p>
      <w:pPr/>
      <w:r>
        <w:rPr>
          <w:lang w:val="pt_PT" w:bidi="pt_PT"/>
        </w:rPr>
      </w:r>
      <w:r>
        <w:rPr>
          <w:lang w:val="pt_PT" w:bidi="pt_PT"/>
        </w:rPr>
        <w:t>Vimos em partes anteriores de Marcos que Jesus nem sempre segue as tradições dos líderes religiosos. As tradições religiosas judaicas eram às vezes chamadas de lei oral. O povo judeu tinha a lei escrita de Moisés, mas às vezes a lei não era totalmente clara. Ao longo dos anos, os líderes religiosos das gerações anteriores interpretaram a lei escrita e deram instruções extras para tentar torná-la mais clara. As pessoas transmitiram essas instruções adicionais às próximas gerações por meio da fala. Essas instruções tornaram-se tradições que os líderes religiosos ordenavam ao povo judeu seguir para se aproximar de Deus. Era difícil guardar todas essas regras. Nesta seção, Marcos nos ajuda a entender as leis adicionais dos líderes religiosos, dando-nos algumas explicações complementares.</w:t>
      </w:r>
    </w:p>
    <w:p>
      <w:pPr/>
      <w:r>
        <w:rPr>
          <w:lang w:val="pt_PT" w:bidi="pt_PT"/>
        </w:rPr>
      </w:r>
      <w:r>
        <w:rPr>
          <w:lang w:val="pt_PT" w:bidi="pt_PT"/>
        </w:rPr>
        <w:t>Parem aqui e analisem como uma equipe de tradução: que tipos de regras e rituais religiosos as pessoas em sua comunidade praticam? Como as pessoas se sentem sobre essas regras e rituais religiosos? Quem diz a elas para guardarem os rituais, e por que elas pensam que são obrigadas a cumpri-los? Pausem este áudio aqui.</w:t>
      </w:r>
    </w:p>
    <w:p>
      <w:pPr/>
      <w:r>
        <w:rPr>
          <w:lang w:val="pt_PT" w:bidi="pt_PT"/>
        </w:rPr>
      </w:r>
      <w:r>
        <w:rPr>
          <w:lang w:val="pt_PT" w:bidi="pt_PT"/>
        </w:rPr>
        <w:t>A lei cerimonial do Antigo Testamento não dizia que era necessário que todas as pessoas se lavassem antes de cada refeição para serem aceitáveis a Deus. Essa instrução e a maneira específica de lavar as mãos foram adicionadas pelos líderes religiosos ao longo do tempo. As leis escritas de Moisés exigiam apenas dos sacerdotes no Templo que lavassem suas mãos, mas os fariseus queriam que todos fossem tão dedicados a Deus quanto os sacerdotes. Ao longo dos anos, todos se tornaram obrigados a lavar as mãos antes de comer pão. Não era uma lavagem completa para tirar toda a sujeira. Tudo o que era necessário era lavar as mãos apenas com água. Pode-se imaginar que eles faziam isso enchendo uma mão com água, em forma de uma concha, e derramando na outra mão.</w:t>
      </w:r>
    </w:p>
    <w:p>
      <w:pPr/>
      <w:r>
        <w:rPr>
          <w:lang w:val="pt_PT" w:bidi="pt_PT"/>
        </w:rPr>
      </w:r>
      <w:r>
        <w:rPr>
          <w:lang w:val="pt_PT" w:bidi="pt_PT"/>
        </w:rPr>
        <w:t>Então Marcos nos diz o que os líderes religiosos fazem quando voltam do mercado. A linguagem é difícil de entender, então não temos certeza do que os líderes religiosos fazem. Ou os líderes religiosos lavam tudo o que vem do mercado, ou eles se lavam quando voltam do mercado. Eles se lavavam, ora aspergindo água sobre si, ora se mergulhando completamente. Como não temos certeza se Marcos está dizendo que os líderes religiosos se lavam ou lavam as mercadorias que eles trazem consigo, é possível usar qualquer uma das versões em sua tradução.</w:t>
      </w:r>
    </w:p>
    <w:p>
      <w:pPr/>
      <w:r>
        <w:rPr>
          <w:lang w:val="pt_PT" w:bidi="pt_PT"/>
        </w:rPr>
      </w:r>
      <w:r>
        <w:rPr>
          <w:lang w:val="pt_PT" w:bidi="pt_PT"/>
        </w:rPr>
        <w:t>Marcos continua explicando todas as coisas que as pessoas têm que lavar e como elas têm que lavá-las de acordo com a lei dos líderes religiosos. Havia muitas coisas que tinham de ser purificadas, ou tornadas aceitáveis para o serviço a Deus. Marcos dá uma longa lista como exemplo: copos, cântaros, caldeiras, para que possamos ver quanto trabalho adicional os líderes religiosos davam às pessoas. Os fariseus acreditavam que as pessoas poderiam se aproximar de Deus caso fizessem todas essas coisas.</w:t>
      </w:r>
    </w:p>
    <w:p>
      <w:pPr/>
      <w:r>
        <w:rPr>
          <w:lang w:val="pt_PT" w:bidi="pt_PT"/>
        </w:rPr>
      </w:r>
      <w:r>
        <w:rPr>
          <w:lang w:val="pt_PT" w:bidi="pt_PT"/>
        </w:rPr>
        <w:t>Os copos mencionados aqui são recipientes usados para beber. Os cântaros são recipientes, como uma jarra, para despejar líquidos, e as caldeiras são recipientes de metal usados para cozinhar.</w:t>
      </w:r>
    </w:p>
    <w:p>
      <w:pPr/>
      <w:r>
        <w:rPr>
          <w:lang w:val="pt_PT" w:bidi="pt_PT"/>
        </w:rPr>
      </w:r>
      <w:r>
        <w:rPr>
          <w:lang w:val="pt_PT" w:bidi="pt_PT"/>
        </w:rPr>
        <w:t>Parem aqui e olhem para uma imagem de copos, cântaros e caldeiras. Contem uns aos outros uma história de quando vocês souberam de alguém que fez algo para ganhar o favor de Deus ou de um espírito. Pausem este áudio aqui.</w:t>
      </w:r>
    </w:p>
    <w:p>
      <w:pPr/>
      <w:r>
        <w:rPr>
          <w:lang w:val="pt_PT" w:bidi="pt_PT"/>
        </w:rPr>
      </w:r>
      <w:r>
        <w:rPr>
          <w:lang w:val="pt_PT" w:bidi="pt_PT"/>
        </w:rPr>
        <w:t>Os fariseus e os mestres da lei repreendem Jesus, perguntando-lhe por que seus discípulos não estão seguindo a tradição judaica e, em vez disso, estão comendo com as mãos contaminadas ou impuras. Jesus não oferece uma explicação direta sobre o motivo de seus discípulos não observarem essas tradições. Em vez disso, Jesus responde com uma citação de um dos seus mais famosos profetas, Isaías. Essa citação de Isaías sobre os hipócritas mostra que as pessoas podem lavar-se e cumprir todas as regras rigorosas de purificação, mas isso não significa que seus corações estejam limpos ou aceitáveis a Deus. Isaías diz que Deus fala: “Essas pessoas me honram com seus lábios, mas seus corações estão longe de mim”. A mensagem de Deus nos mostra a diferença entre a adoração externa, louvar a Deus com nossas palavras ou “com seus lábios”, e a realidade interna do que está acontecendo em nossos corações e mentes. Jesus está dizendo aos fariseus e aos mestres da lei que a profecia de Isaías está sendo cumprida aqui. Os fariseus e os mestres da lei são os hipócritas que Deus descreveu por meio de Isaías. Ser um hipócrita é ter a aparência de algo que você não é. Deus diz: “Eles me adoram em vão; seus ensinamentos são meramente regras humanas”. Os fariseus adoram sem nenhum propósito, porque eles estão pensando apenas nas tradições e leis humanas. Eles substituíram os mandamentos de Deus por seus próprios ensinamentos criados pelo homem.</w:t>
      </w:r>
    </w:p>
    <w:p>
      <w:pPr/>
      <w:r>
        <w:rPr>
          <w:lang w:val="pt_PT" w:bidi="pt_PT"/>
        </w:rPr>
      </w:r>
      <w:r>
        <w:rPr>
          <w:lang w:val="pt_PT" w:bidi="pt_PT"/>
        </w:rPr>
        <w:t>Elas não estão mais próximas de Deus porque fazem essas coisas: elas estão mais próximas de Deus quando seu coração está próximo de Deus. Esta citação mostra aos líderes religiosos que a própria lei de Deus tem autoridade sobre suas tradições, mesmo que suas tradições possam ter sido feitas para ajudar as pessoas.</w:t>
      </w:r>
    </w:p>
    <w:p>
      <w:pPr/>
      <w:r>
        <w:rPr>
          <w:lang w:val="pt_PT" w:bidi="pt_PT"/>
        </w:rPr>
      </w:r>
      <w:r>
        <w:rPr>
          <w:lang w:val="pt_PT" w:bidi="pt_PT"/>
        </w:rPr>
        <w:t>Parem aqui e analisem: quem tem autoridade religiosa em sua comunidade? É a própria Bíblia/Escritura, ou certos líderes da igreja? Descrevam qualquer ritual religioso que sua comunidade realiza e que vai além do que a Bíblia ordena. Pausem o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7.1–8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os fariseus e os mestres da lei religiosa notam que os discípulos de Jesus não lavavam suas mãos antes de comer, como era parte da tradição judaica.</w:t>
      </w:r>
    </w:p>
    <w:p>
      <w:pPr/>
      <w:r>
        <w:rPr>
          <w:lang w:val="pt_PT" w:bidi="pt_PT"/>
        </w:rPr>
      </w:r>
      <w:r>
        <w:rPr>
          <w:b/>
          <w:lang w:val="pt_PT" w:bidi="pt_PT"/>
        </w:rPr>
        <w:t>Na segunda cena:</w:t>
      </w:r>
      <w:r>
        <w:rPr>
          <w:lang w:val="pt_PT" w:bidi="pt_PT"/>
        </w:rPr>
        <w:t xml:space="preserve"> os fariseus e os mestres da lei religiosa perguntam a Jesus: “Por que seus discípulos não seguem nossa tradição?”.</w:t>
      </w:r>
    </w:p>
    <w:p>
      <w:pPr/>
      <w:r>
        <w:rPr>
          <w:lang w:val="pt_PT" w:bidi="pt_PT"/>
        </w:rPr>
      </w:r>
      <w:r>
        <w:rPr>
          <w:lang w:val="pt_PT" w:bidi="pt_PT"/>
        </w:rPr>
        <w:t>Jesus responde que eles são hipócritas. Jesus cita o profeta Isaías, que disse: “Essas pessoas me honram com seus lábios, mas seus corações estão longe de mim. Sua adoração é uma farsa, porque eles ensinam as ideias criadas pelo homem como se fossem mandamentos de Deus”.</w:t>
      </w:r>
    </w:p>
    <w:p>
      <w:pPr/>
      <w:r>
        <w:rPr>
          <w:lang w:val="pt_PT" w:bidi="pt_PT"/>
        </w:rPr>
      </w:r>
      <w:r>
        <w:rPr>
          <w:lang w:val="pt_PT" w:bidi="pt_PT"/>
        </w:rPr>
        <w:t>Jesus diz: “Vocês ignoram a lei de Deus e a substituem por sua própria tradição”.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Os mestres da lei religiosa</w:t>
      </w:r>
    </w:p>
    <w:p>
      <w:pPr>
        <w:pStyle w:val="ListBullet"/>
        <w:spacing w:line="240" w:lineRule="auto"/>
        <w:ind w:left="720"/>
      </w:pPr>
      <w:r>
        <w:rPr>
          <w:lang w:val="pt_PT" w:bidi="pt_PT"/>
        </w:rPr>
      </w:r>
      <w:r>
        <w:rPr>
          <w:lang w:val="pt_PT" w:bidi="pt_PT"/>
        </w:rPr>
        <w:t>O profeta Isaías (que é citado)</w:t>
      </w:r>
    </w:p>
    <w:p>
      <w:pPr/>
      <w:r>
        <w:rPr>
          <w:lang w:val="pt_PT" w:bidi="pt_PT"/>
        </w:rPr>
      </w:r>
      <w:r>
        <w:rPr>
          <w:lang w:val="pt_PT" w:bidi="pt_PT"/>
        </w:rPr>
        <w:t>Como um grupo, prestem atenção a essas partes do cenário. Não sabemos quando ou onde a primeira cena acontece, mas Jesus está com seus discípulos, e eles estão comendo. Os fariseus e os mestres da lei religiosa vieram de Jerusalém para ver Jesus. Não sabemos por que os fariseus vieram para ver Jesus; pode ser que eles vieram com o propósito de encontrar falhas nos ensinamentos e nas ações dele. Vemos em Marcos que muitos dos líderes religiosos estão infelizes com os ensinamentos de Jesus.</w:t>
      </w:r>
    </w:p>
    <w:p>
      <w:pPr/>
      <w:r>
        <w:rPr>
          <w:lang w:val="pt_PT" w:bidi="pt_PT"/>
        </w:rPr>
      </w:r>
      <w:r>
        <w:rPr>
          <w:lang w:val="pt_PT" w:bidi="pt_PT"/>
        </w:rPr>
        <w:t>Esses fariseus e os mestres da lei religiosa percebem que os discípulos não lavam as mãos antes de comer, como era esperado na tradição judaica.</w:t>
      </w:r>
    </w:p>
    <w:p>
      <w:pPr/>
      <w:r>
        <w:rPr>
          <w:lang w:val="pt_PT" w:bidi="pt_PT"/>
        </w:rPr>
      </w:r>
      <w:r>
        <w:rPr>
          <w:lang w:val="pt_PT" w:bidi="pt_PT"/>
        </w:rPr>
        <w:t>Agora Marcos dá ao seu público informações de pano de fundo para que eles possam entender a passagem. Marcos explica que o povo judeu, especialmente os fariseus, tradicionalmente lavavam suas mãos e também lavavam cerimonialmente xícaras, jarros e vasilhas. Embora a passagem diga “todos os judeus”, isso é provavelmente um exagero e significa “a maioria dos judeus”. A maneira específica de lavar as mãos e muitas das outras tradições não eram da lei de Moisés, mas foram instruções adicionadas pelos líderes religiosos ao longo do tempo. Os fariseus haviam inventado e desenvolvido 613 leis e estavam mais preocupados com seus hábitos religiosos do que com seus corações e em ter um relacionamento com Deus. Era difícil para o povo judeu seguir tantas leis e rituais específicos. A lavagem cerimonial era importante para muitos judeus, especialmente para os fariseus. O mandamento de lavar as mãos vem da tradição dos anciãos, não da lei que Deus deu a Moisés.</w:t>
      </w:r>
    </w:p>
    <w:p>
      <w:pPr/>
      <w:r>
        <w:rPr>
          <w:lang w:val="pt_PT" w:bidi="pt_PT"/>
        </w:rPr>
      </w:r>
      <w:r>
        <w:rPr>
          <w:lang w:val="pt_PT" w:bidi="pt_PT"/>
        </w:rPr>
        <w:t>Na segunda cena, os mestres da lei religiosa e os fariseus perguntam a Jesus por que seus discípulos não seguem essas tradições. Eles o repreendem pelas ações de seus discípulos. Os fariseus pensam que se os discípulos de Jesus não estão se comportando de uma maneira que acreditam ser aceitável diante de Deus, então Jesus também não está se comportando de maneira aceitável, porque ele é o mestre deles. Jesus não responde à pergunta dos fariseus com uma explicação direta do porquê os discípulos não seguiram a tradição. Em vez disso, ele responde dizendo aos mestres da lei religiosa e aos fariseus que eles são hipócritas. Jesus cita o profeta Isaías, que disse: “Essas pessoas me honram com seus lábios, mas seus corações estão longe de mim. Sua adoração é uma farsa, porque ensinam ideias criadas pelo homem como se fossem mandamentos de Deus”.</w:t>
      </w:r>
    </w:p>
    <w:p>
      <w:pPr/>
      <w:r>
        <w:rPr>
          <w:lang w:val="pt_PT" w:bidi="pt_PT"/>
        </w:rPr>
      </w:r>
      <w:r>
        <w:rPr>
          <w:lang w:val="pt_PT" w:bidi="pt_PT"/>
        </w:rPr>
        <w:t>Jesus diz: “Vocês ignoram, ou deixam de lado, a lei de Deus e a substituem, ou se agarram a sua própria tradição”.</w:t>
      </w:r>
    </w:p>
    <w:p>
      <w:pPr/>
      <w:r>
        <w:rPr>
          <w:lang w:val="pt_PT" w:bidi="pt_PT"/>
        </w:rPr>
      </w:r>
      <w:r>
        <w:rPr>
          <w:lang w:val="pt_PT" w:bidi="pt_PT"/>
        </w:rPr>
        <w:t>Jesus não está dizendo que todas as tradições estão erradas. Muitas pessoas e culturas seguem muitas tradições. Jesus está mostrando aos fariseus o problema com as tradições religiosas que se tornaram mais importantes do que a própria palavra de Deus. Marcos quer que sigamos Jesus em nossos corações, em vez de seguir as tradições religiosas dos homens. Os fariseus julgariam alguém como aceitável diante de Deus com base nos hábitos e comportamentos de uma pessoa. Se eles viam alguém que não seguia as tradições, os viam como pecadores contra Deus ou como impuros. Os fariseus amavam as tradições religiosas e as ensinavam como se tivessem a mesma autoridade que os mandamentos de Deus. Eles amavam essas tradições e hábitos mais do que amavam a Deus.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7.1–8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Os mestres da lei religiosa</w:t>
      </w:r>
    </w:p>
    <w:p>
      <w:pPr>
        <w:pStyle w:val="ListBullet"/>
        <w:spacing w:line="240" w:lineRule="auto"/>
        <w:ind w:left="720"/>
      </w:pPr>
      <w:r>
        <w:rPr>
          <w:lang w:val="pt_PT" w:bidi="pt_PT"/>
        </w:rPr>
      </w:r>
      <w:r>
        <w:rPr>
          <w:lang w:val="pt_PT" w:bidi="pt_PT"/>
        </w:rPr>
        <w:t>O profeta Isaías (que é citado)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 à pessoa que interpreta o personagem: “O que você está sentindo ou pensando?”. A pessoa que está interpretando deve responder o que estaria sentindo ou pensando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os fariseus e os mestres da lei religiosa vêm de Jerusalém para ver Jesus. Eles notam que alguns dos discípulos de Jesus não seguiam o ritual judeu de lavar as mãos antes de comer.</w:t>
      </w:r>
    </w:p>
    <w:p>
      <w:pPr/>
      <w:r>
        <w:rPr>
          <w:lang w:val="pt_PT" w:bidi="pt_PT"/>
        </w:rPr>
      </w:r>
      <w:r>
        <w:rPr>
          <w:lang w:val="pt_PT" w:bidi="pt_PT"/>
        </w:rPr>
        <w:t>Pausem a encenação. Perguntem às pessoas que nterpretam os fariseus e os mestres da lei: “O que vocês estão pensando ou sentindo?”. Vocês podem ouvir coisas como: “Estamos chocados”, “Sabíamos que havia algum problema com esse Jesus e seus discípulos”, “Sentimos que isso é blasfêmia”, “Sentimos que eles não nos respeitam”, ou “Sentimos que os discípulos estão desrespeitando a Deus”. Agora perguntem àqueles que interpretam os discípulos: “Como vocês se sentem?” Vocês podem ouvir coisas como: “Não nos importamos em lavar as mãos, estamos com Jesus, só repetimos o que ele faz". Continuem a encenação.</w:t>
      </w:r>
    </w:p>
    <w:p>
      <w:pPr/>
      <w:r>
        <w:rPr>
          <w:lang w:val="pt_PT" w:bidi="pt_PT"/>
        </w:rPr>
      </w:r>
      <w:r>
        <w:rPr>
          <w:lang w:val="pt_PT" w:bidi="pt_PT"/>
        </w:rPr>
        <w:t>Certifiquem-se de encenar as tradições de derramar água sobre as mãos em forma de concha, não consumir nada do mercado antes de lavar as mãos com água e lavar cerimonialmente copos e jarros.</w:t>
      </w:r>
    </w:p>
    <w:p>
      <w:pPr/>
      <w:r>
        <w:rPr>
          <w:lang w:val="pt_PT" w:bidi="pt_PT"/>
        </w:rPr>
      </w:r>
      <w:r>
        <w:rPr>
          <w:lang w:val="pt_PT" w:bidi="pt_PT"/>
        </w:rPr>
        <w:t>Pausem a encenação. Perguntem aos atores que interpretam os fariseus e os mestres da lei religiosa, que estariam fazendo essas tradições: “Por que vocês fazem essas coisas?”. Vocês podem ouvir coisas como: “Isso é o que sempre fizemos” ou “Pensamos que isso era uma exigência de Deus para nós”. Continuem a encenação.</w:t>
      </w:r>
    </w:p>
    <w:p>
      <w:pPr/>
      <w:r>
        <w:rPr>
          <w:lang w:val="pt_PT" w:bidi="pt_PT"/>
        </w:rPr>
      </w:r>
      <w:r>
        <w:rPr>
          <w:lang w:val="pt_PT" w:bidi="pt_PT"/>
        </w:rPr>
        <w:t>Os fariseus e os mestres da lei religiosa perguntam a Jesus por que seus discípulos não seguem a tradição. Jesus responde: “Hipócritas. Isaías estava certo quando profetizou sobre vocês”.</w:t>
      </w:r>
    </w:p>
    <w:p>
      <w:pPr/>
      <w:r>
        <w:rPr>
          <w:lang w:val="pt_PT" w:bidi="pt_PT"/>
        </w:rPr>
      </w:r>
      <w:r>
        <w:rPr>
          <w:lang w:val="pt_PT" w:bidi="pt_PT"/>
        </w:rPr>
        <w:t>Pausem a encenação. Perguntem à pessoa que interpreta Jesus: “O que você está sentindo ou pensando?”. Vocês podem ouvir coisas como: “Estou zangado”, “Estou frustrado. Eles deveriam ser líderes religiosos, mas não entendem realmente o que Deus quer”, ou “Sinto que essas pessoas estão tentando sobrecarregar meus discípulos com coisas que Deus não exige”. Continuem a encenação.</w:t>
      </w:r>
    </w:p>
    <w:p>
      <w:pPr/>
      <w:r>
        <w:rPr>
          <w:lang w:val="pt_PT" w:bidi="pt_PT"/>
        </w:rPr>
      </w:r>
      <w:r>
        <w:rPr>
          <w:lang w:val="pt_PT" w:bidi="pt_PT"/>
        </w:rPr>
        <w:t>Jesus cita Isaías, que disse: “Essas pessoas me honram com seus lábios, mas seus corações estão longe de mim. Sua adoração não é verdadeira ou genuína. Ensinam ideias de homens como se fossem mandamentos de Deus, ignoram a lei de Deus e a substituem por suas próprias tradições”.</w:t>
      </w:r>
    </w:p>
    <w:p>
      <w:pPr/>
      <w:r>
        <w:rPr>
          <w:lang w:val="pt_PT" w:bidi="pt_PT"/>
        </w:rPr>
      </w:r>
      <w:r>
        <w:rPr>
          <w:lang w:val="pt_PT" w:bidi="pt_PT"/>
        </w:rPr>
        <w:t xml:space="preserve">No final da encenação, perguntem ao ator que interpreta Jesus: “O que você está pensando ou sentindo?”. Vocês podem ouvir coisas como: “Estou zangado por essas pessoas estarem ensinando ideias feitas pelo homem como mandamentos de Deus”, ou “Estou protegendo meus discípulos dessa religião criada pelo homem”. </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Ouçam uma versão em áudio de Marcos 7.1–8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fariseus</w:t>
      </w:r>
      <w:r>
        <w:rPr>
          <w:lang w:val="pt_PT" w:bidi="pt_PT"/>
        </w:rPr>
        <w:t xml:space="preserve"> e </w:t>
      </w:r>
      <w:r>
        <w:rPr>
          <w:b/>
          <w:lang w:val="pt_PT" w:bidi="pt_PT"/>
        </w:rPr>
        <w:t>os mestres da lei</w:t>
      </w:r>
      <w:r>
        <w:rPr>
          <w:lang w:val="pt_PT" w:bidi="pt_PT"/>
        </w:rPr>
        <w:t xml:space="preserve"> vêm para ver Jesus. Um mestre da lei, às vezes traduzido como </w:t>
      </w:r>
      <w:r>
        <w:rPr>
          <w:b/>
          <w:lang w:val="pt_PT" w:bidi="pt_PT"/>
        </w:rPr>
        <w:t>escriba</w:t>
      </w:r>
      <w:r>
        <w:rPr>
          <w:lang w:val="pt_PT" w:bidi="pt_PT"/>
        </w:rPr>
        <w:t xml:space="preserve"> ou pessoa que escrevia a lei, era um estudioso e especialista na interpretação da lei das Sagradas Escrituras. Esses mestres não escreviam as interpretações, mas as memorizavam e as ensinavam oralmente. Para mais informações sobre </w:t>
      </w:r>
      <w:hyperlink r:id="rId39">
        <w:r>
          <w:rPr>
            <w:lang w:val="pt_PT" w:bidi="pt_PT"/>
          </w:rPr>
          <w:rPr>
            <w:color w:val="0000EE"/>
            <w:u w:val="single"/>
          </w:rPr>
          <w:t>mestre da lei</w:t>
        </w:r>
      </w:hyperlink>
      <w:r>
        <w:rPr>
          <w:lang w:val="pt_PT" w:bidi="pt_PT"/>
        </w:rPr>
        <w:t>, consultem o Glossário Mestre e usem o mesmo termo aqui que vocês usaram em outras passagens.</w:t>
      </w:r>
    </w:p>
    <w:p>
      <w:pPr/>
      <w:r>
        <w:rPr>
          <w:lang w:val="pt_PT" w:bidi="pt_PT"/>
        </w:rPr>
      </w:r>
      <w:r>
        <w:rPr>
          <w:lang w:val="pt_PT" w:bidi="pt_PT"/>
        </w:rPr>
        <w:t xml:space="preserve">A palavra “fariseu” significa “estar separado”. Os </w:t>
      </w:r>
      <w:r>
        <w:rPr>
          <w:b/>
          <w:lang w:val="pt_PT" w:bidi="pt_PT"/>
        </w:rPr>
        <w:t>fariseus</w:t>
      </w:r>
      <w:r>
        <w:rPr>
          <w:lang w:val="pt_PT" w:bidi="pt_PT"/>
        </w:rPr>
        <w:t xml:space="preserve"> eram considerados altamente influentes e justos. Eles eram bons exemplos para o povo, porque eram dedicados à lei de Deus. Eles aceitavam tanto as tradições e leis religiosas escritas quanto as orais. O termo “fariseu” descreve este tipo de líder religioso. Para mais informações sobre </w:t>
      </w:r>
      <w:hyperlink r:id="rId59">
        <w:r>
          <w:rPr>
            <w:lang w:val="pt_PT" w:bidi="pt_PT"/>
          </w:rPr>
          <w:rPr>
            <w:color w:val="0000EE"/>
            <w:u w:val="single"/>
          </w:rPr>
          <w:t>fariseu</w:t>
        </w:r>
      </w:hyperlink>
      <w:r>
        <w:rPr>
          <w:lang w:val="pt_PT" w:bidi="pt_PT"/>
        </w:rPr>
        <w:t>, consultem o Glossário Mestre e usem o mesmo termo aqui que vocês usaram em outras passagens.</w:t>
      </w:r>
    </w:p>
    <w:p>
      <w:pPr/>
      <w:r>
        <w:rPr>
          <w:lang w:val="pt_PT" w:bidi="pt_PT"/>
        </w:rPr>
      </w:r>
      <w:r>
        <w:rPr>
          <w:lang w:val="pt_PT" w:bidi="pt_PT"/>
        </w:rPr>
        <w:t xml:space="preserve">Os fariseus e os mestres da lei viajam para </w:t>
      </w:r>
      <w:r>
        <w:rPr>
          <w:b/>
          <w:lang w:val="pt_PT" w:bidi="pt_PT"/>
        </w:rPr>
        <w:t>Jerusalém</w:t>
      </w:r>
      <w:r>
        <w:rPr>
          <w:lang w:val="pt_PT" w:bidi="pt_PT"/>
        </w:rPr>
        <w:t xml:space="preserve"> para ver Jesus. </w:t>
      </w:r>
      <w:hyperlink r:id="rId87">
        <w:r>
          <w:rPr>
            <w:lang w:val="pt_PT" w:bidi="pt_PT"/>
          </w:rPr>
          <w:rPr>
            <w:color w:val="0000EE"/>
            <w:u w:val="single"/>
          </w:rPr>
          <w:t>Jerusalém</w:t>
        </w:r>
      </w:hyperlink>
      <w:r>
        <w:rPr>
          <w:lang w:val="pt_PT" w:bidi="pt_PT"/>
        </w:rPr>
        <w:t xml:space="preserve"> é o nome da capital religiosa do povo judeu. O lugar oficial onde os judeus iam fazer sacrifícios a Deus, o templo, estava localizado em Jerusalém. Esse era o lugar mais sagrado para o povo judeu, e o lugar onde os líderes da lei religiosa judaica se encontravam.</w:t>
      </w:r>
    </w:p>
    <w:p>
      <w:pPr/>
      <w:r>
        <w:rPr>
          <w:lang w:val="pt_PT" w:bidi="pt_PT"/>
        </w:rPr>
      </w:r>
      <w:r>
        <w:rPr>
          <w:lang w:val="pt_PT" w:bidi="pt_PT"/>
        </w:rPr>
        <w:t xml:space="preserve">Os fariseus percebem que os </w:t>
      </w:r>
      <w:r>
        <w:rPr>
          <w:b/>
          <w:lang w:val="pt_PT" w:bidi="pt_PT"/>
        </w:rPr>
        <w:t>discípulos</w:t>
      </w:r>
      <w:r>
        <w:rPr>
          <w:lang w:val="pt_PT" w:bidi="pt_PT"/>
        </w:rPr>
        <w:t xml:space="preserve"> estão comendo sem lavar as mãos, como era esperado pela tradição judaica. Para mais informações sobre </w:t>
      </w:r>
      <w:hyperlink r:id="rId58">
        <w:r>
          <w:rPr>
            <w:lang w:val="pt_PT" w:bidi="pt_PT"/>
          </w:rPr>
          <w:rPr>
            <w:color w:val="0000EE"/>
            <w:u w:val="single"/>
          </w:rPr>
          <w:t>discípulos</w:t>
        </w:r>
      </w:hyperlink>
      <w:r>
        <w:rPr>
          <w:lang w:val="pt_PT" w:bidi="pt_PT"/>
        </w:rPr>
        <w:t>, consultem o Glossário Mestre e usem o mesmo termo aqui que vocês usaram para “discípulo” em todo o livro de Marcos.</w:t>
      </w:r>
    </w:p>
    <w:p>
      <w:pPr/>
      <w:r>
        <w:rPr>
          <w:lang w:val="pt_PT" w:bidi="pt_PT"/>
        </w:rPr>
      </w:r>
      <w:r>
        <w:rPr>
          <w:lang w:val="pt_PT" w:bidi="pt_PT"/>
        </w:rPr>
        <w:t xml:space="preserve">Marcos explica que os fariseus e todos os judeus não comem antes de lavarem as mãos. </w:t>
      </w:r>
      <w:r>
        <w:rPr>
          <w:b/>
          <w:lang w:val="pt_PT" w:bidi="pt_PT"/>
        </w:rPr>
        <w:t>Judeus</w:t>
      </w:r>
      <w:r>
        <w:rPr>
          <w:lang w:val="pt_PT" w:bidi="pt_PT"/>
        </w:rPr>
        <w:t xml:space="preserve"> refere-se ao grupo de pessoas que descende de Isaque, filho de Abraão. Este é o grupo com o qual Deus fez um pacto para lhes dar a terra de Israel. Eles começaram a ser chamados de judeus quando, 500 anos antes de Jesus, eles foram conquistados por exércitos inimigos e levados para outro país. Eles chamavam a si próprios de judeus para preservar sua identidade como o povo escolhido de Deus. Os judeus são um grupo étnico (os descendentes de Isaque) e um grupo de pessoas que praticam a religião do judaísmo. Nesta história, Marcos diz que os judeus sempre lavam suas mãos antes de comer. É possivelmente exagerado dizer que, caso observassem os rituais dos fariseus e mestres da lei, a maioria dos judeus lavaria as mãos. </w:t>
      </w:r>
    </w:p>
    <w:p>
      <w:pPr/>
      <w:r>
        <w:rPr>
          <w:lang w:val="pt_PT" w:bidi="pt_PT"/>
        </w:rPr>
      </w:r>
      <w:r>
        <w:rPr>
          <w:lang w:val="pt_PT" w:bidi="pt_PT"/>
        </w:rPr>
        <w:t xml:space="preserve">Parem aqui e discutam qual termo vocês usarão para </w:t>
      </w:r>
      <w:r>
        <w:rPr>
          <w:b/>
          <w:lang w:val="pt_PT" w:bidi="pt_PT"/>
        </w:rPr>
        <w:t>judeus</w:t>
      </w:r>
      <w:r>
        <w:rPr>
          <w:lang w:val="pt_PT" w:bidi="pt_PT"/>
        </w:rPr>
        <w:t xml:space="preserve">. Para mais informações sobre </w:t>
      </w:r>
      <w:hyperlink r:id="rId88">
        <w:r>
          <w:rPr>
            <w:lang w:val="pt_PT" w:bidi="pt_PT"/>
          </w:rPr>
          <w:rPr>
            <w:color w:val="0000EE"/>
            <w:u w:val="single"/>
          </w:rPr>
          <w:t>judeus</w:t>
        </w:r>
      </w:hyperlink>
      <w:r>
        <w:rPr>
          <w:lang w:val="pt_PT" w:bidi="pt_PT"/>
        </w:rPr>
        <w:t>, consultem o Glossário Mestre, e usem o mesmo termo aqui que vocês usaram em outras passagens. Pausem este áudio aqui.</w:t>
      </w:r>
    </w:p>
    <w:p>
      <w:pPr/>
      <w:r>
        <w:rPr>
          <w:lang w:val="pt_PT" w:bidi="pt_PT"/>
        </w:rPr>
      </w:r>
      <w:r>
        <w:rPr>
          <w:lang w:val="pt_PT" w:bidi="pt_PT"/>
        </w:rPr>
        <w:t xml:space="preserve">Jesus responde à repreensão dos fariseus citando Isaías. Jesus diz que </w:t>
      </w:r>
      <w:hyperlink r:id="rId89">
        <w:r>
          <w:rPr>
            <w:lang w:val="pt_PT" w:bidi="pt_PT"/>
          </w:rPr>
          <w:rPr>
            <w:color w:val="0000EE"/>
            <w:u w:val="single"/>
          </w:rPr>
          <w:t>Isaías</w:t>
        </w:r>
      </w:hyperlink>
      <w:r>
        <w:rPr>
          <w:lang w:val="pt_PT" w:bidi="pt_PT"/>
        </w:rPr>
        <w:t xml:space="preserve"> estava certo quando profetizou sobre a </w:t>
      </w:r>
      <w:r>
        <w:rPr>
          <w:b/>
          <w:lang w:val="pt_PT" w:bidi="pt_PT"/>
        </w:rPr>
        <w:t>hipocrisia</w:t>
      </w:r>
      <w:r>
        <w:rPr>
          <w:lang w:val="pt_PT" w:bidi="pt_PT"/>
        </w:rPr>
        <w:t xml:space="preserve"> das pessoas. Isaías é um profeta judeu que profetizou aos judeus, o povo de Deus, mais de 700 anos antes do tempo de Jesus. Isaías advertiu ao povo de Deus que eles seriam conquistados pelo inimigo e tirados de sua terra se não obedecessem a Deus. Ele também profetizou que eles seriam salvos do seu exílio e trazidos de volta para sua terra. Ele profetizou que um salvador viria para salvá-los. Neste caso, Jesus cita Isaías para mostrar que Deus se preocupa mais com o que está no coração de uma pessoa do que com quais as regras ele segue. Usem a mesma palavra para </w:t>
      </w:r>
      <w:r>
        <w:rPr>
          <w:b/>
          <w:lang w:val="pt_PT" w:bidi="pt_PT"/>
        </w:rPr>
        <w:t>profecia</w:t>
      </w:r>
      <w:r>
        <w:rPr>
          <w:lang w:val="pt_PT" w:bidi="pt_PT"/>
        </w:rPr>
        <w:t xml:space="preserve"> e </w:t>
      </w:r>
      <w:r>
        <w:rPr>
          <w:b/>
          <w:lang w:val="pt_PT" w:bidi="pt_PT"/>
        </w:rPr>
        <w:t>hipocrisia</w:t>
      </w:r>
      <w:r>
        <w:rPr>
          <w:lang w:val="pt_PT" w:bidi="pt_PT"/>
        </w:rPr>
        <w:t xml:space="preserve"> que vocês usaram em passagens anteriores, e lembrem-se de que </w:t>
      </w:r>
      <w:hyperlink r:id="rId90">
        <w:r>
          <w:rPr>
            <w:lang w:val="pt_PT" w:bidi="pt_PT"/>
          </w:rPr>
          <w:rPr>
            <w:color w:val="0000EE"/>
            <w:u w:val="single"/>
          </w:rPr>
          <w:t>profecia</w:t>
        </w:r>
      </w:hyperlink>
      <w:r>
        <w:rPr>
          <w:lang w:val="pt_PT" w:bidi="pt_PT"/>
        </w:rPr>
        <w:t xml:space="preserve"> e </w:t>
      </w:r>
      <w:hyperlink r:id="rId91">
        <w:r>
          <w:rPr>
            <w:lang w:val="pt_PT" w:bidi="pt_PT"/>
          </w:rPr>
          <w:rPr>
            <w:color w:val="0000EE"/>
            <w:u w:val="single"/>
          </w:rPr>
          <w:t>hipocrisia</w:t>
        </w:r>
      </w:hyperlink>
      <w:r>
        <w:rPr>
          <w:lang w:val="pt_PT" w:bidi="pt_PT"/>
        </w:rPr>
        <w:t xml:space="preserve"> estão no Glossário Mestre.</w:t>
      </w:r>
    </w:p>
    <w:p>
      <w:pPr/>
      <w:r>
        <w:rPr>
          <w:lang w:val="pt_PT" w:bidi="pt_PT"/>
        </w:rPr>
      </w:r>
      <w:r>
        <w:rPr>
          <w:lang w:val="pt_PT" w:bidi="pt_PT"/>
        </w:rPr>
        <w:t xml:space="preserve">Jesus fala sobre se agarrar à </w:t>
      </w:r>
      <w:r>
        <w:rPr>
          <w:b/>
          <w:lang w:val="pt_PT" w:bidi="pt_PT"/>
        </w:rPr>
        <w:t>tradição humana</w:t>
      </w:r>
      <w:r>
        <w:rPr>
          <w:lang w:val="pt_PT" w:bidi="pt_PT"/>
        </w:rPr>
        <w:t xml:space="preserve"> ou à </w:t>
      </w:r>
      <w:r>
        <w:rPr>
          <w:b/>
          <w:lang w:val="pt_PT" w:bidi="pt_PT"/>
        </w:rPr>
        <w:t>tradição dos homens</w:t>
      </w:r>
      <w:r>
        <w:rPr>
          <w:lang w:val="pt_PT" w:bidi="pt_PT"/>
        </w:rPr>
        <w:t>. Isso diz respeito à tradição oral que os escribas transmitiram ao povo, dizendo-lhes que era obrigatório cumpri-la. Jesus chama isso de “tradição humana” para mostrar a diferença entre essas regras e as regras mais importantes que Deus quer que as pessoas sigam.</w:t>
      </w:r>
    </w:p>
    <w:p>
      <w:pPr/>
      <w:r>
        <w:rPr>
          <w:lang w:val="pt_PT" w:bidi="pt_PT"/>
        </w:rPr>
      </w:r>
      <w:r>
        <w:rPr>
          <w:lang w:val="pt_PT" w:bidi="pt_PT"/>
        </w:rPr>
        <w:t xml:space="preserve">Parem aqui e discutam qual termo vocês usarão para </w:t>
      </w:r>
      <w:r>
        <w:rPr>
          <w:b/>
          <w:lang w:val="pt_PT" w:bidi="pt_PT"/>
        </w:rPr>
        <w:t>tradição humana</w:t>
      </w:r>
      <w:r>
        <w:rPr>
          <w:lang w:val="pt_PT" w:bidi="pt_PT"/>
        </w:rPr>
        <w:t>.</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7:9–13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escutem Marcos 7.9–13 e guardem em seus corações.</w:t>
      </w:r>
    </w:p>
    <w:p>
      <w:pPr/>
      <w:r>
        <w:rPr>
          <w:lang w:val="pt_PT" w:bidi="pt_PT"/>
        </w:rPr>
      </w:r>
      <w:r>
        <w:rPr>
          <w:lang w:val="pt_PT" w:bidi="pt_PT"/>
        </w:rPr>
        <w:t>Ouçam uma versão em áudio de Marcos 7.9–13 três vezes, em três traduções diferentes, se possível. Em seguida, conversem em grupo sobre as seguintes perguntas:</w:t>
      </w:r>
    </w:p>
    <w:p>
      <w:pPr>
        <w:pStyle w:val="ListNumber"/>
        <w:numPr>
          <w:ilvl w:val="0"/>
          <w:numId w:val="43"/>
        </w:numPr>
        <w:spacing w:line="240" w:lineRule="auto"/>
        <w:ind w:left="720"/>
      </w:pPr>
      <w:r>
        <w:rPr>
          <w:lang w:val="pt_PT" w:bidi="pt_PT"/>
        </w:rPr>
      </w:r>
      <w:r>
        <w:rPr>
          <w:lang w:val="pt_PT" w:bidi="pt_PT"/>
        </w:rPr>
        <w:t>O que vocês gostam nessa passagem?</w:t>
      </w:r>
    </w:p>
    <w:p>
      <w:pPr>
        <w:pStyle w:val="ListNumber"/>
        <w:spacing w:line="240" w:lineRule="auto"/>
        <w:ind w:left="720"/>
      </w:pPr>
      <w:r>
        <w:rPr>
          <w:lang w:val="pt_PT" w:bidi="pt_PT"/>
        </w:rPr>
      </w:r>
      <w:r>
        <w:rPr>
          <w:lang w:val="pt_PT" w:bidi="pt_PT"/>
        </w:rPr>
        <w:t>O que vocês não gostam ou não entendem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impacta o dia a dia de vocês?</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7.9–13 na tradução mais fácil de entender.</w:t>
      </w:r>
    </w:p>
    <w:p>
      <w:pPr/>
      <w:r>
        <w:rPr>
          <w:lang w:val="pt_PT" w:bidi="pt_PT"/>
        </w:rPr>
      </w:r>
      <w:r>
        <w:rPr>
          <w:lang w:val="pt_PT" w:bidi="pt_PT"/>
        </w:rPr>
        <w:t>Na seção anterior, Jesus disse aos líderes religiosos que as leis de Deus são mais importantes do que as tradições orais, tradições adicionais que os líderes religiosos obrigaram as pessoas a obedecerem. Nesta seção, Marcos introduz mais coisas que Jesus diz aos fariseus e aos mestres da lei e dá um exemplo específico de como as leis feitas pelo homem realmente vão contra as leis de Deus.</w:t>
      </w:r>
    </w:p>
    <w:p>
      <w:pPr/>
      <w:r>
        <w:rPr>
          <w:lang w:val="pt_PT" w:bidi="pt_PT"/>
        </w:rPr>
      </w:r>
      <w:r>
        <w:rPr>
          <w:lang w:val="pt_PT" w:bidi="pt_PT"/>
        </w:rPr>
        <w:t>Jesus diz: “Vocês sempre encontram uma maneira de rejeitar os mandamentos de Deus para estabelecer suas tradições!”. Jesus estava sendo sarcástico aqui. Ele está enfatizando que os fariseus e os mestres da lei encontram maneiras inteligentes de desobedecer às leis de Deus para manter suas próprias tradições criadas pelo homem. Jesus usa o exemplo da lei de Moisés sobre honrar os pais para mostrar como as leis orais dos líderes religiosos permitiam que as pessoas evitassem ter que honrar seus pais. Moisés fala sobre honrar os pais duas vezes no Antigo Testamento:</w:t>
      </w:r>
    </w:p>
    <w:p>
      <w:pPr/>
      <w:r>
        <w:rPr>
          <w:lang w:val="pt_PT" w:bidi="pt_PT"/>
        </w:rPr>
      </w:r>
      <w:r>
        <w:rPr>
          <w:lang w:val="pt_PT" w:bidi="pt_PT"/>
        </w:rPr>
        <w:t>A primeira menção sobre honrar os pais acontece no quinto mandamento, que afirma que as pessoas devem honrar seus pais para que eles vivam uma vida longa. Na segunda vez que Moisés menciona isso, está escrito que, se alguém não honra seus pais, deve ser morto.</w:t>
      </w:r>
    </w:p>
    <w:p>
      <w:pPr/>
      <w:r>
        <w:rPr>
          <w:lang w:val="pt_PT" w:bidi="pt_PT"/>
        </w:rPr>
      </w:r>
      <w:r>
        <w:rPr>
          <w:lang w:val="pt_PT" w:bidi="pt_PT"/>
        </w:rPr>
        <w:t>Honrar é mostrar respeito a alguém. Uma pessoa poderia honrar seu pai ou mãe de muitas maneiras. Uma pessoa poderia honrá-los praticamente com coisas como dinheiro ou comida, ou de outras maneiras, como bondade ou ajuda. A lei que Deus entregou a Moisés era para que todo o povo de Israel a obedecesse. Era muito importante para uma pessoa honrar seu pai e sua mãe conforme a lei judaica: as consequências de não se comportar respeitosamente e honrar seu pai e sua mãe eram sérias. A lei de Moisés dizia que uma pessoa deveria ser morta se desobedecesse esse mandamento. Algumas traduções usam o termo: “Qualquer um que amaldiçoe seu pai ou mãe deve ser morto”. Isso não significa realmente amaldiçoar alguém, mas sim insultar ou falar mal de alguém.</w:t>
      </w:r>
    </w:p>
    <w:p>
      <w:pPr/>
      <w:r>
        <w:rPr>
          <w:lang w:val="pt_PT" w:bidi="pt_PT"/>
        </w:rPr>
      </w:r>
      <w:r>
        <w:rPr>
          <w:lang w:val="pt_PT" w:bidi="pt_PT"/>
        </w:rPr>
        <w:t>Parem aqui e discutam essa pergunta como um grupo: quem vocês honram em sua cultura e como vocês mostram isso? Pausem este áudio aqui.</w:t>
      </w:r>
    </w:p>
    <w:p>
      <w:pPr/>
      <w:r>
        <w:rPr>
          <w:lang w:val="pt_PT" w:bidi="pt_PT"/>
        </w:rPr>
      </w:r>
      <w:r>
        <w:rPr>
          <w:lang w:val="pt_PT" w:bidi="pt_PT"/>
        </w:rPr>
        <w:t>Jesus continua dizendo aos fariseus e aos mestres da lei que o ensinamento deles é bem diferente da lei de Moisés. Eles ensinam tradições humanas, dando-lhes maior autoridade do que a lei de Deus. Os fariseus não apenas desconsideravam a lei de Deus seguindo essas tradições, mas também ensinavam outras pessoas a fazerem o mesmo. Os líderes religiosos haviam dito que as pessoas não tinham que ajudar seus pais se já haviam prometido dar o que usariam para ajudá-los como uma oferta a Deus. Jesus está se referindo a um tipo especial de voto nesta passagem: o “corbã”. Corbã vem da palavra hebraica original para “presente dedicado a Deus ou oferta”. Quando as pessoas faziam esse tipo de oferta, elas também prometiam que os itens seriam dedicados a Deus e não poderiam ser tomados de volta dele. Este era um voto muito sério. Havia consequências sérias se alguém quebrasse o voto entregando a oferta para outra pessoa. Mesmo que o item pertencesse a Deus, uma pessoa não tinha que dá-lo como uma oferta, poderia mantê-lo para si mesma. Jesus está dizendo que os fariseus faziam esses votos por razões egoístas, para ficar com as coisas para si e não ter que ajudar pai e mãe.</w:t>
      </w:r>
    </w:p>
    <w:p>
      <w:pPr/>
      <w:r>
        <w:rPr>
          <w:lang w:val="pt_PT" w:bidi="pt_PT"/>
        </w:rPr>
      </w:r>
      <w:r>
        <w:rPr>
          <w:lang w:val="pt_PT" w:bidi="pt_PT"/>
        </w:rPr>
        <w:t>Na verdade, se alguém havia oferecido essas ofertas a Deus neste tipo especial de voto, ele “não devia” dá-los a seus pais, mesmo que eles precisassem, porque isso seria quebrar seu voto a Deus. A pessoa está proibida de fazer qualquer coisa para ajudar. Isso não é um exagero, pois uma pessoa poderia evitar até ajudar ou ser gentil com seus pais dizendo que tinha deveres religiosos.</w:t>
      </w:r>
    </w:p>
    <w:p>
      <w:pPr/>
      <w:r>
        <w:rPr>
          <w:lang w:val="pt_PT" w:bidi="pt_PT"/>
        </w:rPr>
      </w:r>
      <w:r>
        <w:rPr>
          <w:lang w:val="pt_PT" w:bidi="pt_PT"/>
        </w:rPr>
        <w:t>É verdade que quebrar uma promessa feita a Deus era inaceitável quando uma alguém fazia esse tipo de voto para representar uma oferta. Também é verdade que Deus deve ser mais importante para nós do que qualquer outra pessoa, incluindo nossos pais. No entanto, Jesus diz aqui que não é correto usar uma lei de Deus para quebrar outra lei de Deus. Não é assim que as leis de Deus foram feitas para ser usadas. Jesus está dizendo aos fariseus e aos mestres da lei que suas tradições estão fazendo com que as pessoas desobedeçam à Palavra de Deus. Jesus continua dizendo que esse é apenas um exemplo das muitas maneiras pelas quais os líderes religiosos fazem com que os outros desobedeçam.</w:t>
      </w:r>
    </w:p>
    <w:p>
      <w:pPr/>
      <w:r>
        <w:rPr>
          <w:lang w:val="pt_PT" w:bidi="pt_PT"/>
        </w:rPr>
      </w:r>
      <w:r>
        <w:rPr>
          <w:lang w:val="pt_PT" w:bidi="pt_PT"/>
        </w:rPr>
        <w:t>Parem aqui e discutam esta questão um como grupo: dê alguns exemplos em sua cultura de vezes em que os líderes religiosos distorcem as leis deles em benefício próprio.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7.9–13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uma cena.</w:t>
      </w:r>
    </w:p>
    <w:p>
      <w:pPr/>
      <w:r>
        <w:rPr>
          <w:lang w:val="pt_PT" w:bidi="pt_PT"/>
        </w:rPr>
      </w:r>
      <w:r>
        <w:rPr>
          <w:b/>
          <w:lang w:val="pt_PT" w:bidi="pt_PT"/>
        </w:rPr>
        <w:t>Na primeira cena:</w:t>
      </w:r>
      <w:r>
        <w:rPr>
          <w:lang w:val="pt_PT" w:bidi="pt_PT"/>
        </w:rPr>
        <w:t xml:space="preserve"> Jesus continua a repreender os fariseus e os mestres da lei, dando um exemplo específico de como eles estão encontrando maneiras inteligentes de ignorar os mandamentos de Deus para poderem seguir suas próprias tradições.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Moisés (aquele que transmitiu a lei de Deus)</w:t>
      </w:r>
    </w:p>
    <w:p>
      <w:pPr>
        <w:pStyle w:val="ListBullet"/>
        <w:spacing w:line="240" w:lineRule="auto"/>
        <w:ind w:left="720"/>
      </w:pPr>
      <w:r>
        <w:rPr>
          <w:lang w:val="pt_PT" w:bidi="pt_PT"/>
        </w:rPr>
      </w:r>
      <w:r>
        <w:rPr>
          <w:lang w:val="pt_PT" w:bidi="pt_PT"/>
        </w:rPr>
        <w:t>Filhos que se recusam a ajudar seus pais (conforme o exemplo de Jesus)</w:t>
      </w:r>
    </w:p>
    <w:p>
      <w:pPr/>
      <w:r>
        <w:rPr>
          <w:lang w:val="pt_PT" w:bidi="pt_PT"/>
        </w:rPr>
      </w:r>
      <w:r>
        <w:rPr>
          <w:lang w:val="pt_PT" w:bidi="pt_PT"/>
        </w:rPr>
        <w:t xml:space="preserve">Como um grupo, prestem atenção às partes do cenário desta passagem: Jesus continua a falar com os fariseus e os mestres da lei. Jesus afirma que eles estão desobedecendo à lei de Deus para satisfazer suas próprias tradições. Ele lhes dá um exemplo. Moisés, nos dez mandamentos da lei de Deus, disse: “Honra sua mãe e seu pai”. Em outra parte de seus escritos, Moisés também disse: “Qualquer um que fale desrespeitosamente de seu pai e mãe deve ser morto”. </w:t>
      </w:r>
    </w:p>
    <w:p>
      <w:pPr/>
      <w:r>
        <w:rPr>
          <w:lang w:val="pt_PT" w:bidi="pt_PT"/>
        </w:rPr>
      </w:r>
      <w:r>
        <w:rPr>
          <w:lang w:val="pt_PT" w:bidi="pt_PT"/>
        </w:rPr>
        <w:t>Jesus diz: “Mas vocês permitem que as pessoas digam aos pais necessitados: 'Não posso ajudá-lo' se elas prometerem dar para Deus o dinheiro que dariam aos seus pais”. O argumento de Jesus é: “Vocês usam essas tradições para que as pessoas negligenciem seus pais necessitados e anulam a palavra de Deus para fazer valer suas próprias tradições”. Essa tradição permitiu que pessoas zangadas com seus pais, ou mesmo apenas gananciosas, declarassem seus itens ou posses como dedicados a Deus. No entanto, não significava que uma pessoa tinha que levar os itens para o templo como uma oferta, e também não significava que ela não poderia usar os itens em si e sim, apenas que ela não teria que dá-los a seus pais. Na verdade, eram proibidas de fazê-lo.</w:t>
      </w:r>
    </w:p>
    <w:p>
      <w:pPr/>
      <w:r>
        <w:rPr>
          <w:lang w:val="pt_PT" w:bidi="pt_PT"/>
        </w:rPr>
      </w:r>
      <w:r>
        <w:rPr>
          <w:lang w:val="pt_PT" w:bidi="pt_PT"/>
        </w:rPr>
        <w:t>Tradições como essa fazem as pessoas desobedecerem à lei de Deus e nos afastam do propósito de Deus para nós. Nesse caso, por meio das leis que Deus deu a Moisés, Deus nos mostrou a importância de cuidar de nossas mães e pais quando eles não puderem mais cuidar de si. Essa lei oral, ou tradição dos homens, permitiu que as pessoas se comportassem de maneira egoísta e não se importassem com seus pais. Quando nos comprometemos com Deus, esse compromisso envolve também nossas famílias, aqueles que necessitam de ajuda e até nossos inimigos. Jesus diz que devemos sempre cuidar das pessoas necessitadas. Se não nos importamos com o próximo, não estaremos verdadeiramente obedecendo a Deus.</w:t>
      </w:r>
    </w:p>
    <w:p>
      <w:pPr/>
      <w:r>
        <w:rPr>
          <w:lang w:val="pt_PT" w:bidi="pt_PT"/>
        </w:rPr>
      </w:r>
      <w:r>
        <w:rPr>
          <w:lang w:val="pt_PT" w:bidi="pt_PT"/>
        </w:rPr>
        <w:t>Jesus conclui afirmando que existem muitos outros exemplos de líderes religiosos que invalidam as leis de Deus.</w:t>
      </w:r>
    </w:p>
    <w:p>
      <w:pPr/>
      <w:r>
        <w:rPr>
          <w:lang w:val="pt_PT" w:bidi="pt_PT"/>
        </w:rPr>
      </w:r>
      <w:r>
        <w:rPr>
          <w:lang w:val="pt_PT" w:bidi="pt_PT"/>
        </w:rPr>
        <w:t>Agora, o grupo deve fazer o roteiro, desenhar ou usar objetos para visualizar a passagem e suas ações.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7.9–13 na tradução mais fácil de entender.</w:t>
      </w:r>
    </w:p>
    <w:p>
      <w:pPr/>
      <w:r>
        <w:rPr>
          <w:lang w:val="pt_PT" w:bidi="pt_PT"/>
        </w:rPr>
      </w:r>
      <w:r>
        <w:rPr>
          <w:lang w:val="pt_PT" w:bidi="pt_PT"/>
        </w:rPr>
        <w:t>Nesta etapa, o grupo fará a encenação da passagem.</w:t>
      </w:r>
    </w:p>
    <w:p>
      <w:pPr/>
      <w:r>
        <w:rPr>
          <w:lang w:val="pt_PT" w:bidi="pt_PT"/>
        </w:rPr>
      </w:r>
      <w:r>
        <w:rPr>
          <w:lang w:val="pt_PT" w:bidi="pt_PT"/>
        </w:rPr>
        <w:t>Essa história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Os mestres da lei</w:t>
      </w:r>
    </w:p>
    <w:p>
      <w:pPr>
        <w:pStyle w:val="ListBullet"/>
        <w:spacing w:line="240" w:lineRule="auto"/>
        <w:ind w:left="720"/>
      </w:pPr>
      <w:r>
        <w:rPr>
          <w:lang w:val="pt_PT" w:bidi="pt_PT"/>
        </w:rPr>
      </w:r>
      <w:r>
        <w:rPr>
          <w:lang w:val="pt_PT" w:bidi="pt_PT"/>
        </w:rPr>
        <w:t>Moisés (aquele que transmitiu a lei de Deus)</w:t>
      </w:r>
    </w:p>
    <w:p>
      <w:pPr>
        <w:pStyle w:val="ListBullet"/>
        <w:spacing w:line="240" w:lineRule="auto"/>
        <w:ind w:left="720"/>
      </w:pPr>
      <w:r>
        <w:rPr>
          <w:lang w:val="pt_PT" w:bidi="pt_PT"/>
        </w:rPr>
      </w:r>
      <w:r>
        <w:rPr>
          <w:lang w:val="pt_PT" w:bidi="pt_PT"/>
        </w:rPr>
        <w:t>Filhos que se recusam a ajudar seus pais (citados no exemplo de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que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responde aos fariseus e aos mestres da lei. Ele cita Moisés, que disse: “Honra seu pai e sua mãe. Qualquer um que fale desrespeitosamente de sua mãe e pai deve ser morto”.</w:t>
      </w:r>
    </w:p>
    <w:p>
      <w:pPr/>
      <w:r>
        <w:rPr>
          <w:lang w:val="pt_PT" w:bidi="pt_PT"/>
        </w:rPr>
      </w:r>
      <w:r>
        <w:rPr>
          <w:lang w:val="pt_PT" w:bidi="pt_PT"/>
        </w:rPr>
        <w:t>Jesus então dá um exemplo de filhos que dizem aos seus pais necessitados: “Desculpe, não posso ajudá-los porque prometi dar a Deus o que eu teria dado a vocês”.</w:t>
      </w:r>
    </w:p>
    <w:p>
      <w:pPr/>
      <w:r>
        <w:rPr>
          <w:lang w:val="pt_PT" w:bidi="pt_PT"/>
        </w:rPr>
      </w:r>
      <w:r>
        <w:rPr>
          <w:lang w:val="pt_PT" w:bidi="pt_PT"/>
        </w:rPr>
        <w:t>Pausem a encenação. Perguntem às pessoas que interpretam os pais no exemplo de Jesus: “Como vocês estão se sentindo?”. Vocês podem ouvir coisas como: “Desapontado”, “Sinto que meus filhos não estão me respeitando ou honrando”, ou “Estou muito triste. Sinto que ninguém me ama. Meus filhos estão tentando deixar de me ajudar usando Deus como desculpa”. Continuem a encenação.</w:t>
      </w:r>
    </w:p>
    <w:p>
      <w:pPr/>
      <w:r>
        <w:rPr>
          <w:lang w:val="pt_PT" w:bidi="pt_PT"/>
        </w:rPr>
      </w:r>
      <w:r>
        <w:rPr>
          <w:lang w:val="pt_PT" w:bidi="pt_PT"/>
        </w:rPr>
        <w:t xml:space="preserve">Jesus continua a argumentar: “Vocês anulam a palavra de Deus a fim de fazer valer suas próprias tradições. Este é apenas um exemplo entre muitos outros”. </w:t>
      </w:r>
    </w:p>
    <w:p>
      <w:pPr/>
      <w:r>
        <w:rPr>
          <w:lang w:val="pt_PT" w:bidi="pt_PT"/>
        </w:rPr>
      </w:r>
      <w:r>
        <w:rPr>
          <w:lang w:val="pt_PT" w:bidi="pt_PT"/>
        </w:rPr>
        <w:t>Pausem a encenação. Perguntem às pessoas que estão interpretando os fariseus e os mestres da lei: “O que vocês estão pensando ou sentindo?”. Vocês podem ouvir coisas como: “Zangado, como Jesus ousa questionar nossas tradições?”. “Insultado”, “Com medo. Sei que nunca poderei seguir todas as leis de Deus. É muito difícil”.</w:t>
      </w:r>
    </w:p>
    <w:p>
      <w:pPr/>
      <w:r>
        <w:rPr>
          <w:lang w:val="pt_PT" w:bidi="pt_PT"/>
        </w:rPr>
      </w:r>
      <w:r>
        <w:rPr>
          <w:lang w:val="pt_PT" w:bidi="pt_PT"/>
        </w:rPr>
        <w:t>No final da ação, perguntem ao ator que interpreta Jesus: “Como você está se sentindo?”. Vocês podem ouvir coisas como: “Estou zangado porque esses fariseus e mestres da lei estão anulando a palavra de Deus em nome de suas próprias tradições”, ou “Estou tentando expor às pessoas com elas são hipócritas”.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Ouçam uma versão em áudio de Marcos 7.9–13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cita a </w:t>
      </w:r>
      <w:r>
        <w:rPr>
          <w:b/>
          <w:lang w:val="pt_PT" w:bidi="pt_PT"/>
        </w:rPr>
        <w:t>lei de Moisés</w:t>
      </w:r>
      <w:r>
        <w:rPr>
          <w:lang w:val="pt_PT" w:bidi="pt_PT"/>
        </w:rPr>
        <w:t xml:space="preserve"> quando dá aos líderes religiosos um exemplo da hipocrisia deles. Deus deu ao profeta Moisés as leis divinas para que ele as ensinasse ao seu povo antes de entrarem na terra prometida. Essas leis foram escritas e se tornaram a base para as leis religiosas do povo judeu. Os líderes religiosos então acrescentaram leis orais às leis escritas, gerando um fardo adicional e desnecessário para o povo. O Novo Testamento muitas vezes diz simplesmente que </w:t>
      </w:r>
      <w:r>
        <w:rPr>
          <w:b/>
          <w:lang w:val="pt_PT" w:bidi="pt_PT"/>
        </w:rPr>
        <w:t>Moisés</w:t>
      </w:r>
      <w:r>
        <w:rPr>
          <w:lang w:val="pt_PT" w:bidi="pt_PT"/>
        </w:rPr>
        <w:t xml:space="preserve"> ou </w:t>
      </w:r>
      <w:r>
        <w:rPr>
          <w:b/>
          <w:lang w:val="pt_PT" w:bidi="pt_PT"/>
        </w:rPr>
        <w:t>a lei</w:t>
      </w:r>
      <w:r>
        <w:rPr>
          <w:lang w:val="pt_PT" w:bidi="pt_PT"/>
        </w:rPr>
        <w:t xml:space="preserve"> falaram sobre algo. Tanto “Moisés” quanto “a lei” se referem à mesma coisa.</w:t>
      </w:r>
    </w:p>
    <w:p>
      <w:pPr/>
      <w:r>
        <w:rPr>
          <w:lang w:val="pt_PT" w:bidi="pt_PT"/>
        </w:rPr>
      </w:r>
      <w:r>
        <w:rPr>
          <w:lang w:val="pt_PT" w:bidi="pt_PT"/>
        </w:rPr>
        <w:t xml:space="preserve">Parem aqui e, em grupo, discutam qual termo vocês usarão para </w:t>
      </w:r>
      <w:r>
        <w:rPr>
          <w:b/>
          <w:lang w:val="pt_PT" w:bidi="pt_PT"/>
        </w:rPr>
        <w:t>lei de Moisés</w:t>
      </w:r>
      <w:r>
        <w:rPr>
          <w:lang w:val="pt_PT" w:bidi="pt_PT"/>
        </w:rPr>
        <w:t xml:space="preserve">. A </w:t>
      </w:r>
      <w:hyperlink r:id="rId51">
        <w:r>
          <w:rPr>
            <w:lang w:val="pt_PT" w:bidi="pt_PT"/>
          </w:rPr>
          <w:rPr>
            <w:color w:val="0000EE"/>
            <w:u w:val="single"/>
          </w:rPr>
          <w:t>lei de Moisés</w:t>
        </w:r>
      </w:hyperlink>
      <w:r>
        <w:rPr>
          <w:lang w:val="pt_PT" w:bidi="pt_PT"/>
        </w:rPr>
        <w:t xml:space="preserve"> é um termo que está no Glossário Mestre. Pausem este áudio aqui.</w:t>
      </w:r>
    </w:p>
    <w:p>
      <w:pPr/>
      <w:r>
        <w:rPr>
          <w:lang w:val="pt_PT" w:bidi="pt_PT"/>
        </w:rPr>
      </w:r>
      <w:r>
        <w:rPr>
          <w:lang w:val="pt_PT" w:bidi="pt_PT"/>
        </w:rPr>
        <w:t xml:space="preserve">Na tradição judaica, uma pessoa podia fazer um voto ou uma oferta chamada de </w:t>
      </w:r>
      <w:r>
        <w:rPr>
          <w:b/>
          <w:lang w:val="pt_PT" w:bidi="pt_PT"/>
        </w:rPr>
        <w:t>corbã</w:t>
      </w:r>
      <w:r>
        <w:rPr>
          <w:lang w:val="pt_PT" w:bidi="pt_PT"/>
        </w:rPr>
        <w:t>. A palavra corbã vem da palavra hebraica original que significa “presente/oferta dedicado a Deus”. Quando as pessoas faziam esse tipo de oferta, também juravam que os itens seriam dedicados a Deus e não poderiam ser tomados de volta dele. Este era um voto muito sério. Havia sérias consequências caso alguém quebrasse o voto entregando a oferta para outra pessoa.</w:t>
      </w:r>
    </w:p>
    <w:p>
      <w:pPr/>
      <w:r>
        <w:rPr>
          <w:lang w:val="pt_PT" w:bidi="pt_PT"/>
        </w:rPr>
      </w:r>
      <w:r>
        <w:rPr>
          <w:lang w:val="pt_PT" w:bidi="pt_PT"/>
        </w:rPr>
        <w:t xml:space="preserve">Parem aqui e, em grupo, discutam qual termo vocês usarão para </w:t>
      </w:r>
      <w:r>
        <w:rPr>
          <w:b/>
          <w:lang w:val="pt_PT" w:bidi="pt_PT"/>
        </w:rPr>
        <w:t>corbã</w:t>
      </w:r>
      <w:r>
        <w:rPr>
          <w:lang w:val="pt_PT" w:bidi="pt_PT"/>
        </w:rPr>
        <w:t>. Pausem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7:14–23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escutem Marcos 7.14–23 e guardem em seus corações.</w:t>
      </w:r>
    </w:p>
    <w:p>
      <w:pPr/>
      <w:r>
        <w:rPr>
          <w:lang w:val="pt_PT" w:bidi="pt_PT"/>
        </w:rPr>
      </w:r>
      <w:r>
        <w:rPr>
          <w:lang w:val="pt_PT" w:bidi="pt_PT"/>
        </w:rPr>
        <w:t>Ouçam uma versão em áudio de Marcos 7.14–23 três vezes, em três traduções diferentes, se possível. Em seguida, conversem em grupo sobre as seguintes perguntas:</w:t>
      </w:r>
    </w:p>
    <w:p>
      <w:pPr>
        <w:pStyle w:val="ListNumber"/>
        <w:numPr>
          <w:ilvl w:val="0"/>
          <w:numId w:val="44"/>
        </w:numPr>
        <w:spacing w:line="240" w:lineRule="auto"/>
        <w:ind w:left="720"/>
      </w:pPr>
      <w:r>
        <w:rPr>
          <w:lang w:val="pt_PT" w:bidi="pt_PT"/>
        </w:rPr>
      </w:r>
      <w:r>
        <w:rPr>
          <w:lang w:val="pt_PT" w:bidi="pt_PT"/>
        </w:rPr>
        <w:t>O que vocês gostam nessa passagem?</w:t>
      </w:r>
    </w:p>
    <w:p>
      <w:pPr>
        <w:pStyle w:val="ListNumber"/>
        <w:spacing w:line="240" w:lineRule="auto"/>
        <w:ind w:left="720"/>
      </w:pPr>
      <w:r>
        <w:rPr>
          <w:lang w:val="pt_PT" w:bidi="pt_PT"/>
        </w:rPr>
      </w:r>
      <w:r>
        <w:rPr>
          <w:lang w:val="pt_PT" w:bidi="pt_PT"/>
        </w:rPr>
        <w:t>O que vocês não gostam ou não entendem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impacta o dia a dia de vocês?</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Ouçam uma versão em áudio de Marcos 7.14–23 na tradução mais fácil de entender.</w:t>
      </w:r>
    </w:p>
    <w:p>
      <w:pPr/>
      <w:r>
        <w:rPr>
          <w:lang w:val="pt_PT" w:bidi="pt_PT"/>
        </w:rPr>
      </w:r>
      <w:r>
        <w:rPr>
          <w:lang w:val="pt_PT" w:bidi="pt_PT"/>
        </w:rPr>
        <w:t>Jesus acabou de repreender os fariseus e os mestres da lei por encontrarem maneiras inteligentes de desobedecer às leis de Deus por meio das tradições que foram transmitidas de geração em geração. Jesus volta a explicar o que contamina a pessoa e o que a torna pura ou impura. Para Deus, o que realmente importa é aquilo que está dentro dos nossos corações, e não aquilo que fazemos ou aparentamos por fora. Jesus agora chama a multidão para se reunir ao seu redor, para que todos possam ouvir a importante mensagem que ele tem para dizer. Jesus diz à multidão para “ouvir e entender”. Ele está pedindo que as pessoas escutem atentamente porque o que está prestes a dizer é importante. Jesus quer que a multidão preste atenção e entenda que ele está tentando revelar a verdade de Deus a eles.</w:t>
      </w:r>
    </w:p>
    <w:p>
      <w:pPr/>
      <w:r>
        <w:rPr>
          <w:lang w:val="pt_PT" w:bidi="pt_PT"/>
        </w:rPr>
      </w:r>
      <w:r>
        <w:rPr>
          <w:lang w:val="pt_PT" w:bidi="pt_PT"/>
        </w:rPr>
        <w:t>Parem aqui e discutam como seus mestres ou homens sábios chamam a atenção das pessoas quando estão ensinando, a fim de mostrar que aquele ensino é importante. Pausem este áudio aqui.</w:t>
      </w:r>
    </w:p>
    <w:p>
      <w:pPr/>
      <w:r>
        <w:rPr>
          <w:lang w:val="pt_PT" w:bidi="pt_PT"/>
        </w:rPr>
      </w:r>
      <w:r>
        <w:rPr>
          <w:lang w:val="pt_PT" w:bidi="pt_PT"/>
        </w:rPr>
        <w:t>Jesus conta uma parábola. Uma parábola era um tipo especial de história que Jesus contava. Parábolas usavam coisas do dia a dia para descrever ideias mais profundas sobre Deus. As parábolas eram frequentemente difíceis de entender, a menos que as pessoas realmente tentassem escutar. Jesus diz: “Nada de fora de uma pessoa pode contaminá-la entrando nela. Em vez disso, é o que sai de uma pessoa que a contamina”. Quando Jesus diz “nada externo a uma pessoa” aqui, ele está se referindo a qualquer tipo de comida. Ele está dizendo que a comida que vocês colocam em sua boca não os torna impuros, ou inadequados para o serviço a Deus. Em vez disso, é o que sai de uma pessoa que a torna impura. Jesus quer dizer que o que sai da pessoa são nossos pensamentos internos, o que temos em nossos corações, quem realmente somos.</w:t>
      </w:r>
    </w:p>
    <w:p>
      <w:pPr/>
      <w:r>
        <w:rPr>
          <w:lang w:val="pt_PT" w:bidi="pt_PT"/>
        </w:rPr>
      </w:r>
      <w:r>
        <w:rPr>
          <w:lang w:val="pt_PT" w:bidi="pt_PT"/>
        </w:rPr>
        <w:t>No Antigo Testamento havia certos alimentos que as pessoas não deveriam comer. Esses alimentos eram considerados impuros. Os fariseus acreditavam que, se uma pessoa comesse alimentos impuros, precisaria passar por uma cerimônia de purificação para se tornar pura novamente e aceitável diante de Deus. Os fariseus e os discípulos haviam entendido mal o propósito dos alimentos impuros no Antigo Testamento. Esses alimentos, juntamente com outros rituais de purificação, como os sacrifícios, serviam como um lembrete de que todos nascem com o pecado em seus corações e precisavam de um salvador para purificá-los de toda iniquidade. Jesus é o salvador prometido que as pessoas estavam esperando. Ele é quem, finalmente, vai restaurar tudo ao seu devido lugar. Ele purificará o nosso ser interior, e tornará os nossos pensamentos e corações puros e bons novamente.</w:t>
      </w:r>
    </w:p>
    <w:p>
      <w:pPr/>
      <w:r>
        <w:rPr>
          <w:lang w:val="pt_PT" w:bidi="pt_PT"/>
        </w:rPr>
      </w:r>
      <w:r>
        <w:rPr>
          <w:lang w:val="pt_PT" w:bidi="pt_PT"/>
        </w:rPr>
        <w:t>Estar impuro ou contaminado significa que as pessoas não estão em condições adequadas de servir a Deus. As tradições religiosas deram às pessoas listas de regras para permanecerem “limpas” ou “puras”, coisas que elas devem fazer para se lavar, e coisas que não deveriam comer ou tocar. Quando as pessoas estavam “puras” ou “limpas”, podiam adorar a Deus e participar da vida em sociedade. Jesus subverte essa maneira tradicional de pensar e explica que ninguém consegue obedecer regras suficientes para ser “limpo” ou "apto a servir a Deus". O mais importante é o coração de alguém, ou seja, o seu caráter moral, seja seu comportamento aceitável a Deus ou não. Jesus não está de forma alguma dizendo que as leis judaicas sobre a pureza são erradas ou que as pessoas devem parar de segui-las, mas ele explica de onde vem a verdadeira limpeza. Jesus explica que seguir as regras judaicas nos faz parecer puros por fora, mas é o que há em nosso coração que interessa a Deus. As pessoas descreviam o coração como o lugar onde estavam as emoções e as características de uma pessoa.</w:t>
      </w:r>
    </w:p>
    <w:p>
      <w:pPr/>
      <w:r>
        <w:rPr>
          <w:lang w:val="pt_PT" w:bidi="pt_PT"/>
        </w:rPr>
      </w:r>
      <w:r>
        <w:rPr>
          <w:lang w:val="pt_PT" w:bidi="pt_PT"/>
        </w:rPr>
        <w:t>Parem aqui e analisem as coisas que fazem alguém ser considerado aceitável para adorar e servir os deuses em sua cultura? Há cerimônias especiais que vocês têm de celebrar? Descrevam-nas. Pausem este áudio aqui.</w:t>
      </w:r>
    </w:p>
    <w:p>
      <w:pPr/>
      <w:r>
        <w:rPr>
          <w:lang w:val="pt_PT" w:bidi="pt_PT"/>
        </w:rPr>
      </w:r>
      <w:r>
        <w:rPr>
          <w:lang w:val="pt_PT" w:bidi="pt_PT"/>
        </w:rPr>
        <w:t>O livro escrito por Marcos revela o padrão de Jesus ensinar publicamente e depois esclarecer em particular aos seus discípulos. Isso acontece novamente aqui. Jesus diz algo em público a uma grande multidão, e então ele vai embora (ou entra em uma casa) e seus discípulos pedem por mais explicações.</w:t>
      </w:r>
    </w:p>
    <w:p>
      <w:pPr/>
      <w:r>
        <w:rPr>
          <w:lang w:val="pt_PT" w:bidi="pt_PT"/>
        </w:rPr>
      </w:r>
      <w:r>
        <w:rPr>
          <w:lang w:val="pt_PT" w:bidi="pt_PT"/>
        </w:rPr>
        <w:t>Jesus começa a explicar seu ensino. Primeiro, Jesus diz que a comida não pode tornar alguém impuro. A comida entra em nosso estômago, não em nossos corações. Marcos nos oferece a interpretação adicional de que, pelo ensino de Jesus, todos os alimentos são aceitáveis. Então Jesus dá uma lista de 13 coisas malignas, que realmente contaminam uma pessoa ou a tornam impura. Depois de mencionar “pensamentos malignos”, Marcos lista seis ações más e depois seis características morais perversas.</w:t>
      </w:r>
    </w:p>
    <w:p>
      <w:pPr/>
      <w:r>
        <w:rPr>
          <w:lang w:val="pt_PT" w:bidi="pt_PT"/>
        </w:rPr>
      </w:r>
      <w:r>
        <w:rPr>
          <w:lang w:val="pt_PT" w:bidi="pt_PT"/>
        </w:rPr>
        <w:t>As ações sobre as quais Jesus fala são classificadas como imoralidade sexual (ou fornicação). Esse é um termo abrangente que se refere a qualquer tipo de imoralidade sexual. Ele então fala sobre roubo, ou furto, e assassinato.</w:t>
      </w:r>
    </w:p>
    <w:p>
      <w:pPr/>
      <w:r>
        <w:rPr>
          <w:lang w:val="pt_PT" w:bidi="pt_PT"/>
        </w:rPr>
      </w:r>
      <w:r>
        <w:rPr>
          <w:lang w:val="pt_PT" w:bidi="pt_PT"/>
        </w:rPr>
        <w:t>Ele fala sobre adultério, que é um ato de imoralidade sexual com alguém que não é sua esposa ou marido. Ele fala sobre cobiça, que pode se referir ao ciúme de uma forma sexual. Ele fala sobre perversidade, um termo genérico que se refere aos atos intencionais de maldade.</w:t>
      </w:r>
    </w:p>
    <w:p>
      <w:pPr/>
      <w:r>
        <w:rPr>
          <w:lang w:val="pt_PT" w:bidi="pt_PT"/>
        </w:rPr>
      </w:r>
      <w:r>
        <w:rPr>
          <w:lang w:val="pt_PT" w:bidi="pt_PT"/>
        </w:rPr>
        <w:t>Então Jesus lista características sobre uma pessoa que é má. A primeira característica que Jesus menciona é o engano, que se caracteriza por mentiras e traições. Em seguida, ele menciona desejos lascivos e inveja, que acontece quando alguém deseja algo que outra pessoa possui. Jesus menciona a maledicência, que é dizer algo ruim sobre outra pessoa, mas com maior frequência é usada sobre dizer algo ruim sobre Deus. Ele fala sobre orgulho, que é arrogância ou a sensação de ser superior aos outros, e da insensatez, que se refere à característica de alguém que não conhece a Deus e não deseja conhecê-lo.</w:t>
      </w:r>
    </w:p>
    <w:p>
      <w:pPr/>
      <w:r>
        <w:rPr>
          <w:lang w:val="pt_PT" w:bidi="pt_PT"/>
        </w:rPr>
      </w:r>
      <w:r>
        <w:rPr>
          <w:lang w:val="pt_PT" w:bidi="pt_PT"/>
        </w:rPr>
        <w:t>Parem aqui e analisem que características, na sua cultura, fazem alguém ser considerado uma "pessoa má". O que torna alguém uma “pessoa boa” em sua cultura? Falem sobre elas entre vocês.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Ouçam uma versão em áudio de Marcos 7.14–23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chama a multidão para vir e ouvi-lo. Ele havia acabado de falar com os fariseus e os mestres da lei religiosa. Ele diz à multidão: “Todos vocês, escutem e tentem entender. Não é o que entra em seu corpo contamina vocês. Vocês são contaminados pelo que vem de seus corações”. </w:t>
      </w:r>
    </w:p>
    <w:p>
      <w:pPr/>
      <w:r>
        <w:rPr>
          <w:lang w:val="pt_PT" w:bidi="pt_PT"/>
        </w:rPr>
      </w:r>
      <w:r>
        <w:rPr>
          <w:b/>
          <w:lang w:val="pt_PT" w:bidi="pt_PT"/>
        </w:rPr>
        <w:t>Na segunda cena:</w:t>
      </w:r>
      <w:r>
        <w:rPr>
          <w:lang w:val="pt_PT" w:bidi="pt_PT"/>
        </w:rPr>
        <w:t xml:space="preserve"> Jesus entra em uma casa e seus discípulos perguntam-lhe o que ele quer dizer com isso. Ele lhes explica o que quis dizer.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 e os mestres da lei religiosa ainda estão lá (embora não sejam mencionados na história)</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Como um grupo, prestem atenção a essas partes do cenário: na primeira cena, Jesus acabou de terminar sua discussão com os fariseus e os mestres da lei. A multidão já estava com Jesus e os fariseus, mas ele havia falado diretamente com eles na passagem anterior. Jesus agora atrai a multidão a si e lhes diz para escutarem e tentem entender, porque o que ele vai dizer é importante. Quando Jesus pede à multidão que tente entender, não é porque a mensagem seja muito complicada, mas porque este pode ser difícil um ensino difícil de aceitar. As pessoas, particularmente os fariseus, seguiam de perto suas tradições religiosas e pensavam que, se lavassem as coisas de uma certa maneira, não comessem certos alimentos e seguissem muitas outras tradições e rituais de purificação, poderiam se manter longe do pecado e ser espiritualmente puros e aceitáveis diante de Deus. Jesus afirma que uma pessoa é contaminada pelo que vem do seu coração, não pelo que entra em seu corpo. Não nos é dito como os fariseus ou a multidão respondem ao ensinamento de Jesus. Jesus não continua ensinando à multidão; em vez disso, ele se afasta. Essa era provavelmente uma declaração difícil de aceitar, significaria uma mudança completa na compreensão das pessoas sobre como se tornar aceitável diante de Deus. Sabemos que mesmo os discípulos com um relacionamento próximo com Jesus não entendiam o significado do que ele estava dizendo, não porque não fossem inteligentes, mas porque essa era uma nova maneira de pensar.</w:t>
      </w:r>
    </w:p>
    <w:p>
      <w:pPr/>
      <w:r>
        <w:rPr>
          <w:lang w:val="pt_PT" w:bidi="pt_PT"/>
        </w:rPr>
      </w:r>
      <w:r>
        <w:rPr>
          <w:lang w:val="pt_PT" w:bidi="pt_PT"/>
        </w:rPr>
        <w:t>Parem aqui e discutam essa pergunta como um grupo: descrevam um momento em que sua compreensão de algo mudou. Quão fácil era aceitar essa nova maneira de pensar? Pausem este áudio aqui.</w:t>
      </w:r>
    </w:p>
    <w:p>
      <w:pPr/>
      <w:r>
        <w:rPr>
          <w:lang w:val="pt_PT" w:bidi="pt_PT"/>
        </w:rPr>
      </w:r>
      <w:r>
        <w:rPr>
          <w:lang w:val="pt_PT" w:bidi="pt_PT"/>
        </w:rPr>
        <w:t>Na segunda cena, Jesus está dentro de uma casa. Seus discípulos vêm ter com ele e perguntam o que ele quer dizer. Era comum os discípulos fazerem perguntas sobre o que Jesus quis dizer. Eles estão aprendendo com Jesus; ele é seu mestre. Jesus questiona seus discípulos sem esperar uma resposta. Jesus pergunta se eles não entendem. O que Jesus está realmente dizendo é que não é a comida que pode contaminá-los. Alimentos não entram em seus corações, eles entram em seus estômagos e depois saem de seus corpos. Então a ação muda de Jesus falando para Marcos nos dando informações adicionais. Marcos diz que, ao declarar isso, Jesus afirmou que todo tipo de comida é aceitável aos olhos de Deus. Alguns alimentos eram considerados impuros no Antigo Testamento, para servir como um lembrete de que todos nascemos com o pecado em nossos corações e precisamos de um salvador. Marcos agora está nos dizendo que Jesus está declarando todos os alimentos como “puros” (“puros” significa aceitáveis para Deus). Jesus é o salvador prometido, que purificará as pessoas de seus pecados e mudará os desejos de seus corações.</w:t>
      </w:r>
    </w:p>
    <w:p>
      <w:pPr/>
      <w:r>
        <w:rPr>
          <w:lang w:val="pt_PT" w:bidi="pt_PT"/>
        </w:rPr>
      </w:r>
      <w:r>
        <w:rPr>
          <w:lang w:val="pt_PT" w:bidi="pt_PT"/>
        </w:rPr>
        <w:t>Jesus continua dizendo que o que sai de uma pessoa é o que a contamina. O que está dentro do coração de alguém é o que sai dele: pensamentos malignos, imoralidade sexual, roubo, assassinato, adultério, perversidade, engano, sensualidade, inveja, calúnia, orgulho, insensatez. Todos eles vêm de dentro, e contaminam uma pessoa.</w:t>
      </w:r>
    </w:p>
    <w:p>
      <w:pPr/>
      <w:r>
        <w:rPr>
          <w:lang w:val="pt_PT" w:bidi="pt_PT"/>
        </w:rPr>
      </w:r>
      <w:r>
        <w:rPr>
          <w:lang w:val="pt_PT" w:bidi="pt_PT"/>
        </w:rPr>
        <w:t>Parem aqui e discutam como um grupo: como vocês falam sobre ações e características malignas quando estão ensinando o que não se deve fazer? Como vocês descreverão essa lista de características? Como vocês se lembrarão das ações descritas na lista? Pratiquem recitando a lista das 13 ações e características e decidam qual é a melhor maneira de falar sobre elas. Vocês podem reordenar a lista se for mais fácil lembrá-la de outra maneira. Pausem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Ouçam uma versão em áudio de Marcos 7.14–23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 e os mestres da lei religiosa ainda estão lá (embora não sejam mencionados na história)</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 de Jesus.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que interpretando o personagem: “O que você está sentindo ou pensando?”. A pessoa que está interpretando deve responder o que estaria sentindo ou pensando se fosse aquele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chama as multidões para junto de si. Ele explica que nada do que vem de fora e entra numa pessoa pode contaminá-la. São as coisas que saem da pessoa que a contaminam.</w:t>
      </w:r>
    </w:p>
    <w:p>
      <w:pPr/>
      <w:r>
        <w:rPr>
          <w:lang w:val="pt_PT" w:bidi="pt_PT"/>
        </w:rPr>
      </w:r>
      <w:r>
        <w:rPr>
          <w:lang w:val="pt_PT" w:bidi="pt_PT"/>
        </w:rPr>
        <w:t>Pausem a encenação. Perguntem à pessoa que interpreta Jesus: “O que você está sentindo ou pensando?”. Vocês podem ouvir coisas como: “Quero ter certeza de que todos entendem o que eu digo”, “Eu estou frustrado com os fariseus e os mestres da lei religiosa”, ou “Estou tentando ajudar pessoas que realmente não entendem as verdades sobre Deus”. Continuem a encenação.</w:t>
      </w:r>
    </w:p>
    <w:p>
      <w:pPr/>
      <w:r>
        <w:rPr>
          <w:lang w:val="pt_PT" w:bidi="pt_PT"/>
        </w:rPr>
      </w:r>
      <w:r>
        <w:rPr>
          <w:lang w:val="pt_PT" w:bidi="pt_PT"/>
        </w:rPr>
        <w:t>Jesus entra em uma casa. Seus discípulos questionam sobre seu ensino.</w:t>
      </w:r>
    </w:p>
    <w:p>
      <w:pPr/>
      <w:r>
        <w:rPr>
          <w:lang w:val="pt_PT" w:bidi="pt_PT"/>
        </w:rPr>
      </w:r>
      <w:r>
        <w:rPr>
          <w:lang w:val="pt_PT" w:bidi="pt_PT"/>
        </w:rPr>
        <w:t>Pausem a encenação. Perguntes às pessoas que interpretam os discípulos: “O que vocês estão sentindo ou pensando?”. Vocês podem ouvir coisas como: “Nós ainda estamos confusos”, “Não entendemos nada”, ou “Parece que Jesus está indo contra nossas tradições e nós não entendemos o porquê”. Continuem a encenação.</w:t>
      </w:r>
    </w:p>
    <w:p>
      <w:pPr/>
      <w:r>
        <w:rPr>
          <w:lang w:val="pt_PT" w:bidi="pt_PT"/>
        </w:rPr>
      </w:r>
      <w:r>
        <w:rPr>
          <w:lang w:val="pt_PT" w:bidi="pt_PT"/>
        </w:rPr>
        <w:t>Jesus lhes diz: “Vocês também não entendem?". Vocês não percebem que qualquer coisa externa que entra em uma pessoa não pode contaminá-la? Isso não entra em seu coração, mas em seu estômago e depois deixa seu corpo”. Então ele explica: “O que sai de uma pessoa é o que a contamina”.</w:t>
      </w:r>
    </w:p>
    <w:p>
      <w:pPr/>
      <w:r>
        <w:rPr>
          <w:lang w:val="pt_PT" w:bidi="pt_PT"/>
        </w:rPr>
      </w:r>
      <w:r>
        <w:rPr>
          <w:lang w:val="pt_PT" w:bidi="pt_PT"/>
        </w:rPr>
        <w:t>Pausem a encenação. Perguntem ao ator que interpreta Jesus: “O que você está sentindo ou pensando?”. Vocês podem ouvir coisas como: “Me sinto frustrado” ou “Estou tentando fazê-los parar de olhar apenas as ações das pessoas e o que elas mostram por fora e passar a olhar para o que está dentro de seus corações”. Continuem a encenação.</w:t>
      </w:r>
    </w:p>
    <w:p>
      <w:pPr/>
      <w:r>
        <w:rPr>
          <w:lang w:val="pt_PT" w:bidi="pt_PT"/>
        </w:rPr>
      </w:r>
      <w:r>
        <w:rPr>
          <w:lang w:val="pt_PT" w:bidi="pt_PT"/>
        </w:rPr>
        <w:t xml:space="preserve">Após a ação, perguntem às pessoas que interpretam os discípulos: “Como vocês estão se sentindo?”. Vocês podem ouvir coisas como: “Sentimos que tudo está mudando” ou “Nós ainda não entendemos”. </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Ouçam uma versão em áudio de Marcos 7.14–23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Jesus chamou a multidão para vir e ouvir, e disse: “Todos vocês, escutem. Tentem entender. Não é o que entra em seus corpos que vai contaminá-los. Você são contaminados pelo que entra em seus corações".</w:t>
      </w:r>
    </w:p>
    <w:p>
      <w:pPr/>
      <w:r>
        <w:rPr>
          <w:lang w:val="pt_PT" w:bidi="pt_PT"/>
        </w:rPr>
      </w:r>
      <w:r>
        <w:rPr>
          <w:lang w:val="pt_PT" w:bidi="pt_PT"/>
        </w:rPr>
        <w:t xml:space="preserve">Quando Jesus fala sobre </w:t>
      </w:r>
      <w:r>
        <w:rPr>
          <w:b/>
          <w:lang w:val="pt_PT" w:bidi="pt_PT"/>
        </w:rPr>
        <w:t>contaminar</w:t>
      </w:r>
      <w:r>
        <w:rPr>
          <w:lang w:val="pt_PT" w:bidi="pt_PT"/>
        </w:rPr>
        <w:t>, está se referindo a um estado em que alguém ou algo não está apto para o serviço a Deus, ou tem alguma característica que o torna inadequado para o serviço naquele momento. As pessoas podem tornar-se impuras ou limpas novamente por suas ações e por sua saúde.</w:t>
      </w:r>
    </w:p>
    <w:p>
      <w:pPr/>
      <w:r>
        <w:rPr>
          <w:lang w:val="pt_PT" w:bidi="pt_PT"/>
        </w:rPr>
      </w:r>
      <w:r>
        <w:rPr>
          <w:lang w:val="pt_PT" w:bidi="pt_PT"/>
        </w:rPr>
        <w:t xml:space="preserve">Parem aqui e, em grupo, discutam qual palavra ou frase vocês usarão para </w:t>
      </w:r>
      <w:r>
        <w:rPr>
          <w:b/>
          <w:lang w:val="pt_PT" w:bidi="pt_PT"/>
        </w:rPr>
        <w:t>contaminar</w:t>
      </w:r>
      <w:r>
        <w:rPr>
          <w:lang w:val="pt_PT" w:bidi="pt_PT"/>
        </w:rPr>
        <w:t>. Pausem este áudio aqui.</w:t>
      </w:r>
    </w:p>
    <w:p>
      <w:pPr/>
      <w:r>
        <w:rPr>
          <w:lang w:val="pt_PT" w:bidi="pt_PT"/>
        </w:rPr>
      </w:r>
      <w:r>
        <w:rPr>
          <w:lang w:val="pt_PT" w:bidi="pt_PT"/>
        </w:rPr>
        <w:t xml:space="preserve">Jesus diz que alguém pode ser contaminado pelo que vem do seu coração. O </w:t>
      </w:r>
      <w:r>
        <w:rPr>
          <w:b/>
          <w:lang w:val="pt_PT" w:bidi="pt_PT"/>
        </w:rPr>
        <w:t>coração</w:t>
      </w:r>
      <w:r>
        <w:rPr>
          <w:lang w:val="pt_PT" w:bidi="pt_PT"/>
        </w:rPr>
        <w:t xml:space="preserve"> era considerado o lugar onde estavam as emoções e as características das pessoas. Usem a mesma palavra ou frase para "coração" que vocês usaram nas passagens anteriores.</w:t>
      </w:r>
    </w:p>
    <w:p>
      <w:pPr/>
      <w:r>
        <w:rPr>
          <w:lang w:val="pt_PT" w:bidi="pt_PT"/>
        </w:rPr>
      </w:r>
      <w:r>
        <w:rPr>
          <w:lang w:val="pt_PT" w:bidi="pt_PT"/>
        </w:rPr>
        <w:t xml:space="preserve">Jesus entrou em uma casa para se afastar da multidão, e seus discípulos perguntaram-lhe o que ele quis dizer com a parábola que ele havia acabado de usar. Lembrem-se de usar a mesma palavra para </w:t>
      </w:r>
      <w:hyperlink r:id="rId58">
        <w:r>
          <w:rPr>
            <w:lang w:val="pt_PT" w:bidi="pt_PT"/>
          </w:rPr>
          <w:rPr>
            <w:color w:val="0000EE"/>
            <w:u w:val="single"/>
          </w:rPr>
          <w:t>discípulos</w:t>
        </w:r>
      </w:hyperlink>
      <w:r>
        <w:rPr>
          <w:lang w:val="pt_PT" w:bidi="pt_PT"/>
        </w:rPr>
        <w:t xml:space="preserve"> nesta passagem como vocês usaram nas passagens anteriores em Marcos.</w:t>
      </w:r>
    </w:p>
    <w:p>
      <w:pPr/>
      <w:r>
        <w:rPr>
          <w:lang w:val="pt_PT" w:bidi="pt_PT"/>
        </w:rPr>
      </w:r>
      <w:r>
        <w:rPr>
          <w:lang w:val="pt_PT" w:bidi="pt_PT"/>
        </w:rPr>
        <w:t xml:space="preserve">Uma </w:t>
      </w:r>
      <w:r>
        <w:rPr>
          <w:b/>
          <w:lang w:val="pt_PT" w:bidi="pt_PT"/>
        </w:rPr>
        <w:t>parábola</w:t>
      </w:r>
      <w:r>
        <w:rPr>
          <w:lang w:val="pt_PT" w:bidi="pt_PT"/>
        </w:rPr>
        <w:t xml:space="preserve"> era um tipo especial de história que Jesus contava. Era contada usando coisas cotidianas para descrever coisas mais profundas sobre Deus. As parábolas eram frequentemente difíceis de entender, a menos que as pessoas realmente tentassem escutar.</w:t>
      </w:r>
    </w:p>
    <w:p>
      <w:pPr/>
      <w:r>
        <w:rPr>
          <w:lang w:val="pt_PT" w:bidi="pt_PT"/>
        </w:rPr>
      </w:r>
      <w:r>
        <w:rPr>
          <w:lang w:val="pt_PT" w:bidi="pt_PT"/>
        </w:rPr>
        <w:t xml:space="preserve">Parem aqui e, como um grupo, discutam qual palavra ou frase vocês usarão para </w:t>
      </w:r>
      <w:r>
        <w:rPr>
          <w:b/>
          <w:lang w:val="pt_PT" w:bidi="pt_PT"/>
        </w:rPr>
        <w:t>parábola</w:t>
      </w:r>
      <w:r>
        <w:rPr>
          <w:lang w:val="pt_PT" w:bidi="pt_PT"/>
        </w:rPr>
        <w:t xml:space="preserve">. Procurem </w:t>
      </w:r>
      <w:hyperlink r:id="rId71">
        <w:r>
          <w:rPr>
            <w:lang w:val="pt_PT" w:bidi="pt_PT"/>
          </w:rPr>
          <w:rPr>
            <w:color w:val="0000EE"/>
            <w:u w:val="single"/>
          </w:rPr>
          <w:t>parábola</w:t>
        </w:r>
      </w:hyperlink>
      <w:r>
        <w:rPr>
          <w:lang w:val="pt_PT" w:bidi="pt_PT"/>
        </w:rPr>
        <w:t xml:space="preserve"> no Glossário Mestre para mais informações. Pausem este áudio aqui.</w:t>
      </w:r>
    </w:p>
    <w:p>
      <w:pPr/>
      <w:r>
        <w:rPr>
          <w:lang w:val="pt_PT" w:bidi="pt_PT"/>
        </w:rPr>
      </w:r>
      <w:r>
        <w:rPr>
          <w:lang w:val="pt_PT" w:bidi="pt_PT"/>
        </w:rPr>
        <w:t xml:space="preserve">Jesus continua a falar sobre coisas más. </w:t>
      </w:r>
    </w:p>
    <w:p>
      <w:pPr/>
      <w:r>
        <w:rPr>
          <w:lang w:val="pt_PT" w:bidi="pt_PT"/>
        </w:rPr>
      </w:r>
      <w:r>
        <w:rPr>
          <w:b/>
          <w:lang w:val="pt_PT" w:bidi="pt_PT"/>
        </w:rPr>
        <w:t>Pensamentos maus</w:t>
      </w:r>
      <w:r>
        <w:rPr>
          <w:lang w:val="pt_PT" w:bidi="pt_PT"/>
        </w:rPr>
        <w:t xml:space="preserve"> são os pensamentos de pessoas que fazem coisas más. Então, podemos dividir coisas iníquas em ações e características.</w:t>
      </w:r>
    </w:p>
    <w:p>
      <w:pPr/>
      <w:r>
        <w:rPr>
          <w:lang w:val="pt_PT" w:bidi="pt_PT"/>
        </w:rPr>
      </w:r>
      <w:r>
        <w:rPr>
          <w:lang w:val="pt_PT" w:bidi="pt_PT"/>
        </w:rPr>
        <w:t xml:space="preserve">As ações sobre as quais Jesus fala são classificadas como </w:t>
      </w:r>
      <w:r>
        <w:rPr>
          <w:b/>
          <w:lang w:val="pt_PT" w:bidi="pt_PT"/>
        </w:rPr>
        <w:t>imoralidade sexual</w:t>
      </w:r>
      <w:r>
        <w:rPr>
          <w:lang w:val="pt_PT" w:bidi="pt_PT"/>
        </w:rPr>
        <w:t xml:space="preserve"> (ou </w:t>
      </w:r>
      <w:r>
        <w:rPr>
          <w:b/>
          <w:lang w:val="pt_PT" w:bidi="pt_PT"/>
        </w:rPr>
        <w:t>fornicação</w:t>
      </w:r>
      <w:r>
        <w:rPr>
          <w:lang w:val="pt_PT" w:bidi="pt_PT"/>
        </w:rPr>
        <w:t xml:space="preserve">). Esse é um termo amplo que se refere a qualquer tipo de imoralidade sexual. </w:t>
      </w:r>
    </w:p>
    <w:p>
      <w:pPr/>
      <w:r>
        <w:rPr>
          <w:lang w:val="pt_PT" w:bidi="pt_PT"/>
        </w:rPr>
      </w:r>
      <w:r>
        <w:rPr>
          <w:lang w:val="pt_PT" w:bidi="pt_PT"/>
        </w:rPr>
        <w:t xml:space="preserve">Ele então fala sobre </w:t>
      </w:r>
      <w:r>
        <w:rPr>
          <w:b/>
          <w:lang w:val="pt_PT" w:bidi="pt_PT"/>
        </w:rPr>
        <w:t>roubo</w:t>
      </w:r>
      <w:r>
        <w:rPr>
          <w:lang w:val="pt_PT" w:bidi="pt_PT"/>
        </w:rPr>
        <w:t xml:space="preserve">, ou </w:t>
      </w:r>
      <w:r>
        <w:rPr>
          <w:b/>
          <w:lang w:val="pt_PT" w:bidi="pt_PT"/>
        </w:rPr>
        <w:t>furto</w:t>
      </w:r>
      <w:r>
        <w:rPr>
          <w:lang w:val="pt_PT" w:bidi="pt_PT"/>
        </w:rPr>
        <w:t xml:space="preserve">, e </w:t>
      </w:r>
      <w:r>
        <w:rPr>
          <w:b/>
          <w:lang w:val="pt_PT" w:bidi="pt_PT"/>
        </w:rPr>
        <w:t>assassinato</w:t>
      </w:r>
      <w:r>
        <w:rPr>
          <w:lang w:val="pt_PT" w:bidi="pt_PT"/>
        </w:rPr>
        <w:t xml:space="preserve">. </w:t>
      </w:r>
    </w:p>
    <w:p>
      <w:pPr/>
      <w:r>
        <w:rPr>
          <w:lang w:val="pt_PT" w:bidi="pt_PT"/>
        </w:rPr>
      </w:r>
      <w:r>
        <w:rPr>
          <w:lang w:val="pt_PT" w:bidi="pt_PT"/>
        </w:rPr>
        <w:t xml:space="preserve">Ele fala sobre </w:t>
      </w:r>
      <w:hyperlink r:id="rId92">
        <w:r>
          <w:rPr>
            <w:lang w:val="pt_PT" w:bidi="pt_PT"/>
          </w:rPr>
          <w:rPr>
            <w:color w:val="0000EE"/>
            <w:u w:val="single"/>
          </w:rPr>
          <w:t>adultério</w:t>
        </w:r>
      </w:hyperlink>
      <w:r>
        <w:rPr>
          <w:lang w:val="pt_PT" w:bidi="pt_PT"/>
        </w:rPr>
        <w:t>, que é imoralidade sexual com alguém que não é sua esposa ou marido.</w:t>
      </w:r>
    </w:p>
    <w:p>
      <w:pPr/>
      <w:r>
        <w:rPr>
          <w:lang w:val="pt_PT" w:bidi="pt_PT"/>
        </w:rPr>
      </w:r>
      <w:r>
        <w:rPr>
          <w:lang w:val="pt_PT" w:bidi="pt_PT"/>
        </w:rPr>
        <w:t xml:space="preserve">Ele fala sobre </w:t>
      </w:r>
      <w:r>
        <w:rPr>
          <w:b/>
          <w:lang w:val="pt_PT" w:bidi="pt_PT"/>
        </w:rPr>
        <w:t>cobiça</w:t>
      </w:r>
      <w:r>
        <w:rPr>
          <w:lang w:val="pt_PT" w:bidi="pt_PT"/>
        </w:rPr>
        <w:t>, que pode se referir ao ciúme de uma forma sexual.</w:t>
      </w:r>
    </w:p>
    <w:p>
      <w:pPr/>
      <w:r>
        <w:rPr>
          <w:lang w:val="pt_PT" w:bidi="pt_PT"/>
        </w:rPr>
      </w:r>
      <w:r>
        <w:rPr>
          <w:lang w:val="pt_PT" w:bidi="pt_PT"/>
        </w:rPr>
        <w:t xml:space="preserve">Ele fala sobre </w:t>
      </w:r>
      <w:r>
        <w:rPr>
          <w:b/>
          <w:lang w:val="pt_PT" w:bidi="pt_PT"/>
        </w:rPr>
        <w:t>perversidade</w:t>
      </w:r>
      <w:r>
        <w:rPr>
          <w:lang w:val="pt_PT" w:bidi="pt_PT"/>
        </w:rPr>
        <w:t>, um termo geral que se refere aos atos intencionais de maldade.</w:t>
      </w:r>
    </w:p>
    <w:p>
      <w:pPr/>
      <w:r>
        <w:rPr>
          <w:lang w:val="pt_PT" w:bidi="pt_PT"/>
        </w:rPr>
      </w:r>
      <w:r>
        <w:rPr>
          <w:lang w:val="pt_PT" w:bidi="pt_PT"/>
        </w:rPr>
        <w:t>Então Jesus enumera características que são malignas:</w:t>
      </w:r>
    </w:p>
    <w:p>
      <w:pPr>
        <w:pStyle w:val="ListBullet"/>
        <w:spacing w:line="240" w:lineRule="auto"/>
        <w:ind w:left="720"/>
      </w:pPr>
      <w:r>
        <w:rPr>
          <w:lang w:val="pt_PT" w:bidi="pt_PT"/>
        </w:rPr>
      </w:r>
      <w:r>
        <w:rPr>
          <w:b/>
          <w:lang w:val="pt_PT" w:bidi="pt_PT"/>
        </w:rPr>
        <w:t>Engano</w:t>
      </w:r>
      <w:r>
        <w:rPr>
          <w:lang w:val="pt_PT" w:bidi="pt_PT"/>
        </w:rPr>
        <w:t>, que se refere ao ato de mentir e trair a confiança.</w:t>
      </w:r>
    </w:p>
    <w:p>
      <w:pPr>
        <w:pStyle w:val="ListBullet"/>
        <w:spacing w:line="240" w:lineRule="auto"/>
        <w:ind w:left="720"/>
      </w:pPr>
      <w:r>
        <w:rPr>
          <w:lang w:val="pt_PT" w:bidi="pt_PT"/>
        </w:rPr>
      </w:r>
      <w:r>
        <w:rPr>
          <w:b/>
          <w:lang w:val="pt_PT" w:bidi="pt_PT"/>
        </w:rPr>
        <w:t>Desejos lascivos</w:t>
      </w:r>
    </w:p>
    <w:p>
      <w:pPr>
        <w:pStyle w:val="ListBullet"/>
        <w:spacing w:line="240" w:lineRule="auto"/>
        <w:ind w:left="720"/>
      </w:pPr>
      <w:r>
        <w:rPr>
          <w:lang w:val="pt_PT" w:bidi="pt_PT"/>
        </w:rPr>
      </w:r>
      <w:r>
        <w:rPr>
          <w:b/>
          <w:lang w:val="pt_PT" w:bidi="pt_PT"/>
        </w:rPr>
        <w:t>Inveja</w:t>
      </w:r>
      <w:r>
        <w:rPr>
          <w:lang w:val="pt_PT" w:bidi="pt_PT"/>
        </w:rPr>
        <w:t>, quando alguém quer algo que pertence a outra pessoa.</w:t>
      </w:r>
    </w:p>
    <w:p>
      <w:pPr>
        <w:pStyle w:val="ListBullet"/>
        <w:spacing w:line="240" w:lineRule="auto"/>
        <w:ind w:left="720"/>
      </w:pPr>
      <w:r>
        <w:rPr>
          <w:lang w:val="pt_PT" w:bidi="pt_PT"/>
        </w:rPr>
      </w:r>
      <w:r>
        <w:rPr>
          <w:b/>
          <w:lang w:val="pt_PT" w:bidi="pt_PT"/>
        </w:rPr>
        <w:t>Blasfêmia</w:t>
      </w:r>
      <w:r>
        <w:rPr>
          <w:lang w:val="pt_PT" w:bidi="pt_PT"/>
        </w:rPr>
        <w:t>, que é dizer algo ruim sobre outra pessoa, mas, na maioria das vezes, é usado quando se diz algo ruim sobre Deus.</w:t>
      </w:r>
    </w:p>
    <w:p>
      <w:pPr>
        <w:pStyle w:val="ListBullet"/>
        <w:spacing w:line="240" w:lineRule="auto"/>
        <w:ind w:left="720"/>
      </w:pPr>
      <w:r>
        <w:rPr>
          <w:lang w:val="pt_PT" w:bidi="pt_PT"/>
        </w:rPr>
      </w:r>
      <w:r>
        <w:rPr>
          <w:b/>
          <w:lang w:val="pt_PT" w:bidi="pt_PT"/>
        </w:rPr>
        <w:t>Orgulho</w:t>
      </w:r>
      <w:r>
        <w:rPr>
          <w:lang w:val="pt_PT" w:bidi="pt_PT"/>
        </w:rPr>
        <w:t xml:space="preserve"> é arrogância, ou pensar sobre si como sendo melhor que outros.</w:t>
      </w:r>
    </w:p>
    <w:p>
      <w:pPr>
        <w:pStyle w:val="ListBullet"/>
        <w:spacing w:line="240" w:lineRule="auto"/>
        <w:ind w:left="720"/>
      </w:pPr>
      <w:r>
        <w:rPr>
          <w:lang w:val="pt_PT" w:bidi="pt_PT"/>
        </w:rPr>
      </w:r>
      <w:r>
        <w:rPr>
          <w:b/>
          <w:lang w:val="pt_PT" w:bidi="pt_PT"/>
        </w:rPr>
        <w:t>Insensatez</w:t>
      </w:r>
      <w:r>
        <w:rPr>
          <w:lang w:val="pt_PT" w:bidi="pt_PT"/>
        </w:rPr>
        <w:t>, refere-se à característica de alguém que não conhece Deus e não quer conhecê-lo.</w:t>
      </w:r>
    </w:p>
    <w:p>
      <w:pPr/>
      <w:r>
        <w:rPr>
          <w:lang w:val="pt_PT" w:bidi="pt_PT"/>
        </w:rPr>
      </w:r>
      <w:r>
        <w:rPr>
          <w:lang w:val="pt_PT" w:bidi="pt_PT"/>
        </w:rPr>
        <w:t>Essas características que vêm do interior do caráter de alguém. Essas coisas fazem com que alguém seja considerado contaminado, impuro ou impróprio para o serviço a Deus.</w:t>
      </w:r>
    </w:p>
    <w:p>
      <w:pPr/>
      <w:r>
        <w:rPr>
          <w:lang w:val="pt_PT" w:bidi="pt_PT"/>
        </w:rPr>
      </w:r>
      <w:r>
        <w:rPr>
          <w:lang w:val="pt_PT" w:bidi="pt_PT"/>
        </w:rPr>
        <w:t>Parem aqui e, com um grupo, discutam quais palavras ou frases vocês usarão para essas ações e características malignas.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7:24–30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7.24–30 e guardem em seus corações.</w:t>
      </w:r>
    </w:p>
    <w:p>
      <w:pPr/>
      <w:r>
        <w:rPr>
          <w:lang w:val="pt_PT" w:bidi="pt_PT"/>
        </w:rPr>
      </w:r>
      <w:r>
        <w:rPr>
          <w:lang w:val="pt_PT" w:bidi="pt_PT"/>
        </w:rPr>
        <w:t>Ouça uma versão em áudio de Marcos 7.24–30 três vezes, em três traduções diferentes, se possível. Então, como um grupo, discuta as seguintes perguntas:</w:t>
      </w:r>
    </w:p>
    <w:p>
      <w:pPr>
        <w:pStyle w:val="ListNumber"/>
        <w:numPr>
          <w:ilvl w:val="0"/>
          <w:numId w:val="45"/>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7.24–30 na tradução mais fácil de entender.</w:t>
      </w:r>
    </w:p>
    <w:p>
      <w:pPr/>
      <w:r>
        <w:rPr>
          <w:lang w:val="pt_PT" w:bidi="pt_PT"/>
        </w:rPr>
      </w:r>
      <w:r>
        <w:rPr>
          <w:lang w:val="pt_PT" w:bidi="pt_PT"/>
        </w:rPr>
        <w:t>Sabemos que essa história aconteceu depois do ensino que a precedeu, mas não sabemos quanto tempo depois. Utilize um termo geral para um tempo decorrido. Sabemos pela mesma história em Mateus que os discípulos foram com Jesus, embora eles não sejam mencionados aqui. Nos versículos anteriores, Jesus acabara de ensinar que a pureza interna é melhor que a pureza ritual externa. Uma das regras rituais judaicas era que, se tocassem ou fizessem algo com pessoas não judaicas (chamadas os gentios), elas seriam impuras. No entanto, Jesus vai para a região de Tiro, na Fenícia Síria, ao norte da terra dos judeus. Essa é a única vez em que Jesus viajou fora dos limites de Israel. Jesus está nos mostrando em ações o que ele acabou de ensinar em palavras: que não nos tornamos limpos ou impuros por nossas ações externas. Lembre-se de que Marcos está falando com novos crentes gentios (crentes não judeus) em seu livro. Talvez Marcos também quisesse lembrar aos novos crentes gentios que Jesus realmente os viu como limpos e dignos de sua atenção.</w:t>
      </w:r>
    </w:p>
    <w:p>
      <w:pPr/>
      <w:r>
        <w:rPr>
          <w:lang w:val="pt_PT" w:bidi="pt_PT"/>
        </w:rPr>
      </w:r>
      <w:r>
        <w:rPr>
          <w:lang w:val="pt_PT" w:bidi="pt_PT"/>
        </w:rPr>
        <w:t>Mostre para a equipe de tradução os mapas que mostram a Galileia e a Fenícia da Síria, da qual Tiro é a cidade central. Pare este áudio aqui.</w:t>
      </w:r>
    </w:p>
    <w:p>
      <w:pPr/>
      <w:r>
        <w:rPr>
          <w:lang w:val="pt_PT" w:bidi="pt_PT"/>
        </w:rPr>
      </w:r>
      <w:r>
        <w:rPr>
          <w:lang w:val="pt_PT" w:bidi="pt_PT"/>
        </w:rPr>
        <w:t>Jesus queria sair para descansar por causa de todo o trabalho que ele estava fazendo, e não queria ser notado por ninguém. Mas o povo de Tiro já havia ouvido sobre seus milagres. Sabemos isso porque alguns deles vieram para ver Jesus quando ele estava perto do Mar da Galileia. O povo de Tiro queriam conhecer Jesus. Uma mulher, uma gentia, ou não judia, desta área ouviu que Jesus estava lá. Essa mulher era siro fenícia, o que significa que ela veio de uma parte da província da Síria chamada Fenícia. Ela veio ter com Jesus porque sua filha estava possuída. De outras histórias em Marcos, sabemos que os demônios eram cruéis com as pessoas que possuíam. Os demônios podem controlar os pensamentos ou ações de uma pessoa. Pode ser que essa menina estivesse sofrendo convulsões ou caindo no fogo, ou na água. A mulher caiu aos pés de Jesus. Isso não significa que ela tropeçou e caiu, mas, em vez disso, significa que ela se curvou aos pés de Jesus. Ela se ajoelhou e colocou seu rosto no chão para mostrar seu profundo respeito e tristeza por sua situação. Ela implorou e continuou implorando a Jesus para fazer com que o demônio deixe sua filha e pare de controlá-la. Sua filha ainda estava em casa e não com sua mãe.</w:t>
      </w:r>
    </w:p>
    <w:p>
      <w:pPr/>
      <w:r>
        <w:rPr>
          <w:lang w:val="pt_PT" w:bidi="pt_PT"/>
        </w:rPr>
      </w:r>
      <w:r>
        <w:rPr>
          <w:lang w:val="pt_PT" w:bidi="pt_PT"/>
        </w:rPr>
        <w:t>Pare aqui e discuta com sua equipe de tradução. Como você mostra respeito por um instrutor a quem você está implorando ajuda? Em sua cultura, o que significa curvar-se diante de alguém? Pare este áudio aqui.</w:t>
      </w:r>
    </w:p>
    <w:p>
      <w:pPr/>
      <w:r>
        <w:rPr>
          <w:lang w:val="pt_PT" w:bidi="pt_PT"/>
        </w:rPr>
      </w:r>
      <w:r>
        <w:rPr>
          <w:lang w:val="pt_PT" w:bidi="pt_PT"/>
        </w:rPr>
        <w:t>Jesus responde à mulher gentia usando uma parábola, ou uma história, para explicar a ela. Ele diz: “Não é correto pegar o pão das crianças e dá-lo aos cães. Primeiro, deixe as crianças comerem tudo o que elas querem”. A mulher teria entendido essa história, mas não o público. Veja o que essa história significa: Jesus está nos dando uma imagem de uma casa de família onde as crianças estão sentadas e comendo uma refeição. As “crianças” nesta história se referem ao povo judeu. Os cães na parábola são os amados cães da família que podem entrar enquanto comem — não são cães vadios ou cães selvagens. Eles geralmente se sentam ou esperam debaixo da mesa para que a família lhes dê comida da mesa. Jesus está dizendo à mulher que ele veio para servir o povo judeu primeiro. No Antigo Testamento, o povo judeu de Israel eram os filhos de Deus, ou o povo escolhido de Deus. Jesus compartilhou o evangelho ou boas novas com os judeus antes dos gentios. Isso pode parecer uma resposta dura de Jesus. No entanto, é também como um teste para a mulher. Jesus não quer que ela pense que ele é um mágico, que simplesmente fará o que ela quer. Quanta fé, ou confiança, em Jesus ela tem? A mulher não se sente insultada pela comparação com um cão. Em vez disso, ela sabe que na casa, as crianças geralmente soltam migalhas de pão para os cães durante a refeição. A mulher não está pedindo para receber mais do que os judeus, ou no lugar dos judeus. Ela tem fé e confiança de que Jesus pode fazer tudo isso ao mesmo tempo!</w:t>
      </w:r>
    </w:p>
    <w:p>
      <w:pPr/>
      <w:r>
        <w:rPr>
          <w:lang w:val="pt_PT" w:bidi="pt_PT"/>
        </w:rPr>
      </w:r>
      <w:r>
        <w:rPr>
          <w:lang w:val="pt_PT" w:bidi="pt_PT"/>
        </w:rPr>
        <w:t>Pare aqui e discuta como uma equipe de tradução: há certas pessoas que podem ser consideradas “impuras” em torno de suas comunidades? Como vocês as tratam? Pare o áudio aqui.</w:t>
      </w:r>
    </w:p>
    <w:p>
      <w:pPr/>
      <w:r>
        <w:rPr>
          <w:lang w:val="pt_PT" w:bidi="pt_PT"/>
        </w:rPr>
      </w:r>
      <w:r>
        <w:rPr>
          <w:lang w:val="pt_PT" w:bidi="pt_PT"/>
        </w:rPr>
        <w:t>Jesus fica feliz com a fé da mulher. Então ele diz para ela para ir para casa, como uma maneira de dizer: “Sua filha está curada”.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7.24–30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deixa a área da Galileia e vai para o norte da região de Tiro. Ele vai para uma casa onde não quer ser encontrado, mas uma mulher ouve sobre ele e vem ter com ele. Ela pede para ele expulsar o demônio de sua filha, que está possuída.</w:t>
      </w:r>
    </w:p>
    <w:p>
      <w:pPr/>
      <w:r>
        <w:rPr>
          <w:lang w:val="pt_PT" w:bidi="pt_PT"/>
        </w:rPr>
      </w:r>
      <w:r>
        <w:rPr>
          <w:b/>
          <w:lang w:val="pt_PT" w:bidi="pt_PT"/>
        </w:rPr>
        <w:t>Na segunda cena:</w:t>
      </w:r>
      <w:r>
        <w:rPr>
          <w:lang w:val="pt_PT" w:bidi="pt_PT"/>
        </w:rPr>
        <w:t xml:space="preserve"> há uma discussão entre a mulher, que não é judia, mas é uma gentia, nascida na Fenícia da Síria. Jesus diz que ele deve alimentar sua própria família, os judeus. Ele diz: “Não é correto pegar comida das crianças e jogá-la para os cães”.</w:t>
      </w:r>
    </w:p>
    <w:p>
      <w:pPr/>
      <w:r>
        <w:rPr>
          <w:lang w:val="pt_PT" w:bidi="pt_PT"/>
        </w:rPr>
      </w:r>
      <w:r>
        <w:rPr>
          <w:lang w:val="pt_PT" w:bidi="pt_PT"/>
        </w:rPr>
        <w:t>Ela responde: “Isso é verdade, mas até os cães debaixo da mesa podem comer restos dos pratos das crianças”.</w:t>
      </w:r>
    </w:p>
    <w:p>
      <w:pPr/>
      <w:r>
        <w:rPr>
          <w:lang w:val="pt_PT" w:bidi="pt_PT"/>
        </w:rPr>
      </w:r>
      <w:r>
        <w:rPr>
          <w:b/>
          <w:lang w:val="pt_PT" w:bidi="pt_PT"/>
        </w:rPr>
        <w:t>Na terceira cena:</w:t>
      </w:r>
      <w:r>
        <w:rPr>
          <w:lang w:val="pt_PT" w:bidi="pt_PT"/>
        </w:rPr>
        <w:t xml:space="preserve"> Jesus diz: “Boa resposta. Agora, vá para casa. O demônio deixou sua filha”. A mulher chega em casa e encontra sua menininha deitada quietamente na cama. O demônio foi embora.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mulher siro-fenícia</w:t>
      </w:r>
    </w:p>
    <w:p>
      <w:pPr>
        <w:pStyle w:val="ListBullet"/>
        <w:spacing w:line="240" w:lineRule="auto"/>
        <w:ind w:left="720"/>
      </w:pPr>
      <w:r>
        <w:rPr>
          <w:lang w:val="pt_PT" w:bidi="pt_PT"/>
        </w:rPr>
      </w:r>
      <w:r>
        <w:rPr>
          <w:lang w:val="pt_PT" w:bidi="pt_PT"/>
        </w:rPr>
        <w:t>A filha da mulher, que estava possuída</w:t>
      </w:r>
    </w:p>
    <w:p>
      <w:pPr>
        <w:pStyle w:val="ListBullet"/>
        <w:spacing w:line="240" w:lineRule="auto"/>
        <w:ind w:left="720"/>
      </w:pPr>
      <w:r>
        <w:rPr>
          <w:lang w:val="pt_PT" w:bidi="pt_PT"/>
        </w:rPr>
      </w:r>
      <w:r>
        <w:rPr>
          <w:lang w:val="pt_PT" w:bidi="pt_PT"/>
        </w:rPr>
        <w:t>Há referências aos judeus e aos gentios</w:t>
      </w:r>
    </w:p>
    <w:p>
      <w:pPr/>
      <w:r>
        <w:rPr>
          <w:lang w:val="pt_PT" w:bidi="pt_PT"/>
        </w:rPr>
      </w:r>
      <w:r>
        <w:rPr>
          <w:lang w:val="pt_PT" w:bidi="pt_PT"/>
        </w:rPr>
        <w:t>Como um grupo, preste atenção a essas partes do cenário da passagem: na primeira cena, Jesus deixa a região da Galileia com seus discípulos e vai para a região de Tiro. Não sabemos exatamente onde Jesus estava, mas a jornada foi provavelmente de cerca de 32 quilômetros ou 20 milhas. Jesus estava na “vizinhança” de Tiro, o que significa que ele estava em uma área perto da cidade chamada Tiro, que fica a noroeste do Lago da Galileia. Jesus provavelmente não entrou em nenhuma cidade, pois não queria ser notado por ninguém e queria descansar. No entanto, algumas pessoas notaram a presença de Jesus, sua presença na área não pode ser mantida em segredo. Isso foi provavelmente frustrante para Jesus.</w:t>
      </w:r>
    </w:p>
    <w:p>
      <w:pPr/>
      <w:r>
        <w:rPr>
          <w:lang w:val="pt_PT" w:bidi="pt_PT"/>
        </w:rPr>
      </w:r>
      <w:r>
        <w:rPr>
          <w:lang w:val="pt_PT" w:bidi="pt_PT"/>
        </w:rPr>
        <w:t>Pare aqui e mostre um mapa que mostra a Galileia e a região de Tiro. Pare o áudio aqui.</w:t>
      </w:r>
    </w:p>
    <w:p>
      <w:pPr/>
      <w:r>
        <w:rPr>
          <w:lang w:val="pt_PT" w:bidi="pt_PT"/>
        </w:rPr>
      </w:r>
      <w:r>
        <w:rPr>
          <w:lang w:val="pt_PT" w:bidi="pt_PT"/>
        </w:rPr>
        <w:t>Jesus encontra uma casa para ficar. Marcos não nos diz de quem é a casa. Uma mulher não judia vem a ele na casa e cai a seus pés. Ela se curva e abaixa seu rosto até o chão como um ato de respeito. A mulher implora repetidamente a Jesus para expulsar o demônio de sua filha. A mulher teria ficado muito angustiada com o sofrimento de sua filha. Não sabemos há quanto tempo a filha estava possuída por um demônio ou a idade de sua filha. A mesma palavra, no entanto, é usada para a filha de Jairo em uma história anterior em Marcos 5. Então, ela provavelmente era solteira e estava no início da adolescência. Algumas traduções dizem “filhinha”. Isso não significa fisicamente pequeno ou curto, mas é um termo afetivo.</w:t>
      </w:r>
    </w:p>
    <w:p>
      <w:pPr/>
      <w:r>
        <w:rPr>
          <w:lang w:val="pt_PT" w:bidi="pt_PT"/>
        </w:rPr>
      </w:r>
      <w:r>
        <w:rPr>
          <w:lang w:val="pt_PT" w:bidi="pt_PT"/>
        </w:rPr>
        <w:t>Na segunda cena, Jesus conta uma pequena parábola para explicar que ele deve alimentar primeiro suas crianças, sua própria família, os judeus. Ele diz: “Não é correto pegar comida das crianças e jogá-la para os cães”. Quando Jesus diz “não é certo”, ele não quer dizer que é um pecado, ele quer dizer que não é apropriado ou não bom. Jesus está dizendo que não é bom tirar o pão das crianças. O pão era o principal alimento para as pessoas nesta área, mas aqui significa que não é bom tomar coisas que beneficiam o povo judeu, ou seja, a ajuda de Jesus para curar as pessoas. Vemos em outras passagens de Marcos como as ações de Jesus mostram amor por todas as pessoas, mesmo os excluídos. Pode, portanto, parecer que sua resposta aqui é dura e não da mesma forma que em outras ocasiões. No entanto, Jesus está testando a fé da mulher.</w:t>
      </w:r>
    </w:p>
    <w:p>
      <w:pPr/>
      <w:r>
        <w:rPr>
          <w:lang w:val="pt_PT" w:bidi="pt_PT"/>
        </w:rPr>
      </w:r>
      <w:r>
        <w:rPr>
          <w:lang w:val="pt_PT" w:bidi="pt_PT"/>
        </w:rPr>
        <w:t>A mulher responde e chama Jesus de “Senhor”. Esse título seria dado a alguém que estava em uma alta posição ou tinha autoridade, mas também era usado como um título para se referir a Deus. Não sabemos de que maneira a mulher estava usando esse termo, mas sabemos que ela tem confiança no poder e bondade de Jesus e tinha fé em sua autoridade para curar. A mulher continua dizendo: “Até os cães têm o direito de comer as sobras do prato das crianças”.</w:t>
      </w:r>
    </w:p>
    <w:p>
      <w:pPr/>
      <w:r>
        <w:rPr>
          <w:lang w:val="pt_PT" w:bidi="pt_PT"/>
        </w:rPr>
      </w:r>
      <w:r>
        <w:rPr>
          <w:lang w:val="pt_PT" w:bidi="pt_PT"/>
        </w:rPr>
        <w:t>Há um contraste aqui entre as passagens anteriores, onde vemos a incredulidade dos líderes religiosos judeus e a falta de compreensão que até os discípulos tinham quando Jesus contou a parábola sobre o que faz com que uma pessoa seja impura. Essa mulher é uma gentia e, no entanto, entende a mensagem de Jesus e tem fé nele e em seu poder de curar.</w:t>
      </w:r>
    </w:p>
    <w:p>
      <w:pPr/>
      <w:r>
        <w:rPr>
          <w:lang w:val="pt_PT" w:bidi="pt_PT"/>
        </w:rPr>
      </w:r>
      <w:r>
        <w:rPr>
          <w:lang w:val="pt_PT" w:bidi="pt_PT"/>
        </w:rPr>
        <w:t>Imediatamente, Jesus diz: “Boa resposta. O demônio já deixou sua filha”. Jesus diz à mulher para ir. Isso não é uma repreensão. Jesus está dizendo a ela que deu a ela o que ela pediu e curou sua filha. Jesus não precisou falar palavras de cura ou estar na presença da filha para curá-la.</w:t>
      </w:r>
    </w:p>
    <w:p>
      <w:pPr/>
      <w:r>
        <w:rPr>
          <w:lang w:val="pt_PT" w:bidi="pt_PT"/>
        </w:rPr>
      </w:r>
      <w:r>
        <w:rPr>
          <w:lang w:val="pt_PT" w:bidi="pt_PT"/>
        </w:rPr>
        <w:t>A mulher encontra sua filha curada, deitada quietamente na cama. O demônio não estava mais nela.</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7.24–30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mulher siro-fenícia</w:t>
      </w:r>
    </w:p>
    <w:p>
      <w:pPr>
        <w:pStyle w:val="ListBullet"/>
        <w:spacing w:line="240" w:lineRule="auto"/>
        <w:ind w:left="720"/>
      </w:pPr>
      <w:r>
        <w:rPr>
          <w:lang w:val="pt_PT" w:bidi="pt_PT"/>
        </w:rPr>
      </w:r>
      <w:r>
        <w:rPr>
          <w:lang w:val="pt_PT" w:bidi="pt_PT"/>
        </w:rPr>
        <w:t>A filha da mulher, que estava possuída</w:t>
      </w:r>
    </w:p>
    <w:p>
      <w:pPr>
        <w:pStyle w:val="ListBullet"/>
        <w:spacing w:line="240" w:lineRule="auto"/>
        <w:ind w:left="720"/>
      </w:pPr>
      <w:r>
        <w:rPr>
          <w:lang w:val="pt_PT" w:bidi="pt_PT"/>
        </w:rPr>
      </w:r>
      <w:r>
        <w:rPr>
          <w:lang w:val="pt_PT" w:bidi="pt_PT"/>
        </w:rPr>
        <w:t>Há referências aos judeus e aos gentios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represente a história sem interrupções. Preste atenção ao diálogo, ao fluxo, ao enredo e à cronologia da história. Certifique-se de não pular a interpretação das partes difíceis, ou importantes, da história.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deixou a região da Galileia. Ele vai para a região de Tiro. Ele não quer que ninguém saiba a casa em que ele está hospedado, mas ele não consegue mantê-la em segredo. Imediatamente uma mulher que ouvira falar sobre ele vem, e cai aos seus pés. Sua filhinha está possuída por um demônio. Por isso, a mulher implora a Jesus para expulsar o demônio de sua filha.</w:t>
      </w:r>
    </w:p>
    <w:p>
      <w:pPr/>
      <w:r>
        <w:rPr>
          <w:lang w:val="pt_PT" w:bidi="pt_PT"/>
        </w:rPr>
      </w:r>
      <w:r>
        <w:rPr>
          <w:lang w:val="pt_PT" w:bidi="pt_PT"/>
        </w:rPr>
        <w:t>Pare o drama. Pergunte à pessoa que está interpretando Jesus: “O que você está sentindo ou pensando?”. Você pode ouvir coisas como: “Frustrado. Eu queria manter minha localização em segredo, mas as pessoas descobriram”, “Incomodado”, ou “Interessado por essa pessoa não judia que veio até mim”. Continue o drama.</w:t>
      </w:r>
    </w:p>
    <w:p>
      <w:pPr/>
      <w:r>
        <w:rPr>
          <w:lang w:val="pt_PT" w:bidi="pt_PT"/>
        </w:rPr>
      </w:r>
      <w:r>
        <w:rPr>
          <w:lang w:val="pt_PT" w:bidi="pt_PT"/>
        </w:rPr>
        <w:t>Encene o diálogo entre Jesus e a mulher. Jesus diz: “Eu deveria alimentar as crianças, minha própria família, os judeus. Ele diz: “Não é correto pegar comida das crianças e jogá-la para os cães”.</w:t>
      </w:r>
    </w:p>
    <w:p>
      <w:pPr/>
      <w:r>
        <w:rPr>
          <w:lang w:val="pt_PT" w:bidi="pt_PT"/>
        </w:rPr>
      </w:r>
      <w:r>
        <w:rPr>
          <w:lang w:val="pt_PT" w:bidi="pt_PT"/>
        </w:rPr>
        <w:t>Pare o drama. Pergunte à pessoa que está interpretando a mulher: “O que você está sentindo ou pensando?”. Você pode ouvir coisas como: “Acabei de ser chamada de cão por Jesus, aquele de quem vim buscar ajuda, aquele de quem eu ouvi tanto”, “Estou tão desesperada, não me importo”, ou “Estou determinada a convencer Jesus a ajudar minha filha”. Continue o drama.</w:t>
      </w:r>
    </w:p>
    <w:p>
      <w:pPr/>
      <w:r>
        <w:rPr>
          <w:lang w:val="pt_PT" w:bidi="pt_PT"/>
        </w:rPr>
      </w:r>
      <w:r>
        <w:rPr>
          <w:lang w:val="pt_PT" w:bidi="pt_PT"/>
        </w:rPr>
        <w:t>A mulher responde: “Até os cães tem permissão para comer as sobras dos pratos das crianças”. Jesus diz: “Boa resposta. Agora, vá para casa. O demônio deixou sua filha”. Quando a mulher chega em casa, ela encontra sua filhinha deitada em sua cama, o demônio desaparecera.</w:t>
      </w:r>
    </w:p>
    <w:p>
      <w:pPr/>
      <w:r>
        <w:rPr>
          <w:lang w:val="pt_PT" w:bidi="pt_PT"/>
        </w:rPr>
      </w:r>
      <w:r>
        <w:rPr>
          <w:lang w:val="pt_PT" w:bidi="pt_PT"/>
        </w:rPr>
        <w:t>No final da ação, pergunte ao ator que está interpretando Jesus: “O que você está pensando ou sentindo?”. Você pode ouvir coisas como: “Muito feliz que essa mulher teve tal fé” ou “Impressionado pela determinação dessa mulher”.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7.24–30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Para começar, mostre à equipe os mapas que indicam a Galileia, a Fenícia Síria e Tiro, na Fenícia Síria.</w:t>
      </w:r>
    </w:p>
    <w:p>
      <w:pPr/>
      <w:r>
        <w:rPr>
          <w:lang w:val="pt_PT" w:bidi="pt_PT"/>
        </w:rPr>
      </w:r>
      <w:r>
        <w:rPr>
          <w:lang w:val="pt_PT" w:bidi="pt_PT"/>
        </w:rPr>
        <w:t xml:space="preserve">Sabemos que Jesus deixou a Galileia e foi para o norte, para a região de </w:t>
      </w:r>
      <w:hyperlink r:id="rId93">
        <w:r>
          <w:rPr>
            <w:lang w:val="pt_PT" w:bidi="pt_PT"/>
          </w:rPr>
          <w:rPr>
            <w:color w:val="0000EE"/>
            <w:u w:val="single"/>
          </w:rPr>
          <w:t>Tiro</w:t>
        </w:r>
      </w:hyperlink>
      <w:r>
        <w:rPr>
          <w:lang w:val="pt_PT" w:bidi="pt_PT"/>
        </w:rPr>
        <w:t>. Ele não conseguiu manter em segredo o segredo onde estava hospedado, e então uma mulher ouviu sobre ele e, vindo, caiu aos seus pés. Sua filha estava possuída por um espírito maligno e ela implorou a Jesus para ele expulsar o demônio.</w:t>
      </w:r>
    </w:p>
    <w:p>
      <w:pPr/>
      <w:r>
        <w:rPr>
          <w:lang w:val="pt_PT" w:bidi="pt_PT"/>
        </w:rPr>
      </w:r>
      <w:r>
        <w:rPr>
          <w:lang w:val="pt_PT" w:bidi="pt_PT"/>
        </w:rPr>
        <w:t xml:space="preserve">Empregue o mesmo termo que você tem usado tanto para </w:t>
      </w:r>
      <w:r>
        <w:rPr>
          <w:b/>
          <w:lang w:val="pt_PT" w:bidi="pt_PT"/>
        </w:rPr>
        <w:t>espírito maligno</w:t>
      </w:r>
      <w:r>
        <w:rPr>
          <w:lang w:val="pt_PT" w:bidi="pt_PT"/>
        </w:rPr>
        <w:t xml:space="preserve"> como para </w:t>
      </w:r>
      <w:r>
        <w:rPr>
          <w:b/>
          <w:lang w:val="pt_PT" w:bidi="pt_PT"/>
        </w:rPr>
        <w:t>demônio</w:t>
      </w:r>
      <w:r>
        <w:rPr>
          <w:lang w:val="pt_PT" w:bidi="pt_PT"/>
        </w:rPr>
        <w:t xml:space="preserve">. Se você está usando duas palavras diferentes, uma para espírito maligno e outra para demônio, use então as duas palavras: a filha dela estava possuída por um "espírito maligno", e ela implorou para ele para expulsar o "demônio" de sua filha. Para mais informações sobre </w:t>
      </w:r>
      <w:hyperlink r:id="rId40">
        <w:r>
          <w:rPr>
            <w:lang w:val="pt_PT" w:bidi="pt_PT"/>
          </w:rPr>
          <w:rPr>
            <w:color w:val="0000EE"/>
            <w:u w:val="single"/>
          </w:rPr>
          <w:t>espírito maligno</w:t>
        </w:r>
      </w:hyperlink>
      <w:r>
        <w:rPr>
          <w:lang w:val="pt_PT" w:bidi="pt_PT"/>
        </w:rPr>
        <w:t xml:space="preserve"> e </w:t>
      </w:r>
      <w:hyperlink r:id="rId44">
        <w:r>
          <w:rPr>
            <w:lang w:val="pt_PT" w:bidi="pt_PT"/>
          </w:rPr>
          <w:rPr>
            <w:color w:val="0000EE"/>
            <w:u w:val="single"/>
          </w:rPr>
          <w:t>demônio</w:t>
        </w:r>
      </w:hyperlink>
      <w:r>
        <w:rPr>
          <w:lang w:val="pt_PT" w:bidi="pt_PT"/>
        </w:rPr>
        <w:t>, consulte o Glossário Mestre.</w:t>
      </w:r>
    </w:p>
    <w:p>
      <w:pPr/>
      <w:r>
        <w:rPr>
          <w:lang w:val="pt_PT" w:bidi="pt_PT"/>
        </w:rPr>
      </w:r>
      <w:r>
        <w:rPr>
          <w:lang w:val="pt_PT" w:bidi="pt_PT"/>
        </w:rPr>
        <w:t xml:space="preserve">Essa mulher era uma </w:t>
      </w:r>
      <w:r>
        <w:rPr>
          <w:b/>
          <w:lang w:val="pt_PT" w:bidi="pt_PT"/>
        </w:rPr>
        <w:t>gentia</w:t>
      </w:r>
      <w:r>
        <w:rPr>
          <w:lang w:val="pt_PT" w:bidi="pt_PT"/>
        </w:rPr>
        <w:t>, nascida na Fenícia da Síria. “Gentia”, neste contexto, significa que ela era uma pessoa grega. O importante a mostrar é que ela não era uma pessoa judia como Jesus era.</w:t>
      </w:r>
    </w:p>
    <w:p>
      <w:pPr/>
      <w:r>
        <w:rPr>
          <w:lang w:val="pt_PT" w:bidi="pt_PT"/>
        </w:rPr>
      </w:r>
      <w:r>
        <w:rPr>
          <w:lang w:val="pt_PT" w:bidi="pt_PT"/>
        </w:rPr>
        <w:t xml:space="preserve">Pare aqui e discuta qual palavra ou frase você usará para gentia ou grega. Use a mesma palavra que você usou antes. Para mais informações sobre </w:t>
      </w:r>
      <w:hyperlink r:id="rId94">
        <w:r>
          <w:rPr>
            <w:lang w:val="pt_PT" w:bidi="pt_PT"/>
          </w:rPr>
          <w:rPr>
            <w:color w:val="0000EE"/>
            <w:u w:val="single"/>
          </w:rPr>
          <w:t>gregos</w:t>
        </w:r>
      </w:hyperlink>
      <w:r>
        <w:rPr>
          <w:lang w:val="pt_PT" w:bidi="pt_PT"/>
        </w:rPr>
        <w:t xml:space="preserve"> ou </w:t>
      </w:r>
      <w:hyperlink r:id="rId95">
        <w:r>
          <w:rPr>
            <w:lang w:val="pt_PT" w:bidi="pt_PT"/>
          </w:rPr>
          <w:rPr>
            <w:color w:val="0000EE"/>
            <w:u w:val="single"/>
          </w:rPr>
          <w:t>gentios</w:t>
        </w:r>
      </w:hyperlink>
      <w:r>
        <w:rPr>
          <w:lang w:val="pt_PT" w:bidi="pt_PT"/>
        </w:rPr>
        <w:t>, consulte o Glossário Mestre. Pare este áudio aqui.</w:t>
      </w:r>
    </w:p>
    <w:p>
      <w:pPr/>
      <w:r>
        <w:rPr>
          <w:lang w:val="pt_PT" w:bidi="pt_PT"/>
        </w:rPr>
      </w:r>
      <w:r>
        <w:rPr>
          <w:lang w:val="pt_PT" w:bidi="pt_PT"/>
        </w:rPr>
        <w:t xml:space="preserve">Jesus disse: “Primeiro eu deveria alimentar minha própria família, os judeus”. </w:t>
      </w:r>
      <w:r>
        <w:rPr>
          <w:b/>
          <w:lang w:val="pt_PT" w:bidi="pt_PT"/>
        </w:rPr>
        <w:t>Judeus</w:t>
      </w:r>
      <w:r>
        <w:rPr>
          <w:lang w:val="pt_PT" w:bidi="pt_PT"/>
        </w:rPr>
        <w:t xml:space="preserve"> refere-se ao grupo de pessoas descendente de Isaque, filho de Abraão. Este é o grupo com o qual Deus fez um pacto para lhes dar a terra de Israel. É tanto um grupo étnico como um grupo de pessoas que praticam a religião do judaísmo, ou que são judeus. Use a mesma palavra usada anteriormente para </w:t>
      </w:r>
      <w:r>
        <w:rPr>
          <w:b/>
          <w:lang w:val="pt_PT" w:bidi="pt_PT"/>
        </w:rPr>
        <w:t>judeus</w:t>
      </w:r>
      <w:r>
        <w:rPr>
          <w:lang w:val="pt_PT" w:bidi="pt_PT"/>
        </w:rPr>
        <w:t xml:space="preserve">. Para mais informações sobre </w:t>
      </w:r>
      <w:hyperlink r:id="rId88">
        <w:r>
          <w:rPr>
            <w:lang w:val="pt_PT" w:bidi="pt_PT"/>
          </w:rPr>
          <w:rPr>
            <w:color w:val="0000EE"/>
            <w:u w:val="single"/>
          </w:rPr>
          <w:t>judeus</w:t>
        </w:r>
      </w:hyperlink>
      <w:r>
        <w:rPr>
          <w:lang w:val="pt_PT" w:bidi="pt_PT"/>
        </w:rPr>
        <w:t>, consulte o Glossário Mestre.</w:t>
      </w:r>
    </w:p>
    <w:p>
      <w:pPr/>
      <w:r>
        <w:rPr>
          <w:lang w:val="pt_PT" w:bidi="pt_PT"/>
        </w:rPr>
      </w:r>
      <w:r>
        <w:rPr>
          <w:lang w:val="pt_PT" w:bidi="pt_PT"/>
        </w:rPr>
        <w:t>Ela respondeu: "</w:t>
      </w:r>
      <w:r>
        <w:rPr>
          <w:b/>
          <w:lang w:val="pt_PT" w:bidi="pt_PT"/>
        </w:rPr>
        <w:t>Senhor</w:t>
      </w:r>
      <w:r>
        <w:rPr>
          <w:lang w:val="pt_PT" w:bidi="pt_PT"/>
        </w:rPr>
        <w:t xml:space="preserve">, isso é verdade. Mas até os cães debaixo da mesa podem comer as sobras dos pratos das crianças". Essa palavra "Senhor" refere-se a um Mestre, ou alguém que tem autoridade sobre outros. Senhor também era às vezes o título dado para se referir a Deus. Use a mesma palavra usada anteriormente para Senhor. Para mais informações sobre </w:t>
      </w:r>
      <w:hyperlink r:id="rId20">
        <w:r>
          <w:rPr>
            <w:lang w:val="pt_PT" w:bidi="pt_PT"/>
          </w:rPr>
          <w:rPr>
            <w:color w:val="0000EE"/>
            <w:u w:val="single"/>
          </w:rPr>
          <w:t>Senhor</w:t>
        </w:r>
      </w:hyperlink>
      <w:r>
        <w:rPr>
          <w:lang w:val="pt_PT" w:bidi="pt_PT"/>
        </w:rPr>
        <w:t>, consulte o Glossário Mestre.</w:t>
      </w:r>
    </w:p>
    <w:p>
      <w:pPr/>
      <w:r>
        <w:rPr>
          <w:lang w:val="pt_PT" w:bidi="pt_PT"/>
        </w:rPr>
      </w:r>
      <w:r>
        <w:rPr>
          <w:lang w:val="pt_PT" w:bidi="pt_PT"/>
        </w:rPr>
        <w:t xml:space="preserve">Essa palavra </w:t>
      </w:r>
      <w:r>
        <w:rPr>
          <w:b/>
          <w:lang w:val="pt_PT" w:bidi="pt_PT"/>
        </w:rPr>
        <w:t>cão</w:t>
      </w:r>
      <w:r>
        <w:rPr>
          <w:lang w:val="pt_PT" w:bidi="pt_PT"/>
        </w:rPr>
        <w:t xml:space="preserve"> não se refere a cães vadios ou selvagens dos quais as comunidades tentam se livrar. As famílias teriam alimentado esses cães.</w:t>
      </w:r>
    </w:p>
    <w:p>
      <w:pPr/>
      <w:r>
        <w:rPr>
          <w:lang w:val="pt_PT" w:bidi="pt_PT"/>
        </w:rPr>
      </w:r>
      <w:r>
        <w:rPr>
          <w:lang w:val="pt_PT" w:bidi="pt_PT"/>
        </w:rPr>
        <w:t xml:space="preserve">Os cães, tipicamente, são alimentados com sobras ou migalhas. </w:t>
      </w:r>
      <w:r>
        <w:rPr>
          <w:b/>
          <w:lang w:val="pt_PT" w:bidi="pt_PT"/>
        </w:rPr>
        <w:t>Migalhas</w:t>
      </w:r>
      <w:r>
        <w:rPr>
          <w:lang w:val="pt_PT" w:bidi="pt_PT"/>
        </w:rPr>
        <w:t xml:space="preserve"> são pedaços dos alimentos que caem no chão naturalmente quando as pessoas estão comendo.</w:t>
      </w:r>
    </w:p>
    <w:p>
      <w:pPr/>
      <w:r>
        <w:rPr>
          <w:lang w:val="pt_PT" w:bidi="pt_PT"/>
        </w:rPr>
      </w:r>
      <w:r>
        <w:rPr>
          <w:lang w:val="pt_PT" w:bidi="pt_PT"/>
        </w:rPr>
        <w:t>Jesus diz à mulher: “Não é correto pegar o pão das crianças e dá-lo aos cães. Primeiro, deixe as crianças comerem tudo o que elas quiserem”.</w:t>
      </w:r>
    </w:p>
    <w:p>
      <w:pPr/>
      <w:r>
        <w:rPr>
          <w:lang w:val="pt_PT" w:bidi="pt_PT"/>
        </w:rPr>
      </w:r>
      <w:r>
        <w:rPr>
          <w:lang w:val="pt_PT" w:bidi="pt_PT"/>
        </w:rPr>
        <w:t>Pare aqui e discuta como você vai traduzir essa parábola. Você pode traduzi-lo apenas como está. Seu público entenderá que as “crianças” se referem aos judeus? Se não, você poderia manter a linguagem, mas deixar o significado claro dizendo algo como “Primeiro, me permita ajudar meu próprio povo, os judeus”. Se a parábola simplesmente não faz sentido para seu público, você pode não usá-la e apenas dizer algo como “Devo ajudar o povo de Israel primeiro antes de ajudar o povo de outras nações”.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7:31–37</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7.31–37 e guardem em seus corações.</w:t>
      </w:r>
    </w:p>
    <w:p>
      <w:pPr/>
      <w:r>
        <w:rPr>
          <w:lang w:val="pt_PT" w:bidi="pt_PT"/>
        </w:rPr>
      </w:r>
      <w:r>
        <w:rPr>
          <w:lang w:val="pt_PT" w:bidi="pt_PT"/>
        </w:rPr>
        <w:t>Ouça uma versão em áudio de Marcos 7.31–37 três vezes, em três traduções diferentes, se possível. Então, como um grupo, discuta as seguintes perguntas:</w:t>
      </w:r>
    </w:p>
    <w:p>
      <w:pPr>
        <w:pStyle w:val="ListNumber"/>
        <w:numPr>
          <w:ilvl w:val="0"/>
          <w:numId w:val="46"/>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7.31–37 na tradução mais fácil de entender.</w:t>
      </w:r>
    </w:p>
    <w:p>
      <w:pPr/>
      <w:r>
        <w:rPr>
          <w:lang w:val="pt_PT" w:bidi="pt_PT"/>
        </w:rPr>
      </w:r>
      <w:r>
        <w:rPr>
          <w:lang w:val="pt_PT" w:bidi="pt_PT"/>
        </w:rPr>
        <w:t>Essa história acontece logo depois de Jesus expulsar o demônio da filha da mulher fenícia. Jesus deixa Tiro. Jesus viaja para o norte pela costa, de Tiro, por cerca de 32 quilômetros, até a área de Sidom. Então Jesus viaja para o sudeste, para o lado leste do Mar da Galileia. Jesus fica mais em áreas não judaicas, ou gentias, durante esse tempo. Como mencionado anteriormente, Jesus provavelmente estava tentando se afastar e descansar um pouco com seus discípulos. Os discípulos não são mencionados na passagem, mas eles estão com Jesus mais tarde nessa jornada. Isso significa que os discípulos estavam com Jesus quando ele realizou o milagre nesta passagem.</w:t>
      </w:r>
    </w:p>
    <w:p>
      <w:pPr/>
      <w:r>
        <w:rPr>
          <w:lang w:val="pt_PT" w:bidi="pt_PT"/>
        </w:rPr>
      </w:r>
      <w:r>
        <w:rPr>
          <w:lang w:val="pt_PT" w:bidi="pt_PT"/>
        </w:rPr>
        <w:t>Pare aqui e mostre à sua equipe o mapa de Tiro, Sidom e o Mar da Galileia com a Decápolis, com a rota que Jesus tomou. Observe que Tiro e Sidom estão em um país diferente e Decápolis é um país diferente. Pause este áudio aqui.</w:t>
      </w:r>
    </w:p>
    <w:p>
      <w:pPr/>
      <w:r>
        <w:rPr>
          <w:lang w:val="pt_PT" w:bidi="pt_PT"/>
        </w:rPr>
      </w:r>
      <w:r>
        <w:rPr>
          <w:lang w:val="pt_PT" w:bidi="pt_PT"/>
        </w:rPr>
        <w:t>Conte uma história sobre alguém viajando de um lugar para outro. Ouça como o narrador descreve a jornada ou a maneira como a pessoa viaja de um lugar para outro. Nada aconteceu em Sidom — essa é apenas uma descrição de onde Jesus viajou. Pause este áudio aqui.</w:t>
      </w:r>
    </w:p>
    <w:p>
      <w:pPr/>
      <w:r>
        <w:rPr>
          <w:lang w:val="pt_PT" w:bidi="pt_PT"/>
        </w:rPr>
      </w:r>
      <w:r>
        <w:rPr>
          <w:lang w:val="pt_PT" w:bidi="pt_PT"/>
        </w:rPr>
        <w:t>Muitos anos antes disso, o profeta Isaías havia dito que Deus vem para abrir os olhos dos cegos e destapar os ouvidos dos surdos. O escritor Marcos conhecia essa Escritura. Ele queria mostrar que Jesus era o cumprimento dessa promessa.</w:t>
      </w:r>
    </w:p>
    <w:p>
      <w:pPr/>
      <w:r>
        <w:rPr>
          <w:lang w:val="pt_PT" w:bidi="pt_PT"/>
        </w:rPr>
      </w:r>
      <w:r>
        <w:rPr>
          <w:lang w:val="pt_PT" w:bidi="pt_PT"/>
        </w:rPr>
        <w:t>Jesus e os discípulos vieram para a área de Decápolis, ou Dez Cidades, no lado leste do Mar da Galileia. Essa é a mesma área geral de onde Jesus expulsou demônios de um homem em Marcos 5. Daquela vez, as pessoas estavam com medo e pediram a Jesus para sair. Desta vez, quando Jesus retorna a essa área, as pessoas não parecem ter medo de Jesus. A região das Dez Cidades ou Decápolis era governada por um governante diferente nomeado pelo governo romano e não era uma área judaica.</w:t>
      </w:r>
    </w:p>
    <w:p>
      <w:pPr/>
      <w:r>
        <w:rPr>
          <w:lang w:val="pt_PT" w:bidi="pt_PT"/>
        </w:rPr>
      </w:r>
      <w:r>
        <w:rPr>
          <w:lang w:val="pt_PT" w:bidi="pt_PT"/>
        </w:rPr>
        <w:t>Uma multidão trouxe um homem para Jesus. Não sabemos se eles eram judeus ou não judeus, mas Jesus estava em uma área principalmente não judaica. Em qualquer caso, a multidão havia ouvido algo sobre Jesus. A multidão havia ouvido que Jesus já havia curado outras pessoas. A multidão trouxe um homem para Jesus. Esse homem era surdo e não podia falar bem. De acordo com a palavra usada na língua original, ele podia falar um pouco, mas com grande dificuldade, de modo que provavelmente ele não nascera surdo. Um impedimento de fala significa que o homem pode fazer sons, mas os sons não são claros. Algumas pessoas surdas são mudas, o que significa que não podem fazer sons. Quando uma pessoa não pode ouvir quando é criança, essa pessoa não aprende a pronunciar palavras corretamente para que a palavra possa ser entendida. Outras coisas, como uma gagueira, também podem ser chamadas de impedimento de fala. Algumas pessoas que não conseguem falar claramente têm uma condição na qual a língua está como que amarrada à boca ou a língua não se move adequadamente quando a pessoa tenta falar. Marcos não nos diz qual era o impedimento da fala, para podermos saber se era uma gagueira ou uma língua amarrada, ou o porquê o homem falava, mas não podia ser entendido pelas pessoas.</w:t>
      </w:r>
    </w:p>
    <w:p>
      <w:pPr/>
      <w:r>
        <w:rPr>
          <w:lang w:val="pt_PT" w:bidi="pt_PT"/>
        </w:rPr>
      </w:r>
      <w:r>
        <w:rPr>
          <w:lang w:val="pt_PT" w:bidi="pt_PT"/>
        </w:rPr>
        <w:t>Pare aqui e discuta: conte uma história sobre alguém que é surdo e não pode falar claramente. Ouça a descrição da pessoa feita pelo narrador. Como o narrador está descrevendo a pessoa surda? Como o narrador está descrevendo a fala da pessoa surda? Preste atenção às palavras descritivas usadas. Pare a gravação aqui.</w:t>
      </w:r>
    </w:p>
    <w:p>
      <w:pPr/>
      <w:r>
        <w:rPr>
          <w:lang w:val="pt_PT" w:bidi="pt_PT"/>
        </w:rPr>
      </w:r>
      <w:r>
        <w:rPr>
          <w:lang w:val="pt_PT" w:bidi="pt_PT"/>
        </w:rPr>
        <w:t>As pessoas pediram a Jesus para colocar as mãos sobre o homem surdo. Os instrutores e líderes religiosos judeus muitas vezes colocaram mãos sobre as pessoas para lhes dar bênçãos e curas. Jesus fez mais ainda. Ele queria mostrar uma relação com esse homem, então Jesus levou o homem para fora da multidão para interagir com o homem pessoalmente. Então Jesus passou por uma série de ações. Jesus usou a ponta dos dedos para tocar dentro dos ouvidos do homem. Jesus cuspiu — provavelmente no chão — e então tocou a língua do homem. Não temos certeza se ele cuspiu nos seus dedos antes de tocar a língua do homem, ou se ele apenas cuspiu no chão. Então Jesus olhou para cima “para o céu”. Isso mostrou que ele estava falando com Deus. Ele suspirou profundamente para mostrar grande emoção. Suspirar é tomar uma respiração muito profunda e lenta. Normalmente suspiramos várias vezes a cada hora. Jesus disse: “Efatá”, que significa “seja aberto”. Jesus queria que os ouvidos do homem ouvissem e sua língua falasse sem qualquer problema.</w:t>
      </w:r>
    </w:p>
    <w:p>
      <w:pPr/>
      <w:r>
        <w:rPr>
          <w:lang w:val="pt_PT" w:bidi="pt_PT"/>
        </w:rPr>
      </w:r>
      <w:r>
        <w:rPr>
          <w:lang w:val="pt_PT" w:bidi="pt_PT"/>
        </w:rPr>
        <w:t>Efatá é uma palavra em aramaico, que é o idioma local falado nas casas das pessoas nesta área. Se esse homem tivesse podido ouvir quando criança, esse é o idioma que o homem saberia. A primeira palavra que esse homem ouviria seria algo em seu próprio idioma do coração. A cura foi instantânea e completa. O homem podia ouvir e podia falar claramente. O impedimento da fala havia desaparecido.</w:t>
      </w:r>
    </w:p>
    <w:p>
      <w:pPr/>
      <w:r>
        <w:rPr>
          <w:lang w:val="pt_PT" w:bidi="pt_PT"/>
        </w:rPr>
      </w:r>
      <w:r>
        <w:rPr>
          <w:lang w:val="pt_PT" w:bidi="pt_PT"/>
        </w:rPr>
        <w:t>Pare aqui e discuta como você descreveria a cura da surdez. Repita as etapas no processo do que Jesus fez. Observe as palavras que você está usando para descrever cada etapa. Jesus disse: “seja aberto”. Como seu público entenderia esse comando? Pare a gravação aqui.</w:t>
      </w:r>
    </w:p>
    <w:p>
      <w:pPr/>
      <w:r>
        <w:rPr>
          <w:lang w:val="pt_PT" w:bidi="pt_PT"/>
        </w:rPr>
      </w:r>
      <w:r>
        <w:rPr>
          <w:lang w:val="pt_PT" w:bidi="pt_PT"/>
        </w:rPr>
        <w:t>Conte uma história sobre um líder religioso que vem à aldeia para curar ou abençoar alguém. Descreva o que essa pessoa faz. Há um ritual que eles fazem quando curam, como cuspir ou olhar para cima e falar com Deus? Pare a gravação aqui.</w:t>
      </w:r>
    </w:p>
    <w:p>
      <w:pPr/>
      <w:r>
        <w:rPr>
          <w:lang w:val="pt_PT" w:bidi="pt_PT"/>
        </w:rPr>
      </w:r>
      <w:r>
        <w:rPr>
          <w:lang w:val="pt_PT" w:bidi="pt_PT"/>
        </w:rPr>
        <w:t>Jesus pediu às pessoas para não dizerem nada sobre essa cura. No entanto, as multidões estavam tão entusiasmadas que contaram a todos. Quanto mais Jesus dizia "não conte", mais as pessoas contavam. As pessoas podem ter ouvido os escritos do profeta Isaías antes. Talvez as pessoas tenham visto que Jesus estava cumprindo as palavras de Isaías.</w:t>
      </w:r>
    </w:p>
    <w:p>
      <w:pPr/>
      <w:r>
        <w:rPr>
          <w:lang w:val="pt_PT" w:bidi="pt_PT"/>
        </w:rPr>
      </w:r>
      <w:r>
        <w:rPr>
          <w:lang w:val="pt_PT" w:bidi="pt_PT"/>
        </w:rPr>
        <w:t>Pare aqui e discuta como uma equipe: a multidão diz que Jesus faz os surdos ouvirem e os mudos falarem. Em seu idioma, como você fala sobre cura? Pare a gravação aqui.</w:t>
      </w:r>
    </w:p>
    <w:p>
      <w:pPr/>
      <w:r>
        <w:rPr>
          <w:lang w:val="pt_PT" w:bidi="pt_PT"/>
        </w:rPr>
      </w:r>
      <w:r>
        <w:rPr>
          <w:lang w:val="pt_PT" w:bidi="pt_PT"/>
        </w:rPr>
        <w:t>As pessoas estavam surpresas. Em uma passagem anterior, quando Jesus foi para Nazaré para ensinar, as pessoas estavam surpresas. Naquela passagem, o espanto era negativo. Não era um bom sentimento. Aqui a palavra surpresas significa que as pessoas estavam atônitas ou surpresas, mas de uma boa maneira. Eles disseram: “Tudo o que Jesus faz é maravilhoso”. As pessoas falaram sobre como Jesus podia fazer os surdos ouvirem e fazer com que aqueles que não podem falar pudessem falar claramente. Porque eles estavam muito surpresos, contaram aos outros o que haviam visto.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7.31–37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está viajando para Decápolis, uma região de dez cidades. Um homem surdo é trazido até ele.</w:t>
      </w:r>
    </w:p>
    <w:p>
      <w:pPr/>
      <w:r>
        <w:rPr>
          <w:lang w:val="pt_PT" w:bidi="pt_PT"/>
        </w:rPr>
      </w:r>
      <w:r>
        <w:rPr>
          <w:b/>
          <w:lang w:val="pt_PT" w:bidi="pt_PT"/>
        </w:rPr>
        <w:t>Na segunda cena:</w:t>
      </w:r>
      <w:r>
        <w:rPr>
          <w:lang w:val="pt_PT" w:bidi="pt_PT"/>
        </w:rPr>
        <w:t xml:space="preserve"> essa cena descreve o processo que Jesus usa para curar o homem surdo.</w:t>
      </w:r>
    </w:p>
    <w:p>
      <w:pPr/>
      <w:r>
        <w:rPr>
          <w:lang w:val="pt_PT" w:bidi="pt_PT"/>
        </w:rPr>
      </w:r>
      <w:r>
        <w:rPr>
          <w:b/>
          <w:lang w:val="pt_PT" w:bidi="pt_PT"/>
        </w:rPr>
        <w:t>Na terceira cena:</w:t>
      </w:r>
      <w:r>
        <w:rPr>
          <w:lang w:val="pt_PT" w:bidi="pt_PT"/>
        </w:rPr>
        <w:t xml:space="preserve"> Jesus fala com a multidão, dizendo-lhes para não contarem a ninguém o que aconteceu. A multidão conta a todos o que aconteceu.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Jesus (que provavelmente estavam com ele, mas não são mencionados)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Um homem surdo</w:t>
      </w:r>
    </w:p>
    <w:p>
      <w:pPr/>
      <w:r>
        <w:rPr>
          <w:lang w:val="pt_PT" w:bidi="pt_PT"/>
        </w:rPr>
      </w:r>
      <w:r>
        <w:rPr>
          <w:lang w:val="pt_PT" w:bidi="pt_PT"/>
        </w:rPr>
        <w:t>Como um grupo, preste atenção a essas partes do cenário da passagem: na primeira cena, Jesus viaja de Tiro na direção norte para Sidom e então para o sul e leste para Decápolis.</w:t>
      </w:r>
    </w:p>
    <w:p>
      <w:pPr/>
      <w:r>
        <w:rPr>
          <w:lang w:val="pt_PT" w:bidi="pt_PT"/>
        </w:rPr>
      </w:r>
      <w:r>
        <w:rPr>
          <w:lang w:val="pt_PT" w:bidi="pt_PT"/>
        </w:rPr>
        <w:t>Pare e mostre o mapa com essas localizações marcadas. Discuta como melhor descrever essa jornada. Pare a gravação aqui.</w:t>
      </w:r>
    </w:p>
    <w:p>
      <w:pPr/>
      <w:r>
        <w:rPr>
          <w:lang w:val="pt_PT" w:bidi="pt_PT"/>
        </w:rPr>
      </w:r>
      <w:r>
        <w:rPr>
          <w:lang w:val="pt_PT" w:bidi="pt_PT"/>
        </w:rPr>
        <w:t>Na primeira cena, Jesus e os discípulos vão para o norte, de Tiro para Sidom. Então Jesus e os discípulos vão para o sul e leste, para o lado leste do Mar da Galileia e a região de Decápolis (uma região com dez cidades).</w:t>
      </w:r>
    </w:p>
    <w:p>
      <w:pPr/>
      <w:r>
        <w:rPr>
          <w:lang w:val="pt_PT" w:bidi="pt_PT"/>
        </w:rPr>
      </w:r>
      <w:r>
        <w:rPr>
          <w:lang w:val="pt_PT" w:bidi="pt_PT"/>
        </w:rPr>
        <w:t>Quando Jesus chega à região das Dez Cidades, ou Decápolis, uma multidão traz um homem surdo para ele. O homem não é apenas surdo, mas também tem uma limitação na fala. As pessoas imploram a Jesus para colocar suas mãos sobre o homem para o curá-lo.</w:t>
      </w:r>
    </w:p>
    <w:p>
      <w:pPr/>
      <w:r>
        <w:rPr>
          <w:lang w:val="pt_PT" w:bidi="pt_PT"/>
        </w:rPr>
      </w:r>
      <w:r>
        <w:rPr>
          <w:lang w:val="pt_PT" w:bidi="pt_PT"/>
        </w:rPr>
        <w:t>Pare e discuta: não sabemos em qual cidade ou para qual parte de Decápolis Jesus estava quando esse evento ocorreu. Fale sobre como descrever onde Jesus estava quando esse milagre ocorreu. Pare a gravação aqui.</w:t>
      </w:r>
    </w:p>
    <w:p>
      <w:pPr/>
      <w:r>
        <w:rPr>
          <w:lang w:val="pt_PT" w:bidi="pt_PT"/>
        </w:rPr>
      </w:r>
      <w:r>
        <w:rPr>
          <w:lang w:val="pt_PT" w:bidi="pt_PT"/>
        </w:rPr>
        <w:t>Na cena dois, é importante reconhecer cada uma das ações de Jesus. Primeiro, Jesus conduz o homem para longe da multidão. Jesus está sozinho com o homem surdo. Jesus coloca os dedos nos ouvidos do homem. Jesus cospe em seus próprios dedos. Jesus usa seus próprios dedos e toca a língua do homem. Jesus olha para o céu e suspira (exala um fôlego profundo). Jesus declara: “Efatá”, que significa “abre-te”, e o homem pode instantaneamente ouvir com perfeição e falar claramente.</w:t>
      </w:r>
    </w:p>
    <w:p>
      <w:pPr/>
      <w:r>
        <w:rPr>
          <w:lang w:val="pt_PT" w:bidi="pt_PT"/>
        </w:rPr>
      </w:r>
      <w:r>
        <w:rPr>
          <w:lang w:val="pt_PT" w:bidi="pt_PT"/>
        </w:rPr>
        <w:t>Pare aqui e pratique a sequência de eventos. Então descreva o que a pessoa está fazendo em cada etapa. Pare a gravação aqui.</w:t>
      </w:r>
    </w:p>
    <w:p>
      <w:pPr/>
      <w:r>
        <w:rPr>
          <w:lang w:val="pt_PT" w:bidi="pt_PT"/>
        </w:rPr>
      </w:r>
      <w:r>
        <w:rPr>
          <w:lang w:val="pt_PT" w:bidi="pt_PT"/>
        </w:rPr>
        <w:t>Na terceira cena, Jesus fala com a multidão. Eles veem que o homem agora foi curado. Mas Jesus diz para eles não contarem para as pessoas. Entretanto, quanto mais Jesus lhes diz para não contarem aos outros, mais eles espalham a todos. As pessoas estão espantadas, e dizem: “Tudo o que Jesus faz é maravilhoso. Ele até faz os surdos ouvirem e dá a fala àqueles que não podem falar”.</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7.31–37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Jesus (que provavelmente estavam com ele, mas não são mencionados)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Um homem surdo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um, Jesus deixa Tiro, vai para Sidom e desce para Decápolis. Quando Jesus chega a algum lugar de Decápolis, uma multidão traz um homem surdo a Jesus. A multidão implora a Jesus para colocar as mãos sobre esse homem surdo com um impedimento da fala. Mas Jesus leva o homem para longe da multidão, para que eles possam estar sozinhos.</w:t>
      </w:r>
    </w:p>
    <w:p>
      <w:pPr/>
      <w:r>
        <w:rPr>
          <w:lang w:val="pt_PT" w:bidi="pt_PT"/>
        </w:rPr>
      </w:r>
      <w:r>
        <w:rPr>
          <w:lang w:val="pt_PT" w:bidi="pt_PT"/>
        </w:rPr>
        <w:t>Pause a ação. Pergunte a Jesus: “Como você está se sentindo?”. Você pode ouvir coisas como: “Quero estar sozinho com esse homem para o curar porque ele quer ser curado, não por causa aos outros”, “Quero me concentrar nessa única pessoa”, ou “Não quero ser entretenimento para pessoas que apenas querem que eu cure; por isso levei o homem para longe”. Ou: “Estou tão feliz desta vez pelas pessoas não terem medo de mim. Isso não é como a outra vez, quando curei o homem possuído por um demônio”. Continue o drama.</w:t>
      </w:r>
    </w:p>
    <w:p>
      <w:pPr/>
      <w:r>
        <w:rPr>
          <w:lang w:val="pt_PT" w:bidi="pt_PT"/>
        </w:rPr>
      </w:r>
      <w:r>
        <w:rPr>
          <w:lang w:val="pt_PT" w:bidi="pt_PT"/>
        </w:rPr>
        <w:t>Na cena dois, Jesus tem o homem sozinho, longe da multidão. Jesus coloca os dedos nos ouvidos do homem. Jesus cospe em seus próprios dedos. Jesus toca a língua do homem. Jesus olha para o céu. Jesus suspira.</w:t>
      </w:r>
    </w:p>
    <w:p>
      <w:pPr/>
      <w:r>
        <w:rPr>
          <w:lang w:val="pt_PT" w:bidi="pt_PT"/>
        </w:rPr>
      </w:r>
      <w:r>
        <w:rPr>
          <w:lang w:val="pt_PT" w:bidi="pt_PT"/>
        </w:rPr>
        <w:t>Pause a ação. Pergunte à multidão: “Como vocês estão se sentindo?”. Você pode ouvir coisas como: “Sinto-me esperançoso, mas também estou com medo. Esse homem está fazendo coisas estranhas para mim. Não entendo por que esse homem está colocando os dedos nos meus ouvidos e tocando minha língua. Parece que esse homem quer me ajudar. Esse homem vai me fazer poder ouvir?”. Pergunte aos discípulos: “Como vocês estão se sentindo agora?” Você pode ouvir: “Estou confuso. Não sei o que Jesus está fazendo. Jesus foi para lá com o homem para que não possamos ver ou ouvir o que está acontecendo. Espero que Jesus esteja ajudando meu amigo. Gostaria de poder ver o que Jesus está fazendo”. Continue o drama.</w:t>
      </w:r>
    </w:p>
    <w:p>
      <w:pPr/>
      <w:r>
        <w:rPr>
          <w:lang w:val="pt_PT" w:bidi="pt_PT"/>
        </w:rPr>
      </w:r>
      <w:r>
        <w:rPr>
          <w:lang w:val="pt_PT" w:bidi="pt_PT"/>
        </w:rPr>
        <w:t>Jesus diz: “Efatá”, que significa “seja aberto”, e imediatamente o homem pode ouvir perfeitamente. Ao mesmo tempo, sua língua é liberta para ele poder falar claramente.</w:t>
      </w:r>
    </w:p>
    <w:p>
      <w:pPr/>
      <w:r>
        <w:rPr>
          <w:lang w:val="pt_PT" w:bidi="pt_PT"/>
        </w:rPr>
      </w:r>
      <w:r>
        <w:rPr>
          <w:lang w:val="pt_PT" w:bidi="pt_PT"/>
        </w:rPr>
        <w:t>Pause a ação. Pergunte ao homem que era surdo: “Como você está se sentindo?”. Você pode ouvir coisas como: “Estou surpreso e cheio de alegria”, “Posso ouvir, finalmente”, ou “Posso falar para que as pessoas possam me entender”, “Estou ouvindo os pássaros cantando e as pessoas rindo. Isso é maravilhoso!” Continue o drama.</w:t>
      </w:r>
    </w:p>
    <w:p>
      <w:pPr/>
      <w:r>
        <w:rPr>
          <w:lang w:val="pt_PT" w:bidi="pt_PT"/>
        </w:rPr>
      </w:r>
      <w:r>
        <w:rPr>
          <w:lang w:val="pt_PT" w:bidi="pt_PT"/>
        </w:rPr>
        <w:t>Na cena três, Jesus diz à multidão para não falar sobre esse milagre a ninguém. Mas quanto mais Jesus diz a eles para não falar, mais eles espalham as notícias. Eles dizem: “Tudo o que Jesus faz é maravilhoso. Ele até faz os surdos ouvirem e dá a fala àqueles que não podem falar”.</w:t>
      </w:r>
    </w:p>
    <w:p>
      <w:pPr/>
      <w:r>
        <w:rPr>
          <w:lang w:val="pt_PT" w:bidi="pt_PT"/>
        </w:rPr>
      </w:r>
      <w:r>
        <w:rPr>
          <w:lang w:val="pt_PT" w:bidi="pt_PT"/>
        </w:rPr>
        <w:t>No final da ação, pergunte às multidões: “Como vocês estão se sentindo?”. Você pode ouvir coisas como: “Estamos espantados”, “Estamos felizes por nosso amigo ter sido curado”, ou “Nunca vimos ninguém como esse antes”. Pergunte a Jesus: “Como você está se sentindo?”. Você pode ouvir coisas como: “Eu gostaria que eles não contassem a todos. Preciso de algum tempo para estar com meus discípulos e ensiná-los bem”.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7.31–37 na tradução mais fácil de entender.</w:t>
      </w:r>
    </w:p>
    <w:p>
      <w:pPr/>
      <w:r>
        <w:rPr>
          <w:lang w:val="pt_PT" w:bidi="pt_PT"/>
        </w:rPr>
      </w:r>
      <w:r>
        <w:rPr>
          <w:lang w:val="pt_PT" w:bidi="pt_PT"/>
        </w:rPr>
        <w:t xml:space="preserve">Os discípulos estão com Jesus nesta viagem. Você pode precisar declarar isso dizendo que Jesus e os </w:t>
      </w:r>
      <w:hyperlink r:id="rId58">
        <w:r>
          <w:rPr>
            <w:lang w:val="pt_PT" w:bidi="pt_PT"/>
          </w:rPr>
          <w:rPr>
            <w:color w:val="0000EE"/>
            <w:u w:val="single"/>
          </w:rPr>
          <w:t>discípulos</w:t>
        </w:r>
      </w:hyperlink>
      <w:r>
        <w:rPr>
          <w:lang w:val="pt_PT" w:bidi="pt_PT"/>
        </w:rPr>
        <w:t xml:space="preserve"> vieram para a região das Dez Cidades. Use a mesma palavra para </w:t>
      </w:r>
      <w:hyperlink r:id="rId77">
        <w:r>
          <w:rPr>
            <w:lang w:val="pt_PT" w:bidi="pt_PT"/>
          </w:rPr>
          <w:rPr>
            <w:color w:val="0000EE"/>
            <w:u w:val="single"/>
          </w:rPr>
          <w:t>Decápolis</w:t>
        </w:r>
      </w:hyperlink>
      <w:r>
        <w:rPr>
          <w:lang w:val="pt_PT" w:bidi="pt_PT"/>
        </w:rPr>
        <w:t xml:space="preserve"> ou Dez Cidades que você usou anteriormente.</w:t>
      </w:r>
    </w:p>
    <w:p>
      <w:pPr/>
      <w:r>
        <w:rPr>
          <w:lang w:val="pt_PT" w:bidi="pt_PT"/>
        </w:rPr>
      </w:r>
      <w:r>
        <w:rPr>
          <w:lang w:val="pt_PT" w:bidi="pt_PT"/>
        </w:rPr>
        <w:t xml:space="preserve">Jesus deixou </w:t>
      </w:r>
      <w:hyperlink r:id="rId93">
        <w:r>
          <w:rPr>
            <w:lang w:val="pt_PT" w:bidi="pt_PT"/>
          </w:rPr>
          <w:rPr>
            <w:color w:val="0000EE"/>
            <w:u w:val="single"/>
          </w:rPr>
          <w:t>Tiro</w:t>
        </w:r>
      </w:hyperlink>
      <w:r>
        <w:rPr>
          <w:lang w:val="pt_PT" w:bidi="pt_PT"/>
        </w:rPr>
        <w:t xml:space="preserve"> e subiu para Sidom, antes de voltar para o </w:t>
      </w:r>
      <w:hyperlink r:id="rId29">
        <w:r>
          <w:rPr>
            <w:lang w:val="pt_PT" w:bidi="pt_PT"/>
          </w:rPr>
          <w:rPr>
            <w:color w:val="0000EE"/>
            <w:u w:val="single"/>
          </w:rPr>
          <w:t>Mar da Galileia</w:t>
        </w:r>
      </w:hyperlink>
      <w:r>
        <w:rPr>
          <w:lang w:val="pt_PT" w:bidi="pt_PT"/>
        </w:rPr>
        <w:t xml:space="preserve"> e as Dez Cidades, ou </w:t>
      </w:r>
      <w:r>
        <w:rPr>
          <w:b/>
          <w:lang w:val="pt_PT" w:bidi="pt_PT"/>
        </w:rPr>
        <w:t>Decápolis</w:t>
      </w:r>
      <w:r>
        <w:rPr>
          <w:lang w:val="pt_PT" w:bidi="pt_PT"/>
        </w:rPr>
        <w:t xml:space="preserve">. Em algum lugar da região das Dez Cidades, Jesus encontrou um homem surdo com um </w:t>
      </w:r>
      <w:r>
        <w:rPr>
          <w:b/>
          <w:lang w:val="pt_PT" w:bidi="pt_PT"/>
        </w:rPr>
        <w:t>impedimento da fala</w:t>
      </w:r>
      <w:r>
        <w:rPr>
          <w:lang w:val="pt_PT" w:bidi="pt_PT"/>
        </w:rPr>
        <w:t>. Isso significa que o homem podia falar, mas com muita dificuldade. Quando o homem fala, as pessoas têm dificuldade em entender o que o homem diz. O homem não pode pronunciar as palavras corretamente.</w:t>
      </w:r>
    </w:p>
    <w:p>
      <w:pPr/>
      <w:r>
        <w:rPr>
          <w:lang w:val="pt_PT" w:bidi="pt_PT"/>
        </w:rPr>
      </w:r>
      <w:r>
        <w:rPr>
          <w:lang w:val="pt_PT" w:bidi="pt_PT"/>
        </w:rPr>
        <w:t xml:space="preserve">As pessoas pediram a Jesus para </w:t>
      </w:r>
      <w:r>
        <w:rPr>
          <w:b/>
          <w:lang w:val="pt_PT" w:bidi="pt_PT"/>
        </w:rPr>
        <w:t>colocar suas mãos</w:t>
      </w:r>
      <w:r>
        <w:rPr>
          <w:lang w:val="pt_PT" w:bidi="pt_PT"/>
        </w:rPr>
        <w:t xml:space="preserve"> sobre o homem para curá-lo. Colocar as mãos em alguém para curar é um costume judaico feito para abençoar alguém, mostrar-lhe favor, ou curá-la. Você pode dizer algo como “Eles imploraram a Jesus para colocar sua mão sobre o homem surdo para curá-lo”, se isso for necessário para seu público entender.</w:t>
      </w:r>
    </w:p>
    <w:p>
      <w:pPr/>
      <w:r>
        <w:rPr>
          <w:lang w:val="pt_PT" w:bidi="pt_PT"/>
        </w:rPr>
      </w:r>
      <w:r>
        <w:rPr>
          <w:lang w:val="pt_PT" w:bidi="pt_PT"/>
        </w:rPr>
        <w:t xml:space="preserve">Quando Jesus olhou para o céu para falar com Deus, ele suspirou para mostrar profunda emoção e disse </w:t>
      </w:r>
      <w:r>
        <w:rPr>
          <w:b/>
          <w:lang w:val="pt_PT" w:bidi="pt_PT"/>
        </w:rPr>
        <w:t>Efatá</w:t>
      </w:r>
      <w:r>
        <w:rPr>
          <w:lang w:val="pt_PT" w:bidi="pt_PT"/>
        </w:rPr>
        <w:t>, que significa “abre-te”. Efatá é, provavelmente, do idioma aramaico. Está inserida para mostrar as palavras exatas de Jesus, mas é imediatamente traduzida no texto como “abre-te”. Jesus está dizendo aos ouvidos para se abrirem para que eles possam ouvir, mas, provavelmente, ele também está falando para a pessoa inteira. Ele quer que o homem esteja aberto a ouvir e compreender o que Deus deseja mostrar e fazer por ele. Você pode precisar dizer “Jesus falou 'Efatá' em seu próprio idioma” antes dessa frase para mostrar ao seu público por que você tem uma palavra estrangeira na tradução.</w:t>
      </w:r>
    </w:p>
    <w:p>
      <w:pPr/>
      <w:r>
        <w:rPr>
          <w:lang w:val="pt_PT" w:bidi="pt_PT"/>
        </w:rPr>
      </w:r>
      <w:r>
        <w:rPr>
          <w:lang w:val="pt_PT" w:bidi="pt_PT"/>
        </w:rPr>
        <w:t>Pare aqui e discuta como uma equipe a frase “abre-te”. Quando você diz isso para seu público, o que eles entendem que aconteceu ao homem? Há outra maneira de falar sobre ouvidos começarem a ouvir depois de terem sido surdos? Jesus também disse para a língua “ficar solta”. Isso significa que o homem poderia falar sem impedimentos de novo. Como você diria isso em seu idioma?</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8:1–10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8.1–10 e guardem em seus corações.</w:t>
      </w:r>
    </w:p>
    <w:p>
      <w:pPr/>
      <w:r>
        <w:rPr>
          <w:lang w:val="pt_PT" w:bidi="pt_PT"/>
        </w:rPr>
      </w:r>
      <w:r>
        <w:rPr>
          <w:lang w:val="pt_PT" w:bidi="pt_PT"/>
        </w:rPr>
        <w:t>Ouça uma versão em áudio de Marcos 8.1–10 três vezes, em três traduções diferentes, se possível. Então, como um grupo, discuta as seguintes perguntas:</w:t>
      </w:r>
    </w:p>
    <w:p>
      <w:pPr>
        <w:pStyle w:val="ListNumber"/>
        <w:numPr>
          <w:ilvl w:val="0"/>
          <w:numId w:val="47"/>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8.1–10 na tradução mais fácil de entender.</w:t>
      </w:r>
    </w:p>
    <w:p>
      <w:pPr/>
      <w:r>
        <w:rPr>
          <w:lang w:val="pt_PT" w:bidi="pt_PT"/>
        </w:rPr>
      </w:r>
      <w:r>
        <w:rPr>
          <w:lang w:val="pt_PT" w:bidi="pt_PT"/>
        </w:rPr>
        <w:t>Jesus acabou de curar o homem surdo e mudo. Jesus e os discípulos ainda estão na área das Dez Cidades ou Decápolis e perto do Mar da Galileia. Jesus e os discípulos estão em uma área remota, sem aldeia ou cidade por perto. Esse é um relato narrativo do próximo evento.</w:t>
      </w:r>
    </w:p>
    <w:p>
      <w:pPr/>
      <w:r>
        <w:rPr>
          <w:lang w:val="pt_PT" w:bidi="pt_PT"/>
        </w:rPr>
      </w:r>
      <w:r>
        <w:rPr>
          <w:lang w:val="pt_PT" w:bidi="pt_PT"/>
        </w:rPr>
        <w:t>Jesus tem ensinado as pessoas e uma grande multidão se reuniu. Assim como na outra história, onde Jesus alimentou 5.000 homens, mais as mulheres e crianças, a multidão nesta história está no campo, longe da cidade e não tem comida para comer. Esta não é uma repetição daquela história de alimentar os 5.000. Essa é uma história diferente que aconteceu em um momento diferente. Enquanto você trabalha com essa história, observe as diferenças. Quase todos os detalhes, exceto multiplicar a comida, são diferentes.</w:t>
      </w:r>
    </w:p>
    <w:p>
      <w:pPr/>
      <w:r>
        <w:rPr>
          <w:lang w:val="pt_PT" w:bidi="pt_PT"/>
        </w:rPr>
      </w:r>
      <w:r>
        <w:rPr>
          <w:lang w:val="pt_PT" w:bidi="pt_PT"/>
        </w:rPr>
        <w:t>Jesus continua em uma área onde a maioria é de não judeus (gentios). Lembre-se de que mesmo o governo da região das Dez Cidades era diferente do governo em Israel. Nesta história, pode haver tanto judeus como não judeus presentes.</w:t>
      </w:r>
    </w:p>
    <w:p>
      <w:pPr/>
      <w:r>
        <w:rPr>
          <w:lang w:val="pt_PT" w:bidi="pt_PT"/>
        </w:rPr>
      </w:r>
      <w:r>
        <w:rPr>
          <w:lang w:val="pt_PT" w:bidi="pt_PT"/>
        </w:rPr>
        <w:t>Como de costume, grandes multidões vêm para ouvi Jesus ensinar. Jesus está perto do Mar da Galileia, mas em uma área remota onde não há aldeias. Jesus tem ensinado as pessoas por 3 dias. As pessoas aparentemente trouxeram comida com elas, mas sua comida se esgotou. É apenas no terceiro dia que a multidão precisa ser alimentada. Jesus novamente sente compaixão e quer alimentá-los. Ele sabe que eles ficarão enfraquecidos pela fome. Compaixão significa sentir simpatia ou sentir pena por alguém ao ponto de querer ajudar essa pessoa. Jesus chama os discípulos. Jesus diz que as pessoas estão com fome e precisam de comida.</w:t>
      </w:r>
    </w:p>
    <w:p>
      <w:pPr/>
      <w:r>
        <w:rPr>
          <w:lang w:val="pt_PT" w:bidi="pt_PT"/>
        </w:rPr>
      </w:r>
      <w:r>
        <w:rPr>
          <w:lang w:val="pt_PT" w:bidi="pt_PT"/>
        </w:rPr>
        <w:t>Pare e mostre um mapa de onde Jesus está quando ele está alimentando os 4.000. Mostre uma imagem do deserto na área onde Jesus poderia estar perto do Mar da Galileia. Pare a gravação aqui.</w:t>
      </w:r>
    </w:p>
    <w:p>
      <w:pPr/>
      <w:r>
        <w:rPr>
          <w:lang w:val="pt_PT" w:bidi="pt_PT"/>
        </w:rPr>
      </w:r>
      <w:r>
        <w:rPr>
          <w:lang w:val="pt_PT" w:bidi="pt_PT"/>
        </w:rPr>
        <w:t>Pare e discuta: conte uma história sobre alguém que está fraco por causa da fome ou muito faminto em sua cultura. Observe a descrição ou as palavras usadas para descrever essa pessoa. Pare a gravação aqui.</w:t>
      </w:r>
    </w:p>
    <w:p>
      <w:pPr/>
      <w:r>
        <w:rPr>
          <w:lang w:val="pt_PT" w:bidi="pt_PT"/>
        </w:rPr>
      </w:r>
      <w:r>
        <w:rPr>
          <w:lang w:val="pt_PT" w:bidi="pt_PT"/>
        </w:rPr>
        <w:t>Novamente, seus discípulos parecem não saber o que fazer. Isso é surpreendente. Talvez algum tempo tenha passado desde a alimentação dos 5.000 e os discípulos tenham esquecido. Ou, pode ser que os discípulos saibam e acreditam que Jesus vai alimentar a multidão, mas estão apenas perguntando como ele vai fazer isso. Os discípulos falam sobre estar no deserto. Algumas traduções dizem lugar desolado. Outros descrevem o lugar como um deserto e outros dizem lugar remoto.</w:t>
      </w:r>
    </w:p>
    <w:p>
      <w:pPr/>
      <w:r>
        <w:rPr>
          <w:lang w:val="pt_PT" w:bidi="pt_PT"/>
        </w:rPr>
      </w:r>
      <w:r>
        <w:rPr>
          <w:lang w:val="pt_PT" w:bidi="pt_PT"/>
        </w:rPr>
        <w:t>Pare e mostre uma imagem da área remota ou deserto. Que palavras você usaria para descrever o que você vê? As palavras indicariam que não há comida para comprar nem tirar do chão ou das árvores. Não há nada para comer lá. Pare a gravação aqui.</w:t>
      </w:r>
    </w:p>
    <w:p>
      <w:pPr/>
      <w:r>
        <w:rPr>
          <w:lang w:val="pt_PT" w:bidi="pt_PT"/>
        </w:rPr>
      </w:r>
      <w:r>
        <w:rPr>
          <w:lang w:val="pt_PT" w:bidi="pt_PT"/>
        </w:rPr>
        <w:t>Os discípulos perguntam a Jesus como e onde eles poderiam encontrar comida para as pessoas. Observe que os discípulos não sugerem enviar as pessoas às aldeias e cidades. Essa é uma área remota ou deserto. Não há aldeias por perto. Jesus pergunta quantos pães os discípulos têm. Desta vez, os discípulos encontraram 7 peças de pão. Uma peça de pão era como um pequeno bolo redondo. Uma pessoa comeria normalmente 2 ou 3 peças em uma refeição.</w:t>
      </w:r>
    </w:p>
    <w:p>
      <w:pPr/>
      <w:r>
        <w:rPr>
          <w:lang w:val="pt_PT" w:bidi="pt_PT"/>
        </w:rPr>
      </w:r>
      <w:r>
        <w:rPr>
          <w:lang w:val="pt_PT" w:bidi="pt_PT"/>
        </w:rPr>
        <w:t>Jesus diz às pessoas para se sentar. Então Jesus toma o pão e abençoa o pão. Essa bênção é dar graças a Deus pelo pão. O costume judaico era dar graças antes de comer uma refeição. Depois de abençoar o pão, Jesus o partiu em pedaços e deu os pedaços aos discípulos para distribuírem às pessoas sentadas no chão.</w:t>
      </w:r>
    </w:p>
    <w:p>
      <w:pPr/>
      <w:r>
        <w:rPr>
          <w:lang w:val="pt_PT" w:bidi="pt_PT"/>
        </w:rPr>
      </w:r>
      <w:r>
        <w:rPr>
          <w:lang w:val="pt_PT" w:bidi="pt_PT"/>
        </w:rPr>
        <w:t>Os discípulos acharam alguns peixes pequenos e deram esses peixes a Jesus. Isso significa que alguém ou algumas pessoas na multidão tinha algum peixe com eles e estavam dispostos a compartilhar o peixe com outros. O peixe seria seco ou preservado de alguma maneira para que ele estivesse pronto para ser comido. Jesus abençoou o peixe e então o quebrou em pedaços para os discípulos distribuírem à multidão. Abençoar o peixe em um momento separado era incomum. A bênção era geralmente dada no início de uma refeição. Alguns pensam que Jesus estava ensinando as pessoas a dar graças a Deus por sua comida.</w:t>
      </w:r>
    </w:p>
    <w:p>
      <w:pPr/>
      <w:r>
        <w:rPr>
          <w:lang w:val="pt_PT" w:bidi="pt_PT"/>
        </w:rPr>
      </w:r>
      <w:r>
        <w:rPr>
          <w:lang w:val="pt_PT" w:bidi="pt_PT"/>
        </w:rPr>
        <w:t>Pare e mostre a imagem das peças de pão e uma imagem do peixe. Pare a gravação aqui.</w:t>
      </w:r>
    </w:p>
    <w:p>
      <w:pPr/>
      <w:r>
        <w:rPr>
          <w:lang w:val="pt_PT" w:bidi="pt_PT"/>
        </w:rPr>
      </w:r>
      <w:r>
        <w:rPr>
          <w:lang w:val="pt_PT" w:bidi="pt_PT"/>
        </w:rPr>
        <w:t>As pessoas comeram o quanto queriam. Os discípulos colheram 7 cestas grandes de comida que sobraram. Os discípulos pegaram os pedaços de pão e peixe que eles haviam distribuído. Isso significa que muitas mais pessoas podiam ter comido. Jesus forneceu comida mais do que suficiente. Essas cestas eram maiores do que as cestas na outra história de alimentar os 5.000. Essas cestas eram feitas de juncos e usadas para carregar peixes.</w:t>
      </w:r>
    </w:p>
    <w:p>
      <w:pPr/>
      <w:r>
        <w:rPr>
          <w:lang w:val="pt_PT" w:bidi="pt_PT"/>
        </w:rPr>
      </w:r>
      <w:r>
        <w:rPr>
          <w:lang w:val="pt_PT" w:bidi="pt_PT"/>
        </w:rPr>
        <w:t>Pare aqui e mostre uma imagem das cestas que os discípulos usavam para reunir as sobras de comida. Pare a gravação aqui.</w:t>
      </w:r>
    </w:p>
    <w:p>
      <w:pPr/>
      <w:r>
        <w:rPr>
          <w:lang w:val="pt_PT" w:bidi="pt_PT"/>
        </w:rPr>
      </w:r>
      <w:r>
        <w:rPr>
          <w:lang w:val="pt_PT" w:bidi="pt_PT"/>
        </w:rPr>
        <w:t>O número 4.000 provavelmente se refere ao número de homens. Isso significaria que, com as mulheres e crianças, haveria muito mais pessoas comendo.</w:t>
      </w:r>
    </w:p>
    <w:p>
      <w:pPr/>
      <w:r>
        <w:rPr>
          <w:lang w:val="pt_PT" w:bidi="pt_PT"/>
        </w:rPr>
      </w:r>
      <w:r>
        <w:rPr>
          <w:lang w:val="pt_PT" w:bidi="pt_PT"/>
        </w:rPr>
        <w:t>Pare aqui e discuta: em sua cultura, como vocês contam as pessoas? Vocês incluem as crianças e as mulheres em sua contagem? Dão os números exatos? Quando vocês acham ser importante contar as pessoas? Descrevam um momento em que alguém contou o número de pessoas em um evento. Por que eles fizeram isso? Pare a gravação aqui.</w:t>
      </w:r>
    </w:p>
    <w:p>
      <w:pPr/>
      <w:r>
        <w:rPr>
          <w:lang w:val="pt_PT" w:bidi="pt_PT"/>
        </w:rPr>
      </w:r>
      <w:r>
        <w:rPr>
          <w:lang w:val="pt_PT" w:bidi="pt_PT"/>
        </w:rPr>
        <w:t>Depois de Jesus alimentar as pessoas, Jesus as envia para casa. Então Jesus e seus discípulos entram no barco e cruzam até a costa oeste do Mar da Galileia (de volta à área judaica). Não temos certeza onde fica Dalmanuta.</w:t>
      </w:r>
    </w:p>
    <w:p>
      <w:pPr/>
      <w:r>
        <w:rPr>
          <w:lang w:val="pt_PT" w:bidi="pt_PT"/>
        </w:rPr>
      </w:r>
      <w:r>
        <w:rPr>
          <w:lang w:val="pt_PT" w:bidi="pt_PT"/>
        </w:rPr>
        <w:t>Se é útil, pare aqui e mostre o mesmo mapa que antes, apontando onde Jesus estava quando ele alimentou os 4.000 e onde Dalmanuta poderia estar.</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8.1–10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multidões estão reunidas. Jesus tem ensinado eles por 3 dias. Jesus decide alimentar as pessoas antes que elas vão para casa.</w:t>
      </w:r>
    </w:p>
    <w:p>
      <w:pPr/>
      <w:r>
        <w:rPr>
          <w:lang w:val="pt_PT" w:bidi="pt_PT"/>
        </w:rPr>
      </w:r>
      <w:r>
        <w:rPr>
          <w:b/>
          <w:lang w:val="pt_PT" w:bidi="pt_PT"/>
        </w:rPr>
        <w:t>Na segunda cena:</w:t>
      </w:r>
      <w:r>
        <w:rPr>
          <w:lang w:val="pt_PT" w:bidi="pt_PT"/>
        </w:rPr>
        <w:t xml:space="preserve"> Jesus diz às pessoas para se sentarem no chão. Jesus abençoa o pão e o distribui. Jesus abençoa o peixe e o distribui. Quatro mil pessoas comem.</w:t>
      </w:r>
    </w:p>
    <w:p>
      <w:pPr/>
      <w:r>
        <w:rPr>
          <w:lang w:val="pt_PT" w:bidi="pt_PT"/>
        </w:rPr>
      </w:r>
      <w:r>
        <w:rPr>
          <w:b/>
          <w:lang w:val="pt_PT" w:bidi="pt_PT"/>
        </w:rPr>
        <w:t>Na terceira cena:</w:t>
      </w:r>
      <w:r>
        <w:rPr>
          <w:lang w:val="pt_PT" w:bidi="pt_PT"/>
        </w:rPr>
        <w:t xml:space="preserve"> Jesus entra em um barco com seus discípulos e cruza de volta sobre o lago.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multidão de 4.000 pessoas</w:t>
      </w:r>
    </w:p>
    <w:p>
      <w:pPr/>
      <w:r>
        <w:rPr>
          <w:lang w:val="pt_PT" w:bidi="pt_PT"/>
        </w:rPr>
      </w:r>
      <w:r>
        <w:rPr>
          <w:lang w:val="pt_PT" w:bidi="pt_PT"/>
        </w:rPr>
        <w:t>Como um grupo, preste atenção a essas partes do cenário da passagem: enquanto o grupo visualiza essa passagem, certifique-se de que eles não misturem com detalhes da história dos 5.000. Os detalhes dessa passagem difere em quase todos os detalhes.</w:t>
      </w:r>
    </w:p>
    <w:p>
      <w:pPr/>
      <w:r>
        <w:rPr>
          <w:lang w:val="pt_PT" w:bidi="pt_PT"/>
        </w:rPr>
      </w:r>
      <w:r>
        <w:rPr>
          <w:lang w:val="pt_PT" w:bidi="pt_PT"/>
        </w:rPr>
        <w:t>Nesta história, Jesus está ensinando há três dias em Decápolis (a área com dez cidades). Fica no lado oriental do Mar da Galileia. Eles estão em uma área remota perto do Mar da Galileia e longe de cidades ou aldeias. Uma grande multidão se reuniu para ouvir o ensinamento de Jesus. As pessoas ficaram sem comida. Jesus sente compaixão por elas, ou sente pena delas.</w:t>
      </w:r>
    </w:p>
    <w:p>
      <w:pPr/>
      <w:r>
        <w:rPr>
          <w:lang w:val="pt_PT" w:bidi="pt_PT"/>
        </w:rPr>
      </w:r>
      <w:r>
        <w:rPr>
          <w:lang w:val="pt_PT" w:bidi="pt_PT"/>
        </w:rPr>
        <w:t>Jesus chama seus discípulos para si. Jesus explica a eles que, se ele despedir a multidão com fome, as pessoas podem desmaiar ao longo do caminho. As pessoas vieram de distâncias muito longas. Os discípulos de Jesus perguntam a Jesus como eles podem encontrar comida onde estão, no deserto remoto, sem cidades ao seu redor.</w:t>
      </w:r>
    </w:p>
    <w:p>
      <w:pPr/>
      <w:r>
        <w:rPr>
          <w:lang w:val="pt_PT" w:bidi="pt_PT"/>
        </w:rPr>
      </w:r>
      <w:r>
        <w:rPr>
          <w:lang w:val="pt_PT" w:bidi="pt_PT"/>
        </w:rPr>
        <w:t>Na segunda cena: Jesus diz às pessoas para se sentarem no chão. Os discípulos encontraram 7 peças de pão. Jesus toma as 7 peças de pão e agradece a Deus por eles. Jesus parte o pão em pedaços, dá esses pedaços a seus discípulos. Os discípulos distribuem o pão para a multidão.</w:t>
      </w:r>
    </w:p>
    <w:p>
      <w:pPr/>
      <w:r>
        <w:rPr>
          <w:lang w:val="pt_PT" w:bidi="pt_PT"/>
        </w:rPr>
      </w:r>
      <w:r>
        <w:rPr>
          <w:lang w:val="pt_PT" w:bidi="pt_PT"/>
        </w:rPr>
        <w:t>Alguém encontra alguns peixes pequenos. Jesus abençoa o peixe. Jesus parte o peixe em pedaços e dá os pedaços aos discípulos para distribuírem para as pessoas. Todos comem tanto quanto querem. Quando todos terminaram de comer, os discípulos coletam as sobras de pão e peixe em 7 cestos. Havia cerca de 4.000 homens, mais as mulheres e crianças naquela multidão.</w:t>
      </w:r>
    </w:p>
    <w:p>
      <w:pPr/>
      <w:r>
        <w:rPr>
          <w:lang w:val="pt_PT" w:bidi="pt_PT"/>
        </w:rPr>
      </w:r>
      <w:r>
        <w:rPr>
          <w:lang w:val="pt_PT" w:bidi="pt_PT"/>
        </w:rPr>
        <w:t>Certifique-se de que a história conclua com Jesus voltando para o barco com seus discípulos e atravessando o Mar da Galileia. Jesus e os discípulos vão para a área de Dalmanuta, que estaria em algum lugar do lado oeste do lago.</w:t>
      </w:r>
    </w:p>
    <w:p>
      <w:pPr/>
      <w:r>
        <w:rPr>
          <w:lang w:val="pt_PT" w:bidi="pt_PT"/>
        </w:rPr>
      </w:r>
      <w:r>
        <w:rPr>
          <w:lang w:val="pt_PT" w:bidi="pt_PT"/>
        </w:rPr>
        <w:t>Pare aqui e mostre o mapa novamente do Mar da Galileia, a região das Dez Cidades, ou Decápolis, e onde Dalmanuta poderia estar localizada. Pare este áudio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8.1–10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multidão de 4.000 pessoas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cena 1, Jesus está em uma área remota de Decápolis perto do Mar da Galileia. Ele tem estado com uma grande multidão por três dias. As pessoas não têm nada para comer e estão com fome. Jesus chama seus discípulos e diz a eles que não pode mandar as pessoas embora sem lhes dar comida primeiro. Jesus sente pena pelas pessoas. Seus discípulos respondem: “Como poderemos encontrar comida suficiente para alimentá-las aqui no deserto?”.</w:t>
      </w:r>
    </w:p>
    <w:p>
      <w:pPr/>
      <w:r>
        <w:rPr>
          <w:lang w:val="pt_PT" w:bidi="pt_PT"/>
        </w:rPr>
      </w:r>
      <w:r>
        <w:rPr>
          <w:lang w:val="pt_PT" w:bidi="pt_PT"/>
        </w:rPr>
        <w:t>Pause a ação. Pergunte aos discípulos: “Como vocês estão se sentindo?”. Você pode ouvir coisas como: “Lembramos que Jesus alimentou os 5.000, mas não temos certeza se ele vai fazer a mesma coisa novamente”, “Jesus continua pedindo a nós para fazermos coisas impossíveis”, ou “Estamos ansiosos para que Jesus forneça comida para as multidões”. Pergunte a Jesus: “Como você está se sentindo agora?”. Você pode ouvir: “Sinto-me triste por essas pessoas. Não posso mandá-los embora sem dar alguma comida primeiro”. Continue o drama.</w:t>
      </w:r>
    </w:p>
    <w:p>
      <w:pPr/>
      <w:r>
        <w:rPr>
          <w:lang w:val="pt_PT" w:bidi="pt_PT"/>
        </w:rPr>
      </w:r>
      <w:r>
        <w:rPr>
          <w:lang w:val="pt_PT" w:bidi="pt_PT"/>
        </w:rPr>
        <w:t>Na cena dois, Jesus pergunta aos discípulos: “Quanto pão vocês têm?”.</w:t>
      </w:r>
    </w:p>
    <w:p>
      <w:pPr/>
      <w:r>
        <w:rPr>
          <w:lang w:val="pt_PT" w:bidi="pt_PT"/>
        </w:rPr>
      </w:r>
      <w:r>
        <w:rPr>
          <w:lang w:val="pt_PT" w:bidi="pt_PT"/>
        </w:rPr>
        <w:t>Pause a ação. Pergunte a Jesus: “Como você está se sentindo?”. Você pode ouvir coisas como: “Estou me perguntando por que meus discípulos estão me questionando sobre como podem encontrar comida suficiente para alimentar essas pessoas, já que eles me viram alimentar 5.000 antes”, ou “Estou dando aos meus discípulos a oportunidade de trazerem o que eles têm para mim, para eu poder mostrar-lhes novamente o que posso fazer com o que eles têm”. Ou: “Estou frustrado com os discípulos. Eles viram as 5.000 pessoas serem alimentadas. Por que eles não podem se lembrar disso e saber o que fazer desta vez?”. Continue o drama.</w:t>
      </w:r>
    </w:p>
    <w:p>
      <w:pPr/>
      <w:r>
        <w:rPr>
          <w:lang w:val="pt_PT" w:bidi="pt_PT"/>
        </w:rPr>
      </w:r>
      <w:r>
        <w:rPr>
          <w:lang w:val="pt_PT" w:bidi="pt_PT"/>
        </w:rPr>
        <w:t>Os discípulos respondem: “Temos sete peças de pão”. Jesus faz com que todas as pessoas se sentem no chão. Jesus pega as peças de pão, agradece a Deus por eles, os parte em pedaços e dá os pedaços de pão a seus discípulos para distribuírem às pessoas. Os discípulos distribuem o alimento para a multidão.</w:t>
      </w:r>
    </w:p>
    <w:p>
      <w:pPr/>
      <w:r>
        <w:rPr>
          <w:lang w:val="pt_PT" w:bidi="pt_PT"/>
        </w:rPr>
      </w:r>
      <w:r>
        <w:rPr>
          <w:lang w:val="pt_PT" w:bidi="pt_PT"/>
        </w:rPr>
        <w:t>Alguém encontra alguns peixes pequenos. Jesus dá graças pelos peixes, parte os peixes em pedaços e dá os pedaços aos discípulos para distribuir. Todos na multidão comem até ficarem satisfeitos, e os discípulos recolhem 7 grandes cestos de sobras de comida. Havia 4.000 pessoas na multidão, naquele dia.</w:t>
      </w:r>
    </w:p>
    <w:p>
      <w:pPr/>
      <w:r>
        <w:rPr>
          <w:lang w:val="pt_PT" w:bidi="pt_PT"/>
        </w:rPr>
      </w:r>
      <w:r>
        <w:rPr>
          <w:lang w:val="pt_PT" w:bidi="pt_PT"/>
        </w:rPr>
        <w:t>Pause a ação. Pergunte à multidão: “Como vocês estão se sentindo?”. Você pode ouvir coisas como: “Sinto-me satisfeito”, “Sinto-me cuidado”, ou “Estou surpreso por Jesus ter proporcionado esse milagre. Ou não sei de onde veio todo aquele pão, mas era bom. Eu estava com muita fome, mas agora estou bastante cheio”. Ou: “Esses foram três dias incríveis com esse homem Jesus. Aprendi muito de Jesus. Quero saber mais”. Pergunte aos discípulos: “Como vocês estão se sentindo agora?” Você pode ouvir: “Esse foi um milagre incrível. Jesus transformou aquelas 7 peças de pão e alguns peixes em uma enorme refeição para aquela multidão. Não entendo por que Jesus primeiro nos pergunta o que fazer. Jesus sabe que não podemos multiplicar o pão desse jeito. Ainda não sei o que Jesus quer que façamos”. Ou: “Estou tão feliz por ter visto Jesus fazer isso. Isso me faz acreditar que Jesus suprirá minhas necessidades também”. Pergunte a Jesus: “Como você está se sentindo?”. Você pode ouvir: “Estou feliz pelas pessoas terem tido o suficiente para comer e poderem ir para casa com segurança agora. Estou esperançoso que meus discípulos estejam começando a entender mais, mas eles ainda têm muito a aprender”. Continue o drama.</w:t>
      </w:r>
    </w:p>
    <w:p>
      <w:pPr/>
      <w:r>
        <w:rPr>
          <w:lang w:val="pt_PT" w:bidi="pt_PT"/>
        </w:rPr>
      </w:r>
      <w:r>
        <w:rPr>
          <w:lang w:val="pt_PT" w:bidi="pt_PT"/>
        </w:rPr>
        <w:t>Imediatamente depois disso, Jesus despediu a multidão para casa. Então Jesus entra em um barco com seus discípulos e cruza sobre o mar.</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8.1–10 na tradução mais fácil de entender.</w:t>
      </w:r>
    </w:p>
    <w:p>
      <w:pPr/>
      <w:r>
        <w:rPr>
          <w:lang w:val="pt_PT" w:bidi="pt_PT"/>
        </w:rPr>
      </w:r>
      <w:r>
        <w:rPr>
          <w:lang w:val="pt_PT" w:bidi="pt_PT"/>
        </w:rPr>
        <w:t xml:space="preserve">Jesus havia permanecido na área gentia chamada Dez Cidades. Haveria alguns judeus lá também. A multidão provavelmente tinha </w:t>
      </w:r>
      <w:hyperlink r:id="rId88">
        <w:r>
          <w:rPr>
            <w:lang w:val="pt_PT" w:bidi="pt_PT"/>
          </w:rPr>
          <w:rPr>
            <w:color w:val="0000EE"/>
            <w:u w:val="single"/>
          </w:rPr>
          <w:t>judeus</w:t>
        </w:r>
      </w:hyperlink>
      <w:r>
        <w:rPr>
          <w:lang w:val="pt_PT" w:bidi="pt_PT"/>
        </w:rPr>
        <w:t xml:space="preserve"> e </w:t>
      </w:r>
      <w:hyperlink r:id="rId95">
        <w:r>
          <w:rPr>
            <w:lang w:val="pt_PT" w:bidi="pt_PT"/>
          </w:rPr>
          <w:rPr>
            <w:color w:val="0000EE"/>
            <w:u w:val="single"/>
          </w:rPr>
          <w:t>gentios</w:t>
        </w:r>
      </w:hyperlink>
      <w:r>
        <w:rPr>
          <w:lang w:val="pt_PT" w:bidi="pt_PT"/>
        </w:rPr>
        <w:t xml:space="preserve"> que vieram para ouvir Jesus. Jesus chamou seus </w:t>
      </w:r>
      <w:hyperlink r:id="rId58">
        <w:r>
          <w:rPr>
            <w:lang w:val="pt_PT" w:bidi="pt_PT"/>
          </w:rPr>
          <w:rPr>
            <w:color w:val="0000EE"/>
            <w:u w:val="single"/>
          </w:rPr>
          <w:t>discípulos</w:t>
        </w:r>
      </w:hyperlink>
      <w:r>
        <w:rPr>
          <w:lang w:val="pt_PT" w:bidi="pt_PT"/>
        </w:rPr>
        <w:t xml:space="preserve"> junto dele. Empregue o mesmo termo aqui que você tem usado para </w:t>
      </w:r>
      <w:r>
        <w:rPr>
          <w:b/>
          <w:lang w:val="pt_PT" w:bidi="pt_PT"/>
        </w:rPr>
        <w:t>discípulos</w:t>
      </w:r>
      <w:r>
        <w:rPr>
          <w:lang w:val="pt_PT" w:bidi="pt_PT"/>
        </w:rPr>
        <w:t xml:space="preserve"> em todo o livro de Marcos.</w:t>
      </w:r>
    </w:p>
    <w:p>
      <w:pPr/>
      <w:r>
        <w:rPr>
          <w:lang w:val="pt_PT" w:bidi="pt_PT"/>
        </w:rPr>
      </w:r>
      <w:r>
        <w:rPr>
          <w:lang w:val="pt_PT" w:bidi="pt_PT"/>
        </w:rPr>
        <w:t xml:space="preserve">Jesus tinha compaixão por elas, porque não haviam comido nada por três dias. Mas os discípulos de Jesus responderam: “Onde, neste </w:t>
      </w:r>
      <w:hyperlink r:id="rId19">
        <w:r>
          <w:rPr>
            <w:lang w:val="pt_PT" w:bidi="pt_PT"/>
          </w:rPr>
          <w:rPr>
            <w:color w:val="0000EE"/>
            <w:u w:val="single"/>
          </w:rPr>
          <w:t>deserto</w:t>
        </w:r>
      </w:hyperlink>
      <w:r>
        <w:rPr>
          <w:lang w:val="pt_PT" w:bidi="pt_PT"/>
        </w:rPr>
        <w:t xml:space="preserve">, ou lugar remoto, é possível conseguir alimento suficiente?” </w:t>
      </w:r>
      <w:r>
        <w:rPr>
          <w:b/>
          <w:lang w:val="pt_PT" w:bidi="pt_PT"/>
        </w:rPr>
        <w:t>Área remota</w:t>
      </w:r>
      <w:r>
        <w:rPr>
          <w:lang w:val="pt_PT" w:bidi="pt_PT"/>
        </w:rPr>
        <w:t xml:space="preserve"> refere-se a uma área de terra onde ninguém vivia e pouquíssimo alimento crescia. Algumas traduções usam a palavra “deserto”. Outros dizem área remota.</w:t>
      </w:r>
    </w:p>
    <w:p>
      <w:pPr/>
      <w:r>
        <w:rPr>
          <w:lang w:val="pt_PT" w:bidi="pt_PT"/>
        </w:rPr>
      </w:r>
      <w:r>
        <w:rPr>
          <w:lang w:val="pt_PT" w:bidi="pt_PT"/>
        </w:rPr>
        <w:t>Mostre uma imagem de área remota e descreva o que você vê. Pare a gravação aqui.</w:t>
      </w:r>
    </w:p>
    <w:p>
      <w:pPr/>
      <w:r>
        <w:rPr>
          <w:lang w:val="pt_PT" w:bidi="pt_PT"/>
        </w:rPr>
      </w:r>
      <w:r>
        <w:rPr>
          <w:lang w:val="pt_PT" w:bidi="pt_PT"/>
        </w:rPr>
        <w:t xml:space="preserve">Jesus perguntou a seus discípulos quantas </w:t>
      </w:r>
      <w:r>
        <w:rPr>
          <w:b/>
          <w:lang w:val="pt_PT" w:bidi="pt_PT"/>
        </w:rPr>
        <w:t>peças de pão</w:t>
      </w:r>
      <w:r>
        <w:rPr>
          <w:lang w:val="pt_PT" w:bidi="pt_PT"/>
        </w:rPr>
        <w:t xml:space="preserve"> eles tinham. Os discípulos disseram sete. Uma peça de pão era como um pequeno bolo redondo. A maioria das pessoas comeria duas ou três peças em uma refeição.</w:t>
      </w:r>
    </w:p>
    <w:p>
      <w:pPr/>
      <w:r>
        <w:rPr>
          <w:lang w:val="pt_PT" w:bidi="pt_PT"/>
        </w:rPr>
      </w:r>
      <w:r>
        <w:rPr>
          <w:lang w:val="pt_PT" w:bidi="pt_PT"/>
        </w:rPr>
        <w:t xml:space="preserve">Jesus disse à multidão para se sentar. Jesus abençoou o pão. </w:t>
      </w:r>
      <w:r>
        <w:rPr>
          <w:b/>
          <w:lang w:val="pt_PT" w:bidi="pt_PT"/>
        </w:rPr>
        <w:t>Abençoar</w:t>
      </w:r>
      <w:r>
        <w:rPr>
          <w:lang w:val="pt_PT" w:bidi="pt_PT"/>
        </w:rPr>
        <w:t xml:space="preserve"> refere-se a quando Deus ajuda, faz algo bom, ou favorece alguém, ou algo. Aqui a bênção estava na forma de agradecimento a Deus por fornecer o pão. Use a mesma palavra para abençoar que você usou em histórias anteriores. </w:t>
      </w:r>
      <w:hyperlink r:id="rId86">
        <w:r>
          <w:rPr>
            <w:lang w:val="pt_PT" w:bidi="pt_PT"/>
          </w:rPr>
          <w:rPr>
            <w:color w:val="0000EE"/>
            <w:u w:val="single"/>
          </w:rPr>
          <w:t>Abençoar</w:t>
        </w:r>
      </w:hyperlink>
      <w:r>
        <w:rPr>
          <w:lang w:val="pt_PT" w:bidi="pt_PT"/>
        </w:rPr>
        <w:t xml:space="preserve"> está no Glossário Mestre. Você pode dizer: “Jesus agradeceu a Deus pelo pão”.</w:t>
      </w:r>
    </w:p>
    <w:p>
      <w:pPr/>
      <w:r>
        <w:rPr>
          <w:lang w:val="pt_PT" w:bidi="pt_PT"/>
        </w:rPr>
      </w:r>
      <w:r>
        <w:rPr>
          <w:lang w:val="pt_PT" w:bidi="pt_PT"/>
        </w:rPr>
        <w:t>Jesus também abençoou o peixe. Essa foi uma bênção feita mais tarde e Jesus não a deu ao mesmo tempo, em que ele abençoou o pão. Isso era incomum. Novamente, aqui, a palavra abençoar significa dar graças. Use a mesma palavra que você usou em passagens anteriores.</w:t>
      </w:r>
    </w:p>
    <w:p>
      <w:pPr/>
      <w:r>
        <w:rPr>
          <w:lang w:val="pt_PT" w:bidi="pt_PT"/>
        </w:rPr>
      </w:r>
      <w:r>
        <w:rPr>
          <w:lang w:val="pt_PT" w:bidi="pt_PT"/>
        </w:rPr>
        <w:t xml:space="preserve">As pessoas comeram, ficaram satisfeitas, e depois os discípulos recolheram sete cestos cheios de sobras. Em Marcos 8, trata-se de um grande </w:t>
      </w:r>
      <w:hyperlink r:id="rId96">
        <w:r>
          <w:rPr>
            <w:lang w:val="pt_PT" w:bidi="pt_PT"/>
          </w:rPr>
          <w:rPr>
            <w:color w:val="0000EE"/>
            <w:u w:val="single"/>
          </w:rPr>
          <w:t>cesto</w:t>
        </w:r>
      </w:hyperlink>
      <w:r>
        <w:rPr>
          <w:lang w:val="pt_PT" w:bidi="pt_PT"/>
        </w:rPr>
        <w:t xml:space="preserve"> de vime ou corda, feito para transportar provisões maiores. Então, esses são maiores que os </w:t>
      </w:r>
      <w:r>
        <w:rPr>
          <w:b/>
          <w:lang w:val="pt_PT" w:bidi="pt_PT"/>
        </w:rPr>
        <w:t>cestos</w:t>
      </w:r>
      <w:r>
        <w:rPr>
          <w:lang w:val="pt_PT" w:bidi="pt_PT"/>
        </w:rPr>
        <w:t xml:space="preserve"> para as necessidades diárias descritos em Marcos 6.</w:t>
      </w:r>
    </w:p>
    <w:p>
      <w:pPr/>
      <w:r>
        <w:rPr>
          <w:lang w:val="pt_PT" w:bidi="pt_PT"/>
        </w:rPr>
      </w:r>
      <w:r>
        <w:rPr>
          <w:lang w:val="pt_PT" w:bidi="pt_PT"/>
        </w:rPr>
        <w:t>Mostre uma imagem do cesto e do pão. Pare a gravação aqui.</w:t>
      </w:r>
    </w:p>
    <w:p>
      <w:pPr/>
      <w:r>
        <w:rPr>
          <w:lang w:val="pt_PT" w:bidi="pt_PT"/>
        </w:rPr>
      </w:r>
      <w:r>
        <w:rPr>
          <w:lang w:val="pt_PT" w:bidi="pt_PT"/>
        </w:rPr>
        <w:t xml:space="preserve">Depois que Jesus despediu os 4.000 homens, Jesus entrou em um </w:t>
      </w:r>
      <w:hyperlink r:id="rId34">
        <w:r>
          <w:rPr>
            <w:lang w:val="pt_PT" w:bidi="pt_PT"/>
          </w:rPr>
          <w:rPr>
            <w:color w:val="0000EE"/>
            <w:u w:val="single"/>
          </w:rPr>
          <w:t>barco</w:t>
        </w:r>
      </w:hyperlink>
      <w:r>
        <w:rPr>
          <w:lang w:val="pt_PT" w:bidi="pt_PT"/>
        </w:rPr>
        <w:t xml:space="preserve"> com seus discípulos. O </w:t>
      </w:r>
      <w:r>
        <w:rPr>
          <w:b/>
          <w:lang w:val="pt_PT" w:bidi="pt_PT"/>
        </w:rPr>
        <w:t>barco</w:t>
      </w:r>
      <w:r>
        <w:rPr>
          <w:lang w:val="pt_PT" w:bidi="pt_PT"/>
        </w:rPr>
        <w:t xml:space="preserve"> geralmente tinha cerca de 8 metros de comprimento e 2,5 metros de largura. Tinha cerca de 1,25 metro de profundidade. Um barco desse tamanho suportaria, confortavelmente, treze pessoas. Use a mesma palavra para barco que você usou em passagens anteriores.</w:t>
      </w:r>
    </w:p>
    <w:p>
      <w:pPr/>
      <w:r>
        <w:rPr>
          <w:lang w:val="pt_PT" w:bidi="pt_PT"/>
        </w:rPr>
      </w:r>
      <w:r>
        <w:rPr>
          <w:lang w:val="pt_PT" w:bidi="pt_PT"/>
        </w:rPr>
        <w:t>.</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8:11–21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8.11–21 e guardem em seus corações.</w:t>
      </w:r>
    </w:p>
    <w:p>
      <w:pPr/>
      <w:r>
        <w:rPr>
          <w:lang w:val="pt_PT" w:bidi="pt_PT"/>
        </w:rPr>
      </w:r>
      <w:r>
        <w:rPr>
          <w:lang w:val="pt_PT" w:bidi="pt_PT"/>
        </w:rPr>
        <w:t>Ouça uma versão em áudio de Marcos 8.11–21 três vezes, em três traduções diferentes, se possível. Então, como um grupo, discuta as seguintes perguntas:</w:t>
      </w:r>
    </w:p>
    <w:p>
      <w:pPr>
        <w:pStyle w:val="ListNumber"/>
        <w:numPr>
          <w:ilvl w:val="0"/>
          <w:numId w:val="48"/>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Mostre um mapa do Mar da Galileia e do lado ocidental, onde esta história ocorre. Pause a gravação aqui.</w:t>
      </w:r>
    </w:p>
    <w:p>
      <w:pPr/>
      <w:r>
        <w:rPr>
          <w:lang w:val="pt_PT" w:bidi="pt_PT"/>
        </w:rPr>
      </w:r>
      <w:r>
        <w:rPr>
          <w:lang w:val="pt_PT" w:bidi="pt_PT"/>
        </w:rPr>
        <w:t>Não sabemos o que aconteceu logo antes dessa história. Sabemos que aconteceu no lado oeste do Mar da Galileia, porque é onde os fariseus estariam. O lado ocidental da Galileia é onde o povo judeus vive, e os fariseus são um certo tipo de líderes religiosos judeus. Essa passagem é um relato narrativo do encontro de Jesus com os fariseus e então o ensino de Jesus sobre os fariseus aos discípulos.</w:t>
      </w:r>
    </w:p>
    <w:p>
      <w:pPr/>
      <w:r>
        <w:rPr>
          <w:lang w:val="pt_PT" w:bidi="pt_PT"/>
        </w:rPr>
      </w:r>
      <w:r>
        <w:rPr>
          <w:lang w:val="pt_PT" w:bidi="pt_PT"/>
        </w:rPr>
        <w:t>Os judeus consideravam os fariseus como altamente influentes e justos. Os fariseus eram bons exemplos para as pessoas porque os fariseus se dedicavam a obedecer à lei de Deus. Eles aceitavam tanto as tradições e leis religiosas escritas quanto as orais. Os fariseus se mantinham afastados das pessoas. O nome fariseu significa “separado”.</w:t>
      </w:r>
    </w:p>
    <w:p>
      <w:pPr/>
      <w:r>
        <w:rPr>
          <w:lang w:val="pt_PT" w:bidi="pt_PT"/>
        </w:rPr>
      </w:r>
      <w:r>
        <w:rPr>
          <w:lang w:val="pt_PT" w:bidi="pt_PT"/>
        </w:rPr>
        <w:t>Jesus e os fariseus têm tido uma conversa, mas não sabemos o que eles disseram. Os fariseus pediram a Jesus um sinal para provar que o que ele fazia era verdadeiro e vinha de Deus. Um sinal seria algo incomum ou algo que não ocorria normalmente. Muitos considerariam o sinal como um milagre. A passagem usa o termo “sinal milagroso”. Esses sinais poderiam ser outra profecia que aconteceria imediatamente, ou uma grande e imediata ação milagrosa. Quando os fariseus viam os milagres de Jesus, não tinham certeza se eram de Deus ou de Satanás. Assim, eles queriam outro sinal para provar que as ações de Jesus eram de Deus. Os fariseus não viam os milagres que Jesus realizava como prova de que Jesus era de Deus. Em passagens anteriores, os fariseus acusaram Jesus de agir de acordo com Satanás. Os fariseus estavam convencidos de que Jesus estava agindo com a autoridade de Satanás.</w:t>
      </w:r>
    </w:p>
    <w:p>
      <w:pPr/>
      <w:r>
        <w:rPr>
          <w:lang w:val="pt_PT" w:bidi="pt_PT"/>
        </w:rPr>
      </w:r>
      <w:r>
        <w:rPr>
          <w:lang w:val="pt_PT" w:bidi="pt_PT"/>
        </w:rPr>
        <w:t>Pare aqui e discuta com sua equipe de tradução. Conte uma história de um mestre ou líder religioso que tem ensinado em sua aldeia. Em sua cultura, como vocês sabem que um mestre ou líder religioso está ensinando as coisas certas? Que coisas o mestre ou líder religioso tem que fazer para provar que ele têm a autoridade de Deus para ensinar? Pause a gravação aqui.</w:t>
      </w:r>
    </w:p>
    <w:p>
      <w:pPr/>
      <w:r>
        <w:rPr>
          <w:lang w:val="pt_PT" w:bidi="pt_PT"/>
        </w:rPr>
      </w:r>
      <w:r>
        <w:rPr>
          <w:lang w:val="pt_PT" w:bidi="pt_PT"/>
        </w:rPr>
        <w:t>A primeira reação de Jesus foi suspirar profundamente. Um suspiro é dar uma respiração profunda e lenta e soltá-la lentamente. Normalmente há som quando a pessoa deixa a expiração sair lentamente. Esse tipo de suspiro é diferente dos suspiros normais que os humanos fazem várias vezes por hora. Esse tipo de suspiro é para mostrar tristeza, raiva ou frustração. Outra palavra para esse tipo de suspiro é gemido.</w:t>
      </w:r>
    </w:p>
    <w:p>
      <w:pPr/>
      <w:r>
        <w:rPr>
          <w:lang w:val="pt_PT" w:bidi="pt_PT"/>
        </w:rPr>
      </w:r>
      <w:r>
        <w:rPr>
          <w:lang w:val="pt_PT" w:bidi="pt_PT"/>
        </w:rPr>
        <w:t>Pare aqui e discuta como um grupo: que tipos de coisas vocês fazem com seu corpo para mostrar frustração ou raiva? Pause essa gravação aqui.</w:t>
      </w:r>
    </w:p>
    <w:p>
      <w:pPr/>
      <w:r>
        <w:rPr>
          <w:lang w:val="pt_PT" w:bidi="pt_PT"/>
        </w:rPr>
      </w:r>
      <w:r>
        <w:rPr>
          <w:lang w:val="pt_PT" w:bidi="pt_PT"/>
        </w:rPr>
        <w:t>Jesus estava mostrando que estava frustrado com os fariseus. Jesus não concordou com os líderes religiosos que queriam sinais. Jesus queria que as pessoas respondessem a ele com fé e confiassem que Jesus é quem ele diz ser. Jesus pergunta por que essa geração, ou as pessoas que vivem agora, pedem por um sinal? Jesus se recusou a dar a eles um sinal.</w:t>
      </w:r>
    </w:p>
    <w:p>
      <w:pPr/>
      <w:r>
        <w:rPr>
          <w:lang w:val="pt_PT" w:bidi="pt_PT"/>
        </w:rPr>
      </w:r>
      <w:r>
        <w:rPr>
          <w:lang w:val="pt_PT" w:bidi="pt_PT"/>
        </w:rPr>
        <w:t>Jesus e os discípulos voltaram para o barco e atravessaram o lago. Jesus e os discípulos estavam no lado oeste do lago. Jesus e os discípulos foram para o norte, para a cidade de Betsaida. A passagem diz que eles atravessaram o lago. Isso significa que eles foram de um ponto a outro, através da água.</w:t>
      </w:r>
    </w:p>
    <w:p>
      <w:pPr/>
      <w:r>
        <w:rPr>
          <w:lang w:val="pt_PT" w:bidi="pt_PT"/>
        </w:rPr>
      </w:r>
      <w:r>
        <w:rPr>
          <w:lang w:val="pt_PT" w:bidi="pt_PT"/>
        </w:rPr>
        <w:t>Pare e olhe para o mapa. Trace a rota no lago do lado oeste até o norte, onde Betsaida está localizada. Como você descreveria essa viagem? Pause a gravação aqui.</w:t>
      </w:r>
    </w:p>
    <w:p>
      <w:pPr/>
      <w:r>
        <w:rPr>
          <w:lang w:val="pt_PT" w:bidi="pt_PT"/>
        </w:rPr>
      </w:r>
      <w:r>
        <w:rPr>
          <w:lang w:val="pt_PT" w:bidi="pt_PT"/>
        </w:rPr>
        <w:t>Os discípulos haviam trazido apenas um pão com eles para o barco. Jesus usa esse fato para ensinar a eles uma lição de sua conversa com os fariseus. Jesus usou esse pão para adverti-los para não serem como o “fermento” ou “levedura” dos fariseus e de Herodes. Levedura (ou fermento) é o que faz o pão crescer quando é assado. No tempo de Jesus, falar do uso de fermento no pão era uma maneira de descrever a corrupção. Uma quantidade muito pequena de fermento, como 1 ou 2 colheres de chá, se espalha por um quilo ou mais de farinha para fazer o pão crescer. Com essa ilustração, Jesus está dizendo que uma pequena quantidade de mal ou corrupção pode se espalhar por uma pessoa inteira ou grupo de pessoas.</w:t>
      </w:r>
    </w:p>
    <w:p>
      <w:pPr/>
      <w:r>
        <w:rPr>
          <w:lang w:val="pt_PT" w:bidi="pt_PT"/>
        </w:rPr>
      </w:r>
      <w:r>
        <w:rPr>
          <w:lang w:val="pt_PT" w:bidi="pt_PT"/>
        </w:rPr>
        <w:t>Pare e discuta: descreva o processo de fazer pão. Peça a alguém para falar sobre o fermento. Conversem como um grupo. Que outras ilustrações sua cultura poderia usar para descrever como uma pequena quantidade de algo se espalha por todo um produto? Pause a gravação aqui.</w:t>
      </w:r>
    </w:p>
    <w:p>
      <w:pPr/>
      <w:r>
        <w:rPr>
          <w:lang w:val="pt_PT" w:bidi="pt_PT"/>
        </w:rPr>
      </w:r>
      <w:r>
        <w:rPr>
          <w:lang w:val="pt_PT" w:bidi="pt_PT"/>
        </w:rPr>
        <w:t>Jesus está dizendo que os fariseus não têm verdadeira fé — eles são corruptos — porque eles insistem em obter um sinal de Jesus. Herodes era o nome do governante político daquela época. Ele e sua família também eram corruptos e gananciosos. Jesus quer que as pessoas acreditem nele voluntariamente, não devido a um sinal que as fez acreditar nele.</w:t>
      </w:r>
    </w:p>
    <w:p>
      <w:pPr/>
      <w:r>
        <w:rPr>
          <w:lang w:val="pt_PT" w:bidi="pt_PT"/>
        </w:rPr>
      </w:r>
      <w:r>
        <w:rPr>
          <w:lang w:val="pt_PT" w:bidi="pt_PT"/>
        </w:rPr>
        <w:t>Quando Jesus alerta os discípulos sobre o fermento ou levedura, os discípulos não entendem Jesus. Eles pensam que Jesus está falando sobre pão real, então os discípulos começam a discutir entre si sobre quem esqueceu de trazer pão. Jesus percebe que os discípulos não entenderam do que ele está falando. Jesus responde a eles com perguntas. Jesus está surpreso por os discípulos ainda não entenderem quem Jesus é depois de ver tantos milagres e estar com Jesus por tanto tempo. Ele faz muitas perguntas, mas não espera uma resposta. As perguntas são para mostrar que ele está frustrado e surpreso com o fato dos discípulos não acreditarem ou confiarem em Jesus. Ele diz que seus "corações são duros”, o que significa que os discípulos não têm fé para entender quem Jesus é, ou por que Jesus faz as coisas que faz. Jesus pensa que a incredulidade dos discípulos é quase como a dos fariseus. Corações duros é uma imagem usada para descrever alguém que se recusa a entender ou acreditar. Outras maneiras de dizer isso podem incluir: suas mentes estão lentas, suas mentes estão fechadas ou vocês não querem entender.</w:t>
      </w:r>
    </w:p>
    <w:p>
      <w:pPr/>
      <w:r>
        <w:rPr>
          <w:lang w:val="pt_PT" w:bidi="pt_PT"/>
        </w:rPr>
      </w:r>
      <w:r>
        <w:rPr>
          <w:lang w:val="pt_PT" w:bidi="pt_PT"/>
        </w:rPr>
        <w:t>Pare aqui e discuta com sua equipe. Conte uma história sobre alguém que foi ensinado em algo importante, mas se recusa a acreditar no ensinamento. Vocês possuem frases especiais para descrever essas pessoas? Ouça como o narrador descreve esta pessoa. Pause essa gravação aqui.</w:t>
      </w:r>
    </w:p>
    <w:p>
      <w:pPr/>
      <w:r>
        <w:rPr>
          <w:lang w:val="pt_PT" w:bidi="pt_PT"/>
        </w:rPr>
      </w:r>
      <w:r>
        <w:rPr>
          <w:lang w:val="pt_PT" w:bidi="pt_PT"/>
        </w:rPr>
        <w:t>Jesus faz perguntas aos discípulos sobre os dois milagres de alimentar as multidões. Primeiro, Jesus lembra eles de ter alimentado os 5.000. Então Jesus os relembra de ter alimentado os 4.000. Cada vez, os discípulos parecem se lembrar perfeitamente do que aconteceu no milagre. No entanto, parece que os discípulos não entenderam o que Jesus está tentando ensiná-los.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8.11–21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retorna para o lado ocidental do Mar da Galileia. Os fariseus ficam sabendo que Jesus chegou. Eles vêm e começam a discutir com ele, testando-o. Jesus volta em um barco e os deixa, cruzando de volta para o lado oriental do lago.</w:t>
      </w:r>
    </w:p>
    <w:p>
      <w:pPr/>
      <w:r>
        <w:rPr>
          <w:lang w:val="pt_PT" w:bidi="pt_PT"/>
        </w:rPr>
      </w:r>
      <w:r>
        <w:rPr>
          <w:b/>
          <w:lang w:val="pt_PT" w:bidi="pt_PT"/>
        </w:rPr>
        <w:t>Na segunda cena:</w:t>
      </w:r>
      <w:r>
        <w:rPr>
          <w:lang w:val="pt_PT" w:bidi="pt_PT"/>
        </w:rPr>
        <w:t xml:space="preserve"> enquanto Jesus e seus discípulos estão cruzando o lago no barco, Jesus os alerta: “Cuidado, tenham cuidado com o fermento dos fariseus e de Herodes”. Os discípulos pensam que Jesus está falando sobre o pão. Jesus os lembra dos dois milagres sobre a multiplicação dos pães.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Herodes (que é apenas mencionado)</w:t>
      </w:r>
    </w:p>
    <w:p>
      <w:pPr/>
      <w:r>
        <w:rPr>
          <w:lang w:val="pt_PT" w:bidi="pt_PT"/>
        </w:rPr>
      </w:r>
      <w:r>
        <w:rPr>
          <w:lang w:val="pt_PT" w:bidi="pt_PT"/>
        </w:rPr>
        <w:t>Como um grupo, preste atenção a estas partes do cenário da passagem:</w:t>
      </w:r>
    </w:p>
    <w:p>
      <w:pPr/>
      <w:r>
        <w:rPr>
          <w:lang w:val="pt_PT" w:bidi="pt_PT"/>
        </w:rPr>
      </w:r>
      <w:r>
        <w:rPr>
          <w:lang w:val="pt_PT" w:bidi="pt_PT"/>
        </w:rPr>
        <w:t>Na cena um, Jesus e os discípulos cruzam do lado leste da Galileia, a Decápolis, para o lado oeste, onde os judeus vivem. Alguns fariseus ouvem que Jesus chegou e vêm e discutem com Jesus. Os fariseus querem ver um sinal milagroso para provar a autoridade de Jesus. Jesus suspira profundamente para mostrar sua raiva e frustração com os fariseus. Ele diz: “Por que continuam exigindo um sinal milagroso? Digo-vos a verdade: não darei nenhum sinal assim a essa geração”.</w:t>
      </w:r>
    </w:p>
    <w:p>
      <w:pPr/>
      <w:r>
        <w:rPr>
          <w:lang w:val="pt_PT" w:bidi="pt_PT"/>
        </w:rPr>
      </w:r>
      <w:r>
        <w:rPr>
          <w:lang w:val="pt_PT" w:bidi="pt_PT"/>
        </w:rPr>
        <w:t>Pare e discuta: Conte uma história sobre alguém que faz algo que frustra ou desaponta o narrador. O narrador mostraria esse desapontamento respirando fundo e lentamente soltando a respiração. Agora como um grupo, como vocês descreveriam a ação do narrador? Pare a gravação aqui.</w:t>
      </w:r>
    </w:p>
    <w:p>
      <w:pPr/>
      <w:r>
        <w:rPr>
          <w:lang w:val="pt_PT" w:bidi="pt_PT"/>
        </w:rPr>
      </w:r>
      <w:r>
        <w:rPr>
          <w:lang w:val="pt_PT" w:bidi="pt_PT"/>
        </w:rPr>
        <w:t>Jesus volta para o barco e deixa os fariseus para trás. Jesus e seus discípulos começam a cruzar para o outro lado do lago. Eles estão indo para o nordeste, para Betsaida.</w:t>
      </w:r>
    </w:p>
    <w:p>
      <w:pPr/>
      <w:r>
        <w:rPr>
          <w:lang w:val="pt_PT" w:bidi="pt_PT"/>
        </w:rPr>
      </w:r>
      <w:r>
        <w:rPr>
          <w:lang w:val="pt_PT" w:bidi="pt_PT"/>
        </w:rPr>
        <w:t>Pare e mostre o mapa do Mar da Galileia. Peça ao grupo que trace a rota de Decápolis para o lado oeste do lago, então do lado oeste para Betsaida. Pare a gravação aqui.</w:t>
      </w:r>
    </w:p>
    <w:p>
      <w:pPr/>
      <w:r>
        <w:rPr>
          <w:lang w:val="pt_PT" w:bidi="pt_PT"/>
        </w:rPr>
      </w:r>
      <w:r>
        <w:rPr>
          <w:lang w:val="pt_PT" w:bidi="pt_PT"/>
        </w:rPr>
        <w:t>Na cena dois, enquanto Jesus e os discípulos estão cruzando o lago no barco, Jesus alerta os discípulos: “Cuidado, tenham cuidado com o fermento dos fariseus e de Herodes”. Jesus usa essa ilustração porque os fariseus queriam que ele provasse sua autoridade mostrando sinais milagrosos, e Herodes, o rei, queria ver Jesus realizar um milagre.</w:t>
      </w:r>
    </w:p>
    <w:p>
      <w:pPr/>
      <w:r>
        <w:rPr>
          <w:lang w:val="pt_PT" w:bidi="pt_PT"/>
        </w:rPr>
      </w:r>
      <w:r>
        <w:rPr>
          <w:lang w:val="pt_PT" w:bidi="pt_PT"/>
        </w:rPr>
        <w:t>Pare e visualize o que o fermento faz. Uma pequena quantidade de fermento, quando colocada na massa, se espalha por toda a massa e a faz crescer. Jesus está dizendo aos discípulos que, se eles começarem a pensar apenas sobre milagres, eles estarão abrindo espaço para o caminho dos fariseus e Herodes em seus próprios corações. Os fariseus e Herodes apenas se importam em ver sinais e milagres externos. Pare a gravação aqui.</w:t>
      </w:r>
    </w:p>
    <w:p>
      <w:pPr/>
      <w:r>
        <w:rPr>
          <w:lang w:val="pt_PT" w:bidi="pt_PT"/>
        </w:rPr>
      </w:r>
      <w:r>
        <w:rPr>
          <w:lang w:val="pt_PT" w:bidi="pt_PT"/>
        </w:rPr>
        <w:t>Mas os discípulos haviam esquecido de trazer comida com eles no barco (eles tinham apenas uma peça de pão para eles). Os discípulos pensam que Jesus está falando sobre o fato de que eles não trouxeram nenhum pão. Começam a discutir uns com os outros. Jesus diz: “Por que vocês discutem sobre não terem pão? Vocês ainda não entendem? O coração de vocês é duro demais para entender? Vocês têm olhos, mas não podem ver. Vocês têm ouvidos, mas não podem ouvir. Quando alimentei os 5.000 com cinco pães, quantos cestos de sobras vocês recolheram?”.</w:t>
      </w:r>
    </w:p>
    <w:p>
      <w:pPr/>
      <w:r>
        <w:rPr>
          <w:lang w:val="pt_PT" w:bidi="pt_PT"/>
        </w:rPr>
      </w:r>
      <w:r>
        <w:rPr>
          <w:lang w:val="pt_PT" w:bidi="pt_PT"/>
        </w:rPr>
        <w:t>“Doze”, respondem eles.</w:t>
      </w:r>
    </w:p>
    <w:p>
      <w:pPr/>
      <w:r>
        <w:rPr>
          <w:lang w:val="pt_PT" w:bidi="pt_PT"/>
        </w:rPr>
      </w:r>
      <w:r>
        <w:rPr>
          <w:lang w:val="pt_PT" w:bidi="pt_PT"/>
        </w:rPr>
        <w:t>“Quando alimentei os 4.000, quantos cestos grandes de sobras vocês recolheram?”. Jesus pergunta.</w:t>
      </w:r>
    </w:p>
    <w:p>
      <w:pPr/>
      <w:r>
        <w:rPr>
          <w:lang w:val="pt_PT" w:bidi="pt_PT"/>
        </w:rPr>
      </w:r>
      <w:r>
        <w:rPr>
          <w:lang w:val="pt_PT" w:bidi="pt_PT"/>
        </w:rPr>
        <w:t>“Sete”, respondem eles.</w:t>
      </w:r>
    </w:p>
    <w:p>
      <w:pPr/>
      <w:r>
        <w:rPr>
          <w:lang w:val="pt_PT" w:bidi="pt_PT"/>
        </w:rPr>
      </w:r>
      <w:r>
        <w:rPr>
          <w:lang w:val="pt_PT" w:bidi="pt_PT"/>
        </w:rPr>
        <w:t>Observe que Jesus se refere a ambas as provisões milagrosas de alimento, tanto dos 5.000 como dos 4.000.</w:t>
      </w:r>
    </w:p>
    <w:p>
      <w:pPr/>
      <w:r>
        <w:rPr>
          <w:lang w:val="pt_PT" w:bidi="pt_PT"/>
        </w:rPr>
      </w:r>
      <w:r>
        <w:rPr>
          <w:lang w:val="pt_PT" w:bidi="pt_PT"/>
        </w:rPr>
        <w:t>Pare e reveja o que aconteceu nos dois milagres da multiplicação dos pães. Pare a gravação aqui.</w:t>
      </w:r>
    </w:p>
    <w:p>
      <w:pPr/>
      <w:r>
        <w:rPr>
          <w:lang w:val="pt_PT" w:bidi="pt_PT"/>
        </w:rPr>
      </w:r>
      <w:r>
        <w:rPr>
          <w:lang w:val="pt_PT" w:bidi="pt_PT"/>
        </w:rPr>
        <w:t>Jesus termina perguntando aos discípulos: “Vocês ainda não entendem?”.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8.11–21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Herodes (que é apenas mencionado)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primeira cena, Jesus e os discípulos chegam ao lado oeste do Mar da Galileia. Os fariseus ficam sabendo que Jesus chegou. Os fariseus vêm a Jesus e começam a discutir com Jesus. Os fariseus exigem que ele mostre um sinal milagroso do Céu para provar sua autoridade.</w:t>
      </w:r>
    </w:p>
    <w:p>
      <w:pPr/>
      <w:r>
        <w:rPr>
          <w:lang w:val="pt_PT" w:bidi="pt_PT"/>
        </w:rPr>
      </w:r>
      <w:r>
        <w:rPr>
          <w:lang w:val="pt_PT" w:bidi="pt_PT"/>
        </w:rPr>
        <w:t xml:space="preserve">Pare a ação: Pergunte aos fariseus: “Como vocês estão se sentindo?”. Você pode ouvir coisas como: “Estamos tentando enlaçar Jesus” ou “Estamos zangados com Jesus. Continuamos a ouvir sobre milagres que ele está realizando, e queremos que ele prove sua autoridade realizando um milagre diante de nós. Precisamos ver o milagre ou sinal especial acontecer para saber de onde vem a autoridade de Jesus”. Reinicie a cena. </w:t>
      </w:r>
    </w:p>
    <w:p>
      <w:pPr/>
      <w:r>
        <w:rPr>
          <w:lang w:val="pt_PT" w:bidi="pt_PT"/>
        </w:rPr>
      </w:r>
      <w:r>
        <w:rPr>
          <w:lang w:val="pt_PT" w:bidi="pt_PT"/>
        </w:rPr>
        <w:t>Quando Jesus ouve isso, ele suspira profundamente em seu espírito. Outra maneira de dizer isso é Jesus gemeu internamente. Jesus diz: “Por que essas pessoas continuam exigindo um sinal milagroso? Digo-vos a verdade: não darei nenhum sinal assim a essa geração”.</w:t>
      </w:r>
    </w:p>
    <w:p>
      <w:pPr/>
      <w:r>
        <w:rPr>
          <w:lang w:val="pt_PT" w:bidi="pt_PT"/>
        </w:rPr>
      </w:r>
      <w:r>
        <w:rPr>
          <w:lang w:val="pt_PT" w:bidi="pt_PT"/>
        </w:rPr>
        <w:t>Pare a ação: Pergunte a Jesus: “Como você está se sentindo?”. Você pode ouvir coisas como: “Estou muito frustrado”, “Estou zangado com os fariseus”, ou “Recuso-me a realizar milagres por causa das pessoas que não acreditam em mim”. Continue o drama.</w:t>
      </w:r>
    </w:p>
    <w:p>
      <w:pPr/>
      <w:r>
        <w:rPr>
          <w:lang w:val="pt_PT" w:bidi="pt_PT"/>
        </w:rPr>
      </w:r>
      <w:r>
        <w:rPr>
          <w:lang w:val="pt_PT" w:bidi="pt_PT"/>
        </w:rPr>
        <w:t>Jesus volta ao barco com seus discípulos. Jesus e os discípulos deixam essa área para cruzar até o outro lado do lago. Eles estão indo em direção a Betsaida, o que significa que eles cruzam o canto noroeste do lago. Os discípulos esqueceram de trazer qualquer comida. Os discípulos têm apenas uma peça de pão com eles. Jesus os alerta: “Cuidado — tenham cuidado com o fermento dos fariseus e de Herodes”.</w:t>
      </w:r>
    </w:p>
    <w:p>
      <w:pPr/>
      <w:r>
        <w:rPr>
          <w:lang w:val="pt_PT" w:bidi="pt_PT"/>
        </w:rPr>
      </w:r>
      <w:r>
        <w:rPr>
          <w:lang w:val="pt_PT" w:bidi="pt_PT"/>
        </w:rPr>
        <w:t>Pare a ação: Pergunte a Jesus: “Como você está se sentindo?”. Você pode ouvir coisas como: “Ainda estou zangado com os fariseus” ou “Estou tentando avisar e ensinar meus discípulos. Eles precisam saber o quão fácil é se tornar corruptos, assim como os fariseus ou Herodes”. Continue o drama.</w:t>
      </w:r>
    </w:p>
    <w:p>
      <w:pPr/>
      <w:r>
        <w:rPr>
          <w:lang w:val="pt_PT" w:bidi="pt_PT"/>
        </w:rPr>
      </w:r>
      <w:r>
        <w:rPr>
          <w:lang w:val="pt_PT" w:bidi="pt_PT"/>
        </w:rPr>
        <w:t>Os discípulos não entendem o aviso sobre fermento. Os discípulos começam a discutir entre si porque eles esqueceram o pão. Jesus sabe o que estão dizendo. Jesus diz: “Por que vocês discutem sobre não terem pão? Vocês não entendem? O coração de vocês é duro demais para assimilar essas coisas?”.</w:t>
      </w:r>
    </w:p>
    <w:p>
      <w:pPr/>
      <w:r>
        <w:rPr>
          <w:lang w:val="pt_PT" w:bidi="pt_PT"/>
        </w:rPr>
      </w:r>
      <w:r>
        <w:rPr>
          <w:lang w:val="pt_PT" w:bidi="pt_PT"/>
        </w:rPr>
        <w:t>Pare a ação: Pergunte a Jesus: “Como você está se sentindo?”. Você pode ouvir coisas como: “Estou frustrado com os discípulos”, ou “Estou triste. Meus discípulos ainda não entendem depois de tudo o que eles viram”. Pergunte aos discípulos: “Como vocês estão se sentindo quando ouvem Jesus fazer essas perguntas?”. Você pode ouvir: “Não entendo do que Jesus está falando. Pensei que Jesus estava falando sobre pão, mas agora não sei”. Ou: “Estou confuso. Não sou como os fariseus ou Herodes. Por que Jesus está me falando sobre como fazer pão?”. Continue o drama.</w:t>
      </w:r>
    </w:p>
    <w:p>
      <w:pPr/>
      <w:r>
        <w:rPr>
          <w:lang w:val="pt_PT" w:bidi="pt_PT"/>
        </w:rPr>
      </w:r>
      <w:r>
        <w:rPr>
          <w:lang w:val="pt_PT" w:bidi="pt_PT"/>
        </w:rPr>
        <w:t>Jesus diz: “Vocês têm olhos, não conseguem ver? Vocês tem ouvidos, não podem ouvir? Vocês não se lembram de nada?”. Jesus lembra os discípulos de todas as sobras que eles coletaram depois que ele alimentou os 5.000 e todas as sobras que eles coletaram depois que ele alimentou os 4.000. Jesus pergunta: “Vocês ainda não entendem?”.</w:t>
      </w:r>
    </w:p>
    <w:p>
      <w:pPr/>
      <w:r>
        <w:rPr>
          <w:lang w:val="pt_PT" w:bidi="pt_PT"/>
        </w:rPr>
      </w:r>
      <w:r>
        <w:rPr>
          <w:lang w:val="pt_PT" w:bidi="pt_PT"/>
        </w:rPr>
        <w:t>Pare a ação: Pergunte aos discípulos: “Como vocês estão se sentindo?”. Você pode ouvir coisas como: “Ainda estamos confusos, ainda não entendemos”, “É claro que nos lembramos dos milagres que Jesus realizou. Como Jesus pode pensar que esqueceríamos o que vimos? Mas não entendo o que Jesus está tentando dizer agora. Como o fermento se aplica a esses milagres?”. ou “Queremos entender, mas continuamos esquecendo”. Pergunte a Jesus: “Como você está se sentindo agora?” Você pode ouvir: “Ainda estou frustrado com meus discípulos. Eles ouvem, mas agem como se fossem surdos. Eles veem, mas agem como se fossem cegos. Eles estão apenas se recusando a acreditar. Continuarei tentando ensiná-los. Acredito que eles conseguirão entender”.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8.11–21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fariseus</w:t>
      </w:r>
      <w:r>
        <w:rPr>
          <w:lang w:val="pt_PT" w:bidi="pt_PT"/>
        </w:rPr>
        <w:t xml:space="preserve"> vieram e começaram a questionar Jesus. A palavra “fariseu” significa “estar separado”. Use a mesma palavra para "fariseus" como você usou em passagens anteriores. </w:t>
      </w:r>
      <w:hyperlink r:id="rId59">
        <w:r>
          <w:rPr>
            <w:lang w:val="pt_PT" w:bidi="pt_PT"/>
          </w:rPr>
          <w:rPr>
            <w:color w:val="0000EE"/>
            <w:u w:val="single"/>
          </w:rPr>
          <w:t>Fariseus</w:t>
        </w:r>
      </w:hyperlink>
      <w:r>
        <w:rPr>
          <w:lang w:val="pt_PT" w:bidi="pt_PT"/>
        </w:rPr>
        <w:t xml:space="preserve"> são tratados no Glossário Mestre.</w:t>
      </w:r>
    </w:p>
    <w:p>
      <w:pPr/>
      <w:r>
        <w:rPr>
          <w:lang w:val="pt_PT" w:bidi="pt_PT"/>
        </w:rPr>
      </w:r>
      <w:r>
        <w:rPr>
          <w:lang w:val="pt_PT" w:bidi="pt_PT"/>
        </w:rPr>
        <w:t xml:space="preserve">Os fariseus queriam testar Jesus. Assim, pediram a ele um </w:t>
      </w:r>
      <w:r>
        <w:rPr>
          <w:b/>
          <w:lang w:val="pt_PT" w:bidi="pt_PT"/>
        </w:rPr>
        <w:t>sinal milagroso do céu</w:t>
      </w:r>
      <w:r>
        <w:rPr>
          <w:lang w:val="pt_PT" w:bidi="pt_PT"/>
        </w:rPr>
        <w:t xml:space="preserve">. Milagres são algo maravilhoso, que as pessoas normalmente não conseguem fazer. Um sinal também é como um milagre, mas pode incluir uma profecia que se cumpriria imediatamente. Uma profecia é uma previsão de algo que acontecerá. </w:t>
      </w:r>
      <w:hyperlink r:id="rId67">
        <w:r>
          <w:rPr>
            <w:lang w:val="pt_PT" w:bidi="pt_PT"/>
          </w:rPr>
          <w:rPr>
            <w:color w:val="0000EE"/>
            <w:u w:val="single"/>
          </w:rPr>
          <w:t>Milagres, sinais e maravilhas</w:t>
        </w:r>
      </w:hyperlink>
      <w:r>
        <w:rPr>
          <w:lang w:val="pt_PT" w:bidi="pt_PT"/>
        </w:rPr>
        <w:t xml:space="preserve"> estão no Glossário Mestre. Traduza "sinais milagrosos" da mesma maneira que você as traduziu antes.</w:t>
      </w:r>
    </w:p>
    <w:p>
      <w:pPr/>
      <w:r>
        <w:rPr>
          <w:lang w:val="pt_PT" w:bidi="pt_PT"/>
        </w:rPr>
      </w:r>
      <w:hyperlink r:id="rId26">
        <w:r>
          <w:rPr>
            <w:lang w:val="pt_PT" w:bidi="pt_PT"/>
          </w:rPr>
          <w:rPr>
            <w:color w:val="0000EE"/>
            <w:u w:val="single"/>
          </w:rPr>
          <w:t>Céu</w:t>
        </w:r>
      </w:hyperlink>
      <w:r>
        <w:rPr>
          <w:lang w:val="pt_PT" w:bidi="pt_PT"/>
        </w:rPr>
        <w:t xml:space="preserve"> pode se referir ao firmamento (o céu físico), ou ao lugar onde Deus e seus anjos moram, dependendo do contexto. Como está ligado tão estreitamente ao lugar onde Deus está, podemos substituir "um sinal do céu" por "um sinal de Deus".</w:t>
      </w:r>
    </w:p>
    <w:p>
      <w:pPr/>
      <w:r>
        <w:rPr>
          <w:lang w:val="pt_PT" w:bidi="pt_PT"/>
        </w:rPr>
      </w:r>
      <w:r>
        <w:rPr>
          <w:lang w:val="pt_PT" w:bidi="pt_PT"/>
        </w:rPr>
        <w:t>Jesus suspirou profundamente e perguntou: “Por que essa geração pede um sinal?”. Essa é uma pergunta que não requer uma resposta. Ao dizer isso, Jesus está mostrando sua tristeza e raiva. Jesus usou o suspiro para expressar tristeza e raiva. Use a mesma palavra para sinal que você usou em uma passagem anterior, quando Jesus curou um homem surdo.</w:t>
      </w:r>
    </w:p>
    <w:p>
      <w:pPr/>
      <w:r>
        <w:rPr>
          <w:lang w:val="pt_PT" w:bidi="pt_PT"/>
        </w:rPr>
      </w:r>
      <w:r>
        <w:rPr>
          <w:lang w:val="pt_PT" w:bidi="pt_PT"/>
        </w:rPr>
        <w:t xml:space="preserve">Jesus então diz que a </w:t>
      </w:r>
      <w:hyperlink r:id="rId97">
        <w:r>
          <w:rPr>
            <w:lang w:val="pt_PT" w:bidi="pt_PT"/>
          </w:rPr>
          <w:rPr>
            <w:color w:val="0000EE"/>
            <w:u w:val="single"/>
          </w:rPr>
          <w:t>geração</w:t>
        </w:r>
      </w:hyperlink>
      <w:r>
        <w:rPr>
          <w:lang w:val="pt_PT" w:bidi="pt_PT"/>
        </w:rPr>
        <w:t>, ou as pessoas que vivem hoje, não receberão um sinal. Talvez seja necessário dizer quem é que não vai dar o sinal. Se assim for, você pode dizer algo como: “Não mostrarei a vocês nenhum milagre para provar que sou de Deus”.</w:t>
      </w:r>
    </w:p>
    <w:p>
      <w:pPr/>
      <w:r>
        <w:rPr>
          <w:lang w:val="pt_PT" w:bidi="pt_PT"/>
        </w:rPr>
      </w:r>
      <w:r>
        <w:rPr>
          <w:lang w:val="pt_PT" w:bidi="pt_PT"/>
        </w:rPr>
        <w:t xml:space="preserve">Jesus e os discípulos entraram no </w:t>
      </w:r>
      <w:hyperlink r:id="rId34">
        <w:r>
          <w:rPr>
            <w:lang w:val="pt_PT" w:bidi="pt_PT"/>
          </w:rPr>
          <w:rPr>
            <w:color w:val="0000EE"/>
            <w:u w:val="single"/>
          </w:rPr>
          <w:t>barco</w:t>
        </w:r>
      </w:hyperlink>
      <w:r>
        <w:rPr>
          <w:lang w:val="pt_PT" w:bidi="pt_PT"/>
        </w:rPr>
        <w:t xml:space="preserve"> e foram para o outro lado. A palavra para </w:t>
      </w:r>
      <w:r>
        <w:rPr>
          <w:b/>
          <w:lang w:val="pt_PT" w:bidi="pt_PT"/>
        </w:rPr>
        <w:t>barco</w:t>
      </w:r>
      <w:r>
        <w:rPr>
          <w:lang w:val="pt_PT" w:bidi="pt_PT"/>
        </w:rPr>
        <w:t xml:space="preserve"> não está no texto original. No entanto, a palavra usada para indicar a ação significa que entraram em um barco para ir para o outro lado do lago. Se você tem uma palavra como essa, você pode usá-la. Se não, você pode dizer que eles entraram em um barco para ir para o outro lado. Se usar a palavra para barco, use a mesma que usou nas histórias anteriores em Marcos. Aqui, o outro lado do lago não significa a costa leste. Jesus e os discípulos atravessaram o canto noroeste do lago, da margem oeste para Betsaida.</w:t>
      </w:r>
    </w:p>
    <w:p>
      <w:pPr/>
      <w:r>
        <w:rPr>
          <w:lang w:val="pt_PT" w:bidi="pt_PT"/>
        </w:rPr>
      </w:r>
      <w:r>
        <w:rPr>
          <w:lang w:val="pt_PT" w:bidi="pt_PT"/>
        </w:rPr>
        <w:t>Pare aqui e mostre a imagem do barco, se necessário. Pare este áudio aqui.</w:t>
      </w:r>
    </w:p>
    <w:p>
      <w:pPr/>
      <w:r>
        <w:rPr>
          <w:lang w:val="pt_PT" w:bidi="pt_PT"/>
        </w:rPr>
      </w:r>
      <w:r>
        <w:rPr>
          <w:lang w:val="pt_PT" w:bidi="pt_PT"/>
        </w:rPr>
        <w:t xml:space="preserve">Use a mesma palavra para </w:t>
      </w:r>
      <w:hyperlink r:id="rId58">
        <w:r>
          <w:rPr>
            <w:lang w:val="pt_PT" w:bidi="pt_PT"/>
          </w:rPr>
          <w:rPr>
            <w:color w:val="0000EE"/>
            <w:u w:val="single"/>
          </w:rPr>
          <w:t>discípulos</w:t>
        </w:r>
      </w:hyperlink>
      <w:r>
        <w:rPr>
          <w:lang w:val="pt_PT" w:bidi="pt_PT"/>
        </w:rPr>
        <w:t xml:space="preserve"> que você usou em histórias anteriores em Marcos.</w:t>
      </w:r>
    </w:p>
    <w:p>
      <w:pPr/>
      <w:r>
        <w:rPr>
          <w:lang w:val="pt_PT" w:bidi="pt_PT"/>
        </w:rPr>
      </w:r>
      <w:r>
        <w:rPr>
          <w:lang w:val="pt_PT" w:bidi="pt_PT"/>
        </w:rPr>
        <w:t xml:space="preserve">Jesus adverte seus discípulos para tomar cuidado com o fermento dos fariseus e a de </w:t>
      </w:r>
      <w:r>
        <w:rPr>
          <w:b/>
          <w:lang w:val="pt_PT" w:bidi="pt_PT"/>
        </w:rPr>
        <w:t>Herodes</w:t>
      </w:r>
      <w:r>
        <w:rPr>
          <w:lang w:val="pt_PT" w:bidi="pt_PT"/>
        </w:rPr>
        <w:t>. Herodes e sua família governavam a terra de Jesus durante esse período. Eles eram corruptos e gananciosos. Um deles matou João Batista. Os judeus não gostavam de Herodes.</w:t>
      </w:r>
    </w:p>
    <w:p>
      <w:pPr/>
      <w:r>
        <w:rPr>
          <w:lang w:val="pt_PT" w:bidi="pt_PT"/>
        </w:rPr>
      </w:r>
      <w:r>
        <w:rPr>
          <w:lang w:val="pt_PT" w:bidi="pt_PT"/>
        </w:rPr>
        <w:t xml:space="preserve">Nas últimas perguntas que Jesus faz a seus discípulos, ele os está lembrando das duas vezes que alimentou milhares de pessoas. Use as mesmas palavras para </w:t>
      </w:r>
      <w:hyperlink r:id="rId96">
        <w:r>
          <w:rPr>
            <w:lang w:val="pt_PT" w:bidi="pt_PT"/>
          </w:rPr>
          <w:rPr>
            <w:color w:val="0000EE"/>
            <w:u w:val="single"/>
          </w:rPr>
          <w:t>cestos</w:t>
        </w:r>
      </w:hyperlink>
      <w:r>
        <w:rPr>
          <w:lang w:val="pt_PT" w:bidi="pt_PT"/>
        </w:rPr>
        <w:t xml:space="preserve"> (cestos pequenos para os 5.000 e cestos grandes para os 4.000) que você usou nessas histórias.</w:t>
      </w:r>
    </w:p>
    <w:p>
      <w:pPr/>
      <w:r>
        <w:rPr>
          <w:lang w:val="pt_PT" w:bidi="pt_PT"/>
        </w:rPr>
      </w:r>
      <w:r>
        <w:rPr>
          <w:lang w:val="pt_PT" w:bidi="pt_PT"/>
        </w:rPr>
        <w:t xml:space="preserve">Mostre as imagens dos </w:t>
      </w:r>
      <w:r>
        <w:rPr>
          <w:b/>
          <w:lang w:val="pt_PT" w:bidi="pt_PT"/>
        </w:rPr>
        <w:t>cestos</w:t>
      </w:r>
      <w:r>
        <w:rPr>
          <w:lang w:val="pt_PT" w:bidi="pt_PT"/>
        </w:rPr>
        <w:t xml:space="preserve"> novamente, se necessário.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8:22–26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8.22–26 e guardem em seus corações.</w:t>
      </w:r>
    </w:p>
    <w:p>
      <w:pPr/>
      <w:r>
        <w:rPr>
          <w:lang w:val="pt_PT" w:bidi="pt_PT"/>
        </w:rPr>
      </w:r>
      <w:r>
        <w:rPr>
          <w:lang w:val="pt_PT" w:bidi="pt_PT"/>
        </w:rPr>
        <w:t>Ouça uma versão em áudio de Marcos 8.22–26 três vezes, em três traduções diferentes, se possível. Então, como um grupo, discuta as seguintes perguntas:</w:t>
      </w:r>
    </w:p>
    <w:p>
      <w:pPr>
        <w:pStyle w:val="ListNumber"/>
        <w:numPr>
          <w:ilvl w:val="0"/>
          <w:numId w:val="49"/>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Depois de Jesus deixar os fariseus que lhe pediram um sinal, Jesus e os discípulos cruzaram em direção à parte nordeste do lago e desembarcaram em Betsaida. Betsaida era uma grande aldeia, onde viviam tanto judeus como não judeus. Esse é um relato narrativo do que aconteceu em Betsaida.</w:t>
      </w:r>
    </w:p>
    <w:p>
      <w:pPr/>
      <w:r>
        <w:rPr>
          <w:lang w:val="pt_PT" w:bidi="pt_PT"/>
        </w:rPr>
      </w:r>
      <w:r>
        <w:rPr>
          <w:lang w:val="pt_PT" w:bidi="pt_PT"/>
        </w:rPr>
        <w:t>Pare e mostre à equipe de tradução um mapa do Mar da Galileia com Betsaida. Observe que o barco está cruzando o canto superior noroeste do lago. Pare a gravação aqui.</w:t>
      </w:r>
    </w:p>
    <w:p>
      <w:pPr/>
      <w:r>
        <w:rPr>
          <w:lang w:val="pt_PT" w:bidi="pt_PT"/>
        </w:rPr>
      </w:r>
      <w:r>
        <w:rPr>
          <w:lang w:val="pt_PT" w:bidi="pt_PT"/>
        </w:rPr>
        <w:t>A passagem diz: “Eles chegaram a Betsaida”. Isso significa que Jesus e os discípulos chegaram de barco a Betsaida. Você pode precisar deixar explícito que Jesus e os discípulos chegaram.</w:t>
      </w:r>
    </w:p>
    <w:p>
      <w:pPr/>
      <w:r>
        <w:rPr>
          <w:lang w:val="pt_PT" w:bidi="pt_PT"/>
        </w:rPr>
      </w:r>
      <w:r>
        <w:rPr>
          <w:lang w:val="pt_PT" w:bidi="pt_PT"/>
        </w:rPr>
        <w:t>As pessoas trouxeram um homem cego a Jesus e pediram para ele tocar o homem. Foram as pessoas que pediram a Jesus para colocar as mãos sobre o homem. O homem não pediu nada. As pessoas não pediram especificamente a Jesus para curar o homem. Nessa cultura, pedir para colocar as mãos sobre alguém, ou tocar alguém, era o mesmo que pedir uma bênção e cura. Você pode tornar isso explícito em sua tradução, se necessário. Você poderia dizer algo como: “Eles imploraram a Jesus para tocar o homem e curá-lo”.</w:t>
      </w:r>
    </w:p>
    <w:p>
      <w:pPr/>
      <w:r>
        <w:rPr>
          <w:lang w:val="pt_PT" w:bidi="pt_PT"/>
        </w:rPr>
      </w:r>
      <w:r>
        <w:rPr>
          <w:lang w:val="pt_PT" w:bidi="pt_PT"/>
        </w:rPr>
        <w:t>Essa cura aconteceu de uma maneira semelhante à cura do homem surdo na história anterior do capítulo 7. Jesus levou ambos os homens para longe, e, nas duas histórias, ele cuspiu. Ao final, Jesus parecia não querer que todos soubessem o que havia acontecido. Não sabemos por que Jesus levou este homem para longe da aldeia. Talvez Jesus soubesse que precisava mostrar a esses homens, ou ao homem surdo e agora ao homem cego, que Jesus os amava. Por isso, Jesus os levou de lado para ter a chance de falar com eles e ajudá-los a acreditar que Jesus poderia curá-los.</w:t>
      </w:r>
    </w:p>
    <w:p>
      <w:pPr/>
      <w:r>
        <w:rPr>
          <w:lang w:val="pt_PT" w:bidi="pt_PT"/>
        </w:rPr>
      </w:r>
      <w:r>
        <w:rPr>
          <w:lang w:val="pt_PT" w:bidi="pt_PT"/>
        </w:rPr>
        <w:t>Pare e discuta: Conte uma história sobre alguém que foi curado. Ouça o narrador descrever como a pessoa foi curada. Como isso difere do que Jesus fez com o homem cego? Pare a gravação aqui.</w:t>
      </w:r>
    </w:p>
    <w:p>
      <w:pPr/>
      <w:r>
        <w:rPr>
          <w:lang w:val="pt_PT" w:bidi="pt_PT"/>
        </w:rPr>
      </w:r>
      <w:r>
        <w:rPr>
          <w:lang w:val="pt_PT" w:bidi="pt_PT"/>
        </w:rPr>
        <w:t>Jesus pegou o homem cego pela mão e o levou para fora da aldeia.</w:t>
      </w:r>
    </w:p>
    <w:p>
      <w:pPr/>
      <w:r>
        <w:rPr>
          <w:lang w:val="pt_PT" w:bidi="pt_PT"/>
        </w:rPr>
      </w:r>
      <w:r>
        <w:rPr>
          <w:lang w:val="pt_PT" w:bidi="pt_PT"/>
        </w:rPr>
        <w:t>Pare e discuta: como as pessoas cegas se movimentam em sua cultura? Como as pessoas cegas se movem de um lugar para outro? Quem guia a pessoa cega? Como essa pessoa guia a pessoa cega? Pare a gravação aqui.</w:t>
      </w:r>
    </w:p>
    <w:p>
      <w:pPr/>
      <w:r>
        <w:rPr>
          <w:lang w:val="pt_PT" w:bidi="pt_PT"/>
        </w:rPr>
      </w:r>
      <w:r>
        <w:rPr>
          <w:lang w:val="pt_PT" w:bidi="pt_PT"/>
        </w:rPr>
        <w:t>A passagem parece indicar que, quando Jesus levou o homem cego para fora da aldeia, eles estavam sozinhos. As pessoas não estavam perto de Jesus e do homem. No entanto, as pessoas estavam perto o suficiente para o homem ver as pessoas se movendo.</w:t>
      </w:r>
    </w:p>
    <w:p>
      <w:pPr/>
      <w:r>
        <w:rPr>
          <w:lang w:val="pt_PT" w:bidi="pt_PT"/>
        </w:rPr>
      </w:r>
      <w:r>
        <w:rPr>
          <w:lang w:val="pt_PT" w:bidi="pt_PT"/>
        </w:rPr>
        <w:t>Jesus cuspiu nos olhos do homem. Jesus colocou as mãos sobre o homem cego. Então Jesus perguntou ao homem cego o que ele podia ver. O homem podia ver, mas não claramente. Sabemos que este homem deve ter ficado cego mais tarde na vida, porque ele sabia como as árvores e as pessoas se parecem. Uma pessoa cega desde o nascimento não saberia com que as árvores e as pessoas se parecem.</w:t>
      </w:r>
    </w:p>
    <w:p>
      <w:pPr/>
      <w:r>
        <w:rPr>
          <w:lang w:val="pt_PT" w:bidi="pt_PT"/>
        </w:rPr>
      </w:r>
      <w:r>
        <w:rPr>
          <w:lang w:val="pt_PT" w:bidi="pt_PT"/>
        </w:rPr>
        <w:t>A história dessa cura é muito diferente das outras, porque acontece em duas etapas. Jesus cuspiu diretamente nos olhos do homem. Jesus então colocou as mãos sobre o homem. Então Jesus perguntou ao homem cego se ele podia ver. O homem podia ver apenas parcialmente — não muito claramente. O homem descreveu o que podia ver — parecendo pessoas caminhando, mas a visão não estava muito clara. Eles pareciam árvores andando. Jesus teve que colocar as mãos sobre o homem cego pela segunda vez para a cura completa.</w:t>
      </w:r>
    </w:p>
    <w:p>
      <w:pPr/>
      <w:r>
        <w:rPr>
          <w:lang w:val="pt_PT" w:bidi="pt_PT"/>
        </w:rPr>
      </w:r>
      <w:r>
        <w:rPr>
          <w:lang w:val="pt_PT" w:bidi="pt_PT"/>
        </w:rPr>
        <w:t>Conhece alguém que foi curado em etapas ao longo do tempo? Se alguém em sua equipe de tradução tiver uma história dessas, faça-o contar para o grupo. Pare a gravação aqui.</w:t>
      </w:r>
    </w:p>
    <w:p>
      <w:pPr/>
      <w:r>
        <w:rPr>
          <w:lang w:val="pt_PT" w:bidi="pt_PT"/>
        </w:rPr>
      </w:r>
      <w:r>
        <w:rPr>
          <w:lang w:val="pt_PT" w:bidi="pt_PT"/>
        </w:rPr>
        <w:t>Jesus colocou as mãos sobre o homem cego duas vezes. A passagem não nos diz onde Jesus colocou suas mãos pela primeira vez. Na segunda vez, Jesus coloca as mãos sobre os olhos do homem cego. Depois dessa segunda vez, o homem podia ver claramente. A visão do homem foi completamente restaurada. O homem estava olhando em volta atentamente ou fixando os olhos ao que via.</w:t>
      </w:r>
    </w:p>
    <w:p>
      <w:pPr/>
      <w:r>
        <w:rPr>
          <w:lang w:val="pt_PT" w:bidi="pt_PT"/>
        </w:rPr>
      </w:r>
      <w:r>
        <w:rPr>
          <w:lang w:val="pt_PT" w:bidi="pt_PT"/>
        </w:rPr>
        <w:t>Pare e discuta: Conte uma história sobre um homem que era cego e agora pode ver. Talvez esse seja alguém que teve cataratas removidas por cirurgia e agora pode ver claramente. Ouça o narrador descrever como o homem olha para as coisas ao seu redor. Como o homem fala sobre o que ele agora pode ver? Pare a gravação aqui.</w:t>
      </w:r>
    </w:p>
    <w:p>
      <w:pPr/>
      <w:r>
        <w:rPr>
          <w:lang w:val="pt_PT" w:bidi="pt_PT"/>
        </w:rPr>
      </w:r>
      <w:r>
        <w:rPr>
          <w:lang w:val="pt_PT" w:bidi="pt_PT"/>
        </w:rPr>
        <w:t>Como em outras histórias, Jesus diz ao homem para ir para casa diretamente, sem passar pela aldeia. Jesus não diz por que ele ordenou isso. Jesus provavelmente não queria que o homem contasse a todos o que havia acontecido.</w:t>
      </w:r>
    </w:p>
    <w:p>
      <w:pPr/>
      <w:r>
        <w:rPr>
          <w:lang w:val="pt_PT" w:bidi="pt_PT"/>
        </w:rPr>
      </w:r>
      <w:r>
        <w:rPr>
          <w:lang w:val="pt_PT" w:bidi="pt_PT"/>
        </w:rPr>
        <w:t>Essa história é a primeira de Jesus curando um cego no livro de Marcos. Ao longo de seu livro, Marcos quer mostrar a diferença entre aqueles que veem e entendem quem Jesus é, e aqueles que não o fazem. Marcos também quer que as pessoas vejam que Jesus cumpre as profecias de Isaías, que dizem que o salvador prometido abrirá os olhos dos cegos e abrirá os ouvidos dos surdos, ou, em outras palavras, curará os cegos e os surdos.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8.22–26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chega na costa norte do Mar da Galileia, em uma aldeia chamada Betsaida. As pessoas trazem um cego a Jesus e pedem que ele o cure. Jesus leva o homem cego para fora da aldeia.</w:t>
      </w:r>
    </w:p>
    <w:p>
      <w:pPr/>
      <w:r>
        <w:rPr>
          <w:lang w:val="pt_PT" w:bidi="pt_PT"/>
        </w:rPr>
      </w:r>
      <w:r>
        <w:rPr>
          <w:b/>
          <w:lang w:val="pt_PT" w:bidi="pt_PT"/>
        </w:rPr>
        <w:t>Na segunda cena:</w:t>
      </w:r>
      <w:r>
        <w:rPr>
          <w:lang w:val="pt_PT" w:bidi="pt_PT"/>
        </w:rPr>
        <w:t xml:space="preserve"> Jesus cura o homem e diz a ele: “Não volte para a aldeia em seu caminho para casa”.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cego</w:t>
      </w:r>
    </w:p>
    <w:p>
      <w:pPr>
        <w:pStyle w:val="ListBullet"/>
        <w:spacing w:line="240" w:lineRule="auto"/>
        <w:ind w:left="720"/>
      </w:pPr>
      <w:r>
        <w:rPr>
          <w:lang w:val="pt_PT" w:bidi="pt_PT"/>
        </w:rPr>
      </w:r>
      <w:r>
        <w:rPr>
          <w:lang w:val="pt_PT" w:bidi="pt_PT"/>
        </w:rPr>
        <w:t>Os discípulos de Jesus (embora não mencionados na história, eles devem ter estado com ele)</w:t>
      </w:r>
    </w:p>
    <w:p>
      <w:pPr>
        <w:pStyle w:val="ListBullet"/>
        <w:spacing w:line="240" w:lineRule="auto"/>
        <w:ind w:left="720"/>
      </w:pPr>
      <w:r>
        <w:rPr>
          <w:lang w:val="pt_PT" w:bidi="pt_PT"/>
        </w:rPr>
      </w:r>
      <w:r>
        <w:rPr>
          <w:lang w:val="pt_PT" w:bidi="pt_PT"/>
        </w:rPr>
        <w:t>Os habitantes de Betsaida</w:t>
      </w:r>
    </w:p>
    <w:p>
      <w:pPr/>
      <w:r>
        <w:rPr>
          <w:lang w:val="pt_PT" w:bidi="pt_PT"/>
        </w:rPr>
      </w:r>
      <w:r>
        <w:rPr>
          <w:lang w:val="pt_PT" w:bidi="pt_PT"/>
        </w:rPr>
        <w:t>Como um grupo, preste atenção a estas partes do cenário da passagem:</w:t>
      </w:r>
    </w:p>
    <w:p>
      <w:pPr/>
      <w:r>
        <w:rPr>
          <w:lang w:val="pt_PT" w:bidi="pt_PT"/>
        </w:rPr>
      </w:r>
      <w:r>
        <w:rPr>
          <w:lang w:val="pt_PT" w:bidi="pt_PT"/>
        </w:rPr>
        <w:t>Na primeira cena, Jesus chega em Betsaida. As pessoas trazem um homem cego a Jesus e imploram para que ele toque o homem e o cure. Jesus toma o homem cego pela mão e o leva para fora da aldeia.</w:t>
      </w:r>
    </w:p>
    <w:p>
      <w:pPr/>
      <w:r>
        <w:rPr>
          <w:lang w:val="pt_PT" w:bidi="pt_PT"/>
        </w:rPr>
      </w:r>
      <w:r>
        <w:rPr>
          <w:lang w:val="pt_PT" w:bidi="pt_PT"/>
        </w:rPr>
        <w:t>Na segunda cena, Jesus começa cuspindo nos olhos do homem. Então Jesus coloca suas mãos sobre o homem, e pergunta: “Você pode ver algo agora?”.</w:t>
      </w:r>
    </w:p>
    <w:p>
      <w:pPr/>
      <w:r>
        <w:rPr>
          <w:lang w:val="pt_PT" w:bidi="pt_PT"/>
        </w:rPr>
      </w:r>
      <w:r>
        <w:rPr>
          <w:lang w:val="pt_PT" w:bidi="pt_PT"/>
        </w:rPr>
        <w:t>O homem olha em torno e diz: “Sim, vejo as pessoas, mas não posso vê-las com clareza. Elas parecem árvores andando”. Ele teria visto imagens borradas de pessoas andando, mas não os detalhes de suas características.</w:t>
      </w:r>
    </w:p>
    <w:p>
      <w:pPr/>
      <w:r>
        <w:rPr>
          <w:lang w:val="pt_PT" w:bidi="pt_PT"/>
        </w:rPr>
      </w:r>
      <w:r>
        <w:rPr>
          <w:lang w:val="pt_PT" w:bidi="pt_PT"/>
        </w:rPr>
        <w:t>Jesus coloca suas mãos nos olhos do homem novamente. Isso implica que na primeira vez que Jesus colocou suas mãos sobre o homem, ele as colocara nos olhos do homem. Os olhos do homem são abertos, o que significa que ele consegue ver com clareza, e sua visão é completamente restaurada. Jesus o despede e diz a ele para não passar pela aldeia em seu caminho para casa.</w:t>
      </w:r>
    </w:p>
    <w:p>
      <w:pPr/>
      <w:r>
        <w:rPr>
          <w:lang w:val="pt_PT" w:bidi="pt_PT"/>
        </w:rPr>
      </w:r>
      <w:r>
        <w:rPr>
          <w:lang w:val="pt_PT" w:bidi="pt_PT"/>
        </w:rPr>
        <w:t>Pare aqui e discuta: como você falaria sobre ver novamente? É natural em seu idioma dizer “os olhos foram abertos” para falar sobre ver novamente? Pause essa gravação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8.22–26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homem cego</w:t>
      </w:r>
    </w:p>
    <w:p>
      <w:pPr>
        <w:pStyle w:val="ListBullet"/>
        <w:spacing w:line="240" w:lineRule="auto"/>
        <w:ind w:left="720"/>
      </w:pPr>
      <w:r>
        <w:rPr>
          <w:lang w:val="pt_PT" w:bidi="pt_PT"/>
        </w:rPr>
      </w:r>
      <w:r>
        <w:rPr>
          <w:lang w:val="pt_PT" w:bidi="pt_PT"/>
        </w:rPr>
        <w:t>Os discípulos de Jesus (embora não mencionados na história, eles devem ter estado com ele)</w:t>
      </w:r>
    </w:p>
    <w:p>
      <w:pPr>
        <w:pStyle w:val="ListBullet"/>
        <w:spacing w:line="240" w:lineRule="auto"/>
        <w:ind w:left="720"/>
      </w:pPr>
      <w:r>
        <w:rPr>
          <w:lang w:val="pt_PT" w:bidi="pt_PT"/>
        </w:rPr>
      </w:r>
      <w:r>
        <w:rPr>
          <w:lang w:val="pt_PT" w:bidi="pt_PT"/>
        </w:rPr>
        <w:t>Os habitantes de Betsaida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primeira cena, Jesus e os discípulos chegam a Betsaida. As pessoas trazem um homem cego a Jesus e imploram para que ele toque o homem e o cure. Jesus toma o homem cego pela mão e o leva para fora da aldeia.</w:t>
      </w:r>
    </w:p>
    <w:p>
      <w:pPr/>
      <w:r>
        <w:rPr>
          <w:lang w:val="pt_PT" w:bidi="pt_PT"/>
        </w:rPr>
      </w:r>
      <w:r>
        <w:rPr>
          <w:lang w:val="pt_PT" w:bidi="pt_PT"/>
        </w:rPr>
        <w:t>Pare o drama. Pergunte a Jesus: “Como você está se sentindo?”. Você pode ouvir coisas como: “Tenho compaixão por este homem cego”, ou “Levei este homem para longe das pessoas, porque elas só queriam ver um milagre, mas eu queria curá-lo”. Pergunte ao homem cego: “Como você está se sentindo?”. Você pode ouvir coisas como: “Estou confuso, não sei o que está acontecendo” ou “Ouvi que Jesus cura as pessoas. Espero que Jesus possa me curar”. Continue o drama.</w:t>
      </w:r>
    </w:p>
    <w:p>
      <w:pPr/>
      <w:r>
        <w:rPr>
          <w:lang w:val="pt_PT" w:bidi="pt_PT"/>
        </w:rPr>
      </w:r>
      <w:r>
        <w:rPr>
          <w:lang w:val="pt_PT" w:bidi="pt_PT"/>
        </w:rPr>
        <w:t>Na segunda cena, Jesus cospe nos olhos do homem e coloca suas mãos sobre eles. Jesus pergunta ao homem: “Você pode ver algo agora?”.</w:t>
      </w:r>
    </w:p>
    <w:p>
      <w:pPr/>
      <w:r>
        <w:rPr>
          <w:lang w:val="pt_PT" w:bidi="pt_PT"/>
        </w:rPr>
      </w:r>
      <w:r>
        <w:rPr>
          <w:lang w:val="pt_PT" w:bidi="pt_PT"/>
        </w:rPr>
        <w:t>O homem olha em torno e diz: “Sim, vejo as pessoas, mas não posso vê-las com clareza. Elas parecem árvores andando”. Então Jesus coloca as mãos sobre os olhos do homem pela segunda vez. Os olhos do homem foram abertos. O homem pode ver claramente.</w:t>
      </w:r>
    </w:p>
    <w:p>
      <w:pPr/>
      <w:r>
        <w:rPr>
          <w:lang w:val="pt_PT" w:bidi="pt_PT"/>
        </w:rPr>
      </w:r>
      <w:r>
        <w:rPr>
          <w:lang w:val="pt_PT" w:bidi="pt_PT"/>
        </w:rPr>
        <w:t>Pare o drama. Pergunte ao homem cego: “Como você está se sentindo?”. Você pode ouvir coisas como: “Estou aliviado. Pensei que iria ser curado em parte, mas agora estou totalmente curado”, ou “Estou cheio de alegria. Posso ver novamente. Isso é maravilhoso. Não terei mais que ser guiado. Posso ser independente!” Continue o drama.</w:t>
      </w:r>
    </w:p>
    <w:p>
      <w:pPr/>
      <w:r>
        <w:rPr>
          <w:lang w:val="pt_PT" w:bidi="pt_PT"/>
        </w:rPr>
      </w:r>
      <w:r>
        <w:rPr>
          <w:lang w:val="pt_PT" w:bidi="pt_PT"/>
        </w:rPr>
        <w:t>A visão do homem é completamente restaurada, e ele pode ver tudo com clareza. Jesus o despede dizendo: “Não passes pela aldeia em seu caminho para casa”.</w:t>
      </w:r>
    </w:p>
    <w:p>
      <w:pPr/>
      <w:r>
        <w:rPr>
          <w:lang w:val="pt_PT" w:bidi="pt_PT"/>
        </w:rPr>
      </w:r>
      <w:r>
        <w:rPr>
          <w:lang w:val="pt_PT" w:bidi="pt_PT"/>
        </w:rPr>
        <w:t>No final da ação, pergunte a Jesus: “Como você está se sentindo?”. ou “Por que você disse isso ao homem?”. Você pode ouvir coisas como: “Estou feliz pelo homem”, “Não quero que ele volte para a aldeia, porque não quero que as pessoas espalhem esse milagre”, ou “Não quero que as pessoas vejam o milagre e depois só queiram ver mais milagres, como os fariseus fizeram na história anterior”. Pergunte aos discípulos: “Como vocês estão se sentindo agora?” Você pode ouvir: “Estou surpreso. Não sei como Jesus faz essas coisas. Aquele homem não podia ver e agora aquele homem pode ver claramente. De onde vem esse poder que Jesus tem?”. Pergunte à multidão: “Como vocês estão se sentindo?”. Você pode ouvir: “Estou tão desapontado. Eu queria ver esse Jesus realizar um milagre. Eu queria ver como Jesus faz essas coisas”. Ou: “Estou feliz por meu amigo. Ele pode ver agora. Ele pode ter sua vida de volta e trabalhar novamente”. Ou: “Por que Jesus o enviou para casa sem nos deixar ver nosso amigo? Não entendo por que Jesus o levou sozinho. Estou feliz por ele poder ver novamente. Jesus é uma pessoa poderosa. Quero saber mais sobre Jesus”.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 xml:space="preserve">Eles vieram a </w:t>
      </w:r>
      <w:hyperlink r:id="rId98">
        <w:r>
          <w:rPr>
            <w:lang w:val="pt_PT" w:bidi="pt_PT"/>
          </w:rPr>
          <w:rPr>
            <w:color w:val="0000EE"/>
            <w:u w:val="single"/>
          </w:rPr>
          <w:t>Betsaida</w:t>
        </w:r>
      </w:hyperlink>
      <w:r>
        <w:rPr>
          <w:lang w:val="pt_PT" w:bidi="pt_PT"/>
        </w:rPr>
        <w:t xml:space="preserve">, e algumas pessoas trouxeram um homem cego e imploraram a Jesus para tocá-lo. Jesus e seus discípulos vieram a </w:t>
      </w:r>
      <w:r>
        <w:rPr>
          <w:b/>
          <w:lang w:val="pt_PT" w:bidi="pt_PT"/>
        </w:rPr>
        <w:t>Betsaida</w:t>
      </w:r>
      <w:r>
        <w:rPr>
          <w:lang w:val="pt_PT" w:bidi="pt_PT"/>
        </w:rPr>
        <w:t>, que era uma aldeia onde viviam tanto judeus como não judeus. Algumas traduções declaram que os discípulos estavam com Jesus. A palavra “eles” significa que era Jesus e os discípulos que vieram a Betsaida.</w:t>
      </w:r>
    </w:p>
    <w:p>
      <w:pPr/>
      <w:r>
        <w:rPr>
          <w:lang w:val="pt_PT" w:bidi="pt_PT"/>
        </w:rPr>
      </w:r>
      <w:r>
        <w:rPr>
          <w:lang w:val="pt_PT" w:bidi="pt_PT"/>
        </w:rPr>
        <w:t xml:space="preserve">As pessoas não pediram especificamente a Jesus para </w:t>
      </w:r>
      <w:hyperlink r:id="rId78">
        <w:r>
          <w:rPr>
            <w:lang w:val="pt_PT" w:bidi="pt_PT"/>
          </w:rPr>
          <w:rPr>
            <w:color w:val="0000EE"/>
            <w:u w:val="single"/>
          </w:rPr>
          <w:t>curar</w:t>
        </w:r>
      </w:hyperlink>
      <w:r>
        <w:rPr>
          <w:lang w:val="pt_PT" w:bidi="pt_PT"/>
        </w:rPr>
        <w:t xml:space="preserve"> o homem, mas eles pediram para ele </w:t>
      </w:r>
      <w:r>
        <w:rPr>
          <w:b/>
          <w:lang w:val="pt_PT" w:bidi="pt_PT"/>
        </w:rPr>
        <w:t>tocar</w:t>
      </w:r>
      <w:r>
        <w:rPr>
          <w:lang w:val="pt_PT" w:bidi="pt_PT"/>
        </w:rPr>
        <w:t xml:space="preserve"> o homem. Naqueles dias, essa era uma maneira de pedir por bênção e cura. Se você precisar dizer que eles "imploraram a Jesus para tocar e curar o homem", pode fazê-lo.</w:t>
      </w:r>
    </w:p>
    <w:p>
      <w:pPr/>
      <w:r>
        <w:rPr>
          <w:lang w:val="pt_PT" w:bidi="pt_PT"/>
        </w:rPr>
      </w:r>
      <w:r>
        <w:rPr>
          <w:lang w:val="pt_PT" w:bidi="pt_PT"/>
        </w:rPr>
        <w:t xml:space="preserve">Os </w:t>
      </w:r>
      <w:r>
        <w:rPr>
          <w:b/>
          <w:lang w:val="pt_PT" w:bidi="pt_PT"/>
        </w:rPr>
        <w:t>olhos do homem foram abertos</w:t>
      </w:r>
      <w:r>
        <w:rPr>
          <w:lang w:val="pt_PT" w:bidi="pt_PT"/>
        </w:rPr>
        <w:t>. Seus olhos não foram abertos fisicamente, porque eles já estavam abertos, eles simplesmente não podiam ver. Essa frase significa que ele podia enxergar de novo com perfeição. Algumas traduções dizem que o homem olhou fixamente, enquanto outras traduções dizem que ele olhou atentamente. Todas essas expressões são maneiras de dizer que o homem podia ver perfeitamente.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8:27–30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8.27–30 e guardem em seus corações.</w:t>
      </w:r>
    </w:p>
    <w:p>
      <w:pPr/>
      <w:r>
        <w:rPr>
          <w:lang w:val="pt_PT" w:bidi="pt_PT"/>
        </w:rPr>
      </w:r>
      <w:r>
        <w:rPr>
          <w:lang w:val="pt_PT" w:bidi="pt_PT"/>
        </w:rPr>
        <w:t>Ouça uma versão em áudio de Marcos 8.27–30 três vezes, em três traduções diferentes, se possível. Então, como um grupo, discuta as seguintes perguntas:</w:t>
      </w:r>
    </w:p>
    <w:p>
      <w:pPr>
        <w:pStyle w:val="ListNumber"/>
        <w:numPr>
          <w:ilvl w:val="0"/>
          <w:numId w:val="50"/>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Jesus e seus discípulos deixaram Betsaida, no Mar da Galileia, e andaram 40 quilômetros para a área em torno da cidade de Cesareia de Filipe. Eles podem ter estado nas aldeias na área em torno da cidade. Não sabemos quanto tempo havia decorrido depois de Jesus ter curado o homem cego. Esse é um relato narrativo da viagem deles a Cesareia de Filipe.</w:t>
      </w:r>
    </w:p>
    <w:p>
      <w:pPr/>
      <w:r>
        <w:rPr>
          <w:lang w:val="pt_PT" w:bidi="pt_PT"/>
        </w:rPr>
      </w:r>
      <w:r>
        <w:rPr>
          <w:lang w:val="pt_PT" w:bidi="pt_PT"/>
        </w:rPr>
        <w:t>Pare e mostre à sua equipe de tradução o mapa do Mar da Galileia, que inclui Betsaida e a cidade de Cesareia de Filipe, ao norte. Pare a gravação aqui.</w:t>
      </w:r>
    </w:p>
    <w:p>
      <w:pPr/>
      <w:r>
        <w:rPr>
          <w:lang w:val="pt_PT" w:bidi="pt_PT"/>
        </w:rPr>
      </w:r>
      <w:r>
        <w:rPr>
          <w:lang w:val="pt_PT" w:bidi="pt_PT"/>
        </w:rPr>
        <w:t>Cesareia de Filipe estava em uma área onde havia um templo dedicado ao deus grego (do país da Grécia), chamado Pan. Mais tarde, os romanos invadiram essa área. Eles construíram uma cidade e a nomearam em homenagem ao César, ou ao rei, dos romanos. Este era um lugar onde as pessoas viam o rei romano como um mestre sobre eles e quase o adoraram. Este era um bom lugar para Jesus ter uma conversa com seus discípulos sobre quem ele realmente era e por que ele veio.</w:t>
      </w:r>
    </w:p>
    <w:p>
      <w:pPr/>
      <w:r>
        <w:rPr>
          <w:lang w:val="pt_PT" w:bidi="pt_PT"/>
        </w:rPr>
      </w:r>
      <w:r>
        <w:rPr>
          <w:lang w:val="pt_PT" w:bidi="pt_PT"/>
        </w:rPr>
        <w:t>A maioria dos alunos fazia perguntas aos seus instrutores religiosos, mas Jesus era um tipo diferente de instrutor. Ele era quem fazia as perguntas aos seus alunos. Jesus perguntou aos seus discípulos quem as pessoas acreditavam que ele era. Ele não estava perguntando a eles qual era seu nome, mas que tipo de pessoa ele era e qual era seu propósito. Suas respostas mostraram que as pessoas ainda não tinham ideia de quem ele era. Uma resposta era “João Batista”. João Batista era primo de Jesus, o homem que pregou no deserto e disse às pessoas para se arrepender e voltar para Deus. João batizou Jesus no Rio Jordão. Posteriormente, João havia sido executado pelo rei. Algumas pessoas pensavam que Jesus era João Batista ressuscitado dentre os mortos. Outros disseram que ele era Elias. Elias era um profeta famoso que realizou milagres. Havia uma profecia dizendo que Elias retornaria um dia, de modo que algumas pessoas talvez pensassem que jesus era ele. As pessoas pensavam que Jesus era algum tipo de profeta, porque ele ensinava e fazia milagres como os profetas.</w:t>
      </w:r>
    </w:p>
    <w:p>
      <w:pPr/>
      <w:r>
        <w:rPr>
          <w:lang w:val="pt_PT" w:bidi="pt_PT"/>
        </w:rPr>
      </w:r>
      <w:r>
        <w:rPr>
          <w:lang w:val="pt_PT" w:bidi="pt_PT"/>
        </w:rPr>
        <w:t xml:space="preserve">Então, Jesus queria saber o que os discípulos pensavam sobre quem Jesus era. Jesus contrasta o que outras pessoas pensavam sobre ele com o que seus discípulos pensavam, dizendo: “O que </w:t>
      </w:r>
      <w:r>
        <w:rPr>
          <w:i/>
          <w:lang w:val="pt_PT" w:bidi="pt_PT"/>
        </w:rPr>
        <w:t>vocês</w:t>
      </w:r>
      <w:r>
        <w:rPr>
          <w:lang w:val="pt_PT" w:bidi="pt_PT"/>
        </w:rPr>
        <w:t xml:space="preserve"> pensam”, com forte ênfase. Pedro respondeu. Pedro estava agindo como um líder entre os discípulos. Pedro disse a Jesus: “Você é o “Messias” ou “Cristo”. Davi era um rei importante no Antigo Testamento. Deus prometeu que alguém da linhagem de Davi reinaria sobre Israel para sempre. Quando os israelitas não tinham rei, os profetas profetizaram que Deus ungiria ou comissionaria alguém para vir e assumir o reinado do rei Davi e realizar muitos milagres. Esse rei seria chamado de “Messias” ou “Cristo”. “Messias” e “Cristo” são os mesmos termos em diferentes idiomas. Naqueles dias, as pessoas eram ungidas com óleo para mostrar que haviam sido dedicadas a Deus. O Messias é alguém dedicado a Deus e especial para Deus, por isso ele é ungido.</w:t>
      </w:r>
    </w:p>
    <w:p>
      <w:pPr/>
      <w:r>
        <w:rPr>
          <w:lang w:val="pt_PT" w:bidi="pt_PT"/>
        </w:rPr>
      </w:r>
      <w:r>
        <w:rPr>
          <w:lang w:val="pt_PT" w:bidi="pt_PT"/>
        </w:rPr>
        <w:t>Pare e discuta: a palavra Messias e a palavra Cristo são títulos usados em todo o Novo Testamento. Messias também é usado nas profecias do Antigo Testamento. Discuta como um grupo como vocês pronunciarão esse título. Pare a gravação aqui.</w:t>
      </w:r>
    </w:p>
    <w:p>
      <w:pPr/>
      <w:r>
        <w:rPr>
          <w:lang w:val="pt_PT" w:bidi="pt_PT"/>
        </w:rPr>
      </w:r>
      <w:r>
        <w:rPr>
          <w:lang w:val="pt_PT" w:bidi="pt_PT"/>
        </w:rPr>
        <w:t>Jesus advertiu enfaticamente os discípulos para que não contassem a ninguém que Jesus era o Messias. O Messias era esperado para se tornar um rei como todos os outros reis, mas Jesus ia fazer algo diferente. Ele ainda não queria proclamar-se o Messias quando as pessoas estavam esperando algo diferente.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8.27–30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cena:</w:t>
      </w:r>
      <w:r>
        <w:rPr>
          <w:lang w:val="pt_PT" w:bidi="pt_PT"/>
        </w:rPr>
        <w:t xml:space="preserve"> Jesus e os discípulos andam em direção a Cesareia de Filipe. Jesus tem uma conversa com os discípulos sobre quem as pessoas pensam que Jesus é. Pedro diz que Jesus é o Messias. Jesus adverte os discípulos para não contar a ninguém sobre 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Pedro, um dos discípulos de Jesus</w:t>
      </w:r>
    </w:p>
    <w:p>
      <w:pPr>
        <w:pStyle w:val="ListBullet"/>
        <w:spacing w:line="240" w:lineRule="auto"/>
        <w:ind w:left="720"/>
      </w:pPr>
      <w:r>
        <w:rPr>
          <w:lang w:val="pt_PT" w:bidi="pt_PT"/>
        </w:rPr>
      </w:r>
      <w:r>
        <w:rPr>
          <w:lang w:val="pt_PT" w:bidi="pt_PT"/>
        </w:rPr>
        <w:t>João Batista é mencionado</w:t>
      </w:r>
    </w:p>
    <w:p>
      <w:pPr>
        <w:pStyle w:val="ListBullet"/>
        <w:spacing w:line="240" w:lineRule="auto"/>
        <w:ind w:left="720"/>
      </w:pPr>
      <w:r>
        <w:rPr>
          <w:lang w:val="pt_PT" w:bidi="pt_PT"/>
        </w:rPr>
      </w:r>
      <w:r>
        <w:rPr>
          <w:lang w:val="pt_PT" w:bidi="pt_PT"/>
        </w:rPr>
        <w:t>Elias e outros profetas são mencionados</w:t>
      </w:r>
    </w:p>
    <w:p>
      <w:pPr/>
      <w:r>
        <w:rPr>
          <w:lang w:val="pt_PT" w:bidi="pt_PT"/>
        </w:rPr>
      </w:r>
      <w:r>
        <w:rPr>
          <w:lang w:val="pt_PT" w:bidi="pt_PT"/>
        </w:rPr>
        <w:t>Como um grupo, preste atenção a estas partes do cenário da passagem:</w:t>
      </w:r>
    </w:p>
    <w:p>
      <w:pPr/>
      <w:r>
        <w:rPr>
          <w:lang w:val="pt_PT" w:bidi="pt_PT"/>
        </w:rPr>
      </w:r>
      <w:r>
        <w:rPr>
          <w:lang w:val="pt_PT" w:bidi="pt_PT"/>
        </w:rPr>
        <w:t>Jesus deixou a aldeia de Betsaida, na costa norte do Mar da Galileia. Ele e seus discípulos estão andando para norte, para as elevações mais altas das montanhas em direção a Cesareia de Filipe. Jesus está caminhando com os discípulos. A multidão não está com eles desta vez.</w:t>
      </w:r>
    </w:p>
    <w:p>
      <w:pPr/>
      <w:r>
        <w:rPr>
          <w:lang w:val="pt_PT" w:bidi="pt_PT"/>
        </w:rPr>
      </w:r>
      <w:r>
        <w:rPr>
          <w:lang w:val="pt_PT" w:bidi="pt_PT"/>
        </w:rPr>
        <w:t>Enquanto eles estão andando, Jesus pergunta: “Quem as pessoas dizem que eu sou?”.</w:t>
      </w:r>
    </w:p>
    <w:p>
      <w:pPr/>
      <w:r>
        <w:rPr>
          <w:lang w:val="pt_PT" w:bidi="pt_PT"/>
        </w:rPr>
      </w:r>
      <w:r>
        <w:rPr>
          <w:lang w:val="pt_PT" w:bidi="pt_PT"/>
        </w:rPr>
        <w:t>Os discípulos respondem que alguns dizem que Jesus é Elias ou outro profeta, enquanto outros dizem que ele é João Batista.</w:t>
      </w:r>
    </w:p>
    <w:p>
      <w:pPr/>
      <w:r>
        <w:rPr>
          <w:lang w:val="pt_PT" w:bidi="pt_PT"/>
        </w:rPr>
      </w:r>
      <w:r>
        <w:rPr>
          <w:lang w:val="pt_PT" w:bidi="pt_PT"/>
        </w:rPr>
        <w:t>Jesus então pergunta: “Quem vocês dizem que eu sou?”.</w:t>
      </w:r>
    </w:p>
    <w:p>
      <w:pPr/>
      <w:r>
        <w:rPr>
          <w:lang w:val="pt_PT" w:bidi="pt_PT"/>
        </w:rPr>
      </w:r>
      <w:r>
        <w:rPr>
          <w:lang w:val="pt_PT" w:bidi="pt_PT"/>
        </w:rPr>
        <w:t>Pedro responde: “Você é o Messias”, que é aquele que eles estão esperando. Jesus alerta os discípulos para não dizer a ninguém que Jesus é o Messias.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8.27–30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Pedro, um dos discípulos de Jesus</w:t>
      </w:r>
    </w:p>
    <w:p>
      <w:pPr>
        <w:pStyle w:val="ListBullet"/>
        <w:spacing w:line="240" w:lineRule="auto"/>
        <w:ind w:left="720"/>
      </w:pPr>
      <w:r>
        <w:rPr>
          <w:lang w:val="pt_PT" w:bidi="pt_PT"/>
        </w:rPr>
      </w:r>
      <w:r>
        <w:rPr>
          <w:lang w:val="pt_PT" w:bidi="pt_PT"/>
        </w:rPr>
        <w:t>João Batista é mencionado</w:t>
      </w:r>
    </w:p>
    <w:p>
      <w:pPr>
        <w:pStyle w:val="ListBullet"/>
        <w:spacing w:line="240" w:lineRule="auto"/>
        <w:ind w:left="720"/>
      </w:pPr>
      <w:r>
        <w:rPr>
          <w:lang w:val="pt_PT" w:bidi="pt_PT"/>
        </w:rPr>
      </w:r>
      <w:r>
        <w:rPr>
          <w:lang w:val="pt_PT" w:bidi="pt_PT"/>
        </w:rPr>
        <w:t>Elias e outros profetas são mencionados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estão andando para norte, em direção a Cesareia de Filipe, que fica em uma região mais alta. Enquanto eles estão caminhando, Jesus faz perguntas aos discípulos. Jesus pergunta: “Quem as pessoas dizem que eu sou?”.</w:t>
      </w:r>
    </w:p>
    <w:p>
      <w:pPr/>
      <w:r>
        <w:rPr>
          <w:lang w:val="pt_PT" w:bidi="pt_PT"/>
        </w:rPr>
      </w:r>
      <w:r>
        <w:rPr>
          <w:lang w:val="pt_PT" w:bidi="pt_PT"/>
        </w:rPr>
        <w:t>Seus discípulos respondem: “Bem, alguns dizem João Batista, outros dizem Elias, e ainda outros, um dos outros profetas”.</w:t>
      </w:r>
    </w:p>
    <w:p>
      <w:pPr/>
      <w:r>
        <w:rPr>
          <w:lang w:val="pt_PT" w:bidi="pt_PT"/>
        </w:rPr>
      </w:r>
      <w:r>
        <w:rPr>
          <w:lang w:val="pt_PT" w:bidi="pt_PT"/>
        </w:rPr>
        <w:t>Pare a ação: Pergunte aos discípulos: “Como vocês estão se sentindo?”. Você pode ouvir coisas como: “Estamos imaginando por que Jesus nos fez essa pergunta”, “Estamos imaginando se Jesus vai explicar para nós quem ele é”, “Alguns de nós acreditamos que Jesus é João Batista”, ou “Alguns de nós acreditamos que Jesus é Elias, ou outro profeta”. Alguns de nós ainda não temos certeza de quem Jesus é”. Continue o drama.</w:t>
      </w:r>
    </w:p>
    <w:p>
      <w:pPr/>
      <w:r>
        <w:rPr>
          <w:lang w:val="pt_PT" w:bidi="pt_PT"/>
        </w:rPr>
      </w:r>
      <w:r>
        <w:rPr>
          <w:lang w:val="pt_PT" w:bidi="pt_PT"/>
        </w:rPr>
        <w:t>Então Jesus pergunta aos discípulos: “Quem vocês dizem que eu sou?”.</w:t>
      </w:r>
    </w:p>
    <w:p>
      <w:pPr/>
      <w:r>
        <w:rPr>
          <w:lang w:val="pt_PT" w:bidi="pt_PT"/>
        </w:rPr>
      </w:r>
      <w:r>
        <w:rPr>
          <w:lang w:val="pt_PT" w:bidi="pt_PT"/>
        </w:rPr>
        <w:t>Pedro responde: “Você é o Messias”.</w:t>
      </w:r>
    </w:p>
    <w:p>
      <w:pPr/>
      <w:r>
        <w:rPr>
          <w:lang w:val="pt_PT" w:bidi="pt_PT"/>
        </w:rPr>
      </w:r>
      <w:r>
        <w:rPr>
          <w:lang w:val="pt_PT" w:bidi="pt_PT"/>
        </w:rPr>
        <w:t>Pare a ação: Pergunte a Pedro: “Como você está se sentindo?”. Você pode ouvir coisas como: “Estou confiante que Jesus é quem estamos esperando”, ou “Estou esperando que Jesus diga que ele é verdadeiramente o Messias”. O Messias vai ser nosso rei e nos afastará de Roma. Acredito que Jesus fará isso”. Ou: “Eu não havia realmente pensado sobre isso até que Jesus perguntou e essa resposta simplesmente saiu. Mas agora que estou pensando sobre isso, realmente acho que Jesus é o Messias”. Pergunte aos outros discípulos: “Como vocês estão se sentindo quando ouvem Pedro dizer que Jesus é o Messias?”. Você pode ouvir: “Pedro nem sempre pensa antes de responder. Jesus pode realmente ser o rei por quem estamos esperando? Jesus sempre se afasta das pessoas quando elas tentam fazer Jesus rei. Não tenho certeza de que Jesus é o Messias por quem estamos esperando”. Continue o drama.</w:t>
      </w:r>
    </w:p>
    <w:p>
      <w:pPr/>
      <w:r>
        <w:rPr>
          <w:lang w:val="pt_PT" w:bidi="pt_PT"/>
        </w:rPr>
      </w:r>
      <w:r>
        <w:rPr>
          <w:lang w:val="pt_PT" w:bidi="pt_PT"/>
        </w:rPr>
        <w:t>Jesus adverte os discípulos para não contar a ninguém sobre ele.</w:t>
      </w:r>
    </w:p>
    <w:p>
      <w:pPr/>
      <w:r>
        <w:rPr>
          <w:lang w:val="pt_PT" w:bidi="pt_PT"/>
        </w:rPr>
      </w:r>
      <w:r>
        <w:rPr>
          <w:lang w:val="pt_PT" w:bidi="pt_PT"/>
        </w:rPr>
        <w:t>Pare a ação: Pergunte a Jesus: “Como você está se sentindo?”. Por que você disse a eles para não contar a ninguém sobre você?”. Você pode ouvir coisas como: “Estou muito orgulhoso de que os discípulos estejam começando a entender quem sou”, ou “Não é hora de se dar a conhecer isso. Quero que fique entre mim e meus discípulos”. Pergunte aos discípulos: “Como vocês estão se sentindo?”. Você pode ouvir coisas como: “Estamos confiantes em quem estamos seguindo”, ou “Estamos confusos, por que não podemos dizer às pessoas que Jesus é o Messias?”.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 xml:space="preserve">Jesus e seus discípulos iam para as aldeias em torno de </w:t>
      </w:r>
      <w:hyperlink r:id="rId99">
        <w:r>
          <w:rPr>
            <w:lang w:val="pt_PT" w:bidi="pt_PT"/>
          </w:rPr>
          <w:rPr>
            <w:color w:val="0000EE"/>
            <w:u w:val="single"/>
          </w:rPr>
          <w:t>Cesareia de Filipe</w:t>
        </w:r>
      </w:hyperlink>
      <w:r>
        <w:rPr>
          <w:lang w:val="pt_PT" w:bidi="pt_PT"/>
        </w:rPr>
        <w:t xml:space="preserve">. Eles deixaram a área da </w:t>
      </w:r>
      <w:hyperlink r:id="rId30">
        <w:r>
          <w:rPr>
            <w:lang w:val="pt_PT" w:bidi="pt_PT"/>
          </w:rPr>
          <w:rPr>
            <w:color w:val="0000EE"/>
            <w:u w:val="single"/>
          </w:rPr>
          <w:t>Galileia</w:t>
        </w:r>
      </w:hyperlink>
      <w:r>
        <w:rPr>
          <w:lang w:val="pt_PT" w:bidi="pt_PT"/>
        </w:rPr>
        <w:t xml:space="preserve"> e foram para </w:t>
      </w:r>
      <w:r>
        <w:rPr>
          <w:b/>
          <w:lang w:val="pt_PT" w:bidi="pt_PT"/>
        </w:rPr>
        <w:t>Cesareia de Filipe</w:t>
      </w:r>
      <w:r>
        <w:rPr>
          <w:lang w:val="pt_PT" w:bidi="pt_PT"/>
        </w:rPr>
        <w:t>.</w:t>
      </w:r>
    </w:p>
    <w:p>
      <w:pPr/>
      <w:r>
        <w:rPr>
          <w:lang w:val="pt_PT" w:bidi="pt_PT"/>
        </w:rPr>
      </w:r>
      <w:r>
        <w:rPr>
          <w:lang w:val="pt_PT" w:bidi="pt_PT"/>
        </w:rPr>
        <w:t xml:space="preserve">Enquanto eles estavam andando, Jesus perguntou a seus </w:t>
      </w:r>
      <w:r>
        <w:rPr>
          <w:b/>
          <w:lang w:val="pt_PT" w:bidi="pt_PT"/>
        </w:rPr>
        <w:t>discípulos</w:t>
      </w:r>
      <w:r>
        <w:rPr>
          <w:lang w:val="pt_PT" w:bidi="pt_PT"/>
        </w:rPr>
        <w:t xml:space="preserve">: “Quem as pessoas dizem que eu sou?”. E os discípulos responderam: “Alguns dizem </w:t>
      </w:r>
      <w:r>
        <w:rPr>
          <w:b/>
          <w:lang w:val="pt_PT" w:bidi="pt_PT"/>
        </w:rPr>
        <w:t>João Batista</w:t>
      </w:r>
      <w:r>
        <w:rPr>
          <w:lang w:val="pt_PT" w:bidi="pt_PT"/>
        </w:rPr>
        <w:t xml:space="preserve">”. </w:t>
      </w:r>
      <w:hyperlink r:id="rId100">
        <w:r>
          <w:rPr>
            <w:lang w:val="pt_PT" w:bidi="pt_PT"/>
          </w:rPr>
          <w:rPr>
            <w:color w:val="0000EE"/>
            <w:u w:val="single"/>
          </w:rPr>
          <w:t>João Batista</w:t>
        </w:r>
      </w:hyperlink>
      <w:r>
        <w:rPr>
          <w:lang w:val="pt_PT" w:bidi="pt_PT"/>
        </w:rPr>
        <w:t xml:space="preserve"> é o mensageiro que Deus enviou à frente de Jesus. Use o mesmo nome e título para João Batista e para discípulos aqui que você fez em passagens anteriores de Marcos. </w:t>
      </w:r>
      <w:hyperlink r:id="rId58">
        <w:r>
          <w:rPr>
            <w:lang w:val="pt_PT" w:bidi="pt_PT"/>
          </w:rPr>
          <w:rPr>
            <w:color w:val="0000EE"/>
            <w:u w:val="single"/>
          </w:rPr>
          <w:t>Discípulos</w:t>
        </w:r>
      </w:hyperlink>
      <w:r>
        <w:rPr>
          <w:lang w:val="pt_PT" w:bidi="pt_PT"/>
        </w:rPr>
        <w:t xml:space="preserve"> está no Glossário Mestre.</w:t>
      </w:r>
    </w:p>
    <w:p>
      <w:pPr/>
      <w:r>
        <w:rPr>
          <w:lang w:val="pt_PT" w:bidi="pt_PT"/>
        </w:rPr>
      </w:r>
      <w:r>
        <w:rPr>
          <w:lang w:val="pt_PT" w:bidi="pt_PT"/>
        </w:rPr>
        <w:t xml:space="preserve">Outras pessoas dizem que você é </w:t>
      </w:r>
      <w:hyperlink r:id="rId101">
        <w:r>
          <w:rPr>
            <w:lang w:val="pt_PT" w:bidi="pt_PT"/>
          </w:rPr>
          <w:rPr>
            <w:color w:val="0000EE"/>
            <w:u w:val="single"/>
          </w:rPr>
          <w:t>Elias</w:t>
        </w:r>
      </w:hyperlink>
      <w:r>
        <w:rPr>
          <w:lang w:val="pt_PT" w:bidi="pt_PT"/>
        </w:rPr>
        <w:t xml:space="preserve"> ou um dos </w:t>
      </w:r>
      <w:r>
        <w:rPr>
          <w:b/>
          <w:lang w:val="pt_PT" w:bidi="pt_PT"/>
        </w:rPr>
        <w:t>profetas</w:t>
      </w:r>
      <w:r>
        <w:rPr>
          <w:lang w:val="pt_PT" w:bidi="pt_PT"/>
        </w:rPr>
        <w:t xml:space="preserve">. Você pode querer incluir a frase “Profeta Elias”, para que as pessoas saibam que </w:t>
      </w:r>
      <w:r>
        <w:rPr>
          <w:b/>
          <w:lang w:val="pt_PT" w:bidi="pt_PT"/>
        </w:rPr>
        <w:t>Elias</w:t>
      </w:r>
      <w:r>
        <w:rPr>
          <w:lang w:val="pt_PT" w:bidi="pt_PT"/>
        </w:rPr>
        <w:t xml:space="preserve"> era um profeta. Use a mesma palavra para "profeta" que você usou em passagens anteriores e lembre-se de que </w:t>
      </w:r>
      <w:hyperlink r:id="rId18">
        <w:r>
          <w:rPr>
            <w:lang w:val="pt_PT" w:bidi="pt_PT"/>
          </w:rPr>
          <w:rPr>
            <w:color w:val="0000EE"/>
            <w:u w:val="single"/>
          </w:rPr>
          <w:t>profeta</w:t>
        </w:r>
      </w:hyperlink>
      <w:r>
        <w:rPr>
          <w:lang w:val="pt_PT" w:bidi="pt_PT"/>
        </w:rPr>
        <w:t xml:space="preserve"> está no Glossário Mestre.</w:t>
      </w:r>
    </w:p>
    <w:p>
      <w:pPr/>
      <w:r>
        <w:rPr>
          <w:lang w:val="pt_PT" w:bidi="pt_PT"/>
        </w:rPr>
      </w:r>
      <w:r>
        <w:rPr>
          <w:lang w:val="pt_PT" w:bidi="pt_PT"/>
        </w:rPr>
        <w:t xml:space="preserve">Jesus pergunta aos seus seguidores: “Quem </w:t>
      </w:r>
      <w:r>
        <w:rPr>
          <w:i/>
          <w:lang w:val="pt_PT" w:bidi="pt_PT"/>
        </w:rPr>
        <w:t>vocês</w:t>
      </w:r>
      <w:r>
        <w:rPr>
          <w:lang w:val="pt_PT" w:bidi="pt_PT"/>
        </w:rPr>
        <w:t xml:space="preserve"> dizem que eu sou?”. E Pedro respondeu: “Você é o Messias”. O </w:t>
      </w:r>
      <w:r>
        <w:rPr>
          <w:b/>
          <w:lang w:val="pt_PT" w:bidi="pt_PT"/>
        </w:rPr>
        <w:t>Messias</w:t>
      </w:r>
      <w:r>
        <w:rPr>
          <w:lang w:val="pt_PT" w:bidi="pt_PT"/>
        </w:rPr>
        <w:t xml:space="preserve"> é um título, como outros títulos. Outro termo para Messias é </w:t>
      </w:r>
      <w:r>
        <w:rPr>
          <w:b/>
          <w:lang w:val="pt_PT" w:bidi="pt_PT"/>
        </w:rPr>
        <w:t>Cristo</w:t>
      </w:r>
      <w:r>
        <w:rPr>
          <w:lang w:val="pt_PT" w:bidi="pt_PT"/>
        </w:rPr>
        <w:t>. Messias é o termo hebraico, no idioma original do povo judeu. Cristo é o termo grego, que é o idioma da época em que Jesus viveu. A maioria das traduções usa o título Messias. Alguns usam o título Cristo.</w:t>
      </w:r>
    </w:p>
    <w:p>
      <w:pPr/>
      <w:r>
        <w:rPr>
          <w:lang w:val="pt_PT" w:bidi="pt_PT"/>
        </w:rPr>
      </w:r>
      <w:r>
        <w:rPr>
          <w:lang w:val="pt_PT" w:bidi="pt_PT"/>
        </w:rPr>
        <w:t>Você pode substituir a palavra em si, usando a maneira de seu idioma de criar nomes, mas também seria bom incluir uma frase curta que explica o significado. Você poderia dizer algo como: “Cristo, o nomeado” ou “Cristo, o Salvador prometido” ou “Cristo, que vem de Deus”.</w:t>
      </w:r>
    </w:p>
    <w:p>
      <w:pPr/>
      <w:r>
        <w:rPr>
          <w:lang w:val="pt_PT" w:bidi="pt_PT"/>
        </w:rPr>
      </w:r>
      <w:r>
        <w:rPr>
          <w:lang w:val="pt_PT" w:bidi="pt_PT"/>
        </w:rPr>
        <w:t xml:space="preserve">Tanto </w:t>
      </w:r>
      <w:hyperlink r:id="rId15">
        <w:r>
          <w:rPr>
            <w:lang w:val="pt_PT" w:bidi="pt_PT"/>
          </w:rPr>
          <w:rPr>
            <w:color w:val="0000EE"/>
            <w:u w:val="single"/>
          </w:rPr>
          <w:t>Messias</w:t>
        </w:r>
      </w:hyperlink>
      <w:r>
        <w:rPr>
          <w:lang w:val="pt_PT" w:bidi="pt_PT"/>
        </w:rPr>
        <w:t xml:space="preserve"> quanto </w:t>
      </w:r>
      <w:hyperlink r:id="rId16">
        <w:r>
          <w:rPr>
            <w:lang w:val="pt_PT" w:bidi="pt_PT"/>
          </w:rPr>
          <w:rPr>
            <w:color w:val="0000EE"/>
            <w:u w:val="single"/>
          </w:rPr>
          <w:t>Cristo</w:t>
        </w:r>
      </w:hyperlink>
      <w:r>
        <w:rPr>
          <w:lang w:val="pt_PT" w:bidi="pt_PT"/>
        </w:rPr>
        <w:t xml:space="preserve"> são discutidos no Glossário Mestre. A palavra que você usa será usada com frequência no Novo Testamento, bem como em traduções do Antigo Testamento.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8:31–9:1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Marcos 8.31–9:1 e guardem em seus corações.</w:t>
      </w:r>
    </w:p>
    <w:p>
      <w:pPr/>
      <w:r>
        <w:rPr>
          <w:lang w:val="pt_PT" w:bidi="pt_PT"/>
        </w:rPr>
      </w:r>
      <w:r>
        <w:rPr>
          <w:lang w:val="pt_PT" w:bidi="pt_PT"/>
        </w:rPr>
        <w:t>Ouça uma versão em áudio de Marcos 8.31–9.1 três vezes, em três traduções diferentes, se possível. Então, como um grupo, discuta as seguintes perguntas:</w:t>
      </w:r>
    </w:p>
    <w:p>
      <w:pPr>
        <w:pStyle w:val="ListNumber"/>
        <w:numPr>
          <w:ilvl w:val="0"/>
          <w:numId w:val="51"/>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na versão mais fácil de entender.</w:t>
      </w:r>
    </w:p>
    <w:p>
      <w:pPr/>
      <w:r>
        <w:rPr>
          <w:lang w:val="pt_PT" w:bidi="pt_PT"/>
        </w:rPr>
      </w:r>
      <w:r>
        <w:rPr>
          <w:lang w:val="pt_PT" w:bidi="pt_PT"/>
        </w:rPr>
        <w:t>Nessa passagem, Jesus e os discípulos continuam andando em direção a Cesareia de Filipe. Jesus continua ensinando os discípulos. Essa passagem é um relato narrativo desse ensinamento.</w:t>
      </w:r>
    </w:p>
    <w:p>
      <w:pPr/>
      <w:r>
        <w:rPr>
          <w:lang w:val="pt_PT" w:bidi="pt_PT"/>
        </w:rPr>
      </w:r>
      <w:r>
        <w:rPr>
          <w:lang w:val="pt_PT" w:bidi="pt_PT"/>
        </w:rPr>
        <w:t>Pare e mostre o mapa do Mar da Galileia e Cesareia de Filipe. Pare a gravação aqui.</w:t>
      </w:r>
    </w:p>
    <w:p>
      <w:pPr/>
      <w:r>
        <w:rPr>
          <w:lang w:val="pt_PT" w:bidi="pt_PT"/>
        </w:rPr>
      </w:r>
      <w:r>
        <w:rPr>
          <w:lang w:val="pt_PT" w:bidi="pt_PT"/>
        </w:rPr>
        <w:t>Na história anterior, Pedro afirmou acreditar que Jesus é o Messias, ou o Cristo. Os judeus pensavam que o Messias viria e os salvaria do mau governo. Embora a Escritura judaica (o Antigo Testamento) tenha dito que o Messias iria sofrer e morrer, na época de Jesus ninguém compreendia isso. Mas Jesus quer dizer aos seus discípulos o que o Messias fará realmente.</w:t>
      </w:r>
    </w:p>
    <w:p>
      <w:pPr/>
      <w:r>
        <w:rPr>
          <w:lang w:val="pt_PT" w:bidi="pt_PT"/>
        </w:rPr>
      </w:r>
      <w:r>
        <w:rPr>
          <w:lang w:val="pt_PT" w:bidi="pt_PT"/>
        </w:rPr>
        <w:t>Jesus não disse ser o Messias, mas ele chamou a si mesmo de “Filho do Homem”. “Filho do Homem” pode significar qualquer homem, ou pode ser usado como um título especial para o Messias. Jesus está se referindo a si mesmo ao usar este título.</w:t>
      </w:r>
    </w:p>
    <w:p>
      <w:pPr/>
      <w:r>
        <w:rPr>
          <w:lang w:val="pt_PT" w:bidi="pt_PT"/>
        </w:rPr>
      </w:r>
      <w:r>
        <w:rPr>
          <w:lang w:val="pt_PT" w:bidi="pt_PT"/>
        </w:rPr>
        <w:t>Pare e discuta: conte uma história sobre um homem que vem de sua aldeia ou seu país. Esse homem pode ser um agricultor. O narrador descreveria esse homem como um filho da aldeia e um filho do solo. O narrador também diria que o homem é o filho de alguém e daria o nome dessa pessoa. Ouça a palavra que o narrador usa para filho em cada situação. Alguns idiomas têm mais do que uma palavra para filho. Agora escolha a palavra para “Filho do Homem”. Pare a gravação aqui.</w:t>
      </w:r>
    </w:p>
    <w:p>
      <w:pPr/>
      <w:r>
        <w:rPr>
          <w:lang w:val="pt_PT" w:bidi="pt_PT"/>
        </w:rPr>
      </w:r>
      <w:r>
        <w:rPr>
          <w:lang w:val="pt_PT" w:bidi="pt_PT"/>
        </w:rPr>
        <w:t>Marcos gosta de descrever todas as vezes que Jesus chamou a si mesmo de Filho do homem para falar sobre seu destino de sofrer e morrer como um humano. Mas, ao mesmo tempo, o Filho do Homem é mais do que humano e será ressuscitado dentre os mortos.</w:t>
      </w:r>
    </w:p>
    <w:p>
      <w:pPr/>
      <w:r>
        <w:rPr>
          <w:lang w:val="pt_PT" w:bidi="pt_PT"/>
        </w:rPr>
      </w:r>
      <w:r>
        <w:rPr>
          <w:lang w:val="pt_PT" w:bidi="pt_PT"/>
        </w:rPr>
        <w:t>Jesus começou a explicar que ele sofreria coisas terríveis e seria rejeitado pelos anciãos, os líderes ou principais sacerdotes e os mestres da lei religiosa. Anciãos eram os líderes não religiosos da comunidade. Eles, em geral, eram homens idosos que ajudavam na boa convivência da comunidade.</w:t>
      </w:r>
    </w:p>
    <w:p>
      <w:pPr/>
      <w:r>
        <w:rPr>
          <w:lang w:val="pt_PT" w:bidi="pt_PT"/>
        </w:rPr>
      </w:r>
      <w:r>
        <w:rPr>
          <w:lang w:val="pt_PT" w:bidi="pt_PT"/>
        </w:rPr>
        <w:t>Principais sacerdotes ou líderes na religião judaica eram as pessoas que conectavam as pessoas com Deus, fazendo sacrifícios para eles a Deus, educando as pessoas, e cuidando do templo de Deus. Os sacerdotes eram os representantes de Deus perante seu povo e os representantes de seu povo perante Deus. Os principais sacerdotes eram os mais importantes. Mestres da lei é às vezes traduzido como escribas ou pessoas que escreviam a lei. Eles eram estudiosos e especialistas nas interpretações da lei a partir das Sagradas Escrituras. Essas interpretações não eram escritas, mas eram memorizadas e ensinadas oralmente pelos mestres.</w:t>
      </w:r>
    </w:p>
    <w:p>
      <w:pPr/>
      <w:r>
        <w:rPr>
          <w:lang w:val="pt_PT" w:bidi="pt_PT"/>
        </w:rPr>
      </w:r>
      <w:r>
        <w:rPr>
          <w:lang w:val="pt_PT" w:bidi="pt_PT"/>
        </w:rPr>
        <w:t>Pare aqui e discuta que tipos de termos você usa para líderes religiosos em sua cultura. Pare a gravação aqui.</w:t>
      </w:r>
    </w:p>
    <w:p>
      <w:pPr/>
      <w:r>
        <w:rPr>
          <w:lang w:val="pt_PT" w:bidi="pt_PT"/>
        </w:rPr>
      </w:r>
      <w:r>
        <w:rPr>
          <w:lang w:val="pt_PT" w:bidi="pt_PT"/>
        </w:rPr>
        <w:t>Jesus disse que todos os líderes judeus, incluindo os principais sacerdotes e instrutores da lei de Deus, não o aceitariam. Jesus disse aos discípulos que ele seria morto e ressuscitaria dos mortos três dias depois. Jesus estava falando sobre essas coisas abertamente. Isso significa que Jesus estava explicando a todos eles e em uma voz normal. Jesus não estava sussurrando para uma pessoa.</w:t>
      </w:r>
    </w:p>
    <w:p>
      <w:pPr/>
      <w:r>
        <w:rPr>
          <w:lang w:val="pt_PT" w:bidi="pt_PT"/>
        </w:rPr>
      </w:r>
      <w:r>
        <w:rPr>
          <w:lang w:val="pt_PT" w:bidi="pt_PT"/>
        </w:rPr>
        <w:t>Pedro não gostava de ouvir que Jesus sofreria coisas terríveis, morreria e seria ressuscitado dos mortos no terceiro dia. Pedro puxou Jesus para um lado para exortar ou repreender Jesus. Isso significa que Pedro disse a Jesus: “Você não deve falar assim”.</w:t>
      </w:r>
    </w:p>
    <w:p>
      <w:pPr/>
      <w:r>
        <w:rPr>
          <w:lang w:val="pt_PT" w:bidi="pt_PT"/>
        </w:rPr>
      </w:r>
      <w:r>
        <w:rPr>
          <w:lang w:val="pt_PT" w:bidi="pt_PT"/>
        </w:rPr>
        <w:t>As pessoas queriam, na verdade, um Messias que viesse salvá-los do governante duro que eles tinham e devolvesse sua nação para eles. Por isso, Pedro ficou surpreso e rejeitou a ideia de Jesus. De fato, Marcos usa a mesma palavra para Pedro refutando Jesus, que ele usa quando Jesus repreende os demônios.</w:t>
      </w:r>
    </w:p>
    <w:p>
      <w:pPr/>
      <w:r>
        <w:rPr>
          <w:lang w:val="pt_PT" w:bidi="pt_PT"/>
        </w:rPr>
      </w:r>
      <w:r>
        <w:rPr>
          <w:lang w:val="pt_PT" w:bidi="pt_PT"/>
        </w:rPr>
        <w:t xml:space="preserve">Jesus entendia seu propósito na terra, e ele queria obedecer a esse propósito. Pedro não gostava dessa ideia e não queria que Jesus sofresse e morresse. Mas Jesus queria obedecer a Deus. Jesus viu a reação de Pedro como uma tentação para desobedecer a Deus. Ele repreende Pedro, novamente usando a mesma palavra que ele usa para repreender os demônios. Jesus não está dizendo que Pedro é Satanás, e sim que o que Pedro diz procede de Satanás. Jesus quer que a tentação de Satanás pare, ou que desapareça completamente, que vá para longe de sua vista. Jesus não está dizendo para Pedro para ir embora. Jesus diz aos seus discípulos que eles precisam entender o que Deus está tentando fazer e desistir de suas próprias ideias sobre o que o Messias deveria fazer. </w:t>
      </w:r>
    </w:p>
    <w:p>
      <w:pPr/>
      <w:r>
        <w:rPr>
          <w:lang w:val="pt_PT" w:bidi="pt_PT"/>
        </w:rPr>
      </w:r>
      <w:r>
        <w:rPr>
          <w:lang w:val="pt_PT" w:bidi="pt_PT"/>
        </w:rPr>
        <w:t>Jesus disse a Pedro: “Você está vendo as coisas de um ponto de vista humano, não do ponto de vista de Deus”. Pedro queria que Jesus fosse o rei que libertaria o povo dos romanos. Deus tinha um plano diferente para Jesus como rei.</w:t>
      </w:r>
    </w:p>
    <w:p>
      <w:pPr/>
      <w:r>
        <w:rPr>
          <w:lang w:val="pt_PT" w:bidi="pt_PT"/>
        </w:rPr>
      </w:r>
      <w:r>
        <w:rPr>
          <w:lang w:val="pt_PT" w:bidi="pt_PT"/>
        </w:rPr>
        <w:t>Então Jesus chama a multidão de pessoas para vir e se unir aos discípulos. Isso significa que havia uma multidão de pessoas seguindo de perto, mas não perto o suficiente para ouvir o que Jesus havia dito aos discípulos. Jesus começou a ensiná-los sobre o que eles deveriam fazer para ser seguidores dele. Marcos provavelmente reuniu muitos ensinamentos similares de Jesus nessa seção.</w:t>
      </w:r>
    </w:p>
    <w:p>
      <w:pPr/>
      <w:r>
        <w:rPr>
          <w:lang w:val="pt_PT" w:bidi="pt_PT"/>
        </w:rPr>
      </w:r>
      <w:r>
        <w:rPr>
          <w:lang w:val="pt_PT" w:bidi="pt_PT"/>
        </w:rPr>
        <w:t>Jesus está falando com quem quiser ouvir. Jesus diz às pessoas que elas precisam desistir de sua própria maneira de fazer as coisas e fazer as coisas da maneira que Jesus faz. Algumas traduções usam a frase: “Negue a si mesmo”. Negar a si mesmo significa que você coloca o que você quer fazer para longe, ou de lado, e coloca o que Jesus quer que você faça no lugar mais importante.</w:t>
      </w:r>
    </w:p>
    <w:p>
      <w:pPr/>
      <w:r>
        <w:rPr>
          <w:lang w:val="pt_PT" w:bidi="pt_PT"/>
        </w:rPr>
      </w:r>
      <w:r>
        <w:rPr>
          <w:lang w:val="pt_PT" w:bidi="pt_PT"/>
        </w:rPr>
        <w:t>Quando Marcos contou essa história, os cristãos naquele tempo sabiam muito bem o que era uma cruz. A cruz era um símbolo de execução para eles. O governo romano fazia as pessoas carregarem a parte transversal de sua própria cruz para seu lugar de execução. Essa peça da cruz era a barra na qual as mãos seriam pregadas quando a pessoa era crucificada. “Tomar sua própria cruz” não significava ser crucificado, mas era como uma morte, na medida em que os costumes anteriores “morriam”, para que alguém pudesse fazer as coisas da maneira que Jesus faz.</w:t>
      </w:r>
    </w:p>
    <w:p>
      <w:pPr/>
      <w:r>
        <w:rPr>
          <w:lang w:val="pt_PT" w:bidi="pt_PT"/>
        </w:rPr>
      </w:r>
      <w:r>
        <w:rPr>
          <w:lang w:val="pt_PT" w:bidi="pt_PT"/>
        </w:rPr>
        <w:t>Pare e mostre uma imagem de uma cruz. Mostre uma imagem de alguém carregando a viga da cruz. Pare a gravação aqui.</w:t>
      </w:r>
    </w:p>
    <w:p>
      <w:pPr/>
      <w:r>
        <w:rPr>
          <w:lang w:val="pt_PT" w:bidi="pt_PT"/>
        </w:rPr>
      </w:r>
      <w:r>
        <w:rPr>
          <w:lang w:val="pt_PT" w:bidi="pt_PT"/>
        </w:rPr>
        <w:t>“Desistir de sua vida por minha causa” significa parar de fazer suas coisas antigas e começar a agir para compartilhar as boas novas sobre Jesus. Jesus diz três coisas aqui. As pessoas devem primeiro parar de fazer as coisas à sua maneira. Então as pessoas devem fazer as coisas de Jesus (quando ele diz “tome sua cruz”). E então as pessoas devem seguir Jesus como seus discípulos compartilhando as boas novas com outros.</w:t>
      </w:r>
    </w:p>
    <w:p>
      <w:pPr/>
      <w:r>
        <w:rPr>
          <w:lang w:val="pt_PT" w:bidi="pt_PT"/>
        </w:rPr>
      </w:r>
      <w:r>
        <w:rPr>
          <w:lang w:val="pt_PT" w:bidi="pt_PT"/>
        </w:rPr>
        <w:t>Pare aqui e discuta com sua equipe de tradução: o que as pessoas fazem quando elas seguem um líder religioso popular? Como elas demonstram sua devoção a ele? Elas abandonam tudo quando seguem ele ou ela? Pare a gravação aqui.</w:t>
      </w:r>
    </w:p>
    <w:p>
      <w:pPr/>
      <w:r>
        <w:rPr>
          <w:lang w:val="pt_PT" w:bidi="pt_PT"/>
        </w:rPr>
      </w:r>
      <w:r>
        <w:rPr>
          <w:lang w:val="pt_PT" w:bidi="pt_PT"/>
        </w:rPr>
        <w:t>Daí Jesus fala sobre a vida usando uma linguagem de mercado. Ele fala sobre lucrar, perder e trocar algo.</w:t>
      </w:r>
    </w:p>
    <w:p>
      <w:pPr/>
      <w:r>
        <w:rPr>
          <w:lang w:val="pt_PT" w:bidi="pt_PT"/>
        </w:rPr>
      </w:r>
      <w:r>
        <w:rPr>
          <w:lang w:val="pt_PT" w:bidi="pt_PT"/>
        </w:rPr>
        <w:t>Pare e discuta: conte uma história sobre alguém no mercado que compra coisas e então vende essas coisas. Que palavras o narrador usa para descrever o ganho ou perda de dinheiro que ocorre? Pause a gravação aqui.</w:t>
      </w:r>
    </w:p>
    <w:p>
      <w:pPr/>
      <w:r>
        <w:rPr>
          <w:lang w:val="pt_PT" w:bidi="pt_PT"/>
        </w:rPr>
      </w:r>
      <w:r>
        <w:rPr>
          <w:lang w:val="pt_PT" w:bidi="pt_PT"/>
        </w:rPr>
        <w:t>Jesus faz perguntas aqui, mas ele não espera uma resposta.</w:t>
      </w:r>
    </w:p>
    <w:p>
      <w:pPr/>
      <w:r>
        <w:rPr>
          <w:lang w:val="pt_PT" w:bidi="pt_PT"/>
        </w:rPr>
      </w:r>
      <w:r>
        <w:rPr>
          <w:lang w:val="pt_PT" w:bidi="pt_PT"/>
        </w:rPr>
        <w:t>Discuta como um grupo o que fazer com essas perguntas que não exigem uma resposta: você pode fazer a pergunta como Jesus fez, ou você pode fazer uma declaração como: “Vocês não ganharão nada se tiverem o mundo inteiro, mas perder suas almas”. Faça o que for mais natural em seu idioma. Pause a gravação aqui.</w:t>
      </w:r>
    </w:p>
    <w:p>
      <w:pPr/>
      <w:r>
        <w:rPr>
          <w:lang w:val="pt_PT" w:bidi="pt_PT"/>
        </w:rPr>
      </w:r>
      <w:r>
        <w:rPr>
          <w:lang w:val="pt_PT" w:bidi="pt_PT"/>
        </w:rPr>
        <w:t>Jesus fala sobre perder sua alma. A alma representa sua vida, a vida eterna com Deus. Se ganharmos o mundo inteiro, significa que talvez ganhemos riquezas, ou poder, ou nos tornemos famosos aqui na terra. Mas, o que realmente queremos é viver para sempre com Deus. Embora nossos corpos morram, nossas almas vivem para sempre com Deus, se seguirmos Jesus. Portanto, não devemos ter vergonha de Jesus. As pessoas neste mundo são infiéis a Deus. Pessoa ou geração adúltera refere-se àqueles que não são fiéis a Deus, assim como um marido ou uma esposa que não é fiel um ao outro. Jesus diz que, embora vivamos entre as pessoas assim, não devemos ter vergonha de Jesus. Jesus, vai e volta aqui entre referir a si mesmo como “eu” e referir a si mesmo como “Filho do Homem”. Desta forma, Jesus está dizendo claramente que ele é o Filho do Homem. Ele é o Messias.</w:t>
      </w:r>
    </w:p>
    <w:p>
      <w:pPr/>
      <w:r>
        <w:rPr>
          <w:lang w:val="pt_PT" w:bidi="pt_PT"/>
        </w:rPr>
      </w:r>
      <w:r>
        <w:rPr>
          <w:lang w:val="pt_PT" w:bidi="pt_PT"/>
        </w:rPr>
        <w:t>Jesus voltará no poder e autoridade de Deus. Em outras palavras, ele voltará em glória. Jesus está falando aqui sobre o que acontecerá no futuro. Jesus tem que morrer e ser ressuscitado e então ascender para estar com Deus. Depois disso, Jesus retornará. Quando Jesus voltar, os anjos virão com Jesus. Os anjos são sempre santos, o que quer dizer que eles são colocados à parte para um serviço especial para Deus.</w:t>
      </w:r>
    </w:p>
    <w:p>
      <w:pPr/>
      <w:r>
        <w:rPr>
          <w:lang w:val="pt_PT" w:bidi="pt_PT"/>
        </w:rPr>
      </w:r>
      <w:r>
        <w:rPr>
          <w:lang w:val="pt_PT" w:bidi="pt_PT"/>
        </w:rPr>
        <w:t>Jesus incentiva as pessoas que estão dando suas vidas inteiras para ele. Ele promete que o que ele está prestes a dizer vai acontecer. Ele diz que alguns deles não “provarão a morte”, ou “morrer”, antes deles verem o Reino de Deus. Isso significa que algumas pessoas na multidão verão Jesus obter glória e honra. Na próxima história, alguns dos discípulos de Jesus verão Jesus brilhando de modo maravilhoso. E, mais tarde, eles verão Jesus realizar a vontade de Deus e vencer a batalha contra a morte. Esta é a primeira parte do Reino de Deus vindo para a Terra.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8.31–9.1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continua a caminhar com seus discípulos em direção a Cesareia de Filipe, e ele começa a dizer que ele, o Filho do Homem, vai sofrer e morrer.</w:t>
      </w:r>
    </w:p>
    <w:p>
      <w:pPr/>
      <w:r>
        <w:rPr>
          <w:lang w:val="pt_PT" w:bidi="pt_PT"/>
        </w:rPr>
      </w:r>
      <w:r>
        <w:rPr>
          <w:b/>
          <w:lang w:val="pt_PT" w:bidi="pt_PT"/>
        </w:rPr>
        <w:t>Na segunda cena:</w:t>
      </w:r>
      <w:r>
        <w:rPr>
          <w:lang w:val="pt_PT" w:bidi="pt_PT"/>
        </w:rPr>
        <w:t xml:space="preserve"> Pedro leva Jesus para o lado e diz que ele não deveria dizer essas coisas. Jesus diz: “Afaste-se de mim, Satanás”.</w:t>
      </w:r>
    </w:p>
    <w:p>
      <w:pPr/>
      <w:r>
        <w:rPr>
          <w:lang w:val="pt_PT" w:bidi="pt_PT"/>
        </w:rPr>
      </w:r>
      <w:r>
        <w:rPr>
          <w:b/>
          <w:lang w:val="pt_PT" w:bidi="pt_PT"/>
        </w:rPr>
        <w:t>Na terceira cena:</w:t>
      </w:r>
      <w:r>
        <w:rPr>
          <w:lang w:val="pt_PT" w:bidi="pt_PT"/>
        </w:rPr>
        <w:t xml:space="preserve"> Jesus chama a multidão para aproximar-se junto com os discípulos e começa a ensiná-los o que devem fazer se eles querem ser seus seguidores.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Jesus faz referência aos anciãos judeus, os principais sacerdotes e os mestres da lei religiosa</w:t>
      </w:r>
    </w:p>
    <w:p>
      <w:pPr>
        <w:pStyle w:val="ListBullet"/>
        <w:spacing w:line="240" w:lineRule="auto"/>
        <w:ind w:left="720"/>
      </w:pPr>
      <w:r>
        <w:rPr>
          <w:lang w:val="pt_PT" w:bidi="pt_PT"/>
        </w:rPr>
      </w:r>
      <w:r>
        <w:rPr>
          <w:lang w:val="pt_PT" w:bidi="pt_PT"/>
        </w:rPr>
        <w:t>Jesus faz referência a Satanás</w:t>
      </w:r>
    </w:p>
    <w:p>
      <w:pPr>
        <w:pStyle w:val="ListBullet"/>
        <w:spacing w:line="240" w:lineRule="auto"/>
        <w:ind w:left="720"/>
      </w:pPr>
      <w:r>
        <w:rPr>
          <w:lang w:val="pt_PT" w:bidi="pt_PT"/>
        </w:rPr>
      </w:r>
      <w:r>
        <w:rPr>
          <w:lang w:val="pt_PT" w:bidi="pt_PT"/>
        </w:rPr>
        <w:t>Jesus faz referência a Deus, o Pai, e aos santos anjos</w:t>
      </w:r>
    </w:p>
    <w:p>
      <w:pPr>
        <w:pStyle w:val="ListBullet"/>
        <w:spacing w:line="240" w:lineRule="auto"/>
        <w:ind w:left="720"/>
      </w:pPr>
      <w:r>
        <w:rPr>
          <w:lang w:val="pt_PT" w:bidi="pt_PT"/>
        </w:rPr>
      </w:r>
      <w:r>
        <w:rPr>
          <w:lang w:val="pt_PT" w:bidi="pt_PT"/>
        </w:rPr>
        <w:t>Pedro, que é um dos discípulos de 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Como um grupo, preste atenção a estas partes do cenário da passagem:</w:t>
      </w:r>
    </w:p>
    <w:p>
      <w:pPr/>
      <w:r>
        <w:rPr>
          <w:lang w:val="pt_PT" w:bidi="pt_PT"/>
        </w:rPr>
      </w:r>
      <w:r>
        <w:rPr>
          <w:lang w:val="pt_PT" w:bidi="pt_PT"/>
        </w:rPr>
        <w:t>A primeira cena começa com uma palavra que faz uma conexão temporal. Essa palavra mostra que essa passagem está imediatamente após a passagem anterior. Essa passagem acontece enquanto Jesus e os discípulos continuam andando em direção a Cesareia de Filipe.</w:t>
      </w:r>
    </w:p>
    <w:p>
      <w:pPr/>
      <w:r>
        <w:rPr>
          <w:lang w:val="pt_PT" w:bidi="pt_PT"/>
        </w:rPr>
      </w:r>
      <w:r>
        <w:rPr>
          <w:lang w:val="pt_PT" w:bidi="pt_PT"/>
        </w:rPr>
        <w:t>Enquanto Jesus anda, ele explica aos discípulos que ele será rejeitado pelos anciãos, pelos principais sacerdotes e pelos mestres da lei religiosa. Jesus diz que vai sofrer e ser morto, mas três dias depois, ele será ressuscitado dos mortos. Jesus está falando sobre isso abertamente com os discípulos.</w:t>
      </w:r>
    </w:p>
    <w:p>
      <w:pPr/>
      <w:r>
        <w:rPr>
          <w:lang w:val="pt_PT" w:bidi="pt_PT"/>
        </w:rPr>
      </w:r>
      <w:r>
        <w:rPr>
          <w:lang w:val="pt_PT" w:bidi="pt_PT"/>
        </w:rPr>
        <w:t>Na segunda cena, Pedro leva Jesus para longe dos outros discípulos, e repreende Jesus enfaticamente por dizer esse tipo de coisas. Então Jesus, ligeiramente separado dos outros discípulos com Pedro, se volta e olha para seus outros discípulos. Jesus repreende Pedro na frente dos outros discípulos. Jesus diz a Pedro: “Afaste-se de mim, Satanás!”</w:t>
      </w:r>
    </w:p>
    <w:p>
      <w:pPr/>
      <w:r>
        <w:rPr>
          <w:lang w:val="pt_PT" w:bidi="pt_PT"/>
        </w:rPr>
      </w:r>
      <w:r>
        <w:rPr>
          <w:lang w:val="pt_PT" w:bidi="pt_PT"/>
        </w:rPr>
        <w:t>A cena três da história, na qual Jesus dá um sermão, pode ser particularmente difícil. O grupo pode precisar dividi-lo em partes e trabalhar para aprender esse sermão antes de encenar toda a passagem. Esse sermão é composto por três partes.</w:t>
      </w:r>
    </w:p>
    <w:p>
      <w:pPr/>
      <w:r>
        <w:rPr>
          <w:lang w:val="pt_PT" w:bidi="pt_PT"/>
        </w:rPr>
      </w:r>
      <w:r>
        <w:rPr>
          <w:lang w:val="pt_PT" w:bidi="pt_PT"/>
        </w:rPr>
        <w:t>Depois de repreender Pedro, Jesus chama uma multidão para virem e se unirem aos discípulos. Na primeira parte do seu ensino, Jesus explica que, se alguém quer ser seu seguidor, essa pessoa deve desistir de sua própria vida e de seu modo de viver. Se alguém se agarrar à própria vida, vai perdê-la, mas, salvará sua vida se a entregar pela causa de Jesus e pelas boas novas (neste caso, Jesus está se referindo à sua mensagem sobre sua morte e ressurreição como as boas novas).</w:t>
      </w:r>
    </w:p>
    <w:p>
      <w:pPr/>
      <w:r>
        <w:rPr>
          <w:lang w:val="pt_PT" w:bidi="pt_PT"/>
        </w:rPr>
      </w:r>
      <w:r>
        <w:rPr>
          <w:lang w:val="pt_PT" w:bidi="pt_PT"/>
        </w:rPr>
        <w:t>A segunda parte do sermão de Jesus é o discurso do mercado. Jesus explica que, em um mercado, há lucro e ganho. Jesus diz: “Que benefício alguém teria se ganhasse o mundo inteiro, mas perdesse sua própria alma? Não há nada mais valioso do que a sua alma”.</w:t>
      </w:r>
    </w:p>
    <w:p>
      <w:pPr/>
      <w:r>
        <w:rPr>
          <w:lang w:val="pt_PT" w:bidi="pt_PT"/>
        </w:rPr>
      </w:r>
      <w:r>
        <w:rPr>
          <w:lang w:val="pt_PT" w:bidi="pt_PT"/>
        </w:rPr>
        <w:t>Na terceira parte, Jesus diz: “Se alguém tiver vergonha de mim e da minha mensagem, o Filho do Homem ficará envergonhado dessa pessoa quando ele retornar com a glória de seu Pai e os santos anjos”. A “mensagem” a que Jesus se refere aqui é a mensagem de que ele vai morrer e ser ressuscitado. Pedro pode estar refletindo aqui que Jesus poderia estar falando sobre ele ter vergonha das palavras que Jesus havia acabado de falar.</w:t>
      </w:r>
    </w:p>
    <w:p>
      <w:pPr/>
      <w:r>
        <w:rPr>
          <w:lang w:val="pt_PT" w:bidi="pt_PT"/>
        </w:rPr>
      </w:r>
      <w:r>
        <w:rPr>
          <w:lang w:val="pt_PT" w:bidi="pt_PT"/>
        </w:rPr>
        <w:t>Jesus conclui dizendo: “Digo a verdade, alguns que estão aqui não experimentarão a morte (ou morrer) antes de verem o reino de Deus chegar em grande poder”.</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8.31–9.1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Jesus faz referência aos anciãos judeus, os principais sacerdotes e os mestres da lei religiosa</w:t>
      </w:r>
    </w:p>
    <w:p>
      <w:pPr>
        <w:pStyle w:val="ListBullet"/>
        <w:spacing w:line="240" w:lineRule="auto"/>
        <w:ind w:left="720"/>
      </w:pPr>
      <w:r>
        <w:rPr>
          <w:lang w:val="pt_PT" w:bidi="pt_PT"/>
        </w:rPr>
      </w:r>
      <w:r>
        <w:rPr>
          <w:lang w:val="pt_PT" w:bidi="pt_PT"/>
        </w:rPr>
        <w:t>Jesus faz referência a Satanás</w:t>
      </w:r>
    </w:p>
    <w:p>
      <w:pPr>
        <w:pStyle w:val="ListBullet"/>
        <w:spacing w:line="240" w:lineRule="auto"/>
        <w:ind w:left="720"/>
      </w:pPr>
      <w:r>
        <w:rPr>
          <w:lang w:val="pt_PT" w:bidi="pt_PT"/>
        </w:rPr>
      </w:r>
      <w:r>
        <w:rPr>
          <w:lang w:val="pt_PT" w:bidi="pt_PT"/>
        </w:rPr>
        <w:t>Jesus faz referência a Deus, o Pai, e aos santos anjos</w:t>
      </w:r>
    </w:p>
    <w:p>
      <w:pPr>
        <w:pStyle w:val="ListBullet"/>
        <w:spacing w:line="240" w:lineRule="auto"/>
        <w:ind w:left="720"/>
      </w:pPr>
      <w:r>
        <w:rPr>
          <w:lang w:val="pt_PT" w:bidi="pt_PT"/>
        </w:rPr>
      </w:r>
      <w:r>
        <w:rPr>
          <w:lang w:val="pt_PT" w:bidi="pt_PT"/>
        </w:rPr>
        <w:t>Pedro, um dos discípulos de Jesus</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primeira cena, Jesus está andando com seus discípulos e explicando a eles que ele vai sofrer e morrer, mas vai ressuscitar dos mortos. Ele acaba de falar sobre isso abertamente com seus discípulos.</w:t>
      </w:r>
    </w:p>
    <w:p>
      <w:pPr/>
      <w:r>
        <w:rPr>
          <w:lang w:val="pt_PT" w:bidi="pt_PT"/>
        </w:rPr>
      </w:r>
      <w:r>
        <w:rPr>
          <w:lang w:val="pt_PT" w:bidi="pt_PT"/>
        </w:rPr>
        <w:t>Pause a ação. Pergunte aos discípulos: “Como vocês estão se sentindo?”. Você pode ouvir coisas como: “Estamos chocados, pensamos que o Messias seria um grande rei, mas agora Jesus está falando de um Messias que será morto”. “Pensamos que o Messias viria e corrigiria tudo. Por que ele seria rejeitado pelos anciãos, pelos principais sacerdotes e pelos líderes da lei religiosa?”. ou “Ainda não entendemos plenamente”. Pergunte a Jesus: “Como você está se sentindo enquanto dá esse ensinamento?”. Você pode ouvir: “Estou triste, mas sinto que chegou a hora em que eles devem saber o que está pela frente. Se eles vão me seguir, precisam saber o que vai acontecer. Devo avisá-los”. Continue o drama.</w:t>
      </w:r>
    </w:p>
    <w:p>
      <w:pPr/>
      <w:r>
        <w:rPr>
          <w:lang w:val="pt_PT" w:bidi="pt_PT"/>
        </w:rPr>
      </w:r>
      <w:r>
        <w:rPr>
          <w:lang w:val="pt_PT" w:bidi="pt_PT"/>
        </w:rPr>
        <w:t>Na segunda cena, Pedro leva Jesus de lado e repreende Jesus.</w:t>
      </w:r>
    </w:p>
    <w:p>
      <w:pPr/>
      <w:r>
        <w:rPr>
          <w:lang w:val="pt_PT" w:bidi="pt_PT"/>
        </w:rPr>
      </w:r>
      <w:r>
        <w:rPr>
          <w:lang w:val="pt_PT" w:bidi="pt_PT"/>
        </w:rPr>
        <w:t>Pergunte a Pedro: “Como você está se sentindo?”. Você pode ouvir coisas como, “Fico chocado ao ouvir Jesus falar assim”, “Estou tentando proteger Jesus, ele está dizendo coisas que vão enfurecer as pessoas”, ou “Com raiva e confuso — Este não é o Messias que estou aguardando”. Não quero que Jesus fale assim. Podemos perder parte de nosso grupo de discípulos se Jesus fala assim”. Continue o drama.</w:t>
      </w:r>
    </w:p>
    <w:p>
      <w:pPr/>
      <w:r>
        <w:rPr>
          <w:lang w:val="pt_PT" w:bidi="pt_PT"/>
        </w:rPr>
      </w:r>
      <w:r>
        <w:rPr>
          <w:lang w:val="pt_PT" w:bidi="pt_PT"/>
        </w:rPr>
        <w:t>Jesus se volta e olha para seus discípulos. Então Jesus repreende Pedro, dizendo: “Afaste-se de mim, Satanás!”.</w:t>
      </w:r>
    </w:p>
    <w:p>
      <w:pPr/>
      <w:r>
        <w:rPr>
          <w:lang w:val="pt_PT" w:bidi="pt_PT"/>
        </w:rPr>
      </w:r>
      <w:r>
        <w:rPr>
          <w:lang w:val="pt_PT" w:bidi="pt_PT"/>
        </w:rPr>
        <w:t>Pause a ação. Pergunte a Jesus: “Como você está se sentindo?”. Você pode ouvir coisas como: “Estou triste e zangado por Pedro ainda não entender quem sou”, “Estou triste e frustrado porque creio que Satanás está cegando Pedro quanto a quem eu realmente sou”, ou “Quero ter certeza de que eu compartilhe o quão sério é meu dever de seguir o plano de Deus de ser morto e ressuscitado dos mortos”. Pergunte a Pedro: “Como você está se sentindo?”. Você pode ouvir coisas como: “Estou completamente devastado por Jesus ter me repreendido e me chamado de Satanás”, ou “Fui envergonhado diante dos outros discípulos”. Eu estava apenas tentando ajudar. Jesus precisa ter cuidado ao dizer coisas como essa”. Continue o drama.</w:t>
      </w:r>
    </w:p>
    <w:p>
      <w:pPr/>
      <w:r>
        <w:rPr>
          <w:lang w:val="pt_PT" w:bidi="pt_PT"/>
        </w:rPr>
      </w:r>
      <w:r>
        <w:rPr>
          <w:lang w:val="pt_PT" w:bidi="pt_PT"/>
        </w:rPr>
        <w:t>Na cena três, Jesus prega seu sermão para as multidões. Ao final deste sermão, Jesus diz: “Digo a você a verdade, alguns que estão aqui agora não vão morrer até que eles vejam o reino chegar em grande poder”.</w:t>
      </w:r>
    </w:p>
    <w:p>
      <w:pPr/>
      <w:r>
        <w:rPr>
          <w:lang w:val="pt_PT" w:bidi="pt_PT"/>
        </w:rPr>
      </w:r>
      <w:r>
        <w:rPr>
          <w:lang w:val="pt_PT" w:bidi="pt_PT"/>
        </w:rPr>
        <w:t>No final da ação, pergunte às multidões: “Como vocês estão se sentindo?”. Você pode ouvir coisas como, “Estamos confusos”, “Isto é estranho e completamente diferente do que pensávamos que seria o Messias”, “Estou me perguntando se não morrerei antes de ver chegar o Reino de Deus”, ou “Estou me perguntando como será o Reino de Deus chegar em grande poder.” Pergunte aos discípulos: “Como vocês estão se sentindo agora que ouviram essa mensagem de Jesus?”. Você pode ouvir: “Jesus disse algumas coisas difíceis. Preciso pensar sobre o que estou fazendo aqui. Quero seguir Jesus. Quero aprender mais. Quero entender o que significa desistir da minha vida e seguir Jesus. Não quero que Jesus tenha vergonha de mim quando Jesus voltar. Mas não entendo o que Jesus quer dizer sobre voltar. Soa como se Jesus estivesse nos deixando por um tempo, e não entendo”. Pergunte a Jesus: “Como você está se sentindo agora?” Você pode ouvir: “Sinto-me bem. Expliquei. Sei que eles ainda não entendem plenamente, mas se lembrarão desse ensinamento e o entenderão melhor mais tarde. Estou feliz por ter ensinado isso a eles”. Continue o drama.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8.31–9.1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então começou a dizer que o filho do Homem deve sofrer e ser rejeitado pelos anciãos, os principais sacerdotes ou líderes, e os instrutores da lei religiosa. Ele seria morto, mas três dias depois, iria levantar dos mortos. Jesus chamou a si mesmo de o </w:t>
      </w:r>
      <w:r>
        <w:rPr>
          <w:b/>
          <w:lang w:val="pt_PT" w:bidi="pt_PT"/>
        </w:rPr>
        <w:t>Filho do Homem</w:t>
      </w:r>
      <w:r>
        <w:rPr>
          <w:lang w:val="pt_PT" w:bidi="pt_PT"/>
        </w:rPr>
        <w:t>. No Antigo Testamento, a frase “filho do homem” significava apenas um ser humano. Jesus usa essa expressão como sua maneira favorita para falar de si mesmo. O “Filho do homem” é a pessoa a quem, em Daniel 7, Deus dá toda autoridade e poder. Jesus provavelmente gosta desse termo porque o título pode se referir a um ser humano comum ou a um ser sobrenatural, como o faz em Daniel 7. A expressão “Filho do homem” força as pessoas a decidir se Jesus é homem ou Deus. Também evitava o termo político Messias/Cristo, que é a pessoa que o povo queria fazer rei.</w:t>
      </w:r>
    </w:p>
    <w:p>
      <w:pPr/>
      <w:r>
        <w:rPr>
          <w:lang w:val="pt_PT" w:bidi="pt_PT"/>
        </w:rPr>
      </w:r>
      <w:r>
        <w:rPr>
          <w:lang w:val="pt_PT" w:bidi="pt_PT"/>
        </w:rPr>
        <w:t>Marcos gosta de descrever todas as vezes que Jesus chamou a si mesmo de Filho do homem para falar sobre seu destino de sofrer e morrer como um humano. Mas, ao mesmo tempo, o Filho do Homem é mais do que humano e será ressuscitado dentre os mortos.</w:t>
      </w:r>
    </w:p>
    <w:p>
      <w:pPr/>
      <w:r>
        <w:rPr>
          <w:lang w:val="pt_PT" w:bidi="pt_PT"/>
        </w:rPr>
      </w:r>
      <w:r>
        <w:rPr>
          <w:lang w:val="pt_PT" w:bidi="pt_PT"/>
        </w:rPr>
        <w:t>Jesus fala de si mesmo na terceira pessoa, quando ele se dá esse título. Certifique-se de que está claro, na forma que você traduzir isso, que Jesus está falando de si mesmo.</w:t>
      </w:r>
    </w:p>
    <w:p>
      <w:pPr/>
      <w:r>
        <w:rPr>
          <w:lang w:val="pt_PT" w:bidi="pt_PT"/>
        </w:rPr>
      </w:r>
      <w:r>
        <w:rPr>
          <w:lang w:val="pt_PT" w:bidi="pt_PT"/>
        </w:rPr>
        <w:t xml:space="preserve">Use o mesmo termo para Filho do Homem que você usou em Marcos e lembre-se de que </w:t>
      </w:r>
      <w:hyperlink r:id="rId56">
        <w:r>
          <w:rPr>
            <w:lang w:val="pt_PT" w:bidi="pt_PT"/>
          </w:rPr>
          <w:rPr>
            <w:color w:val="0000EE"/>
            <w:u w:val="single"/>
          </w:rPr>
          <w:t>Filho do Homem</w:t>
        </w:r>
      </w:hyperlink>
      <w:r>
        <w:rPr>
          <w:lang w:val="pt_PT" w:bidi="pt_PT"/>
        </w:rPr>
        <w:t xml:space="preserve"> está no Glossário Mestre.</w:t>
      </w:r>
    </w:p>
    <w:p>
      <w:pPr/>
      <w:r>
        <w:rPr>
          <w:lang w:val="pt_PT" w:bidi="pt_PT"/>
        </w:rPr>
      </w:r>
      <w:r>
        <w:rPr>
          <w:lang w:val="pt_PT" w:bidi="pt_PT"/>
        </w:rPr>
        <w:t>Pare aqui e discuta como um grupo. Seu público deve entender que Jesus está falando de si mesmo quando ele diz Filho do Homem. Talvez tenha que adicionar uma pequena frase para deixar isso claro. Como você falará sobre Jesus falando sobre o Filho do Homem? Que palavras você usará para Filho do Homem? Pare este áudio aqui.</w:t>
      </w:r>
    </w:p>
    <w:p>
      <w:pPr/>
      <w:r>
        <w:rPr>
          <w:lang w:val="pt_PT" w:bidi="pt_PT"/>
        </w:rPr>
      </w:r>
      <w:r>
        <w:rPr>
          <w:lang w:val="pt_PT" w:bidi="pt_PT"/>
        </w:rPr>
        <w:t>Jesus disse que ele seria rejeitado pelos anciãos, os líderes ou principais sacerdotes e os mestres da lei religiosa.</w:t>
      </w:r>
    </w:p>
    <w:p>
      <w:pPr/>
      <w:r>
        <w:rPr>
          <w:lang w:val="pt_PT" w:bidi="pt_PT"/>
        </w:rPr>
      </w:r>
      <w:r>
        <w:rPr>
          <w:b/>
          <w:lang w:val="pt_PT" w:bidi="pt_PT"/>
        </w:rPr>
        <w:t>Anciãos</w:t>
      </w:r>
      <w:r>
        <w:rPr>
          <w:lang w:val="pt_PT" w:bidi="pt_PT"/>
        </w:rPr>
        <w:t xml:space="preserve"> eram os líderes não religiosos da comunidade. Eles, em geral, eram homens idosos que ajudavam na boa convivência da comunidade.</w:t>
      </w:r>
    </w:p>
    <w:p>
      <w:pPr/>
      <w:r>
        <w:rPr>
          <w:lang w:val="pt_PT" w:bidi="pt_PT"/>
        </w:rPr>
      </w:r>
      <w:r>
        <w:rPr>
          <w:b/>
          <w:lang w:val="pt_PT" w:bidi="pt_PT"/>
        </w:rPr>
        <w:t>Líderes</w:t>
      </w:r>
      <w:r>
        <w:rPr>
          <w:lang w:val="pt_PT" w:bidi="pt_PT"/>
        </w:rPr>
        <w:t xml:space="preserve"> ou </w:t>
      </w:r>
      <w:r>
        <w:rPr>
          <w:b/>
          <w:lang w:val="pt_PT" w:bidi="pt_PT"/>
        </w:rPr>
        <w:t>principais sacerdotes</w:t>
      </w:r>
      <w:r>
        <w:rPr>
          <w:lang w:val="pt_PT" w:bidi="pt_PT"/>
        </w:rPr>
        <w:t xml:space="preserve"> na religião judaica eram as pessoas que conectavam as pessoas com Deus, fazendo sacrifícios para eles a Deus, educando as pessoas, e cuidando do templo de Deus. Os sacerdotes eram os representantes de Deus perante seu povo e os representantes de seu povo perante Deus. Os principais sacerdotes eram os mais importantes.</w:t>
      </w:r>
    </w:p>
    <w:p>
      <w:pPr/>
      <w:r>
        <w:rPr>
          <w:lang w:val="pt_PT" w:bidi="pt_PT"/>
        </w:rPr>
      </w:r>
      <w:r>
        <w:rPr>
          <w:b/>
          <w:lang w:val="pt_PT" w:bidi="pt_PT"/>
        </w:rPr>
        <w:t>Mestres da lei religiosa</w:t>
      </w:r>
      <w:r>
        <w:rPr>
          <w:lang w:val="pt_PT" w:bidi="pt_PT"/>
        </w:rPr>
        <w:t xml:space="preserve">, é às vezes traduzido como </w:t>
      </w:r>
      <w:r>
        <w:rPr>
          <w:b/>
          <w:lang w:val="pt_PT" w:bidi="pt_PT"/>
        </w:rPr>
        <w:t>escribas</w:t>
      </w:r>
      <w:r>
        <w:rPr>
          <w:lang w:val="pt_PT" w:bidi="pt_PT"/>
        </w:rPr>
        <w:t xml:space="preserve"> ou </w:t>
      </w:r>
      <w:r>
        <w:rPr>
          <w:b/>
          <w:lang w:val="pt_PT" w:bidi="pt_PT"/>
        </w:rPr>
        <w:t>pessoas que escreviam a lei</w:t>
      </w:r>
      <w:r>
        <w:rPr>
          <w:lang w:val="pt_PT" w:bidi="pt_PT"/>
        </w:rPr>
        <w:t>: eram estudiosos e especialistas nas interpretações da lei das Sagradas Escrituras. Essas interpretações não eram escritas, mas eram memorizadas e ensinadas oralmente pelos mestres.</w:t>
      </w:r>
    </w:p>
    <w:p>
      <w:pPr/>
      <w:r>
        <w:rPr>
          <w:lang w:val="pt_PT" w:bidi="pt_PT"/>
        </w:rPr>
      </w:r>
      <w:r>
        <w:rPr>
          <w:lang w:val="pt_PT" w:bidi="pt_PT"/>
        </w:rPr>
        <w:t xml:space="preserve">Pare aqui e discuta que tipos de termos você usará para </w:t>
      </w:r>
      <w:hyperlink r:id="rId102">
        <w:r>
          <w:rPr>
            <w:lang w:val="pt_PT" w:bidi="pt_PT"/>
          </w:rPr>
          <w:rPr>
            <w:color w:val="0000EE"/>
            <w:u w:val="single"/>
          </w:rPr>
          <w:t>anciãos</w:t>
        </w:r>
      </w:hyperlink>
      <w:r>
        <w:rPr>
          <w:lang w:val="pt_PT" w:bidi="pt_PT"/>
        </w:rPr>
        <w:t xml:space="preserve">, principais </w:t>
      </w:r>
      <w:hyperlink r:id="rId103">
        <w:r>
          <w:rPr>
            <w:lang w:val="pt_PT" w:bidi="pt_PT"/>
          </w:rPr>
          <w:rPr>
            <w:color w:val="0000EE"/>
            <w:u w:val="single"/>
          </w:rPr>
          <w:t>sacerdotes</w:t>
        </w:r>
      </w:hyperlink>
      <w:r>
        <w:rPr>
          <w:lang w:val="pt_PT" w:bidi="pt_PT"/>
        </w:rPr>
        <w:t xml:space="preserve"> e </w:t>
      </w:r>
      <w:hyperlink r:id="rId39">
        <w:r>
          <w:rPr>
            <w:lang w:val="pt_PT" w:bidi="pt_PT"/>
          </w:rPr>
          <w:rPr>
            <w:color w:val="0000EE"/>
            <w:u w:val="single"/>
          </w:rPr>
          <w:t>mestres da lei religiosa</w:t>
        </w:r>
      </w:hyperlink>
      <w:r>
        <w:rPr>
          <w:lang w:val="pt_PT" w:bidi="pt_PT"/>
        </w:rPr>
        <w:t xml:space="preserve"> e use os mesmos termos que você tem usado em todo o livro de Marcos. Essas palavras estão no Glossário Mestre. Pause este áudio aqui.</w:t>
      </w:r>
    </w:p>
    <w:p>
      <w:pPr/>
      <w:r>
        <w:rPr>
          <w:lang w:val="pt_PT" w:bidi="pt_PT"/>
        </w:rPr>
      </w:r>
      <w:r>
        <w:rPr>
          <w:lang w:val="pt_PT" w:bidi="pt_PT"/>
        </w:rPr>
        <w:t xml:space="preserve">Jesus disse que </w:t>
      </w:r>
      <w:r>
        <w:rPr>
          <w:b/>
          <w:lang w:val="pt_PT" w:bidi="pt_PT"/>
        </w:rPr>
        <w:t>três dias depois</w:t>
      </w:r>
      <w:r>
        <w:rPr>
          <w:lang w:val="pt_PT" w:bidi="pt_PT"/>
        </w:rPr>
        <w:t xml:space="preserve"> ele se levantaria dos mortos. Isso significa “no terceiro dia”. Você pode dizer isso da forma que precisar para deixar claro.</w:t>
      </w:r>
    </w:p>
    <w:p>
      <w:pPr/>
      <w:r>
        <w:rPr>
          <w:lang w:val="pt_PT" w:bidi="pt_PT"/>
        </w:rPr>
      </w:r>
      <w:r>
        <w:rPr>
          <w:lang w:val="pt_PT" w:bidi="pt_PT"/>
        </w:rPr>
        <w:t xml:space="preserve">Pedro tomou Jesus de lado e começou a repreendê-lo por dizer essas coisas. Então Jesus disse a Pedro: “Afasta-te de mim, </w:t>
      </w:r>
      <w:r>
        <w:rPr>
          <w:b/>
          <w:lang w:val="pt_PT" w:bidi="pt_PT"/>
        </w:rPr>
        <w:t>Satanás</w:t>
      </w:r>
      <w:r>
        <w:rPr>
          <w:lang w:val="pt_PT" w:bidi="pt_PT"/>
        </w:rPr>
        <w:t xml:space="preserve">”. Este nome Satanás refere-se ao ser espiritual, que Deus criou, que é o líder dos seres espirituais malignos, que decidiram se rebelar contra Deus. Use o mesmo termo para Satanás que você usou em todo o livro de Marcos e lembre-se de que </w:t>
      </w:r>
      <w:hyperlink r:id="rId27">
        <w:r>
          <w:rPr>
            <w:lang w:val="pt_PT" w:bidi="pt_PT"/>
          </w:rPr>
          <w:rPr>
            <w:color w:val="0000EE"/>
            <w:u w:val="single"/>
          </w:rPr>
          <w:t>Satanás</w:t>
        </w:r>
      </w:hyperlink>
      <w:r>
        <w:rPr>
          <w:lang w:val="pt_PT" w:bidi="pt_PT"/>
        </w:rPr>
        <w:t xml:space="preserve"> está no Glossário Mestre.</w:t>
      </w:r>
    </w:p>
    <w:p>
      <w:pPr/>
      <w:r>
        <w:rPr>
          <w:lang w:val="pt_PT" w:bidi="pt_PT"/>
        </w:rPr>
      </w:r>
      <w:r>
        <w:rPr>
          <w:lang w:val="pt_PT" w:bidi="pt_PT"/>
        </w:rPr>
        <w:t>Para trás de mim, Satanás, significa que Jesus quer que a ideia vinda de Satanás vá embora completamente.</w:t>
      </w:r>
    </w:p>
    <w:p>
      <w:pPr/>
      <w:r>
        <w:rPr>
          <w:lang w:val="pt_PT" w:bidi="pt_PT"/>
        </w:rPr>
      </w:r>
      <w:r>
        <w:rPr>
          <w:lang w:val="pt_PT" w:bidi="pt_PT"/>
        </w:rPr>
        <w:t xml:space="preserve">Jesus chama a multidão com seus discípulos a ele, e diz: “Se alguém de vocês quiser ser meu seguidor, deve desistir de seu próprio caminho, tomar sua </w:t>
      </w:r>
      <w:r>
        <w:rPr>
          <w:b/>
          <w:lang w:val="pt_PT" w:bidi="pt_PT"/>
        </w:rPr>
        <w:t>cruz</w:t>
      </w:r>
      <w:r>
        <w:rPr>
          <w:lang w:val="pt_PT" w:bidi="pt_PT"/>
        </w:rPr>
        <w:t xml:space="preserve"> e seguir-me. A cruz era a forma de execução romana. Os romanos pregavam dois pedaços de madeira na forma de uma cruz e estendiam os braços e pernas dos prisioneiros nela. Eles pregavam os braços e as pernas na madeira, e o prisioneiro geralmente morria depois de várias horas, quando não podia mais respirar.</w:t>
      </w:r>
    </w:p>
    <w:p>
      <w:pPr/>
      <w:r>
        <w:rPr>
          <w:lang w:val="pt_PT" w:bidi="pt_PT"/>
        </w:rPr>
      </w:r>
      <w:r>
        <w:rPr>
          <w:lang w:val="pt_PT" w:bidi="pt_PT"/>
        </w:rPr>
        <w:t xml:space="preserve">Pare aqui e, como um grupo, discuta qual palavra ou frase vocês usarão para </w:t>
      </w:r>
      <w:r>
        <w:rPr>
          <w:b/>
          <w:lang w:val="pt_PT" w:bidi="pt_PT"/>
        </w:rPr>
        <w:t>cruz</w:t>
      </w:r>
      <w:r>
        <w:rPr>
          <w:lang w:val="pt_PT" w:bidi="pt_PT"/>
        </w:rPr>
        <w:t xml:space="preserve">. </w:t>
      </w:r>
      <w:hyperlink r:id="rId104">
        <w:r>
          <w:rPr>
            <w:lang w:val="pt_PT" w:bidi="pt_PT"/>
          </w:rPr>
          <w:rPr>
            <w:color w:val="0000EE"/>
            <w:u w:val="single"/>
          </w:rPr>
          <w:t>Cruz</w:t>
        </w:r>
      </w:hyperlink>
      <w:r>
        <w:rPr>
          <w:lang w:val="pt_PT" w:bidi="pt_PT"/>
        </w:rPr>
        <w:t xml:space="preserve"> está no Glossário Mestre. Pause este áudio aqui.</w:t>
      </w:r>
    </w:p>
    <w:p>
      <w:pPr/>
      <w:r>
        <w:rPr>
          <w:lang w:val="pt_PT" w:bidi="pt_PT"/>
        </w:rPr>
      </w:r>
      <w:r>
        <w:rPr>
          <w:lang w:val="pt_PT" w:bidi="pt_PT"/>
        </w:rPr>
        <w:t xml:space="preserve">Jesus diz: “Se você tentar manter sua vida, você a perderá, mas se você desistir de sua vida por minha causa ou por causa das </w:t>
      </w:r>
      <w:r>
        <w:rPr>
          <w:b/>
          <w:lang w:val="pt_PT" w:bidi="pt_PT"/>
        </w:rPr>
        <w:t>boas novas</w:t>
      </w:r>
      <w:r>
        <w:rPr>
          <w:lang w:val="pt_PT" w:bidi="pt_PT"/>
        </w:rPr>
        <w:t xml:space="preserve">, ou do </w:t>
      </w:r>
      <w:r>
        <w:rPr>
          <w:b/>
          <w:lang w:val="pt_PT" w:bidi="pt_PT"/>
        </w:rPr>
        <w:t>evangelho</w:t>
      </w:r>
      <w:r>
        <w:rPr>
          <w:lang w:val="pt_PT" w:bidi="pt_PT"/>
        </w:rPr>
        <w:t>, você a salvará". O evangelho, ou as boas novas, se refere às boas novas da vida, morte e ressurreição de Jesus, e como ele traz nova vida às pessoas na terra.</w:t>
      </w:r>
    </w:p>
    <w:p>
      <w:pPr/>
      <w:r>
        <w:rPr>
          <w:lang w:val="pt_PT" w:bidi="pt_PT"/>
        </w:rPr>
      </w:r>
      <w:r>
        <w:rPr>
          <w:lang w:val="pt_PT" w:bidi="pt_PT"/>
        </w:rPr>
        <w:t xml:space="preserve">Pare aqui e discuta qual termo você usará para </w:t>
      </w:r>
      <w:r>
        <w:rPr>
          <w:b/>
          <w:lang w:val="pt_PT" w:bidi="pt_PT"/>
        </w:rPr>
        <w:t>boas novas</w:t>
      </w:r>
      <w:r>
        <w:rPr>
          <w:lang w:val="pt_PT" w:bidi="pt_PT"/>
        </w:rPr>
        <w:t xml:space="preserve">. As </w:t>
      </w:r>
      <w:hyperlink r:id="rId33">
        <w:r>
          <w:rPr>
            <w:lang w:val="pt_PT" w:bidi="pt_PT"/>
          </w:rPr>
          <w:rPr>
            <w:color w:val="0000EE"/>
            <w:u w:val="single"/>
          </w:rPr>
          <w:t>boas novas</w:t>
        </w:r>
      </w:hyperlink>
      <w:r>
        <w:rPr>
          <w:lang w:val="pt_PT" w:bidi="pt_PT"/>
        </w:rPr>
        <w:t xml:space="preserve">, ou </w:t>
      </w:r>
      <w:hyperlink r:id="rId13">
        <w:r>
          <w:rPr>
            <w:lang w:val="pt_PT" w:bidi="pt_PT"/>
          </w:rPr>
          <w:rPr>
            <w:color w:val="0000EE"/>
            <w:u w:val="single"/>
          </w:rPr>
          <w:t>evangelho</w:t>
        </w:r>
      </w:hyperlink>
      <w:r>
        <w:rPr>
          <w:lang w:val="pt_PT" w:bidi="pt_PT"/>
        </w:rPr>
        <w:t>, estão no Glossário Mestre. Pause este áudio aqui.</w:t>
      </w:r>
    </w:p>
    <w:p>
      <w:pPr/>
      <w:r>
        <w:rPr>
          <w:lang w:val="pt_PT" w:bidi="pt_PT"/>
        </w:rPr>
      </w:r>
      <w:r>
        <w:rPr>
          <w:lang w:val="pt_PT" w:bidi="pt_PT"/>
        </w:rPr>
        <w:t xml:space="preserve">Jesus diz: “Se você ganhar o mundo, mas perder sua </w:t>
      </w:r>
      <w:r>
        <w:rPr>
          <w:b/>
          <w:lang w:val="pt_PT" w:bidi="pt_PT"/>
        </w:rPr>
        <w:t>alma</w:t>
      </w:r>
      <w:r>
        <w:rPr>
          <w:lang w:val="pt_PT" w:bidi="pt_PT"/>
        </w:rPr>
        <w:t>, de que benefício isso seria para você?”. Nossa alma é a nossa vida completa, que inclui a nossa vida física, e a nossa vida espiritual, mental e emocional. Vivemos para sempre com Deus. Você pode até traduzir essa palavra como “vida”, se o seu povo entender que a vida também representa nossos pensamentos e emoções.</w:t>
      </w:r>
    </w:p>
    <w:p>
      <w:pPr/>
      <w:r>
        <w:rPr>
          <w:lang w:val="pt_PT" w:bidi="pt_PT"/>
        </w:rPr>
      </w:r>
      <w:r>
        <w:rPr>
          <w:lang w:val="pt_PT" w:bidi="pt_PT"/>
        </w:rPr>
        <w:t xml:space="preserve">Pare aqui e discuta qual palavra você usará para </w:t>
      </w:r>
      <w:r>
        <w:rPr>
          <w:b/>
          <w:lang w:val="pt_PT" w:bidi="pt_PT"/>
        </w:rPr>
        <w:t>alma</w:t>
      </w:r>
      <w:r>
        <w:rPr>
          <w:lang w:val="pt_PT" w:bidi="pt_PT"/>
        </w:rPr>
        <w:t xml:space="preserve">. </w:t>
      </w:r>
      <w:hyperlink r:id="rId105">
        <w:r>
          <w:rPr>
            <w:lang w:val="pt_PT" w:bidi="pt_PT"/>
          </w:rPr>
          <w:rPr>
            <w:color w:val="0000EE"/>
            <w:u w:val="single"/>
          </w:rPr>
          <w:t>Alma</w:t>
        </w:r>
      </w:hyperlink>
      <w:r>
        <w:rPr>
          <w:lang w:val="pt_PT" w:bidi="pt_PT"/>
        </w:rPr>
        <w:t xml:space="preserve"> está no Glossário Mestre. Pause este áudio aqui.</w:t>
      </w:r>
    </w:p>
    <w:p>
      <w:pPr/>
      <w:r>
        <w:rPr>
          <w:lang w:val="pt_PT" w:bidi="pt_PT"/>
        </w:rPr>
      </w:r>
      <w:r>
        <w:rPr>
          <w:lang w:val="pt_PT" w:bidi="pt_PT"/>
        </w:rPr>
        <w:t xml:space="preserve">Jesus diz que ele terá vergonha de quem tiver vergonha dele, quando retornar na </w:t>
      </w:r>
      <w:hyperlink r:id="rId57">
        <w:r>
          <w:rPr>
            <w:lang w:val="pt_PT" w:bidi="pt_PT"/>
          </w:rPr>
          <w:rPr>
            <w:color w:val="0000EE"/>
            <w:u w:val="single"/>
          </w:rPr>
          <w:t>glória</w:t>
        </w:r>
      </w:hyperlink>
      <w:r>
        <w:rPr>
          <w:lang w:val="pt_PT" w:bidi="pt_PT"/>
        </w:rPr>
        <w:t xml:space="preserve"> de Deus, seu pai, com os </w:t>
      </w:r>
      <w:r>
        <w:rPr>
          <w:b/>
          <w:lang w:val="pt_PT" w:bidi="pt_PT"/>
        </w:rPr>
        <w:t>santos anjos</w:t>
      </w:r>
      <w:r>
        <w:rPr>
          <w:lang w:val="pt_PT" w:bidi="pt_PT"/>
        </w:rPr>
        <w:t xml:space="preserve">. </w:t>
      </w:r>
      <w:r>
        <w:rPr>
          <w:b/>
          <w:lang w:val="pt_PT" w:bidi="pt_PT"/>
        </w:rPr>
        <w:t>Glória</w:t>
      </w:r>
      <w:r>
        <w:rPr>
          <w:lang w:val="pt_PT" w:bidi="pt_PT"/>
        </w:rPr>
        <w:t xml:space="preserve"> significa o poder e o esplendor de Deus.</w:t>
      </w:r>
    </w:p>
    <w:p>
      <w:pPr/>
      <w:r>
        <w:rPr>
          <w:lang w:val="pt_PT" w:bidi="pt_PT"/>
        </w:rPr>
      </w:r>
      <w:r>
        <w:rPr>
          <w:lang w:val="pt_PT" w:bidi="pt_PT"/>
        </w:rPr>
        <w:t xml:space="preserve">Um "anjo" é um ser sobrenatural, espiritual, que é um mensageiro de Deus. Os anjos aparecem para os seres humanos em forma humana, eles são inferiores ou menores que Jesus, e muitas vezes trazem uma mensagem específica ou vêm para realizar uma tarefa específica. Você pode precisar incluir "espírito (mensageiro de Deus)" em sua descrição. Marcos acrescentou o termo “santo” aos anjos para mostrar que os anjos são separados para os propósitos de Deus. Use o mesmo termo para </w:t>
      </w:r>
      <w:r>
        <w:rPr>
          <w:b/>
          <w:lang w:val="pt_PT" w:bidi="pt_PT"/>
        </w:rPr>
        <w:t>anjos</w:t>
      </w:r>
      <w:r>
        <w:rPr>
          <w:lang w:val="pt_PT" w:bidi="pt_PT"/>
        </w:rPr>
        <w:t xml:space="preserve"> e </w:t>
      </w:r>
      <w:r>
        <w:rPr>
          <w:b/>
          <w:lang w:val="pt_PT" w:bidi="pt_PT"/>
        </w:rPr>
        <w:t>santo</w:t>
      </w:r>
      <w:r>
        <w:rPr>
          <w:lang w:val="pt_PT" w:bidi="pt_PT"/>
        </w:rPr>
        <w:t xml:space="preserve"> aqui que você usou em outras partes de sua tradução. </w:t>
      </w:r>
      <w:hyperlink r:id="rId28">
        <w:r>
          <w:rPr>
            <w:lang w:val="pt_PT" w:bidi="pt_PT"/>
          </w:rPr>
          <w:rPr>
            <w:color w:val="0000EE"/>
            <w:u w:val="single"/>
          </w:rPr>
          <w:t>Anjos</w:t>
        </w:r>
      </w:hyperlink>
      <w:r>
        <w:rPr>
          <w:lang w:val="pt_PT" w:bidi="pt_PT"/>
        </w:rPr>
        <w:t xml:space="preserve"> e </w:t>
      </w:r>
      <w:hyperlink r:id="rId43">
        <w:r>
          <w:rPr>
            <w:lang w:val="pt_PT" w:bidi="pt_PT"/>
          </w:rPr>
          <w:rPr>
            <w:color w:val="0000EE"/>
            <w:u w:val="single"/>
          </w:rPr>
          <w:t>santo</w:t>
        </w:r>
      </w:hyperlink>
      <w:r>
        <w:rPr>
          <w:lang w:val="pt_PT" w:bidi="pt_PT"/>
        </w:rPr>
        <w:t xml:space="preserve"> estão no Glossário Mestre.</w:t>
      </w:r>
    </w:p>
    <w:p>
      <w:pPr/>
      <w:r>
        <w:rPr>
          <w:lang w:val="pt_PT" w:bidi="pt_PT"/>
        </w:rPr>
      </w:r>
      <w:r>
        <w:rPr>
          <w:lang w:val="pt_PT" w:bidi="pt_PT"/>
        </w:rPr>
        <w:t xml:space="preserve">Ele disse que algumas pessoas aqui não vão morrer, ou não vão </w:t>
      </w:r>
      <w:r>
        <w:rPr>
          <w:b/>
          <w:lang w:val="pt_PT" w:bidi="pt_PT"/>
        </w:rPr>
        <w:t>provar a morte</w:t>
      </w:r>
      <w:r>
        <w:rPr>
          <w:lang w:val="pt_PT" w:bidi="pt_PT"/>
        </w:rPr>
        <w:t>. Provar a morte significa “morrer”.</w:t>
      </w:r>
    </w:p>
    <w:p>
      <w:pPr/>
      <w:r>
        <w:rPr>
          <w:lang w:val="pt_PT" w:bidi="pt_PT"/>
        </w:rPr>
      </w:r>
      <w:r>
        <w:rPr>
          <w:lang w:val="pt_PT" w:bidi="pt_PT"/>
        </w:rPr>
        <w:t xml:space="preserve">Jesus disse: “Eles não vão morrer antes de ver o </w:t>
      </w:r>
      <w:r>
        <w:rPr>
          <w:b/>
          <w:lang w:val="pt_PT" w:bidi="pt_PT"/>
        </w:rPr>
        <w:t>Reino de Deus</w:t>
      </w:r>
      <w:r>
        <w:rPr>
          <w:lang w:val="pt_PT" w:bidi="pt_PT"/>
        </w:rPr>
        <w:t xml:space="preserve"> chegar em grande poder”. Um reino é um lugar onde um rei governa um grupo de pessoas. O Reino de Deus no Novo Testamento se refere ao tempo em que Deus vem para governar — seu reinado e autoridade, que iniciam seu cumprimento com o ministério de Jesus na Terra e com as pessoas o aceitando. Mais tarde, o Reino perfeito virá. Vivenciamos o Reino de Deus agora quando O escutamos e O obedecemos ao seguimos Jesus. Certifique-se de usar o mesmo termo para "Reino de Deus" que você usou em outras passagens. </w:t>
      </w:r>
      <w:hyperlink r:id="rId31">
        <w:r>
          <w:rPr>
            <w:lang w:val="pt_PT" w:bidi="pt_PT"/>
          </w:rPr>
          <w:rPr>
            <w:color w:val="0000EE"/>
            <w:u w:val="single"/>
          </w:rPr>
          <w:t>Reino de Deus</w:t>
        </w:r>
      </w:hyperlink>
      <w:r>
        <w:rPr>
          <w:lang w:val="pt_PT" w:bidi="pt_PT"/>
        </w:rPr>
        <w:t xml:space="preserve"> está no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9:2–13</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9.2–13 e coloque em seus corações.</w:t>
      </w:r>
    </w:p>
    <w:p>
      <w:pPr/>
      <w:r>
        <w:rPr>
          <w:lang w:val="pt_PT" w:bidi="pt_PT"/>
        </w:rPr>
      </w:r>
      <w:r>
        <w:rPr>
          <w:lang w:val="pt_PT" w:bidi="pt_PT"/>
        </w:rPr>
        <w:t>Ouça uma versão em áudio de Marcos 9.2–13 três vezes, em três traduções diferentes, se possível. Então, como um grupo, discuta as seguintes perguntas:</w:t>
      </w:r>
    </w:p>
    <w:p>
      <w:pPr>
        <w:pStyle w:val="ListNumber"/>
        <w:numPr>
          <w:ilvl w:val="0"/>
          <w:numId w:val="52"/>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9.2–13 na tradução mais fácil de entender.</w:t>
      </w:r>
    </w:p>
    <w:p>
      <w:pPr/>
      <w:r>
        <w:rPr>
          <w:lang w:val="pt_PT" w:bidi="pt_PT"/>
        </w:rPr>
      </w:r>
      <w:r>
        <w:rPr>
          <w:lang w:val="pt_PT" w:bidi="pt_PT"/>
        </w:rPr>
        <w:t>A última passagem terminou com Jesus explicando que o Messias teria que sofrer. Pedro, um dos discípulos de Jesus, não queria acreditar que Jesus sofreria e, portanto, Pedro repreendeu Jesus. Mas Jesus então repreendeu Pedro. Jesus diz aos discípulos que eles terão que sofrer para segui-lo também. No entanto, Jesus também promete que algumas pessoas na multidão veriam o reino de Deus vir em glória. Então, 6 dias depois, Jesus e três discípulos vão para a montanha. Nesta história, Pedro, Tiago e João começam a ver a glória de Jesus. Mesmo que Jesus ainda tenha de sofrer, essa história dá uma ideia de como sua glória e majestade parecerão.</w:t>
      </w:r>
    </w:p>
    <w:p>
      <w:pPr/>
      <w:r>
        <w:rPr>
          <w:lang w:val="pt_PT" w:bidi="pt_PT"/>
        </w:rPr>
      </w:r>
      <w:r>
        <w:rPr>
          <w:lang w:val="pt_PT" w:bidi="pt_PT"/>
        </w:rPr>
        <w:t>Esta história acontece em cima de uma montanha. Não sabemos quão alta era a montanha. No Antigo Testamento, ou as Escrituras judaicas, Deus muitas vezes revelou-se a seu povo em cima de uma montanha no meio do deserto. A glória, ou o esplendor, de Deus é frequentemente mostrado como uma luz branca muito brilhante. Jesus foi “transfigurado”. Isso significa que sua aparência foi alterada ou transformada. Ele resplandecia como uma luz brilhante. Sua aparência mudou, e ele parecia um ser espiritual em vez de um ser humano.</w:t>
      </w:r>
    </w:p>
    <w:p>
      <w:pPr/>
      <w:r>
        <w:rPr>
          <w:lang w:val="pt_PT" w:bidi="pt_PT"/>
        </w:rPr>
      </w:r>
      <w:r>
        <w:rPr>
          <w:lang w:val="pt_PT" w:bidi="pt_PT"/>
        </w:rPr>
        <w:t>Há dois homens com Jesus: Moisés e Elias. Esses dois profetas eram muito importantes para o povo judeu. Moisés simbolizava a velha lei religiosa e a promessa de que um salvador viria para salvá-los de seus pecados. Jesus veio para tornar a velha lei religiosa completa e para salvá-los. Nas Escrituras judaicas, diz que o profeta Elias voltará para preparar o caminho para o Messias, ou Salvador. Elias simboliza que Jesus é verdadeiramente o Messias, pelos quais os judeus estavam esperando.</w:t>
      </w:r>
    </w:p>
    <w:p>
      <w:pPr/>
      <w:r>
        <w:rPr>
          <w:lang w:val="pt_PT" w:bidi="pt_PT"/>
        </w:rPr>
      </w:r>
      <w:r>
        <w:rPr>
          <w:lang w:val="pt_PT" w:bidi="pt_PT"/>
        </w:rPr>
        <w:t>Pedro e os outros discípulos estão assustados. Por isso, Pedro parece dizer a primeira coisa que vem à sua mente. Pedro sugere a construção de abrigos para os três. Pedro pode estar querendo manter Jesus, Elias e Moisés lá indefinidamente, como lugares para eles se encontrarem com o povo de Deus. Deus costumava se encontrar com Moisés e o povo de Deus no tabernáculo, ou tenda do encontro. Pedro pode ter querido iniciar essa comunhão com Deus novamente. Deus interrompeu Pedro, porque não era a hora de construir memoriais para Jesus. Primeiro, Jesus tem de sofrer e morrer para ser ressuscitado dentre os mortos. Pedro usa a mesma palavra para "abrigo" que os judeus usavam em sua especial “Festa dos Tabernáculos” ou “Festa das Tendas”. Esses abrigos, provavelmente, eram feitos com ramos de árvores. As pessoas viviam nelas por 7 dias para celebrar a proteção de Deus sobre elas.</w:t>
      </w:r>
    </w:p>
    <w:p>
      <w:pPr/>
      <w:r>
        <w:rPr>
          <w:lang w:val="pt_PT" w:bidi="pt_PT"/>
        </w:rPr>
      </w:r>
      <w:r>
        <w:rPr>
          <w:lang w:val="pt_PT" w:bidi="pt_PT"/>
        </w:rPr>
        <w:t>Pare aqui e olhe para uma imagem de abrigos construídos para a Festa dos Tabernáculos, como um grupo. Pare este áudio aqui.</w:t>
      </w:r>
    </w:p>
    <w:p>
      <w:pPr/>
      <w:r>
        <w:rPr>
          <w:lang w:val="pt_PT" w:bidi="pt_PT"/>
        </w:rPr>
      </w:r>
      <w:r>
        <w:rPr>
          <w:lang w:val="pt_PT" w:bidi="pt_PT"/>
        </w:rPr>
        <w:t>Jesus não diz nada a Pedro; em vez disso, Deus responde. Quando Deus fala, como de costume, há uma nuvem. Essa nuvem lança uma sombra sobre o grupo. A voz que vem da nuvem, como a voz no batismo de Jesus, é de Deus. A voz de Deus afirma a Pedro, Tiago e João que Jesus é seu Filho e que eles precisam ouvi-lo. A palavra para escutar aqui também significa obedecer.</w:t>
      </w:r>
    </w:p>
    <w:p>
      <w:pPr/>
      <w:r>
        <w:rPr>
          <w:lang w:val="pt_PT" w:bidi="pt_PT"/>
        </w:rPr>
      </w:r>
      <w:r>
        <w:rPr>
          <w:lang w:val="pt_PT" w:bidi="pt_PT"/>
        </w:rPr>
        <w:t>No caminho de volta da montanha, Jesus disse aos discípulos para não contar a ninguém o que aconteceu. Ele sabia que os discípulos ainda não entendiam plenamente o propósito de Jesus na terra. Jesus diz que depois de ele levantar dos mortos, eles poderão contar às pessoas. Mas, claro, os discípulos não entendem o que ele quer dizer. Os discípulos esperavam que todos fossem ressuscitados dos mortos no final dos tempos. Eles não contam às outras pessoas, mas eles falam sobre isso entre si. Os três discípulos perguntam a Jesus por que Elias deve vir antes do Messias. As pessoas entendiam a partir do Antigo Testamento que Elias voltaria para preparar as pessoas, pedindo para se arrependerem, ou para se afastarem de seus pecados. Mas os discípulos pensavam que Elias iria preparar as pessoas para um Messias que as salvaria de seus governantes. Em vez disso, Jesus lembra que o Messias também deve sofrer. Os discípulos têm uma ideia errada sobre qual é a obra de Elias e a obra do Messias. Então Jesus identifica quem é Elias. Ele diz que Elias já veio e também sofreu. Jesus está descrevendo João Batista aqui.</w:t>
      </w:r>
    </w:p>
    <w:p>
      <w:pPr/>
      <w:r>
        <w:rPr>
          <w:lang w:val="pt_PT" w:bidi="pt_PT"/>
        </w:rPr>
      </w:r>
      <w:r>
        <w:rPr>
          <w:lang w:val="pt_PT" w:bidi="pt_PT"/>
        </w:rPr>
        <w:t>Pare aqui e discuta essa pergunta como um grupo: descreva importantes líderes religiosos em sua comunidade. Que tipos de coisas elas fazem? Eles estão envolvidos política ou socialmente? Ou eles só tratam de assuntos religiosos? Pare este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9.2–13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Jesus leva três de seus discípulos, Pedro, Tiago e João, para cima de uma montanha alta, onde ele muda em sua aparência, e Elias e Moisés aparecem. Pedro diz a Jesus: “Vamos construir tendas para você, Moisés e Elias”.</w:t>
      </w:r>
    </w:p>
    <w:p>
      <w:pPr/>
      <w:r>
        <w:rPr>
          <w:lang w:val="pt_PT" w:bidi="pt_PT"/>
        </w:rPr>
      </w:r>
      <w:r>
        <w:rPr>
          <w:b/>
          <w:lang w:val="pt_PT" w:bidi="pt_PT"/>
        </w:rPr>
        <w:t>Na segunda cena:</w:t>
      </w:r>
      <w:r>
        <w:rPr>
          <w:lang w:val="pt_PT" w:bidi="pt_PT"/>
        </w:rPr>
        <w:t xml:space="preserve"> uma nuvem vem sobre eles e Deus fala da nuvem aos discípulos sobre Jesus.</w:t>
      </w:r>
    </w:p>
    <w:p>
      <w:pPr/>
      <w:r>
        <w:rPr>
          <w:lang w:val="pt_PT" w:bidi="pt_PT"/>
        </w:rPr>
      </w:r>
      <w:r>
        <w:rPr>
          <w:b/>
          <w:lang w:val="pt_PT" w:bidi="pt_PT"/>
        </w:rPr>
        <w:t>Na terceira cena:</w:t>
      </w:r>
      <w:r>
        <w:rPr>
          <w:lang w:val="pt_PT" w:bidi="pt_PT"/>
        </w:rPr>
        <w:t xml:space="preserve"> eles descem a montanha, e Jesus diz aos três discípulos para não contarem a ninguém o que eles viram.</w:t>
      </w:r>
    </w:p>
    <w:p>
      <w:pPr/>
      <w:r>
        <w:rPr>
          <w:lang w:val="pt_PT" w:bidi="pt_PT"/>
        </w:rPr>
      </w:r>
      <w:r>
        <w:rPr>
          <w:b/>
          <w:lang w:val="pt_PT" w:bidi="pt_PT"/>
        </w:rPr>
        <w:t>Na quarta cena:</w:t>
      </w:r>
      <w:r>
        <w:rPr>
          <w:lang w:val="pt_PT" w:bidi="pt_PT"/>
        </w:rPr>
        <w:t xml:space="preserve"> os discípulos perguntam a Jesus: “Por que os mestres da lei religiosa insistem em que Elias deve voltar antes que o Messias venha?”. Jesus responde.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 voz de Deus</w:t>
      </w:r>
    </w:p>
    <w:p>
      <w:pPr>
        <w:pStyle w:val="ListBullet"/>
        <w:spacing w:line="240" w:lineRule="auto"/>
        <w:ind w:left="720"/>
      </w:pPr>
      <w:r>
        <w:rPr>
          <w:lang w:val="pt_PT" w:bidi="pt_PT"/>
        </w:rPr>
      </w:r>
      <w:r>
        <w:rPr>
          <w:lang w:val="pt_PT" w:bidi="pt_PT"/>
        </w:rPr>
        <w:t>Os mestres da lei religiosa (que são referidos na pergunta dos discípulos)</w:t>
      </w:r>
    </w:p>
    <w:p>
      <w:pPr/>
      <w:r>
        <w:rPr>
          <w:lang w:val="pt_PT" w:bidi="pt_PT"/>
        </w:rPr>
      </w:r>
      <w:r>
        <w:rPr>
          <w:lang w:val="pt_PT" w:bidi="pt_PT"/>
        </w:rPr>
        <w:t>Como um grupo, preste atenção a essas partes do cenário da passagem: não se sabe muito sobre a localização da montanha onde esta passagem acontece. Jesus e seus discípulos estavam a caminho de Cesareia de Filipe, nas passagens anteriores. Isso agora é seis dias depois, por isso eles ainda podem estar em Cesareia de Filipe ou em seu caminho de volta para a Galileia.</w:t>
      </w:r>
    </w:p>
    <w:p>
      <w:pPr/>
      <w:r>
        <w:rPr>
          <w:lang w:val="pt_PT" w:bidi="pt_PT"/>
        </w:rPr>
      </w:r>
      <w:r>
        <w:rPr>
          <w:lang w:val="pt_PT" w:bidi="pt_PT"/>
        </w:rPr>
        <w:t>Esta passagem acontece seis dias após a seção anterior. Jesus leva apenas três de seus discípulos, Pedro, Tiago e João, para cima em uma montanha alta para ficarem sozinhos. Enquanto os discípulos estão olhando, Jesus muda sua aparência. Suas roupas tornam-se extremamente brancas, e Elias e Moisés aparecem e falam com Jesus. Isso é quando Pedro, em seu medo e entusiasmo, sugere a construção de tendas, ou habitações, para Jesus, Moisés e Elias.</w:t>
      </w:r>
    </w:p>
    <w:p>
      <w:pPr/>
      <w:r>
        <w:rPr>
          <w:lang w:val="pt_PT" w:bidi="pt_PT"/>
        </w:rPr>
      </w:r>
      <w:r>
        <w:rPr>
          <w:lang w:val="pt_PT" w:bidi="pt_PT"/>
        </w:rPr>
        <w:t>Uma nuvem vem e cobre os discípulos. A voz de Deus diz: “Este é meu amado filho, ouçam a ele”. Os discípulos devem ter estado com os olhos fechados — outro evangelho os descreve como tendo seus rostos no chão — porque o texto diz: “Quando eles olharam ao redor, Moisés e Elias haviam desaparecido, e estavam apenas com Jesus”.</w:t>
      </w:r>
    </w:p>
    <w:p>
      <w:pPr/>
      <w:r>
        <w:rPr>
          <w:lang w:val="pt_PT" w:bidi="pt_PT"/>
        </w:rPr>
      </w:r>
      <w:r>
        <w:rPr>
          <w:lang w:val="pt_PT" w:bidi="pt_PT"/>
        </w:rPr>
        <w:t>Enquanto eles desciam da montanha, Jesus diz aos três discípulos para não contarem a ninguém o que eles viram até que ele se levante dos mortos. Aqui Jesus diz “o Filho do Homem”, referindo-se a si mesmo.</w:t>
      </w:r>
    </w:p>
    <w:p>
      <w:pPr/>
      <w:r>
        <w:rPr>
          <w:lang w:val="pt_PT" w:bidi="pt_PT"/>
        </w:rPr>
      </w:r>
      <w:r>
        <w:rPr>
          <w:lang w:val="pt_PT" w:bidi="pt_PT"/>
        </w:rPr>
        <w:t>Daquele ponto em diante, Pedro, Tiago e João não contaram a ninguém o que eles haviam visto, mas eles conversaram entre si sobre o que viram e o que Jesus queria dizer quanto a ressuscitar dos mortos.</w:t>
      </w:r>
    </w:p>
    <w:p>
      <w:pPr/>
      <w:r>
        <w:rPr>
          <w:lang w:val="pt_PT" w:bidi="pt_PT"/>
        </w:rPr>
      </w:r>
      <w:r>
        <w:rPr>
          <w:lang w:val="pt_PT" w:bidi="pt_PT"/>
        </w:rPr>
        <w:t>Os três discípulos perguntam a Jesus por que os mestres da lei religiosa insistem que Elias deve voltar antes da vinda do Messias. Este era um ensinamento que os instrutores da lei religiosa afirmavam sobre a vinda do Messias. Jesus diz que Elias deixa tudo preparado. Então ele faz a eles uma pergunta para a qual não espera uma resposta: “Por que as Escrituras dizem que o Filho do Homem deve sofrer muito e ser tratado com total desprezo? Mas eu lhes digo que Elias já veio e eles optaram por abusar dele exatamente como as escrituras profetizaram”.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9.2–13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A voz de Deus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Mestres da lei religiosa (que são referidos nas perguntas dos discípulos)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passagem. 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Seis dias após a passagem anterior, em que Jesus e os discípulos estavam caminhando para o norte da Galileia, Jesus leva Pedro, Tiago e João para uma alta montanha para ficarem sozinhos. Jesus muda completamente sua aparência, e Elias e Moisés aparecem e começam a falar com Jesus.</w:t>
      </w:r>
    </w:p>
    <w:p>
      <w:pPr/>
      <w:r>
        <w:rPr>
          <w:lang w:val="pt_PT" w:bidi="pt_PT"/>
        </w:rPr>
      </w:r>
      <w:r>
        <w:rPr>
          <w:lang w:val="pt_PT" w:bidi="pt_PT"/>
        </w:rPr>
        <w:t>Pare o drama. Pergunte aos atores que interpretam os discípulos: “O que vocês estão sentindo ou pensando?”. A pessoa pode responder coisas como: “Estamos completamente confusos”, ou “Estamos aterrorizados, não sabemos o que está acontecendo”, ou “Sabemos apenas que estes são Elias e Moisés, não sabemos como sabemos”. Continue o drama.</w:t>
      </w:r>
    </w:p>
    <w:p>
      <w:pPr/>
      <w:r>
        <w:rPr>
          <w:lang w:val="pt_PT" w:bidi="pt_PT"/>
        </w:rPr>
      </w:r>
      <w:r>
        <w:rPr>
          <w:lang w:val="pt_PT" w:bidi="pt_PT"/>
        </w:rPr>
        <w:t>Pedro diz: “Mestre, rabi, é maravilhoso para nós estarmos aqui, vamos fazer três tendas”. Então a nuvem os envolveu e uma voz da nuvem disse “Este é meu filho amado, escutem-no”. Quando os discípulos olham ao redor, Moisés e Elias haviam ido, e somente veem Jesus com eles.</w:t>
      </w:r>
    </w:p>
    <w:p>
      <w:pPr/>
      <w:r>
        <w:rPr>
          <w:lang w:val="pt_PT" w:bidi="pt_PT"/>
        </w:rPr>
      </w:r>
      <w:r>
        <w:rPr>
          <w:lang w:val="pt_PT" w:bidi="pt_PT"/>
        </w:rPr>
        <w:t>Pare o drama. Pergunte ao ator que interpreta Pedro: “O que você está sentindo ou pensando?”. A pessoa pode responder coisas como: “Estou aterrorizado, estou confuso, não sei o que pensar”. Pergunte aos atores que interpretam os discípulos: “O que vocês estão sentindo ou pensando?”. Você pode ouvir coisas como: “Ouvimos a voz de Deus, e isso nos aterrorizou”, ou “Ouvimos a voz de Deus, e agora sabemos quem Jesus realmente é”. Continue o drama.</w:t>
      </w:r>
    </w:p>
    <w:p>
      <w:pPr/>
      <w:r>
        <w:rPr>
          <w:lang w:val="pt_PT" w:bidi="pt_PT"/>
        </w:rPr>
      </w:r>
      <w:r>
        <w:rPr>
          <w:lang w:val="pt_PT" w:bidi="pt_PT"/>
        </w:rPr>
        <w:t>Enquanto os discípulos e Jesus desciam a montanha, Jesus explica a eles para não contar a ninguém o que aconteceu até que o Filho do Homem tenha ressuscitado dos mortos. Os discípulos muitas vezes perguntam um ao outro o que Jesus quis dizer com “Levantado dos mortos”.</w:t>
      </w:r>
    </w:p>
    <w:p>
      <w:pPr/>
      <w:r>
        <w:rPr>
          <w:lang w:val="pt_PT" w:bidi="pt_PT"/>
        </w:rPr>
      </w:r>
      <w:r>
        <w:rPr>
          <w:lang w:val="pt_PT" w:bidi="pt_PT"/>
        </w:rPr>
        <w:t>Pare o drama. Pergunte ao ator que interpreta Jesus: “O que você está sentindo ou pensando?”. A pessoa pode responder coisas como: “Não é a minha hora de dizer a eles quem eu realmente sou”, ou “Estou frustrado, eu continuo dizendo a eles que vou ter de morrer e levantar dos mortos, mas eles ainda não entendem”. Continue o drama.</w:t>
      </w:r>
    </w:p>
    <w:p>
      <w:pPr/>
      <w:r>
        <w:rPr>
          <w:lang w:val="pt_PT" w:bidi="pt_PT"/>
        </w:rPr>
      </w:r>
      <w:r>
        <w:rPr>
          <w:lang w:val="pt_PT" w:bidi="pt_PT"/>
        </w:rPr>
        <w:t>Os discípulos perguntam a Jesus por que os instrutores da lei religiosa insistem que Elias deve voltar. Jesus responde que Elias veio e foi maltratado, assim como a Escritura predissera. Ele diz que o Filho do Homem também vai sofrer da mesma forma que as Escrituras previam.</w:t>
      </w:r>
    </w:p>
    <w:p>
      <w:pPr/>
      <w:r>
        <w:rPr>
          <w:lang w:val="pt_PT" w:bidi="pt_PT"/>
        </w:rPr>
      </w:r>
      <w:r>
        <w:rPr>
          <w:lang w:val="pt_PT" w:bidi="pt_PT"/>
        </w:rPr>
        <w:t>Pare o drama. Pergunte ao ator que interpreta Jesus: “O que você está sentindo ou pensando?”. A pessoa pode responder coisas como: “Sei que tudo está acontecendo como deveria”, ou “Tenho falado aos profetas Moisés e Elias, e Deus falou, afirmando que o plano de Deus está acontecendo”, ou “Estou triste por ter de ser tratado desta maneira por aqueles que deveriam ser os mestres da lei religiosa”.</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9.2–13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Seis dias depois Jesus tomou Pedro, Tiago e João, e os levou para uma montanha alta para ficarem sozinhos. Enquanto os homens assistiam, a aparência de Jesus foi </w:t>
      </w:r>
      <w:r>
        <w:rPr>
          <w:b/>
          <w:lang w:val="pt_PT" w:bidi="pt_PT"/>
        </w:rPr>
        <w:t>transformada</w:t>
      </w:r>
      <w:r>
        <w:rPr>
          <w:lang w:val="pt_PT" w:bidi="pt_PT"/>
        </w:rPr>
        <w:t xml:space="preserve">, ou </w:t>
      </w:r>
      <w:r>
        <w:rPr>
          <w:b/>
          <w:lang w:val="pt_PT" w:bidi="pt_PT"/>
        </w:rPr>
        <w:t>transfigurada</w:t>
      </w:r>
      <w:r>
        <w:rPr>
          <w:lang w:val="pt_PT" w:bidi="pt_PT"/>
        </w:rPr>
        <w:t>. Transformado significa com a aparência alterada, diferente do que era antes. Isso não significa mudar magicamente ou de uma maneira ruim. Jesus não parecia uma pessoa diferente. Ele havia ficado muito brilhante. Foi Deus que fez isso acontecer.</w:t>
      </w:r>
    </w:p>
    <w:p>
      <w:pPr/>
      <w:r>
        <w:rPr>
          <w:lang w:val="pt_PT" w:bidi="pt_PT"/>
        </w:rPr>
      </w:r>
      <w:r>
        <w:rPr>
          <w:lang w:val="pt_PT" w:bidi="pt_PT"/>
        </w:rPr>
        <w:t xml:space="preserve">Suas roupas tornaram-se brancas e deslumbrantes, muito mais brancas do que qualquer alvejante terrestre poderia torná-las. </w:t>
      </w:r>
      <w:r>
        <w:rPr>
          <w:b/>
          <w:lang w:val="pt_PT" w:bidi="pt_PT"/>
        </w:rPr>
        <w:t>Alvejante</w:t>
      </w:r>
      <w:r>
        <w:rPr>
          <w:lang w:val="pt_PT" w:bidi="pt_PT"/>
        </w:rPr>
        <w:t xml:space="preserve"> é um produto químico usado para branquear tecidos e outros materiais. Se você não tem alvejante, pode precisar dizer que isso é algo que torna a roupa totalmente branca. Ou você pode dizer que suas roupas eram mais brancas do que qualquer pessoa poderia lavá-las.</w:t>
      </w:r>
    </w:p>
    <w:p>
      <w:pPr/>
      <w:r>
        <w:rPr>
          <w:lang w:val="pt_PT" w:bidi="pt_PT"/>
        </w:rPr>
      </w:r>
      <w:r>
        <w:rPr>
          <w:lang w:val="pt_PT" w:bidi="pt_PT"/>
        </w:rPr>
        <w:t xml:space="preserve">Então Elias e Moisés apareceram e começaram a falar com Jesus. </w:t>
      </w:r>
      <w:r>
        <w:rPr>
          <w:b/>
          <w:lang w:val="pt_PT" w:bidi="pt_PT"/>
        </w:rPr>
        <w:t>Elias</w:t>
      </w:r>
      <w:r>
        <w:rPr>
          <w:lang w:val="pt_PT" w:bidi="pt_PT"/>
        </w:rPr>
        <w:t xml:space="preserve"> é um profeta que viveu muito tempo antes. Deus disse aos judeus que alguém como Elias viria diante do Messias para preparar o caminho para ele. </w:t>
      </w:r>
      <w:r>
        <w:rPr>
          <w:b/>
          <w:lang w:val="pt_PT" w:bidi="pt_PT"/>
        </w:rPr>
        <w:t>Moisés</w:t>
      </w:r>
      <w:r>
        <w:rPr>
          <w:lang w:val="pt_PT" w:bidi="pt_PT"/>
        </w:rPr>
        <w:t xml:space="preserve"> é um profeta que também viveu muito tempo antes. Deus deu a Moisés a lei que os judeus seguiam.</w:t>
      </w:r>
    </w:p>
    <w:p>
      <w:pPr/>
      <w:r>
        <w:rPr>
          <w:lang w:val="pt_PT" w:bidi="pt_PT"/>
        </w:rPr>
      </w:r>
      <w:r>
        <w:rPr>
          <w:lang w:val="pt_PT" w:bidi="pt_PT"/>
        </w:rPr>
        <w:t xml:space="preserve">Pedro exclamou: “Rabi, é maravilhoso para nós estarmos aqui”. </w:t>
      </w:r>
      <w:r>
        <w:rPr>
          <w:b/>
          <w:lang w:val="pt_PT" w:bidi="pt_PT"/>
        </w:rPr>
        <w:t>Rabi</w:t>
      </w:r>
      <w:r>
        <w:rPr>
          <w:lang w:val="pt_PT" w:bidi="pt_PT"/>
        </w:rPr>
        <w:t xml:space="preserve"> é um título judeu que significa “meu grande” ou “meu grande mestre”. Não significa um professor de escola. É um termo diferente de “Senhor”. Senhor significa um mestre ou talvez até mesmo um ser divino. Pare aqui e discuta como um grupo qual palavra ou frase você usará para rabi. Olhe para </w:t>
      </w:r>
      <w:hyperlink r:id="rId106">
        <w:r>
          <w:rPr>
            <w:lang w:val="pt_PT" w:bidi="pt_PT"/>
          </w:rPr>
          <w:rPr>
            <w:color w:val="0000EE"/>
            <w:u w:val="single"/>
          </w:rPr>
          <w:t>rabi</w:t>
        </w:r>
      </w:hyperlink>
      <w:r>
        <w:rPr>
          <w:lang w:val="pt_PT" w:bidi="pt_PT"/>
        </w:rPr>
        <w:t xml:space="preserve"> no Glossário principal para mais informações. Pare este áudio aqui. Use a mesma palavra para rabi em todo o livro de Marcos.</w:t>
      </w:r>
    </w:p>
    <w:p>
      <w:pPr/>
      <w:r>
        <w:rPr>
          <w:lang w:val="pt_PT" w:bidi="pt_PT"/>
        </w:rPr>
      </w:r>
      <w:r>
        <w:rPr>
          <w:lang w:val="pt_PT" w:bidi="pt_PT"/>
        </w:rPr>
        <w:t>Pedro sugere a construção de três abrigos, tendas ou tabernáculos para Moisés, Elias e Jesus. Pedro usa a mesma palavra para "</w:t>
      </w:r>
      <w:r>
        <w:rPr>
          <w:b/>
          <w:lang w:val="pt_PT" w:bidi="pt_PT"/>
        </w:rPr>
        <w:t>abrigo</w:t>
      </w:r>
      <w:r>
        <w:rPr>
          <w:lang w:val="pt_PT" w:bidi="pt_PT"/>
        </w:rPr>
        <w:t>" que os judeus usavam em sua especial “Festa dos Tabernáculos” ou “Festa das Tendas”. Esses abrigos eram provavelmente feitos com ramos de árvores ou pano. As pessoas viviam nelas por 7 dias para celebrar a proteção de Deus sobre elas. As tendas também eram casas de pessoas que se mudavam de um lugar para outro e, por isso, eram fáceis de desmontar e montar.</w:t>
      </w:r>
    </w:p>
    <w:p>
      <w:pPr/>
      <w:r>
        <w:rPr>
          <w:lang w:val="pt_PT" w:bidi="pt_PT"/>
        </w:rPr>
      </w:r>
      <w:r>
        <w:rPr>
          <w:lang w:val="pt_PT" w:bidi="pt_PT"/>
        </w:rPr>
        <w:t>Pare aqui e olhe para uma imagem de abrigos construídos para a Festa dos Tabernáculos, como um grupo. Pare este áudio aqui.</w:t>
      </w:r>
    </w:p>
    <w:p>
      <w:pPr/>
      <w:r>
        <w:rPr>
          <w:lang w:val="pt_PT" w:bidi="pt_PT"/>
        </w:rPr>
      </w:r>
      <w:r>
        <w:rPr>
          <w:lang w:val="pt_PT" w:bidi="pt_PT"/>
        </w:rPr>
        <w:t xml:space="preserve">Mais tarde, os discípulos e Jesus desceram a montanha e Jesus disse a eles para não contarem a ninguém o que eles haviam visto, até que o </w:t>
      </w:r>
      <w:r>
        <w:rPr>
          <w:b/>
          <w:lang w:val="pt_PT" w:bidi="pt_PT"/>
        </w:rPr>
        <w:t>Filho do Homem</w:t>
      </w:r>
      <w:r>
        <w:rPr>
          <w:lang w:val="pt_PT" w:bidi="pt_PT"/>
        </w:rPr>
        <w:t xml:space="preserve"> tivesse ressuscitado dos mortos. Filho do Homem é aquele a quem Deus dá toda a autoridade. Use a mesma frase para Filho do Homem que você usou em passagens anteriores. Para mais informações sobre </w:t>
      </w:r>
      <w:hyperlink r:id="rId56">
        <w:r>
          <w:rPr>
            <w:lang w:val="pt_PT" w:bidi="pt_PT"/>
          </w:rPr>
          <w:rPr>
            <w:color w:val="0000EE"/>
            <w:u w:val="single"/>
          </w:rPr>
          <w:t>Filho do Homem</w:t>
        </w:r>
      </w:hyperlink>
      <w:r>
        <w:rPr>
          <w:lang w:val="pt_PT" w:bidi="pt_PT"/>
        </w:rPr>
        <w:t>, consulte o Glossário principal.</w:t>
      </w:r>
    </w:p>
    <w:p>
      <w:pPr/>
      <w:r>
        <w:rPr>
          <w:lang w:val="pt_PT" w:bidi="pt_PT"/>
        </w:rPr>
      </w:r>
      <w:r>
        <w:rPr>
          <w:lang w:val="pt_PT" w:bidi="pt_PT"/>
        </w:rPr>
        <w:t>Jesus fala de si mesmo na terceira pessoa, quando usa esse título Filho do Homem. Certifique-se de que está claro, na forma que você traduzir isso, que Jesus está falando de si mesmo.</w:t>
      </w:r>
    </w:p>
    <w:p>
      <w:pPr/>
      <w:r>
        <w:rPr>
          <w:lang w:val="pt_PT" w:bidi="pt_PT"/>
        </w:rPr>
      </w:r>
      <w:r>
        <w:rPr>
          <w:lang w:val="pt_PT" w:bidi="pt_PT"/>
        </w:rPr>
        <w:t xml:space="preserve">Os discípulos de Jesus perguntaram: “Por que os </w:t>
      </w:r>
      <w:r>
        <w:rPr>
          <w:b/>
          <w:lang w:val="pt_PT" w:bidi="pt_PT"/>
        </w:rPr>
        <w:t>mestres de lei religiosa</w:t>
      </w:r>
      <w:r>
        <w:rPr>
          <w:lang w:val="pt_PT" w:bidi="pt_PT"/>
        </w:rPr>
        <w:t xml:space="preserve"> insistem em que Elias deve voltar antes da vinda do </w:t>
      </w:r>
      <w:r>
        <w:rPr>
          <w:b/>
          <w:lang w:val="pt_PT" w:bidi="pt_PT"/>
        </w:rPr>
        <w:t>Messias</w:t>
      </w:r>
      <w:r>
        <w:rPr>
          <w:lang w:val="pt_PT" w:bidi="pt_PT"/>
        </w:rPr>
        <w:t xml:space="preserve">?”. </w:t>
      </w:r>
      <w:r>
        <w:rPr>
          <w:b/>
          <w:lang w:val="pt_PT" w:bidi="pt_PT"/>
        </w:rPr>
        <w:t>Mestres da lei</w:t>
      </w:r>
      <w:r>
        <w:rPr>
          <w:lang w:val="pt_PT" w:bidi="pt_PT"/>
        </w:rPr>
        <w:t xml:space="preserve">, às vezes traduzido como escribas ou pessoas que escreviam a lei: eram estudiosos e especialistas nas interpretações da lei das Sagradas Escrituras. Essas interpretações não eram escritas, mas eram memorizadas e ensinadas oralmente pelos mestres. Use a mesma palavra para mestres da lei que você usou em passagens anteriores. Para mais informações sobre </w:t>
      </w:r>
      <w:hyperlink r:id="rId39">
        <w:r>
          <w:rPr>
            <w:lang w:val="pt_PT" w:bidi="pt_PT"/>
          </w:rPr>
          <w:rPr>
            <w:color w:val="0000EE"/>
            <w:u w:val="single"/>
          </w:rPr>
          <w:t>mestres da lei</w:t>
        </w:r>
      </w:hyperlink>
      <w:r>
        <w:rPr>
          <w:lang w:val="pt_PT" w:bidi="pt_PT"/>
        </w:rPr>
        <w:t>, consulte o Glossário principal.</w:t>
      </w:r>
    </w:p>
    <w:p>
      <w:pPr/>
      <w:r>
        <w:rPr>
          <w:lang w:val="pt_PT" w:bidi="pt_PT"/>
        </w:rPr>
      </w:r>
      <w:r>
        <w:rPr>
          <w:b/>
          <w:lang w:val="pt_PT" w:bidi="pt_PT"/>
        </w:rPr>
        <w:t>Messias</w:t>
      </w:r>
      <w:r>
        <w:rPr>
          <w:lang w:val="pt_PT" w:bidi="pt_PT"/>
        </w:rPr>
        <w:t xml:space="preserve"> é o nome para Jesus que significa “Deus salva”. </w:t>
      </w:r>
      <w:hyperlink r:id="rId16">
        <w:r>
          <w:rPr>
            <w:lang w:val="pt_PT" w:bidi="pt_PT"/>
          </w:rPr>
          <w:rPr>
            <w:color w:val="0000EE"/>
            <w:u w:val="single"/>
          </w:rPr>
          <w:t>Cristo</w:t>
        </w:r>
      </w:hyperlink>
      <w:r>
        <w:rPr>
          <w:lang w:val="pt_PT" w:bidi="pt_PT"/>
        </w:rPr>
        <w:t xml:space="preserve"> é a palavra grega correspondente ao termo hebraico "Messias", e significa alguém a quem Deus ungiu ou designou para alguma tarefa especial. No Antigo Testamento, os profetas, os sacerdotes e os reis eram todos ungidos para tarefas especiais. Jesus é tudo isso, embora Marcos tenda a enxergar Jesus como um rei designado por Deus para uma tarefa especial. Use a mesma palavra aqui para Messias como você usou em outras partes de Marcos. Para mais informações sobre </w:t>
      </w:r>
      <w:hyperlink r:id="rId15">
        <w:r>
          <w:rPr>
            <w:lang w:val="pt_PT" w:bidi="pt_PT"/>
          </w:rPr>
          <w:rPr>
            <w:color w:val="0000EE"/>
            <w:u w:val="single"/>
          </w:rPr>
          <w:t>Messias</w:t>
        </w:r>
      </w:hyperlink>
      <w:r>
        <w:rPr>
          <w:lang w:val="pt_PT" w:bidi="pt_PT"/>
        </w:rPr>
        <w:t>, consulte 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9:14–29</w:t>
      </w:r>
      <w:r>
        <w:rPr>
          <w:lang w:val="pt_PT" w:bidi="pt_PT"/>
        </w:rPr>
      </w:r>
    </w:p>
    <w:p>
      <w:pPr>
        <w:pStyle w:val="Heading3"/>
      </w:pPr>
      <w:r>
        <w:rPr>
          <w:lang w:val="pt_PT" w:bidi="pt_PT"/>
        </w:rPr>
        <w:t>Ouvir e Sentir</w:t>
      </w:r>
    </w:p>
    <w:p>
      <w:pPr/>
      <w:r>
        <w:rPr>
          <w:lang w:val="pt_PT" w:bidi="pt_PT"/>
        </w:rPr>
      </w:r>
      <w:r>
        <w:rPr>
          <w:lang w:val="pt_PT" w:bidi="pt_PT"/>
        </w:rPr>
        <w:t>Nesta etapa, ouçam Marcos 9.14–29 e guardem em seus corações.</w:t>
      </w:r>
    </w:p>
    <w:p>
      <w:pPr/>
      <w:r>
        <w:rPr>
          <w:lang w:val="pt_PT" w:bidi="pt_PT"/>
        </w:rPr>
      </w:r>
      <w:r>
        <w:rPr>
          <w:lang w:val="pt_PT" w:bidi="pt_PT"/>
        </w:rPr>
        <w:t>Ouça uma versão em áudio de Marcos 9.14–29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9.14–29 na tradução mais fácil de entender.</w:t>
      </w:r>
    </w:p>
    <w:p>
      <w:pPr/>
      <w:r>
        <w:rPr>
          <w:lang w:val="pt_PT" w:bidi="pt_PT"/>
        </w:rPr>
      </w:r>
      <w:r>
        <w:rPr>
          <w:lang w:val="pt_PT" w:bidi="pt_PT"/>
        </w:rPr>
        <w:t>Jesus acabou de subir em uma montanha alta com Pedro, Tiago e João. Enquanto está lá, a aparência de Jesus é transformada, e Elias e Moisés aparecem ao lado de Jesus. A voz de Deus vem do céu, dizendo sobre Jesus: “Este é meu Filho. Ouçam-no”.</w:t>
      </w:r>
    </w:p>
    <w:p>
      <w:pPr/>
      <w:r>
        <w:rPr>
          <w:lang w:val="pt_PT" w:bidi="pt_PT"/>
        </w:rPr>
      </w:r>
      <w:r>
        <w:rPr>
          <w:lang w:val="pt_PT" w:bidi="pt_PT"/>
        </w:rPr>
        <w:t>Jesus desce da montanha com Pedro, Tiago e João, e vai para onde o resto dos discípulos estão. Jesus encontra uma multidão em torno do resto dos discípulos. Quando a multidão vê Jesus, ela fica surpresa por Jesus estar lá. As pessoas correm para cumprimentar Jesus, ou receber Jesus. Na multidão estão os mestres da lei. Os mestres da lei e os discípulos estão discutindo sobre algo. Na verdade, quando Jesus pergunta “Sobre o que vocês estão discutindo com eles?”, não sabemos com quem ele está falando, se com os líderes religiosos ou com os discípulos. A maioria dos estudiosos acredita que Jesus está falando com os discípulos. Algumas versões dizem algo como: “Sobre o que é essa discussão?”.</w:t>
      </w:r>
    </w:p>
    <w:p>
      <w:pPr/>
      <w:r>
        <w:rPr>
          <w:lang w:val="pt_PT" w:bidi="pt_PT"/>
        </w:rPr>
      </w:r>
      <w:r>
        <w:rPr>
          <w:lang w:val="pt_PT" w:bidi="pt_PT"/>
        </w:rPr>
        <w:t>O fato de uma pessoa na multidão responder a Jesus não é incomum. O homem que respondeu a Jesus é provavelmente o causador da discussão. Isso nos diz um pouco sobre o que a discussão pode ter sido. Esse homem trouxe seu filho possuído por demônio para ver Jesus e ser curado. Ser possuído é ser dominado por algo.</w:t>
      </w:r>
    </w:p>
    <w:p>
      <w:pPr/>
      <w:r>
        <w:rPr>
          <w:lang w:val="pt_PT" w:bidi="pt_PT"/>
        </w:rPr>
      </w:r>
      <w:r>
        <w:rPr>
          <w:lang w:val="pt_PT" w:bidi="pt_PT"/>
        </w:rPr>
        <w:t>Pare aqui e, como um grupo, discuta essa pergunta: fale sobre alguém que você conhece e que pode ter sido possuído por demônios. Como você sabia que essa pessoa estava possuída? O que elas faziam? Pause este áudio aqui.</w:t>
      </w:r>
    </w:p>
    <w:p>
      <w:pPr/>
      <w:r>
        <w:rPr>
          <w:lang w:val="pt_PT" w:bidi="pt_PT"/>
        </w:rPr>
      </w:r>
      <w:r>
        <w:rPr>
          <w:lang w:val="pt_PT" w:bidi="pt_PT"/>
        </w:rPr>
        <w:t>Este espírito maligno mostra a natureza deles, que é destruir a vida. O menino tem muitos sintomas diferentes, como não ser capaz de falar. O espírito joga o menino no chão, ele espuma pela boca, range os dentes e fica rígido, o que também pode significar estar muito cansado. O pai pede aos discípulos para curar seu filho. Naquela época, as pessoas acreditavam que os discípulos faziam o que o mestre fazia quando ele não estava presente. Os discípulos também estavam confiantes de que poderiam curar o menino. Eles haviam sido ordenados por Jesus para fazer esses tipos de coisas antes, e eles haviam sido bem-sucedidos. Mas os discípulos não conseguiram curar o menino, e ninguém parece entender o porquê.</w:t>
      </w:r>
    </w:p>
    <w:p>
      <w:pPr/>
      <w:r>
        <w:rPr>
          <w:lang w:val="pt_PT" w:bidi="pt_PT"/>
        </w:rPr>
      </w:r>
      <w:r>
        <w:rPr>
          <w:lang w:val="pt_PT" w:bidi="pt_PT"/>
        </w:rPr>
        <w:t>Pare aqui e, como um grupo, discuta essa pergunta: em sua cultura, que tipos de coisas os discípulos de um líder religioso podem fazer, mesmo quando o líder não está lá? Pause este áudio aqui.</w:t>
      </w:r>
    </w:p>
    <w:p>
      <w:pPr/>
      <w:r>
        <w:rPr>
          <w:lang w:val="pt_PT" w:bidi="pt_PT"/>
        </w:rPr>
      </w:r>
      <w:r>
        <w:rPr>
          <w:lang w:val="pt_PT" w:bidi="pt_PT"/>
        </w:rPr>
        <w:t>Quando Jesus chega, ele faz uma pergunta para a qual não espera resposta. Ele pergunta: “Quanto tempo mais devo ficar com vocês?” ou “Até quando vos suportarei?” Ele está frustrado com sua falta de convicção e confiança nele. Jesus chama seus discípulos de “uma geração que não crê nele”. Algumas traduções apenas dizem “pessoas incrédulas”. Jesus provavelmente não está apenas falando com seus discípulos, mas também com os mestres da lei, bem como com as pessoas que estavam na multidão. Quando a multidão traz o menino a Jesus, o demônio responde à presença de Jesus provocando convulsões ou tremores no menino.</w:t>
      </w:r>
    </w:p>
    <w:p>
      <w:pPr/>
      <w:r>
        <w:rPr>
          <w:lang w:val="pt_PT" w:bidi="pt_PT"/>
        </w:rPr>
      </w:r>
      <w:r>
        <w:rPr>
          <w:lang w:val="pt_PT" w:bidi="pt_PT"/>
        </w:rPr>
        <w:t xml:space="preserve">Jesus pergunta ao pai há quanto tempo o menino está possuído. Jesus curará o menino, independentemente da resposta do pai; no entanto, é provável que a resposta do pai faça Jesus ter muita compaixão pelo menino. Além disso, a multidão pode ter pensado que, quanto mais tempo a possessão vinha acontecendo, mais difícil seria curar. O pai diz que como o menino era pequeno, o demônio muitas vezes tentava matá-lo jogando-o no fogo ou na água. O homem pede a Jesus para ajudar se ele puder. Jesus fica surpreso! Jesus pergunta: “Por que você pergunta </w:t>
      </w:r>
      <w:r>
        <w:rPr>
          <w:b/>
          <w:lang w:val="pt_PT" w:bidi="pt_PT"/>
        </w:rPr>
        <w:t>se eu posso</w:t>
      </w:r>
      <w:r>
        <w:rPr>
          <w:lang w:val="pt_PT" w:bidi="pt_PT"/>
        </w:rPr>
        <w:t>?”. Jesus diz que qualquer coisa é possível para aqueles que acreditam, que Jesus é quem ele diz ser. O homem responde de uma maneira muito honesta. Ele quer crer que Jesus é capaz de fazer qualquer coisa, mas reconhece o quão difícil é crer nisso. Ele pede ajuda. Uma vez que ele pede a ajuda de Jesus, Jesus lhe dá ajuda.</w:t>
      </w:r>
    </w:p>
    <w:p>
      <w:pPr/>
      <w:r>
        <w:rPr>
          <w:lang w:val="pt_PT" w:bidi="pt_PT"/>
        </w:rPr>
      </w:r>
      <w:r>
        <w:rPr>
          <w:lang w:val="pt_PT" w:bidi="pt_PT"/>
        </w:rPr>
        <w:t>Pare aqui e, como um grupo, discuta essa pergunta: fale sobre uma vez em que você teve dificuldades para acreditar que Deus foi capaz de cuidar de uma situação. O que tornou difícil acreditar em Deus no momento? Pause este áudio aqui.</w:t>
      </w:r>
    </w:p>
    <w:p>
      <w:pPr/>
      <w:r>
        <w:rPr>
          <w:lang w:val="pt_PT" w:bidi="pt_PT"/>
        </w:rPr>
      </w:r>
      <w:r>
        <w:rPr>
          <w:lang w:val="pt_PT" w:bidi="pt_PT"/>
        </w:rPr>
        <w:t>Enquanto Jesus está falando com o homem, a multidão aumenta. Jesus normalmente não gosta de livrar as pessoas de espíritos malignos na frente de grandes multidões. Assim, parece que ele age rapidamente, antes que a multidão aumente demais. Quando Jesus ordena que o espírito saia do menino, o espírito novamente faz com que o menino tenha uma reação violenta. Então o menino parece um cadáver, ou um corpo morto. Ele parece que morreu. A linguagem sugere que o menino não está realmente morto, mas parece que ele está morto. Muitas pessoas pensam que o menino está morto, mas Jesus o ajuda a se levantar.</w:t>
      </w:r>
    </w:p>
    <w:p>
      <w:pPr/>
      <w:r>
        <w:rPr>
          <w:lang w:val="pt_PT" w:bidi="pt_PT"/>
        </w:rPr>
      </w:r>
      <w:r>
        <w:rPr>
          <w:lang w:val="pt_PT" w:bidi="pt_PT"/>
        </w:rPr>
        <w:t>Mais tarde, Jesus está sozinho com seus discípulos em uma casa. Eles muitas vezes se reuniam depois de uma cura milagrosa. Ele usa esses momentos a sós, longe das multidões, para explicar as coisas aos seus discípulos. Nesta história, os discípulos de Jesus estão confusos. Eles haviam recebido autoridade para expulsar demônios antes, por que isso não funcionou neste caso? Jesus diz aos discípulos que esse tipo de espírito apenas sai por meio da oração. A resposta de Jesus mostra que eles não deveriam confiar na autoridade que eles receberam uma única vez, no passado. Eles devem crer e orar cada vez que entram em uma situação assim. Eles só podem confiar em Deus, não em suas próprias habilidades. É por isso que eles precisam orar cada vez.</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9.14–29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Jesus, Tiago, João e Pedro retornam aos outros discípulos. Eles encontram os discípulos em uma grande multidão, discutindo com os mestres da lei. Quando as pessoas da multidão veem Jesus, ficam maravilhadas e correm para cumprimentá-lo.</w:t>
      </w:r>
    </w:p>
    <w:p>
      <w:pPr/>
      <w:r>
        <w:rPr>
          <w:lang w:val="pt_PT" w:bidi="pt_PT"/>
        </w:rPr>
      </w:r>
      <w:r>
        <w:rPr>
          <w:b/>
          <w:lang w:val="pt_PT" w:bidi="pt_PT"/>
        </w:rPr>
        <w:t>Na segunda cena:</w:t>
      </w:r>
      <w:r>
        <w:rPr>
          <w:lang w:val="pt_PT" w:bidi="pt_PT"/>
        </w:rPr>
        <w:t xml:space="preserve"> Jesus pergunta: “Sobre o que é essa discussão?”. Um homem na multidão diz: “Mestre, trouxe meu filho para você. Ele é possuído por um espírito maligno que o torna mudo, o atira no chão, o faz espumar pela boca e ranger os dentes, e o paralisa. Pedi aos seus discípulos para expulsá-lo, mas eles não foram capazes”. Jesus diz: “Até quando terei que suportar vocês! Tragam-no para mim!”.</w:t>
      </w:r>
    </w:p>
    <w:p>
      <w:pPr/>
      <w:r>
        <w:rPr>
          <w:lang w:val="pt_PT" w:bidi="pt_PT"/>
        </w:rPr>
      </w:r>
      <w:r>
        <w:rPr>
          <w:b/>
          <w:lang w:val="pt_PT" w:bidi="pt_PT"/>
        </w:rPr>
        <w:t>Na terceira cena:</w:t>
      </w:r>
      <w:r>
        <w:rPr>
          <w:lang w:val="pt_PT" w:bidi="pt_PT"/>
        </w:rPr>
        <w:t xml:space="preserve"> as pessoas trazem o menino para Jesus. Quando o espírito maligno no menino vê Jesus, ele lança o menino no chão, e o menino começa a rolar, espumando pela boca. Jesus pergunta ao pai do menino: “Há quanto tempo ele está assim?”. O pai responde: “Ele tem estado assim desde a infância. Muitas vezes o espírito o faz cair no fogo ou na água para tentar matá-lo. Se você puder fazer alguma coisa, tenha compaixão de nós e ajude-nos!”. Jesus responde: “O que você quer dizer com ‘se eu puder’? Tudo é possível para aquele que crê”. O homem diz imediatamente: “Eu creio. Ajude-me a superar minha incredulidade!”.</w:t>
      </w:r>
    </w:p>
    <w:p>
      <w:pPr/>
      <w:r>
        <w:rPr>
          <w:lang w:val="pt_PT" w:bidi="pt_PT"/>
        </w:rPr>
      </w:r>
      <w:r>
        <w:rPr>
          <w:b/>
          <w:lang w:val="pt_PT" w:bidi="pt_PT"/>
        </w:rPr>
        <w:t>Na quarta cena:</w:t>
      </w:r>
      <w:r>
        <w:rPr>
          <w:lang w:val="pt_PT" w:bidi="pt_PT"/>
        </w:rPr>
        <w:t xml:space="preserve"> quando Jesus vê que a multidão está crescendo, ele ordena que o espírito maligno deixe o menino. O espírito maligno grita, agita o menino violentamente, e o abandona. A multidão diz que o menino parece estar morto, mas Jesus toma o menino pela mão e o ergue. O menino se levanta. </w:t>
      </w:r>
    </w:p>
    <w:p>
      <w:pPr/>
      <w:r>
        <w:rPr>
          <w:lang w:val="pt_PT" w:bidi="pt_PT"/>
        </w:rPr>
      </w:r>
      <w:r>
        <w:rPr>
          <w:b/>
          <w:lang w:val="pt_PT" w:bidi="pt_PT"/>
        </w:rPr>
        <w:t>Na quinta cena:</w:t>
      </w:r>
      <w:r>
        <w:rPr>
          <w:lang w:val="pt_PT" w:bidi="pt_PT"/>
        </w:rPr>
        <w:t xml:space="preserve"> em seguida, Jesus e os discípulos estão sozinhos em uma casa. Seus discípulos perguntam: “Por que não conseguimos expulsar o espírito maligno?”. Jesus responde: “Esse tipo só sai com oração”.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grande multidão</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Um homem cujo filho é possuído por um espírito maligno</w:t>
      </w:r>
    </w:p>
    <w:p>
      <w:pPr>
        <w:pStyle w:val="ListBullet"/>
        <w:spacing w:line="240" w:lineRule="auto"/>
        <w:ind w:left="720"/>
      </w:pPr>
      <w:r>
        <w:rPr>
          <w:lang w:val="pt_PT" w:bidi="pt_PT"/>
        </w:rPr>
      </w:r>
      <w:r>
        <w:rPr>
          <w:lang w:val="pt_PT" w:bidi="pt_PT"/>
        </w:rPr>
        <w:t>Um menino possuído por um espírito maligno</w:t>
      </w:r>
    </w:p>
    <w:p>
      <w:pPr/>
      <w:r>
        <w:rPr>
          <w:lang w:val="pt_PT" w:bidi="pt_PT"/>
        </w:rPr>
      </w:r>
      <w:r>
        <w:rPr>
          <w:lang w:val="pt_PT" w:bidi="pt_PT"/>
        </w:rPr>
        <w:t>Como um grupo, preste atenção a essas partes do contexto da passagem: essa história acontece logo depois de Jesus, Tiago, João e Pedro terem subido a montanha e Jesus ter sido transformado. A maior parte da história acontece em uma aldeia, possivelmente na Galileia, mas não sabemos exatamente onde. É apenas a última parte da história que acontece em uma casa.</w:t>
      </w:r>
    </w:p>
    <w:p>
      <w:pPr/>
      <w:r>
        <w:rPr>
          <w:lang w:val="pt_PT" w:bidi="pt_PT"/>
        </w:rPr>
      </w:r>
      <w:r>
        <w:rPr>
          <w:lang w:val="pt_PT" w:bidi="pt_PT"/>
        </w:rPr>
        <w:t>Eles estão descendo a montanha para se juntar ao resto dos discípulos. Quando encontram o resto dos discípulos, os discípulos estão discutindo com os mestres da lei, e uma grande multidão está ao redor deles.</w:t>
      </w:r>
    </w:p>
    <w:p>
      <w:pPr/>
      <w:r>
        <w:rPr>
          <w:lang w:val="pt_PT" w:bidi="pt_PT"/>
        </w:rPr>
      </w:r>
      <w:r>
        <w:rPr>
          <w:lang w:val="pt_PT" w:bidi="pt_PT"/>
        </w:rPr>
        <w:t>Pare aqui e, como um grupo, discuta essa questão: fale sobre um momento em que vocês retornaram de um tempo pacífico de descanso, ou tranquilidade, para momentos de caos. Como vocês estavam se sentindo? Pause este áudio aqui.</w:t>
      </w:r>
    </w:p>
    <w:p>
      <w:pPr/>
      <w:r>
        <w:rPr>
          <w:lang w:val="pt_PT" w:bidi="pt_PT"/>
        </w:rPr>
      </w:r>
      <w:r>
        <w:rPr>
          <w:lang w:val="pt_PT" w:bidi="pt_PT"/>
        </w:rPr>
        <w:t>Jesus pergunta ao grupo: “Sobre o que é essa discussão?”. Ele pode ter falado com os discípulos ou os mestres da lei, ou pode ter perguntado à multidão. Um homem na multidão responde, explicando que ele trouxe seu filho possuído por um espírito maligno aos discípulos de Jesus para ser curado, mas eles não conseguiram expulsar o espírito malígno.</w:t>
      </w:r>
    </w:p>
    <w:p>
      <w:pPr/>
      <w:r>
        <w:rPr>
          <w:lang w:val="pt_PT" w:bidi="pt_PT"/>
        </w:rPr>
      </w:r>
      <w:r>
        <w:rPr>
          <w:lang w:val="pt_PT" w:bidi="pt_PT"/>
        </w:rPr>
        <w:t>Jesus provavelmente está falando com toda a multidão quando diz: “Geração incrédula! Até quando terei que suportar vocês?”. Então, pede para trazerem o menino a ele. Quando o espírito maligno avista Jesus, o espírito lança o menino no chão e o faz rolar e espumar pela boca. Jesus pergunta ao pai há quanto tempo o menino está assim.</w:t>
      </w:r>
    </w:p>
    <w:p>
      <w:pPr/>
      <w:r>
        <w:rPr>
          <w:lang w:val="pt_PT" w:bidi="pt_PT"/>
        </w:rPr>
      </w:r>
      <w:r>
        <w:rPr>
          <w:lang w:val="pt_PT" w:bidi="pt_PT"/>
        </w:rPr>
        <w:t>O pai responde: “Ele tem estado assim desde a infância. Muitas vezes o espírito o faz cair no fogo ou na água para tentar matá-lo. Se você for capaz, tenha misericórdia de nós e nos ajude!”.</w:t>
      </w:r>
    </w:p>
    <w:p>
      <w:pPr/>
      <w:r>
        <w:rPr>
          <w:lang w:val="pt_PT" w:bidi="pt_PT"/>
        </w:rPr>
      </w:r>
      <w:r>
        <w:rPr>
          <w:lang w:val="pt_PT" w:bidi="pt_PT"/>
        </w:rPr>
        <w:t>Jesus responde: “O que você quer dizer com ‘se eu puder’? Qualquer coisa é possível para alguém que crê”.</w:t>
      </w:r>
    </w:p>
    <w:p>
      <w:pPr/>
      <w:r>
        <w:rPr>
          <w:lang w:val="pt_PT" w:bidi="pt_PT"/>
        </w:rPr>
      </w:r>
      <w:r>
        <w:rPr>
          <w:lang w:val="pt_PT" w:bidi="pt_PT"/>
        </w:rPr>
        <w:t>O homem diz imediatamente: “Eu creio. Ajude-me a superar minha incredulidade!”.</w:t>
      </w:r>
    </w:p>
    <w:p>
      <w:pPr/>
      <w:r>
        <w:rPr>
          <w:lang w:val="pt_PT" w:bidi="pt_PT"/>
        </w:rPr>
      </w:r>
      <w:r>
        <w:rPr>
          <w:lang w:val="pt_PT" w:bidi="pt_PT"/>
        </w:rPr>
        <w:t>Jesus ordena ao espírito maligno que deixe o menino quando vê uma multidão maior se reunindo. O espírito maligno grita, agita violentamente o menino, e o abandona. O menino parece ter morrido, e a maioria da multidão acha mesmo que ele morreu. Mas Jesus o toma pela mão, levanta-o e o menino fica em pé.</w:t>
      </w:r>
    </w:p>
    <w:p>
      <w:pPr/>
      <w:r>
        <w:rPr>
          <w:lang w:val="pt_PT" w:bidi="pt_PT"/>
        </w:rPr>
      </w:r>
      <w:r>
        <w:rPr>
          <w:lang w:val="pt_PT" w:bidi="pt_PT"/>
        </w:rPr>
        <w:t>Jesus e seus discípulos deixaram a multidão e agora estão sozinhos em uma casa. Os discípulos perguntam em particular a Jesus por que eles não conseguiram ordenar ao espírito maligno para deixar o menino. Jesus responde: “Esse tipo apenas pode sair por meio da oração”.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9.14–29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Uma grande multidão</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Um homem cujo filho é possuído por um espírito maligno</w:t>
      </w:r>
    </w:p>
    <w:p>
      <w:pPr>
        <w:pStyle w:val="ListBullet"/>
        <w:spacing w:line="240" w:lineRule="auto"/>
        <w:ind w:left="720"/>
      </w:pPr>
      <w:r>
        <w:rPr>
          <w:lang w:val="pt_PT" w:bidi="pt_PT"/>
        </w:rPr>
      </w:r>
      <w:r>
        <w:rPr>
          <w:lang w:val="pt_PT" w:bidi="pt_PT"/>
        </w:rPr>
        <w:t>Um menino possuído por um espírito maligno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Tiago, João e Pedro desceram da montanha onde Jesus havia acabado de ser transformado. Ao retornarem para junto dos outros discípulos, veem uma grande multidão reunida, e os discípulos discutindo com os mestres da lei. A multidão corre até Jesus, maravilhada.</w:t>
      </w:r>
    </w:p>
    <w:p>
      <w:pPr/>
      <w:r>
        <w:rPr>
          <w:lang w:val="pt_PT" w:bidi="pt_PT"/>
        </w:rPr>
      </w:r>
      <w:r>
        <w:rPr>
          <w:lang w:val="pt_PT" w:bidi="pt_PT"/>
        </w:rPr>
        <w:t>Pause o drama. Pergunte às pessoas que interpretam a multidão: “O que vocês estão sentindo ou pensando?”. As pessoas podem responder coisas como: “Surpresas com o poder de Jesus”, ou “Animado por ver Jesus”, ou “Queremos muito que esse menino seja curado, e sabemos que Jesus pode fazer isso!”. Continue o drama.</w:t>
      </w:r>
    </w:p>
    <w:p>
      <w:pPr/>
      <w:r>
        <w:rPr>
          <w:lang w:val="pt_PT" w:bidi="pt_PT"/>
        </w:rPr>
      </w:r>
      <w:r>
        <w:rPr>
          <w:lang w:val="pt_PT" w:bidi="pt_PT"/>
        </w:rPr>
        <w:t>Jesus pergunta: “Sobre o que é essa discussão?”. Um homem na multidão responde: “Mestre, trouxe meu filho, possuído por um espírito maligno, para você curar. O espírito maligno torna meu filho mudo. Ele o agarra, lança-o no chão e o faz espumar pela boca e ranger os dentes. Seus discípulos tentaram expulsar o espírito maligno, mas não conseguiram”.</w:t>
      </w:r>
    </w:p>
    <w:p>
      <w:pPr/>
      <w:r>
        <w:rPr>
          <w:lang w:val="pt_PT" w:bidi="pt_PT"/>
        </w:rPr>
      </w:r>
      <w:r>
        <w:rPr>
          <w:lang w:val="pt_PT" w:bidi="pt_PT"/>
        </w:rPr>
        <w:t>Pause o drama. Pergunte ao ator que interpreta o pai: “O que você está sentindo ou pensando?”. Você pode ouvir coisas como: “Desesperado para que meu filho seja curado”, ou “Estou muito aliviado por Jesus estar aqui, uma vez que seus discípulos não puderam ajudar”. Pergunte aos atores que interpretam os discípulos: “O que vocês estão sentindo ou pensando?”. Eles podem responder coisas como: “Envergonhado por não podermos expulsar esse espírito maligno”, ou “Zangados, acabamos de discutir com os mestres da lei religiosa”, ou “Envergonhado por todas essas pessoas nos verem incapazes de expulsar esse espírito maligno”. Continue o drama.</w:t>
      </w:r>
    </w:p>
    <w:p>
      <w:pPr/>
      <w:r>
        <w:rPr>
          <w:lang w:val="pt_PT" w:bidi="pt_PT"/>
        </w:rPr>
      </w:r>
      <w:r>
        <w:rPr>
          <w:lang w:val="pt_PT" w:bidi="pt_PT"/>
        </w:rPr>
        <w:t>Jesus diz: “Vocês, pessoas sem fé! Por quanto tempo terei que suportar vocês? Tragam o menino para mim”. Eles trazem o menino para Jesus, e, no momento em que o demônio no menino o avista, lança o menino no chão em convulsões.</w:t>
      </w:r>
    </w:p>
    <w:p>
      <w:pPr/>
      <w:r>
        <w:rPr>
          <w:lang w:val="pt_PT" w:bidi="pt_PT"/>
        </w:rPr>
      </w:r>
      <w:r>
        <w:rPr>
          <w:lang w:val="pt_PT" w:bidi="pt_PT"/>
        </w:rPr>
        <w:t>Pause o drama. Pergunte ao ator que interpreta Jesus: “O que você está sentindo ou pensando?”. Você pode ouvir coisas como: “Frustrado”, ou “Triste com a falta de fé dos discípulos ou povo”, ou “Gostaria que eles apenas confiassem em mim”. Continue o drama.</w:t>
      </w:r>
    </w:p>
    <w:p>
      <w:pPr/>
      <w:r>
        <w:rPr>
          <w:lang w:val="pt_PT" w:bidi="pt_PT"/>
        </w:rPr>
      </w:r>
      <w:r>
        <w:rPr>
          <w:lang w:val="pt_PT" w:bidi="pt_PT"/>
        </w:rPr>
        <w:t>Jesus pergunta ao pai há quanto tempo o menino está possuído. O pai diz a ele desde que o menino era pequeno, e diz: “Tenha misericórdia de nós e nos ajude, se puder”.</w:t>
      </w:r>
    </w:p>
    <w:p>
      <w:pPr/>
      <w:r>
        <w:rPr>
          <w:lang w:val="pt_PT" w:bidi="pt_PT"/>
        </w:rPr>
      </w:r>
      <w:r>
        <w:rPr>
          <w:lang w:val="pt_PT" w:bidi="pt_PT"/>
        </w:rPr>
        <w:t>Jesus responde: “O que vocês querem dizer com ‘se eu puder’? Qualquer coisa é possível para aqueles que creem”.</w:t>
      </w:r>
    </w:p>
    <w:p>
      <w:pPr/>
      <w:r>
        <w:rPr>
          <w:lang w:val="pt_PT" w:bidi="pt_PT"/>
        </w:rPr>
      </w:r>
      <w:r>
        <w:rPr>
          <w:lang w:val="pt_PT" w:bidi="pt_PT"/>
        </w:rPr>
        <w:t>O pai responde imediatamente: “Eu creio! Por favor, ajude-me a vencer minha incredulidade!”.</w:t>
      </w:r>
    </w:p>
    <w:p>
      <w:pPr/>
      <w:r>
        <w:rPr>
          <w:lang w:val="pt_PT" w:bidi="pt_PT"/>
        </w:rPr>
      </w:r>
      <w:r>
        <w:rPr>
          <w:lang w:val="pt_PT" w:bidi="pt_PT"/>
        </w:rPr>
        <w:t>Pause o drama. Pergunte ao ator que interpreta Jesus: “O que você está sentindo ou pensando?”. Você pode ouvir coisas como: “Surpreso por esse homem pensar que eu não seria capaz de curar seu filho”. Pergunte ao ator que interpreta o pai: “O que você está sentindo ou pensando?”. A pessoa pode responder coisas como: “Desesperado”, ou “Não sei para onde mais ir, tentei de tudo. Mas não sei se Jesus pode curá-lo”, ou “Dividido entre a fé e a incredulidade”. Continue o drama.</w:t>
      </w:r>
    </w:p>
    <w:p>
      <w:pPr/>
      <w:r>
        <w:rPr>
          <w:lang w:val="pt_PT" w:bidi="pt_PT"/>
        </w:rPr>
      </w:r>
      <w:r>
        <w:rPr>
          <w:lang w:val="pt_PT" w:bidi="pt_PT"/>
        </w:rPr>
        <w:t>Quando a multidão começa a crescer, Jesus ordena que o espírito maligno deixe o menino. O espírito maligno agita violentamente o menino, lança-o no chão e o abandona. O menino parece estar morto, mas Jesus o toma pela mão e coloca-o em pé.</w:t>
      </w:r>
    </w:p>
    <w:p>
      <w:pPr/>
      <w:r>
        <w:rPr>
          <w:lang w:val="pt_PT" w:bidi="pt_PT"/>
        </w:rPr>
      </w:r>
      <w:r>
        <w:rPr>
          <w:lang w:val="pt_PT" w:bidi="pt_PT"/>
        </w:rPr>
        <w:t>Pause o drama. Pergunte ao ator que interpreta o pai: “O que você está sentindo ou pensando?”. Você pode ouvir coisas como: “Muito mais leve, como se pudesse ver novamente”, ou “Livre! Sinto-me como eu mesmo novamente!”. ou “Não posso acreditar que se foi! Estou muito grato!”. Continue o drama.</w:t>
      </w:r>
    </w:p>
    <w:p>
      <w:pPr/>
      <w:r>
        <w:rPr>
          <w:lang w:val="pt_PT" w:bidi="pt_PT"/>
        </w:rPr>
      </w:r>
      <w:r>
        <w:rPr>
          <w:lang w:val="pt_PT" w:bidi="pt_PT"/>
        </w:rPr>
        <w:t>Depois, quando estão sozinhos em uma casa, os discípulos de Jesus perguntam a ele por que não conseguiram expulsar o espírito maligno. Jesus responde: “Esse tipo apenas pode ser expulso por meio da oração”.</w:t>
      </w:r>
    </w:p>
    <w:p>
      <w:pPr/>
      <w:r>
        <w:rPr>
          <w:lang w:val="pt_PT" w:bidi="pt_PT"/>
        </w:rPr>
      </w:r>
      <w:r>
        <w:rPr>
          <w:lang w:val="pt_PT" w:bidi="pt_PT"/>
        </w:rPr>
        <w:t>Pergunte aos atores que interpretam os discípulos: “O que vocês estão sentindo ou pensando?”. Eles podem responder coisas como: “Ainda não sabíamos por que não funcionou para nós”, ou “Humilhados, havia começado a pensar que era meu poder, não o de Jesus”.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9.14–29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Quando Jesus retornou aos outros </w:t>
      </w:r>
      <w:r>
        <w:rPr>
          <w:b/>
          <w:lang w:val="pt_PT" w:bidi="pt_PT"/>
        </w:rPr>
        <w:t>discípulos</w:t>
      </w:r>
      <w:r>
        <w:rPr>
          <w:lang w:val="pt_PT" w:bidi="pt_PT"/>
        </w:rPr>
        <w:t xml:space="preserve">, viram uma grande multidão em torno deles, e alguns </w:t>
      </w:r>
      <w:r>
        <w:rPr>
          <w:b/>
          <w:lang w:val="pt_PT" w:bidi="pt_PT"/>
        </w:rPr>
        <w:t>mestres de lei religiosa</w:t>
      </w:r>
      <w:r>
        <w:rPr>
          <w:lang w:val="pt_PT" w:bidi="pt_PT"/>
        </w:rPr>
        <w:t xml:space="preserve"> estavam discutindo com eles. Os mestres da lei são geralmente os escribas que estudaram os livros da lei e são especialistas em interpretá-los. Use a mesma palavra que você usou em passagens anteriores para discípulos e mestres da lei religiosa. Para mais informações sobre </w:t>
      </w:r>
      <w:r>
        <w:rPr>
          <w:lang w:val="pt_PT" w:bidi="pt_PT"/>
        </w:rPr>
        <w:t>discípulos</w:t>
      </w:r>
      <w:r>
        <w:rPr>
          <w:lang w:val="pt_PT" w:bidi="pt_PT"/>
        </w:rPr>
        <w:t xml:space="preserve"> e </w:t>
      </w:r>
      <w:r>
        <w:rPr>
          <w:lang w:val="pt_PT" w:bidi="pt_PT"/>
        </w:rPr>
        <w:t>mestres da lei religiosa</w:t>
      </w:r>
      <w:r>
        <w:rPr>
          <w:lang w:val="pt_PT" w:bidi="pt_PT"/>
        </w:rPr>
        <w:t>, consulte o Glossário Mestre.</w:t>
      </w:r>
    </w:p>
    <w:p>
      <w:pPr/>
      <w:r>
        <w:rPr>
          <w:lang w:val="pt_PT" w:bidi="pt_PT"/>
        </w:rPr>
      </w:r>
      <w:r>
        <w:rPr>
          <w:lang w:val="pt_PT" w:bidi="pt_PT"/>
        </w:rPr>
        <w:t>Quando as pessoas na multidão viram Jesus, ficaram maravilhadas e correram para cumprimentá-lo. “Sobre o que é toda essa discussão?”. Jesus perguntou. Um dos homens na multidão tomou a palavra e disse: “</w:t>
      </w:r>
      <w:r>
        <w:rPr>
          <w:b/>
          <w:lang w:val="pt_PT" w:bidi="pt_PT"/>
        </w:rPr>
        <w:t>Mestre</w:t>
      </w:r>
      <w:r>
        <w:rPr>
          <w:lang w:val="pt_PT" w:bidi="pt_PT"/>
        </w:rPr>
        <w:t xml:space="preserve">, trouxe meu filho para que você possa curá-lo. Ele está possuído por um </w:t>
      </w:r>
      <w:r>
        <w:rPr>
          <w:lang w:val="pt_PT" w:bidi="pt_PT"/>
        </w:rPr>
        <w:t>espírito maligno</w:t>
      </w:r>
      <w:r>
        <w:rPr>
          <w:lang w:val="pt_PT" w:bidi="pt_PT"/>
        </w:rPr>
        <w:t xml:space="preserve"> que não o deixa falar”. A palavra mestre é um termo de respeito que os judeus usavam para as pessoas que ensinavam as coisas de Deus e tinham discípulos que os seguiam. Use a mesma palavra que você usou para mestre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Na maioria dos textos, a palavra para </w:t>
      </w:r>
      <w:r>
        <w:rPr>
          <w:b/>
          <w:lang w:val="pt_PT" w:bidi="pt_PT"/>
        </w:rPr>
        <w:t>espírito maligno</w:t>
      </w:r>
      <w:r>
        <w:rPr>
          <w:lang w:val="pt_PT" w:bidi="pt_PT"/>
        </w:rPr>
        <w:t xml:space="preserve"> em grego é realmente </w:t>
      </w:r>
      <w:r>
        <w:rPr>
          <w:b/>
          <w:lang w:val="pt_PT" w:bidi="pt_PT"/>
        </w:rPr>
        <w:t>espírito impuro</w:t>
      </w:r>
      <w:r>
        <w:rPr>
          <w:lang w:val="pt_PT" w:bidi="pt_PT"/>
        </w:rPr>
        <w:t xml:space="preserve">. Nesta história, a primeira menção de um espírito maligno é apenas sobre um espírito que torna o menino incapaz de falar. Porém, mais tarde, o espírito é chamado de "impuro" ou "maligno". Impuro refere-se a algo que não é adequado para o serviço de Deus. Todos os espíritos malignos são impuros porque não são adequados para o serviço de Deus. Espíritos malignos refere-se aos seres espirituais que servem a Satanás como seus agentes, e estão sob sua autoridade. Esses seres espirituais têm o poder de oprimir um ser humano e até mesmo tomar controle dele. Isso é o que vemos acontecer com esse menino nessa história. De fato, o pai do menino nos diz que esse espírito torna o menino incapaz de falar. Mais tarde, Jesus menciona que o menino também não pode ouvir. Use a mesma palavra para espírito maligno e, mais tarde nesta história, para espírito imundo que você usou em passagens anteriores. Para mais informações sobre espírito </w:t>
      </w:r>
      <w:r>
        <w:rPr>
          <w:lang w:val="pt_PT" w:bidi="pt_PT"/>
        </w:rPr>
        <w:t>maligno</w:t>
      </w:r>
      <w:r>
        <w:rPr>
          <w:lang w:val="pt_PT" w:bidi="pt_PT"/>
        </w:rPr>
        <w:t xml:space="preserve"> ou </w:t>
      </w:r>
      <w:r>
        <w:rPr>
          <w:b/>
          <w:lang w:val="pt_PT" w:bidi="pt_PT"/>
        </w:rPr>
        <w:t>impuro</w:t>
      </w:r>
      <w:r>
        <w:rPr>
          <w:lang w:val="pt_PT" w:bidi="pt_PT"/>
        </w:rPr>
        <w:t>, consulte o Glossário Mestre.</w:t>
      </w:r>
    </w:p>
    <w:p>
      <w:pPr/>
      <w:r>
        <w:rPr>
          <w:lang w:val="pt_PT" w:bidi="pt_PT"/>
        </w:rPr>
      </w:r>
      <w:r>
        <w:rPr>
          <w:lang w:val="pt_PT" w:bidi="pt_PT"/>
        </w:rPr>
        <w:t xml:space="preserve">O pai pede a Jesus para tirar expulsar o espírito maligno de seu filho. E ele menciona a Jesus que seus discípulos não conseguiram expulsar o espírito maligno. Jesus diz para eles: “Vocês, pessoas </w:t>
      </w:r>
      <w:r>
        <w:rPr>
          <w:b/>
          <w:lang w:val="pt_PT" w:bidi="pt_PT"/>
        </w:rPr>
        <w:t>incrédulas</w:t>
      </w:r>
      <w:r>
        <w:rPr>
          <w:lang w:val="pt_PT" w:bidi="pt_PT"/>
        </w:rPr>
        <w:t xml:space="preserve">" ou "vocês, pessoas sem fé”. A </w:t>
      </w:r>
      <w:r>
        <w:rPr>
          <w:b/>
          <w:lang w:val="pt_PT" w:bidi="pt_PT"/>
        </w:rPr>
        <w:t>fé</w:t>
      </w:r>
      <w:r>
        <w:rPr>
          <w:lang w:val="pt_PT" w:bidi="pt_PT"/>
        </w:rPr>
        <w:t xml:space="preserve"> descreve a resposta das pessoas à promessa de Deus. Trata-se de colocar sua confiança em Deus. Nesta história, Jesus chama as pessoas de incrédulas, o que significa que não confiam no poder de Jesus.</w:t>
      </w:r>
    </w:p>
    <w:p>
      <w:pPr/>
      <w:r>
        <w:rPr>
          <w:lang w:val="pt_PT" w:bidi="pt_PT"/>
        </w:rPr>
      </w:r>
      <w:r>
        <w:rPr>
          <w:lang w:val="pt_PT" w:bidi="pt_PT"/>
        </w:rPr>
        <w:t xml:space="preserve">Pare aqui e, como um grupo, discuta qual palavra ou frase você usará para </w:t>
      </w:r>
      <w:r>
        <w:rPr>
          <w:b/>
          <w:lang w:val="pt_PT" w:bidi="pt_PT"/>
        </w:rPr>
        <w:t>incrédulo</w:t>
      </w:r>
      <w:r>
        <w:rPr>
          <w:lang w:val="pt_PT" w:bidi="pt_PT"/>
        </w:rPr>
        <w:t xml:space="preserve">. Procure a palavra </w:t>
      </w:r>
      <w:r>
        <w:rPr>
          <w:lang w:val="pt_PT" w:bidi="pt_PT"/>
        </w:rPr>
        <w:t>fé</w:t>
      </w:r>
      <w:r>
        <w:rPr>
          <w:lang w:val="pt_PT" w:bidi="pt_PT"/>
        </w:rPr>
        <w:t xml:space="preserve"> no Glossário Mestre para mais informações. Pause este áudio aqui.</w:t>
      </w:r>
    </w:p>
    <w:p>
      <w:pPr/>
      <w:r>
        <w:rPr>
          <w:lang w:val="pt_PT" w:bidi="pt_PT"/>
        </w:rPr>
      </w:r>
      <w:r>
        <w:rPr>
          <w:lang w:val="pt_PT" w:bidi="pt_PT"/>
        </w:rPr>
        <w:t xml:space="preserve">O pai pede a Jesus: “Tenha </w:t>
      </w:r>
      <w:r>
        <w:rPr>
          <w:b/>
          <w:lang w:val="pt_PT" w:bidi="pt_PT"/>
        </w:rPr>
        <w:t>misericórdia</w:t>
      </w:r>
      <w:r>
        <w:rPr>
          <w:lang w:val="pt_PT" w:bidi="pt_PT"/>
        </w:rPr>
        <w:t xml:space="preserve"> de nós e ajude-nos”. Mostrar misericórdia é mostrar compaixão pelos que sofrem ou que estão necessitados.</w:t>
      </w:r>
    </w:p>
    <w:p>
      <w:pPr/>
      <w:r>
        <w:rPr>
          <w:lang w:val="pt_PT" w:bidi="pt_PT"/>
        </w:rPr>
      </w:r>
      <w:r>
        <w:rPr>
          <w:lang w:val="pt_PT" w:bidi="pt_PT"/>
        </w:rPr>
        <w:t xml:space="preserve">Pare aqui e, como um grupo, discuta qual palavra ou frase você usará para </w:t>
      </w:r>
      <w:r>
        <w:rPr>
          <w:b/>
          <w:lang w:val="pt_PT" w:bidi="pt_PT"/>
        </w:rPr>
        <w:t>misericórdia</w:t>
      </w:r>
      <w:r>
        <w:rPr>
          <w:lang w:val="pt_PT" w:bidi="pt_PT"/>
        </w:rPr>
        <w:t xml:space="preserve">. Procure a palavra </w:t>
      </w:r>
      <w:r>
        <w:rPr>
          <w:lang w:val="pt_PT" w:bidi="pt_PT"/>
        </w:rPr>
        <w:t>misericórdia</w:t>
      </w:r>
      <w:r>
        <w:rPr>
          <w:lang w:val="pt_PT" w:bidi="pt_PT"/>
        </w:rPr>
        <w:t xml:space="preserve"> no Glossário Mestre para mais informações. Use essa mesma palavra para misericórdia em todo o livro de Marcos. Pause este áudio aqui.</w:t>
      </w:r>
    </w:p>
    <w:p>
      <w:pPr/>
      <w:r>
        <w:rPr>
          <w:lang w:val="pt_PT" w:bidi="pt_PT"/>
        </w:rPr>
      </w:r>
      <w:r>
        <w:rPr>
          <w:lang w:val="pt_PT" w:bidi="pt_PT"/>
        </w:rPr>
        <w:t xml:space="preserve">Jesus </w:t>
      </w:r>
      <w:r>
        <w:rPr>
          <w:b/>
          <w:lang w:val="pt_PT" w:bidi="pt_PT"/>
        </w:rPr>
        <w:t>repreende</w:t>
      </w:r>
      <w:r>
        <w:rPr>
          <w:lang w:val="pt_PT" w:bidi="pt_PT"/>
        </w:rPr>
        <w:t xml:space="preserve"> o espírito maligno. Isso significa que ele falou com severidade ao espírito maligno.</w:t>
      </w:r>
    </w:p>
    <w:p>
      <w:pPr/>
      <w:r>
        <w:rPr>
          <w:lang w:val="pt_PT" w:bidi="pt_PT"/>
        </w:rPr>
      </w:r>
      <w:r>
        <w:rPr>
          <w:lang w:val="pt_PT" w:bidi="pt_PT"/>
        </w:rPr>
        <w:t xml:space="preserve">E, depois, Jesus diz aos seus discípulos que esse tipo de espírito só pode sair pela </w:t>
      </w:r>
      <w:r>
        <w:rPr>
          <w:b/>
          <w:lang w:val="pt_PT" w:bidi="pt_PT"/>
        </w:rPr>
        <w:t>oração</w:t>
      </w:r>
      <w:r>
        <w:rPr>
          <w:lang w:val="pt_PT" w:bidi="pt_PT"/>
        </w:rPr>
        <w:t xml:space="preserve"> e </w:t>
      </w:r>
      <w:r>
        <w:rPr>
          <w:lang w:val="pt_PT" w:bidi="pt_PT"/>
        </w:rPr>
        <w:t>jejum</w:t>
      </w:r>
      <w:r>
        <w:rPr>
          <w:lang w:val="pt_PT" w:bidi="pt_PT"/>
        </w:rPr>
        <w:t>. Utilize aqui uma palavra que não se refira apenas a uma comunicação ritualística, mas sim a algo mais pessoal. Algumas traduções da Bíblia mencionam jejum, outras não. Você precisará decidir se inclui ou não a ideia de jejum, ou abster-se de alimento, para estar perto de Deus, nesta história.</w:t>
      </w:r>
    </w:p>
    <w:p>
      <w:pPr/>
      <w:r>
        <w:rPr>
          <w:lang w:val="pt_PT" w:bidi="pt_PT"/>
        </w:rPr>
      </w:r>
      <w:r>
        <w:rPr>
          <w:lang w:val="pt_PT" w:bidi="pt_PT"/>
        </w:rPr>
        <w:t xml:space="preserve">Pare aqui e, como um grupo, discuta qual palavra ou frase você usará para </w:t>
      </w:r>
      <w:r>
        <w:rPr>
          <w:b/>
          <w:lang w:val="pt_PT" w:bidi="pt_PT"/>
        </w:rPr>
        <w:t>oração</w:t>
      </w:r>
      <w:r>
        <w:rPr>
          <w:lang w:val="pt_PT" w:bidi="pt_PT"/>
        </w:rPr>
        <w:t xml:space="preserve">. Procure a palavra </w:t>
      </w:r>
      <w:r>
        <w:rPr>
          <w:lang w:val="pt_PT" w:bidi="pt_PT"/>
        </w:rPr>
        <w:t>oração</w:t>
      </w:r>
      <w:r>
        <w:rPr>
          <w:lang w:val="pt_PT" w:bidi="pt_PT"/>
        </w:rPr>
        <w:t xml:space="preserve"> no Glossário Mestre para mais informações. Use a mesma palavra para oração em todo o livro de Marcos.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9:30–50</w:t>
      </w:r>
      <w:r>
        <w:rPr>
          <w:lang w:val="pt_PT" w:bidi="pt_PT"/>
        </w:rPr>
      </w:r>
    </w:p>
    <w:p>
      <w:pPr>
        <w:pStyle w:val="Heading3"/>
      </w:pPr>
      <w:r>
        <w:rPr>
          <w:lang w:val="pt_PT" w:bidi="pt_PT"/>
        </w:rPr>
        <w:t>Ouvir e Sentir</w:t>
      </w:r>
    </w:p>
    <w:p>
      <w:pPr/>
      <w:r>
        <w:rPr>
          <w:lang w:val="pt_PT" w:bidi="pt_PT"/>
        </w:rPr>
      </w:r>
      <w:r>
        <w:rPr>
          <w:lang w:val="pt_PT" w:bidi="pt_PT"/>
        </w:rPr>
        <w:t>Nesta etapa, ouçam Marcos 9.30–50 e guardem em seus corações.</w:t>
      </w:r>
    </w:p>
    <w:p>
      <w:pPr/>
      <w:r>
        <w:rPr>
          <w:lang w:val="pt_PT" w:bidi="pt_PT"/>
        </w:rPr>
      </w:r>
      <w:r>
        <w:rPr>
          <w:lang w:val="pt_PT" w:bidi="pt_PT"/>
        </w:rPr>
        <w:t>Ouça uma versão em áudio de Marcos 9.30–50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9.30–50 na tradução mais fácil de entender.</w:t>
      </w:r>
    </w:p>
    <w:p>
      <w:pPr/>
      <w:r>
        <w:rPr>
          <w:lang w:val="pt_PT" w:bidi="pt_PT"/>
        </w:rPr>
      </w:r>
      <w:r>
        <w:rPr>
          <w:lang w:val="pt_PT" w:bidi="pt_PT"/>
        </w:rPr>
        <w:t>Jesus e seus discípulos deixam a área norte de Cesareia de Filipe e viajam para o sul, pela Galileia, em direção a Jerusalém. Jesus sabe que vai a Jerusalém para sofrer e morrer. Ele não para em seu caminho para Cafarnaum, porque Jesus não quer que ninguém saiba que Jesus e os discípulos estão passando por Cafarnaum. Ele provavelmente evita as áreas altamente povoadas da Galileia no caminho para Cafarnaum. Ele quer ficar sozinho com seus discípulos para ensiná-los antes de ir para Jerusalém para sofrer.</w:t>
      </w:r>
    </w:p>
    <w:p>
      <w:pPr/>
      <w:r>
        <w:rPr>
          <w:lang w:val="pt_PT" w:bidi="pt_PT"/>
        </w:rPr>
      </w:r>
      <w:r>
        <w:rPr>
          <w:lang w:val="pt_PT" w:bidi="pt_PT"/>
        </w:rPr>
        <w:t>Pare aqui e mostre à sua equipe de tradução um mapa da Cesareia de Filipe e Galileia, incluindo Cafarnaum.</w:t>
      </w:r>
    </w:p>
    <w:p>
      <w:pPr/>
      <w:r>
        <w:rPr>
          <w:lang w:val="pt_PT" w:bidi="pt_PT"/>
        </w:rPr>
      </w:r>
      <w:r>
        <w:rPr>
          <w:lang w:val="pt_PT" w:bidi="pt_PT"/>
        </w:rPr>
        <w:t>Enquanto eles estão caminhando, Jesus ensina e fala aos seus discípulos sobre o sofrimento que acontecerá com ele. Ele diz que será “dado” ou “entregue” nas mãos dos homens. Muitos estudiosos pensam que Jesus está falando sobre Judas o traindo. No entanto, a maioria dos estudiosos pensa que Jesus está falando sobre Deus dando o controle a homens poderosos para julgar Jesus e executá-lo. Seus discípulos não entendem o que Jesus está dizendo, mas têm medo de perguntar mais sobre isso. Talvez eles estejam preocupados com o que acontecerá, ou talvez não queiram que Jesus os repreenda, como ele repreendeu Pedro antes.</w:t>
      </w:r>
    </w:p>
    <w:p>
      <w:pPr/>
      <w:r>
        <w:rPr>
          <w:lang w:val="pt_PT" w:bidi="pt_PT"/>
        </w:rPr>
      </w:r>
      <w:r>
        <w:rPr>
          <w:lang w:val="pt_PT" w:bidi="pt_PT"/>
        </w:rPr>
        <w:t>Então, Jesus e seus discípulos chegaram a Cafarnaum, onde haviam ficado muitas vezes antes. Como de costume, foram para uma casa onde poderiam ficar sozinhos para conversar. Jesus pergunta a seus discípulos o que eles estavam discutindo no caminho para Cafarnaum. Nenhum dos discípulos queria responder a Jesus, porque estavam discutindo quem deles era o maior. Jesus sentou-se e chamou seus discípulos para se aproximar e ouvir. Essa é a maneira que os mestres judeus chamavam seus discípulos. Essa é a segunda vez que Jesus contou aos discípulos sobre a morte iminente de Jesus. Ambas as vezes, os discípulos responderam rejeitando a ideia, ou sendo orgulhosos. Jesus novamente começa a ensinar os discípulos sobre humildade e ser um servo dos outros.</w:t>
      </w:r>
    </w:p>
    <w:p>
      <w:pPr/>
      <w:r>
        <w:rPr>
          <w:lang w:val="pt_PT" w:bidi="pt_PT"/>
        </w:rPr>
      </w:r>
      <w:r>
        <w:rPr>
          <w:lang w:val="pt_PT" w:bidi="pt_PT"/>
        </w:rPr>
        <w:t>Pare aqui e, como um grupo, discuta essa questão: fale sobre alguém que você conhece, quem é um verdadeiro servo dos outros, quem é humilde e não busca as coisas para si mesmo. Pause este áudio aqui.</w:t>
      </w:r>
    </w:p>
    <w:p>
      <w:pPr/>
      <w:r>
        <w:rPr>
          <w:lang w:val="pt_PT" w:bidi="pt_PT"/>
        </w:rPr>
      </w:r>
      <w:r>
        <w:rPr>
          <w:lang w:val="pt_PT" w:bidi="pt_PT"/>
        </w:rPr>
        <w:t>Primeiro, Jesus fala com seus discípulos sobre a discussão deles sobre quem é o mais importante entre eles. Os discípulos de Jesus acreditam no que sua cultura lhes ensinou, que cada um deve tentar ser o maior dos discípulos. Mas Jesus responde de uma maneira surpreendente. Ele vai contra o que sua cultura ensinou, ou seja, quem quer ser primeiro, ou maior, deve ser o último. Jesus explica essa ideia, trazendo uma criança para ficar entre eles, e depois abraça a criança para mostrar amor por ela. As crianças não eram tratadas como importantes ou significativas naquela cultura. Jesus queria mostrar aos discípulos que eles devem servir, receber e cuidar de pessoas sem importância, em vez de tentar estar em uma posição proeminente. Ele diz aos seus discípulos que as pessoas que cuidam dessas crianças estão mostrando seu amor por Jesus e pelo próprio Deus.</w:t>
      </w:r>
    </w:p>
    <w:p>
      <w:pPr/>
      <w:r>
        <w:rPr>
          <w:lang w:val="pt_PT" w:bidi="pt_PT"/>
        </w:rPr>
      </w:r>
      <w:r>
        <w:rPr>
          <w:lang w:val="pt_PT" w:bidi="pt_PT"/>
        </w:rPr>
        <w:t>Os discípulos fizeram uma pergunta a Jesus sobre algo que eles não entenderam. Eles viram um homem expulsar demônios no nome de Jesus, o que significa que ele os expulsava com a autoridade de Jesus. Os discípulos disseram ao homem para parar, porque ele não era um dos discípulos mais próximos de Jesus. Pouco antes dessa história, os discípulos ficaram surpresos por não haverem conseguido expulsar um demônio. Portanto, eles provavelmente ficaram confusos pelo fato desse homem conseguir. Jesus diz aos seus discípulos que eles devem aceitar esse homem, porque devem aceitar qualquer um que o segue. Há dois tipos de pessoas: aqueles que seguem Jesus e aqueles que não seguem. Jesus diz que esse homem que expulsava demônios em nome de Jesus não falaria mal rapidamente sobre Jesus. Jesus está dizendo que alguém não pode ser hostil e amigável ao mesmo tempo. Jesus explica isso com essa importante declaração: se alguém der a eles um copo de água porque eles pertencem ao Messias, ou Cristo, ele será recompensado. Jesus estava mostrando que um gesto que parece sem importância para nós, não é sem importância para Deus. Israel era um país quente, e oferecer água era uma maneira importante de receber as pessoas.</w:t>
      </w:r>
    </w:p>
    <w:p>
      <w:pPr/>
      <w:r>
        <w:rPr>
          <w:lang w:val="pt_PT" w:bidi="pt_PT"/>
        </w:rPr>
      </w:r>
      <w:r>
        <w:rPr>
          <w:lang w:val="pt_PT" w:bidi="pt_PT"/>
        </w:rPr>
        <w:t>Pare aqui e, como um grupo, discuta essa questão: como sua cultura mostra às pessoas que elas são bem-vindas, na cidade e nas casas? Pause este áudio aqui.</w:t>
      </w:r>
    </w:p>
    <w:p>
      <w:pPr/>
      <w:r>
        <w:rPr>
          <w:lang w:val="pt_PT" w:bidi="pt_PT"/>
        </w:rPr>
      </w:r>
      <w:r>
        <w:rPr>
          <w:lang w:val="pt_PT" w:bidi="pt_PT"/>
        </w:rPr>
        <w:t>Jesus refere-se novamente à criança que ele havia colocado do grupo antes. É errado fazer com que qualquer um que confia em Jesus “tropece”, ou seja, que desobedeça a Deus. Jesus quer enfatizar isso. Ele diz que é melhor ser jogado no mar com uma grande pedra de moinho amarrada ao pescoço e morrer, do que fazer com que alguém peque, ou perca a fé em Deus. Essa pedra de moinho é especificamente aquela que um burro tinha que girar, porque era muito grande. Era usada para moer farinha. Naquela época, os judeus consideravam uma morte sem sepultamento, incluindo a morte no mar, como o pior tipo de morte.</w:t>
      </w:r>
    </w:p>
    <w:p>
      <w:pPr/>
      <w:r>
        <w:rPr>
          <w:lang w:val="pt_PT" w:bidi="pt_PT"/>
        </w:rPr>
      </w:r>
      <w:r>
        <w:rPr>
          <w:lang w:val="pt_PT" w:bidi="pt_PT"/>
        </w:rPr>
        <w:t>Pare aqui e, como um grupo, olhe para uma imagem de uma pedra de moinho. Pause este áudio aqui.</w:t>
      </w:r>
    </w:p>
    <w:p>
      <w:pPr/>
      <w:r>
        <w:rPr>
          <w:lang w:val="pt_PT" w:bidi="pt_PT"/>
        </w:rPr>
      </w:r>
      <w:r>
        <w:rPr>
          <w:lang w:val="pt_PT" w:bidi="pt_PT"/>
        </w:rPr>
        <w:t>Jesus fala sobre mãos, pés e olhos, fazendo as pessoas pecarem. Essas diferentes partes do corpo representam as coisas específicas que as pessoas podem fazer errado. As mãos, os pés e os olhos não podem agir independentemente de alguém, mas são instrumentos que as pessoas podem usar para pecar contra Deus. Jesus não está dizendo às pessoas para literalmente cortar seus braços ou pernas. Alguns judeus acreditavam que seriam ressuscitados exatamente da maneira como morreram, com os membros faltando. Pode ser por isso que Jesus diz que é melhor entrar na vida, ou na vida depois da ressureição, sem um membro, do que ter todos os seus membros e ser jogado no “inferno”, ou “Geena”. Os judeus sabiam que, se eles pecassem contra Deus, seriam punidos e enviados para o “inferno”, ou “Geena”. Havia um vale chamado “Geena” ao lado de Jerusalém, onde os antigos sacrificaram crianças. Mais tarde, os judeus jogavam seu lixo lá, e o lixo era destruído por vermes e fogo. Esse vale se tornou o símbolo de um lugar de punição. Os profetas judeus descreviam o inferno, ou o lugar de punição, como um lugar onde os vermes e os incêndios consumiam as pessoas para sempre.</w:t>
      </w:r>
    </w:p>
    <w:p>
      <w:pPr/>
      <w:r>
        <w:rPr>
          <w:lang w:val="pt_PT" w:bidi="pt_PT"/>
        </w:rPr>
      </w:r>
      <w:r>
        <w:rPr>
          <w:lang w:val="pt_PT" w:bidi="pt_PT"/>
        </w:rPr>
        <w:t>Pare aqui e, como um grupo, discuta essa pergunta: como as pessoas em sua cultura descrevem o inferno, ou punição eterna. Quais são as diferentes crenças que as pessoas têm sobre morte, inferno e ressurreição? Pause este áudio aqui.</w:t>
      </w:r>
    </w:p>
    <w:p>
      <w:pPr/>
      <w:r>
        <w:rPr>
          <w:lang w:val="pt_PT" w:bidi="pt_PT"/>
        </w:rPr>
      </w:r>
      <w:r>
        <w:rPr>
          <w:lang w:val="pt_PT" w:bidi="pt_PT"/>
        </w:rPr>
        <w:t>Por fim, Jesus fala sobre um tipo diferente de fogo. Os judeus faziam sacrifícios queimados a Deus em seu templo. Eles tinham que trazer sal com seus sacrifícios, que eram queimados em um altar. O sal adicionava sabor e preservava a carne. O sal do qual Jesus fala, representa nosso compromisso com Jesus e o compartilhamento as boas novas sobre Jesus. “Ser salgado com fogo” significa que as pessoas sofreriam perseguição e se tornariam como um sacrifício a Deus por estarem comprometidas com Ele. Seu compromisso, perseguição e sofrimento mostrariam que as boas novas de Deus são reais. Mas parte do sal não é puro e, então, não funciona bem, assim como às vezes perdemos nosso compromisso com Jesus. Mas se nos mantivermos comprometidos com Jesus, continuaremos a amar-nos uns aos outros. Enquanto nos amarmos, estaremos em paz uns com os outros e não em discórdias e lutas. Jesus traz a conversa de volta à questão original do início dessa história, quando os discípulos tentavam decidir quem era o maior. Jesus diz aos seus discípulos que viver em paz uns com os outros é o mais importante.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9.30–50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é composta de três cenas.</w:t>
      </w:r>
    </w:p>
    <w:p>
      <w:pPr/>
      <w:r>
        <w:rPr>
          <w:lang w:val="pt_PT" w:bidi="pt_PT"/>
        </w:rPr>
      </w:r>
      <w:r>
        <w:rPr>
          <w:b/>
          <w:lang w:val="pt_PT" w:bidi="pt_PT"/>
        </w:rPr>
        <w:t>Na primeira cena:</w:t>
      </w:r>
      <w:r>
        <w:rPr>
          <w:lang w:val="pt_PT" w:bidi="pt_PT"/>
        </w:rPr>
        <w:t xml:space="preserve"> Jesus e seus discípulos viajam pela Galileia. Jesus não quer que ninguém saiba que ele está lá, para que ele possa passar algum tempo ensinando seus discípulos. Ele diz que ele será traído e morto, mas três dias depois vai se levantar dos mortos. Os discípulos estão temerosos de perguntar a Jesus o que ele quer dizer.</w:t>
      </w:r>
    </w:p>
    <w:p>
      <w:pPr/>
      <w:r>
        <w:rPr>
          <w:lang w:val="pt_PT" w:bidi="pt_PT"/>
        </w:rPr>
      </w:r>
      <w:r>
        <w:rPr>
          <w:b/>
          <w:lang w:val="pt_PT" w:bidi="pt_PT"/>
        </w:rPr>
        <w:t>Na segunda cena:</w:t>
      </w:r>
      <w:r>
        <w:rPr>
          <w:lang w:val="pt_PT" w:bidi="pt_PT"/>
        </w:rPr>
        <w:t xml:space="preserve"> Jesus e seus discípulos chegam a Cafarnaum e entram em uma casa. Jesus pergunta aos seus discípulos sobre o que eles estavam falando no caminho, mas eles não respondem, porque haviam discutido sobre qual deles era o maior. Jesus chama os discípulos e diz que quem quer ser o primeiro deve se tornar o último, e ser o servo de todos os outros. Jesus toma uma criança e diz: “Qualquer um que receba uma criança como esta, acolhe a mim e recebe meu pai, que me enviou”.</w:t>
      </w:r>
    </w:p>
    <w:p>
      <w:pPr/>
      <w:r>
        <w:rPr>
          <w:lang w:val="pt_PT" w:bidi="pt_PT"/>
        </w:rPr>
      </w:r>
      <w:r>
        <w:rPr>
          <w:b/>
          <w:lang w:val="pt_PT" w:bidi="pt_PT"/>
        </w:rPr>
        <w:t>Na terceira cena:</w:t>
      </w:r>
      <w:r>
        <w:rPr>
          <w:lang w:val="pt_PT" w:bidi="pt_PT"/>
        </w:rPr>
        <w:t xml:space="preserve"> João diz que eles viram alguém expulsar espíritos malignos no nome de Jesus e disse a ele para parar, uma vez que ele não era um dos discípulos de Jesus. Jesus diz: “Não o impeçam! Qualquer um que faça milagres em meu nome não poderá falar mal sobre mim em seguida. Qualquer um que não é contra nós, é por nós. Qualquer um que lhes dê um simples copo de água por minha causa, será recompensado”.</w:t>
      </w:r>
    </w:p>
    <w:p>
      <w:pPr/>
      <w:r>
        <w:rPr>
          <w:lang w:val="pt_PT" w:bidi="pt_PT"/>
        </w:rPr>
      </w:r>
      <w:r>
        <w:rPr>
          <w:lang w:val="pt_PT" w:bidi="pt_PT"/>
        </w:rPr>
        <w:t>Jesus prossegue ensinando-os. Ele diz: “É melhor ser jogado no mar com um grande peso ao pescoço do que fazer com que alguém peque. É melhor perder uma parte do corpo, mas viver para sempre com Deus como seu Rei, do que ter todas as partes do seu corpo e ser jogado no inferno, onde há vermes e fogo interminável. “Todos serão testados. O sal é bom para tempero, mas, se o sal perder seu sabor, como pode se tornar salgado novamente? Vocês devem ser como sal uns com os outros e viver em paz uns com os outros”.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João, um dos discípulos de Jesus, mencionado por nome</w:t>
      </w:r>
    </w:p>
    <w:p>
      <w:pPr>
        <w:pStyle w:val="ListBullet"/>
        <w:spacing w:line="240" w:lineRule="auto"/>
        <w:ind w:left="720"/>
      </w:pPr>
      <w:r>
        <w:rPr>
          <w:lang w:val="pt_PT" w:bidi="pt_PT"/>
        </w:rPr>
      </w:r>
      <w:r>
        <w:rPr>
          <w:lang w:val="pt_PT" w:bidi="pt_PT"/>
        </w:rPr>
        <w:t>Uma criança pequena</w:t>
      </w:r>
    </w:p>
    <w:p>
      <w:pPr/>
      <w:r>
        <w:rPr>
          <w:lang w:val="pt_PT" w:bidi="pt_PT"/>
        </w:rPr>
      </w:r>
      <w:r>
        <w:rPr>
          <w:lang w:val="pt_PT" w:bidi="pt_PT"/>
        </w:rPr>
        <w:t>Como um grupo, preste atenção a essas partes do contexto da passagem: durante a primeira parte da passagem, Jesus e os discípulos estão caminhando de volta da área de Cesareia de Filipe para Cafarnaum, através da Galileia. Quando eles chegam a Cafarnaum, eles entram em uma casa e lá têm o resto de sua conversa.</w:t>
      </w:r>
    </w:p>
    <w:p>
      <w:pPr/>
      <w:r>
        <w:rPr>
          <w:lang w:val="pt_PT" w:bidi="pt_PT"/>
        </w:rPr>
      </w:r>
      <w:r>
        <w:rPr>
          <w:lang w:val="pt_PT" w:bidi="pt_PT"/>
        </w:rPr>
        <w:t>Pare e, como um grupo, olhe para um mapa de Cesareia de Filipe para Cafarnaum. Olhe para a rota que Jesus e seus discípulos podem ter tomado enquanto caminhavam. Pause este áudio aqui.</w:t>
      </w:r>
    </w:p>
    <w:p>
      <w:pPr/>
      <w:r>
        <w:rPr>
          <w:lang w:val="pt_PT" w:bidi="pt_PT"/>
        </w:rPr>
      </w:r>
      <w:r>
        <w:rPr>
          <w:lang w:val="pt_PT" w:bidi="pt_PT"/>
        </w:rPr>
        <w:t>Ao viajarem, Jesus diz aos seus discípulos que vai morrer e se levantar dos mortos. Seus discípulos não o entendem, e ficam com medo de fazer perguntas a ele.</w:t>
      </w:r>
    </w:p>
    <w:p>
      <w:pPr/>
      <w:r>
        <w:rPr>
          <w:lang w:val="pt_PT" w:bidi="pt_PT"/>
        </w:rPr>
      </w:r>
      <w:r>
        <w:rPr>
          <w:lang w:val="pt_PT" w:bidi="pt_PT"/>
        </w:rPr>
        <w:t>Quando eles chegam a Cafarnaum, eles entram em uma casa. É provável que essa seja a casa de Pedro, onde Jesus muitas vezes ficava. Jesus pergunta aos seus discípulos: “Sobre o que vocês estavam falando no caminho?”. Como eles estavam falando sobre qual deles é o maior, não respondem. Jesus chama os discípulos e começa a ensiná-los. Jesus ensina sobre vários assuntos, mas todos eles estão relacionados entre si. Jesus provavelmente usa ajudas à memória, como repetição de palavras e ideias, para ajudar a conectar os ensinamentos. Ele menciona crianças pequenas mais de uma vez, fala sobre fazer as coisas “em seu nome”, ele lista partes do corpo que fazem as pessoas pecarem, e repete ideias como “inferno”, “Reino de Deus”, “fogo” e “sal”.</w:t>
      </w:r>
    </w:p>
    <w:p>
      <w:pPr/>
      <w:r>
        <w:rPr>
          <w:lang w:val="pt_PT" w:bidi="pt_PT"/>
        </w:rPr>
      </w:r>
      <w:r>
        <w:rPr>
          <w:lang w:val="pt_PT" w:bidi="pt_PT"/>
        </w:rPr>
        <w:t>Pare aqui e, como um grupo, discuta essa questão: ouçam Marcos 9.35–50 novamente. Quais palavras e ideias você ouve Jesus repetir? Discuta quais as diferenças e semelhanças em relação à maneira que os mestres religiosos em sua cultura ensinam. Pause este áudio aqui.</w:t>
      </w:r>
    </w:p>
    <w:p>
      <w:pPr/>
      <w:r>
        <w:rPr>
          <w:lang w:val="pt_PT" w:bidi="pt_PT"/>
        </w:rPr>
      </w:r>
      <w:r>
        <w:rPr>
          <w:lang w:val="pt_PT" w:bidi="pt_PT"/>
        </w:rPr>
        <w:t>Jesus diz que o maior será aquele que ocupa o último lugar e se torna o servo de todos os outros. Ele toma uma criança em seus braços e diz que qualquer um que recebe uma criança em seu nome, recebe a ele, e qualquer um que o recebe, recebe ao Pai que o enviou.</w:t>
      </w:r>
    </w:p>
    <w:p>
      <w:pPr/>
      <w:r>
        <w:rPr>
          <w:lang w:val="pt_PT" w:bidi="pt_PT"/>
        </w:rPr>
      </w:r>
      <w:r>
        <w:rPr>
          <w:lang w:val="pt_PT" w:bidi="pt_PT"/>
        </w:rPr>
        <w:t>João diz que eles haviam visto um homem expulsar demônios no nome de Jesus, e eles haviam dito para ele parar, uma vez que ele não era um dos discípulos. Preste atenção ao fluxo de pensamentos e exemplos no ensinamento de Jesus. Jesus diz: “Não o impeçam! Qualquer um que faça milagres em meu nome não poderá falar mal sobre mim em seguida. Qualquer um que não é contra nós, é por nós. Qualquer um que lhes dê um simples copo de água por minha causa, será recompensado”.</w:t>
      </w:r>
    </w:p>
    <w:p>
      <w:pPr/>
      <w:r>
        <w:rPr>
          <w:lang w:val="pt_PT" w:bidi="pt_PT"/>
        </w:rPr>
      </w:r>
      <w:r>
        <w:rPr>
          <w:lang w:val="pt_PT" w:bidi="pt_PT"/>
        </w:rPr>
        <w:t>Pare aqui e, como um grupo, discuta para quem você pode dar um copo de água. Em sua cultura, isso pode parecer que você está levando comida para alguém que está precisando, ou trazendo para alguém uma bebida refrescante, se estiver quente, ou um manto, se estiver frio. Isso poderia ser receber alguém em sua casa para uma refeição. Pode significar trazer alguma comida ou roupas para alguém que pode ter uma necessidade. Quando você terminar de discutir, decida para quem você fará isso, e faça-o. Pause este áudio aqui.</w:t>
      </w:r>
    </w:p>
    <w:p>
      <w:pPr/>
      <w:r>
        <w:rPr>
          <w:lang w:val="pt_PT" w:bidi="pt_PT"/>
        </w:rPr>
      </w:r>
      <w:r>
        <w:rPr>
          <w:lang w:val="pt_PT" w:bidi="pt_PT"/>
        </w:rPr>
        <w:t>Jesus prossegue ensinando-os. Ele diz: “É melhor ser jogado no mar com um grande peso ao pescoço do que fazer com que alguém peque".</w:t>
      </w:r>
    </w:p>
    <w:p>
      <w:pPr/>
      <w:r>
        <w:rPr>
          <w:lang w:val="pt_PT" w:bidi="pt_PT"/>
        </w:rPr>
      </w:r>
      <w:r>
        <w:rPr>
          <w:lang w:val="pt_PT" w:bidi="pt_PT"/>
        </w:rPr>
        <w:t>Pare aqui e, como um grupo, olhe novamente para a imagem da pedra de moinho. Pause este áudio aqui.</w:t>
      </w:r>
    </w:p>
    <w:p>
      <w:pPr/>
      <w:r>
        <w:rPr>
          <w:lang w:val="pt_PT" w:bidi="pt_PT"/>
        </w:rPr>
      </w:r>
      <w:r>
        <w:rPr>
          <w:lang w:val="pt_PT" w:bidi="pt_PT"/>
        </w:rPr>
        <w:t xml:space="preserve">É melhor perder uma parte do corpo, mas viver para sempre com Deus como seu Rei, do que ter todas as partes do seu corpo e ser jogado no inferno, onde há vermes e fogo interminável. “Todos serão testados. Jesus diz que todos serão </w:t>
      </w:r>
      <w:r>
        <w:rPr>
          <w:b/>
          <w:lang w:val="pt_PT" w:bidi="pt_PT"/>
        </w:rPr>
        <w:t>testados com fogo</w:t>
      </w:r>
      <w:r>
        <w:rPr>
          <w:lang w:val="pt_PT" w:bidi="pt_PT"/>
        </w:rPr>
        <w:t xml:space="preserve"> ou </w:t>
      </w:r>
      <w:r>
        <w:rPr>
          <w:b/>
          <w:lang w:val="pt_PT" w:bidi="pt_PT"/>
        </w:rPr>
        <w:t>salgados com fogo</w:t>
      </w:r>
      <w:r>
        <w:rPr>
          <w:lang w:val="pt_PT" w:bidi="pt_PT"/>
        </w:rPr>
        <w:t>. Os judeus faziam ofertas, ou sacrifícios queimados, a Deus em seu templo. Eles tinham que trazer sal com seus sacrifícios, que eram queimados em um altar, porque os sacrifícios eram carne e o sal adicionava sabor e preservava a carne. O sal do qual Jesus fala, representa nosso compromisso com Jesus e o compartilhamento as boas novas sobre Jesus. “Ser salgado com fogo” significa que as pessoas sofreriam perseguição e se tornariam como um sacrifício a Deus por estarem comprometidas com Ele. Você pode adotar outras traduções e dizer que todos serão testados por fogo se for difícil dizer que todos serão salgados por fogo.</w:t>
      </w:r>
    </w:p>
    <w:p>
      <w:pPr/>
      <w:r>
        <w:rPr>
          <w:lang w:val="pt_PT" w:bidi="pt_PT"/>
        </w:rPr>
      </w:r>
      <w:r>
        <w:rPr>
          <w:lang w:val="pt_PT" w:bidi="pt_PT"/>
        </w:rPr>
        <w:t>Então Jesus diz: "O sal é bom para temperar, mas, se o sal perder seu sabor, como pode se tornar salgado novamente?" Vocês devem ser como sal uns com os outros e viver em paz uns com os outros”.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9.30–50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João, um dos discípulos de Jesus, mencionado por nome</w:t>
      </w:r>
    </w:p>
    <w:p>
      <w:pPr>
        <w:pStyle w:val="ListBullet"/>
        <w:spacing w:line="240" w:lineRule="auto"/>
        <w:ind w:left="720"/>
      </w:pPr>
      <w:r>
        <w:rPr>
          <w:lang w:val="pt_PT" w:bidi="pt_PT"/>
        </w:rPr>
      </w:r>
      <w:r>
        <w:rPr>
          <w:lang w:val="pt_PT" w:bidi="pt_PT"/>
        </w:rPr>
        <w:t>Uma criança pequena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viajam pela Galileia. Ao viajarem, Jesus diz que ele vai ser traído, morto e se levantar dos mortos. Os discípulos estão temerosos de perguntar-lhe o que ele quer dizer.</w:t>
      </w:r>
    </w:p>
    <w:p>
      <w:pPr/>
      <w:r>
        <w:rPr>
          <w:lang w:val="pt_PT" w:bidi="pt_PT"/>
        </w:rPr>
      </w:r>
      <w:r>
        <w:rPr>
          <w:lang w:val="pt_PT" w:bidi="pt_PT"/>
        </w:rPr>
        <w:t>Pause o drama. Pergunte aos atores que interpretam os discípulos: “O que vocês estão sentindo ou pensando?”. Por que estão com medo de perguntar a Jesus o que ele quer dizer?”. Você pode ouvir coisas como: “Temos medo do que Jesus quer dizer”, “Estamos confusos e não entendemos o que Jesus quer dizer”, ou “Lembramos da última vez que falamos sobre isso com Jesus e Jesus repreendeu Pedro. Por isso, temos medo de perguntar a Jesus o que ele quer dizer”. Continue o drama.</w:t>
      </w:r>
    </w:p>
    <w:p>
      <w:pPr/>
      <w:r>
        <w:rPr>
          <w:lang w:val="pt_PT" w:bidi="pt_PT"/>
        </w:rPr>
      </w:r>
      <w:r>
        <w:rPr>
          <w:lang w:val="pt_PT" w:bidi="pt_PT"/>
        </w:rPr>
        <w:t>Quando chegam a Cafarnaum, vão para uma casa. Jesus pergunta sobre o que eles estavam falando no caminho. Os discípulos estavam discutindo sobre qual deles era o maior, por isso não respondem. Jesus chama seus discípulos para si. Ele diz que o maior é a pessoa que escolhe ser a última e que age como servo dos outros. Jesus toma uma criança em seus braços e diz que qualquer um que recebe uma criança em seu nome, recebe a ele, e qualquer um que o recebe, recebe ao Pai que o enviou.</w:t>
      </w:r>
    </w:p>
    <w:p>
      <w:pPr/>
      <w:r>
        <w:rPr>
          <w:lang w:val="pt_PT" w:bidi="pt_PT"/>
        </w:rPr>
      </w:r>
      <w:r>
        <w:rPr>
          <w:lang w:val="pt_PT" w:bidi="pt_PT"/>
        </w:rPr>
        <w:t>Pause o drama. Pergunte aos atores que interpretam os discípulos: “O que vocês estão sentindo ou pensando?”. Você pode ouvir coisas como: “Envergonhado com o que estávamos discutindo” ou “Nossa compreensão sobre a maneira como o mundo funciona está sendo desafiada”. Pergunte ao ator que interpreta Jesus: “O que você está sentindo ou pensando?”. Você pode ouvir coisas como: “Estou curioso sobre o que eles estavam discutindo”, “Quero ensinar aos meus discípulos algo importante”, “Quero que eles aprendam a ser humildes”. Continue o drama.</w:t>
      </w:r>
    </w:p>
    <w:p>
      <w:pPr/>
      <w:r>
        <w:rPr>
          <w:lang w:val="pt_PT" w:bidi="pt_PT"/>
        </w:rPr>
      </w:r>
      <w:r>
        <w:rPr>
          <w:lang w:val="pt_PT" w:bidi="pt_PT"/>
        </w:rPr>
        <w:t>Um dos discípulos, João, diz que eles viram alguém expulsar demônios no nome de Jesus. Eles disseram ao homem para não expulsar demônios, uma vez que ele não era um dos discípulos de Jesus. Jesus diz: “Não façam isso! Ninguém que faz um milagre em meu nome pode falar mal sobre mim logo depois. Qualquer um que não é contra nós, é por nós. Se alguém lhes der um simples copo de água por minha causa, ele será recompensado”.</w:t>
      </w:r>
    </w:p>
    <w:p>
      <w:pPr/>
      <w:r>
        <w:rPr>
          <w:lang w:val="pt_PT" w:bidi="pt_PT"/>
        </w:rPr>
      </w:r>
      <w:r>
        <w:rPr>
          <w:lang w:val="pt_PT" w:bidi="pt_PT"/>
        </w:rPr>
        <w:t>Jesus refere-se novamente à criança, dizendo: “Mas se alguém fizer um desses pequenos tropeçar, seria melhor que fosse jogado no mar com um peso enorme no pescoço. É melhor você perder partes do corpo e viver para sempre, do que ter todas as partes do seu corpo e ir para o inferno, cheio de vermes e fogo. Todos serão testados com fogo. O sal é um bom tempero, mas se perder sua salinidade, como pode ser tornado salgado novamente? Vocês devem viver em paz uns com os outros”.</w:t>
      </w:r>
    </w:p>
    <w:p>
      <w:pPr/>
      <w:r>
        <w:rPr>
          <w:lang w:val="pt_PT" w:bidi="pt_PT"/>
        </w:rPr>
      </w:r>
      <w:r>
        <w:rPr>
          <w:lang w:val="pt_PT" w:bidi="pt_PT"/>
        </w:rPr>
        <w:t>Pause o drama. Pergunte aos atores que interpretam os discípulos: “O que vocês estão sentindo ou pensando?”. Você pode ouvir coisas como: “Curioso sobre esse ensinamento”, ou “Confuso. Será que realmente temos que cortar nossa mão ou pé?”. ou “Surpreso, Jesus está desafiando a maneira como pensamos que as coisas deveriam ser”.</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9.30–50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w:t>
      </w:r>
      <w:r>
        <w:rPr>
          <w:b/>
          <w:lang w:val="pt_PT" w:bidi="pt_PT"/>
        </w:rPr>
        <w:t>discípulos</w:t>
      </w:r>
      <w:r>
        <w:rPr>
          <w:lang w:val="pt_PT" w:bidi="pt_PT"/>
        </w:rPr>
        <w:t xml:space="preserve"> partiram de onde estavam e viajaram pela </w:t>
      </w:r>
      <w:r>
        <w:rPr>
          <w:b/>
          <w:lang w:val="pt_PT" w:bidi="pt_PT"/>
        </w:rPr>
        <w:t>Galileia</w:t>
      </w:r>
      <w:r>
        <w:rPr>
          <w:lang w:val="pt_PT" w:bidi="pt_PT"/>
        </w:rPr>
        <w:t xml:space="preserve">. Jesus não queria que ninguém soubesse que ele estava lá, porque queria passar um tempo com seus discípulos. Os discípulos são os seguidores mais próximos de Jesus. Galileia é uma região ou província de Israel. Use as mesmas palavras para discípulos e Galileia que você usou em outras partes de Marcos. Para mais informações sobre </w:t>
      </w:r>
      <w:r>
        <w:rPr>
          <w:b/>
          <w:lang w:val="pt_PT" w:bidi="pt_PT"/>
        </w:rPr>
        <w:t>discípulos</w:t>
      </w:r>
      <w:r>
        <w:rPr>
          <w:lang w:val="pt_PT" w:bidi="pt_PT"/>
        </w:rPr>
        <w:t xml:space="preserve"> e </w:t>
      </w:r>
      <w:r>
        <w:rPr>
          <w:b/>
          <w:lang w:val="pt_PT" w:bidi="pt_PT"/>
        </w:rPr>
        <w:t>Galileia</w:t>
      </w:r>
      <w:r>
        <w:rPr>
          <w:lang w:val="pt_PT" w:bidi="pt_PT"/>
        </w:rPr>
        <w:t>, consulte o Glossário Mestre.</w:t>
      </w:r>
    </w:p>
    <w:p>
      <w:pPr/>
      <w:r>
        <w:rPr>
          <w:lang w:val="pt_PT" w:bidi="pt_PT"/>
        </w:rPr>
      </w:r>
      <w:r>
        <w:rPr>
          <w:lang w:val="pt_PT" w:bidi="pt_PT"/>
        </w:rPr>
        <w:t xml:space="preserve">Jesus disse a seus discípulos: “O </w:t>
      </w:r>
      <w:r>
        <w:rPr>
          <w:b/>
          <w:lang w:val="pt_PT" w:bidi="pt_PT"/>
        </w:rPr>
        <w:t>Filho do Homem</w:t>
      </w:r>
      <w:r>
        <w:rPr>
          <w:lang w:val="pt_PT" w:bidi="pt_PT"/>
        </w:rPr>
        <w:t xml:space="preserve"> será traído e morto, mas se levantará dos mortos”. O Filho do Homem é o termo que Jesus usa com mais frequência para si mesmo. Descreve a pessoa a quem Deus deu toda autoridade. Traduza Filho do Homem da mesma maneira que você traduziu em passagens anteriores de Marcos. Para mais informações sobre </w:t>
      </w:r>
      <w:r>
        <w:rPr>
          <w:b/>
          <w:lang w:val="pt_PT" w:bidi="pt_PT"/>
        </w:rPr>
        <w:t>Filho do Homem</w:t>
      </w:r>
      <w:r>
        <w:rPr>
          <w:lang w:val="pt_PT" w:bidi="pt_PT"/>
        </w:rPr>
        <w:t>, consulte o Glossário principal.</w:t>
      </w:r>
    </w:p>
    <w:p>
      <w:pPr/>
      <w:r>
        <w:rPr>
          <w:lang w:val="pt_PT" w:bidi="pt_PT"/>
        </w:rPr>
      </w:r>
      <w:r>
        <w:rPr>
          <w:lang w:val="pt_PT" w:bidi="pt_PT"/>
        </w:rPr>
        <w:t xml:space="preserve">Mais tarde, eles chegaram a </w:t>
      </w:r>
      <w:r>
        <w:rPr>
          <w:b/>
          <w:lang w:val="pt_PT" w:bidi="pt_PT"/>
        </w:rPr>
        <w:t>Cafarnaum</w:t>
      </w:r>
      <w:r>
        <w:rPr>
          <w:lang w:val="pt_PT" w:bidi="pt_PT"/>
        </w:rPr>
        <w:t xml:space="preserve">. Cafarnaum era uma importante cidade comercial às margens do mar da Galileia. Traduza Cafarnaum da mesma maneira que você o fez em passagens anteriores de Marcos. Para mais informações sobre </w:t>
      </w:r>
      <w:r>
        <w:rPr>
          <w:b/>
          <w:lang w:val="pt_PT" w:bidi="pt_PT"/>
        </w:rPr>
        <w:t>Cafarnaum</w:t>
      </w:r>
      <w:r>
        <w:rPr>
          <w:lang w:val="pt_PT" w:bidi="pt_PT"/>
        </w:rPr>
        <w:t>, consulte o Glossário Mestre.</w:t>
      </w:r>
    </w:p>
    <w:p>
      <w:pPr/>
      <w:r>
        <w:rPr>
          <w:lang w:val="pt_PT" w:bidi="pt_PT"/>
        </w:rPr>
      </w:r>
      <w:r>
        <w:rPr>
          <w:lang w:val="pt_PT" w:bidi="pt_PT"/>
        </w:rPr>
        <w:t xml:space="preserve">Mais tarde, Jesus coloca uma criança no meio do grupo e diz: “Qualquer um que recebe uma criança como essa </w:t>
      </w:r>
      <w:r>
        <w:rPr>
          <w:b/>
          <w:lang w:val="pt_PT" w:bidi="pt_PT"/>
        </w:rPr>
        <w:t>em meu nome</w:t>
      </w:r>
      <w:r>
        <w:rPr>
          <w:lang w:val="pt_PT" w:bidi="pt_PT"/>
        </w:rPr>
        <w:t xml:space="preserve"> ou </w:t>
      </w:r>
      <w:r>
        <w:rPr>
          <w:b/>
          <w:lang w:val="pt_PT" w:bidi="pt_PT"/>
        </w:rPr>
        <w:t>em meu favor</w:t>
      </w:r>
      <w:r>
        <w:rPr>
          <w:lang w:val="pt_PT" w:bidi="pt_PT"/>
        </w:rPr>
        <w:t>, recebe a mim. Quando Jesus usa a frase em meu nome, ele está falando sobre seu poder ou autoridade para fazer algo. Use a mesma palavra ou frase para “em meu nome” ao longo de Marcos.</w:t>
      </w:r>
    </w:p>
    <w:p>
      <w:pPr/>
      <w:r>
        <w:rPr>
          <w:lang w:val="pt_PT" w:bidi="pt_PT"/>
        </w:rPr>
      </w:r>
      <w:r>
        <w:rPr>
          <w:lang w:val="pt_PT" w:bidi="pt_PT"/>
        </w:rPr>
        <w:t xml:space="preserve">Pare aqui e, como um grupo, discuta qual palavra ou frase você usará para </w:t>
      </w:r>
      <w:r>
        <w:rPr>
          <w:b/>
          <w:lang w:val="pt_PT" w:bidi="pt_PT"/>
        </w:rPr>
        <w:t>em meu nome</w:t>
      </w:r>
      <w:r>
        <w:rPr>
          <w:lang w:val="pt_PT" w:bidi="pt_PT"/>
        </w:rPr>
        <w:t>. Pause este áudio aqui.</w:t>
      </w:r>
    </w:p>
    <w:p>
      <w:pPr/>
      <w:r>
        <w:rPr>
          <w:lang w:val="pt_PT" w:bidi="pt_PT"/>
        </w:rPr>
      </w:r>
      <w:r>
        <w:rPr>
          <w:lang w:val="pt_PT" w:bidi="pt_PT"/>
        </w:rPr>
        <w:t>João pergunta a Jesus: “</w:t>
      </w:r>
      <w:r>
        <w:rPr>
          <w:b/>
          <w:lang w:val="pt_PT" w:bidi="pt_PT"/>
        </w:rPr>
        <w:t>Mestre</w:t>
      </w:r>
      <w:r>
        <w:rPr>
          <w:lang w:val="pt_PT" w:bidi="pt_PT"/>
        </w:rPr>
        <w:t xml:space="preserve">, vimos alguém usando seu nome para expulsar </w:t>
      </w:r>
      <w:r>
        <w:rPr>
          <w:b/>
          <w:lang w:val="pt_PT" w:bidi="pt_PT"/>
        </w:rPr>
        <w:t>demônios</w:t>
      </w:r>
      <w:r>
        <w:rPr>
          <w:lang w:val="pt_PT" w:bidi="pt_PT"/>
        </w:rPr>
        <w:t xml:space="preserve">”. </w:t>
      </w:r>
      <w:r>
        <w:rPr>
          <w:b/>
          <w:lang w:val="pt_PT" w:bidi="pt_PT"/>
        </w:rPr>
        <w:t>Mestre</w:t>
      </w:r>
      <w:r>
        <w:rPr>
          <w:lang w:val="pt_PT" w:bidi="pt_PT"/>
        </w:rPr>
        <w:t xml:space="preserve"> é um termo respeitoso usado para abordar alguém que era um mestre das coisas de Deus e que tinha discípulos. Use a mesma palavra para Instrutor que você usou em passagens anteriores. Nesta história, a palavra demônio é usada, mas ela significa a mesma coisa que espírito maligno ou impuro. </w:t>
      </w:r>
      <w:r>
        <w:rPr>
          <w:b/>
          <w:lang w:val="pt_PT" w:bidi="pt_PT"/>
        </w:rPr>
        <w:t>Espírito maligno</w:t>
      </w:r>
      <w:r>
        <w:rPr>
          <w:lang w:val="pt_PT" w:bidi="pt_PT"/>
        </w:rPr>
        <w:t xml:space="preserve"> ou </w:t>
      </w:r>
      <w:r>
        <w:rPr>
          <w:b/>
          <w:lang w:val="pt_PT" w:bidi="pt_PT"/>
        </w:rPr>
        <w:t>demônio</w:t>
      </w:r>
      <w:r>
        <w:rPr>
          <w:lang w:val="pt_PT" w:bidi="pt_PT"/>
        </w:rPr>
        <w:t xml:space="preserve"> refere-se a seres espirituais que são mensageiros e servos de Satanás como seus agentes, e estão sob sua autoridade. Esses seres espirituais têm o poder de oprimir um ser humano e até mesmo tomar controle dele. Use a mesma palavra para demônio que você usou em passagens anteriores.</w:t>
      </w:r>
    </w:p>
    <w:p>
      <w:pPr/>
      <w:r>
        <w:rPr>
          <w:lang w:val="pt_PT" w:bidi="pt_PT"/>
        </w:rPr>
      </w:r>
      <w:r>
        <w:rPr>
          <w:lang w:val="pt_PT" w:bidi="pt_PT"/>
        </w:rPr>
        <w:t xml:space="preserve">Jesus disse: “Não impeça esse homem. Ninguém que faz </w:t>
      </w:r>
      <w:r>
        <w:rPr>
          <w:b/>
          <w:lang w:val="pt_PT" w:bidi="pt_PT"/>
        </w:rPr>
        <w:t>milagres</w:t>
      </w:r>
      <w:r>
        <w:rPr>
          <w:lang w:val="pt_PT" w:bidi="pt_PT"/>
        </w:rPr>
        <w:t xml:space="preserve"> em meu nome ou com meu poder poderá, em seguida, falar mal de mim. Milagres são ações poderosas que apenas Deus pode realizar e que fazem as pessoas temerem a Ele. Use a mesma palavra para milagres que você usou em passagens anteriores. Para mais informações sobre </w:t>
      </w:r>
      <w:r>
        <w:rPr>
          <w:b/>
          <w:lang w:val="pt_PT" w:bidi="pt_PT"/>
        </w:rPr>
        <w:t>milagres</w:t>
      </w:r>
      <w:r>
        <w:rPr>
          <w:lang w:val="pt_PT" w:bidi="pt_PT"/>
        </w:rPr>
        <w:t>, consulte o Glossário Mestre.</w:t>
      </w:r>
    </w:p>
    <w:p>
      <w:pPr/>
      <w:r>
        <w:rPr>
          <w:lang w:val="pt_PT" w:bidi="pt_PT"/>
        </w:rPr>
      </w:r>
      <w:r>
        <w:rPr>
          <w:lang w:val="pt_PT" w:bidi="pt_PT"/>
        </w:rPr>
        <w:t xml:space="preserve">Jesus prossegue dizendo: “Se alguém lhe der um copo de água porque você pertence ao </w:t>
      </w:r>
      <w:r>
        <w:rPr>
          <w:b/>
          <w:lang w:val="pt_PT" w:bidi="pt_PT"/>
        </w:rPr>
        <w:t>Messias</w:t>
      </w:r>
      <w:r>
        <w:rPr>
          <w:lang w:val="pt_PT" w:bidi="pt_PT"/>
        </w:rPr>
        <w:t xml:space="preserve">, ou </w:t>
      </w:r>
      <w:r>
        <w:rPr>
          <w:b/>
          <w:lang w:val="pt_PT" w:bidi="pt_PT"/>
        </w:rPr>
        <w:t>Cristo</w:t>
      </w:r>
      <w:r>
        <w:rPr>
          <w:lang w:val="pt_PT" w:bidi="pt_PT"/>
        </w:rPr>
        <w:t xml:space="preserve">, essa pessoa será recompensada”. O nome Jesus significa “Deus salva”. Cristo é a palavra grega correspondente ao termo hebraico Messias, e significa alguém a quem Deus ungiu ou designou para alguma tarefa especial. No Antigo Testamento, os profetas, os sacerdotes e os reis eram todos ungidos para tarefas especiais. Jesus é tudo isso, mas Marcos entende Jesus como um rei designado por Deus para uma tarefa especial. Use a mesma palavra para demônio que você usou em passagens anteriores. Para mais informações sobre </w:t>
      </w:r>
      <w:r>
        <w:rPr>
          <w:b/>
          <w:lang w:val="pt_PT" w:bidi="pt_PT"/>
        </w:rPr>
        <w:t>Messias</w:t>
      </w:r>
      <w:r>
        <w:rPr>
          <w:lang w:val="pt_PT" w:bidi="pt_PT"/>
        </w:rPr>
        <w:t xml:space="preserve"> ou </w:t>
      </w:r>
      <w:r>
        <w:rPr>
          <w:b/>
          <w:lang w:val="pt_PT" w:bidi="pt_PT"/>
        </w:rPr>
        <w:t>Cristo</w:t>
      </w:r>
      <w:r>
        <w:rPr>
          <w:lang w:val="pt_PT" w:bidi="pt_PT"/>
        </w:rPr>
        <w:t>, consulte o Glossário Mestre.</w:t>
      </w:r>
    </w:p>
    <w:p>
      <w:pPr/>
      <w:r>
        <w:rPr>
          <w:lang w:val="pt_PT" w:bidi="pt_PT"/>
        </w:rPr>
      </w:r>
      <w:r>
        <w:rPr>
          <w:lang w:val="pt_PT" w:bidi="pt_PT"/>
        </w:rPr>
        <w:t xml:space="preserve">Jesus continua dizendo que, se fizermos que alguém que acredita nele cair em pecado, ou cometer um pecado, seria melhor ter uma grande </w:t>
      </w:r>
      <w:r>
        <w:rPr>
          <w:b/>
          <w:lang w:val="pt_PT" w:bidi="pt_PT"/>
        </w:rPr>
        <w:t>pedra de moinho</w:t>
      </w:r>
      <w:r>
        <w:rPr>
          <w:lang w:val="pt_PT" w:bidi="pt_PT"/>
        </w:rPr>
        <w:t xml:space="preserve"> pendurada no seu pescoço. Uma pedra de moinho tem cerca de 200 quilos. É circular, com um orifício no centro, e é usada para moagem de grãos. Um burro empurrava uma barra amarrada a uma pedra para girar a pedra de moinho.</w:t>
      </w:r>
    </w:p>
    <w:p>
      <w:pPr/>
      <w:r>
        <w:rPr>
          <w:lang w:val="pt_PT" w:bidi="pt_PT"/>
        </w:rPr>
      </w:r>
      <w:r>
        <w:rPr>
          <w:lang w:val="pt_PT" w:bidi="pt_PT"/>
        </w:rPr>
        <w:t>Pare aqui e mostre uma foto de uma pedra de moinho para sua equipe de tradução. Pause este áudio aqui.</w:t>
      </w:r>
    </w:p>
    <w:p>
      <w:pPr/>
      <w:r>
        <w:rPr>
          <w:lang w:val="pt_PT" w:bidi="pt_PT"/>
        </w:rPr>
      </w:r>
      <w:r>
        <w:rPr>
          <w:lang w:val="pt_PT" w:bidi="pt_PT"/>
        </w:rPr>
        <w:t xml:space="preserve">Jesus continua dizendo que devemos fazer o que for preciso para não pecar, até cortar a mão ou o pé. É melhor entrar na vida eterna com apenas um pé ou uma mão do que ser jogado no </w:t>
      </w:r>
      <w:r>
        <w:rPr>
          <w:b/>
          <w:lang w:val="pt_PT" w:bidi="pt_PT"/>
        </w:rPr>
        <w:t>inferno</w:t>
      </w:r>
      <w:r>
        <w:rPr>
          <w:lang w:val="pt_PT" w:bidi="pt_PT"/>
        </w:rPr>
        <w:t xml:space="preserve"> com dois pés ou duas mãos. Inferno é o nome do lugar aonde os incrédulos vão quando chegar o fim do mundo, para serem punidos. Satanás e seus anjos também vão para lá. Lá, haverá fogo que durará para sempre. Os profetas judeus descreviam o inferno, ou o lugar de punição, como um lugar onde os vermes e os incêndios consumiam as pessoas para sempre.</w:t>
      </w:r>
    </w:p>
    <w:p>
      <w:pPr/>
      <w:r>
        <w:rPr>
          <w:lang w:val="pt_PT" w:bidi="pt_PT"/>
        </w:rPr>
      </w:r>
      <w:r>
        <w:rPr>
          <w:lang w:val="pt_PT" w:bidi="pt_PT"/>
        </w:rPr>
        <w:t xml:space="preserve">Pare aqui e, como um grupo, discuta qual palavra ou frase você usará para </w:t>
      </w:r>
      <w:r>
        <w:rPr>
          <w:b/>
          <w:lang w:val="pt_PT" w:bidi="pt_PT"/>
        </w:rPr>
        <w:t>inferno</w:t>
      </w:r>
      <w:r>
        <w:rPr>
          <w:lang w:val="pt_PT" w:bidi="pt_PT"/>
        </w:rPr>
        <w:t xml:space="preserve">. Procure a palavra </w:t>
      </w:r>
      <w:r>
        <w:rPr>
          <w:b/>
          <w:lang w:val="pt_PT" w:bidi="pt_PT"/>
        </w:rPr>
        <w:t>inferno</w:t>
      </w:r>
      <w:r>
        <w:rPr>
          <w:lang w:val="pt_PT" w:bidi="pt_PT"/>
        </w:rPr>
        <w:t xml:space="preserve"> no Glossário Mestre para mais informações. Pause este áudio aqui. Use a mesma palavra para inferno em todo o livro de Marcos.</w:t>
      </w:r>
    </w:p>
    <w:p>
      <w:pPr/>
      <w:r>
        <w:rPr>
          <w:lang w:val="pt_PT" w:bidi="pt_PT"/>
        </w:rPr>
      </w:r>
      <w:r>
        <w:rPr>
          <w:lang w:val="pt_PT" w:bidi="pt_PT"/>
        </w:rPr>
        <w:t xml:space="preserve">Use a mesma palavra para </w:t>
      </w:r>
      <w:r>
        <w:rPr>
          <w:b/>
          <w:lang w:val="pt_PT" w:bidi="pt_PT"/>
        </w:rPr>
        <w:t>vermes</w:t>
      </w:r>
      <w:r>
        <w:rPr>
          <w:lang w:val="pt_PT" w:bidi="pt_PT"/>
        </w:rPr>
        <w:t xml:space="preserve"> que você usaria para vermes que comem um corpo humano morto.</w:t>
      </w:r>
    </w:p>
    <w:p>
      <w:pPr/>
      <w:r>
        <w:rPr>
          <w:lang w:val="pt_PT" w:bidi="pt_PT"/>
        </w:rPr>
      </w:r>
      <w:r>
        <w:rPr>
          <w:lang w:val="pt_PT" w:bidi="pt_PT"/>
        </w:rPr>
        <w:t>Nesta história, Jesus está falando sobre muitos vermes.</w:t>
      </w:r>
    </w:p>
    <w:p>
      <w:pPr/>
      <w:r>
        <w:rPr>
          <w:lang w:val="pt_PT" w:bidi="pt_PT"/>
        </w:rPr>
      </w:r>
      <w:r>
        <w:rPr>
          <w:lang w:val="pt_PT" w:bidi="pt_PT"/>
        </w:rPr>
        <w:t xml:space="preserve">Jesus também fala sobre entrar no </w:t>
      </w:r>
      <w:r>
        <w:rPr>
          <w:b/>
          <w:lang w:val="pt_PT" w:bidi="pt_PT"/>
        </w:rPr>
        <w:t>reino de Deus</w:t>
      </w:r>
      <w:r>
        <w:rPr>
          <w:lang w:val="pt_PT" w:bidi="pt_PT"/>
        </w:rPr>
        <w:t xml:space="preserve">. Um reino é um lugar onde um rei governa um grupo de pessoas. O Reino de Deus no Novo Testamento se refere ao tempo em que Deus vem para governar — seu reinado e autoridade, que iniciam seu cumprimento com o ministério de Jesus na Terra e com as pessoas o aceitando. Mais tarde, o Reino perfeito virá. Use as mesmas palavras para reino de Deus que você usou em passagens anteriores. Para mais informações sobre o </w:t>
      </w:r>
      <w:r>
        <w:rPr>
          <w:b/>
          <w:lang w:val="pt_PT" w:bidi="pt_PT"/>
        </w:rPr>
        <w:t>reino de Deus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10:1–12</w:t>
      </w:r>
      <w:r>
        <w:rPr>
          <w:lang w:val="pt_PT" w:bidi="pt_PT"/>
        </w:rPr>
      </w:r>
    </w:p>
    <w:p>
      <w:pPr>
        <w:pStyle w:val="Heading3"/>
      </w:pPr>
      <w:r>
        <w:rPr>
          <w:lang w:val="pt_PT" w:bidi="pt_PT"/>
        </w:rPr>
        <w:t>Ouvir e Sentir</w:t>
      </w:r>
    </w:p>
    <w:p>
      <w:pPr/>
      <w:r>
        <w:rPr>
          <w:lang w:val="pt_PT" w:bidi="pt_PT"/>
        </w:rPr>
      </w:r>
      <w:r>
        <w:rPr>
          <w:lang w:val="pt_PT" w:bidi="pt_PT"/>
        </w:rPr>
        <w:t>Nesta etapa, ouçam Marcos 10.1–12 e guardem em seus corações.</w:t>
      </w:r>
    </w:p>
    <w:p>
      <w:pPr/>
      <w:r>
        <w:rPr>
          <w:lang w:val="pt_PT" w:bidi="pt_PT"/>
        </w:rPr>
      </w:r>
      <w:r>
        <w:rPr>
          <w:lang w:val="pt_PT" w:bidi="pt_PT"/>
        </w:rPr>
        <w:t>Ouça uma versão em áudio de Marcos 10.1–12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10.1–12 na tradução mais fácil de entender.</w:t>
      </w:r>
    </w:p>
    <w:p>
      <w:pPr/>
      <w:r>
        <w:rPr>
          <w:lang w:val="pt_PT" w:bidi="pt_PT"/>
        </w:rPr>
      </w:r>
      <w:r>
        <w:rPr>
          <w:lang w:val="pt_PT" w:bidi="pt_PT"/>
        </w:rPr>
        <w:t>Jesus deixou a Galileia e começou a viajar para o sul, em seu caminho para Jerusalém. Ele viajou pelas montanhas de Samaria e foi para o leste do Rio Jordão. Ele havia estado a leste do Rio Jordão antes, ao visitar João, seu primo. Não temos certeza da sequência exata em que ele foi para cada lugar. Mas sabemos que, provavelmente, em cada lugar que foi, uma multidão (ou, muitas pessoas), se reunia ao seu redor.</w:t>
      </w:r>
    </w:p>
    <w:p>
      <w:pPr/>
      <w:r>
        <w:rPr>
          <w:lang w:val="pt_PT" w:bidi="pt_PT"/>
        </w:rPr>
      </w:r>
      <w:r>
        <w:rPr>
          <w:lang w:val="pt_PT" w:bidi="pt_PT"/>
        </w:rPr>
        <w:t>Pare aqui e mostre um mapa da Galileia, da Judeia, de Samaria, e da área a leste do Rio Jordão, chama Perea. Pause este áudio aqui.</w:t>
      </w:r>
    </w:p>
    <w:p>
      <w:pPr/>
      <w:r>
        <w:rPr>
          <w:lang w:val="pt_PT" w:bidi="pt_PT"/>
        </w:rPr>
      </w:r>
      <w:r>
        <w:rPr>
          <w:lang w:val="pt_PT" w:bidi="pt_PT"/>
        </w:rPr>
        <w:t>Nesta passagem, Jesus também estava na área que o rei Herodes Antipas governava. João Batista pregou na mesma área onde o rei Herodes governava. João foi preso porque disse ao rei Herodes que seu divórcio e novo casamento com a esposa de seu irmão eram errados. Os fariseus, ou líderes religiosos judeus, queriam que Jesus parasse de ensinar. Sabiam que, se pudessem levar Jesus a dizer algo contra o rei Herodes, o rei prenderia Jesus também. Eles perguntaram a Jesus sua opinião sobre divórcio, ou quando um marido e esposa se separam permanentemente. Os diferentes tipos de líderes religiosos judeus acreditavam coisas diferentes sobre o que Moisés quis dizer em Deuteronômio, quando explicou as leis religiosas judaicas sobre o divórcio. No livro de Deuteronômio, Moisés disse que um homem pode se divorciar de sua esposa em certas situações. Na cultura judaica, um homem poderia se divorciar de sua esposa simplesmente escrevendo uma carta para ela diante de testemunhas. Não havia envolvimento legal do governo. Cada seita religiosa acreditava de forma diferente sobre quais eram boas razões para o divórcio. Alguns acreditavam que, se a mulher cometesse adultério, ou tivesse relações sexuais com alguém que não fosse seu marido, isso seria uma razão justificável para o divórcio. Outros acreditavam bastar que uma esposa desagradasse seu marido para que ele pudesse se divorciar dela. Outro grupo acredita que, se o marido encontrasse uma mulher mais agradável do que sua esposa, ele poderia se divorciar dela. Cada crença centrava-se em torno da culpa da mulher, ou da esposa. Os líderes religiosos estavam ouvindo atentamente a resposta de Jesus na esperança de que ele dissesse algo ofensivo ao rei Herodes, e fosse preso por isso.</w:t>
      </w:r>
    </w:p>
    <w:p>
      <w:pPr/>
      <w:r>
        <w:rPr>
          <w:lang w:val="pt_PT" w:bidi="pt_PT"/>
        </w:rPr>
      </w:r>
      <w:r>
        <w:rPr>
          <w:lang w:val="pt_PT" w:bidi="pt_PT"/>
        </w:rPr>
        <w:t>Pare aqui e, como um grupo, discuta essa pergunta: quais são as regras de sua cultura sobre casamento? Essas regras vêm de seus líderes religiosos, de seus líderes políticos, ou de seus líderes tribais? Há palavras diferentes para cada um desses tipos de regras? Pause este áudio aqui.</w:t>
      </w:r>
    </w:p>
    <w:p>
      <w:pPr/>
      <w:r>
        <w:rPr>
          <w:lang w:val="pt_PT" w:bidi="pt_PT"/>
        </w:rPr>
      </w:r>
      <w:r>
        <w:rPr>
          <w:lang w:val="pt_PT" w:bidi="pt_PT"/>
        </w:rPr>
        <w:t>Jesus não caiu na armadilha dos líderes religiosos. Em vez disso, fez uma pergunta sobre o que Moisés havia dito. Jesus não disse se o divórcio era ou não algo correto. Mas, Jesus concorda com Moisés. Moisés tolerava o divórcio porque as pessoas são más. Jesus disse que as pessoas têm "corações duros", o que significa que as pessoas não querem seguir a vontade de Deus. Moisés permite que o homem escreva a carta de divórcio para sua esposa, mas o divórcio não é uma coisa boa. Moisés escreveu essa lei para proteger as mulheres de maus casamentos, dando a elas uma forma de sair deles.</w:t>
      </w:r>
    </w:p>
    <w:p>
      <w:pPr/>
      <w:r>
        <w:rPr>
          <w:lang w:val="pt_PT" w:bidi="pt_PT"/>
        </w:rPr>
      </w:r>
      <w:r>
        <w:rPr>
          <w:lang w:val="pt_PT" w:bidi="pt_PT"/>
        </w:rPr>
        <w:t>Jesus lembra seus ouvintes sobre a criação, e como Deus projetou homens e mulheres. Ele quer mostrar a eles o ponto mais importante, que Deus planejou o casamento como uma união permanente entre marido e esposa. Ele planejou isso desde o início do mundo. Então, Jesus dá um mandamento: “Que ninguém separe, ou rompa, o que Deus uniu”. Jesus está mostrando aqui que ele é o Salvador Prometido, e ele tem a autoridade final de Deus neste assunto. Jesus mostra que ele não gosta do divórcio.</w:t>
      </w:r>
    </w:p>
    <w:p>
      <w:pPr/>
      <w:r>
        <w:rPr>
          <w:lang w:val="pt_PT" w:bidi="pt_PT"/>
        </w:rPr>
      </w:r>
      <w:r>
        <w:rPr>
          <w:lang w:val="pt_PT" w:bidi="pt_PT"/>
        </w:rPr>
        <w:t>Novamente, Jesus vai para uma casa e ensina seus discípulos quando eles estão sozinhos e longe das multidões. Jesus deixa claro que homens e mulheres cometem adultério quando se divorciam e se casam com alguém novamente. Antes de Jesus dizer isso, os líderes religiosos acreditavam que apenas as mulheres estavam pecando quando cometiam adultério contra os homens. Nesta declaração, Jesus coloca homens e mulheres no mesmo nível. Tanto homens como mulheres devem seguir as mesmas regras.</w:t>
      </w:r>
    </w:p>
    <w:p>
      <w:pPr/>
      <w:r>
        <w:rPr>
          <w:lang w:val="pt_PT" w:bidi="pt_PT"/>
        </w:rPr>
      </w:r>
      <w:r>
        <w:rPr>
          <w:lang w:val="pt_PT" w:bidi="pt_PT"/>
        </w:rPr>
        <w:t>Pare aqui e, como um grupo, discuta essa pergunta: quais são as regras de sua cultura sobre divórcio? O divórcio é aprovado por grupos religiosos, ou grupos políticos? O que as pessoas em sua cultura dizem sobre homens e mulheres quando se divorciam? Como eles são tratados?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10.1–12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viaja de Cafarnaum para a Judeia e multidões se reúnem em torno dele, como de costume. Jesus está a leste do Rio Jordão agora.</w:t>
      </w:r>
    </w:p>
    <w:p>
      <w:pPr/>
      <w:r>
        <w:rPr>
          <w:lang w:val="pt_PT" w:bidi="pt_PT"/>
        </w:rPr>
      </w:r>
      <w:r>
        <w:rPr>
          <w:b/>
          <w:lang w:val="pt_PT" w:bidi="pt_PT"/>
        </w:rPr>
        <w:t>Na segunda cena:</w:t>
      </w:r>
      <w:r>
        <w:rPr>
          <w:lang w:val="pt_PT" w:bidi="pt_PT"/>
        </w:rPr>
        <w:t xml:space="preserve"> os fariseus vêm e tentam enganar Jesus fazendo uma pergunta: um homem deve ser permitido se divorciar de sua esposa? Herodes se divorciou de sua esposa e se casou novamente, então os fariseus esperam que Jesus diga que Herodes é culpado. Os fariseus poderiam então usar isso para tentar se livrar de Jesus. Jesus os remete à lei de Moisés no Antigo Testamento. Ele prossegue falando sobre o propósito original de Deus para o casamento, e termina dizendo que Deus colocou maridos e esposas em casamento, e não devemos nos divorciar.</w:t>
      </w:r>
    </w:p>
    <w:p>
      <w:pPr/>
      <w:r>
        <w:rPr>
          <w:lang w:val="pt_PT" w:bidi="pt_PT"/>
        </w:rPr>
      </w:r>
      <w:r>
        <w:rPr>
          <w:b/>
          <w:lang w:val="pt_PT" w:bidi="pt_PT"/>
        </w:rPr>
        <w:t>Na terceira cena:</w:t>
      </w:r>
      <w:r>
        <w:rPr>
          <w:lang w:val="pt_PT" w:bidi="pt_PT"/>
        </w:rPr>
        <w:t xml:space="preserve"> Jesus entra em uma casa apenas com seus discípulos. É aqui que ele ensina mais coisas sobre o divórcio. Seus discípulos pedem que Jesus fale mais sobre o assunto. Jesus diz que homens e mulheres estão pecando por cometerem adultério quando se divorciam e se casam novamente.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multidões reunidas em torno de Jesus</w:t>
      </w:r>
    </w:p>
    <w:p>
      <w:pPr>
        <w:pStyle w:val="ListBullet"/>
        <w:spacing w:line="240" w:lineRule="auto"/>
        <w:ind w:left="720"/>
      </w:pPr>
      <w:r>
        <w:rPr>
          <w:lang w:val="pt_PT" w:bidi="pt_PT"/>
        </w:rPr>
      </w:r>
      <w:r>
        <w:rPr>
          <w:lang w:val="pt_PT" w:bidi="pt_PT"/>
        </w:rPr>
        <w:t>Fariseus (líderes religiosos)</w:t>
      </w:r>
    </w:p>
    <w:p>
      <w:pPr>
        <w:pStyle w:val="ListBullet"/>
        <w:spacing w:line="240" w:lineRule="auto"/>
        <w:ind w:left="720"/>
      </w:pPr>
      <w:r>
        <w:rPr>
          <w:lang w:val="pt_PT" w:bidi="pt_PT"/>
        </w:rPr>
      </w:r>
      <w:r>
        <w:rPr>
          <w:lang w:val="pt_PT" w:bidi="pt_PT"/>
        </w:rPr>
        <w:t>Um pai e uma mãe</w:t>
      </w:r>
    </w:p>
    <w:p>
      <w:pPr>
        <w:pStyle w:val="ListBullet"/>
        <w:spacing w:line="240" w:lineRule="auto"/>
        <w:ind w:left="720"/>
      </w:pPr>
      <w:r>
        <w:rPr>
          <w:lang w:val="pt_PT" w:bidi="pt_PT"/>
        </w:rPr>
      </w:r>
      <w:r>
        <w:rPr>
          <w:lang w:val="pt_PT" w:bidi="pt_PT"/>
        </w:rPr>
        <w:t>Um homem ou marido</w:t>
      </w:r>
    </w:p>
    <w:p>
      <w:pPr>
        <w:pStyle w:val="ListBullet"/>
        <w:spacing w:line="240" w:lineRule="auto"/>
        <w:ind w:left="720"/>
      </w:pPr>
      <w:r>
        <w:rPr>
          <w:lang w:val="pt_PT" w:bidi="pt_PT"/>
        </w:rPr>
      </w:r>
      <w:r>
        <w:rPr>
          <w:lang w:val="pt_PT" w:bidi="pt_PT"/>
        </w:rPr>
        <w:t>Uma mulher ou esposa</w:t>
      </w:r>
    </w:p>
    <w:p>
      <w:pPr>
        <w:pStyle w:val="ListBullet"/>
        <w:spacing w:line="240" w:lineRule="auto"/>
        <w:ind w:left="720"/>
      </w:pPr>
      <w:r>
        <w:rPr>
          <w:lang w:val="pt_PT" w:bidi="pt_PT"/>
        </w:rPr>
      </w:r>
      <w:r>
        <w:rPr>
          <w:lang w:val="pt_PT" w:bidi="pt_PT"/>
        </w:rPr>
        <w:t>O outro homem, ou mulher, com quem o marido ou a esposa se casa</w:t>
      </w:r>
    </w:p>
    <w:p>
      <w:pPr/>
      <w:r>
        <w:rPr>
          <w:lang w:val="pt_PT" w:bidi="pt_PT"/>
        </w:rPr>
      </w:r>
      <w:r>
        <w:rPr>
          <w:lang w:val="pt_PT" w:bidi="pt_PT"/>
        </w:rPr>
        <w:t>Como um grupo, preste atenção a essas partes do contexto da passagem: Jesus e seus discípulos deixaram a Galileia e se mudaram para o sul, através da Samaria, na região da Judeia, então Jesus vai para o leste, além do Rio Jordão. Essa área era conhecida como Pereia, onde o rei Herodes Antipas governava.</w:t>
      </w:r>
    </w:p>
    <w:p>
      <w:pPr/>
      <w:r>
        <w:rPr>
          <w:lang w:val="pt_PT" w:bidi="pt_PT"/>
        </w:rPr>
      </w:r>
      <w:r>
        <w:rPr>
          <w:lang w:val="pt_PT" w:bidi="pt_PT"/>
        </w:rPr>
        <w:t>Pare aqui e, como um grupo, olhe novamente para um mapa da área da Galileia, Judeia e do Rio Jordão. Pause este áudio aqui.</w:t>
      </w:r>
    </w:p>
    <w:p>
      <w:pPr/>
      <w:r>
        <w:rPr>
          <w:lang w:val="pt_PT" w:bidi="pt_PT"/>
        </w:rPr>
      </w:r>
      <w:r>
        <w:rPr>
          <w:lang w:val="pt_PT" w:bidi="pt_PT"/>
        </w:rPr>
        <w:t>Jesus está ensinando o grupo enquanto está viajando. É importante lembrar que a ação da história acontece quando Jesus está ensinando uma multidão. Essa história acontece na área que o rei Herodes governava. Portanto, a pergunta que os fariseus fazem a Jesus poderia tê-lo levado a ter problemas, ou poderia ter causado sua prisão.</w:t>
      </w:r>
    </w:p>
    <w:p>
      <w:pPr/>
      <w:r>
        <w:rPr>
          <w:lang w:val="pt_PT" w:bidi="pt_PT"/>
        </w:rPr>
      </w:r>
      <w:r>
        <w:rPr>
          <w:lang w:val="pt_PT" w:bidi="pt_PT"/>
        </w:rPr>
        <w:t>É importante descrever o diálogo entre Jesus e os fariseus. Jesus responde a eles, fazendo uma pergunta que os remete de volta para sua lei religiosa.</w:t>
      </w:r>
    </w:p>
    <w:p>
      <w:pPr/>
      <w:r>
        <w:rPr>
          <w:lang w:val="pt_PT" w:bidi="pt_PT"/>
        </w:rPr>
      </w:r>
      <w:r>
        <w:rPr>
          <w:lang w:val="pt_PT" w:bidi="pt_PT"/>
        </w:rPr>
        <w:t>Os fariseus respondem a Jesus com a lei de Moisés, que diz que um homem pode dar uma carta à sua esposa dizendo que ele quer se divorciar.</w:t>
      </w:r>
    </w:p>
    <w:p>
      <w:pPr/>
      <w:r>
        <w:rPr>
          <w:lang w:val="pt_PT" w:bidi="pt_PT"/>
        </w:rPr>
      </w:r>
      <w:r>
        <w:rPr>
          <w:lang w:val="pt_PT" w:bidi="pt_PT"/>
        </w:rPr>
        <w:t>Então Jesus diz que Moisés apenas escreveu o mandamento porque as pessoas tinham corações duros, ou não queriam seguir a vontade de Deus. Mas Jesus continua e diz que Deus fez o marido e a esposa para serem um só, como se fossem uma única pessoa. O homem deixa a casa de seu pai e sua mãe para constituir sua própria família com sua esposa. Ninguém deve romper o vínculo entre marido e esposa, porque Deus é quem os uniu.</w:t>
      </w:r>
    </w:p>
    <w:p>
      <w:pPr/>
      <w:r>
        <w:rPr>
          <w:lang w:val="pt_PT" w:bidi="pt_PT"/>
        </w:rPr>
      </w:r>
      <w:r>
        <w:rPr>
          <w:lang w:val="pt_PT" w:bidi="pt_PT"/>
        </w:rPr>
        <w:t>É importante pensar na distância e no espaço entre as cenas dessa história. Na terceira cena, Jesus vai para uma casa e está apenas com seus discípulos. Essa é a segunda vez na jornada de Jesus que ele está em uma casa apenas com seus discípulos. Seus discípulos querem saber mais sobre o assunto do divórcio. Jesus diz que um homem é culpado se ele se divorciar de sua esposa e se casar novamente, e uma mulher é culpada se ela se divorciar de seu marido e se casar novamente.</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10.1–12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As multidões reunidas em torno de Jesus</w:t>
      </w:r>
    </w:p>
    <w:p>
      <w:pPr>
        <w:pStyle w:val="ListBullet"/>
        <w:spacing w:line="240" w:lineRule="auto"/>
        <w:ind w:left="720"/>
      </w:pPr>
      <w:r>
        <w:rPr>
          <w:lang w:val="pt_PT" w:bidi="pt_PT"/>
        </w:rPr>
      </w:r>
      <w:r>
        <w:rPr>
          <w:lang w:val="pt_PT" w:bidi="pt_PT"/>
        </w:rPr>
        <w:t>Fariseus (líderes religiosos)</w:t>
      </w:r>
    </w:p>
    <w:p>
      <w:pPr>
        <w:pStyle w:val="ListBullet"/>
        <w:spacing w:line="240" w:lineRule="auto"/>
        <w:ind w:left="720"/>
      </w:pPr>
      <w:r>
        <w:rPr>
          <w:lang w:val="pt_PT" w:bidi="pt_PT"/>
        </w:rPr>
      </w:r>
      <w:r>
        <w:rPr>
          <w:lang w:val="pt_PT" w:bidi="pt_PT"/>
        </w:rPr>
        <w:t>Um pai e uma mãe</w:t>
      </w:r>
    </w:p>
    <w:p>
      <w:pPr>
        <w:pStyle w:val="ListBullet"/>
        <w:spacing w:line="240" w:lineRule="auto"/>
        <w:ind w:left="720"/>
      </w:pPr>
      <w:r>
        <w:rPr>
          <w:lang w:val="pt_PT" w:bidi="pt_PT"/>
        </w:rPr>
      </w:r>
      <w:r>
        <w:rPr>
          <w:lang w:val="pt_PT" w:bidi="pt_PT"/>
        </w:rPr>
        <w:t>Um homem/marido</w:t>
      </w:r>
    </w:p>
    <w:p>
      <w:pPr>
        <w:pStyle w:val="ListBullet"/>
        <w:spacing w:line="240" w:lineRule="auto"/>
        <w:ind w:left="720"/>
      </w:pPr>
      <w:r>
        <w:rPr>
          <w:lang w:val="pt_PT" w:bidi="pt_PT"/>
        </w:rPr>
      </w:r>
      <w:r>
        <w:rPr>
          <w:lang w:val="pt_PT" w:bidi="pt_PT"/>
        </w:rPr>
        <w:t>Uma mulher/esposa</w:t>
      </w:r>
    </w:p>
    <w:p>
      <w:pPr>
        <w:pStyle w:val="ListBullet"/>
        <w:spacing w:line="240" w:lineRule="auto"/>
        <w:ind w:left="720"/>
      </w:pPr>
      <w:r>
        <w:rPr>
          <w:lang w:val="pt_PT" w:bidi="pt_PT"/>
        </w:rPr>
      </w:r>
      <w:r>
        <w:rPr>
          <w:lang w:val="pt_PT" w:bidi="pt_PT"/>
        </w:rPr>
        <w:t>O outro homem ou mulher com quem o marido ou a esposa se casa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estão viajando. Eles acabam de vir de Cafarnaum antes dessa história, onde estavam sozinhos com Jesus. Agora, uma multidão enorme se reúne.</w:t>
      </w:r>
    </w:p>
    <w:p>
      <w:pPr/>
      <w:r>
        <w:rPr>
          <w:lang w:val="pt_PT" w:bidi="pt_PT"/>
        </w:rPr>
      </w:r>
      <w:r>
        <w:rPr>
          <w:lang w:val="pt_PT" w:bidi="pt_PT"/>
        </w:rPr>
        <w:t>Pause o drama. Pergunte ao ator que interpreta Jesus: “O que você está sentindo ou pensando?”. Você pode ouvir coisas como “Amo essas pessoas e quero ensiná-las”. Pergunte aos atores que interpretam os discípulos: “O que vocês estão sentindo ou pensando?”. As pessoas podem ouvir coisas como: “Frustração que Jesus sempre para de ensinar” ou “Curiosidade sobre o que Jesus ensinará em seguida”. Continue o drama.</w:t>
      </w:r>
    </w:p>
    <w:p>
      <w:pPr/>
      <w:r>
        <w:rPr>
          <w:lang w:val="pt_PT" w:bidi="pt_PT"/>
        </w:rPr>
      </w:r>
      <w:r>
        <w:rPr>
          <w:lang w:val="pt_PT" w:bidi="pt_PT"/>
        </w:rPr>
        <w:t>Os fariseus vêm fazer uma pergunta a Jesus: “Deveria ser permitido a um homem divorciar-se de sua esposa?”.</w:t>
      </w:r>
    </w:p>
    <w:p>
      <w:pPr/>
      <w:r>
        <w:rPr>
          <w:lang w:val="pt_PT" w:bidi="pt_PT"/>
        </w:rPr>
      </w:r>
      <w:r>
        <w:rPr>
          <w:lang w:val="pt_PT" w:bidi="pt_PT"/>
        </w:rPr>
        <w:t>Pause o drama. Pergunte ao ator que interpreta Jesus: “O que você está sentindo ou pensando?”. Você pode ouvir coisas como: “Compaixão pelos fariseus”, “Zangado que eles sempre tentam me enganar”, “Percebendo que meu fim está chegando”. Pergunte aos atores que interpretam os discípulos: “O que vocês estão sentindo ou pensando?”. Você pode ouvir coisas como: “Curiosidade sobre como Jesus lidará com essa pergunta”, ou “Zangado com os fariseus por interromper e sempre tentar enganar Jesus”. Pergunte às pessoas que interpretam os fariseus: “O que vocês estão sentindo ou pensando?”. Você pode ouvir coisas como: “Confiança de que finalmente encontramos Jesus”, “Curiosidade sobre o que Jesus dirá”, “Esperando de que Jesus se envolva em problemas”. Continue o drama.</w:t>
      </w:r>
    </w:p>
    <w:p>
      <w:pPr/>
      <w:r>
        <w:rPr>
          <w:lang w:val="pt_PT" w:bidi="pt_PT"/>
        </w:rPr>
      </w:r>
      <w:r>
        <w:rPr>
          <w:lang w:val="pt_PT" w:bidi="pt_PT"/>
        </w:rPr>
        <w:t>Jesus responde com uma pergunta sobre o que Moisés escreveu na lei. Os fariseus respondem haver, na lei, a permissão para que o homem escrevesse uma carta de divórcio. Jesus responde, explicando que Moisés só fez isso devido aos corações duros das pessoas, mas que Deus tinha um plano melhor na criação.</w:t>
      </w:r>
    </w:p>
    <w:p>
      <w:pPr/>
      <w:r>
        <w:rPr>
          <w:lang w:val="pt_PT" w:bidi="pt_PT"/>
        </w:rPr>
      </w:r>
      <w:r>
        <w:rPr>
          <w:lang w:val="pt_PT" w:bidi="pt_PT"/>
        </w:rPr>
        <w:t>Pause o drama. Pergunte aos fariseus: “O que vocês estão sentindo ou pensando?”. As pessoas podem responder coisas como: “Zangado por Jesus ter tido uma boa resposta", ou “Zangado por Jesus não aceitar uma forma para o homem sair do casamento”. Pergunte aos discípulos: “O que vocês estão sentindo ou pensando?”. Você pode ouvir coisas como: “Confusão no ensinamento de Jesus”, ou “Orgulho de que Jesus sempre sabe como responder aos fariseus”. Pergunte às pessoas que interpretam o marido e a esposa: “O que vocês estão sentindo ou pensando?”. Você pode ouvir coisas como: “Entendendo o quão sério é o casamento” ou “Assustados com a informação de que Deus une as pessoas”. Continue o drama.</w:t>
      </w:r>
    </w:p>
    <w:p>
      <w:pPr/>
      <w:r>
        <w:rPr>
          <w:lang w:val="pt_PT" w:bidi="pt_PT"/>
        </w:rPr>
      </w:r>
      <w:r>
        <w:rPr>
          <w:lang w:val="pt_PT" w:bidi="pt_PT"/>
        </w:rPr>
        <w:t>Jesus vai para uma casa para ficar a sós com seus discípulos. Os discípulos continuam a fazer perguntas, e Jesus faz uma coisa surpreendente. Antes, na cultura judaica, apenas a mulher que se divorciava de seu marido e se casava novamente cometia pecado, ao passo que o marido podia fazer o que quisesse. Mas, agora, Jesus diz que o homem também é culpado do pecado se ele se divorciar de sua esposa e se casar com outra pessoa.</w:t>
      </w:r>
    </w:p>
    <w:p>
      <w:pPr/>
      <w:r>
        <w:rPr>
          <w:lang w:val="pt_PT" w:bidi="pt_PT"/>
        </w:rPr>
      </w:r>
      <w:r>
        <w:rPr>
          <w:lang w:val="pt_PT" w:bidi="pt_PT"/>
        </w:rPr>
        <w:t>Pause o drama. Pergunte aos discípulos: “O que vocês estão sentindo ou pensando?”. Você pode ouvir coisas como: “Estamos surpresos, confusos, perplexos, porque agora as mulheres estão no mesmo nível que os homens”.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10.1–12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Jesus deixou </w:t>
      </w:r>
      <w:r>
        <w:rPr>
          <w:b/>
          <w:lang w:val="pt_PT" w:bidi="pt_PT"/>
        </w:rPr>
        <w:t>Cafarnaum</w:t>
      </w:r>
      <w:r>
        <w:rPr>
          <w:lang w:val="pt_PT" w:bidi="pt_PT"/>
        </w:rPr>
        <w:t xml:space="preserve"> e desceu à região da </w:t>
      </w:r>
      <w:r>
        <w:rPr>
          <w:b/>
          <w:lang w:val="pt_PT" w:bidi="pt_PT"/>
        </w:rPr>
        <w:t>Judeia</w:t>
      </w:r>
      <w:r>
        <w:rPr>
          <w:lang w:val="pt_PT" w:bidi="pt_PT"/>
        </w:rPr>
        <w:t xml:space="preserve"> e à área a leste do </w:t>
      </w:r>
      <w:r>
        <w:rPr>
          <w:b/>
          <w:lang w:val="pt_PT" w:bidi="pt_PT"/>
        </w:rPr>
        <w:t>Rio Jordão</w:t>
      </w:r>
      <w:r>
        <w:rPr>
          <w:lang w:val="pt_PT" w:bidi="pt_PT"/>
        </w:rPr>
        <w:t>.</w:t>
      </w:r>
    </w:p>
    <w:p>
      <w:pPr/>
      <w:r>
        <w:rPr>
          <w:lang w:val="pt_PT" w:bidi="pt_PT"/>
        </w:rPr>
      </w:r>
      <w:r>
        <w:rPr>
          <w:lang w:val="pt_PT" w:bidi="pt_PT"/>
        </w:rPr>
        <w:t>Mostre à sua equipe um mapa de Cafarnaum, a região da Judeia e o Rio Jordão.</w:t>
      </w:r>
    </w:p>
    <w:p>
      <w:pPr/>
      <w:r>
        <w:rPr>
          <w:lang w:val="pt_PT" w:bidi="pt_PT"/>
        </w:rPr>
      </w:r>
      <w:r>
        <w:rPr>
          <w:lang w:val="pt_PT" w:bidi="pt_PT"/>
        </w:rPr>
        <w:t xml:space="preserve">Cafarnaum é uma aldeia grande o suficiente para conter um lugar religioso da oração, chamado “sinagoga”. Era uma importante vila comercial às margens do mar da Galileia. A região da Judeia é uma área de cerca de 73 quilômetros de largura e comprimento. O Rio Jordão era um rio importante na região judaica durante os tempos bíblicos. Este corria do mar da Galileia cerca de 360 quilômetros até o mar Morto. Use as mesmas palavras que você usou em passagens anteriores para Cafarnaum, Judeia e Rio Jordão. Para mais informações sobre </w:t>
      </w:r>
      <w:r>
        <w:rPr>
          <w:b/>
          <w:lang w:val="pt_PT" w:bidi="pt_PT"/>
        </w:rPr>
        <w:t>Cafarnaum</w:t>
      </w:r>
      <w:r>
        <w:rPr>
          <w:lang w:val="pt_PT" w:bidi="pt_PT"/>
        </w:rPr>
        <w:t>, consulte o Glossário Mestre.</w:t>
      </w:r>
    </w:p>
    <w:p>
      <w:pPr/>
      <w:r>
        <w:rPr>
          <w:lang w:val="pt_PT" w:bidi="pt_PT"/>
        </w:rPr>
      </w:r>
      <w:r>
        <w:rPr>
          <w:lang w:val="pt_PT" w:bidi="pt_PT"/>
        </w:rPr>
        <w:t xml:space="preserve">Alguns </w:t>
      </w:r>
      <w:r>
        <w:rPr>
          <w:b/>
          <w:lang w:val="pt_PT" w:bidi="pt_PT"/>
        </w:rPr>
        <w:t>fariseus</w:t>
      </w:r>
      <w:r>
        <w:rPr>
          <w:lang w:val="pt_PT" w:bidi="pt_PT"/>
        </w:rPr>
        <w:t xml:space="preserve"> vieram e tentaram enlaçar Jesus com uma pergunta. A palavra fariseu significa “estar separado”. Eles acreditavam que a melhor maneira de seguir a Deus era separar-se das pessoas comuns. Os fariseus eram considerados altamente influentes e justos. Eles aceitavam tanto as tradições e leis religiosas escritas quanto as orais. O termo “fariseu” descreve este tipo de líder religioso. Use o mesmo termo para fariseus que você tem usado ao longo do livro de Marcos. Para mais informações sobre </w:t>
      </w:r>
      <w:r>
        <w:rPr>
          <w:b/>
          <w:lang w:val="pt_PT" w:bidi="pt_PT"/>
        </w:rPr>
        <w:t>fariseus</w:t>
      </w:r>
      <w:r>
        <w:rPr>
          <w:lang w:val="pt_PT" w:bidi="pt_PT"/>
        </w:rPr>
        <w:t>, consulte o Glossário Mestre.</w:t>
      </w:r>
    </w:p>
    <w:p>
      <w:pPr/>
      <w:r>
        <w:rPr>
          <w:lang w:val="pt_PT" w:bidi="pt_PT"/>
        </w:rPr>
      </w:r>
      <w:r>
        <w:rPr>
          <w:lang w:val="pt_PT" w:bidi="pt_PT"/>
        </w:rPr>
        <w:t xml:space="preserve">Os fariseus perguntaram a Jesus: “Deveria ser permitido a um homem se </w:t>
      </w:r>
      <w:r>
        <w:rPr>
          <w:b/>
          <w:lang w:val="pt_PT" w:bidi="pt_PT"/>
        </w:rPr>
        <w:t>divorciar</w:t>
      </w:r>
      <w:r>
        <w:rPr>
          <w:lang w:val="pt_PT" w:bidi="pt_PT"/>
        </w:rPr>
        <w:t xml:space="preserve"> de sua esposa?”. O divórcio é uma separação permanente entre um marido e uma esposa.</w:t>
      </w:r>
    </w:p>
    <w:p>
      <w:pPr/>
      <w:r>
        <w:rPr>
          <w:lang w:val="pt_PT" w:bidi="pt_PT"/>
        </w:rPr>
      </w:r>
      <w:r>
        <w:rPr>
          <w:lang w:val="pt_PT" w:bidi="pt_PT"/>
        </w:rPr>
        <w:t xml:space="preserve">Pare aqui e, como um grupo, discuta qual palavra ou frase você usará para </w:t>
      </w:r>
      <w:r>
        <w:rPr>
          <w:b/>
          <w:lang w:val="pt_PT" w:bidi="pt_PT"/>
        </w:rPr>
        <w:t>divórcio</w:t>
      </w:r>
      <w:r>
        <w:rPr>
          <w:lang w:val="pt_PT" w:bidi="pt_PT"/>
        </w:rPr>
        <w:t xml:space="preserve">. Procure a palavra </w:t>
      </w:r>
      <w:r>
        <w:rPr>
          <w:b/>
          <w:lang w:val="pt_PT" w:bidi="pt_PT"/>
        </w:rPr>
        <w:t>divórcio</w:t>
      </w:r>
      <w:r>
        <w:rPr>
          <w:lang w:val="pt_PT" w:bidi="pt_PT"/>
        </w:rPr>
        <w:t xml:space="preserve"> no Glossário Mestre para mais informações. Pause este áudio aqui.</w:t>
      </w:r>
    </w:p>
    <w:p>
      <w:pPr/>
      <w:r>
        <w:rPr>
          <w:lang w:val="pt_PT" w:bidi="pt_PT"/>
        </w:rPr>
      </w:r>
      <w:r>
        <w:rPr>
          <w:lang w:val="pt_PT" w:bidi="pt_PT"/>
        </w:rPr>
        <w:t xml:space="preserve">Jesus perguntou: “O que Moisés disse na </w:t>
      </w:r>
      <w:r>
        <w:rPr>
          <w:b/>
          <w:lang w:val="pt_PT" w:bidi="pt_PT"/>
        </w:rPr>
        <w:t>lei</w:t>
      </w:r>
      <w:r>
        <w:rPr>
          <w:lang w:val="pt_PT" w:bidi="pt_PT"/>
        </w:rPr>
        <w:t xml:space="preserve"> sobre o divórcio?”. A </w:t>
      </w:r>
      <w:r>
        <w:rPr>
          <w:b/>
          <w:lang w:val="pt_PT" w:bidi="pt_PT"/>
        </w:rPr>
        <w:t>lei de Moisés</w:t>
      </w:r>
      <w:r>
        <w:rPr>
          <w:lang w:val="pt_PT" w:bidi="pt_PT"/>
        </w:rPr>
        <w:t xml:space="preserve"> são as regras de Deus que Moisés escreveu para os judeus, para ordenar a eles como viverem. Use a mesma palavra para lei que você usou em passagens anteriores. Para mais informações sobre </w:t>
      </w:r>
      <w:r>
        <w:rPr>
          <w:b/>
          <w:lang w:val="pt_PT" w:bidi="pt_PT"/>
        </w:rPr>
        <w:t>lei de Moisés</w:t>
      </w:r>
      <w:r>
        <w:rPr>
          <w:lang w:val="pt_PT" w:bidi="pt_PT"/>
        </w:rPr>
        <w:t>, consulte o Glossário Mestre.</w:t>
      </w:r>
    </w:p>
    <w:p>
      <w:pPr/>
      <w:r>
        <w:rPr>
          <w:lang w:val="pt_PT" w:bidi="pt_PT"/>
        </w:rPr>
      </w:r>
      <w:r>
        <w:rPr>
          <w:lang w:val="pt_PT" w:bidi="pt_PT"/>
        </w:rPr>
        <w:t>Os fariseus respondem que Moisés permitia o divórcio se um homem escrevesse uma carta dispensando sua esposa.</w:t>
      </w:r>
    </w:p>
    <w:p>
      <w:pPr/>
      <w:r>
        <w:rPr>
          <w:lang w:val="pt_PT" w:bidi="pt_PT"/>
        </w:rPr>
      </w:r>
      <w:r>
        <w:rPr>
          <w:lang w:val="pt_PT" w:bidi="pt_PT"/>
        </w:rPr>
        <w:t xml:space="preserve">Jesus prossegue, dizendo qual era o plano original de Deus para o casamento. Ele diz que o marido e a esposa se </w:t>
      </w:r>
      <w:r>
        <w:rPr>
          <w:b/>
          <w:lang w:val="pt_PT" w:bidi="pt_PT"/>
        </w:rPr>
        <w:t>tornam uma só carne</w:t>
      </w:r>
      <w:r>
        <w:rPr>
          <w:lang w:val="pt_PT" w:bidi="pt_PT"/>
        </w:rPr>
        <w:t xml:space="preserve">, ou, </w:t>
      </w:r>
      <w:r>
        <w:rPr>
          <w:b/>
          <w:lang w:val="pt_PT" w:bidi="pt_PT"/>
        </w:rPr>
        <w:t>estão unidos como se fossem um só</w:t>
      </w:r>
      <w:r>
        <w:rPr>
          <w:lang w:val="pt_PT" w:bidi="pt_PT"/>
        </w:rPr>
        <w:t>. Isso significa que as duas pessoas são como se fossem uma única pessoa. Em sua cultura, como você vê a relação entre um marido e uma esposa?</w:t>
      </w:r>
    </w:p>
    <w:p>
      <w:pPr/>
      <w:r>
        <w:rPr>
          <w:lang w:val="pt_PT" w:bidi="pt_PT"/>
        </w:rPr>
      </w:r>
      <w:r>
        <w:rPr>
          <w:lang w:val="pt_PT" w:bidi="pt_PT"/>
        </w:rPr>
        <w:t>Pare aqui e discuta como equipe de tradução qual a melhor maneira de expressar como um marido e uma esposa se tornam como uma única pessoa. Pause este áudio aqui.</w:t>
      </w:r>
    </w:p>
    <w:p>
      <w:pPr/>
      <w:r>
        <w:rPr>
          <w:lang w:val="pt_PT" w:bidi="pt_PT"/>
        </w:rPr>
      </w:r>
      <w:r>
        <w:rPr>
          <w:lang w:val="pt_PT" w:bidi="pt_PT"/>
        </w:rPr>
        <w:t xml:space="preserve">Jesus vai para uma casa sozinho com seus </w:t>
      </w:r>
      <w:r>
        <w:rPr>
          <w:b/>
          <w:lang w:val="pt_PT" w:bidi="pt_PT"/>
        </w:rPr>
        <w:t>discípulos</w:t>
      </w:r>
      <w:r>
        <w:rPr>
          <w:lang w:val="pt_PT" w:bidi="pt_PT"/>
        </w:rPr>
        <w:t xml:space="preserve">. Os discípulos são os seguidores mais próximos de Jesus. Use o mesmo termo para discípulos que você tem usado ao longo do livro de Marcos. Para mais informações sobre </w:t>
      </w:r>
      <w:r>
        <w:rPr>
          <w:b/>
          <w:lang w:val="pt_PT" w:bidi="pt_PT"/>
        </w:rPr>
        <w:t>discípulos</w:t>
      </w:r>
      <w:r>
        <w:rPr>
          <w:lang w:val="pt_PT" w:bidi="pt_PT"/>
        </w:rPr>
        <w:t>, consulte o Glossário Mestre.</w:t>
      </w:r>
    </w:p>
    <w:p>
      <w:pPr/>
      <w:r>
        <w:rPr>
          <w:lang w:val="pt_PT" w:bidi="pt_PT"/>
        </w:rPr>
      </w:r>
      <w:r>
        <w:rPr>
          <w:lang w:val="pt_PT" w:bidi="pt_PT"/>
        </w:rPr>
        <w:t xml:space="preserve">Jesus diz aos seus discípulos que qualquer pessoa que se divorciar de sua esposa, ou de seu marido, e se casar novamente, comete </w:t>
      </w:r>
      <w:r>
        <w:rPr>
          <w:b/>
          <w:lang w:val="pt_PT" w:bidi="pt_PT"/>
        </w:rPr>
        <w:t>adultério</w:t>
      </w:r>
      <w:r>
        <w:rPr>
          <w:lang w:val="pt_PT" w:bidi="pt_PT"/>
        </w:rPr>
        <w:t xml:space="preserve">. Deus considera um pecado sempre que as pessoas têm um relacionamento sexual com alguém com quem não são casadas. Use a mesma palavra para adultério que você usou em passagens anteriores. Para mais informações sobre </w:t>
      </w:r>
      <w:r>
        <w:rPr>
          <w:b/>
          <w:lang w:val="pt_PT" w:bidi="pt_PT"/>
        </w:rPr>
        <w:t>adultério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10:13–31</w:t>
      </w:r>
      <w:r>
        <w:rPr>
          <w:lang w:val="pt_PT" w:bidi="pt_PT"/>
        </w:rPr>
      </w:r>
    </w:p>
    <w:p>
      <w:pPr>
        <w:pStyle w:val="Heading3"/>
      </w:pPr>
      <w:r>
        <w:rPr>
          <w:lang w:val="pt_PT" w:bidi="pt_PT"/>
        </w:rPr>
        <w:t>Ouvir e Sentir</w:t>
      </w:r>
    </w:p>
    <w:p>
      <w:pPr/>
      <w:r>
        <w:rPr>
          <w:lang w:val="pt_PT" w:bidi="pt_PT"/>
        </w:rPr>
      </w:r>
      <w:r>
        <w:rPr>
          <w:lang w:val="pt_PT" w:bidi="pt_PT"/>
        </w:rPr>
        <w:t>Nesta etapa, ouçam Marcos 10.13–31 e guardem em seus corações.</w:t>
      </w:r>
    </w:p>
    <w:p>
      <w:pPr/>
      <w:r>
        <w:rPr>
          <w:lang w:val="pt_PT" w:bidi="pt_PT"/>
        </w:rPr>
      </w:r>
      <w:r>
        <w:rPr>
          <w:lang w:val="pt_PT" w:bidi="pt_PT"/>
        </w:rPr>
        <w:t>Ouça uma versão em áudio de Marcos 10.13–31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10.13–31 na tradução mais fácil de entender.</w:t>
      </w:r>
    </w:p>
    <w:p>
      <w:pPr/>
      <w:r>
        <w:rPr>
          <w:lang w:val="pt_PT" w:bidi="pt_PT"/>
        </w:rPr>
      </w:r>
      <w:r>
        <w:rPr>
          <w:lang w:val="pt_PT" w:bidi="pt_PT"/>
        </w:rPr>
        <w:t>Essa história acontece algum tempo depois de Jesus ensinar sobre o divórcio. Não sabemos quanto tempo depois.</w:t>
      </w:r>
    </w:p>
    <w:p>
      <w:pPr/>
      <w:r>
        <w:rPr>
          <w:lang w:val="pt_PT" w:bidi="pt_PT"/>
        </w:rPr>
      </w:r>
      <w:r>
        <w:rPr>
          <w:lang w:val="pt_PT" w:bidi="pt_PT"/>
        </w:rPr>
        <w:t>Não sabemos se eram as mães, os pais ou os filhos mais velhos que trouxeram, ou levaram, crianças a Jesus. Eles queriam que Jesus tocasse as crianças. Na cultura judaica, tocar uma criança significava abençoá-la, ou dar-lhe favor e coisas boas para sua vida por vir. Essas crianças poderiam ter de 0 a 12 anos. Os discípulos, provavelmente, pensavam que Jesus estava muito ocupado, ou era muito importante, para se incomodar com as crianças, consideradas sem importância na cultura judaica. Assim, eles disseram aos pais que não deveriam incomodar Jesus. Jesus ficou muito zangado com seus discípulos por impedir que as pessoas trouxessem as crianças.</w:t>
      </w:r>
    </w:p>
    <w:p>
      <w:pPr/>
      <w:r>
        <w:rPr>
          <w:lang w:val="pt_PT" w:bidi="pt_PT"/>
        </w:rPr>
      </w:r>
      <w:r>
        <w:rPr>
          <w:lang w:val="pt_PT" w:bidi="pt_PT"/>
        </w:rPr>
        <w:t>Pare aqui e, como um grupo, discuta essa pergunta: como sua cultura mostra dar bênção ou favor aos outros? Vocês tocam as pessoas, como Jesus fez aqui, ou fazem algo diferente para mostrar a atribuição da bênção? Pause este áudio aqui.</w:t>
      </w:r>
    </w:p>
    <w:p>
      <w:pPr/>
      <w:r>
        <w:rPr>
          <w:lang w:val="pt_PT" w:bidi="pt_PT"/>
        </w:rPr>
      </w:r>
      <w:r>
        <w:rPr>
          <w:lang w:val="pt_PT" w:bidi="pt_PT"/>
        </w:rPr>
        <w:t>Jesus disse que era importante que as crianças viessem a ele. Jesus mostra isso repetindo duas vezes, de uma maneira positiva e negativa: “Deixem as crianças virem, e não as impeçam de vir”.</w:t>
      </w:r>
    </w:p>
    <w:p>
      <w:pPr/>
      <w:r>
        <w:rPr>
          <w:lang w:val="pt_PT" w:bidi="pt_PT"/>
        </w:rPr>
      </w:r>
      <w:r>
        <w:rPr>
          <w:lang w:val="pt_PT" w:bidi="pt_PT"/>
        </w:rPr>
        <w:t>Então Jesus começa a explicar algo muito importante: ele explica os requisitos para fazer parte ou ser incluído no Reino de Deus. Todos, mesmo os adultos, precisam ser um pouco como crianças, para viver sob o governo de Deus, fazendo o que Deus lhes pede para fazerem, sem questionar a Deus. As pessoas devem saber, como as crianças, que elas são indefesas, e precisam depender de outros para o que precisam. As pessoas têm que receber o reino, como uma criança recebendo um presente de alguém que as ama. A criança não o mereceu ou merece, mas simplesmente o recebe, porque alguém a ama muito.</w:t>
      </w:r>
    </w:p>
    <w:p>
      <w:pPr/>
      <w:r>
        <w:rPr>
          <w:lang w:val="pt_PT" w:bidi="pt_PT"/>
        </w:rPr>
      </w:r>
      <w:r>
        <w:rPr>
          <w:lang w:val="pt_PT" w:bidi="pt_PT"/>
        </w:rPr>
        <w:t>Então, Jesus demonstra seu ensinamento pegando crianças e colocando suas mãos em suas cabeças para abençoá-las. Ele os leva em seus braços, provavelmente os carrega em seu colo para abençoá-los, um por um, uma maneira de mostrar afeto.</w:t>
      </w:r>
    </w:p>
    <w:p>
      <w:pPr/>
      <w:r>
        <w:rPr>
          <w:lang w:val="pt_PT" w:bidi="pt_PT"/>
        </w:rPr>
      </w:r>
      <w:r>
        <w:rPr>
          <w:lang w:val="pt_PT" w:bidi="pt_PT"/>
        </w:rPr>
        <w:t>Quando Jesus seguiu seu caminho, um homem correu para Jesus e se ajoelhou na frente dele para mostrar seu respeito genuíno por um mestre da lei religiosa. Esse homem chamou Jesus de “Bom Mestre”, ou diz: “Mestre, você é bom”, e perguntou a Jesus como herdar ou receber o dom da vida eterna. Ele queria ter certeza de estar fazendo coisas boas o suficiente para poder ter a vida com Deus para sempre. As pessoas chamavam apenas a Deus de “bom”, então Jesus estava curioso: por que esse homem o chamou de “bom”? Jesus o relembra das leis que Moisés escreveu sobre como ter uma boa relação com outras pessoas. O homem declara que obedece essas leis! O homem diz que tem obedecido essas leis “desde que era jovem”, o que significa desde que celebrou a cerimônia judaica aos 12 anos. Nessa idade, todos os meninos judeus prometem guardar os mandamentos.</w:t>
      </w:r>
    </w:p>
    <w:p>
      <w:pPr/>
      <w:r>
        <w:rPr>
          <w:lang w:val="pt_PT" w:bidi="pt_PT"/>
        </w:rPr>
      </w:r>
      <w:r>
        <w:rPr>
          <w:lang w:val="pt_PT" w:bidi="pt_PT"/>
        </w:rPr>
        <w:t>Pare aqui e, como um grupo, discuta essa pergunta: que tipos de ritos de passagem vocês têm em sua cultura para os jovens aprendendo a seguir as regras religiosas de sua cultura? Pause este áudio aqui.</w:t>
      </w:r>
    </w:p>
    <w:p>
      <w:pPr/>
      <w:r>
        <w:rPr>
          <w:lang w:val="pt_PT" w:bidi="pt_PT"/>
        </w:rPr>
      </w:r>
      <w:r>
        <w:rPr>
          <w:lang w:val="pt_PT" w:bidi="pt_PT"/>
        </w:rPr>
        <w:t>Jesus ama o homem profundamente, o que significa que ele admira e respeita o homem. Jesus convida o homem para um relacionamento ainda mais profundo com Jesus e os 12 discípulos. Isso significa que o homem deve fazer algo além de guardar os mandamentos. Jesus disse haver uma coisa que o homem não ainda não havia feito. O homem precisava vender todas as coisas valiosas que tinha e dar seu dinheiro às pessoas pobres, para poder experimentar as coisas verdadeiramente valiosas de Deus. Jesus sabia que o que faltava ao homem era o amor por Deus acima de tudo. As posses do homem possuíam, ou governavam, seu coração. O homem se importava mais com suas posses do que em seguir Jesus. Se o homem desistir de sua cobiça e amor por dinheiro e seguir Jesus, o homem poderá então herdar a vida eterna.</w:t>
      </w:r>
    </w:p>
    <w:p>
      <w:pPr/>
      <w:r>
        <w:rPr>
          <w:lang w:val="pt_PT" w:bidi="pt_PT"/>
        </w:rPr>
      </w:r>
      <w:r>
        <w:rPr>
          <w:lang w:val="pt_PT" w:bidi="pt_PT"/>
        </w:rPr>
        <w:t>O homem "fechou a cara", o que significa que ele estava desapontado e triste, porque o homem era muito rico. Então o homem deixou o grupo porque ficou triste.</w:t>
      </w:r>
    </w:p>
    <w:p>
      <w:pPr/>
      <w:r>
        <w:rPr>
          <w:lang w:val="pt_PT" w:bidi="pt_PT"/>
        </w:rPr>
      </w:r>
      <w:r>
        <w:rPr>
          <w:lang w:val="pt_PT" w:bidi="pt_PT"/>
        </w:rPr>
        <w:t>Os discípulos ficaram muito surpresos! Os judeus acreditavam que Deus recompensava as pessoas por sua bondade, dando-lhes muito dinheiro e propriedades.</w:t>
      </w:r>
    </w:p>
    <w:p>
      <w:pPr/>
      <w:r>
        <w:rPr>
          <w:lang w:val="pt_PT" w:bidi="pt_PT"/>
        </w:rPr>
      </w:r>
      <w:r>
        <w:rPr>
          <w:lang w:val="pt_PT" w:bidi="pt_PT"/>
        </w:rPr>
        <w:t>Jesus enfatizou aos seus discípulos que era difícil as pessoas ricas entrarem no Reino. Jesus chama seus discípulos de “filhos queridos”, e dá a eles um exemplo muito claro de como é difícil se tornar parte do Reino de Deus. Jesus usou o maior animal que os judeus conheciam, um camelo, e a menor abertura que os humanos conheciam, o buraco de uma agulha. Ele queria mostrar o contraste entre as duas coisas para evidenciar o quão impossível é para as pessoas entrarem no Reino de Deus por sua própria bondade e força.</w:t>
      </w:r>
    </w:p>
    <w:p>
      <w:pPr/>
      <w:r>
        <w:rPr>
          <w:lang w:val="pt_PT" w:bidi="pt_PT"/>
        </w:rPr>
      </w:r>
      <w:r>
        <w:rPr>
          <w:lang w:val="pt_PT" w:bidi="pt_PT"/>
        </w:rPr>
        <w:t>Pare aqui e, em grupo, olhe para a imagem do camelo e da agulha. Se você tem acesso a um camelo e uma agulha em sua cultura, olhe para eles lado a lado.</w:t>
      </w:r>
    </w:p>
    <w:p>
      <w:pPr/>
      <w:r>
        <w:rPr>
          <w:lang w:val="pt_PT" w:bidi="pt_PT"/>
        </w:rPr>
      </w:r>
      <w:r>
        <w:rPr>
          <w:lang w:val="pt_PT" w:bidi="pt_PT"/>
        </w:rPr>
        <w:t>Pare e discuta: qual é o maior animal que você conhece? Qual é o menor buraco em um objeto que você conhece? Pause este áudio aqui.</w:t>
      </w:r>
    </w:p>
    <w:p>
      <w:pPr/>
      <w:r>
        <w:rPr>
          <w:lang w:val="pt_PT" w:bidi="pt_PT"/>
        </w:rPr>
      </w:r>
      <w:r>
        <w:rPr>
          <w:lang w:val="pt_PT" w:bidi="pt_PT"/>
        </w:rPr>
        <w:t>Os discípulos ficam surpresos e perguntam a Jesus: “Quem, então, pode ser salvo?”. o que significa “Quem pode fazer parte do Reino de Deus?”. Jesus diz que Deus pode fazer coisas que parecem ser impossíveis. Essa declaração fala sobre a capacidade de Deus de mudar os corações das pessoas.</w:t>
      </w:r>
    </w:p>
    <w:p>
      <w:pPr/>
      <w:r>
        <w:rPr>
          <w:lang w:val="pt_PT" w:bidi="pt_PT"/>
        </w:rPr>
      </w:r>
      <w:r>
        <w:rPr>
          <w:lang w:val="pt_PT" w:bidi="pt_PT"/>
        </w:rPr>
        <w:t>Pedro sente-se orgulhoso de que ele e os outros discípulos já desistiram de tudo para seguir Jesus. Jesus concorda. Ele os assegura começando com “Eu lhes digo em verdade”, ou “É verdade que…”. Jesus assegura aos discípulos que, quando alguém desistir de posses ou relacionamentos pelo reino de Deus, eles serão recompensados muitas vezes nesta vida e na vida por vir. Jesus não está dizendo que aqueles que o seguem devem ter total desrespeito por sua casa, irmãos, irmãs, mães, filhos ou campos. Jesus está dizendo que esses relacionamentos não podem ter prioridade em seus corações, acima de Deus.</w:t>
      </w:r>
    </w:p>
    <w:p>
      <w:pPr/>
      <w:r>
        <w:rPr>
          <w:lang w:val="pt_PT" w:bidi="pt_PT"/>
        </w:rPr>
      </w:r>
      <w:r>
        <w:rPr>
          <w:lang w:val="pt_PT" w:bidi="pt_PT"/>
        </w:rPr>
        <w:t>No entanto, Jesus lembra seus discípulos que, com as recompensas, também há perseguição. Os seguidores de Jesus devem aceitar as consequências de seu compromisso.</w:t>
      </w:r>
    </w:p>
    <w:p>
      <w:pPr/>
      <w:r>
        <w:rPr>
          <w:lang w:val="pt_PT" w:bidi="pt_PT"/>
        </w:rPr>
      </w:r>
      <w:r>
        <w:rPr>
          <w:lang w:val="pt_PT" w:bidi="pt_PT"/>
        </w:rPr>
        <w:t>Pare aqui e, como um grupo, discuta essa pergunta: qual coisa em sua vida seria a coisa mais difícil de desistir por causa do reino de Deus? Há algo em seu coração que é mais importante do que Jesus? Pause este áudio aqui.</w:t>
      </w:r>
    </w:p>
    <w:p>
      <w:pPr/>
      <w:r>
        <w:rPr>
          <w:lang w:val="pt_PT" w:bidi="pt_PT"/>
        </w:rPr>
      </w:r>
      <w:r>
        <w:rPr>
          <w:lang w:val="pt_PT" w:bidi="pt_PT"/>
        </w:rPr>
        <w:t>Jesus conclui esse ensinamento com um resumo da lição. Ele diz que muitos que parecem ser os mais importantes serão os menos importantes, e aqueles que parecem ser os menos serão os mais importantes.</w:t>
      </w:r>
    </w:p>
    <w:p>
      <w:pPr/>
      <w:r>
        <w:rPr>
          <w:lang w:val="pt_PT" w:bidi="pt_PT"/>
        </w:rPr>
      </w:r>
      <w:r>
        <w:rPr>
          <w:lang w:val="pt_PT" w:bidi="pt_PT"/>
        </w:rPr>
        <w:t>Pare aqui e discuta o tipo de linguagem que os mestres de sua cultura usam quando eles concluem um ensinamento.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10.13–31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as pessoas trouxeram crianças entre 0 e 12 anos a Jesus para tocá-las e abençoá-las. Os discípulos repreendem as pessoas, mas Jesus os repreende por pararem as crianças. Jesus diz aos discípulos para deixar as crianças virem a Jesus. Jesus diz que o Reino de Deus é para aqueles que são como crianças. E, em seguida, Jesus coloca sua mão na cabeça das crianças e as abençoa, uma a uma.</w:t>
      </w:r>
    </w:p>
    <w:p>
      <w:pPr/>
      <w:r>
        <w:rPr>
          <w:lang w:val="pt_PT" w:bidi="pt_PT"/>
        </w:rPr>
      </w:r>
      <w:r>
        <w:rPr>
          <w:b/>
          <w:lang w:val="pt_PT" w:bidi="pt_PT"/>
        </w:rPr>
        <w:t>Na segunda cena:</w:t>
      </w:r>
      <w:r>
        <w:rPr>
          <w:lang w:val="pt_PT" w:bidi="pt_PT"/>
        </w:rPr>
        <w:t xml:space="preserve"> Jesus começa a viajar para Jerusalém. Um homem correu até Jesus e se ajoelhou. Ele mostra respeito a Jesus chamando-o de “Bom Instrutor”, e pergunta a Jesus como pode receber a vida eterna com Deus para sempre. Jesus está curioso sobre por que o homem o chama de bom, porque apenas Deus é bom. Jesus o relembra dos mandamentos sobre estar em um bom relacionamento com os outros. O homem diz que tem obedecido a essas ordens desde que era jovem. Jesus diz ao homem que há apenas uma coisa que ele não fez: vender tudo o que tem e dar o dinheiro aos pobres. A cara do homem fechou, mostrando sua tristeza, porque ele era rico, e o homem se afastou triste.</w:t>
      </w:r>
    </w:p>
    <w:p>
      <w:pPr/>
      <w:r>
        <w:rPr>
          <w:lang w:val="pt_PT" w:bidi="pt_PT"/>
        </w:rPr>
      </w:r>
      <w:r>
        <w:rPr>
          <w:b/>
          <w:lang w:val="pt_PT" w:bidi="pt_PT"/>
        </w:rPr>
        <w:t>Na terceira cena:</w:t>
      </w:r>
      <w:r>
        <w:rPr>
          <w:lang w:val="pt_PT" w:bidi="pt_PT"/>
        </w:rPr>
        <w:t xml:space="preserve"> na terceira cena, Jesus ensina seus discípulos. Ele compartilha o fato surpreendente de que é difícil para uma pessoa rica entrar no Reino de Deus. É tão difícil que é como um camelo passar pelo buraco de uma agulha. Os discípulos ficam tão surpresos que perguntam: “Quem no mundo pode ser salvo?”. Jesus estabelece claramente a lição. Ele diz: “É impossível. Somente Deus pode salvar”. Pedro parece estar orgulhoso de que, ao contrário do homem que veio a Jesus, os discípulos abandonaram tudo. Jesus concorda e assegura fortemente que receberão uma recompensa maior do que tudo o que abandonaram. Essa seção conclui com Jesus dizendo que as pessoas que pensamos ser as maiores serão menos importantes, e aquelas que pensamos ser menos importantes serão as maiores.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crianças entre bebês e com idade de 12 anos</w:t>
      </w:r>
    </w:p>
    <w:p>
      <w:pPr>
        <w:pStyle w:val="ListBullet"/>
        <w:spacing w:line="240" w:lineRule="auto"/>
        <w:ind w:left="720"/>
      </w:pPr>
      <w:r>
        <w:rPr>
          <w:lang w:val="pt_PT" w:bidi="pt_PT"/>
        </w:rPr>
      </w:r>
      <w:r>
        <w:rPr>
          <w:lang w:val="pt_PT" w:bidi="pt_PT"/>
        </w:rPr>
        <w:t>pessoas que trazem as crianças (provavelmente pais ou irmãos mais velhos)</w:t>
      </w:r>
    </w:p>
    <w:p>
      <w:pPr>
        <w:pStyle w:val="ListBullet"/>
        <w:spacing w:line="240" w:lineRule="auto"/>
        <w:ind w:left="720"/>
      </w:pPr>
      <w:r>
        <w:rPr>
          <w:lang w:val="pt_PT" w:bidi="pt_PT"/>
        </w:rPr>
      </w:r>
      <w:r>
        <w:rPr>
          <w:lang w:val="pt_PT" w:bidi="pt_PT"/>
        </w:rPr>
        <w:t>homem que vem a Jesus e quer a vida eterna</w:t>
      </w:r>
    </w:p>
    <w:p>
      <w:pPr/>
      <w:r>
        <w:rPr>
          <w:lang w:val="pt_PT" w:bidi="pt_PT"/>
        </w:rPr>
      </w:r>
      <w:r>
        <w:rPr>
          <w:lang w:val="pt_PT" w:bidi="pt_PT"/>
        </w:rPr>
        <w:t>Como um grupo, preste atenção a essas partes do contexto da passagem: é importante lembrar que a ação começa com a frase “um dia”. Não sabemos quanto tempo depois da história anterior esse relato aconteceu. É importante deixar claro que Jesus realmente tocou cada criança, para mostrar a elas que as abençoou.</w:t>
      </w:r>
    </w:p>
    <w:p>
      <w:pPr/>
      <w:r>
        <w:rPr>
          <w:lang w:val="pt_PT" w:bidi="pt_PT"/>
        </w:rPr>
      </w:r>
      <w:r>
        <w:rPr>
          <w:lang w:val="pt_PT" w:bidi="pt_PT"/>
        </w:rPr>
        <w:t>Pare aqui e, como um grupo, discuta essa pergunta: como vocês começariam uma história como essa, quando não sabem exatamente quando aconteceu? Pause este áudio aqui.</w:t>
      </w:r>
    </w:p>
    <w:p>
      <w:pPr/>
      <w:r>
        <w:rPr>
          <w:lang w:val="pt_PT" w:bidi="pt_PT"/>
        </w:rPr>
      </w:r>
      <w:r>
        <w:rPr>
          <w:lang w:val="pt_PT" w:bidi="pt_PT"/>
        </w:rPr>
        <w:t>Então Jesus faz uma declaração importante sobre como alguém pode entrar no reino de Deus se for como crianças pequenas. Sabemos que Jesus faz uma declaração importante, porque diz: “Digo a vocês a verdade”.</w:t>
      </w:r>
    </w:p>
    <w:p>
      <w:pPr/>
      <w:r>
        <w:rPr>
          <w:lang w:val="pt_PT" w:bidi="pt_PT"/>
        </w:rPr>
      </w:r>
      <w:r>
        <w:rPr>
          <w:lang w:val="pt_PT" w:bidi="pt_PT"/>
        </w:rPr>
        <w:t>Pare aqui e, como um grupo, discuta essa pergunta: como vocês introduzem declarações importantes nos ensinamentos? Pause este áudio aqui.</w:t>
      </w:r>
    </w:p>
    <w:p>
      <w:pPr/>
      <w:r>
        <w:rPr>
          <w:lang w:val="pt_PT" w:bidi="pt_PT"/>
        </w:rPr>
      </w:r>
      <w:r>
        <w:rPr>
          <w:lang w:val="pt_PT" w:bidi="pt_PT"/>
        </w:rPr>
        <w:t>É importante lembrar que Jesus e seus discípulos começaram a viajar para Jerusalém. Um homem correu até Jesus, porque queria muito falar com ele. Ele respeitava Jesus e demonstrou isso ao ajoelhar-se diante dele e chamá-lo de “Bom Instrutor”, com a palavra “bom”, que geralmente era usada apenas para Deus. Como esse homem obedecia aos mandamentos dados a Moisés, ele é um judeu. Observe como, no início, Jesus não abordou os primeiros mandamentos sobre amar a Deus e não ter outros deuses ou ídolos diante de Deus.</w:t>
      </w:r>
    </w:p>
    <w:p>
      <w:pPr/>
      <w:r>
        <w:rPr>
          <w:lang w:val="pt_PT" w:bidi="pt_PT"/>
        </w:rPr>
      </w:r>
      <w:r>
        <w:rPr>
          <w:lang w:val="pt_PT" w:bidi="pt_PT"/>
        </w:rPr>
        <w:t>Jesus então fala sobre o amor do homem por riquezas e riqueza como uma questão que impedirá o homem de herdar ou ganhar a vida eterna. Isso deixa o homem triste, porque ele era muito rico, e o homem se afasta triste. Jesus vê a tristeza do homem e diz que é muito difícil para uma pessoa rica entrar no reino de Deus. Seria mais fácil que um animal muito grande passasse pelo buraco em uma agulha de costura do que um homem rico entrasse no reino de Deus.</w:t>
      </w:r>
    </w:p>
    <w:p>
      <w:pPr/>
      <w:r>
        <w:rPr>
          <w:lang w:val="pt_PT" w:bidi="pt_PT"/>
        </w:rPr>
      </w:r>
      <w:r>
        <w:rPr>
          <w:lang w:val="pt_PT" w:bidi="pt_PT"/>
        </w:rPr>
        <w:t>Pare e, como um grupo, faça uma lista de coisas que sua cultura pensaria ser impossível. Faça um buraco muito pequeno em uma folha ou um pedaço de tecido. Tente se espremer através desse buraco. Pause este áudio aqui.</w:t>
      </w:r>
    </w:p>
    <w:p>
      <w:pPr/>
      <w:r>
        <w:rPr>
          <w:lang w:val="pt_PT" w:bidi="pt_PT"/>
        </w:rPr>
      </w:r>
      <w:r>
        <w:rPr>
          <w:lang w:val="pt_PT" w:bidi="pt_PT"/>
        </w:rPr>
        <w:t>Seus discípulos ficaram surpresos com seu ensinamento, porque era diferente do que haviam sido ensinados. A maioria dos judeus acreditava que Deus recompensaria uma pessoa com riqueza e propriedades se ela fizesse todas as coisas certas aos olhos de Deus. No entanto, Jesus quer ensinar aos discípulos que o coração é o que é importante para Deus. Jesus termina esse ensinamento com uma importante declaração resumida de que os primeiros serão os últimos e os últimos serão os primeiros.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10.13–31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crianças entre bebês e com idade de 12 anos</w:t>
      </w:r>
    </w:p>
    <w:p>
      <w:pPr>
        <w:pStyle w:val="ListBullet"/>
        <w:spacing w:line="240" w:lineRule="auto"/>
        <w:ind w:left="720"/>
      </w:pPr>
      <w:r>
        <w:rPr>
          <w:lang w:val="pt_PT" w:bidi="pt_PT"/>
        </w:rPr>
      </w:r>
      <w:r>
        <w:rPr>
          <w:lang w:val="pt_PT" w:bidi="pt_PT"/>
        </w:rPr>
        <w:t>pessoas que trazem as crianças (provavelmente pais ou irmãos mais velhos)</w:t>
      </w:r>
    </w:p>
    <w:p>
      <w:pPr>
        <w:pStyle w:val="ListBullet"/>
        <w:spacing w:line="240" w:lineRule="auto"/>
        <w:ind w:left="720"/>
      </w:pPr>
      <w:r>
        <w:rPr>
          <w:lang w:val="pt_PT" w:bidi="pt_PT"/>
        </w:rPr>
      </w:r>
      <w:r>
        <w:rPr>
          <w:lang w:val="pt_PT" w:bidi="pt_PT"/>
        </w:rPr>
        <w:t>homem que vem a Jesus e quer a vida eterna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Interprete as pessoas que trazem as crianças para Jesus. Os discípulos os impedem e os repreendem.</w:t>
      </w:r>
    </w:p>
    <w:p>
      <w:pPr/>
      <w:r>
        <w:rPr>
          <w:lang w:val="pt_PT" w:bidi="pt_PT"/>
        </w:rPr>
      </w:r>
      <w:r>
        <w:rPr>
          <w:lang w:val="pt_PT" w:bidi="pt_PT"/>
        </w:rPr>
        <w:t>Pause o drama. Pergunte às pessoas: “O que vocês estão pensando ou sentindo?”. As pessoas podem responder coisas como: “Tenho vergonha de tentar chegar a Jesus”, ou “Estou envergonhado”, ou “Estou zangado com os discípulos por me pararem”. Pergunte aos discípulos: “O que vocês estão pensando ou sentindo?”. As pessoas que interpretam os discípulos podem responder coisas como: “Estou zangado, porque nosso mestre é importante demais para desperdiçar seu tempo com eles”. Continue o drama.</w:t>
      </w:r>
    </w:p>
    <w:p>
      <w:pPr/>
      <w:r>
        <w:rPr>
          <w:lang w:val="pt_PT" w:bidi="pt_PT"/>
        </w:rPr>
      </w:r>
      <w:r>
        <w:rPr>
          <w:lang w:val="pt_PT" w:bidi="pt_PT"/>
        </w:rPr>
        <w:t>Jesus está zangado com seus discípulos e diz a eles para deixar as crianças virem a Jesus, porque o Reino de Deus pertence a eles.</w:t>
      </w:r>
    </w:p>
    <w:p>
      <w:pPr/>
      <w:r>
        <w:rPr>
          <w:lang w:val="pt_PT" w:bidi="pt_PT"/>
        </w:rPr>
      </w:r>
      <w:r>
        <w:rPr>
          <w:lang w:val="pt_PT" w:bidi="pt_PT"/>
        </w:rPr>
        <w:t>Pause o drama. Pergunte às crianças e seus pais: “O que vocês estão pensando ou sentindo?”. As pessoas podem responder coisas como: “Estou curioso. Ninguém nunca nos tratou assim, como se gostasse de nós”, “É a primeira vez que me sinto valioso”. Pergunte aos discípulos: “O que vocês estão pensando ou sentindo?”. As pessoas podem responder coisas como: “Estou muito confuso”, ou “Agora estou envergonhado”. Pergunte a Jesus: “O que você está sentindo ou pensando?”. Você pode ouvir coisas como: “Estou triste e desapontado por meus discípulos tratarem as pessoas assim”, ou “Amo muito essas pessoas”. Continue o drama.</w:t>
      </w:r>
    </w:p>
    <w:p>
      <w:pPr/>
      <w:r>
        <w:rPr>
          <w:lang w:val="pt_PT" w:bidi="pt_PT"/>
        </w:rPr>
      </w:r>
      <w:r>
        <w:rPr>
          <w:lang w:val="pt_PT" w:bidi="pt_PT"/>
        </w:rPr>
        <w:t>Quando Jesus e os discípulos se dirigem em seu caminho, um homem vem correndo até Jesus e se ajoelha na frente dele, chamando-o de “Bom Mestre”. Ele pergunta o que deve fazer para herdar a vida eterna. Jesus pergunta ao homem por que ele o chama de bom, e o lembra dos mandamentos. O homem responde: “Tenho feito isso desde que era jovem”.</w:t>
      </w:r>
    </w:p>
    <w:p>
      <w:pPr/>
      <w:r>
        <w:rPr>
          <w:lang w:val="pt_PT" w:bidi="pt_PT"/>
        </w:rPr>
      </w:r>
      <w:r>
        <w:rPr>
          <w:lang w:val="pt_PT" w:bidi="pt_PT"/>
        </w:rPr>
        <w:t>Pause o drama. Pergunte ao homem: “O que você está pensando ou sentindo?”. Você pode ouvir coisas como: “Eu me sinto orgulhoso de ter feito isso”; “Estou surpreso de que seja tão fácil”. Continue o drama.</w:t>
      </w:r>
    </w:p>
    <w:p>
      <w:pPr/>
      <w:r>
        <w:rPr>
          <w:lang w:val="pt_PT" w:bidi="pt_PT"/>
        </w:rPr>
      </w:r>
      <w:r>
        <w:rPr>
          <w:lang w:val="pt_PT" w:bidi="pt_PT"/>
        </w:rPr>
        <w:t>Jesus ama o homem e diz a ele que ele deve fazer mais uma coisa. Ele deve vender todas as suas coisas e dar o dinheiro aos pobres. O homem se sentiu desapontado.</w:t>
      </w:r>
    </w:p>
    <w:p>
      <w:pPr/>
      <w:r>
        <w:rPr>
          <w:lang w:val="pt_PT" w:bidi="pt_PT"/>
        </w:rPr>
      </w:r>
      <w:r>
        <w:rPr>
          <w:lang w:val="pt_PT" w:bidi="pt_PT"/>
        </w:rPr>
        <w:t>Pause o drama. Pergunte ao homem: “O que você está pensando ou sentindo?”. Você pode responder coisas como: “Estou triste porque o que fiz não é suficiente”, ou “Estou envergonhado, porque sei que meu coração não está certo”, ou “Estou triste, porque amo meu dinheiro e coisas e tenho muito”. Pergunte a Jesus: “O que você está sentindo ou pensando?”. Você pode ouvir coisas como: “Sinto-me muito triste, porque que esse homem vai perder o melhor que tenho para ele”, “Espero que esse homem tome a decisão certa”. Continue o drama.</w:t>
      </w:r>
    </w:p>
    <w:p>
      <w:pPr/>
      <w:r>
        <w:rPr>
          <w:lang w:val="pt_PT" w:bidi="pt_PT"/>
        </w:rPr>
      </w:r>
      <w:r>
        <w:rPr>
          <w:lang w:val="pt_PT" w:bidi="pt_PT"/>
        </w:rPr>
        <w:t>O homem parte e Jesus se volta para seus discípulos. Jesus diz com ênfase: “É difícil para os ricos entrarem no Reino de Deus!”. Os discípulos ficam surpresos, porque acreditavam que ser rico era algo bom. Jesus os chama de crianças como um sinal de afeto, e ele lhes dá um exemplo. É mais difícil para os ricos entrarem no Reino de Deus do que um camelo passar pelo buraco de uma agulha. Os discípulos ficam novamente surpresos, e perguntam: “Quem pode ser salvo e capaz de entrar no Reino de Deus?”. Jesus diz que apenas Deus pode fazer isso acontecer.</w:t>
      </w:r>
    </w:p>
    <w:p>
      <w:pPr/>
      <w:r>
        <w:rPr>
          <w:lang w:val="pt_PT" w:bidi="pt_PT"/>
        </w:rPr>
      </w:r>
      <w:r>
        <w:rPr>
          <w:lang w:val="pt_PT" w:bidi="pt_PT"/>
        </w:rPr>
        <w:t>Pause o drama. Pergunte aos discípulos: “O que vocês estão pensando ou sentindo?”. As pessoas podem responder coisas como: “Não entendo. Isso mudou tudo” ou “Tenho medo. Parece impossível entrar no Reino de Deus”. Continue o drama.</w:t>
      </w:r>
    </w:p>
    <w:p>
      <w:pPr/>
      <w:r>
        <w:rPr>
          <w:lang w:val="pt_PT" w:bidi="pt_PT"/>
        </w:rPr>
      </w:r>
      <w:r>
        <w:rPr>
          <w:lang w:val="pt_PT" w:bidi="pt_PT"/>
        </w:rPr>
        <w:t>Pedro diz: “Desistimos de tudo para seguir você”. Jesus concorda com ele e assegura aos discípulos que, se eles tiverem desistido de casas, famílias e propriedades por Jesus para contar as boas novas sobre Jesus, eles receberão ainda mais. Isso inclui perseguição nesta vida, mas a vida com Deus para sempre. Então Jesus termina seu ensinamento assim: “Aqueles que parecem importantes agora serão menos importantes então. Aqueles que parecem menos importantes agora serão maiores então”.</w:t>
      </w:r>
    </w:p>
    <w:p>
      <w:pPr/>
      <w:r>
        <w:rPr>
          <w:lang w:val="pt_PT" w:bidi="pt_PT"/>
        </w:rPr>
      </w:r>
      <w:r>
        <w:rPr>
          <w:lang w:val="pt_PT" w:bidi="pt_PT"/>
        </w:rPr>
        <w:t>Pause o drama. Pergunte aos discípulos: “O que vocês estão pensando ou sentindo?”. As pessoas podem responder coisas como: “Sinto esperança de que, embora tenha perdido muito, receberei algo”, ou “Sinto-me confuso, porque também há perseguição”, ou “Não entendo como tudo o que me ensinaram é tão diferente agora”.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10.13–31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As pessoas queriam trazer crianças para Jesus para ele poder tocá-las. Na cultura judaica, pedir a um instrutor para tocar alguém era pedir a ele para </w:t>
      </w:r>
      <w:r>
        <w:rPr>
          <w:b/>
          <w:lang w:val="pt_PT" w:bidi="pt_PT"/>
        </w:rPr>
        <w:t>abençoar</w:t>
      </w:r>
      <w:r>
        <w:rPr>
          <w:lang w:val="pt_PT" w:bidi="pt_PT"/>
        </w:rPr>
        <w:t xml:space="preserve"> ou mostrar favor a essa pessoa. Os </w:t>
      </w:r>
      <w:r>
        <w:rPr>
          <w:b/>
          <w:lang w:val="pt_PT" w:bidi="pt_PT"/>
        </w:rPr>
        <w:t>discípulos</w:t>
      </w:r>
      <w:r>
        <w:rPr>
          <w:lang w:val="pt_PT" w:bidi="pt_PT"/>
        </w:rPr>
        <w:t xml:space="preserve"> disseram aos pais que eles estavam errados em trazer seus filhos para Jesus. Use o mesmo termo para benção que você tem usado ao longo do livro de Marcos. Para mais informações sobre </w:t>
      </w:r>
      <w:r>
        <w:rPr>
          <w:b/>
          <w:lang w:val="pt_PT" w:bidi="pt_PT"/>
        </w:rPr>
        <w:t>benção</w:t>
      </w:r>
      <w:r>
        <w:rPr>
          <w:lang w:val="pt_PT" w:bidi="pt_PT"/>
        </w:rPr>
        <w:t xml:space="preserve"> e </w:t>
      </w:r>
      <w:r>
        <w:rPr>
          <w:b/>
          <w:lang w:val="pt_PT" w:bidi="pt_PT"/>
        </w:rPr>
        <w:t>discípulos</w:t>
      </w:r>
      <w:r>
        <w:rPr>
          <w:lang w:val="pt_PT" w:bidi="pt_PT"/>
        </w:rPr>
        <w:t>, consulte o Glossário Mestre.</w:t>
      </w:r>
    </w:p>
    <w:p>
      <w:pPr/>
      <w:r>
        <w:rPr>
          <w:lang w:val="pt_PT" w:bidi="pt_PT"/>
        </w:rPr>
      </w:r>
      <w:r>
        <w:rPr>
          <w:lang w:val="pt_PT" w:bidi="pt_PT"/>
        </w:rPr>
        <w:t xml:space="preserve">Mas Jesus disse: “O </w:t>
      </w:r>
      <w:r>
        <w:rPr>
          <w:b/>
          <w:lang w:val="pt_PT" w:bidi="pt_PT"/>
        </w:rPr>
        <w:t>Reino de Deus</w:t>
      </w:r>
      <w:r>
        <w:rPr>
          <w:lang w:val="pt_PT" w:bidi="pt_PT"/>
        </w:rPr>
        <w:t xml:space="preserve"> pertence àqueles que são como crianças”. Lembre-se de usar a mesma expressão aqui para Reino de Deus que você tem usado em todo o livro de Marcos. Para mais informações sobre o </w:t>
      </w:r>
      <w:r>
        <w:rPr>
          <w:b/>
          <w:lang w:val="pt_PT" w:bidi="pt_PT"/>
        </w:rPr>
        <w:t>Reino de Deus</w:t>
      </w:r>
      <w:r>
        <w:rPr>
          <w:lang w:val="pt_PT" w:bidi="pt_PT"/>
        </w:rPr>
        <w:t>, consulte o Glossário Mestre.</w:t>
      </w:r>
    </w:p>
    <w:p>
      <w:pPr/>
      <w:r>
        <w:rPr>
          <w:lang w:val="pt_PT" w:bidi="pt_PT"/>
        </w:rPr>
      </w:r>
      <w:r>
        <w:rPr>
          <w:lang w:val="pt_PT" w:bidi="pt_PT"/>
        </w:rPr>
        <w:t xml:space="preserve">Depois de Jesus abençoar as crianças, ele começou a viagem para </w:t>
      </w:r>
      <w:r>
        <w:rPr>
          <w:b/>
          <w:lang w:val="pt_PT" w:bidi="pt_PT"/>
        </w:rPr>
        <w:t>Jerusalém</w:t>
      </w:r>
      <w:r>
        <w:rPr>
          <w:lang w:val="pt_PT" w:bidi="pt_PT"/>
        </w:rPr>
        <w:t xml:space="preserve">. Jerusalém é onde está o templo judaico, para o qual todos os judeus iam adorar a Deus. Use a mesma palavra para Jerusalém que você usou em passagens anteriores. Para mais informações sobre </w:t>
      </w:r>
      <w:r>
        <w:rPr>
          <w:b/>
          <w:lang w:val="pt_PT" w:bidi="pt_PT"/>
        </w:rPr>
        <w:t>Jerusalém</w:t>
      </w:r>
      <w:r>
        <w:rPr>
          <w:lang w:val="pt_PT" w:bidi="pt_PT"/>
        </w:rPr>
        <w:t>, consulte o Glossário Mestre. Jesus está viajando por lá, porque sabe que é onde vai sofrer e morrer.</w:t>
      </w:r>
    </w:p>
    <w:p>
      <w:pPr/>
      <w:r>
        <w:rPr>
          <w:lang w:val="pt_PT" w:bidi="pt_PT"/>
        </w:rPr>
      </w:r>
      <w:r>
        <w:rPr>
          <w:lang w:val="pt_PT" w:bidi="pt_PT"/>
        </w:rPr>
        <w:t xml:space="preserve">Um homem veio correndo até Jesus e o chamou de </w:t>
      </w:r>
      <w:r>
        <w:rPr>
          <w:b/>
          <w:lang w:val="pt_PT" w:bidi="pt_PT"/>
        </w:rPr>
        <w:t>Bom Mestre</w:t>
      </w:r>
      <w:r>
        <w:rPr>
          <w:lang w:val="pt_PT" w:bidi="pt_PT"/>
        </w:rPr>
        <w:t xml:space="preserve">. Isso significa um professor que é bom. Use a mesma palavra para mestre que você usou em passagens anteriores. Para mais informações sobre </w:t>
      </w:r>
      <w:r>
        <w:rPr>
          <w:b/>
          <w:lang w:val="pt_PT" w:bidi="pt_PT"/>
        </w:rPr>
        <w:t>mestre</w:t>
      </w:r>
      <w:r>
        <w:rPr>
          <w:lang w:val="pt_PT" w:bidi="pt_PT"/>
        </w:rPr>
        <w:t xml:space="preserve">, consulte o Glossário Mestre. O homem perguntou o que deve fazer para herdar, ou receber, </w:t>
      </w:r>
      <w:r>
        <w:rPr>
          <w:b/>
          <w:lang w:val="pt_PT" w:bidi="pt_PT"/>
        </w:rPr>
        <w:t>vida eterna</w:t>
      </w:r>
      <w:r>
        <w:rPr>
          <w:lang w:val="pt_PT" w:bidi="pt_PT"/>
        </w:rPr>
        <w:t xml:space="preserve">. Vida eterna é uma vida com Deus que nunca termina, ou viver para sempre com Deus. Use a mesma frase para vida eterna que você usou em passagens anteriores. Para mais informações sobre </w:t>
      </w:r>
      <w:r>
        <w:rPr>
          <w:b/>
          <w:lang w:val="pt_PT" w:bidi="pt_PT"/>
        </w:rPr>
        <w:t>vida eterna</w:t>
      </w:r>
      <w:r>
        <w:rPr>
          <w:lang w:val="pt_PT" w:bidi="pt_PT"/>
        </w:rPr>
        <w:t>, consulte o Glossário Mestre.</w:t>
      </w:r>
    </w:p>
    <w:p>
      <w:pPr/>
      <w:r>
        <w:rPr>
          <w:lang w:val="pt_PT" w:bidi="pt_PT"/>
        </w:rPr>
      </w:r>
      <w:r>
        <w:rPr>
          <w:lang w:val="pt_PT" w:bidi="pt_PT"/>
        </w:rPr>
        <w:t xml:space="preserve">Jesus então parece responder à pergunta do homem com uma repetição de alguns dos dez mandamentos, ou leis de Deus. Jesus menciona: “Não cometam </w:t>
      </w:r>
      <w:r>
        <w:rPr>
          <w:b/>
          <w:lang w:val="pt_PT" w:bidi="pt_PT"/>
        </w:rPr>
        <w:t>adultério</w:t>
      </w:r>
      <w:r>
        <w:rPr>
          <w:lang w:val="pt_PT" w:bidi="pt_PT"/>
        </w:rPr>
        <w:t xml:space="preserve">”. Cometer adultério é ter um relacionamento sexual com alguém que não é seu marido ou esposa. Use a mesma palavra que você usou para adultério antes. Consulte o Glossário Mestre para uma definição de </w:t>
      </w:r>
      <w:r>
        <w:rPr>
          <w:b/>
          <w:lang w:val="pt_PT" w:bidi="pt_PT"/>
        </w:rPr>
        <w:t>adultério</w:t>
      </w:r>
      <w:r>
        <w:rPr>
          <w:lang w:val="pt_PT" w:bidi="pt_PT"/>
        </w:rPr>
        <w:t xml:space="preserve">. Jesus também menciona não assassinar, ou tirar intencionalmente a vida de alguém; não roubar; não dar falso testemunho, ou mentir sobre alguém; e honrar, ou mostrar respeito e ajudar, seu pai e mãe. O homem tem obedecido à lei desde que era mais jovem. Jesus ouviu isso e disse que havia uma coisa que o homem ainda não havia feito, ou não possuía. Jesus diz ao homem para vender todas as posses do homem e dar o dinheiro aos pobres. Então o homem terá </w:t>
      </w:r>
      <w:r>
        <w:rPr>
          <w:b/>
          <w:lang w:val="pt_PT" w:bidi="pt_PT"/>
        </w:rPr>
        <w:t>tesouros no céu</w:t>
      </w:r>
      <w:r>
        <w:rPr>
          <w:lang w:val="pt_PT" w:bidi="pt_PT"/>
        </w:rPr>
        <w:t>. Tesouros no céu significam uma vida que dura para sempre com Deus. Então o homem deve vir e seguir Jesus.</w:t>
      </w:r>
    </w:p>
    <w:p>
      <w:pPr/>
      <w:r>
        <w:rPr>
          <w:lang w:val="pt_PT" w:bidi="pt_PT"/>
        </w:rPr>
      </w:r>
      <w:r>
        <w:rPr>
          <w:lang w:val="pt_PT" w:bidi="pt_PT"/>
        </w:rPr>
        <w:t xml:space="preserve">O homem </w:t>
      </w:r>
      <w:r>
        <w:rPr>
          <w:b/>
          <w:lang w:val="pt_PT" w:bidi="pt_PT"/>
        </w:rPr>
        <w:t>fechou a cara</w:t>
      </w:r>
      <w:r>
        <w:rPr>
          <w:lang w:val="pt_PT" w:bidi="pt_PT"/>
        </w:rPr>
        <w:t>, o que significa que sua expressão facial mudou de mostrar felicidade para mostrar tristeza e decepção.</w:t>
      </w:r>
    </w:p>
    <w:p>
      <w:pPr/>
      <w:r>
        <w:rPr>
          <w:lang w:val="pt_PT" w:bidi="pt_PT"/>
        </w:rPr>
      </w:r>
      <w:r>
        <w:rPr>
          <w:lang w:val="pt_PT" w:bidi="pt_PT"/>
        </w:rPr>
        <w:t xml:space="preserve">Jesus deu aos seus discípulos um exemplo de quão difícil é para alguém entrar no Reino de Deus. Ele disse ser mais fácil um </w:t>
      </w:r>
      <w:r>
        <w:rPr>
          <w:b/>
          <w:lang w:val="pt_PT" w:bidi="pt_PT"/>
        </w:rPr>
        <w:t>camelo</w:t>
      </w:r>
      <w:r>
        <w:rPr>
          <w:lang w:val="pt_PT" w:bidi="pt_PT"/>
        </w:rPr>
        <w:t xml:space="preserve"> passar pelo buraco de uma agulha. O camelo é o maior animal em Israel. Pode pesar 600 quilos e tem cerca de 2 metros de altura até o ombro. Um camelo carrega pessoas e materiais.</w:t>
      </w:r>
    </w:p>
    <w:p>
      <w:pPr/>
      <w:r>
        <w:rPr>
          <w:lang w:val="pt_PT" w:bidi="pt_PT"/>
        </w:rPr>
      </w:r>
      <w:r>
        <w:rPr>
          <w:lang w:val="pt_PT" w:bidi="pt_PT"/>
        </w:rPr>
        <w:t>Mostre a foto de um camelo. Pause este áudio aqui.</w:t>
      </w:r>
    </w:p>
    <w:p>
      <w:pPr/>
      <w:r>
        <w:rPr>
          <w:lang w:val="pt_PT" w:bidi="pt_PT"/>
        </w:rPr>
      </w:r>
      <w:r>
        <w:rPr>
          <w:lang w:val="pt_PT" w:bidi="pt_PT"/>
        </w:rPr>
        <w:t xml:space="preserve">Um </w:t>
      </w:r>
      <w:r>
        <w:rPr>
          <w:b/>
          <w:lang w:val="pt_PT" w:bidi="pt_PT"/>
        </w:rPr>
        <w:t>buraco de uma agulha</w:t>
      </w:r>
      <w:r>
        <w:rPr>
          <w:lang w:val="pt_PT" w:bidi="pt_PT"/>
        </w:rPr>
        <w:t xml:space="preserve"> é um pequeno orifício em uma agulha de costura pelo qual a linha passa.</w:t>
      </w:r>
    </w:p>
    <w:p>
      <w:pPr/>
      <w:r>
        <w:rPr>
          <w:lang w:val="pt_PT" w:bidi="pt_PT"/>
        </w:rPr>
      </w:r>
      <w:r>
        <w:rPr>
          <w:lang w:val="pt_PT" w:bidi="pt_PT"/>
        </w:rPr>
        <w:t>Mostre a foto do buraco de uma agulha. Pause este áudio aqui.</w:t>
      </w:r>
    </w:p>
    <w:p>
      <w:pPr/>
      <w:r>
        <w:rPr>
          <w:lang w:val="pt_PT" w:bidi="pt_PT"/>
        </w:rPr>
      </w:r>
      <w:r>
        <w:rPr>
          <w:lang w:val="pt_PT" w:bidi="pt_PT"/>
        </w:rPr>
        <w:t xml:space="preserve">Jesus disse que todos os que abandonaram casas ou família pelas </w:t>
      </w:r>
      <w:r>
        <w:rPr>
          <w:b/>
          <w:lang w:val="pt_PT" w:bidi="pt_PT"/>
        </w:rPr>
        <w:t>boas novas</w:t>
      </w:r>
      <w:r>
        <w:rPr>
          <w:lang w:val="pt_PT" w:bidi="pt_PT"/>
        </w:rPr>
        <w:t xml:space="preserve">, ou </w:t>
      </w:r>
      <w:r>
        <w:rPr>
          <w:b/>
          <w:lang w:val="pt_PT" w:bidi="pt_PT"/>
        </w:rPr>
        <w:t>evangelho</w:t>
      </w:r>
      <w:r>
        <w:rPr>
          <w:lang w:val="pt_PT" w:bidi="pt_PT"/>
        </w:rPr>
        <w:t xml:space="preserve">, receberão </w:t>
      </w:r>
      <w:r>
        <w:rPr>
          <w:b/>
          <w:lang w:val="pt_PT" w:bidi="pt_PT"/>
        </w:rPr>
        <w:t>cem vezes mais</w:t>
      </w:r>
      <w:r>
        <w:rPr>
          <w:lang w:val="pt_PT" w:bidi="pt_PT"/>
        </w:rPr>
        <w:t xml:space="preserve"> de volta. O evangelho é a boa notícia de que Jesus veio à terra para habitar com a humanidade. Ele trouxe o Reino de Deus para a terra. Jesus morreu por nossos pecados, e foi ressuscitado dentre os mortos. Essas notícias também são chamadas de </w:t>
      </w:r>
      <w:r>
        <w:rPr>
          <w:b/>
          <w:lang w:val="pt_PT" w:bidi="pt_PT"/>
        </w:rPr>
        <w:t>boas novas</w:t>
      </w:r>
      <w:r>
        <w:rPr>
          <w:lang w:val="pt_PT" w:bidi="pt_PT"/>
        </w:rPr>
        <w:t xml:space="preserve">. Use a mesma palavra para evangelho que você usou em passagens anteriores. Para mais informações sobre </w:t>
      </w:r>
      <w:r>
        <w:rPr>
          <w:b/>
          <w:lang w:val="pt_PT" w:bidi="pt_PT"/>
        </w:rPr>
        <w:t>evangelho</w:t>
      </w:r>
      <w:r>
        <w:rPr>
          <w:lang w:val="pt_PT" w:bidi="pt_PT"/>
        </w:rPr>
        <w:t>, consulte o Glossário Mestre.</w:t>
      </w:r>
    </w:p>
    <w:p>
      <w:pPr/>
      <w:r>
        <w:rPr>
          <w:lang w:val="pt_PT" w:bidi="pt_PT"/>
        </w:rPr>
      </w:r>
      <w:r>
        <w:rPr>
          <w:b/>
          <w:lang w:val="pt_PT" w:bidi="pt_PT"/>
        </w:rPr>
        <w:t>Cem vezes</w:t>
      </w:r>
      <w:r>
        <w:rPr>
          <w:lang w:val="pt_PT" w:bidi="pt_PT"/>
        </w:rPr>
        <w:t xml:space="preserve"> não significa exatamente cem vezes a quantidade que alguém perdera, mas que essa pessoa receberá uma grande recompensa de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10:32–45</w:t>
      </w:r>
      <w:r>
        <w:rPr>
          <w:lang w:val="pt_PT" w:bidi="pt_PT"/>
        </w:rPr>
      </w:r>
    </w:p>
    <w:p>
      <w:pPr>
        <w:pStyle w:val="Heading3"/>
      </w:pPr>
      <w:r>
        <w:rPr>
          <w:lang w:val="pt_PT" w:bidi="pt_PT"/>
        </w:rPr>
        <w:t>Ouvir e Sentir</w:t>
      </w:r>
    </w:p>
    <w:p>
      <w:pPr/>
      <w:r>
        <w:rPr>
          <w:lang w:val="pt_PT" w:bidi="pt_PT"/>
        </w:rPr>
      </w:r>
      <w:r>
        <w:rPr>
          <w:lang w:val="pt_PT" w:bidi="pt_PT"/>
        </w:rPr>
        <w:t>Nesta etapa, ouçam Marcos 10.32–45 e guardem em seus corações.</w:t>
      </w:r>
    </w:p>
    <w:p>
      <w:pPr/>
      <w:r>
        <w:rPr>
          <w:lang w:val="pt_PT" w:bidi="pt_PT"/>
        </w:rPr>
      </w:r>
      <w:r>
        <w:rPr>
          <w:lang w:val="pt_PT" w:bidi="pt_PT"/>
        </w:rPr>
        <w:t>Ouça uma versão em áudio de Marcos 10.32–45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10.32–45 na tradução mais fácil de entender.</w:t>
      </w:r>
    </w:p>
    <w:p>
      <w:pPr/>
      <w:r>
        <w:rPr>
          <w:lang w:val="pt_PT" w:bidi="pt_PT"/>
        </w:rPr>
      </w:r>
      <w:r>
        <w:rPr>
          <w:lang w:val="pt_PT" w:bidi="pt_PT"/>
        </w:rPr>
        <w:t>Jesus, seus discípulos, e outros continuavam sua jornada para Jerusalém. Jerusalém é onde os judeus adoravam a Deus no templo. É também em uma colina. Quando as pessoas viajavam para Jerusalém, muitas vezes diziam que iriam “subir” para Jerusalém. Jesus caminhava à frente de seus discípulos, assim como a maioria dos instrutores religiosos caminhava à frente de seus alunos. Seus discípulos ficaram maravilhados, ou surpresos, com suas ações e ensinamentos que viram. As outras pessoas que também os acompanhavam estavam com medo. Não sabemos exatamente por que eles estavam surpresos e com medo. No entanto, eles podem ter percebido que Jesus poderia enfrentar perigo por parte dos líderes religiosos em Jerusalém.</w:t>
      </w:r>
    </w:p>
    <w:p>
      <w:pPr/>
      <w:r>
        <w:rPr>
          <w:lang w:val="pt_PT" w:bidi="pt_PT"/>
        </w:rPr>
      </w:r>
      <w:r>
        <w:rPr>
          <w:lang w:val="pt_PT" w:bidi="pt_PT"/>
        </w:rPr>
        <w:t>Como em outras vezes, Jesus leva seus discípulos à parte para falar sobre o que vai acontecer com ele. Desta vez, ele dá mais detalhes. Jesus chama a atenção deles dizendo: “escutem”, ou “prestem atenção”. Ele diz que alguém o trairá aos líderes religiosos judeus. Esses líderes religiosos judeus então o entregarão ao governo romano (ou gentio, não judaico). As autoridades do governo romano farão coisas vergonhosas e odiosas com ele. Zombarão dele, ou dirão coisas ruins para ele. Cuspirão nele para mostrar que, para eles, Jesus não tem valor. Eles o açoitarão com um chicote de couro com pedaços afiados de chumbo. Então eles o sentenciarão a morrer, ou ser executado pelo governo.</w:t>
      </w:r>
    </w:p>
    <w:p>
      <w:pPr/>
      <w:r>
        <w:rPr>
          <w:lang w:val="pt_PT" w:bidi="pt_PT"/>
        </w:rPr>
      </w:r>
      <w:r>
        <w:rPr>
          <w:lang w:val="pt_PT" w:bidi="pt_PT"/>
        </w:rPr>
        <w:t>Pare aqui e, como um grupo, olhe para a imagem de um chicote de couro com chumbo amarrado a ele. Pause este áudio aqui.</w:t>
      </w:r>
    </w:p>
    <w:p>
      <w:pPr/>
      <w:r>
        <w:rPr>
          <w:lang w:val="pt_PT" w:bidi="pt_PT"/>
        </w:rPr>
      </w:r>
      <w:r>
        <w:rPr>
          <w:lang w:val="pt_PT" w:bidi="pt_PT"/>
        </w:rPr>
        <w:t>Os discípulos fazem o que fizeram da última vez que Jesus lhes disse sobre como ele iria sofrer. Tiago e João perguntam se poderiam ser honrados como os maiores discípulos quando Jesus se tornar o rei do reino. Talvez isso tenha acontecido porque Jesus também falou sobre retornar à vida depois de estar morto. Seus discípulos continuavam sem entender corretamente — eles continuavam pensando que ele traria um reino novo e perfeito imediatamente. Os reis daquela cultura sentavam-se em um trono, ou uma cadeira especial feita apenas para os reis. João e Tiago pedem para sentarem-se no lado direito e esquerdo de Jesus. Na cultura judaica, quem se sentava ao lado direito da cadeira especial do rei estava no lugar mais importante, e ao lado esquerdo, no próximo lugar mais importante.</w:t>
      </w:r>
    </w:p>
    <w:p>
      <w:pPr/>
      <w:r>
        <w:rPr>
          <w:lang w:val="pt_PT" w:bidi="pt_PT"/>
        </w:rPr>
      </w:r>
      <w:r>
        <w:rPr>
          <w:lang w:val="pt_PT" w:bidi="pt_PT"/>
        </w:rPr>
        <w:t>Pare aqui e, como um grupo, discuta essa pergunta: como sua cultura mostra que alguém é importante? Eles têm lugares especiais para se sentar, ou coisas especiais para fazer ou vestir? Pause este áudio aqui.</w:t>
      </w:r>
    </w:p>
    <w:p>
      <w:pPr/>
      <w:r>
        <w:rPr>
          <w:lang w:val="pt_PT" w:bidi="pt_PT"/>
        </w:rPr>
      </w:r>
      <w:r>
        <w:rPr>
          <w:lang w:val="pt_PT" w:bidi="pt_PT"/>
        </w:rPr>
        <w:t>Jesus faz uma pergunta a eles, e ele espera que Tiago e João respondam “não”. Ele pergunta se eles conseguem “beber do cálice” que ele bebe. Um “cálice” era considerado ou um símbolo de alegria, ou um símbolo da raiva e do sofrimento de Deus. Algumas traduções incluem a frase “cálice… de sofrimento” para deixar claro que aqui Jesus está falando sobre sofrimento. Jesus então fala sobre ser batizado com o batismo de sofrimento, que era outra maneira de explicar o sofrimento, como o cálice. No batismo daqueles dias, a pessoa era submersa, ou colocada sob a água, para mostrar que ela estava totalmente devotada de um certo caminho. Jesus usa o simbolismo do batismo para mostrar que ele está se entregando plenamente ao sofrimento destinado a ele por Deus — ou, deixando que o sofrimento venha sobre ele. Ele não vai se afastar do caminho de sofrimento para o qual Deus o chamou.</w:t>
      </w:r>
    </w:p>
    <w:p>
      <w:pPr/>
      <w:r>
        <w:rPr>
          <w:lang w:val="pt_PT" w:bidi="pt_PT"/>
        </w:rPr>
      </w:r>
      <w:r>
        <w:rPr>
          <w:lang w:val="pt_PT" w:bidi="pt_PT"/>
        </w:rPr>
        <w:t>Pare aqui e, como um grupo, discuta essa pergunta: como sua cultura fala sobre sofrimento? Será possível usar essas descrições de um “cálice de sofrimento” ou “batismo de sofrimento”, ou será necessário usar uma descrição mais geral sobre o sofrimento? Pause este áudio aqui.</w:t>
      </w:r>
    </w:p>
    <w:p>
      <w:pPr/>
      <w:r>
        <w:rPr>
          <w:lang w:val="pt_PT" w:bidi="pt_PT"/>
        </w:rPr>
      </w:r>
      <w:r>
        <w:rPr>
          <w:lang w:val="pt_PT" w:bidi="pt_PT"/>
        </w:rPr>
        <w:t>Os outros discípulos ficam zangados, porque julgaram que João e Tiago estavam fazendo uma pergunta injusta ou inapropriada. Então, Jesus lembra aos seus discípulos que seus seguidores terão de sofrer porque o seguem. Ele os lembra que apenas Deus pode decidir quem se senta em lugares de honra em seu reino. Ele descreve como a autoridade é vista de modo diferente no Reino de Deus em comparação com o mundo. Jesus diz que os governantes do mundo dominam, ou governam, seu povo de uma maneira severa. Também diz que os funcionários dos governos exibem grande autoridade sobre seu povo. Jesus está dizendo a mesma coisa, mas de duas maneiras diferentes. Então Jesus diz que, no Reino de Deus, os líderes são diferentes. Explica que, quem quer ser grande, deve ser como um servo. Quem quer ser o primeiro, ou o mais importante, deve ser como um escravo. Novamente, Jesus está dizendo a mesma coisa, mas de duas maneiras diferentes. Os líderes no Reino de Deus servem e amam os outros. Jesus chama-se novamente o Filho do Homem. O Filho do Homem, neste caso, significa que Jesus é o único que está vindo para salvar o povo de Deus. O próprio Jesus está servindo e amando as pessoas, pagando o preço pelos pecados das pessoas. Isso significa que Jesus vai morrer para que as pessoas não tenham de morrer como punição por seus pecados. Somente Jesus pode fazer esse trabalho como o Filho do Homem.</w:t>
      </w:r>
    </w:p>
    <w:p>
      <w:pPr/>
      <w:r>
        <w:rPr>
          <w:lang w:val="pt_PT" w:bidi="pt_PT"/>
        </w:rPr>
      </w:r>
      <w:r>
        <w:rPr>
          <w:lang w:val="pt_PT" w:bidi="pt_PT"/>
        </w:rPr>
        <w:t>Pare aqui e, como um grupo, discuta essa pergunta: como seus líderes lideram as pessoas? Como os líderes servem e amam as pessoas? Que tipos de coisas tornam alguém um “bom líder” em sua cultura?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10.32–45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na primeira cena, Jesus está caminhando à frente de seus discípulos e outros no caminho para Jerusalém. Jesus toma de lado seus doze discípulos e os previne sobre o que vai acontecer com ele em Jerusalém. Ele diz em detalhes sobre como alguém o entregará aos líderes religiosos e depois o governo romano o torturará e o matará. Mas ele vai se levantar dos mortos.</w:t>
      </w:r>
    </w:p>
    <w:p>
      <w:pPr/>
      <w:r>
        <w:rPr>
          <w:lang w:val="pt_PT" w:bidi="pt_PT"/>
        </w:rPr>
      </w:r>
      <w:r>
        <w:rPr>
          <w:b/>
          <w:lang w:val="pt_PT" w:bidi="pt_PT"/>
        </w:rPr>
        <w:t>Na segunda cena:</w:t>
      </w:r>
      <w:r>
        <w:rPr>
          <w:lang w:val="pt_PT" w:bidi="pt_PT"/>
        </w:rPr>
        <w:t xml:space="preserve"> na segunda cena, os dois discípulos de Jesus, Tiago e João, perguntam respeitosamente a Jesus se eles podem ter os dois melhores lugares de honra ao lado dele, quando ele se sentar em seu trono como rei. Jesus diz a eles que eles não compreenderam — ele vai sofrer. Eles asseguram a Jesus que podem se juntar ao seu sofrimento. Jesus diz a eles que eles também vão sofrer, mas apenas Deus decide quem terá lugares de honra ao lado dele.</w:t>
      </w:r>
    </w:p>
    <w:p>
      <w:pPr/>
      <w:r>
        <w:rPr>
          <w:lang w:val="pt_PT" w:bidi="pt_PT"/>
        </w:rPr>
      </w:r>
      <w:r>
        <w:rPr>
          <w:b/>
          <w:lang w:val="pt_PT" w:bidi="pt_PT"/>
        </w:rPr>
        <w:t>Na terceira cena:</w:t>
      </w:r>
      <w:r>
        <w:rPr>
          <w:lang w:val="pt_PT" w:bidi="pt_PT"/>
        </w:rPr>
        <w:t xml:space="preserve"> na terceira cena, os discípulos de Jesus estão zangados com Tiago e João. Jesus ensina seus discípulos sobre como os líderes em seu reino vão liderar de forma diferente dos líderes do mundo. Ele os lembra que até mesmo ele veio para servir e amar os outros, não para ser um governante severo.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Jesus, incluindo Tiago e João</w:t>
      </w:r>
    </w:p>
    <w:p>
      <w:pPr>
        <w:pStyle w:val="ListBullet"/>
        <w:spacing w:line="240" w:lineRule="auto"/>
        <w:ind w:left="720"/>
      </w:pPr>
      <w:r>
        <w:rPr>
          <w:lang w:val="pt_PT" w:bidi="pt_PT"/>
        </w:rPr>
      </w:r>
      <w:r>
        <w:rPr>
          <w:lang w:val="pt_PT" w:bidi="pt_PT"/>
        </w:rPr>
        <w:t>os outros que seguem Jesus</w:t>
      </w:r>
    </w:p>
    <w:p>
      <w:pPr>
        <w:pStyle w:val="ListBullet"/>
        <w:spacing w:line="240" w:lineRule="auto"/>
        <w:ind w:left="720"/>
      </w:pPr>
      <w:r>
        <w:rPr>
          <w:lang w:val="pt_PT" w:bidi="pt_PT"/>
        </w:rPr>
      </w:r>
      <w:r>
        <w:rPr>
          <w:lang w:val="pt_PT" w:bidi="pt_PT"/>
        </w:rPr>
        <w:t>os principais sacerdotes e mestres da lei religiosa</w:t>
      </w:r>
    </w:p>
    <w:p>
      <w:pPr>
        <w:pStyle w:val="ListBullet"/>
        <w:spacing w:line="240" w:lineRule="auto"/>
        <w:ind w:left="720"/>
      </w:pPr>
      <w:r>
        <w:rPr>
          <w:lang w:val="pt_PT" w:bidi="pt_PT"/>
        </w:rPr>
      </w:r>
      <w:r>
        <w:rPr>
          <w:lang w:val="pt_PT" w:bidi="pt_PT"/>
        </w:rPr>
        <w:t>os gentios, neste caso, os romanos</w:t>
      </w:r>
    </w:p>
    <w:p>
      <w:pPr/>
      <w:r>
        <w:rPr>
          <w:lang w:val="pt_PT" w:bidi="pt_PT"/>
        </w:rPr>
      </w:r>
      <w:r>
        <w:rPr>
          <w:lang w:val="pt_PT" w:bidi="pt_PT"/>
        </w:rPr>
        <w:t>Como um grupo, preste atenção a essas partes do cenário da passagem: lembre-se de que essa cena acontece na estrada para Jerusalém. Os discípulos estão atrás de Jesus, e atrás deles estão outros que estão seguindo o grupo. Em um momento, Jesus leva apenas os doze discípulos para o lado para falar com eles.</w:t>
      </w:r>
    </w:p>
    <w:p>
      <w:pPr/>
      <w:r>
        <w:rPr>
          <w:lang w:val="pt_PT" w:bidi="pt_PT"/>
        </w:rPr>
      </w:r>
      <w:r>
        <w:rPr>
          <w:lang w:val="pt_PT" w:bidi="pt_PT"/>
        </w:rPr>
        <w:t>Na primeira cena, é importante lembrar que os discípulos de Jesus estão espantados e surpresos, e que as outras pessoas estão com medo. Não sabemos o porquê. É importante lembrar que Jesus leva seus discípulos à parte, longe do resto da multidão, para falar com eles em detalhes sobre seu sofrimento. Ele chama a atenção deles dizendo para eles escutarem.</w:t>
      </w:r>
    </w:p>
    <w:p>
      <w:pPr/>
      <w:r>
        <w:rPr>
          <w:lang w:val="pt_PT" w:bidi="pt_PT"/>
        </w:rPr>
      </w:r>
      <w:r>
        <w:rPr>
          <w:lang w:val="pt_PT" w:bidi="pt_PT"/>
        </w:rPr>
        <w:t>Na segunda cena, é importante lembrar que Tiago e João fizeram a Jesus sua pergunta em particular. Eles foram respeitosos quando conversaram com Jesus. Jesus disse de forma muito clara que eles não compreenderam o sofrimento pelo qual ele estava prestes a passar. Os discípulos mostram que não compreenderam ao dizer que eles conseguem sofrer como ele. Há um diálogo entre Jesus, João e Tiago.</w:t>
      </w:r>
    </w:p>
    <w:p>
      <w:pPr/>
      <w:r>
        <w:rPr>
          <w:lang w:val="pt_PT" w:bidi="pt_PT"/>
        </w:rPr>
      </w:r>
      <w:r>
        <w:rPr>
          <w:lang w:val="pt_PT" w:bidi="pt_PT"/>
        </w:rPr>
        <w:t>Na terceira cena, é importante lembrar que os outros discípulos estão zangados com João e Tiago. Jesus os chama para que se juntem novamente. Jesus explica que seu reino será diferente dos reinos do mundo. Jesus diz duas vezes, de duas maneiras diferentes, que os governantes deste mundo governam com severidade. Então ele diz duas vezes, de duas maneiras diferentes, que em seu reino, as pessoas mais importantes serão as pessoas que servem e amam os outros. Então Jesus termina referindo-se a si mesmo novamente como o Filho do Homem. Ele explica que ele também veio para servir e amar os outros por pagar o preço por seus pecados.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10.32–45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de Jesus, incluindo Tiago e João</w:t>
      </w:r>
    </w:p>
    <w:p>
      <w:pPr>
        <w:pStyle w:val="ListBullet"/>
        <w:spacing w:line="240" w:lineRule="auto"/>
        <w:ind w:left="720"/>
      </w:pPr>
      <w:r>
        <w:rPr>
          <w:lang w:val="pt_PT" w:bidi="pt_PT"/>
        </w:rPr>
      </w:r>
      <w:r>
        <w:rPr>
          <w:lang w:val="pt_PT" w:bidi="pt_PT"/>
        </w:rPr>
        <w:t>outros que seguem Jesus</w:t>
      </w:r>
    </w:p>
    <w:p>
      <w:pPr>
        <w:pStyle w:val="ListBullet"/>
        <w:spacing w:line="240" w:lineRule="auto"/>
        <w:ind w:left="720"/>
      </w:pPr>
      <w:r>
        <w:rPr>
          <w:lang w:val="pt_PT" w:bidi="pt_PT"/>
        </w:rPr>
      </w:r>
      <w:r>
        <w:rPr>
          <w:lang w:val="pt_PT" w:bidi="pt_PT"/>
        </w:rPr>
        <w:t>os principais sacerdotes e mestres da lei religiosa</w:t>
      </w:r>
    </w:p>
    <w:p>
      <w:pPr>
        <w:pStyle w:val="ListBullet"/>
        <w:spacing w:line="240" w:lineRule="auto"/>
        <w:ind w:left="720"/>
      </w:pPr>
      <w:r>
        <w:rPr>
          <w:lang w:val="pt_PT" w:bidi="pt_PT"/>
        </w:rPr>
      </w:r>
      <w:r>
        <w:rPr>
          <w:lang w:val="pt_PT" w:bidi="pt_PT"/>
        </w:rPr>
        <w:t>os gentios, neste caso, os romanos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os discípulos e as outras pessoas seguindo Jesus no caminho para Jerusalém.</w:t>
      </w:r>
    </w:p>
    <w:p>
      <w:pPr/>
      <w:r>
        <w:rPr>
          <w:lang w:val="pt_PT" w:bidi="pt_PT"/>
        </w:rPr>
      </w:r>
      <w:r>
        <w:rPr>
          <w:lang w:val="pt_PT" w:bidi="pt_PT"/>
        </w:rPr>
        <w:t>Pause o drama. Pergunte aos discípulos: “O que vocês estão sentindo ou pensando?”. As pessoas podem responder coisas como: “Tenho medo do que acontecerá com Jesus em Jerusalém” ou “Estou surpreso e orgulhoso por seguir Jesus”. Pergunte à pessoa que interpreta Jesus: “O que você está sentindo ou pensando?”. Talvez Jesus responda: “Estou tentando me preparar para o sofrimento que sei que acontecerá comigo”. Continue o drama.</w:t>
      </w:r>
    </w:p>
    <w:p>
      <w:pPr/>
      <w:r>
        <w:rPr>
          <w:lang w:val="pt_PT" w:bidi="pt_PT"/>
        </w:rPr>
      </w:r>
      <w:r>
        <w:rPr>
          <w:lang w:val="pt_PT" w:bidi="pt_PT"/>
        </w:rPr>
        <w:t>Encene Jesus levando os doze discípulos para o lado e dizendo em detalhes o que vai acontecer com ele em Jerusalém.</w:t>
      </w:r>
    </w:p>
    <w:p>
      <w:pPr/>
      <w:r>
        <w:rPr>
          <w:lang w:val="pt_PT" w:bidi="pt_PT"/>
        </w:rPr>
      </w:r>
      <w:r>
        <w:rPr>
          <w:lang w:val="pt_PT" w:bidi="pt_PT"/>
        </w:rPr>
        <w:t>Pause o drama. Pergunte às pessoas que interpretam os discípulos: “O que vocês estão sentindo ou pensando?”. As pessoas podem responder coisas como: “Estou confuso” ou “Acho que Jesus está falando sobre se tornar um rei e conquistar o governo”. Pergunte à pessoa que interpreta Jesus: “O que você está sentindo ou pensando?”. Você pode ouvir coisas como: “Gostaria que meus discípulos me compreendessem melhor”, “Sinto-me sozinho neste mundo”. Continue o drama.</w:t>
      </w:r>
    </w:p>
    <w:p>
      <w:pPr/>
      <w:r>
        <w:rPr>
          <w:lang w:val="pt_PT" w:bidi="pt_PT"/>
        </w:rPr>
      </w:r>
      <w:r>
        <w:rPr>
          <w:lang w:val="pt_PT" w:bidi="pt_PT"/>
        </w:rPr>
        <w:t>Represente Tiago e João que vêm para Jesus para perguntar se eles podem se sentar em lugares de honra ao lado dele quando ele for rei. Represente Jesus perguntando se eles podem sofrer como ele sofrerá, e eles respondendo que podem. Jesus diz que eles sofrerão, mas ele não tem o direito de escolher as pessoas que se sentarão em lugares de honra.</w:t>
      </w:r>
    </w:p>
    <w:p>
      <w:pPr/>
      <w:r>
        <w:rPr>
          <w:lang w:val="pt_PT" w:bidi="pt_PT"/>
        </w:rPr>
      </w:r>
      <w:r>
        <w:rPr>
          <w:lang w:val="pt_PT" w:bidi="pt_PT"/>
        </w:rPr>
        <w:t>Pause o drama. Pergunte às pessoas que interpretam Tiago e João: “O que vocês estão sentindo ou pensando?”. As pessoas podem responder coisas como: “Estou desapontado”, ou “Estou triste por Jesus não confiar em mim”, ou “Sinto que poderia fazer qualquer coisa por Jesus”. Continue o drama.</w:t>
      </w:r>
    </w:p>
    <w:p>
      <w:pPr/>
      <w:r>
        <w:rPr>
          <w:lang w:val="pt_PT" w:bidi="pt_PT"/>
        </w:rPr>
      </w:r>
      <w:r>
        <w:rPr>
          <w:lang w:val="pt_PT" w:bidi="pt_PT"/>
        </w:rPr>
        <w:t>Os outros discípulos ficam muito zangados. Jesus reúne os Doze e fala com eles. Ele explica como os governantes do mundo governam de forma diferente dos governantes em seu reino. Ele descreve os governantes do mundo governando com severidade, e seus governantes governando como um servo. Jesus então fala sobre como, como o Filho do Homem, ele vai morrer para pagar o preço para libertar as pessoas da punição por seus pecados.</w:t>
      </w:r>
    </w:p>
    <w:p>
      <w:pPr/>
      <w:r>
        <w:rPr>
          <w:lang w:val="pt_PT" w:bidi="pt_PT"/>
        </w:rPr>
      </w:r>
      <w:r>
        <w:rPr>
          <w:lang w:val="pt_PT" w:bidi="pt_PT"/>
        </w:rPr>
        <w:t>Pause o drama. Pergunte às pessoas que interpretam os discípulos: “O que vocês estão sentindo ou pensando?”. As pessoas podem responder coisas como: “Estou tão zangado com Tiago e João”, ou “Eu queria ser o maior no Reino de Jesus!”. “Não entendo: como ser um líder que também é como um escravo?”. Pergunte à pessoa que interpreta Jesus: “O que você está sentindo ou pensando?”. Você pode ouvir coisas como: “Desejo que meus discípulos me compreendam melhor”, “Sei que isso é difícil para eles entenderem”.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10.32–45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w:t>
      </w:r>
      <w:r>
        <w:rPr>
          <w:b/>
          <w:lang w:val="pt_PT" w:bidi="pt_PT"/>
        </w:rPr>
        <w:t>discípulos</w:t>
      </w:r>
      <w:r>
        <w:rPr>
          <w:lang w:val="pt_PT" w:bidi="pt_PT"/>
        </w:rPr>
        <w:t xml:space="preserve"> começaram a viagem para </w:t>
      </w:r>
      <w:r>
        <w:rPr>
          <w:b/>
          <w:lang w:val="pt_PT" w:bidi="pt_PT"/>
        </w:rPr>
        <w:t>Jerusalém</w:t>
      </w:r>
      <w:r>
        <w:rPr>
          <w:lang w:val="pt_PT" w:bidi="pt_PT"/>
        </w:rPr>
        <w:t xml:space="preserve">. Jerusalém é o nome da capital religiosa do povo judeu. O lugar oficial onde os judeus iam fazer sacrifícios a Deus, o templo, estava localizado em Jerusalém. Esse era o lugar mais sagrado para o povo judeu, e o lugar onde os líderes da lei religiosa judaica se encontravam. Use a mesma palavra para "Jerusalém" que você usou em passagens anteriores. Use o mesmo termo para "discípulos" que você usou em todo o livro de Marcos. Para mais informações sobre </w:t>
      </w:r>
      <w:r>
        <w:rPr>
          <w:lang w:val="pt_PT" w:bidi="pt_PT"/>
        </w:rPr>
        <w:t>discípulos</w:t>
      </w:r>
      <w:r>
        <w:rPr>
          <w:lang w:val="pt_PT" w:bidi="pt_PT"/>
        </w:rPr>
        <w:t xml:space="preserve"> e </w:t>
      </w:r>
      <w:r>
        <w:rPr>
          <w:lang w:val="pt_PT" w:bidi="pt_PT"/>
        </w:rPr>
        <w:t>Jerusalém</w:t>
      </w:r>
      <w:r>
        <w:rPr>
          <w:lang w:val="pt_PT" w:bidi="pt_PT"/>
        </w:rPr>
        <w:t>, consulte o Glossário Mestre.</w:t>
      </w:r>
    </w:p>
    <w:p>
      <w:pPr/>
      <w:r>
        <w:rPr>
          <w:lang w:val="pt_PT" w:bidi="pt_PT"/>
        </w:rPr>
      </w:r>
      <w:r>
        <w:rPr>
          <w:lang w:val="pt_PT" w:bidi="pt_PT"/>
        </w:rPr>
        <w:t xml:space="preserve">Marcos gosta de descrever todas as vezes que Jesus chamou a si mesmo de </w:t>
      </w:r>
      <w:r>
        <w:rPr>
          <w:b/>
          <w:lang w:val="pt_PT" w:bidi="pt_PT"/>
        </w:rPr>
        <w:t>Filho do Homem</w:t>
      </w:r>
      <w:r>
        <w:rPr>
          <w:lang w:val="pt_PT" w:bidi="pt_PT"/>
        </w:rPr>
        <w:t xml:space="preserve"> para falar sobre seu destino de sofrer e morrer como um humano. No entanto, por outro lado, o Filho do homem é mais do que humano e será ressuscitado dentre os mortos. O Filho do Homem vem investido de poder e autoridade para governar sobre todas as nações. Deus dá autoridade ao Filho do Homem. O título “Filho do Homem” mostra que Jesus vai sofrer e morrer, e também será trazido de volta à vida. Jesus fala de si mesmo na terceira pessoa, quando ele se dá esse título. Certifique-se de que está claro, na forma que você traduzir isso, que Jesus está falando de si mesmo. Use a mesma frase que você usou para Filho do Homem em passagens anteriores. Para mais informações sobre </w:t>
      </w:r>
      <w:r>
        <w:rPr>
          <w:lang w:val="pt_PT" w:bidi="pt_PT"/>
        </w:rPr>
        <w:t>Filho do Homem</w:t>
      </w:r>
      <w:r>
        <w:rPr>
          <w:lang w:val="pt_PT" w:bidi="pt_PT"/>
        </w:rPr>
        <w:t>, consulte o Glossário Mestre.</w:t>
      </w:r>
    </w:p>
    <w:p>
      <w:pPr/>
      <w:r>
        <w:rPr>
          <w:lang w:val="pt_PT" w:bidi="pt_PT"/>
        </w:rPr>
      </w:r>
      <w:r>
        <w:rPr>
          <w:lang w:val="pt_PT" w:bidi="pt_PT"/>
        </w:rPr>
        <w:t xml:space="preserve">Jesus diz que os </w:t>
      </w:r>
      <w:r>
        <w:rPr>
          <w:b/>
          <w:lang w:val="pt_PT" w:bidi="pt_PT"/>
        </w:rPr>
        <w:t>principais sacerdotes, ou líderes sacerdotais, e mestres da lei</w:t>
      </w:r>
      <w:r>
        <w:rPr>
          <w:lang w:val="pt_PT" w:bidi="pt_PT"/>
        </w:rPr>
        <w:t xml:space="preserve">, entregarão Jesus aos gentios para ser morto. Os sacerdotes na religião judaica eram as pessoas que conectavam o povo com Deus através de sacrifícios, educando o povo e cuidando do templo de Deus. Os sacerdotes eram os representantes de Deus perante seu povo e os representantes de seu povo perante Deus. Traduza a expressão para mestres da lei da mesma forma que você a traduziu ao longo do livro de Marcos. Para mais informações sobre </w:t>
      </w:r>
      <w:r>
        <w:rPr>
          <w:lang w:val="pt_PT" w:bidi="pt_PT"/>
        </w:rPr>
        <w:t>sacerdotes</w:t>
      </w:r>
      <w:r>
        <w:rPr>
          <w:lang w:val="pt_PT" w:bidi="pt_PT"/>
        </w:rPr>
        <w:t xml:space="preserve"> e </w:t>
      </w:r>
      <w:r>
        <w:rPr>
          <w:lang w:val="pt_PT" w:bidi="pt_PT"/>
        </w:rPr>
        <w:t>mestres da lei</w:t>
      </w:r>
      <w:r>
        <w:rPr>
          <w:lang w:val="pt_PT" w:bidi="pt_PT"/>
        </w:rPr>
        <w:t>, consulte o Glossário Mestre.</w:t>
      </w:r>
    </w:p>
    <w:p>
      <w:pPr/>
      <w:r>
        <w:rPr>
          <w:lang w:val="pt_PT" w:bidi="pt_PT"/>
        </w:rPr>
      </w:r>
      <w:r>
        <w:rPr>
          <w:b/>
          <w:lang w:val="pt_PT" w:bidi="pt_PT"/>
        </w:rPr>
        <w:t>Gentios</w:t>
      </w:r>
      <w:r>
        <w:rPr>
          <w:lang w:val="pt_PT" w:bidi="pt_PT"/>
        </w:rPr>
        <w:t xml:space="preserve"> é um termo geral para qualquer pessoa que não seja judia. Neste caso, Jesus está falando especificamente sobre os romanos. Os romanos conquistaram a pátria dos judeus e governavam sobre eles. Certifique-se de usar uma palavra que mostre que esses são os não judeus que são o povo que governa a terra.</w:t>
      </w:r>
    </w:p>
    <w:p>
      <w:pPr/>
      <w:r>
        <w:rPr>
          <w:lang w:val="pt_PT" w:bidi="pt_PT"/>
        </w:rPr>
      </w:r>
      <w:r>
        <w:rPr>
          <w:lang w:val="pt_PT" w:bidi="pt_PT"/>
        </w:rPr>
        <w:t xml:space="preserve">Pare aqui e, como um grupo, discuta qual palavra ou frase você usará para </w:t>
      </w:r>
      <w:r>
        <w:rPr>
          <w:b/>
          <w:lang w:val="pt_PT" w:bidi="pt_PT"/>
        </w:rPr>
        <w:t>gentios</w:t>
      </w:r>
      <w:r>
        <w:rPr>
          <w:lang w:val="pt_PT" w:bidi="pt_PT"/>
        </w:rPr>
        <w:t xml:space="preserve"> nesta passagem. Procure a palavra </w:t>
      </w:r>
      <w:r>
        <w:rPr>
          <w:lang w:val="pt_PT" w:bidi="pt_PT"/>
        </w:rPr>
        <w:t>gentios</w:t>
      </w:r>
      <w:r>
        <w:rPr>
          <w:lang w:val="pt_PT" w:bidi="pt_PT"/>
        </w:rPr>
        <w:t xml:space="preserve"> no Glossário Mestre para mais informações. Pause este áudio aqui.</w:t>
      </w:r>
    </w:p>
    <w:p>
      <w:pPr/>
      <w:r>
        <w:rPr>
          <w:lang w:val="pt_PT" w:bidi="pt_PT"/>
        </w:rPr>
      </w:r>
      <w:r>
        <w:rPr>
          <w:b/>
          <w:lang w:val="pt_PT" w:bidi="pt_PT"/>
        </w:rPr>
        <w:t>Tiago e João, os filhos de Zebedeu</w:t>
      </w:r>
      <w:r>
        <w:rPr>
          <w:lang w:val="pt_PT" w:bidi="pt_PT"/>
        </w:rPr>
        <w:t xml:space="preserve"> vieram para fazer uma pergunta a Jesus. Tiago e João eram dois dos discípulos de Jesus. Seu pai era Zebedeu.</w:t>
      </w:r>
    </w:p>
    <w:p>
      <w:pPr/>
      <w:r>
        <w:rPr>
          <w:lang w:val="pt_PT" w:bidi="pt_PT"/>
        </w:rPr>
      </w:r>
      <w:r>
        <w:rPr>
          <w:lang w:val="pt_PT" w:bidi="pt_PT"/>
        </w:rPr>
        <w:t xml:space="preserve">Tiago e João chamaram Jesus de </w:t>
      </w:r>
      <w:r>
        <w:rPr>
          <w:b/>
          <w:lang w:val="pt_PT" w:bidi="pt_PT"/>
        </w:rPr>
        <w:t>Mestre</w:t>
      </w:r>
      <w:r>
        <w:rPr>
          <w:lang w:val="pt_PT" w:bidi="pt_PT"/>
        </w:rPr>
        <w:t xml:space="preserve">. Essa é uma forma respeitosa de se dirigir a alguém usada pelos seguidores de Jesus, para mostrar que ele era um mestre das coisas de Deus e tinha discípulos ou alunos que o seguiam e escutavam seus ensinamentos. Não empregue um termo que possa se referir apenas a um professor de escola. Use a mesma palavra para mestre que você usou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Tiago e João perguntaram se eles poderiam se sentar ao lado de Jesus quando ele governar em sua </w:t>
      </w:r>
      <w:r>
        <w:rPr>
          <w:b/>
          <w:lang w:val="pt_PT" w:bidi="pt_PT"/>
        </w:rPr>
        <w:t>glória</w:t>
      </w:r>
      <w:r>
        <w:rPr>
          <w:lang w:val="pt_PT" w:bidi="pt_PT"/>
        </w:rPr>
        <w:t xml:space="preserve">. Em alguns contextos, glória pode se referir a como Deus mostra seu poder e esplendor, ou seja, sua presença. Neste caso, ela se refere ao poder de Jesus como rei no novo reino que ele vai trazer. Aqui você pode simplesmente dizer “quando você governar em seu poder e esplendor”, ou “quando as pessoas honrarem você”. Use a mesma palavra que você usou para glória antes. Para mais informações sobre </w:t>
      </w:r>
      <w:r>
        <w:rPr>
          <w:lang w:val="pt_PT" w:bidi="pt_PT"/>
        </w:rPr>
        <w:t>glória</w:t>
      </w:r>
      <w:r>
        <w:rPr>
          <w:lang w:val="pt_PT" w:bidi="pt_PT"/>
        </w:rPr>
        <w:t>, consulte o Glossário Mestre.</w:t>
      </w:r>
    </w:p>
    <w:p>
      <w:pPr/>
      <w:r>
        <w:rPr>
          <w:lang w:val="pt_PT" w:bidi="pt_PT"/>
        </w:rPr>
      </w:r>
      <w:r>
        <w:rPr>
          <w:lang w:val="pt_PT" w:bidi="pt_PT"/>
        </w:rPr>
        <w:t xml:space="preserve">Jesus pergunta se eles podem </w:t>
      </w:r>
      <w:r>
        <w:rPr>
          <w:b/>
          <w:lang w:val="pt_PT" w:bidi="pt_PT"/>
        </w:rPr>
        <w:t>beber do cálice</w:t>
      </w:r>
      <w:r>
        <w:rPr>
          <w:lang w:val="pt_PT" w:bidi="pt_PT"/>
        </w:rPr>
        <w:t xml:space="preserve"> que ele vai beber, ou ser </w:t>
      </w:r>
      <w:r>
        <w:rPr>
          <w:lang w:val="pt_PT" w:bidi="pt_PT"/>
        </w:rPr>
        <w:t>batizado</w:t>
      </w:r>
      <w:r>
        <w:rPr>
          <w:lang w:val="pt_PT" w:bidi="pt_PT"/>
        </w:rPr>
        <w:t xml:space="preserve"> com o batismo que ele vai ser batizado. Quando Jesus fala sobre beber de seu cálice, ele está falando sobre sofrimento. Quando Jesus está falando sobre ser batizado em sofrimento, ele não está falando sobre ser imerso em água. Ele está dando uma descrição de ser esmagado, ou coberto, pelo sofrimento, como alguém fica coberto pela água quando é batizado. Você poderia falar sobre “sofrimento esmagador” em sua tradução.</w:t>
      </w:r>
    </w:p>
    <w:p>
      <w:pPr/>
      <w:r>
        <w:rPr>
          <w:lang w:val="pt_PT" w:bidi="pt_PT"/>
        </w:rPr>
      </w:r>
      <w:r>
        <w:rPr>
          <w:lang w:val="pt_PT" w:bidi="pt_PT"/>
        </w:rPr>
        <w:t>Pare aqui e discuta como equipe de tradução: como as pessoas em sua cultura falam sobre o sofrimento? Vocês possuem frases especiais para descrever o sofrimento? Pare aqui e, como um grupo, discuta qual palavra ou frase vocês usarão para descrever o sofrimento de Jesus. Pause este áudio aqui.</w:t>
      </w:r>
    </w:p>
    <w:p>
      <w:pPr/>
      <w:r>
        <w:rPr>
          <w:lang w:val="pt_PT" w:bidi="pt_PT"/>
        </w:rPr>
      </w:r>
      <w:r>
        <w:rPr>
          <w:lang w:val="pt_PT" w:bidi="pt_PT"/>
        </w:rPr>
        <w:t xml:space="preserve">Mais tarde, Jesus diz a todos os discípulos que a liderança no Reino de Deus é diferente da liderança do mundo. Ele fala sobre os </w:t>
      </w:r>
      <w:r>
        <w:rPr>
          <w:b/>
          <w:lang w:val="pt_PT" w:bidi="pt_PT"/>
        </w:rPr>
        <w:t>governantes</w:t>
      </w:r>
      <w:r>
        <w:rPr>
          <w:lang w:val="pt_PT" w:bidi="pt_PT"/>
        </w:rPr>
        <w:t xml:space="preserve"> e </w:t>
      </w:r>
      <w:r>
        <w:rPr>
          <w:b/>
          <w:lang w:val="pt_PT" w:bidi="pt_PT"/>
        </w:rPr>
        <w:t>oficiais</w:t>
      </w:r>
      <w:r>
        <w:rPr>
          <w:lang w:val="pt_PT" w:bidi="pt_PT"/>
        </w:rPr>
        <w:t xml:space="preserve"> do mundo, que têm autoridade sobre ele. Os </w:t>
      </w:r>
      <w:r>
        <w:rPr>
          <w:b/>
          <w:lang w:val="pt_PT" w:bidi="pt_PT"/>
        </w:rPr>
        <w:t>governantes</w:t>
      </w:r>
      <w:r>
        <w:rPr>
          <w:lang w:val="pt_PT" w:bidi="pt_PT"/>
        </w:rPr>
        <w:t xml:space="preserve"> e </w:t>
      </w:r>
      <w:r>
        <w:rPr>
          <w:b/>
          <w:lang w:val="pt_PT" w:bidi="pt_PT"/>
        </w:rPr>
        <w:t>oficiais</w:t>
      </w:r>
      <w:r>
        <w:rPr>
          <w:lang w:val="pt_PT" w:bidi="pt_PT"/>
        </w:rPr>
        <w:t xml:space="preserve"> estão no mesmo grupo. Os governantes dominam sobre as pessoas, o que significa que exercem ou mostram sua </w:t>
      </w:r>
      <w:r>
        <w:rPr>
          <w:lang w:val="pt_PT" w:bidi="pt_PT"/>
        </w:rPr>
        <w:t>autoridade</w:t>
      </w:r>
      <w:r>
        <w:rPr>
          <w:lang w:val="pt_PT" w:bidi="pt_PT"/>
        </w:rPr>
        <w:t xml:space="preserve"> sobre elas. </w:t>
      </w:r>
      <w:r>
        <w:rPr>
          <w:b/>
          <w:lang w:val="pt_PT" w:bidi="pt_PT"/>
        </w:rPr>
        <w:t>Autoridade</w:t>
      </w:r>
      <w:r>
        <w:rPr>
          <w:lang w:val="pt_PT" w:bidi="pt_PT"/>
        </w:rPr>
        <w:t xml:space="preserve"> é o direito dado a alguém para agir.</w:t>
      </w:r>
    </w:p>
    <w:p>
      <w:pPr/>
      <w:r>
        <w:rPr>
          <w:lang w:val="pt_PT" w:bidi="pt_PT"/>
        </w:rPr>
      </w:r>
      <w:r>
        <w:rPr>
          <w:lang w:val="pt_PT" w:bidi="pt_PT"/>
        </w:rPr>
        <w:t>Você pode dar um exemplo da vida diária da equipe para mostrar o que autoridade significa. Pode ser útil usar um exemplo cotidiano do governo local ou da vida na aldeia. Um trabalhador do governo é apenas uma pessoa. Ele ou ela não tem poder, agindo por conta própria, para fazer valer alguma coisa. Mesmo que tente fazer cumprir as leis, as pessoas podem ou não as seguir. No entanto, quando o governo dá autoridade a ele, ele pode agir para fazer valer as leis.</w:t>
      </w:r>
    </w:p>
    <w:p>
      <w:pPr/>
      <w:r>
        <w:rPr>
          <w:lang w:val="pt_PT" w:bidi="pt_PT"/>
        </w:rPr>
      </w:r>
      <w:r>
        <w:rPr>
          <w:lang w:val="pt_PT" w:bidi="pt_PT"/>
        </w:rPr>
        <w:t>Pause esse áudio aqui e discuta como os trabalhadores do governo usam da autoridade em sua cultura. Preste atenção a qual palavra você usa para autoridade.</w:t>
      </w:r>
    </w:p>
    <w:p>
      <w:pPr/>
      <w:r>
        <w:rPr>
          <w:lang w:val="pt_PT" w:bidi="pt_PT"/>
        </w:rPr>
      </w:r>
      <w:r>
        <w:rPr>
          <w:lang w:val="pt_PT" w:bidi="pt_PT"/>
        </w:rPr>
        <w:t xml:space="preserve">Jesus disse que as pessoas no Reino de Deus que querem ser grandes devem ser um servo. Um </w:t>
      </w:r>
      <w:r>
        <w:rPr>
          <w:b/>
          <w:lang w:val="pt_PT" w:bidi="pt_PT"/>
        </w:rPr>
        <w:t>servo</w:t>
      </w:r>
      <w:r>
        <w:rPr>
          <w:lang w:val="pt_PT" w:bidi="pt_PT"/>
        </w:rPr>
        <w:t xml:space="preserve"> era originalmente alguém que ajudava seu mestre e executava suas ordens. Jesus disse então que eles devem ser como um escravo. Um </w:t>
      </w:r>
      <w:r>
        <w:rPr>
          <w:b/>
          <w:lang w:val="pt_PT" w:bidi="pt_PT"/>
        </w:rPr>
        <w:t>escravo</w:t>
      </w:r>
      <w:r>
        <w:rPr>
          <w:lang w:val="pt_PT" w:bidi="pt_PT"/>
        </w:rPr>
        <w:t xml:space="preserve"> é alguém que é completamente controlado por outro. Use as mesmas palavras para servo e escravo que você usou anteriormente. Para mais informações sobre </w:t>
      </w:r>
      <w:r>
        <w:rPr>
          <w:lang w:val="pt_PT" w:bidi="pt_PT"/>
        </w:rPr>
        <w:t>servo</w:t>
      </w:r>
      <w:r>
        <w:rPr>
          <w:lang w:val="pt_PT" w:bidi="pt_PT"/>
        </w:rPr>
        <w:t xml:space="preserve"> e </w:t>
      </w:r>
      <w:r>
        <w:rPr>
          <w:lang w:val="pt_PT" w:bidi="pt_PT"/>
        </w:rPr>
        <w:t>escravo</w:t>
      </w:r>
      <w:r>
        <w:rPr>
          <w:lang w:val="pt_PT" w:bidi="pt_PT"/>
        </w:rPr>
        <w:t>, consulte o Glossário Mestre.</w:t>
      </w:r>
    </w:p>
    <w:p>
      <w:pPr/>
      <w:r>
        <w:rPr>
          <w:lang w:val="pt_PT" w:bidi="pt_PT"/>
        </w:rPr>
      </w:r>
      <w:r>
        <w:rPr>
          <w:lang w:val="pt_PT" w:bidi="pt_PT"/>
        </w:rPr>
        <w:t xml:space="preserve">Jesus disse que ele se deu a si mesmo como um resgate. Um </w:t>
      </w:r>
      <w:r>
        <w:rPr>
          <w:b/>
          <w:lang w:val="pt_PT" w:bidi="pt_PT"/>
        </w:rPr>
        <w:t>resgate</w:t>
      </w:r>
      <w:r>
        <w:rPr>
          <w:lang w:val="pt_PT" w:bidi="pt_PT"/>
        </w:rPr>
        <w:t xml:space="preserve"> ocorre quando as pessoas compram com dinheiro a liberdade de um escravo ou de um prisioneiro de guerra. Eles geralmente pagam muito dinheiro para libertar alguém. Na Bíblia, quando as pessoas são o resgate, isso significa que elas livram ou resgatam uma pessoa e a libertam de alguma forma de escravidão.</w:t>
      </w:r>
    </w:p>
    <w:p>
      <w:pPr/>
      <w:r>
        <w:rPr>
          <w:lang w:val="pt_PT" w:bidi="pt_PT"/>
        </w:rPr>
      </w:r>
      <w:r>
        <w:rPr>
          <w:lang w:val="pt_PT" w:bidi="pt_PT"/>
        </w:rPr>
        <w:t xml:space="preserve">Pare aqui e discuta qual palavra você usará para </w:t>
      </w:r>
      <w:r>
        <w:rPr>
          <w:b/>
          <w:lang w:val="pt_PT" w:bidi="pt_PT"/>
        </w:rPr>
        <w:t>resgate</w:t>
      </w:r>
      <w:r>
        <w:rPr>
          <w:lang w:val="pt_PT" w:bidi="pt_PT"/>
        </w:rPr>
        <w:t xml:space="preserve">. Para mais informações sobre </w:t>
      </w:r>
      <w:r>
        <w:rPr>
          <w:lang w:val="pt_PT" w:bidi="pt_PT"/>
        </w:rPr>
        <w:t>resgate</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10:46–52</w:t>
      </w:r>
      <w:r>
        <w:rPr>
          <w:lang w:val="pt_PT" w:bidi="pt_PT"/>
        </w:rPr>
      </w:r>
    </w:p>
    <w:p>
      <w:pPr>
        <w:pStyle w:val="Heading3"/>
      </w:pPr>
      <w:r>
        <w:rPr>
          <w:lang w:val="pt_PT" w:bidi="pt_PT"/>
        </w:rPr>
        <w:t>Ouvir e Sentir</w:t>
      </w:r>
    </w:p>
    <w:p>
      <w:pPr/>
      <w:r>
        <w:rPr>
          <w:lang w:val="pt_PT" w:bidi="pt_PT"/>
        </w:rPr>
      </w:r>
      <w:r>
        <w:rPr>
          <w:lang w:val="pt_PT" w:bidi="pt_PT"/>
        </w:rPr>
        <w:t>Nesta etapa, ouçam Marcos 10.46–52 e guardem em seus corações.</w:t>
      </w:r>
    </w:p>
    <w:p>
      <w:pPr/>
      <w:r>
        <w:rPr>
          <w:lang w:val="pt_PT" w:bidi="pt_PT"/>
        </w:rPr>
      </w:r>
      <w:r>
        <w:rPr>
          <w:lang w:val="pt_PT" w:bidi="pt_PT"/>
        </w:rPr>
        <w:t>Ouça uma versão em áudio de Marcos 10.46–52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10.46–52 na tradução mais fácil de entender.</w:t>
      </w:r>
    </w:p>
    <w:p>
      <w:pPr/>
      <w:r>
        <w:rPr>
          <w:lang w:val="pt_PT" w:bidi="pt_PT"/>
        </w:rPr>
      </w:r>
      <w:r>
        <w:rPr>
          <w:lang w:val="pt_PT" w:bidi="pt_PT"/>
        </w:rPr>
        <w:t>Jesus e seus discípulos estão viajando do norte para a cidade capital, Jerusalém.</w:t>
      </w:r>
    </w:p>
    <w:p>
      <w:pPr/>
      <w:r>
        <w:rPr>
          <w:lang w:val="pt_PT" w:bidi="pt_PT"/>
        </w:rPr>
      </w:r>
      <w:r>
        <w:rPr>
          <w:lang w:val="pt_PT" w:bidi="pt_PT"/>
        </w:rPr>
        <w:t>Pare aqui e, como um grupo, olhe para o mapa da rota que Jesus teria tomado em direção a Jerusalém e através de Jericó. Pause este áudio aqui.</w:t>
      </w:r>
    </w:p>
    <w:p>
      <w:pPr/>
      <w:r>
        <w:rPr>
          <w:lang w:val="pt_PT" w:bidi="pt_PT"/>
        </w:rPr>
      </w:r>
      <w:r>
        <w:rPr>
          <w:lang w:val="pt_PT" w:bidi="pt_PT"/>
        </w:rPr>
        <w:t>No caminho, Jesus disse a seus discípulos que ele seria traído e injustamente morto em Jerusalém. Parece que seus discípulos não acreditavam realmente nisso, ou compreendiam a importância do que estava prestes a acontecer. Estavam distraídas. Percebemos isso porque, imediatamente depois de Jesus falar sobre sua morte, eles questionavam quem seria o mais importante no Reino de Deus. Os discípulos eram verdadeiramente cegos espiritualmente, eles não se importavam com as mesmas coisas com as quais Jesus se importava. Logo depois disso, acontece essa história de Bartimeu.</w:t>
      </w:r>
    </w:p>
    <w:p>
      <w:pPr/>
      <w:r>
        <w:rPr>
          <w:lang w:val="pt_PT" w:bidi="pt_PT"/>
        </w:rPr>
      </w:r>
      <w:r>
        <w:rPr>
          <w:lang w:val="pt_PT" w:bidi="pt_PT"/>
        </w:rPr>
        <w:t>O profeta Isaías falou sobre o Salvador Prometido, ou o Messias, como o povo judeu chamava. Isaías disse: “Quando ele vier, abrirá os olhos dos cegos e destapará os ouvidos dos surdos”. Quando o profeta Isaías fala sobre as pessoas serem cegas e surdas, está falando não apenas sobre problemas físicos, mas também sobre problemas espirituais. Está dizendo que algumas pessoas não veem a Verdade de Deus nem a ouvem. O Salvador prometido vai curar tudo isso, tanto a cegueira e a surdez físicas, como a cegueira e a surdez espirituais.</w:t>
      </w:r>
    </w:p>
    <w:p>
      <w:pPr/>
      <w:r>
        <w:rPr>
          <w:lang w:val="pt_PT" w:bidi="pt_PT"/>
        </w:rPr>
      </w:r>
      <w:r>
        <w:rPr>
          <w:lang w:val="pt_PT" w:bidi="pt_PT"/>
        </w:rPr>
        <w:t>O rei Davi era um rei importante para o povo judeu. As pessoas sabiam que o Salvador Prometido seria descendente do rei Davi. Referir-se a alguém como “filho de Davi”, ou “descendente de Davi”, mostrava respeito por essa pessoa e um reconhecimento de que a pessoa tinha poderes similares ao Salvador prometido que estava por vir.</w:t>
      </w:r>
    </w:p>
    <w:p>
      <w:pPr/>
      <w:r>
        <w:rPr>
          <w:lang w:val="pt_PT" w:bidi="pt_PT"/>
        </w:rPr>
      </w:r>
      <w:r>
        <w:rPr>
          <w:lang w:val="pt_PT" w:bidi="pt_PT"/>
        </w:rPr>
        <w:t>Jesus mostra que ele é esse Salvador prometido de muitas maneiras. Ele cumpre a promessa de curar os olhos e ouvidos das pessoas, tanto física como espiritualmente. Essa história é uma dessas vezes.</w:t>
      </w:r>
    </w:p>
    <w:p>
      <w:pPr/>
      <w:r>
        <w:rPr>
          <w:lang w:val="pt_PT" w:bidi="pt_PT"/>
        </w:rPr>
      </w:r>
      <w:r>
        <w:rPr>
          <w:lang w:val="pt_PT" w:bidi="pt_PT"/>
        </w:rPr>
        <w:t>Jesus e seus discípulos tinham de viajar por Jericó para chegar a Jerusalém. Quando estavam deixando a cidade, um homem cego, chamado Bartimeu, ou filho de Timeu, estava sentado à beira da estrada, implorando, como pessoas como ele geralmente faziam. Jericó era uma cidade comercial, e era um lugar estratégico para os mendigos se sentarem do lado de fora do portão da cidade e pedirem dinheiro às pessoas.</w:t>
      </w:r>
    </w:p>
    <w:p>
      <w:pPr/>
      <w:r>
        <w:rPr>
          <w:lang w:val="pt_PT" w:bidi="pt_PT"/>
        </w:rPr>
      </w:r>
      <w:r>
        <w:rPr>
          <w:lang w:val="pt_PT" w:bidi="pt_PT"/>
        </w:rPr>
        <w:t>Pare aqui e, como um grupo, discuta essa pergunta: como as pessoas cegas, surdas, ou outras pessoas com deficiências são vistas e tratadas em sua cultura? Qual a diferença em como as pessoas cegas são tratadas na Bíblia? Pause este áudio aqui.</w:t>
      </w:r>
    </w:p>
    <w:p>
      <w:pPr/>
      <w:r>
        <w:rPr>
          <w:lang w:val="pt_PT" w:bidi="pt_PT"/>
        </w:rPr>
      </w:r>
      <w:r>
        <w:rPr>
          <w:lang w:val="pt_PT" w:bidi="pt_PT"/>
        </w:rPr>
        <w:t>Bartimeu era fisicamente cego, mas parecia que ele não era espiritualmente cego. Bartimeu parecia entender a importância de quem Jesus era. Sabemos isso por várias indicações na história. Veja se você as percebe. Primeiro, sabemos o nome do homem cego, o que é incomum em histórias de cura. Sabemos que ele chamou Jesus de um título especial, “Filho de Davi”, e pela palavra hebraica para “mestre” (rabôni), para mostrar que ele o respeitava e acreditava que Jesus poderia curá-lo. Bartimeu continuou a chamar por Jesus e tentou chegar até ele mesmo quando as pessoas o desencorajavam.</w:t>
      </w:r>
    </w:p>
    <w:p>
      <w:pPr/>
      <w:r>
        <w:rPr>
          <w:lang w:val="pt_PT" w:bidi="pt_PT"/>
        </w:rPr>
      </w:r>
      <w:r>
        <w:rPr>
          <w:lang w:val="pt_PT" w:bidi="pt_PT"/>
        </w:rPr>
        <w:t>É possível que Jesus não tenha ouvido a primeira vez que Bartimeu chamou por ele. No entanto, Jesus responde a Bartimeu, que chama cada vez mais: “Filho de Davi, tem misericórdia de mim!”. Jesus deveria estar a uma pequena distância, quando ele diz aos outros para chamar Bartimeu para vir a Jesus. Quando as pessoas chamaram Bartimeu, elas disseram a ele para ter coragem, ou ser feliz, porque Jesus o estava chamando. Bartimeu jogou fora seu manto e foi até Jesus. Quando Jesus pergunta a Bartimeu: “O que você quer que eu faça por você?”, Jesus muitas vezes tem conversas como essa com as pessoas que está curando. Jesus quer um relacionamento genuíno com uma pessoa, e quer saber que ela entende que é apenas Jesus quem pode curá-la. Bartimeu mostra a Jesus que acredita nele. Bartimeu chama Jesus de "Rabboni" e diz que ele quer ver. Jesus diz a Bartimeu que é sua fé que o curou. Bartimeu mostrou fé em Jesus chamando-o de Filho de Davi, que era um título para o Messias que viria, e também pediu a Jesus por cura.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10.46–52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está saindo de Jericó. Bartimeu está clamando por Jesus, mas a multidão o está silenciando.</w:t>
      </w:r>
    </w:p>
    <w:p>
      <w:pPr/>
      <w:r>
        <w:rPr>
          <w:lang w:val="pt_PT" w:bidi="pt_PT"/>
        </w:rPr>
      </w:r>
      <w:r>
        <w:rPr>
          <w:b/>
          <w:lang w:val="pt_PT" w:bidi="pt_PT"/>
        </w:rPr>
        <w:t>Na segunda cena:</w:t>
      </w:r>
      <w:r>
        <w:rPr>
          <w:lang w:val="pt_PT" w:bidi="pt_PT"/>
        </w:rPr>
        <w:t xml:space="preserve"> Jesus chama para que o homem seja trazido a ele. Bartimeu joga seu manto de lado e rapidamente vai até Jesus. Jesus pergunta a Bartimeu o que ele quer, e Bartimeu responde que quer voltar a enxergar.</w:t>
      </w:r>
    </w:p>
    <w:p>
      <w:pPr/>
      <w:r>
        <w:rPr>
          <w:lang w:val="pt_PT" w:bidi="pt_PT"/>
        </w:rPr>
      </w:r>
      <w:r>
        <w:rPr>
          <w:b/>
          <w:lang w:val="pt_PT" w:bidi="pt_PT"/>
        </w:rPr>
        <w:t>Na terceira cena:</w:t>
      </w:r>
      <w:r>
        <w:rPr>
          <w:lang w:val="pt_PT" w:bidi="pt_PT"/>
        </w:rPr>
        <w:t xml:space="preserve"> Jesus cura Bartimeu e diz a ele para seguir seu caminho. Mas Bartimeu segue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Bartimeu</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Como um grupo, preste atenção a essas partes do cenário da passagem: a primeira cena ocorre em Jericó.</w:t>
      </w:r>
    </w:p>
    <w:p>
      <w:pPr/>
      <w:r>
        <w:rPr>
          <w:lang w:val="pt_PT" w:bidi="pt_PT"/>
        </w:rPr>
      </w:r>
      <w:r>
        <w:rPr>
          <w:lang w:val="pt_PT" w:bidi="pt_PT"/>
        </w:rPr>
        <w:t>Pare e, como um grupo, olhe para o mapa da rota de Jesus da Galileia a Jerusalém, via Jericó. Pause este áudio aqui.</w:t>
      </w:r>
    </w:p>
    <w:p>
      <w:pPr/>
      <w:r>
        <w:rPr>
          <w:lang w:val="pt_PT" w:bidi="pt_PT"/>
        </w:rPr>
      </w:r>
      <w:r>
        <w:rPr>
          <w:lang w:val="pt_PT" w:bidi="pt_PT"/>
        </w:rPr>
        <w:t>Eles teriam viajado pelo Rio Jordão, ficado em Jericó, e depois viajavam para Jerusalém. Essa era a principal rota que os judeus que viviam na região da Galileia usavam para ir a Jerusalém. A rota teria estado lotada e bem congestionada, especialmente com a festividade da Páscoa judaica se aproximando. Esse seria o local e o momento ideais para um mendigo como Bartimeu pedir esmolas.</w:t>
      </w:r>
    </w:p>
    <w:p>
      <w:pPr/>
      <w:r>
        <w:rPr>
          <w:lang w:val="pt_PT" w:bidi="pt_PT"/>
        </w:rPr>
      </w:r>
      <w:r>
        <w:rPr>
          <w:lang w:val="pt_PT" w:bidi="pt_PT"/>
        </w:rPr>
        <w:t>Jesus encontra Bartimeu ao deixar Jericó para viajar para Jerusalém com seus discípulos. Sabemos por outras passagens que Jesus passou a noite em Jericó. Como a estrada era traiçoeira, Jesus deve ter preferido sair no início da manhã. Àquela hora, deveria haver muitas de pessoas que também viajavam para Jerusalém. Provavelmente havia multidões de mendigos no caminho.</w:t>
      </w:r>
    </w:p>
    <w:p>
      <w:pPr/>
      <w:r>
        <w:rPr>
          <w:lang w:val="pt_PT" w:bidi="pt_PT"/>
        </w:rPr>
      </w:r>
      <w:r>
        <w:rPr>
          <w:lang w:val="pt_PT" w:bidi="pt_PT"/>
        </w:rPr>
        <w:t>Jesus fala com as multidões. Ele deve estar falando com seus discípulos, embora não sejam identificados na história. Bartimeu devia estar sentado, com sua roupa exterior, seu manto, na sua frente, provavelmente entre as pernas, para coletar as esmolas. Isso teria sido importante para ele em particular, já que era cego, pois permitiria que ele sentisse as moedas. Quando Jesus diz a Bartimeu para vir, ele joga a roupa e vem imediatamente.</w:t>
      </w:r>
    </w:p>
    <w:p>
      <w:pPr/>
      <w:r>
        <w:rPr>
          <w:lang w:val="pt_PT" w:bidi="pt_PT"/>
        </w:rPr>
      </w:r>
      <w:r>
        <w:rPr>
          <w:lang w:val="pt_PT" w:bidi="pt_PT"/>
        </w:rPr>
        <w:t>Quando Jesus pergunta a Bartimeu: “O que você quer que eu faça por você?”, seus discípulos e alguns espectadores estão provavelmente reunidos em torno de Jesus e Bartimeu, ao passo que outros viajantes continuam no caminho. Bartimeu responde que ele quer enxergar. Jesus fala e Bartimeu é curado, e então Bartimeu escolhe seguir Jesus ao longo da rota.</w:t>
      </w:r>
    </w:p>
    <w:p>
      <w:pPr/>
      <w:r>
        <w:rPr>
          <w:lang w:val="pt_PT" w:bidi="pt_PT"/>
        </w:rPr>
      </w:r>
      <w:r>
        <w:rPr>
          <w:lang w:val="pt_PT" w:bidi="pt_PT"/>
        </w:rPr>
        <w:t>No idioma original, essa história é cheia de ação rápida, como quando diz: “Instantaneamente, o homem podia ver”. Bartimeu entende um pouco sobre quem é Jesus e pede ajuda; Jesus o chama, e ele vem. Bartimeu pede por cura, e ele a recebe. Bartimeu então segue Jesus. Esses eventos acontecem em rápida sucessão, um após o outro.</w:t>
      </w:r>
    </w:p>
    <w:p>
      <w:pPr/>
      <w:r>
        <w:rPr>
          <w:lang w:val="pt_PT" w:bidi="pt_PT"/>
        </w:rPr>
      </w:r>
      <w:r>
        <w:rPr>
          <w:lang w:val="pt_PT" w:bidi="pt_PT"/>
        </w:rPr>
        <w:t>Pare aqui e, como um grupo, discuta essa pergunta: como vocês falam sobre as coisas que acontecem rapidamente em sua cultura? Como você mostrará a ação rápida nesta história? Pause este áudio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10.46–52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Bartimeu</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Quando Jesus está viajando de Jericó para Jerusalém, um mendigo chamado Bartimeu chama por ele. A multidão repreende Bartimeu.</w:t>
      </w:r>
    </w:p>
    <w:p>
      <w:pPr/>
      <w:r>
        <w:rPr>
          <w:lang w:val="pt_PT" w:bidi="pt_PT"/>
        </w:rPr>
      </w:r>
      <w:r>
        <w:rPr>
          <w:lang w:val="pt_PT" w:bidi="pt_PT"/>
        </w:rPr>
        <w:t>Pause o drama. Pergunte aos atores que interpretam a multidão: “O que vocês estão sentindo ou pensando em relação a Bartimeu?”. Você pode ouvir coisas como: “Ele é um mendigo e precisa ficar quieto”, ou “Zangado que Bartimeu esteja tirando a atenção de nós”, ou “Nós o vemos repetidamente”, ou “Ele é indigno de falar com Jesus”, ou “Estamos zangados com a insistência de Bartimeu e seu uso de títulos messiânicos para falar com Jesus”. Pergunte ao ator que interpreta Bartimeu: “O que você está sentindo ou pensando?”. Como a multidão afeta você?”. Você pode ouvir coisas como: “Estou desesperado” ou “Estou ignorando a multidão, apenas focado em chamar a atenção de Jesus”. Continue o drama.</w:t>
      </w:r>
    </w:p>
    <w:p>
      <w:pPr/>
      <w:r>
        <w:rPr>
          <w:lang w:val="pt_PT" w:bidi="pt_PT"/>
        </w:rPr>
      </w:r>
      <w:r>
        <w:rPr>
          <w:lang w:val="pt_PT" w:bidi="pt_PT"/>
        </w:rPr>
        <w:t>Bartimeu continua a gritar por Jesus. Jesus para e diz às pessoas para chamar Bartimeu. As pessoas encorajam Bartimeu a ser feliz, porque Jesus o está chamando. Bartimeu joga seu manto. O casaco deve estar à sua frente, talvez sobre as pernas, quando ele se senta, como é a maneira de Bartimeu de coletar dinheiro.</w:t>
      </w:r>
    </w:p>
    <w:p>
      <w:pPr/>
      <w:r>
        <w:rPr>
          <w:lang w:val="pt_PT" w:bidi="pt_PT"/>
        </w:rPr>
      </w:r>
      <w:r>
        <w:rPr>
          <w:lang w:val="pt_PT" w:bidi="pt_PT"/>
        </w:rPr>
        <w:t>Pause o drama. Pergunte ao ator que interpreta Bartimeu: “O que você está sentindo ou pensando quando ouve que Jesus está te chamando? Como você reage?”. Você pode ouvir coisas como: “Me sinto, alegre e esperançoso”, ou “imediatamente me levantei, sem hesitação, e rapidamente passei por cada obstáculo para chegar a Jesus”. Então pergunte ao ator que interpretava Bartimeu: “Como você conseguiu caminhar até Jesus se você é cego?”. Você pode ouvir coisas como: “Conhecia a estrada”, “Caminhei em direção a sua voz”, “Alguém me levou na direção certa”. Continue o drama.</w:t>
      </w:r>
    </w:p>
    <w:p>
      <w:pPr/>
      <w:r>
        <w:rPr>
          <w:lang w:val="pt_PT" w:bidi="pt_PT"/>
        </w:rPr>
      </w:r>
      <w:r>
        <w:rPr>
          <w:lang w:val="pt_PT" w:bidi="pt_PT"/>
        </w:rPr>
        <w:t>Jesus pergunta a Bartimeu o que ele pode fazer por ele. Bartimeu pede para que sua visão física seja restaurada. Jesus cura Bartimeu. Bartimeu começa a seguir Jesus.</w:t>
      </w:r>
    </w:p>
    <w:p>
      <w:pPr/>
      <w:r>
        <w:rPr>
          <w:lang w:val="pt_PT" w:bidi="pt_PT"/>
        </w:rPr>
      </w:r>
      <w:r>
        <w:rPr>
          <w:lang w:val="pt_PT" w:bidi="pt_PT"/>
        </w:rPr>
        <w:t xml:space="preserve">Pause o drama. Pergunte ao ator que interpreta Bartimeu: “O que você está sentindo ou pensando?”. Você pode ouvir coisas como: “Posso </w:t>
      </w:r>
      <w:r>
        <w:rPr>
          <w:b/>
          <w:lang w:val="pt_PT" w:bidi="pt_PT"/>
        </w:rPr>
        <w:t>ver</w:t>
      </w:r>
      <w:r>
        <w:rPr>
          <w:lang w:val="pt_PT" w:bidi="pt_PT"/>
        </w:rPr>
        <w:t>! Não posso acreditar nisso!”. ou “Estou muito animado por poder ver tudo! Como eu poderia não seguir Jesus?”.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10.46–52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está deixando Jericó no caminho para Jerusalém. Seus </w:t>
      </w:r>
      <w:r>
        <w:rPr>
          <w:b/>
          <w:lang w:val="pt_PT" w:bidi="pt_PT"/>
        </w:rPr>
        <w:t>discípulos</w:t>
      </w:r>
      <w:r>
        <w:rPr>
          <w:lang w:val="pt_PT" w:bidi="pt_PT"/>
        </w:rPr>
        <w:t xml:space="preserve">, bem como uma grande multidão, estão seguindo Jesus. Quando eles saem, um mendigo cego chamado Bartimeu ouve que Jesus de </w:t>
      </w:r>
      <w:r>
        <w:rPr>
          <w:b/>
          <w:lang w:val="pt_PT" w:bidi="pt_PT"/>
        </w:rPr>
        <w:t>Nazaré</w:t>
      </w:r>
      <w:r>
        <w:rPr>
          <w:lang w:val="pt_PT" w:bidi="pt_PT"/>
        </w:rPr>
        <w:t xml:space="preserve"> está passando. Bartimeu chama para Jesus, dizendo: “Jesus, </w:t>
      </w:r>
      <w:r>
        <w:rPr>
          <w:b/>
          <w:lang w:val="pt_PT" w:bidi="pt_PT"/>
        </w:rPr>
        <w:t>Filho de Davi</w:t>
      </w:r>
      <w:r>
        <w:rPr>
          <w:lang w:val="pt_PT" w:bidi="pt_PT"/>
        </w:rPr>
        <w:t xml:space="preserve">, tem misericórdia de mim!”. Os discípulos são os doze seguidores mais próximos de Jesus. Nazaré é uma cidade na região da Galileia, de onde Jesus veio. Era considerada uma cidade sem importância. Filho de Davi era um título usado para o Salvador prometido. Use o mesmo termo para "discípulos" e "Nazaré" que você usou em passagens anteriores. Para mais informações sobre </w:t>
      </w:r>
      <w:r>
        <w:rPr>
          <w:b/>
          <w:lang w:val="pt_PT" w:bidi="pt_PT"/>
        </w:rPr>
        <w:t>discípulos</w:t>
      </w:r>
      <w:r>
        <w:rPr>
          <w:lang w:val="pt_PT" w:bidi="pt_PT"/>
        </w:rPr>
        <w:t xml:space="preserve"> e </w:t>
      </w:r>
      <w:r>
        <w:rPr>
          <w:b/>
          <w:lang w:val="pt_PT" w:bidi="pt_PT"/>
        </w:rPr>
        <w:t>Nazaré</w:t>
      </w:r>
      <w:r>
        <w:rPr>
          <w:lang w:val="pt_PT" w:bidi="pt_PT"/>
        </w:rPr>
        <w:t>, consulte o Glossário Mestre.</w:t>
      </w:r>
    </w:p>
    <w:p>
      <w:pPr/>
      <w:r>
        <w:rPr>
          <w:lang w:val="pt_PT" w:bidi="pt_PT"/>
        </w:rPr>
      </w:r>
      <w:r>
        <w:rPr>
          <w:lang w:val="pt_PT" w:bidi="pt_PT"/>
        </w:rPr>
        <w:t xml:space="preserve">Pare aqui e, como um grupo, discuta qual palavra ou frase você usará para </w:t>
      </w:r>
      <w:r>
        <w:rPr>
          <w:b/>
          <w:lang w:val="pt_PT" w:bidi="pt_PT"/>
        </w:rPr>
        <w:t>Filho de Davi</w:t>
      </w:r>
      <w:r>
        <w:rPr>
          <w:lang w:val="pt_PT" w:bidi="pt_PT"/>
        </w:rPr>
        <w:t xml:space="preserve">. Procure a frase </w:t>
      </w:r>
      <w:r>
        <w:rPr>
          <w:b/>
          <w:lang w:val="pt_PT" w:bidi="pt_PT"/>
        </w:rPr>
        <w:t>Filho de Davi</w:t>
      </w:r>
      <w:r>
        <w:rPr>
          <w:lang w:val="pt_PT" w:bidi="pt_PT"/>
        </w:rPr>
        <w:t xml:space="preserve"> no Glossário Mestre para mais informações. Pause este áudio aqui.</w:t>
      </w:r>
    </w:p>
    <w:p>
      <w:pPr/>
      <w:r>
        <w:rPr>
          <w:lang w:val="pt_PT" w:bidi="pt_PT"/>
        </w:rPr>
      </w:r>
      <w:r>
        <w:rPr>
          <w:lang w:val="pt_PT" w:bidi="pt_PT"/>
        </w:rPr>
        <w:t xml:space="preserve">Ter </w:t>
      </w:r>
      <w:r>
        <w:rPr>
          <w:b/>
          <w:lang w:val="pt_PT" w:bidi="pt_PT"/>
        </w:rPr>
        <w:t>misericórdia</w:t>
      </w:r>
      <w:r>
        <w:rPr>
          <w:lang w:val="pt_PT" w:bidi="pt_PT"/>
        </w:rPr>
        <w:t xml:space="preserve"> significa demonstrar compaixão por aqueles que sofrem. Nos Salmos, o escritor geralmente pede a Deus por misericórdia. Bartimeu pede a Jesus por algo que ele normalmente pediria a Deus. Ele devia pensar que Jesus tem esse poder de Deus para dar a ele misericórdia. Use a mesma palavra para misericórdia que você usou em passagens anteriores. Para mais informações sobre </w:t>
      </w:r>
      <w:r>
        <w:rPr>
          <w:b/>
          <w:lang w:val="pt_PT" w:bidi="pt_PT"/>
        </w:rPr>
        <w:t>misericórdia</w:t>
      </w:r>
      <w:r>
        <w:rPr>
          <w:lang w:val="pt_PT" w:bidi="pt_PT"/>
        </w:rPr>
        <w:t>, consulte o Glossário Mestre.</w:t>
      </w:r>
    </w:p>
    <w:p>
      <w:pPr/>
      <w:r>
        <w:rPr>
          <w:lang w:val="pt_PT" w:bidi="pt_PT"/>
        </w:rPr>
      </w:r>
      <w:r>
        <w:rPr>
          <w:lang w:val="pt_PT" w:bidi="pt_PT"/>
        </w:rPr>
        <w:t xml:space="preserve">A multidão repreendeu Bartimeu, ou disse a ele para ficar quieto. Bartimeu continuava gritando mais alto. Jesus diz à multidão para dizer a Bartimeu para vir até Jesus. A multidão diz a Bartimeu para “ter coragem”. </w:t>
      </w:r>
      <w:r>
        <w:rPr>
          <w:b/>
          <w:lang w:val="pt_PT" w:bidi="pt_PT"/>
        </w:rPr>
        <w:t>Tenha coragem</w:t>
      </w:r>
      <w:r>
        <w:rPr>
          <w:lang w:val="pt_PT" w:bidi="pt_PT"/>
        </w:rPr>
        <w:t xml:space="preserve"> é uma maneira de encorajar alguém a se sentir mais feliz.</w:t>
      </w:r>
    </w:p>
    <w:p>
      <w:pPr/>
      <w:r>
        <w:rPr>
          <w:lang w:val="pt_PT" w:bidi="pt_PT"/>
        </w:rPr>
      </w:r>
      <w:r>
        <w:rPr>
          <w:lang w:val="pt_PT" w:bidi="pt_PT"/>
        </w:rPr>
        <w:t>Pare aqui e, como um grupo, discuta: encontrem a maneira apropriada e natural de dizer isso em seu idioma. Pause este áudio aqui.</w:t>
      </w:r>
    </w:p>
    <w:p>
      <w:pPr/>
      <w:r>
        <w:rPr>
          <w:lang w:val="pt_PT" w:bidi="pt_PT"/>
        </w:rPr>
      </w:r>
      <w:r>
        <w:rPr>
          <w:lang w:val="pt_PT" w:bidi="pt_PT"/>
        </w:rPr>
        <w:t xml:space="preserve">Bartimeu devia estar sentado, com sua roupa exterior, seu </w:t>
      </w:r>
      <w:r>
        <w:rPr>
          <w:b/>
          <w:lang w:val="pt_PT" w:bidi="pt_PT"/>
        </w:rPr>
        <w:t>manto</w:t>
      </w:r>
      <w:r>
        <w:rPr>
          <w:lang w:val="pt_PT" w:bidi="pt_PT"/>
        </w:rPr>
        <w:t xml:space="preserve">, ou </w:t>
      </w:r>
      <w:r>
        <w:rPr>
          <w:b/>
          <w:lang w:val="pt_PT" w:bidi="pt_PT"/>
        </w:rPr>
        <w:t>capa</w:t>
      </w:r>
      <w:r>
        <w:rPr>
          <w:lang w:val="pt_PT" w:bidi="pt_PT"/>
        </w:rPr>
        <w:t xml:space="preserve"> na sua frente, provavelmente entre as pernas, para coletar as esmolas. Isso teria sido importante para ele em particular, já que era cego, pois permitiria que ele sentisse as moedas. Quando Jesus diz a Bartimeu para vir, ele joga o manto e vem imediatamente. O manto era um longo pano que cobria as roupas deles. Use a mesma palavra que você usou para manto em passagens anteriores.</w:t>
      </w:r>
    </w:p>
    <w:p>
      <w:pPr/>
      <w:r>
        <w:rPr>
          <w:lang w:val="pt_PT" w:bidi="pt_PT"/>
        </w:rPr>
      </w:r>
      <w:r>
        <w:rPr>
          <w:lang w:val="pt_PT" w:bidi="pt_PT"/>
        </w:rPr>
        <w:t xml:space="preserve">Pare aqui e mostre a imagem do manto. O termo </w:t>
      </w:r>
      <w:r>
        <w:rPr>
          <w:b/>
          <w:lang w:val="pt_PT" w:bidi="pt_PT"/>
        </w:rPr>
        <w:t>manto</w:t>
      </w:r>
      <w:r>
        <w:rPr>
          <w:lang w:val="pt_PT" w:bidi="pt_PT"/>
        </w:rPr>
        <w:t xml:space="preserve"> está no Glossário Mestre. Pause este áudio aqui.</w:t>
      </w:r>
    </w:p>
    <w:p>
      <w:pPr/>
      <w:r>
        <w:rPr>
          <w:lang w:val="pt_PT" w:bidi="pt_PT"/>
        </w:rPr>
      </w:r>
      <w:r>
        <w:rPr>
          <w:lang w:val="pt_PT" w:bidi="pt_PT"/>
        </w:rPr>
        <w:t xml:space="preserve">Quando Jesus pergunta a Bartimeu: “O que você quer que eu faça por você?”, seus discípulos e alguns espectadores estão provavelmente reunidos em torno de Jesus e Bartimeu, ao passo que outros viajantes continuam no caminho. Bartimeu chama Jesus de </w:t>
      </w:r>
      <w:r>
        <w:rPr>
          <w:b/>
          <w:lang w:val="pt_PT" w:bidi="pt_PT"/>
        </w:rPr>
        <w:t>Rabi</w:t>
      </w:r>
      <w:r>
        <w:rPr>
          <w:lang w:val="pt_PT" w:bidi="pt_PT"/>
        </w:rPr>
        <w:t xml:space="preserve">, ou </w:t>
      </w:r>
      <w:r>
        <w:rPr>
          <w:b/>
          <w:lang w:val="pt_PT" w:bidi="pt_PT"/>
        </w:rPr>
        <w:t>Rabôni</w:t>
      </w:r>
      <w:r>
        <w:rPr>
          <w:lang w:val="pt_PT" w:bidi="pt_PT"/>
        </w:rPr>
        <w:t xml:space="preserve">, e responde que ele quer ver. Rabôni é o título mais alto para um professor respeitado. Bartimeu está tratando Jesus como se Jesus fosse seu próprio professor, e ele, seu seguidor. Use a mesma palavra para Rabi ou Rabôni que você usou em passagens anteriores. Para mais informações sobre </w:t>
      </w:r>
      <w:r>
        <w:rPr>
          <w:b/>
          <w:lang w:val="pt_PT" w:bidi="pt_PT"/>
        </w:rPr>
        <w:t>Rabi</w:t>
      </w:r>
      <w:r>
        <w:rPr>
          <w:lang w:val="pt_PT" w:bidi="pt_PT"/>
        </w:rPr>
        <w:t>, consulte o Glossário Mestre.</w:t>
      </w:r>
    </w:p>
    <w:p>
      <w:pPr/>
      <w:r>
        <w:rPr>
          <w:lang w:val="pt_PT" w:bidi="pt_PT"/>
        </w:rPr>
      </w:r>
      <w:r>
        <w:rPr>
          <w:lang w:val="pt_PT" w:bidi="pt_PT"/>
        </w:rPr>
        <w:t xml:space="preserve">Jesus diz a Bartimeu para seguir em seu caminho, porque a </w:t>
      </w:r>
      <w:r>
        <w:rPr>
          <w:b/>
          <w:lang w:val="pt_PT" w:bidi="pt_PT"/>
        </w:rPr>
        <w:t>fé</w:t>
      </w:r>
      <w:r>
        <w:rPr>
          <w:lang w:val="pt_PT" w:bidi="pt_PT"/>
        </w:rPr>
        <w:t xml:space="preserve"> de Bartimeu o </w:t>
      </w:r>
      <w:r>
        <w:rPr>
          <w:b/>
          <w:lang w:val="pt_PT" w:bidi="pt_PT"/>
        </w:rPr>
        <w:t>curou</w:t>
      </w:r>
      <w:r>
        <w:rPr>
          <w:lang w:val="pt_PT" w:bidi="pt_PT"/>
        </w:rPr>
        <w:t xml:space="preserve">. No entanto, Bartimeu escolhe seguir Jesus ao longo da rota. Jesus sabe que o homem realmente acredita que Jesus pode curá-lo, e que Jesus é o Messias. “Sua </w:t>
      </w:r>
      <w:r>
        <w:rPr>
          <w:b/>
          <w:lang w:val="pt_PT" w:bidi="pt_PT"/>
        </w:rPr>
        <w:t>fé</w:t>
      </w:r>
      <w:r>
        <w:rPr>
          <w:lang w:val="pt_PT" w:bidi="pt_PT"/>
        </w:rPr>
        <w:t xml:space="preserve"> o curou” significa que o homem foi curado, porque ele realizou a ação de acreditar. Você pode indicar isso em uma forma mais ativa, se necessário (por exemplo, “Você foi curado porque acreditou”).</w:t>
      </w:r>
    </w:p>
    <w:p>
      <w:pPr/>
      <w:r>
        <w:rPr>
          <w:lang w:val="pt_PT" w:bidi="pt_PT"/>
        </w:rPr>
      </w:r>
      <w:r>
        <w:rPr>
          <w:lang w:val="pt_PT" w:bidi="pt_PT"/>
        </w:rPr>
        <w:t xml:space="preserve">Ferramenta de ensino: peça a um voluntário, previamente, para lhe ajudar com isso. Coloque uma cadeira no centro da sala e pergunte ao voluntário: “Você acredita que esta cadeira existe? Você acredita que isto é uma cadeira? Você acredita que essa cadeira é forte o suficiente para te sustentar?”. O voluntário deve responder "sim" a todas essas perguntas. Então diga: “Sei que você está cansado, então aqui está esta cadeira para você se sentar”. O voluntário deve se recusar a sentar na cadeira. Faça isso várias vezes, perguntando por que o voluntário (ou voluntária) não se senta na cadeira, mesmo sabendo que a cadeira está lá e dizendo que acredita que a cadeira é forte o suficiente para segurá-lo(a). Explique ao grupo que este é um exemplo do que se trata a fé: mais do que apenas acreditar em sua mente, mas agindo com base nessa crença. Depois de fazerem a atividade, discuta como um grupo como vocês dirão fé, ou crença. O termo </w:t>
      </w:r>
      <w:r>
        <w:rPr>
          <w:b/>
          <w:lang w:val="pt_PT" w:bidi="pt_PT"/>
        </w:rPr>
        <w:t>fé</w:t>
      </w:r>
      <w:r>
        <w:rPr>
          <w:lang w:val="pt_PT" w:bidi="pt_PT"/>
        </w:rPr>
        <w:t xml:space="preserve"> está no Glossário Mestre. Use a mesma palavra que você usou em passagens anteriores. Pause este áudio aqui.</w:t>
      </w:r>
    </w:p>
    <w:p>
      <w:pPr/>
      <w:r>
        <w:rPr>
          <w:lang w:val="pt_PT" w:bidi="pt_PT"/>
        </w:rPr>
      </w:r>
      <w:r>
        <w:rPr>
          <w:lang w:val="pt_PT" w:bidi="pt_PT"/>
        </w:rPr>
        <w:t>A palavra usada para “curou” na declaração de Jesus de que “sua fé o curou”, pode ter o duplo significado de cura física e salvação espiritual. Marcos e Lucas provavelmente intencionavam atribuir os dois significados aqui, pelo fato de o homem começar a seguir Jesus.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11:1–11</w:t>
      </w:r>
      <w:r>
        <w:rPr>
          <w:lang w:val="pt_PT" w:bidi="pt_PT"/>
        </w:rPr>
      </w:r>
    </w:p>
    <w:p>
      <w:pPr>
        <w:pStyle w:val="Heading3"/>
      </w:pPr>
      <w:r>
        <w:rPr>
          <w:lang w:val="pt_PT" w:bidi="pt_PT"/>
        </w:rPr>
        <w:t>Ouvir e Sentir</w:t>
      </w:r>
    </w:p>
    <w:p>
      <w:pPr/>
      <w:r>
        <w:rPr>
          <w:lang w:val="pt_PT" w:bidi="pt_PT"/>
        </w:rPr>
      </w:r>
      <w:r>
        <w:rPr>
          <w:lang w:val="pt_PT" w:bidi="pt_PT"/>
        </w:rPr>
        <w:t>Nesta etapa, ouçam Marcos 11.1–11 e guardem em seus corações.</w:t>
      </w:r>
    </w:p>
    <w:p>
      <w:pPr/>
      <w:r>
        <w:rPr>
          <w:lang w:val="pt_PT" w:bidi="pt_PT"/>
        </w:rPr>
      </w:r>
      <w:r>
        <w:rPr>
          <w:lang w:val="pt_PT" w:bidi="pt_PT"/>
        </w:rPr>
        <w:t>Ouça uma versão em áudio de Marcos 11.1–11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11.1–11 na tradução mais fácil de entender.</w:t>
      </w:r>
    </w:p>
    <w:p>
      <w:pPr/>
      <w:r>
        <w:rPr>
          <w:lang w:val="pt_PT" w:bidi="pt_PT"/>
        </w:rPr>
      </w:r>
      <w:r>
        <w:rPr>
          <w:lang w:val="pt_PT" w:bidi="pt_PT"/>
        </w:rPr>
        <w:t>Nesta história, Jesus chega bem próximo de Jerusalém, pela última vez antes de ser morto. Essa seção de Marcos, até a morte de Jesus, pode ter sido a semana final de Jesus, ou pode ter sido uma descrição dos últimos 6 meses da história de Jesus antes de sua morte. Não sabemos exatamente quanto tempo a última seção de Marcos abrange. Em ambos os casos, a história começa a descrever as últimas ações de Jesus em Jerusalém, a capital dos judeus.</w:t>
      </w:r>
    </w:p>
    <w:p>
      <w:pPr/>
      <w:r>
        <w:rPr>
          <w:lang w:val="pt_PT" w:bidi="pt_PT"/>
        </w:rPr>
      </w:r>
      <w:r>
        <w:rPr>
          <w:lang w:val="pt_PT" w:bidi="pt_PT"/>
        </w:rPr>
        <w:t>Jesus e seus discípulos provavelmente haviam caminhado 34 quilômetros em um dia, de Jericó até Jerusalém. Eles chegaram a Betânia e Betfagé. Betânia e Betfagé eram duas cidades próximas a Jerusalém. Betânia fica a cerca de 3 quilômetros de Jerusalém. Betfagé fica bem ao lado de Jerusalém, a cerca de 1,5 quilômetro de distância. Tanto Betânia como Betfagé estão localizados na colina alta, em frente ao vale que fica ao lado de Jerusalém. Ele é chamado de Monte das Oliveiras.</w:t>
      </w:r>
    </w:p>
    <w:p>
      <w:pPr/>
      <w:r>
        <w:rPr>
          <w:lang w:val="pt_PT" w:bidi="pt_PT"/>
        </w:rPr>
      </w:r>
      <w:r>
        <w:rPr>
          <w:lang w:val="pt_PT" w:bidi="pt_PT"/>
        </w:rPr>
        <w:t>Pare aqui e olhe para uma foto do Monte das Oliveiras com vista para Jerusalém.</w:t>
      </w:r>
    </w:p>
    <w:p>
      <w:pPr/>
      <w:r>
        <w:rPr>
          <w:lang w:val="pt_PT" w:bidi="pt_PT"/>
        </w:rPr>
      </w:r>
      <w:r>
        <w:rPr>
          <w:lang w:val="pt_PT" w:bidi="pt_PT"/>
        </w:rPr>
        <w:t>Pare e, como um grupo, olhe para um mapa de Jerusalém, com Betfagé e Betânia nos arredores da cidade. Pause este áudio aqui.</w:t>
      </w:r>
    </w:p>
    <w:p>
      <w:pPr/>
      <w:r>
        <w:rPr>
          <w:lang w:val="pt_PT" w:bidi="pt_PT"/>
        </w:rPr>
      </w:r>
      <w:r>
        <w:rPr>
          <w:lang w:val="pt_PT" w:bidi="pt_PT"/>
        </w:rPr>
        <w:t>Normalmente, os peregrinos que iam a Jerusalém adorar a Deus caminhavam a pé para a cidade. No entanto, o profeta Zacarias havia dito que o Messias, ou Salvador, iria entrar na cidade em um jumentinho. As multidões e os discípulos provavelmente não sabiam ou não acreditavam que Jesus era o Messias. Foi apenas mais tarde que os discípulos se lembraram da profecia de Zacarias. Na tradição religiosa judaica, animais normalmente usados para o trabalho não poderiam ser usados para fins especiais, como servir a Deus. Talvez tenha sido por isso que Jesus enviou dois discípulos para a aldeia próxima para obter um jumento jovem que nunca havia sido montado. Não sabemos a qual aldeia Jesus enviou seus discípulos, mas pode ter sido Betfagé.</w:t>
      </w:r>
    </w:p>
    <w:p>
      <w:pPr/>
      <w:r>
        <w:rPr>
          <w:lang w:val="pt_PT" w:bidi="pt_PT"/>
        </w:rPr>
      </w:r>
      <w:r>
        <w:rPr>
          <w:lang w:val="pt_PT" w:bidi="pt_PT"/>
        </w:rPr>
        <w:t>Pare aqui e em grupo olhe para a foto de um burro. Pause este áudio aqui.</w:t>
      </w:r>
    </w:p>
    <w:p>
      <w:pPr/>
      <w:r>
        <w:rPr>
          <w:lang w:val="pt_PT" w:bidi="pt_PT"/>
        </w:rPr>
      </w:r>
      <w:r>
        <w:rPr>
          <w:lang w:val="pt_PT" w:bidi="pt_PT"/>
        </w:rPr>
        <w:t>Pare aqui e discuta essa pergunta como um grupo: como líderes importantes viajam em sua cultura? Pause este áudio aqui.</w:t>
      </w:r>
    </w:p>
    <w:p>
      <w:pPr/>
      <w:r>
        <w:rPr>
          <w:lang w:val="pt_PT" w:bidi="pt_PT"/>
        </w:rPr>
      </w:r>
      <w:r>
        <w:rPr>
          <w:lang w:val="pt_PT" w:bidi="pt_PT"/>
        </w:rPr>
        <w:t>Jesus provavelmente já havia combinado com o dono do burro que ele iria tomá-lo emprestado, mas ele quis preparar os discípulos, caso alguém perguntasse por que eles estavam levando o burro. Jesus diz a seus dois discípulos para desamarrar o burro e trazê-lo, se alguém disser: “O que vocês estão fazendo?”. vocês dizem que o Senhor, o mestre, precisa dele.</w:t>
      </w:r>
    </w:p>
    <w:p>
      <w:pPr/>
      <w:r>
        <w:rPr>
          <w:lang w:val="pt_PT" w:bidi="pt_PT"/>
        </w:rPr>
      </w:r>
      <w:r>
        <w:rPr>
          <w:lang w:val="pt_PT" w:bidi="pt_PT"/>
        </w:rPr>
        <w:t>Então seus discípulos fizeram exatamente isso. Eles entraram na vila, desamarraram o burro. as pessoas perguntaram o que estavam fazendo. Elas queriam saber por que estavam desatando o jumentinho. Os discípulos lhes disseram que o Senhor, ou Jesus, precisava do burro.</w:t>
      </w:r>
    </w:p>
    <w:p>
      <w:pPr/>
      <w:r>
        <w:rPr>
          <w:lang w:val="pt_PT" w:bidi="pt_PT"/>
        </w:rPr>
      </w:r>
      <w:r>
        <w:rPr>
          <w:lang w:val="pt_PT" w:bidi="pt_PT"/>
        </w:rPr>
        <w:t>Os discípulos colocaram seus casacos exteriores sobre o jumento antes que Jesus o montasse, para mostrar seu respeito por Jesus e dar-lhe mais conforto.</w:t>
      </w:r>
    </w:p>
    <w:p>
      <w:pPr/>
      <w:r>
        <w:rPr>
          <w:lang w:val="pt_PT" w:bidi="pt_PT"/>
        </w:rPr>
      </w:r>
      <w:r>
        <w:rPr>
          <w:lang w:val="pt_PT" w:bidi="pt_PT"/>
        </w:rPr>
        <w:t>Enquanto Jesus ia montado para Jerusalém, as pessoas espalharam seus casacos, ou vestes exteriores, e ramos folhosos na estrada. Os ramos folhosos provavelmente eram ramos de oliveiras ou palmeiras. Isso é o que as pessoas faziam naquela cultura para receber um profeta, rei ou peregrino especial que chegava à cidade, para mostrar-lhe respeito e honra. As pessoas geralmente acolhiam peregrinos a Jerusalém com esse tipo de regozijo.</w:t>
      </w:r>
    </w:p>
    <w:p>
      <w:pPr/>
      <w:r>
        <w:rPr>
          <w:lang w:val="pt_PT" w:bidi="pt_PT"/>
        </w:rPr>
      </w:r>
      <w:r>
        <w:rPr>
          <w:lang w:val="pt_PT" w:bidi="pt_PT"/>
        </w:rPr>
        <w:t>Pare aqui e, como um grupo, olhe para uma imagem de ramos de oliveiras e palmeiras. Deve mostrar as porções folhosas, não a parte do galho. Pause este áudio aqui.</w:t>
      </w:r>
    </w:p>
    <w:p>
      <w:pPr/>
      <w:r>
        <w:rPr>
          <w:lang w:val="pt_PT" w:bidi="pt_PT"/>
        </w:rPr>
      </w:r>
      <w:r>
        <w:rPr>
          <w:lang w:val="pt_PT" w:bidi="pt_PT"/>
        </w:rPr>
        <w:t>Pare aqui e olhe para uma imagem das capas externas que os discípulos colocaram no burro e as pessoas colocaram no caminho. Pause este áudio aqui.</w:t>
      </w:r>
    </w:p>
    <w:p>
      <w:pPr/>
      <w:r>
        <w:rPr>
          <w:lang w:val="pt_PT" w:bidi="pt_PT"/>
        </w:rPr>
      </w:r>
      <w:r>
        <w:rPr>
          <w:lang w:val="pt_PT" w:bidi="pt_PT"/>
        </w:rPr>
        <w:t>Pare aqui e, como um grupo, discuta essa pergunta: como as pessoas cumprimentam os líderes importantes quando chegam a uma aldeia ou cidade? Pause este áudio aqui.</w:t>
      </w:r>
    </w:p>
    <w:p>
      <w:pPr/>
      <w:r>
        <w:rPr>
          <w:lang w:val="pt_PT" w:bidi="pt_PT"/>
        </w:rPr>
      </w:r>
      <w:r>
        <w:rPr>
          <w:lang w:val="pt_PT" w:bidi="pt_PT"/>
        </w:rPr>
        <w:t>Quando as pessoas acolhiam peregrinos a Jerusalém para os dias de festividade religiosa, muitas vezes entoavam canções de suas Escrituras para eles. Essas canções geralmente eram uma oração esperançosa de que Deus iria trazer seu salvador a eles. Deus havia prometido ao rei Davi que um dos seus descendentes iria governar Israel para sempre. E, um dia, um desses governantes da família de Davi salvaria os judeus de sua opressão e restauraria seu reino a eles. Essa pessoa seria seu Salvador, ou Messias. Israel estava esperando e orando pelo tempo em que isso iria acontecer, e muitas de suas orações pediam a Deus por isso. No entanto, muitas pessoas provavelmente não reconheceram que Jesus era o Salvador por quem estavam orando. Eles sabiam apenas que ele era uma pessoa importante. Estavam cantando canções alegres para um peregrino importante, como geralmente faziam.</w:t>
      </w:r>
    </w:p>
    <w:p>
      <w:pPr/>
      <w:r>
        <w:rPr>
          <w:lang w:val="pt_PT" w:bidi="pt_PT"/>
        </w:rPr>
      </w:r>
      <w:r>
        <w:rPr>
          <w:lang w:val="pt_PT" w:bidi="pt_PT"/>
        </w:rPr>
        <w:t>Provavelmente, era quase a hora do pôr do sol. Jesus foi à área do templo — as áreas externas do pátio, onde os não sacerdotes eram permitidos — ver o que estava acontecendo lá. Depois, ele partiu até o dia seguinte. Ele e seus discípulos foram a Betânia para ficar lá, como eles faziam todas as noites em que visitavam Jerusalém.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11.1–11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Jesus chega aos arredores de Jerusalém, no Monte das Oliveiras, perto das aldeias de Betânia e Betfagé. Ele enviou dois discípulos para uma aldeia próxima para trazerem um jumentinho para ele. Ele dá instruções a eles.</w:t>
      </w:r>
    </w:p>
    <w:p>
      <w:pPr/>
      <w:r>
        <w:rPr>
          <w:lang w:val="pt_PT" w:bidi="pt_PT"/>
        </w:rPr>
      </w:r>
      <w:r>
        <w:rPr>
          <w:b/>
          <w:lang w:val="pt_PT" w:bidi="pt_PT"/>
        </w:rPr>
        <w:t>Na segunda cena:</w:t>
      </w:r>
      <w:r>
        <w:rPr>
          <w:lang w:val="pt_PT" w:bidi="pt_PT"/>
        </w:rPr>
        <w:t xml:space="preserve"> os dois discípulos entram na vila. Desatam o jumentinho. Eles respondem às perguntas das pessoas que os questionam: “O que vocês estão fazendo?”.</w:t>
      </w:r>
    </w:p>
    <w:p>
      <w:pPr/>
      <w:r>
        <w:rPr>
          <w:lang w:val="pt_PT" w:bidi="pt_PT"/>
        </w:rPr>
      </w:r>
      <w:r>
        <w:rPr>
          <w:b/>
          <w:lang w:val="pt_PT" w:bidi="pt_PT"/>
        </w:rPr>
        <w:t>Na terceira cena:</w:t>
      </w:r>
      <w:r>
        <w:rPr>
          <w:lang w:val="pt_PT" w:bidi="pt_PT"/>
        </w:rPr>
        <w:t xml:space="preserve"> os discípulos levam o burro a Jesus, espalham suas capas externas sobre ele, e ele entra em Jerusalém. As pessoas espalham suas capas e ramos folhosos à sua frente. Eles clamam: “Hosana! Bendito é aquele que vem em nomo do Senhor! Abençoado é o reino de nosso Pai Davi!”</w:t>
      </w:r>
    </w:p>
    <w:p>
      <w:pPr/>
      <w:r>
        <w:rPr>
          <w:lang w:val="pt_PT" w:bidi="pt_PT"/>
        </w:rPr>
      </w:r>
      <w:r>
        <w:rPr>
          <w:b/>
          <w:lang w:val="pt_PT" w:bidi="pt_PT"/>
        </w:rPr>
        <w:t>Na quarta cena:</w:t>
      </w:r>
      <w:r>
        <w:rPr>
          <w:lang w:val="pt_PT" w:bidi="pt_PT"/>
        </w:rPr>
        <w:t xml:space="preserve"> Jesus e seus discípulos entram na cidade, e as pessoas se afastam. Ele vai à área do templo e, em seguida, sai da cidade e volta Betânia para dormir.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incluindo os dois que vão buscar o burro</w:t>
      </w:r>
    </w:p>
    <w:p>
      <w:pPr>
        <w:pStyle w:val="ListBullet"/>
        <w:spacing w:line="240" w:lineRule="auto"/>
        <w:ind w:left="720"/>
      </w:pPr>
      <w:r>
        <w:rPr>
          <w:lang w:val="pt_PT" w:bidi="pt_PT"/>
        </w:rPr>
      </w:r>
      <w:r>
        <w:rPr>
          <w:lang w:val="pt_PT" w:bidi="pt_PT"/>
        </w:rPr>
        <w:t>Um burro que nunca foi montado</w:t>
      </w:r>
    </w:p>
    <w:p>
      <w:pPr>
        <w:pStyle w:val="ListBullet"/>
        <w:spacing w:line="240" w:lineRule="auto"/>
        <w:ind w:left="720"/>
      </w:pPr>
      <w:r>
        <w:rPr>
          <w:lang w:val="pt_PT" w:bidi="pt_PT"/>
        </w:rPr>
      </w:r>
      <w:r>
        <w:rPr>
          <w:lang w:val="pt_PT" w:bidi="pt_PT"/>
        </w:rPr>
        <w:t>As pessoas que estão ao redor do jumento</w:t>
      </w:r>
    </w:p>
    <w:p>
      <w:pPr>
        <w:pStyle w:val="ListBullet"/>
        <w:spacing w:line="240" w:lineRule="auto"/>
        <w:ind w:left="720"/>
      </w:pPr>
      <w:r>
        <w:rPr>
          <w:lang w:val="pt_PT" w:bidi="pt_PT"/>
        </w:rPr>
      </w:r>
      <w:r>
        <w:rPr>
          <w:lang w:val="pt_PT" w:bidi="pt_PT"/>
        </w:rPr>
        <w:t>As pessoas que estão na estrada a caminho de Jerusalém. Alguns estão caminhando atrás do jumentinho e alguns estão caminhando à frente dele.</w:t>
      </w:r>
    </w:p>
    <w:p>
      <w:pPr/>
      <w:r>
        <w:rPr>
          <w:lang w:val="pt_PT" w:bidi="pt_PT"/>
        </w:rPr>
      </w:r>
      <w:r>
        <w:rPr>
          <w:lang w:val="pt_PT" w:bidi="pt_PT"/>
        </w:rPr>
        <w:t>Como um grupo, preste atenção a essas partes do contexto da passagem: é importante lembrar que o Monte das Oliveiras é uma colina alta, mas não é uma montanha. É mais alta que as colinas e cidades ao seu redor.</w:t>
      </w:r>
    </w:p>
    <w:p>
      <w:pPr/>
      <w:r>
        <w:rPr>
          <w:lang w:val="pt_PT" w:bidi="pt_PT"/>
        </w:rPr>
      </w:r>
      <w:r>
        <w:rPr>
          <w:lang w:val="pt_PT" w:bidi="pt_PT"/>
        </w:rPr>
        <w:t>Pare aqui e, como um grupo, olhe para uma foto do Monte das Oliveiras com vista para Jerusalém. Pause este áudio aqui.</w:t>
      </w:r>
    </w:p>
    <w:p>
      <w:pPr/>
      <w:r>
        <w:rPr>
          <w:lang w:val="pt_PT" w:bidi="pt_PT"/>
        </w:rPr>
      </w:r>
      <w:r>
        <w:rPr>
          <w:lang w:val="pt_PT" w:bidi="pt_PT"/>
        </w:rPr>
        <w:t>O proprietário do jumentinho o havia amarrado próximo da porta de um edifício que ficava em uma rua na cidade. Provavelmente estava amarrado a uma estaca fincada no chão. Uma extremidade era amarrada ao redor do pescoço do jumentinho, e a outra extremidade, amarrada na estaca. Os proprietários faziam isso para que os jumentos não se afastassem quando ninguém os estivessem usando.</w:t>
      </w:r>
    </w:p>
    <w:p>
      <w:pPr/>
      <w:r>
        <w:rPr>
          <w:lang w:val="pt_PT" w:bidi="pt_PT"/>
        </w:rPr>
      </w:r>
      <w:r>
        <w:rPr>
          <w:lang w:val="pt_PT" w:bidi="pt_PT"/>
        </w:rPr>
        <w:t>Os discípulos trouxeram o burro de volta e colocaram suas capas externas sobre o animal. Eles não as jogaram de qualquer maneira, mas as colocaram de modo que as costas do jumentinho ficasse um lugar confortável para Jesus montar.</w:t>
      </w:r>
    </w:p>
    <w:p>
      <w:pPr/>
      <w:r>
        <w:rPr>
          <w:lang w:val="pt_PT" w:bidi="pt_PT"/>
        </w:rPr>
      </w:r>
      <w:r>
        <w:rPr>
          <w:lang w:val="pt_PT" w:bidi="pt_PT"/>
        </w:rPr>
        <w:t>Enquanto Jesus ia para Jerusalém montado no jumentinho, havia muitas pessoas na estrada. Era logo antes de uma grande festividade religiosa, de modo que muitas pessoas estavam indo para Jerusalém. As pessoas reconheceram Jesus como um peregrino importante. Elas colocam suas vestes externas no chão, à frente do jumentinho, para ele passar sobre elas. Eles também cortaram ramos das árvores nos campos e as colocaram no chão. Eram as partes com folhas e macias de ramos de oliveiras ou palmeiras.</w:t>
      </w:r>
    </w:p>
    <w:p>
      <w:pPr/>
      <w:r>
        <w:rPr>
          <w:lang w:val="pt_PT" w:bidi="pt_PT"/>
        </w:rPr>
      </w:r>
      <w:r>
        <w:rPr>
          <w:lang w:val="pt_PT" w:bidi="pt_PT"/>
        </w:rPr>
        <w:t>As pessoas caminhavam na frente e atrás do jumentinho. Cantavam canções alegres de louvor e de boas-vindas. Diziam: “Hosana, ou, louvado seja Deus! Abençoado é aquele que representa Deus. Abençoado é o Reino que virá um dia, governado pelo descendente de Davi! Louvado seja Deus!”.</w:t>
      </w:r>
    </w:p>
    <w:p>
      <w:pPr/>
      <w:r>
        <w:rPr>
          <w:lang w:val="pt_PT" w:bidi="pt_PT"/>
        </w:rPr>
      </w:r>
      <w:r>
        <w:rPr>
          <w:lang w:val="pt_PT" w:bidi="pt_PT"/>
        </w:rPr>
        <w:t>Quando Jesus chegou à cidade, as pessoas se foram. Jesus e seus discípulos caminharam até a área do templo, olharam ao redor e se foram. Era tarde, perto do pôr do sol, então era hora de ir para casa. Eles caminharam de volta, para fora da cidade, os 3 quilômetros até Betânia, para pernoitar.</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11.1–11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12 discípulos de Jesus, incluindo os dois que vão buscar o burro</w:t>
      </w:r>
    </w:p>
    <w:p>
      <w:pPr>
        <w:pStyle w:val="ListBullet"/>
        <w:spacing w:line="240" w:lineRule="auto"/>
        <w:ind w:left="720"/>
      </w:pPr>
      <w:r>
        <w:rPr>
          <w:lang w:val="pt_PT" w:bidi="pt_PT"/>
        </w:rPr>
      </w:r>
      <w:r>
        <w:rPr>
          <w:lang w:val="pt_PT" w:bidi="pt_PT"/>
        </w:rPr>
        <w:t>Um burro que nunca foi montado</w:t>
      </w:r>
    </w:p>
    <w:p>
      <w:pPr>
        <w:pStyle w:val="ListBullet"/>
        <w:spacing w:line="240" w:lineRule="auto"/>
        <w:ind w:left="720"/>
      </w:pPr>
      <w:r>
        <w:rPr>
          <w:lang w:val="pt_PT" w:bidi="pt_PT"/>
        </w:rPr>
      </w:r>
      <w:r>
        <w:rPr>
          <w:lang w:val="pt_PT" w:bidi="pt_PT"/>
        </w:rPr>
        <w:t>As pessoas que estão ao redor do jumento</w:t>
      </w:r>
    </w:p>
    <w:p>
      <w:pPr>
        <w:pStyle w:val="ListBullet"/>
        <w:spacing w:line="240" w:lineRule="auto"/>
        <w:ind w:left="720"/>
      </w:pPr>
      <w:r>
        <w:rPr>
          <w:lang w:val="pt_PT" w:bidi="pt_PT"/>
        </w:rPr>
      </w:r>
      <w:r>
        <w:rPr>
          <w:lang w:val="pt_PT" w:bidi="pt_PT"/>
        </w:rPr>
        <w:t>As pessoas que estão na estrada a caminho de Jerusalém. Alguns estão caminhando atrás do jumentinho e alguns estão caminhando adiante.</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chegam ao Monte das Oliveiras, perto de Betfagé. Eles caminharam por um longo caminho naquele dia — 34 quilômetros. Jesus envia dois discípulos para a aldeia próxima com as instruções para encontrar um jumentinho que nunca fora montado. Ele diz a eles para desamarrá-lo e trazê-lo para ele.</w:t>
      </w:r>
    </w:p>
    <w:p>
      <w:pPr/>
      <w:r>
        <w:rPr>
          <w:lang w:val="pt_PT" w:bidi="pt_PT"/>
        </w:rPr>
      </w:r>
      <w:r>
        <w:rPr>
          <w:lang w:val="pt_PT" w:bidi="pt_PT"/>
        </w:rPr>
        <w:t>Pause o drama. Pergunte ao ator que interpreta Jesus: “O que você está sentindo ou pensando?”. Você pode ouvir coisas como: “Estou cansado, mas tenho mais coisas a fazer hoje”, “Estou triste, porque meu trabalho em Jerusalém está começando, e em pouco tempo morrerei”. Pergunte aos atores que interpretam os discípulos: “O que vocês estão sentindo ou pensando?”. A pessoa pode responder coisas como: “Confuso. Jesus precisa de um burro — ninguém nunca entra montado em Jerusalém!”. ou “Medo de que alguém pense que estamos roubando o burro”. Continue o drama.</w:t>
      </w:r>
    </w:p>
    <w:p>
      <w:pPr/>
      <w:r>
        <w:rPr>
          <w:lang w:val="pt_PT" w:bidi="pt_PT"/>
        </w:rPr>
      </w:r>
      <w:r>
        <w:rPr>
          <w:lang w:val="pt_PT" w:bidi="pt_PT"/>
        </w:rPr>
        <w:t>Encene os discípulos indo à aldeia e vendo o burro amarrado assim como Jesus disse que seria. Enquanto desamarram o burro, as pessoas perguntam por que estão fazendo isso. Eles respondem: “O Senhor precisa dele”, e as pessoas permitem que eles levem o burro. Eles trazem o burro, e todos os discípulos tiram sua capa exterior e os colocam em cima do burro para fazer um assento macio para Jesus.</w:t>
      </w:r>
    </w:p>
    <w:p>
      <w:pPr/>
      <w:r>
        <w:rPr>
          <w:lang w:val="pt_PT" w:bidi="pt_PT"/>
        </w:rPr>
      </w:r>
      <w:r>
        <w:rPr>
          <w:lang w:val="pt_PT" w:bidi="pt_PT"/>
        </w:rPr>
        <w:t>Pause o drama. Pergunte ao ator que interpreta Jesus: “O que você está sentindo ou pensando?”. Você pode ouvir coisas como: “Estou muito feliz por meus discípulos estarem me obedecendo”, “Desejo que as pessoas ao meu redor percebam mais sobre quem sou”, “Amo muito essas pessoas”. Pergunte aos atores que interpretam os discípulos: “O que vocês estão sentindo ou pensando?”. Você pode ouvir coisas como: “Estou muito surpreso por termos mesmo encontrado o burro e que as pessoas nos deixaram levá-lo”, “Quero que Jesus fique o mais confortável possível, mesmo que isso signifique que eu tenha que tirar minha capa exterior”. Continue o drama.</w:t>
      </w:r>
    </w:p>
    <w:p>
      <w:pPr/>
      <w:r>
        <w:rPr>
          <w:lang w:val="pt_PT" w:bidi="pt_PT"/>
        </w:rPr>
      </w:r>
      <w:r>
        <w:rPr>
          <w:lang w:val="pt_PT" w:bidi="pt_PT"/>
        </w:rPr>
        <w:t>Jesus monta o burro para entrar em Jerusalém. As pessoas pegam ramos de palmeira ou oliveira das árvores e os colocam no chão. Tiram suas vestes externas e os colocam no chão. Gritam com alegria: “Hosana, louvado seja o representante de Deus! Abençoado é o reino que vem um dia dos descendentes do rei Davi! Louvado seja Deus!”.</w:t>
      </w:r>
    </w:p>
    <w:p>
      <w:pPr/>
      <w:r>
        <w:rPr>
          <w:lang w:val="pt_PT" w:bidi="pt_PT"/>
        </w:rPr>
      </w:r>
      <w:r>
        <w:rPr>
          <w:lang w:val="pt_PT" w:bidi="pt_PT"/>
        </w:rPr>
        <w:t>Pause o drama. Pergunte às pessoas que interpretam os discípulos: “O que vocês estão sentindo ou pensando?”. A pessoa pode responder coisas como: “Esse homem deve ser importante”, ou “Amo festivais! Louvemos este homem. Talvez ele nos ajude!”. ou “Esperançoso”. Pergunte aos discípulos: “O que vocês estão sentindo ou pensando?”. Você pode ouvir coisas como: “Estou muito orgulhoso de estar com um homem tão importante!”. ou “Fico imaginando qual será o meu papel se Jesus se tornar rei”. Pergunte a Jesus: “O que você está sentindo ou pensando?”. Você pode ouvir coisas como: “Desejo que essas pessoas compreendam que tipo de homem sou”, “Estou triste por essas pessoas não entenderem”. Continue o drama.</w:t>
      </w:r>
    </w:p>
    <w:p>
      <w:pPr/>
      <w:r>
        <w:rPr>
          <w:lang w:val="pt_PT" w:bidi="pt_PT"/>
        </w:rPr>
      </w:r>
      <w:r>
        <w:rPr>
          <w:lang w:val="pt_PT" w:bidi="pt_PT"/>
        </w:rPr>
        <w:t>Jesus entra em Jerusalém e a multidão se afasta. Jesus e os doze discípulos vão à área do templo e olham ao redor. Então eles caminham de volta, para fora da cidade, para Betânia, onde passam a noite.</w:t>
      </w:r>
    </w:p>
    <w:p>
      <w:pPr/>
      <w:r>
        <w:rPr>
          <w:lang w:val="pt_PT" w:bidi="pt_PT"/>
        </w:rPr>
      </w:r>
      <w:r>
        <w:rPr>
          <w:lang w:val="pt_PT" w:bidi="pt_PT"/>
        </w:rPr>
        <w:t>Pause o drama. Pergunte aos atores que interpretam os discípulos: “O que vocês estão sentindo ou pensando?”. Você pode ouvir coisas como: “Confuso por termos apenas ido ver o templo”, “Muito cansado depois de um longo dia”, “Animado com a festividade que se aproxima”.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11.1–11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w:t>
      </w:r>
      <w:r>
        <w:rPr>
          <w:b/>
          <w:lang w:val="pt_PT" w:bidi="pt_PT"/>
        </w:rPr>
        <w:t>discípulos</w:t>
      </w:r>
      <w:r>
        <w:rPr>
          <w:lang w:val="pt_PT" w:bidi="pt_PT"/>
        </w:rPr>
        <w:t xml:space="preserve"> chegaram aos arredores de Jerusalém. Estavam no </w:t>
      </w:r>
      <w:r>
        <w:rPr>
          <w:b/>
          <w:lang w:val="pt_PT" w:bidi="pt_PT"/>
        </w:rPr>
        <w:t>Monte das Oliveiras</w:t>
      </w:r>
      <w:r>
        <w:rPr>
          <w:lang w:val="pt_PT" w:bidi="pt_PT"/>
        </w:rPr>
        <w:t xml:space="preserve">, uma colina alta cruzando um vale ao lado de Jerusalém. Muitas oliveiras crescem nesta colina. Os discípulos são os seguidores mais próximos de Jesus. Use a mesma palavra para discípulos que você tem usado ao longo do livro de Marcos. Para mais informações sobre </w:t>
      </w:r>
      <w:r>
        <w:rPr>
          <w:b/>
          <w:lang w:val="pt_PT" w:bidi="pt_PT"/>
        </w:rPr>
        <w:t>discípulos</w:t>
      </w:r>
      <w:r>
        <w:rPr>
          <w:lang w:val="pt_PT" w:bidi="pt_PT"/>
        </w:rPr>
        <w:t>, consulte o Glossário Mestre.</w:t>
      </w:r>
    </w:p>
    <w:p>
      <w:pPr/>
      <w:r>
        <w:rPr>
          <w:lang w:val="pt_PT" w:bidi="pt_PT"/>
        </w:rPr>
      </w:r>
      <w:r>
        <w:rPr>
          <w:lang w:val="pt_PT" w:bidi="pt_PT"/>
        </w:rPr>
        <w:t>Pare aqui e, como um grupo, olhe para uma foto de uma oliveira e uma foto do Monte das Oliveiras. Pause este áudio aqui.</w:t>
      </w:r>
    </w:p>
    <w:p>
      <w:pPr/>
      <w:r>
        <w:rPr>
          <w:lang w:val="pt_PT" w:bidi="pt_PT"/>
        </w:rPr>
      </w:r>
      <w:r>
        <w:rPr>
          <w:lang w:val="pt_PT" w:bidi="pt_PT"/>
        </w:rPr>
        <w:t xml:space="preserve">Jesus pede a dois de seus discípulos para irem à aldeia próxima e encontrar o </w:t>
      </w:r>
      <w:r>
        <w:rPr>
          <w:b/>
          <w:lang w:val="pt_PT" w:bidi="pt_PT"/>
        </w:rPr>
        <w:t>burro</w:t>
      </w:r>
      <w:r>
        <w:rPr>
          <w:lang w:val="pt_PT" w:bidi="pt_PT"/>
        </w:rPr>
        <w:t xml:space="preserve"> ou </w:t>
      </w:r>
      <w:r>
        <w:rPr>
          <w:b/>
          <w:lang w:val="pt_PT" w:bidi="pt_PT"/>
        </w:rPr>
        <w:t>jumentinho</w:t>
      </w:r>
      <w:r>
        <w:rPr>
          <w:lang w:val="pt_PT" w:bidi="pt_PT"/>
        </w:rPr>
        <w:t xml:space="preserve"> amarrado perto de uma porta na aldeia. Este animal é um jumento jovem que ainda não foi montado. Os jumentos são animais que carregam cargas pesadas e são grandes o suficiente para transportar uma pessoa.</w:t>
      </w:r>
    </w:p>
    <w:p>
      <w:pPr/>
      <w:r>
        <w:rPr>
          <w:lang w:val="pt_PT" w:bidi="pt_PT"/>
        </w:rPr>
      </w:r>
      <w:r>
        <w:rPr>
          <w:lang w:val="pt_PT" w:bidi="pt_PT"/>
        </w:rPr>
        <w:t>Pare aqui e, como um grupo, olhe para uma imagem de um burro. Pause este áudio aqui.</w:t>
      </w:r>
    </w:p>
    <w:p>
      <w:pPr/>
      <w:r>
        <w:rPr>
          <w:lang w:val="pt_PT" w:bidi="pt_PT"/>
        </w:rPr>
      </w:r>
      <w:r>
        <w:rPr>
          <w:lang w:val="pt_PT" w:bidi="pt_PT"/>
        </w:rPr>
        <w:t xml:space="preserve">Se alguém perguntasse aos discípulos por que eles estavam desamarrando o burro, Jesus disse a eles para dizer: “O </w:t>
      </w:r>
      <w:r>
        <w:rPr>
          <w:b/>
          <w:lang w:val="pt_PT" w:bidi="pt_PT"/>
        </w:rPr>
        <w:t>Senhor</w:t>
      </w:r>
      <w:r>
        <w:rPr>
          <w:lang w:val="pt_PT" w:bidi="pt_PT"/>
        </w:rPr>
        <w:t xml:space="preserve"> precisa dele”. Senhor é provavelmente usado aqui para significar mestre, ou alguém que tem autoridade sobre os outros. Muitas vezes essa palavra Senhor se referia ao próprio Deus. No entanto, pode ter significado que o próprio dono precisava do animal. Não temos certeza, mas a maioria das traduções indica que Jesus, o mestre, precisa do animal. Quando o Senhor terminar de usar o animal, ele trará o animal de volta ao dono. Use a mesma palavra para "Senhor" que você usou em passagens anteriores. Para mais informações sobre </w:t>
      </w:r>
      <w:r>
        <w:rPr>
          <w:b/>
          <w:lang w:val="pt_PT" w:bidi="pt_PT"/>
        </w:rPr>
        <w:t>Senhor</w:t>
      </w:r>
      <w:r>
        <w:rPr>
          <w:lang w:val="pt_PT" w:bidi="pt_PT"/>
        </w:rPr>
        <w:t>, consulte o Glossário Mestre.</w:t>
      </w:r>
    </w:p>
    <w:p>
      <w:pPr/>
      <w:r>
        <w:rPr>
          <w:lang w:val="pt_PT" w:bidi="pt_PT"/>
        </w:rPr>
      </w:r>
      <w:r>
        <w:rPr>
          <w:lang w:val="pt_PT" w:bidi="pt_PT"/>
        </w:rPr>
        <w:t xml:space="preserve">Os discípulos colocam seu </w:t>
      </w:r>
      <w:r>
        <w:rPr>
          <w:b/>
          <w:lang w:val="pt_PT" w:bidi="pt_PT"/>
        </w:rPr>
        <w:t>manto exterior</w:t>
      </w:r>
      <w:r>
        <w:rPr>
          <w:lang w:val="pt_PT" w:bidi="pt_PT"/>
        </w:rPr>
        <w:t xml:space="preserve"> em cima do jumentinho, para que Jesus tenha um lugar confortável para se sentar. Então as pessoas colocam seus mantos exteriores na estrada para que o jumentinho pisasse, como sinal de respeito a Jesus. Esses longos casacos exteriores eram usados por cima das suas vestes normais. Eles mantinham os homens aquecidos à noite, porque muitas vezes eram feitos de pele ou lã de animais. Eram colocados sobre os ombros dos homens, com aberturas para os braços. Use a mesma palavra para casacos que você usou em passagens anteriores. Para mais informações sobre </w:t>
      </w:r>
      <w:r>
        <w:rPr>
          <w:b/>
          <w:lang w:val="pt_PT" w:bidi="pt_PT"/>
        </w:rPr>
        <w:t>capas</w:t>
      </w:r>
      <w:r>
        <w:rPr>
          <w:lang w:val="pt_PT" w:bidi="pt_PT"/>
        </w:rPr>
        <w:t xml:space="preserve"> ou capa exterior, consulte o Glossário Mestre</w:t>
      </w:r>
    </w:p>
    <w:p>
      <w:pPr/>
      <w:r>
        <w:rPr>
          <w:lang w:val="pt_PT" w:bidi="pt_PT"/>
        </w:rPr>
      </w:r>
      <w:r>
        <w:rPr>
          <w:lang w:val="pt_PT" w:bidi="pt_PT"/>
        </w:rPr>
        <w:t>Pare aqui e, como um grupo, olhe para uma imagem das capas externas que os homens judeus usavam. Pause este áudio aqui.</w:t>
      </w:r>
    </w:p>
    <w:p>
      <w:pPr/>
      <w:r>
        <w:rPr>
          <w:lang w:val="pt_PT" w:bidi="pt_PT"/>
        </w:rPr>
      </w:r>
      <w:r>
        <w:rPr>
          <w:lang w:val="pt_PT" w:bidi="pt_PT"/>
        </w:rPr>
        <w:t xml:space="preserve">Quando Jesus começa a entrar em Jerusalém, as pessoas começaram a gritar louvores. </w:t>
      </w:r>
      <w:r>
        <w:rPr>
          <w:b/>
          <w:lang w:val="pt_PT" w:bidi="pt_PT"/>
        </w:rPr>
        <w:t>Hosana</w:t>
      </w:r>
      <w:r>
        <w:rPr>
          <w:lang w:val="pt_PT" w:bidi="pt_PT"/>
        </w:rPr>
        <w:t xml:space="preserve"> pode significar “salva-nos”, “bem-vindo”, ou “glória” a uma pessoa. Neste caso, Hosana provavelmente significa “bem-vindo”, com a ideia de grande alegria e louvor. Quando as pessoas gritam: “Hosana nas alturas”, provavelmente estão dando boas-vindas e louvando a Deus.</w:t>
      </w:r>
    </w:p>
    <w:p>
      <w:pPr/>
      <w:r>
        <w:rPr>
          <w:lang w:val="pt_PT" w:bidi="pt_PT"/>
        </w:rPr>
      </w:r>
      <w:r>
        <w:rPr>
          <w:lang w:val="pt_PT" w:bidi="pt_PT"/>
        </w:rPr>
        <w:t xml:space="preserve">Pare aqui e, como um grupo, discuta qual palavra ou frase você usará para </w:t>
      </w:r>
      <w:r>
        <w:rPr>
          <w:b/>
          <w:lang w:val="pt_PT" w:bidi="pt_PT"/>
        </w:rPr>
        <w:t>Hosana</w:t>
      </w:r>
      <w:r>
        <w:rPr>
          <w:lang w:val="pt_PT" w:bidi="pt_PT"/>
        </w:rPr>
        <w:t xml:space="preserve">. Você simplesmente dirá “Hosana”, ou traduzirá o significado de “bem-vindo ou louvor com alegria”? Procure a palavra </w:t>
      </w:r>
      <w:r>
        <w:rPr>
          <w:b/>
          <w:lang w:val="pt_PT" w:bidi="pt_PT"/>
        </w:rPr>
        <w:t>Hosana</w:t>
      </w:r>
      <w:r>
        <w:rPr>
          <w:lang w:val="pt_PT" w:bidi="pt_PT"/>
        </w:rPr>
        <w:t xml:space="preserve"> no Glossário Mestre para mais informações. Pause este áudio aqui.</w:t>
      </w:r>
    </w:p>
    <w:p>
      <w:pPr/>
      <w:r>
        <w:rPr>
          <w:lang w:val="pt_PT" w:bidi="pt_PT"/>
        </w:rPr>
      </w:r>
      <w:r>
        <w:rPr>
          <w:lang w:val="pt_PT" w:bidi="pt_PT"/>
        </w:rPr>
        <w:t>"</w:t>
      </w:r>
      <w:r>
        <w:rPr>
          <w:b/>
          <w:lang w:val="pt_PT" w:bidi="pt_PT"/>
        </w:rPr>
        <w:t>Abençoado</w:t>
      </w:r>
      <w:r>
        <w:rPr>
          <w:lang w:val="pt_PT" w:bidi="pt_PT"/>
        </w:rPr>
        <w:t xml:space="preserve"> é aquele que vem em nome do </w:t>
      </w:r>
      <w:r>
        <w:rPr>
          <w:b/>
          <w:lang w:val="pt_PT" w:bidi="pt_PT"/>
        </w:rPr>
        <w:t>Senhor</w:t>
      </w:r>
      <w:r>
        <w:rPr>
          <w:lang w:val="pt_PT" w:bidi="pt_PT"/>
        </w:rPr>
        <w:t xml:space="preserve">" significa que aquele que vem é abençoado ou tem a favor de Deus, porque ele vem como representante de Deus. Nesta parte da história, a palavra Senhor significa o próprio Deus. Use a mesma palavra para abençoado e Senhor, referindo-se a Deus, que você usou em passagens anteriores. Para mais informações sobre </w:t>
      </w:r>
      <w:r>
        <w:rPr>
          <w:b/>
          <w:lang w:val="pt_PT" w:bidi="pt_PT"/>
        </w:rPr>
        <w:t>benção</w:t>
      </w:r>
      <w:r>
        <w:rPr>
          <w:lang w:val="pt_PT" w:bidi="pt_PT"/>
        </w:rPr>
        <w:t xml:space="preserve"> e </w:t>
      </w:r>
      <w:r>
        <w:rPr>
          <w:b/>
          <w:lang w:val="pt_PT" w:bidi="pt_PT"/>
        </w:rPr>
        <w:t>Senhor</w:t>
      </w:r>
      <w:r>
        <w:rPr>
          <w:lang w:val="pt_PT" w:bidi="pt_PT"/>
        </w:rPr>
        <w:t>, consulte o Glossário Mestre.</w:t>
      </w:r>
    </w:p>
    <w:p>
      <w:pPr/>
      <w:r>
        <w:rPr>
          <w:lang w:val="pt_PT" w:bidi="pt_PT"/>
        </w:rPr>
      </w:r>
      <w:r>
        <w:rPr>
          <w:lang w:val="pt_PT" w:bidi="pt_PT"/>
        </w:rPr>
        <w:t xml:space="preserve">O povo judeu realmente queria que Deus mantivesse sua promessa a eles. Deus prometeu que um dia, um salvador governaria as pessoas, conquistaria seus inimigos e os salvaria da opressão. O salvador, ou Messias, seria um descendente do rei </w:t>
      </w:r>
      <w:r>
        <w:rPr>
          <w:b/>
          <w:lang w:val="pt_PT" w:bidi="pt_PT"/>
        </w:rPr>
        <w:t>Davi</w:t>
      </w:r>
      <w:r>
        <w:rPr>
          <w:lang w:val="pt_PT" w:bidi="pt_PT"/>
        </w:rPr>
        <w:t xml:space="preserve">. </w:t>
      </w:r>
      <w:r>
        <w:rPr>
          <w:b/>
          <w:lang w:val="pt_PT" w:bidi="pt_PT"/>
        </w:rPr>
        <w:t>Nosso pai Davi</w:t>
      </w:r>
      <w:r>
        <w:rPr>
          <w:lang w:val="pt_PT" w:bidi="pt_PT"/>
        </w:rPr>
        <w:t>, nesta história, significa “nosso antepassado Davi”. O povo de Israel, os judeus, realmente esperava que este novo Reino chegasse em breve. Eles oravam e cantavam canções sobre isso muitas vezes.</w:t>
      </w:r>
    </w:p>
    <w:p>
      <w:pPr/>
      <w:r>
        <w:rPr>
          <w:lang w:val="pt_PT" w:bidi="pt_PT"/>
        </w:rPr>
      </w:r>
      <w:r>
        <w:rPr>
          <w:lang w:val="pt_PT" w:bidi="pt_PT"/>
        </w:rPr>
        <w:t xml:space="preserve">Jesus foi à área do </w:t>
      </w:r>
      <w:r>
        <w:rPr>
          <w:b/>
          <w:lang w:val="pt_PT" w:bidi="pt_PT"/>
        </w:rPr>
        <w:t>templo</w:t>
      </w:r>
      <w:r>
        <w:rPr>
          <w:lang w:val="pt_PT" w:bidi="pt_PT"/>
        </w:rPr>
        <w:t xml:space="preserve"> para olhar ao redor. O templo é o lugar especial onde os judeus adoravam a Deus e onde Deus vivia entre seu povo.</w:t>
      </w:r>
    </w:p>
    <w:p>
      <w:pPr/>
      <w:r>
        <w:rPr>
          <w:lang w:val="pt_PT" w:bidi="pt_PT"/>
        </w:rPr>
      </w:r>
      <w:r>
        <w:rPr>
          <w:lang w:val="pt_PT" w:bidi="pt_PT"/>
        </w:rPr>
        <w:t xml:space="preserve">Pare aqui e, como um grupo, discuta qual palavra ou frase você usará para </w:t>
      </w:r>
      <w:r>
        <w:rPr>
          <w:b/>
          <w:lang w:val="pt_PT" w:bidi="pt_PT"/>
        </w:rPr>
        <w:t>templo</w:t>
      </w:r>
      <w:r>
        <w:rPr>
          <w:lang w:val="pt_PT" w:bidi="pt_PT"/>
        </w:rPr>
        <w:t xml:space="preserve">. Procure a palavra </w:t>
      </w:r>
      <w:r>
        <w:rPr>
          <w:b/>
          <w:lang w:val="pt_PT" w:bidi="pt_PT"/>
        </w:rPr>
        <w:t>templo</w:t>
      </w:r>
      <w:r>
        <w:rPr>
          <w:lang w:val="pt_PT" w:bidi="pt_PT"/>
        </w:rPr>
        <w:t xml:space="preserve"> no Glossário Mestre para mais informações. Pause este áudio aqui.</w:t>
      </w:r>
    </w:p>
    <w:p>
      <w:pPr/>
      <w:r>
        <w:rPr>
          <w:lang w:val="pt_PT" w:bidi="pt_PT"/>
        </w:rPr>
      </w:r>
      <w:r>
        <w:rPr>
          <w:lang w:val="pt_PT" w:bidi="pt_PT"/>
        </w:rPr>
        <w:t>Pare aqui e olhe para uma foto de um templo. Pause este áudio aqui.</w:t>
      </w:r>
    </w:p>
    <w:p>
      <w:pPr/>
      <w:r>
        <w:rPr>
          <w:lang w:val="pt_PT" w:bidi="pt_PT"/>
        </w:rPr>
      </w:r>
      <w:r>
        <w:rPr>
          <w:lang w:val="pt_PT" w:bidi="pt_PT"/>
        </w:rPr>
        <w:t xml:space="preserve">Daí, Jesus e </w:t>
      </w:r>
      <w:r>
        <w:rPr>
          <w:b/>
          <w:lang w:val="pt_PT" w:bidi="pt_PT"/>
        </w:rPr>
        <w:t>os Doze</w:t>
      </w:r>
      <w:r>
        <w:rPr>
          <w:lang w:val="pt_PT" w:bidi="pt_PT"/>
        </w:rPr>
        <w:t xml:space="preserve"> voltaram a Betânia, onde passaram a noite. Os doze refere-se aos doze discípulos mais próximos que iam com Jesus por toda parte.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11:12–26</w:t>
      </w:r>
      <w:r>
        <w:rPr>
          <w:lang w:val="pt_PT" w:bidi="pt_PT"/>
        </w:rPr>
      </w:r>
    </w:p>
    <w:p>
      <w:pPr>
        <w:pStyle w:val="Heading3"/>
      </w:pPr>
      <w:r>
        <w:rPr>
          <w:lang w:val="pt_PT" w:bidi="pt_PT"/>
        </w:rPr>
        <w:t>Ouvir e Sentir</w:t>
      </w:r>
    </w:p>
    <w:p>
      <w:pPr/>
      <w:r>
        <w:rPr>
          <w:lang w:val="pt_PT" w:bidi="pt_PT"/>
        </w:rPr>
      </w:r>
      <w:r>
        <w:rPr>
          <w:lang w:val="pt_PT" w:bidi="pt_PT"/>
        </w:rPr>
        <w:t>Nesta etapa, ouçam Marcos 11.12–26 e guardem em seus corações.</w:t>
      </w:r>
    </w:p>
    <w:p>
      <w:pPr/>
      <w:r>
        <w:rPr>
          <w:lang w:val="pt_PT" w:bidi="pt_PT"/>
        </w:rPr>
      </w:r>
      <w:r>
        <w:rPr>
          <w:lang w:val="pt_PT" w:bidi="pt_PT"/>
        </w:rPr>
        <w:t>Ouça uma versão em áudio de Marcos 11.12–26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11.12–26 na tradução mais fácil de entender.</w:t>
      </w:r>
    </w:p>
    <w:p>
      <w:pPr/>
      <w:r>
        <w:rPr>
          <w:lang w:val="pt_PT" w:bidi="pt_PT"/>
        </w:rPr>
      </w:r>
      <w:r>
        <w:rPr>
          <w:lang w:val="pt_PT" w:bidi="pt_PT"/>
        </w:rPr>
        <w:t>Marcos gosta de contar uma história dentro de outra história para explicar algo. Esta história começa e termina com uma figueira ao lado da estrada. Marcos provavelmente usa a história da figueira como uma lição para descrever a vida espiritual de Israel.</w:t>
      </w:r>
    </w:p>
    <w:p>
      <w:pPr/>
      <w:r>
        <w:rPr>
          <w:lang w:val="pt_PT" w:bidi="pt_PT"/>
        </w:rPr>
      </w:r>
      <w:r>
        <w:rPr>
          <w:lang w:val="pt_PT" w:bidi="pt_PT"/>
        </w:rPr>
        <w:t>Na história anterior, Jesus entrou em Jerusalém e saiu novamente para pernoitar em Betânia. Na manhã seguinte, Jesus e seus discípulos caminharam de volta a Jerusalém. No caminho, Jesus estava com fome e viu uma figueira cheia de folhas ao lado da estrada. No entanto, não havia fruto na árvore, porque não era a estação para frutos. Esta era provavelmente a época do ano logo depois que os primeiros pequenos figos vinham e caiam. Apenas as folhas ficavam na árvore. Os figos que as pessoas podiam comer vinham cerca de um ou dois meses depois. Jesus disse à árvore: “Que ninguém coma seu fruto outra vez”. Jesus sabia quando era a temporada de figos em Israel. É provável que Jesus esteja usando isso como uma lição. A figueira é como Israel. A figueira não está produzindo frutos. Israel não está obedecendo a Deus e não demonstra que O está respeitando. Jesus e seus discípulos continuam caminhando para a cidade de Jerusalém.</w:t>
      </w:r>
    </w:p>
    <w:p>
      <w:pPr/>
      <w:r>
        <w:rPr>
          <w:lang w:val="pt_PT" w:bidi="pt_PT"/>
        </w:rPr>
      </w:r>
      <w:r>
        <w:rPr>
          <w:lang w:val="pt_PT" w:bidi="pt_PT"/>
        </w:rPr>
        <w:t>Pare aqui e discuta como equipe de tradução: Jesus usou uma lição da natureza para mostrar algo sobre a saúde espiritual dos israelitas. Como sua cultura ensina as verdades espirituais? Vocês alguma vez usam lições da natureza? Deem exemplos de uso de lições da natureza para ensinar verdades espirituais em sua cultura. Pause este áudio aqui.</w:t>
      </w:r>
    </w:p>
    <w:p>
      <w:pPr/>
      <w:r>
        <w:rPr>
          <w:lang w:val="pt_PT" w:bidi="pt_PT"/>
        </w:rPr>
      </w:r>
      <w:r>
        <w:rPr>
          <w:lang w:val="pt_PT" w:bidi="pt_PT"/>
        </w:rPr>
        <w:t>Mostre à sua equipe de tradução uma imagem de uma figueira e um figo. Pause este áudio aqui.</w:t>
      </w:r>
    </w:p>
    <w:p>
      <w:pPr/>
      <w:r>
        <w:rPr>
          <w:lang w:val="pt_PT" w:bidi="pt_PT"/>
        </w:rPr>
      </w:r>
      <w:r>
        <w:rPr>
          <w:lang w:val="pt_PT" w:bidi="pt_PT"/>
        </w:rPr>
        <w:t>Quando Jesus chega ao templo, há um mercado na área do pátio exterior. O pátio exterior do templo era para uso dos não judeus, para orarem. Esses não judeus não eram permitidos dentro das áreas internas do templo, mas esse pátio havia sido providenciado para eles orarem.</w:t>
      </w:r>
    </w:p>
    <w:p>
      <w:pPr/>
      <w:r>
        <w:rPr>
          <w:lang w:val="pt_PT" w:bidi="pt_PT"/>
        </w:rPr>
      </w:r>
      <w:r>
        <w:rPr>
          <w:lang w:val="pt_PT" w:bidi="pt_PT"/>
        </w:rPr>
        <w:t>Pare aqui e, como um grupo, olhe para um mapa do templo e seus pátios. Mostre onde fica o pátio exterior. Pause este áudio aqui.</w:t>
      </w:r>
    </w:p>
    <w:p>
      <w:pPr/>
      <w:r>
        <w:rPr>
          <w:lang w:val="pt_PT" w:bidi="pt_PT"/>
        </w:rPr>
      </w:r>
      <w:r>
        <w:rPr>
          <w:lang w:val="pt_PT" w:bidi="pt_PT"/>
        </w:rPr>
        <w:t>Jesus estava zangado porque o pátio deles havia sido tomado por um mercado e por cambistas. Agora estava parecendo um lugar de comércio. Normalmente, os mercados para comprar itens e animais para o templo ficavam em outras partes da cidade. Mas, por último, as pessoas haviam sido autorizadas a montar comércios no próprio pátio do templo. Os vendedores vendiam animais “puros” como as pombas, óleo, sal e vinho que os visitantes podiam usar em seus diferentes sacrifícios a Deus. As pombas eram usadas como sacrifícios quando as pessoas eram muito pobres para pagar por outros animais. Além disso, as pessoas deveriam pagar o imposto do templo todos os anos com as antigas moedas judaicas. Essa era a época do ano para as pessoas pagarem esses impostos, por isso eles precisavam de um lugar para trocar seu dinheiro. As pessoas só tinham moedas romanas, e assim os cambistas trocavam as suas modernas moedas romanas pelas moedas para o imposto do templo. Os judeus estavam carregando recipientes com as coisas que eles compravam por este pátio, mas a tradição judaica proibia isso também. Este pátio era para ser um lugar de oração por adoradores não judeus de Deus. Jesus estava zangado por as pessoas impedirem os gentios, ou não judeus, de poderem adorar. Eles estavam usando o templo de Deus de uma maneira errada, desonrando e desrespeitando a Deus. Deus havia dito por meio do profeta Isaías que seu templo seria um lugar de oração para todas as nações, o que significa que ele queria que os não judeus o conhecessem também. Deus também havia dito, por meio do profeta Jeremias, que as pessoas tornariam o templo um lugar onde as pessoas injustas, ou ladrões, poderiam fazer negócios. Jesus estava muito zangado com os líderes religiosos que permitiram que isso acontecesse. Ele derrubou as mesas dos cambistas e forçou as pessoas que vendiam itens para os sacrifícios e as pessoas que os compravam a deixarem o templo. Ele não permitiria que ninguém carregasse as coisas compradas pelo pátio.</w:t>
      </w:r>
    </w:p>
    <w:p>
      <w:pPr/>
      <w:r>
        <w:rPr>
          <w:lang w:val="pt_PT" w:bidi="pt_PT"/>
        </w:rPr>
      </w:r>
      <w:r>
        <w:rPr>
          <w:lang w:val="pt_PT" w:bidi="pt_PT"/>
        </w:rPr>
        <w:t>Pare aqui e, como um grupo, discuta essa pergunta: que tipos de atividades são permitidas em seus lugares de adoração? Pause este áudio aqui.</w:t>
      </w:r>
    </w:p>
    <w:p>
      <w:pPr/>
      <w:r>
        <w:rPr>
          <w:lang w:val="pt_PT" w:bidi="pt_PT"/>
        </w:rPr>
      </w:r>
      <w:r>
        <w:rPr>
          <w:lang w:val="pt_PT" w:bidi="pt_PT"/>
        </w:rPr>
        <w:t>Devido ao que Jesus fazia, os principais sacerdotes e mestres da lei religiosa estavam zangados com Jesus. Eles queriam matá-lo, mas as multidões gostavam muito dos ensinamentos de Jesus. Assim, os líderes religiosos estavam com medo de Jesus pelo poder que ele tinha sobre o público.</w:t>
      </w:r>
    </w:p>
    <w:p>
      <w:pPr/>
      <w:r>
        <w:rPr>
          <w:lang w:val="pt_PT" w:bidi="pt_PT"/>
        </w:rPr>
      </w:r>
      <w:r>
        <w:rPr>
          <w:lang w:val="pt_PT" w:bidi="pt_PT"/>
        </w:rPr>
        <w:t>Jesus deixou a cidade naquela noite para voltar a Betânia. Na manhã seguinte, ele voltou e passou pela mesma figueira do dia anterior. A árvore está ressequida desde suas raízes, o que significa que está completamente morta. Isso provavelmente é um símbolo de que Deus está tirando a liderança e a posição de Israel no mundo. Israel deveria trazer a salvação do mundo.</w:t>
      </w:r>
    </w:p>
    <w:p>
      <w:pPr/>
      <w:r>
        <w:rPr>
          <w:lang w:val="pt_PT" w:bidi="pt_PT"/>
        </w:rPr>
      </w:r>
      <w:r>
        <w:rPr>
          <w:lang w:val="pt_PT" w:bidi="pt_PT"/>
        </w:rPr>
        <w:t>Jesus ensinou seus discípulos. Disse a eles para terem fé em Deus, ou confiarem e crerem Nele. Quando eles possuem esse tipo de fé, tudo é possível. Marcos provavelmente está falando mais sobre a missão de Deus na terra sendo realizada do que sobre milagres maravilhosos. As montanhas simbolizavam as dificuldades, e Jesus queria que seus discípulos soubessem que os desafios à missão de Deus, como a perseguição, poderiam ser superados. O Monte das Oliveiras e a montanha de Jerusalém simbolizavam a tradição judaica, e Jesus também queria que seus discípulos soubessem que, às vezes, a tradição fica no caminho da missão de Deus. É importante acreditar que Deus pode superar qualquer coisa. Então Jesus diz aos seus discípulos que, quando eles estão prestes a orar, precisam verificar se seus corações estão preparados para falar com Deus. É importante perdoar as pessoas antes de pedir a Deus para fazer algo por você. Algumas versões incluem a última frase que diz que, se vocês não perdoarem os outros, então Deus não perdoará os seus pecados. Isso é incluído apenas em algumas versões, porque os primeiros manuscritos não têm esse verso.</w:t>
      </w:r>
    </w:p>
    <w:p>
      <w:pPr/>
      <w:r>
        <w:rPr>
          <w:lang w:val="pt_PT" w:bidi="pt_PT"/>
        </w:rPr>
      </w:r>
      <w:r>
        <w:rPr>
          <w:lang w:val="pt_PT" w:bidi="pt_PT"/>
        </w:rPr>
        <w:t>Pare e discuta essa pergunta como um grupo: como esse último pensamento ajuda seu povo a entender o perdão? Como vocês se sentem sobre a ideia de que Deus nos perdoará se perdoarmos os outros? Discuta se você o incluirá ou não em sua tradução.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11.12–26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na manhã seguinte, Jesus e seus discípulos deixam Betânia e caminham em direção a Jerusalém. No caminho, eles passam por uma figueira sem frutos. Jesus amaldiçoa a árvore.</w:t>
      </w:r>
    </w:p>
    <w:p>
      <w:pPr/>
      <w:r>
        <w:rPr>
          <w:lang w:val="pt_PT" w:bidi="pt_PT"/>
        </w:rPr>
      </w:r>
      <w:r>
        <w:rPr>
          <w:b/>
          <w:lang w:val="pt_PT" w:bidi="pt_PT"/>
        </w:rPr>
        <w:t>Na segunda cena:</w:t>
      </w:r>
      <w:r>
        <w:rPr>
          <w:lang w:val="pt_PT" w:bidi="pt_PT"/>
        </w:rPr>
        <w:t xml:space="preserve"> Jesus e seus discípulos entram no templo em Jerusalém. Jesus expulsa as pessoas que compram e vendem animais e itens para os sacrifícios. Jesus diz que as Escrituras determinam que o templo deve ser uma casa de oração para todas as nações.</w:t>
      </w:r>
    </w:p>
    <w:p>
      <w:pPr/>
      <w:r>
        <w:rPr>
          <w:lang w:val="pt_PT" w:bidi="pt_PT"/>
        </w:rPr>
      </w:r>
      <w:r>
        <w:rPr>
          <w:b/>
          <w:lang w:val="pt_PT" w:bidi="pt_PT"/>
        </w:rPr>
        <w:t>Na terceira cena:</w:t>
      </w:r>
      <w:r>
        <w:rPr>
          <w:lang w:val="pt_PT" w:bidi="pt_PT"/>
        </w:rPr>
        <w:t xml:space="preserve"> os principais sacerdotes e mestres da lei religiosa começam a planejar como matar Jesus. Eles têm medo de Jesus, porque as pessoas estão maravilhadas com seu ensino. Jesus e seus discípulos deixam a cidade naquela noite. </w:t>
      </w:r>
    </w:p>
    <w:p>
      <w:pPr/>
      <w:r>
        <w:rPr>
          <w:lang w:val="pt_PT" w:bidi="pt_PT"/>
        </w:rPr>
      </w:r>
      <w:r>
        <w:rPr>
          <w:b/>
          <w:lang w:val="pt_PT" w:bidi="pt_PT"/>
        </w:rPr>
        <w:t>Na quarta cena:</w:t>
      </w:r>
      <w:r>
        <w:rPr>
          <w:lang w:val="pt_PT" w:bidi="pt_PT"/>
        </w:rPr>
        <w:t xml:space="preserve"> Jesus e seus discípulos dormem em Betânia e voltam a Jerusalém na manhã seguinte. Os discípulos veem que a figueira que Jesus amaldiçoara está ressequida desde as raízes e eles contam isso a Jesus. Jesus fala com seus discípulos sobre terem fé.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Pedro sendo citado por nome</w:t>
      </w:r>
    </w:p>
    <w:p>
      <w:pPr>
        <w:pStyle w:val="ListBullet"/>
        <w:spacing w:line="240" w:lineRule="auto"/>
        <w:ind w:left="720"/>
      </w:pPr>
      <w:r>
        <w:rPr>
          <w:lang w:val="pt_PT" w:bidi="pt_PT"/>
        </w:rPr>
      </w:r>
      <w:r>
        <w:rPr>
          <w:lang w:val="pt_PT" w:bidi="pt_PT"/>
        </w:rPr>
        <w:t>figueira</w:t>
      </w:r>
    </w:p>
    <w:p>
      <w:pPr>
        <w:pStyle w:val="ListBullet"/>
        <w:spacing w:line="240" w:lineRule="auto"/>
        <w:ind w:left="720"/>
      </w:pPr>
      <w:r>
        <w:rPr>
          <w:lang w:val="pt_PT" w:bidi="pt_PT"/>
        </w:rPr>
      </w:r>
      <w:r>
        <w:rPr>
          <w:lang w:val="pt_PT" w:bidi="pt_PT"/>
        </w:rPr>
        <w:t>pessoas no templo que compram e vendem animais para sacrifícios, incluindo aquelas que vendem pombas</w:t>
      </w:r>
    </w:p>
    <w:p>
      <w:pPr>
        <w:pStyle w:val="ListBullet"/>
        <w:spacing w:line="240" w:lineRule="auto"/>
        <w:ind w:left="720"/>
      </w:pPr>
      <w:r>
        <w:rPr>
          <w:lang w:val="pt_PT" w:bidi="pt_PT"/>
        </w:rPr>
      </w:r>
      <w:r>
        <w:rPr>
          <w:lang w:val="pt_PT" w:bidi="pt_PT"/>
        </w:rPr>
        <w:t>cambistas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que essa história acontece na manhã seguinte à história anterior. Jesus está caminhando com seus discípulos de Betânia em direção a Jerusalém. Ele está com fome. Ele caminha para uma figueira cheia de folhas ao lado da estrada. É importante lembrar que a figueira não gerou figos. É importante lembrar que os discípulos de Jesus o ouviram dizer: “Que ninguém nunca coma fruta de vocês novamente”.</w:t>
      </w:r>
    </w:p>
    <w:p>
      <w:pPr/>
      <w:r>
        <w:rPr>
          <w:lang w:val="pt_PT" w:bidi="pt_PT"/>
        </w:rPr>
      </w:r>
      <w:r>
        <w:rPr>
          <w:lang w:val="pt_PT" w:bidi="pt_PT"/>
        </w:rPr>
        <w:t>É importante lembrar que Jesus e seus discípulos vão diretamente ao pátio do templo. Quando chegam lá, veem uma área de comércio montada no pátio. Há pessoas comprando e vendendo animais, óleo, sal e vinho. Há cambistas em mesas que trocam as moedas das pessoas em moedas adequadas para o imposto do templo. Jesus vai até as mesas e as tomba. Ele obriga as pessoas que compram e vendem itens a deixar o pátio do templo. Ele impede as pessoas que estão carregando seus recipientes com coisas pelo pátio para irem a outra parte do templo. Então Jesus ensina as pessoas no pátio do templo. Ele diz: “Não está escrito que minha casa será chamada de casa de oração por todas as nações?”. Quando Jesus faz essa pergunta, ele espera uma resposta positiva. Ele está dizendo: “Está escrito”, ou “Está nas sagradas Escrituras”. Isso significa que um profeta do povo judeu escreveu esse ensino, e que os judeus devem conhecê-lo e segui-lo. Não sabemos se Jesus ensinou as pessoas enquanto as expulsava, ou se ele o fez depois que elas já haviam saído.</w:t>
      </w:r>
    </w:p>
    <w:p>
      <w:pPr/>
      <w:r>
        <w:rPr>
          <w:lang w:val="pt_PT" w:bidi="pt_PT"/>
        </w:rPr>
      </w:r>
      <w:r>
        <w:rPr>
          <w:lang w:val="pt_PT" w:bidi="pt_PT"/>
        </w:rPr>
        <w:t>Pare aqui e, como um grupo, olhe novamente para o mapa dos pátios do templo. Observe onde está o pátio externo e como ele é grande. Pause este áudio aqui.</w:t>
      </w:r>
    </w:p>
    <w:p>
      <w:pPr/>
      <w:r>
        <w:rPr>
          <w:lang w:val="pt_PT" w:bidi="pt_PT"/>
        </w:rPr>
      </w:r>
      <w:r>
        <w:rPr>
          <w:lang w:val="pt_PT" w:bidi="pt_PT"/>
        </w:rPr>
        <w:t>Os líderes religiosos ouvem sobre o que Jesus fez no templo. Então eles começam a falar sobre como podem causar a execução de Jesus. Mas eles têm medo de Jesus. Lembre-se que eles têm medo de Jesus porque o público (a maioria das pessoas na área) gosta muito do ensino dele.</w:t>
      </w:r>
    </w:p>
    <w:p>
      <w:pPr/>
      <w:r>
        <w:rPr>
          <w:lang w:val="pt_PT" w:bidi="pt_PT"/>
        </w:rPr>
      </w:r>
      <w:r>
        <w:rPr>
          <w:lang w:val="pt_PT" w:bidi="pt_PT"/>
        </w:rPr>
        <w:t>Jesus ensina ao longo do dia e depois, com seus discípulos, deixam a cidade próximo ao pôr do sol para dormir em Betânia.</w:t>
      </w:r>
    </w:p>
    <w:p>
      <w:pPr/>
      <w:r>
        <w:rPr>
          <w:lang w:val="pt_PT" w:bidi="pt_PT"/>
        </w:rPr>
      </w:r>
      <w:r>
        <w:rPr>
          <w:lang w:val="pt_PT" w:bidi="pt_PT"/>
        </w:rPr>
        <w:t>Passa-se uma noite. Na manhã seguinte, Jesus e seus discípulos voltam a Jerusalém da mesma maneira que o fizeram no dia anterior. Os discípulos de Jesus notam a figueira. Está ressequida desde as raízes. Pedro relembra o que aconteceu na manhã anterior. Jesus fala com seus discípulos sobre terem fé. Ele chama a atenção deles com a frase “Digo a verdade…” e fala sobre o que acontecerá se alguém disser à montanha para se levantar e ser atirada no mar. Jesus, ou está falando sobre o Monte das Oliveiras, onde ele está com seus discípulos, ou sobre a montanha em frente ao vale, onde Jerusalém e o templo se encontram. Jesus pode estar falando sobre o Mar Morto, que eles podem ver do Monte das Oliveiras em um dia claro.</w:t>
      </w:r>
    </w:p>
    <w:p>
      <w:pPr/>
      <w:r>
        <w:rPr>
          <w:lang w:val="pt_PT" w:bidi="pt_PT"/>
        </w:rPr>
      </w:r>
      <w:r>
        <w:rPr>
          <w:lang w:val="pt_PT" w:bidi="pt_PT"/>
        </w:rPr>
        <w:t>Jesus lembra aos discípulos que, quando eles se levantam e oram, precisam perdoar aqueles que os feriram, para que seu Pai no céu os perdoe também.</w:t>
      </w:r>
    </w:p>
    <w:p>
      <w:pPr/>
      <w:r>
        <w:rPr>
          <w:lang w:val="pt_PT" w:bidi="pt_PT"/>
        </w:rPr>
      </w:r>
      <w:r>
        <w:rPr>
          <w:lang w:val="pt_PT" w:bidi="pt_PT"/>
        </w:rPr>
        <w:t>Pare e, como um grupo, discuta essa pergunta: “Quão difícil é perdoar os outros em sua cultura? Discuta se o perdão tem ou não um alto valor em sua cultura. Pause este áudio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11.12–26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Pedro sendo citado por nome</w:t>
      </w:r>
    </w:p>
    <w:p>
      <w:pPr>
        <w:pStyle w:val="ListBullet"/>
        <w:spacing w:line="240" w:lineRule="auto"/>
        <w:ind w:left="720"/>
      </w:pPr>
      <w:r>
        <w:rPr>
          <w:lang w:val="pt_PT" w:bidi="pt_PT"/>
        </w:rPr>
      </w:r>
      <w:r>
        <w:rPr>
          <w:lang w:val="pt_PT" w:bidi="pt_PT"/>
        </w:rPr>
        <w:t>figueira</w:t>
      </w:r>
    </w:p>
    <w:p>
      <w:pPr>
        <w:pStyle w:val="ListBullet"/>
        <w:spacing w:line="240" w:lineRule="auto"/>
        <w:ind w:left="720"/>
      </w:pPr>
      <w:r>
        <w:rPr>
          <w:lang w:val="pt_PT" w:bidi="pt_PT"/>
        </w:rPr>
      </w:r>
      <w:r>
        <w:rPr>
          <w:lang w:val="pt_PT" w:bidi="pt_PT"/>
        </w:rPr>
        <w:t>pessoas no templo que compram e vendem animais para sacrifícios, incluindo aquelas que vendem pombas</w:t>
      </w:r>
    </w:p>
    <w:p>
      <w:pPr>
        <w:pStyle w:val="ListBullet"/>
        <w:spacing w:line="240" w:lineRule="auto"/>
        <w:ind w:left="720"/>
      </w:pPr>
      <w:r>
        <w:rPr>
          <w:lang w:val="pt_PT" w:bidi="pt_PT"/>
        </w:rPr>
      </w:r>
      <w:r>
        <w:rPr>
          <w:lang w:val="pt_PT" w:bidi="pt_PT"/>
        </w:rPr>
        <w:t>cambistas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estão andando em direção a Jerusalém saindo de Betânia, pela manhã. Jesus está com fome, e vai a uma figueira cheia de folhas. Não há figos, porque não é a temporada dessa fruta. Jesus diz “Que ninguém jamais coma seu fruto novamente”.</w:t>
      </w:r>
    </w:p>
    <w:p>
      <w:pPr/>
      <w:r>
        <w:rPr>
          <w:lang w:val="pt_PT" w:bidi="pt_PT"/>
        </w:rPr>
      </w:r>
      <w:r>
        <w:rPr>
          <w:lang w:val="pt_PT" w:bidi="pt_PT"/>
        </w:rPr>
        <w:t>Pause o drama. Pergunte aos discípulos: “O que vocês estão sentindo ou pensando?”. Você pode ouvir coisas como: “Confuso”, “Surpreso, porque, em geral, Jesus é mais gentil”, “Confuso, porque Jesus sabe que não é temporada de figos”, “Interessado no que Jesus está tentando nos dizer”. Continue o drama.</w:t>
      </w:r>
    </w:p>
    <w:p>
      <w:pPr/>
      <w:r>
        <w:rPr>
          <w:lang w:val="pt_PT" w:bidi="pt_PT"/>
        </w:rPr>
      </w:r>
      <w:r>
        <w:rPr>
          <w:lang w:val="pt_PT" w:bidi="pt_PT"/>
        </w:rPr>
        <w:t>Jesus e seus discípulos entraram em Jerusalém e caminharam diretamente ao pátio do templo. Jesus caminha para o pátio exterior do templo e começa a derrubar as mesas e forçar as pessoas a deixarem o pátio. Ele impede que as pessoas caminhem pelo pátio carregando recipientes. Ele declara: “As Escrituras dizem: ‛Meu templo será uma casa de oração para todas as nações, mas vocês o tornaram em um covil de ladrões’”.</w:t>
      </w:r>
    </w:p>
    <w:p>
      <w:pPr/>
      <w:r>
        <w:rPr>
          <w:lang w:val="pt_PT" w:bidi="pt_PT"/>
        </w:rPr>
      </w:r>
      <w:r>
        <w:rPr>
          <w:lang w:val="pt_PT" w:bidi="pt_PT"/>
        </w:rPr>
        <w:t>Pause o drama. Pergunte aos discípulos: “O que vocês estão sentindo ou pensando?”. A pessoa pode responder coisas como: “Muito confuso. Jesus nunca foi violento antes”, “Constrangido”, “Feliz porque Jesus finalmente está fazendo algo público!”. Pergunte à pessoa que interpreta Jesus como ele está se sentindo. Você pode responder coisas como: “Desapontado pelas pessoas estarem desonrando meu Pai dessa forma”, ou “Triste pelos gentios que não podem adorar aqui”, ou “Triste pelos israelitas serem assim”. Pergunte às pessoas como elas estão se sentindo. Você pode obter respostas como: “Surpreso”, ou “Zangado, ele está arruinando nossos negócios e não tem direito”, ou “Interessado neste homem que parece se importar com os não judeus”. Continue o drama.</w:t>
      </w:r>
    </w:p>
    <w:p>
      <w:pPr/>
      <w:r>
        <w:rPr>
          <w:lang w:val="pt_PT" w:bidi="pt_PT"/>
        </w:rPr>
      </w:r>
      <w:r>
        <w:rPr>
          <w:lang w:val="pt_PT" w:bidi="pt_PT"/>
        </w:rPr>
        <w:t>Os líderes religiosos estão falando sobre como matar Jesus. Mas a maioria das pessoas em Jerusalém gosta dos ensinamentos de Jesus. Os líderes religiosos estão com medo de Jesus.</w:t>
      </w:r>
    </w:p>
    <w:p>
      <w:pPr/>
      <w:r>
        <w:rPr>
          <w:lang w:val="pt_PT" w:bidi="pt_PT"/>
        </w:rPr>
      </w:r>
      <w:r>
        <w:rPr>
          <w:lang w:val="pt_PT" w:bidi="pt_PT"/>
        </w:rPr>
        <w:t>Pause o drama. Pergunte aos líderes religiosos: “O que vocês estão sentindo ou pensando?”. Você pode ouvir coisas como: “Zangado que as pessoas gostam muito de Jesus”, “Com ciúmes”, “Com medo de Jesus, porque ele é muito poderoso”. Continue o drama.</w:t>
      </w:r>
    </w:p>
    <w:p>
      <w:pPr/>
      <w:r>
        <w:rPr>
          <w:lang w:val="pt_PT" w:bidi="pt_PT"/>
        </w:rPr>
      </w:r>
      <w:r>
        <w:rPr>
          <w:lang w:val="pt_PT" w:bidi="pt_PT"/>
        </w:rPr>
        <w:t>Naquela noite, Jesus e seus discípulos deixam o templo e caminham de volta a Betânia para dormir. Eles dormem em Betânia e retornam a Jerusalém na manhã seguinte. Passam pela figueira novamente. Desta vez, ela está ressequida desde as raízes. Pedro mostra a Jesus a árvore morta. Jesus ensina seus discípulos. Ele chama a atenção deles dizendo: “Digo a verdade”. Ele lembra que eles podem dizer a uma montanha para se levantar e se atirar no mar e ela fará isso. Mas eles devem acreditar e não duvidar que isso realmente vai acontecer. Ele diz mais uma vez: “Vocês podem orar sobre qualquer coisa, e, se acreditarem que já as receberam, vocês as terão”. Então ele diz que, para que isso aconteça, o coração deles deve ser puro. Antes de orar a Deus, eles precisam perdoar a quem não perdoaram. Então Deus os perdoará também.</w:t>
      </w:r>
    </w:p>
    <w:p>
      <w:pPr/>
      <w:r>
        <w:rPr>
          <w:lang w:val="pt_PT" w:bidi="pt_PT"/>
        </w:rPr>
      </w:r>
      <w:r>
        <w:rPr>
          <w:lang w:val="pt_PT" w:bidi="pt_PT"/>
        </w:rPr>
        <w:t>Pause o drama. Pergunte aos discípulos: “O que vocês estão sentindo ou pensando?”. Você pode ouvir coisas como: “Confuso”, “Com medo, porque parece difícil ter tanta fé”, “Entusiasmado que é possível ter tanto poder”.</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11.12–26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w:t>
      </w:r>
      <w:r>
        <w:rPr>
          <w:b/>
          <w:lang w:val="pt_PT" w:bidi="pt_PT"/>
        </w:rPr>
        <w:t>discípulos</w:t>
      </w:r>
      <w:r>
        <w:rPr>
          <w:lang w:val="pt_PT" w:bidi="pt_PT"/>
        </w:rPr>
        <w:t xml:space="preserve"> deixaram </w:t>
      </w:r>
      <w:r>
        <w:rPr>
          <w:b/>
          <w:lang w:val="pt_PT" w:bidi="pt_PT"/>
        </w:rPr>
        <w:t>Betânia</w:t>
      </w:r>
      <w:r>
        <w:rPr>
          <w:lang w:val="pt_PT" w:bidi="pt_PT"/>
        </w:rPr>
        <w:t xml:space="preserve"> para ir a </w:t>
      </w:r>
      <w:r>
        <w:rPr>
          <w:b/>
          <w:lang w:val="pt_PT" w:bidi="pt_PT"/>
        </w:rPr>
        <w:t>Jerusalém</w:t>
      </w:r>
      <w:r>
        <w:rPr>
          <w:lang w:val="pt_PT" w:bidi="pt_PT"/>
        </w:rPr>
        <w:t xml:space="preserve"> na manhã seguinte. Betânia é uma aldeia a cerca de 3 quilômetros de Jerusalém, no Monte das Oliveiras. Jesus e seus discípulos passavam as noites lá quando visitavam Jerusalém. Jerusalém é a capital dos judeus e o lugar onde fica o templo. O </w:t>
      </w:r>
      <w:r>
        <w:rPr>
          <w:b/>
          <w:lang w:val="pt_PT" w:bidi="pt_PT"/>
        </w:rPr>
        <w:t>templo</w:t>
      </w:r>
      <w:r>
        <w:rPr>
          <w:lang w:val="pt_PT" w:bidi="pt_PT"/>
        </w:rPr>
        <w:t xml:space="preserve"> é o lugar onde os judeus adoram a Deus e fazem sacrifícios a ele. Use a mesma palavra para discípulos, Jerusalém e templo que você usou em todo o livro de Marcos. Para mais informações sobre </w:t>
      </w:r>
      <w:r>
        <w:rPr>
          <w:b/>
          <w:lang w:val="pt_PT" w:bidi="pt_PT"/>
        </w:rPr>
        <w:t>discípulos</w:t>
      </w:r>
      <w:r>
        <w:rPr>
          <w:lang w:val="pt_PT" w:bidi="pt_PT"/>
        </w:rPr>
        <w:t xml:space="preserve">, </w:t>
      </w:r>
      <w:r>
        <w:rPr>
          <w:b/>
          <w:lang w:val="pt_PT" w:bidi="pt_PT"/>
        </w:rPr>
        <w:t>Jerusalém</w:t>
      </w:r>
      <w:r>
        <w:rPr>
          <w:lang w:val="pt_PT" w:bidi="pt_PT"/>
        </w:rPr>
        <w:t xml:space="preserve"> e </w:t>
      </w:r>
      <w:r>
        <w:rPr>
          <w:b/>
          <w:lang w:val="pt_PT" w:bidi="pt_PT"/>
        </w:rPr>
        <w:t>templo</w:t>
      </w:r>
      <w:r>
        <w:rPr>
          <w:lang w:val="pt_PT" w:bidi="pt_PT"/>
        </w:rPr>
        <w:t>, consulte o Glossário Mestre.</w:t>
      </w:r>
    </w:p>
    <w:p>
      <w:pPr/>
      <w:r>
        <w:rPr>
          <w:lang w:val="pt_PT" w:bidi="pt_PT"/>
        </w:rPr>
      </w:r>
      <w:r>
        <w:rPr>
          <w:lang w:val="pt_PT" w:bidi="pt_PT"/>
        </w:rPr>
        <w:t>Pare e, como um grupo, olhe para um mapa da área de Jerusalém, que inclui Betânia, no Monte das Oliveiras. Pause este áudio aqui.</w:t>
      </w:r>
    </w:p>
    <w:p>
      <w:pPr/>
      <w:r>
        <w:rPr>
          <w:lang w:val="pt_PT" w:bidi="pt_PT"/>
        </w:rPr>
      </w:r>
      <w:r>
        <w:rPr>
          <w:lang w:val="pt_PT" w:bidi="pt_PT"/>
        </w:rPr>
        <w:t xml:space="preserve">Eles passaram por uma </w:t>
      </w:r>
      <w:r>
        <w:rPr>
          <w:b/>
          <w:lang w:val="pt_PT" w:bidi="pt_PT"/>
        </w:rPr>
        <w:t>figueira</w:t>
      </w:r>
      <w:r>
        <w:rPr>
          <w:lang w:val="pt_PT" w:bidi="pt_PT"/>
        </w:rPr>
        <w:t xml:space="preserve"> cheia de folhas. Uma figueira é um tipo de árvore frutífera que cresce em Israel. Pode chegar a 10 metros de altura e seu tronco pode ter 1 metro de diâmetro. As folhas chegam em abril ou maio, e as frutas geralmente amadurecem em junho. Portanto, nesta história, que acontece provavelmente em torno de abril, deveria haver alguns pequenos figos não maduros na árvore.</w:t>
      </w:r>
    </w:p>
    <w:p>
      <w:pPr/>
      <w:r>
        <w:rPr>
          <w:lang w:val="pt_PT" w:bidi="pt_PT"/>
        </w:rPr>
      </w:r>
      <w:r>
        <w:rPr>
          <w:lang w:val="pt_PT" w:bidi="pt_PT"/>
        </w:rPr>
        <w:t xml:space="preserve">Pare aqui e olhe para a foto da figueira novamente. Discuta como um grupo qual palavra ou frase vocês usarão para </w:t>
      </w:r>
      <w:r>
        <w:rPr>
          <w:b/>
          <w:lang w:val="pt_PT" w:bidi="pt_PT"/>
        </w:rPr>
        <w:t>figueira</w:t>
      </w:r>
      <w:r>
        <w:rPr>
          <w:lang w:val="pt_PT" w:bidi="pt_PT"/>
        </w:rPr>
        <w:t xml:space="preserve">. Vocês têm figos em sua cultura, ou há uma fruta diferente para usar que cresce em uma árvore? Procure a palavra </w:t>
      </w:r>
      <w:r>
        <w:rPr>
          <w:b/>
          <w:lang w:val="pt_PT" w:bidi="pt_PT"/>
        </w:rPr>
        <w:t>figueira</w:t>
      </w:r>
      <w:r>
        <w:rPr>
          <w:lang w:val="pt_PT" w:bidi="pt_PT"/>
        </w:rPr>
        <w:t xml:space="preserve"> no Glossário Mestre para mais informações. Pause este áudio aqui.</w:t>
      </w:r>
    </w:p>
    <w:p>
      <w:pPr/>
      <w:r>
        <w:rPr>
          <w:lang w:val="pt_PT" w:bidi="pt_PT"/>
        </w:rPr>
      </w:r>
      <w:r>
        <w:rPr>
          <w:lang w:val="pt_PT" w:bidi="pt_PT"/>
        </w:rPr>
        <w:t xml:space="preserve">Jesus e seus discípulos chegam ao pátio exterior do templo. Muitas pessoas estão lá comprando e vendendo itens para fazer sacrifícios. Um </w:t>
      </w:r>
      <w:r>
        <w:rPr>
          <w:b/>
          <w:lang w:val="pt_PT" w:bidi="pt_PT"/>
        </w:rPr>
        <w:t>sacrifício</w:t>
      </w:r>
      <w:r>
        <w:rPr>
          <w:lang w:val="pt_PT" w:bidi="pt_PT"/>
        </w:rPr>
        <w:t xml:space="preserve"> é algo oferecido a Deus para dar graças ou pedir perdão a Ele. Pode ser um sacrifício de sangue, que inclui matar e queimar um animal, ou um sacrifício sem sangue, como dar a Deus incenso ou grãos.</w:t>
      </w:r>
    </w:p>
    <w:p>
      <w:pPr/>
      <w:r>
        <w:rPr>
          <w:lang w:val="pt_PT" w:bidi="pt_PT"/>
        </w:rPr>
      </w:r>
      <w:r>
        <w:rPr>
          <w:lang w:val="pt_PT" w:bidi="pt_PT"/>
        </w:rPr>
        <w:t xml:space="preserve">Pare aqui e analise qual palavra você usará para </w:t>
      </w:r>
      <w:r>
        <w:rPr>
          <w:b/>
          <w:lang w:val="pt_PT" w:bidi="pt_PT"/>
        </w:rPr>
        <w:t>sacrifício</w:t>
      </w:r>
      <w:r>
        <w:rPr>
          <w:lang w:val="pt_PT" w:bidi="pt_PT"/>
        </w:rPr>
        <w:t xml:space="preserve">. Para mais informações sobre </w:t>
      </w:r>
      <w:r>
        <w:rPr>
          <w:b/>
          <w:lang w:val="pt_PT" w:bidi="pt_PT"/>
        </w:rPr>
        <w:t>sacrifício</w:t>
      </w:r>
      <w:r>
        <w:rPr>
          <w:lang w:val="pt_PT" w:bidi="pt_PT"/>
        </w:rPr>
        <w:t>, consulte o Glossário Mestre. Pause este áudio aqui.</w:t>
      </w:r>
    </w:p>
    <w:p>
      <w:pPr/>
      <w:r>
        <w:rPr>
          <w:lang w:val="pt_PT" w:bidi="pt_PT"/>
        </w:rPr>
      </w:r>
      <w:r>
        <w:rPr>
          <w:lang w:val="pt_PT" w:bidi="pt_PT"/>
        </w:rPr>
        <w:t xml:space="preserve">Jesus derrubou as mesas dos </w:t>
      </w:r>
      <w:r>
        <w:rPr>
          <w:b/>
          <w:lang w:val="pt_PT" w:bidi="pt_PT"/>
        </w:rPr>
        <w:t>cambistas</w:t>
      </w:r>
      <w:r>
        <w:rPr>
          <w:lang w:val="pt_PT" w:bidi="pt_PT"/>
        </w:rPr>
        <w:t xml:space="preserve"> e as cadeiras das pessoas que vendiam pombas. Os cambistas eram as pessoas que trocavam moedas romanas modernas pelas antigas moedas do templo Judaico. As pessoas usavam essas moedas antigas para pagar seu imposto sobre o templo. </w:t>
      </w:r>
      <w:r>
        <w:rPr>
          <w:b/>
          <w:lang w:val="pt_PT" w:bidi="pt_PT"/>
        </w:rPr>
        <w:t>Pombas</w:t>
      </w:r>
      <w:r>
        <w:rPr>
          <w:lang w:val="pt_PT" w:bidi="pt_PT"/>
        </w:rPr>
        <w:t xml:space="preserve"> são aves comuns, com 18 a 24 centímetros de comprimento. Existem diferentes tipos de pombas, e os pobres judeus muitas vezes as usavam como sacrifícios, porque seu custo era menor que o de outros animais. Use a mesma palavra que você usou para pomba em passagens anteriores. Para mais informações sobre </w:t>
      </w:r>
      <w:r>
        <w:rPr>
          <w:b/>
          <w:lang w:val="pt_PT" w:bidi="pt_PT"/>
        </w:rPr>
        <w:t>pomba</w:t>
      </w:r>
      <w:r>
        <w:rPr>
          <w:lang w:val="pt_PT" w:bidi="pt_PT"/>
        </w:rPr>
        <w:t>, consulte o Glossário Mestre.</w:t>
      </w:r>
    </w:p>
    <w:p>
      <w:pPr/>
      <w:r>
        <w:rPr>
          <w:lang w:val="pt_PT" w:bidi="pt_PT"/>
        </w:rPr>
      </w:r>
      <w:r>
        <w:rPr>
          <w:lang w:val="pt_PT" w:bidi="pt_PT"/>
        </w:rPr>
        <w:t>Pare aqui e mostre à sua equipe de tradução uma foto de uma pomba. Pause este áudio aqui.</w:t>
      </w:r>
    </w:p>
    <w:p>
      <w:pPr/>
      <w:r>
        <w:rPr>
          <w:lang w:val="pt_PT" w:bidi="pt_PT"/>
        </w:rPr>
      </w:r>
      <w:r>
        <w:rPr>
          <w:lang w:val="pt_PT" w:bidi="pt_PT"/>
        </w:rPr>
        <w:t xml:space="preserve">Jesus disse que “Está escrito que minha casa será chamada de casa de oração para todas as nações”. Uma </w:t>
      </w:r>
      <w:r>
        <w:rPr>
          <w:b/>
          <w:lang w:val="pt_PT" w:bidi="pt_PT"/>
        </w:rPr>
        <w:t>casa de oração</w:t>
      </w:r>
      <w:r>
        <w:rPr>
          <w:lang w:val="pt_PT" w:bidi="pt_PT"/>
        </w:rPr>
        <w:t xml:space="preserve"> é um lugar de culto e um lugar onde as pessoas falam com Deus. </w:t>
      </w:r>
      <w:r>
        <w:rPr>
          <w:b/>
          <w:lang w:val="pt_PT" w:bidi="pt_PT"/>
        </w:rPr>
        <w:t>Todas as nações</w:t>
      </w:r>
      <w:r>
        <w:rPr>
          <w:lang w:val="pt_PT" w:bidi="pt_PT"/>
        </w:rPr>
        <w:t xml:space="preserve"> significa todas os grupos étnicos.</w:t>
      </w:r>
    </w:p>
    <w:p>
      <w:pPr/>
      <w:r>
        <w:rPr>
          <w:lang w:val="pt_PT" w:bidi="pt_PT"/>
        </w:rPr>
      </w:r>
      <w:r>
        <w:rPr>
          <w:lang w:val="pt_PT" w:bidi="pt_PT"/>
        </w:rPr>
        <w:t xml:space="preserve">Pare aqui e, como um grupo, discuta qual palavra ou frase você usará para </w:t>
      </w:r>
      <w:r>
        <w:rPr>
          <w:b/>
          <w:lang w:val="pt_PT" w:bidi="pt_PT"/>
        </w:rPr>
        <w:t>nação</w:t>
      </w:r>
      <w:r>
        <w:rPr>
          <w:lang w:val="pt_PT" w:bidi="pt_PT"/>
        </w:rPr>
        <w:t xml:space="preserve">. Procure </w:t>
      </w:r>
      <w:r>
        <w:rPr>
          <w:b/>
          <w:lang w:val="pt_PT" w:bidi="pt_PT"/>
        </w:rPr>
        <w:t>nação</w:t>
      </w:r>
      <w:r>
        <w:rPr>
          <w:lang w:val="pt_PT" w:bidi="pt_PT"/>
        </w:rPr>
        <w:t xml:space="preserve"> no Glossário Mestre para mais informações. Pause este áudio aqui.</w:t>
      </w:r>
    </w:p>
    <w:p>
      <w:pPr/>
      <w:r>
        <w:rPr>
          <w:lang w:val="pt_PT" w:bidi="pt_PT"/>
        </w:rPr>
      </w:r>
      <w:r>
        <w:rPr>
          <w:lang w:val="pt_PT" w:bidi="pt_PT"/>
        </w:rPr>
        <w:t xml:space="preserve">Jesus diz que as pessoas transformaram o templo em um </w:t>
      </w:r>
      <w:r>
        <w:rPr>
          <w:b/>
          <w:lang w:val="pt_PT" w:bidi="pt_PT"/>
        </w:rPr>
        <w:t>covil de ladrões</w:t>
      </w:r>
      <w:r>
        <w:rPr>
          <w:lang w:val="pt_PT" w:bidi="pt_PT"/>
        </w:rPr>
        <w:t>, o que significa uma caverna ou um lugar para as pessoas injustas se esconderem. As pessoas injustas são as pessoas que tiram à força os pertences dos outros.</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mestres da lei religiosa</w:t>
      </w:r>
      <w:r>
        <w:rPr>
          <w:lang w:val="pt_PT" w:bidi="pt_PT"/>
        </w:rPr>
        <w:t xml:space="preserve"> se reúnem para falar sobre matar Jesus. Use a mesma palavra para os principais sacerdotes e mestres da lei religiosa que você tem usado em histórias anteriores em Marcos. Para mais informações sobre </w:t>
      </w:r>
      <w:r>
        <w:rPr>
          <w:b/>
          <w:lang w:val="pt_PT" w:bidi="pt_PT"/>
        </w:rPr>
        <w:t>sacerdotes</w:t>
      </w:r>
      <w:r>
        <w:rPr>
          <w:lang w:val="pt_PT" w:bidi="pt_PT"/>
        </w:rPr>
        <w:t xml:space="preserve"> e </w:t>
      </w:r>
      <w:r>
        <w:rPr>
          <w:b/>
          <w:lang w:val="pt_PT" w:bidi="pt_PT"/>
        </w:rPr>
        <w:t>mestres da lei</w:t>
      </w:r>
      <w:r>
        <w:rPr>
          <w:lang w:val="pt_PT" w:bidi="pt_PT"/>
        </w:rPr>
        <w:t>, consulte o Glossário Mestre.</w:t>
      </w:r>
    </w:p>
    <w:p>
      <w:pPr/>
      <w:r>
        <w:rPr>
          <w:lang w:val="pt_PT" w:bidi="pt_PT"/>
        </w:rPr>
      </w:r>
      <w:r>
        <w:rPr>
          <w:lang w:val="pt_PT" w:bidi="pt_PT"/>
        </w:rPr>
        <w:t xml:space="preserve">Na manhã seguinte, os discípulos e Jesus passam pela figueira e Pedro diz: “Veja, </w:t>
      </w:r>
      <w:r>
        <w:rPr>
          <w:b/>
          <w:lang w:val="pt_PT" w:bidi="pt_PT"/>
        </w:rPr>
        <w:t>Rabi</w:t>
      </w:r>
      <w:r>
        <w:rPr>
          <w:lang w:val="pt_PT" w:bidi="pt_PT"/>
        </w:rPr>
        <w:t xml:space="preserve">!" A árvore que você </w:t>
      </w:r>
      <w:r>
        <w:rPr>
          <w:b/>
          <w:lang w:val="pt_PT" w:bidi="pt_PT"/>
        </w:rPr>
        <w:t>amaldiçoou</w:t>
      </w:r>
      <w:r>
        <w:rPr>
          <w:lang w:val="pt_PT" w:bidi="pt_PT"/>
        </w:rPr>
        <w:t xml:space="preserve"> ontem morreu!”. Rabi é um termo de respeito para alguém que ensina as coisas de Deus e tem discípulos. Maldição significa punição, ou significa que algo ruim pode acontecer. Maldição não deve implicar ditos mágicos. Você pode precisar dizer algo como “A árvore que você puniu com suas palavras”. Use a mesma palavra para Rabi que você tem usado ao longo de Marcos. Para mais informações sobre </w:t>
      </w:r>
      <w:r>
        <w:rPr>
          <w:b/>
          <w:lang w:val="pt_PT" w:bidi="pt_PT"/>
        </w:rPr>
        <w:t>rabi</w:t>
      </w:r>
      <w:r>
        <w:rPr>
          <w:lang w:val="pt_PT" w:bidi="pt_PT"/>
        </w:rPr>
        <w:t>, consulte o Glossário Mestre.</w:t>
      </w:r>
    </w:p>
    <w:p>
      <w:pPr/>
      <w:r>
        <w:rPr>
          <w:lang w:val="pt_PT" w:bidi="pt_PT"/>
        </w:rPr>
      </w:r>
      <w:r>
        <w:rPr>
          <w:lang w:val="pt_PT" w:bidi="pt_PT"/>
        </w:rPr>
        <w:t xml:space="preserve">Pare aqui e, como um grupo, discuta qual palavra ou frase você usará para </w:t>
      </w:r>
      <w:r>
        <w:rPr>
          <w:b/>
          <w:lang w:val="pt_PT" w:bidi="pt_PT"/>
        </w:rPr>
        <w:t>amaldiçoou</w:t>
      </w:r>
      <w:r>
        <w:rPr>
          <w:lang w:val="pt_PT" w:bidi="pt_PT"/>
        </w:rPr>
        <w:t xml:space="preserve">. Procure </w:t>
      </w:r>
      <w:r>
        <w:rPr>
          <w:b/>
          <w:lang w:val="pt_PT" w:bidi="pt_PT"/>
        </w:rPr>
        <w:t>maldição</w:t>
      </w:r>
      <w:r>
        <w:rPr>
          <w:lang w:val="pt_PT" w:bidi="pt_PT"/>
        </w:rPr>
        <w:t xml:space="preserve"> no Glossário Mestre para mais informações. Pause este áudio aqui.</w:t>
      </w:r>
    </w:p>
    <w:p>
      <w:pPr/>
      <w:r>
        <w:rPr>
          <w:lang w:val="pt_PT" w:bidi="pt_PT"/>
        </w:rPr>
      </w:r>
      <w:r>
        <w:rPr>
          <w:lang w:val="pt_PT" w:bidi="pt_PT"/>
        </w:rPr>
        <w:t xml:space="preserve">Jesus diz aos seus discípulos: “Tenham </w:t>
      </w:r>
      <w:r>
        <w:rPr>
          <w:b/>
          <w:lang w:val="pt_PT" w:bidi="pt_PT"/>
        </w:rPr>
        <w:t>fé</w:t>
      </w:r>
      <w:r>
        <w:rPr>
          <w:lang w:val="pt_PT" w:bidi="pt_PT"/>
        </w:rPr>
        <w:t xml:space="preserve"> em Deus”. Use a mesma palavra para fé que você tem usado em passagens anteriores em Marcos. Lembre-se que a fé significa crença ou confiança em alguém. Para mais informações sobre </w:t>
      </w:r>
      <w:r>
        <w:rPr>
          <w:b/>
          <w:lang w:val="pt_PT" w:bidi="pt_PT"/>
        </w:rPr>
        <w:t>fé</w:t>
      </w:r>
      <w:r>
        <w:rPr>
          <w:lang w:val="pt_PT" w:bidi="pt_PT"/>
        </w:rPr>
        <w:t>, consulte o Glossário Mestre.</w:t>
      </w:r>
    </w:p>
    <w:p>
      <w:pPr/>
      <w:r>
        <w:rPr>
          <w:lang w:val="pt_PT" w:bidi="pt_PT"/>
        </w:rPr>
      </w:r>
      <w:r>
        <w:rPr>
          <w:lang w:val="pt_PT" w:bidi="pt_PT"/>
        </w:rPr>
        <w:t xml:space="preserve">Jesus diz que eles podem </w:t>
      </w:r>
      <w:r>
        <w:rPr>
          <w:b/>
          <w:lang w:val="pt_PT" w:bidi="pt_PT"/>
        </w:rPr>
        <w:t>orar</w:t>
      </w:r>
      <w:r>
        <w:rPr>
          <w:lang w:val="pt_PT" w:bidi="pt_PT"/>
        </w:rPr>
        <w:t xml:space="preserve"> por qualquer coisa. </w:t>
      </w:r>
      <w:r>
        <w:rPr>
          <w:b/>
          <w:lang w:val="pt_PT" w:bidi="pt_PT"/>
        </w:rPr>
        <w:t>A oração</w:t>
      </w:r>
      <w:r>
        <w:rPr>
          <w:lang w:val="pt_PT" w:bidi="pt_PT"/>
        </w:rPr>
        <w:t xml:space="preserve"> no Novo Testamento refere-se a se comunicar com Deus. Utilize aqui uma palavra que não se refira apenas a uma comunicação ritualística, mas sim a algo mais pessoal.</w:t>
      </w:r>
    </w:p>
    <w:p>
      <w:pPr/>
      <w:r>
        <w:rPr>
          <w:lang w:val="pt_PT" w:bidi="pt_PT"/>
        </w:rPr>
      </w:r>
      <w:r>
        <w:rPr>
          <w:lang w:val="pt_PT" w:bidi="pt_PT"/>
        </w:rPr>
        <w:t>Pare aqui e, como um grupo, discuta essa pergunta: como as pessoas em sua cultura falam com Deus? Que palavras você usa para descrever falar com Deus? Como você poderia falar sobre falar com Deus de uma maneira pessoal? Pause este áudio aqui.</w:t>
      </w:r>
    </w:p>
    <w:p>
      <w:pPr/>
      <w:r>
        <w:rPr>
          <w:lang w:val="pt_PT" w:bidi="pt_PT"/>
        </w:rPr>
      </w:r>
      <w:r>
        <w:rPr>
          <w:lang w:val="pt_PT" w:bidi="pt_PT"/>
        </w:rPr>
        <w:t xml:space="preserve">Jesus diz aos seus discípulos que eles devem </w:t>
      </w:r>
      <w:r>
        <w:rPr>
          <w:b/>
          <w:lang w:val="pt_PT" w:bidi="pt_PT"/>
        </w:rPr>
        <w:t>perdoar</w:t>
      </w:r>
      <w:r>
        <w:rPr>
          <w:lang w:val="pt_PT" w:bidi="pt_PT"/>
        </w:rPr>
        <w:t xml:space="preserve"> a qualquer pessoa que eles não haviam perdoado antes de eles orarem a Deus. Relembre que, no perdão, quem sofreu a ofensa renuncia a seus direitos e decide não punir a outra pessoa da forma como ela mereceria. Ele não busca vingança. Se a outra parte se arrepender de seu comportamento, ou tentar abandoná-lo, e aceitar o perdão, a relação entre ambos é restaurada e a culpa abandonada. Use a mesma palavra para perdoar que você tem usado em histórias anteriores. Consulte o Glossário Mestre para mais informações sobre </w:t>
      </w:r>
      <w:r>
        <w:rPr>
          <w:b/>
          <w:lang w:val="pt_PT" w:bidi="pt_PT"/>
        </w:rPr>
        <w:t>perdão</w:t>
      </w:r>
      <w:r>
        <w:rPr>
          <w:lang w:val="pt_PT" w:bidi="pt_PT"/>
        </w:rPr>
        <w:t>.</w:t>
      </w:r>
    </w:p>
    <w:p>
      <w:pPr/>
      <w:r>
        <w:rPr>
          <w:lang w:val="pt_PT" w:bidi="pt_PT"/>
        </w:rPr>
      </w:r>
      <w:r>
        <w:rPr>
          <w:lang w:val="pt_PT" w:bidi="pt_PT"/>
        </w:rPr>
        <w:t xml:space="preserve">Jesus diz que, se eles perdoarem aos outros, seu Deus Pai no </w:t>
      </w:r>
      <w:r>
        <w:rPr>
          <w:b/>
          <w:lang w:val="pt_PT" w:bidi="pt_PT"/>
        </w:rPr>
        <w:t>céu</w:t>
      </w:r>
      <w:r>
        <w:rPr>
          <w:lang w:val="pt_PT" w:bidi="pt_PT"/>
        </w:rPr>
        <w:t xml:space="preserve"> perdoará seus </w:t>
      </w:r>
      <w:r>
        <w:rPr>
          <w:b/>
          <w:lang w:val="pt_PT" w:bidi="pt_PT"/>
        </w:rPr>
        <w:t>pecados</w:t>
      </w:r>
      <w:r>
        <w:rPr>
          <w:lang w:val="pt_PT" w:bidi="pt_PT"/>
        </w:rPr>
        <w:t xml:space="preserve"> também. Céu refere-se ao lugar onde Deus e seus anjos vivem. Pecado é desobediência contra Deus. Use as mesmas palavras para céu e pecados que você usou em passagens anteriores de Marcos. Para mais informações sobre </w:t>
      </w:r>
      <w:r>
        <w:rPr>
          <w:b/>
          <w:lang w:val="pt_PT" w:bidi="pt_PT"/>
        </w:rPr>
        <w:t>céu</w:t>
      </w:r>
      <w:r>
        <w:rPr>
          <w:lang w:val="pt_PT" w:bidi="pt_PT"/>
        </w:rPr>
        <w:t xml:space="preserve"> e </w:t>
      </w:r>
      <w:r>
        <w:rPr>
          <w:b/>
          <w:lang w:val="pt_PT" w:bidi="pt_PT"/>
        </w:rPr>
        <w:t>pecado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11:27–33</w:t>
      </w:r>
      <w:r>
        <w:rPr>
          <w:lang w:val="pt_PT" w:bidi="pt_PT"/>
        </w:rPr>
      </w:r>
    </w:p>
    <w:p>
      <w:pPr>
        <w:pStyle w:val="Heading3"/>
      </w:pPr>
      <w:r>
        <w:rPr>
          <w:lang w:val="pt_PT" w:bidi="pt_PT"/>
        </w:rPr>
        <w:t>Ouvir e Sentir</w:t>
      </w:r>
    </w:p>
    <w:p>
      <w:pPr/>
      <w:r>
        <w:rPr>
          <w:lang w:val="pt_PT" w:bidi="pt_PT"/>
        </w:rPr>
      </w:r>
      <w:r>
        <w:rPr>
          <w:lang w:val="pt_PT" w:bidi="pt_PT"/>
        </w:rPr>
        <w:t>Nesta etapa, ouçam Marcos 11.27–33 e guardem em seus corações.</w:t>
      </w:r>
    </w:p>
    <w:p>
      <w:pPr/>
      <w:r>
        <w:rPr>
          <w:lang w:val="pt_PT" w:bidi="pt_PT"/>
        </w:rPr>
      </w:r>
      <w:r>
        <w:rPr>
          <w:lang w:val="pt_PT" w:bidi="pt_PT"/>
        </w:rPr>
        <w:t>Ouça uma versão em áudio de Marcos 11.27–33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11.27–33 na tradução mais fácil de entender.</w:t>
      </w:r>
    </w:p>
    <w:p>
      <w:pPr/>
      <w:r>
        <w:rPr>
          <w:lang w:val="pt_PT" w:bidi="pt_PT"/>
        </w:rPr>
      </w:r>
      <w:r>
        <w:rPr>
          <w:lang w:val="pt_PT" w:bidi="pt_PT"/>
        </w:rPr>
        <w:t>Esta passagem mostra que os líderes religiosos judeus estavam ficando cada vez mais zangados com os ensinamentos de Jesus. Eles se sentiam ameaçados. Eles perceberam que Jesus agia como se tivesse autoridade, ou permissão, de Deus para fazer coisas que, normalmente, só eles tinham permissão para fazer.</w:t>
      </w:r>
    </w:p>
    <w:p>
      <w:pPr/>
      <w:r>
        <w:rPr>
          <w:lang w:val="pt_PT" w:bidi="pt_PT"/>
        </w:rPr>
      </w:r>
      <w:r>
        <w:rPr>
          <w:lang w:val="pt_PT" w:bidi="pt_PT"/>
        </w:rPr>
        <w:t>Depois de Jesus falar com seus discípulos sobre ter fé para acreditar que Deus pode fazer qualquer coisa, eles continuam caminhando para Jerusalém e para o templo. Jesus provavelmente estava caminhando por um dos pátios da área do templo (não no próprio santuário do templo), quando os líderes religiosos judeus aproximaram-se dele.</w:t>
      </w:r>
    </w:p>
    <w:p>
      <w:pPr/>
      <w:r>
        <w:rPr>
          <w:lang w:val="pt_PT" w:bidi="pt_PT"/>
        </w:rPr>
      </w:r>
      <w:r>
        <w:rPr>
          <w:lang w:val="pt_PT" w:bidi="pt_PT"/>
        </w:rPr>
        <w:t>Pare aqui e, como um grupo, olhe para o mapa do templo. Observe onde os pátios do templo estão localizados. Eles não estão no santuário do templo, onde apenas os sacerdotes podem entrar, mas na área do pátio externo. Pause este áudio aqui.</w:t>
      </w:r>
    </w:p>
    <w:p>
      <w:pPr/>
      <w:r>
        <w:rPr>
          <w:lang w:val="pt_PT" w:bidi="pt_PT"/>
        </w:rPr>
      </w:r>
      <w:r>
        <w:rPr>
          <w:lang w:val="pt_PT" w:bidi="pt_PT"/>
        </w:rPr>
        <w:t>O grupo de líderes judeus que governavam a vida judaica era chamado de Sinédrio. O Sinédrio era composto por três tipos de líderes. Todos os três dos principais tipos de líderes eram representados no pequeno grupo que veio para ver Jesus. Os sumos sacerdotes eram o grupo de sacerdotes que eram responsáveis pelos deveres do templo e responsáveis pelos outros sacerdotes. Os mestres da lei religiosa eram os especialistas na lei religiosa, em especial a lei que Deus havia dado ao povo judeu por meio de Moisés. Os anciãos eram os líderes não religiosos da comunidade. Eles, em geral, eram homens idosos que ajudavam na boa convivência da comunidade.</w:t>
      </w:r>
    </w:p>
    <w:p>
      <w:pPr/>
      <w:r>
        <w:rPr>
          <w:lang w:val="pt_PT" w:bidi="pt_PT"/>
        </w:rPr>
      </w:r>
      <w:r>
        <w:rPr>
          <w:lang w:val="pt_PT" w:bidi="pt_PT"/>
        </w:rPr>
        <w:t>Pare aqui e, como um grupo, discuta essa pergunta: quais são os diferentes tipos de líderes religiosos em sua cultura? Descreva os diferentes tipos e o que eles fazem. O que eles ensinam de forma diferente uns dos outros? Como você descreveria esses diferentes tipos de líderes? Pause este áudio aqui.</w:t>
      </w:r>
    </w:p>
    <w:p>
      <w:pPr/>
      <w:r>
        <w:rPr>
          <w:lang w:val="pt_PT" w:bidi="pt_PT"/>
        </w:rPr>
      </w:r>
      <w:r>
        <w:rPr>
          <w:lang w:val="pt_PT" w:bidi="pt_PT"/>
        </w:rPr>
        <w:t>Esse grupo de líderes, o sinédrio, tinha autoridade final em todos os assuntos da vida religiosa judaica. Portanto, as ações de Jesus os perturbavam. Eles fizeram duas perguntas: “Com que autoridade você está fazendo essas coisas?”. E: “Quem deu a você o direito de fazê-las?”. As duas perguntas significam a mesma coisa. Os líderes religiosos, sem dúvida, estavam perguntando sobre as coisas que Jesus havia feito no dia anterior — derrubar as mesas no pátio do templo — e, provavelmente, também sobre todos os seus ensinamentos e curas. As coisas que Jesus havia feito eram as coisas que apenas os instrutores ou os líderes religiosos com autoridade deveriam estar fazendo. Eles queriam saber se fora algum humano ou o próprio Deus que havia dado a Jesus o direito de fazer essas coisas. Jesus respondeu a eles com outra pergunta. A maioria dos líderes religiosos judeus respondia a uma pergunta com outra pergunta, isso era comum. No entanto, a pergunta de Jesus era incomum, porque ele disse que não iria dar a eles uma resposta até que eles respondessem à sua pergunta. Embora Jesus diga “Digam-me”, ou “Respondam-me”, ele não está sendo rude. Esta é uma maneira de solicitar educadamente uma resposta a uma pergunta.</w:t>
      </w:r>
    </w:p>
    <w:p>
      <w:pPr/>
      <w:r>
        <w:rPr>
          <w:lang w:val="pt_PT" w:bidi="pt_PT"/>
        </w:rPr>
      </w:r>
      <w:r>
        <w:rPr>
          <w:lang w:val="pt_PT" w:bidi="pt_PT"/>
        </w:rPr>
        <w:t>Pare aqui e, como um grupo, discuta essa pergunta: como seus líderes religiosos ensinam as pessoas? Que maneiras especiais eles usam para ensinar, como perguntando ou contando histórias? Pause este áudio aqui.</w:t>
      </w:r>
    </w:p>
    <w:p>
      <w:pPr/>
      <w:r>
        <w:rPr>
          <w:lang w:val="pt_PT" w:bidi="pt_PT"/>
        </w:rPr>
      </w:r>
      <w:r>
        <w:rPr>
          <w:lang w:val="pt_PT" w:bidi="pt_PT"/>
        </w:rPr>
        <w:t>Jesus perguntou aos líderes religiosos quem havia dado a João Batista permissão para batizar as pessoas que queriam mostrar arrependimento de seus pecados e se voltar para Deus. João também ensinou que o Salvador Prometido estava chegando. Jesus perguntou se a permissão de João viera do “céu”, em outras palavras: “A autoridade de João veio de Deus?”. Jesus estava perguntando, de fato: “Vocês acreditam ser necessário fazer o que João disse: arrepender-se, afastar-se do pecado e voltar-se para Deus?”. A pergunta de Jesus imediatamente deixou os líderes religiosos desconfortáveis. Eles não haviam acreditado nos ensinamentos de João Batista. Mas sabiam que a maioria das pessoas acreditava que João Batista era um profeta enviado de Deus. Assim, não queriam dizer publicamente que acreditavam que João recebera a permissão para ensinar simplesmente de outros humanos. No entanto, eles tampouco queriam dizer que acreditavam que a autoridade de João fora dada por Deus. Desse modo, Jesus os acusaria de não obedecer a Deus, porque eles não seguiam João.</w:t>
      </w:r>
    </w:p>
    <w:p>
      <w:pPr/>
      <w:r>
        <w:rPr>
          <w:lang w:val="pt_PT" w:bidi="pt_PT"/>
        </w:rPr>
      </w:r>
      <w:r>
        <w:rPr>
          <w:lang w:val="pt_PT" w:bidi="pt_PT"/>
        </w:rPr>
        <w:t>Pare aqui e, como um grupo, discuta essa pergunta: como seus líderes religiosos conseguem sua autoridade? O que eles fazem ou dizem para fazer as pessoas respeitarem sua autoridade? Como você sabe que eles têm autoridade para fazer as coisas ou dizer certas coisas? Pause este áudio aqui.</w:t>
      </w:r>
    </w:p>
    <w:p>
      <w:pPr/>
      <w:r>
        <w:rPr>
          <w:lang w:val="pt_PT" w:bidi="pt_PT"/>
        </w:rPr>
      </w:r>
      <w:r>
        <w:rPr>
          <w:lang w:val="pt_PT" w:bidi="pt_PT"/>
        </w:rPr>
        <w:t>No final, os líderes religiosos simplesmente disseram: “Nós não sabemos”. Esta não era uma boa resposta tampouco, mas era uma resposta melhor do que as outras opções.</w:t>
      </w:r>
    </w:p>
    <w:p>
      <w:pPr/>
      <w:r>
        <w:rPr>
          <w:lang w:val="pt_PT" w:bidi="pt_PT"/>
        </w:rPr>
      </w:r>
      <w:r>
        <w:rPr>
          <w:lang w:val="pt_PT" w:bidi="pt_PT"/>
        </w:rPr>
        <w:t>Jesus não diz diretamente que ele é o Salvador Prometido, ou o Messias. No entanto, as perguntas de Jesus deixaram claro que ele acredita que tem autoridade de Deus, tendo sido enviado por Ele para ensinar e fazer essas coisas.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11.27–33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e seus discípulos chegam ao templo. Estão caminhando no pátio do templo e os líderes religiosos se aproximam deles. Os líderes fazem a Jesus uma pergunta sobre a fonte de sua autoridade. Jesus responde com outra pergunta.</w:t>
      </w:r>
    </w:p>
    <w:p>
      <w:pPr/>
      <w:r>
        <w:rPr>
          <w:lang w:val="pt_PT" w:bidi="pt_PT"/>
        </w:rPr>
      </w:r>
      <w:r>
        <w:rPr>
          <w:b/>
          <w:lang w:val="pt_PT" w:bidi="pt_PT"/>
        </w:rPr>
        <w:t>Na segunda cena:</w:t>
      </w:r>
      <w:r>
        <w:rPr>
          <w:lang w:val="pt_PT" w:bidi="pt_PT"/>
        </w:rPr>
        <w:t xml:space="preserve"> os líderes religiosos discutem entre si e, em seguida, voltam para dizer “Não sabemos”. Jesus então se recusa a responder à pergunta deles.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 xml:space="preserve">João </w:t>
      </w:r>
    </w:p>
    <w:p>
      <w:pPr/>
      <w:r>
        <w:rPr>
          <w:lang w:val="pt_PT" w:bidi="pt_PT"/>
        </w:rPr>
      </w:r>
      <w:r>
        <w:rPr>
          <w:lang w:val="pt_PT" w:bidi="pt_PT"/>
        </w:rPr>
        <w:t>Como um grupo, preste atenção a essas partes do contexto da passagem: é importante lembrar que essa história acontece logo após Jesus falar com seus discípulos na passagem anterior sobre acreditar que Deus pode fazer qualquer coisa. Eles continuam o percurso até o templo em Jerusalém, e depois caminham no pátio do templo.</w:t>
      </w:r>
    </w:p>
    <w:p>
      <w:pPr/>
      <w:r>
        <w:rPr>
          <w:lang w:val="pt_PT" w:bidi="pt_PT"/>
        </w:rPr>
      </w:r>
      <w:r>
        <w:rPr>
          <w:lang w:val="pt_PT" w:bidi="pt_PT"/>
        </w:rPr>
        <w:t>Um pequeno grupo dos sumos sacerdotes, mestres da lei e anciãos caminham até Jesus no pátio do templo. O pátio é uma área pública, e devia haver muitas pessoas lá.</w:t>
      </w:r>
    </w:p>
    <w:p>
      <w:pPr/>
      <w:r>
        <w:rPr>
          <w:lang w:val="pt_PT" w:bidi="pt_PT"/>
        </w:rPr>
      </w:r>
      <w:r>
        <w:rPr>
          <w:lang w:val="pt_PT" w:bidi="pt_PT"/>
        </w:rPr>
        <w:t>Os líderes religiosos fizeram a Jesus duas perguntas que significam a mesma coisa. Eles perguntam quem deu a ele autoridade, ou permissão, para fazer o que está fazendo no templo (como derrubar as mesas e expulsar os compradores e vendedores).</w:t>
      </w:r>
    </w:p>
    <w:p>
      <w:pPr/>
      <w:r>
        <w:rPr>
          <w:lang w:val="pt_PT" w:bidi="pt_PT"/>
        </w:rPr>
      </w:r>
      <w:r>
        <w:rPr>
          <w:lang w:val="pt_PT" w:bidi="pt_PT"/>
        </w:rPr>
        <w:t>Jesus responde com outra pergunta. Ademais, ele disse que eles tinham que responder à sua pergunta antes de dizer a eles quem lhe dera permissão para fazer o que ele fez. Jesus perguntou de quem João havia obtido permissão para batizar as pessoas que abandonavam seus pecados e se voltavam para Deus. Havia ele obtido a permissão de Deus ou de pessoas?</w:t>
      </w:r>
    </w:p>
    <w:p>
      <w:pPr/>
      <w:r>
        <w:rPr>
          <w:lang w:val="pt_PT" w:bidi="pt_PT"/>
        </w:rPr>
      </w:r>
      <w:r>
        <w:rPr>
          <w:lang w:val="pt_PT" w:bidi="pt_PT"/>
        </w:rPr>
        <w:t>Na próxima cena, é importante lembrar que os líderes religiosos tiveram que discutir sua resposta entre eles. Não sabemos onde eles estavam enquanto discutiam. Talvez tivessem se afastado alguns metros para discutir reservadamente entre eles. Eles não sabiam o que dizer. Se dissessem que João tinha permissão de Deus, Jesus perguntaria por que não acreditaram no ensino de João. Se dissessem que a autoridade de João vinha de humanos, as pessoas ficariam zangadas, porque acreditavam que a mensagem de João vinha de Deus. Assim, responderam: “Não sabemos”.</w:t>
      </w:r>
    </w:p>
    <w:p>
      <w:pPr/>
      <w:r>
        <w:rPr>
          <w:lang w:val="pt_PT" w:bidi="pt_PT"/>
        </w:rPr>
      </w:r>
      <w:r>
        <w:rPr>
          <w:lang w:val="pt_PT" w:bidi="pt_PT"/>
        </w:rPr>
        <w:t>Jesus respondeu: “Então, tampouco vou dizer quem me deu autoridade”.</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11.27–33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 xml:space="preserve">João </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seus discípulos continuaram a andar em direção a Jerusalém saindo de Betânia, pela manhã. Eles entram em Jerusalém e então no pátio do templo novamente. Um grupo de líderes religiosos do principal grupo governante aproxima-se de Jesus. Perguntam-lhe quem deu a ele permissão para fazer as coisas que ele tem feito.</w:t>
      </w:r>
    </w:p>
    <w:p>
      <w:pPr/>
      <w:r>
        <w:rPr>
          <w:lang w:val="pt_PT" w:bidi="pt_PT"/>
        </w:rPr>
      </w:r>
      <w:r>
        <w:rPr>
          <w:lang w:val="pt_PT" w:bidi="pt_PT"/>
        </w:rPr>
        <w:t>Pause o drama. Pergunte aos discípulos: “O que vocês estão sentindo ou pensando?”. A pessoa pode responder coisas como: “Zangado por esses líderes religiosos não entenderem”, ou “Com medo” ou “Curioso — o que Jesus dirá?”. ou “Animado, porque Jesus pode finalmente explicar quem é”. Pergunte aos líderes religiosos: “O que vocês estão sentindo ou pensando?”. Você pode ouvir coisas como: “Feliz por poder finalmente manchar a reputação de Jesus”, “Com um certo medo, porque todos gostam dele”. Continue o drama.</w:t>
      </w:r>
    </w:p>
    <w:p>
      <w:pPr/>
      <w:r>
        <w:rPr>
          <w:lang w:val="pt_PT" w:bidi="pt_PT"/>
        </w:rPr>
      </w:r>
      <w:r>
        <w:rPr>
          <w:lang w:val="pt_PT" w:bidi="pt_PT"/>
        </w:rPr>
        <w:t>A equipe deve representar Jesus respondendo educadamente. Ele faz uma pergunta e diz que eles devem responder à sua pergunta antes que ele responda a deles. Ele pergunta se provinha de Deus ou de humanos a permissão de João para batizar as pessoas e ensinar sobre arrependimento, afastar-se dos pecados e se voltar para Deus.</w:t>
      </w:r>
    </w:p>
    <w:p>
      <w:pPr/>
      <w:r>
        <w:rPr>
          <w:lang w:val="pt_PT" w:bidi="pt_PT"/>
        </w:rPr>
      </w:r>
      <w:r>
        <w:rPr>
          <w:lang w:val="pt_PT" w:bidi="pt_PT"/>
        </w:rPr>
        <w:t>Pause o drama. Pergunte aos líderes religiosos: “O que vocês estão sentindo ou pensando?”. A pessoa pode responder coisas como: “Confuso”, ou “Preocupado porque não teremos uma boa resposta”, ou “Frustrado por ele não estar respondendo à pergunta”. Pergunte a Jesus: “O que você está sentindo ou pensando?”. Você pode responder coisas como: “Eu gostaria que eles entendessem mais”. Pergunte aos discípulos: “O que vocês estão sentindo ou pensando?”. A pessoa pode responder coisas como: “Confusa”, ou “Feliz por Jesus estar respondendo tão bem”, ou “Frustrado por Jesus estar fazendo uma pergunta em vez de responder à pergunta deles”. Continue o drama.</w:t>
      </w:r>
    </w:p>
    <w:p>
      <w:pPr/>
      <w:r>
        <w:rPr>
          <w:lang w:val="pt_PT" w:bidi="pt_PT"/>
        </w:rPr>
      </w:r>
      <w:r>
        <w:rPr>
          <w:lang w:val="pt_PT" w:bidi="pt_PT"/>
        </w:rPr>
        <w:t>Os líderes religiosos falam entre si. Eles estão dizendo: “Se dissermos que a autoridade de João é do céu, Jesus perguntará por que não acreditávamos em João. Se dissermos que a autoridade de João é de humanos, as pessoas ficarão zangadas, porque pensam que João é de Deus”. Eles respondem a Jesus: “Não sabemos”. Jesus replica: “Tampouco vou dizer quem me deu permissão para fazer essas coisas”.</w:t>
      </w:r>
    </w:p>
    <w:p>
      <w:pPr/>
      <w:r>
        <w:rPr>
          <w:lang w:val="pt_PT" w:bidi="pt_PT"/>
        </w:rPr>
      </w:r>
      <w:r>
        <w:rPr>
          <w:lang w:val="pt_PT" w:bidi="pt_PT"/>
        </w:rPr>
        <w:t>Pause o drama. Pergunte a Jesus: “O que você está sentindo ou pensando?”. Você pode responder coisas como: “Gostaria que eles pudessem apenas entender”, ou “Frustrado por não me aceitarem”. Pergunte aos líderes religiosos: “O que vocês estão sentindo ou pensando?”. A pessoa pode responder coisas como: “Com medo das pessoas” ou “Frustrado por, novamente, Jesus parecer ter vencido a discussão”.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11.27–33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w:t>
      </w:r>
      <w:r>
        <w:rPr>
          <w:b/>
          <w:lang w:val="pt_PT" w:bidi="pt_PT"/>
        </w:rPr>
        <w:t>discípulos</w:t>
      </w:r>
      <w:r>
        <w:rPr>
          <w:lang w:val="pt_PT" w:bidi="pt_PT"/>
        </w:rPr>
        <w:t xml:space="preserve"> entraram em </w:t>
      </w:r>
      <w:r>
        <w:rPr>
          <w:b/>
          <w:lang w:val="pt_PT" w:bidi="pt_PT"/>
        </w:rPr>
        <w:t>Jerusalém</w:t>
      </w:r>
      <w:r>
        <w:rPr>
          <w:lang w:val="pt_PT" w:bidi="pt_PT"/>
        </w:rPr>
        <w:t xml:space="preserve"> e foram para os pátios do </w:t>
      </w:r>
      <w:r>
        <w:rPr>
          <w:b/>
          <w:lang w:val="pt_PT" w:bidi="pt_PT"/>
        </w:rPr>
        <w:t>templo</w:t>
      </w:r>
      <w:r>
        <w:rPr>
          <w:lang w:val="pt_PT" w:bidi="pt_PT"/>
        </w:rPr>
        <w:t xml:space="preserve">. Traduza discípulos, Jerusalém, e templo da mesma maneira que você tem traduzido em passagens anteriores de Marcos. Para mais informações sobre </w:t>
      </w:r>
      <w:r>
        <w:rPr>
          <w:lang w:val="pt_PT" w:bidi="pt_PT"/>
        </w:rPr>
        <w:t>discípulos</w:t>
      </w:r>
      <w:r>
        <w:rPr>
          <w:lang w:val="pt_PT" w:bidi="pt_PT"/>
        </w:rPr>
        <w:t xml:space="preserve">, </w:t>
      </w:r>
      <w:r>
        <w:rPr>
          <w:lang w:val="pt_PT" w:bidi="pt_PT"/>
        </w:rPr>
        <w:t>Jerusalém</w:t>
      </w:r>
      <w:r>
        <w:rPr>
          <w:lang w:val="pt_PT" w:bidi="pt_PT"/>
        </w:rPr>
        <w:t xml:space="preserve"> e </w:t>
      </w:r>
      <w:r>
        <w:rPr>
          <w:lang w:val="pt_PT" w:bidi="pt_PT"/>
        </w:rPr>
        <w:t>templo</w:t>
      </w:r>
      <w:r>
        <w:rPr>
          <w:lang w:val="pt_PT" w:bidi="pt_PT"/>
        </w:rPr>
        <w:t>, consulte o Glossário Mestre.</w:t>
      </w:r>
    </w:p>
    <w:p>
      <w:pPr/>
      <w:r>
        <w:rPr>
          <w:lang w:val="pt_PT" w:bidi="pt_PT"/>
        </w:rPr>
      </w:r>
      <w:r>
        <w:rPr>
          <w:lang w:val="pt_PT" w:bidi="pt_PT"/>
        </w:rPr>
        <w:t xml:space="preserve">Enquanto Jesus estava caminhando, os principais sacerdotes, mestres da lei religiosa e anciãos aproximaram-se dele. Os </w:t>
      </w:r>
      <w:r>
        <w:rPr>
          <w:b/>
          <w:lang w:val="pt_PT" w:bidi="pt_PT"/>
        </w:rPr>
        <w:t>principais sacerdotes</w:t>
      </w:r>
      <w:r>
        <w:rPr>
          <w:lang w:val="pt_PT" w:bidi="pt_PT"/>
        </w:rPr>
        <w:t xml:space="preserve"> eram os líderes de todos os sacerdotes. </w:t>
      </w:r>
      <w:r>
        <w:rPr>
          <w:b/>
          <w:lang w:val="pt_PT" w:bidi="pt_PT"/>
        </w:rPr>
        <w:t>Mestres da lei</w:t>
      </w:r>
      <w:r>
        <w:rPr>
          <w:lang w:val="pt_PT" w:bidi="pt_PT"/>
        </w:rPr>
        <w:t xml:space="preserve">, às vezes traduzido como </w:t>
      </w:r>
      <w:r>
        <w:rPr>
          <w:b/>
          <w:lang w:val="pt_PT" w:bidi="pt_PT"/>
        </w:rPr>
        <w:t>escribas</w:t>
      </w:r>
      <w:r>
        <w:rPr>
          <w:lang w:val="pt_PT" w:bidi="pt_PT"/>
        </w:rPr>
        <w:t xml:space="preserve"> ou pessoas que escreviam a lei: eram estudiosos e especialistas nas interpretações da lei das Sagradas Escrituras. Os </w:t>
      </w:r>
      <w:r>
        <w:rPr>
          <w:b/>
          <w:lang w:val="pt_PT" w:bidi="pt_PT"/>
        </w:rPr>
        <w:t>anciãos</w:t>
      </w:r>
      <w:r>
        <w:rPr>
          <w:lang w:val="pt_PT" w:bidi="pt_PT"/>
        </w:rPr>
        <w:t xml:space="preserve"> eram os líderes não religiosos da comunidade. Use as mesmas palavras que você usou para sacerdotes, mestres da lei ou anciãos que você usou em passagens anteriores. Para mais informações sobre </w:t>
      </w:r>
      <w:r>
        <w:rPr>
          <w:lang w:val="pt_PT" w:bidi="pt_PT"/>
        </w:rPr>
        <w:t>sacerdotes</w:t>
      </w:r>
      <w:r>
        <w:rPr>
          <w:lang w:val="pt_PT" w:bidi="pt_PT"/>
        </w:rPr>
        <w:t xml:space="preserve">, </w:t>
      </w:r>
      <w:r>
        <w:rPr>
          <w:lang w:val="pt_PT" w:bidi="pt_PT"/>
        </w:rPr>
        <w:t>mestres da lei</w:t>
      </w:r>
      <w:r>
        <w:rPr>
          <w:lang w:val="pt_PT" w:bidi="pt_PT"/>
        </w:rPr>
        <w:t xml:space="preserve">, e </w:t>
      </w:r>
      <w:r>
        <w:rPr>
          <w:lang w:val="pt_PT" w:bidi="pt_PT"/>
        </w:rPr>
        <w:t>anciãos</w:t>
      </w:r>
      <w:r>
        <w:rPr>
          <w:lang w:val="pt_PT" w:bidi="pt_PT"/>
        </w:rPr>
        <w:t xml:space="preserve"> consulte o Glossário Mestre.</w:t>
      </w:r>
    </w:p>
    <w:p>
      <w:pPr/>
      <w:r>
        <w:rPr>
          <w:lang w:val="pt_PT" w:bidi="pt_PT"/>
        </w:rPr>
      </w:r>
      <w:r>
        <w:rPr>
          <w:lang w:val="pt_PT" w:bidi="pt_PT"/>
        </w:rPr>
        <w:t xml:space="preserve">Esses líderes religiosos perguntaram a Jesus que </w:t>
      </w:r>
      <w:r>
        <w:rPr>
          <w:b/>
          <w:lang w:val="pt_PT" w:bidi="pt_PT"/>
        </w:rPr>
        <w:t>autoridade</w:t>
      </w:r>
      <w:r>
        <w:rPr>
          <w:lang w:val="pt_PT" w:bidi="pt_PT"/>
        </w:rPr>
        <w:t xml:space="preserve"> ele tinha para fazer as coisas que estava fazendo. Autoridade é o direito dado a alguém para agir. Traduza esse termo da mesma maneira que você o tem traduzido em outras partes de Marcos. Para mais informações sobre </w:t>
      </w:r>
      <w:r>
        <w:rPr>
          <w:lang w:val="pt_PT" w:bidi="pt_PT"/>
        </w:rPr>
        <w:t>autoridade</w:t>
      </w:r>
      <w:r>
        <w:rPr>
          <w:lang w:val="pt_PT" w:bidi="pt_PT"/>
        </w:rPr>
        <w:t>, consulte o Glossário Mestre.</w:t>
      </w:r>
    </w:p>
    <w:p>
      <w:pPr/>
      <w:r>
        <w:rPr>
          <w:lang w:val="pt_PT" w:bidi="pt_PT"/>
        </w:rPr>
      </w:r>
      <w:r>
        <w:rPr>
          <w:lang w:val="pt_PT" w:bidi="pt_PT"/>
        </w:rPr>
        <w:t xml:space="preserve">Jesus fez aos líderes religiosos uma pergunta. Ele pergunta se João </w:t>
      </w:r>
      <w:r>
        <w:rPr>
          <w:b/>
          <w:lang w:val="pt_PT" w:bidi="pt_PT"/>
        </w:rPr>
        <w:t>batizava</w:t>
      </w:r>
      <w:r>
        <w:rPr>
          <w:lang w:val="pt_PT" w:bidi="pt_PT"/>
        </w:rPr>
        <w:t xml:space="preserve"> com autoridade do </w:t>
      </w:r>
      <w:r>
        <w:rPr>
          <w:b/>
          <w:lang w:val="pt_PT" w:bidi="pt_PT"/>
        </w:rPr>
        <w:t>céu</w:t>
      </w:r>
      <w:r>
        <w:rPr>
          <w:lang w:val="pt_PT" w:bidi="pt_PT"/>
        </w:rPr>
        <w:t xml:space="preserve">, ou apenas com a autoridade de humanos. Use a mesma palavra para "batismo" que você tem usado em outras partes de Marcos. "Céu" significa o lugar onde Deus vive. Às vezes, os judeus usavam a palavra céu em vez de usar o nome de Deus. Aqui, Jesus está perguntando se a autoridade de João veio do próprio Deus. Use a mesma palavra para céu que você usou em passagens anteriores. Para mais informações sobre </w:t>
      </w:r>
      <w:r>
        <w:rPr>
          <w:lang w:val="pt_PT" w:bidi="pt_PT"/>
        </w:rPr>
        <w:t>batismo</w:t>
      </w:r>
      <w:r>
        <w:rPr>
          <w:lang w:val="pt_PT" w:bidi="pt_PT"/>
        </w:rPr>
        <w:t xml:space="preserve"> e </w:t>
      </w:r>
      <w:r>
        <w:rPr>
          <w:lang w:val="pt_PT" w:bidi="pt_PT"/>
        </w:rPr>
        <w:t>céu</w:t>
      </w:r>
      <w:r>
        <w:rPr>
          <w:lang w:val="pt_PT" w:bidi="pt_PT"/>
        </w:rPr>
        <w:t>, consulte o Glossário Mestre.</w:t>
      </w:r>
    </w:p>
    <w:p>
      <w:pPr/>
      <w:r>
        <w:rPr>
          <w:lang w:val="pt_PT" w:bidi="pt_PT"/>
        </w:rPr>
      </w:r>
      <w:r>
        <w:rPr>
          <w:lang w:val="pt_PT" w:bidi="pt_PT"/>
        </w:rPr>
        <w:t xml:space="preserve">Os líderes religiosos não sabiam como responder a Jesus. Eles tinham medo das pessoas, porque todos acreditavam que João era um </w:t>
      </w:r>
      <w:r>
        <w:rPr>
          <w:b/>
          <w:lang w:val="pt_PT" w:bidi="pt_PT"/>
        </w:rPr>
        <w:t>profeta</w:t>
      </w:r>
      <w:r>
        <w:rPr>
          <w:lang w:val="pt_PT" w:bidi="pt_PT"/>
        </w:rPr>
        <w:t xml:space="preserve">, ou alguém que recebe uma mensagem de Deus e a transmite aos outros. Traduza profeta da mesma maneira que você tem traduzido em outras partes de Marcos. Para mais informações sobre </w:t>
      </w:r>
      <w:r>
        <w:rPr>
          <w:lang w:val="pt_PT" w:bidi="pt_PT"/>
        </w:rPr>
        <w:t>profeta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12:1–12</w:t>
      </w:r>
      <w:r>
        <w:rPr>
          <w:lang w:val="pt_PT" w:bidi="pt_PT"/>
        </w:rPr>
      </w:r>
    </w:p>
    <w:p>
      <w:pPr>
        <w:pStyle w:val="Heading3"/>
      </w:pPr>
      <w:r>
        <w:rPr>
          <w:lang w:val="pt_PT" w:bidi="pt_PT"/>
        </w:rPr>
        <w:t>Ouvir e Sentir</w:t>
      </w:r>
    </w:p>
    <w:p>
      <w:pPr/>
      <w:r>
        <w:rPr>
          <w:lang w:val="pt_PT" w:bidi="pt_PT"/>
        </w:rPr>
      </w:r>
      <w:r>
        <w:rPr>
          <w:lang w:val="pt_PT" w:bidi="pt_PT"/>
        </w:rPr>
        <w:t>Nesta etapa, ouçam Marcos 12.1–12 e guardem em seus corações.</w:t>
      </w:r>
    </w:p>
    <w:p>
      <w:pPr/>
      <w:r>
        <w:rPr>
          <w:lang w:val="pt_PT" w:bidi="pt_PT"/>
        </w:rPr>
      </w:r>
      <w:r>
        <w:rPr>
          <w:lang w:val="pt_PT" w:bidi="pt_PT"/>
        </w:rPr>
        <w:t>Ouça uma versão em áudio de Marcos 12.1–12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12.1–12 na tradução mais fácil de entender.</w:t>
      </w:r>
    </w:p>
    <w:p>
      <w:pPr/>
      <w:r>
        <w:rPr>
          <w:lang w:val="pt_PT" w:bidi="pt_PT"/>
        </w:rPr>
      </w:r>
      <w:r>
        <w:rPr>
          <w:lang w:val="pt_PT" w:bidi="pt_PT"/>
        </w:rPr>
        <w:t>Na passagem anterior, os líderes religiosos não puderam responder à pergunta de Jesus sobre a origem da autoridade de João. Os líderes religiosos se recusaram a entender ou aceitar que a autoridade de Jesus provém de Deus. Nesta passagem, Jesus ainda está no pátio do templo com os líderes religiosos. Ele conta a eles uma parábola, ou seja, uma história usando elementos do cotidiano, para mostrar coisas mais profundas sobre Deus. Ele usa essa parábola para julgar os líderes religiosos.</w:t>
      </w:r>
    </w:p>
    <w:p>
      <w:pPr/>
      <w:r>
        <w:rPr>
          <w:lang w:val="pt_PT" w:bidi="pt_PT"/>
        </w:rPr>
      </w:r>
      <w:r>
        <w:rPr>
          <w:lang w:val="pt_PT" w:bidi="pt_PT"/>
        </w:rPr>
        <w:t>A passagem começa com uma descrição de uma vinha. Uma vinha é um campo onde as pessoas cultivam e colhem uvas, e produzem vinho. Um homem plantou videiras, construiu um muro de pedras ao redor delas para manter longe os animais e outras pessoas, e cavou um lagar para espremer as uvas. O lagar geralmente era escavado em uma rocha. As pessoas colocavam as uvas no lagar e pisavam sobre elas para espremê-las. O suco vazava para um recipiente através de um orifício, ou para uma longa vala. Depois, o suco da uva era usado para produzir o vinho. O proprietário também construiu uma torre de vigia, que era uma plataforma sobre uma pilha de pedras. As pessoas podiam subir na plataforma e vigiar todo o vinhedo. Isso ajudava a proteger a vinha de ladrões ou animais.</w:t>
      </w:r>
    </w:p>
    <w:p>
      <w:pPr/>
      <w:r>
        <w:rPr>
          <w:lang w:val="pt_PT" w:bidi="pt_PT"/>
        </w:rPr>
      </w:r>
      <w:r>
        <w:rPr>
          <w:lang w:val="pt_PT" w:bidi="pt_PT"/>
        </w:rPr>
        <w:t>Pare aqui e, como um grupo, olhe para uma foto de uma vinha, uma videira, uvas, um muro de pedra e um lagar. Também olhe para uma foto de uma torre de vigia, como um grupo. Pause este áudio aqui.</w:t>
      </w:r>
    </w:p>
    <w:p>
      <w:pPr/>
      <w:r>
        <w:rPr>
          <w:lang w:val="pt_PT" w:bidi="pt_PT"/>
        </w:rPr>
      </w:r>
      <w:r>
        <w:rPr>
          <w:lang w:val="pt_PT" w:bidi="pt_PT"/>
        </w:rPr>
        <w:t>Esses tipos de eventos eram normais nas terras judaicas da Galileia nos dias de Jesus, quando os arrendatários, ou trabalhadores da terra, cuidavam de terras para um dono estrangeiro que morava longe. No período da colheita, o proprietário enviou mensageiros para coletar parte da colheita dos arrendatários. Normalmente, era de 1/4 a 1/2 da colheita, e era o pagamento que os arrendatários davam ao proprietário pelo uso da terra. Os arrendatários às vezes se recusavam a dar parte da colheita, e há evidências históricas de que muitas vezes ocorria violência. Jesus está usando uma história que todos entenderiam, porque muitas vezes aconteciam situações como esta. No entanto, Jesus usa palavras e ideias que remetiam aos líderes religiosos da história judaica. Jesus diz que o proprietário enviou seus “servos”. É assim que as pessoas geralmente falavam sobre profetas de Deus, como “servos de Deus”. Assim como esse proprietário enviou vários de seus servos, e os arrendatários os espancaram ou mataram, Deus enviou vários profetas a quem as pessoas espancaram ou mataram. A maioria dos ouvintes de Jesus teria se lembrado de uma história semelhante sobre uma vinha em Isaías, onde a vinha simboliza Israel e sua rejeição a Deus. Na parábola de Jesus, a história focaliza os arrendatários, que são os líderes da nação de Israel. Nesta parábola, Jesus está mostrando que os arrendatários, ou líderes de Israel, não estavam obedecendo a Deus.</w:t>
      </w:r>
    </w:p>
    <w:p>
      <w:pPr/>
      <w:r>
        <w:rPr>
          <w:lang w:val="pt_PT" w:bidi="pt_PT"/>
        </w:rPr>
      </w:r>
      <w:r>
        <w:rPr>
          <w:lang w:val="pt_PT" w:bidi="pt_PT"/>
        </w:rPr>
        <w:t>Pare aqui e discuta essa pergunta como um grupo: discuta algumas histórias como essa em sua cultura, que são usadas para mostrar como um certo grupo de pessoas é mau. Discuta histórias que tentam ensinar as pessoas a agir bem. Caso existam, como vocês sabem que essas histórias são destinadas a ensinar as pessoas? De que modo a linguagem nessas histórias é diferente? Como essas histórias começam? Como essas histórias terminam? Pause este áudio aqui.</w:t>
      </w:r>
    </w:p>
    <w:p>
      <w:pPr/>
      <w:r>
        <w:rPr>
          <w:lang w:val="pt_PT" w:bidi="pt_PT"/>
        </w:rPr>
      </w:r>
      <w:r>
        <w:rPr>
          <w:lang w:val="pt_PT" w:bidi="pt_PT"/>
        </w:rPr>
        <w:t>A situação na vinha se tornou séria, e o proprietário enviou seu próprio filho para lidar com ela. Parece lógico que os arrendatários respeitem o próprio filho do proprietário mais do que seus servos. Mas, em vez disso, os arrendatários mataram o filho e atiraram seu corpo no chão, fora da vinha. Deixar um cadáver ao ar livre, era muito ofensivo na cultura judaica. Segundo a lei judaica, com a vinda do filho, os arrendatários poderiam assumir que o proprietário estava morto. Assim, se matassem o filho e reclamassem a propriedade, eles a receberiam.</w:t>
      </w:r>
    </w:p>
    <w:p>
      <w:pPr/>
      <w:r>
        <w:rPr>
          <w:lang w:val="pt_PT" w:bidi="pt_PT"/>
        </w:rPr>
      </w:r>
      <w:r>
        <w:rPr>
          <w:lang w:val="pt_PT" w:bidi="pt_PT"/>
        </w:rPr>
        <w:t>Pare aqui e discuta essa pergunta como um grupo: em que tipos de situações uma violência como essa acontece com mais frequência em sua cultura? Pause este áudio aqui.</w:t>
      </w:r>
    </w:p>
    <w:p>
      <w:pPr/>
      <w:r>
        <w:rPr>
          <w:lang w:val="pt_PT" w:bidi="pt_PT"/>
        </w:rPr>
      </w:r>
      <w:r>
        <w:rPr>
          <w:lang w:val="pt_PT" w:bidi="pt_PT"/>
        </w:rPr>
        <w:t>Jesus faz uma pergunta: “O que vocês supõem que o proprietário da vinha vai fazer?”. Jesus então responde à sua própria pergunta, o que é incomum. Jesus diz aos líderes religiosos que o proprietário virá, matará os arrendatários e dará a vinha a outras pessoas. Por meio desta história, Jesus está tentando explicar aos líderes religiosos que suas ações contra ele terão sérias consequências. Ele também está mostrando que, como o povo judeu o rejeita, os não judeus se tornarão as pessoas favorecidas por Deus.</w:t>
      </w:r>
    </w:p>
    <w:p>
      <w:pPr/>
      <w:r>
        <w:rPr>
          <w:lang w:val="pt_PT" w:bidi="pt_PT"/>
        </w:rPr>
      </w:r>
      <w:r>
        <w:rPr>
          <w:lang w:val="pt_PT" w:bidi="pt_PT"/>
        </w:rPr>
        <w:t>Então Jesus cita uma passagem do Salmo 118. A “pedra que os construtores rejeitaram” refere-se a uma pedra que alguém disse que não era boa o suficiente para fazer parte do santuário do primeiro templo. Essa pedra tornou-se a pedra angular, a pedra mais importante em um edifício para torná-lo forte. Na escrita judaica, a pedra angular nos Salmos simbolizava o Messias, ou Salvador. Jesus estava fazendo uma referência clara a si mesmo aqui. Jesus está dizendo que as pessoas o rejeitarão, mas ele se tornará importante, assim como essa pedra rejeitada se tornou a pedra mais importante. Até esta semana em Jerusalém, próximo da sua morte, Jesus não havia dito muito sobre ser o Messias. Mas agora que estava prestes a morrer, falava mais abertamente sobre quem era.</w:t>
      </w:r>
    </w:p>
    <w:p>
      <w:pPr/>
      <w:r>
        <w:rPr>
          <w:lang w:val="pt_PT" w:bidi="pt_PT"/>
        </w:rPr>
      </w:r>
      <w:r>
        <w:rPr>
          <w:lang w:val="pt_PT" w:bidi="pt_PT"/>
        </w:rPr>
        <w:t>Pare aqui e em grupo olhe para a foto de uma pedra angular. Pause este áudio aqui.</w:t>
      </w:r>
    </w:p>
    <w:p>
      <w:pPr/>
      <w:r>
        <w:rPr>
          <w:lang w:val="pt_PT" w:bidi="pt_PT"/>
        </w:rPr>
      </w:r>
      <w:r>
        <w:rPr>
          <w:lang w:val="pt_PT" w:bidi="pt_PT"/>
        </w:rPr>
        <w:t>Pare aqui e discuta essa pergunta como um grupo: Jesus está fazendo uma comparação entre si mesmo e uma pedra angular. Que tipo de comparações como essa sua cultura usa para explicar as coisas às pessoas? Pause este áudio aqui.</w:t>
      </w:r>
    </w:p>
    <w:p>
      <w:pPr/>
      <w:r>
        <w:rPr>
          <w:lang w:val="pt_PT" w:bidi="pt_PT"/>
        </w:rPr>
      </w:r>
      <w:r>
        <w:rPr>
          <w:lang w:val="pt_PT" w:bidi="pt_PT"/>
        </w:rPr>
        <w:t>Os líderes religiosos perceberam que Jesus estava contando a história contra eles. No entanto, provavelmente havia muitas pessoas no pátio do templo a essa hora, e os líderes religiosos tinham medo das pessoas, porque elas continuavam a gostar de Jesus. Embora os líderes religiosos não tivessem direitos legais para prender Jesus, eles não queriam pedir ao governo para prendê-lo porque tinham medo que as pessoas ficassem zangadas e violentas contra eles, caso fizessem isso.</w:t>
      </w:r>
    </w:p>
    <w:p>
      <w:pPr/>
      <w:r>
        <w:rPr>
          <w:lang w:val="pt_PT" w:bidi="pt_PT"/>
        </w:rPr>
      </w:r>
      <w:r>
        <w:rPr>
          <w:lang w:val="pt_PT" w:bidi="pt_PT"/>
        </w:rPr>
        <w:t>Pare aqui e, como um grupo, discuta essa pergunta: como seus líderes religiosos respondem às pessoas que os julgam?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um homem planta uma vinha e constrói tudo ao seu redor. Ele aluga a vinha a agricultores e parte em uma jornada.</w:t>
      </w:r>
    </w:p>
    <w:p>
      <w:pPr/>
      <w:r>
        <w:rPr>
          <w:lang w:val="pt_PT" w:bidi="pt_PT"/>
        </w:rPr>
      </w:r>
      <w:r>
        <w:rPr>
          <w:b/>
          <w:lang w:val="pt_PT" w:bidi="pt_PT"/>
        </w:rPr>
        <w:t>Na segunda cena:</w:t>
      </w:r>
      <w:r>
        <w:rPr>
          <w:lang w:val="pt_PT" w:bidi="pt_PT"/>
        </w:rPr>
        <w:t xml:space="preserve"> o dono envia vários servos. Os arrendatários espancam alguns e os mandam embora sem nada. Eles matam alguns dos servos.</w:t>
      </w:r>
    </w:p>
    <w:p>
      <w:pPr/>
      <w:r>
        <w:rPr>
          <w:lang w:val="pt_PT" w:bidi="pt_PT"/>
        </w:rPr>
      </w:r>
      <w:r>
        <w:rPr>
          <w:b/>
          <w:lang w:val="pt_PT" w:bidi="pt_PT"/>
        </w:rPr>
        <w:t>Na terceira cena:</w:t>
      </w:r>
      <w:r>
        <w:rPr>
          <w:lang w:val="pt_PT" w:bidi="pt_PT"/>
        </w:rPr>
        <w:t xml:space="preserve"> o proprietário envia seu filho. Os arrendatários matam o filho e o jogam para fora da vinha.</w:t>
      </w:r>
    </w:p>
    <w:p>
      <w:pPr/>
      <w:r>
        <w:rPr>
          <w:lang w:val="pt_PT" w:bidi="pt_PT"/>
        </w:rPr>
      </w:r>
      <w:r>
        <w:rPr>
          <w:b/>
          <w:lang w:val="pt_PT" w:bidi="pt_PT"/>
        </w:rPr>
        <w:t>Na quarta cena:</w:t>
      </w:r>
      <w:r>
        <w:rPr>
          <w:lang w:val="pt_PT" w:bidi="pt_PT"/>
        </w:rPr>
        <w:t xml:space="preserve"> Jesus diz aos líderes religiosos que o proprietário da vinha matará os arrendatários e dará a vinha a outros. Ele também diz que ele será rejeitado, mas terá seu valor reconhecido, como a pedra que os construtores rejeitaram, mas que se tornou a pedra angular, ou a pedra mais importante da construção.</w:t>
      </w:r>
    </w:p>
    <w:p>
      <w:pPr/>
      <w:r>
        <w:rPr>
          <w:lang w:val="pt_PT" w:bidi="pt_PT"/>
        </w:rPr>
      </w:r>
      <w:r>
        <w:rPr>
          <w:b/>
          <w:lang w:val="pt_PT" w:bidi="pt_PT"/>
        </w:rPr>
        <w:t>Na quinta cena:</w:t>
      </w:r>
      <w:r>
        <w:rPr>
          <w:lang w:val="pt_PT" w:bidi="pt_PT"/>
        </w:rPr>
        <w:t xml:space="preserve"> os líderes religiosos perceberam que Jesus estava falando contra eles. Eles procuravam por uma maneira de prender Jesus, mas tinham medo das muitas pessoas que gostavam de Jesus. Então eles se afastam.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proprietário da vinha</w:t>
      </w:r>
    </w:p>
    <w:p>
      <w:pPr>
        <w:pStyle w:val="ListBullet"/>
        <w:spacing w:line="240" w:lineRule="auto"/>
        <w:ind w:left="720"/>
      </w:pPr>
      <w:r>
        <w:rPr>
          <w:lang w:val="pt_PT" w:bidi="pt_PT"/>
        </w:rPr>
      </w:r>
      <w:r>
        <w:rPr>
          <w:lang w:val="pt_PT" w:bidi="pt_PT"/>
        </w:rPr>
        <w:t>arrendatários da vinha</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filho do proprietário</w:t>
      </w:r>
    </w:p>
    <w:p>
      <w:pPr>
        <w:pStyle w:val="ListBullet"/>
        <w:spacing w:line="240" w:lineRule="auto"/>
        <w:ind w:left="720"/>
      </w:pPr>
      <w:r>
        <w:rPr>
          <w:lang w:val="pt_PT" w:bidi="pt_PT"/>
        </w:rPr>
      </w:r>
      <w:r>
        <w:rPr>
          <w:lang w:val="pt_PT" w:bidi="pt_PT"/>
        </w:rPr>
        <w:t>Multidões</w:t>
      </w:r>
    </w:p>
    <w:p>
      <w:pPr/>
      <w:r>
        <w:rPr>
          <w:lang w:val="pt_PT" w:bidi="pt_PT"/>
        </w:rPr>
      </w:r>
      <w:r>
        <w:rPr>
          <w:lang w:val="pt_PT" w:bidi="pt_PT"/>
        </w:rPr>
        <w:t>Como um grupo, preste atenção a essas partes do contexto da passagem: é importante lembrar que Jesus ainda está falando com os líderes religiosos da passagem anterior. Eles estão no pátio do templo. Jesus continua a falar com eles, mas agora usando uma parábola.</w:t>
      </w:r>
    </w:p>
    <w:p>
      <w:pPr/>
      <w:r>
        <w:rPr>
          <w:lang w:val="pt_PT" w:bidi="pt_PT"/>
        </w:rPr>
      </w:r>
      <w:r>
        <w:rPr>
          <w:lang w:val="pt_PT" w:bidi="pt_PT"/>
        </w:rPr>
        <w:t>Na parábola de Jesus, um homem prepara cuidadosamente sua vinha plantando videiras, construindo um muro, cavando um poço para o lagar e construindo uma torre de vigia.</w:t>
      </w:r>
    </w:p>
    <w:p>
      <w:pPr/>
      <w:r>
        <w:rPr>
          <w:lang w:val="pt_PT" w:bidi="pt_PT"/>
        </w:rPr>
      </w:r>
      <w:r>
        <w:rPr>
          <w:lang w:val="pt_PT" w:bidi="pt_PT"/>
        </w:rPr>
        <w:t>Lembre-se que o homem aluga esta vinha para arrendatários agricultores e vai embora em uma jornada. Algum tempo depois, quando as uvas estavam maduras, o proprietário envia um servo para coletar seu pagamento, que é sua parte da colheita. O proprietário envia um primeiro servo, e os arrendatários espancam o primeiro servo e o enviam sem nada. O proprietário envia um segundo servo, e os arrendatários golpeiam o segundo servo na cabeça e o tratam mal. O proprietário envia um terceiro servo, e os arrendatários o matam. O proprietário envia mais servos, e os arrendatários espancam ou matam cada um deles.</w:t>
      </w:r>
    </w:p>
    <w:p>
      <w:pPr/>
      <w:r>
        <w:rPr>
          <w:lang w:val="pt_PT" w:bidi="pt_PT"/>
        </w:rPr>
      </w:r>
      <w:r>
        <w:rPr>
          <w:lang w:val="pt_PT" w:bidi="pt_PT"/>
        </w:rPr>
        <w:t>A última pessoa que o proprietário envia é seu filho, provavelmente único, a quem ele amava. Ele acredita que o respeitarão.</w:t>
      </w:r>
    </w:p>
    <w:p>
      <w:pPr/>
      <w:r>
        <w:rPr>
          <w:lang w:val="pt_PT" w:bidi="pt_PT"/>
        </w:rPr>
      </w:r>
      <w:r>
        <w:rPr>
          <w:lang w:val="pt_PT" w:bidi="pt_PT"/>
        </w:rPr>
        <w:t>Os arrendatários dizem ente si que o filho é o herdeiro. Se o matarem, talvez possam obter a vinha. Então eles o matam e jogam seu corpo para fora da vinha.</w:t>
      </w:r>
    </w:p>
    <w:p>
      <w:pPr/>
      <w:r>
        <w:rPr>
          <w:lang w:val="pt_PT" w:bidi="pt_PT"/>
        </w:rPr>
      </w:r>
      <w:r>
        <w:rPr>
          <w:lang w:val="pt_PT" w:bidi="pt_PT"/>
        </w:rPr>
        <w:t>Jesus agora faz uma pergunta aos líderes religiosos: “O que o dono da vinha fará?”. Jesus responde à sua própria pergunta. Jesus diz aos líderes religiosos que o proprietário virá à vinha, matará os arrendatários e dará a vinha a outras pessoas.</w:t>
      </w:r>
    </w:p>
    <w:p>
      <w:pPr/>
      <w:r>
        <w:rPr>
          <w:lang w:val="pt_PT" w:bidi="pt_PT"/>
        </w:rPr>
      </w:r>
      <w:r>
        <w:rPr>
          <w:lang w:val="pt_PT" w:bidi="pt_PT"/>
        </w:rPr>
        <w:t>Então Jesus cita a Escritura que diz que a pedra que os construtores rejeitaram se tornou uma pedra angular, ou a pedra mais importante no edifício. Então as Escrituras dizem: “O próprio Deus fez isso e pensamos que é maravilhoso”.</w:t>
      </w:r>
    </w:p>
    <w:p>
      <w:pPr/>
      <w:r>
        <w:rPr>
          <w:lang w:val="pt_PT" w:bidi="pt_PT"/>
        </w:rPr>
      </w:r>
      <w:r>
        <w:rPr>
          <w:lang w:val="pt_PT" w:bidi="pt_PT"/>
        </w:rPr>
        <w:t>Pare aqui e, como um grupo, se houver tempo, fale com alguém que seja especialista em construir edifícios. Pergunte ao construtor qual pedra, tijolo, ou parte do edifício é colocada primeiro após a fundação ser construída. Discuta com o construtor por que essa pedra ou tijolo é importante. Pause este áudio aqui.</w:t>
      </w:r>
    </w:p>
    <w:p>
      <w:pPr/>
      <w:r>
        <w:rPr>
          <w:lang w:val="pt_PT" w:bidi="pt_PT"/>
        </w:rPr>
      </w:r>
      <w:r>
        <w:rPr>
          <w:lang w:val="pt_PT" w:bidi="pt_PT"/>
        </w:rPr>
        <w:t>É importante lembrar que os líderes religiosos percebem que Jesus está falando contra eles. Eles são os arrendatários ímpios. Eles querem prender Jesus. Eles não têm poder legal para fazer isso, mas gostariam de convencer o governo a prendê-lo. No entanto, eles têm medo das muitas pessoas que gostam do ensino de Jesus.</w:t>
      </w:r>
    </w:p>
    <w:p>
      <w:pPr/>
      <w:r>
        <w:rPr>
          <w:lang w:val="pt_PT" w:bidi="pt_PT"/>
        </w:rPr>
      </w:r>
      <w:r>
        <w:rPr>
          <w:lang w:val="pt_PT" w:bidi="pt_PT"/>
        </w:rPr>
        <w:t>No final, os líderes religiosos deixam Jesus e se afastam.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12.1–12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mestres da lei religiosa</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proprietário da vinha</w:t>
      </w:r>
    </w:p>
    <w:p>
      <w:pPr>
        <w:pStyle w:val="ListBullet"/>
        <w:spacing w:line="240" w:lineRule="auto"/>
        <w:ind w:left="720"/>
      </w:pPr>
      <w:r>
        <w:rPr>
          <w:lang w:val="pt_PT" w:bidi="pt_PT"/>
        </w:rPr>
      </w:r>
      <w:r>
        <w:rPr>
          <w:lang w:val="pt_PT" w:bidi="pt_PT"/>
        </w:rPr>
        <w:t>arrendatários da vinha</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filho do proprietário</w:t>
      </w:r>
    </w:p>
    <w:p>
      <w:pPr>
        <w:pStyle w:val="ListBullet"/>
        <w:spacing w:line="240" w:lineRule="auto"/>
        <w:ind w:left="720"/>
      </w:pPr>
      <w:r>
        <w:rPr>
          <w:lang w:val="pt_PT" w:bidi="pt_PT"/>
        </w:rPr>
      </w:r>
      <w:r>
        <w:rPr>
          <w:lang w:val="pt_PT" w:bidi="pt_PT"/>
        </w:rPr>
        <w:t>Multidões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estava continuando a falar com os líderes religiosos. Agora ele começa a contar uma história. A equipe deve representar a história. Jesus descreve o proprietário plantando e construindo a vinha. Então o proprietário aluga a vinha para arrendatários agricultores e vai embora.</w:t>
      </w:r>
    </w:p>
    <w:p>
      <w:pPr/>
      <w:r>
        <w:rPr>
          <w:lang w:val="pt_PT" w:bidi="pt_PT"/>
        </w:rPr>
      </w:r>
      <w:r>
        <w:rPr>
          <w:lang w:val="pt_PT" w:bidi="pt_PT"/>
        </w:rPr>
        <w:t>Pause o drama. Pergunte ao proprietário: “O que você está sentindo ou pensando?”. Você pode ouvir coisas como: “Orgulhoso da minha bela vinha”, “Triste em deixar a minha vinha na qual trabalhei tão duro”, “Ansioso para receber parte da colheita”. Pergunte aos arrendatários: “O que vocês estão sentindo ou pensando?”. Você pode ouvir coisas como: “Nervoso, porque não faremos um bom trabalho”, “Feliz por trabalhar em uma vinha”. Continue o drama.</w:t>
      </w:r>
    </w:p>
    <w:p>
      <w:pPr/>
      <w:r>
        <w:rPr>
          <w:lang w:val="pt_PT" w:bidi="pt_PT"/>
        </w:rPr>
      </w:r>
      <w:r>
        <w:rPr>
          <w:lang w:val="pt_PT" w:bidi="pt_PT"/>
        </w:rPr>
        <w:t>A equipe deve representar a época da colheita se aproximando. O proprietário envia um servo para coletar parte da colheita. O servo chega e os arrendatários o espancam e o mandam embora sem nada.</w:t>
      </w:r>
    </w:p>
    <w:p>
      <w:pPr/>
      <w:r>
        <w:rPr>
          <w:lang w:val="pt_PT" w:bidi="pt_PT"/>
        </w:rPr>
      </w:r>
      <w:r>
        <w:rPr>
          <w:lang w:val="pt_PT" w:bidi="pt_PT"/>
        </w:rPr>
        <w:t>Pause o drama. Pergunte ao proprietário: “O que você está sentindo ou pensando?”. A pessoa pode responder coisas como: “Zangado com os arrendatários! Não posso acreditar que tenham feito isso a meu servo”, ou “Triste por meu servo ter sido ferido”, ou “Desapontado”. Pergunte ao povo: “O que vocês estão sentindo ou pensando?”. A pessoa pode responder coisas como: “Zangado”, ou “Desencorajado”, ou “Envergonhado ou com vergonha”. Continue o drama.</w:t>
      </w:r>
    </w:p>
    <w:p>
      <w:pPr/>
      <w:r>
        <w:rPr>
          <w:lang w:val="pt_PT" w:bidi="pt_PT"/>
        </w:rPr>
      </w:r>
      <w:r>
        <w:rPr>
          <w:lang w:val="pt_PT" w:bidi="pt_PT"/>
        </w:rPr>
        <w:t>O segundo servo vai para a vinha. Os arrendatários o golpeiam na cabeça e o mandam embora. Então o terceiro servo chega. Os arrendatários o matam. O proprietário envia mais servos. Cada servo é espancado ou morto.</w:t>
      </w:r>
    </w:p>
    <w:p>
      <w:pPr/>
      <w:r>
        <w:rPr>
          <w:lang w:val="pt_PT" w:bidi="pt_PT"/>
        </w:rPr>
      </w:r>
      <w:r>
        <w:rPr>
          <w:lang w:val="pt_PT" w:bidi="pt_PT"/>
        </w:rPr>
        <w:t>Pause o drama. Pergunte ao proprietário: “O que você está sentindo ou pensando?”. A pessoa pode responder coisas como: “Não posso acreditar nisso!”. “Zangado”, “Confuso sobre que poderia estar acontecendo de errado”. Pergunte aos arrendatários: “O que vocês estão sentindo ou pensando?”. A pessoa pode responder coisas como: “Zangado por ter sempre que dar meus lucros” ou “Justo em minhas ações”. Pergunte aos servos: “O que vocês estão sentindo ou pensando?”. A pessoa pode responder coisas como: “Com medo de ir em seguida” ou “É meu dever obedecer a meu mestre”. Continue o drama.</w:t>
      </w:r>
    </w:p>
    <w:p>
      <w:pPr/>
      <w:r>
        <w:rPr>
          <w:lang w:val="pt_PT" w:bidi="pt_PT"/>
        </w:rPr>
      </w:r>
      <w:r>
        <w:rPr>
          <w:lang w:val="pt_PT" w:bidi="pt_PT"/>
        </w:rPr>
        <w:t>A equipe deve representar o proprietário ao decidir enviar seu filho, a quem ele amava. O proprietário diz: “Eles respeitarão meu filho”. Os arrendatários veem o filho e assumem que o proprietário está morto. Se matarem o filho, a vinha se torna deles. Os arrendatários matam o filho e jogam seu corpo fora da vinha.</w:t>
      </w:r>
    </w:p>
    <w:p>
      <w:pPr/>
      <w:r>
        <w:rPr>
          <w:lang w:val="pt_PT" w:bidi="pt_PT"/>
        </w:rPr>
      </w:r>
      <w:r>
        <w:rPr>
          <w:lang w:val="pt_PT" w:bidi="pt_PT"/>
        </w:rPr>
        <w:t>Pause o drama. Pergunte ao proprietário: “O que você está sentindo ou pensando?”. A pessoa pode responder coisas como: “Surpreso”, ou “Triste por terem matado meu filho”, ou “Zangado por não terem respeitado meu filho”. Pergunte aos arrendatários: “O que vocês estão sentindo ou pensando?”. Você pode ouvir coisas como: “Feliz porque agora talvez consigamos a vinha”, “Arrependido pelo que fiz”. Continue o drama.</w:t>
      </w:r>
    </w:p>
    <w:p>
      <w:pPr/>
      <w:r>
        <w:rPr>
          <w:lang w:val="pt_PT" w:bidi="pt_PT"/>
        </w:rPr>
      </w:r>
      <w:r>
        <w:rPr>
          <w:lang w:val="pt_PT" w:bidi="pt_PT"/>
        </w:rPr>
        <w:t>Jesus faz aos líderes religiosos uma pergunta direta e então responde. “O que o dono da vinha fará? Ele matará os arrendatários e dará a vinha a outras pessoas”. Então Jesus cita a Escritura: “A pedra que os construtores rejeitaram se tornou a pedra angular mais importante. Deus fez essas coisas, e elas nos parecem maravilhosas”.</w:t>
      </w:r>
    </w:p>
    <w:p>
      <w:pPr/>
      <w:r>
        <w:rPr>
          <w:lang w:val="pt_PT" w:bidi="pt_PT"/>
        </w:rPr>
      </w:r>
      <w:r>
        <w:rPr>
          <w:lang w:val="pt_PT" w:bidi="pt_PT"/>
        </w:rPr>
        <w:t>Pause o drama. Pergunte aos líderes religiosos: “O que vocês estão sentindo ou pensando?”. A pessoa pode responder coisas como: “Zangado, ele está dizendo que somos como os arrendatários malignos!”. ou “Zangado. Ele está dizendo ser a pedra mais importante em um edifício”. ou “Com medo. Precisamos nos livrar de Jesus”. Continue o drama.</w:t>
      </w:r>
    </w:p>
    <w:p>
      <w:pPr/>
      <w:r>
        <w:rPr>
          <w:lang w:val="pt_PT" w:bidi="pt_PT"/>
        </w:rPr>
      </w:r>
      <w:r>
        <w:rPr>
          <w:lang w:val="pt_PT" w:bidi="pt_PT"/>
        </w:rPr>
        <w:t>Os líderes religiosos percebem que Jesus está falando sobre eles. Estão pensando em como poderiam fazer com que o governo prenda Jesus. Eles têm medo da multidão. Deixam então Jesus e se afastam.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está falando com os líderes religiosos e conta uma </w:t>
      </w:r>
      <w:r>
        <w:rPr>
          <w:b/>
          <w:lang w:val="pt_PT" w:bidi="pt_PT"/>
        </w:rPr>
        <w:t>parábola</w:t>
      </w:r>
      <w:r>
        <w:rPr>
          <w:lang w:val="pt_PT" w:bidi="pt_PT"/>
        </w:rPr>
        <w:t xml:space="preserve">. Uma parábola era um tipo especial de história que usava coisas do cotidiano para descrever ideias mais profundas sobre Deus. As parábolas eram frequentemente difíceis de entender, a menos que as pessoas realmente tentassem escutar. Quando Jesus conta uma parábola, ele espera que as pessoas mudem sua atitude ou ações. Use a mesma palavra para parábola que você usou em passagens anteriores. Para mais informações sobre </w:t>
      </w:r>
      <w:r>
        <w:rPr>
          <w:b/>
          <w:lang w:val="pt_PT" w:bidi="pt_PT"/>
        </w:rPr>
        <w:t>parábola</w:t>
      </w:r>
      <w:r>
        <w:rPr>
          <w:lang w:val="pt_PT" w:bidi="pt_PT"/>
        </w:rPr>
        <w:t>, consulte o Glossário Mestre.</w:t>
      </w:r>
    </w:p>
    <w:p>
      <w:pPr/>
      <w:r>
        <w:rPr>
          <w:lang w:val="pt_PT" w:bidi="pt_PT"/>
        </w:rPr>
      </w:r>
      <w:r>
        <w:rPr>
          <w:lang w:val="pt_PT" w:bidi="pt_PT"/>
        </w:rPr>
        <w:t xml:space="preserve">Jesus conta uma história sobre um homem que plantou uma </w:t>
      </w:r>
      <w:r>
        <w:rPr>
          <w:b/>
          <w:lang w:val="pt_PT" w:bidi="pt_PT"/>
        </w:rPr>
        <w:t>vinha</w:t>
      </w:r>
      <w:r>
        <w:rPr>
          <w:lang w:val="pt_PT" w:bidi="pt_PT"/>
        </w:rPr>
        <w:t xml:space="preserve">, que é um campo onde as videiras produzem uma fruta chamada uva. O homem cavou um </w:t>
      </w:r>
      <w:r>
        <w:rPr>
          <w:b/>
          <w:lang w:val="pt_PT" w:bidi="pt_PT"/>
        </w:rPr>
        <w:t>lagar</w:t>
      </w:r>
      <w:r>
        <w:rPr>
          <w:lang w:val="pt_PT" w:bidi="pt_PT"/>
        </w:rPr>
        <w:t xml:space="preserve">, que é um poço escavado em rocha. As pessoas colocam as uvas no lagar e, em seguida, caminham sobre elas para esmagá-las. O suco sai por um buraco no fundo para uma vasilha grande ou uma longa vala. O homem construiu uma </w:t>
      </w:r>
      <w:r>
        <w:rPr>
          <w:b/>
          <w:lang w:val="pt_PT" w:bidi="pt_PT"/>
        </w:rPr>
        <w:t>torre de vigia</w:t>
      </w:r>
      <w:r>
        <w:rPr>
          <w:lang w:val="pt_PT" w:bidi="pt_PT"/>
        </w:rPr>
        <w:t>, que é uma plataforma alta construída sobre uma pilha de pedras. Em cima, pode haver um abrigo feito de capim. As pessoas podem se sentar sob o abrigo e vigiar a vinha para protegê-la de animais e ladrões.</w:t>
      </w:r>
    </w:p>
    <w:p>
      <w:pPr/>
      <w:r>
        <w:rPr>
          <w:lang w:val="pt_PT" w:bidi="pt_PT"/>
        </w:rPr>
      </w:r>
      <w:r>
        <w:rPr>
          <w:lang w:val="pt_PT" w:bidi="pt_PT"/>
        </w:rPr>
        <w:t xml:space="preserve">Pare aqui e mostre fotos de uma </w:t>
      </w:r>
      <w:r>
        <w:rPr>
          <w:b/>
          <w:lang w:val="pt_PT" w:bidi="pt_PT"/>
        </w:rPr>
        <w:t>vinha</w:t>
      </w:r>
      <w:r>
        <w:rPr>
          <w:lang w:val="pt_PT" w:bidi="pt_PT"/>
        </w:rPr>
        <w:t xml:space="preserve">, uvas, um </w:t>
      </w:r>
      <w:r>
        <w:rPr>
          <w:b/>
          <w:lang w:val="pt_PT" w:bidi="pt_PT"/>
        </w:rPr>
        <w:t>lagar</w:t>
      </w:r>
      <w:r>
        <w:rPr>
          <w:lang w:val="pt_PT" w:bidi="pt_PT"/>
        </w:rPr>
        <w:t xml:space="preserve"> e uma </w:t>
      </w:r>
      <w:r>
        <w:rPr>
          <w:b/>
          <w:lang w:val="pt_PT" w:bidi="pt_PT"/>
        </w:rPr>
        <w:t>torre de vigia</w:t>
      </w:r>
      <w:r>
        <w:rPr>
          <w:lang w:val="pt_PT" w:bidi="pt_PT"/>
        </w:rPr>
        <w:t>. Pause este áudio aqui.</w:t>
      </w:r>
    </w:p>
    <w:p>
      <w:pPr/>
      <w:r>
        <w:rPr>
          <w:lang w:val="pt_PT" w:bidi="pt_PT"/>
        </w:rPr>
      </w:r>
      <w:r>
        <w:rPr>
          <w:lang w:val="pt_PT" w:bidi="pt_PT"/>
        </w:rPr>
        <w:t xml:space="preserve">O homem alugou sua vinha para </w:t>
      </w:r>
      <w:r>
        <w:rPr>
          <w:b/>
          <w:lang w:val="pt_PT" w:bidi="pt_PT"/>
        </w:rPr>
        <w:t>arrendatários</w:t>
      </w:r>
      <w:r>
        <w:rPr>
          <w:lang w:val="pt_PT" w:bidi="pt_PT"/>
        </w:rPr>
        <w:t xml:space="preserve"> agricultores. </w:t>
      </w:r>
      <w:r>
        <w:rPr>
          <w:b/>
          <w:lang w:val="pt_PT" w:bidi="pt_PT"/>
        </w:rPr>
        <w:t>Arrendatários</w:t>
      </w:r>
      <w:r>
        <w:rPr>
          <w:lang w:val="pt_PT" w:bidi="pt_PT"/>
        </w:rPr>
        <w:t xml:space="preserve"> são pessoas que cuidam da vinha para um proprietário que não vive na propriedade. O proprietário desta história foi para outra região ou outra área, longe o suficiente para que não pudesse retornar facilmente. As pessoas recebem parte da colheita como pagamento por cuidar da vinha. Eles dão metade ou um quarto da colheita ao proprietário.</w:t>
      </w:r>
    </w:p>
    <w:p>
      <w:pPr/>
      <w:r>
        <w:rPr>
          <w:lang w:val="pt_PT" w:bidi="pt_PT"/>
        </w:rPr>
      </w:r>
      <w:r>
        <w:rPr>
          <w:lang w:val="pt_PT" w:bidi="pt_PT"/>
        </w:rPr>
        <w:t xml:space="preserve">O proprietário enviou servos para receber sua parte da colheita. Um </w:t>
      </w:r>
      <w:r>
        <w:rPr>
          <w:b/>
          <w:lang w:val="pt_PT" w:bidi="pt_PT"/>
        </w:rPr>
        <w:t>servo</w:t>
      </w:r>
      <w:r>
        <w:rPr>
          <w:lang w:val="pt_PT" w:bidi="pt_PT"/>
        </w:rPr>
        <w:t xml:space="preserve"> aqui se refere a um escravo obrigado a trabalhar para seu mestre e que não pode simplesmente sair a qualquer momento. Use a mesma palavra para servo que você usou em passagens anteriores. Para mais informações sobre </w:t>
      </w:r>
      <w:r>
        <w:rPr>
          <w:b/>
          <w:lang w:val="pt_PT" w:bidi="pt_PT"/>
        </w:rPr>
        <w:t>servos</w:t>
      </w:r>
      <w:r>
        <w:rPr>
          <w:lang w:val="pt_PT" w:bidi="pt_PT"/>
        </w:rPr>
        <w:t>, consulte o Glossário Mestre.</w:t>
      </w:r>
    </w:p>
    <w:p>
      <w:pPr/>
      <w:r>
        <w:rPr>
          <w:lang w:val="pt_PT" w:bidi="pt_PT"/>
        </w:rPr>
      </w:r>
      <w:r>
        <w:rPr>
          <w:lang w:val="pt_PT" w:bidi="pt_PT"/>
        </w:rPr>
        <w:t xml:space="preserve">Finalmente, o proprietário enviou seu </w:t>
      </w:r>
      <w:r>
        <w:rPr>
          <w:b/>
          <w:lang w:val="pt_PT" w:bidi="pt_PT"/>
        </w:rPr>
        <w:t>filho que ele amava</w:t>
      </w:r>
      <w:r>
        <w:rPr>
          <w:lang w:val="pt_PT" w:bidi="pt_PT"/>
        </w:rPr>
        <w:t>. “Filho que ele amava” também pode ser traduzido como apenas “filho”. A maioria das traduções diz algo como “Seu filho, a quem ele amava”.</w:t>
      </w:r>
    </w:p>
    <w:p>
      <w:pPr/>
      <w:r>
        <w:rPr>
          <w:lang w:val="pt_PT" w:bidi="pt_PT"/>
        </w:rPr>
      </w:r>
      <w:r>
        <w:rPr>
          <w:lang w:val="pt_PT" w:bidi="pt_PT"/>
        </w:rPr>
        <w:t xml:space="preserve">Os arrendatários viram o filho e perceberam que ele era o herdeiro. O </w:t>
      </w:r>
      <w:r>
        <w:rPr>
          <w:b/>
          <w:lang w:val="pt_PT" w:bidi="pt_PT"/>
        </w:rPr>
        <w:t>herdeiro</w:t>
      </w:r>
      <w:r>
        <w:rPr>
          <w:lang w:val="pt_PT" w:bidi="pt_PT"/>
        </w:rPr>
        <w:t xml:space="preserve"> é a pessoa que se tornará a proprietária quando o proprietário atual morrer. Para mais informações sobre </w:t>
      </w:r>
      <w:r>
        <w:rPr>
          <w:b/>
          <w:lang w:val="pt_PT" w:bidi="pt_PT"/>
        </w:rPr>
        <w:t>herdeiro</w:t>
      </w:r>
      <w:r>
        <w:rPr>
          <w:lang w:val="pt_PT" w:bidi="pt_PT"/>
        </w:rPr>
        <w:t>, consulte o Glossário Mestre.</w:t>
      </w:r>
    </w:p>
    <w:p>
      <w:pPr/>
      <w:r>
        <w:rPr>
          <w:lang w:val="pt_PT" w:bidi="pt_PT"/>
        </w:rPr>
      </w:r>
      <w:r>
        <w:rPr>
          <w:lang w:val="pt_PT" w:bidi="pt_PT"/>
        </w:rPr>
        <w:t xml:space="preserve">Jesus pergunta aos líderes religiosos: “Vocês leram a Escritura?”. Ele esperaria uma resposta positiva a essa pergunta. No entanto, o próprio Jesus responde à pergunta. </w:t>
      </w:r>
      <w:r>
        <w:rPr>
          <w:b/>
          <w:lang w:val="pt_PT" w:bidi="pt_PT"/>
        </w:rPr>
        <w:t>Escrituras</w:t>
      </w:r>
      <w:r>
        <w:rPr>
          <w:lang w:val="pt_PT" w:bidi="pt_PT"/>
        </w:rPr>
        <w:t xml:space="preserve"> se refere aos escritos sagrados do povo judeu. Use a mesma palavra para Escrituras que você usou em passagens anteriores, e, para mais informações sobre </w:t>
      </w:r>
      <w:r>
        <w:rPr>
          <w:b/>
          <w:lang w:val="pt_PT" w:bidi="pt_PT"/>
        </w:rPr>
        <w:t>Escrituras</w:t>
      </w:r>
      <w:r>
        <w:rPr>
          <w:lang w:val="pt_PT" w:bidi="pt_PT"/>
        </w:rPr>
        <w:t>, consulte o Glossário Mestre.</w:t>
      </w:r>
    </w:p>
    <w:p>
      <w:pPr/>
      <w:r>
        <w:rPr>
          <w:lang w:val="pt_PT" w:bidi="pt_PT"/>
        </w:rPr>
      </w:r>
      <w:r>
        <w:rPr>
          <w:lang w:val="pt_PT" w:bidi="pt_PT"/>
        </w:rPr>
        <w:t xml:space="preserve">Jesus diz que a pedra que os construtores rejeitaram se tornou a </w:t>
      </w:r>
      <w:r>
        <w:rPr>
          <w:b/>
          <w:lang w:val="pt_PT" w:bidi="pt_PT"/>
        </w:rPr>
        <w:t>pedra angular</w:t>
      </w:r>
      <w:r>
        <w:rPr>
          <w:lang w:val="pt_PT" w:bidi="pt_PT"/>
        </w:rPr>
        <w:t xml:space="preserve">. A </w:t>
      </w:r>
      <w:r>
        <w:rPr>
          <w:b/>
          <w:lang w:val="pt_PT" w:bidi="pt_PT"/>
        </w:rPr>
        <w:t>pedra angular</w:t>
      </w:r>
      <w:r>
        <w:rPr>
          <w:lang w:val="pt_PT" w:bidi="pt_PT"/>
        </w:rPr>
        <w:t xml:space="preserve"> é a pedra mais importante e mais forte no canto exterior da casa. Esta palavra também pode significar uma pedra no topo de um arco para porta, no qual se coloca uma porta. Em ambos os casos, esta pedra é a mais importante para segurar a casa e torná-la forte.</w:t>
      </w:r>
    </w:p>
    <w:p>
      <w:pPr/>
      <w:r>
        <w:rPr>
          <w:lang w:val="pt_PT" w:bidi="pt_PT"/>
        </w:rPr>
      </w:r>
      <w:r>
        <w:rPr>
          <w:lang w:val="pt_PT" w:bidi="pt_PT"/>
        </w:rPr>
        <w:t>Pare aqui e em grupo olhe para a foto de uma pedra angular. Pause este áudio aqui.</w:t>
      </w:r>
    </w:p>
    <w:p>
      <w:pPr/>
      <w:r>
        <w:rPr>
          <w:lang w:val="pt_PT" w:bidi="pt_PT"/>
        </w:rPr>
      </w:r>
      <w:r>
        <w:rPr>
          <w:lang w:val="pt_PT" w:bidi="pt_PT"/>
        </w:rPr>
        <w:t xml:space="preserve">Jesus diz que o </w:t>
      </w:r>
      <w:r>
        <w:rPr>
          <w:b/>
          <w:lang w:val="pt_PT" w:bidi="pt_PT"/>
        </w:rPr>
        <w:t>Senhor</w:t>
      </w:r>
      <w:r>
        <w:rPr>
          <w:lang w:val="pt_PT" w:bidi="pt_PT"/>
        </w:rPr>
        <w:t xml:space="preserve"> fez isso. Ele quer dizer que o próprio Deus fez da pedra a parte mais importante do edifício, assim como o próprio Deus ergueu Jesus. “É maravilhoso aos nossos olhos” significa que “Pensamos que é maravilhoso, ou admirável”. Use a mesma palavra para Senhor aqui que você usou em passagens anteriores para se referir a Deus. Para mais informações sobre </w:t>
      </w:r>
      <w:r>
        <w:rPr>
          <w:b/>
          <w:lang w:val="pt_PT" w:bidi="pt_PT"/>
        </w:rPr>
        <w:t>Senhor</w:t>
      </w:r>
      <w:r>
        <w:rPr>
          <w:lang w:val="pt_PT" w:bidi="pt_PT"/>
        </w:rPr>
        <w:t>, consulte o Glossário Mestre.</w:t>
      </w:r>
    </w:p>
    <w:p>
      <w:pPr/>
      <w:r>
        <w:rPr>
          <w:lang w:val="pt_PT" w:bidi="pt_PT"/>
        </w:rPr>
      </w:r>
      <w:r>
        <w:rPr>
          <w:lang w:val="pt_PT" w:bidi="pt_PT"/>
        </w:rPr>
        <w:t xml:space="preserve">Os principais </w:t>
      </w:r>
      <w:r>
        <w:rPr>
          <w:b/>
          <w:lang w:val="pt_PT" w:bidi="pt_PT"/>
        </w:rPr>
        <w:t>sacerdotes</w:t>
      </w:r>
      <w:r>
        <w:rPr>
          <w:lang w:val="pt_PT" w:bidi="pt_PT"/>
        </w:rPr>
        <w:t xml:space="preserve">, </w:t>
      </w:r>
      <w:r>
        <w:rPr>
          <w:b/>
          <w:lang w:val="pt_PT" w:bidi="pt_PT"/>
        </w:rPr>
        <w:t>mestres da lei</w:t>
      </w:r>
      <w:r>
        <w:rPr>
          <w:lang w:val="pt_PT" w:bidi="pt_PT"/>
        </w:rPr>
        <w:t xml:space="preserve"> e </w:t>
      </w:r>
      <w:r>
        <w:rPr>
          <w:b/>
          <w:lang w:val="pt_PT" w:bidi="pt_PT"/>
        </w:rPr>
        <w:t>anciãos</w:t>
      </w:r>
      <w:r>
        <w:rPr>
          <w:lang w:val="pt_PT" w:bidi="pt_PT"/>
        </w:rPr>
        <w:t xml:space="preserve"> não estão explicitamente nesta história, mas são eles os que querem que as autoridades prendam Jesus. Se seus ouvintes não se lembrarem de quem eles são, você pode precisar se referir a eles novamente como aqueles que estão tentando prender Jesus.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12:13–17</w:t>
      </w:r>
      <w:r>
        <w:rPr>
          <w:lang w:val="pt_PT" w:bidi="pt_PT"/>
        </w:rPr>
      </w:r>
    </w:p>
    <w:p>
      <w:pPr>
        <w:pStyle w:val="Heading3"/>
      </w:pPr>
      <w:r>
        <w:rPr>
          <w:lang w:val="pt_PT" w:bidi="pt_PT"/>
        </w:rPr>
        <w:t>Ouvir e Sentir</w:t>
      </w:r>
    </w:p>
    <w:p>
      <w:pPr/>
      <w:r>
        <w:rPr>
          <w:lang w:val="pt_PT" w:bidi="pt_PT"/>
        </w:rPr>
      </w:r>
      <w:r>
        <w:rPr>
          <w:lang w:val="pt_PT" w:bidi="pt_PT"/>
        </w:rPr>
        <w:t>Nesta etapa, ouçam Marcos 12.13–17 e guardem em seus corações.</w:t>
      </w:r>
    </w:p>
    <w:p>
      <w:pPr/>
      <w:r>
        <w:rPr>
          <w:lang w:val="pt_PT" w:bidi="pt_PT"/>
        </w:rPr>
      </w:r>
      <w:r>
        <w:rPr>
          <w:lang w:val="pt_PT" w:bidi="pt_PT"/>
        </w:rPr>
        <w:t>Ouça uma versão em áudio de Marcos 12.13–17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12.13–17 na tradução mais fácil de entender.</w:t>
      </w:r>
    </w:p>
    <w:p>
      <w:pPr/>
      <w:r>
        <w:rPr>
          <w:lang w:val="pt_PT" w:bidi="pt_PT"/>
        </w:rPr>
      </w:r>
      <w:r>
        <w:rPr>
          <w:lang w:val="pt_PT" w:bidi="pt_PT"/>
        </w:rPr>
        <w:t>Como sabemos de passagens anteriores, muitos dos líderes religiosos queriam que o governo prendesse Jesus e o executasse. Eles queriam que Jesus dissesse algo que lhe causasse problemas, para que o governo tivesse um motivo para prendê-lo.</w:t>
      </w:r>
    </w:p>
    <w:p>
      <w:pPr/>
      <w:r>
        <w:rPr>
          <w:lang w:val="pt_PT" w:bidi="pt_PT"/>
        </w:rPr>
      </w:r>
      <w:r>
        <w:rPr>
          <w:lang w:val="pt_PT" w:bidi="pt_PT"/>
        </w:rPr>
        <w:t>Não sabemos quem enviou os fariseus e apoiadores de Herodes a Jesus. Em sua tradução, você também não deve ser definitivo sobre quem teria enviado esses homens. Tudo o que sabemos é que algum tipo de líderes os enviou. Dois grupos de homens vieram encontrar Jesus: os fariseus, a quem já vimos antes, e os seguidores de Herodes. Herodes era o governante judeu, ou governador da área de Israel. Israel estava sob controle do Império Romano. Herodes havia sido nomeado pelo rei romano, chamado César. Os herodianos, ou apoiadores de Herodes, eram amigos políticos de Herodes e queriam mantê-lo no poder. Eles também concordavam com os líderes religiosos chamados saduceus, que seguiam apenas as leis de Moisés. Isso significa que os apoiadores de Herodes e os fariseus geralmente discordavam entre si. No entanto, nesta história, os dois grupos se unem para fazer Jesus dizer algo que o envolva em problemas.</w:t>
      </w:r>
    </w:p>
    <w:p>
      <w:pPr/>
      <w:r>
        <w:rPr>
          <w:lang w:val="pt_PT" w:bidi="pt_PT"/>
        </w:rPr>
      </w:r>
      <w:r>
        <w:rPr>
          <w:lang w:val="pt_PT" w:bidi="pt_PT"/>
        </w:rPr>
        <w:t>Pare aqui e, como um grupo, discuta essa pergunta: quais são os diferentes tipos de líderes religiosos em sua cultura? No que todos eles acreditam? Quais são as diferentes opiniões deles sobre religião? Como eles trabalham juntos? Como suas discussões afetam as pessoas? Pause este áudio aqui.</w:t>
      </w:r>
    </w:p>
    <w:p>
      <w:pPr/>
      <w:r>
        <w:rPr>
          <w:lang w:val="pt_PT" w:bidi="pt_PT"/>
        </w:rPr>
      </w:r>
      <w:r>
        <w:rPr>
          <w:lang w:val="pt_PT" w:bidi="pt_PT"/>
        </w:rPr>
        <w:t>Jesus provavelmente ainda estava nos pátios do templo, onde as pessoas comuns, que não eram sacerdotes, podiam entrar. Devia haver muitas pessoas na área. Talvez esse grupo de líderes se aproximasse de Jesus enquanto ele estava ensinando.</w:t>
      </w:r>
    </w:p>
    <w:p>
      <w:pPr/>
      <w:r>
        <w:rPr>
          <w:lang w:val="pt_PT" w:bidi="pt_PT"/>
        </w:rPr>
      </w:r>
      <w:r>
        <w:rPr>
          <w:lang w:val="pt_PT" w:bidi="pt_PT"/>
        </w:rPr>
        <w:t>Pare aqui e olhe para o diagrama do templo novamente. Mostre no diagrama onde estão os pátios do templo. Pause este áudio aqui.</w:t>
      </w:r>
    </w:p>
    <w:p>
      <w:pPr/>
      <w:r>
        <w:rPr>
          <w:lang w:val="pt_PT" w:bidi="pt_PT"/>
        </w:rPr>
      </w:r>
      <w:r>
        <w:rPr>
          <w:lang w:val="pt_PT" w:bidi="pt_PT"/>
        </w:rPr>
        <w:t>Os fariseus e apoiadores de Herodes fizeram a Jesus uma pergunta muito sensível para os judeus. Cerca de 15 anos antes disso, o governo romano tomou controle total da pátria judaica de Israel e fez com que o povo judeu pagasse impostos ao rei romano, ou César. As pessoas se ressentiam desse imposto, embora correspondesse a apenas o salário de um dia. As pessoas não gostavam dele, porque lhes lembrava que eram governadas por um rei estrangeiro. Também não gostavam das moedas, porque elas tinham uma imagem de um rei que pensava e dizia ser um deus. Alguns rebeldes se recusavam a pagar o imposto, porque acreditavam que fazê-lo era um insulto a Deus. Os apoiadores de Herodes concordavam com o pagamento do imposto, porque queriam que Herodes permanecessem no poder sobre os judeus. Esses líderes fizeram a Jesus a pergunta de uma maneira que ele não poderia se recusar a responder. Eles começaram dizendo coisas agradáveis sobre Jesus. Disseram que Jesus não tinha medo dos outros, ou não se importava com o que os outros pensavam sobre ele. Jesus demonstrava respeito para com todas as pessoas. Disseram que Jesus se preocupava mais com o modo de vida de Deus do que com qualquer agenda política. Daí, perguntavam diretamente a Jesus se deveriam pagar impostos a César. Se Jesus dissesse que sim, deveriam pagar os impostos, teria problemas com o povo judeu. Se Jesus dissesse que não, não deveriam pagar os impostos, teria problemas com o próprio governo romano.</w:t>
      </w:r>
    </w:p>
    <w:p>
      <w:pPr/>
      <w:r>
        <w:rPr>
          <w:lang w:val="pt_PT" w:bidi="pt_PT"/>
        </w:rPr>
      </w:r>
      <w:r>
        <w:rPr>
          <w:lang w:val="pt_PT" w:bidi="pt_PT"/>
        </w:rPr>
        <w:t>Pare aqui e discuta como equipe de tradução: o que um íntegro, honesto, faz em sua cultura? Jesus não tinha medo dos outros. Jesus não fazia coisas apenas para tentar agradar aos outros. Que tipos de coisas seus respeitados líderes fazem? Pause este áudio aqui.</w:t>
      </w:r>
    </w:p>
    <w:p>
      <w:pPr/>
      <w:r>
        <w:rPr>
          <w:lang w:val="pt_PT" w:bidi="pt_PT"/>
        </w:rPr>
      </w:r>
      <w:r>
        <w:rPr>
          <w:lang w:val="pt_PT" w:bidi="pt_PT"/>
        </w:rPr>
        <w:t>Jesus reconheceu que os líderes estavam tentando enlaçá-lo para se envolver em problemas. Provavelmente estava frustrado quando perguntou: “Por que vocês estão tentando me enganar?”. Pediu uma moeda romana, o denário, que era o tipo de moeda aceita como pagamento do imposto. Essas moedas eram estampadas com a imagem da cabeça do rei romano, ou César. As moedas tinham uma inscrição que dizia: “Filho do Divino Augusto César”. Fazia com que o César se assemelhasse a um deus.</w:t>
      </w:r>
    </w:p>
    <w:p>
      <w:pPr/>
      <w:r>
        <w:rPr>
          <w:lang w:val="pt_PT" w:bidi="pt_PT"/>
        </w:rPr>
      </w:r>
      <w:r>
        <w:rPr>
          <w:lang w:val="pt_PT" w:bidi="pt_PT"/>
        </w:rPr>
        <w:t>Pare aqui e, como um grupo, olhe para uma foto de um denário, a moeda romana. Pause este áudio aqui.</w:t>
      </w:r>
    </w:p>
    <w:p>
      <w:pPr/>
      <w:r>
        <w:rPr>
          <w:lang w:val="pt_PT" w:bidi="pt_PT"/>
        </w:rPr>
      </w:r>
      <w:r>
        <w:rPr>
          <w:lang w:val="pt_PT" w:bidi="pt_PT"/>
        </w:rPr>
        <w:t>Jesus perguntou aos homens: “De quem são imagem e título estampados na moeda?”. Eles disseram corretamente: “De César”.</w:t>
      </w:r>
    </w:p>
    <w:p>
      <w:pPr/>
      <w:r>
        <w:rPr>
          <w:lang w:val="pt_PT" w:bidi="pt_PT"/>
        </w:rPr>
      </w:r>
      <w:r>
        <w:rPr>
          <w:lang w:val="pt_PT" w:bidi="pt_PT"/>
        </w:rPr>
        <w:t>Então Jesus mostra sua autoridade. Ele declara, ou pronuncia, algo importante. Jesus usou essa resposta para lembrá-los que o César, cuja imagem estava na moeda, tinha autoridade. Ele tinha o direito de cobrar impostos. Era possível pagá-los a César e também honrar a Deus. No entanto, Jesus também lembrou aos líderes que nenhum governante humano tem o direito de tomar a honra que pertence a Deus. Na verdade, porque temos a “imagem” de Deus, ou, em um sentido, o “selo” de Deus, pertencemos a Deus e devemos nossa lealdade a Ele. A resposta de Jesus foi muito boa. Jesus mostrou ter autoridade.</w:t>
      </w:r>
    </w:p>
    <w:p>
      <w:pPr/>
      <w:r>
        <w:rPr>
          <w:lang w:val="pt_PT" w:bidi="pt_PT"/>
        </w:rPr>
      </w:r>
      <w:r>
        <w:rPr>
          <w:lang w:val="pt_PT" w:bidi="pt_PT"/>
        </w:rPr>
        <w:t>Pare aqui e discuta como equipe de tradução: quando vocês fazem uma declaração importante, como sua linguagem muda? Como seu público sabe que vocês estão fazendo uma declaração importante? Se fizerem algo na sua língua para tornar uma declaração importante, como isso afetará sua tradução do ensino de Jesus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12.13–17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Nessa única cena:</w:t>
      </w:r>
      <w:r>
        <w:rPr>
          <w:lang w:val="pt_PT" w:bidi="pt_PT"/>
        </w:rPr>
        <w:t xml:space="preserve"> os fariseus e apoiadores de Herodes vêm a Jesus para tentar colocá-lo em uma armadilha de modo que ele diga algo que o coloque em problemas. Eles perguntam: “Devemos pagar impostos ao rei romano?”. Jesus responde a eles de uma maneira que não esperam.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estão implícitos, porque têm estado com ele. Eles devem ter ouvido a conversa, mas não tomaram ação nesta história.</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Os apoiadores de Herodes</w:t>
      </w:r>
    </w:p>
    <w:p>
      <w:pPr>
        <w:pStyle w:val="ListBullet"/>
        <w:spacing w:line="240" w:lineRule="auto"/>
        <w:ind w:left="720"/>
      </w:pPr>
      <w:r>
        <w:rPr>
          <w:lang w:val="pt_PT" w:bidi="pt_PT"/>
        </w:rPr>
      </w:r>
      <w:r>
        <w:rPr>
          <w:lang w:val="pt_PT" w:bidi="pt_PT"/>
        </w:rPr>
        <w:t>Outras pessoas no pátio do templo. Eles também podem ter ouvido a conversa, mas não tomaram ação nesta história.</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que essa história acontece em algum momento durante a semana em que Jesus está em Jerusalém, ensinando nos pátios do templo. Jesus provavelmente está no pátio quando os fariseus e apoiadores de Herodes vêm encontrá-lo. Jesus devia estar ensinando por ali quando os líderes se aproximam dele.</w:t>
      </w:r>
    </w:p>
    <w:p>
      <w:pPr/>
      <w:r>
        <w:rPr>
          <w:lang w:val="pt_PT" w:bidi="pt_PT"/>
        </w:rPr>
      </w:r>
      <w:r>
        <w:rPr>
          <w:lang w:val="pt_PT" w:bidi="pt_PT"/>
        </w:rPr>
        <w:t>Os líderes começam dizendo que Jesus é um bom homem. Eles dizem: “Jesus, você não tem medo do que as pessoas pensam a seu respeito. Você respeita a todos da mesma maneira. Você ensina o caminho de Deus”. Daí os líderes fazem a Jesus a pergunta difícil. Eles estão tentando enlaçar Jesus. Eles querem que Jesus se envolva em problemas.</w:t>
      </w:r>
    </w:p>
    <w:p>
      <w:pPr/>
      <w:r>
        <w:rPr>
          <w:lang w:val="pt_PT" w:bidi="pt_PT"/>
        </w:rPr>
      </w:r>
      <w:r>
        <w:rPr>
          <w:lang w:val="pt_PT" w:bidi="pt_PT"/>
        </w:rPr>
        <w:t>Os líderes fazem duas perguntas. Em cada pergunta, eles dão a Jesus duas respostas possíveis, para que ele diga qual resposta é a correta. A primeira pergunta é: “É correto pagar impostos a César, o rei? Ou não?”. A segunda pergunta é: “Deveríamos pagar os impostos? Ou não devemos?”.</w:t>
      </w:r>
    </w:p>
    <w:p>
      <w:pPr/>
      <w:r>
        <w:rPr>
          <w:lang w:val="pt_PT" w:bidi="pt_PT"/>
        </w:rPr>
      </w:r>
      <w:r>
        <w:rPr>
          <w:lang w:val="pt_PT" w:bidi="pt_PT"/>
        </w:rPr>
        <w:t>Jesus sabia que os líderes estavam tentando enganá-lo. Ele diz: “Traga-me um denário, ou moeda romana”. Os líderes trazem uma moeda. Jesus olha para ela e pergunta: “De quem é o rosto estampado na moeda? O que diz a inscrição na moeda?”. Os líderes respondem corretamente que o rosto de César, o rei, está na moeda.</w:t>
      </w:r>
    </w:p>
    <w:p>
      <w:pPr/>
      <w:r>
        <w:rPr>
          <w:lang w:val="pt_PT" w:bidi="pt_PT"/>
        </w:rPr>
      </w:r>
      <w:r>
        <w:rPr>
          <w:lang w:val="pt_PT" w:bidi="pt_PT"/>
        </w:rPr>
        <w:t>Jesus responde: “Dai a César o que ele tem o direito de ter. Dai a Deus o que Deus tem o direito de ter”. Esta é uma declaração importante.</w:t>
      </w:r>
    </w:p>
    <w:p>
      <w:pPr/>
      <w:r>
        <w:rPr>
          <w:lang w:val="pt_PT" w:bidi="pt_PT"/>
        </w:rPr>
      </w:r>
      <w:r>
        <w:rPr>
          <w:lang w:val="pt_PT" w:bidi="pt_PT"/>
        </w:rPr>
        <w:t>Pare aqui e, como um grupo, discuta: fale novamente sobre como você mostrará que essa é uma declaração importante em sua tradução. Pause este áudio aqui.</w:t>
      </w:r>
    </w:p>
    <w:p>
      <w:pPr/>
      <w:r>
        <w:rPr>
          <w:lang w:val="pt_PT" w:bidi="pt_PT"/>
        </w:rPr>
      </w:r>
      <w:r>
        <w:rPr>
          <w:lang w:val="pt_PT" w:bidi="pt_PT"/>
        </w:rPr>
        <w:t>Os líderes ficam surpresos e impressionados com a resposta de Jesus. Eles não conseguiram enganá-lo para se envolver em problemas.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12.13–17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estão implícitos, porque têm estado com ele. Eles devem ter ouvido a conversa, mas não tomaram ação nesta história.</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Os apoiadores de Herodes</w:t>
      </w:r>
    </w:p>
    <w:p>
      <w:pPr>
        <w:pStyle w:val="ListBullet"/>
        <w:spacing w:line="240" w:lineRule="auto"/>
        <w:ind w:left="720"/>
      </w:pPr>
      <w:r>
        <w:rPr>
          <w:lang w:val="pt_PT" w:bidi="pt_PT"/>
        </w:rPr>
      </w:r>
      <w:r>
        <w:rPr>
          <w:lang w:val="pt_PT" w:bidi="pt_PT"/>
        </w:rPr>
        <w:t>Outras pessoas no pátio do templo. Eles também podem ter ouvido a conversa, mas não tomaram ação nesta história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pode estar ensinando as pessoas no pátio do templo. Seus discípulos também estão lá. Um grupo de líderes vem até Jesus. Eles dizem coisas elogiosas a Jesus, mas depois fazem uma pergunta. Eles querem que ele se envolva em problemas. Eles fazem a pergunta de duas maneiras: “É correto, ou lícito, que paguemos um imposto a César? Ou não deveríamos? É correto pagá-lo? Ou não é?</w:t>
      </w:r>
    </w:p>
    <w:p>
      <w:pPr/>
      <w:r>
        <w:rPr>
          <w:lang w:val="pt_PT" w:bidi="pt_PT"/>
        </w:rPr>
      </w:r>
      <w:r>
        <w:rPr>
          <w:lang w:val="pt_PT" w:bidi="pt_PT"/>
        </w:rPr>
        <w:t>Pause o drama. Pergunte a Jesus: “O que você está sentindo ou pensando?”. Você pode ouvir coisas como: “Triste por eles continuarem tentando me enganar”, “Triste por eles não me entenderem”, “Frustrado por eles interromperem meu ensinamento”. Pergunte aos líderes religiosos: “O que vocês estão sentindo ou pensando?”. Você pode ouvir coisas como: “Esperando que finalmente o enganemos”, ou “Frustrado que tantas pessoas o escutem”. Continue o drama.</w:t>
      </w:r>
    </w:p>
    <w:p>
      <w:pPr/>
      <w:r>
        <w:rPr>
          <w:lang w:val="pt_PT" w:bidi="pt_PT"/>
        </w:rPr>
      </w:r>
      <w:r>
        <w:rPr>
          <w:lang w:val="pt_PT" w:bidi="pt_PT"/>
        </w:rPr>
        <w:t>Jesus pergunta: “Por que vocês estão tentando me enganar, ou por que estão tentando me culpar?”. Então ele diz: “Traga-me uma moeda romana”. Os líderes trazem uma moeda para ele. Jesus pergunta: “De quem está a imagem ou imagem na moeda? O que está escrito na moeda?”. Eles respondem: “A imagem e o nome de César estão na moeda”. Jesus responde: “Dai a César o que ele tem o direito de ter. Dai a Deus o que Deus tem o direito de ter”. Os líderes ficam maravilhados.</w:t>
      </w:r>
    </w:p>
    <w:p>
      <w:pPr/>
      <w:r>
        <w:rPr>
          <w:lang w:val="pt_PT" w:bidi="pt_PT"/>
        </w:rPr>
      </w:r>
      <w:r>
        <w:rPr>
          <w:lang w:val="pt_PT" w:bidi="pt_PT"/>
        </w:rPr>
        <w:t>Pause o drama. Pergunte a Jesus: “O que você está sentindo ou pensando?”. Você pode ouvir coisas como: “Quero glorificar a Deus, meu pai” ou “É importante seguir as leis da terra em que vivo”. Pergunte aos líderes: “O que vocês estão sentindo ou pensando?”. Você pode ouvir coisas como: “Como ele aprendeu a responder tão bem às perguntas?”. ou “Oh não! Parece que nunca conseguimos culpá-lo”, ou “Tenho ciúmes de sua capacidade de ensinar”.</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12.13–17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Alguém enviou </w:t>
      </w:r>
      <w:r>
        <w:rPr>
          <w:b/>
          <w:lang w:val="pt_PT" w:bidi="pt_PT"/>
        </w:rPr>
        <w:t>fariseus</w:t>
      </w:r>
      <w:r>
        <w:rPr>
          <w:lang w:val="pt_PT" w:bidi="pt_PT"/>
        </w:rPr>
        <w:t xml:space="preserve"> e </w:t>
      </w:r>
      <w:r>
        <w:rPr>
          <w:b/>
          <w:lang w:val="pt_PT" w:bidi="pt_PT"/>
        </w:rPr>
        <w:t>apoiadores de Herodes</w:t>
      </w:r>
      <w:r>
        <w:rPr>
          <w:lang w:val="pt_PT" w:bidi="pt_PT"/>
        </w:rPr>
        <w:t xml:space="preserve">, chamados </w:t>
      </w:r>
      <w:r>
        <w:rPr>
          <w:b/>
          <w:lang w:val="pt_PT" w:bidi="pt_PT"/>
        </w:rPr>
        <w:t>herodianos</w:t>
      </w:r>
      <w:r>
        <w:rPr>
          <w:lang w:val="pt_PT" w:bidi="pt_PT"/>
        </w:rPr>
        <w:t xml:space="preserve">, a Jesus. Não sabemos quem os enviou, mas se você precisar dizer quem foi, pode dizer que alguns líderes enviaram os fariseus e apoiadores de Herodes. Use a mesma palavra para fariseu que você tem usado em passagens anteriores. Para mais informações sobre </w:t>
      </w:r>
      <w:r>
        <w:rPr>
          <w:b/>
          <w:lang w:val="pt_PT" w:bidi="pt_PT"/>
        </w:rPr>
        <w:t>fariseus</w:t>
      </w:r>
      <w:r>
        <w:rPr>
          <w:lang w:val="pt_PT" w:bidi="pt_PT"/>
        </w:rPr>
        <w:t>, consulte o Glossário Mestre.</w:t>
      </w:r>
    </w:p>
    <w:p>
      <w:pPr/>
      <w:r>
        <w:rPr>
          <w:lang w:val="pt_PT" w:bidi="pt_PT"/>
        </w:rPr>
      </w:r>
      <w:r>
        <w:rPr>
          <w:lang w:val="pt_PT" w:bidi="pt_PT"/>
        </w:rPr>
        <w:t xml:space="preserve">Os apoiadores de Herodes, chamados </w:t>
      </w:r>
      <w:r>
        <w:rPr>
          <w:b/>
          <w:lang w:val="pt_PT" w:bidi="pt_PT"/>
        </w:rPr>
        <w:t>herodianos</w:t>
      </w:r>
      <w:r>
        <w:rPr>
          <w:lang w:val="pt_PT" w:bidi="pt_PT"/>
        </w:rPr>
        <w:t xml:space="preserve">, eram amigos políticos de Herodes e queriam mantê-lo no poder. Para mais informações sobre </w:t>
      </w:r>
      <w:r>
        <w:rPr>
          <w:b/>
          <w:lang w:val="pt_PT" w:bidi="pt_PT"/>
        </w:rPr>
        <w:t>herodianos</w:t>
      </w:r>
      <w:r>
        <w:rPr>
          <w:lang w:val="pt_PT" w:bidi="pt_PT"/>
        </w:rPr>
        <w:t>, consulte o Glossário Mestre.</w:t>
      </w:r>
    </w:p>
    <w:p>
      <w:pPr/>
      <w:r>
        <w:rPr>
          <w:lang w:val="pt_PT" w:bidi="pt_PT"/>
        </w:rPr>
      </w:r>
      <w:r>
        <w:rPr>
          <w:lang w:val="pt_PT" w:bidi="pt_PT"/>
        </w:rPr>
        <w:t xml:space="preserve">Esses fariseus e apoiadores de Herodes vieram a Jesus para </w:t>
      </w:r>
      <w:r>
        <w:rPr>
          <w:b/>
          <w:lang w:val="pt_PT" w:bidi="pt_PT"/>
        </w:rPr>
        <w:t>pegá-lo em uma armadilha</w:t>
      </w:r>
      <w:r>
        <w:rPr>
          <w:lang w:val="pt_PT" w:bidi="pt_PT"/>
        </w:rPr>
        <w:t xml:space="preserve"> ou </w:t>
      </w:r>
      <w:r>
        <w:rPr>
          <w:b/>
          <w:lang w:val="pt_PT" w:bidi="pt_PT"/>
        </w:rPr>
        <w:t>apanhá-lo em suas palavras</w:t>
      </w:r>
      <w:r>
        <w:rPr>
          <w:lang w:val="pt_PT" w:bidi="pt_PT"/>
        </w:rPr>
        <w:t>. Ou seja, eles querem colocá-lo em problemas devido a algo que ele disser. As maneiras de traduzir essa ideia podem incluir: “Fazer com que ele caísse devido a suas palavras”.</w:t>
      </w:r>
    </w:p>
    <w:p>
      <w:pPr/>
      <w:r>
        <w:rPr>
          <w:lang w:val="pt_PT" w:bidi="pt_PT"/>
        </w:rPr>
      </w:r>
      <w:r>
        <w:rPr>
          <w:lang w:val="pt_PT" w:bidi="pt_PT"/>
        </w:rPr>
        <w:t xml:space="preserve">Os líderes chamam a Jesus de </w:t>
      </w:r>
      <w:r>
        <w:rPr>
          <w:b/>
          <w:lang w:val="pt_PT" w:bidi="pt_PT"/>
        </w:rPr>
        <w:t>mestre</w:t>
      </w:r>
      <w:r>
        <w:rPr>
          <w:lang w:val="pt_PT" w:bidi="pt_PT"/>
        </w:rPr>
        <w:t xml:space="preserve">. Use a mesma palavra para mestre que você tem usado em passagens anteriores. Para mais informações sobre </w:t>
      </w:r>
      <w:r>
        <w:rPr>
          <w:b/>
          <w:lang w:val="pt_PT" w:bidi="pt_PT"/>
        </w:rPr>
        <w:t>mestre</w:t>
      </w:r>
      <w:r>
        <w:rPr>
          <w:lang w:val="pt_PT" w:bidi="pt_PT"/>
        </w:rPr>
        <w:t>, consulte o Glossário Mestre.</w:t>
      </w:r>
    </w:p>
    <w:p>
      <w:pPr/>
      <w:r>
        <w:rPr>
          <w:lang w:val="pt_PT" w:bidi="pt_PT"/>
        </w:rPr>
      </w:r>
      <w:r>
        <w:rPr>
          <w:lang w:val="pt_PT" w:bidi="pt_PT"/>
        </w:rPr>
        <w:t>Os líderes tentam dizer coisas elogiosas sobre Jesus para enganá-lo. Eles dizem: “Você ensina o caminho de Deus com sinceridade”. Eles estão tentando dizer: “Você ensina a verdade sobre como seguir a Deus”.</w:t>
      </w:r>
    </w:p>
    <w:p>
      <w:pPr/>
      <w:r>
        <w:rPr>
          <w:lang w:val="pt_PT" w:bidi="pt_PT"/>
        </w:rPr>
      </w:r>
      <w:r>
        <w:rPr>
          <w:lang w:val="pt_PT" w:bidi="pt_PT"/>
        </w:rPr>
        <w:t xml:space="preserve">Os líderes perguntam a Jesus: “É correto pagar impostos a </w:t>
      </w:r>
      <w:r>
        <w:rPr>
          <w:b/>
          <w:lang w:val="pt_PT" w:bidi="pt_PT"/>
        </w:rPr>
        <w:t>César</w:t>
      </w:r>
      <w:r>
        <w:rPr>
          <w:lang w:val="pt_PT" w:bidi="pt_PT"/>
        </w:rPr>
        <w:t xml:space="preserve"> ou não?”. Esse é o nome do rei ou imperador romano, o César.</w:t>
      </w:r>
    </w:p>
    <w:p>
      <w:pPr/>
      <w:r>
        <w:rPr>
          <w:lang w:val="pt_PT" w:bidi="pt_PT"/>
        </w:rPr>
      </w:r>
      <w:r>
        <w:rPr>
          <w:lang w:val="pt_PT" w:bidi="pt_PT"/>
        </w:rPr>
        <w:t xml:space="preserve">Pare aqui e, como um grupo, discuta qual palavra ou frase você usará para </w:t>
      </w:r>
      <w:r>
        <w:rPr>
          <w:b/>
          <w:lang w:val="pt_PT" w:bidi="pt_PT"/>
        </w:rPr>
        <w:t>César</w:t>
      </w:r>
      <w:r>
        <w:rPr>
          <w:lang w:val="pt_PT" w:bidi="pt_PT"/>
        </w:rPr>
        <w:t xml:space="preserve">. Procure </w:t>
      </w:r>
      <w:r>
        <w:rPr>
          <w:b/>
          <w:lang w:val="pt_PT" w:bidi="pt_PT"/>
        </w:rPr>
        <w:t>César</w:t>
      </w:r>
      <w:r>
        <w:rPr>
          <w:lang w:val="pt_PT" w:bidi="pt_PT"/>
        </w:rPr>
        <w:t xml:space="preserve"> no Glossário Mestre para mais informações. Pause este áudio aqui.</w:t>
      </w:r>
    </w:p>
    <w:p>
      <w:pPr/>
      <w:r>
        <w:rPr>
          <w:lang w:val="pt_PT" w:bidi="pt_PT"/>
        </w:rPr>
      </w:r>
      <w:r>
        <w:rPr>
          <w:lang w:val="pt_PT" w:bidi="pt_PT"/>
        </w:rPr>
        <w:t xml:space="preserve">Jesus sabia que aqueles homens não eram sinceros. Ele percebeu sua hipocrisia. </w:t>
      </w:r>
      <w:r>
        <w:rPr>
          <w:b/>
          <w:lang w:val="pt_PT" w:bidi="pt_PT"/>
        </w:rPr>
        <w:t>Hipocrisia</w:t>
      </w:r>
      <w:r>
        <w:rPr>
          <w:lang w:val="pt_PT" w:bidi="pt_PT"/>
        </w:rPr>
        <w:t xml:space="preserve"> é quando alguém não acredita naquilo que diz acreditar. Um hipócrita significa alguém que parece bom por fora, mas por dentro não ama verdadeiramente a Deus. Os hipócritas querem que outras pessoas os vejam fazendo boas obras para que as pessoas possam louvá-los.</w:t>
      </w:r>
    </w:p>
    <w:p>
      <w:pPr/>
      <w:r>
        <w:rPr>
          <w:lang w:val="pt_PT" w:bidi="pt_PT"/>
        </w:rPr>
      </w:r>
      <w:r>
        <w:rPr>
          <w:lang w:val="pt_PT" w:bidi="pt_PT"/>
        </w:rPr>
        <w:t xml:space="preserve">Pare aqui e, como um grupo, discuta qual palavra ou frase você usará para </w:t>
      </w:r>
      <w:r>
        <w:rPr>
          <w:b/>
          <w:lang w:val="pt_PT" w:bidi="pt_PT"/>
        </w:rPr>
        <w:t>hipocrisia</w:t>
      </w:r>
      <w:r>
        <w:rPr>
          <w:lang w:val="pt_PT" w:bidi="pt_PT"/>
        </w:rPr>
        <w:t xml:space="preserve">. Procure </w:t>
      </w:r>
      <w:r>
        <w:rPr>
          <w:b/>
          <w:lang w:val="pt_PT" w:bidi="pt_PT"/>
        </w:rPr>
        <w:t>hipocrisia</w:t>
      </w:r>
      <w:r>
        <w:rPr>
          <w:lang w:val="pt_PT" w:bidi="pt_PT"/>
        </w:rPr>
        <w:t xml:space="preserve"> no Glossário Mestre para mais informações. Pause este áudio aqui.</w:t>
      </w:r>
    </w:p>
    <w:p>
      <w:pPr/>
      <w:r>
        <w:rPr>
          <w:lang w:val="pt_PT" w:bidi="pt_PT"/>
        </w:rPr>
      </w:r>
      <w:r>
        <w:rPr>
          <w:lang w:val="pt_PT" w:bidi="pt_PT"/>
        </w:rPr>
        <w:t xml:space="preserve">Jesus pediu aos homens que trouxessem um denário, que é uma moeda romana feita de prata. Um </w:t>
      </w:r>
      <w:r>
        <w:rPr>
          <w:b/>
          <w:lang w:val="pt_PT" w:bidi="pt_PT"/>
        </w:rPr>
        <w:t>denário</w:t>
      </w:r>
      <w:r>
        <w:rPr>
          <w:lang w:val="pt_PT" w:bidi="pt_PT"/>
        </w:rPr>
        <w:t xml:space="preserve"> era, em geral, o pagamento por um dia de trabalho duro. Tinha uma imagem da cabeça do César, ou rei romano, estampada ou cunhada na moeda. Também havia uma escrita, ou inscrição, na moeda que dizia o nome do imperador e geralmente incluía algo como “filho do divino”. Esta moeda fazia parecer que o rei romano era um deus.</w:t>
      </w:r>
    </w:p>
    <w:p>
      <w:pPr/>
      <w:r>
        <w:rPr>
          <w:lang w:val="pt_PT" w:bidi="pt_PT"/>
        </w:rPr>
      </w:r>
      <w:r>
        <w:rPr>
          <w:lang w:val="pt_PT" w:bidi="pt_PT"/>
        </w:rPr>
        <w:t xml:space="preserve">Pare aqui e em grupo olhe para a foto de um denário. Discuta qual palavra ou frase você usará para </w:t>
      </w:r>
      <w:r>
        <w:rPr>
          <w:b/>
          <w:lang w:val="pt_PT" w:bidi="pt_PT"/>
        </w:rPr>
        <w:t>denário</w:t>
      </w:r>
      <w:r>
        <w:rPr>
          <w:lang w:val="pt_PT" w:bidi="pt_PT"/>
        </w:rPr>
        <w:t xml:space="preserve">. Procure </w:t>
      </w:r>
      <w:r>
        <w:rPr>
          <w:b/>
          <w:lang w:val="pt_PT" w:bidi="pt_PT"/>
        </w:rPr>
        <w:t>denário</w:t>
      </w:r>
      <w:r>
        <w:rPr>
          <w:lang w:val="pt_PT" w:bidi="pt_PT"/>
        </w:rPr>
        <w:t xml:space="preserve"> no Glossário Mestre para mais informações. Pause este áudio aqui.</w:t>
      </w:r>
    </w:p>
    <w:p>
      <w:pPr/>
      <w:r>
        <w:rPr>
          <w:lang w:val="pt_PT" w:bidi="pt_PT"/>
        </w:rPr>
      </w:r>
      <w:r>
        <w:rPr>
          <w:lang w:val="pt_PT" w:bidi="pt_PT"/>
        </w:rPr>
        <w:t xml:space="preserve">Jesus respondeu muito bem aos homens. Eles ficaram </w:t>
      </w:r>
      <w:r>
        <w:rPr>
          <w:b/>
          <w:lang w:val="pt_PT" w:bidi="pt_PT"/>
        </w:rPr>
        <w:t>maravilhados</w:t>
      </w:r>
      <w:r>
        <w:rPr>
          <w:lang w:val="pt_PT" w:bidi="pt_PT"/>
        </w:rPr>
        <w:t>, o que significa que ficaram surpresos ou espantados com a resposta inteligente.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12:18–27</w:t>
      </w:r>
      <w:r>
        <w:rPr>
          <w:lang w:val="pt_PT" w:bidi="pt_PT"/>
        </w:rPr>
      </w:r>
    </w:p>
    <w:p>
      <w:pPr>
        <w:pStyle w:val="Heading3"/>
      </w:pPr>
      <w:r>
        <w:rPr>
          <w:lang w:val="pt_PT" w:bidi="pt_PT"/>
        </w:rPr>
        <w:t>Ouvir e Sentir</w:t>
      </w:r>
    </w:p>
    <w:p>
      <w:pPr/>
      <w:r>
        <w:rPr>
          <w:lang w:val="pt_PT" w:bidi="pt_PT"/>
        </w:rPr>
      </w:r>
      <w:r>
        <w:rPr>
          <w:lang w:val="pt_PT" w:bidi="pt_PT"/>
        </w:rPr>
        <w:t>Nesta etapa, ouçam Marcos 12.18–27 e guardem em seus corações.</w:t>
      </w:r>
    </w:p>
    <w:p>
      <w:pPr/>
      <w:r>
        <w:rPr>
          <w:lang w:val="pt_PT" w:bidi="pt_PT"/>
        </w:rPr>
      </w:r>
      <w:r>
        <w:rPr>
          <w:lang w:val="pt_PT" w:bidi="pt_PT"/>
        </w:rPr>
        <w:t>Ouça uma versão em áudio de Marcos 12.18–27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12.18–27 na tradução mais fácil de entender.</w:t>
      </w:r>
    </w:p>
    <w:p>
      <w:pPr/>
      <w:r>
        <w:rPr>
          <w:lang w:val="pt_PT" w:bidi="pt_PT"/>
        </w:rPr>
      </w:r>
      <w:r>
        <w:rPr>
          <w:lang w:val="pt_PT" w:bidi="pt_PT"/>
        </w:rPr>
        <w:t>Algum tempo após os fariseus e apoiadores de Herodes terem vindo a Jesus, um grupo de saduceus se aproximou dele. Jesus provavelmente ainda estava no pátio do templo. Isso pode ter sido mais tarde no mesmo dia que a passagem anterior. Os saduceus eram um grupo de líderes religiosos que acreditavam que as leis do Antigo Testamento, escritas por Moisés, eram as únicas leis necessárias. Eles não criam nas tradições orais que os fariseus haviam desenvolvido. Não acreditavam que Deus ressuscitaria todas as pessoas dos mortos algum dia. Em vez disso, acreditavam que quando as pessoas morriam elas permaneciam mortas.</w:t>
      </w:r>
    </w:p>
    <w:p>
      <w:pPr/>
      <w:r>
        <w:rPr>
          <w:lang w:val="pt_PT" w:bidi="pt_PT"/>
        </w:rPr>
      </w:r>
      <w:r>
        <w:rPr>
          <w:lang w:val="pt_PT" w:bidi="pt_PT"/>
        </w:rPr>
        <w:t>Os líderes religiosos interpretavam as Escrituras, ou os escritos sagrados judaicos, para o povo. Cada grupo de líderes religiosos tinha uma interpretação diferente das leis de Deus. Eles gostavam de discutir qual das interpretações era a correta. Cada um queria convencer aos demais de que sua interpretação era a correta. Era normal lembrarem partes específicas das Escrituras entre si. Nesta passagem, os saduceus deram um exemplo da lei de Moisés sobre casamento. Em Deuteronômio 25, Moisés escreveu que se um homem morrer sem ter tido um filho homem, o irmão mais novo do falecido deveria se casar com a viúva e ter filhos com ela. Os filhos seriam considerados filhos do primeiro irmão. Esses filhos ainda pertenceriam ao irmão que morreu. Os filhos herdariam a propriedade do primeiro irmão morto e teriam seu nome.</w:t>
      </w:r>
    </w:p>
    <w:p>
      <w:pPr/>
      <w:r>
        <w:rPr>
          <w:lang w:val="pt_PT" w:bidi="pt_PT"/>
        </w:rPr>
      </w:r>
      <w:r>
        <w:rPr>
          <w:lang w:val="pt_PT" w:bidi="pt_PT"/>
        </w:rPr>
        <w:t>Pare aqui e discuta com sua equipe de tradução: quando alguém morre em sua cultura, quem herda sua propriedade? Se o marido de uma mulher morre sem ter tido filhos, quem cuida dela? Na cultura de Jesus, apenas os filhos homens podiam herdar propriedades. Se o marido de uma mulher morresse e ela não tivesse filhos, o irmão de seu marido deveria se casar com ela. Como isso difere da sua cultura? Pause este áudio aqui.</w:t>
      </w:r>
    </w:p>
    <w:p>
      <w:pPr/>
      <w:r>
        <w:rPr>
          <w:lang w:val="pt_PT" w:bidi="pt_PT"/>
        </w:rPr>
      </w:r>
      <w:r>
        <w:rPr>
          <w:lang w:val="pt_PT" w:bidi="pt_PT"/>
        </w:rPr>
        <w:t>Os saduceus queriam provar que sua interpretação das Escrituras, que as pessoas não ressuscitam dos mortos, era a interpretação certa. Eles então dão um exemplo de situação possível para tentar provar isso. A história que eles contam não é uma história verdadeira, apenas uma possibilidade.</w:t>
      </w:r>
    </w:p>
    <w:p>
      <w:pPr/>
      <w:r>
        <w:rPr>
          <w:lang w:val="pt_PT" w:bidi="pt_PT"/>
        </w:rPr>
      </w:r>
      <w:r>
        <w:rPr>
          <w:lang w:val="pt_PT" w:bidi="pt_PT"/>
        </w:rPr>
        <w:t>Pare aqui e, como um grupo, discuta essa pergunta: como seus líderes religiosos usam histórias como exemplo para ensinar? Se assim for, dê um exemplo de uma história que eles poderiam contar. Pause este áudio aqui.</w:t>
      </w:r>
    </w:p>
    <w:p>
      <w:pPr/>
      <w:r>
        <w:rPr>
          <w:lang w:val="pt_PT" w:bidi="pt_PT"/>
        </w:rPr>
      </w:r>
      <w:r>
        <w:rPr>
          <w:lang w:val="pt_PT" w:bidi="pt_PT"/>
        </w:rPr>
        <w:t>No exemplo dos saduceus, há sete irmãos. Sete é um dos números favoritos dos judeus. Eles provavelmente usavam esse número para tornar a história mais interessante e para enfatizar seu ponto. Depois que o primeiro irmão morre, a viúva tem que se casar com cada um de seus irmãos mais novos. Quando todos eles morrem, ela já havia tido sete maridos. Então, a viúva morre. Os saduceus perguntam a Jesus de qual dos irmãos a mulher será esposa na ressurreição. Eles querem fazer parecer tolice alguém acreditar na ressurreição. Os saduceus pensavam que se Deus trouxesse todas as pessoas de volta à vida, era impossível que a mulher fosse casada com todos os sete maridos ao mesmo tempo. Eles estavam dando a entender que a lei de Deus, a qual dizia que um homem deveria se casar com a viúva de seu irmão, mostrava que Deus não faria com que as pessoas revivessem.</w:t>
      </w:r>
    </w:p>
    <w:p>
      <w:pPr/>
      <w:r>
        <w:rPr>
          <w:lang w:val="pt_PT" w:bidi="pt_PT"/>
        </w:rPr>
      </w:r>
      <w:r>
        <w:rPr>
          <w:lang w:val="pt_PT" w:bidi="pt_PT"/>
        </w:rPr>
        <w:t xml:space="preserve">Assim como na passagem anterior, Jesus então dá um ensinamento claro e direto, com autoridade, ou o direito de agir. Como de costume, Jesus responde com mais perguntas. Daí ele responde às suas próprias perguntas, com exemplos das próprias Escrituras. Jesus pergunta: “Não é por não entender as Escrituras e não conhecer o poder de Deus que vocês estão errados?” Isso significa: “Vocês não entendem as Escrituras e não sabem que Deus tem muito poder. É por isso que estão errados”. Então Jesus lhes explica como eles estão errados. Primeiro, ele afirma que haverá uma ressurreição dos mortos. Então ele explica que as pessoas não se casarão depois que ressuscitarem dos mortos. Em vez disso, sua vida será como a vida dos anjos. Os anjos são seres espirituais que servem como mensageiros de Deus e vivem no céu, ou no lugar onde Deus habita. O propósito e foco principais dos anjos é adorar a Deus e estar em comunhão com Ele. Os anjos não se casam. </w:t>
      </w:r>
    </w:p>
    <w:p>
      <w:pPr/>
      <w:r>
        <w:rPr>
          <w:lang w:val="pt_PT" w:bidi="pt_PT"/>
        </w:rPr>
      </w:r>
      <w:r>
        <w:rPr>
          <w:lang w:val="pt_PT" w:bidi="pt_PT"/>
        </w:rPr>
        <w:t>Então Jesus pergunta: “Vocês nunca leram sobre a ressurreição dos mortos nos escritos de Moisés e na história sobre Moisés na sarça ardente?” Jesus faz essa pergunta para repreender os saduceus, não porque queria que eles respondessem. Os saduceus conheciam muito bem os livros de Moisés. Jesus os lembra da história de Moisés no livro de Êxodo. Moisés está junto a um arbusto que está em chamas, mas não está se consumindo. Deus fala com Moisés do arbusto. Deus diz: “Eu sou o Deus de Abraão, o Deus de Isaque e o Deus de Jacó”. Abraão, seu filho Isaque e Jacó, filho de Isaque, eram os três primeiros antepassados do povo judeu. Deus prometeu a Abraão, Isaque e Jacó que nunca os deixaria, que sempre estaria com eles. Mas quando Deus fala com Moisés, Abraão, Isaque e Jacó já estão mortos! Isso significa que, se Deus continua sendo o Deus deles, Abraão, Isaque e Jacó ainda devem existir. Portanto, as pessoas que pensamos estarem mortas, na verdade, estão vivas! Jesus usa essa história das Escrituras que os saduceus mais respeitam para mostrar que eles devem estar errados.</w:t>
      </w:r>
    </w:p>
    <w:p>
      <w:pPr/>
      <w:r>
        <w:rPr>
          <w:lang w:val="pt_PT" w:bidi="pt_PT"/>
        </w:rPr>
      </w:r>
      <w:r>
        <w:rPr>
          <w:lang w:val="pt_PT" w:bidi="pt_PT"/>
        </w:rPr>
        <w:t>Pare aqui e, como um grupo, discuta essa pergunta: o que sua cultura geralmente acredita sobre as pessoas que ressuscitam dos mortos? Se as pessoas ressuscitarem dos mortos, quando isso acontecerá?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12.18–27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está com os seus discípulos no pátio do templo. Os saduceus vêm até Jesus. Eles lembram Jesus da lei de Moisés sobre casamento.</w:t>
      </w:r>
    </w:p>
    <w:p>
      <w:pPr/>
      <w:r>
        <w:rPr>
          <w:lang w:val="pt_PT" w:bidi="pt_PT"/>
        </w:rPr>
      </w:r>
      <w:r>
        <w:rPr>
          <w:b/>
          <w:lang w:val="pt_PT" w:bidi="pt_PT"/>
        </w:rPr>
        <w:t>Na segunda cena:</w:t>
      </w:r>
      <w:r>
        <w:rPr>
          <w:lang w:val="pt_PT" w:bidi="pt_PT"/>
        </w:rPr>
        <w:t xml:space="preserve"> os saduceus contam uma história sobre um homem que morreu após se casar com sua esposa e não ter filhos. Os sete irmãos do homem também se casaram com a viúva, e cada um deles morreu sem ter tido filhos. Então a mulher morre. Os saduceus perguntam a Jesus com quem a mulher se casará na ressurreição, como uma maneira de zombar daqueles que acreditam na ressurreição dos mortos.</w:t>
      </w:r>
    </w:p>
    <w:p>
      <w:pPr/>
      <w:r>
        <w:rPr>
          <w:lang w:val="pt_PT" w:bidi="pt_PT"/>
        </w:rPr>
      </w:r>
      <w:r>
        <w:rPr>
          <w:b/>
          <w:lang w:val="pt_PT" w:bidi="pt_PT"/>
        </w:rPr>
        <w:t>Na terceira cena:</w:t>
      </w:r>
      <w:r>
        <w:rPr>
          <w:lang w:val="pt_PT" w:bidi="pt_PT"/>
        </w:rPr>
        <w:t xml:space="preserve"> Jesus repreende os saduceus usando uma pergunta sobre o que eles sabem sobre Deus. Então Jesus explica que não há casamento no céu. Jesus lembra aos saduceus do que Deus disse quando ele se apresentou a Moisés. Deus disse que ele é o Deus de Abraão, Isaque e Jacó. Jesus diz que Deus é o Deus dos vivos, não dos mortos.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saduceus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homem</w:t>
      </w:r>
    </w:p>
    <w:p>
      <w:pPr>
        <w:pStyle w:val="ListBullet"/>
        <w:spacing w:line="240" w:lineRule="auto"/>
        <w:ind w:left="720"/>
      </w:pPr>
      <w:r>
        <w:rPr>
          <w:lang w:val="pt_PT" w:bidi="pt_PT"/>
        </w:rPr>
      </w:r>
      <w:r>
        <w:rPr>
          <w:lang w:val="pt_PT" w:bidi="pt_PT"/>
        </w:rPr>
        <w:t>Irmão de um homem</w:t>
      </w:r>
    </w:p>
    <w:p>
      <w:pPr>
        <w:pStyle w:val="ListBullet"/>
        <w:spacing w:line="240" w:lineRule="auto"/>
        <w:ind w:left="720"/>
      </w:pPr>
      <w:r>
        <w:rPr>
          <w:lang w:val="pt_PT" w:bidi="pt_PT"/>
        </w:rPr>
      </w:r>
      <w:r>
        <w:rPr>
          <w:lang w:val="pt_PT" w:bidi="pt_PT"/>
        </w:rPr>
        <w:t>A esposa do homem</w:t>
      </w:r>
    </w:p>
    <w:p>
      <w:pPr>
        <w:pStyle w:val="ListBullet"/>
        <w:spacing w:line="240" w:lineRule="auto"/>
        <w:ind w:left="720"/>
      </w:pPr>
      <w:r>
        <w:rPr>
          <w:lang w:val="pt_PT" w:bidi="pt_PT"/>
        </w:rPr>
      </w:r>
      <w:r>
        <w:rPr>
          <w:lang w:val="pt_PT" w:bidi="pt_PT"/>
        </w:rPr>
        <w:t>Os sete irmãos do homem</w:t>
      </w:r>
    </w:p>
    <w:p>
      <w:pPr>
        <w:pStyle w:val="ListBullet"/>
        <w:spacing w:line="240" w:lineRule="auto"/>
        <w:ind w:left="720"/>
      </w:pPr>
      <w:r>
        <w:rPr>
          <w:lang w:val="pt_PT" w:bidi="pt_PT"/>
        </w:rPr>
      </w:r>
      <w:r>
        <w:rPr>
          <w:lang w:val="pt_PT" w:bidi="pt_PT"/>
        </w:rPr>
        <w:t>Os anjos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Abraão, Isaque e Jacó</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Como um grupo, preste atenção a estas partes do cenário da passagem:</w:t>
      </w:r>
    </w:p>
    <w:p>
      <w:pPr/>
      <w:r>
        <w:rPr>
          <w:lang w:val="pt_PT" w:bidi="pt_PT"/>
        </w:rPr>
      </w:r>
      <w:r>
        <w:rPr>
          <w:lang w:val="pt_PT" w:bidi="pt_PT"/>
        </w:rPr>
        <w:t xml:space="preserve">É importante lembrar que essa história acontece em algum momento depois que os fariseus e apoiadores de Herodes vêm até Jesus, possivelmente no mesmo dia. A história provavelmente acontece no pátio do Templo. Alguns saduceus vieram até Jesus. </w:t>
      </w:r>
    </w:p>
    <w:p>
      <w:pPr/>
      <w:r>
        <w:rPr>
          <w:lang w:val="pt_PT" w:bidi="pt_PT"/>
        </w:rPr>
      </w:r>
      <w:r>
        <w:rPr>
          <w:lang w:val="pt_PT" w:bidi="pt_PT"/>
        </w:rPr>
        <w:t>Pare aqui e discuta essa pergunta em grupo: na própria passagem, ouvimos que os saduceus não acreditavam na ressurreição dos mortos. Como seu idioma mostra que você está fornecendo informações de fundo em uma tradução? Pause este áudio aqui.</w:t>
      </w:r>
    </w:p>
    <w:p>
      <w:pPr/>
      <w:r>
        <w:rPr>
          <w:lang w:val="pt_PT" w:bidi="pt_PT"/>
        </w:rPr>
      </w:r>
      <w:r>
        <w:rPr>
          <w:lang w:val="pt_PT" w:bidi="pt_PT"/>
        </w:rPr>
        <w:t>É importante lembrar que três pequenas histórias são contadas nessa conversa: a história da mulher com sete maridos, a descrição de pessoas e anjos no céu, e a história de Deus falando com Moisés através da sarça.</w:t>
      </w:r>
    </w:p>
    <w:p>
      <w:pPr/>
      <w:r>
        <w:rPr>
          <w:lang w:val="pt_PT" w:bidi="pt_PT"/>
        </w:rPr>
      </w:r>
      <w:r>
        <w:rPr>
          <w:lang w:val="pt_PT" w:bidi="pt_PT"/>
        </w:rPr>
        <w:t>É importante prestar atenção à primeira pequena história. Os saduceus estão descrevendo a lei de Moisés sobre o casamento. Então os saduceus introduzem uma história inventada usando uma palavra como “certa vez” ou “suponhamos”. Preste cuidadosa atenção à maneira como vocês descrevem o irmão mais velho e seus outros irmãos. Cada um dos sete irmãos se casa com a mulher, mas nenhum deles tem filhos.</w:t>
      </w:r>
    </w:p>
    <w:p>
      <w:pPr/>
      <w:r>
        <w:rPr>
          <w:lang w:val="pt_PT" w:bidi="pt_PT"/>
        </w:rPr>
      </w:r>
      <w:r>
        <w:rPr>
          <w:lang w:val="pt_PT" w:bidi="pt_PT"/>
        </w:rPr>
        <w:t>Pare aqui e discuta com seu grupo: como seu idioma fala sobre esse tipo de ação repetitiva? Você pode precisar especificar que a mulher se casou com um irmão após o outro, e nenhum dos irmãos teve filhos com a mulher. Pause este áudio aqui.</w:t>
      </w:r>
    </w:p>
    <w:p>
      <w:pPr/>
      <w:r>
        <w:rPr>
          <w:lang w:val="pt_PT" w:bidi="pt_PT"/>
        </w:rPr>
      </w:r>
      <w:r>
        <w:rPr>
          <w:lang w:val="pt_PT" w:bidi="pt_PT"/>
        </w:rPr>
        <w:t>É importante lembrar que Jesus responde com uma pergunta para repreender os saduceus. Ele pergunta: “Não estão vocês em erro porque não conhecem as Escrituras nem o poder de Deus?”. Jesus usa a pergunta para enfatizar que os saduceus não entendiam as Escrituras nem o poder de Deus.</w:t>
      </w:r>
    </w:p>
    <w:p>
      <w:pPr/>
      <w:r>
        <w:rPr>
          <w:lang w:val="pt_PT" w:bidi="pt_PT"/>
        </w:rPr>
      </w:r>
      <w:r>
        <w:rPr>
          <w:lang w:val="pt_PT" w:bidi="pt_PT"/>
        </w:rPr>
        <w:t>Na segunda pequena história, é importante lembrar que as pessoas serão como anjos, mas não serão anjos.</w:t>
      </w:r>
    </w:p>
    <w:p>
      <w:pPr/>
      <w:r>
        <w:rPr>
          <w:lang w:val="pt_PT" w:bidi="pt_PT"/>
        </w:rPr>
      </w:r>
      <w:r>
        <w:rPr>
          <w:lang w:val="pt_PT" w:bidi="pt_PT"/>
        </w:rPr>
        <w:t>Jesus usa outra pergunta que começa com uma palavra como “agora” ou “mas”. Essa palavra marca a segunda parte de sua resposta aos saduceus. Quando ele pergunta: “Agora, sobre a ressurreição dos mortos, vocês não leram no livro de Moisés...?". Jesus sabia que eles haviam lido o livro de Moisés. Ele usa a pergunta como uma repreensão, porque eles deveriam ter entendido que Deus ressuscita as pessoas dos mortos.</w:t>
      </w:r>
    </w:p>
    <w:p>
      <w:pPr/>
      <w:r>
        <w:rPr>
          <w:lang w:val="pt_PT" w:bidi="pt_PT"/>
        </w:rPr>
      </w:r>
      <w:r>
        <w:rPr>
          <w:lang w:val="pt_PT" w:bidi="pt_PT"/>
        </w:rPr>
        <w:t>Na terceira pequena história, é importante lembrar que Jesus está falando sobre uma história dos livros das leis que Moisés escreveu para o povo judeu. Quando Jesus fala sobre Abraão, Isaque e Jacó, ele está se referindo aos antepassados dos judeus, dos quais todos já haviam ouvido falar.</w:t>
      </w:r>
    </w:p>
    <w:p>
      <w:pPr/>
      <w:r>
        <w:rPr>
          <w:lang w:val="pt_PT" w:bidi="pt_PT"/>
        </w:rPr>
      </w:r>
      <w:r>
        <w:rPr>
          <w:lang w:val="pt_PT" w:bidi="pt_PT"/>
        </w:rPr>
        <w:t>Jesus termina esse ensino dizendo diretamente aos saduceus: “Vocês cometeram um erro sério”.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12.18–27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saduceus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Um homem</w:t>
      </w:r>
    </w:p>
    <w:p>
      <w:pPr>
        <w:pStyle w:val="ListBullet"/>
        <w:spacing w:line="240" w:lineRule="auto"/>
        <w:ind w:left="720"/>
      </w:pPr>
      <w:r>
        <w:rPr>
          <w:lang w:val="pt_PT" w:bidi="pt_PT"/>
        </w:rPr>
      </w:r>
      <w:r>
        <w:rPr>
          <w:lang w:val="pt_PT" w:bidi="pt_PT"/>
        </w:rPr>
        <w:t>Irmão de um homem</w:t>
      </w:r>
    </w:p>
    <w:p>
      <w:pPr>
        <w:pStyle w:val="ListBullet"/>
        <w:spacing w:line="240" w:lineRule="auto"/>
        <w:ind w:left="720"/>
      </w:pPr>
      <w:r>
        <w:rPr>
          <w:lang w:val="pt_PT" w:bidi="pt_PT"/>
        </w:rPr>
      </w:r>
      <w:r>
        <w:rPr>
          <w:lang w:val="pt_PT" w:bidi="pt_PT"/>
        </w:rPr>
        <w:t>A esposa do homem</w:t>
      </w:r>
    </w:p>
    <w:p>
      <w:pPr>
        <w:pStyle w:val="ListBullet"/>
        <w:spacing w:line="240" w:lineRule="auto"/>
        <w:ind w:left="720"/>
      </w:pPr>
      <w:r>
        <w:rPr>
          <w:lang w:val="pt_PT" w:bidi="pt_PT"/>
        </w:rPr>
      </w:r>
      <w:r>
        <w:rPr>
          <w:lang w:val="pt_PT" w:bidi="pt_PT"/>
        </w:rPr>
        <w:t>Os outros irmãos do homem</w:t>
      </w:r>
    </w:p>
    <w:p>
      <w:pPr>
        <w:pStyle w:val="ListBullet"/>
        <w:spacing w:line="240" w:lineRule="auto"/>
        <w:ind w:left="720"/>
      </w:pPr>
      <w:r>
        <w:rPr>
          <w:lang w:val="pt_PT" w:bidi="pt_PT"/>
        </w:rPr>
      </w:r>
      <w:r>
        <w:rPr>
          <w:lang w:val="pt_PT" w:bidi="pt_PT"/>
        </w:rPr>
        <w:t>Os anjos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Abraão, Isaque e Jacó</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ensinando as pessoas no pátio do Templo. Seus discípulos também estão lá. Um grupo de saduceus vem até Jesus. Eles querem convencer Jesus de que o que eles acreditam sobre a ressurreição dos mortos está certo. Eles contam a Jesus uma história.</w:t>
      </w:r>
    </w:p>
    <w:p>
      <w:pPr/>
      <w:r>
        <w:rPr>
          <w:lang w:val="pt_PT" w:bidi="pt_PT"/>
        </w:rPr>
      </w:r>
      <w:r>
        <w:rPr>
          <w:lang w:val="pt_PT" w:bidi="pt_PT"/>
        </w:rPr>
        <w:t>Encene a história enquanto os saduceus a contam a Jesus. Um homem que se casa com uma mulher. Eles não têm filhos. O homem morre. Seu próximo irmão mais novo se casa com a mulher. Eles não têm filhos. Esse homem morre. Isso acontece com todos os sete irmãos, então a mulher morre. Encene os saduceus perguntando a Jesus: “Na ressurreição, a mulher será esposa de quem? Ela foi casada com todos os sete irmãos”.</w:t>
      </w:r>
    </w:p>
    <w:p>
      <w:pPr/>
      <w:r>
        <w:rPr>
          <w:lang w:val="pt_PT" w:bidi="pt_PT"/>
        </w:rPr>
      </w:r>
      <w:r>
        <w:rPr>
          <w:lang w:val="pt_PT" w:bidi="pt_PT"/>
        </w:rPr>
        <w:t>Pare o drama. Pergunte à pessoa que interpreta Jesus: “O que você está sentindo ou pensando?”. A pessoa pode responder coisas como: “Estou triste por eles não entenderem as Escrituras”, ou “Zangado. Os saduceus estão mais preocupados em estar certos do que interpretar com precisão as Escrituras para as pessoas”, ou “Farei com que eles entendam que a ressurreição dos mortos é real, citando a lei de Moisés”. Pergunte à pessoa que interpreta os saduceus: “O que você está sentindo ou pensando?”. A pessoa pode responder coisas como: “Talvez finalmente convençamos Jesus de que estamos certos!”. ou “Orgulhoso de podermos provar que estamos certos!”. ou “Quero fazer Jesus parecer tolo na frente das pessoas”. Continue o drama.</w:t>
      </w:r>
    </w:p>
    <w:p>
      <w:pPr/>
      <w:r>
        <w:rPr>
          <w:lang w:val="pt_PT" w:bidi="pt_PT"/>
        </w:rPr>
      </w:r>
      <w:r>
        <w:rPr>
          <w:lang w:val="pt_PT" w:bidi="pt_PT"/>
        </w:rPr>
        <w:t>Encene a resposta de Jesus aos saduceus. Primeiro Jesus diz: “É por isso que estão errados: vocês não entendem as Escrituras e não entendem que Deus é poderoso. Quando eles ressuscitarem dos mortos, não se casarão. Eles serão como os anjos no céu”.</w:t>
      </w:r>
    </w:p>
    <w:p>
      <w:pPr/>
      <w:r>
        <w:rPr>
          <w:lang w:val="pt_PT" w:bidi="pt_PT"/>
        </w:rPr>
      </w:r>
      <w:r>
        <w:rPr>
          <w:lang w:val="pt_PT" w:bidi="pt_PT"/>
        </w:rPr>
        <w:t>Pare o drama. Pergunte à pessoa que interpreta os saduceus: “O que você está sentindo ou pensando?”. A pessoa pode responder coisas como: “Como isso é possível?”. ou “Não acredito em nada disso. Não acredito que eles ressuscitarão dos mortos, e definitivamente não acredito em anjos”, ou “Chocado. Não acredito que ele disse com tal autoridade que estamos errados”. Continue o drama.</w:t>
      </w:r>
    </w:p>
    <w:p>
      <w:pPr/>
      <w:r>
        <w:rPr>
          <w:lang w:val="pt_PT" w:bidi="pt_PT"/>
        </w:rPr>
      </w:r>
      <w:r>
        <w:rPr>
          <w:lang w:val="pt_PT" w:bidi="pt_PT"/>
        </w:rPr>
        <w:t>Encene a próxima resposta de Jesus. Jesus diz: “Agora vou explicar para vocês o assunto da ressurreição dos mortos. Vocês não leram os livros de Moisés? Você não conhece a passagem sobre Moisés na sarça ardente? Deus disse a Moisés: “Eu sou o Deus de Abraão, e o Deus de Isaque e o Deus de Jacó. Deus é o Deus dos vivos, não dos mortos. Vocês estão gravemente errados”.</w:t>
      </w:r>
    </w:p>
    <w:p>
      <w:pPr/>
      <w:r>
        <w:rPr>
          <w:lang w:val="pt_PT" w:bidi="pt_PT"/>
        </w:rPr>
      </w:r>
      <w:r>
        <w:rPr>
          <w:lang w:val="pt_PT" w:bidi="pt_PT"/>
        </w:rPr>
        <w:t>Pare o drama. Pergunte à pessoa que interpreta os saduceus: “O que você está sentindo ou pensando?”. A pessoa pode responder coisas como: “Estou surpreso. Li a lei de Moisés. Eu a conheço bem. Nunca pensei sobre isso dessa forma”, ou “Estou muito confuso. O que Jesus diz faz sentido. Mas não entendo!”. ou “Como Abraão, Isaque e Jacó podem ainda estar vivos? Mas Deus prometeu que sempre estaria com eles. Como pode estar com eles se estão mortos?”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12.18–27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Alguns </w:t>
      </w:r>
      <w:r>
        <w:rPr>
          <w:b/>
          <w:lang w:val="pt_PT" w:bidi="pt_PT"/>
        </w:rPr>
        <w:t>saduceus</w:t>
      </w:r>
      <w:r>
        <w:rPr>
          <w:lang w:val="pt_PT" w:bidi="pt_PT"/>
        </w:rPr>
        <w:t xml:space="preserve"> vieram até Jesus. Não sabemos muito sobre os saduceus. Os saduceus eram líderes religiosos que acreditavam que as leis de Moisés, no Antigo Testamento, eram as únicas leis necessárias. Eles não acreditavam nos ensinamentos orais posteriores dos fariseus. Portanto, não acreditavam na ressurreição dos mortos. Eles também não acreditavam em anjos ou espíritos. Eles geralmente apoiavam os poderes políticos em vigor, incluindo o rei Herodes, durante o tempo de Jesus.</w:t>
      </w:r>
    </w:p>
    <w:p>
      <w:pPr/>
      <w:r>
        <w:rPr>
          <w:lang w:val="pt_PT" w:bidi="pt_PT"/>
        </w:rPr>
      </w:r>
      <w:r>
        <w:rPr>
          <w:lang w:val="pt_PT" w:bidi="pt_PT"/>
        </w:rPr>
        <w:t xml:space="preserve">Pare aqui e discuta em grupo qual palavra ou frase você usará para </w:t>
      </w:r>
      <w:r>
        <w:rPr>
          <w:b/>
          <w:lang w:val="pt_PT" w:bidi="pt_PT"/>
        </w:rPr>
        <w:t>saduceu</w:t>
      </w:r>
      <w:r>
        <w:rPr>
          <w:lang w:val="pt_PT" w:bidi="pt_PT"/>
        </w:rPr>
        <w:t xml:space="preserve">. Procure </w:t>
      </w:r>
      <w:r>
        <w:rPr>
          <w:lang w:val="pt_PT" w:bidi="pt_PT"/>
        </w:rPr>
        <w:t>saduceu</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saduceus chamaram Jesus de "Mestre". </w:t>
      </w:r>
      <w:r>
        <w:rPr>
          <w:b/>
          <w:lang w:val="pt_PT" w:bidi="pt_PT"/>
        </w:rPr>
        <w:t>Mestre</w:t>
      </w:r>
      <w:r>
        <w:rPr>
          <w:lang w:val="pt_PT" w:bidi="pt_PT"/>
        </w:rPr>
        <w:t xml:space="preserve"> é um título educado que os judeus usavam para um homem que ensinava as coisas de Deus. Use o mesmo termo aqui que você usou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Os saduceus disseram que </w:t>
      </w:r>
      <w:r>
        <w:rPr>
          <w:b/>
          <w:lang w:val="pt_PT" w:bidi="pt_PT"/>
        </w:rPr>
        <w:t>Moisés</w:t>
      </w:r>
      <w:r>
        <w:rPr>
          <w:lang w:val="pt_PT" w:bidi="pt_PT"/>
        </w:rPr>
        <w:t xml:space="preserve"> lhes havia dado uma </w:t>
      </w:r>
      <w:r>
        <w:rPr>
          <w:b/>
          <w:lang w:val="pt_PT" w:bidi="pt_PT"/>
        </w:rPr>
        <w:t>lei</w:t>
      </w:r>
      <w:r>
        <w:rPr>
          <w:lang w:val="pt_PT" w:bidi="pt_PT"/>
        </w:rPr>
        <w:t xml:space="preserve">. Os cinco primeiros livros da Bíblia são muitas vezes chamados de lei de Moisés, porque ele os escreveu para o povo judeu. Essas são leis que Deus deu a Moisés para dar a seu povo muitos anos antes de Jesus. O povo judeu seguia essas leis. </w:t>
      </w:r>
    </w:p>
    <w:p>
      <w:pPr/>
      <w:r>
        <w:rPr>
          <w:lang w:val="pt_PT" w:bidi="pt_PT"/>
        </w:rPr>
      </w:r>
      <w:r>
        <w:rPr>
          <w:lang w:val="pt_PT" w:bidi="pt_PT"/>
        </w:rPr>
        <w:t xml:space="preserve">Pare aqui e discuta em grupo qual palavra ou frase vocês usarão para </w:t>
      </w:r>
      <w:r>
        <w:rPr>
          <w:b/>
          <w:lang w:val="pt_PT" w:bidi="pt_PT"/>
        </w:rPr>
        <w:t>a lei de Moisés</w:t>
      </w:r>
      <w:r>
        <w:rPr>
          <w:lang w:val="pt_PT" w:bidi="pt_PT"/>
        </w:rPr>
        <w:t xml:space="preserve">. Procure </w:t>
      </w:r>
      <w:r>
        <w:rPr>
          <w:lang w:val="pt_PT" w:bidi="pt_PT"/>
        </w:rPr>
        <w:t>lei de Moisés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saduceus perguntam a Jesus de qual dos irmãos a mulher será esposa na ressurreição. </w:t>
      </w:r>
      <w:r>
        <w:rPr>
          <w:b/>
          <w:lang w:val="pt_PT" w:bidi="pt_PT"/>
        </w:rPr>
        <w:t>Ressurreição</w:t>
      </w:r>
      <w:r>
        <w:rPr>
          <w:lang w:val="pt_PT" w:bidi="pt_PT"/>
        </w:rPr>
        <w:t xml:space="preserve"> significa que as pessoas voltarão dos mortos como elas mesmas novamente. Esta ressurreição se refere ao tempo em que Deus fará com que as pessoas que morreram vivam novamente.</w:t>
      </w:r>
    </w:p>
    <w:p>
      <w:pPr/>
      <w:r>
        <w:rPr>
          <w:lang w:val="pt_PT" w:bidi="pt_PT"/>
        </w:rPr>
      </w:r>
      <w:r>
        <w:rPr>
          <w:lang w:val="pt_PT" w:bidi="pt_PT"/>
        </w:rPr>
        <w:t xml:space="preserve">Pare aqui e discuta em grupo qual palavra ou frase você usará para </w:t>
      </w:r>
      <w:r>
        <w:rPr>
          <w:b/>
          <w:lang w:val="pt_PT" w:bidi="pt_PT"/>
        </w:rPr>
        <w:t>ressurreição</w:t>
      </w:r>
      <w:r>
        <w:rPr>
          <w:lang w:val="pt_PT" w:bidi="pt_PT"/>
        </w:rPr>
        <w:t xml:space="preserve">. Procure </w:t>
      </w:r>
      <w:r>
        <w:rPr>
          <w:lang w:val="pt_PT" w:bidi="pt_PT"/>
        </w:rPr>
        <w:t>ressurreição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Jesus diz aos saduceus que não entendem as Escrituras. Use o mesmo termo para </w:t>
      </w:r>
      <w:r>
        <w:rPr>
          <w:b/>
          <w:lang w:val="pt_PT" w:bidi="pt_PT"/>
        </w:rPr>
        <w:t>Escrituras</w:t>
      </w:r>
      <w:r>
        <w:rPr>
          <w:lang w:val="pt_PT" w:bidi="pt_PT"/>
        </w:rPr>
        <w:t xml:space="preserve"> que você usou em passagens anteriores. Para mais informações sobre </w:t>
      </w:r>
      <w:r>
        <w:rPr>
          <w:lang w:val="pt_PT" w:bidi="pt_PT"/>
        </w:rPr>
        <w:t>Escrituras</w:t>
      </w:r>
      <w:r>
        <w:rPr>
          <w:lang w:val="pt_PT" w:bidi="pt_PT"/>
        </w:rPr>
        <w:t>, consulte o Glossário Mestre.</w:t>
      </w:r>
    </w:p>
    <w:p>
      <w:pPr/>
      <w:r>
        <w:rPr>
          <w:lang w:val="pt_PT" w:bidi="pt_PT"/>
        </w:rPr>
      </w:r>
      <w:r>
        <w:rPr>
          <w:lang w:val="pt_PT" w:bidi="pt_PT"/>
        </w:rPr>
        <w:t xml:space="preserve">Jesus diz que as pessoas não se casarão ou serão dadas em casamento, o que significa que não se casarão entre si, após ressuscitarem dos mortos. Eles serão como os </w:t>
      </w:r>
      <w:r>
        <w:rPr>
          <w:b/>
          <w:lang w:val="pt_PT" w:bidi="pt_PT"/>
        </w:rPr>
        <w:t>anjos</w:t>
      </w:r>
      <w:r>
        <w:rPr>
          <w:lang w:val="pt_PT" w:bidi="pt_PT"/>
        </w:rPr>
        <w:t xml:space="preserve"> no </w:t>
      </w:r>
      <w:r>
        <w:rPr>
          <w:b/>
          <w:lang w:val="pt_PT" w:bidi="pt_PT"/>
        </w:rPr>
        <w:t>céu</w:t>
      </w:r>
      <w:r>
        <w:rPr>
          <w:lang w:val="pt_PT" w:bidi="pt_PT"/>
        </w:rPr>
        <w:t xml:space="preserve">”. Aqui, céu se refere ao lugar onde Deus vive. Use o mesmo termo para anjos e céu que você usou antes. Para mais informações sobre </w:t>
      </w:r>
      <w:r>
        <w:rPr>
          <w:lang w:val="pt_PT" w:bidi="pt_PT"/>
        </w:rPr>
        <w:t>anjos</w:t>
      </w:r>
      <w:r>
        <w:rPr>
          <w:lang w:val="pt_PT" w:bidi="pt_PT"/>
        </w:rPr>
        <w:t xml:space="preserve"> e </w:t>
      </w:r>
      <w:r>
        <w:rPr>
          <w:lang w:val="pt_PT" w:bidi="pt_PT"/>
        </w:rPr>
        <w:t>céu</w:t>
      </w:r>
      <w:r>
        <w:rPr>
          <w:lang w:val="pt_PT" w:bidi="pt_PT"/>
        </w:rPr>
        <w:t>, consulte o Glossário Mestre.</w:t>
      </w:r>
    </w:p>
    <w:p>
      <w:pPr/>
      <w:r>
        <w:rPr>
          <w:lang w:val="pt_PT" w:bidi="pt_PT"/>
        </w:rPr>
      </w:r>
      <w:r>
        <w:rPr>
          <w:lang w:val="pt_PT" w:bidi="pt_PT"/>
        </w:rPr>
        <w:t xml:space="preserve">Então Jesus diz aos saduceus: “Ele é o Deus dos vivos, não dos mortos”. Jesus quer dizer que “Deus é o Deus dessas pessoas que morreram: elas não estão mortas, estão vivas”.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12:28–34</w:t>
      </w:r>
      <w:r>
        <w:rPr>
          <w:lang w:val="pt_PT" w:bidi="pt_PT"/>
        </w:rPr>
      </w:r>
    </w:p>
    <w:p>
      <w:pPr>
        <w:pStyle w:val="Heading3"/>
      </w:pPr>
      <w:r>
        <w:rPr>
          <w:lang w:val="pt_PT" w:bidi="pt_PT"/>
        </w:rPr>
        <w:t>Ouvir e Sentir</w:t>
      </w:r>
    </w:p>
    <w:p>
      <w:pPr/>
      <w:r>
        <w:rPr>
          <w:lang w:val="pt_PT" w:bidi="pt_PT"/>
        </w:rPr>
      </w:r>
      <w:r>
        <w:rPr>
          <w:lang w:val="pt_PT" w:bidi="pt_PT"/>
        </w:rPr>
        <w:t>Nesta etapa, ouçam Marcos 12.28–34 e guardem em seus corações.</w:t>
      </w:r>
    </w:p>
    <w:p>
      <w:pPr/>
      <w:r>
        <w:rPr>
          <w:lang w:val="pt_PT" w:bidi="pt_PT"/>
        </w:rPr>
      </w:r>
      <w:r>
        <w:rPr>
          <w:lang w:val="pt_PT" w:bidi="pt_PT"/>
        </w:rPr>
        <w:t>Ouça uma versão em áudio de Marcos 12.28–34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12.28–34 na tradução mais fácil de entender.</w:t>
      </w:r>
    </w:p>
    <w:p>
      <w:pPr/>
      <w:r>
        <w:rPr>
          <w:lang w:val="pt_PT" w:bidi="pt_PT"/>
        </w:rPr>
      </w:r>
      <w:r>
        <w:rPr>
          <w:lang w:val="pt_PT" w:bidi="pt_PT"/>
        </w:rPr>
        <w:t>Um mestre da lei estava escutando todos os debates e argumentações que aconteciam entre Jesus e os líderes no pátio do Templo. Não sabemos se esse mestre da lei era saduceu ou fariseu. Ele gostou das coisas que Jesus disse. Perguntou a Jesus: “Qual mandamento, ou lei, é o primeiro, ou o mais importante, entre os demais?”. Os mandamentos se referem a todas as leis que Deus deu a seu povo. Naqueles dias, os líderes religiosos falavam sobre cada lei. Eles gostavam de saber quais eram as leis mais e menos importantes.</w:t>
      </w:r>
    </w:p>
    <w:p>
      <w:pPr/>
      <w:r>
        <w:rPr>
          <w:lang w:val="pt_PT" w:bidi="pt_PT"/>
        </w:rPr>
      </w:r>
      <w:r>
        <w:rPr>
          <w:lang w:val="pt_PT" w:bidi="pt_PT"/>
        </w:rPr>
        <w:t xml:space="preserve">Mestres da lei, às vezes traduzido como escribas ou pessoas que escreviam a lei: eram estudiosos e especialistas nas interpretações da lei das Sagradas Escrituras. Essas interpretações não eram escritas, mas eram memorizadas e ensinadas oralmente pelos mestres. Jesus entendeu que a pergunta dos mestres era, na verdade, sobre o fundamento da própria lei. Ele resume toda a lei em uma declaração, da mesma maneira que outros líderes religiosos da época faziam. </w:t>
      </w:r>
    </w:p>
    <w:p>
      <w:pPr/>
      <w:r>
        <w:rPr>
          <w:lang w:val="pt_PT" w:bidi="pt_PT"/>
        </w:rPr>
      </w:r>
      <w:r>
        <w:rPr>
          <w:lang w:val="pt_PT" w:bidi="pt_PT"/>
        </w:rPr>
        <w:t>Pare aqui e discuta essa pergunta como um grupo: Vocês têm leis religiosas na sua cultura? Algumas leis são consideradas mais importantes do que outras? Deem exemplos. Pause este áudio aqui.</w:t>
      </w:r>
    </w:p>
    <w:p>
      <w:pPr/>
      <w:r>
        <w:rPr>
          <w:lang w:val="pt_PT" w:bidi="pt_PT"/>
        </w:rPr>
      </w:r>
      <w:r>
        <w:rPr>
          <w:lang w:val="pt_PT" w:bidi="pt_PT"/>
        </w:rPr>
        <w:t xml:space="preserve">Novamente, como nas passagens anteriores, Jesus declara um ensinamento com clareza e com autoridade, ou o direito de agir. Jesus começa sua resposta recitando a Shema. A Shema era um chamado ao povo judeu para seguir Deus com toda sua vida. Jesus estava no Templo falando com líderes religiosos, e qualquer declaração de leis religiosas teria começado com essa declaração. “Ouça, ó Israel! O Senhor, o nosso Deus, é o único Senhor”. Israel se refere ao povo judeu. Ao chamar a Deus de Senhor, Jesus está se referindo ao próprio Deus e ao seu nome pessoal, Javé. A Shema era o fundamento das orações judaicas e era recitada em todas as orações matinais e vespertinas. A Shema lembrava às pessoas que Deus lhes prometeu que sempre estaria com elas e que as amava. Portanto, o povo judeu seguia as leis de Deus, porque O amava. </w:t>
      </w:r>
    </w:p>
    <w:p>
      <w:pPr/>
      <w:r>
        <w:rPr>
          <w:lang w:val="pt_PT" w:bidi="pt_PT"/>
        </w:rPr>
      </w:r>
      <w:r>
        <w:rPr>
          <w:lang w:val="pt_PT" w:bidi="pt_PT"/>
        </w:rPr>
        <w:t>Então Jesus explicou esse amor por Deus. Disse: “Vocês devem amar ao Senhor, seu Deus, com todo o seu coração, toda a sua alma, toda a sua mente e toda a sua força”. Isso significa amar a Deus com todo o seu ser, amá-lo com tudo o que você tem e tudo o que você é.</w:t>
      </w:r>
    </w:p>
    <w:p>
      <w:pPr/>
      <w:r>
        <w:rPr>
          <w:lang w:val="pt_PT" w:bidi="pt_PT"/>
        </w:rPr>
      </w:r>
      <w:r>
        <w:rPr>
          <w:lang w:val="pt_PT" w:bidi="pt_PT"/>
        </w:rPr>
        <w:t>Pare aqui e discuta como equipe de tradução: vocês podem dar exemplos do que as pessoas fazem quando amam a Deus dessa maneira? Pause este áudio aqui.</w:t>
      </w:r>
    </w:p>
    <w:p>
      <w:pPr/>
      <w:r>
        <w:rPr>
          <w:lang w:val="pt_PT" w:bidi="pt_PT"/>
        </w:rPr>
      </w:r>
      <w:r>
        <w:rPr>
          <w:lang w:val="pt_PT" w:bidi="pt_PT"/>
        </w:rPr>
        <w:t>Então Jesus imediatamente apresenta o segundo mandamento, ou lei, mais importante, porque não se pode separar esses dois mandamentos. Se alguém ama a Deus com todo o seu coração, o amor transbordará para os que o rodeiam. Então ele amará seu próximo da mesma maneira que ele se ama. Os judeus acreditavam que seu “próximo” significava outros judeus. No entanto, Jesus disse que o próximo era qualquer pessoa que conhecessem. Este é um novo ensino. Naquela época, não muitos outros líderes religiosos ensinariam a amar aos outros dessa maneira.</w:t>
      </w:r>
    </w:p>
    <w:p>
      <w:pPr/>
      <w:r>
        <w:rPr>
          <w:lang w:val="pt_PT" w:bidi="pt_PT"/>
        </w:rPr>
      </w:r>
      <w:r>
        <w:rPr>
          <w:lang w:val="pt_PT" w:bidi="pt_PT"/>
        </w:rPr>
        <w:t>Pare aqui e discuta como equipe de tradução: vocês podem dar exemplos do que as pessoas fazem quando amam seu próximo como elas mesmas? Pause este áudio aqui.</w:t>
      </w:r>
    </w:p>
    <w:p>
      <w:pPr/>
      <w:r>
        <w:rPr>
          <w:lang w:val="pt_PT" w:bidi="pt_PT"/>
        </w:rPr>
      </w:r>
      <w:r>
        <w:rPr>
          <w:lang w:val="pt_PT" w:bidi="pt_PT"/>
        </w:rPr>
        <w:t>O mestre da lei deu uma resposta surpreendente. O mestre da lei repete o que Jesus disse de uma forma mais curta. Ele diz: Deus é um só, e não há outro além dele. Isso significa o mesmo que Jesus disse. Significa que Deus é o único como Ele mesmo. Ninguém mais é digno de ser adorado como Deus. Normalmente, os instrutores da lei acreditavam que fazer sacrifícios, seguindo a lei, e amar as pessoas tinham todos a mesma importância. No entanto, esse mestre concordou com Jesus. Ele disse que essa lei era mais importante do que sacrificar animais ou dar outras coisas a Deus. Esse mestre parecia acreditar que o amor pelos outros é mais importante do que sacrifícios.</w:t>
      </w:r>
    </w:p>
    <w:p>
      <w:pPr/>
      <w:r>
        <w:rPr>
          <w:lang w:val="pt_PT" w:bidi="pt_PT"/>
        </w:rPr>
      </w:r>
      <w:r>
        <w:rPr>
          <w:lang w:val="pt_PT" w:bidi="pt_PT"/>
        </w:rPr>
        <w:t>Jesus notou que o mestre da lei respondeu com sabedoria. Ele disse: “Vocês não estão longe do Reino de Deus”. Lembre-se que o Reino de Deus não é um lugar. O Reino de Deus é um relacionamento com Deus. Permitimos que Deus seja nosso rei e governe sobre nós. Nós o seguimos. Deus governa sobre nós com amor e proteção. Jesus disse que esse mestre da lei estava quase pronto para aceitar o governo de Deus sobre sua vida.</w:t>
      </w:r>
    </w:p>
    <w:p>
      <w:pPr/>
      <w:r>
        <w:rPr>
          <w:lang w:val="pt_PT" w:bidi="pt_PT"/>
        </w:rPr>
      </w:r>
      <w:r>
        <w:rPr>
          <w:lang w:val="pt_PT" w:bidi="pt_PT"/>
        </w:rPr>
        <w:t>Pare aqui e discuta como equipe de tradução: como seu povo entende a expressão “Reino de Deus”? O que as pessoas fazem no Reino de Deus? Por que você imagina que Jesus disse que esse mestre da lei estava próximo do Reino de Deus? Pause este áudio aqui.</w:t>
      </w:r>
    </w:p>
    <w:p>
      <w:pPr/>
      <w:r>
        <w:rPr>
          <w:lang w:val="pt_PT" w:bidi="pt_PT"/>
        </w:rPr>
      </w:r>
      <w:r>
        <w:rPr>
          <w:lang w:val="pt_PT" w:bidi="pt_PT"/>
        </w:rPr>
        <w:t>Jesus deu respostas sábias e muito inteligentes a todos os líderes religiosos que lhe fizeram perguntas. Devido a isso, todos tinham medo de fazer mais perguntas.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12.28–34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primeira cena:</w:t>
      </w:r>
      <w:r>
        <w:rPr>
          <w:lang w:val="pt_PT" w:bidi="pt_PT"/>
        </w:rPr>
        <w:t xml:space="preserve"> um mestre da lei, ou escriba, aproxima-se de Jesus no pátio do Templo. Ele pergunta: “Qual mandamento, ou regra, é o mais importante?”. Ele responde dizendo: “Devemos amar a Deus, e então amar nosso próximo, ou todos aqueles que encontrarmos, como amamos a nós mesmos”. O mestre da lei concorda com Jesus, e ele diz que está próximo do Reino de Deus. Ninguém mais faz perguntas a Jesus, porque ele respondeu com muita sabedoria.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(não fazem nada nesta cena, mas provavelmente estão lá nos pátios do Templo).</w:t>
      </w:r>
    </w:p>
    <w:p>
      <w:pPr>
        <w:pStyle w:val="ListBullet"/>
        <w:spacing w:line="240" w:lineRule="auto"/>
        <w:ind w:left="720"/>
      </w:pPr>
      <w:r>
        <w:rPr>
          <w:lang w:val="pt_PT" w:bidi="pt_PT"/>
        </w:rPr>
      </w:r>
      <w:r>
        <w:rPr>
          <w:lang w:val="pt_PT" w:bidi="pt_PT"/>
        </w:rPr>
        <w:t>O mestre da lei, ou escriba</w:t>
      </w:r>
    </w:p>
    <w:p>
      <w:pPr>
        <w:pStyle w:val="ListBullet"/>
        <w:spacing w:line="240" w:lineRule="auto"/>
        <w:ind w:left="720"/>
      </w:pPr>
      <w:r>
        <w:rPr>
          <w:lang w:val="pt_PT" w:bidi="pt_PT"/>
        </w:rPr>
      </w:r>
      <w:r>
        <w:rPr>
          <w:lang w:val="pt_PT" w:bidi="pt_PT"/>
        </w:rPr>
        <w:t>Israel</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Próximo</w:t>
      </w:r>
    </w:p>
    <w:p>
      <w:pPr/>
      <w:r>
        <w:rPr>
          <w:lang w:val="pt_PT" w:bidi="pt_PT"/>
        </w:rPr>
      </w:r>
      <w:r>
        <w:rPr>
          <w:lang w:val="pt_PT" w:bidi="pt_PT"/>
        </w:rPr>
        <w:t>Como um grupo, preste atenção a estas partes do cenário da passagem:</w:t>
      </w:r>
    </w:p>
    <w:p>
      <w:pPr/>
      <w:r>
        <w:rPr>
          <w:lang w:val="pt_PT" w:bidi="pt_PT"/>
        </w:rPr>
      </w:r>
      <w:r>
        <w:rPr>
          <w:lang w:val="pt_PT" w:bidi="pt_PT"/>
        </w:rPr>
        <w:t xml:space="preserve">É importante lembrar que Jesus continua a responder aos líderes religiosos com muita sabedoria. Jesus provavelmente está nos pátios do Templo. Quando Jesus responde, ele começa com o Shema. Essa é uma oração judaica especial. Recitá-la mostra que Jesus é um bom judeu e respeita a Deus. Os judeus recitavam a Shema duas vezes por dia. “Ouça, ó Israel, o Senhor, nosso Deus, é o único Senhor”. Então, Jesus resume a lei em duas declarações sobre amar a Deus e amar ao próximo. </w:t>
      </w:r>
    </w:p>
    <w:p>
      <w:pPr/>
      <w:r>
        <w:rPr>
          <w:lang w:val="pt_PT" w:bidi="pt_PT"/>
        </w:rPr>
      </w:r>
      <w:r>
        <w:rPr>
          <w:lang w:val="pt_PT" w:bidi="pt_PT"/>
        </w:rPr>
        <w:t>É importante lembrar que o mestre da lei gostou do que Jesus disse. O mestre da lei prossegue, dizendo que essas leis sobre amar a Deus e amar ao próximo são até mesmo mais importantes do que holocaustos e sacrifícios.</w:t>
      </w:r>
    </w:p>
    <w:p>
      <w:pPr/>
      <w:r>
        <w:rPr>
          <w:lang w:val="pt_PT" w:bidi="pt_PT"/>
        </w:rPr>
      </w:r>
      <w:r>
        <w:rPr>
          <w:lang w:val="pt_PT" w:bidi="pt_PT"/>
        </w:rPr>
        <w:t>Lembre-se de que Jesus ficou impressionado com a resposta do homem. Jesus disse ao homem que ele havia entendido como fazer parte do Reino de Deus. Ele estava pronto para que Deus governasse sobre sua vida.</w:t>
      </w:r>
    </w:p>
    <w:p>
      <w:pPr/>
      <w:r>
        <w:rPr>
          <w:lang w:val="pt_PT" w:bidi="pt_PT"/>
        </w:rPr>
      </w:r>
      <w:r>
        <w:rPr>
          <w:lang w:val="pt_PT" w:bidi="pt_PT"/>
        </w:rPr>
        <w:t>Vale recordar que as pessoas reconheciam que as respostas de Jesus eram sábias. As respostas de Jesus mostravam que ele falava com autoridade e sabedoria. Os líderes religiosos tinham medo de lhe fazer mais perguntas, porque sempre que o faziam, Jesus demonstrava ter maior entendimento do que eles sobre como o Reino de Deus funciona.</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12.28–34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pStyle w:val="ListBullet"/>
        <w:spacing w:line="240" w:lineRule="auto"/>
        <w:ind w:left="720"/>
      </w:pPr>
      <w:r>
        <w:rPr>
          <w:lang w:val="pt_PT" w:bidi="pt_PT"/>
        </w:rPr>
      </w:r>
      <w:r>
        <w:rPr>
          <w:lang w:val="pt_PT" w:bidi="pt_PT"/>
        </w:rPr>
        <w:t>O mestre da lei, ou escriba</w:t>
      </w:r>
    </w:p>
    <w:p>
      <w:pPr>
        <w:pStyle w:val="ListBullet"/>
        <w:spacing w:line="240" w:lineRule="auto"/>
        <w:ind w:left="720"/>
      </w:pPr>
      <w:r>
        <w:rPr>
          <w:lang w:val="pt_PT" w:bidi="pt_PT"/>
        </w:rPr>
      </w:r>
      <w:r>
        <w:rPr>
          <w:lang w:val="pt_PT" w:bidi="pt_PT"/>
        </w:rPr>
        <w:t>Israel</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Próximo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falando com os líderes religiosos no pátio do Templo. Seus discípulos também estão lá. Enquanto Jesus está falando com os líderes religiosos, um mestre da lei religiosa está escutando atentamente e gosta do que ouve. Agora ele fala com Jesus e pergunta: “Qual mandamento é o mais importante?”.</w:t>
      </w:r>
    </w:p>
    <w:p>
      <w:pPr/>
      <w:r>
        <w:rPr>
          <w:lang w:val="pt_PT" w:bidi="pt_PT"/>
        </w:rPr>
      </w:r>
      <w:r>
        <w:rPr>
          <w:lang w:val="pt_PT" w:bidi="pt_PT"/>
        </w:rPr>
        <w:t>Pare o drama. Pergunte à pessoa que interpreta Jesus: “O que você está sentindo ou pensando?”. A pessoa pode responder coisas como: “Feliz, porque percebo seu coração é bom e ele busca verdadeira sabedoria”. Ou: “Bom. Outra chance de ensinar a todos a verdade sobre o coração de meu Pai”. Ou: “Estou feliz que ele tenha pedido isso”. Pergunte à pessoa que interpreta o mestre da lei: “O que você está sentindo ou pensando?”. A pessoa pode responder coisas como: “Eu gosto desse mestre, Jesus. Quero realmente entender o que ele está ensinando”. Ou: “Estou curioso para ver como Jesus responderá”. Ou: “Esperançoso. Talvez Jesus concorde comigo”. Continue o drama.</w:t>
      </w:r>
    </w:p>
    <w:p>
      <w:pPr/>
      <w:r>
        <w:rPr>
          <w:lang w:val="pt_PT" w:bidi="pt_PT"/>
        </w:rPr>
      </w:r>
      <w:r>
        <w:rPr>
          <w:lang w:val="pt_PT" w:bidi="pt_PT"/>
        </w:rPr>
        <w:t>Encene Jesus dizendo: “O mandamento mais importante é este: Ouça, ó Israel, o Senhor, nosso Deus, é o único Deus e único Senhor. Você deve amar ao Senhor, seu Deus, com todo o seu coração, toda a sua alma, toda a sua mente e toda a sua força. O segundo é igualmente importante: ame ao próximo como a você mesmo. Estes são os dois mandamentos mais importantes”.</w:t>
      </w:r>
    </w:p>
    <w:p>
      <w:pPr/>
      <w:r>
        <w:rPr>
          <w:lang w:val="pt_PT" w:bidi="pt_PT"/>
        </w:rPr>
      </w:r>
      <w:r>
        <w:rPr>
          <w:lang w:val="pt_PT" w:bidi="pt_PT"/>
        </w:rPr>
        <w:t>Encene a resposta do mestre: “Isso é bom, Mestre! Você está falando a Verdade”. Daí o mestre repete o que Jesus diz: “Há apenas um Deus e nenhum outro. E sei que é importante amá-lo com todo o meu coração e todo o meu entendimento, ou mente, e toda a minha força, e amar ao meu próximo como a mim mesmo”. E o homem prossegue, dizendo: “Isso é mais importante do que oferecer todos os holocaustos e sacrifícios que a lei exige”.</w:t>
      </w:r>
    </w:p>
    <w:p>
      <w:pPr/>
      <w:r>
        <w:rPr>
          <w:lang w:val="pt_PT" w:bidi="pt_PT"/>
        </w:rPr>
      </w:r>
      <w:r>
        <w:rPr>
          <w:lang w:val="pt_PT" w:bidi="pt_PT"/>
        </w:rPr>
        <w:t>Encene Jesus percebendo que o mestre entendia muito sobre o Reino de Deus. Ele disse: “Vocês não estão longe do Reino de Deus”.</w:t>
      </w:r>
    </w:p>
    <w:p>
      <w:pPr/>
      <w:r>
        <w:rPr>
          <w:lang w:val="pt_PT" w:bidi="pt_PT"/>
        </w:rPr>
      </w:r>
      <w:r>
        <w:rPr>
          <w:lang w:val="pt_PT" w:bidi="pt_PT"/>
        </w:rPr>
        <w:t>Pare o drama. Pergunte à pessoa que interpreta Jesus: “O que você está sentindo ou pensando?”. A pessoa pode responder coisas como: “Estou muito feliz por esse homem entender como amar a Deus e as pessoas”, ou “Pessoas como esse homem me fazem feliz”, ou “Tenho certeza de que Deus o usará para fazer interpretações verdadeiras das Escrituras para as pessoas”. Pergunte à pessoa que interpreta o mestre da lei: “O que você está sentindo ou pensando?”. A pessoa pode responder coisas como: “Esse homem é realmente de Deus”, ou “Meu coração está cheio de amor”, ou “Quero servir a um Deus de amor”. Continue o drama.</w:t>
      </w:r>
    </w:p>
    <w:p>
      <w:pPr/>
      <w:r>
        <w:rPr>
          <w:lang w:val="pt_PT" w:bidi="pt_PT"/>
        </w:rPr>
      </w:r>
      <w:r>
        <w:rPr>
          <w:lang w:val="pt_PT" w:bidi="pt_PT"/>
        </w:rPr>
        <w:t>Encene que ninguém mais faz perguntas a Jesus por causa de como ele respondeu com sabedoria.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12.28–34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ainda estava falando com os líderes religiosos no pátio do Templo. Um </w:t>
      </w:r>
      <w:r>
        <w:rPr>
          <w:b/>
          <w:lang w:val="pt_PT" w:bidi="pt_PT"/>
        </w:rPr>
        <w:t>mestre da lei</w:t>
      </w:r>
      <w:r>
        <w:rPr>
          <w:lang w:val="pt_PT" w:bidi="pt_PT"/>
        </w:rPr>
        <w:t xml:space="preserve"> estava ouvindo e gostou do que ele ouviu. Ele perguntou a Jesus: “Qual mandamento é o mais importante?”. Os mestres da lei, às vezes chamados de escribas, eram estudiosos e especialistas nas interpretações da lei a partir das Escrituras Sagradas. Essas interpretações não eram escritas, mas eram memorizadas e ensinadas oralmente pelos mestres. Traduza "mestre da lei" da mesma maneira que você traduziu em passagens anteriores. Para mais informações sobre </w:t>
      </w:r>
      <w:r>
        <w:rPr>
          <w:lang w:val="pt_PT" w:bidi="pt_PT"/>
        </w:rPr>
        <w:t>mestres da lei</w:t>
      </w:r>
      <w:r>
        <w:rPr>
          <w:lang w:val="pt_PT" w:bidi="pt_PT"/>
        </w:rPr>
        <w:t>, consulte o Glossário Mestre.</w:t>
      </w:r>
    </w:p>
    <w:p>
      <w:pPr/>
      <w:r>
        <w:rPr>
          <w:lang w:val="pt_PT" w:bidi="pt_PT"/>
        </w:rPr>
      </w:r>
      <w:r>
        <w:rPr>
          <w:lang w:val="pt_PT" w:bidi="pt_PT"/>
        </w:rPr>
        <w:t xml:space="preserve">Jesus começou recitando uma importante oração e crença judaica. Ele disse: “Ouça, oh, </w:t>
      </w:r>
      <w:r>
        <w:rPr>
          <w:b/>
          <w:lang w:val="pt_PT" w:bidi="pt_PT"/>
        </w:rPr>
        <w:t>Israel</w:t>
      </w:r>
      <w:r>
        <w:rPr>
          <w:lang w:val="pt_PT" w:bidi="pt_PT"/>
        </w:rPr>
        <w:t xml:space="preserve">. O Senhor, nosso Deus, o Senhor é um”. Muitas versões da Bíblia declaram: “O Senhor, nosso Deus, é o único Deus”. Essa declaração pode estar afirmando que há apenas um Deus também. Mas essa declaração provavelmente se concentra no fato de que o Deus judeu, o criador, o Deus eterno, é o único Deus que merece nosso louvor. Israel se refere ao povo judeu, ou todos os descendentes de Jacó. </w:t>
      </w:r>
      <w:r>
        <w:rPr>
          <w:b/>
          <w:lang w:val="pt_PT" w:bidi="pt_PT"/>
        </w:rPr>
        <w:t>SENHOR</w:t>
      </w:r>
      <w:r>
        <w:rPr>
          <w:lang w:val="pt_PT" w:bidi="pt_PT"/>
        </w:rPr>
        <w:t xml:space="preserve"> aqui se refere ao próprio Deus e é uma referência ao seu nome pessoal, Yahweh. Traduza "Israel" e "Senhor", ou seja, o próprio Deus, da mesma maneira que você traduziu em passagens anteriores. Para mais informações sobre </w:t>
      </w:r>
      <w:r>
        <w:rPr>
          <w:lang w:val="pt_PT" w:bidi="pt_PT"/>
        </w:rPr>
        <w:t>Israel</w:t>
      </w:r>
      <w:r>
        <w:rPr>
          <w:lang w:val="pt_PT" w:bidi="pt_PT"/>
        </w:rPr>
        <w:t xml:space="preserve"> e o </w:t>
      </w:r>
      <w:r>
        <w:rPr>
          <w:lang w:val="pt_PT" w:bidi="pt_PT"/>
        </w:rPr>
        <w:t>SENHOR</w:t>
      </w:r>
      <w:r>
        <w:rPr>
          <w:lang w:val="pt_PT" w:bidi="pt_PT"/>
        </w:rPr>
        <w:t xml:space="preserve"> consulte o Glossário Mestre.</w:t>
      </w:r>
    </w:p>
    <w:p>
      <w:pPr/>
      <w:r>
        <w:rPr>
          <w:lang w:val="pt_PT" w:bidi="pt_PT"/>
        </w:rPr>
      </w:r>
      <w:r>
        <w:rPr>
          <w:lang w:val="pt_PT" w:bidi="pt_PT"/>
        </w:rPr>
        <w:t xml:space="preserve">Então Jesus diz: “Você deve amar ao Senhor, seu Deus, com todo o seu coração, alma, mente e força”. O </w:t>
      </w:r>
      <w:r>
        <w:rPr>
          <w:b/>
          <w:lang w:val="pt_PT" w:bidi="pt_PT"/>
        </w:rPr>
        <w:t>coração</w:t>
      </w:r>
      <w:r>
        <w:rPr>
          <w:lang w:val="pt_PT" w:bidi="pt_PT"/>
        </w:rPr>
        <w:t xml:space="preserve"> se refere aos sentimentos e decisões de uma pessoa. A </w:t>
      </w:r>
      <w:r>
        <w:rPr>
          <w:b/>
          <w:lang w:val="pt_PT" w:bidi="pt_PT"/>
        </w:rPr>
        <w:t>alma</w:t>
      </w:r>
      <w:r>
        <w:rPr>
          <w:lang w:val="pt_PT" w:bidi="pt_PT"/>
        </w:rPr>
        <w:t xml:space="preserve"> é a vida interior e os pensamentos de uma pessoa. O </w:t>
      </w:r>
      <w:r>
        <w:rPr>
          <w:b/>
          <w:lang w:val="pt_PT" w:bidi="pt_PT"/>
        </w:rPr>
        <w:t>coração</w:t>
      </w:r>
      <w:r>
        <w:rPr>
          <w:lang w:val="pt_PT" w:bidi="pt_PT"/>
        </w:rPr>
        <w:t xml:space="preserve"> e a </w:t>
      </w:r>
      <w:r>
        <w:rPr>
          <w:b/>
          <w:lang w:val="pt_PT" w:bidi="pt_PT"/>
        </w:rPr>
        <w:t>alma</w:t>
      </w:r>
      <w:r>
        <w:rPr>
          <w:lang w:val="pt_PT" w:bidi="pt_PT"/>
        </w:rPr>
        <w:t xml:space="preserve"> juntos se referem à vida interior de alguém. A </w:t>
      </w:r>
      <w:r>
        <w:rPr>
          <w:lang w:val="pt_PT" w:bidi="pt_PT"/>
        </w:rPr>
        <w:t>mente</w:t>
      </w:r>
      <w:r>
        <w:rPr>
          <w:lang w:val="pt_PT" w:bidi="pt_PT"/>
        </w:rPr>
        <w:t xml:space="preserve"> se refere ao pensamento, compreensão e inteligência de alguém. </w:t>
      </w:r>
      <w:r>
        <w:rPr>
          <w:lang w:val="pt_PT" w:bidi="pt_PT"/>
        </w:rPr>
        <w:t>Força</w:t>
      </w:r>
      <w:r>
        <w:rPr>
          <w:lang w:val="pt_PT" w:bidi="pt_PT"/>
        </w:rPr>
        <w:t xml:space="preserve"> se refere à capacidade de alguém de realizar algo, ou sua força física. Todas essas palavras funcionam em conjunto para descrever toda a personalidade e habilidades de uma pessoa. Traduza coração e alma da mesma maneira que você já traduziu nas passagens anteriores. Para mais informações sobre </w:t>
      </w:r>
      <w:r>
        <w:rPr>
          <w:lang w:val="pt_PT" w:bidi="pt_PT"/>
        </w:rPr>
        <w:t>coração</w:t>
      </w:r>
      <w:r>
        <w:rPr>
          <w:lang w:val="pt_PT" w:bidi="pt_PT"/>
        </w:rPr>
        <w:t xml:space="preserve"> e </w:t>
      </w:r>
      <w:r>
        <w:rPr>
          <w:lang w:val="pt_PT" w:bidi="pt_PT"/>
        </w:rPr>
        <w:t>alma</w:t>
      </w:r>
      <w:r>
        <w:rPr>
          <w:lang w:val="pt_PT" w:bidi="pt_PT"/>
        </w:rPr>
        <w:t>, consulte o Glossário Mestre.</w:t>
      </w:r>
    </w:p>
    <w:p>
      <w:pPr/>
      <w:r>
        <w:rPr>
          <w:lang w:val="pt_PT" w:bidi="pt_PT"/>
        </w:rPr>
      </w:r>
      <w:r>
        <w:rPr>
          <w:lang w:val="pt_PT" w:bidi="pt_PT"/>
        </w:rPr>
        <w:t xml:space="preserve">Pare aqui e discuta em grupo como vocês traduzirão cada uma dessas palavras: </w:t>
      </w:r>
      <w:r>
        <w:rPr>
          <w:b/>
          <w:lang w:val="pt_PT" w:bidi="pt_PT"/>
        </w:rPr>
        <w:t>coração</w:t>
      </w:r>
      <w:r>
        <w:rPr>
          <w:lang w:val="pt_PT" w:bidi="pt_PT"/>
        </w:rPr>
        <w:t xml:space="preserve">, </w:t>
      </w:r>
      <w:r>
        <w:rPr>
          <w:b/>
          <w:lang w:val="pt_PT" w:bidi="pt_PT"/>
        </w:rPr>
        <w:t>alma</w:t>
      </w:r>
      <w:r>
        <w:rPr>
          <w:lang w:val="pt_PT" w:bidi="pt_PT"/>
        </w:rPr>
        <w:t xml:space="preserve">, </w:t>
      </w:r>
      <w:r>
        <w:rPr>
          <w:b/>
          <w:lang w:val="pt_PT" w:bidi="pt_PT"/>
        </w:rPr>
        <w:t>mente</w:t>
      </w:r>
      <w:r>
        <w:rPr>
          <w:lang w:val="pt_PT" w:bidi="pt_PT"/>
        </w:rPr>
        <w:t xml:space="preserve">, e </w:t>
      </w:r>
      <w:r>
        <w:rPr>
          <w:b/>
          <w:lang w:val="pt_PT" w:bidi="pt_PT"/>
        </w:rPr>
        <w:t>força</w:t>
      </w:r>
      <w:r>
        <w:rPr>
          <w:lang w:val="pt_PT" w:bidi="pt_PT"/>
        </w:rPr>
        <w:t>? Talvez não seja possível traduzir palavra por palavra, mas podem ser usados significados equivalentes, como os acima. Pause este áudio aqui.</w:t>
      </w:r>
    </w:p>
    <w:p>
      <w:pPr/>
      <w:r>
        <w:rPr>
          <w:lang w:val="pt_PT" w:bidi="pt_PT"/>
        </w:rPr>
      </w:r>
      <w:r>
        <w:rPr>
          <w:lang w:val="pt_PT" w:bidi="pt_PT"/>
        </w:rPr>
        <w:t xml:space="preserve">Então Jesus diz: “Ame ao seu </w:t>
      </w:r>
      <w:r>
        <w:rPr>
          <w:b/>
          <w:lang w:val="pt_PT" w:bidi="pt_PT"/>
        </w:rPr>
        <w:t>próximo</w:t>
      </w:r>
      <w:r>
        <w:rPr>
          <w:lang w:val="pt_PT" w:bidi="pt_PT"/>
        </w:rPr>
        <w:t xml:space="preserve"> como a você mesmo. Embora “você” seja singular aqui, Jesus quer dizer que esse é um mandamento para todos, não apenas para esse mestre da lei. </w:t>
      </w:r>
    </w:p>
    <w:p>
      <w:pPr/>
      <w:r>
        <w:rPr>
          <w:lang w:val="pt_PT" w:bidi="pt_PT"/>
        </w:rPr>
      </w:r>
      <w:r>
        <w:rPr>
          <w:lang w:val="pt_PT" w:bidi="pt_PT"/>
        </w:rPr>
        <w:t>Pare aqui e discuta em grupo: como vocês traduzirão a palavra próximo? Você pode ter que descrever a palavra. Neste contexto, pode significar alguém que vive nas proximidades, alguém no mesmo grupo social ou alguém no mesmo grupo de idiomas. Mas, lembre-se de que Jesus sempre se refere a um grupo mais amplo de pessoas, ou seja, qualquer pessoa que você conheça. Pause este áudio aqui.</w:t>
      </w:r>
    </w:p>
    <w:p>
      <w:pPr/>
      <w:r>
        <w:rPr>
          <w:lang w:val="pt_PT" w:bidi="pt_PT"/>
        </w:rPr>
      </w:r>
      <w:r>
        <w:rPr>
          <w:lang w:val="pt_PT" w:bidi="pt_PT"/>
        </w:rPr>
        <w:t xml:space="preserve">O mestre da lei diz: “Disse bem”, ou “Você está certo”. O homem está impressionado. Ele chama Jesus de </w:t>
      </w:r>
      <w:r>
        <w:rPr>
          <w:b/>
          <w:lang w:val="pt_PT" w:bidi="pt_PT"/>
        </w:rPr>
        <w:t>Mestre</w:t>
      </w:r>
      <w:r>
        <w:rPr>
          <w:lang w:val="pt_PT" w:bidi="pt_PT"/>
        </w:rPr>
        <w:t xml:space="preserve">. Traduza mestre da mesma maneira que você já tem traduzido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O mestre da lei diz que esses mandamentos são mais importantes do que holocaustos e sacrifícios. </w:t>
      </w:r>
      <w:r>
        <w:rPr>
          <w:b/>
          <w:lang w:val="pt_PT" w:bidi="pt_PT"/>
        </w:rPr>
        <w:t>Holocaustos</w:t>
      </w:r>
      <w:r>
        <w:rPr>
          <w:lang w:val="pt_PT" w:bidi="pt_PT"/>
        </w:rPr>
        <w:t xml:space="preserve"> eram ofertas queimadas nas quais as pessoas sacrificaram animais a Deus, queimando-os completamente. </w:t>
      </w:r>
      <w:r>
        <w:rPr>
          <w:b/>
          <w:lang w:val="pt_PT" w:bidi="pt_PT"/>
        </w:rPr>
        <w:t>Sacrifícios</w:t>
      </w:r>
      <w:r>
        <w:rPr>
          <w:lang w:val="pt_PT" w:bidi="pt_PT"/>
        </w:rPr>
        <w:t xml:space="preserve"> são qualquer coisa que as pessoas dão a Deus para lhe agradecer, louvar ou pedir perdão a Ele. Esses sacrifícios poderiam ser trigo, óleo ou vinho. Deus exigiu esses sacrifícios e ofertas em sua lei. Traduza sacrifício da mesma maneira que você tem traduzido em passagens anteriores. Para mais informações sobre </w:t>
      </w:r>
      <w:r>
        <w:rPr>
          <w:lang w:val="pt_PT" w:bidi="pt_PT"/>
        </w:rPr>
        <w:t>sacrifício</w:t>
      </w:r>
      <w:r>
        <w:rPr>
          <w:lang w:val="pt_PT" w:bidi="pt_PT"/>
        </w:rPr>
        <w:t>, consulte o Glossário Mestre.</w:t>
      </w:r>
    </w:p>
    <w:p>
      <w:pPr/>
      <w:r>
        <w:rPr>
          <w:lang w:val="pt_PT" w:bidi="pt_PT"/>
        </w:rPr>
      </w:r>
      <w:r>
        <w:rPr>
          <w:lang w:val="pt_PT" w:bidi="pt_PT"/>
        </w:rPr>
        <w:t xml:space="preserve">Jesus diz ao homem que ele não está muito longe do reino de Deus. </w:t>
      </w:r>
      <w:r>
        <w:rPr>
          <w:b/>
          <w:lang w:val="pt_PT" w:bidi="pt_PT"/>
        </w:rPr>
        <w:t>O reino de Deus</w:t>
      </w:r>
      <w:r>
        <w:rPr>
          <w:lang w:val="pt_PT" w:bidi="pt_PT"/>
        </w:rPr>
        <w:t xml:space="preserve"> é uma condição ou um relacionamento, não um lugar ou um local. Refere-se a Deus governando nos corações de seu povo. Traduza o reino de Deus da mesma maneira que você tem traduzido em passagens anteriores. Para mais informações sobre o </w:t>
      </w:r>
      <w:r>
        <w:rPr>
          <w:lang w:val="pt_PT" w:bidi="pt_PT"/>
        </w:rPr>
        <w:t>reino de Deus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12:35–37</w:t>
      </w:r>
      <w:r>
        <w:rPr>
          <w:lang w:val="pt_PT" w:bidi="pt_PT"/>
        </w:rPr>
      </w:r>
    </w:p>
    <w:p>
      <w:pPr>
        <w:pStyle w:val="Heading3"/>
      </w:pPr>
      <w:r>
        <w:rPr>
          <w:lang w:val="pt_PT" w:bidi="pt_PT"/>
        </w:rPr>
        <w:t>Ouvir e Sentir</w:t>
      </w:r>
    </w:p>
    <w:p>
      <w:pPr/>
      <w:r>
        <w:rPr>
          <w:lang w:val="pt_PT" w:bidi="pt_PT"/>
        </w:rPr>
      </w:r>
      <w:r>
        <w:rPr>
          <w:lang w:val="pt_PT" w:bidi="pt_PT"/>
        </w:rPr>
        <w:t>Nesta etapa, ouçam Marcos 12.35–37 e guardem em seus corações.</w:t>
      </w:r>
    </w:p>
    <w:p>
      <w:pPr/>
      <w:r>
        <w:rPr>
          <w:lang w:val="pt_PT" w:bidi="pt_PT"/>
        </w:rPr>
      </w:r>
      <w:r>
        <w:rPr>
          <w:lang w:val="pt_PT" w:bidi="pt_PT"/>
        </w:rPr>
        <w:t>Ouça uma versão em áudio de Marcos 12.35–37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12.35–37 na tradução mais fácil de entender.</w:t>
      </w:r>
    </w:p>
    <w:p>
      <w:pPr/>
      <w:r>
        <w:rPr>
          <w:lang w:val="pt_PT" w:bidi="pt_PT"/>
        </w:rPr>
      </w:r>
      <w:r>
        <w:rPr>
          <w:lang w:val="pt_PT" w:bidi="pt_PT"/>
        </w:rPr>
        <w:t xml:space="preserve">Jesus continuou a ensinar uma multidão de pessoas nos pátios do Templo. Ele fez duas perguntas difíceis, que pareciam contradizer-se mutuamente. Ele queria mostrar que ambas as declarações são verdadeiras, mesmo que não parecem ser verdadeiras. Esta era uma ferramenta de ensino comum para mestres judeus. </w:t>
      </w:r>
    </w:p>
    <w:p>
      <w:pPr/>
      <w:r>
        <w:rPr>
          <w:lang w:val="pt_PT" w:bidi="pt_PT"/>
        </w:rPr>
      </w:r>
      <w:r>
        <w:rPr>
          <w:lang w:val="pt_PT" w:bidi="pt_PT"/>
        </w:rPr>
        <w:t>Os profetas judeus, ou mensageiros de Deus, haviam dito que o Messias, ou o Salvador Prometido, seria um descendente do Rei Davi. Todos os judeus sabiam sobre seu ancestral, Davi, porque ele era um rei famoso e importante. Jesus pergunta: “Por que os mestres da lei dizem que o Messias é exclusivamente filho, ou descendente, do rei Davi?”. Os mestres da lei interpretavam a lei de Deus para as pessoas. Jesus faz essa pergunta não porque ele quer uma resposta, mas porque ele quer que as pessoas pensem cuidadosamente sobre quem é o Messias. Então Jesus diz que o Espírito Santo, ou o Espírito de Deus, fez com que o rei Davi dissesse esse Salmo:</w:t>
      </w:r>
    </w:p>
    <w:p>
      <w:pPr/>
      <w:r>
        <w:rPr>
          <w:lang w:val="pt_PT" w:bidi="pt_PT"/>
        </w:rPr>
      </w:r>
      <w:r>
        <w:rPr>
          <w:lang w:val="pt_PT" w:bidi="pt_PT"/>
        </w:rPr>
        <w:t xml:space="preserve">“O Senhor disse ao meu Senhor: </w:t>
      </w:r>
    </w:p>
    <w:p>
      <w:pPr/>
      <w:r>
        <w:rPr>
          <w:lang w:val="pt_PT" w:bidi="pt_PT"/>
        </w:rPr>
      </w:r>
      <w:r>
        <w:rPr>
          <w:lang w:val="pt_PT" w:bidi="pt_PT"/>
        </w:rPr>
        <w:t xml:space="preserve">Sente-se no lugar de honra à minha direita </w:t>
      </w:r>
    </w:p>
    <w:p>
      <w:pPr/>
      <w:r>
        <w:rPr>
          <w:lang w:val="pt_PT" w:bidi="pt_PT"/>
        </w:rPr>
      </w:r>
      <w:r>
        <w:rPr>
          <w:lang w:val="pt_PT" w:bidi="pt_PT"/>
        </w:rPr>
        <w:t>até eu humilhar seus inimigos e colocá-los debaixo de seus pés”.</w:t>
      </w:r>
    </w:p>
    <w:p>
      <w:pPr/>
      <w:r>
        <w:rPr>
          <w:lang w:val="pt_PT" w:bidi="pt_PT"/>
        </w:rPr>
      </w:r>
      <w:r>
        <w:rPr>
          <w:lang w:val="pt_PT" w:bidi="pt_PT"/>
        </w:rPr>
        <w:t xml:space="preserve">Nesse Salmo, Davi diz que o Senhor, ou Deus, diz ao Senhor de Davi, o Messias, para se sentar à direita de Deus, ou em um lugar de honra. Na cultura judaica, a pessoa da direita tinha o direito de governar com o rei. Deus estava dizendo ao Messias que o Messias governaria junto com Deus. Deus humilharia os inimigos do Messias aos seus pés. Esta é a imagem de um vencedor, colocando seus pés sobre os pescoços de seus inimigos derrotados. </w:t>
      </w:r>
    </w:p>
    <w:p>
      <w:pPr/>
      <w:r>
        <w:rPr>
          <w:lang w:val="pt_PT" w:bidi="pt_PT"/>
        </w:rPr>
      </w:r>
      <w:r>
        <w:rPr>
          <w:lang w:val="pt_PT" w:bidi="pt_PT"/>
        </w:rPr>
        <w:t>Pare aqui e discuta essas perguntas como equipe de tradução: como Deus, ou um líder importante, demonstra honra a alguém? Aqui, Deus coloca o Messias à sua direita para que eles possam governar o Reino juntos. Como vocês mostram honra e autoridade para alguém em sua cultura? Deus dá vitória sobre os inimigos do Messias, colocando-os sob seus pés. Em sua cultura, como vocês mostram que um conquistador triunfou sobre seus inimigos? Pause este áudio aqui.</w:t>
      </w:r>
    </w:p>
    <w:p>
      <w:pPr/>
      <w:r>
        <w:rPr>
          <w:lang w:val="pt_PT" w:bidi="pt_PT"/>
        </w:rPr>
      </w:r>
      <w:r>
        <w:rPr>
          <w:lang w:val="pt_PT" w:bidi="pt_PT"/>
        </w:rPr>
        <w:t>Na cultura judaica, os reis e pais nunca chamavam seus descendentes de seus senhores ou mestres. Então, nesse contexto, parece impossível que Davi chamasse um de seus descendentes de Senhor, ou mestre.</w:t>
      </w:r>
    </w:p>
    <w:p>
      <w:pPr/>
      <w:r>
        <w:rPr>
          <w:lang w:val="pt_PT" w:bidi="pt_PT"/>
        </w:rPr>
      </w:r>
      <w:r>
        <w:rPr>
          <w:lang w:val="pt_PT" w:bidi="pt_PT"/>
        </w:rPr>
        <w:t>Pare aqui e, como um grupo, discuta essa pergunta: como sua cultura vê os ancestrais? Como sua cultura expressa respeito ou confere autoridade aos ancestrais? Pause este áudio aqui.</w:t>
      </w:r>
    </w:p>
    <w:p>
      <w:pPr/>
      <w:r>
        <w:rPr>
          <w:lang w:val="pt_PT" w:bidi="pt_PT"/>
        </w:rPr>
      </w:r>
      <w:r>
        <w:rPr>
          <w:lang w:val="pt_PT" w:bidi="pt_PT"/>
        </w:rPr>
        <w:t>Jesus pergunta: “Como o Messias pode ser o descendente, ou filho, do rei Davi, uma vez que Davi chamou o Messias de ‘meu Senhor’?”. Algumas pessoas acreditavam que o Messias restauraria o reino de Davi na terra. No entanto, Jesus está tentando mostrar que seu papel é estabelecer o Reino de Deus, que é maior. Na visão de Jesus, o Reino de Deus era sobre pessoas seguindo a Jesus como rei em seus corações e tendo um bom relacionamento com Deus. Jesus não estava tentando negar que o Messias era descendente do rei Davi. No entanto, Jesus queria que as pessoas tivessem uma visão mais ampla do Messias do que a de sua expectativa. Se Jesus tivesse negado que o Messias seria um descendente do rei Davi, as multidões teriam ficado zangadas com ele, porque sempre foram ensinadas que o Messias seria um descendente do rei Davi. Em vez disso, Jesus mostra como mesmo o rei Davi reconheceu que o Messias seria muito maior do que ele mesmo ao chamá-lo de Senhor.</w:t>
      </w:r>
    </w:p>
    <w:p>
      <w:pPr/>
      <w:r>
        <w:rPr>
          <w:lang w:val="pt_PT" w:bidi="pt_PT"/>
        </w:rPr>
      </w:r>
      <w:r>
        <w:rPr>
          <w:lang w:val="pt_PT" w:bidi="pt_PT"/>
        </w:rPr>
        <w:t>As pessoas escutavam com prazer. Eles provavelmente gostaram de ver que os mestres da lei ficaram desconfortáveis com os ensinamentos de Jesus. A reação das pessoas mostra que Jesus era popular com as multidões.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12.35–37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Na primeira cena:</w:t>
      </w:r>
      <w:r>
        <w:rPr>
          <w:lang w:val="pt_PT" w:bidi="pt_PT"/>
        </w:rPr>
        <w:t xml:space="preserve"> Jesus está ensinando as pessoas nos pátios do Templo. Ele faz perguntas sobre as Escrituras para ajudá-los a pensar profundamente sobre o papel real do Messias, ou Salvador prometido. A multidão está encantada com o ensinamento de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(não fazem nada nesta cena, mas provavelmente estão lá nos pátios do Templo com Jesus).</w:t>
      </w:r>
    </w:p>
    <w:p>
      <w:pPr>
        <w:pStyle w:val="ListBullet"/>
        <w:spacing w:line="240" w:lineRule="auto"/>
        <w:ind w:left="720"/>
      </w:pPr>
      <w:r>
        <w:rPr>
          <w:lang w:val="pt_PT" w:bidi="pt_PT"/>
        </w:rPr>
      </w:r>
      <w:r>
        <w:rPr>
          <w:lang w:val="pt_PT" w:bidi="pt_PT"/>
        </w:rPr>
        <w:t>As pessoas nos pátios do Templo, incluindo os mestres da lei</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O SENHOR Deus</w:t>
      </w:r>
    </w:p>
    <w:p>
      <w:pPr>
        <w:pStyle w:val="ListBullet"/>
        <w:spacing w:line="240" w:lineRule="auto"/>
        <w:ind w:left="720"/>
      </w:pPr>
      <w:r>
        <w:rPr>
          <w:lang w:val="pt_PT" w:bidi="pt_PT"/>
        </w:rPr>
      </w:r>
      <w:r>
        <w:rPr>
          <w:lang w:val="pt_PT" w:bidi="pt_PT"/>
        </w:rPr>
        <w:t xml:space="preserve">O Senhor Mestre, ou o Messias </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de que Jesus ainda estava ensinando nos pátios do Templo. Ele provavelmente estava ensinando à grande multidão nos pátios. É provável que houvesse mestres da lei ouvindo, bem como os discípulos de Jesus.</w:t>
      </w:r>
    </w:p>
    <w:p>
      <w:pPr/>
      <w:r>
        <w:rPr>
          <w:lang w:val="pt_PT" w:bidi="pt_PT"/>
        </w:rPr>
      </w:r>
      <w:r>
        <w:rPr>
          <w:lang w:val="pt_PT" w:bidi="pt_PT"/>
        </w:rPr>
        <w:t>Tenha em mente que Jesus ensinava como muitos instrutores religiosos. Ele fazia muitas perguntas em seus ensinamentos, não porque queria uma resposta, mas porque queria que as pessoas pensassem cuidadosamente sobre as Escrituras.</w:t>
      </w:r>
    </w:p>
    <w:p>
      <w:pPr/>
      <w:r>
        <w:rPr>
          <w:lang w:val="pt_PT" w:bidi="pt_PT"/>
        </w:rPr>
      </w:r>
      <w:r>
        <w:rPr>
          <w:lang w:val="pt_PT" w:bidi="pt_PT"/>
        </w:rPr>
        <w:t xml:space="preserve">É importante lembrar que Jesus costumava citar passagens dos Salmos. </w:t>
      </w:r>
    </w:p>
    <w:p>
      <w:pPr/>
      <w:r>
        <w:rPr>
          <w:lang w:val="pt_PT" w:bidi="pt_PT"/>
        </w:rPr>
      </w:r>
      <w:r>
        <w:rPr>
          <w:lang w:val="pt_PT" w:bidi="pt_PT"/>
        </w:rPr>
        <w:t>Pare aqui e, como grupo, discuta essa pergunta: como sua língua usa diferentes tipos de linguagem ou palavras quando cita as Escrituras, ou quando introduz uma citação das Escrituras? Pause este áudio aqui.</w:t>
      </w:r>
    </w:p>
    <w:p>
      <w:pPr/>
      <w:r>
        <w:rPr>
          <w:lang w:val="pt_PT" w:bidi="pt_PT"/>
        </w:rPr>
      </w:r>
      <w:r>
        <w:rPr>
          <w:lang w:val="pt_PT" w:bidi="pt_PT"/>
        </w:rPr>
        <w:t>Jesus diz às pessoas o que Davi escreveu sobre o Messias nos Salmos. Ele disse que o Espírito Santo falou a Davi para declarar: “O Senhor (Deus) disse ao meu Senhor (ou, meu mestre): ‛Sente-se no lugar de honra à minha direita, até que eu humilhe seus inimigos e os coloque sob seus pés’”. Davi diz que Deus fala com seu Mestre (o Mestre de Davi). Deus diz que o mestre de Davi se sentará à direita de Deus em um lugar de honra. Deus lhe dará a vitória sobre seus inimigos. Ele mostrará isso colocando os inimigos sob os pés do mestre de Davi.</w:t>
      </w:r>
    </w:p>
    <w:p>
      <w:pPr/>
      <w:r>
        <w:rPr>
          <w:lang w:val="pt_PT" w:bidi="pt_PT"/>
        </w:rPr>
      </w:r>
      <w:r>
        <w:rPr>
          <w:lang w:val="pt_PT" w:bidi="pt_PT"/>
        </w:rPr>
        <w:t>É importante lembrar que a multidão ficava feliz ao ouvir esses ensinamentos.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12.35–37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As pessoas nos pátios do Templo, incluindo os mestres da lei</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O SENHOR Deus</w:t>
      </w:r>
    </w:p>
    <w:p>
      <w:pPr>
        <w:pStyle w:val="ListBullet"/>
        <w:spacing w:line="240" w:lineRule="auto"/>
        <w:ind w:left="720"/>
      </w:pPr>
      <w:r>
        <w:rPr>
          <w:lang w:val="pt_PT" w:bidi="pt_PT"/>
        </w:rPr>
      </w:r>
      <w:r>
        <w:rPr>
          <w:lang w:val="pt_PT" w:bidi="pt_PT"/>
        </w:rPr>
        <w:t>O Senhor Mestre, ou o Messias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ensinando as pessoas no pátio do Templo. Ele provavelmente já está lá há algum tempo, ensinando. Seus discípulos também estão lá. Provavelmente há mestres da lei na multidão. Jesus faz uma pergunta: “Por que os mestres da lei religiosa dizem que o Messias é o filho de Davi?”.</w:t>
      </w:r>
    </w:p>
    <w:p>
      <w:pPr/>
      <w:r>
        <w:rPr>
          <w:lang w:val="pt_PT" w:bidi="pt_PT"/>
        </w:rPr>
      </w:r>
      <w:r>
        <w:rPr>
          <w:lang w:val="pt_PT" w:bidi="pt_PT"/>
        </w:rPr>
        <w:t>Pare o drama. Pergunte à pessoa que interpreta os mestres da lei: “O que você está sentindo ou pensando?”. A pessoa pode responder coisas como: “Chateado. Ele está questionando nosso ensinamento?”. “Surpreso. Jesus é um mestre sábio”, ou “Curioso. O que Jesus dirá em seguida?”. Continue o drama.</w:t>
      </w:r>
    </w:p>
    <w:p>
      <w:pPr/>
      <w:r>
        <w:rPr>
          <w:lang w:val="pt_PT" w:bidi="pt_PT"/>
        </w:rPr>
      </w:r>
      <w:r>
        <w:rPr>
          <w:lang w:val="pt_PT" w:bidi="pt_PT"/>
        </w:rPr>
        <w:t>Encene Jesus dizendo: “O Espírito Santo disse a Davi para dizer: 'Deus (ou o Senhor) disse ao meu Senhor (ou meu mestre), sente-se no lugar de honra à minha direita até que eu humilhe seus inimigos e os coloque sob seus pés'”.</w:t>
      </w:r>
    </w:p>
    <w:p>
      <w:pPr/>
      <w:r>
        <w:rPr>
          <w:lang w:val="pt_PT" w:bidi="pt_PT"/>
        </w:rPr>
      </w:r>
      <w:r>
        <w:rPr>
          <w:lang w:val="pt_PT" w:bidi="pt_PT"/>
        </w:rPr>
        <w:t>Pare o drama. Pergunte à pessoa que interpreta a multidão: “O que você está sentindo ou pensando?”. A pessoa pode responder coisas como: “Cansado. Nunca notei isso antes”, “Isso é confuso. Por que ele chamaria seu descendente de Senhor?”. ou “Curioso. Tenho certeza de que Jesus explicará”. Continue o drama.</w:t>
      </w:r>
    </w:p>
    <w:p>
      <w:pPr/>
      <w:r>
        <w:rPr>
          <w:lang w:val="pt_PT" w:bidi="pt_PT"/>
        </w:rPr>
      </w:r>
      <w:r>
        <w:rPr>
          <w:lang w:val="pt_PT" w:bidi="pt_PT"/>
        </w:rPr>
        <w:t>Encene Jesus resumindo seu ensinamento dizendo: “O próprio Davi chamou o Messias de ‘meu Senhor’, então, como o Messias pode ser seu descendente?”.</w:t>
      </w:r>
    </w:p>
    <w:p>
      <w:pPr/>
      <w:r>
        <w:rPr>
          <w:lang w:val="pt_PT" w:bidi="pt_PT"/>
        </w:rPr>
      </w:r>
      <w:r>
        <w:rPr>
          <w:lang w:val="pt_PT" w:bidi="pt_PT"/>
        </w:rPr>
        <w:t>Pare o drama. Pergunte à pessoa que interpreta a multidão: “O que você está sentindo ou pensando?”. A pessoa pode responder coisas como: “Feliz, porque Jesus tem um ensinamento novo e emocionante”, “Um pouco confuso”, ou “Feliz, porque parece que Jesus fala com autoridade”. Continue o drama.</w:t>
      </w:r>
    </w:p>
    <w:p>
      <w:pPr/>
      <w:r>
        <w:rPr>
          <w:lang w:val="pt_PT" w:bidi="pt_PT"/>
        </w:rPr>
      </w:r>
      <w:r>
        <w:rPr>
          <w:lang w:val="pt_PT" w:bidi="pt_PT"/>
        </w:rPr>
        <w:t>A multidão está encantada com o ensinamento de Jesus.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12.35–37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estava ensinando as pessoas no </w:t>
      </w:r>
      <w:r>
        <w:rPr>
          <w:b/>
          <w:lang w:val="pt_PT" w:bidi="pt_PT"/>
        </w:rPr>
        <w:t>Templo</w:t>
      </w:r>
      <w:r>
        <w:rPr>
          <w:lang w:val="pt_PT" w:bidi="pt_PT"/>
        </w:rPr>
        <w:t xml:space="preserve">, ou o lugar em Jerusalém onde Deus habitava entre seu povo. Certifique-se de usar a mesma tradução para templo que você usou em passagens anteriores. Para mais informações sobre </w:t>
      </w:r>
      <w:r>
        <w:rPr>
          <w:lang w:val="pt_PT" w:bidi="pt_PT"/>
        </w:rPr>
        <w:t>Templo</w:t>
      </w:r>
      <w:r>
        <w:rPr>
          <w:lang w:val="pt_PT" w:bidi="pt_PT"/>
        </w:rPr>
        <w:t>, consulte o Glossário Mestre.</w:t>
      </w:r>
    </w:p>
    <w:p>
      <w:pPr/>
      <w:r>
        <w:rPr>
          <w:lang w:val="pt_PT" w:bidi="pt_PT"/>
        </w:rPr>
      </w:r>
      <w:r>
        <w:rPr>
          <w:lang w:val="pt_PT" w:bidi="pt_PT"/>
        </w:rPr>
        <w:t xml:space="preserve">Jesus perguntou por que os </w:t>
      </w:r>
      <w:r>
        <w:rPr>
          <w:b/>
          <w:lang w:val="pt_PT" w:bidi="pt_PT"/>
        </w:rPr>
        <w:t>mestres da lei religiosa</w:t>
      </w:r>
      <w:r>
        <w:rPr>
          <w:lang w:val="pt_PT" w:bidi="pt_PT"/>
        </w:rPr>
        <w:t xml:space="preserve"> ou </w:t>
      </w:r>
      <w:r>
        <w:rPr>
          <w:b/>
          <w:lang w:val="pt_PT" w:bidi="pt_PT"/>
        </w:rPr>
        <w:t>escribas</w:t>
      </w:r>
      <w:r>
        <w:rPr>
          <w:lang w:val="pt_PT" w:bidi="pt_PT"/>
        </w:rPr>
        <w:t xml:space="preserve"> alegavam que o </w:t>
      </w:r>
      <w:r>
        <w:rPr>
          <w:b/>
          <w:lang w:val="pt_PT" w:bidi="pt_PT"/>
        </w:rPr>
        <w:t>Messias</w:t>
      </w:r>
      <w:r>
        <w:rPr>
          <w:lang w:val="pt_PT" w:bidi="pt_PT"/>
        </w:rPr>
        <w:t xml:space="preserve">, ou </w:t>
      </w:r>
      <w:r>
        <w:rPr>
          <w:b/>
          <w:lang w:val="pt_PT" w:bidi="pt_PT"/>
        </w:rPr>
        <w:t>Cristo</w:t>
      </w:r>
      <w:r>
        <w:rPr>
          <w:lang w:val="pt_PT" w:bidi="pt_PT"/>
        </w:rPr>
        <w:t xml:space="preserve">, é o descendente ou filho de Davi. Os mestres da lei interpretavam a lei de Deus. Messias, ou Cristo, é o título daquele que foi escolhido por Deus, a quem Deus enviou como rei e salvador. Use as mesmas palavras para mestres da lei, Messias e Cristo que você usou em passagens anteriores. Para mais informações sobre </w:t>
      </w:r>
      <w:r>
        <w:rPr>
          <w:lang w:val="pt_PT" w:bidi="pt_PT"/>
        </w:rPr>
        <w:t>mestres da lei</w:t>
      </w:r>
      <w:r>
        <w:rPr>
          <w:lang w:val="pt_PT" w:bidi="pt_PT"/>
        </w:rPr>
        <w:t xml:space="preserve">, </w:t>
      </w:r>
      <w:r>
        <w:rPr>
          <w:lang w:val="pt_PT" w:bidi="pt_PT"/>
        </w:rPr>
        <w:t>Messias</w:t>
      </w:r>
      <w:r>
        <w:rPr>
          <w:lang w:val="pt_PT" w:bidi="pt_PT"/>
        </w:rPr>
        <w:t xml:space="preserve">, e </w:t>
      </w:r>
      <w:r>
        <w:rPr>
          <w:lang w:val="pt_PT" w:bidi="pt_PT"/>
        </w:rPr>
        <w:t>Cristo</w:t>
      </w:r>
      <w:r>
        <w:rPr>
          <w:lang w:val="pt_PT" w:bidi="pt_PT"/>
        </w:rPr>
        <w:t xml:space="preserve"> consulte o Glossário Mestre.</w:t>
      </w:r>
    </w:p>
    <w:p>
      <w:pPr/>
      <w:r>
        <w:rPr>
          <w:lang w:val="pt_PT" w:bidi="pt_PT"/>
        </w:rPr>
      </w:r>
      <w:r>
        <w:rPr>
          <w:lang w:val="pt_PT" w:bidi="pt_PT"/>
        </w:rPr>
        <w:t xml:space="preserve">Um </w:t>
      </w:r>
      <w:r>
        <w:rPr>
          <w:b/>
          <w:lang w:val="pt_PT" w:bidi="pt_PT"/>
        </w:rPr>
        <w:t>filho de Davi</w:t>
      </w:r>
      <w:r>
        <w:rPr>
          <w:lang w:val="pt_PT" w:bidi="pt_PT"/>
        </w:rPr>
        <w:t xml:space="preserve"> significa um descendente de Davi. No Novo Testamento, a expressão "filho de Davi" geralmente se refere ao Messias, porque os profetas profetizaram que o Messias seria um descendente do rei Davi. Certifique-se de usar a mesma palavra para Filho de Davi que você usou em passagens anteriores. Para mais informações sobre </w:t>
      </w:r>
      <w:r>
        <w:rPr>
          <w:lang w:val="pt_PT" w:bidi="pt_PT"/>
        </w:rPr>
        <w:t>Filho do Homem</w:t>
      </w:r>
      <w:r>
        <w:rPr>
          <w:lang w:val="pt_PT" w:bidi="pt_PT"/>
        </w:rPr>
        <w:t>, consulte o Glossário Mestre.</w:t>
      </w:r>
    </w:p>
    <w:p>
      <w:pPr/>
      <w:r>
        <w:rPr>
          <w:lang w:val="pt_PT" w:bidi="pt_PT"/>
        </w:rPr>
      </w:r>
      <w:r>
        <w:rPr>
          <w:b/>
          <w:lang w:val="pt_PT" w:bidi="pt_PT"/>
        </w:rPr>
        <w:t>O rei Davi</w:t>
      </w:r>
      <w:r>
        <w:rPr>
          <w:lang w:val="pt_PT" w:bidi="pt_PT"/>
        </w:rPr>
        <w:t xml:space="preserve"> era o grande e importante rei do povo judeu. Deus havia prometido a Davi que alguém dentre seus descendentes governaria Israel para sempre. Certifique-se de usar a mesma palavra para Davi que você usou em passagens anteriores. Para mais informações sobre </w:t>
      </w:r>
      <w:r>
        <w:rPr>
          <w:lang w:val="pt_PT" w:bidi="pt_PT"/>
        </w:rPr>
        <w:t>Davi</w:t>
      </w:r>
      <w:r>
        <w:rPr>
          <w:lang w:val="pt_PT" w:bidi="pt_PT"/>
        </w:rPr>
        <w:t>, consulte o Glossário Mestre.</w:t>
      </w:r>
    </w:p>
    <w:p>
      <w:pPr/>
      <w:r>
        <w:rPr>
          <w:lang w:val="pt_PT" w:bidi="pt_PT"/>
        </w:rPr>
      </w:r>
      <w:r>
        <w:rPr>
          <w:lang w:val="pt_PT" w:bidi="pt_PT"/>
        </w:rPr>
        <w:t xml:space="preserve">Jesus disse que o </w:t>
      </w:r>
      <w:r>
        <w:rPr>
          <w:b/>
          <w:lang w:val="pt_PT" w:bidi="pt_PT"/>
        </w:rPr>
        <w:t>Espírito Santo</w:t>
      </w:r>
      <w:r>
        <w:rPr>
          <w:lang w:val="pt_PT" w:bidi="pt_PT"/>
        </w:rPr>
        <w:t xml:space="preserve"> inspirou Davi a escrever as palavras em seu Salmo. No Antigo Testamento, o termo hebraico "ruach" (espírito) pode ter os significados físicos "vento" ou "fôlego". Também pode significar ‛poder’, ou ‛autoridade’, dada por Deus a alguém para fazer coisas extraordinárias. Deus concedeu aos reis seu Espírito quando os ungiu para serem reis e lhes concedeu sabedoria e poder específicos vindos de Deus. Quem está cheio do Espírito de Deus carrega uma mensagem de Deus para as pessoas ou para um indivíduo. A pessoa que tem o Espírito de Deus, tem sabedoria e autoridade divinas (especialmente reis e profetas). Use o mesmo termo para "o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Quando Davi diz: “O </w:t>
      </w:r>
      <w:r>
        <w:rPr>
          <w:b/>
          <w:lang w:val="pt_PT" w:bidi="pt_PT"/>
        </w:rPr>
        <w:t>Senhor</w:t>
      </w:r>
      <w:r>
        <w:rPr>
          <w:lang w:val="pt_PT" w:bidi="pt_PT"/>
        </w:rPr>
        <w:t xml:space="preserve"> disse ao meu </w:t>
      </w:r>
      <w:r>
        <w:rPr>
          <w:b/>
          <w:lang w:val="pt_PT" w:bidi="pt_PT"/>
        </w:rPr>
        <w:t>Senhor</w:t>
      </w:r>
      <w:r>
        <w:rPr>
          <w:lang w:val="pt_PT" w:bidi="pt_PT"/>
        </w:rPr>
        <w:t xml:space="preserve">”, ele está falando sobre quando Deus fala com o Messias. O primeiro SENHOR se refere a Deus. O segundo Senhor se refere ao mestre de Davi (que também é entendido como sendo o Messias). Você pode precisar especificar em sua tradução que era o “Senhor </w:t>
      </w:r>
      <w:r>
        <w:rPr>
          <w:b/>
          <w:lang w:val="pt_PT" w:bidi="pt_PT"/>
        </w:rPr>
        <w:t>Deus</w:t>
      </w:r>
      <w:r>
        <w:rPr>
          <w:lang w:val="pt_PT" w:bidi="pt_PT"/>
        </w:rPr>
        <w:t xml:space="preserve">” que falou com “meu Senhor </w:t>
      </w:r>
      <w:r>
        <w:rPr>
          <w:b/>
          <w:lang w:val="pt_PT" w:bidi="pt_PT"/>
        </w:rPr>
        <w:t>Mestre</w:t>
      </w:r>
      <w:r>
        <w:rPr>
          <w:lang w:val="pt_PT" w:bidi="pt_PT"/>
        </w:rPr>
        <w:t>”. Traduza "</w:t>
      </w:r>
      <w:r>
        <w:rPr>
          <w:lang w:val="pt_PT" w:bidi="pt_PT"/>
        </w:rPr>
        <w:t>Senhor</w:t>
      </w:r>
      <w:r>
        <w:rPr>
          <w:lang w:val="pt_PT" w:bidi="pt_PT"/>
        </w:rPr>
        <w:t>", que significa Deus, e "</w:t>
      </w:r>
      <w:r>
        <w:rPr>
          <w:lang w:val="pt_PT" w:bidi="pt_PT"/>
        </w:rPr>
        <w:t>Senhor</w:t>
      </w:r>
      <w:r>
        <w:rPr>
          <w:lang w:val="pt_PT" w:bidi="pt_PT"/>
        </w:rPr>
        <w:t>", que significa Mestre, da mesma maneira que você já tem feito em passagens anteriores. Para mais informações sobre diferentes usos de Senhor,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12:38–44</w:t>
      </w:r>
      <w:r>
        <w:rPr>
          <w:lang w:val="pt_PT" w:bidi="pt_PT"/>
        </w:rPr>
      </w:r>
    </w:p>
    <w:p>
      <w:pPr>
        <w:pStyle w:val="Heading3"/>
      </w:pPr>
      <w:r>
        <w:rPr>
          <w:lang w:val="pt_PT" w:bidi="pt_PT"/>
        </w:rPr>
        <w:t>Ouvir e Sentir</w:t>
      </w:r>
    </w:p>
    <w:p>
      <w:pPr/>
      <w:r>
        <w:rPr>
          <w:lang w:val="pt_PT" w:bidi="pt_PT"/>
        </w:rPr>
      </w:r>
      <w:r>
        <w:rPr>
          <w:lang w:val="pt_PT" w:bidi="pt_PT"/>
        </w:rPr>
        <w:t>Nesta etapa, ouçam Marcos 12.38–44 e guardem em seus corações.</w:t>
      </w:r>
    </w:p>
    <w:p>
      <w:pPr/>
      <w:r>
        <w:rPr>
          <w:lang w:val="pt_PT" w:bidi="pt_PT"/>
        </w:rPr>
      </w:r>
      <w:r>
        <w:rPr>
          <w:lang w:val="pt_PT" w:bidi="pt_PT"/>
        </w:rPr>
        <w:t>Ouça uma versão em áudio de Marcos 12.38–44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12.38–44 na tradução mais fácil de entender.</w:t>
      </w:r>
    </w:p>
    <w:p>
      <w:pPr/>
      <w:r>
        <w:rPr>
          <w:lang w:val="pt_PT" w:bidi="pt_PT"/>
        </w:rPr>
      </w:r>
      <w:r>
        <w:rPr>
          <w:lang w:val="pt_PT" w:bidi="pt_PT"/>
        </w:rPr>
        <w:t>Jesus está com seus discípulos, ou seguidores mais próximos, nos pátios do Templo. Ele estava ensinando as pessoas e os mestres da lei. Não sabemos quando ele falou sobre essas coisas. Este ensinamento é o último sobre o qual Marcos fala do período do ministério público de Jesus.</w:t>
      </w:r>
    </w:p>
    <w:p>
      <w:pPr/>
      <w:r>
        <w:rPr>
          <w:lang w:val="pt_PT" w:bidi="pt_PT"/>
        </w:rPr>
      </w:r>
      <w:r>
        <w:rPr>
          <w:lang w:val="pt_PT" w:bidi="pt_PT"/>
        </w:rPr>
        <w:t>Jesus disse: “Cuidado com esses mestres da lei!”. As palavras “cuidado” ou “fiquem alerta” significam que Jesus está tentando alertar as pessoas sobre um dano potencial. Nesse caso, o dano poderia vir por meio das ações dos mestres da lei. Os mestres da lei, também chamados de escribas, estudavam, interpretavam e ensinavam a lei de Deus. Eles muitas vezes usavam longos mantos de linho branco. Os mantos alcançavam seus pés e tinham uma longa franja. A cor branca mostrava que os homens eram importantes e tinham autoridade, ou o direito de agir. Em contraste, as pessoas comuns usavam cores brilhantes. Os mestres gostavam de usar essas roupas para mostrar o quão importantes eles eram.</w:t>
      </w:r>
    </w:p>
    <w:p>
      <w:pPr/>
      <w:r>
        <w:rPr>
          <w:lang w:val="pt_PT" w:bidi="pt_PT"/>
        </w:rPr>
      </w:r>
      <w:r>
        <w:rPr>
          <w:lang w:val="pt_PT" w:bidi="pt_PT"/>
        </w:rPr>
        <w:t>Pare aqui e, em grupo, olhe para a imagem de um longo manto de linho branco que os mestres da lei costumavam usar. Pause este áudio aqui.</w:t>
      </w:r>
    </w:p>
    <w:p>
      <w:pPr/>
      <w:r>
        <w:rPr>
          <w:lang w:val="pt_PT" w:bidi="pt_PT"/>
        </w:rPr>
      </w:r>
      <w:r>
        <w:rPr>
          <w:lang w:val="pt_PT" w:bidi="pt_PT"/>
        </w:rPr>
        <w:t>Jesus disse que os mestres da lei gostam de andar nas praças comerciais e receber saudações respeitosas. Os mercados eram um centro social da cultura judaica, onde as pessoas vendiam e compravam itens. À medida que os mestres caminhavam, as pessoas mostravam respeito ao se levantarem para cumprimentá-los. Apenas os comerciantes que estavam trabalhando no mercado não precisavam fazer isso. As pessoas chamavam esses mestres religiosos de “Rabi”, “Pai” ou “Mestre”.</w:t>
      </w:r>
    </w:p>
    <w:p>
      <w:pPr/>
      <w:r>
        <w:rPr>
          <w:lang w:val="pt_PT" w:bidi="pt_PT"/>
        </w:rPr>
      </w:r>
      <w:r>
        <w:rPr>
          <w:lang w:val="pt_PT" w:bidi="pt_PT"/>
        </w:rPr>
        <w:t xml:space="preserve">Nas festas, os mestres se sentavam nos melhores lugares de honra, à direita e à esquerda do anfitrião. Nas sinagogas, ou locais de oração judaica, os instrutores também tinham os melhores lugares de honra. Eles se sentavam na frente, de frente para a congregação, para que todos pudessem vê-los. Eles ficavam em frente a uma arca, ou caixa especial, que continha a cópia escrita de suas Escrituras. </w:t>
      </w:r>
    </w:p>
    <w:p>
      <w:pPr/>
      <w:r>
        <w:rPr>
          <w:lang w:val="pt_PT" w:bidi="pt_PT"/>
        </w:rPr>
      </w:r>
      <w:r>
        <w:rPr>
          <w:lang w:val="pt_PT" w:bidi="pt_PT"/>
        </w:rPr>
        <w:t>Pare e discuta essa pergunta em grupo. Que tipo de pessoas os outros honram em sua cultura? Que tipo de roupa as pessoas usam para mostrar que têm uma alta posição social? Pause este áudio aqui.</w:t>
      </w:r>
    </w:p>
    <w:p>
      <w:pPr/>
      <w:r>
        <w:rPr>
          <w:lang w:val="pt_PT" w:bidi="pt_PT"/>
        </w:rPr>
      </w:r>
      <w:r>
        <w:rPr>
          <w:lang w:val="pt_PT" w:bidi="pt_PT"/>
        </w:rPr>
        <w:t>Não era permitido pagar aos mestres da lei para ensinarem a lei de Deus. Em vez disso, a comunidade lhes dava presentes. Esses instrutores eram pobres, mas geralmente não precisavam pedir dinheiro ou comida. Muitas pessoas ricas cuidavam desses instrutores. Os mestres da lei queriam que as pessoas pensassem que eles eram mais justos e próximos de Deus do que os outros. Por isso, oravam por longos períodos em público. Jesus sugere que eles queriam apenas fazer com que sua imagem parecesse boa. Ele diz que Deus os punirá maior ou mais severamente do que outras pessoas.</w:t>
      </w:r>
    </w:p>
    <w:p>
      <w:pPr/>
      <w:r>
        <w:rPr>
          <w:lang w:val="pt_PT" w:bidi="pt_PT"/>
        </w:rPr>
      </w:r>
      <w:r>
        <w:rPr>
          <w:lang w:val="pt_PT" w:bidi="pt_PT"/>
        </w:rPr>
        <w:t>Às vezes, os mestres da lei se aproveitavam das pessoas pobres. Jesus diz que “eles devoram as casas das viúvas” para mostrar que os mestres da lei levavam o máximo de dinheiro que podiam das viúvas. Nós não sabemos como eles faziam isso, mas é possível que eles persuadiam as viúvas a dar-lhes presentes generosos. Ao contrário dos mestres da lei, as viúvas tinham uma baixa posição social e eram especialmente vulneráveis, porque não tinham um marido para cuidar delas. Muitas vezes, as viúvas não tinham dinheiro suficiente para viver.</w:t>
      </w:r>
    </w:p>
    <w:p>
      <w:pPr/>
      <w:r>
        <w:rPr>
          <w:lang w:val="pt_PT" w:bidi="pt_PT"/>
        </w:rPr>
      </w:r>
      <w:r>
        <w:rPr>
          <w:lang w:val="pt_PT" w:bidi="pt_PT"/>
        </w:rPr>
        <w:t xml:space="preserve">Na próxima cena: Jesus está sentado com seus discípulos ao lado da caixa de coleta no Templo. Isso significa que ele podia ver o lugar onde as pessoas vinham para dar ofertas a Deus. O tesouro do Templo é o lugar onde as pessoas dão ofertas a Deus para o Templo. As caixas de coleta tinham a forma de uma trombeta e eram colocadas junto da parede no Pátio das Mulheres, no Templo. As pessoas poderiam colocar dinheiro nas caixas como uma oferta a Deus. Marcos pode ter incluído esta cena aqui para descrever o contraste entre a falsa justiça dos mestres da lei e a plena devoção da viúva a Deus. </w:t>
      </w:r>
    </w:p>
    <w:p>
      <w:pPr/>
      <w:r>
        <w:rPr>
          <w:lang w:val="pt_PT" w:bidi="pt_PT"/>
        </w:rPr>
      </w:r>
      <w:r>
        <w:rPr>
          <w:lang w:val="pt_PT" w:bidi="pt_PT"/>
        </w:rPr>
        <w:t>Pare aqui e, em grupo, olhe para um diagrama dos pátios do Templo e uma foto de uma caixa de coleta. Pause este áudio aqui.</w:t>
      </w:r>
    </w:p>
    <w:p>
      <w:pPr/>
      <w:r>
        <w:rPr>
          <w:lang w:val="pt_PT" w:bidi="pt_PT"/>
        </w:rPr>
      </w:r>
      <w:r>
        <w:rPr>
          <w:lang w:val="pt_PT" w:bidi="pt_PT"/>
        </w:rPr>
        <w:t xml:space="preserve">Muitas pessoas ricas colocavam ofertas que tinham um alto valor nas caixas de coleta. Em contraste, uma viúva pobre, uma mulher cujo marido havia morrido, colocou duas das menores moedas de cobre existentes na época. É significativo que ela depositou as duas moedas, já que poderia ter mantido uma para si mesma. </w:t>
      </w:r>
    </w:p>
    <w:p>
      <w:pPr/>
      <w:r>
        <w:rPr>
          <w:lang w:val="pt_PT" w:bidi="pt_PT"/>
        </w:rPr>
      </w:r>
      <w:r>
        <w:rPr>
          <w:lang w:val="pt_PT" w:bidi="pt_PT"/>
        </w:rPr>
        <w:t>Pare aqui e, em grupo, olhe para a foto de uma moeda de cobre. Discuta essa pergunta em grupo: como as pessoas tratam as viúvas em sua cultura? Como é a vida de uma viúva em sua cultura? Elas geralmente têm dinheiro e comida suficientes? Pause este áudio aqui.</w:t>
      </w:r>
    </w:p>
    <w:p>
      <w:pPr/>
      <w:r>
        <w:rPr>
          <w:lang w:val="pt_PT" w:bidi="pt_PT"/>
        </w:rPr>
      </w:r>
      <w:r>
        <w:rPr>
          <w:lang w:val="pt_PT" w:bidi="pt_PT"/>
        </w:rPr>
        <w:t>Jesus diz “Eu lhes digo a verdade” para enfatizar o que ele está prestes a dizer aos seus discípulos. Jesus diz que os ricos davam de sua riqueza, o que significa que eles ainda tinham muito dinheiro mesmo depois de dar um pouco dele a Deus. A viúva, no entanto, ofertou de sua pobreza. Mesmo que a viúva não tivesse dinheiro suficiente para comprar o que ela precisava para sobreviver, ela dava tudo o que tinha a Deus. Jesus explica que Deus valoriza a oferta da mulher, porque ela deu tudo o que tinha. Ao usar esse exemplo, Jesus está chamando seus discípulos para se entregarem, ou darem, cada parte de suas vidas a Jesus. Assim como a viúva, Jesus quer que seus discípulos mostrem que eles confiavam totalmente em Deus.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12.38–44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está ensinando as pessoas, provavelmente nos pátios do Templo. Ele as adverte sobre a hipocrisia dos mestres da lei. </w:t>
      </w:r>
    </w:p>
    <w:p>
      <w:pPr/>
      <w:r>
        <w:rPr>
          <w:lang w:val="pt_PT" w:bidi="pt_PT"/>
        </w:rPr>
      </w:r>
      <w:r>
        <w:rPr>
          <w:b/>
          <w:lang w:val="pt_PT" w:bidi="pt_PT"/>
        </w:rPr>
        <w:t>Na segunda cena:</w:t>
      </w:r>
      <w:r>
        <w:rPr>
          <w:lang w:val="pt_PT" w:bidi="pt_PT"/>
        </w:rPr>
        <w:t xml:space="preserve"> Jesus está sentado próximo às caixas de coleta no pátio do Templo. Ele vê uma viúva colocando duas pequenas moedas. Jesus aponta isso para os discípulos, que provavelmente estão sentados com ele. Ele diz que a oferta dela é mais valiosa para Deus do que todas as outras ofertas, porque ela deu tudo o que tinha.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As pessoas nos pátios do Templo, incluindo os mestres da lei.</w:t>
      </w:r>
    </w:p>
    <w:p>
      <w:pPr>
        <w:pStyle w:val="ListBullet"/>
        <w:spacing w:line="240" w:lineRule="auto"/>
        <w:ind w:left="720"/>
      </w:pPr>
      <w:r>
        <w:rPr>
          <w:lang w:val="pt_PT" w:bidi="pt_PT"/>
        </w:rPr>
      </w:r>
      <w:r>
        <w:rPr>
          <w:lang w:val="pt_PT" w:bidi="pt_PT"/>
        </w:rPr>
        <w:t>Pessoas ricas colocando muito dinheiro nas caixas de coleta</w:t>
      </w:r>
    </w:p>
    <w:p>
      <w:pPr>
        <w:pStyle w:val="ListBullet"/>
        <w:spacing w:line="240" w:lineRule="auto"/>
        <w:ind w:left="720"/>
      </w:pPr>
      <w:r>
        <w:rPr>
          <w:lang w:val="pt_PT" w:bidi="pt_PT"/>
        </w:rPr>
      </w:r>
      <w:r>
        <w:rPr>
          <w:lang w:val="pt_PT" w:bidi="pt_PT"/>
        </w:rPr>
        <w:t>A viúva que coloca as moedas na caixa de coleta</w:t>
      </w:r>
    </w:p>
    <w:p>
      <w:pPr/>
      <w:r>
        <w:rPr>
          <w:lang w:val="pt_PT" w:bidi="pt_PT"/>
        </w:rPr>
      </w:r>
      <w:r>
        <w:rPr>
          <w:lang w:val="pt_PT" w:bidi="pt_PT"/>
        </w:rPr>
        <w:t>Como um grupo, preste atenção a estas partes do cenário da passagem:</w:t>
      </w:r>
    </w:p>
    <w:p>
      <w:pPr/>
      <w:r>
        <w:rPr>
          <w:lang w:val="pt_PT" w:bidi="pt_PT"/>
        </w:rPr>
      </w:r>
      <w:r>
        <w:rPr>
          <w:lang w:val="pt_PT" w:bidi="pt_PT"/>
        </w:rPr>
        <w:t xml:space="preserve">É importante lembrar que Jesus ainda estava ensinando no Templo, embora não saibamos exatamente quando esse ensinamento ocorre. </w:t>
      </w:r>
    </w:p>
    <w:p>
      <w:pPr/>
      <w:r>
        <w:rPr>
          <w:lang w:val="pt_PT" w:bidi="pt_PT"/>
        </w:rPr>
      </w:r>
      <w:r>
        <w:rPr>
          <w:lang w:val="pt_PT" w:bidi="pt_PT"/>
        </w:rPr>
        <w:t>É importante lembrar que, na primeira parte de seu ensinamento, havia uma multidão reunida em torno dele ouvindo, incluindo os mestres da lei.</w:t>
      </w:r>
    </w:p>
    <w:p>
      <w:pPr/>
      <w:r>
        <w:rPr>
          <w:lang w:val="pt_PT" w:bidi="pt_PT"/>
        </w:rPr>
      </w:r>
      <w:r>
        <w:rPr>
          <w:lang w:val="pt_PT" w:bidi="pt_PT"/>
        </w:rPr>
        <w:t xml:space="preserve">Lembre-se também que, mais tarde, Jesus está sentado próximo à caixa de coleta, no Templo. Está observando as pessoas passarem e colocarem dinheiro como uma oferta a Deus. </w:t>
      </w:r>
    </w:p>
    <w:p>
      <w:pPr/>
      <w:r>
        <w:rPr>
          <w:lang w:val="pt_PT" w:bidi="pt_PT"/>
        </w:rPr>
      </w:r>
      <w:r>
        <w:rPr>
          <w:lang w:val="pt_PT" w:bidi="pt_PT"/>
        </w:rPr>
        <w:t>Marcos descreve as pessoas que davam ofertas, então usa uma palavra como “mas” para contrastar a viúva das pessoas ricas que davam ofertas extravagantes.</w:t>
      </w:r>
    </w:p>
    <w:p>
      <w:pPr/>
      <w:r>
        <w:rPr>
          <w:lang w:val="pt_PT" w:bidi="pt_PT"/>
        </w:rPr>
      </w:r>
      <w:r>
        <w:rPr>
          <w:lang w:val="pt_PT" w:bidi="pt_PT"/>
        </w:rPr>
        <w:t xml:space="preserve">Ele nota a viúva colocar duas pequenas moedas de cobre. Jesus chama a atenção de seus discípulos. Quer que eles entendam a importância do que a mulher fez. Ele diz: “Eu lhes digo a verdade”, para mostrar aos discípulos que está declarando algo importante. </w:t>
      </w:r>
    </w:p>
    <w:p>
      <w:pPr/>
      <w:r>
        <w:rPr>
          <w:lang w:val="pt_PT" w:bidi="pt_PT"/>
        </w:rPr>
      </w:r>
      <w:r>
        <w:rPr>
          <w:lang w:val="pt_PT" w:bidi="pt_PT"/>
        </w:rPr>
        <w:t>Ele explica aos discípulos que esta mulher deu tudo o que tinha a Deus. Portanto, Jesus declara que, na verdade, ela deu mais do que todos os outros. Isso não significa que ela literalmente dava mais dinheiro do que todos os outros, mas sim que sua oferta tinha mais valor para Deus, porque ela dava tudo o que tinha.</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12.38–44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As pessoas nos pátios do Templo, incluindo os mestres da lei.</w:t>
      </w:r>
    </w:p>
    <w:p>
      <w:pPr>
        <w:pStyle w:val="ListBullet"/>
        <w:spacing w:line="240" w:lineRule="auto"/>
        <w:ind w:left="720"/>
      </w:pPr>
      <w:r>
        <w:rPr>
          <w:lang w:val="pt_PT" w:bidi="pt_PT"/>
        </w:rPr>
      </w:r>
      <w:r>
        <w:rPr>
          <w:lang w:val="pt_PT" w:bidi="pt_PT"/>
        </w:rPr>
        <w:t>Pessoas ricas colocando muito dinheiro nas caixas de coleta</w:t>
      </w:r>
    </w:p>
    <w:p>
      <w:pPr>
        <w:pStyle w:val="ListBullet"/>
        <w:spacing w:line="240" w:lineRule="auto"/>
        <w:ind w:left="720"/>
      </w:pPr>
      <w:r>
        <w:rPr>
          <w:lang w:val="pt_PT" w:bidi="pt_PT"/>
        </w:rPr>
      </w:r>
      <w:r>
        <w:rPr>
          <w:lang w:val="pt_PT" w:bidi="pt_PT"/>
        </w:rPr>
        <w:t>A viúva que coloca as duas pequenas moedas na caixa de coleta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Encene Jesus ensinando as pessoas no pátio do Templo. Enquanto ele está ensinando, ele diz: “Cuidado com os mestres da lei religiosa. Eles gostam de caminhar em longos mantos. Eles gostam quando as pessoas os cumprimentam respeitosamente nos mercados. Amam os assentos de honra nas sinagogas, ou lugares de oração. Eles gostam de se sentar na mesa mais importante nos banquetes. Eles enganam as viúvas para tirá-las de suas propriedades e não têm vergonha disso. Eles fingem ser pessoas boas e piedosas, orando por um longo tempo em público. Mas Deus os punirá mais severamente do que aos outros”.</w:t>
      </w:r>
    </w:p>
    <w:p>
      <w:pPr/>
      <w:r>
        <w:rPr>
          <w:lang w:val="pt_PT" w:bidi="pt_PT"/>
        </w:rPr>
      </w:r>
      <w:r>
        <w:rPr>
          <w:lang w:val="pt_PT" w:bidi="pt_PT"/>
        </w:rPr>
        <w:t>Pare o drama. Pergunte à pessoa que interpreta as pessoas ouvindo Jesus: “O que você está sentindo ou pensando?”. A pessoa pode responder coisas como: “Feliz por alguém estar finalmente falando a verdade sobre os líderes religiosos”, “Confuso, porque pensava que os líderes religiosos eram bons homens”, ou “Estou surpreso por Jesus falar com tanta ousadia diretamente na frente dos líderes religiosos!”. Pergunte às pessoas que interpretam os líderes religiosos: “O que vocês estão sentindo ou pensando?”. A pessoa pode responder coisas como: “Estou zangado por Jesus dizer essas coisas sobre mim e meus amigos!”. “Acho que deveríamos tentar mais intensamente matar Jesus”, ou “Envergonhado. Sou culpado de fazer essas coisas”. Continue o drama.</w:t>
      </w:r>
    </w:p>
    <w:p>
      <w:pPr/>
      <w:r>
        <w:rPr>
          <w:lang w:val="pt_PT" w:bidi="pt_PT"/>
        </w:rPr>
      </w:r>
      <w:r>
        <w:rPr>
          <w:lang w:val="pt_PT" w:bidi="pt_PT"/>
        </w:rPr>
        <w:t>Encene uma mudança de cena. Jesus e seus discípulos estão sentados ao lado das caixas de coleta nos pátios do Templo. Jesus está observando as pessoas colocando dinheiro nas caixas. Observa as pessoas ricas colocavam muito dinheiro. Repara uma pobre viúva lançar duas pequenas moedas. Ele chama seus discípulos para prestarem atenção e diz: “Vejam! Essa pobre viúva deu mais a Deus do que todos os outros. Eles contribuíram do dinheiro que lhes sobrava, mas ela é muito pobre. Ainda assim, ela deu todo o seu meio de vida”.</w:t>
      </w:r>
    </w:p>
    <w:p>
      <w:pPr/>
      <w:r>
        <w:rPr>
          <w:lang w:val="pt_PT" w:bidi="pt_PT"/>
        </w:rPr>
      </w:r>
      <w:r>
        <w:rPr>
          <w:lang w:val="pt_PT" w:bidi="pt_PT"/>
        </w:rPr>
        <w:t>Pare o drama. Pergunte à pessoa que interpreta um dos discípulos: “O que você está sentindo ou pensando?”. A pessoa pode responder coisas como: “Não entendo”, “Confuso. Ela não deu quase nada”, ou “Quero dar tudo a Jesus, como essa mulher deu tudo a Deus”. Pergunte à pessoa que interpreta Jesus: “O que você está sentindo ou pensando?”. A pessoa pode responder coisas como: “Estou orgulhoso dessa mulher”, “Amo essa mulher, porque ela é muito devota”, ou “Estou confiante de que meu Pai cuidará dela”.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12.38–44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ensinou às pessoas a serem cautelosas quanto aos </w:t>
      </w:r>
      <w:r>
        <w:rPr>
          <w:b/>
          <w:lang w:val="pt_PT" w:bidi="pt_PT"/>
        </w:rPr>
        <w:t>mestres da lei religiosa</w:t>
      </w:r>
      <w:r>
        <w:rPr>
          <w:lang w:val="pt_PT" w:bidi="pt_PT"/>
        </w:rPr>
        <w:t xml:space="preserve">. Os mestres da lei, também chamados de escribas, estudavam, interpretavam e ensinavam a lei de Deus. Use as mesmas palavras para mestres da lei que você usou em passagens anteriores. Para mais informações sobre </w:t>
      </w:r>
      <w:r>
        <w:rPr>
          <w:b/>
          <w:lang w:val="pt_PT" w:bidi="pt_PT"/>
        </w:rPr>
        <w:t>mestres da lei</w:t>
      </w:r>
      <w:r>
        <w:rPr>
          <w:lang w:val="pt_PT" w:bidi="pt_PT"/>
        </w:rPr>
        <w:t>, consulte o Glossário principal.</w:t>
      </w:r>
    </w:p>
    <w:p>
      <w:pPr/>
      <w:r>
        <w:rPr>
          <w:lang w:val="pt_PT" w:bidi="pt_PT"/>
        </w:rPr>
      </w:r>
      <w:r>
        <w:rPr>
          <w:lang w:val="pt_PT" w:bidi="pt_PT"/>
        </w:rPr>
        <w:t xml:space="preserve">Jesus disse que os mestres da lei caminhavam orgulhosamente em </w:t>
      </w:r>
      <w:r>
        <w:rPr>
          <w:b/>
          <w:lang w:val="pt_PT" w:bidi="pt_PT"/>
        </w:rPr>
        <w:t xml:space="preserve">manto </w:t>
      </w:r>
      <w:r>
        <w:rPr>
          <w:lang w:val="pt_PT" w:bidi="pt_PT"/>
        </w:rPr>
        <w:t xml:space="preserve">suntuosos. Eram mantos longos, de linho branco, com borlas na parte inferior. Os mantos que os instrutores usavam eram muito luxuosos e caros. Para obter mais informações sobre </w:t>
      </w:r>
      <w:r>
        <w:rPr>
          <w:b/>
          <w:lang w:val="pt_PT" w:bidi="pt_PT"/>
        </w:rPr>
        <w:t>mantos</w:t>
      </w:r>
      <w:r>
        <w:rPr>
          <w:lang w:val="pt_PT" w:bidi="pt_PT"/>
        </w:rPr>
        <w:t>, consulte o Glossário Mestre.</w:t>
      </w:r>
    </w:p>
    <w:p>
      <w:pPr/>
      <w:r>
        <w:rPr>
          <w:lang w:val="pt_PT" w:bidi="pt_PT"/>
        </w:rPr>
      </w:r>
      <w:r>
        <w:rPr>
          <w:lang w:val="pt_PT" w:bidi="pt_PT"/>
        </w:rPr>
        <w:t>Pare aqui e, em grupo, olhe para a imagem de um longo manto branco com borlas na parte inferior. Pause este áudio aqui.</w:t>
      </w:r>
    </w:p>
    <w:p>
      <w:pPr/>
      <w:r>
        <w:rPr>
          <w:lang w:val="pt_PT" w:bidi="pt_PT"/>
        </w:rPr>
      </w:r>
      <w:r>
        <w:rPr>
          <w:lang w:val="pt_PT" w:bidi="pt_PT"/>
        </w:rPr>
        <w:t xml:space="preserve">Jesus disse que esses mestres da lei amavam os assentos de honra nas </w:t>
      </w:r>
      <w:r>
        <w:rPr>
          <w:b/>
          <w:lang w:val="pt_PT" w:bidi="pt_PT"/>
        </w:rPr>
        <w:t>sinagogas</w:t>
      </w:r>
      <w:r>
        <w:rPr>
          <w:lang w:val="pt_PT" w:bidi="pt_PT"/>
        </w:rPr>
        <w:t xml:space="preserve">. Sinagogas eram locais de adoração judaicos, onde pessoas dos povoados podiam congregar em vez de no templo principal em Jerusalém. Use a mesma palavra para sinagogas que você usou em passagens anteriores, e, para mais informações sobre </w:t>
      </w:r>
      <w:r>
        <w:rPr>
          <w:b/>
          <w:lang w:val="pt_PT" w:bidi="pt_PT"/>
        </w:rPr>
        <w:t>sinagogas</w:t>
      </w:r>
      <w:r>
        <w:rPr>
          <w:lang w:val="pt_PT" w:bidi="pt_PT"/>
        </w:rPr>
        <w:t>, consulte o Glossário Mestre.</w:t>
      </w:r>
    </w:p>
    <w:p>
      <w:pPr/>
      <w:r>
        <w:rPr>
          <w:lang w:val="pt_PT" w:bidi="pt_PT"/>
        </w:rPr>
      </w:r>
      <w:r>
        <w:rPr>
          <w:lang w:val="pt_PT" w:bidi="pt_PT"/>
        </w:rPr>
        <w:t xml:space="preserve">Esses instrutores gostavam de fazer longas orações em público. </w:t>
      </w:r>
      <w:r>
        <w:rPr>
          <w:b/>
          <w:lang w:val="pt_PT" w:bidi="pt_PT"/>
        </w:rPr>
        <w:t>Oração</w:t>
      </w:r>
      <w:r>
        <w:rPr>
          <w:lang w:val="pt_PT" w:bidi="pt_PT"/>
        </w:rPr>
        <w:t xml:space="preserve"> no Novo Testamento refere-se a se comunicar com Deus. Certifique-se de utilizar aqui uma palavra que não se refira apenas a uma comunicação ritualística, mas sim a algo mais pessoal. Use a mesma palavra para "oração" como você usou em passagens anteriores. Para mais informações sobre </w:t>
      </w:r>
      <w:r>
        <w:rPr>
          <w:b/>
          <w:lang w:val="pt_PT" w:bidi="pt_PT"/>
        </w:rPr>
        <w:t>oração</w:t>
      </w:r>
      <w:r>
        <w:rPr>
          <w:lang w:val="pt_PT" w:bidi="pt_PT"/>
        </w:rPr>
        <w:t>, consulte o Glossário Mestre.</w:t>
      </w:r>
    </w:p>
    <w:p>
      <w:pPr/>
      <w:r>
        <w:rPr>
          <w:lang w:val="pt_PT" w:bidi="pt_PT"/>
        </w:rPr>
      </w:r>
      <w:r>
        <w:rPr>
          <w:lang w:val="pt_PT" w:bidi="pt_PT"/>
        </w:rPr>
        <w:t xml:space="preserve">Jesus observou as pessoas colocando suas ofertas de dinheiro a Deus no tesouro, ou nas </w:t>
      </w:r>
      <w:r>
        <w:rPr>
          <w:b/>
          <w:lang w:val="pt_PT" w:bidi="pt_PT"/>
        </w:rPr>
        <w:t>caixas de coleta</w:t>
      </w:r>
      <w:r>
        <w:rPr>
          <w:lang w:val="pt_PT" w:bidi="pt_PT"/>
        </w:rPr>
        <w:t xml:space="preserve"> do Templo. Essas caixas ficavam em um dos pátios externos do Templo. Tinham um formato de trombeta ou chifre. As pessoas podiam colocar facilmente seu dinheiro em moedas nas caixas por meio da abertura em forma de chifre.</w:t>
      </w:r>
    </w:p>
    <w:p>
      <w:pPr/>
      <w:r>
        <w:rPr>
          <w:lang w:val="pt_PT" w:bidi="pt_PT"/>
        </w:rPr>
      </w:r>
      <w:r>
        <w:rPr>
          <w:lang w:val="pt_PT" w:bidi="pt_PT"/>
        </w:rPr>
        <w:t>Pare aqui e, em grupo, olhe para uma imagem de uma caixa de coleta. Pause este áudio aqui.</w:t>
      </w:r>
    </w:p>
    <w:p>
      <w:pPr/>
      <w:r>
        <w:rPr>
          <w:lang w:val="pt_PT" w:bidi="pt_PT"/>
        </w:rPr>
      </w:r>
      <w:r>
        <w:rPr>
          <w:lang w:val="pt_PT" w:bidi="pt_PT"/>
        </w:rPr>
        <w:t xml:space="preserve">Durante ambos os ensinamentos de Jesus, ele está no </w:t>
      </w:r>
      <w:r>
        <w:rPr>
          <w:b/>
          <w:lang w:val="pt_PT" w:bidi="pt_PT"/>
        </w:rPr>
        <w:t>Templo</w:t>
      </w:r>
      <w:r>
        <w:rPr>
          <w:lang w:val="pt_PT" w:bidi="pt_PT"/>
        </w:rPr>
        <w:t xml:space="preserve">, ou o lugar onde Deus vivia entre seu povo em Jerusalém. Use a mesma palavra para Templo que você usou em passagens anteriores. Para mais informações sobre o </w:t>
      </w:r>
      <w:r>
        <w:rPr>
          <w:b/>
          <w:lang w:val="pt_PT" w:bidi="pt_PT"/>
        </w:rPr>
        <w:t>Templo</w:t>
      </w:r>
      <w:r>
        <w:rPr>
          <w:lang w:val="pt_PT" w:bidi="pt_PT"/>
        </w:rPr>
        <w:t>, consulte o Glossário Mestre.</w:t>
      </w:r>
    </w:p>
    <w:p>
      <w:pPr/>
      <w:r>
        <w:rPr>
          <w:lang w:val="pt_PT" w:bidi="pt_PT"/>
        </w:rPr>
      </w:r>
      <w:r>
        <w:rPr>
          <w:lang w:val="pt_PT" w:bidi="pt_PT"/>
        </w:rPr>
        <w:t xml:space="preserve">Jesus observou uma mulher colocando duas </w:t>
      </w:r>
      <w:r>
        <w:rPr>
          <w:b/>
          <w:lang w:val="pt_PT" w:bidi="pt_PT"/>
        </w:rPr>
        <w:t>moedas de cobre</w:t>
      </w:r>
      <w:r>
        <w:rPr>
          <w:lang w:val="pt_PT" w:bidi="pt_PT"/>
        </w:rPr>
        <w:t>. Essas moedas eram muito pequenas, feitas de cobre, e representavam a menor quantidade de dinheiro possível.</w:t>
      </w:r>
    </w:p>
    <w:p>
      <w:pPr/>
      <w:r>
        <w:rPr>
          <w:lang w:val="pt_PT" w:bidi="pt_PT"/>
        </w:rPr>
      </w:r>
      <w:r>
        <w:rPr>
          <w:lang w:val="pt_PT" w:bidi="pt_PT"/>
        </w:rPr>
        <w:t>Pare aqui e, em grupo, olhe para a foto de uma moeda de cobre.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13:1–8</w:t>
      </w:r>
      <w:r>
        <w:rPr>
          <w:lang w:val="pt_PT" w:bidi="pt_PT"/>
        </w:rPr>
      </w:r>
    </w:p>
    <w:p>
      <w:pPr>
        <w:pStyle w:val="Heading3"/>
      </w:pPr>
      <w:r>
        <w:rPr>
          <w:lang w:val="pt_PT" w:bidi="pt_PT"/>
        </w:rPr>
        <w:t>Ouvir e Sentir</w:t>
      </w:r>
    </w:p>
    <w:p>
      <w:pPr/>
      <w:r>
        <w:rPr>
          <w:lang w:val="pt_PT" w:bidi="pt_PT"/>
        </w:rPr>
      </w:r>
      <w:r>
        <w:rPr>
          <w:lang w:val="pt_PT" w:bidi="pt_PT"/>
        </w:rPr>
        <w:t>Nesta etapa, ouçam Marcos 13.1–8 e guardem em seus corações.</w:t>
      </w:r>
    </w:p>
    <w:p>
      <w:pPr/>
      <w:r>
        <w:rPr>
          <w:lang w:val="pt_PT" w:bidi="pt_PT"/>
        </w:rPr>
      </w:r>
      <w:r>
        <w:rPr>
          <w:lang w:val="pt_PT" w:bidi="pt_PT"/>
        </w:rPr>
        <w:t>Ouça uma versão em áudio de Marcos 13.1–8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13.1–8 na tradução mais fácil de entender.</w:t>
      </w:r>
    </w:p>
    <w:p>
      <w:pPr/>
      <w:r>
        <w:rPr>
          <w:lang w:val="pt_PT" w:bidi="pt_PT"/>
        </w:rPr>
      </w:r>
      <w:r>
        <w:rPr>
          <w:lang w:val="pt_PT" w:bidi="pt_PT"/>
        </w:rPr>
        <w:t>Nesta passagem, Jesus começa a ensinar as pessoas sobre o futuro. Ele usa frases narrativas para explicar às pessoas.</w:t>
      </w:r>
    </w:p>
    <w:p>
      <w:pPr/>
      <w:r>
        <w:rPr>
          <w:lang w:val="pt_PT" w:bidi="pt_PT"/>
        </w:rPr>
      </w:r>
      <w:r>
        <w:rPr>
          <w:lang w:val="pt_PT" w:bidi="pt_PT"/>
        </w:rPr>
        <w:t>Essa história acontece depois de Jesus ver a viúva colocar duas pequenas moedas na caixa de coletas. Jesus e seus discípulos deixam os pátios do Templo. De acordo com a passagem anterior, todos os discípulos estavam com Jesus no Templo. Quando eles saem, um de seus discípulos expressa sua admiração com o tamanho e a magnificência do Templo. Esse discípulo poderia estar falando sobre as paredes construídas com enormes pedras brancas e duras. Cada pedra nas paredes poderia ter cerca de 12 metros de comprimento, 4 metros de altura e 6 metros de profundidade. Mesmo que ainda estivessem construindo o Templo, as pessoas em outros países haviam ouvido falar sobre o tamanho e a beleza do Templo.</w:t>
      </w:r>
    </w:p>
    <w:p>
      <w:pPr/>
      <w:r>
        <w:rPr>
          <w:lang w:val="pt_PT" w:bidi="pt_PT"/>
        </w:rPr>
      </w:r>
      <w:r>
        <w:rPr>
          <w:lang w:val="pt_PT" w:bidi="pt_PT"/>
        </w:rPr>
        <w:t>Pare aqui e mostre uma foto do Templo nos dias de Jesus. Olhe para uma imagem de algumas pedras que são aproximadamente do mesmo tamanho para ter uma ideia de quão grandes as pedras no Templo eram. Pause a gravação aqui.</w:t>
      </w:r>
    </w:p>
    <w:p>
      <w:pPr/>
      <w:r>
        <w:rPr>
          <w:lang w:val="pt_PT" w:bidi="pt_PT"/>
        </w:rPr>
      </w:r>
      <w:r>
        <w:rPr>
          <w:lang w:val="pt_PT" w:bidi="pt_PT"/>
        </w:rPr>
        <w:t>O discípulo chama Jesus de “Mestre”. Chamar Jesus de “mestre” era uma maneira de mostrar respeito. O discípulo estava reconhecendo que Jesus tinha a autoridade para ensinar coisas sobre Deus. Jesus responde de uma maneira surpreendente. Jesus começa fazendo uma pergunta que não requer uma resposta. Alguns tradutores traduzem isso como uma declaração positiva e dizem: “Olhe para essas grandes construções”. Jesus diz: “Esses edifícios serão completamente destruídos. Nenhuma pedra será deixada em cima uma da outra”. Ele usa ênfase em seu idioma para mostrar que o edifício do Templo será completamente destruído. Considere o tamanho e o peso dessas pedras. Dizer que nem uma pedra será deixada em cima da outra indica uma destruição completa e violenta.</w:t>
      </w:r>
    </w:p>
    <w:p>
      <w:pPr/>
      <w:r>
        <w:rPr>
          <w:lang w:val="pt_PT" w:bidi="pt_PT"/>
        </w:rPr>
      </w:r>
      <w:r>
        <w:rPr>
          <w:lang w:val="pt_PT" w:bidi="pt_PT"/>
        </w:rPr>
        <w:t>Pare aqui e discuta com sua equipe de tradução: conte uma história na qual algum edifício ou estrutura importante é destruído. Isso pode ser por desastre ou por guerra. Observe como o narrador descreve a destruição que se aproxima. Quais palavras o narrador usa para mostrar que a destruição é completa? Pause a gravação aqui.</w:t>
      </w:r>
    </w:p>
    <w:p>
      <w:pPr/>
      <w:r>
        <w:rPr>
          <w:lang w:val="pt_PT" w:bidi="pt_PT"/>
        </w:rPr>
      </w:r>
      <w:r>
        <w:rPr>
          <w:lang w:val="pt_PT" w:bidi="pt_PT"/>
        </w:rPr>
        <w:t xml:space="preserve">Anteriormente em Marcos, Jesus havia ensinado sobre o julgamento de Israel. Jesus falou sobre a figueira que ressecou. Jesus falou sobre o proprietário da vinha matando os arrendatários maus e dando a vinha a outros. Todas essas são referências ao julgamento de Israel. Jesus quer que seus discípulos compreendam que a destruição do Templo será resultado da rebelião do povo de Israel. </w:t>
      </w:r>
    </w:p>
    <w:p>
      <w:pPr/>
      <w:r>
        <w:rPr>
          <w:lang w:val="pt_PT" w:bidi="pt_PT"/>
        </w:rPr>
      </w:r>
      <w:r>
        <w:rPr>
          <w:lang w:val="pt_PT" w:bidi="pt_PT"/>
        </w:rPr>
        <w:t>Jesus e seus discípulos caminham do Templo descendo até o vale. Jesus e seus discípulos caminham pelo vale até o monte mais próximo, o Monte das Oliveiras. O Monte das Oliveiras é chamado assim por causa das oliveiras que crescem lá.</w:t>
      </w:r>
    </w:p>
    <w:p>
      <w:pPr/>
      <w:r>
        <w:rPr>
          <w:lang w:val="pt_PT" w:bidi="pt_PT"/>
        </w:rPr>
      </w:r>
      <w:r>
        <w:rPr>
          <w:lang w:val="pt_PT" w:bidi="pt_PT"/>
        </w:rPr>
        <w:t>Pare aqui e mostre à equipe de tradução uma foto do Templo e do vale entre o Templo em Jerusalém e o Monte das Oliveiras. Mostre uma foto do Templo tirada do lado do Monte das Oliveiras, para que os tradutores possam ver que Jesus e os discípulos teriam conseguido enxergar o Templo. Mostre uma imagem de oliveiras com azeitonas crescendo nas árvores. Pause a gravação aqui.</w:t>
      </w:r>
    </w:p>
    <w:p>
      <w:pPr/>
      <w:r>
        <w:rPr>
          <w:lang w:val="pt_PT" w:bidi="pt_PT"/>
        </w:rPr>
      </w:r>
      <w:r>
        <w:rPr>
          <w:lang w:val="pt_PT" w:bidi="pt_PT"/>
        </w:rPr>
        <w:t>O lugar no qual Jesus e os discípulos estão sentados é perto de onde ele passavam todas as noites. Eles se sentam na lateral da montanha, com vista para o vale, em frente do Templo. O Templo teria ficado visível para eles durante todo o tempo em que estavam caminhando de Jerusalém até o Monte das Oliveiras. Jesus fala apenas com alguns de seus discípulos, em particular. Quatro dos primeiros discípulos, Pedro, Tiago, João e André, vieram até Jesus em particular, ou sem serem ouvidos pelos outros, e fizeram duas perguntas sobre o que ele havia dito. Ambas as perguntas têm o mesmo significado: “Diga-nos, quando isso acontecerá?”. e “Que sinal nos mostrará de que essas coisas acontecerão em breve?”. Os discípulos reconhecem que a destruição do Templo não será a única coisa ruim que acontece. Haverá outros problemas acontecendo no mundo ao mesmo tempo.</w:t>
      </w:r>
    </w:p>
    <w:p>
      <w:pPr/>
      <w:r>
        <w:rPr>
          <w:lang w:val="pt_PT" w:bidi="pt_PT"/>
        </w:rPr>
      </w:r>
      <w:r>
        <w:rPr>
          <w:lang w:val="pt_PT" w:bidi="pt_PT"/>
        </w:rPr>
        <w:t>Os discípulos perguntaram que sinal Jesus lhes mostraria de que isso aconteceria em breve. Um sinal seria um ato especial de Deus, ou algo extraordinário que ocorre. Esse sinal, ou evento especial, indicaria que algo está prestes a acontecer, ou acontecerá em breve. O sinal seria um aviso para se preparar, ou estar preparados para esse evento que está chegando. Por exemplo, quando você vê um raio, sabe que o som de um trovão surgirá em seguida. Os discípulos estavam querendo saber qual sinal procurar que indicaria que as coisas que Jesus está descrevendo estão prestes a ocorrer.</w:t>
      </w:r>
    </w:p>
    <w:p>
      <w:pPr/>
      <w:r>
        <w:rPr>
          <w:lang w:val="pt_PT" w:bidi="pt_PT"/>
        </w:rPr>
      </w:r>
      <w:r>
        <w:rPr>
          <w:lang w:val="pt_PT" w:bidi="pt_PT"/>
        </w:rPr>
        <w:t xml:space="preserve">Jesus prepara seus discípulos não apenas para a destruição do Templo, mas para quando o fim de tudo acontecer. Jesus começa seu longo ensinamento repetindo uma frase que ele repetiria frequentemente nessa passagem: “Tenham cuidado!”. ou “Tome cuidado!” ou “Estejam em guarda!” Jesus não quer que seus discípulos sejam enganados ou iludidos a acreditarem em algo que não é verdade. </w:t>
      </w:r>
    </w:p>
    <w:p>
      <w:pPr/>
      <w:r>
        <w:rPr>
          <w:lang w:val="pt_PT" w:bidi="pt_PT"/>
        </w:rPr>
      </w:r>
      <w:r>
        <w:rPr>
          <w:lang w:val="pt_PT" w:bidi="pt_PT"/>
        </w:rPr>
        <w:t>Pare aqui e discuta com sua equipe de tradução: conte uma história na qual o personagem principal está alertando algumas pessoas sobre um perigo iminente. Esse perigo seria uma tempestade ou um conflito como uma guerra. Quais são as palavras ou frases especiais que o narrador usa que fazem com que as pessoas prestem atenção ao que você vai dizer em seguida? Pause a gravação aqui.</w:t>
      </w:r>
    </w:p>
    <w:p>
      <w:pPr/>
      <w:r>
        <w:rPr>
          <w:lang w:val="pt_PT" w:bidi="pt_PT"/>
        </w:rPr>
      </w:r>
      <w:r>
        <w:rPr>
          <w:lang w:val="pt_PT" w:bidi="pt_PT"/>
        </w:rPr>
        <w:t>Jesus adverte que muitos virão em “</w:t>
      </w:r>
      <w:r>
        <w:rPr>
          <w:b/>
          <w:lang w:val="pt_PT" w:bidi="pt_PT"/>
        </w:rPr>
        <w:t>seu</w:t>
      </w:r>
      <w:r>
        <w:rPr>
          <w:lang w:val="pt_PT" w:bidi="pt_PT"/>
        </w:rPr>
        <w:t xml:space="preserve"> nome”, o que significa que tentarão tomar o título e autoridade que pertence a Jesus. Eles tentarão dizer que são “ele”, ou “o Messias”. Nesse contexto, dizer “Eu sou” é declarar: “Eu sou o Messias”. A palavra “Messias” não está no texto, mas você pode precisar incluí-la aqui para que fique claro que as pessoas viriam dizendo que são o salvador de Israel, ou o Messias.</w:t>
      </w:r>
    </w:p>
    <w:p>
      <w:pPr/>
      <w:r>
        <w:rPr>
          <w:lang w:val="pt_PT" w:bidi="pt_PT"/>
        </w:rPr>
      </w:r>
      <w:r>
        <w:rPr>
          <w:lang w:val="pt_PT" w:bidi="pt_PT"/>
        </w:rPr>
        <w:t>Jesus também lembra aos discípulos que guerras entre grupos de pessoas e reinos acontecerão, mas isso não significa que o fim ocorreria imediatamente. Haverá também desastres naturais, como terremotos e fome, onde as pessoas não terão comida suficiente para comer. Jesus diz que esses problemas serão como o início das dores de parto. Essa é a maneira de Jesus dizer que esses tipos de eventos são apenas o início de um longo período de guerra e devastação. Esse período de guerra e dificuldades no mundo é como o início das dores de parto para uma mulher — não significa que o bebê irá nascer imediatamente. O fim do mundo não virá imediatamente.</w:t>
      </w:r>
    </w:p>
    <w:p>
      <w:pPr/>
      <w:r>
        <w:rPr>
          <w:lang w:val="pt_PT" w:bidi="pt_PT"/>
        </w:rPr>
      </w:r>
      <w:r>
        <w:rPr>
          <w:lang w:val="pt_PT" w:bidi="pt_PT"/>
        </w:rPr>
        <w:t>Jesus usa o termo “dores de parto” como uma imagem verbal. Quando uma mulher está pronta para dar à luz, as dores geralmente começam lentamente e são de baixa intensidade. Então, ao longo de várias horas, as dores aumentam em frequência e intensidade até que o bebê nasça. Como a maioria das pessoas sabe sobre as dores de parto, Jesus usa essa imagem verbal como um exemplo de como os desastres que ele menciona começarão lentamente e aumentarão em frequência e intensidade. Jesus está dizendo que os primeiros desastres e guerras serão como as dores de parto de baixa intensidade no início do processo de nascimento.</w:t>
      </w:r>
    </w:p>
    <w:p>
      <w:pPr/>
      <w:r>
        <w:rPr>
          <w:lang w:val="pt_PT" w:bidi="pt_PT"/>
        </w:rPr>
      </w:r>
      <w:r>
        <w:rPr>
          <w:lang w:val="pt_PT" w:bidi="pt_PT"/>
        </w:rPr>
        <w:t>Pare aqui e discuta como equipe de tradução: sua cultura tem qualquer comparação especial sobre eventos com parto? Como e quando vocês falam sobre parto? Pause a gravação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13.1–8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e seus discípulos estão deixando o Templo. Os discípulos ficam surpresos com o tamanho e a beleza dos edifícios do Templo. Jesus diz a eles que tudo aquilo será destruído.</w:t>
      </w:r>
    </w:p>
    <w:p>
      <w:pPr/>
      <w:r>
        <w:rPr>
          <w:lang w:val="pt_PT" w:bidi="pt_PT"/>
        </w:rPr>
      </w:r>
      <w:r>
        <w:rPr>
          <w:b/>
          <w:lang w:val="pt_PT" w:bidi="pt_PT"/>
        </w:rPr>
        <w:t>Na segunda cena:</w:t>
      </w:r>
      <w:r>
        <w:rPr>
          <w:lang w:val="pt_PT" w:bidi="pt_PT"/>
        </w:rPr>
        <w:t xml:space="preserve"> Jesus está falando com quatro de seus discípulos em particular. Eles estão sentados no Monte das Oliveiras, avistando o vale e depois dele o Templo em Jerusalém. Jesus explica aos discípulos o que acontecerá no mundo antes do fim de todas as coisas.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Muitos que alegariam ser o Messias</w:t>
      </w:r>
    </w:p>
    <w:p>
      <w:pPr/>
      <w:r>
        <w:rPr>
          <w:lang w:val="pt_PT" w:bidi="pt_PT"/>
        </w:rPr>
      </w:r>
      <w:r>
        <w:rPr>
          <w:lang w:val="pt_PT" w:bidi="pt_PT"/>
        </w:rPr>
        <w:t>Em grupo, preste atenção a essas partes do contexto da passagem: antes de começar a visualizar toda a história, passe um tempo visualizando os edifícios do Templo.</w:t>
      </w:r>
    </w:p>
    <w:p>
      <w:pPr/>
      <w:r>
        <w:rPr>
          <w:lang w:val="pt_PT" w:bidi="pt_PT"/>
        </w:rPr>
      </w:r>
      <w:r>
        <w:rPr>
          <w:lang w:val="pt_PT" w:bidi="pt_PT"/>
        </w:rPr>
        <w:t>Pare aqui e mostre uma foto do Templo nos dias de Jesus. Olhe para uma imagem de algumas pedras que são aproximadamente do mesmo tamanho para ter uma ideia de quão grandes as pedras no Templo eram. Pause a gravação aqui.</w:t>
      </w:r>
    </w:p>
    <w:p>
      <w:pPr/>
      <w:r>
        <w:rPr>
          <w:lang w:val="pt_PT" w:bidi="pt_PT"/>
        </w:rPr>
      </w:r>
      <w:r>
        <w:rPr>
          <w:lang w:val="pt_PT" w:bidi="pt_PT"/>
        </w:rPr>
        <w:t>Discuta em grupo: como sua cultura constrói edifícios importantes? Quais materiais você usa para a construção? Como vocês descreverão o Templo e as pedras, caso vocês não usem pedras para construção? Pause a gravação aqui.</w:t>
      </w:r>
    </w:p>
    <w:p>
      <w:pPr/>
      <w:r>
        <w:rPr>
          <w:lang w:val="pt_PT" w:bidi="pt_PT"/>
        </w:rPr>
      </w:r>
      <w:r>
        <w:rPr>
          <w:lang w:val="pt_PT" w:bidi="pt_PT"/>
        </w:rPr>
        <w:t>Na primeira cena, Jesus e seus discípulos estavam deixando o Templo para voltar para a casa de seus amigos em Betânia, fora de Jerusalém. Eles deixaram Jerusalém, caminharam pelo vale e foram até o Monte das Oliveiras. Conforme eles deixavam o Templo, enquanto estavam caminhando, um dos discípulos falou com Jesus. O discípulo disse: “Mestre” e então falou sobre os belos edifícios do Templo. À medida que eles continuavam caminhando, Jesus disse: “Sim, olhe para essas construções. Tudo vai ser completamente destruído”.</w:t>
      </w:r>
    </w:p>
    <w:p>
      <w:pPr/>
      <w:r>
        <w:rPr>
          <w:lang w:val="pt_PT" w:bidi="pt_PT"/>
        </w:rPr>
      </w:r>
      <w:r>
        <w:rPr>
          <w:lang w:val="pt_PT" w:bidi="pt_PT"/>
        </w:rPr>
        <w:t>Na cena dois, Jesus e os discípulos chegaram ao Monte das Oliveiras e se sentaram. De onde estavam sentados era possível avistar o Templo. Quatro dos discípulos de Jesus falaram com ele em particular, o que significa que os outros não podiam ouvir o que eles disseram. Os outros provavelmente estavam lá, mas sentados um pouco longe.</w:t>
      </w:r>
    </w:p>
    <w:p>
      <w:pPr/>
      <w:r>
        <w:rPr>
          <w:lang w:val="pt_PT" w:bidi="pt_PT"/>
        </w:rPr>
      </w:r>
      <w:r>
        <w:rPr>
          <w:lang w:val="pt_PT" w:bidi="pt_PT"/>
        </w:rPr>
        <w:t>Pare aqui e mostre à equipe uma foto do Monte das Oliveiras, com vista para o vale e o Templo. Pause a gravação aqui.</w:t>
      </w:r>
    </w:p>
    <w:p>
      <w:pPr/>
      <w:r>
        <w:rPr>
          <w:lang w:val="pt_PT" w:bidi="pt_PT"/>
        </w:rPr>
      </w:r>
      <w:r>
        <w:rPr>
          <w:lang w:val="pt_PT" w:bidi="pt_PT"/>
        </w:rPr>
        <w:t xml:space="preserve">Os quatro discípulos fizeram duas perguntas com um significado semelhante. Essas perguntas se referem à declaração que Jesus acabou de fazer sobre a destruição iminente do Templo. Os discípulos perguntaram: “Quando isso acontecerá?”. e “Que sinal nos indicará que essas coisas estão prestes a acontecer?”. Os discípulos estão pedindo um sinal, ou aviso, de que a destruição estaria prestes a acontecer. </w:t>
      </w:r>
    </w:p>
    <w:p>
      <w:pPr/>
      <w:r>
        <w:rPr>
          <w:lang w:val="pt_PT" w:bidi="pt_PT"/>
        </w:rPr>
      </w:r>
      <w:r>
        <w:rPr>
          <w:lang w:val="pt_PT" w:bidi="pt_PT"/>
        </w:rPr>
        <w:t>Jesus começa a explicar. Jesus os adverte com ênfase. Jesus faz um aviso que significa: “Tenham cuidado!”. "Prestem atenção!" ou “Estejam em guarda!” Jesus lista então algumas das coisas que acontecerão. Jesus fala sobre guerras e rumores de guerra. Jesus fala sobre terremotos e fomes. Jesus diz que esses eventos começarão lenta e gradualmente se tornarão mais frequentes e mais severos. Jesus diz que esses eventos não significam que o fim está chegando rapidamente. Esses eventos significam que muito mais virá.</w:t>
      </w:r>
    </w:p>
    <w:p>
      <w:pPr/>
      <w:r>
        <w:rPr>
          <w:lang w:val="pt_PT" w:bidi="pt_PT"/>
        </w:rPr>
      </w:r>
      <w:r>
        <w:rPr>
          <w:lang w:val="pt_PT" w:bidi="pt_PT"/>
        </w:rPr>
        <w:t>Jesus então compara esses desastres às dores do parto. Jesus usa isso como uma imagem verbal. Quando uma mulher começa a ter essas dores, ainda há muito tempo antes que o bebê chegue. As dores geralmente começam lentamente e têm baixa intensidade. Mas, à medida que o processo de nascimento continua, as dores de parto aumentam em frequência e intensidade até que o bebê nasça. Do mesmo modo, haverá muitos problemas antes que o fim de todas as coisas chegue.</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13.1–8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Muitos que alegariam ser o Messias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 xml:space="preserve">Na cena um, Jesus e os discípulos estão deixando o templo em Jerusalém. Eles tinham acabado de ver a viúva colocar duas moedas na caixa de coleta. Um dos discípulos diz: “Mestre, olhe essas grandiosas construções! Veja as enormes pedras nas paredes!” Jesus responde: “Sim, veem esses grandes edifícios? Não sobrará deles pedra sobre pedra. Cada uma dessas pedras será derrubada”. </w:t>
      </w:r>
    </w:p>
    <w:p>
      <w:pPr/>
      <w:r>
        <w:rPr>
          <w:lang w:val="pt_PT" w:bidi="pt_PT"/>
        </w:rPr>
      </w:r>
      <w:r>
        <w:rPr>
          <w:lang w:val="pt_PT" w:bidi="pt_PT"/>
        </w:rPr>
        <w:t>Pare a ação e pergunte aos discípulos: “Como vocês estão se sentindo quando ouvem Jesus dizer essas coisas?”. Você pode ouvir coisas como: “Estou muito confuso. Como essas pedras podem ser removidas?”. Ou: “Estou triste por pensar em perder o templo”, “Do que Jesus está falando? Todos admiram esse belo templo. Nós não estamos em guerra com ninguém”. Ou: “Tenho medo quando ouço Jesus falando assim”. Pergunte a Jesus: “Como você está se sentindo?”. Você pode ouvir: “Fico triste quando penso no que sei que está por vir. Isso vai acontecer, e as pessoas ainda não entendem”. Continue o drama.</w:t>
      </w:r>
    </w:p>
    <w:p>
      <w:pPr/>
      <w:r>
        <w:rPr>
          <w:lang w:val="pt_PT" w:bidi="pt_PT"/>
        </w:rPr>
      </w:r>
      <w:r>
        <w:rPr>
          <w:lang w:val="pt_PT" w:bidi="pt_PT"/>
        </w:rPr>
        <w:t xml:space="preserve">Na cena dois, Jesus e seus discípulos saem de Jerusalém, atravessando o vale, e vão até a lateral do Monte das Oliveiras. Eles se sentam no lado da montanha, de onde podem ver o templo. Os quatro discípulos, Pedro, Tiago, João e André, levam Jesus para o lado e perguntam: “Diga-nos, quando isso acontecerá? Qual sinal nos mostrará de que essas coisas acontecerão em breve?”. </w:t>
      </w:r>
    </w:p>
    <w:p>
      <w:pPr/>
      <w:r>
        <w:rPr>
          <w:lang w:val="pt_PT" w:bidi="pt_PT"/>
        </w:rPr>
      </w:r>
      <w:r>
        <w:rPr>
          <w:lang w:val="pt_PT" w:bidi="pt_PT"/>
        </w:rPr>
        <w:t>Pare a ação e pergunte a Herodes: “Como você está se sentindo agora?” Você pode ouvir: “Estou ansioso. Sinto uma grande ansiedade. Quero saber quando isso acontecerá, para poder me preparar para isso”. Ou: “Ouvir coisas como essa me deixa com medo. Como um exército pode mover pedras dessa forma? Essas pedras são muito grandes e pesadas”. Ou: “Sei que Deus envia sinais às vezes. Quero entender o sinal quando vê-lo”. Continue o drama.</w:t>
      </w:r>
    </w:p>
    <w:p>
      <w:pPr/>
      <w:r>
        <w:rPr>
          <w:lang w:val="pt_PT" w:bidi="pt_PT"/>
        </w:rPr>
      </w:r>
      <w:r>
        <w:rPr>
          <w:lang w:val="pt_PT" w:bidi="pt_PT"/>
        </w:rPr>
        <w:t>Jesus responde: “Tenham cuidado! Muitos virão e dirão: “Eu sou o Messias”. Eles induzirão muitas pessoas a acreditar em uma mentira. Vocês ouvirão sobre guerras e ameaças de guerra, mas não entrem em pânico. O fim não virá imediatamente. Nação lutará contra nação. Reino lutará contra reino. Haverá terremotos. Haverá fome, onde as pessoas não terão o suficiente para comer. Este é apenas o início da destruição, como o início das dores de parto. Mais virão”.</w:t>
      </w:r>
    </w:p>
    <w:p>
      <w:pPr/>
      <w:r>
        <w:rPr>
          <w:lang w:val="pt_PT" w:bidi="pt_PT"/>
        </w:rPr>
      </w:r>
      <w:r>
        <w:rPr>
          <w:lang w:val="pt_PT" w:bidi="pt_PT"/>
        </w:rPr>
        <w:t>Pare a ação e pergunte aos quatro discípulos: “Como vocês estão se sentindo?”. Você pode ouvir coisas como: “Tenho medo”, ou “Estou triste”, ou “Estou impaciente com o fim que está por vir”. Ou: “Isso soa terrível. Não tenho certeza se gosto de pensar sobre tudo isso”. Ou: “Estou feliz por tudo que Jesus nos está dizendo para não sermos enganados por pessoas falsas. Quero permanecer fiel a Deus”. Pergunte a Jesus: “Como você está se sentindo?”. Você pode ouvir: “Eu sei que eles não entendem. Tudo está em paz agora, e eles ainda não entendem o que o Messias veio para fazer. Continuarei ensinando-os, para que eles tenham esse ensinamento para se lembrar quando entenderem, no futuro”. Continue o drama.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13.1–8 na tradução mais fácil de entender.</w:t>
      </w:r>
    </w:p>
    <w:p>
      <w:pPr/>
      <w:r>
        <w:rPr>
          <w:lang w:val="pt_PT" w:bidi="pt_PT"/>
        </w:rPr>
      </w:r>
      <w:r>
        <w:rPr>
          <w:lang w:val="pt_PT" w:bidi="pt_PT"/>
        </w:rPr>
        <w:t xml:space="preserve">Jesus e seus </w:t>
      </w:r>
      <w:r>
        <w:rPr>
          <w:b/>
          <w:lang w:val="pt_PT" w:bidi="pt_PT"/>
        </w:rPr>
        <w:t>discípulos</w:t>
      </w:r>
      <w:r>
        <w:rPr>
          <w:lang w:val="pt_PT" w:bidi="pt_PT"/>
        </w:rPr>
        <w:t xml:space="preserve"> deixam os </w:t>
      </w:r>
      <w:r>
        <w:rPr>
          <w:b/>
          <w:lang w:val="pt_PT" w:bidi="pt_PT"/>
        </w:rPr>
        <w:t>pátios do Templo</w:t>
      </w:r>
      <w:r>
        <w:rPr>
          <w:lang w:val="pt_PT" w:bidi="pt_PT"/>
        </w:rPr>
        <w:t xml:space="preserve">. Use as mesmas palavras para </w:t>
      </w:r>
      <w:r>
        <w:rPr>
          <w:lang w:val="pt_PT" w:bidi="pt_PT"/>
        </w:rPr>
        <w:t>Templo</w:t>
      </w:r>
      <w:r>
        <w:rPr>
          <w:lang w:val="pt_PT" w:bidi="pt_PT"/>
        </w:rPr>
        <w:t xml:space="preserve"> e </w:t>
      </w:r>
      <w:r>
        <w:rPr>
          <w:lang w:val="pt_PT" w:bidi="pt_PT"/>
        </w:rPr>
        <w:t>discípulos</w:t>
      </w:r>
      <w:r>
        <w:rPr>
          <w:lang w:val="pt_PT" w:bidi="pt_PT"/>
        </w:rPr>
        <w:t xml:space="preserve"> que você já tem usado, e lembre-se de que essas palavras estão no Glossário Mestre.</w:t>
      </w:r>
    </w:p>
    <w:p>
      <w:pPr/>
      <w:r>
        <w:rPr>
          <w:lang w:val="pt_PT" w:bidi="pt_PT"/>
        </w:rPr>
      </w:r>
      <w:r>
        <w:rPr>
          <w:lang w:val="pt_PT" w:bidi="pt_PT"/>
        </w:rPr>
        <w:t xml:space="preserve">Os discípulos chamam Jesus de </w:t>
      </w:r>
      <w:r>
        <w:rPr>
          <w:b/>
          <w:lang w:val="pt_PT" w:bidi="pt_PT"/>
        </w:rPr>
        <w:t>mestre</w:t>
      </w:r>
      <w:r>
        <w:rPr>
          <w:lang w:val="pt_PT" w:bidi="pt_PT"/>
        </w:rPr>
        <w:t xml:space="preserve">. Use a mesma palavra para </w:t>
      </w:r>
      <w:r>
        <w:rPr>
          <w:lang w:val="pt_PT" w:bidi="pt_PT"/>
        </w:rPr>
        <w:t>Mestre</w:t>
      </w:r>
      <w:r>
        <w:rPr>
          <w:lang w:val="pt_PT" w:bidi="pt_PT"/>
        </w:rPr>
        <w:t xml:space="preserve"> que você usou em passagens anteriores de Marcos, e lembre-se de que essa palavra pode ser encontrada no glossário.</w:t>
      </w:r>
    </w:p>
    <w:p>
      <w:pPr/>
      <w:r>
        <w:rPr>
          <w:lang w:val="pt_PT" w:bidi="pt_PT"/>
        </w:rPr>
      </w:r>
      <w:r>
        <w:rPr>
          <w:lang w:val="pt_PT" w:bidi="pt_PT"/>
        </w:rPr>
        <w:t>Jesus responde ao discípulo fazendo uma pergunta que não requer uma resposta. Você pode transformar essa pergunta em uma declaração positiva, se assim for necessário em seu idioma. Jesus diz: “Olhe para esses edifícios”.</w:t>
      </w:r>
    </w:p>
    <w:p>
      <w:pPr/>
      <w:r>
        <w:rPr>
          <w:lang w:val="pt_PT" w:bidi="pt_PT"/>
        </w:rPr>
      </w:r>
      <w:r>
        <w:rPr>
          <w:lang w:val="pt_PT" w:bidi="pt_PT"/>
        </w:rPr>
        <w:t xml:space="preserve">Jesus e seus discípulos caminharam pelo vale entre a montanha na qual estava o Templo e o </w:t>
      </w:r>
      <w:r>
        <w:rPr>
          <w:b/>
          <w:lang w:val="pt_PT" w:bidi="pt_PT"/>
        </w:rPr>
        <w:t>Monte das Oliveiras</w:t>
      </w:r>
      <w:r>
        <w:rPr>
          <w:lang w:val="pt_PT" w:bidi="pt_PT"/>
        </w:rPr>
        <w:t>. O Monte das Oliveiras estava a leste de Jerusalém e dele era possível ver toda a cidade. O Monte das Oliveiras tem seu nome das oliveiras que crescem nesse monte.</w:t>
      </w:r>
    </w:p>
    <w:p>
      <w:pPr/>
      <w:r>
        <w:rPr>
          <w:lang w:val="pt_PT" w:bidi="pt_PT"/>
        </w:rPr>
      </w:r>
      <w:r>
        <w:rPr>
          <w:lang w:val="pt_PT" w:bidi="pt_PT"/>
        </w:rPr>
        <w:t xml:space="preserve">Os discípulos de Jesus pediram a ele um </w:t>
      </w:r>
      <w:r>
        <w:rPr>
          <w:b/>
          <w:lang w:val="pt_PT" w:bidi="pt_PT"/>
        </w:rPr>
        <w:t>sinal</w:t>
      </w:r>
      <w:r>
        <w:rPr>
          <w:lang w:val="pt_PT" w:bidi="pt_PT"/>
        </w:rPr>
        <w:t xml:space="preserve"> de que a destruição do Templo estaria próxima. Um sinal é um prenúncio ou indicação de que algo é verdadeiro ou vai acontecer. Um sinal pode ser um aviso. Use a mesma palavra para sinal que você usou antes, e lembre-se de que o termo </w:t>
      </w:r>
      <w:r>
        <w:rPr>
          <w:lang w:val="pt_PT" w:bidi="pt_PT"/>
        </w:rPr>
        <w:t>sinal</w:t>
      </w:r>
      <w:r>
        <w:rPr>
          <w:lang w:val="pt_PT" w:bidi="pt_PT"/>
        </w:rPr>
        <w:t xml:space="preserve"> é discutido no Glossário Mestre.</w:t>
      </w:r>
    </w:p>
    <w:p>
      <w:pPr/>
      <w:r>
        <w:rPr>
          <w:lang w:val="pt_PT" w:bidi="pt_PT"/>
        </w:rPr>
      </w:r>
      <w:r>
        <w:rPr>
          <w:lang w:val="pt_PT" w:bidi="pt_PT"/>
        </w:rPr>
        <w:t xml:space="preserve"> Jesus disse que um dos sinais seria que as pessoas viriam "em meu nome, alegando: "eu sou ele". Jesus não diz a palavra Messias. Mas quando uma pessoa diz: “Eu sou ele”, essa pessoa está dizendo: “Eu sou o Messias”. A pessoa está dizendo a todos que estão ouvindo ao redor: “Eu sou o Messias, aquele que foi enviado por Deus”. Se você optar por preencher a informação que está faltando e usar a palavra Messias, use a mesma palavra para </w:t>
      </w:r>
      <w:r>
        <w:rPr>
          <w:b/>
          <w:lang w:val="pt_PT" w:bidi="pt_PT"/>
        </w:rPr>
        <w:t>Messias</w:t>
      </w:r>
      <w:r>
        <w:rPr>
          <w:lang w:val="pt_PT" w:bidi="pt_PT"/>
        </w:rPr>
        <w:t xml:space="preserve"> que você já tem usado, e lembre-se de que </w:t>
      </w:r>
      <w:r>
        <w:rPr>
          <w:lang w:val="pt_PT" w:bidi="pt_PT"/>
        </w:rPr>
        <w:t>Messias</w:t>
      </w:r>
      <w:r>
        <w:rPr>
          <w:lang w:val="pt_PT" w:bidi="pt_PT"/>
        </w:rPr>
        <w:t xml:space="preserve"> está no Glossário Mestre. Quando alguém vem </w:t>
      </w:r>
      <w:r>
        <w:rPr>
          <w:b/>
          <w:lang w:val="pt_PT" w:bidi="pt_PT"/>
        </w:rPr>
        <w:t>em meu nome</w:t>
      </w:r>
      <w:r>
        <w:rPr>
          <w:lang w:val="pt_PT" w:bidi="pt_PT"/>
        </w:rPr>
        <w:t>, significa que ele vem com a dignidade, o poder ou a autoridade dessa pessoa.</w:t>
      </w:r>
    </w:p>
    <w:p>
      <w:pPr/>
      <w:r>
        <w:rPr>
          <w:lang w:val="pt_PT" w:bidi="pt_PT"/>
        </w:rPr>
      </w:r>
      <w:r>
        <w:rPr>
          <w:lang w:val="pt_PT" w:bidi="pt_PT"/>
        </w:rPr>
        <w:t xml:space="preserve">Jesus diz que nação guerrearia contra nação e reino contra reino. Uma </w:t>
      </w:r>
      <w:r>
        <w:rPr>
          <w:b/>
          <w:lang w:val="pt_PT" w:bidi="pt_PT"/>
        </w:rPr>
        <w:t>nação</w:t>
      </w:r>
      <w:r>
        <w:rPr>
          <w:lang w:val="pt_PT" w:bidi="pt_PT"/>
        </w:rPr>
        <w:t xml:space="preserve"> é uma tribo, um grupo étnico, ou o povo de um país. Um </w:t>
      </w:r>
      <w:r>
        <w:rPr>
          <w:b/>
          <w:lang w:val="pt_PT" w:bidi="pt_PT"/>
        </w:rPr>
        <w:t>reino</w:t>
      </w:r>
      <w:r>
        <w:rPr>
          <w:lang w:val="pt_PT" w:bidi="pt_PT"/>
        </w:rPr>
        <w:t xml:space="preserve"> é o território que um rei governa. Uma maneira de expressar isso é dizendo que as pessoas que estão sob um rei ou governante lutarão contra as pessoas que estão sob outro rei ou governante. </w:t>
      </w:r>
      <w:r>
        <w:rPr>
          <w:lang w:val="pt_PT" w:bidi="pt_PT"/>
        </w:rPr>
        <w:t>Nação</w:t>
      </w:r>
      <w:r>
        <w:rPr>
          <w:lang w:val="pt_PT" w:bidi="pt_PT"/>
        </w:rPr>
        <w:t xml:space="preserve"> e </w:t>
      </w:r>
      <w:r>
        <w:rPr>
          <w:lang w:val="pt_PT" w:bidi="pt_PT"/>
        </w:rPr>
        <w:t>Reino</w:t>
      </w:r>
      <w:r>
        <w:rPr>
          <w:lang w:val="pt_PT" w:bidi="pt_PT"/>
        </w:rPr>
        <w:t xml:space="preserve"> estão no Glossário Principal.</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13:9–23</w:t>
      </w:r>
      <w:r>
        <w:rPr>
          <w:lang w:val="pt_PT" w:bidi="pt_PT"/>
        </w:rPr>
      </w:r>
    </w:p>
    <w:p>
      <w:pPr>
        <w:pStyle w:val="Heading3"/>
      </w:pPr>
      <w:r>
        <w:rPr>
          <w:lang w:val="pt_PT" w:bidi="pt_PT"/>
        </w:rPr>
        <w:t>Ouvir e Sentir</w:t>
      </w:r>
    </w:p>
    <w:p>
      <w:pPr/>
      <w:r>
        <w:rPr>
          <w:lang w:val="pt_PT" w:bidi="pt_PT"/>
        </w:rPr>
      </w:r>
      <w:r>
        <w:rPr>
          <w:lang w:val="pt_PT" w:bidi="pt_PT"/>
        </w:rPr>
        <w:t>Nesta etapa, ouçam Marcos 13.9–23 e guardem em seus corações.</w:t>
      </w:r>
    </w:p>
    <w:p>
      <w:pPr/>
      <w:r>
        <w:rPr>
          <w:lang w:val="pt_PT" w:bidi="pt_PT"/>
        </w:rPr>
      </w:r>
      <w:r>
        <w:rPr>
          <w:lang w:val="pt_PT" w:bidi="pt_PT"/>
        </w:rPr>
        <w:t>Ouça uma versão em áudio de Marcos 13.9–23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13.9–23 na tradução mais fácil de entender.</w:t>
      </w:r>
    </w:p>
    <w:p>
      <w:pPr/>
      <w:r>
        <w:rPr>
          <w:lang w:val="pt_PT" w:bidi="pt_PT"/>
        </w:rPr>
      </w:r>
      <w:r>
        <w:rPr>
          <w:lang w:val="pt_PT" w:bidi="pt_PT"/>
        </w:rPr>
        <w:t>Jesus e os discípulos estão sentados no Monte das Oliveiras, de onde podiam ver as construções do Templo. Jesus estava ensinando Pedro, Tiago, João e André sobre o que aconteceria no futuro. Nesta passagem, Jesus continua o ensinamento da passagem anterior. Essa passagem é narrativa.</w:t>
      </w:r>
    </w:p>
    <w:p>
      <w:pPr/>
      <w:r>
        <w:rPr>
          <w:lang w:val="pt_PT" w:bidi="pt_PT"/>
        </w:rPr>
      </w:r>
      <w:r>
        <w:rPr>
          <w:lang w:val="pt_PT" w:bidi="pt_PT"/>
        </w:rPr>
        <w:t>Depois de Jesus falar sobre como seriam os últimos dias, ele alerta seus discípulos que fiquem cientes dos perigos que enfrentarão. Jesus diz novamente: “Tenham cuidado!”. ou “Cuidado!”</w:t>
      </w:r>
    </w:p>
    <w:p>
      <w:pPr/>
      <w:r>
        <w:rPr>
          <w:lang w:val="pt_PT" w:bidi="pt_PT"/>
        </w:rPr>
      </w:r>
      <w:r>
        <w:rPr>
          <w:lang w:val="pt_PT" w:bidi="pt_PT"/>
        </w:rPr>
        <w:t>Pare aqui e, como equipe de tradução, discuta: conte uma história sobre alguém que está tentando avisar as pessoas em uma aldeia sobre algum desastre que está por vir. Ouça as palavras ou frases que o narrador usa para declarações de advertência específicas. Jesus diz: “Tenham cuidado!”. no início e no final dessa passagem. Você pretende usar a mesma frase nas duas vezes que ele a pronuncia? Pause a gravação aqui.</w:t>
      </w:r>
    </w:p>
    <w:p>
      <w:pPr/>
      <w:r>
        <w:rPr>
          <w:lang w:val="pt_PT" w:bidi="pt_PT"/>
        </w:rPr>
      </w:r>
      <w:r>
        <w:rPr>
          <w:lang w:val="pt_PT" w:bidi="pt_PT"/>
        </w:rPr>
        <w:t xml:space="preserve">Jesus usa os verbos “prender” ou “entregar” várias vezes para enfatizar que os discípulos enfrentariam prisão e julgamento. As autoridades prenderão os discípulos, </w:t>
      </w:r>
      <w:r>
        <w:rPr>
          <w:b/>
          <w:lang w:val="pt_PT" w:bidi="pt_PT"/>
        </w:rPr>
        <w:t>porque</w:t>
      </w:r>
      <w:r>
        <w:rPr>
          <w:lang w:val="pt_PT" w:bidi="pt_PT"/>
        </w:rPr>
        <w:t xml:space="preserve"> eles seguem Jesus e estão contando às pessoas as boas novas sobre Jesus. Jesus diz que algumas dessas autoridades são de conselhos locais. Um conselho local, ou as autoridades locais, seria um grupo de governo político em uma aldeia ou cidade. Então Jesus disse que os discípulos seriam espancados dentro da sinagoga. A sinagoga era o local de oração e ensinamento dos judeus em cada aldeia ou cidade. Jesus diz que os governadores e reis também julgarão seus seguidores. Os governadores poderiam encaminhá-los para os líderes regionais romanos. Os reis poderiam encaminhá-los para pessoas como o rei Herodes, que governavam toda uma nação. Observe que esses problemas para os discípulos virão potencialmente de quatro grupos diferentes: autoridades locais, líderes religiosos locais, governadores, ou líderes regionais, e reis, ou governantes da nação.</w:t>
      </w:r>
    </w:p>
    <w:p>
      <w:pPr/>
      <w:r>
        <w:rPr>
          <w:lang w:val="pt_PT" w:bidi="pt_PT"/>
        </w:rPr>
      </w:r>
      <w:r>
        <w:rPr>
          <w:lang w:val="pt_PT" w:bidi="pt_PT"/>
        </w:rPr>
        <w:t xml:space="preserve">Jesus continua o ensinamento dizendo que ocasionalmente os governadores e reis prenderiam os discípulos e os julgariam em tribunais. Mas Jesus diz que esses julgamentos diante das autoridades do governo também serão uma oportunidade de proclamar às pessoas as Boas Novas de que Jesus veio para salvar o mundo. Esta é uma das maneiras pelas quais as Boas Novas, ou o Evangelho, seriam pregadas a todos, em todos os lugares do mundo. Jesus diz que primeiro as Boas Novas devem ser espalhadas por todas as nações </w:t>
      </w:r>
      <w:r>
        <w:rPr>
          <w:b/>
          <w:lang w:val="pt_PT" w:bidi="pt_PT"/>
        </w:rPr>
        <w:t>antes</w:t>
      </w:r>
      <w:r>
        <w:rPr>
          <w:lang w:val="pt_PT" w:bidi="pt_PT"/>
        </w:rPr>
        <w:t xml:space="preserve"> que o fim do mundo chegue. Uma nação é um grupo de pessoas que tem seu próprio território e governo. Então Jesus diz: “Não se preocupem. Não fiquem ansiosos!” O Espírito Santo dirá aos fiéis o que devem falar quando forem presos e julgados. O Espírito Santo é o Espírito de Deus que vive nos corações daqueles que seguem Jesus. Jesus diz que o Espírito Santo ajudará esses seguidores com o que dizer quando forem atacados verbalmente pelos líderes do governo.</w:t>
      </w:r>
    </w:p>
    <w:p>
      <w:pPr/>
      <w:r>
        <w:rPr>
          <w:lang w:val="pt_PT" w:bidi="pt_PT"/>
        </w:rPr>
      </w:r>
      <w:r>
        <w:rPr>
          <w:lang w:val="pt_PT" w:bidi="pt_PT"/>
        </w:rPr>
        <w:t>Pare e discuta: peça aos vários membros da equipe de tradução que deem um testemunho de quando o Espírito Santo os ajudou a saber o que dizer e como dizê-lo. Lembre-se do termo que você usou para Espírito Santo em outras passagens. Pause a gravação aqui.</w:t>
      </w:r>
    </w:p>
    <w:p>
      <w:pPr/>
      <w:r>
        <w:rPr>
          <w:lang w:val="pt_PT" w:bidi="pt_PT"/>
        </w:rPr>
      </w:r>
      <w:r>
        <w:rPr>
          <w:lang w:val="pt_PT" w:bidi="pt_PT"/>
        </w:rPr>
        <w:t>Jesus diz que até os membros da família, como irmãos, pais e filhos, se rebelarão uns contra os outros e trairão outros membros da família para as autoridades, para serem mortos. Ao usar termos familiares como irmão e pai, Jesus está dizendo que as pessoas que você ama e mais quer proteger o trairão. As pessoas odiarão os crentes por seguirem a Jesus. Mas os crentes que continuarem seguindo a Jesus com fidelidade até sua morte serão salvos. Eles irão para o céu, para estar com Deus, no final da sua vida terrena.</w:t>
      </w:r>
    </w:p>
    <w:p>
      <w:pPr/>
      <w:r>
        <w:rPr>
          <w:lang w:val="pt_PT" w:bidi="pt_PT"/>
        </w:rPr>
      </w:r>
      <w:r>
        <w:rPr>
          <w:lang w:val="pt_PT" w:bidi="pt_PT"/>
        </w:rPr>
        <w:t>Pare e discuta: peça à equipe de tradução que contem histórias de pessoas que conhecem, ou ouviram falar, que foram perseguidas ou mortas por sua fé em Jesus. Pause a gravação aqui.</w:t>
      </w:r>
    </w:p>
    <w:p>
      <w:pPr/>
      <w:r>
        <w:rPr>
          <w:lang w:val="pt_PT" w:bidi="pt_PT"/>
        </w:rPr>
      </w:r>
      <w:r>
        <w:rPr>
          <w:lang w:val="pt_PT" w:bidi="pt_PT"/>
        </w:rPr>
        <w:t>Agora Jesus lhes avisa sobre outras coisas difíceis que acontecerão. Jesus diz que a situação ficará tão ruim que as pessoas fugirão. Jesus descreve algo chamado de “abominação da desolação” ou "o grande terror". Jesus usa o mesmo termo que o anjo usa com o profeta Daniel, quando ele está explicando o que aconteceria no futuro. Daniel também fala sobre algo que tornará o templo de Deus imundo e impróprio para uso. Não sabemos muito sobre isso. Tudo o que sabemos é que coisas odiosas, insultantes e malignas acontecerão, as quais farão com que a presença de Deus deixe o Templo de Deus. Deus julgará a nação de Israel por causa disso. Os primeiros leitores dessa passagem acreditavam que isso aconteceria em breve. A maioria das pessoas acredita que essa coisa ruim será alguém fazendo algo mau para o Templo, ou dentro dele. Marcos adiciona uma nota do autor: “Leitor, preste atenção!” para as pessoas entenderem que é importante lembrar do aviso para fugir.</w:t>
      </w:r>
    </w:p>
    <w:p>
      <w:pPr/>
      <w:r>
        <w:rPr>
          <w:lang w:val="pt_PT" w:bidi="pt_PT"/>
        </w:rPr>
      </w:r>
      <w:r>
        <w:rPr>
          <w:lang w:val="pt_PT" w:bidi="pt_PT"/>
        </w:rPr>
        <w:t>Pare aqui e, como equipe de tradução, discuta: conte uma história na qual uma pessoa está dando alerta sobre algo ruim que virá. No meio da história, o narrador para e diz diretamente aos ouvintes: “Prestem atenção!”. O narrador continua a história. Agora reflita sobre a história. Como foi o “Preste atenção!” pronunciado e como era diferente do restante da história? Pause a gravação aqui.</w:t>
      </w:r>
    </w:p>
    <w:p>
      <w:pPr/>
      <w:r>
        <w:rPr>
          <w:lang w:val="pt_PT" w:bidi="pt_PT"/>
        </w:rPr>
      </w:r>
      <w:r>
        <w:rPr>
          <w:lang w:val="pt_PT" w:bidi="pt_PT"/>
        </w:rPr>
        <w:t>Alguns anos depois, diferentes pessoas insultaram o Templo de Deus em Jerusalém. E então Deus permitiu que Jerusalém fosse completamente destruída em 70 d.C. As pessoas acreditavam que esse era um cumprimento dessa profecia. Pode ser que coisas semelhantes aconteceriam no futuro também. As profecias são geralmente cumpridas logo depois de serem contadas, e novamente, depois de muitos anos. O importante a ter em mente é que Jesus está lembrando a seus discípulos aqui que, quando Deus julga Jerusalém e Israel, não significa que o fim do mundo chegue imediatamente depois disso.</w:t>
      </w:r>
    </w:p>
    <w:p>
      <w:pPr/>
      <w:r>
        <w:rPr>
          <w:lang w:val="pt_PT" w:bidi="pt_PT"/>
        </w:rPr>
      </w:r>
      <w:r>
        <w:rPr>
          <w:lang w:val="pt_PT" w:bidi="pt_PT"/>
        </w:rPr>
        <w:t>Jerusalém está nas montanhas na região da Judeia. Jesus diz que aqueles na Judeia devem ir a outro grupo de montanhas, fora da Judeia. Então Jesus dá exemplos específicos de quão rapidamente as pessoas devem sair quando a coisa odiosa e insultante acontecer no Templo.</w:t>
      </w:r>
    </w:p>
    <w:p>
      <w:pPr/>
      <w:r>
        <w:rPr>
          <w:lang w:val="pt_PT" w:bidi="pt_PT"/>
        </w:rPr>
      </w:r>
      <w:r>
        <w:rPr>
          <w:lang w:val="pt_PT" w:bidi="pt_PT"/>
        </w:rPr>
        <w:t>Jesus diz que alguém no telhado deve descer e sair sem juntar suas coisas. Os telhados das casas eram planos e muitas vezes as pessoas oravam neles. Havia uma escada externa, pela qual as pessoas podiam subir e descer facilmente.</w:t>
      </w:r>
    </w:p>
    <w:p>
      <w:pPr/>
      <w:r>
        <w:rPr>
          <w:lang w:val="pt_PT" w:bidi="pt_PT"/>
        </w:rPr>
      </w:r>
      <w:r>
        <w:rPr>
          <w:lang w:val="pt_PT" w:bidi="pt_PT"/>
        </w:rPr>
        <w:t>Pare aqui e mostre uma foto de uma casa com um telhado plano e escada externa. Pause a gravação aqui.</w:t>
      </w:r>
    </w:p>
    <w:p>
      <w:pPr/>
      <w:r>
        <w:rPr>
          <w:lang w:val="pt_PT" w:bidi="pt_PT"/>
        </w:rPr>
      </w:r>
      <w:r>
        <w:rPr>
          <w:lang w:val="pt_PT" w:bidi="pt_PT"/>
        </w:rPr>
        <w:t>Jesus diz que, se alguém estivesse trabalhando nos campos, deveria fugir imediatamente. Não deveriam parar para pegar seu manto, ou capa. Esse manto exterior era uma importante peça de roupa, pois atuava como cobertor à noite. Durante o dia, quando o sol tornava o dia quente, eles colocavam esse manto na beira do campo onde estavam trabalhando.</w:t>
      </w:r>
    </w:p>
    <w:p>
      <w:pPr/>
      <w:r>
        <w:rPr>
          <w:lang w:val="pt_PT" w:bidi="pt_PT"/>
        </w:rPr>
      </w:r>
      <w:r>
        <w:rPr>
          <w:lang w:val="pt_PT" w:bidi="pt_PT"/>
        </w:rPr>
        <w:t>Pare aqui e mostre uma foto de um manto, ou uma capa. Pause a gravação aqui.</w:t>
      </w:r>
    </w:p>
    <w:p>
      <w:pPr/>
      <w:r>
        <w:rPr>
          <w:lang w:val="pt_PT" w:bidi="pt_PT"/>
        </w:rPr>
      </w:r>
      <w:r>
        <w:rPr>
          <w:lang w:val="pt_PT" w:bidi="pt_PT"/>
        </w:rPr>
        <w:t>Jesus usou esses dois exemplos para mostrar que as pessoas precisarão escapar, ou fugir, imediatamente.</w:t>
      </w:r>
    </w:p>
    <w:p>
      <w:pPr/>
      <w:r>
        <w:rPr>
          <w:lang w:val="pt_PT" w:bidi="pt_PT"/>
        </w:rPr>
      </w:r>
      <w:r>
        <w:rPr>
          <w:lang w:val="pt_PT" w:bidi="pt_PT"/>
        </w:rPr>
        <w:t>Jesus descreve a dificuldade que muitas pessoas enfrentarão. As mulheres grávidas ficarão desconfortáveis. As mães que amamentam também terão dificuldade. Seria difícil para uma mulher grávida correr rapidamente, ou para uma mãe que amamenta carregar seu bebê enquanto corre. O tempo de inverno em Israel é duro, chove muito. Muitas vezes neva nas montanhas. Os rios ficam secos no verão, mas transbordam no inverno. Por isso, seria difícil fugir e atravessar rios no inverno. Quando chove, esses rios se enchem rapidamente de água. As pessoas muitas vezes não sabiam que chovia no deserto, e a água que descia do rio as pega inesperadamente, mesmo quando estão atravessando o rio.</w:t>
      </w:r>
    </w:p>
    <w:p>
      <w:pPr/>
      <w:r>
        <w:rPr>
          <w:lang w:val="pt_PT" w:bidi="pt_PT"/>
        </w:rPr>
      </w:r>
      <w:r>
        <w:rPr>
          <w:lang w:val="pt_PT" w:bidi="pt_PT"/>
        </w:rPr>
        <w:t>Pare e compartilhe algumas histórias como equipe de tradução. Conte sobre um momento em que você teve que fugir de uma tempestade, um incêndio, uma guerra, um terremoto ou algum outro desastre. Fale sobre como foi precisar sair rapidamente, não carregando nada e potencialmente perdendo tudo o que se tem. Fale sobre as pessoas que tiveram mais dificuldade em partir rapidamente. Pause a gravação aqui.</w:t>
      </w:r>
    </w:p>
    <w:p>
      <w:pPr/>
      <w:r>
        <w:rPr>
          <w:lang w:val="pt_PT" w:bidi="pt_PT"/>
        </w:rPr>
      </w:r>
      <w:r>
        <w:rPr>
          <w:lang w:val="pt_PT" w:bidi="pt_PT"/>
        </w:rPr>
        <w:t>Jesus diz que esses dias difíceis serão um grande problema, ou tribulação. Muitas pessoas morrerão. Mas Deus tornará o período de tempo desses problemas mais curto, para que algumas pessoas sobrevivam. As pessoas que sobrevivem são os escolhidos, ou os eleitos por Deus. Deus é misericordioso. Algumas dessas descrições de Jesus são semelhantes às descrições do fim do mundo no livro do profeta Daniel. Jesus usa dois títulos para Deus. Jesus diz Deus, e então Senhor. Ambas as palavras se referem a Deus. Essas seriam as mesmas palavras que você tem usado para Deus e para Senhor, quando a palavra Senhor significa Deus.</w:t>
      </w:r>
    </w:p>
    <w:p>
      <w:pPr/>
      <w:r>
        <w:rPr>
          <w:lang w:val="pt_PT" w:bidi="pt_PT"/>
        </w:rPr>
      </w:r>
      <w:r>
        <w:rPr>
          <w:lang w:val="pt_PT" w:bidi="pt_PT"/>
        </w:rPr>
        <w:t>Jesus então alerta seus seguidores: “Não acreditem em pessoas que dizem que o Messias está aqui ou lá”. Jesus diz que falsos profetas e messias virão e executarão milagres para enganar até mesmo o povo de Deus para que acreditem neles, em vez de no verdadeiro Deus e no verdadeiro Messias. Esses falsos profetas e falsos messias realizarão sinais e maravilhas para enganar as pessoas. Um sinal nos diz que algo está chegando. As maravilhas seriam algo extraordinário, como um milagre, ou algo incrível que as pessoas comuns não poderiam fazer.</w:t>
      </w:r>
    </w:p>
    <w:p>
      <w:pPr/>
      <w:r>
        <w:rPr>
          <w:lang w:val="pt_PT" w:bidi="pt_PT"/>
        </w:rPr>
      </w:r>
      <w:r>
        <w:rPr>
          <w:lang w:val="pt_PT" w:bidi="pt_PT"/>
        </w:rPr>
        <w:t>Jesus finalmente dá uma resposta à pergunta original dos discípulos na passagem anterior: “Quando todas essas coisas acontecerão? Qual será o sinal de que elas vão acontecer?”. Jesus descreveu o que acontecerá. Agora Jesus diz: “Tenham cuidado! Eu os avisei com antecedência!”</w:t>
      </w:r>
    </w:p>
    <w:p>
      <w:pPr/>
      <w:r>
        <w:rPr>
          <w:lang w:val="pt_PT" w:bidi="pt_PT"/>
        </w:rPr>
      </w:r>
      <w:r>
        <w:rPr>
          <w:lang w:val="pt_PT" w:bidi="pt_PT"/>
        </w:rPr>
        <w:t>Pare aqui e discuta como equipe de tradução: sua cultura tem alguma história sobre o fim do mundo? Compartilhe exemplos dessas histórias entre si. Como as pessoas se sentem sobre essas histórias?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13.9–23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continua a ensinar seus discípulos. Jesus diz a eles para estarem cientes de que coisas ruins estão chegando. Jesus os alerta de que eles serão presos e julgados injustamente. Jesus previne-os de que todos os odiarão.</w:t>
      </w:r>
    </w:p>
    <w:p>
      <w:pPr/>
      <w:r>
        <w:rPr>
          <w:lang w:val="pt_PT" w:bidi="pt_PT"/>
        </w:rPr>
      </w:r>
      <w:r>
        <w:rPr>
          <w:b/>
          <w:lang w:val="pt_PT" w:bidi="pt_PT"/>
        </w:rPr>
        <w:t>Na segunda cena:</w:t>
      </w:r>
      <w:r>
        <w:rPr>
          <w:lang w:val="pt_PT" w:bidi="pt_PT"/>
        </w:rPr>
        <w:t xml:space="preserve"> a cena muda para uma segunda fase de ensinamento, onde Jesus começa a descrever a coisa abominável que fará com que a presença de Deus deixe o Templo. Os crentes fugirão e a vida será muito difícil para eles. Falsos messias e falsos profetas tentarão enganar as pessoas.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Autoridades que prendem, batem e matam os seguidores de Jesus</w:t>
      </w:r>
    </w:p>
    <w:p>
      <w:pPr>
        <w:pStyle w:val="ListBullet"/>
        <w:spacing w:line="240" w:lineRule="auto"/>
        <w:ind w:left="720"/>
      </w:pPr>
      <w:r>
        <w:rPr>
          <w:lang w:val="pt_PT" w:bidi="pt_PT"/>
        </w:rPr>
      </w:r>
      <w:r>
        <w:rPr>
          <w:lang w:val="pt_PT" w:bidi="pt_PT"/>
        </w:rPr>
        <w:t>Membros da família que traem seus familiares</w:t>
      </w:r>
    </w:p>
    <w:p>
      <w:pPr>
        <w:pStyle w:val="ListBullet"/>
        <w:spacing w:line="240" w:lineRule="auto"/>
        <w:ind w:left="720"/>
      </w:pPr>
      <w:r>
        <w:rPr>
          <w:lang w:val="pt_PT" w:bidi="pt_PT"/>
        </w:rPr>
      </w:r>
      <w:r>
        <w:rPr>
          <w:lang w:val="pt_PT" w:bidi="pt_PT"/>
        </w:rPr>
        <w:t>Aqueles que fogem da Judeia para as montanhas</w:t>
      </w:r>
    </w:p>
    <w:p>
      <w:pPr>
        <w:pStyle w:val="ListBullet"/>
        <w:spacing w:line="240" w:lineRule="auto"/>
        <w:ind w:left="720"/>
      </w:pPr>
      <w:r>
        <w:rPr>
          <w:lang w:val="pt_PT" w:bidi="pt_PT"/>
        </w:rPr>
      </w:r>
      <w:r>
        <w:rPr>
          <w:lang w:val="pt_PT" w:bidi="pt_PT"/>
        </w:rPr>
        <w:t>Muitas pessoas alegando ser o Messias</w:t>
      </w:r>
    </w:p>
    <w:p>
      <w:pPr/>
      <w:r>
        <w:rPr>
          <w:lang w:val="pt_PT" w:bidi="pt_PT"/>
        </w:rPr>
      </w:r>
      <w:r>
        <w:rPr>
          <w:lang w:val="pt_PT" w:bidi="pt_PT"/>
        </w:rPr>
        <w:t>Como um grupo, preste atenção a estas partes do cenário da passagem:</w:t>
      </w:r>
    </w:p>
    <w:p>
      <w:pPr/>
      <w:r>
        <w:rPr>
          <w:lang w:val="pt_PT" w:bidi="pt_PT"/>
        </w:rPr>
      </w:r>
      <w:r>
        <w:rPr>
          <w:lang w:val="pt_PT" w:bidi="pt_PT"/>
        </w:rPr>
        <w:t>Na primeira cena: Jesus e quatro de seus discípulos estão sentados no Monte das Oliveiras conversando. Os outros discípulos estão sentados perto, mas não perto o suficiente para ouvir o que Jesus está dizendo. Os discípulos haviam perguntado a Jesus em uma passagem anterior: “Quando essa destruição acontecerá? Que sinal virá para nos avisar de que isso acontecerá?”. Jesus está no processo de responder a essa pergunta.</w:t>
      </w:r>
    </w:p>
    <w:p>
      <w:pPr/>
      <w:r>
        <w:rPr>
          <w:lang w:val="pt_PT" w:bidi="pt_PT"/>
        </w:rPr>
      </w:r>
      <w:r>
        <w:rPr>
          <w:lang w:val="pt_PT" w:bidi="pt_PT"/>
        </w:rPr>
        <w:t xml:space="preserve">Jesus começa essa passagem dizendo: “Quando essas coisas acontecerem, tenham cuidado!”. Jesus diz aos discípulos que diferentes grupos de pessoas tratarão mal os seguidores. Eles serão entregues aos conselhos locais. Os líderes religiosos locais espancarão os discípulos na sinagoga. Governadores e reis os julgarão de modo injusto. Então, irmãos, pais e filhos trairão membros crentes de sua família e os entregarão às autoridades para serem executados. </w:t>
      </w:r>
    </w:p>
    <w:p>
      <w:pPr/>
      <w:r>
        <w:rPr>
          <w:lang w:val="pt_PT" w:bidi="pt_PT"/>
        </w:rPr>
      </w:r>
      <w:r>
        <w:rPr>
          <w:lang w:val="pt_PT" w:bidi="pt_PT"/>
        </w:rPr>
        <w:t xml:space="preserve">Jesus diz que os julgamentos dão aos crentes uma oportunidade de pregar as boas novas sobre Jesus às autoridades. Os crentes devem pregar as boas novas a todas as nações antes que o fim do mundo chegue. Não se esqueça de que Jesus diz para não ficarem ansiosos ou preocupados com o que devem dizer. O Espírito Santo é quem falará por meio dos discípulos. </w:t>
      </w:r>
    </w:p>
    <w:p>
      <w:pPr/>
      <w:r>
        <w:rPr>
          <w:lang w:val="pt_PT" w:bidi="pt_PT"/>
        </w:rPr>
      </w:r>
      <w:r>
        <w:rPr>
          <w:lang w:val="pt_PT" w:bidi="pt_PT"/>
        </w:rPr>
        <w:t>Jesus diz que todos odiarão os crentes por seguirem a Jesus. No final, os crentes serão salvos, ou seja, viverão com Deus para sempre no céu, porque permanecerão fiéis em seguir a Jesus até o fim de suas vidas.</w:t>
      </w:r>
    </w:p>
    <w:p>
      <w:pPr/>
      <w:r>
        <w:rPr>
          <w:lang w:val="pt_PT" w:bidi="pt_PT"/>
        </w:rPr>
      </w:r>
      <w:r>
        <w:rPr>
          <w:lang w:val="pt_PT" w:bidi="pt_PT"/>
        </w:rPr>
        <w:t>Na segunda cena, Jesus descreve o objeto impuro e abominável que causa destruição. A presença de Deus deixa o Templo. Essa coisa abominável provavelmente tem a forma de uma pessoa; ela está no Templo e faz coisas que não devia fazer. Marcos aponta isso ao leitor em uma frase especial: “Leitor, preste atenção!”. Jesus então diz que aqueles na Judeia, a área em torno de Jerusalém, devem fugir para as montanhas. Uma pessoa no telhado deve sair sem voltar para a casa e fazer as malas. Uma pessoa que está no campo deve sair sem sequer conseguir pegar sua capa, provavelmente no fim do campo. Será um tempo muito difícil para as mulheres grávidas e mães que amamentam. Jesus orienta a orar, ou falar com Deus, e pedir para que essas coisas não aconteçam no inverno, uma estação rigorosa e de mau tempo. Jesus diz que esses dias serão mais difíceis e angustiantes do que qualquer outro dia desde a criação. No entanto, Deus vai tornar o tempo de sofrimento mais curto, para que nem todos morram. Jesus diz que Deus faz isso devido ao seu povo escolhido, aqueles que o seguem.</w:t>
      </w:r>
    </w:p>
    <w:p>
      <w:pPr/>
      <w:r>
        <w:rPr>
          <w:lang w:val="pt_PT" w:bidi="pt_PT"/>
        </w:rPr>
      </w:r>
      <w:r>
        <w:rPr>
          <w:lang w:val="pt_PT" w:bidi="pt_PT"/>
        </w:rPr>
        <w:t>Jesus diz: “Não acreditem se alguém disser que o Messias está lá”. Jesus diz que surgirão falsos profetas e messias. Eles farão milagres para enganar o povo de Deus.</w:t>
      </w:r>
    </w:p>
    <w:p>
      <w:pPr/>
      <w:r>
        <w:rPr>
          <w:lang w:val="pt_PT" w:bidi="pt_PT"/>
        </w:rPr>
      </w:r>
      <w:r>
        <w:rPr>
          <w:lang w:val="pt_PT" w:bidi="pt_PT"/>
        </w:rPr>
        <w:t xml:space="preserve">Jesus termina esse momento dizendo: “Tenham cuidado! Eu avisei vocês sobre isso com antecedência!”. Jesus está respondendo à pergunta que os discípulos fizeram anteriormente. “O que acontecerá no tempo do fim? Qual é o sinal de que essas coisas acontecerão?”. </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13.9–23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Autoridades que prendem, batem e matam os seguidores de Jesus.</w:t>
      </w:r>
    </w:p>
    <w:p>
      <w:pPr>
        <w:pStyle w:val="ListBullet"/>
        <w:spacing w:line="240" w:lineRule="auto"/>
        <w:ind w:left="720"/>
      </w:pPr>
      <w:r>
        <w:rPr>
          <w:lang w:val="pt_PT" w:bidi="pt_PT"/>
        </w:rPr>
      </w:r>
      <w:r>
        <w:rPr>
          <w:lang w:val="pt_PT" w:bidi="pt_PT"/>
        </w:rPr>
        <w:t>Membros da família que traem seus familiares</w:t>
      </w:r>
    </w:p>
    <w:p>
      <w:pPr>
        <w:pStyle w:val="ListBullet"/>
        <w:spacing w:line="240" w:lineRule="auto"/>
        <w:ind w:left="720"/>
      </w:pPr>
      <w:r>
        <w:rPr>
          <w:lang w:val="pt_PT" w:bidi="pt_PT"/>
        </w:rPr>
      </w:r>
      <w:r>
        <w:rPr>
          <w:lang w:val="pt_PT" w:bidi="pt_PT"/>
        </w:rPr>
        <w:t>Aqueles que fogem da Judeia para as montanhas</w:t>
      </w:r>
    </w:p>
    <w:p>
      <w:pPr>
        <w:pStyle w:val="ListBullet"/>
        <w:spacing w:line="240" w:lineRule="auto"/>
        <w:ind w:left="720"/>
      </w:pPr>
      <w:r>
        <w:rPr>
          <w:lang w:val="pt_PT" w:bidi="pt_PT"/>
        </w:rPr>
      </w:r>
      <w:r>
        <w:rPr>
          <w:lang w:val="pt_PT" w:bidi="pt_PT"/>
        </w:rPr>
        <w:t>Muitos que alegariam ser o Messias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 xml:space="preserve">Na primeira cena: Jesus está continuando a ensinar seus quatro discípulos próximos na lateral do Monte das Oliveiras. Jesus começa dizendo: “Tenham cuidado!”. ou “Prestem atenção! “As pessoas entregarão vocês às autoridades locais e os espancarão nas sinagogas. Vocês serão julgados perante governadores e reis. Mas vocês terão a oportunidade de compartilhar as boas novas sobre mim, porque as boas novas devem primeiro ser compartilhadas a todas as nações. Quando forem presos ou julgados, não se preocupem com o que deverão dizer. Basta falarem o que Deus lhes ordenar, porque é de fato o Espírito Santo quem lhes dirá o que devem falar”. </w:t>
      </w:r>
    </w:p>
    <w:p>
      <w:pPr/>
      <w:r>
        <w:rPr>
          <w:lang w:val="pt_PT" w:bidi="pt_PT"/>
        </w:rPr>
      </w:r>
      <w:r>
        <w:rPr>
          <w:lang w:val="pt_PT" w:bidi="pt_PT"/>
        </w:rPr>
        <w:t>Pare a ação: Pergunte aos discípulos: “Como vocês estão se sentindo?”. Você pode ouvir coisas como: “Tenho medo. Isso soa muito ruim", ou "Estou preocupado que eu diga a coisa errada quando for preso, mas parece que o Espírito Santo me ajudará e me fará sentir melhor", ou "Estou feliz que todas as nações ouvirão as boas novas". Pergunte a Jesus: “Como você está se sentindo enquanto ensina esses discípulos?”. Você pode ouvir: “Eles estão ouvindo e tentando entender. Sei que eles não entendem de fato agora, mas quando essa hora chegar, espero que se lembrem desse ensinamento e encontrem conforto”. Continue o drama.</w:t>
      </w:r>
    </w:p>
    <w:p>
      <w:pPr/>
      <w:r>
        <w:rPr>
          <w:lang w:val="pt_PT" w:bidi="pt_PT"/>
        </w:rPr>
      </w:r>
      <w:r>
        <w:rPr>
          <w:lang w:val="pt_PT" w:bidi="pt_PT"/>
        </w:rPr>
        <w:t xml:space="preserve">Jesus continua a ensinar. Jesus diz a seus discípulos: “Um irmão trairá seu irmão para que ele seja executado, um pai trairá seu próprio filho, e os filhos se rebelarão contra seus pais e farão com que seus pais sejam mortos. Todos terão ódio de vocês, porque são meus seguidores. Mas os que perseverarem até o fim de todas as coisas serão salvos”. </w:t>
      </w:r>
    </w:p>
    <w:p>
      <w:pPr/>
      <w:r>
        <w:rPr>
          <w:lang w:val="pt_PT" w:bidi="pt_PT"/>
        </w:rPr>
      </w:r>
      <w:r>
        <w:rPr>
          <w:lang w:val="pt_PT" w:bidi="pt_PT"/>
        </w:rPr>
        <w:t>Pare a ação: Pergunte aos discípulos: “Como vocês estão se sentindo?”. Você pode ouvir coisas como: “Fico triste ao pensar em famílias fazendo isso umas às outras”, “Estou preocupado com minha própria família”, ou “Parte disso me deixa confuso. Não consigo imaginar as pessoas se comportando dessa forma”. Continue o drama.</w:t>
      </w:r>
    </w:p>
    <w:p>
      <w:pPr/>
      <w:r>
        <w:rPr>
          <w:lang w:val="pt_PT" w:bidi="pt_PT"/>
        </w:rPr>
      </w:r>
      <w:r>
        <w:rPr>
          <w:lang w:val="pt_PT" w:bidi="pt_PT"/>
        </w:rPr>
        <w:t>Na segunda cena Marcos faz um comentário especial. Marcos, que está escrevendo o livro, diz aos leitores: “Prestem atenção a essa parte! É importante!”. Então Jesus continua a falar. Ele diz a seus discípulos: “Haverá um dia em que verão a coisa odiosa de pé em um lugar no qual não deveria estar. Quando isso acontecer, as pessoas na Judeia devem fugir para os montes. A pessoa em seu telhado deve sair e não juntar suas coisas. A pessoa no campo deve sair e não parar para pegar seu manto. Será terrível para as mulheres grávidas e as que amamentam seus filhos. A angústia e os apuros nesses dias serão maiores do que qualquer outro desde a criação ou depois. Todos morrerão, a menos que Deus encurte esse tempo. Mas Deus abreviará o tempo em benefício daqueles que Ele escolheu, aqueles que optaram por obedecê-Lo”.</w:t>
      </w:r>
    </w:p>
    <w:p>
      <w:pPr/>
      <w:r>
        <w:rPr>
          <w:lang w:val="pt_PT" w:bidi="pt_PT"/>
        </w:rPr>
      </w:r>
      <w:r>
        <w:rPr>
          <w:lang w:val="pt_PT" w:bidi="pt_PT"/>
        </w:rPr>
        <w:t>Pare a ação: Pergunte aos discípulos: “Como vocês estão se sentindo?”. Você pode ouvir coisas como: “Sinto uma profunda tristeza quando ouço isso. Soa como um tempo terrível de sofrimento". Ou: “Isso me faz sentir medo por minha família e por todos os meus entes queridos. Mas também soa esperançoso, porque estaremos com Deus no final”. Continue o drama.</w:t>
      </w:r>
    </w:p>
    <w:p>
      <w:pPr/>
      <w:r>
        <w:rPr>
          <w:lang w:val="pt_PT" w:bidi="pt_PT"/>
        </w:rPr>
      </w:r>
      <w:r>
        <w:rPr>
          <w:lang w:val="pt_PT" w:bidi="pt_PT"/>
        </w:rPr>
        <w:t>Jesus continua a ensinar. Jesus diz a seus discípulos: “Se alguém disser: ‘Eis aqui o Messias’, ou ‘Olhe que lá está ele’, não acreditem. Falsos messias virão. Falsos profetas virão. Eles farão coisas milagrosas. Eles farão essas coisas porque querem enganar e persuadir o povo de Deus que escolheram seguir a Deus. Tenham cuidado! Eu os alertei sobre todas essas coisas!”.</w:t>
      </w:r>
    </w:p>
    <w:p>
      <w:pPr/>
      <w:r>
        <w:rPr>
          <w:lang w:val="pt_PT" w:bidi="pt_PT"/>
        </w:rPr>
      </w:r>
      <w:r>
        <w:rPr>
          <w:lang w:val="pt_PT" w:bidi="pt_PT"/>
        </w:rPr>
        <w:t>Pare a ação e pergunte aos discípulos de Jesus: “Como vocês estão se sentindo?”. Você pode ouvir coisas como: “Isso me deixa zangado com os falsos profetas. Como eles ousam vir e tentar enganar as pessoas dessa forma!”. ou “Tenho medo de ser enganado. Tentarei ficar alerta, como Jesus está nos dizendo para fazermos”. Pergunte a Jesus: “Como você está se sentindo agora?” Você pode ouvir: “Eles estão ouvindo bem. Acho que eles estão começando a entender. Estou esperançoso”. Continue o drama.</w:t>
      </w:r>
      <w:r>
        <w:rPr>
          <w:lang w:val="pt_PT" w:bidi="pt_PT"/>
        </w:rPr>
      </w:r>
    </w:p>
    <w:p>
      <w:pPr>
        <w:pStyle w:val="Heading3"/>
      </w:pPr>
      <w:r>
        <w:rPr>
          <w:lang w:val="pt_PT" w:bidi="pt_PT"/>
        </w:rPr>
        <w:t>Preenchendo as Lacunas</w:t>
      </w:r>
    </w:p>
    <w:p>
      <w:pPr/>
      <w:r>
        <w:rPr>
          <w:lang w:val="pt_PT" w:bidi="pt_PT"/>
        </w:rPr>
      </w:r>
      <w:r>
        <w:rPr>
          <w:lang w:val="pt_PT" w:bidi="pt_PT"/>
        </w:rPr>
        <w:t>Ouça o texto novamente na versão mais fácil de entender.</w:t>
      </w:r>
    </w:p>
    <w:p>
      <w:pPr/>
      <w:r>
        <w:rPr>
          <w:lang w:val="pt_PT" w:bidi="pt_PT"/>
        </w:rPr>
      </w:r>
      <w:r>
        <w:rPr>
          <w:lang w:val="pt_PT" w:bidi="pt_PT"/>
        </w:rPr>
        <w:t>Jesus ainda está sentado na lateral do Monte das Oliveiras, ensinando Pedro, Tiago, João e André.</w:t>
      </w:r>
    </w:p>
    <w:p>
      <w:pPr/>
      <w:r>
        <w:rPr>
          <w:lang w:val="pt_PT" w:bidi="pt_PT"/>
        </w:rPr>
      </w:r>
      <w:r>
        <w:rPr>
          <w:lang w:val="pt_PT" w:bidi="pt_PT"/>
        </w:rPr>
        <w:t xml:space="preserve">Jesus diz a seus discípulos que serão entregues aos </w:t>
      </w:r>
      <w:r>
        <w:rPr>
          <w:b/>
          <w:lang w:val="pt_PT" w:bidi="pt_PT"/>
        </w:rPr>
        <w:t>conselhos</w:t>
      </w:r>
      <w:r>
        <w:rPr>
          <w:lang w:val="pt_PT" w:bidi="pt_PT"/>
        </w:rPr>
        <w:t xml:space="preserve"> locais. Esses são líderes judeus em cada cidade ou aldeia, que julgam disputas em suas cidades.</w:t>
      </w:r>
    </w:p>
    <w:p>
      <w:pPr/>
      <w:r>
        <w:rPr>
          <w:lang w:val="pt_PT" w:bidi="pt_PT"/>
        </w:rPr>
      </w:r>
      <w:r>
        <w:rPr>
          <w:lang w:val="pt_PT" w:bidi="pt_PT"/>
        </w:rPr>
        <w:t xml:space="preserve">As pessoas </w:t>
      </w:r>
      <w:r>
        <w:rPr>
          <w:b/>
          <w:lang w:val="pt_PT" w:bidi="pt_PT"/>
        </w:rPr>
        <w:t>espancarão</w:t>
      </w:r>
      <w:r>
        <w:rPr>
          <w:lang w:val="pt_PT" w:bidi="pt_PT"/>
        </w:rPr>
        <w:t xml:space="preserve"> ou </w:t>
      </w:r>
      <w:r>
        <w:rPr>
          <w:b/>
          <w:lang w:val="pt_PT" w:bidi="pt_PT"/>
        </w:rPr>
        <w:t>açoitarão</w:t>
      </w:r>
      <w:r>
        <w:rPr>
          <w:lang w:val="pt_PT" w:bidi="pt_PT"/>
        </w:rPr>
        <w:t xml:space="preserve"> os discípulos repetidamente nas </w:t>
      </w:r>
      <w:r>
        <w:rPr>
          <w:b/>
          <w:lang w:val="pt_PT" w:bidi="pt_PT"/>
        </w:rPr>
        <w:t>sinagogas</w:t>
      </w:r>
      <w:r>
        <w:rPr>
          <w:lang w:val="pt_PT" w:bidi="pt_PT"/>
        </w:rPr>
        <w:t xml:space="preserve">. Os açoites usados são tiras de couro com pedaços afiados de metal. Eles açoitavam as pessoas nas costas e no peito. Traduza </w:t>
      </w:r>
      <w:r>
        <w:rPr>
          <w:b/>
          <w:lang w:val="pt_PT" w:bidi="pt_PT"/>
        </w:rPr>
        <w:t>sinagoga</w:t>
      </w:r>
      <w:r>
        <w:rPr>
          <w:lang w:val="pt_PT" w:bidi="pt_PT"/>
        </w:rPr>
        <w:t xml:space="preserve"> da mesma maneira que você já tem traduzido em passagens anteriores de Marcos, e lembre-se de que </w:t>
      </w:r>
      <w:r>
        <w:rPr>
          <w:b/>
          <w:lang w:val="pt_PT" w:bidi="pt_PT"/>
        </w:rPr>
        <w:t>sinagoga</w:t>
      </w:r>
      <w:r>
        <w:rPr>
          <w:lang w:val="pt_PT" w:bidi="pt_PT"/>
        </w:rPr>
        <w:t xml:space="preserve"> está no Glossário Mestre.</w:t>
      </w:r>
    </w:p>
    <w:p>
      <w:pPr/>
      <w:r>
        <w:rPr>
          <w:lang w:val="pt_PT" w:bidi="pt_PT"/>
        </w:rPr>
      </w:r>
      <w:r>
        <w:rPr>
          <w:lang w:val="pt_PT" w:bidi="pt_PT"/>
        </w:rPr>
        <w:t xml:space="preserve">Jesus disse que os seguidores serão julgados perante governadores e reis. </w:t>
      </w:r>
      <w:r>
        <w:rPr>
          <w:b/>
          <w:lang w:val="pt_PT" w:bidi="pt_PT"/>
        </w:rPr>
        <w:t>Governadores</w:t>
      </w:r>
      <w:r>
        <w:rPr>
          <w:lang w:val="pt_PT" w:bidi="pt_PT"/>
        </w:rPr>
        <w:t xml:space="preserve"> são nomeados por um rei ou presidente de um país para governar uma determinada área. </w:t>
      </w:r>
      <w:r>
        <w:rPr>
          <w:b/>
          <w:lang w:val="pt_PT" w:bidi="pt_PT"/>
        </w:rPr>
        <w:t>Reis</w:t>
      </w:r>
      <w:r>
        <w:rPr>
          <w:lang w:val="pt_PT" w:bidi="pt_PT"/>
        </w:rPr>
        <w:t xml:space="preserve"> são governantes de um país ou área.</w:t>
      </w:r>
    </w:p>
    <w:p>
      <w:pPr/>
      <w:r>
        <w:rPr>
          <w:lang w:val="pt_PT" w:bidi="pt_PT"/>
        </w:rPr>
      </w:r>
      <w:r>
        <w:rPr>
          <w:lang w:val="pt_PT" w:bidi="pt_PT"/>
        </w:rPr>
        <w:t xml:space="preserve">O </w:t>
      </w:r>
      <w:r>
        <w:rPr>
          <w:b/>
          <w:lang w:val="pt_PT" w:bidi="pt_PT"/>
        </w:rPr>
        <w:t>Evangelho</w:t>
      </w:r>
      <w:r>
        <w:rPr>
          <w:lang w:val="pt_PT" w:bidi="pt_PT"/>
        </w:rPr>
        <w:t xml:space="preserve">, ou </w:t>
      </w:r>
      <w:r>
        <w:rPr>
          <w:b/>
          <w:lang w:val="pt_PT" w:bidi="pt_PT"/>
        </w:rPr>
        <w:t>Boas Novas</w:t>
      </w:r>
      <w:r>
        <w:rPr>
          <w:lang w:val="pt_PT" w:bidi="pt_PT"/>
        </w:rPr>
        <w:t xml:space="preserve">, será primeiramente pregado a todas as </w:t>
      </w:r>
      <w:r>
        <w:rPr>
          <w:b/>
          <w:lang w:val="pt_PT" w:bidi="pt_PT"/>
        </w:rPr>
        <w:t>nações</w:t>
      </w:r>
      <w:r>
        <w:rPr>
          <w:lang w:val="pt_PT" w:bidi="pt_PT"/>
        </w:rPr>
        <w:t xml:space="preserve">, antes que o fim chegue. As Boas Novas são que Jesus veio a este mundo, morreu por nossos pecados e ressuscitou dentre os mortos. Também são chamadas de boas notícias. </w:t>
      </w:r>
      <w:r>
        <w:rPr>
          <w:b/>
          <w:lang w:val="pt_PT" w:bidi="pt_PT"/>
        </w:rPr>
        <w:t>Nações</w:t>
      </w:r>
      <w:r>
        <w:rPr>
          <w:lang w:val="pt_PT" w:bidi="pt_PT"/>
        </w:rPr>
        <w:t xml:space="preserve"> está no Glossário Mestre.</w:t>
      </w:r>
    </w:p>
    <w:p>
      <w:pPr/>
      <w:r>
        <w:rPr>
          <w:lang w:val="pt_PT" w:bidi="pt_PT"/>
        </w:rPr>
      </w:r>
      <w:r>
        <w:rPr>
          <w:lang w:val="pt_PT" w:bidi="pt_PT"/>
        </w:rPr>
        <w:t xml:space="preserve">Jesus disse para não se preocuparem com o que eles dirão quando forem presos. O </w:t>
      </w:r>
      <w:r>
        <w:rPr>
          <w:b/>
          <w:lang w:val="pt_PT" w:bidi="pt_PT"/>
        </w:rPr>
        <w:t>Espírito Santo</w:t>
      </w:r>
      <w:r>
        <w:rPr>
          <w:lang w:val="pt_PT" w:bidi="pt_PT"/>
        </w:rPr>
        <w:t xml:space="preserve"> falará por eles. Traduza "Espírito Santo" da mesma maneira que você já traduziu anteriormente e lembre-se de que </w:t>
      </w:r>
      <w:r>
        <w:rPr>
          <w:b/>
          <w:lang w:val="pt_PT" w:bidi="pt_PT"/>
        </w:rPr>
        <w:t>Espírito Santo</w:t>
      </w:r>
      <w:r>
        <w:rPr>
          <w:lang w:val="pt_PT" w:bidi="pt_PT"/>
        </w:rPr>
        <w:t xml:space="preserve"> está no Glossário. Mestre.</w:t>
      </w:r>
    </w:p>
    <w:p>
      <w:pPr/>
      <w:r>
        <w:rPr>
          <w:lang w:val="pt_PT" w:bidi="pt_PT"/>
        </w:rPr>
      </w:r>
      <w:r>
        <w:rPr>
          <w:lang w:val="pt_PT" w:bidi="pt_PT"/>
        </w:rPr>
        <w:t xml:space="preserve">As coisas continuarão ir mal. Um </w:t>
      </w:r>
      <w:r>
        <w:rPr>
          <w:b/>
          <w:lang w:val="pt_PT" w:bidi="pt_PT"/>
        </w:rPr>
        <w:t>irmão trairá seu irmão</w:t>
      </w:r>
      <w:r>
        <w:rPr>
          <w:lang w:val="pt_PT" w:bidi="pt_PT"/>
        </w:rPr>
        <w:t>. Se seu idioma tiver apenas palavras para irmãos mais velhos ou mais jovens, você pode precisar usar uma palavra geral para irmão ou irmã aqui.</w:t>
      </w:r>
    </w:p>
    <w:p>
      <w:pPr/>
      <w:r>
        <w:rPr>
          <w:lang w:val="pt_PT" w:bidi="pt_PT"/>
        </w:rPr>
      </w:r>
      <w:r>
        <w:rPr>
          <w:lang w:val="pt_PT" w:bidi="pt_PT"/>
        </w:rPr>
        <w:t xml:space="preserve">Jesus diz que, entre esse ódio e traição, os seguidores que suportarem e permanecerem fiéis a ele serão </w:t>
      </w:r>
      <w:r>
        <w:rPr>
          <w:b/>
          <w:lang w:val="pt_PT" w:bidi="pt_PT"/>
        </w:rPr>
        <w:t>salvos</w:t>
      </w:r>
      <w:r>
        <w:rPr>
          <w:lang w:val="pt_PT" w:bidi="pt_PT"/>
        </w:rPr>
        <w:t xml:space="preserve">, ou, em outras palavras, viverão para sempre com Deus. </w:t>
      </w:r>
      <w:r>
        <w:rPr>
          <w:b/>
          <w:lang w:val="pt_PT" w:bidi="pt_PT"/>
        </w:rPr>
        <w:t>Salvos</w:t>
      </w:r>
      <w:r>
        <w:rPr>
          <w:lang w:val="pt_PT" w:bidi="pt_PT"/>
        </w:rPr>
        <w:t xml:space="preserve"> está no Glossário Mestre.</w:t>
      </w:r>
    </w:p>
    <w:p>
      <w:pPr/>
      <w:r>
        <w:rPr>
          <w:lang w:val="pt_PT" w:bidi="pt_PT"/>
        </w:rPr>
      </w:r>
      <w:r>
        <w:rPr>
          <w:lang w:val="pt_PT" w:bidi="pt_PT"/>
        </w:rPr>
        <w:t xml:space="preserve">Jesus continua dizendo que, um dia, uma </w:t>
      </w:r>
      <w:r>
        <w:rPr>
          <w:b/>
          <w:lang w:val="pt_PT" w:bidi="pt_PT"/>
        </w:rPr>
        <w:t>abominação de desolação</w:t>
      </w:r>
      <w:r>
        <w:rPr>
          <w:lang w:val="pt_PT" w:bidi="pt_PT"/>
        </w:rPr>
        <w:t xml:space="preserve">, ou </w:t>
      </w:r>
      <w:r>
        <w:rPr>
          <w:b/>
          <w:lang w:val="pt_PT" w:bidi="pt_PT"/>
        </w:rPr>
        <w:t>um sacrilégio que causa destruição</w:t>
      </w:r>
      <w:r>
        <w:rPr>
          <w:lang w:val="pt_PT" w:bidi="pt_PT"/>
        </w:rPr>
        <w:t xml:space="preserve"> virá e causará destruição e dor no mundo. Essa coisa horrível fará com que a presença de Deus parta, e que Deus julgue a terra. Em grego, essa frase significa literalmente “uma coisa detestada que causa horror”. Sua equipe poderia traduzir isso como “a coisa odiosa que destrói ou causa medo”.</w:t>
      </w:r>
    </w:p>
    <w:p>
      <w:pPr/>
      <w:r>
        <w:rPr>
          <w:lang w:val="pt_PT" w:bidi="pt_PT"/>
        </w:rPr>
      </w:r>
      <w:r>
        <w:rPr>
          <w:lang w:val="pt_PT" w:bidi="pt_PT"/>
        </w:rPr>
        <w:t xml:space="preserve">Jesus diz que as pessoas que estão na </w:t>
      </w:r>
      <w:r>
        <w:rPr>
          <w:b/>
          <w:lang w:val="pt_PT" w:bidi="pt_PT"/>
        </w:rPr>
        <w:t>Judeia</w:t>
      </w:r>
      <w:r>
        <w:rPr>
          <w:lang w:val="pt_PT" w:bidi="pt_PT"/>
        </w:rPr>
        <w:t xml:space="preserve"> devem fugir para outras montanhas. </w:t>
      </w:r>
      <w:r>
        <w:rPr>
          <w:b/>
          <w:lang w:val="pt_PT" w:bidi="pt_PT"/>
        </w:rPr>
        <w:t>Judeia</w:t>
      </w:r>
      <w:r>
        <w:rPr>
          <w:lang w:val="pt_PT" w:bidi="pt_PT"/>
        </w:rPr>
        <w:t xml:space="preserve"> é a região em torno de Jerusalém e é a área que Deus deu a Judá, uma das doze tribos de Israel, quando Ele as trouxe de volta do Egito. Jesus está dizendo que as pessoas terão que fugir de seu próprio país para ir para outro lugar.</w:t>
      </w:r>
    </w:p>
    <w:p>
      <w:pPr/>
      <w:r>
        <w:rPr>
          <w:lang w:val="pt_PT" w:bidi="pt_PT"/>
        </w:rPr>
      </w:r>
      <w:r>
        <w:rPr>
          <w:lang w:val="pt_PT" w:bidi="pt_PT"/>
        </w:rPr>
        <w:t xml:space="preserve">Jesus então diz que quem está nos campos deve sair imediatamente e nem sequer pegar seu manto ou </w:t>
      </w:r>
      <w:r>
        <w:rPr>
          <w:b/>
          <w:lang w:val="pt_PT" w:bidi="pt_PT"/>
        </w:rPr>
        <w:t>capa</w:t>
      </w:r>
      <w:r>
        <w:rPr>
          <w:lang w:val="pt_PT" w:bidi="pt_PT"/>
        </w:rPr>
        <w:t>.</w:t>
      </w:r>
    </w:p>
    <w:p>
      <w:pPr/>
      <w:r>
        <w:rPr>
          <w:lang w:val="pt_PT" w:bidi="pt_PT"/>
        </w:rPr>
      </w:r>
      <w:r>
        <w:rPr>
          <w:lang w:val="pt_PT" w:bidi="pt_PT"/>
        </w:rPr>
        <w:t xml:space="preserve">Pare aqui e mostre à sua equipe de tradução uma foto de uma </w:t>
      </w:r>
      <w:r>
        <w:rPr>
          <w:b/>
          <w:lang w:val="pt_PT" w:bidi="pt_PT"/>
        </w:rPr>
        <w:t>capa</w:t>
      </w:r>
      <w:r>
        <w:rPr>
          <w:lang w:val="pt_PT" w:bidi="pt_PT"/>
        </w:rPr>
        <w:t xml:space="preserve">, e lembre-se que </w:t>
      </w:r>
      <w:r>
        <w:rPr>
          <w:b/>
          <w:lang w:val="pt_PT" w:bidi="pt_PT"/>
        </w:rPr>
        <w:t>capa</w:t>
      </w:r>
      <w:r>
        <w:rPr>
          <w:lang w:val="pt_PT" w:bidi="pt_PT"/>
        </w:rPr>
        <w:t xml:space="preserve"> está no Glossário Mestre.</w:t>
      </w:r>
    </w:p>
    <w:p>
      <w:pPr/>
      <w:r>
        <w:rPr>
          <w:lang w:val="pt_PT" w:bidi="pt_PT"/>
        </w:rPr>
      </w:r>
      <w:r>
        <w:rPr>
          <w:lang w:val="pt_PT" w:bidi="pt_PT"/>
        </w:rPr>
        <w:t xml:space="preserve">Jesus diz que as pessoas devem </w:t>
      </w:r>
      <w:r>
        <w:rPr>
          <w:b/>
          <w:lang w:val="pt_PT" w:bidi="pt_PT"/>
        </w:rPr>
        <w:t>orar</w:t>
      </w:r>
      <w:r>
        <w:rPr>
          <w:lang w:val="pt_PT" w:bidi="pt_PT"/>
        </w:rPr>
        <w:t xml:space="preserve"> para não terem que fugir durante o </w:t>
      </w:r>
      <w:r>
        <w:rPr>
          <w:b/>
          <w:lang w:val="pt_PT" w:bidi="pt_PT"/>
        </w:rPr>
        <w:t>inverno</w:t>
      </w:r>
      <w:r>
        <w:rPr>
          <w:lang w:val="pt_PT" w:bidi="pt_PT"/>
        </w:rPr>
        <w:t xml:space="preserve">. </w:t>
      </w:r>
      <w:r>
        <w:rPr>
          <w:b/>
          <w:lang w:val="pt_PT" w:bidi="pt_PT"/>
        </w:rPr>
        <w:t>Oração</w:t>
      </w:r>
      <w:r>
        <w:rPr>
          <w:lang w:val="pt_PT" w:bidi="pt_PT"/>
        </w:rPr>
        <w:t xml:space="preserve"> no Novo Testamento refere-se a se comunicar com Deus. Utilize aqui uma palavra que não se refira apenas a uma comunicação ritualística, mas sim a algo mais pessoal. </w:t>
      </w:r>
      <w:r>
        <w:rPr>
          <w:b/>
          <w:lang w:val="pt_PT" w:bidi="pt_PT"/>
        </w:rPr>
        <w:t>Inverno</w:t>
      </w:r>
      <w:r>
        <w:rPr>
          <w:lang w:val="pt_PT" w:bidi="pt_PT"/>
        </w:rPr>
        <w:t xml:space="preserve"> pode diferir em diferentes culturas. Você pode precisar dizer estação chuvosa, meses ruins ou tempo inclemente.</w:t>
      </w:r>
    </w:p>
    <w:p>
      <w:pPr/>
      <w:r>
        <w:rPr>
          <w:lang w:val="pt_PT" w:bidi="pt_PT"/>
        </w:rPr>
      </w:r>
      <w:r>
        <w:rPr>
          <w:lang w:val="pt_PT" w:bidi="pt_PT"/>
        </w:rPr>
        <w:t xml:space="preserve">Jesus então diz que o </w:t>
      </w:r>
      <w:r>
        <w:rPr>
          <w:b/>
          <w:lang w:val="pt_PT" w:bidi="pt_PT"/>
        </w:rPr>
        <w:t>Senhor</w:t>
      </w:r>
      <w:r>
        <w:rPr>
          <w:lang w:val="pt_PT" w:bidi="pt_PT"/>
        </w:rPr>
        <w:t xml:space="preserve"> (ou </w:t>
      </w:r>
      <w:r>
        <w:rPr>
          <w:b/>
          <w:lang w:val="pt_PT" w:bidi="pt_PT"/>
        </w:rPr>
        <w:t>Deus</w:t>
      </w:r>
      <w:r>
        <w:rPr>
          <w:lang w:val="pt_PT" w:bidi="pt_PT"/>
        </w:rPr>
        <w:t xml:space="preserve">, neste caso) abreviará o tempo das dificuldades. Ele não tornará as horas no dia mais curtas, mas diminuirá o número de dias ou meses. </w:t>
      </w:r>
      <w:r>
        <w:rPr>
          <w:b/>
          <w:lang w:val="pt_PT" w:bidi="pt_PT"/>
        </w:rPr>
        <w:t>Deus</w:t>
      </w:r>
      <w:r>
        <w:rPr>
          <w:lang w:val="pt_PT" w:bidi="pt_PT"/>
        </w:rPr>
        <w:t xml:space="preserve"> e </w:t>
      </w:r>
      <w:r>
        <w:rPr>
          <w:b/>
          <w:lang w:val="pt_PT" w:bidi="pt_PT"/>
        </w:rPr>
        <w:t>Senhor</w:t>
      </w:r>
      <w:r>
        <w:rPr>
          <w:lang w:val="pt_PT" w:bidi="pt_PT"/>
        </w:rPr>
        <w:t xml:space="preserve"> são discutidos no Glossário Mestre.</w:t>
      </w:r>
    </w:p>
    <w:p>
      <w:pPr/>
      <w:r>
        <w:rPr>
          <w:lang w:val="pt_PT" w:bidi="pt_PT"/>
        </w:rPr>
      </w:r>
      <w:r>
        <w:rPr>
          <w:lang w:val="pt_PT" w:bidi="pt_PT"/>
        </w:rPr>
        <w:t xml:space="preserve">Deus reduzirá o número de dias, para que nem todos morram. Alguns de seus </w:t>
      </w:r>
      <w:r>
        <w:rPr>
          <w:b/>
          <w:lang w:val="pt_PT" w:bidi="pt_PT"/>
        </w:rPr>
        <w:t>escolhidos</w:t>
      </w:r>
      <w:r>
        <w:rPr>
          <w:lang w:val="pt_PT" w:bidi="pt_PT"/>
        </w:rPr>
        <w:t xml:space="preserve"> serão salvos. Os escolhidos são aqueles que Deus selecionou — ou aqueles que seguem a Jesus.</w:t>
      </w:r>
    </w:p>
    <w:p>
      <w:pPr/>
      <w:r>
        <w:rPr>
          <w:lang w:val="pt_PT" w:bidi="pt_PT"/>
        </w:rPr>
      </w:r>
      <w:r>
        <w:rPr>
          <w:lang w:val="pt_PT" w:bidi="pt_PT"/>
        </w:rPr>
        <w:t xml:space="preserve">Algumas pessoas surgirão dizendo ser o </w:t>
      </w:r>
      <w:r>
        <w:rPr>
          <w:b/>
          <w:lang w:val="pt_PT" w:bidi="pt_PT"/>
        </w:rPr>
        <w:t>Messias</w:t>
      </w:r>
      <w:r>
        <w:rPr>
          <w:lang w:val="pt_PT" w:bidi="pt_PT"/>
        </w:rPr>
        <w:t xml:space="preserve">, ou </w:t>
      </w:r>
      <w:r>
        <w:rPr>
          <w:b/>
          <w:lang w:val="pt_PT" w:bidi="pt_PT"/>
        </w:rPr>
        <w:t>Cristo</w:t>
      </w:r>
      <w:r>
        <w:rPr>
          <w:lang w:val="pt_PT" w:bidi="pt_PT"/>
        </w:rPr>
        <w:t>. Lembre-se de traduzir esse título para Jesus da mesma maneira que você tem traduzido em passagens anteriores. Consulte o Glossário Mestre para obter mais informações.</w:t>
      </w:r>
    </w:p>
    <w:p>
      <w:pPr/>
      <w:r>
        <w:rPr>
          <w:lang w:val="pt_PT" w:bidi="pt_PT"/>
        </w:rPr>
      </w:r>
      <w:r>
        <w:rPr>
          <w:lang w:val="pt_PT" w:bidi="pt_PT"/>
        </w:rPr>
        <w:t xml:space="preserve">Falsos </w:t>
      </w:r>
      <w:r>
        <w:rPr>
          <w:b/>
          <w:lang w:val="pt_PT" w:bidi="pt_PT"/>
        </w:rPr>
        <w:t>profetas</w:t>
      </w:r>
      <w:r>
        <w:rPr>
          <w:lang w:val="pt_PT" w:bidi="pt_PT"/>
        </w:rPr>
        <w:t xml:space="preserve"> virão e farão sinais e maravilhas para enganar as pessoas a pensar que são de Deus. Use a mesma palavra para profetas que você usou em passagens anteriores, e lembre-se de que </w:t>
      </w:r>
      <w:r>
        <w:rPr>
          <w:b/>
          <w:lang w:val="pt_PT" w:bidi="pt_PT"/>
        </w:rPr>
        <w:t>profetas</w:t>
      </w:r>
      <w:r>
        <w:rPr>
          <w:lang w:val="pt_PT" w:bidi="pt_PT"/>
        </w:rPr>
        <w:t xml:space="preserve"> está no Glossário Mestre.</w:t>
      </w:r>
    </w:p>
    <w:p>
      <w:pPr/>
      <w:r>
        <w:rPr>
          <w:lang w:val="pt_PT" w:bidi="pt_PT"/>
        </w:rPr>
      </w:r>
      <w:r>
        <w:rPr>
          <w:b/>
          <w:lang w:val="pt_PT" w:bidi="pt_PT"/>
        </w:rPr>
        <w:t>Sinais e maravilhas</w:t>
      </w:r>
      <w:r>
        <w:rPr>
          <w:lang w:val="pt_PT" w:bidi="pt_PT"/>
        </w:rPr>
        <w:t xml:space="preserve">: um sinal é um prenúncio ou indicação de que algo é verdadeiro ou acontecerá. Um sinal pode ser um aviso. Uma maravilha, ou milagre, é simplesmente algo sobrenatural ou surpreendente que acontece, que apenas Deus pode fazer. Lembre-se de que </w:t>
      </w:r>
      <w:r>
        <w:rPr>
          <w:b/>
          <w:lang w:val="pt_PT" w:bidi="pt_PT"/>
        </w:rPr>
        <w:t>sinais</w:t>
      </w:r>
      <w:r>
        <w:rPr>
          <w:lang w:val="pt_PT" w:bidi="pt_PT"/>
        </w:rPr>
        <w:t xml:space="preserve"> e </w:t>
      </w:r>
      <w:r>
        <w:rPr>
          <w:b/>
          <w:lang w:val="pt_PT" w:bidi="pt_PT"/>
        </w:rPr>
        <w:t>milagres</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13:24–31</w:t>
      </w:r>
      <w:r>
        <w:rPr>
          <w:lang w:val="pt_PT" w:bidi="pt_PT"/>
        </w:rPr>
      </w:r>
    </w:p>
    <w:p>
      <w:pPr>
        <w:pStyle w:val="Heading3"/>
      </w:pPr>
      <w:r>
        <w:rPr>
          <w:lang w:val="pt_PT" w:bidi="pt_PT"/>
        </w:rPr>
        <w:t>Ouvir e Sentir</w:t>
      </w:r>
    </w:p>
    <w:p>
      <w:pPr/>
      <w:r>
        <w:rPr>
          <w:lang w:val="pt_PT" w:bidi="pt_PT"/>
        </w:rPr>
      </w:r>
      <w:r>
        <w:rPr>
          <w:lang w:val="pt_PT" w:bidi="pt_PT"/>
        </w:rPr>
        <w:t>Nesta etapa, ouçam Marcos 13.24–31 e guardem em seus corações.</w:t>
      </w:r>
    </w:p>
    <w:p>
      <w:pPr/>
      <w:r>
        <w:rPr>
          <w:lang w:val="pt_PT" w:bidi="pt_PT"/>
        </w:rPr>
      </w:r>
      <w:r>
        <w:rPr>
          <w:lang w:val="pt_PT" w:bidi="pt_PT"/>
        </w:rPr>
        <w:t>Ouça uma versão em áudio de Marcos 13.24–31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Anteriormente, Jesus falava aos seus discípulos sobre os tempos difíceis que seus seguidores passarão. Jesus ainda está sentado com seus quatro discípulos, e os outros a pouca distância, na lateral do Monte das Oliveiras. Jesus começa o ensinamento com uma poesia, então termina falando com os discípulos sobre o que aconteceria.</w:t>
      </w:r>
    </w:p>
    <w:p>
      <w:pPr/>
      <w:r>
        <w:rPr>
          <w:lang w:val="pt_PT" w:bidi="pt_PT"/>
        </w:rPr>
      </w:r>
      <w:r>
        <w:rPr>
          <w:lang w:val="pt_PT" w:bidi="pt_PT"/>
        </w:rPr>
        <w:t>Pare aqui e mostre à sua equipe de tradução uma foto da lateral do Monte das Oliveiras.</w:t>
      </w:r>
    </w:p>
    <w:p>
      <w:pPr/>
      <w:r>
        <w:rPr>
          <w:lang w:val="pt_PT" w:bidi="pt_PT"/>
        </w:rPr>
      </w:r>
      <w:r>
        <w:rPr>
          <w:lang w:val="pt_PT" w:bidi="pt_PT"/>
        </w:rPr>
        <w:t>Pare aqui e reveja a maneira que você decidiu discutir a angústia das pessoas, ou o sofrimento que ocorreria. Aqui Jesus se refere a esse sofrimento que já foi descrito. Pause a gravação aqui.</w:t>
      </w:r>
    </w:p>
    <w:p>
      <w:pPr/>
      <w:r>
        <w:rPr>
          <w:lang w:val="pt_PT" w:bidi="pt_PT"/>
        </w:rPr>
      </w:r>
      <w:r>
        <w:rPr>
          <w:lang w:val="pt_PT" w:bidi="pt_PT"/>
        </w:rPr>
        <w:t>Na passagem anterior, ou parte anterior desse ensinamento, Jesus descreveu a coisa abominável que causará destruição e fará com que a glória de Deus deixe seu Templo. Jesus fala sobre a tribulação, ou os dias difíceis de sofrimento. Nós não sabemos quanto tempo esses dias de sofrimento durarão. Então, nessa passagem das Escrituras, Jesus diz que, em algum momento após esses dias difíceis, ou dias de sofrimento, haveria muito caos nos céus, ou no céu. Ele lista as três principais coisas no céu: o sol, a lua e as estrelas. Ele explica que todas elas ficarão escuras ou que suas luzes cairão do céu. Então Jesus conclui essa parte dizendo: “Os poderes nos céus — o sol, a lua e as estrelas — serão abalados”. Profetas como Joel, do Antigo Testamento, disseram que o sol, a lua e as estrelas perderiam sua luz. Nas profecias no Antigo Testamento, essas coisas acontecendo no céu indicavam que Deus estava atuando na história humana.</w:t>
      </w:r>
    </w:p>
    <w:p>
      <w:pPr/>
      <w:r>
        <w:rPr>
          <w:lang w:val="pt_PT" w:bidi="pt_PT"/>
        </w:rPr>
      </w:r>
      <w:r>
        <w:rPr>
          <w:lang w:val="pt_PT" w:bidi="pt_PT"/>
        </w:rPr>
        <w:t>Pare aqui e discuta como equipe de tradução: como vocês falam sobre profecias ou previsões anteriores em ensinamentos religiosos, ou espirituais em sua cultura? Conte uma história sobre alguém dando uma predição das coisas que estão por vir. Ouça atentamente o modo de falar do narrador. Seu modo de falar muda quando se fala sobre profecias em seu idioma? Pause a gravação aqui.</w:t>
      </w:r>
    </w:p>
    <w:p>
      <w:pPr/>
      <w:r>
        <w:rPr>
          <w:lang w:val="pt_PT" w:bidi="pt_PT"/>
        </w:rPr>
      </w:r>
      <w:r>
        <w:rPr>
          <w:lang w:val="pt_PT" w:bidi="pt_PT"/>
        </w:rPr>
        <w:t>Então Jesus descreve o Filho do Homem. Jesus muitas vezes se refere a si mesmo como o Filho do Homem no livro de Marcos. O Filho do Homem lembra o público de Marcos sobre a passagem de Daniel 7, onde alguém como o Filho do Homem era levado para o trono de Deus, no qual o Filho do Homem recebia autoridade, honra e soberania sobre todas as nações do mundo. No entanto, aqui Jesus diz que o próprio Filho do Homem virá com poder e glória. Essa diferença é que, nessa passagem, o Filho do Homem não é levado para Deus, mas vem como Deus à terra. Esse Filho do Homem enviará anjos para reunir seu próprio povo de todo o mundo e da extremidade mais distante da terra. Em outras palavras, ninguém poderá se esconder do Filho do Homem. Os anjos são seres sobrenaturais que servem a Deus de muitas maneiras. Glória significa a maravilha assombrosa de Deus. Apenas Deus “vem em glória”. O público de Jesus teria entendido que esses escolhidos, ou eleitos, eram o povo judeu disperso aos quatro ventos, ou em todo o mundo, que seriam reunidos de volta. O público de Jesus também teria entendido que Jesus estava descrevendo o Filho do Homem como alguém que era o próprio Deus.</w:t>
      </w:r>
    </w:p>
    <w:p>
      <w:pPr/>
      <w:r>
        <w:rPr>
          <w:lang w:val="pt_PT" w:bidi="pt_PT"/>
        </w:rPr>
      </w:r>
      <w:r>
        <w:rPr>
          <w:lang w:val="pt_PT" w:bidi="pt_PT"/>
        </w:rPr>
        <w:t>Pare e mostre à equipe um mapa do mundo, com Jerusalém, ou Israel, no meio do mapa. Peça à equipe que aponte os lugares que seriam os lugares mais distantes, ou as extremidades da terra. Pause a gravação aqui.</w:t>
      </w:r>
    </w:p>
    <w:p>
      <w:pPr/>
      <w:r>
        <w:rPr>
          <w:lang w:val="pt_PT" w:bidi="pt_PT"/>
        </w:rPr>
      </w:r>
      <w:r>
        <w:rPr>
          <w:lang w:val="pt_PT" w:bidi="pt_PT"/>
        </w:rPr>
        <w:t>Lembre-se de que Jesus está sentado no Monte das Oliveiras com seus discípulos. Enfim Jesus responde mais plenamente à pergunta original que seus quatro discípulos tinham feito a ele inicialmente, quando se sentaram: quando essas coisas — a destruição do templo e todas as outras coisas horríveis — acontecerão? Jesus diz aos seus discípulos que aprendam uma lição de como a figueira cresce. A figueira é uma árvore muito comum encontrada em todo Israel. Jesus escolheu uma árvore frutífera comum para esse exemplo.</w:t>
      </w:r>
    </w:p>
    <w:p>
      <w:pPr/>
      <w:r>
        <w:rPr>
          <w:lang w:val="pt_PT" w:bidi="pt_PT"/>
        </w:rPr>
      </w:r>
      <w:r>
        <w:rPr>
          <w:lang w:val="pt_PT" w:bidi="pt_PT"/>
        </w:rPr>
        <w:t>Pare aqui e mostre à sua equipe de tradução uma foto de uma figueira antes de ter folhas, e depois que ela tem folhas e figos. Pause a gravação aqui.</w:t>
      </w:r>
    </w:p>
    <w:p>
      <w:pPr/>
      <w:r>
        <w:rPr>
          <w:lang w:val="pt_PT" w:bidi="pt_PT"/>
        </w:rPr>
      </w:r>
      <w:r>
        <w:rPr>
          <w:lang w:val="pt_PT" w:bidi="pt_PT"/>
        </w:rPr>
        <w:t>A figueira é uma árvore que perde suas folhas quando o tempo fica frio. A figueira mostra que está prestes a produzir frutas quando seus ramos ficam macios e pequenas folhas começam a brotar. Quando as folhas de figo retornam, é certo que o inverno — ou tempo frio — já terminou. A figueira é uma comparação com os sinais do fim dos tempos, que estão chegando.</w:t>
      </w:r>
    </w:p>
    <w:p>
      <w:pPr/>
      <w:r>
        <w:rPr>
          <w:lang w:val="pt_PT" w:bidi="pt_PT"/>
        </w:rPr>
      </w:r>
      <w:r>
        <w:rPr>
          <w:lang w:val="pt_PT" w:bidi="pt_PT"/>
        </w:rPr>
        <w:t>Pare e discuta: fale sobre a mudança do clima em seu país. Quais sinais você tem de que a estação está prestes a mudar? Como você sabe quando é a hora de preparar o solo e plantar? Como você sabe quando a fruta aparecerá em breve nas árvores ou videiras? Pause a gravação aqui.</w:t>
      </w:r>
    </w:p>
    <w:p>
      <w:pPr/>
      <w:r>
        <w:rPr>
          <w:lang w:val="pt_PT" w:bidi="pt_PT"/>
        </w:rPr>
      </w:r>
      <w:r>
        <w:rPr>
          <w:lang w:val="pt_PT" w:bidi="pt_PT"/>
        </w:rPr>
        <w:t xml:space="preserve">Jesus diz: “Da mesma forma, quando </w:t>
      </w:r>
      <w:r>
        <w:rPr>
          <w:b/>
          <w:lang w:val="pt_PT" w:bidi="pt_PT"/>
        </w:rPr>
        <w:t>essas coisas</w:t>
      </w:r>
      <w:r>
        <w:rPr>
          <w:lang w:val="pt_PT" w:bidi="pt_PT"/>
        </w:rPr>
        <w:t xml:space="preserve"> (ou as coisas difíceis das quais Jesus tem falado) começam a acontecer, o retorno de Jesus, ou o fim dos tempos, está próximo. Assim como a figueira quando começa a florescer, quando as coisas difíceis acontecem — como a coisa abominável que causará destruição e a prisão dos seguidores de Jesus — esse é um sinal de que os tempos do fim estão chegando. O retorno de Jesus está “bem à porta”, ou prestes a acontecer. Bem à porta é uma imagem verbal. Quando alguém está chegando e bem à porta, sabemos que a chegada dessa pessoa está acontecendo agora mesmo.</w:t>
      </w:r>
    </w:p>
    <w:p>
      <w:pPr/>
      <w:r>
        <w:rPr>
          <w:lang w:val="pt_PT" w:bidi="pt_PT"/>
        </w:rPr>
      </w:r>
      <w:r>
        <w:rPr>
          <w:lang w:val="pt_PT" w:bidi="pt_PT"/>
        </w:rPr>
        <w:t>Pare e discuta: conte uma história sobre alguém que está chegando. Inclua na história diferentes lugares que essa pessoa atravessa enquanto viaja. Quando ele chega à porta e está pronto para entrar, você pode parar a história. Agora discuta as imagens verbais que o narrador usou para descrever onde a pessoa estava em diferentes estágios dessa jornada. Pause a gravação aqui.</w:t>
      </w:r>
    </w:p>
    <w:p>
      <w:pPr/>
      <w:r>
        <w:rPr>
          <w:lang w:val="pt_PT" w:bidi="pt_PT"/>
        </w:rPr>
      </w:r>
      <w:r>
        <w:rPr>
          <w:lang w:val="pt_PT" w:bidi="pt_PT"/>
        </w:rPr>
        <w:t xml:space="preserve">Essa passagem das Escrituras é muito difícil de traduzir, porque não sabemos exatamente o que Jesus está falando quando ele fala sobre </w:t>
      </w:r>
      <w:r>
        <w:rPr>
          <w:b/>
          <w:lang w:val="pt_PT" w:bidi="pt_PT"/>
        </w:rPr>
        <w:t>essas coisas</w:t>
      </w:r>
      <w:r>
        <w:rPr>
          <w:lang w:val="pt_PT" w:bidi="pt_PT"/>
        </w:rPr>
        <w:t xml:space="preserve"> acontecendo. Ele pode estar se referindo à coisa odiosa que causa a destruição, ou ao sol, à lua e às estrelas se tornando escuros. Sabemos que tanto a coisa abominável que causa destruição quanto a prisão dos seguidores de Jesus acontecem algum tempo antes do fim do mundo. Então, depois desse tempo difícil, o sol, a lua e as estrelas perdem sua luz pouco antes de Jesus voltar para reunir seu povo e resgatá-lo da destruição.</w:t>
      </w:r>
    </w:p>
    <w:p>
      <w:pPr/>
      <w:r>
        <w:rPr>
          <w:lang w:val="pt_PT" w:bidi="pt_PT"/>
        </w:rPr>
      </w:r>
      <w:r>
        <w:rPr>
          <w:lang w:val="pt_PT" w:bidi="pt_PT"/>
        </w:rPr>
        <w:t xml:space="preserve">Jesus quer que as pessoas ouçam atentamente: “Eu lhes digo a verdade. Essa geração não passará antes que todas essas coisas aconteçam”. Novamente, não sabemos exatamente ao que </w:t>
      </w:r>
      <w:r>
        <w:rPr>
          <w:b/>
          <w:lang w:val="pt_PT" w:bidi="pt_PT"/>
        </w:rPr>
        <w:t>essas coisas</w:t>
      </w:r>
      <w:r>
        <w:rPr>
          <w:lang w:val="pt_PT" w:bidi="pt_PT"/>
        </w:rPr>
        <w:t xml:space="preserve"> se referem. No entanto, a maioria dos estudiosos acredita que Jesus está dizendo que a coisa odiosa que causa destruição acontecerá durante a vida de alguns de seus discípulos. Uma coisa horrível aconteceu em 70 d.C. durante a vida de alguns de seus discípulos. O Templo foi completamente destruído. No entanto, o mundo não terminou e Jesus não voltou naquele tempo. Sabemos que o fim do mundo ainda está para vir, e que outra coisa odiosa que causa destruição provavelmente voltará. Profecias geralmente se tornam realidade quase imediatamente, e depois se tornam realidade novamente mais tarde na história.</w:t>
      </w:r>
    </w:p>
    <w:p>
      <w:pPr/>
      <w:r>
        <w:rPr>
          <w:lang w:val="pt_PT" w:bidi="pt_PT"/>
        </w:rPr>
      </w:r>
      <w:r>
        <w:rPr>
          <w:lang w:val="pt_PT" w:bidi="pt_PT"/>
        </w:rPr>
        <w:t>Pare aqui e discuta como equipe de tradução: como vocês falam sobre profecias em seus ensinamentos religiosos ou espirituais em sua cultura? Conte uma história com um exemplo de profecias que todos conhecem, seja da fé cristã ou de outra fé. Que tipo de linguagem vocês usam? Como as pessoas entendem essas profecias? Elas acreditam que as profecias se tornarão verdadeiras imediatamente? Pause a gravação aqui.</w:t>
      </w:r>
    </w:p>
    <w:p>
      <w:pPr/>
      <w:r>
        <w:rPr>
          <w:lang w:val="pt_PT" w:bidi="pt_PT"/>
        </w:rPr>
      </w:r>
      <w:r>
        <w:rPr>
          <w:lang w:val="pt_PT" w:bidi="pt_PT"/>
        </w:rPr>
        <w:t>Profetas no Antigo Testamento disseram que o céu e a terra desaparecerão, mas que a Palavra de Deus nunca desaparecerá. Isso significa que tudo na terra desaparecerá, mas as palavras de Jesus, ou as coisas que ele falou e ensinou, nunca desaparecerão. Jesus está provando mais uma vez que Jesus é o Salvador Prometido, ou o Messias.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13.24–31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continua a ensinar seus quatro discípulos na lateral do Monte das Oliveiras. Jesus descreve aos seus discípulos como o sol, a lua e as estrelas não mais darão sua luz. Quando isso acontecer, o Filho do Homem, ou Jesus, virá com poder e glória. O Filho do Homem reunirá seu povo escolhido de todas as partes da terra.</w:t>
      </w:r>
    </w:p>
    <w:p>
      <w:pPr/>
      <w:r>
        <w:rPr>
          <w:lang w:val="pt_PT" w:bidi="pt_PT"/>
        </w:rPr>
      </w:r>
      <w:r>
        <w:rPr>
          <w:b/>
          <w:lang w:val="pt_PT" w:bidi="pt_PT"/>
        </w:rPr>
        <w:t>Na segunda cena:</w:t>
      </w:r>
      <w:r>
        <w:rPr>
          <w:lang w:val="pt_PT" w:bidi="pt_PT"/>
        </w:rPr>
        <w:t xml:space="preserve"> Jesus dá aos seus discípulos uma lição a partir de uma figueira. Sabemos que o tempo frio terminou quando a figueira começa a brotar. Do mesmo modo, nós sabemos que os tempos do fim estão próximos quando certas coisas acontecem.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Os escolhidos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Em grupo, preste atenção a essas partes do contexto da passagem: ao começar a primeira cena e a predição que Jesus deu sobre o sol, a lua e as estrelas, decida se você usará poesia ou expressões poéticas para essa parte. A maioria das traduções coloca isso em uma forma poética, enquanto algumas usam frases regulares, mas todas encontram alguma maneira de enfatizar as declarações para que as pessoas entendam que se trata de uma profecia. Jesus faz duas declarações que são de causa e efeito, ou a segunda parte da declaração acontece por causa da primeira. A lua recebe luz do sol. Portanto, se o sol está escuro, a lua será escura. Se as estrelas caírem do céu, tudo no céu será abalado.</w:t>
      </w:r>
    </w:p>
    <w:p>
      <w:pPr/>
      <w:r>
        <w:rPr>
          <w:lang w:val="pt_PT" w:bidi="pt_PT"/>
        </w:rPr>
      </w:r>
      <w:r>
        <w:rPr>
          <w:lang w:val="pt_PT" w:bidi="pt_PT"/>
        </w:rPr>
        <w:t>Pare e pratique dizer essas duas declarações de causa e efeito para ver como elas podem funcionar como poesia em seu idioma, ou se funcionam melhor como declarações narrativas. Pause a gravação aqui.</w:t>
      </w:r>
    </w:p>
    <w:p>
      <w:pPr/>
      <w:r>
        <w:rPr>
          <w:lang w:val="pt_PT" w:bidi="pt_PT"/>
        </w:rPr>
      </w:r>
      <w:r>
        <w:rPr>
          <w:lang w:val="pt_PT" w:bidi="pt_PT"/>
        </w:rPr>
        <w:t>Jesus fala sobre o Filho do Homem vindo nas nuvens. O Filho do Homem enviará seus anjos para reunir aqueles que pertencem ao Filho do Homem de todas as extremidades da terra.</w:t>
      </w:r>
    </w:p>
    <w:p>
      <w:pPr/>
      <w:r>
        <w:rPr>
          <w:lang w:val="pt_PT" w:bidi="pt_PT"/>
        </w:rPr>
      </w:r>
      <w:r>
        <w:rPr>
          <w:lang w:val="pt_PT" w:bidi="pt_PT"/>
        </w:rPr>
        <w:t>Pause aqui e decida como você agirá para encenar essa cena. Como você descreverá essa cena? Pause a gravação aqui.</w:t>
      </w:r>
    </w:p>
    <w:p>
      <w:pPr/>
      <w:r>
        <w:rPr>
          <w:lang w:val="pt_PT" w:bidi="pt_PT"/>
        </w:rPr>
      </w:r>
      <w:r>
        <w:rPr>
          <w:lang w:val="pt_PT" w:bidi="pt_PT"/>
        </w:rPr>
        <w:t>Lembre-se de que Jesus e quatro de seus discípulos ainda estão sentados na lateral do Monte das Oliveiras. Essa é uma continuação dos ensinamentos anteriores na lateral da montanha. Jesus começou esse ensinamento se referindo ao sofrimento ou angústia horrível que acontecerá quando a coisa abominável causar destruição para o povo de Deus. Agora, nessa passagem, Jesus usa frases dos profetas do Antigo Testamento para descrever o que acontecerá às luzes no céu. Três coisas acontecerão no céu. O sol será escurecido. Então a lua não dará luz. E as estrelas cairão do céu. Todos os poderes nos céus, ou todas as coisas no céu, serão abalados. Lembre-se de que essa é uma informação de uma profecia dada no Antigo Testamento.</w:t>
      </w:r>
    </w:p>
    <w:p>
      <w:pPr/>
      <w:r>
        <w:rPr>
          <w:lang w:val="pt_PT" w:bidi="pt_PT"/>
        </w:rPr>
      </w:r>
      <w:r>
        <w:rPr>
          <w:lang w:val="pt_PT" w:bidi="pt_PT"/>
        </w:rPr>
        <w:t>Jesus diz que depois que essa profecia sobre as coisas no céu acontecer, o Filho do Homem virá com grande poder e glória. O Filho do Homem enviará anjos para reunir as pessoas escolhidas pelo Filho do Homem de todo o mundo, de todos os lugares onde há pessoas.</w:t>
      </w:r>
    </w:p>
    <w:p>
      <w:pPr/>
      <w:r>
        <w:rPr>
          <w:lang w:val="pt_PT" w:bidi="pt_PT"/>
        </w:rPr>
      </w:r>
      <w:r>
        <w:rPr>
          <w:lang w:val="pt_PT" w:bidi="pt_PT"/>
        </w:rPr>
        <w:t xml:space="preserve">Na segunda cena, Jesus muda de assunto para falar sobre a figueira. Jesus usa a figueira como um exemplo para mostrar aos discípulos como eles saberão que essas profecias estão prestes a acontecer. Jesus então dá um exemplo de como uma figueira cresce. Quando os ramos da figueira ficam macios e as folhas começam a crescer, vocês sabem que o tempo frio terminou e uma temporada de crescimento começou. Assim como a figueira, quando vocês observarem o sol, a lua e as estrelas ficarem escuros, vocês saberão que os eventos sobre os quais Jesus está falando acontecerão em breve. </w:t>
      </w:r>
    </w:p>
    <w:p>
      <w:pPr/>
      <w:r>
        <w:rPr>
          <w:lang w:val="pt_PT" w:bidi="pt_PT"/>
        </w:rPr>
      </w:r>
      <w:r>
        <w:rPr>
          <w:lang w:val="pt_PT" w:bidi="pt_PT"/>
        </w:rPr>
        <w:t>Jesus diz: “Eu lhes digo a verdade”. Jesus quer que seus discípulos prestem atenção: Jesus diz que muitas dessas pessoas que estão vivas agora não morrerão antes que essas coisas que Jesus tem falado aconteçam.</w:t>
      </w:r>
    </w:p>
    <w:p>
      <w:pPr/>
      <w:r>
        <w:rPr>
          <w:lang w:val="pt_PT" w:bidi="pt_PT"/>
        </w:rPr>
      </w:r>
      <w:r>
        <w:rPr>
          <w:lang w:val="pt_PT" w:bidi="pt_PT"/>
        </w:rPr>
        <w:t xml:space="preserve">Jesus termina esse ensinamento, dizendo que o mundo e tudo o que Deus fez são temporários, mas os ensinamentos de Jesus duram para sempre. </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13.24–31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(a saber, Pedro, Tiago, João e André, que conversam com ele em particular)</w:t>
      </w:r>
    </w:p>
    <w:p>
      <w:pPr>
        <w:pStyle w:val="ListBullet"/>
        <w:spacing w:line="240" w:lineRule="auto"/>
        <w:ind w:left="720"/>
      </w:pPr>
      <w:r>
        <w:rPr>
          <w:lang w:val="pt_PT" w:bidi="pt_PT"/>
        </w:rPr>
      </w:r>
      <w:r>
        <w:rPr>
          <w:lang w:val="pt_PT" w:bidi="pt_PT"/>
        </w:rPr>
        <w:t>Os escolhidos, ou eleitos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Na primeira cena, Jesus e quatro de seus discípulos estão sentados na lateral do Monte das Oliveiras. Jesus continua a ensinar. Ele começa referindo-se novamente à coisa odiosa que causará destruição, angústia e sofrimento para os seguidores de Jesus. Ele diz que, depois desse tempo de angústia para os seguidores de Jesus, o sol ficará escuro, a lua parará de brilhar, e as estrelas cairão do céu e pararão de brilhar. De fato, tudo no céu será abalado. Então, todos verão o Filho do Homem vindo nas nuvens, com grande poder e glória. O Filho do Homem enviará anjos para reunir todo o seu povo escolhido — aqueles que seguem o Filho do Homem — de todas as partes do mundo.</w:t>
      </w:r>
    </w:p>
    <w:p>
      <w:pPr/>
      <w:r>
        <w:rPr>
          <w:lang w:val="pt_PT" w:bidi="pt_PT"/>
        </w:rPr>
      </w:r>
      <w:r>
        <w:rPr>
          <w:lang w:val="pt_PT" w:bidi="pt_PT"/>
        </w:rPr>
        <w:t>Pare o drama. Pergunte aos discípulos: “Como vocês estão se sentindo?”. Você pode ouvir coisas como: “Isso me deixa com medo. Como o sol pode parar de brilhar ou as estrelas caírem do céu? Jesus está falando sobre um evento incrível!”. Ou: “Estou impressionado! Isso soa incrível. Não consigo imaginar que tipo de poder o Filho do Homem terá”. Ou: “Estou chocado. Eu me pergunto o que acontecerá com todas as pessoas — aquelas que não são escolhidas”. Continue o drama.</w:t>
      </w:r>
    </w:p>
    <w:p>
      <w:pPr/>
      <w:r>
        <w:rPr>
          <w:lang w:val="pt_PT" w:bidi="pt_PT"/>
        </w:rPr>
      </w:r>
      <w:r>
        <w:rPr>
          <w:lang w:val="pt_PT" w:bidi="pt_PT"/>
        </w:rPr>
        <w:t>Na segunda cena, Jesus muda seu ensinamento agora para falar sobre uma figueira. Quando os ramos da figueira ficam macios novamente, depois do tempo frio, e as folhas começam a crescer de novo, vocês sabem que o período frio está concluído e que chegou o tempo de novo crescimento. Do mesmo modo, quando vocês virem todas essas coisas acontecendo na terra, saberão que o Filho do Homem retornará muito em breve. Essa é a verdade! Muitas pessoas que estão vivendo agora ainda estarão vivas quando essas coisas que descrevi acontecerem. Tudo na terra, um dia, desaparecerá, mas meu ensinamento nunca desaparecerá.</w:t>
      </w:r>
    </w:p>
    <w:p>
      <w:pPr/>
      <w:r>
        <w:rPr>
          <w:lang w:val="pt_PT" w:bidi="pt_PT"/>
        </w:rPr>
      </w:r>
      <w:r>
        <w:rPr>
          <w:lang w:val="pt_PT" w:bidi="pt_PT"/>
        </w:rPr>
        <w:t>Pare o drama. Pergunte aos discípulos: “Como vocês estão se sentindo?”. Você pode ouvir coisas como: “Isso faz sentido. Agora vejo que essas coisas terríveis são sinais, para que não tenha tanto medo quando elas acontecerem. Estou feliz por Jesus ter explicado isso”. Ou: “Estou ansioso. Tudo soa incrível, mas eu realmente serei capaz de reconhecer que Jesus está chegando?”. Ou: “Estou confuso. Para Jesus voltar em poder e glória significa que Jesus vai embora primeiro. Não sei para onde Jesus irá. Isso significa que Jesus não nos levará com ele? Seremos deixados aqui para esperar?”. Ou: “Tudo isso soa muito emocionante. Estou feliz por ver o que acontecerá”. Pergunte a Jesus: “Como você está se sentindo?”. Você pode ouvir: “Fiz o meu melhor para explicar isso aos meus discípulos. Espero que eles entendam. Sei que agora é confuso, mas mais tarde eles devem ser capazes de se lembrar desse ensinamento e entender o que está acontecendo”. Continue o drama.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13.24–31 na tradução mais fácil de entender.</w:t>
      </w:r>
    </w:p>
    <w:p>
      <w:pPr/>
      <w:r>
        <w:rPr>
          <w:lang w:val="pt_PT" w:bidi="pt_PT"/>
        </w:rPr>
      </w:r>
      <w:r>
        <w:rPr>
          <w:lang w:val="pt_PT" w:bidi="pt_PT"/>
        </w:rPr>
        <w:t xml:space="preserve">Jesus começa essa parte do ensinamento se referindo à </w:t>
      </w:r>
      <w:r>
        <w:rPr>
          <w:b/>
          <w:lang w:val="pt_PT" w:bidi="pt_PT"/>
        </w:rPr>
        <w:t>angústia</w:t>
      </w:r>
      <w:r>
        <w:rPr>
          <w:lang w:val="pt_PT" w:bidi="pt_PT"/>
        </w:rPr>
        <w:t xml:space="preserve"> ou aos tempos difíceis sobre os quais ele falou na passagem anterior. Jesus tem descrito como a coisa odiosa que causa destruição causará tanta dificuldade e dor às pessoas. </w:t>
      </w:r>
    </w:p>
    <w:p>
      <w:pPr/>
      <w:r>
        <w:rPr>
          <w:lang w:val="pt_PT" w:bidi="pt_PT"/>
        </w:rPr>
      </w:r>
      <w:r>
        <w:rPr>
          <w:lang w:val="pt_PT" w:bidi="pt_PT"/>
        </w:rPr>
        <w:t xml:space="preserve">Três coisas acontecerão no céu. O sol será escurecido. Então a lua não dará luz. E as estrelas cairão do céu. Todos os poderes nos </w:t>
      </w:r>
      <w:r>
        <w:rPr>
          <w:b/>
          <w:lang w:val="pt_PT" w:bidi="pt_PT"/>
        </w:rPr>
        <w:t>céus</w:t>
      </w:r>
      <w:r>
        <w:rPr>
          <w:lang w:val="pt_PT" w:bidi="pt_PT"/>
        </w:rPr>
        <w:t xml:space="preserve">, ou todas as coisas no céu, serão abalados. </w:t>
      </w:r>
      <w:r>
        <w:rPr>
          <w:b/>
          <w:lang w:val="pt_PT" w:bidi="pt_PT"/>
        </w:rPr>
        <w:t>Céus</w:t>
      </w:r>
      <w:r>
        <w:rPr>
          <w:lang w:val="pt_PT" w:bidi="pt_PT"/>
        </w:rPr>
        <w:t xml:space="preserve"> aqui refere-se ao céu, não ao lugar onde Deus vive.</w:t>
      </w:r>
    </w:p>
    <w:p>
      <w:pPr/>
      <w:r>
        <w:rPr>
          <w:lang w:val="pt_PT" w:bidi="pt_PT"/>
        </w:rPr>
      </w:r>
      <w:r>
        <w:rPr>
          <w:lang w:val="pt_PT" w:bidi="pt_PT"/>
        </w:rPr>
        <w:t>Jesus começa essa parte do ensinamento usando uma profecia sobre o sol, a lua e as estrelas do Antigo Testamento. Jesus cita isso como poesia. Você pode escolher usar poesia ou fazê-la como frases regulares.</w:t>
      </w:r>
    </w:p>
    <w:p>
      <w:pPr/>
      <w:r>
        <w:rPr>
          <w:lang w:val="pt_PT" w:bidi="pt_PT"/>
        </w:rPr>
      </w:r>
      <w:r>
        <w:rPr>
          <w:lang w:val="pt_PT" w:bidi="pt_PT"/>
        </w:rPr>
        <w:t xml:space="preserve">Jesus diz que o </w:t>
      </w:r>
      <w:r>
        <w:rPr>
          <w:b/>
          <w:lang w:val="pt_PT" w:bidi="pt_PT"/>
        </w:rPr>
        <w:t>Filho do Homem</w:t>
      </w:r>
      <w:r>
        <w:rPr>
          <w:lang w:val="pt_PT" w:bidi="pt_PT"/>
        </w:rPr>
        <w:t xml:space="preserve"> virá nas nuvens com poder e glória. Use o mesmo termo para Filho do Homem que você usou em todo o livro de Marcos. Lembre-se de que Jesus está se referindo a si mesmo, e que </w:t>
      </w:r>
      <w:r>
        <w:rPr>
          <w:b/>
          <w:lang w:val="pt_PT" w:bidi="pt_PT"/>
        </w:rPr>
        <w:t>Filho do Homem</w:t>
      </w:r>
      <w:r>
        <w:rPr>
          <w:lang w:val="pt_PT" w:bidi="pt_PT"/>
        </w:rPr>
        <w:t xml:space="preserve"> está no glossário principal. </w:t>
      </w:r>
      <w:r>
        <w:rPr>
          <w:b/>
          <w:lang w:val="pt_PT" w:bidi="pt_PT"/>
        </w:rPr>
        <w:t>Glória</w:t>
      </w:r>
      <w:r>
        <w:rPr>
          <w:lang w:val="pt_PT" w:bidi="pt_PT"/>
        </w:rPr>
        <w:t xml:space="preserve"> refere-se ao poder e a presença de Deus. </w:t>
      </w:r>
      <w:r>
        <w:rPr>
          <w:b/>
          <w:lang w:val="pt_PT" w:bidi="pt_PT"/>
        </w:rPr>
        <w:t>Glória</w:t>
      </w:r>
      <w:r>
        <w:rPr>
          <w:lang w:val="pt_PT" w:bidi="pt_PT"/>
        </w:rPr>
        <w:t xml:space="preserve"> está no Glossário Mestre.</w:t>
      </w:r>
    </w:p>
    <w:p>
      <w:pPr/>
      <w:r>
        <w:rPr>
          <w:lang w:val="pt_PT" w:bidi="pt_PT"/>
        </w:rPr>
      </w:r>
      <w:r>
        <w:rPr>
          <w:lang w:val="pt_PT" w:bidi="pt_PT"/>
        </w:rPr>
        <w:t xml:space="preserve">Jesus enviará seus </w:t>
      </w:r>
      <w:r>
        <w:rPr>
          <w:b/>
          <w:lang w:val="pt_PT" w:bidi="pt_PT"/>
        </w:rPr>
        <w:t>anjos</w:t>
      </w:r>
      <w:r>
        <w:rPr>
          <w:lang w:val="pt_PT" w:bidi="pt_PT"/>
        </w:rPr>
        <w:t xml:space="preserve"> para reunir seus </w:t>
      </w:r>
      <w:r>
        <w:rPr>
          <w:b/>
          <w:lang w:val="pt_PT" w:bidi="pt_PT"/>
        </w:rPr>
        <w:t>eleitos</w:t>
      </w:r>
      <w:r>
        <w:rPr>
          <w:lang w:val="pt_PT" w:bidi="pt_PT"/>
        </w:rPr>
        <w:t xml:space="preserve">, ou pessoas escolhidas, por toda a terra. Use a mesma palavra para anjos que você usou em passagens anteriores e lembre-se de que </w:t>
      </w:r>
      <w:r>
        <w:rPr>
          <w:b/>
          <w:lang w:val="pt_PT" w:bidi="pt_PT"/>
        </w:rPr>
        <w:t>anjos</w:t>
      </w:r>
      <w:r>
        <w:rPr>
          <w:lang w:val="pt_PT" w:bidi="pt_PT"/>
        </w:rPr>
        <w:t xml:space="preserve"> está no Glossário Mestre.</w:t>
      </w:r>
    </w:p>
    <w:p>
      <w:pPr/>
      <w:r>
        <w:rPr>
          <w:lang w:val="pt_PT" w:bidi="pt_PT"/>
        </w:rPr>
      </w:r>
      <w:r>
        <w:rPr>
          <w:lang w:val="pt_PT" w:bidi="pt_PT"/>
        </w:rPr>
        <w:t xml:space="preserve">Jesus reunirá seu povo </w:t>
      </w:r>
      <w:r>
        <w:rPr>
          <w:b/>
          <w:lang w:val="pt_PT" w:bidi="pt_PT"/>
        </w:rPr>
        <w:t>dos quatro ventos e das extremidades da terra até as extremidades dos céus</w:t>
      </w:r>
      <w:r>
        <w:rPr>
          <w:lang w:val="pt_PT" w:bidi="pt_PT"/>
        </w:rPr>
        <w:t xml:space="preserve">. Em outras palavras, Jesus reunirá seu povo de todo o mundo. Isso não significa que alguns de seu povo estão com Deus, no céu. Isso refere-se simplesmente a todos os que estão no mundo que pertencem a ele. </w:t>
      </w:r>
    </w:p>
    <w:p>
      <w:pPr/>
      <w:r>
        <w:rPr>
          <w:lang w:val="pt_PT" w:bidi="pt_PT"/>
        </w:rPr>
      </w:r>
      <w:r>
        <w:rPr>
          <w:lang w:val="pt_PT" w:bidi="pt_PT"/>
        </w:rPr>
        <w:t xml:space="preserve">Jesus então fala sobre as </w:t>
      </w:r>
      <w:r>
        <w:rPr>
          <w:b/>
          <w:lang w:val="pt_PT" w:bidi="pt_PT"/>
        </w:rPr>
        <w:t>figueiras</w:t>
      </w:r>
      <w:r>
        <w:rPr>
          <w:lang w:val="pt_PT" w:bidi="pt_PT"/>
        </w:rPr>
        <w:t xml:space="preserve">. </w:t>
      </w:r>
      <w:r>
        <w:rPr>
          <w:b/>
          <w:lang w:val="pt_PT" w:bidi="pt_PT"/>
        </w:rPr>
        <w:t>As figueiras</w:t>
      </w:r>
      <w:r>
        <w:rPr>
          <w:lang w:val="pt_PT" w:bidi="pt_PT"/>
        </w:rPr>
        <w:t xml:space="preserve"> no Monte das Oliveiras podiam crescer de 8 a 10 metros de altura. Se Jesus estava ensinando essas coisas na semana anterior à sua morte, então isso teria acontecido na época do ano em que a figueira era como ele a descreveu, com pequenas folhas novas prestes a brotar. O tempo frio havia acabado de terminar, e estava se tornando mais quente. No início da primavera, a seiva passa pelos ramos e os torna tenros, porque o clima está quente. As folhas brotam nos ramos.</w:t>
      </w:r>
    </w:p>
    <w:p>
      <w:pPr/>
      <w:r>
        <w:rPr>
          <w:lang w:val="pt_PT" w:bidi="pt_PT"/>
        </w:rPr>
      </w:r>
      <w:r>
        <w:rPr>
          <w:lang w:val="pt_PT" w:bidi="pt_PT"/>
        </w:rPr>
        <w:t>Pare aqui e mostre à sua equipe de tradução uma imagem de uma figueira sem folhas e uma com folhas e figos. Pause a gravação aqui.</w:t>
      </w:r>
    </w:p>
    <w:p>
      <w:pPr/>
      <w:r>
        <w:rPr>
          <w:lang w:val="pt_PT" w:bidi="pt_PT"/>
        </w:rPr>
      </w:r>
      <w:r>
        <w:rPr>
          <w:lang w:val="pt_PT" w:bidi="pt_PT"/>
        </w:rPr>
        <w:t xml:space="preserve">O </w:t>
      </w:r>
      <w:r>
        <w:rPr>
          <w:b/>
          <w:lang w:val="pt_PT" w:bidi="pt_PT"/>
        </w:rPr>
        <w:t>verão</w:t>
      </w:r>
      <w:r>
        <w:rPr>
          <w:lang w:val="pt_PT" w:bidi="pt_PT"/>
        </w:rPr>
        <w:t xml:space="preserve"> está chegando quando a figueira começa a brotar. Verão pode ser traduzido como a estação das chuvas quando não há um verão em sua cultura, simplesmente porque é o tempo em que as plantas brotam e crescem.</w:t>
      </w:r>
    </w:p>
    <w:p>
      <w:pPr/>
      <w:r>
        <w:rPr>
          <w:lang w:val="pt_PT" w:bidi="pt_PT"/>
        </w:rPr>
      </w:r>
      <w:r>
        <w:rPr>
          <w:lang w:val="pt_PT" w:bidi="pt_PT"/>
        </w:rPr>
        <w:t xml:space="preserve">Quando </w:t>
      </w:r>
      <w:r>
        <w:rPr>
          <w:b/>
          <w:lang w:val="pt_PT" w:bidi="pt_PT"/>
        </w:rPr>
        <w:t>todas essas coisas</w:t>
      </w:r>
      <w:r>
        <w:rPr>
          <w:lang w:val="pt_PT" w:bidi="pt_PT"/>
        </w:rPr>
        <w:t xml:space="preserve"> acontecerem, você saberá que o retorno de Jesus está próximo, ou </w:t>
      </w:r>
      <w:r>
        <w:rPr>
          <w:b/>
          <w:lang w:val="pt_PT" w:bidi="pt_PT"/>
        </w:rPr>
        <w:t>bem à porta</w:t>
      </w:r>
      <w:r>
        <w:rPr>
          <w:lang w:val="pt_PT" w:bidi="pt_PT"/>
        </w:rPr>
        <w:t>. "Bem à porta" é uma imagem verbal que significa que algo está na iminência de acontecer.</w:t>
      </w:r>
    </w:p>
    <w:p>
      <w:pPr/>
      <w:r>
        <w:rPr>
          <w:lang w:val="pt_PT" w:bidi="pt_PT"/>
        </w:rPr>
      </w:r>
      <w:r>
        <w:rPr>
          <w:lang w:val="pt_PT" w:bidi="pt_PT"/>
        </w:rPr>
        <w:t xml:space="preserve">Jesus enfatiza com “Eu lhes digo a verdade!”. Essa </w:t>
      </w:r>
      <w:r>
        <w:rPr>
          <w:b/>
          <w:lang w:val="pt_PT" w:bidi="pt_PT"/>
        </w:rPr>
        <w:t>geração</w:t>
      </w:r>
      <w:r>
        <w:rPr>
          <w:lang w:val="pt_PT" w:bidi="pt_PT"/>
        </w:rPr>
        <w:t>, ou as pessoas que vivem agora, não passará, ou morrerá, antes que as coisas que Jesus descreveu aconteçam.</w:t>
      </w:r>
    </w:p>
    <w:p>
      <w:pPr/>
      <w:r>
        <w:rPr>
          <w:lang w:val="pt_PT" w:bidi="pt_PT"/>
        </w:rPr>
      </w:r>
      <w:r>
        <w:rPr>
          <w:lang w:val="pt_PT" w:bidi="pt_PT"/>
        </w:rPr>
        <w:t xml:space="preserve">Jesus diz que o </w:t>
      </w:r>
      <w:r>
        <w:rPr>
          <w:b/>
          <w:lang w:val="pt_PT" w:bidi="pt_PT"/>
        </w:rPr>
        <w:t>céu e a terra podem passar</w:t>
      </w:r>
      <w:r>
        <w:rPr>
          <w:lang w:val="pt_PT" w:bidi="pt_PT"/>
        </w:rPr>
        <w:t xml:space="preserve">, o que significa que todo o universo criado pode ser destruído ou morrer. Mas as </w:t>
      </w:r>
      <w:r>
        <w:rPr>
          <w:b/>
          <w:lang w:val="pt_PT" w:bidi="pt_PT"/>
        </w:rPr>
        <w:t>palavras</w:t>
      </w:r>
      <w:r>
        <w:rPr>
          <w:lang w:val="pt_PT" w:bidi="pt_PT"/>
        </w:rPr>
        <w:t xml:space="preserve"> de Jesus, ou o ensinamento, permanecerão verdadeiros para sempre.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13:32–37</w:t>
      </w:r>
      <w:r>
        <w:rPr>
          <w:lang w:val="pt_PT" w:bidi="pt_PT"/>
        </w:rPr>
      </w:r>
    </w:p>
    <w:p>
      <w:pPr>
        <w:pStyle w:val="Heading3"/>
      </w:pPr>
      <w:r>
        <w:rPr>
          <w:lang w:val="pt_PT" w:bidi="pt_PT"/>
        </w:rPr>
        <w:t>Ouvir e Sentir</w:t>
      </w:r>
    </w:p>
    <w:p>
      <w:pPr/>
      <w:r>
        <w:rPr>
          <w:lang w:val="pt_PT" w:bidi="pt_PT"/>
        </w:rPr>
      </w:r>
      <w:r>
        <w:rPr>
          <w:lang w:val="pt_PT" w:bidi="pt_PT"/>
        </w:rPr>
        <w:t>Nesta etapa, ouçam Marcos 13.32–37 e guardem em seus corações.</w:t>
      </w:r>
    </w:p>
    <w:p>
      <w:pPr/>
      <w:r>
        <w:rPr>
          <w:lang w:val="pt_PT" w:bidi="pt_PT"/>
        </w:rPr>
      </w:r>
      <w:r>
        <w:rPr>
          <w:lang w:val="pt_PT" w:bidi="pt_PT"/>
        </w:rPr>
        <w:t>Ouça uma versão em áudio de Marcos 13.32–37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Esse é o fim, ou a última parte, do ensinamento de Jesus aos seus quatro discípulos Jesus e esses quatro discípulos estão sentados na lateral do Monte das Oliveiras, de onde podiam ver as construções do Templo. Os outros discípulos estão na lateral do Monte das Oliveiras, mas a uma curta distância, onde não podem ouvir o que Jesus está dizendo. Jesus está contando a Pedro, André, Tiago e João o que acontecerá antes que o Filho do Homem venha em glória. Agora Jesus diz a esses quatro discípulos o que eles devem fazer enquanto esperam por esse evento. Jesus enfatiza aos seus discípulos que devem permanecer alerta, ou vigiar com atenção a volta de Jesus, antes que Deus julgue o mundo. Essa não é uma informação nova. Anteriormente, em seu ministério, Jesus já havia dito aos discípulos que o Filho do Homem, ou seja, ele mesmo, voltará um dia. Essa passagem é narrativa.</w:t>
      </w:r>
    </w:p>
    <w:p>
      <w:pPr/>
      <w:r>
        <w:rPr>
          <w:lang w:val="pt_PT" w:bidi="pt_PT"/>
        </w:rPr>
      </w:r>
      <w:r>
        <w:rPr>
          <w:lang w:val="pt_PT" w:bidi="pt_PT"/>
        </w:rPr>
        <w:t>Pare aqui e mostre à sua equipe de tradução a foto do Monte das Oliveiras. Pause a gravação aqui.</w:t>
      </w:r>
    </w:p>
    <w:p>
      <w:pPr/>
      <w:r>
        <w:rPr>
          <w:lang w:val="pt_PT" w:bidi="pt_PT"/>
        </w:rPr>
      </w:r>
      <w:r>
        <w:rPr>
          <w:lang w:val="pt_PT" w:bidi="pt_PT"/>
        </w:rPr>
        <w:t>Conforme Jesus estava ensinando, ele contou aos discípulos os sinais que mostrarão que o tempo do retorno de Jesus está próximo. Jesus estava dizendo aos discípulos o que aconteceria e o que eles deveriam fazer quando esses eventos começarem a acontecer. Jesus estava tentando preparar os discípulos para o sofrimento que ocorrerá. Agora, neste momento do ensinamento, Jesus muda de assunto. Essas instruções mudam o tom do ensinamento. Jesus marca essa mudança usando a palavra “no entanto” para começar essa parte do ensinamento.</w:t>
      </w:r>
    </w:p>
    <w:p>
      <w:pPr/>
      <w:r>
        <w:rPr>
          <w:lang w:val="pt_PT" w:bidi="pt_PT"/>
        </w:rPr>
      </w:r>
      <w:r>
        <w:rPr>
          <w:lang w:val="pt_PT" w:bidi="pt_PT"/>
        </w:rPr>
        <w:t>Jesus então diz aos discípulos que ninguém, nem os anjos, nem mesmo o próprio Filho (Jesus), sabe a hora ou o dia exato em que Jesus retornará. Quando Jesus diz “o Filho”, Jesus está se referindo ao Filho de Deus, ou a ele mesmo, Jesus.</w:t>
      </w:r>
    </w:p>
    <w:p>
      <w:pPr/>
      <w:r>
        <w:rPr>
          <w:lang w:val="pt_PT" w:bidi="pt_PT"/>
        </w:rPr>
      </w:r>
      <w:r>
        <w:rPr>
          <w:lang w:val="pt_PT" w:bidi="pt_PT"/>
        </w:rPr>
        <w:t>Pare e conte uma história sobre alguém que é um filho. Use o título de filho com frequência. Essa pessoa é o filho de seus pais. Ele é um filho da aldeia. Ele é um filho do solo, se ele é um agricultor. Tente pensar em todas as maneiras diferentes que esse homem é um filho. Se você tem mais de uma palavra para Filho, note qual palavra é usada para filho de sua mãe e filho do solo. Pause a gravação aqui.</w:t>
      </w:r>
    </w:p>
    <w:p>
      <w:pPr/>
      <w:r>
        <w:rPr>
          <w:lang w:val="pt_PT" w:bidi="pt_PT"/>
        </w:rPr>
      </w:r>
      <w:r>
        <w:rPr>
          <w:lang w:val="pt_PT" w:bidi="pt_PT"/>
        </w:rPr>
        <w:t>Apenas Deus sabe quando o Filho (Jesus) retornará. Agora, como não sabemos o dia ou a hora em que Jesus retornará, Jesus diz que a coisa mais importante é permanecermos alerta, ou fazer o trabalho que ele nos pediu para fazer. “Aquele dia ou hora” usa as mesmas palavras que o Antigo Testamento, quando Deus diz que vai voltar para julgar o mundo. Jesus disse na parte anterior desse ensinamento que Jesus também voltará em glória, quando Deus voltar para julgar o mundo. É muito importante observar com atenção e realizar as coisas que Deus nos pediu, para fazê-las sem se distrair com outras coisas não importantes.</w:t>
      </w:r>
    </w:p>
    <w:p>
      <w:pPr/>
      <w:r>
        <w:rPr>
          <w:lang w:val="pt_PT" w:bidi="pt_PT"/>
        </w:rPr>
      </w:r>
      <w:r>
        <w:rPr>
          <w:lang w:val="pt_PT" w:bidi="pt_PT"/>
        </w:rPr>
        <w:t>Pare aqui e discuta como equipe de tradução: vocês têm histórias, em sua cultura, sobre o fim do mundo? Compartilhe exemplos de histórias ou frases que você usa para falar sobre o fim dos tempos. Note se há certas maneiras ou expressões em sua língua para falar sobre o fim dos tempos. Pause a gravação aqui.</w:t>
      </w:r>
    </w:p>
    <w:p>
      <w:pPr/>
      <w:r>
        <w:rPr>
          <w:lang w:val="pt_PT" w:bidi="pt_PT"/>
        </w:rPr>
      </w:r>
      <w:r>
        <w:rPr>
          <w:lang w:val="pt_PT" w:bidi="pt_PT"/>
        </w:rPr>
        <w:t>À medida que Jesus continua a ensinar, Jesus quer enfatizar a importância de vigiar, então Jesus compartilha uma parábola, ou uma história com um ensinamento. Jesus começa essa história dizendo: “É como um homem…”. Essa parábola se baseia na vida cotidiana daquela época. Jesus fala sobre um homem que vai em uma longa viagem e deixa seus escravos encarregados da casa. Seus escravos ainda têm que trabalhar para manter a casa limpa e funcionando. O guarda à porta ou ao portão da casa ainda tem que manter fora os ladrões e inimigos.</w:t>
      </w:r>
    </w:p>
    <w:p>
      <w:pPr/>
      <w:r>
        <w:rPr>
          <w:lang w:val="pt_PT" w:bidi="pt_PT"/>
        </w:rPr>
      </w:r>
      <w:r>
        <w:rPr>
          <w:lang w:val="pt_PT" w:bidi="pt_PT"/>
        </w:rPr>
        <w:t>Pare e discuta: conte uma história na qual alguém está falando ou ensinando e conta uma história para ilustrar o que ele está dizendo. Quando Jesus conta uma história, Jesu diz: “É como um homem…” e Jesus então conta a história. Agora ouça seu narrador. Como essa pessoa introduz a história que está sendo usada para ilustrar o ensinamento? Pause a gravação aqui.</w:t>
      </w:r>
    </w:p>
    <w:p>
      <w:pPr/>
      <w:r>
        <w:rPr>
          <w:lang w:val="pt_PT" w:bidi="pt_PT"/>
        </w:rPr>
      </w:r>
      <w:r>
        <w:rPr>
          <w:lang w:val="pt_PT" w:bidi="pt_PT"/>
        </w:rPr>
        <w:t>Jesus, falando com os discípulos, diz que eles devem ficar acordados, porque Jesus poderia voltar a qualquer momento, mesmo à noite! Jesus utiliza a maneira romana de identificar as horas da noite. Os romanos dividiam a noite em 4 "vigílias". Jesus fala sobre a vigília da noite (18 a 21 horas), da meia-noite (12 a 3 da manhã), antes do amanhecer (3 a 6 da manhã), quando o galo canta (6 a 9 da manhã). O público de Marcos teria entendido que essa história é importante para eles, porque está definida em seu próprio contexto cultural.</w:t>
      </w:r>
    </w:p>
    <w:p>
      <w:pPr/>
      <w:r>
        <w:rPr>
          <w:lang w:val="pt_PT" w:bidi="pt_PT"/>
        </w:rPr>
      </w:r>
      <w:r>
        <w:rPr>
          <w:lang w:val="pt_PT" w:bidi="pt_PT"/>
        </w:rPr>
        <w:t>Pare aqui e discuta como equipe de tradução: como sua cultura divide as partes do dia? Pause a gravação aqui.</w:t>
      </w:r>
    </w:p>
    <w:p>
      <w:pPr/>
      <w:r>
        <w:rPr>
          <w:lang w:val="pt_PT" w:bidi="pt_PT"/>
        </w:rPr>
      </w:r>
      <w:r>
        <w:rPr>
          <w:lang w:val="pt_PT" w:bidi="pt_PT"/>
        </w:rPr>
        <w:t>Não vá dormir! Ou não deixe que Jesus o encontre dormindo! Jesus não estava dizendo às pessoas que é proibido dormir. Jesus estava dizendo que temos que estar alerta e trabalhar nos trabalhos que ele nos dá até que ele retorne. Ser pego dormindo significa que você é pego despreparado. Não deveríamos estar fazendo nada ou esperando passivamente que ele volte.</w:t>
      </w:r>
    </w:p>
    <w:p>
      <w:pPr/>
      <w:r>
        <w:rPr>
          <w:lang w:val="pt_PT" w:bidi="pt_PT"/>
        </w:rPr>
      </w:r>
      <w:r>
        <w:rPr>
          <w:lang w:val="pt_PT" w:bidi="pt_PT"/>
        </w:rPr>
        <w:t>Pare aqui e discuta como equipe de tradução: compartilhe histórias de ocasiões em que você ou alguém que você conhece deixou trabalho para alguém fazer enquanto você estava ausente. Como vocês falam com eles para lhes dizer para proteger sua casa ou para realizar suas tarefas? Pause a gravação aqui.</w:t>
      </w:r>
    </w:p>
    <w:p>
      <w:pPr/>
      <w:r>
        <w:rPr>
          <w:lang w:val="pt_PT" w:bidi="pt_PT"/>
        </w:rPr>
      </w:r>
      <w:r>
        <w:rPr>
          <w:lang w:val="pt_PT" w:bidi="pt_PT"/>
        </w:rPr>
        <w:t>Jesus termina esse ensinamento lembrando aos seus discípulos que o mandamento para permanecer alerta e não adormecer é para todos, não apenas para os discípulos. Jesus estava dizendo: “Vocês devem estar preparados”. Não fiquem despreparados para a vinda de Jesus.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13.32–37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história tem apenas uma cena, mas Jesus conta uma pequena parábola dentro da cena.</w:t>
      </w:r>
    </w:p>
    <w:p>
      <w:pPr/>
      <w:r>
        <w:rPr>
          <w:lang w:val="pt_PT" w:bidi="pt_PT"/>
        </w:rPr>
      </w:r>
      <w:r>
        <w:rPr>
          <w:lang w:val="pt_PT" w:bidi="pt_PT"/>
        </w:rPr>
        <w:t xml:space="preserve">Na introdução à </w:t>
      </w:r>
      <w:r>
        <w:rPr>
          <w:b/>
          <w:lang w:val="pt_PT" w:bidi="pt_PT"/>
        </w:rPr>
        <w:t>única cena</w:t>
      </w:r>
      <w:r>
        <w:rPr>
          <w:lang w:val="pt_PT" w:bidi="pt_PT"/>
        </w:rPr>
        <w:t>, Jesus enfatiza que ninguém sabe o momento em que Jesus voltará. Jesus diz às pessoas para permanecerem alertas e vigiarem por esse tempo. Então Jesus conta uma história curta. Jesus novamente alerta seus discípulos para manterem a vigilância e fazerem o que ele lhes pediu para fazer.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(ou seja, Pedro, Tiago, João e André, conversando com ele; os demais a uma pequena distância)</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O Deus Pai</w:t>
      </w:r>
    </w:p>
    <w:p>
      <w:pPr>
        <w:pStyle w:val="ListBullet"/>
        <w:spacing w:line="240" w:lineRule="auto"/>
        <w:ind w:left="720"/>
      </w:pPr>
      <w:r>
        <w:rPr>
          <w:lang w:val="pt_PT" w:bidi="pt_PT"/>
        </w:rPr>
      </w:r>
      <w:r>
        <w:rPr>
          <w:lang w:val="pt_PT" w:bidi="pt_PT"/>
        </w:rPr>
        <w:t>Homem que vai embora</w:t>
      </w:r>
    </w:p>
    <w:p>
      <w:pPr>
        <w:pStyle w:val="ListBullet"/>
        <w:spacing w:line="240" w:lineRule="auto"/>
        <w:ind w:left="720"/>
      </w:pPr>
      <w:r>
        <w:rPr>
          <w:lang w:val="pt_PT" w:bidi="pt_PT"/>
        </w:rPr>
      </w:r>
      <w:r>
        <w:rPr>
          <w:lang w:val="pt_PT" w:bidi="pt_PT"/>
        </w:rPr>
        <w:t>Os escravos do homem</w:t>
      </w:r>
    </w:p>
    <w:p>
      <w:pPr>
        <w:pStyle w:val="ListBullet"/>
        <w:spacing w:line="240" w:lineRule="auto"/>
        <w:ind w:left="720"/>
      </w:pPr>
      <w:r>
        <w:rPr>
          <w:lang w:val="pt_PT" w:bidi="pt_PT"/>
        </w:rPr>
      </w:r>
      <w:r>
        <w:rPr>
          <w:lang w:val="pt_PT" w:bidi="pt_PT"/>
        </w:rPr>
        <w:t>O guarda do homem</w:t>
      </w:r>
    </w:p>
    <w:p>
      <w:pPr/>
      <w:r>
        <w:rPr>
          <w:lang w:val="pt_PT" w:bidi="pt_PT"/>
        </w:rPr>
      </w:r>
      <w:r>
        <w:rPr>
          <w:lang w:val="pt_PT" w:bidi="pt_PT"/>
        </w:rPr>
        <w:t>Como um grupo, preste atenção a estas partes do cenário da passagem:</w:t>
      </w:r>
    </w:p>
    <w:p>
      <w:pPr/>
      <w:r>
        <w:rPr>
          <w:lang w:val="pt_PT" w:bidi="pt_PT"/>
        </w:rPr>
      </w:r>
      <w:r>
        <w:rPr>
          <w:lang w:val="pt_PT" w:bidi="pt_PT"/>
        </w:rPr>
        <w:t>Jesus começa esse ensinamento com a palavra “no entanto”, que marca uma mudança de assunto ou uma mudança na direção do ensinamento.</w:t>
      </w:r>
    </w:p>
    <w:p>
      <w:pPr/>
      <w:r>
        <w:rPr>
          <w:lang w:val="pt_PT" w:bidi="pt_PT"/>
        </w:rPr>
      </w:r>
      <w:r>
        <w:rPr>
          <w:lang w:val="pt_PT" w:bidi="pt_PT"/>
        </w:rPr>
        <w:t>Pare e conte uma história. Conte uma história sobre um mestre que tem dado instruções importantes sobre uma atribuição. Então o mestre começa a dizer aos alunos o que eles deveriam estar fazendo. À medida que o narrador fala, ouça a palavra ou palavras que mostram que o mestre mudou o foco do ensinamento. Pause a gravação aqui.</w:t>
      </w:r>
    </w:p>
    <w:p>
      <w:pPr/>
      <w:r>
        <w:rPr>
          <w:lang w:val="pt_PT" w:bidi="pt_PT"/>
        </w:rPr>
      </w:r>
      <w:r>
        <w:rPr>
          <w:lang w:val="pt_PT" w:bidi="pt_PT"/>
        </w:rPr>
        <w:t>O uso da palavra “no entanto” ou “mas” mostra que Jesus está fazendo um contraste entre os eventos anteriores, que são eventos difíceis no mundo, e então esse novo evento de Jesus voltar um dia. Jesus diz aos discípulos que ninguém, nem os anjos, nem o Filho (ou o próprio Jesus), sabe quando Jesus retornará. Apenas Deus, o Pai, sabe o tempo. Jesus diz aos discípulos que, como ninguém sabe a hora, eles devem permanecer alertas e preparados o tempo todo. Jesus diz: “Estejam em guarda!”. Essa é outra maneira de dizer que os discípulos devem permanecer alertas. Um soldado ou um guardião está em guarda, sempre observando qualquer sinal de algo que precise de sua atenção. Jesus está dizendo aos discípulos para serem como os soldados ou guardas.</w:t>
      </w:r>
    </w:p>
    <w:p>
      <w:pPr/>
      <w:r>
        <w:rPr>
          <w:lang w:val="pt_PT" w:bidi="pt_PT"/>
        </w:rPr>
      </w:r>
      <w:r>
        <w:rPr>
          <w:lang w:val="pt_PT" w:bidi="pt_PT"/>
        </w:rPr>
        <w:t>É importante lembrar que Jesus enfatiza “</w:t>
      </w:r>
      <w:r>
        <w:rPr>
          <w:b/>
          <w:lang w:val="pt_PT" w:bidi="pt_PT"/>
        </w:rPr>
        <w:t>Aquele</w:t>
      </w:r>
      <w:r>
        <w:rPr>
          <w:lang w:val="pt_PT" w:bidi="pt_PT"/>
        </w:rPr>
        <w:t xml:space="preserve"> dia ou hora”, uma referência ao dia de julgamento que cada membro na nação judaica estava esperando.</w:t>
      </w:r>
    </w:p>
    <w:p>
      <w:pPr/>
      <w:r>
        <w:rPr>
          <w:lang w:val="pt_PT" w:bidi="pt_PT"/>
        </w:rPr>
      </w:r>
      <w:r>
        <w:rPr>
          <w:lang w:val="pt_PT" w:bidi="pt_PT"/>
        </w:rPr>
        <w:t>Depois de dizer aos discípulos para ficarem em guarda, Jesus conta a eles uma história curta. Jesus começa a parábola curta dizendo: “É como…”. Jesus está dizendo que esperar seu retorno é como um homem que vai embora e deixa seus servos para continuarem cuidando e guardando sua casa.</w:t>
      </w:r>
    </w:p>
    <w:p>
      <w:pPr/>
      <w:r>
        <w:rPr>
          <w:lang w:val="pt_PT" w:bidi="pt_PT"/>
        </w:rPr>
      </w:r>
      <w:r>
        <w:rPr>
          <w:lang w:val="pt_PT" w:bidi="pt_PT"/>
        </w:rPr>
        <w:t>Não se esqueça de que Jesus está falando sobre permanecer vigilante ou permanecer alerta, e continuar a realizar as tarefas que ele lhes pediu para fazer. Observe que cada pessoa na história tem uma tarefa específica, sua tarefa, não as tarefas de outras pessoas. Jesus usou a maneira romana comum de contar o tempo para ilustrar que Jesus poderia retornar a qualquer momento. Jesus mencionou quatro períodos de tempo diferentes durante a noite.</w:t>
      </w:r>
    </w:p>
    <w:p>
      <w:pPr/>
      <w:r>
        <w:rPr>
          <w:lang w:val="pt_PT" w:bidi="pt_PT"/>
        </w:rPr>
      </w:r>
      <w:r>
        <w:rPr>
          <w:lang w:val="pt_PT" w:bidi="pt_PT"/>
        </w:rPr>
        <w:t>Pare aqui e discuta: fale sobre como sua cultura mede as horas. Decida sobre o termo geral que você usará para cada um desses períodos de tempo. Pause a gravação aqui.</w:t>
      </w:r>
    </w:p>
    <w:p>
      <w:pPr/>
      <w:r>
        <w:rPr>
          <w:lang w:val="pt_PT" w:bidi="pt_PT"/>
        </w:rPr>
      </w:r>
      <w:r>
        <w:rPr>
          <w:lang w:val="pt_PT" w:bidi="pt_PT"/>
        </w:rPr>
        <w:t xml:space="preserve">Depois de contar essa história curta, Jesus destaca que ele está dizendo a todos, não apenas a seus discípulos, para permanecerem alertas e vigiarem para o seu retorno. Não esperamos passivamente e vigiamos pelo retorno de Jesus. Precisamos esperar ativamente, continuando a trabalhar nas tarefas que ele nos deu para fazer enquanto esperamos. </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13.32–37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(ou seja, Pedro, Tiago, João e André, conversando com ele; os demais a uma pequena distância)</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O Deus Pai</w:t>
      </w:r>
    </w:p>
    <w:p>
      <w:pPr>
        <w:pStyle w:val="ListBullet"/>
        <w:spacing w:line="240" w:lineRule="auto"/>
        <w:ind w:left="720"/>
      </w:pPr>
      <w:r>
        <w:rPr>
          <w:lang w:val="pt_PT" w:bidi="pt_PT"/>
        </w:rPr>
      </w:r>
      <w:r>
        <w:rPr>
          <w:lang w:val="pt_PT" w:bidi="pt_PT"/>
        </w:rPr>
        <w:t>O proprietário da casa, que vai embora</w:t>
      </w:r>
    </w:p>
    <w:p>
      <w:pPr>
        <w:pStyle w:val="ListBullet"/>
        <w:spacing w:line="240" w:lineRule="auto"/>
        <w:ind w:left="720"/>
      </w:pPr>
      <w:r>
        <w:rPr>
          <w:lang w:val="pt_PT" w:bidi="pt_PT"/>
        </w:rPr>
      </w:r>
      <w:r>
        <w:rPr>
          <w:lang w:val="pt_PT" w:bidi="pt_PT"/>
        </w:rPr>
        <w:t>Os escravos do homem</w:t>
      </w:r>
    </w:p>
    <w:p>
      <w:pPr>
        <w:pStyle w:val="ListBullet"/>
        <w:spacing w:line="240" w:lineRule="auto"/>
        <w:ind w:left="720"/>
      </w:pPr>
      <w:r>
        <w:rPr>
          <w:lang w:val="pt_PT" w:bidi="pt_PT"/>
        </w:rPr>
      </w:r>
      <w:r>
        <w:rPr>
          <w:lang w:val="pt_PT" w:bidi="pt_PT"/>
        </w:rPr>
        <w:t>O guarda do homem</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e quatro de seus discípulos ainda estão sentados na lateral do monte. Os outros discípulos estão sentados a uma curta distância, onde não podem ouvir Jesus enquanto ele fala. Jesus continua a ensinar. Jesus muda o assunto e diz: “</w:t>
      </w:r>
      <w:r>
        <w:rPr>
          <w:b/>
          <w:lang w:val="pt_PT" w:bidi="pt_PT"/>
        </w:rPr>
        <w:t>Contudo</w:t>
      </w:r>
      <w:r>
        <w:rPr>
          <w:lang w:val="pt_PT" w:bidi="pt_PT"/>
        </w:rPr>
        <w:t xml:space="preserve"> ninguém sabe o dia ou a hora”. Jesus lista aqueles que não sabem quando ele voltará: nem os anjos no céu, nem o próprio filho, mas apenas o Deus Pai. “Portanto, permaneçam vigilantes! Estejam alertas! Vocês não sabem quando a hora chegará!”. </w:t>
      </w:r>
    </w:p>
    <w:p>
      <w:pPr/>
      <w:r>
        <w:rPr>
          <w:lang w:val="pt_PT" w:bidi="pt_PT"/>
        </w:rPr>
      </w:r>
      <w:r>
        <w:rPr>
          <w:lang w:val="pt_PT" w:bidi="pt_PT"/>
        </w:rPr>
        <w:t>Pare a ação: Pergunte aos discípulos: “Como vocês estão se sentindo?”. Você pode ouvir coisas como: “Estou muito confuso. O próprio Jesus deveria saber quando ele voltará! Ainda não entendo para onde Jesus está indo ou por quê”. Ou: “Como Jesus pode não saber a hora, mas saber muito sobre sua volta?”. Ou: “Tenho medo, como saberei se estou permanecendo alerta? O que acontece se eu não estiver alerta?”. Continue o drama.</w:t>
      </w:r>
    </w:p>
    <w:p>
      <w:pPr/>
      <w:r>
        <w:rPr>
          <w:lang w:val="pt_PT" w:bidi="pt_PT"/>
        </w:rPr>
      </w:r>
      <w:r>
        <w:rPr>
          <w:lang w:val="pt_PT" w:bidi="pt_PT"/>
        </w:rPr>
        <w:t>Jesus continua contando uma história curta chamada de parábola. Jesus diz: “É como um homem que vai para longe. Ele parte de sua casa e deixa seus servos encarregados, cada um com uma tarefa designada para fazer. Ele diz àquele que guarda a porta da casa, ou portão de entrada, para vigiar e proteger a casa”.</w:t>
      </w:r>
    </w:p>
    <w:p>
      <w:pPr/>
      <w:r>
        <w:rPr>
          <w:lang w:val="pt_PT" w:bidi="pt_PT"/>
        </w:rPr>
      </w:r>
      <w:r>
        <w:rPr>
          <w:lang w:val="pt_PT" w:bidi="pt_PT"/>
        </w:rPr>
        <w:t>Pare a ação: Pergunte aos discípulos: “Como vocês estão se sentindo?”. Você pode ouvir coisas como: “Será que nós somos os escravos que ele deixará encarregados de sua casa quando ele partir? Acho que isso significa que cada um de nós terá uma tarefa diferente a fazer. Eu me pergunto qual será minha tarefa”. Ou: “Estou sobrecarregado”. Ou: “Eu me pergunto o que Jesus quer dizer exatamente com 'estejam em guarda'”. Continue o drama.</w:t>
      </w:r>
    </w:p>
    <w:p>
      <w:pPr/>
      <w:r>
        <w:rPr>
          <w:lang w:val="pt_PT" w:bidi="pt_PT"/>
        </w:rPr>
      </w:r>
      <w:r>
        <w:rPr>
          <w:lang w:val="pt_PT" w:bidi="pt_PT"/>
        </w:rPr>
        <w:t>Jesus conclui sua pequena parábola dizendo: “Portanto, mantenham-se vigilantes! Vocês não sabem quando o proprietário vai voltar. Talvez seja no início da noite, ou à meia-noite, ou de madrugada, quando o galo cantar, ou durante o amanhecer, quando o sol se levantar. Mas não fiquem dormindo! Não evitem seu trabalho! Estou dizendo isso a vocês fortemente: permaneçam vigilantes para o meu retorno! Esperem por isso!".</w:t>
      </w:r>
    </w:p>
    <w:p>
      <w:pPr/>
      <w:r>
        <w:rPr>
          <w:lang w:val="pt_PT" w:bidi="pt_PT"/>
        </w:rPr>
      </w:r>
      <w:r>
        <w:rPr>
          <w:lang w:val="pt_PT" w:bidi="pt_PT"/>
        </w:rPr>
        <w:t>Pare a ação: Pergunte a Jesus: “Como você está se sentindo?”. Você pode ouvir coisas como: “Eu espero que eles não durmam e parem de vigiar por mim”, ou: “Eu os avisei e lhes ensinei o que eles precisam saber. Espero que eles se lembrem disso depois que eu tiver partido. Acho que eles estão entendendo que isso é sério”.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13.32–37 na tradução mais fácil de entender.</w:t>
      </w:r>
    </w:p>
    <w:p>
      <w:pPr/>
      <w:r>
        <w:rPr>
          <w:lang w:val="pt_PT" w:bidi="pt_PT"/>
        </w:rPr>
      </w:r>
      <w:r>
        <w:rPr>
          <w:lang w:val="pt_PT" w:bidi="pt_PT"/>
        </w:rPr>
        <w:t xml:space="preserve">Jesus está falando aos discípulos sobre o sofrimento ou os tempos difíceis que serão sinais de que Jesus está prestes a retornar. Agora, Jesus muda o ensinamento para falar sobre </w:t>
      </w:r>
      <w:r>
        <w:rPr>
          <w:b/>
          <w:lang w:val="pt_PT" w:bidi="pt_PT"/>
        </w:rPr>
        <w:t>aquele dia</w:t>
      </w:r>
      <w:r>
        <w:rPr>
          <w:lang w:val="pt_PT" w:bidi="pt_PT"/>
        </w:rPr>
        <w:t xml:space="preserve"> ou </w:t>
      </w:r>
      <w:r>
        <w:rPr>
          <w:b/>
          <w:lang w:val="pt_PT" w:bidi="pt_PT"/>
        </w:rPr>
        <w:t>aquela hora</w:t>
      </w:r>
      <w:r>
        <w:rPr>
          <w:lang w:val="pt_PT" w:bidi="pt_PT"/>
        </w:rPr>
        <w:t xml:space="preserve"> em que Jesus retornará. Aquele dia ou hora, é como o Dia do Senhor, ou o último dia de julgamento, é descrito no Antigo Testamento. No Novo Testamento, este dia de julgamento inclui Jesus voltando em glória e poder. “Aquela hora” refere-se à hora exata do dia em que ele voltará. </w:t>
      </w:r>
    </w:p>
    <w:p>
      <w:pPr/>
      <w:r>
        <w:rPr>
          <w:lang w:val="pt_PT" w:bidi="pt_PT"/>
        </w:rPr>
      </w:r>
      <w:r>
        <w:rPr>
          <w:lang w:val="pt_PT" w:bidi="pt_PT"/>
        </w:rPr>
        <w:t xml:space="preserve">Os </w:t>
      </w:r>
      <w:r>
        <w:rPr>
          <w:b/>
          <w:lang w:val="pt_PT" w:bidi="pt_PT"/>
        </w:rPr>
        <w:t>anjos</w:t>
      </w:r>
      <w:r>
        <w:rPr>
          <w:lang w:val="pt_PT" w:bidi="pt_PT"/>
        </w:rPr>
        <w:t xml:space="preserve"> no </w:t>
      </w:r>
      <w:r>
        <w:rPr>
          <w:b/>
          <w:lang w:val="pt_PT" w:bidi="pt_PT"/>
        </w:rPr>
        <w:t>céu</w:t>
      </w:r>
      <w:r>
        <w:rPr>
          <w:lang w:val="pt_PT" w:bidi="pt_PT"/>
        </w:rPr>
        <w:t xml:space="preserve">, onde Deus vive, não sabem quando Jesus voltará. Traduza anjos e céus da mesma maneira que você já traduziu antes, e lembre-se de que </w:t>
      </w:r>
      <w:r>
        <w:rPr>
          <w:lang w:val="pt_PT" w:bidi="pt_PT"/>
        </w:rPr>
        <w:t>anjos</w:t>
      </w:r>
      <w:r>
        <w:rPr>
          <w:lang w:val="pt_PT" w:bidi="pt_PT"/>
        </w:rPr>
        <w:t xml:space="preserve"> e </w:t>
      </w:r>
      <w:r>
        <w:rPr>
          <w:lang w:val="pt_PT" w:bidi="pt_PT"/>
        </w:rPr>
        <w:t>céus</w:t>
      </w:r>
      <w:r>
        <w:rPr>
          <w:lang w:val="pt_PT" w:bidi="pt_PT"/>
        </w:rPr>
        <w:t xml:space="preserve"> estão no Glossário Mestre. Céu, neste versículo, refere-se a onde Deus vive.</w:t>
      </w:r>
    </w:p>
    <w:p>
      <w:pPr/>
      <w:r>
        <w:rPr>
          <w:lang w:val="pt_PT" w:bidi="pt_PT"/>
        </w:rPr>
      </w:r>
      <w:r>
        <w:rPr>
          <w:lang w:val="pt_PT" w:bidi="pt_PT"/>
        </w:rPr>
        <w:t xml:space="preserve">Jesus diz que o </w:t>
      </w:r>
      <w:r>
        <w:rPr>
          <w:b/>
          <w:lang w:val="pt_PT" w:bidi="pt_PT"/>
        </w:rPr>
        <w:t>Filho</w:t>
      </w:r>
      <w:r>
        <w:rPr>
          <w:lang w:val="pt_PT" w:bidi="pt_PT"/>
        </w:rPr>
        <w:t xml:space="preserve"> não sabe quando ele voltará. O Filho aqui refere-se mais provavelmente ao Filho de Deus, embora alguns estudiosos pensem que poderia significar Filho do Homem. Definitivamente refere-se ao próprio Jesus. Alguns idiomas exigem que você especifique se esse é o Filho de Deus ou o Filho do Homem. Se seu idioma exigir que você especifique o título, escolha Filho de Deus.</w:t>
      </w:r>
    </w:p>
    <w:p>
      <w:pPr/>
      <w:r>
        <w:rPr>
          <w:lang w:val="pt_PT" w:bidi="pt_PT"/>
        </w:rPr>
      </w:r>
      <w:r>
        <w:rPr>
          <w:b/>
          <w:lang w:val="pt_PT" w:bidi="pt_PT"/>
        </w:rPr>
        <w:t>Filho de Deus</w:t>
      </w:r>
      <w:r>
        <w:rPr>
          <w:lang w:val="pt_PT" w:bidi="pt_PT"/>
        </w:rPr>
        <w:t xml:space="preserve"> significa que Jesus tem a mesma natureza que Deus e que vem de Deus. </w:t>
      </w:r>
      <w:r>
        <w:rPr>
          <w:lang w:val="pt_PT" w:bidi="pt_PT"/>
        </w:rPr>
        <w:t>Filho de Deus</w:t>
      </w:r>
      <w:r>
        <w:rPr>
          <w:lang w:val="pt_PT" w:bidi="pt_PT"/>
        </w:rPr>
        <w:t xml:space="preserve"> está no Glossário Mestre. Use o mesmo termo para Filho de Deus que você tem usado.</w:t>
      </w:r>
    </w:p>
    <w:p>
      <w:pPr/>
      <w:r>
        <w:rPr>
          <w:lang w:val="pt_PT" w:bidi="pt_PT"/>
        </w:rPr>
      </w:r>
      <w:r>
        <w:rPr>
          <w:lang w:val="pt_PT" w:bidi="pt_PT"/>
        </w:rPr>
        <w:t xml:space="preserve">Somente o </w:t>
      </w:r>
      <w:r>
        <w:rPr>
          <w:b/>
          <w:lang w:val="pt_PT" w:bidi="pt_PT"/>
        </w:rPr>
        <w:t>Pai</w:t>
      </w:r>
      <w:r>
        <w:rPr>
          <w:lang w:val="pt_PT" w:bidi="pt_PT"/>
        </w:rPr>
        <w:t xml:space="preserve"> sabe quando o Filho voltará. "O Pai" refere-se ao próprio Deus. Use a mesma palavra para pai que você usaria para qualquer pai em seu idioma. Você pode precisar especificar Deus, o Pai.</w:t>
      </w:r>
    </w:p>
    <w:p>
      <w:pPr/>
      <w:r>
        <w:rPr>
          <w:lang w:val="pt_PT" w:bidi="pt_PT"/>
        </w:rPr>
      </w:r>
      <w:r>
        <w:rPr>
          <w:lang w:val="pt_PT" w:bidi="pt_PT"/>
        </w:rPr>
        <w:t xml:space="preserve">Jesus diz aos seus discípulos para </w:t>
      </w:r>
      <w:r>
        <w:rPr>
          <w:b/>
          <w:lang w:val="pt_PT" w:bidi="pt_PT"/>
        </w:rPr>
        <w:t>vigiarem</w:t>
      </w:r>
      <w:r>
        <w:rPr>
          <w:lang w:val="pt_PT" w:bidi="pt_PT"/>
        </w:rPr>
        <w:t xml:space="preserve">, ou </w:t>
      </w:r>
      <w:r>
        <w:rPr>
          <w:b/>
          <w:lang w:val="pt_PT" w:bidi="pt_PT"/>
        </w:rPr>
        <w:t>acautelarem-se</w:t>
      </w:r>
      <w:r>
        <w:rPr>
          <w:lang w:val="pt_PT" w:bidi="pt_PT"/>
        </w:rPr>
        <w:t xml:space="preserve">, ou </w:t>
      </w:r>
      <w:r>
        <w:rPr>
          <w:b/>
          <w:lang w:val="pt_PT" w:bidi="pt_PT"/>
        </w:rPr>
        <w:t>manterem-se despertos</w:t>
      </w:r>
      <w:r>
        <w:rPr>
          <w:lang w:val="pt_PT" w:bidi="pt_PT"/>
        </w:rPr>
        <w:t xml:space="preserve">, ou </w:t>
      </w:r>
      <w:r>
        <w:rPr>
          <w:b/>
          <w:lang w:val="pt_PT" w:bidi="pt_PT"/>
        </w:rPr>
        <w:t>permanecerem alertas</w:t>
      </w:r>
      <w:r>
        <w:rPr>
          <w:lang w:val="pt_PT" w:bidi="pt_PT"/>
        </w:rPr>
        <w:t>. Isso não significa não dormir fisicamente. Significa continuar fazendo as coisas que Deus e Jesus lhes disse para fazer. Significa estar preparado em todos os momentos.</w:t>
      </w:r>
    </w:p>
    <w:p>
      <w:pPr/>
      <w:r>
        <w:rPr>
          <w:lang w:val="pt_PT" w:bidi="pt_PT"/>
        </w:rPr>
      </w:r>
      <w:r>
        <w:rPr>
          <w:lang w:val="pt_PT" w:bidi="pt_PT"/>
        </w:rPr>
        <w:t xml:space="preserve">O proprietário da casa parte e deixa seus </w:t>
      </w:r>
      <w:r>
        <w:rPr>
          <w:b/>
          <w:lang w:val="pt_PT" w:bidi="pt_PT"/>
        </w:rPr>
        <w:t>servos</w:t>
      </w:r>
      <w:r>
        <w:rPr>
          <w:lang w:val="pt_PT" w:bidi="pt_PT"/>
        </w:rPr>
        <w:t xml:space="preserve">ou </w:t>
      </w:r>
      <w:r>
        <w:rPr>
          <w:b/>
          <w:lang w:val="pt_PT" w:bidi="pt_PT"/>
        </w:rPr>
        <w:t>escravos</w:t>
      </w:r>
      <w:r>
        <w:rPr>
          <w:lang w:val="pt_PT" w:bidi="pt_PT"/>
        </w:rPr>
        <w:t xml:space="preserve"> encarregados da casa. Os escravos eram pessoas que eram propriedade e não tinham direitos, nem recebiam pagamento por seu trabalho. </w:t>
      </w:r>
      <w:r>
        <w:rPr>
          <w:lang w:val="pt_PT" w:bidi="pt_PT"/>
        </w:rPr>
        <w:t>Escravos</w:t>
      </w:r>
      <w:r>
        <w:rPr>
          <w:lang w:val="pt_PT" w:bidi="pt_PT"/>
        </w:rPr>
        <w:t xml:space="preserve"> e </w:t>
      </w:r>
      <w:r>
        <w:rPr>
          <w:lang w:val="pt_PT" w:bidi="pt_PT"/>
        </w:rPr>
        <w:t>servos</w:t>
      </w:r>
      <w:r>
        <w:rPr>
          <w:lang w:val="pt_PT" w:bidi="pt_PT"/>
        </w:rPr>
        <w:t xml:space="preserve"> estão no Glossário Mestre.</w:t>
      </w:r>
    </w:p>
    <w:p>
      <w:pPr/>
      <w:r>
        <w:rPr>
          <w:lang w:val="pt_PT" w:bidi="pt_PT"/>
        </w:rPr>
      </w:r>
      <w:r>
        <w:rPr>
          <w:lang w:val="pt_PT" w:bidi="pt_PT"/>
        </w:rPr>
        <w:t xml:space="preserve">O </w:t>
      </w:r>
      <w:r>
        <w:rPr>
          <w:b/>
          <w:lang w:val="pt_PT" w:bidi="pt_PT"/>
        </w:rPr>
        <w:t>porteiro</w:t>
      </w:r>
      <w:r>
        <w:rPr>
          <w:lang w:val="pt_PT" w:bidi="pt_PT"/>
        </w:rPr>
        <w:t xml:space="preserve"> era alguém que guardava a porta da casa, ou o portão da casa, impedindo que os inimigos entrassem.</w:t>
      </w:r>
    </w:p>
    <w:p>
      <w:pPr/>
      <w:r>
        <w:rPr>
          <w:lang w:val="pt_PT" w:bidi="pt_PT"/>
        </w:rPr>
      </w:r>
      <w:r>
        <w:rPr>
          <w:lang w:val="pt_PT" w:bidi="pt_PT"/>
        </w:rPr>
        <w:t>Jesus lembrou-lhes que Jesus poderia retornar a qualquer momento: à noite, meia-noite, antes do amanhecer ou ao amanhecer. Use as maneiras normais de dividir a noite ou o tempo em seu idioma.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14:1–11</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 Marcos 14.1–11 e coloque em seus corações.</w:t>
      </w:r>
    </w:p>
    <w:p>
      <w:pPr/>
      <w:r>
        <w:rPr>
          <w:lang w:val="pt_PT" w:bidi="pt_PT"/>
        </w:rPr>
      </w:r>
      <w:r>
        <w:rPr>
          <w:lang w:val="pt_PT" w:bidi="pt_PT"/>
        </w:rPr>
        <w:t>Ouça uma versão em áudio de Marcos 14.1–11 três vezes, em três traduções diferentes, se possível. Então, como um grupo, discuta as seguintes perguntas:</w:t>
      </w:r>
    </w:p>
    <w:p>
      <w:pPr>
        <w:pStyle w:val="ListNumber"/>
        <w:numPr>
          <w:ilvl w:val="0"/>
          <w:numId w:val="53"/>
        </w:numPr>
        <w:spacing w:line="240" w:lineRule="auto"/>
        <w:ind w:left="720"/>
      </w:pPr>
      <w:r>
        <w:rPr>
          <w:lang w:val="pt_PT" w:bidi="pt_PT"/>
        </w:rPr>
      </w:r>
      <w:r>
        <w:rPr>
          <w:lang w:val="pt_PT" w:bidi="pt_PT"/>
        </w:rPr>
        <w:t>O que você gosta nessa passagem?</w:t>
      </w:r>
    </w:p>
    <w:p>
      <w:pPr>
        <w:pStyle w:val="ListNumber"/>
        <w:spacing w:line="240" w:lineRule="auto"/>
        <w:ind w:left="720"/>
      </w:pPr>
      <w:r>
        <w:rPr>
          <w:lang w:val="pt_PT" w:bidi="pt_PT"/>
        </w:rPr>
      </w:r>
      <w:r>
        <w:rPr>
          <w:lang w:val="pt_PT" w:bidi="pt_PT"/>
        </w:rPr>
        <w:t>O que você não gosta ou não entende nessa passagem?</w:t>
      </w:r>
    </w:p>
    <w:p>
      <w:pPr>
        <w:pStyle w:val="ListNumber"/>
        <w:spacing w:line="240" w:lineRule="auto"/>
        <w:ind w:left="720"/>
      </w:pPr>
      <w:r>
        <w:rPr>
          <w:lang w:val="pt_PT" w:bidi="pt_PT"/>
        </w:rPr>
      </w:r>
      <w:r>
        <w:rPr>
          <w:lang w:val="pt_PT" w:bidi="pt_PT"/>
        </w:rPr>
        <w:t>O que essa passagem nos diz sobre Deus ou Jesus?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essa passagem afeta nossa vida diária?</w:t>
      </w:r>
    </w:p>
    <w:p>
      <w:pPr>
        <w:pStyle w:val="ListNumber"/>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Marcos 14.1–11 na tradução mais fácil de entender.</w:t>
      </w:r>
    </w:p>
    <w:p>
      <w:pPr/>
      <w:r>
        <w:rPr>
          <w:lang w:val="pt_PT" w:bidi="pt_PT"/>
        </w:rPr>
      </w:r>
      <w:r>
        <w:rPr>
          <w:lang w:val="pt_PT" w:bidi="pt_PT"/>
        </w:rPr>
        <w:t>Essa história dá início ao relato da Paixão de Jesus, ou seus últimos dias na Terra. Ao passo que a morte de Jesus se aproxima, Marcos começa a ser mais específico quanto às referências de tempo. Marcos nos diz estamos a dois dias da Páscoa e da Festividade dos Pães Ázimos. A Páscoa era uma festividade religiosa judaica. Durava sete dias, porque na época de Jesus, a festividade era uma combinação da Páscoa com a Festa dos Pães Asmos. A Páscoa celebrava a ocasião em que Deus salvara os ancestrais judeus da escravidão no Egito, e era celebrada por um dia. Imediatamente depois era celebrada a Festividade dos Pães Ázimos, perfazendo um feriado de sete dias. Na Festividade dos Pães Asmos, as pessoas comiam pão sem fermento — um pão fino e plano, sem levedura — para se lembrar de como os judeus comeram pão asmo quando foram resgatados do Egito, relembrando-se, assim, de sua salvação. O primeiro dia exato dessa comemoração de 7 dias não é claro. Algumas pessoas acreditavam que era celebrada ao longo de 8 dias.</w:t>
      </w:r>
    </w:p>
    <w:p>
      <w:pPr/>
      <w:r>
        <w:rPr>
          <w:lang w:val="pt_PT" w:bidi="pt_PT"/>
        </w:rPr>
      </w:r>
      <w:r>
        <w:rPr>
          <w:lang w:val="pt_PT" w:bidi="pt_PT"/>
        </w:rPr>
        <w:t>A história da mulher que ungiu Jesus com perfume é colocada no meio da trama entre os instrutores da lei e Judas, o discípulo de Jesus, planejando traírem Jesus às autoridades governamentais. Marcos coloca aqui a história da mulher, para mostrar um contraste entre o ato de amor da mulher e a traição de homens que deveriam ter amado Jesus.</w:t>
      </w:r>
    </w:p>
    <w:p>
      <w:pPr/>
      <w:r>
        <w:rPr>
          <w:lang w:val="pt_PT" w:bidi="pt_PT"/>
        </w:rPr>
      </w:r>
      <w:r>
        <w:rPr>
          <w:lang w:val="pt_PT" w:bidi="pt_PT"/>
        </w:rPr>
        <w:t>No início dessa história, os mestres da lei religiosa ainda estavam procurando uma maneira de capturar e matar Jesus. Os líderes judeus não planejavam matar Jesus eles mesmos. Eles queriam que os romanos executassem Jesus da maneira que os romanos matavam os criminosos. Os mestres da lei religiosa ainda estavam com medo do povo. Eles estavam trabalhando nisso por vários dias ou semanas. No entanto, durante a festividade da Páscoa, a população da cidade crescia de 50 mil para 250 mil pessoas. Os tumultos eram comuns durante esse tempo, porque as grandes multidões eram um auxílio para que os rebeldes se manifestarem mais facilmente contra o governo romano. As pessoas se comportavam de uma maneira desordeira ou violenta quando se revoltavam. Muitas das pessoas na festividade deveriam ser da Galileia, e poderiam ter apoiado fortemente a Jesus. As pessoas da Galileia já eram consideradas rebeldes. Os líderes religiosos não queriam prender Jesus neste tipo de ambiente, porque estavam com medo que o povo iria se revoltar.</w:t>
      </w:r>
    </w:p>
    <w:p>
      <w:pPr/>
      <w:r>
        <w:rPr>
          <w:lang w:val="pt_PT" w:bidi="pt_PT"/>
        </w:rPr>
      </w:r>
      <w:r>
        <w:rPr>
          <w:lang w:val="pt_PT" w:bidi="pt_PT"/>
        </w:rPr>
        <w:t>Pare aqui e discuta essas perguntas como um grupo: seus líderes religiosos alguma vez têm medo das pessoas? Eles tomam decisões com base no que as pessoas querem? Deem exemplos. Pare este áudio aqui.</w:t>
      </w:r>
    </w:p>
    <w:p>
      <w:pPr/>
      <w:r>
        <w:rPr>
          <w:lang w:val="pt_PT" w:bidi="pt_PT"/>
        </w:rPr>
      </w:r>
      <w:r>
        <w:rPr>
          <w:lang w:val="pt_PT" w:bidi="pt_PT"/>
        </w:rPr>
        <w:t>Enquanto Jesus estava em Jerusalém, ele havia caminhado de Jerusalém para Betânia todas as noites para ficar na casa de seus amigos, Lázaro, Maria e Marta. Betânia ficava a cerca de 4 quilômetros, fora de Jerusalém. Nesse dia, Simão havia convidado Jesus e seus discípulos para uma refeição em sua casa, em Betânia. Simão havia tido lepra, uma doença grave da pele na época de Jesus. As pessoas provavelmente continuavam a chamá-lo de Simão “o leproso”, embora ele estivesse curado da doença.</w:t>
      </w:r>
    </w:p>
    <w:p>
      <w:pPr/>
      <w:r>
        <w:rPr>
          <w:lang w:val="pt_PT" w:bidi="pt_PT"/>
        </w:rPr>
      </w:r>
      <w:r>
        <w:rPr>
          <w:lang w:val="pt_PT" w:bidi="pt_PT"/>
        </w:rPr>
        <w:t>Na cultura de Jesus, as pessoas se recostavam próximas à mesa onde comiam suas refeições formais, sobre uma almofada e com seus pés para trás. Jesus estava deitado ao lado da mesa onde estava comendo, provavelmente com a cabeça apoiada em um dos cotovelos.</w:t>
      </w:r>
    </w:p>
    <w:p>
      <w:pPr/>
      <w:r>
        <w:rPr>
          <w:lang w:val="pt_PT" w:bidi="pt_PT"/>
        </w:rPr>
      </w:r>
      <w:r>
        <w:rPr>
          <w:lang w:val="pt_PT" w:bidi="pt_PT"/>
        </w:rPr>
        <w:t>Pare aqui e olhe para uma imagem de pessoas recostadas ao lado de uma mesa, como um grupo.</w:t>
      </w:r>
    </w:p>
    <w:p>
      <w:pPr/>
      <w:r>
        <w:rPr>
          <w:lang w:val="pt_PT" w:bidi="pt_PT"/>
        </w:rPr>
      </w:r>
      <w:r>
        <w:rPr>
          <w:lang w:val="pt_PT" w:bidi="pt_PT"/>
        </w:rPr>
        <w:t>Discuta essas questões como um grupo: quais são os costumes quando vocês vão à casa um do outro para comer uma refeição? Que tipos de coisas vocês fazem para se cumprimentar? Como vocês se sentam? Quem vem a essas refeições? Pare este áudio aqui.</w:t>
      </w:r>
    </w:p>
    <w:p>
      <w:pPr/>
      <w:r>
        <w:rPr>
          <w:lang w:val="pt_PT" w:bidi="pt_PT"/>
        </w:rPr>
      </w:r>
      <w:r>
        <w:rPr>
          <w:lang w:val="pt_PT" w:bidi="pt_PT"/>
        </w:rPr>
        <w:t>Uma mulher entrou na casa com um pequeno frasco de alabastro de perfume puro, caro, ou bem elaborado, feito de nardo. Isso era incomum, pois as mulheres geralmente não entravam em uma refeição com outros homens. Essa mulher pode ter sido Maria, a irmã de Marta e Lázaro, a quem Jesus havia ressuscitado dos mortos. Ela estava carregando um frasco de alabastro. Os frascos de alabastro eram de alta qualidade, feitos de um certo tipo de pedra branca ou amarela. Apenas os perfumes mais caros eram armazenados neles. Os frascos tinham gargalos longos e não tinham alças. Os frascos eram selados, para que nenhum perfume vazasse. Os frascos eram grandes o suficiente para conter uma aplicação do perfume. As pessoas quebravam o gargalo dos frascos para usar o perfume. O perfume era muitas vezes feito de nardo. O nardo era feito da raiz da planta do nardo da Índia. A mulher quebrou o pescoço (a parte fina e superior) do frasco e derramou o perfume sobre a cabeça de Jesus para honrá-lo.</w:t>
      </w:r>
    </w:p>
    <w:p>
      <w:pPr/>
      <w:r>
        <w:rPr>
          <w:lang w:val="pt_PT" w:bidi="pt_PT"/>
        </w:rPr>
      </w:r>
      <w:r>
        <w:rPr>
          <w:lang w:val="pt_PT" w:bidi="pt_PT"/>
        </w:rPr>
        <w:t>Pare aqui e olhe para uma foto de um frasco de alabastro e uma foto de uma planta de nardo da Índia como um grupo. Pare este áudio aqui.</w:t>
      </w:r>
    </w:p>
    <w:p>
      <w:pPr/>
      <w:r>
        <w:rPr>
          <w:lang w:val="pt_PT" w:bidi="pt_PT"/>
        </w:rPr>
      </w:r>
      <w:r>
        <w:rPr>
          <w:lang w:val="pt_PT" w:bidi="pt_PT"/>
        </w:rPr>
        <w:t>Os frascos de alabastro como esse eram tesouros de família, usados apenas em eventos muito especiais, para ungir as pessoas, honrá-las e agradecer-lhes. A mulher derramou todo o perfume caro, não apenas o óleo comum, em Jesus. Fazendo isso, a mulher honrou Jesus de uma maneira maior do que as pessoas normalmente honravam seus convidados.</w:t>
      </w:r>
    </w:p>
    <w:p>
      <w:pPr/>
      <w:r>
        <w:rPr>
          <w:lang w:val="pt_PT" w:bidi="pt_PT"/>
        </w:rPr>
      </w:r>
      <w:r>
        <w:rPr>
          <w:lang w:val="pt_PT" w:bidi="pt_PT"/>
        </w:rPr>
        <w:t>Durante a semana da Páscoa, era culturalmente apropriado dar presentes aos pobres. Os discípulos à mesa com Jesus provavelmente viam o presente dessa mulher como desnecessariamente ostentoso, durante o tempo em que eles deveriam estar pensando em dar aos pobres. E era ostentoso: 300 denários equivaliam ao salário de cerca de 300 dias. Os discípulos estavam zangados e queixavam-se por ela ter feito isso. Os discípulos “repreenderam” a mulher, o que significa que eles mostraram sua raiva repreendendo-a duramente.</w:t>
      </w:r>
    </w:p>
    <w:p>
      <w:pPr/>
      <w:r>
        <w:rPr>
          <w:lang w:val="pt_PT" w:bidi="pt_PT"/>
        </w:rPr>
      </w:r>
      <w:r>
        <w:rPr>
          <w:lang w:val="pt_PT" w:bidi="pt_PT"/>
        </w:rPr>
        <w:t>Pare aqui e discuta essa pergunta como um grupo: que tipo de coisas as pessoas fazem para que os outros em sua cultura mostrem honra ou gratidão? Pare este áudio aqui.</w:t>
      </w:r>
    </w:p>
    <w:p>
      <w:pPr/>
      <w:r>
        <w:rPr>
          <w:lang w:val="pt_PT" w:bidi="pt_PT"/>
        </w:rPr>
      </w:r>
      <w:r>
        <w:rPr>
          <w:lang w:val="pt_PT" w:bidi="pt_PT"/>
        </w:rPr>
        <w:t>Jesus viu um significado diferente na dádiva da mulher, e Marcos indica isso relatando: “Mas Jesus respondeu: ‛Deixem-na em paz’”. Ele viu o quanto ela o amava. Jesus era pobre em certo sentido, porque ele estava prestes a morrer. Ele também estava muito sozinho, uma vez que nenhum de seus discípulos ou amigos íntimos entendia o que ele estava prestes a sofrer. Quando Jesus diz “deixem-na em paz”, ele não quis dizer para deixá-la sozinha, mas em vez disso, “parem de repreendê-la”.</w:t>
      </w:r>
    </w:p>
    <w:p>
      <w:pPr/>
      <w:r>
        <w:rPr>
          <w:lang w:val="pt_PT" w:bidi="pt_PT"/>
        </w:rPr>
      </w:r>
      <w:r>
        <w:rPr>
          <w:lang w:val="pt_PT" w:bidi="pt_PT"/>
        </w:rPr>
        <w:t>Jesus chama as ações da mulher de “bonitas”, ou “boas”. Jesus lembra aos discípulos que eles sempre terão os pobres entre eles, assim como disse a lei de Moisés, em Deuteronômio. No entanto, Jesus nem sempre estaria com eles. Jesus deu a entender que ele também era “pobre”, então foi uma coisa boa para eles mostrar-lhe esta bondade. Os corpos dos mortos eram ungidos com perfume para sepultamento, mas Jesus não seria ungido quando ele morreu, porque ele morreria a morte de um criminoso.</w:t>
      </w:r>
    </w:p>
    <w:p>
      <w:pPr/>
      <w:r>
        <w:rPr>
          <w:lang w:val="pt_PT" w:bidi="pt_PT"/>
        </w:rPr>
      </w:r>
      <w:r>
        <w:rPr>
          <w:lang w:val="pt_PT" w:bidi="pt_PT"/>
        </w:rPr>
        <w:t>Pare aqui e discuta essas perguntas como um grupo: o que vocês fazem com os cadáveres? Vocês colocam alguma coisa sobre eles? Como vocês as tratam? Pare este áudio aqui.</w:t>
      </w:r>
    </w:p>
    <w:p>
      <w:pPr/>
      <w:r>
        <w:rPr>
          <w:lang w:val="pt_PT" w:bidi="pt_PT"/>
        </w:rPr>
      </w:r>
      <w:r>
        <w:rPr>
          <w:lang w:val="pt_PT" w:bidi="pt_PT"/>
        </w:rPr>
        <w:t>Jesus diz “Eu lhes digo a verdade”, para mostrar que o que ele está dizendo é importante e as pessoas devem prestar atenção. As boas novas sobre a morte, o sepultamento e a ressurreição de Jesus serão pregadas em todo o mundo. Assim como as boas novas são pregadas, o ato de amor e devoção dessa mulher, também será compartilhado.</w:t>
      </w:r>
    </w:p>
    <w:p>
      <w:pPr/>
      <w:r>
        <w:rPr>
          <w:lang w:val="pt_PT" w:bidi="pt_PT"/>
        </w:rPr>
      </w:r>
      <w:r>
        <w:rPr>
          <w:lang w:val="pt_PT" w:bidi="pt_PT"/>
        </w:rPr>
        <w:t>Marcos destaca o contraste entre o amor da mulher e a traição de Judas. Ele descreve Judas indo aos principais sacerdotes para se oferecer para ajudar os líderes religiosos a prender Jesus fora de vista das grandes multidões, uma vez que eles tinham medo de tumultos durante o festival. Não sabemos exatamente quais informações Judas concordou em dar aos líderes religiosos. Sabemos, do Evangelho de João, que os principais sacerdotes haviam enviado uma notificação para que as pessoas os informassem quando soubessem onde Jesus estava, para que eles pudessem capturá-lo.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Marcos 14.1–11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principais sacerdotes e mestres da lei religiosa querem capturar Jesus. Eles decidem que não podem capturá-lo durante a Festividade da Páscoa, porque as multidões ficarão zangadas e se revoltarão.</w:t>
      </w:r>
    </w:p>
    <w:p>
      <w:pPr/>
      <w:r>
        <w:rPr>
          <w:lang w:val="pt_PT" w:bidi="pt_PT"/>
        </w:rPr>
      </w:r>
      <w:r>
        <w:rPr>
          <w:b/>
          <w:lang w:val="pt_PT" w:bidi="pt_PT"/>
        </w:rPr>
        <w:t>Na segunda cena:</w:t>
      </w:r>
      <w:r>
        <w:rPr>
          <w:lang w:val="pt_PT" w:bidi="pt_PT"/>
        </w:rPr>
        <w:t xml:space="preserve"> Jesus e seus discípulos fazem uma refeição na casa de Simão. Uma mulher entra com um frasco de alabastro de perfume caro. Ela o derrama sobre a cabeça de Jesus, e os discípulos ficam zangados com ela por desperdiçar o dinheiro. Jesus repreende seus discípulos. Ele diz aos discípulos que ela fez uma coisa boa. Ela havia ungido seu corpo para o sepultamento.</w:t>
      </w:r>
    </w:p>
    <w:p>
      <w:pPr/>
      <w:r>
        <w:rPr>
          <w:lang w:val="pt_PT" w:bidi="pt_PT"/>
        </w:rPr>
      </w:r>
      <w:r>
        <w:rPr>
          <w:b/>
          <w:lang w:val="pt_PT" w:bidi="pt_PT"/>
        </w:rPr>
        <w:t>Na terceira cena:</w:t>
      </w:r>
      <w:r>
        <w:rPr>
          <w:lang w:val="pt_PT" w:bidi="pt_PT"/>
        </w:rPr>
        <w:t xml:space="preserve"> Judas Iscariotes, um dos 12 discípulos de Jesus, vai até os principais sacerdotes para se oferecer para ajudá-los a encontrar uma hora para prender Jesus. Eles prometem dinheiro a ele, e Judas começa a procurar uma chance para trair Jesus a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Instrutores da lei religiosa e principais sacerdotes</w:t>
      </w:r>
    </w:p>
    <w:p>
      <w:pPr>
        <w:pStyle w:val="ListBullet"/>
        <w:spacing w:line="240" w:lineRule="auto"/>
        <w:ind w:left="720"/>
      </w:pPr>
      <w:r>
        <w:rPr>
          <w:lang w:val="pt_PT" w:bidi="pt_PT"/>
        </w:rPr>
      </w:r>
      <w:r>
        <w:rPr>
          <w:lang w:val="pt_PT" w:bidi="pt_PT"/>
        </w:rPr>
        <w:t>Os discípulos, com Judas Iscariotes</w:t>
      </w:r>
    </w:p>
    <w:p>
      <w:pPr>
        <w:pStyle w:val="ListBullet"/>
        <w:spacing w:line="240" w:lineRule="auto"/>
        <w:ind w:left="720"/>
      </w:pPr>
      <w:r>
        <w:rPr>
          <w:lang w:val="pt_PT" w:bidi="pt_PT"/>
        </w:rPr>
      </w:r>
      <w:r>
        <w:rPr>
          <w:lang w:val="pt_PT" w:bidi="pt_PT"/>
        </w:rPr>
        <w:t>Simão, um homem anteriormente leproso</w:t>
      </w:r>
    </w:p>
    <w:p>
      <w:pPr>
        <w:pStyle w:val="ListBullet"/>
        <w:spacing w:line="240" w:lineRule="auto"/>
        <w:ind w:left="720"/>
      </w:pPr>
      <w:r>
        <w:rPr>
          <w:lang w:val="pt_PT" w:bidi="pt_PT"/>
        </w:rPr>
      </w:r>
      <w:r>
        <w:rPr>
          <w:lang w:val="pt_PT" w:bidi="pt_PT"/>
        </w:rPr>
        <w:t>Uma mulher com um frasco de alabastro</w:t>
      </w:r>
    </w:p>
    <w:p>
      <w:pPr>
        <w:pStyle w:val="ListBullet"/>
        <w:spacing w:line="240" w:lineRule="auto"/>
        <w:ind w:left="720"/>
      </w:pPr>
      <w:r>
        <w:rPr>
          <w:lang w:val="pt_PT" w:bidi="pt_PT"/>
        </w:rPr>
      </w:r>
      <w:r>
        <w:rPr>
          <w:lang w:val="pt_PT" w:bidi="pt_PT"/>
        </w:rPr>
        <w:t>Outros na refeição</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que Marcos começa com uma referência de tempo. Ele diz “Dois dias depois”, ou “Dois dias antes da Páscoa”. Nós não sabemos se os eventos dessa passagem ocorreram diretamente após os eventos da passagem anterior, porque Jesus estava em Jerusalém por várias semanas. Sabemos apenas que a passagem acontece dois dias antes da Páscoa, na aldeia de Betânia, no Monte das Oliveiras, a 4 quilômetros de Jerusalém. Tenha em mente que os instrutores da lei religiosa ainda estavam procurando uma maneira de capturar e matar Jesus. Eles ainda estavam com medo das pessoas. Eles queriam que Jesus fosse morto em silêncio para evitar tumultos. Essa era uma ação em curso.</w:t>
      </w:r>
    </w:p>
    <w:p>
      <w:pPr/>
      <w:r>
        <w:rPr>
          <w:lang w:val="pt_PT" w:bidi="pt_PT"/>
        </w:rPr>
      </w:r>
      <w:r>
        <w:rPr>
          <w:lang w:val="pt_PT" w:bidi="pt_PT"/>
        </w:rPr>
        <w:t>Lembre-se de que Simão atualmente não tem lepra, ele fora curado. Sabemos que Simão foi curado, uma vez que a lei judaica não permitia que pessoas com lepra estivessem perto de pessoas saudáveis ou comessem com elas. Embora Simão esteja curado, é provável que ele ainda fosse conhecido como “Simão, o leproso”. Jesus estava comendo como as pessoas normalmente faziam naquela cultura em uma refeição formal: enquanto se recostava em uma almofada à mesa com seus pés para atrás dele. Embora os discípulos não sejam realmente mencionados aqui, com exceção de Judas, os discípulos provavelmente estão com Jesus na refeição, assim como outras pessoas.</w:t>
      </w:r>
    </w:p>
    <w:p>
      <w:pPr/>
      <w:r>
        <w:rPr>
          <w:lang w:val="pt_PT" w:bidi="pt_PT"/>
        </w:rPr>
      </w:r>
      <w:r>
        <w:rPr>
          <w:lang w:val="pt_PT" w:bidi="pt_PT"/>
        </w:rPr>
        <w:t>Lembre-se também de que a entrada da mulher seria notada, porque era incomum uma mulher entrar em uma sala cheia de homens. Lembre-se de que ela também fez um ato ostentoso. Ela não derramou óleo normal na cabeça de Jesus, como uma unção normal. Em vez disso, ela derramou um perfume que valia o salário de um ano de trabalho. A mulher está mostrando grande honra a Jesus com essa ação. A mulher está preparando Jesus para seu enterro, embora ela não estivesse ciente disso. Ela está dedicada a Jesus e mostrando seu amor por ele. Quando Jesus diz “Ela derramou perfume em meu corpo de antemão para preparar meu enterro”, isso indica que Jesus sabia que ele seria morto da mesma maneira que os criminosos eram mortos. Os criminosos não eram ungidos com óleo quando eram enterrados.</w:t>
      </w:r>
    </w:p>
    <w:p>
      <w:pPr/>
      <w:r>
        <w:rPr>
          <w:lang w:val="pt_PT" w:bidi="pt_PT"/>
        </w:rPr>
      </w:r>
      <w:r>
        <w:rPr>
          <w:lang w:val="pt_PT" w:bidi="pt_PT"/>
        </w:rPr>
        <w:t>As pessoas à mesa, provavelmente os discípulos de Jesus, repreenderam-na duramente, com raiva.</w:t>
      </w:r>
    </w:p>
    <w:p>
      <w:pPr/>
      <w:r>
        <w:rPr>
          <w:lang w:val="pt_PT" w:bidi="pt_PT"/>
        </w:rPr>
      </w:r>
      <w:r>
        <w:rPr>
          <w:lang w:val="pt_PT" w:bidi="pt_PT"/>
        </w:rPr>
        <w:t>É importante lembrar que Jesus defendeu enfaticamente essa mulher. Ele disse aos seus discípulos: “Deixem-na em paz. Por que vocês a estão criticando? Ela fez uma coisa muito boa. Vocês sempre terão pessoas com pouco dinheiro convosco, mas eu nem sempre estarei aqui. Ela fez tudo o que pode. Ungiu meu corpo para minha morte. Prestem atenção a isso! Onde quer que as boas novas sobre mim sejam pregadas em todo o mundo, as pessoas se lembrarão do que essa mulher fez”.</w:t>
      </w:r>
    </w:p>
    <w:p>
      <w:pPr/>
      <w:r>
        <w:rPr>
          <w:lang w:val="pt_PT" w:bidi="pt_PT"/>
        </w:rPr>
      </w:r>
      <w:r>
        <w:rPr>
          <w:lang w:val="pt_PT" w:bidi="pt_PT"/>
        </w:rPr>
        <w:t>Não se esqueça de que Judas então foi aos principais sacerdotes, ou aos principais homens que fazem sacrifícios para o povo judeu, e se ofereceu para fornecer informações a eles para encontrarem Jesus quando ele estivesse longe das multidões. Esses sacerdotes ficaram muito felizes, e prometeram dar-lhe dinheiro. Judas começa a procurar uma oportunidade para trair Jesus aos líderes religiosos. Lembre-se de que não sabemos as razões pelas quais Judas se ofereceu para trair Jesus aos líderes religiosos.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Marcos 14.1–11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Instrutores da lei religiosa e principais sacerdotes</w:t>
      </w:r>
    </w:p>
    <w:p>
      <w:pPr>
        <w:pStyle w:val="ListBullet"/>
        <w:spacing w:line="240" w:lineRule="auto"/>
        <w:ind w:left="720"/>
      </w:pPr>
      <w:r>
        <w:rPr>
          <w:lang w:val="pt_PT" w:bidi="pt_PT"/>
        </w:rPr>
      </w:r>
      <w:r>
        <w:rPr>
          <w:lang w:val="pt_PT" w:bidi="pt_PT"/>
        </w:rPr>
        <w:t>Os discípulos, com Judas Iscariotes</w:t>
      </w:r>
    </w:p>
    <w:p>
      <w:pPr>
        <w:pStyle w:val="ListBullet"/>
        <w:spacing w:line="240" w:lineRule="auto"/>
        <w:ind w:left="720"/>
      </w:pPr>
      <w:r>
        <w:rPr>
          <w:lang w:val="pt_PT" w:bidi="pt_PT"/>
        </w:rPr>
      </w:r>
      <w:r>
        <w:rPr>
          <w:lang w:val="pt_PT" w:bidi="pt_PT"/>
        </w:rPr>
        <w:t>Simão, um homem anteriormente leproso</w:t>
      </w:r>
    </w:p>
    <w:p>
      <w:pPr>
        <w:pStyle w:val="ListBullet"/>
        <w:spacing w:line="240" w:lineRule="auto"/>
        <w:ind w:left="720"/>
      </w:pPr>
      <w:r>
        <w:rPr>
          <w:lang w:val="pt_PT" w:bidi="pt_PT"/>
        </w:rPr>
      </w:r>
      <w:r>
        <w:rPr>
          <w:lang w:val="pt_PT" w:bidi="pt_PT"/>
        </w:rPr>
        <w:t>Uma mulher com um frasco de alabastro</w:t>
      </w:r>
    </w:p>
    <w:p>
      <w:pPr>
        <w:pStyle w:val="ListBullet"/>
        <w:spacing w:line="240" w:lineRule="auto"/>
        <w:ind w:left="720"/>
      </w:pPr>
      <w:r>
        <w:rPr>
          <w:lang w:val="pt_PT" w:bidi="pt_PT"/>
        </w:rPr>
      </w:r>
      <w:r>
        <w:rPr>
          <w:lang w:val="pt_PT" w:bidi="pt_PT"/>
        </w:rPr>
        <w:t>Outros na refeição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Pare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Pare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A equipe deve representar os principais sacerdotes e instrutores da lei religiosa discutindo a tentativa de capturar Jesus para matá-lo. Eles decidem “Não o capturaremos durante a celebração da Páscoa, porque as pessoas podem se revoltar”.</w:t>
      </w:r>
    </w:p>
    <w:p>
      <w:pPr/>
      <w:r>
        <w:rPr>
          <w:lang w:val="pt_PT" w:bidi="pt_PT"/>
        </w:rPr>
      </w:r>
      <w:r>
        <w:rPr>
          <w:lang w:val="pt_PT" w:bidi="pt_PT"/>
        </w:rPr>
        <w:t>Pare o drama. Pergunte aos mestres da lei religiosa: “O que vocês estão sentindo ou pensando?”. Você pode ouvir coisas como: “Frustrado por não podermos capturar Jesus”, “Com medo das multidões que amam a Jesus”. Continue o drama.</w:t>
      </w:r>
    </w:p>
    <w:p>
      <w:pPr/>
      <w:r>
        <w:rPr>
          <w:lang w:val="pt_PT" w:bidi="pt_PT"/>
        </w:rPr>
      </w:r>
      <w:r>
        <w:rPr>
          <w:lang w:val="pt_PT" w:bidi="pt_PT"/>
        </w:rPr>
        <w:t>A equipe deve representar Jesus e seus discípulos em Betânia, uma cidade a cerca de 4 quilômetros de Jerusalém. Eles entram na casa de Simão. Simão tinha lepra anteriormente. Todos estão sobre almofadas no chão, ao redor de uma mesa. Eles se recostavam, com os pés atrás deles. Apoiavam a cabeça usando seus cotovelos. De repente, enquanto estão comendo, uma mulher entra no recinto! Ela tem um lindo frasco nas mãos. Ela quebra o pescoço do frasco. A sala se enche com um aroma delicioso. A mulher derrama o perfume sobre a cabeça de Jesus.</w:t>
      </w:r>
    </w:p>
    <w:p>
      <w:pPr/>
      <w:r>
        <w:rPr>
          <w:lang w:val="pt_PT" w:bidi="pt_PT"/>
        </w:rPr>
      </w:r>
      <w:r>
        <w:rPr>
          <w:lang w:val="pt_PT" w:bidi="pt_PT"/>
        </w:rPr>
        <w:t>Pare o drama. Pergunte aos discípulos: “O que vocês estão sentindo ou pensando?”. Você pode ouvir coisas como: “Chocado”, “Zangado. Eu gostaria que ela ajudasse os pobres em vez disso!”. “Confuso, porque Jesus parece feliz”. Pergunte a Jesus: “O que você está sentindo ou pensando?”. Você pode ouvir coisas como: “Feliz”, “Cheio do amor de Deus por essa mulher”, “Orgulhoso de sua coragem”. Pergunte à mulher: “O que você está sentindo ou pensando?”. Você pode ouvir coisas como: “Com medo, mas realmente determinada a agradecer a Jesus!”. ou “Estou apenas me concentrando em Jesus”. Continue o drama.</w:t>
      </w:r>
    </w:p>
    <w:p>
      <w:pPr/>
      <w:r>
        <w:rPr>
          <w:lang w:val="pt_PT" w:bidi="pt_PT"/>
        </w:rPr>
      </w:r>
      <w:r>
        <w:rPr>
          <w:lang w:val="pt_PT" w:bidi="pt_PT"/>
        </w:rPr>
        <w:t>A equipe deve representar os discípulos ficarem zangados. “Por que ela está desperdiçando um perfume tão caro? Poderia ter sido vendido! Valia o salário de um ano! O dinheiro poderia ter sido dado aos pobres!” Encene Jesus dizendo: “Deixem-na em paz. Por que estão dizendo essas coisas para ela? Vocês sempre terão pessoas pobres por perto, mas eu nem sempre estarei por perto. Ela fez tudo o que podia fazer. Está preparando meu corpo para o sepultamento. Prestem atenção! Onde quer que as pessoas falem das boas novas sobre mim em todo o mundo, falarão sobre o que essa mulher fez”.</w:t>
      </w:r>
    </w:p>
    <w:p>
      <w:pPr/>
      <w:r>
        <w:rPr>
          <w:lang w:val="pt_PT" w:bidi="pt_PT"/>
        </w:rPr>
      </w:r>
      <w:r>
        <w:rPr>
          <w:lang w:val="pt_PT" w:bidi="pt_PT"/>
        </w:rPr>
        <w:t>Pare o drama. Pergunte à pessoa que interpreta Jesus: “O que você está sentindo ou pensando?”. Você pode ouvir coisas como: “Orgulhoso dessa mulher”, “Zangado e triste por meus discípulos ainda não entenderem”. Pergunte à pessoa que interpreta Jesus: “O que você está sentindo ou pensando?”. Você pode ouvir coisas como: “Feliz por Jesus estar me defendendo”, “Surpresa por ele mencionar sua morte. Ele vai morrer em breve?”. Pergunte à pessoa que interpreta Judas: “O que você está sentindo ou pensando?”. Você pode ouvir coisas como: “Estou zangado por Jesus deixar essa mulher desperdiçar o dinheiro!” “Estou frustrado por Jesus ainda não estar liderando uma rebelião contra Roma”. Continue o drama.</w:t>
      </w:r>
    </w:p>
    <w:p>
      <w:pPr/>
      <w:r>
        <w:rPr>
          <w:lang w:val="pt_PT" w:bidi="pt_PT"/>
        </w:rPr>
      </w:r>
      <w:r>
        <w:rPr>
          <w:lang w:val="pt_PT" w:bidi="pt_PT"/>
        </w:rPr>
        <w:t>A equipe deve representar Judas Iscariotes indo embora sozinho encontrar os principais sacerdotes. Ele deve se oferecer para dizer quando Jesus estará sozinho. Os principais sacerdotes estão muito felizes. Eles dizem a Judas que lhe darão dinheiro. Judas começa a observar Jesus com muita atenção.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Marcos 14.1–11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Eram dois dias antes da Páscoa e da Festa dos Pães Asmos.</w:t>
      </w:r>
    </w:p>
    <w:p>
      <w:pPr/>
      <w:r>
        <w:rPr>
          <w:lang w:val="pt_PT" w:bidi="pt_PT"/>
        </w:rPr>
      </w:r>
      <w:r>
        <w:rPr>
          <w:lang w:val="pt_PT" w:bidi="pt_PT"/>
        </w:rPr>
        <w:t xml:space="preserve">A </w:t>
      </w:r>
      <w:r>
        <w:rPr>
          <w:b/>
          <w:lang w:val="pt_PT" w:bidi="pt_PT"/>
        </w:rPr>
        <w:t>Páscoa</w:t>
      </w:r>
      <w:r>
        <w:rPr>
          <w:lang w:val="pt_PT" w:bidi="pt_PT"/>
        </w:rPr>
        <w:t xml:space="preserve"> era uma festividade religiosa judaica. Na época de Jesus, a celebração durava sete dias, porque era uma combinação da Páscoa e da Festa dos Pães Asmos. A Páscoa celebrava a época em que Deus resgatara os ancestrais judeus da escravidão no Egito. Deus fez isso enviando um anjo para fazer com que o rei egípcio permitisse que os ancestrais judeus fossem embora do Egito. O anjo de Deus veio em uma noite e matou todos os filhos primogênitos dos egípcios. No entanto, o anjo “passou sobre” (ou, passou por alto) os filhos primogênitos dos judeus e poupou suas vidas. A Páscoa é como uma celebração da independência para os judeus.</w:t>
      </w:r>
    </w:p>
    <w:p>
      <w:pPr/>
      <w:r>
        <w:rPr>
          <w:lang w:val="pt_PT" w:bidi="pt_PT"/>
        </w:rPr>
      </w:r>
      <w:r>
        <w:rPr>
          <w:b/>
          <w:lang w:val="pt_PT" w:bidi="pt_PT"/>
        </w:rPr>
        <w:t>A Festa dos Pães Asmos</w:t>
      </w:r>
      <w:r>
        <w:rPr>
          <w:lang w:val="pt_PT" w:bidi="pt_PT"/>
        </w:rPr>
        <w:t xml:space="preserve"> celebrava a colheita e a época em que os israelitas comeram pão sem fermento enquanto fugiam do Egito. O pão asmo era fino e plano, e feito sem leveduras.</w:t>
      </w:r>
    </w:p>
    <w:p>
      <w:pPr/>
      <w:r>
        <w:rPr>
          <w:lang w:val="pt_PT" w:bidi="pt_PT"/>
        </w:rPr>
      </w:r>
      <w:r>
        <w:rPr>
          <w:lang w:val="pt_PT" w:bidi="pt_PT"/>
        </w:rPr>
        <w:t xml:space="preserve">Pare aqui e discuta como um grupo quais palavras ou frases vocês usarão para </w:t>
      </w:r>
      <w:r>
        <w:rPr>
          <w:b/>
          <w:lang w:val="pt_PT" w:bidi="pt_PT"/>
        </w:rPr>
        <w:t>Páscoa</w:t>
      </w:r>
      <w:r>
        <w:rPr>
          <w:lang w:val="pt_PT" w:bidi="pt_PT"/>
        </w:rPr>
        <w:t xml:space="preserve"> e a </w:t>
      </w:r>
      <w:r>
        <w:rPr>
          <w:b/>
          <w:lang w:val="pt_PT" w:bidi="pt_PT"/>
        </w:rPr>
        <w:t>Festa dos Pães Asmos</w:t>
      </w:r>
      <w:r>
        <w:rPr>
          <w:lang w:val="pt_PT" w:bidi="pt_PT"/>
        </w:rPr>
        <w:t xml:space="preserve">. Olhe para </w:t>
      </w:r>
      <w:hyperlink r:id="rId107">
        <w:r>
          <w:rPr>
            <w:lang w:val="pt_PT" w:bidi="pt_PT"/>
          </w:rPr>
          <w:rPr>
            <w:color w:val="0000EE"/>
            <w:u w:val="single"/>
          </w:rPr>
          <w:t>Páscoa</w:t>
        </w:r>
      </w:hyperlink>
      <w:r>
        <w:rPr>
          <w:lang w:val="pt_PT" w:bidi="pt_PT"/>
        </w:rPr>
        <w:t xml:space="preserve"> e </w:t>
      </w:r>
      <w:hyperlink r:id="rId108">
        <w:r>
          <w:rPr>
            <w:lang w:val="pt_PT" w:bidi="pt_PT"/>
          </w:rPr>
          <w:rPr>
            <w:color w:val="0000EE"/>
            <w:u w:val="single"/>
          </w:rPr>
          <w:t>Festa dos Pães Asmos</w:t>
        </w:r>
      </w:hyperlink>
      <w:r>
        <w:rPr>
          <w:lang w:val="pt_PT" w:bidi="pt_PT"/>
        </w:rPr>
        <w:t>, no Glossário principal, para mais informações.</w:t>
      </w:r>
    </w:p>
    <w:p>
      <w:pPr/>
      <w:r>
        <w:rPr>
          <w:lang w:val="pt_PT" w:bidi="pt_PT"/>
        </w:rPr>
      </w:r>
      <w:r>
        <w:rPr>
          <w:lang w:val="pt_PT" w:bidi="pt_PT"/>
        </w:rPr>
        <w:t>Mostre à sua equipe de tradução uma foto de pão asmo. Pare este áudio aqui.</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mestres da lei religiosa</w:t>
      </w:r>
      <w:r>
        <w:rPr>
          <w:lang w:val="pt_PT" w:bidi="pt_PT"/>
        </w:rPr>
        <w:t xml:space="preserve"> estavam procurando oportunidades para capturar Jesus secretamente e matá-lo. Use os mesmos termos para principais sacerdotes e mestres da lei religiosa que você tem usado no livro de Marcos, e lembre-se de que os termos </w:t>
      </w:r>
      <w:hyperlink r:id="rId49">
        <w:r>
          <w:rPr>
            <w:lang w:val="pt_PT" w:bidi="pt_PT"/>
          </w:rPr>
          <w:rPr>
            <w:color w:val="0000EE"/>
            <w:u w:val="single"/>
          </w:rPr>
          <w:t>sacerdotes</w:t>
        </w:r>
      </w:hyperlink>
      <w:r>
        <w:rPr>
          <w:lang w:val="pt_PT" w:bidi="pt_PT"/>
        </w:rPr>
        <w:t xml:space="preserve"> e </w:t>
      </w:r>
      <w:hyperlink r:id="rId39">
        <w:r>
          <w:rPr>
            <w:lang w:val="pt_PT" w:bidi="pt_PT"/>
          </w:rPr>
          <w:rPr>
            <w:color w:val="0000EE"/>
            <w:u w:val="single"/>
          </w:rPr>
          <w:t>mestres da lei religiosa</w:t>
        </w:r>
      </w:hyperlink>
      <w:r>
        <w:rPr>
          <w:lang w:val="pt_PT" w:bidi="pt_PT"/>
        </w:rPr>
        <w:t xml:space="preserve"> estão no Glossário principal.</w:t>
      </w:r>
    </w:p>
    <w:p>
      <w:pPr/>
      <w:r>
        <w:rPr>
          <w:lang w:val="pt_PT" w:bidi="pt_PT"/>
        </w:rPr>
      </w:r>
      <w:r>
        <w:rPr>
          <w:lang w:val="pt_PT" w:bidi="pt_PT"/>
        </w:rPr>
        <w:t xml:space="preserve">Esta passagem acontece na casa de Simão, o leproso, em Betânia. </w:t>
      </w:r>
      <w:r>
        <w:rPr>
          <w:b/>
          <w:lang w:val="pt_PT" w:bidi="pt_PT"/>
        </w:rPr>
        <w:t>Betânia</w:t>
      </w:r>
      <w:r>
        <w:rPr>
          <w:lang w:val="pt_PT" w:bidi="pt_PT"/>
        </w:rPr>
        <w:t xml:space="preserve"> é uma pequena cidade a 4 quilômetros de Jerusalém. Maria, Marta e Lázaro viviam lá. Eles eram irmãs e irmão, e bons amigos de Jesus. Jesus e seus discípulos ficaram lá todas as noites e viajavam todos os dias para Jerusalém, para ensinar no Templo.</w:t>
      </w:r>
    </w:p>
    <w:p>
      <w:pPr/>
      <w:r>
        <w:rPr>
          <w:lang w:val="pt_PT" w:bidi="pt_PT"/>
        </w:rPr>
      </w:r>
      <w:r>
        <w:rPr>
          <w:lang w:val="pt_PT" w:bidi="pt_PT"/>
        </w:rPr>
        <w:t xml:space="preserve">Simão teve </w:t>
      </w:r>
      <w:r>
        <w:rPr>
          <w:b/>
          <w:lang w:val="pt_PT" w:bidi="pt_PT"/>
        </w:rPr>
        <w:t>lepra</w:t>
      </w:r>
      <w:r>
        <w:rPr>
          <w:lang w:val="pt_PT" w:bidi="pt_PT"/>
        </w:rPr>
        <w:t xml:space="preserve"> anteriormente. Esse termo "lepra" na Bíblia podia se referir a qualquer um dos vários tipos de doença de pele. Essas doenças tornavam uma pessoa “impura”, ou inadequada para viver na comunidade. Essas pessoas só poderiam adorar na sinagoga atrás de uma tela, e, se alguém as tocasse, se tornaria impuro também. A lei do Antigo Testamento estipulava que leprosos tinham que usar roupas rasgadas, não escovar os cabelos e gritar “impuro” em público quando se deslocavam. Quando esta história aconteceu, Simão não tinha mais lepra. Use a mesma palavra ou frase para lepra que você estava usando anteriormente no livro de Marcos e lembre-se de que a palavra </w:t>
      </w:r>
      <w:hyperlink r:id="rId46">
        <w:r>
          <w:rPr>
            <w:lang w:val="pt_PT" w:bidi="pt_PT"/>
          </w:rPr>
          <w:rPr>
            <w:color w:val="0000EE"/>
            <w:u w:val="single"/>
          </w:rPr>
          <w:t>lepra</w:t>
        </w:r>
      </w:hyperlink>
      <w:r>
        <w:rPr>
          <w:lang w:val="pt_PT" w:bidi="pt_PT"/>
        </w:rPr>
        <w:t xml:space="preserve"> está no Glossário principal.</w:t>
      </w:r>
    </w:p>
    <w:p>
      <w:pPr/>
      <w:r>
        <w:rPr>
          <w:lang w:val="pt_PT" w:bidi="pt_PT"/>
        </w:rPr>
      </w:r>
      <w:r>
        <w:rPr>
          <w:lang w:val="pt_PT" w:bidi="pt_PT"/>
        </w:rPr>
        <w:t xml:space="preserve">A mulher veio carregando um frasco de </w:t>
      </w:r>
      <w:r>
        <w:rPr>
          <w:b/>
          <w:lang w:val="pt_PT" w:bidi="pt_PT"/>
        </w:rPr>
        <w:t>alabastro</w:t>
      </w:r>
      <w:r>
        <w:rPr>
          <w:lang w:val="pt_PT" w:bidi="pt_PT"/>
        </w:rPr>
        <w:t xml:space="preserve"> cheio de </w:t>
      </w:r>
      <w:r>
        <w:rPr>
          <w:b/>
          <w:lang w:val="pt_PT" w:bidi="pt_PT"/>
        </w:rPr>
        <w:t>perfume feito de nardo puro</w:t>
      </w:r>
      <w:r>
        <w:rPr>
          <w:lang w:val="pt_PT" w:bidi="pt_PT"/>
        </w:rPr>
        <w:t>. Este perfume era feito da planta nardo da Índia. O nardo era puro porque não havia sido diluído ou misturado com qualquer outra coisa. Isso tornava o nardo mais caro. O frasco era feito de uma pedra branca ou amarela chamada alabastro. Certifique-se de não substituir alabastro por outro material ao traduzir este termo.</w:t>
      </w:r>
    </w:p>
    <w:p>
      <w:pPr/>
      <w:r>
        <w:rPr>
          <w:lang w:val="pt_PT" w:bidi="pt_PT"/>
        </w:rPr>
      </w:r>
      <w:r>
        <w:rPr>
          <w:lang w:val="pt_PT" w:bidi="pt_PT"/>
        </w:rPr>
        <w:t>Pare aqui e olhe para uma foto de um frasco de alabastro e uma foto de uma planta de nardo da Índia como um grupo. Pare este áudio aqui.</w:t>
      </w:r>
    </w:p>
    <w:p>
      <w:pPr/>
      <w:r>
        <w:rPr>
          <w:lang w:val="pt_PT" w:bidi="pt_PT"/>
        </w:rPr>
      </w:r>
      <w:r>
        <w:rPr>
          <w:lang w:val="pt_PT" w:bidi="pt_PT"/>
        </w:rPr>
        <w:t xml:space="preserve">O perfume valia 300 </w:t>
      </w:r>
      <w:hyperlink r:id="rId109">
        <w:r>
          <w:rPr>
            <w:lang w:val="pt_PT" w:bidi="pt_PT"/>
          </w:rPr>
          <w:rPr>
            <w:color w:val="0000EE"/>
            <w:u w:val="single"/>
          </w:rPr>
          <w:t>denários</w:t>
        </w:r>
      </w:hyperlink>
      <w:r>
        <w:rPr>
          <w:lang w:val="pt_PT" w:bidi="pt_PT"/>
        </w:rPr>
        <w:t>, o que correspondia a um salário de cerca de 300 dias de trabalho.</w:t>
      </w:r>
    </w:p>
    <w:p>
      <w:pPr/>
      <w:r>
        <w:rPr>
          <w:lang w:val="pt_PT" w:bidi="pt_PT"/>
        </w:rPr>
      </w:r>
      <w:r>
        <w:rPr>
          <w:lang w:val="pt_PT" w:bidi="pt_PT"/>
        </w:rPr>
        <w:t xml:space="preserve">A mulher ungiu a cabeça de Jesus com o perfume. </w:t>
      </w:r>
      <w:r>
        <w:rPr>
          <w:b/>
          <w:lang w:val="pt_PT" w:bidi="pt_PT"/>
        </w:rPr>
        <w:t>Ungir</w:t>
      </w:r>
      <w:r>
        <w:rPr>
          <w:lang w:val="pt_PT" w:bidi="pt_PT"/>
        </w:rPr>
        <w:t xml:space="preserve"> é derramar óleo sobre alguém para mostrar que essa pessoa havia sido nomeada para uma tarefa especial. No Antigo Testamento, os profetas, sacerdotes e reis foram ungidos quando assumiram suas tarefas para Deus. A palavra para Messias, ou Cristo, significa “o ungido”. Nesse caso, a mulher não usou o óleo típico para ungir Jesus. Em vez disso, usou um perfume caro. Jesus também se referiu à unção especial que as pessoas faziam para os corpos mortos. Elas colocavam um perfume especial nos corpos mortos para mostrar honra. Use a mesma palavra para ungir que você usou em outras passagens de Marcos e lembre-se de que </w:t>
      </w:r>
      <w:hyperlink r:id="rId83">
        <w:r>
          <w:rPr>
            <w:lang w:val="pt_PT" w:bidi="pt_PT"/>
          </w:rPr>
          <w:rPr>
            <w:color w:val="0000EE"/>
            <w:u w:val="single"/>
          </w:rPr>
          <w:t>ungir</w:t>
        </w:r>
      </w:hyperlink>
      <w:r>
        <w:rPr>
          <w:lang w:val="pt_PT" w:bidi="pt_PT"/>
        </w:rPr>
        <w:t xml:space="preserve"> está no Glossário principal.</w:t>
      </w:r>
    </w:p>
    <w:p>
      <w:pPr/>
      <w:r>
        <w:rPr>
          <w:lang w:val="pt_PT" w:bidi="pt_PT"/>
        </w:rPr>
      </w:r>
      <w:r>
        <w:rPr>
          <w:lang w:val="pt_PT" w:bidi="pt_PT"/>
        </w:rPr>
        <w:t xml:space="preserve">Jesus disse que, em qualquer lugar em que fossem pregadas as </w:t>
      </w:r>
      <w:r>
        <w:rPr>
          <w:b/>
          <w:lang w:val="pt_PT" w:bidi="pt_PT"/>
        </w:rPr>
        <w:t>boas novas</w:t>
      </w:r>
      <w:r>
        <w:rPr>
          <w:lang w:val="pt_PT" w:bidi="pt_PT"/>
        </w:rPr>
        <w:t xml:space="preserve"> ou o </w:t>
      </w:r>
      <w:r>
        <w:rPr>
          <w:b/>
          <w:lang w:val="pt_PT" w:bidi="pt_PT"/>
        </w:rPr>
        <w:t>evangelho</w:t>
      </w:r>
      <w:r>
        <w:rPr>
          <w:lang w:val="pt_PT" w:bidi="pt_PT"/>
        </w:rPr>
        <w:t xml:space="preserve">, as pessoas também falariam sobre essa mulher. Use a mesma palavra ou frase para boas novas ou evangelho que você usou em passagens anteriores de Marcos e lembre-se de que </w:t>
      </w:r>
      <w:hyperlink r:id="rId33">
        <w:r>
          <w:rPr>
            <w:lang w:val="pt_PT" w:bidi="pt_PT"/>
          </w:rPr>
          <w:rPr>
            <w:color w:val="0000EE"/>
            <w:u w:val="single"/>
          </w:rPr>
          <w:t>boas novas</w:t>
        </w:r>
      </w:hyperlink>
      <w:r>
        <w:rPr>
          <w:lang w:val="pt_PT" w:bidi="pt_PT"/>
        </w:rPr>
        <w:t xml:space="preserve"> ou </w:t>
      </w:r>
      <w:hyperlink r:id="rId13">
        <w:r>
          <w:rPr>
            <w:lang w:val="pt_PT" w:bidi="pt_PT"/>
          </w:rPr>
          <w:rPr>
            <w:color w:val="0000EE"/>
            <w:u w:val="single"/>
          </w:rPr>
          <w:t>evangelho</w:t>
        </w:r>
      </w:hyperlink>
      <w:r>
        <w:rPr>
          <w:lang w:val="pt_PT" w:bidi="pt_PT"/>
        </w:rPr>
        <w:t xml:space="preserve"> estão no Glossário principal.</w:t>
      </w:r>
    </w:p>
    <w:p>
      <w:pPr/>
      <w:r>
        <w:rPr>
          <w:lang w:val="pt_PT" w:bidi="pt_PT"/>
        </w:rPr>
      </w:r>
      <w:r>
        <w:rPr>
          <w:lang w:val="pt_PT" w:bidi="pt_PT"/>
        </w:rPr>
        <w:t xml:space="preserve">Judas Iscariotes era um dos doze </w:t>
      </w:r>
      <w:r>
        <w:rPr>
          <w:b/>
          <w:lang w:val="pt_PT" w:bidi="pt_PT"/>
        </w:rPr>
        <w:t>discípulos</w:t>
      </w:r>
      <w:r>
        <w:rPr>
          <w:lang w:val="pt_PT" w:bidi="pt_PT"/>
        </w:rPr>
        <w:t xml:space="preserve">. Use a mesma palavra para discípulos que você usou nas passagens anteriores em Marcos e lembre-se de que </w:t>
      </w:r>
      <w:hyperlink r:id="rId58">
        <w:r>
          <w:rPr>
            <w:lang w:val="pt_PT" w:bidi="pt_PT"/>
          </w:rPr>
          <w:rPr>
            <w:color w:val="0000EE"/>
            <w:u w:val="single"/>
          </w:rPr>
          <w:t>discípulos</w:t>
        </w:r>
      </w:hyperlink>
      <w:r>
        <w:rPr>
          <w:lang w:val="pt_PT" w:bidi="pt_PT"/>
        </w:rPr>
        <w:t xml:space="preserve"> está no Glossário principal.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14:12–26</w:t>
      </w:r>
      <w:r>
        <w:rPr>
          <w:lang w:val="pt_PT" w:bidi="pt_PT"/>
        </w:rPr>
      </w:r>
    </w:p>
    <w:p>
      <w:pPr>
        <w:pStyle w:val="Heading3"/>
      </w:pPr>
      <w:r>
        <w:rPr>
          <w:lang w:val="pt_PT" w:bidi="pt_PT"/>
        </w:rPr>
        <w:t>Ouvir e Sentir</w:t>
      </w:r>
    </w:p>
    <w:p>
      <w:pPr/>
      <w:r>
        <w:rPr>
          <w:lang w:val="pt_PT" w:bidi="pt_PT"/>
        </w:rPr>
      </w:r>
      <w:r>
        <w:rPr>
          <w:lang w:val="pt_PT" w:bidi="pt_PT"/>
        </w:rPr>
        <w:t>Nesta etapa, ouçam Marcos 14.12–26 e guardem em seus corações.</w:t>
      </w:r>
    </w:p>
    <w:p>
      <w:pPr/>
      <w:r>
        <w:rPr>
          <w:lang w:val="pt_PT" w:bidi="pt_PT"/>
        </w:rPr>
      </w:r>
      <w:r>
        <w:rPr>
          <w:lang w:val="pt_PT" w:bidi="pt_PT"/>
        </w:rPr>
        <w:t>Ouça uma versão em áudio de Marcos 14.12–26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14.12–26 na tradução mais fácil de entender.</w:t>
      </w:r>
    </w:p>
    <w:p>
      <w:pPr/>
      <w:r>
        <w:rPr>
          <w:lang w:val="pt_PT" w:bidi="pt_PT"/>
        </w:rPr>
      </w:r>
      <w:r>
        <w:rPr>
          <w:lang w:val="pt_PT" w:bidi="pt_PT"/>
        </w:rPr>
        <w:t>Novamente, Marcos nos diz com exatidão quando esses eventos acontecem. É o primeiro dia da Festividade dos Pães Ázimos, quando eram sacrificados os cordeiros que as famílias comeriam na Festividade da Páscoa. Cada família trazia um cordeiro ao sacerdote no templo. O sacerdote o matava, e a família comia o cordeiro na Festividade da Páscoa, naquela noite. A lei judaica declarava que a refeição da Páscoa precisava ser comida dentro das muralhas da cidade de Jerusalém. Pelos detalhes que Marcos nos dá sobre a refeição de Jesus com seus doze discípulos, parece que essa é a refeição especial da Páscoa judaica. Os estudiosos da Bíblia não têm certeza sobre qual dia é esse, mas é, ou o dia tradicional da celebração da refeição da Páscoa, ou o dia anterior.</w:t>
      </w:r>
    </w:p>
    <w:p>
      <w:pPr/>
      <w:r>
        <w:rPr>
          <w:lang w:val="pt_PT" w:bidi="pt_PT"/>
        </w:rPr>
      </w:r>
      <w:r>
        <w:rPr>
          <w:lang w:val="pt_PT" w:bidi="pt_PT"/>
        </w:rPr>
        <w:t>Jesus e seus discípulos estão fora de Jerusalém, possivelmente em Betânia, onde eles permanecem quando não estão em Jerusalém. Os discípulos de Jesus se preparam para ir à cidade de Jerusalém, para preparar a refeição da celebração da Páscoa. Como Jesus e seus discípulos não moravam em Jerusalém, eles precisariam organizar um lugar para ir para a refeição de celebração. Eles perguntam a Jesus aonde ir para preparar a refeição da Páscoa; mas Jesus já havia feito os arranjos. Jesus envia dois de seus discípulos para Jerusalém. Jesus dá aos dois discípulos instruções sobre o que fazer quando chegarem. Jesus diz a eles para procurarem um homem carregando um cântaro, ou vasilha, de água. Normalmente, apenas as mulheres carregavam vasilhas de água, e os homens carregavam vinho em odres. Esse homem provavelmente estava carregando a vasilha de água em seu ombro. Jesus não disse aos seus discípulos para falarem com o homem carregando a água, mas para segui-lo, ou irem com ele, para a casa. Jesus pode tê-los instruído a não falarem com o homem, porque sabia que os líderes religiosos estavam tentando encontrá-lo, e ele queria ficar escondido.</w:t>
      </w:r>
    </w:p>
    <w:p>
      <w:pPr/>
      <w:r>
        <w:rPr>
          <w:lang w:val="pt_PT" w:bidi="pt_PT"/>
        </w:rPr>
      </w:r>
      <w:r>
        <w:rPr>
          <w:lang w:val="pt_PT" w:bidi="pt_PT"/>
        </w:rPr>
        <w:t>Pare aqui e, como um grupo, olhe para fotos de um jarro de água e fotos ou ilustrações de um homem carregando uma vasilha de água em seu ombro. Pause este áudio aqui.</w:t>
      </w:r>
    </w:p>
    <w:p>
      <w:pPr/>
      <w:r>
        <w:rPr>
          <w:lang w:val="pt_PT" w:bidi="pt_PT"/>
        </w:rPr>
      </w:r>
      <w:r>
        <w:rPr>
          <w:lang w:val="pt_PT" w:bidi="pt_PT"/>
        </w:rPr>
        <w:t>Quando os discípulos entrassem em Jerusalém e vissem um homem carregando água entrar em uma casa, deveriam encontrar o dono da casa e dizer a ele: “O Mestre pergunta: ‛Onde está o quarto de hóspedes, onde posso comer a refeição da Páscoa com meus discípulos?’”. O proprietário da casa levaria os discípulos para um quarto no andar de cima. O proprietário da casa já havia colocado a mesa e tapetes na sala. Ele pode até mesmo já ter providenciado o cordeiro para ser sacrificado para a refeição deles.</w:t>
      </w:r>
    </w:p>
    <w:p>
      <w:pPr/>
      <w:r>
        <w:rPr>
          <w:lang w:val="pt_PT" w:bidi="pt_PT"/>
        </w:rPr>
      </w:r>
      <w:r>
        <w:rPr>
          <w:lang w:val="pt_PT" w:bidi="pt_PT"/>
        </w:rPr>
        <w:t>Os dois discípulos vão, então, para Jerusalém e encontram e fazem tudo o que Jesus lhes dissera para fazer. Eles preparam a refeição da Páscoa. Quando os discípulos foram para a sala para preparar a refeição, provavelmente prepararam o pão asmo (ou pão sem fermento), o vinho, as ervas amargas e molhos com frutas secas, e assado o cordeiro especial que havia sido sacrificado para a refeição da Páscoa.</w:t>
      </w:r>
    </w:p>
    <w:p>
      <w:pPr/>
      <w:r>
        <w:rPr>
          <w:lang w:val="pt_PT" w:bidi="pt_PT"/>
        </w:rPr>
      </w:r>
      <w:r>
        <w:rPr>
          <w:lang w:val="pt_PT" w:bidi="pt_PT"/>
        </w:rPr>
        <w:t>Pare aqui e veja fotos de pão asmo e uma tigela de ervas amargas e molhos com frutas secas. Em grupo, olhem para uma foto de um cordeiro assado. Pause este áudio aqui.</w:t>
      </w:r>
    </w:p>
    <w:p>
      <w:pPr/>
      <w:r>
        <w:rPr>
          <w:lang w:val="pt_PT" w:bidi="pt_PT"/>
        </w:rPr>
      </w:r>
      <w:r>
        <w:rPr>
          <w:lang w:val="pt_PT" w:bidi="pt_PT"/>
        </w:rPr>
        <w:t>À noite, Jesus vem com os “Doze”, ou seja, os doze discípulos mais próximos de Jesus. A refeição da Páscoa sempre era celebrada pelas famílias à noite, após o pôr-do-sol. Jesus e seus discípulos estavam recostados ao lado da mesa para comer, como era o costume para as refeições importantes. Naqueles dias, as pessoas se recostavam ao lado da mesa, com os cotovelos apoiados em almofadas, e os pés posicionados para trás.</w:t>
      </w:r>
    </w:p>
    <w:p>
      <w:pPr/>
      <w:r>
        <w:rPr>
          <w:lang w:val="pt_PT" w:bidi="pt_PT"/>
        </w:rPr>
      </w:r>
      <w:r>
        <w:rPr>
          <w:lang w:val="pt_PT" w:bidi="pt_PT"/>
        </w:rPr>
        <w:t>Em grupo, pare aqui e olhe para uma foto de pessoas se deitando ao lado da mesa para comer uma refeição. Pause este áudio aqui.</w:t>
      </w:r>
    </w:p>
    <w:p>
      <w:pPr/>
      <w:r>
        <w:rPr>
          <w:lang w:val="pt_PT" w:bidi="pt_PT"/>
        </w:rPr>
      </w:r>
      <w:r>
        <w:rPr>
          <w:lang w:val="pt_PT" w:bidi="pt_PT"/>
        </w:rPr>
        <w:t>A refeição da Páscoa é uma refeição especial de celebração. Durante essa refeição, as famílias judias recontam a história de quando Deus resgatou seus ancestrais da escravidão no Egito muitos anos atrás. As coisas que os judeus comiam, bebiam e faziam durante a refeição os lembravam de sua escravidão no Egito, seu resgate dessa escravidão e a aliança especial de Deus com eles para estar sempre com eles e torná-los seu povo especial.</w:t>
      </w:r>
    </w:p>
    <w:p>
      <w:pPr/>
      <w:r>
        <w:rPr>
          <w:lang w:val="pt_PT" w:bidi="pt_PT"/>
        </w:rPr>
      </w:r>
      <w:r>
        <w:rPr>
          <w:lang w:val="pt_PT" w:bidi="pt_PT"/>
        </w:rPr>
        <w:t>Pare aqui e discuta com a equipe de tradução: descrevam algumas de suas refeições ou celebrações religiosas. Que atividades vocês realizam? O que vocês comem? Como vocês transmitem a história da celebração para seus filhos? Pause este áudio aqui.</w:t>
      </w:r>
    </w:p>
    <w:p>
      <w:pPr/>
      <w:r>
        <w:rPr>
          <w:lang w:val="pt_PT" w:bidi="pt_PT"/>
        </w:rPr>
      </w:r>
      <w:r>
        <w:rPr>
          <w:lang w:val="pt_PT" w:bidi="pt_PT"/>
        </w:rPr>
        <w:t>Jesus e seus discípulos estão comendo essa refeição e provavelmente recontando a história do resgate da escravidão no Egito juntos. Durante a refeição, é costume que o responsável pela família divida o pão sem fermento em partes, e as passe para as pessoas à mesa. Eles comem o pão mergulhando parte dele em uma tigela com ervas amargas, frutas cozidas e vinho ou vinagre. Provavelmente mais ou menos neste ponto na refeição, Jesus diz aos seus discípulos: “Prestem atenção! Um de vocês, comendo comigo, ajudará meus inimigos a me capturar”. Cada discípulo fica muito preocupado e pergunta: “Sou eu quem vai traí-lo?”. Eles fazem a pergunta como se esperassem que Jesus respondesse “não” a eles. Jesus diz que é “um de vocês que está comendo dessa tigela comigo”. Na cultura judaica, apenas pessoas que confiavam uma na outra comiam juntas. Não pode haver pior traição do que comer com alguém, deixar a refeição, e trair essa pessoa. Jesus está mostrando o quão profundo era o crime de seu traidor. Jesus continua dizendo: “O Filho do Homem deve morrer, assim como as Escrituras disseram sobre ele há muito tempo”. Jesus lembra aos discípulos que os profetas disseram que o Messias, ou Filho do Homem, morrerá. Jesus chama a si mesmo de Filho do Homem de novo. Embora seja necessário e a vontade de Deus que Jesus morra, Jesus adverte que a pessoa que o trai sofrerá consequências terríveis. Jesus está triste por essa pessoa.</w:t>
      </w:r>
    </w:p>
    <w:p>
      <w:pPr/>
      <w:r>
        <w:rPr>
          <w:lang w:val="pt_PT" w:bidi="pt_PT"/>
        </w:rPr>
      </w:r>
      <w:r>
        <w:rPr>
          <w:lang w:val="pt_PT" w:bidi="pt_PT"/>
        </w:rPr>
        <w:t>Pare aqui e discuta com a equipe de tradução: quando as pessoas confiam uma na outra, que tipos de coisas fazem? Quais são algumas das coisas que amigos confiáveis nunca farão um com o outro? Pause este áudio aqui.</w:t>
      </w:r>
    </w:p>
    <w:p>
      <w:pPr/>
      <w:r>
        <w:rPr>
          <w:lang w:val="pt_PT" w:bidi="pt_PT"/>
        </w:rPr>
      </w:r>
      <w:r>
        <w:rPr>
          <w:lang w:val="pt_PT" w:bidi="pt_PT"/>
        </w:rPr>
        <w:t>Nesse texto, Jesus não menciona o nome de Judas, e não temos nenhuma indicação de que Judas deixou a ceia cedo.</w:t>
      </w:r>
    </w:p>
    <w:p>
      <w:pPr/>
      <w:r>
        <w:rPr>
          <w:lang w:val="pt_PT" w:bidi="pt_PT"/>
        </w:rPr>
      </w:r>
      <w:r>
        <w:rPr>
          <w:lang w:val="pt_PT" w:bidi="pt_PT"/>
        </w:rPr>
        <w:t>Mais tarde na refeição, Jesus parte o pão e o dá aos discípulos. Jesus diz: “Este é o meu corpo”. Diferentes igrejas e diferentes estudiosos da Bíblia interpretam essa parte da história de maneira diferente. Alguns acreditam que Jesus não está falando sobre seu corpo material. Eles acreditam que Jesus quer dizer: “Isto representa meu corpo vivo”. De qualquer maneira que você interprete essa parte da história, o mais importante é que Jesus estava tentando dizer aos seus discípulos que sua presença permanece com eles o tempo todo.</w:t>
      </w:r>
    </w:p>
    <w:p>
      <w:pPr/>
      <w:r>
        <w:rPr>
          <w:lang w:val="pt_PT" w:bidi="pt_PT"/>
        </w:rPr>
      </w:r>
      <w:r>
        <w:rPr>
          <w:lang w:val="pt_PT" w:bidi="pt_PT"/>
        </w:rPr>
        <w:t>Provavelmente, depois da refeição principal, Jesus toma um cálice, que devia estar cheio de vinho tinto. Ele agradeceu a Deus pelo cálice de vinho. Esse cálice de vinho na refeição da Páscoa, muitas vezes simbolizava a paz de Deus entre Ele e seu povo, ou sua aliança com seu povo. Jesus disse: “Isto é o meu sangue da aliança, derramado para muitas pessoas”. Os discípulos passavam o copo de vinho uns dos outros e bebiam um pouco do vinho. Novamente, não sabemos se Jesus diz que esse vinho é literalmente seu sangue, ou se esse vinho representa esse sangue. “Derramado” refere-se ao sangue que flui livremente de uma pessoa ou um animal, e também associa o sangue de Jesus com o vinho que as pessoas derramam de um recipiente ou jarro.</w:t>
      </w:r>
    </w:p>
    <w:p>
      <w:pPr/>
      <w:r>
        <w:rPr>
          <w:lang w:val="pt_PT" w:bidi="pt_PT"/>
        </w:rPr>
      </w:r>
      <w:r>
        <w:rPr>
          <w:lang w:val="pt_PT" w:bidi="pt_PT"/>
        </w:rPr>
        <w:t>Pare aqui e, como um grupo, discuta essa pergunta: que tipos de rituais simbólicos vocês têm em sua cultura? Dê exemplos de coisas que vocês fazem ou comem que simbolizam importantes verdades religiosas ou morais em sua cultura. Pause este áudio aqui.</w:t>
      </w:r>
    </w:p>
    <w:p>
      <w:pPr/>
      <w:r>
        <w:rPr>
          <w:lang w:val="pt_PT" w:bidi="pt_PT"/>
        </w:rPr>
      </w:r>
      <w:r>
        <w:rPr>
          <w:lang w:val="pt_PT" w:bidi="pt_PT"/>
        </w:rPr>
        <w:t>Os discípulos de Jesus estão muito familiarizados com a aliança entre o povo de Deus e Deus. Deus promete estar com seu povo enquanto seguirem seus mandamentos. O povo de Deus quebrou a aliança com Deus. Mas Deus, por meio de seu profeta Jeremias, prometeu ao seu povo uma “nova aliança”, no qual Ele disse que faria seu povo entender suas leis em um nível profundo. Ele será plenamente seu Deus e eles serão plenamente seu povo. O velho pacto, como a maioria dos pactos, era feito por rituais que envolviam aspergir sangue. Jesus mostra que o novo pacto também será validado quando ele derramar seu sangue na cruz. Quando Jesus diz que seu sangue será derramado, é como o vinho tinto que ele derrama do cálice para seus discípulos. Ele terá uma morte violenta. Ele faz isso por “muitos”. “Muitos” pode significar qualquer um que confie nele, ou qualquer um que já tenha vivido.</w:t>
      </w:r>
    </w:p>
    <w:p>
      <w:pPr/>
      <w:r>
        <w:rPr>
          <w:lang w:val="pt_PT" w:bidi="pt_PT"/>
        </w:rPr>
      </w:r>
      <w:r>
        <w:rPr>
          <w:lang w:val="pt_PT" w:bidi="pt_PT"/>
        </w:rPr>
        <w:t>Pare aqui e discuta com a equipe de tradução: que tipos de alianças, ou promessas, sua cultura tem com seus deuses? Pause este áudio aqui.</w:t>
      </w:r>
    </w:p>
    <w:p>
      <w:pPr/>
      <w:r>
        <w:rPr>
          <w:lang w:val="pt_PT" w:bidi="pt_PT"/>
        </w:rPr>
      </w:r>
      <w:r>
        <w:rPr>
          <w:lang w:val="pt_PT" w:bidi="pt_PT"/>
        </w:rPr>
        <w:t>Então Jesus diz que não beberá vinho, ou o fruto da videira, novamente até que possa bebê-lo de uma nova maneira, quando Deus governar plenamente seu povo, em seu Reino. Essa é a última refeição que Jesus terá com seus discípulos antes de ser morto. O pão e o vinho que Jesus compartilhava com seus discípulos servem como um símbolo de que, embora o corpo físico de Jesus não estivesse mais com eles e conosco, seu espírito estaria.</w:t>
      </w:r>
    </w:p>
    <w:p>
      <w:pPr/>
      <w:r>
        <w:rPr>
          <w:lang w:val="pt_PT" w:bidi="pt_PT"/>
        </w:rPr>
      </w:r>
      <w:r>
        <w:rPr>
          <w:lang w:val="pt_PT" w:bidi="pt_PT"/>
        </w:rPr>
        <w:t>No final da refeição da Páscoa, o povo judeu geralmente cantava ou recitava versos dos Salmos 115–118. O Salmo 118 é sobre como Deus está com seu povo e como seu amor dura para sempre. Jesus e seus discípulos provavelmente cantam esse cântico, e depois deixam Jerusalém, caminham pelo vale, e sobem de volta até o Monte das Oliveiras.</w:t>
      </w:r>
    </w:p>
    <w:p>
      <w:pPr/>
      <w:r>
        <w:rPr>
          <w:lang w:val="pt_PT" w:bidi="pt_PT"/>
        </w:rPr>
      </w:r>
      <w:r>
        <w:rPr>
          <w:lang w:val="pt_PT" w:bidi="pt_PT"/>
        </w:rPr>
        <w:t>Pare aqui e, em grupo, olhe para uma foto do Monte das Oliveiras, incluindo o vale entre a montanha e Jerusalém.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14.12–26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Jesus combina com o proprietário da casa para usar seu quarto de hóspedes para comer a refeição da Páscoa com seus doze discípulos.</w:t>
      </w:r>
    </w:p>
    <w:p>
      <w:pPr/>
      <w:r>
        <w:rPr>
          <w:lang w:val="pt_PT" w:bidi="pt_PT"/>
        </w:rPr>
      </w:r>
      <w:r>
        <w:rPr>
          <w:b/>
          <w:lang w:val="pt_PT" w:bidi="pt_PT"/>
        </w:rPr>
        <w:t>Na segunda cena:</w:t>
      </w:r>
      <w:r>
        <w:rPr>
          <w:lang w:val="pt_PT" w:bidi="pt_PT"/>
        </w:rPr>
        <w:t xml:space="preserve"> os discípulos de Jesus perguntam a ele onde deveriam preparar a refeição da Páscoa em Jerusalém. Jesus envia dois discípulos para Jerusalém. Jesus dá instruções aos seus dois discípulos. Ele diz a eles para seguirem o homem carregando uma vasilha de água, e depois para pedirem ao proprietário da casa para mostrar-lhes o quarto que Jesus havia solicitado.</w:t>
      </w:r>
    </w:p>
    <w:p>
      <w:pPr/>
      <w:r>
        <w:rPr>
          <w:lang w:val="pt_PT" w:bidi="pt_PT"/>
        </w:rPr>
      </w:r>
      <w:r>
        <w:rPr>
          <w:b/>
          <w:lang w:val="pt_PT" w:bidi="pt_PT"/>
        </w:rPr>
        <w:t>Na terceira cena:</w:t>
      </w:r>
      <w:r>
        <w:rPr>
          <w:lang w:val="pt_PT" w:bidi="pt_PT"/>
        </w:rPr>
        <w:t xml:space="preserve"> os dois discípulos de Jesus vão para Jerusalém, encontram tudo, como Jesus disse, e preparam o local para a refeição da Páscoa.</w:t>
      </w:r>
    </w:p>
    <w:p>
      <w:pPr/>
      <w:r>
        <w:rPr>
          <w:lang w:val="pt_PT" w:bidi="pt_PT"/>
        </w:rPr>
      </w:r>
      <w:r>
        <w:rPr>
          <w:b/>
          <w:lang w:val="pt_PT" w:bidi="pt_PT"/>
        </w:rPr>
        <w:t>Na quarta cena:</w:t>
      </w:r>
      <w:r>
        <w:rPr>
          <w:lang w:val="pt_PT" w:bidi="pt_PT"/>
        </w:rPr>
        <w:t xml:space="preserve"> Jesus chega ao cômodo (ou sala), acompanhado com o restante dos doze discípulos. Eles começam a comer a refeição da Páscoa. Enquanto estão mergulhando o pão nas ervas amargas, Jesus diz aos seus discípulos que um deles o trairia. Cada um deles pergunta: “Sou eu?”.</w:t>
      </w:r>
    </w:p>
    <w:p>
      <w:pPr/>
      <w:r>
        <w:rPr>
          <w:lang w:val="pt_PT" w:bidi="pt_PT"/>
        </w:rPr>
      </w:r>
      <w:r>
        <w:rPr>
          <w:b/>
          <w:lang w:val="pt_PT" w:bidi="pt_PT"/>
        </w:rPr>
        <w:t>Na quinta cena:</w:t>
      </w:r>
      <w:r>
        <w:rPr>
          <w:lang w:val="pt_PT" w:bidi="pt_PT"/>
        </w:rPr>
        <w:t xml:space="preserve"> Jesus toma o pão e diz: “Este — meu corpo”. Ele toma um cálice de vinho e diz: “Este — meu sangue, que sela a aliança, porque meu sangue será derramado do meu corpo, como esse vinho é derramado do cálice”.</w:t>
      </w:r>
    </w:p>
    <w:p>
      <w:pPr/>
      <w:r>
        <w:rPr>
          <w:lang w:val="pt_PT" w:bidi="pt_PT"/>
        </w:rPr>
      </w:r>
      <w:r>
        <w:rPr>
          <w:b/>
          <w:lang w:val="pt_PT" w:bidi="pt_PT"/>
        </w:rPr>
        <w:t>Na sexta cena:</w:t>
      </w:r>
      <w:r>
        <w:rPr>
          <w:lang w:val="pt_PT" w:bidi="pt_PT"/>
        </w:rPr>
        <w:t xml:space="preserve"> Jesus e seus discípulos cantam um cântico de ação de graças, deixam Jerusalém e caminham até o Monte das Oliveiras.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dois discípulos que vão para Jerusalém preparar a sala para a refeição</w:t>
      </w:r>
    </w:p>
    <w:p>
      <w:pPr>
        <w:pStyle w:val="ListBullet"/>
        <w:spacing w:line="240" w:lineRule="auto"/>
        <w:ind w:left="720"/>
      </w:pPr>
      <w:r>
        <w:rPr>
          <w:lang w:val="pt_PT" w:bidi="pt_PT"/>
        </w:rPr>
      </w:r>
      <w:r>
        <w:rPr>
          <w:lang w:val="pt_PT" w:bidi="pt_PT"/>
        </w:rPr>
        <w:t>O homem que carrega a vasilha de água</w:t>
      </w:r>
    </w:p>
    <w:p>
      <w:pPr>
        <w:pStyle w:val="ListBullet"/>
        <w:spacing w:line="240" w:lineRule="auto"/>
        <w:ind w:left="720"/>
      </w:pPr>
      <w:r>
        <w:rPr>
          <w:lang w:val="pt_PT" w:bidi="pt_PT"/>
        </w:rPr>
      </w:r>
      <w:r>
        <w:rPr>
          <w:lang w:val="pt_PT" w:bidi="pt_PT"/>
        </w:rPr>
        <w:t>O proprietário da casa</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que Marcos nos diz exatamente quando isso acontece. Acontece no primeiro dia da Festa, quando o povo judeu comia pão sem fermento. É no mesmo dia em que as famílias dos judeus levam seu cordeiro da Páscoa para o Templo e pedem ao sacerdote que o sacrifique por eles.</w:t>
      </w:r>
    </w:p>
    <w:p>
      <w:pPr/>
      <w:r>
        <w:rPr>
          <w:lang w:val="pt_PT" w:bidi="pt_PT"/>
        </w:rPr>
      </w:r>
      <w:r>
        <w:rPr>
          <w:lang w:val="pt_PT" w:bidi="pt_PT"/>
        </w:rPr>
        <w:t>Lembre-se de que Jesus provavelmente combinou antecipadamente com um amigo, em Jerusalém, para usar a sala na parte superior de sua casa, para a refeição da Páscoa. Não sabemos com quem Jesus fez arranjos, mas podemos supor que o homem estava ciente de que algumas pessoas estavam procurando por Jesus para prendê-lo. Fornecer um espaço para Jesus e seus discípulos teria provavelmente sido um ato de bravura por parte do homem. Ele também pode ter sido a pessoa que organizou para que o cordeiro fosse sacrificado.</w:t>
      </w:r>
    </w:p>
    <w:p>
      <w:pPr/>
      <w:r>
        <w:rPr>
          <w:lang w:val="pt_PT" w:bidi="pt_PT"/>
        </w:rPr>
      </w:r>
      <w:r>
        <w:rPr>
          <w:lang w:val="pt_PT" w:bidi="pt_PT"/>
        </w:rPr>
        <w:t xml:space="preserve">É importante lembrar que os discípulos perguntaram a Jesus para onde deveriam ir em Jerusalém preparar a refeição da Páscoa, e é por isso que Jesus envia dois de seus discípulos para a cidade. Antes de irem, Jesus lhes dá instruções específicas. Jesus diz a eles para encontrarem o homem carregando uma vasilha de água. Quando chegassem à casa, Jesus orienta os discípulos a dizerem ao proprietário da casa: “O mestre pergunta: ‛Onde está meu quarto de hóspedes, onde posso comer a refeição da Páscoa com meus discípulos?’”. Este é um pedido educado para que ele lhes mostre a sala que Jesus já havia pedido para usar. Jesus disse que o proprietário os levaria para a sala. O ambiente seria grande e estaria no piso superior da casa. </w:t>
      </w:r>
    </w:p>
    <w:p>
      <w:pPr/>
      <w:r>
        <w:rPr>
          <w:lang w:val="pt_PT" w:bidi="pt_PT"/>
        </w:rPr>
      </w:r>
      <w:r>
        <w:rPr>
          <w:lang w:val="pt_PT" w:bidi="pt_PT"/>
        </w:rPr>
        <w:t>Depois de Jesus dar as orientações aos dois discípulos, eles vão a Jerusalém fazer exatamente o que ele lhes disse. Ao entrarem na cidade, eles veem o homem carregando a vasilha de água. Esse homem vai para uma casa, e os discípulos o seguem, provavelmente sem falarem com ele. O homem que carrega a água com certeza não era o proprietário da casa. Quando ele chega à casa, os discípulos encontram o dono. Eles lhe dizem: “O mestre pergunta: ‛Onde está a sala onde posso comer a refeição da Páscoa com meus discípulos?’”. O proprietário os leva para a sala no andar superior de sua casa, e eles começam a preparar o pão, as ervas amargas, e o vinho.</w:t>
      </w:r>
    </w:p>
    <w:p>
      <w:pPr/>
      <w:r>
        <w:rPr>
          <w:lang w:val="pt_PT" w:bidi="pt_PT"/>
        </w:rPr>
      </w:r>
      <w:r>
        <w:rPr>
          <w:lang w:val="pt_PT" w:bidi="pt_PT"/>
        </w:rPr>
        <w:t>Jesus e os outros de seus doze discípulos vêm para Jerusalém. Todos vão para a sala na casa. Eles se recostam ao lado da mesa, como era o costume em uma refeição importante. Começam bebendo um cálice de vinho. Daí passam a comer.</w:t>
      </w:r>
    </w:p>
    <w:p>
      <w:pPr/>
      <w:r>
        <w:rPr>
          <w:lang w:val="pt_PT" w:bidi="pt_PT"/>
        </w:rPr>
      </w:r>
      <w:r>
        <w:rPr>
          <w:lang w:val="pt_PT" w:bidi="pt_PT"/>
        </w:rPr>
        <w:t>Enquanto estão comendo, Jesus diz: “Escutem! Um de vocês me trairá”. Os discípulos ficam preocupados e perguntam: “Sou eu que vou traí-lo?”. Jesus diz: “É um de vocês que está comendo pão dessa vasilha comigo”. Jesus continua dizendo: “O Filho do Homem deve morrer, porque as Escrituras disseram que assim seria. No entanto, o homem que me trai vai lamentar muito pelo que fez. Seria melhor que ele nunca tivesse nascido”. Jesus não menciona especificamente Judas aqui, ele apenas diz “um de vocês”. Não nos é dito que a reação de Judas foi diferente da de qualquer um dos outros discípulos, no entanto, ele pode ter se sentido chocado e confuso. Embora Jesus tivesse que ser traído e morto para cumprir as promessas de Deus, é importante notar que o ato de traição de Judas foi um ato de livre arbítrio. Foi decisão dele. Deus não nos força a fazer nada.</w:t>
      </w:r>
    </w:p>
    <w:p>
      <w:pPr/>
      <w:r>
        <w:rPr>
          <w:lang w:val="pt_PT" w:bidi="pt_PT"/>
        </w:rPr>
      </w:r>
      <w:r>
        <w:rPr>
          <w:lang w:val="pt_PT" w:bidi="pt_PT"/>
        </w:rPr>
        <w:t>Os discípulos e Jesus continuam a comer. Então, Jesus toma um pouco de pão. Ele parte o pão em pedaços, dá aos seus discípulos, e ele diz: “Este — meu corpo”.</w:t>
      </w:r>
    </w:p>
    <w:p>
      <w:pPr/>
      <w:r>
        <w:rPr>
          <w:lang w:val="pt_PT" w:bidi="pt_PT"/>
        </w:rPr>
      </w:r>
      <w:r>
        <w:rPr>
          <w:lang w:val="pt_PT" w:bidi="pt_PT"/>
        </w:rPr>
        <w:t>Depois Jesus toma um cálice de vinho tinto. Jesus dá graças a Deus pelo vinho. Jesus passa o cálice para os discípulos em volta, e cada discípulo toma um gole dele. Jesus diz: “Este — meu sangue, que sela a aliança entre Deus e seu povo. O meu sangue é derramado como este vinho tinto, como um sacrifício para muitas pessoas. Prestem atenção! Não beberei vinho novamente, até que o beba quando Deus vier para governar e estar com seu povo”.</w:t>
      </w:r>
    </w:p>
    <w:p>
      <w:pPr/>
      <w:r>
        <w:rPr>
          <w:lang w:val="pt_PT" w:bidi="pt_PT"/>
        </w:rPr>
      </w:r>
      <w:r>
        <w:rPr>
          <w:lang w:val="pt_PT" w:bidi="pt_PT"/>
        </w:rPr>
        <w:t>No final da refeição, Jesus e seus discípulos deixam Jerusalém, atravessam o vale e retornam ao Monte das Oliveiras.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14.12–26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dois discípulos que vão para Jerusalém preparar a sala para a refeição</w:t>
      </w:r>
    </w:p>
    <w:p>
      <w:pPr>
        <w:pStyle w:val="ListBullet"/>
        <w:spacing w:line="240" w:lineRule="auto"/>
        <w:ind w:left="720"/>
      </w:pPr>
      <w:r>
        <w:rPr>
          <w:lang w:val="pt_PT" w:bidi="pt_PT"/>
        </w:rPr>
      </w:r>
      <w:r>
        <w:rPr>
          <w:lang w:val="pt_PT" w:bidi="pt_PT"/>
        </w:rPr>
        <w:t>O homem que carrega a vasilha de água</w:t>
      </w:r>
    </w:p>
    <w:p>
      <w:pPr>
        <w:pStyle w:val="ListBullet"/>
        <w:spacing w:line="240" w:lineRule="auto"/>
        <w:ind w:left="720"/>
      </w:pPr>
      <w:r>
        <w:rPr>
          <w:lang w:val="pt_PT" w:bidi="pt_PT"/>
        </w:rPr>
      </w:r>
      <w:r>
        <w:rPr>
          <w:lang w:val="pt_PT" w:bidi="pt_PT"/>
        </w:rPr>
        <w:t>O proprietário da casa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Se você quiser, represente Jesus organizando antecipadamente uma sala em Jerusalém para comer a refeição da Páscoa.</w:t>
      </w:r>
    </w:p>
    <w:p>
      <w:pPr/>
      <w:r>
        <w:rPr>
          <w:lang w:val="pt_PT" w:bidi="pt_PT"/>
        </w:rPr>
      </w:r>
      <w:r>
        <w:rPr>
          <w:lang w:val="pt_PT" w:bidi="pt_PT"/>
        </w:rPr>
        <w:t>Os discípulos perguntaram a Jesus aonde deveriam ir em Jerusalém preparar a refeição da Páscoa, e é por isso que Jesus envia dois de seus discípulos para a cidade. Antes de irem, Jesus lhes dá instruções específicas. Jesus diz a eles para encontrarem um homem carregando a vasilha de água. Quando chegassem à casa, Jesus orienta os discípulos a dizerem ao proprietário da casa: “O mestre pergunta: ‛Onde está meu quarto de hóspedes, onde posso comer a refeição da Páscoa com meus discípulos?’”. Este é um pedido educado para que ele lhes mostre a sala que Jesus já havia pedido para usar. Jesus disse que o proprietário os levaria para a sala. O ambiente seria grande e estaria no piso superior da casa.</w:t>
      </w:r>
    </w:p>
    <w:p>
      <w:pPr/>
      <w:r>
        <w:rPr>
          <w:lang w:val="pt_PT" w:bidi="pt_PT"/>
        </w:rPr>
      </w:r>
      <w:r>
        <w:rPr>
          <w:lang w:val="pt_PT" w:bidi="pt_PT"/>
        </w:rPr>
        <w:t>Depois de Jesus dar as orientações aos dois discípulos, eles vão a Jerusalém fazer exatamente o que ele lhes disse. Ao entrarem na cidade, eles veem o homem carregando a vasilha de água. Esse homem vai para uma casa, e os discípulos o seguem, provavelmente sem falarem com ele. O homem que carrega a água com certeza não era o proprietário da casa. Quando ele chega à casa, os discípulos encontram o dono. Eles lhe dizem: “O mestre pergunta: ‛Onde está a sala onde posso comer a refeição da Páscoa com meus discípulos?’”. O proprietário os leva para a sala no andar superior de sua casa, e eles começam a preparar o pão, as ervas amargas, e o vinho.</w:t>
      </w:r>
    </w:p>
    <w:p>
      <w:pPr/>
      <w:r>
        <w:rPr>
          <w:lang w:val="pt_PT" w:bidi="pt_PT"/>
        </w:rPr>
      </w:r>
      <w:r>
        <w:rPr>
          <w:lang w:val="pt_PT" w:bidi="pt_PT"/>
        </w:rPr>
        <w:t>Pare o drama. Pergunte às pessoas que interpretam os dois discípulos: “O que vocês estão sentindo ou pensando?”. Você pode ouvir coisas como: “Tentando fazer silêncio, para que os líderes religiosos não saibam onde estamos” “Com medo”, “Tomados de emoção pela festividade religiosa”. Continue o drama.</w:t>
      </w:r>
    </w:p>
    <w:p>
      <w:pPr/>
      <w:r>
        <w:rPr>
          <w:lang w:val="pt_PT" w:bidi="pt_PT"/>
        </w:rPr>
      </w:r>
      <w:r>
        <w:rPr>
          <w:lang w:val="pt_PT" w:bidi="pt_PT"/>
        </w:rPr>
        <w:t>Jesus e os outros de seus doze discípulos vêm para Jerusalém. Todos vão para a sala na casa. Eles se recostam ao lado da mesa, como era o costume em uma refeição importante. Começam bebendo um cálice de vinho. Daí passam a comer.</w:t>
      </w:r>
    </w:p>
    <w:p>
      <w:pPr/>
      <w:r>
        <w:rPr>
          <w:lang w:val="pt_PT" w:bidi="pt_PT"/>
        </w:rPr>
      </w:r>
      <w:r>
        <w:rPr>
          <w:lang w:val="pt_PT" w:bidi="pt_PT"/>
        </w:rPr>
        <w:t>Lembre-se de que, ao comerem, eles mergulham seu pão nas mesmas tigelas. Às vezes, bebem vinho no mesmo cálice. Estão recontando a história de quando Deus salvou seu povo da escravidão no Egito. Este é um momento feliz de recordação e celebração juntos.</w:t>
      </w:r>
    </w:p>
    <w:p>
      <w:pPr/>
      <w:r>
        <w:rPr>
          <w:lang w:val="pt_PT" w:bidi="pt_PT"/>
        </w:rPr>
      </w:r>
      <w:r>
        <w:rPr>
          <w:lang w:val="pt_PT" w:bidi="pt_PT"/>
        </w:rPr>
        <w:t>Enquanto estão comendo, Jesus diz: “Escutem! Um de vocês me trairá”. Os discípulos ficam preocupados e perguntam: “Sou eu que vou traí-lo?”. Jesus diz: “É um de vocês que está comendo pão dessa vasilha comigo”. Jesus continua dizendo: “O Filho do Homem deve morrer, porque as Escrituras disseram que assim seria. No entanto, o homem que me trai vai lamentar muito pelo que fez. Seria melhor que ele nunca tivesse nascido”.</w:t>
      </w:r>
    </w:p>
    <w:p>
      <w:pPr/>
      <w:r>
        <w:rPr>
          <w:lang w:val="pt_PT" w:bidi="pt_PT"/>
        </w:rPr>
      </w:r>
      <w:r>
        <w:rPr>
          <w:lang w:val="pt_PT" w:bidi="pt_PT"/>
        </w:rPr>
        <w:t>Pare o drama. Pergunte às pessoas que interpretam os discípulos: “O que vocês estão sentindo ou pensando?”. Você pode ouvir coisas como: “Chocado! “Com medo”, “Zangado, por esta refeição maravilhosa ter sido perturbada com essa notícia tão triste”. Pergunte à pessoa que interpreta o discípulo que trairá Jesus: “O que você está sentindo ou pensando?”. Você pode ouvir coisas como: “Chocado! Como Jesus sabe?”. “Zangado”, ou “Confuso”. Pergunte à pessoa que interpreta Jesus: “O que você está sentindo ou pensando?”. Você pode ouvir coisas como: “Triste”, “Profundamente desapontado”, “Sozinho”, “Profundamente machucado por um de meus amigos mais próximos comer comigo, e então me trair”. Continue o drama.</w:t>
      </w:r>
    </w:p>
    <w:p>
      <w:pPr/>
      <w:r>
        <w:rPr>
          <w:lang w:val="pt_PT" w:bidi="pt_PT"/>
        </w:rPr>
      </w:r>
      <w:r>
        <w:rPr>
          <w:lang w:val="pt_PT" w:bidi="pt_PT"/>
        </w:rPr>
        <w:t>Os discípulos e Jesus continuam a comer. Então, Jesus toma um pouco de pão. Ele parte o pão em pedaços, dá aos seus discípulos, e ele diz: “Este — meu corpo”.</w:t>
      </w:r>
    </w:p>
    <w:p>
      <w:pPr/>
      <w:r>
        <w:rPr>
          <w:lang w:val="pt_PT" w:bidi="pt_PT"/>
        </w:rPr>
      </w:r>
      <w:r>
        <w:rPr>
          <w:lang w:val="pt_PT" w:bidi="pt_PT"/>
        </w:rPr>
        <w:t>Depois Jesus toma um cálice de vinho tinto. Jesus dá graças a Deus pelo vinho. Jesus passa o cálice para os discípulos em volta, e cada discípulo toma um gole dele. Jesus diz: “Este — meu sangue, que sela a aliança entre Deus e seu povo. O meu sangue é derramado como este vinho tinto, como um sacrifício para muitas pessoas. Prestem atenção! Não beberei vinho novamente, até que o beba quando Deus vier para governar e estar com seu povo”.</w:t>
      </w:r>
    </w:p>
    <w:p>
      <w:pPr/>
      <w:r>
        <w:rPr>
          <w:lang w:val="pt_PT" w:bidi="pt_PT"/>
        </w:rPr>
      </w:r>
      <w:r>
        <w:rPr>
          <w:lang w:val="pt_PT" w:bidi="pt_PT"/>
        </w:rPr>
        <w:t>Pare o drama. Pergunte às pessoas que interpretam os discípulos: “O que vocês estão sentindo ou pensando?”. Você pode ouvir coisas como: “Confusos”, “Começando a entender que Jesus é um homem importante para o plano de Deus para o mundo e para Israel”, “Com medo. Jesus terá mesmo que morrer?”. Continue o drama.</w:t>
      </w:r>
    </w:p>
    <w:p>
      <w:pPr/>
      <w:r>
        <w:rPr>
          <w:lang w:val="pt_PT" w:bidi="pt_PT"/>
        </w:rPr>
      </w:r>
      <w:r>
        <w:rPr>
          <w:lang w:val="pt_PT" w:bidi="pt_PT"/>
        </w:rPr>
        <w:t>No final da refeição, Jesus e seus discípulos cantam juntos um hino de ação de graças e louvores, deixam Jerusalém, atravessam o vale e retornam ao Monte das Oliveiras.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14.12–26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Esta história começa no primeiro dia da </w:t>
      </w:r>
      <w:r>
        <w:rPr>
          <w:b/>
          <w:lang w:val="pt_PT" w:bidi="pt_PT"/>
        </w:rPr>
        <w:t>Festa dos Pães Asmos</w:t>
      </w:r>
      <w:r>
        <w:rPr>
          <w:lang w:val="pt_PT" w:bidi="pt_PT"/>
        </w:rPr>
        <w:t xml:space="preserve">, quando o cordeiro da </w:t>
      </w:r>
      <w:r>
        <w:rPr>
          <w:b/>
          <w:lang w:val="pt_PT" w:bidi="pt_PT"/>
        </w:rPr>
        <w:t>Páscoa</w:t>
      </w:r>
      <w:r>
        <w:rPr>
          <w:lang w:val="pt_PT" w:bidi="pt_PT"/>
        </w:rPr>
        <w:t xml:space="preserve"> é </w:t>
      </w:r>
      <w:r>
        <w:rPr>
          <w:b/>
          <w:lang w:val="pt_PT" w:bidi="pt_PT"/>
        </w:rPr>
        <w:t>sacrificado</w:t>
      </w:r>
      <w:r>
        <w:rPr>
          <w:lang w:val="pt_PT" w:bidi="pt_PT"/>
        </w:rPr>
        <w:t xml:space="preserve">. Use a mesma palavra ou expressão para Festa dos Pães Asmos, Páscoa e sacrifício que você usou em passagens anteriores, e lembre-se de que </w:t>
      </w:r>
      <w:r>
        <w:rPr>
          <w:lang w:val="pt_PT" w:bidi="pt_PT"/>
        </w:rPr>
        <w:t>Festa dos Pães Asmos</w:t>
      </w:r>
      <w:r>
        <w:rPr>
          <w:lang w:val="pt_PT" w:bidi="pt_PT"/>
        </w:rPr>
        <w:t xml:space="preserve">, </w:t>
      </w:r>
      <w:r>
        <w:rPr>
          <w:lang w:val="pt_PT" w:bidi="pt_PT"/>
        </w:rPr>
        <w:t>Páscoa</w:t>
      </w:r>
      <w:r>
        <w:rPr>
          <w:lang w:val="pt_PT" w:bidi="pt_PT"/>
        </w:rPr>
        <w:t xml:space="preserve">, e </w:t>
      </w:r>
      <w:r>
        <w:rPr>
          <w:lang w:val="pt_PT" w:bidi="pt_PT"/>
        </w:rPr>
        <w:t>sacrifício</w:t>
      </w:r>
      <w:r>
        <w:rPr>
          <w:lang w:val="pt_PT" w:bidi="pt_PT"/>
        </w:rPr>
        <w:t xml:space="preserve"> estão no Glossário Mestre.</w:t>
      </w:r>
    </w:p>
    <w:p>
      <w:pPr/>
      <w:r>
        <w:rPr>
          <w:lang w:val="pt_PT" w:bidi="pt_PT"/>
        </w:rPr>
      </w:r>
      <w:r>
        <w:rPr>
          <w:lang w:val="pt_PT" w:bidi="pt_PT"/>
        </w:rPr>
        <w:t xml:space="preserve">Os </w:t>
      </w:r>
      <w:r>
        <w:rPr>
          <w:b/>
          <w:lang w:val="pt_PT" w:bidi="pt_PT"/>
        </w:rPr>
        <w:t>discípulos</w:t>
      </w:r>
      <w:r>
        <w:rPr>
          <w:lang w:val="pt_PT" w:bidi="pt_PT"/>
        </w:rPr>
        <w:t xml:space="preserve"> de Jesus perguntaram a ele onde deveriam preparar a refeição da Páscoa. Use a mesma palavra para discípulos que você usou nas passagens anteriores de Marcos e lembre-se de que </w:t>
      </w:r>
      <w:r>
        <w:rPr>
          <w:lang w:val="pt_PT" w:bidi="pt_PT"/>
        </w:rPr>
        <w:t>discípulos</w:t>
      </w:r>
      <w:r>
        <w:rPr>
          <w:lang w:val="pt_PT" w:bidi="pt_PT"/>
        </w:rPr>
        <w:t xml:space="preserve"> está no Glossário Mestre.</w:t>
      </w:r>
    </w:p>
    <w:p>
      <w:pPr/>
      <w:r>
        <w:rPr>
          <w:lang w:val="pt_PT" w:bidi="pt_PT"/>
        </w:rPr>
      </w:r>
      <w:r>
        <w:rPr>
          <w:lang w:val="pt_PT" w:bidi="pt_PT"/>
        </w:rPr>
        <w:t xml:space="preserve">Jesus orienta seus discípulos para dizerem ao proprietário da casa: “O </w:t>
      </w:r>
      <w:r>
        <w:rPr>
          <w:b/>
          <w:lang w:val="pt_PT" w:bidi="pt_PT"/>
        </w:rPr>
        <w:t>Mestre</w:t>
      </w:r>
      <w:r>
        <w:rPr>
          <w:lang w:val="pt_PT" w:bidi="pt_PT"/>
        </w:rPr>
        <w:t xml:space="preserve"> pergunta: ‛Onde está a </w:t>
      </w:r>
      <w:r>
        <w:rPr>
          <w:b/>
          <w:lang w:val="pt_PT" w:bidi="pt_PT"/>
        </w:rPr>
        <w:t>sala de hóspedes</w:t>
      </w:r>
      <w:r>
        <w:rPr>
          <w:lang w:val="pt_PT" w:bidi="pt_PT"/>
        </w:rPr>
        <w:t xml:space="preserve">, onde posso comer a refeição da Páscoa com meus discípulos?‛”. Use a mesma palavra para mestre que você usou em passagens anteriores e lembre-se que </w:t>
      </w:r>
      <w:r>
        <w:rPr>
          <w:lang w:val="pt_PT" w:bidi="pt_PT"/>
        </w:rPr>
        <w:t>mestre</w:t>
      </w:r>
      <w:r>
        <w:rPr>
          <w:lang w:val="pt_PT" w:bidi="pt_PT"/>
        </w:rPr>
        <w:t xml:space="preserve"> está no Glossário Mestre.</w:t>
      </w:r>
    </w:p>
    <w:p>
      <w:pPr/>
      <w:r>
        <w:rPr>
          <w:lang w:val="pt_PT" w:bidi="pt_PT"/>
        </w:rPr>
      </w:r>
      <w:r>
        <w:rPr>
          <w:lang w:val="pt_PT" w:bidi="pt_PT"/>
        </w:rPr>
        <w:t xml:space="preserve">A </w:t>
      </w:r>
      <w:r>
        <w:rPr>
          <w:b/>
          <w:lang w:val="pt_PT" w:bidi="pt_PT"/>
        </w:rPr>
        <w:t>sala de hóspedes</w:t>
      </w:r>
      <w:r>
        <w:rPr>
          <w:lang w:val="pt_PT" w:bidi="pt_PT"/>
        </w:rPr>
        <w:t xml:space="preserve"> era um recinto extra que alguém poderia ter em sua casa para um convidado. Na zona rural, a maioria das casas tinha apenas um nível, mas em Jerusalém era possível encontrar algumas casas com um segundo nível. Esta sala já estava mobiliada, ou seja, tinha tapetes, sofás e vasos.</w:t>
      </w:r>
    </w:p>
    <w:p>
      <w:pPr/>
      <w:r>
        <w:rPr>
          <w:lang w:val="pt_PT" w:bidi="pt_PT"/>
        </w:rPr>
      </w:r>
      <w:r>
        <w:rPr>
          <w:lang w:val="pt_PT" w:bidi="pt_PT"/>
        </w:rPr>
        <w:t xml:space="preserve">Jesus chegou com </w:t>
      </w:r>
      <w:r>
        <w:rPr>
          <w:b/>
          <w:lang w:val="pt_PT" w:bidi="pt_PT"/>
        </w:rPr>
        <w:t>os Doze</w:t>
      </w:r>
      <w:r>
        <w:rPr>
          <w:lang w:val="pt_PT" w:bidi="pt_PT"/>
        </w:rPr>
        <w:t xml:space="preserve"> na sala de hóspedes. "Os Doze" refere-se aos doze seguidores mais próximos de Jesus, geralmente chamados de discípulos no Novo Testamento.</w:t>
      </w:r>
    </w:p>
    <w:p>
      <w:pPr/>
      <w:r>
        <w:rPr>
          <w:lang w:val="pt_PT" w:bidi="pt_PT"/>
        </w:rPr>
      </w:r>
      <w:r>
        <w:rPr>
          <w:lang w:val="pt_PT" w:bidi="pt_PT"/>
        </w:rPr>
        <w:t xml:space="preserve">Jesus diz aos seus discípulos que um deles o trairá. Ele diz que ele, o </w:t>
      </w:r>
      <w:r>
        <w:rPr>
          <w:b/>
          <w:lang w:val="pt_PT" w:bidi="pt_PT"/>
        </w:rPr>
        <w:t>Filho do Homem</w:t>
      </w:r>
      <w:r>
        <w:rPr>
          <w:lang w:val="pt_PT" w:bidi="pt_PT"/>
        </w:rPr>
        <w:t xml:space="preserve">, deve morrer, como as </w:t>
      </w:r>
      <w:r>
        <w:rPr>
          <w:b/>
          <w:lang w:val="pt_PT" w:bidi="pt_PT"/>
        </w:rPr>
        <w:t>Escrituras</w:t>
      </w:r>
      <w:r>
        <w:rPr>
          <w:lang w:val="pt_PT" w:bidi="pt_PT"/>
        </w:rPr>
        <w:t xml:space="preserve"> disseram. Use a mesma palavra ou frase para Filho do Homem e Escrituras que você usou em passagens anteriores, e lembre-se de que </w:t>
      </w:r>
      <w:r>
        <w:rPr>
          <w:lang w:val="pt_PT" w:bidi="pt_PT"/>
        </w:rPr>
        <w:t>Filho do Homem</w:t>
      </w:r>
      <w:r>
        <w:rPr>
          <w:lang w:val="pt_PT" w:bidi="pt_PT"/>
        </w:rPr>
        <w:t xml:space="preserve"> e </w:t>
      </w:r>
      <w:r>
        <w:rPr>
          <w:lang w:val="pt_PT" w:bidi="pt_PT"/>
        </w:rPr>
        <w:t>Escrituras</w:t>
      </w:r>
      <w:r>
        <w:rPr>
          <w:lang w:val="pt_PT" w:bidi="pt_PT"/>
        </w:rPr>
        <w:t xml:space="preserve"> está no Glossário Mestre.</w:t>
      </w:r>
    </w:p>
    <w:p>
      <w:pPr/>
      <w:r>
        <w:rPr>
          <w:lang w:val="pt_PT" w:bidi="pt_PT"/>
        </w:rPr>
      </w:r>
      <w:r>
        <w:rPr>
          <w:lang w:val="pt_PT" w:bidi="pt_PT"/>
        </w:rPr>
        <w:t>Em aramaico, a língua que Jesus e seus discípulos falavam, não existe o verbo “ser”. Jesus disse literalmente: “</w:t>
      </w:r>
      <w:r>
        <w:rPr>
          <w:b/>
          <w:lang w:val="pt_PT" w:bidi="pt_PT"/>
        </w:rPr>
        <w:t>Este meu corpo</w:t>
      </w:r>
      <w:r>
        <w:rPr>
          <w:lang w:val="pt_PT" w:bidi="pt_PT"/>
        </w:rPr>
        <w:t>”, e “</w:t>
      </w:r>
      <w:r>
        <w:rPr>
          <w:b/>
          <w:lang w:val="pt_PT" w:bidi="pt_PT"/>
        </w:rPr>
        <w:t>Este meu sangue</w:t>
      </w:r>
      <w:r>
        <w:rPr>
          <w:lang w:val="pt_PT" w:bidi="pt_PT"/>
        </w:rPr>
        <w:t>”. Como não temos certeza do que Jesus quis dizer nesta declaração. Diferentes igrejas e diferentes estudiosos da Bíblia interpretam essa parte da história de maneira diferente. Alguns acreditam que Jesus não está falando sobre seu corpo e sangue materiais. Eles acreditam que Jesus quer dizer: “Isto representa meu corpo”, e “Isto representa meu sangue”. De qualquer maneira que você interprete essa parte da história, o mais importante é que Jesus estava tentando dizer aos seus discípulos que sua presença permanece com eles o tempo todo.</w:t>
      </w:r>
    </w:p>
    <w:p>
      <w:pPr/>
      <w:r>
        <w:rPr>
          <w:lang w:val="pt_PT" w:bidi="pt_PT"/>
        </w:rPr>
      </w:r>
      <w:r>
        <w:rPr>
          <w:b/>
          <w:lang w:val="pt_PT" w:bidi="pt_PT"/>
        </w:rPr>
        <w:t>Corpo</w:t>
      </w:r>
      <w:r>
        <w:rPr>
          <w:lang w:val="pt_PT" w:bidi="pt_PT"/>
        </w:rPr>
        <w:t xml:space="preserve"> representa o corpo vivo, não um cadáver ou um corpo morto.</w:t>
      </w:r>
    </w:p>
    <w:p>
      <w:pPr/>
      <w:r>
        <w:rPr>
          <w:lang w:val="pt_PT" w:bidi="pt_PT"/>
        </w:rPr>
      </w:r>
      <w:r>
        <w:rPr>
          <w:lang w:val="pt_PT" w:bidi="pt_PT"/>
        </w:rPr>
        <w:t xml:space="preserve">Jesus tomou um </w:t>
      </w:r>
      <w:r>
        <w:rPr>
          <w:b/>
          <w:lang w:val="pt_PT" w:bidi="pt_PT"/>
        </w:rPr>
        <w:t>cálice</w:t>
      </w:r>
      <w:r>
        <w:rPr>
          <w:lang w:val="pt_PT" w:bidi="pt_PT"/>
        </w:rPr>
        <w:t>. Este teria sido um cálice cheio de vinho, geralmente diluído com água.</w:t>
      </w:r>
    </w:p>
    <w:p>
      <w:pPr/>
      <w:r>
        <w:rPr>
          <w:lang w:val="pt_PT" w:bidi="pt_PT"/>
        </w:rPr>
      </w:r>
      <w:r>
        <w:rPr>
          <w:lang w:val="pt_PT" w:bidi="pt_PT"/>
        </w:rPr>
        <w:t xml:space="preserve">Jesus disse que seu sangue, que ele iria derramar durante sua morte, sela a aliança entre Deus e seu povo. Esta </w:t>
      </w:r>
      <w:r>
        <w:rPr>
          <w:b/>
          <w:lang w:val="pt_PT" w:bidi="pt_PT"/>
        </w:rPr>
        <w:t>aliança</w:t>
      </w:r>
      <w:r>
        <w:rPr>
          <w:lang w:val="pt_PT" w:bidi="pt_PT"/>
        </w:rPr>
        <w:t xml:space="preserve"> era uma promessa de que Deus salvaria aqueles que confiam em Jesus como o sacrifício por seus pecados. Algumas versões da Bíblia dizem “pacto” ou "aliança", e outras “nova aliança”. O texto mais provável diz apenas pacto, ou aliança. </w:t>
      </w:r>
    </w:p>
    <w:p>
      <w:pPr/>
      <w:r>
        <w:rPr>
          <w:lang w:val="pt_PT" w:bidi="pt_PT"/>
        </w:rPr>
      </w:r>
      <w:r>
        <w:rPr>
          <w:lang w:val="pt_PT" w:bidi="pt_PT"/>
        </w:rPr>
        <w:t xml:space="preserve">Pare aqui e discuta em grupo qual palavra ou frase você usará para </w:t>
      </w:r>
      <w:r>
        <w:rPr>
          <w:b/>
          <w:lang w:val="pt_PT" w:bidi="pt_PT"/>
        </w:rPr>
        <w:t>aliança</w:t>
      </w:r>
      <w:r>
        <w:rPr>
          <w:lang w:val="pt_PT" w:bidi="pt_PT"/>
        </w:rPr>
        <w:t xml:space="preserve">. Procure </w:t>
      </w:r>
      <w:r>
        <w:rPr>
          <w:lang w:val="pt_PT" w:bidi="pt_PT"/>
        </w:rPr>
        <w:t>aliança</w:t>
      </w:r>
      <w:r>
        <w:rPr>
          <w:lang w:val="pt_PT" w:bidi="pt_PT"/>
        </w:rPr>
        <w:t xml:space="preserve"> no Glossário Mestre para mais informações. Pause este áudio aqui.</w:t>
      </w:r>
    </w:p>
    <w:p>
      <w:pPr/>
      <w:r>
        <w:rPr>
          <w:lang w:val="pt_PT" w:bidi="pt_PT"/>
        </w:rPr>
      </w:r>
      <w:r>
        <w:rPr>
          <w:lang w:val="pt_PT" w:bidi="pt_PT"/>
        </w:rPr>
        <w:t xml:space="preserve">Jesus disse que </w:t>
      </w:r>
      <w:r>
        <w:rPr>
          <w:b/>
          <w:lang w:val="pt_PT" w:bidi="pt_PT"/>
        </w:rPr>
        <w:t>seu sangue seria derramado como um sacrifício para muitos</w:t>
      </w:r>
      <w:r>
        <w:rPr>
          <w:lang w:val="pt_PT" w:bidi="pt_PT"/>
        </w:rPr>
        <w:t>, do mesmo modo como se pode derramar um cálice de vinho. Jesus seria o sacrifício que salva “muitos”. “Muitos” é geralmente uma figura de linguagem que pode representar “todas as pessoas”. Poderia se referir a todas as pessoas que confiam em Jesus como o sacrifício, ou todas as pessoas que já viveram.</w:t>
      </w:r>
    </w:p>
    <w:p>
      <w:pPr/>
      <w:r>
        <w:rPr>
          <w:lang w:val="pt_PT" w:bidi="pt_PT"/>
        </w:rPr>
      </w:r>
      <w:r>
        <w:rPr>
          <w:lang w:val="pt_PT" w:bidi="pt_PT"/>
        </w:rPr>
        <w:t xml:space="preserve">Depois Jesus diz que não beberia o fruto da videira novamente, até que o bebesse de uma nova maneira, quando Deus vier para governar plenamente em seu Reino. Use a mesma palavra ou frase para </w:t>
      </w:r>
      <w:r>
        <w:rPr>
          <w:b/>
          <w:lang w:val="pt_PT" w:bidi="pt_PT"/>
        </w:rPr>
        <w:t>reino de Deus</w:t>
      </w:r>
      <w:r>
        <w:rPr>
          <w:lang w:val="pt_PT" w:bidi="pt_PT"/>
        </w:rPr>
        <w:t xml:space="preserve"> que você usou em passagens anteriores, e lembre-se de que o </w:t>
      </w:r>
      <w:r>
        <w:rPr>
          <w:lang w:val="pt_PT" w:bidi="pt_PT"/>
        </w:rPr>
        <w:t>reino de Deus</w:t>
      </w:r>
      <w:r>
        <w:rPr>
          <w:lang w:val="pt_PT" w:bidi="pt_PT"/>
        </w:rPr>
        <w:t xml:space="preserve"> está no Glossário Mestre. O </w:t>
      </w:r>
      <w:r>
        <w:rPr>
          <w:b/>
          <w:lang w:val="pt_PT" w:bidi="pt_PT"/>
        </w:rPr>
        <w:t>fruto da videira</w:t>
      </w:r>
      <w:r>
        <w:rPr>
          <w:lang w:val="pt_PT" w:bidi="pt_PT"/>
        </w:rPr>
        <w:t xml:space="preserve"> refere-se ao vinho, feito de uvas fermentadas.</w:t>
      </w:r>
    </w:p>
    <w:p>
      <w:pPr/>
      <w:r>
        <w:rPr>
          <w:lang w:val="pt_PT" w:bidi="pt_PT"/>
        </w:rPr>
      </w:r>
      <w:r>
        <w:rPr>
          <w:lang w:val="pt_PT" w:bidi="pt_PT"/>
        </w:rPr>
        <w:t xml:space="preserve">Pare aqui e discuta em grupo qual palavra ou frase você usará para </w:t>
      </w:r>
      <w:r>
        <w:rPr>
          <w:b/>
          <w:lang w:val="pt_PT" w:bidi="pt_PT"/>
        </w:rPr>
        <w:t>fruto da videira</w:t>
      </w:r>
      <w:r>
        <w:rPr>
          <w:lang w:val="pt_PT" w:bidi="pt_PT"/>
        </w:rPr>
        <w:t>. As uvas crescem em uma videira, de modo que você deveria usar uma palavra para videira que implica que o fruto provenha dela. Pause este áudio aqui.</w:t>
      </w:r>
    </w:p>
    <w:p>
      <w:pPr/>
      <w:r>
        <w:rPr>
          <w:lang w:val="pt_PT" w:bidi="pt_PT"/>
        </w:rPr>
      </w:r>
      <w:r>
        <w:rPr>
          <w:lang w:val="pt_PT" w:bidi="pt_PT"/>
        </w:rPr>
        <w:t xml:space="preserve">Quando acabaram de comer, Jesus e seus discípulos cantaram um hino. Um </w:t>
      </w:r>
      <w:r>
        <w:rPr>
          <w:b/>
          <w:lang w:val="pt_PT" w:bidi="pt_PT"/>
        </w:rPr>
        <w:t>hino</w:t>
      </w:r>
      <w:r>
        <w:rPr>
          <w:lang w:val="pt_PT" w:bidi="pt_PT"/>
        </w:rPr>
        <w:t xml:space="preserve"> é um cântico de louvor a Deus, provavelmente do Salmo 118. Esse cântico louva a Deus por seu amor fiel que dura para sempre.</w:t>
      </w:r>
    </w:p>
    <w:p>
      <w:pPr/>
      <w:r>
        <w:rPr>
          <w:lang w:val="pt_PT" w:bidi="pt_PT"/>
        </w:rPr>
      </w:r>
      <w:r>
        <w:rPr>
          <w:lang w:val="pt_PT" w:bidi="pt_PT"/>
        </w:rPr>
        <w:t xml:space="preserve">Pare aqui e discuta em grupo qual palavra ou frase você usará para </w:t>
      </w:r>
      <w:r>
        <w:rPr>
          <w:b/>
          <w:lang w:val="pt_PT" w:bidi="pt_PT"/>
        </w:rPr>
        <w:t>hino</w:t>
      </w:r>
      <w:r>
        <w:rPr>
          <w:lang w:val="pt_PT" w:bidi="pt_PT"/>
        </w:rPr>
        <w:t xml:space="preserve">. Procure </w:t>
      </w:r>
      <w:r>
        <w:rPr>
          <w:lang w:val="pt_PT" w:bidi="pt_PT"/>
        </w:rPr>
        <w:t>hino</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14:27–31</w:t>
      </w:r>
      <w:r>
        <w:rPr>
          <w:lang w:val="pt_PT" w:bidi="pt_PT"/>
        </w:rPr>
      </w:r>
    </w:p>
    <w:p>
      <w:pPr>
        <w:pStyle w:val="Heading3"/>
      </w:pPr>
      <w:r>
        <w:rPr>
          <w:lang w:val="pt_PT" w:bidi="pt_PT"/>
        </w:rPr>
        <w:t>Ouvir e Sentir</w:t>
      </w:r>
    </w:p>
    <w:p>
      <w:pPr/>
      <w:r>
        <w:rPr>
          <w:lang w:val="pt_PT" w:bidi="pt_PT"/>
        </w:rPr>
      </w:r>
      <w:r>
        <w:rPr>
          <w:lang w:val="pt_PT" w:bidi="pt_PT"/>
        </w:rPr>
        <w:t>Nesta etapa, ouçam Marcos 14.27–31 e guardem em seus corações.</w:t>
      </w:r>
    </w:p>
    <w:p>
      <w:pPr/>
      <w:r>
        <w:rPr>
          <w:lang w:val="pt_PT" w:bidi="pt_PT"/>
        </w:rPr>
      </w:r>
      <w:r>
        <w:rPr>
          <w:lang w:val="pt_PT" w:bidi="pt_PT"/>
        </w:rPr>
        <w:t>Ouça uma versão em áudio de Marcos 14.27–31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14.27–31 na tradução mais fácil de entender.</w:t>
      </w:r>
    </w:p>
    <w:p>
      <w:pPr/>
      <w:r>
        <w:rPr>
          <w:lang w:val="pt_PT" w:bidi="pt_PT"/>
        </w:rPr>
      </w:r>
      <w:r>
        <w:rPr>
          <w:lang w:val="pt_PT" w:bidi="pt_PT"/>
        </w:rPr>
        <w:t>Jesus e seus discípulos acabaram de comer a refeição da Páscoa dentro das muralhas da cidade de Jerusalém. É tarde da noite, e já está escuro. Eles deixam a cidade de Jerusalém, caminham pelo vale e sobem o Monte das Oliveiras. Esta história começa enquanto estão caminhando para o Monte das Oliveiras. Ela é como uma história interrompida — Marcos interrompeu sua história sobre a última noite de Jesus antes de sua morte, para nos contar a respeito dessa conversa entre Jesus e seus discípulos.</w:t>
      </w:r>
    </w:p>
    <w:p>
      <w:pPr/>
      <w:r>
        <w:rPr>
          <w:lang w:val="pt_PT" w:bidi="pt_PT"/>
        </w:rPr>
      </w:r>
      <w:r>
        <w:rPr>
          <w:lang w:val="pt_PT" w:bidi="pt_PT"/>
        </w:rPr>
        <w:t>Jesus diz aos seus discípulos: “Todos vocês se afastarão”, o que significa que os discípulos iriam abandonar Jesus e fugir. Os discípulos deixariam de ser leais a Jesus. Em seguida, Jesus cita uma passagem das Escrituras, do profeta Zacarias. Zacarias profetizou que um dia Deus trará purificação, ou salvação, dos pecados para seu povo, assim como uma fonte de água elimina a sujeira. Para que Deus traga a salvação, Deus irá golpear, ou matar, o pastor. Jesus chama a si mesmo de Pastor. Normalmente, quando um pastor deixa suas ovelhas sozinhas, as ovelhas se espalham por todos os lugares. Isto é o que acontece quando os líderes religiosos prendem Jesus mais tarde naquela noite. O povo de Deus foge, assim como as ovelhas fogem quando seu pastor é morto. Todos os discípulos fogem ou negam que conhecem Jesus.</w:t>
      </w:r>
    </w:p>
    <w:p>
      <w:pPr/>
      <w:r>
        <w:rPr>
          <w:lang w:val="pt_PT" w:bidi="pt_PT"/>
        </w:rPr>
      </w:r>
      <w:r>
        <w:rPr>
          <w:lang w:val="pt_PT" w:bidi="pt_PT"/>
        </w:rPr>
        <w:t>Parem aqui e em grupo olhem para uma foto de um grupo de ovelhas e um pastor.</w:t>
      </w:r>
    </w:p>
    <w:p>
      <w:pPr/>
      <w:r>
        <w:rPr>
          <w:lang w:val="pt_PT" w:bidi="pt_PT"/>
        </w:rPr>
      </w:r>
      <w:r>
        <w:rPr>
          <w:lang w:val="pt_PT" w:bidi="pt_PT"/>
        </w:rPr>
        <w:t>Discuta essas perguntas como uma equipe: seus líderes religiosos alguma vez se comparam com algo da vida cotidiana, como Jesus se comparou com um pastor? Se assim for, a que eles se comparam? Quais as semelhanças ou diferenças em relação a um pastor? Pause este áudio aqui.</w:t>
      </w:r>
    </w:p>
    <w:p>
      <w:pPr/>
      <w:r>
        <w:rPr>
          <w:lang w:val="pt_PT" w:bidi="pt_PT"/>
        </w:rPr>
      </w:r>
      <w:r>
        <w:rPr>
          <w:lang w:val="pt_PT" w:bidi="pt_PT"/>
        </w:rPr>
        <w:t>Jesus equilibra as más notícias de que seus discípulos vão fugir com as boas notícias de que ele vai ver seus discípulos novamente na Galileia, a região ao redor do Mar da Galileia. Primeiro Jesus diz que será ressuscitado dos mortos. Isto significa que Deus o fará viver novamente. Então Jesus diz que ele "irá adiante" dos discípulos para a Galileia, como um pastor conduzindo suas ovelhas. Jesus quer dar-lhes a certeza de que, embora o negarão e fugirão, ele restaurará a relação deles consigo mesmo, e os encontrará novamente.</w:t>
      </w:r>
    </w:p>
    <w:p>
      <w:pPr/>
      <w:r>
        <w:rPr>
          <w:lang w:val="pt_PT" w:bidi="pt_PT"/>
        </w:rPr>
      </w:r>
      <w:r>
        <w:rPr>
          <w:lang w:val="pt_PT" w:bidi="pt_PT"/>
        </w:rPr>
        <w:t>Parem aqui e, como um grupo, olhem para um mapa de Israel que inclua Jerusalém e a região da Galileia. Pause este áudio aqui.</w:t>
      </w:r>
    </w:p>
    <w:p>
      <w:pPr/>
      <w:r>
        <w:rPr>
          <w:lang w:val="pt_PT" w:bidi="pt_PT"/>
        </w:rPr>
      </w:r>
      <w:r>
        <w:rPr>
          <w:lang w:val="pt_PT" w:bidi="pt_PT"/>
        </w:rPr>
        <w:t>Pedro, um dos discípulos de Jesus, centra-se apenas nas más notícias, de que os discípulos vão se espalhar e fugir. Ele nega com veemência que deixará Jesus. Pedro diz: “Mesmo que todos se afastem, eu não o farei”. Use a mesma expressão para "afasta-te" que você usou no início dessa passagem. Jesus também responde fortemente: “Eu lhes digo a verdade”. Ele quer que Pedro preste atenção ao que ele dirá.</w:t>
      </w:r>
    </w:p>
    <w:p>
      <w:pPr/>
      <w:r>
        <w:rPr>
          <w:lang w:val="pt_PT" w:bidi="pt_PT"/>
        </w:rPr>
      </w:r>
      <w:r>
        <w:rPr>
          <w:lang w:val="pt_PT" w:bidi="pt_PT"/>
        </w:rPr>
        <w:t>Parem aqui e discutam como vocês têm traduzido esta frase “Digo a verdade” em todo o livro de Marcos. Como vocês chamam a atenção para uma declaração que está prestes a ser dita? Como vocês enfatizam uma declaração importante? Pause este áudio aqui.</w:t>
      </w:r>
    </w:p>
    <w:p>
      <w:pPr/>
      <w:r>
        <w:rPr>
          <w:lang w:val="pt_PT" w:bidi="pt_PT"/>
        </w:rPr>
      </w:r>
      <w:r>
        <w:rPr>
          <w:lang w:val="pt_PT" w:bidi="pt_PT"/>
        </w:rPr>
        <w:t>Jesus diz que naquela mesma noite, Pedro negará Jesus, ou dirá que não conhece a Jesus, três vezes. Pedro negará Jesus três vezes antes que o galo cante duas vezes. Um galo é um frango macho, que é um tipo de pássaro. Normalmente, ouvimos o canto do galo duas vezes por manhã, porque um galo responde ao outro quando ele canta. Isto acontece antes de o sol se levantar. Jesus está dizendo que Pedro negará que ele sabe ou segue a Jesus antes do nascer do sol na manhã seguinte. Jesus diz que Pedro o negará três vezes. Isto simboliza que Pedro negaria completamente a Jesus.</w:t>
      </w:r>
    </w:p>
    <w:p>
      <w:pPr/>
      <w:r>
        <w:rPr>
          <w:lang w:val="pt_PT" w:bidi="pt_PT"/>
        </w:rPr>
      </w:r>
      <w:r>
        <w:rPr>
          <w:lang w:val="pt_PT" w:bidi="pt_PT"/>
        </w:rPr>
        <w:t>Pare aqui e em grupo olhe para a foto de um galo. Pause este áudio aqui.</w:t>
      </w:r>
    </w:p>
    <w:p>
      <w:pPr/>
      <w:r>
        <w:rPr>
          <w:lang w:val="pt_PT" w:bidi="pt_PT"/>
        </w:rPr>
      </w:r>
      <w:r>
        <w:rPr>
          <w:lang w:val="pt_PT" w:bidi="pt_PT"/>
        </w:rPr>
        <w:t>Tanto Pedro como os outros discípulos dizem muito enfaticamente que nunca negarão a Jesus. Pedro até mesmo diz que ele morrerá com Jesus. Pedro sabe que será uma morte violenta. Isto torna ainda pior a negação de Pedro e dos discípulos, mais tarde.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14.27–31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b/>
          <w:lang w:val="pt_PT" w:bidi="pt_PT"/>
        </w:rPr>
        <w:t>Primeira cena:</w:t>
      </w:r>
      <w:r>
        <w:rPr>
          <w:lang w:val="pt_PT" w:bidi="pt_PT"/>
        </w:rPr>
        <w:t xml:space="preserve"> Jesus e seus discípulos estão caminhando para o Monte das Oliveiras. Jesus diz aos seus discípulos que eles o abandonarão. Ele cita do profeta Zacarias. Jesus diz a eles que ele os encontrará novamente, na Galileia. Pedro diz que nunca abandonará Jesus. Jesus diz a Pedro que Pedro negará que ele conhece Jesus três vezes antes do nascer do sol da manhã seguinte. Pedro e os outros discípulos prometem a Jesus que nunca o abandonarão.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incluindo Pedro</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Ovelhas</w:t>
      </w:r>
    </w:p>
    <w:p>
      <w:pPr/>
      <w:r>
        <w:rPr>
          <w:lang w:val="pt_PT" w:bidi="pt_PT"/>
        </w:rPr>
      </w:r>
      <w:r>
        <w:rPr>
          <w:lang w:val="pt_PT" w:bidi="pt_PT"/>
        </w:rPr>
        <w:t>Como um grupo, prestem atenção a essas partes do contexto da passagem: é importante lembrar que Jesus e seus discípulos terminaram de comer a refeição da Páscoa. É tarde da noite, e já está escuro. Eles deixam a cidade principal de Jerusalém. Começam a subir o Monte das Oliveiras. Enquanto caminham, Jesus fala com eles.</w:t>
      </w:r>
    </w:p>
    <w:p>
      <w:pPr/>
      <w:r>
        <w:rPr>
          <w:lang w:val="pt_PT" w:bidi="pt_PT"/>
        </w:rPr>
      </w:r>
      <w:r>
        <w:rPr>
          <w:lang w:val="pt_PT" w:bidi="pt_PT"/>
        </w:rPr>
        <w:t>Lembre-se de que Jesus cita as Escrituras. Jesus diz: “Todos vocês me abandonarão, porque está escrito nas Escrituras”.</w:t>
      </w:r>
    </w:p>
    <w:p>
      <w:pPr/>
      <w:r>
        <w:rPr>
          <w:lang w:val="pt_PT" w:bidi="pt_PT"/>
        </w:rPr>
      </w:r>
      <w:r>
        <w:rPr>
          <w:lang w:val="pt_PT" w:bidi="pt_PT"/>
        </w:rPr>
        <w:t>Jesus cita as Escrituras, e então ele diz “mas” para mostrar que ele não está mais citando. Ele lhes dá as boas novas de que ele ressuscitará dos mortos e irá diante de seus discípulos para encontrá-los na Galileia.</w:t>
      </w:r>
    </w:p>
    <w:p>
      <w:pPr/>
      <w:r>
        <w:rPr>
          <w:lang w:val="pt_PT" w:bidi="pt_PT"/>
        </w:rPr>
      </w:r>
      <w:r>
        <w:rPr>
          <w:lang w:val="pt_PT" w:bidi="pt_PT"/>
        </w:rPr>
        <w:t xml:space="preserve">Lembre-se de que Pedro manifestou-se dentre o grande grupo de discípulos. O tom de Pedro quando ele responde a Jesus aqui indica que ele ficou ofendido com essa declaração. Teria sido um choque ouvir essas palavras. Ele não tem a intenção de fugir ou negar Jesus. Ele o ama. Embora a atitude de Pedro seja orgulhosa; ele pensa que pode fazer melhor — mesmo que todos os outros discípulos se afastem, ele nunca o faria. E não se esqueça de que Jesus responde com muita firmeza a Pedro. Ele diz: “Eu lhe digo a verdade… </w:t>
      </w:r>
      <w:r>
        <w:rPr>
          <w:b/>
          <w:lang w:val="pt_PT" w:bidi="pt_PT"/>
        </w:rPr>
        <w:t>Até mesmo você me abandonará</w:t>
      </w:r>
      <w:r>
        <w:rPr>
          <w:lang w:val="pt_PT" w:bidi="pt_PT"/>
        </w:rPr>
        <w:t>”.</w:t>
      </w:r>
    </w:p>
    <w:p>
      <w:pPr/>
      <w:r>
        <w:rPr>
          <w:lang w:val="pt_PT" w:bidi="pt_PT"/>
        </w:rPr>
      </w:r>
      <w:r>
        <w:rPr>
          <w:lang w:val="pt_PT" w:bidi="pt_PT"/>
        </w:rPr>
        <w:t>A isso, lembre-se, Pedro respondeu de forma enfática. Ele diz “Não!”. muito claramente. Pedro diz que está disposto a morrer, mesmo que seja uma morte violenta. Todos os outros discípulos disseram a mesma coisa. Nunca abandonarão Jesus. Eles sofreriam uma morte violenta com ele.</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14.27–31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incluindo Pedro</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Ovelhas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A equipe deve representar Jesus e seus discípulos caminhando para o Monte das Oliveiras. Jesus começa a falar com eles. Ele diz: “Todos vocês me abandonarão. As Escrituras dizem que vocês o farão. Elas dizem: “Deus matará o pastor, e as ovelhas se espalharão, ou fugirão”. Mas Deus me ressuscitará dos mortos. E eu irei adiante de vocês para encontrá-los na Galileia”. Pedro diz: “Mesmo que todos o abandonem, nunca o abandonarei!”.</w:t>
      </w:r>
    </w:p>
    <w:p>
      <w:pPr/>
      <w:r>
        <w:rPr>
          <w:lang w:val="pt_PT" w:bidi="pt_PT"/>
        </w:rPr>
      </w:r>
      <w:r>
        <w:rPr>
          <w:lang w:val="pt_PT" w:bidi="pt_PT"/>
        </w:rPr>
        <w:t>Pare o drama. Pergunte à pessoa que interpreta Jesus: “O que você está sentindo ou pensando?”. Você pode ouvir coisas como: “Muito triste por meus amigos me abandonarem”, “Desapontado com Pedro”, “Entendo o trabalho que devo fazer para trazer a salvação, mas não é fácil”. Pergunte à pessoa que interpreta Pedro: “O que você está sentindo ou pensando?” Você pode ouvir coisas como: “Confuso. Nós nunca deixaríamos Jesus!”. “Orgulhoso de seguir Jesus”, “Corajoso”. Continue o drama.</w:t>
      </w:r>
    </w:p>
    <w:p>
      <w:pPr/>
      <w:r>
        <w:rPr>
          <w:lang w:val="pt_PT" w:bidi="pt_PT"/>
        </w:rPr>
      </w:r>
      <w:r>
        <w:rPr>
          <w:lang w:val="pt_PT" w:bidi="pt_PT"/>
        </w:rPr>
        <w:t>A equipe deve representar Jesus dizendo: “Pedro, preste atenção! Esta noite, antes de o sol se levantar e o galo cantar duas vezes, você negará três vezes que me conhece”. Pedro responde com veemência: “Não! Eu morreria com você! Nunca negarei que o conheço”. Os outros discípulos dizem a mesma coisa.</w:t>
      </w:r>
    </w:p>
    <w:p>
      <w:pPr/>
      <w:r>
        <w:rPr>
          <w:lang w:val="pt_PT" w:bidi="pt_PT"/>
        </w:rPr>
      </w:r>
      <w:r>
        <w:rPr>
          <w:lang w:val="pt_PT" w:bidi="pt_PT"/>
        </w:rPr>
        <w:t>Pare o drama. Pergunte à pessoa que interpreta Jesus: “O que você está sentindo ou pensando?”. Você pode ouvir coisas como: “Eu gostaria que Pedro permanecesse ao meu lado”. Pergunte às pessoas que interpretam os discípulos e Pedro: “O que vocês estão sentindo ou pensando?” Você pode ouvir coisas como: “Do que Jesus está falando?”. “Quero ser muito corajoso por Jesus”, “Estou orgulhoso de seguir Jesus!”.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14.27–31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diz aos seus discípulos: “Todos vocês fugirão, porque está escrito nas Escrituras”. </w:t>
      </w:r>
      <w:r>
        <w:rPr>
          <w:b/>
          <w:lang w:val="pt_PT" w:bidi="pt_PT"/>
        </w:rPr>
        <w:t>Fugir</w:t>
      </w:r>
      <w:r>
        <w:rPr>
          <w:lang w:val="pt_PT" w:bidi="pt_PT"/>
        </w:rPr>
        <w:t xml:space="preserve"> significa abandonar algo. Jesus diz apenas: “porque está escrito”, mas os discípulos sabiam que ele estava falando sobre a profecia escrita nas </w:t>
      </w:r>
      <w:r>
        <w:rPr>
          <w:b/>
          <w:lang w:val="pt_PT" w:bidi="pt_PT"/>
        </w:rPr>
        <w:t>Escrituras</w:t>
      </w:r>
      <w:r>
        <w:rPr>
          <w:lang w:val="pt_PT" w:bidi="pt_PT"/>
        </w:rPr>
        <w:t xml:space="preserve">, seus escritos sagrados. Algumas traduções da Bíblia incluem que estava escrito nas Escrituras, a fim de deixar isso claro. Se você usar a palavra </w:t>
      </w:r>
      <w:r>
        <w:rPr>
          <w:lang w:val="pt_PT" w:bidi="pt_PT"/>
        </w:rPr>
        <w:t>Escritura</w:t>
      </w:r>
      <w:r>
        <w:rPr>
          <w:lang w:val="pt_PT" w:bidi="pt_PT"/>
        </w:rPr>
        <w:t>, traduza-a da mesma maneira que você já tem traduzido, e lembre-se de que ela está no Glossário Mestre.</w:t>
      </w:r>
    </w:p>
    <w:p>
      <w:pPr/>
      <w:r>
        <w:rPr>
          <w:lang w:val="pt_PT" w:bidi="pt_PT"/>
        </w:rPr>
      </w:r>
      <w:r>
        <w:rPr>
          <w:lang w:val="pt_PT" w:bidi="pt_PT"/>
        </w:rPr>
        <w:t xml:space="preserve">Pare aqui e discuta em grupo qual palavra ou frase vocês usarão para </w:t>
      </w:r>
      <w:r>
        <w:rPr>
          <w:b/>
          <w:lang w:val="pt_PT" w:bidi="pt_PT"/>
        </w:rPr>
        <w:t>fugir</w:t>
      </w:r>
      <w:r>
        <w:rPr>
          <w:lang w:val="pt_PT" w:bidi="pt_PT"/>
        </w:rPr>
        <w:t>. Pause este áudio aqui.</w:t>
      </w:r>
    </w:p>
    <w:p>
      <w:pPr/>
      <w:r>
        <w:rPr>
          <w:lang w:val="pt_PT" w:bidi="pt_PT"/>
        </w:rPr>
      </w:r>
      <w:r>
        <w:rPr>
          <w:lang w:val="pt_PT" w:bidi="pt_PT"/>
        </w:rPr>
        <w:t xml:space="preserve">Jesus diz que Deus golpeará o pastor. Neste caso, </w:t>
      </w:r>
      <w:r>
        <w:rPr>
          <w:b/>
          <w:lang w:val="pt_PT" w:bidi="pt_PT"/>
        </w:rPr>
        <w:t>golpear</w:t>
      </w:r>
      <w:r>
        <w:rPr>
          <w:lang w:val="pt_PT" w:bidi="pt_PT"/>
        </w:rPr>
        <w:t xml:space="preserve"> significa matar. Um </w:t>
      </w:r>
      <w:r>
        <w:rPr>
          <w:b/>
          <w:lang w:val="pt_PT" w:bidi="pt_PT"/>
        </w:rPr>
        <w:t>pastor</w:t>
      </w:r>
      <w:r>
        <w:rPr>
          <w:lang w:val="pt_PT" w:bidi="pt_PT"/>
        </w:rPr>
        <w:t xml:space="preserve"> é alguém que cuida de ovelhas ou cabras. Jesus, muitas vezes, refere-se a si mesmo como um pastor que cuida do povo que o segue. Jesus compara as pessoas que o seguem com ovelhas.</w:t>
      </w:r>
    </w:p>
    <w:p>
      <w:pPr/>
      <w:r>
        <w:rPr>
          <w:lang w:val="pt_PT" w:bidi="pt_PT"/>
        </w:rPr>
      </w:r>
      <w:r>
        <w:rPr>
          <w:lang w:val="pt_PT" w:bidi="pt_PT"/>
        </w:rPr>
        <w:t xml:space="preserve">Pare aqui e discuta em grupo qual palavra ou frase você usará para </w:t>
      </w:r>
      <w:r>
        <w:rPr>
          <w:b/>
          <w:lang w:val="pt_PT" w:bidi="pt_PT"/>
        </w:rPr>
        <w:t>golpear</w:t>
      </w:r>
      <w:r>
        <w:rPr>
          <w:lang w:val="pt_PT" w:bidi="pt_PT"/>
        </w:rPr>
        <w:t xml:space="preserve">. Use a mesma palavra para pastor que você usou em passagens anteriores e lembre-se que </w:t>
      </w:r>
      <w:r>
        <w:rPr>
          <w:lang w:val="pt_PT" w:bidi="pt_PT"/>
        </w:rPr>
        <w:t>pastor</w:t>
      </w:r>
      <w:r>
        <w:rPr>
          <w:lang w:val="pt_PT" w:bidi="pt_PT"/>
        </w:rPr>
        <w:t xml:space="preserve"> está no Glossário Mestre. Pause este áudio aqui.</w:t>
      </w:r>
    </w:p>
    <w:p>
      <w:pPr/>
      <w:r>
        <w:rPr>
          <w:lang w:val="pt_PT" w:bidi="pt_PT"/>
        </w:rPr>
      </w:r>
      <w:r>
        <w:rPr>
          <w:lang w:val="pt_PT" w:bidi="pt_PT"/>
        </w:rPr>
        <w:t xml:space="preserve">Jesus diz que vai adiante de seus discípulos para a </w:t>
      </w:r>
      <w:r>
        <w:rPr>
          <w:b/>
          <w:lang w:val="pt_PT" w:bidi="pt_PT"/>
        </w:rPr>
        <w:t>Galileia</w:t>
      </w:r>
      <w:r>
        <w:rPr>
          <w:lang w:val="pt_PT" w:bidi="pt_PT"/>
        </w:rPr>
        <w:t xml:space="preserve">, depois que Deus o ressuscitar dos mortos. </w:t>
      </w:r>
      <w:r>
        <w:rPr>
          <w:lang w:val="pt_PT" w:bidi="pt_PT"/>
        </w:rPr>
        <w:t>Galileia</w:t>
      </w:r>
      <w:r>
        <w:rPr>
          <w:lang w:val="pt_PT" w:bidi="pt_PT"/>
        </w:rPr>
        <w:t xml:space="preserve"> é a área ao redor do </w:t>
      </w:r>
      <w:r>
        <w:rPr>
          <w:b/>
          <w:lang w:val="pt_PT" w:bidi="pt_PT"/>
        </w:rPr>
        <w:t>Mar da Galileia</w:t>
      </w:r>
      <w:r>
        <w:rPr>
          <w:lang w:val="pt_PT" w:bidi="pt_PT"/>
        </w:rPr>
        <w:t xml:space="preserve">. Muitos dos discípulos de Jesus são daquela área, e grande parte de seu trabalho foi feito na área ao redor do Mar da Galileia. Para mais informações sobre o </w:t>
      </w:r>
      <w:r>
        <w:rPr>
          <w:lang w:val="pt_PT" w:bidi="pt_PT"/>
        </w:rPr>
        <w:t>Mar da Galileia</w:t>
      </w:r>
      <w:r>
        <w:rPr>
          <w:lang w:val="pt_PT" w:bidi="pt_PT"/>
        </w:rPr>
        <w:t xml:space="preserve"> consulte o Glossário Mestre.</w:t>
      </w:r>
    </w:p>
    <w:p>
      <w:pPr/>
      <w:r>
        <w:rPr>
          <w:lang w:val="pt_PT" w:bidi="pt_PT"/>
        </w:rPr>
      </w:r>
      <w:r>
        <w:rPr>
          <w:lang w:val="pt_PT" w:bidi="pt_PT"/>
        </w:rPr>
        <w:t xml:space="preserve">Quando Jesus responde a Pedro ele diz: </w:t>
      </w:r>
      <w:r>
        <w:rPr>
          <w:b/>
          <w:lang w:val="pt_PT" w:bidi="pt_PT"/>
        </w:rPr>
        <w:t>Digo a você a verdade</w:t>
      </w:r>
      <w:r>
        <w:rPr>
          <w:lang w:val="pt_PT" w:bidi="pt_PT"/>
        </w:rPr>
        <w:t>. Jesus usa essa frase para enfatizar suas declarações e dizer às pessoas que devem ouvir com atenção o que ele diz e acreditar que o que ele diz é verdadeiro. Use as mesmas palavras para "Eu digo a você a verdade" que você usou em passagens anteriores de Marcos.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14:32–42</w:t>
      </w:r>
      <w:r>
        <w:rPr>
          <w:lang w:val="pt_PT" w:bidi="pt_PT"/>
        </w:rPr>
      </w:r>
    </w:p>
    <w:p>
      <w:pPr>
        <w:pStyle w:val="Heading3"/>
      </w:pPr>
      <w:r>
        <w:rPr>
          <w:lang w:val="pt_PT" w:bidi="pt_PT"/>
        </w:rPr>
        <w:t>Ouvir e Sentir</w:t>
      </w:r>
    </w:p>
    <w:p>
      <w:pPr/>
      <w:r>
        <w:rPr>
          <w:lang w:val="pt_PT" w:bidi="pt_PT"/>
        </w:rPr>
      </w:r>
      <w:r>
        <w:rPr>
          <w:lang w:val="pt_PT" w:bidi="pt_PT"/>
        </w:rPr>
        <w:t>Nesta etapa, ouçam Marcos 14.32–42 e guardem em seus corações.</w:t>
      </w:r>
    </w:p>
    <w:p>
      <w:pPr/>
      <w:r>
        <w:rPr>
          <w:lang w:val="pt_PT" w:bidi="pt_PT"/>
        </w:rPr>
      </w:r>
      <w:r>
        <w:rPr>
          <w:lang w:val="pt_PT" w:bidi="pt_PT"/>
        </w:rPr>
        <w:t>Ouça uma versão em áudio de Marcos 14.32–42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14.32–42 na tradução mais fácil de entender.</w:t>
      </w:r>
    </w:p>
    <w:p>
      <w:pPr/>
      <w:r>
        <w:rPr>
          <w:lang w:val="pt_PT" w:bidi="pt_PT"/>
        </w:rPr>
      </w:r>
      <w:r>
        <w:rPr>
          <w:lang w:val="pt_PT" w:bidi="pt_PT"/>
        </w:rPr>
        <w:t>Jesus e seus discípulos continuaram a caminhar para o Monte das Oliveiras, atravessando o vale. Eles foram para um olival no lado do Monte das Oliveiras, chamado Getsêmani. Um olival é um lugar onde as pessoas plantavam oliveiras e faziam azeite. Getsêmani, em hebraico, significa ‛prensa de óleo’, de modo que as pessoas provavelmente prensavam as azeitonas ali para produzir azeite.</w:t>
      </w:r>
    </w:p>
    <w:p>
      <w:pPr/>
      <w:r>
        <w:rPr>
          <w:lang w:val="pt_PT" w:bidi="pt_PT"/>
        </w:rPr>
      </w:r>
      <w:r>
        <w:rPr>
          <w:lang w:val="pt_PT" w:bidi="pt_PT"/>
        </w:rPr>
        <w:t>Pare aqui e, em grupo, olhe para uma foto do Jardim do Getsêmani e uma foto de oliveiras. Pause este áudio aqui.</w:t>
      </w:r>
    </w:p>
    <w:p>
      <w:pPr/>
      <w:r>
        <w:rPr>
          <w:lang w:val="pt_PT" w:bidi="pt_PT"/>
        </w:rPr>
      </w:r>
      <w:r>
        <w:rPr>
          <w:lang w:val="pt_PT" w:bidi="pt_PT"/>
        </w:rPr>
        <w:t xml:space="preserve">Quando Jesus e os discípulos chegam, Jesus diz a eles para se sentarem e esperarem enquanto ele ora. Afastar-se para orar era algo que Jesus devia fazer frequentemente. Como Jesus já fizera antes, ele separa Pedro, Tiago e João, e os leva com ele para o olival. Por que estes três? Estes três discípulos haviam todos declarado anteriormente que estavam dispostos a sofrer com Jesus. </w:t>
      </w:r>
    </w:p>
    <w:p>
      <w:pPr/>
      <w:r>
        <w:rPr>
          <w:lang w:val="pt_PT" w:bidi="pt_PT"/>
        </w:rPr>
      </w:r>
      <w:r>
        <w:rPr>
          <w:lang w:val="pt_PT" w:bidi="pt_PT"/>
        </w:rPr>
        <w:t>Jesus experimentava uma grande dor emocional. Está profundamente perturbado e angustiado emocionalmente. Ele diz: “A minha alma está esmagada pela tristeza a ponto de morrer”. Jesus está dizendo que se sente tão triste, que é como se um grande peso estivesse sobre ele, o pressionando. A alma é o centro da personalidade de alguém. Este é um dos momentos mais importantes da vida de Jesus: ele está realmente prestes a experimentar a dor e morte para as quais ele vem se preparando. Jesus sabe exatamente quão grande esse sofrimento será para ele.</w:t>
      </w:r>
    </w:p>
    <w:p>
      <w:pPr/>
      <w:r>
        <w:rPr>
          <w:lang w:val="pt_PT" w:bidi="pt_PT"/>
        </w:rPr>
      </w:r>
      <w:r>
        <w:rPr>
          <w:lang w:val="pt_PT" w:bidi="pt_PT"/>
        </w:rPr>
        <w:t>Pare aqui e, em grupo, discuta o seguinte: o horror e a angústia da dor emocional de Jesus são descritos nos termos mais fortes possíveis. Conte histórias entre vocês de ocasiões em que pessoas enfrentaram grande dor emocional. Enquanto escutam as histórias uns dos outros, prestem atenção aos tipos de palavras usadas para descrever a agonia emocional sentida. Pause este áudio aqui.</w:t>
      </w:r>
    </w:p>
    <w:p>
      <w:pPr/>
      <w:r>
        <w:rPr>
          <w:lang w:val="pt_PT" w:bidi="pt_PT"/>
        </w:rPr>
      </w:r>
      <w:r>
        <w:rPr>
          <w:lang w:val="pt_PT" w:bidi="pt_PT"/>
        </w:rPr>
        <w:t>Jesus pede aos três discípulos para manterem-se vigilantes, ou para permanecerem espiritualmente alertas e fortes para combater as tentações que eles enfrentarão em breve. Ele vai a poucos metros adiante e começa a orar. Ele ora ajoelhado ou prostrado no chão, o que significa que a oração é urgente ou muito importante. Os judeus oravam normalmente de pé, com as mãos erguidas. Jesus ora para que a “hora”, ou o período de sofrimento, fosse embora. Ele chama Deus de seu pai utilizando um termo judaico afetuoso para pai: “Abba”. Os judeus não utilizavam o termo “Abba” para o próprio Deus, de modo que Jesus demonstra aqui seu relacionamento especial com Deus. Ele pede para Deus afastar o “cálice” dele. No Antigo Testamento, o cálice era um símbolo da ira de Deus e de sofrimento. Embora Jesus saiba que Deus está prestes a permitir que toda a sua ira e julgamento venham sobre ele, Jesus é obediente e confia em seu pai. Nós sabemos disso pela linguagem familiar de Jesus e de seus pedidos educados a Deus: “Se for possível”, e “Não o que eu quero, mas sim o que você quer”. Jesus está pedindo a Deus para “não fazer o que eu quero, mas o que você quer”.</w:t>
      </w:r>
    </w:p>
    <w:p>
      <w:pPr/>
      <w:r>
        <w:rPr>
          <w:lang w:val="pt_PT" w:bidi="pt_PT"/>
        </w:rPr>
      </w:r>
      <w:r>
        <w:rPr>
          <w:lang w:val="pt_PT" w:bidi="pt_PT"/>
        </w:rPr>
        <w:t>Jesus volta para seus três discípulos, porque está preocupado com que eles possam ceder à tentação. Ele descobre que estão dormindo! Jesus fala com Pedro primeiro, porque há pouco Pedro havia jurado que morreria com Jesus. Jesus chama Pedro por seu nome antigo, “Simão”, talvez para indicar que Pedro está agindo como ele agia antes de estar seguindo plenamente Jesus! Jesus pergunta a Simão Pedro: “Você está dormindo? Você não conseguiu vigiar comigo nem por uma hora?". Jesus está surpreso e decepcionado pelo fato de os discípulos estarem dormindo. Em sua pergunta, ele os está repreendendo. Então Jesus diz para todos os discípulos: “Vigiem e orem”. "Vigiar" significa estar espiritualmente desperto, para que possam permanecer fiéis a Jesus, mesmo quando forem tentados a rejeitá-lo. Jesus diz: “Seu espírito está disposto, mas sua carne é fraca”. Isto significa que seu coração, ou suas emoções, quer seguir a Deus. Mas vocês mesmos não são fortes. Jesus sabe que o Espírito de Deus neles, ou talvez suas próprias motivações, os ajudam a ter boas intenções de serem leais a ele. No entanto, humanos são fracos. Nós não somos capazes de nos defender contra o mal sozinhos.</w:t>
      </w:r>
    </w:p>
    <w:p>
      <w:pPr/>
      <w:r>
        <w:rPr>
          <w:lang w:val="pt_PT" w:bidi="pt_PT"/>
        </w:rPr>
      </w:r>
      <w:r>
        <w:rPr>
          <w:lang w:val="pt_PT" w:bidi="pt_PT"/>
        </w:rPr>
        <w:t xml:space="preserve">Jesus vai a poucos metros de distância novamente para orar a mesma oração novamente. Ele volta para seus discípulos pela segunda vez. Os olhos deles estão pesados, o que significa que seus olhos continuam se fechando. Os discípulos não têm uma boa desculpa para adormecer, e, por isso, não sabem o que dizer. Jesus vai orar pela terceira vez e volta para seus três discípulos novamente, pela terceira vez. </w:t>
      </w:r>
    </w:p>
    <w:p>
      <w:pPr/>
      <w:r>
        <w:rPr>
          <w:lang w:val="pt_PT" w:bidi="pt_PT"/>
        </w:rPr>
      </w:r>
      <w:r>
        <w:rPr>
          <w:lang w:val="pt_PT" w:bidi="pt_PT"/>
        </w:rPr>
        <w:t>Pare aqui e, em grupo, discuta essa pergunta: quando vocês são culpados de algo em sua cultura, vocês tentam se defender ou ficam quietos? Como você sabe quando alguém é culpado? Pause este áudio aqui.</w:t>
      </w:r>
    </w:p>
    <w:p>
      <w:pPr/>
      <w:r>
        <w:rPr>
          <w:lang w:val="pt_PT" w:bidi="pt_PT"/>
        </w:rPr>
      </w:r>
      <w:r>
        <w:rPr>
          <w:lang w:val="pt_PT" w:bidi="pt_PT"/>
        </w:rPr>
        <w:t xml:space="preserve">Quando Jesus retorna pela terceira vez, ele faz a pergunta: “Vocês ainda estão dormindo e descansando?”. Ele os repreende por dormirem em vez de orarem. Então ele diz: “Basta”, ou “Está resolvido”. Ele pode estar querendo dizer que o assunto sobre o qual ele orou foi decidido. Ou ele pode querer dizer que os discípulos precisam parar de dormir agora. "Chegou a hora”, ou, o momento que Deus planejava para tudo acontecer chegou. Jesus diz: “O Filho do Homem está sendo traído e entregue nas mãos dos pecadores”. Isto significa que os pecadores que não entendem quem é Jesus irão prendê-lo, e ele sofrerá e morrerá. Jesus chama a si mesmo de Filho do Homem novamente, e isso enfatiza que aqueles que o matam são culpados de matar aquele que Deus enviou para salvá-los. </w:t>
      </w:r>
    </w:p>
    <w:p>
      <w:pPr/>
      <w:r>
        <w:rPr>
          <w:lang w:val="pt_PT" w:bidi="pt_PT"/>
        </w:rPr>
      </w:r>
      <w:r>
        <w:rPr>
          <w:lang w:val="pt_PT" w:bidi="pt_PT"/>
        </w:rPr>
        <w:t>Jesus então diz: “Vamos embora”, querendo dizer: “Vamos encontrar Judas e aqueles que estão com ele”. “Meu traidor está se aproximando” isso significa que Judas está aqui no olival de Getsêmani.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14.32–42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oito cenas.</w:t>
      </w:r>
    </w:p>
    <w:p>
      <w:pPr/>
      <w:r>
        <w:rPr>
          <w:lang w:val="pt_PT" w:bidi="pt_PT"/>
        </w:rPr>
      </w:r>
      <w:r>
        <w:rPr>
          <w:b/>
          <w:lang w:val="pt_PT" w:bidi="pt_PT"/>
        </w:rPr>
        <w:t>Na primeira cena:</w:t>
      </w:r>
      <w:r>
        <w:rPr>
          <w:lang w:val="pt_PT" w:bidi="pt_PT"/>
        </w:rPr>
        <w:t xml:space="preserve"> Jesus e seus discípulos chegam ao olival chamado Getsêmani.</w:t>
      </w:r>
    </w:p>
    <w:p>
      <w:pPr/>
      <w:r>
        <w:rPr>
          <w:lang w:val="pt_PT" w:bidi="pt_PT"/>
        </w:rPr>
      </w:r>
      <w:r>
        <w:rPr>
          <w:b/>
          <w:lang w:val="pt_PT" w:bidi="pt_PT"/>
        </w:rPr>
        <w:t>Na segunda cena:</w:t>
      </w:r>
      <w:r>
        <w:rPr>
          <w:lang w:val="pt_PT" w:bidi="pt_PT"/>
        </w:rPr>
        <w:t xml:space="preserve"> Jesus leva junto de si a Pedro, Tiago e João para o olival. Ele está angustiado e pede para eles se manterem vigilantes com ele.</w:t>
      </w:r>
    </w:p>
    <w:p>
      <w:pPr/>
      <w:r>
        <w:rPr>
          <w:lang w:val="pt_PT" w:bidi="pt_PT"/>
        </w:rPr>
      </w:r>
      <w:r>
        <w:rPr>
          <w:b/>
          <w:lang w:val="pt_PT" w:bidi="pt_PT"/>
        </w:rPr>
        <w:t>Na terceira cena:</w:t>
      </w:r>
      <w:r>
        <w:rPr>
          <w:lang w:val="pt_PT" w:bidi="pt_PT"/>
        </w:rPr>
        <w:t xml:space="preserve"> Jesus se afasta um pouco no olival e se prostra no chão para orar. Ele pede a Deus, seu pai, para livrá-lo de seu sofrimento.</w:t>
      </w:r>
    </w:p>
    <w:p>
      <w:pPr/>
      <w:r>
        <w:rPr>
          <w:lang w:val="pt_PT" w:bidi="pt_PT"/>
        </w:rPr>
      </w:r>
      <w:r>
        <w:rPr>
          <w:b/>
          <w:lang w:val="pt_PT" w:bidi="pt_PT"/>
        </w:rPr>
        <w:t>Na quarta cena:</w:t>
      </w:r>
      <w:r>
        <w:rPr>
          <w:lang w:val="pt_PT" w:bidi="pt_PT"/>
        </w:rPr>
        <w:t xml:space="preserve"> Jesus volta para seus três discípulos e os vê dormindo. Jesus fala com Simão Pedro e diz a todos os três discípulos para vigiarem e orarem.</w:t>
      </w:r>
    </w:p>
    <w:p>
      <w:pPr/>
      <w:r>
        <w:rPr>
          <w:lang w:val="pt_PT" w:bidi="pt_PT"/>
        </w:rPr>
      </w:r>
      <w:r>
        <w:rPr>
          <w:b/>
          <w:lang w:val="pt_PT" w:bidi="pt_PT"/>
        </w:rPr>
        <w:t>Na quinta cena:</w:t>
      </w:r>
      <w:r>
        <w:rPr>
          <w:lang w:val="pt_PT" w:bidi="pt_PT"/>
        </w:rPr>
        <w:t xml:space="preserve"> Jesus volta para orar a Deus pela segunda vez, a mesma oração de antes.</w:t>
      </w:r>
    </w:p>
    <w:p>
      <w:pPr/>
      <w:r>
        <w:rPr>
          <w:lang w:val="pt_PT" w:bidi="pt_PT"/>
        </w:rPr>
      </w:r>
      <w:r>
        <w:rPr>
          <w:b/>
          <w:lang w:val="pt_PT" w:bidi="pt_PT"/>
        </w:rPr>
        <w:t>Na sexta cena:</w:t>
      </w:r>
      <w:r>
        <w:rPr>
          <w:lang w:val="pt_PT" w:bidi="pt_PT"/>
        </w:rPr>
        <w:t xml:space="preserve"> Jesus volta para seus discípulos pela segunda vez e os vê dormindo novamente.</w:t>
      </w:r>
    </w:p>
    <w:p>
      <w:pPr/>
      <w:r>
        <w:rPr>
          <w:lang w:val="pt_PT" w:bidi="pt_PT"/>
        </w:rPr>
      </w:r>
      <w:r>
        <w:rPr>
          <w:b/>
          <w:lang w:val="pt_PT" w:bidi="pt_PT"/>
        </w:rPr>
        <w:t>Na sétima cena:</w:t>
      </w:r>
      <w:r>
        <w:rPr>
          <w:lang w:val="pt_PT" w:bidi="pt_PT"/>
        </w:rPr>
        <w:t xml:space="preserve"> Jesus aparentemente vai pela terceira vez para orar a Deus.</w:t>
      </w:r>
    </w:p>
    <w:p>
      <w:pPr/>
      <w:r>
        <w:rPr>
          <w:lang w:val="pt_PT" w:bidi="pt_PT"/>
        </w:rPr>
      </w:r>
      <w:r>
        <w:rPr>
          <w:b/>
          <w:lang w:val="pt_PT" w:bidi="pt_PT"/>
        </w:rPr>
        <w:t>Na oitava cena:</w:t>
      </w:r>
      <w:r>
        <w:rPr>
          <w:lang w:val="pt_PT" w:bidi="pt_PT"/>
        </w:rPr>
        <w:t xml:space="preserve"> Jesus volta para seus discípulos pela terceira vez. Desta vez, ele lhes diz: “Vamos embora, meu traidor está aqui”.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Dentre seus discípulos, ele leva Pedro, Tiago e João mais adiante, para o jardim, com ele</w:t>
      </w:r>
    </w:p>
    <w:p>
      <w:pPr>
        <w:pStyle w:val="ListBullet"/>
        <w:spacing w:line="240" w:lineRule="auto"/>
        <w:ind w:left="720"/>
      </w:pPr>
      <w:r>
        <w:rPr>
          <w:lang w:val="pt_PT" w:bidi="pt_PT"/>
        </w:rPr>
      </w:r>
      <w:r>
        <w:rPr>
          <w:lang w:val="pt_PT" w:bidi="pt_PT"/>
        </w:rPr>
        <w:t>Deus, o Pai</w:t>
      </w:r>
    </w:p>
    <w:p>
      <w:pPr/>
      <w:r>
        <w:rPr>
          <w:lang w:val="pt_PT" w:bidi="pt_PT"/>
        </w:rPr>
      </w:r>
      <w:r>
        <w:rPr>
          <w:lang w:val="pt_PT" w:bidi="pt_PT"/>
        </w:rPr>
        <w:t>Como um grupo, prestem atenção a essas partes do contexto da passagem: é importante lembrar que essa história começa quando Jesus e seus discípulos chegam a um olival chamado Getsêmani, que significa "prensa de azeitonas". Esta é uma pequena área onde alguém plantou muitas oliveiras. Eles cultivam as árvores, colhem as azeitonas e produzem azeite a partir delas.</w:t>
      </w:r>
    </w:p>
    <w:p>
      <w:pPr/>
      <w:r>
        <w:rPr>
          <w:lang w:val="pt_PT" w:bidi="pt_PT"/>
        </w:rPr>
      </w:r>
      <w:r>
        <w:rPr>
          <w:lang w:val="pt_PT" w:bidi="pt_PT"/>
        </w:rPr>
        <w:t xml:space="preserve">Tenha em mente que Jesus leva Pedro, Tiago e João para o jardim, mas os demais discípulos ficam na entrada e esperam por ele. Jesus fica muito angustiado. Jesus diz que está </w:t>
      </w:r>
      <w:r>
        <w:rPr>
          <w:b/>
          <w:lang w:val="pt_PT" w:bidi="pt_PT"/>
        </w:rPr>
        <w:t>profundamente angustiado e perturbado</w:t>
      </w:r>
      <w:r>
        <w:rPr>
          <w:lang w:val="pt_PT" w:bidi="pt_PT"/>
        </w:rPr>
        <w:t>. Estes são termos emocionais muito vívidos e intensos. As emoções podem incluir confusão, medo profundo, ansiedade, incerteza. Jesus sentiu-se dessa maneira por algum tempo, não apenas por alguns instantes.</w:t>
      </w:r>
    </w:p>
    <w:p>
      <w:pPr/>
      <w:r>
        <w:rPr>
          <w:lang w:val="pt_PT" w:bidi="pt_PT"/>
        </w:rPr>
      </w:r>
      <w:r>
        <w:rPr>
          <w:lang w:val="pt_PT" w:bidi="pt_PT"/>
        </w:rPr>
        <w:t>Pare aqui e lembre-se de como você falou sobre palavras emocionais profundas na etapa 2, Preparando o cenário. Como você traduziria esta frase: "angustiado e perturbado"? Pause este áudio aqui.</w:t>
      </w:r>
    </w:p>
    <w:p>
      <w:pPr/>
      <w:r>
        <w:rPr>
          <w:lang w:val="pt_PT" w:bidi="pt_PT"/>
        </w:rPr>
      </w:r>
      <w:r>
        <w:rPr>
          <w:lang w:val="pt_PT" w:bidi="pt_PT"/>
        </w:rPr>
        <w:t>Jesus diz aos seus três discípulos para se manterem vigilantes com ele, ou para se manterem espiritualmente alertas, para poderem ser fortes contra a tentação de serem desleais a ele. Jesus deixa os três discípulos e vai a uma certa distância no jardim. Ele provavelmente vai à distância de um tiro de pedra.</w:t>
      </w:r>
    </w:p>
    <w:p>
      <w:pPr/>
      <w:r>
        <w:rPr>
          <w:lang w:val="pt_PT" w:bidi="pt_PT"/>
        </w:rPr>
      </w:r>
      <w:r>
        <w:rPr>
          <w:lang w:val="pt_PT" w:bidi="pt_PT"/>
        </w:rPr>
        <w:t>Jesus “se prostrou no chão”, ou se ajoelhou no chão para conversar com seu pai. A história diz que ele orava para que aquela situação terrível, se possível, não acontecesse. Então ele diz novamente, dessa vez se expressando diretamente: “Aba, Pai, você pode fazer qualquer coisa. Por favor, afasta de mim este cálice de sofrimento. No entanto, quero que faça o que você quer, não o que eu quero”. Jesus é educado enquanto fala com Deus.</w:t>
      </w:r>
    </w:p>
    <w:p>
      <w:pPr/>
      <w:r>
        <w:rPr>
          <w:lang w:val="pt_PT" w:bidi="pt_PT"/>
        </w:rPr>
      </w:r>
      <w:r>
        <w:rPr>
          <w:lang w:val="pt_PT" w:bidi="pt_PT"/>
        </w:rPr>
        <w:t>Jesus se levanta e volta para seus três discípulos. Eles estão dormindo. Jesus diz a Pedro: “Simão, você está dormindo? Você não conseguiu vigiar comigo nem por uma hora?". Então Jesus fala aos três discípulos: “Mantenham-se vigilantes e orem, para que não cedam à tentação. O espírito está disposto — suas intenções são boas — mas seu corpo é fraco. É difícil fazer a coisa certa”.</w:t>
      </w:r>
    </w:p>
    <w:p>
      <w:pPr/>
      <w:r>
        <w:rPr>
          <w:lang w:val="pt_PT" w:bidi="pt_PT"/>
        </w:rPr>
      </w:r>
      <w:r>
        <w:rPr>
          <w:lang w:val="pt_PT" w:bidi="pt_PT"/>
        </w:rPr>
        <w:t>Jesus parte novamente e volta para orar do mesmo modo que orou antes. Você deve se lembrar: “Aba, Pai, você pode fazer qualquer coisa. Por favor, afasta de mim este cálice de sofrimento. No entanto, quero que faça o que você quer, não o que eu quero”. Lembre-se de que Jesus está sofrendo emocionalmente, mas ele é sempre educado com seu Deus Pai. Ele tem um relacionamento próximo com seu pai, como um filho confia em seu próprio pai e usa termos afetivos para ele.</w:t>
      </w:r>
    </w:p>
    <w:p>
      <w:pPr/>
      <w:r>
        <w:rPr>
          <w:lang w:val="pt_PT" w:bidi="pt_PT"/>
        </w:rPr>
      </w:r>
      <w:r>
        <w:rPr>
          <w:lang w:val="pt_PT" w:bidi="pt_PT"/>
        </w:rPr>
        <w:t>Jesus volta para seus discípulos pela segunda vez. Eles ainda estão dormindo. Não conseguem manter os olhos abertos. Os discípulos não sabem mais o que dizer. Não conseguem ficar acordados.</w:t>
      </w:r>
    </w:p>
    <w:p>
      <w:pPr/>
      <w:r>
        <w:rPr>
          <w:lang w:val="pt_PT" w:bidi="pt_PT"/>
        </w:rPr>
      </w:r>
      <w:r>
        <w:rPr>
          <w:lang w:val="pt_PT" w:bidi="pt_PT"/>
        </w:rPr>
        <w:t>Jesus vai orar pela terceira vez, imaginamos que seja a mesma oração novamente. “Aba, Pai, você pode fazer qualquer coisa. Por favor, afasta de mim este cálice de sofrimento. No entanto, quero que faça o que você quer, não o que eu quero”.</w:t>
      </w:r>
    </w:p>
    <w:p>
      <w:pPr/>
      <w:r>
        <w:rPr>
          <w:lang w:val="pt_PT" w:bidi="pt_PT"/>
        </w:rPr>
      </w:r>
      <w:r>
        <w:rPr>
          <w:lang w:val="pt_PT" w:bidi="pt_PT"/>
        </w:rPr>
        <w:t>Jesus volta para seus três discípulos pela terceira vez. Pedro, Tiago e João ainda estão dormindo. Desta vez, ele diz: “Vocês ainda estão dormindo”, ou “Vão em frente e continuem dormindo”. Provavelmente, ele está mostrando surpresa que eles estão dormindo novamente. Então ele diz: “Basta! Chegou a hora! As pessoas trairão a mim, o Filho do Homem, para pecadores. Vamos encontrá-los, meu traidor está aqui”.</w:t>
      </w:r>
    </w:p>
    <w:p>
      <w:pPr/>
      <w:r>
        <w:rPr>
          <w:lang w:val="pt_PT" w:bidi="pt_PT"/>
        </w:rPr>
      </w:r>
      <w:r>
        <w:rPr>
          <w:lang w:val="pt_PT" w:bidi="pt_PT"/>
        </w:rPr>
        <w:t>É importante lembrar dessas idas e vindas entre Jesus e seus três discípulos. Jesus vai três vezes para orar. Jesus volta e vê seus discípulos dormindo três vezes.</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14.32–42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8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Dentre seus discípulos, ele leva Pedro, Tiago e João mais adiante, para o jardim, com ele</w:t>
      </w:r>
    </w:p>
    <w:p>
      <w:pPr>
        <w:pStyle w:val="ListBullet"/>
        <w:spacing w:line="240" w:lineRule="auto"/>
        <w:ind w:left="720"/>
      </w:pPr>
      <w:r>
        <w:rPr>
          <w:lang w:val="pt_PT" w:bidi="pt_PT"/>
        </w:rPr>
      </w:r>
      <w:r>
        <w:rPr>
          <w:lang w:val="pt_PT" w:bidi="pt_PT"/>
        </w:rPr>
        <w:t>Deus, o Pai</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Para esta história, pode ser útil ter alguém agindo como Deus, o Pai, ouvindo Jesus enquanto ele ora.</w:t>
      </w:r>
    </w:p>
    <w:p>
      <w:pPr/>
      <w:r>
        <w:rPr>
          <w:lang w:val="pt_PT" w:bidi="pt_PT"/>
        </w:rPr>
      </w:r>
      <w:r>
        <w:rPr>
          <w:lang w:val="pt_PT" w:bidi="pt_PT"/>
        </w:rPr>
        <w:t>Jesus leva Pedro, Tiago e João para o jardim, mas os demais discípulos ficam na entrada e esperam por ele. Jesus fica muito angustiado — ele diz que sua tristeza o está sobrecarregando. Jesus diz aos seus três discípulos para se manterem vigilantes com ele, ou para se manterem espiritualmente alertas, para poderem ser fortes contra a tentação de serem desleais a ele. Jesus deixa os três discípulos e vai a uma certa distância no jardim. Ele provavelmente vai à distância de um tiro de pedra.</w:t>
      </w:r>
    </w:p>
    <w:p>
      <w:pPr/>
      <w:r>
        <w:rPr>
          <w:lang w:val="pt_PT" w:bidi="pt_PT"/>
        </w:rPr>
      </w:r>
      <w:r>
        <w:rPr>
          <w:lang w:val="pt_PT" w:bidi="pt_PT"/>
        </w:rPr>
        <w:t>Pare o drama. Pergunte às pessoas que interpretam os discípulos: “O que vocês estão sentindo ou pensando?”. Você pode ouvir coisas como: “Confuso com as emoções fortes de Jesus; nunca o vimos dessa maneira”, “Muito cansado e incapaz de entender o que está acontecendo”. Pergunte à pessoa que interpreta Jesus: “O que você está sentindo ou pensando?”. Você pode ouvir coisas como: “Tão sobrecarregado que é difícil para mim até caminhar ou falar”, ou “Sozinho”. Continue o drama.</w:t>
      </w:r>
    </w:p>
    <w:p>
      <w:pPr/>
      <w:r>
        <w:rPr>
          <w:lang w:val="pt_PT" w:bidi="pt_PT"/>
        </w:rPr>
      </w:r>
      <w:r>
        <w:rPr>
          <w:lang w:val="pt_PT" w:bidi="pt_PT"/>
        </w:rPr>
        <w:t>Jesus “se prostrou no chão”, ou se ajoelhou no chão para conversar com seu pai. A história diz que ele orava para que aquela situação terrível, se possível, não acontecesse. Então ele diz novamente, dessa vez se expressando diretamente: “Aba, Pai, você pode fazer qualquer coisa. Por favor, afasta de mim este cálice de sofrimento. No entanto, quero que faça o que você quer, não o que eu quero”. Jesus é educado enquanto fala com Deus.</w:t>
      </w:r>
    </w:p>
    <w:p>
      <w:pPr/>
      <w:r>
        <w:rPr>
          <w:lang w:val="pt_PT" w:bidi="pt_PT"/>
        </w:rPr>
      </w:r>
      <w:r>
        <w:rPr>
          <w:lang w:val="pt_PT" w:bidi="pt_PT"/>
        </w:rPr>
        <w:t>Pare o drama. Pergunte à pessoa que interpreta Jesus: “O que você está sentindo ou pensando?”. Você pode ouvir coisas como: “Desespero”, “Resolução de fazer o que Deus, meu pai, me pedir para fazer”, “Confiança em meu pai”. Pergunte à pessoa que interpreta Deus: “O que você está sentindo ou pensando?” Você pode ouvir coisas como: “Eu gostaria de poder mudar isso”, “Estou triste, por ver meu filho passar por isso”, “Desejo de demonstrar amor a ele”. Continue o drama.</w:t>
      </w:r>
    </w:p>
    <w:p>
      <w:pPr/>
      <w:r>
        <w:rPr>
          <w:lang w:val="pt_PT" w:bidi="pt_PT"/>
        </w:rPr>
      </w:r>
      <w:r>
        <w:rPr>
          <w:lang w:val="pt_PT" w:bidi="pt_PT"/>
        </w:rPr>
        <w:t>Jesus se levanta e volta para seus três discípulos. Eles estão dormindo. Jesus diz a Pedro: “Simão, você está dormindo? Você não conseguiu vigiar comigo nem por uma hora?". Então Jesus fala aos três discípulos: “Mantenham-se vigilantes e orem, para que não cedam à tentação. O espírito está disposto — suas intenções são boas — mas seu corpo é fraco. É difícil fazer a coisa certa”.</w:t>
      </w:r>
    </w:p>
    <w:p>
      <w:pPr/>
      <w:r>
        <w:rPr>
          <w:lang w:val="pt_PT" w:bidi="pt_PT"/>
        </w:rPr>
      </w:r>
      <w:r>
        <w:rPr>
          <w:lang w:val="pt_PT" w:bidi="pt_PT"/>
        </w:rPr>
        <w:t>Pare o drama. Pergunte às pessoas que interpretam os discípulos: “O que vocês estão sentindo ou pensando?”. Você pode ouvir coisas como: “Envergonhado por ter adormecido”, “Frustrado”, “Tão cansado, não sou capaz de pensar corretamente”. Pergunte à pessoa que interpreta Jesus: “O que você está sentindo ou pensando?”. Você pode ouvir coisas como: “Estou preocupado com meus discípulos”, “Estou muito sozinho”. Continue o drama.</w:t>
      </w:r>
    </w:p>
    <w:p>
      <w:pPr/>
      <w:r>
        <w:rPr>
          <w:lang w:val="pt_PT" w:bidi="pt_PT"/>
        </w:rPr>
      </w:r>
      <w:r>
        <w:rPr>
          <w:lang w:val="pt_PT" w:bidi="pt_PT"/>
        </w:rPr>
        <w:t>Jesus parte novamente e volta para orar do mesmo modo que orou antes. Você deve se lembrar: “Aba, Pai, você pode fazer qualquer coisa. Por favor, afasta de mim este cálice de sofrimento. No entanto, quero que faça o que você quer, não o que eu quero”. Lembre-se de que Jesus está sofrendo emocionalmente, mas ele é sempre educado com seu Deus Pai. Ele tem um relacionamento próximo com seu pai, como um filho confia em seu próprio pai e usa termos afetivos para ele.</w:t>
      </w:r>
    </w:p>
    <w:p>
      <w:pPr/>
      <w:r>
        <w:rPr>
          <w:lang w:val="pt_PT" w:bidi="pt_PT"/>
        </w:rPr>
      </w:r>
      <w:r>
        <w:rPr>
          <w:lang w:val="pt_PT" w:bidi="pt_PT"/>
        </w:rPr>
        <w:t>Jesus volta para seus discípulos pela segunda vez. Eles ainda estão dormindo. Não conseguem manter os olhos abertos. Os discípulos não sabem mais o que dizer. Não conseguem ficar acordados.</w:t>
      </w:r>
    </w:p>
    <w:p>
      <w:pPr/>
      <w:r>
        <w:rPr>
          <w:lang w:val="pt_PT" w:bidi="pt_PT"/>
        </w:rPr>
      </w:r>
      <w:r>
        <w:rPr>
          <w:lang w:val="pt_PT" w:bidi="pt_PT"/>
        </w:rPr>
        <w:t>Pare o drama. Pergunte às pessoas que interpretam os discípulos: “O que vocês estão sentindo ou pensando?”. Você pode ouvir coisas como: “Não entendo por que estou tão fraco”, “Envergonhado”. Pergunte à pessoa que interpreta Jesus: “O que você está sentindo ou pensando?”. Você pode ouvir coisas como: “Estou tão sozinho”, “Gostaria de ter pessoas que se mantivessem ao meu lado”. Continue o drama.</w:t>
      </w:r>
    </w:p>
    <w:p>
      <w:pPr/>
      <w:r>
        <w:rPr>
          <w:lang w:val="pt_PT" w:bidi="pt_PT"/>
        </w:rPr>
      </w:r>
      <w:r>
        <w:rPr>
          <w:lang w:val="pt_PT" w:bidi="pt_PT"/>
        </w:rPr>
        <w:t>Jesus vai orar pela terceira vez, imaginamos que seja a mesma oração novamente. “Aba, Pai, você pode fazer qualquer coisa. Por favor, afasta de mim este cálice de sofrimento. No entanto, quero que faça o que você quer, não o que eu quero”.</w:t>
      </w:r>
    </w:p>
    <w:p>
      <w:pPr/>
      <w:r>
        <w:rPr>
          <w:lang w:val="pt_PT" w:bidi="pt_PT"/>
        </w:rPr>
      </w:r>
      <w:r>
        <w:rPr>
          <w:lang w:val="pt_PT" w:bidi="pt_PT"/>
        </w:rPr>
        <w:t>Jesus volta para seus três discípulos pela terceira vez. Desta vez, ele diz: “Vocês ainda estão dormindo”, ou “Vão em frente e continuem dormindo”. Então ele diz: “Basta! Chegou a hora! As pessoas trairão a mim, o Filho do Homem, para pecadores. Vamos encontrá-los, meu traidor está aqui”.</w:t>
      </w:r>
    </w:p>
    <w:p>
      <w:pPr/>
      <w:r>
        <w:rPr>
          <w:lang w:val="pt_PT" w:bidi="pt_PT"/>
        </w:rPr>
      </w:r>
      <w:r>
        <w:rPr>
          <w:lang w:val="pt_PT" w:bidi="pt_PT"/>
        </w:rPr>
        <w:t>Pare o drama. Pergunte à pessoa que interpreta Jesus: “O que você está sentindo ou pensando?”. Você pode ouvir coisas como: “Vou fazer isso por meu povo”, “Estou decepcionado com meus discípulos e meu povo, mas tenho muito amor por eles”. “Desespero — Por favor, Deus, continue a me ajudar a permanecer forte”.</w:t>
      </w:r>
    </w:p>
    <w:p>
      <w:pPr/>
      <w:r>
        <w:rPr>
          <w:lang w:val="pt_PT" w:bidi="pt_PT"/>
        </w:rPr>
      </w:r>
      <w:r>
        <w:rPr>
          <w:lang w:val="pt_PT" w:bidi="pt_PT"/>
        </w:rPr>
        <w:t>É importante lembrar dessas idas e vindas entre Jesus e seus três discípulos. Jesus vai três vezes para orar. Jesus volta e vê seus discípulos dormindo três vezes.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14.32–42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diz aos seus discípulos: “Sentem-se aqui enquanto eu vou orar”. </w:t>
      </w:r>
      <w:r>
        <w:rPr>
          <w:b/>
          <w:lang w:val="pt_PT" w:bidi="pt_PT"/>
        </w:rPr>
        <w:t>Orar</w:t>
      </w:r>
      <w:r>
        <w:rPr>
          <w:lang w:val="pt_PT" w:bidi="pt_PT"/>
        </w:rPr>
        <w:t xml:space="preserve"> significa falar com Deus. Este tipo de oração particular significa pedir a Deus que faça algo por você. Use a mesma palavra para orar, nesse contexto, que você usou em passagens anteriores. Para mais informações sobre </w:t>
      </w:r>
      <w:r>
        <w:rPr>
          <w:lang w:val="pt_PT" w:bidi="pt_PT"/>
        </w:rPr>
        <w:t>oração</w:t>
      </w:r>
      <w:r>
        <w:rPr>
          <w:lang w:val="pt_PT" w:bidi="pt_PT"/>
        </w:rPr>
        <w:t>, consulte o Glossário Mestre.</w:t>
      </w:r>
    </w:p>
    <w:p>
      <w:pPr/>
      <w:r>
        <w:rPr>
          <w:lang w:val="pt_PT" w:bidi="pt_PT"/>
        </w:rPr>
      </w:r>
      <w:r>
        <w:rPr>
          <w:b/>
          <w:lang w:val="pt_PT" w:bidi="pt_PT"/>
        </w:rPr>
        <w:t>Minha alma está esmagada com sofrimento</w:t>
      </w:r>
      <w:r>
        <w:rPr>
          <w:lang w:val="pt_PT" w:bidi="pt_PT"/>
        </w:rPr>
        <w:t xml:space="preserve">, ou </w:t>
      </w:r>
      <w:r>
        <w:rPr>
          <w:b/>
          <w:lang w:val="pt_PT" w:bidi="pt_PT"/>
        </w:rPr>
        <w:t>minha alma está muito triste, até ao ponto da morte</w:t>
      </w:r>
      <w:r>
        <w:rPr>
          <w:lang w:val="pt_PT" w:bidi="pt_PT"/>
        </w:rPr>
        <w:t xml:space="preserve">, significa que todo o “eu”, ou a alma de Jesus, estava oprimida com tristeza. Ele até sente como se o sofrimento pudesse matá-lo. A alma é o centro da personalidade de alguém. Use a mesma palavra para </w:t>
      </w:r>
      <w:r>
        <w:rPr>
          <w:b/>
          <w:lang w:val="pt_PT" w:bidi="pt_PT"/>
        </w:rPr>
        <w:t>alma</w:t>
      </w:r>
      <w:r>
        <w:rPr>
          <w:lang w:val="pt_PT" w:bidi="pt_PT"/>
        </w:rPr>
        <w:t xml:space="preserve"> que você usou nas passagens anteriores de Marcos e lembre-se de que </w:t>
      </w:r>
      <w:r>
        <w:rPr>
          <w:lang w:val="pt_PT" w:bidi="pt_PT"/>
        </w:rPr>
        <w:t>alma</w:t>
      </w:r>
      <w:r>
        <w:rPr>
          <w:lang w:val="pt_PT" w:bidi="pt_PT"/>
        </w:rPr>
        <w:t xml:space="preserve"> está no Glossário Mestre.</w:t>
      </w:r>
    </w:p>
    <w:p>
      <w:pPr/>
      <w:r>
        <w:rPr>
          <w:lang w:val="pt_PT" w:bidi="pt_PT"/>
        </w:rPr>
      </w:r>
      <w:r>
        <w:rPr>
          <w:lang w:val="pt_PT" w:bidi="pt_PT"/>
        </w:rPr>
        <w:t xml:space="preserve">Quando Jesus pede a Deus que </w:t>
      </w:r>
      <w:r>
        <w:rPr>
          <w:b/>
          <w:lang w:val="pt_PT" w:bidi="pt_PT"/>
        </w:rPr>
        <w:t>aquela hora possa passar dele</w:t>
      </w:r>
      <w:r>
        <w:rPr>
          <w:lang w:val="pt_PT" w:bidi="pt_PT"/>
        </w:rPr>
        <w:t>, Jesus está pedindo que o tempo da ira ou sofrimento de Deus não viesse.</w:t>
      </w:r>
    </w:p>
    <w:p>
      <w:pPr/>
      <w:r>
        <w:rPr>
          <w:lang w:val="pt_PT" w:bidi="pt_PT"/>
        </w:rPr>
      </w:r>
      <w:r>
        <w:rPr>
          <w:lang w:val="pt_PT" w:bidi="pt_PT"/>
        </w:rPr>
        <w:t xml:space="preserve">Quando Jesus pede a Deus que </w:t>
      </w:r>
      <w:r>
        <w:rPr>
          <w:b/>
          <w:lang w:val="pt_PT" w:bidi="pt_PT"/>
        </w:rPr>
        <w:t>afaste dele este cálice</w:t>
      </w:r>
      <w:r>
        <w:rPr>
          <w:lang w:val="pt_PT" w:bidi="pt_PT"/>
        </w:rPr>
        <w:t xml:space="preserve">, ele está pedindo que Deus o livrasse de seu sofrimento e ira. </w:t>
      </w:r>
      <w:r>
        <w:rPr>
          <w:b/>
          <w:lang w:val="pt_PT" w:bidi="pt_PT"/>
        </w:rPr>
        <w:t>Este cálice</w:t>
      </w:r>
      <w:r>
        <w:rPr>
          <w:lang w:val="pt_PT" w:bidi="pt_PT"/>
        </w:rPr>
        <w:t xml:space="preserve"> e </w:t>
      </w:r>
      <w:r>
        <w:rPr>
          <w:b/>
          <w:lang w:val="pt_PT" w:bidi="pt_PT"/>
        </w:rPr>
        <w:t>esta hora</w:t>
      </w:r>
      <w:r>
        <w:rPr>
          <w:lang w:val="pt_PT" w:bidi="pt_PT"/>
        </w:rPr>
        <w:t xml:space="preserve"> referem-se à mesma coisa.</w:t>
      </w:r>
    </w:p>
    <w:p>
      <w:pPr/>
      <w:r>
        <w:rPr>
          <w:lang w:val="pt_PT" w:bidi="pt_PT"/>
        </w:rPr>
      </w:r>
      <w:r>
        <w:rPr>
          <w:lang w:val="pt_PT" w:bidi="pt_PT"/>
        </w:rPr>
        <w:t>Pare aqui e discuta em grupo qual frase você usará para "afasta de mim esse cálice". Pause este áudio aqui.</w:t>
      </w:r>
    </w:p>
    <w:p>
      <w:pPr/>
      <w:r>
        <w:rPr>
          <w:lang w:val="pt_PT" w:bidi="pt_PT"/>
        </w:rPr>
      </w:r>
      <w:r>
        <w:rPr>
          <w:lang w:val="pt_PT" w:bidi="pt_PT"/>
        </w:rPr>
        <w:t xml:space="preserve">Jesus pergunta a Simão Pedro: "Você não conseguiu manter-se vigilante por uma hora?". Uma </w:t>
      </w:r>
      <w:r>
        <w:rPr>
          <w:b/>
          <w:lang w:val="pt_PT" w:bidi="pt_PT"/>
        </w:rPr>
        <w:t>hora</w:t>
      </w:r>
      <w:r>
        <w:rPr>
          <w:lang w:val="pt_PT" w:bidi="pt_PT"/>
        </w:rPr>
        <w:t xml:space="preserve"> é 60 minutos, mas você pode dizer “por um curto período”, se seu idioma não tiver uma referência de tempo para uma hora.</w:t>
      </w:r>
    </w:p>
    <w:p>
      <w:pPr/>
      <w:r>
        <w:rPr>
          <w:lang w:val="pt_PT" w:bidi="pt_PT"/>
        </w:rPr>
      </w:r>
      <w:r>
        <w:rPr>
          <w:lang w:val="pt_PT" w:bidi="pt_PT"/>
        </w:rPr>
        <w:t xml:space="preserve">Jesus tem um relacionamento especial com Deus, por isso ele usa o termo informal </w:t>
      </w:r>
      <w:r>
        <w:rPr>
          <w:b/>
          <w:lang w:val="pt_PT" w:bidi="pt_PT"/>
        </w:rPr>
        <w:t>Abba</w:t>
      </w:r>
      <w:r>
        <w:rPr>
          <w:lang w:val="pt_PT" w:bidi="pt_PT"/>
        </w:rPr>
        <w:t xml:space="preserve">, que os filhos em uma família usam para seu pai. Não há registro do povo judeu usar este termo para Deus. Você pode usar o termo estrangeiro "Abba" com os mesmos sons em sua tradução, ou você pode usar uma palavra informal para pai em sua língua, se houver uma. Para mais informações sobre </w:t>
      </w:r>
      <w:r>
        <w:rPr>
          <w:lang w:val="pt_PT" w:bidi="pt_PT"/>
        </w:rPr>
        <w:t>Abba</w:t>
      </w:r>
      <w:r>
        <w:rPr>
          <w:lang w:val="pt_PT" w:bidi="pt_PT"/>
        </w:rPr>
        <w:t>, consulte o Glossário Mestre.</w:t>
      </w:r>
    </w:p>
    <w:p>
      <w:pPr/>
      <w:r>
        <w:rPr>
          <w:lang w:val="pt_PT" w:bidi="pt_PT"/>
        </w:rPr>
      </w:r>
      <w:r>
        <w:rPr>
          <w:lang w:val="pt_PT" w:bidi="pt_PT"/>
        </w:rPr>
        <w:t xml:space="preserve">Jesus volta e encontra seus </w:t>
      </w:r>
      <w:r>
        <w:rPr>
          <w:b/>
          <w:lang w:val="pt_PT" w:bidi="pt_PT"/>
        </w:rPr>
        <w:t>discípulos</w:t>
      </w:r>
      <w:r>
        <w:rPr>
          <w:lang w:val="pt_PT" w:bidi="pt_PT"/>
        </w:rPr>
        <w:t xml:space="preserve"> dormindo. Use o mesmo termo para discípulos que você tem usado, e lembre-se de que </w:t>
      </w:r>
      <w:r>
        <w:rPr>
          <w:lang w:val="pt_PT" w:bidi="pt_PT"/>
        </w:rPr>
        <w:t>discípulos</w:t>
      </w:r>
      <w:r>
        <w:rPr>
          <w:lang w:val="pt_PT" w:bidi="pt_PT"/>
        </w:rPr>
        <w:t xml:space="preserve"> consta no Glossário Mestre. </w:t>
      </w:r>
    </w:p>
    <w:p>
      <w:pPr/>
      <w:r>
        <w:rPr>
          <w:lang w:val="pt_PT" w:bidi="pt_PT"/>
        </w:rPr>
      </w:r>
      <w:r>
        <w:rPr>
          <w:lang w:val="pt_PT" w:bidi="pt_PT"/>
        </w:rPr>
        <w:t>Então Jesus diz: “</w:t>
      </w:r>
      <w:r>
        <w:rPr>
          <w:b/>
          <w:lang w:val="pt_PT" w:bidi="pt_PT"/>
        </w:rPr>
        <w:t>Basta</w:t>
      </w:r>
      <w:r>
        <w:rPr>
          <w:lang w:val="pt_PT" w:bidi="pt_PT"/>
        </w:rPr>
        <w:t xml:space="preserve">”. Jesus poderia estar dizendo que os discípulos precisam parar de dormir agora. Ou Jesus poderia estar dizendo: “Já está tudo resolvido. Judas recebeu seu dinheiro para me trair”. Ou: “Tudo foi resolvido. Eu </w:t>
      </w:r>
      <w:r>
        <w:rPr>
          <w:b/>
          <w:lang w:val="pt_PT" w:bidi="pt_PT"/>
        </w:rPr>
        <w:t>vou</w:t>
      </w:r>
      <w:r>
        <w:rPr>
          <w:lang w:val="pt_PT" w:bidi="pt_PT"/>
        </w:rPr>
        <w:t xml:space="preserve"> passar por este sofrimento”. Isto poderia ser traduzido em algo como “Já aconteceu”.</w:t>
      </w:r>
    </w:p>
    <w:p>
      <w:pPr/>
      <w:r>
        <w:rPr>
          <w:lang w:val="pt_PT" w:bidi="pt_PT"/>
        </w:rPr>
      </w:r>
      <w:r>
        <w:rPr>
          <w:lang w:val="pt_PT" w:bidi="pt_PT"/>
        </w:rPr>
        <w:t xml:space="preserve">“O Filho do Homem é traído e entregue nas mãos dos pecadores”. Use a mesma palavra ou frase para </w:t>
      </w:r>
      <w:r>
        <w:rPr>
          <w:b/>
          <w:lang w:val="pt_PT" w:bidi="pt_PT"/>
        </w:rPr>
        <w:t>Filho do Homem</w:t>
      </w:r>
      <w:r>
        <w:rPr>
          <w:lang w:val="pt_PT" w:bidi="pt_PT"/>
        </w:rPr>
        <w:t xml:space="preserve"> que você usou anteriormente, e lembre-se de que </w:t>
      </w:r>
      <w:r>
        <w:rPr>
          <w:lang w:val="pt_PT" w:bidi="pt_PT"/>
        </w:rPr>
        <w:t>Filho do Homem</w:t>
      </w:r>
      <w:r>
        <w:rPr>
          <w:lang w:val="pt_PT" w:bidi="pt_PT"/>
        </w:rPr>
        <w:t xml:space="preserve"> e </w:t>
      </w:r>
      <w:r>
        <w:rPr>
          <w:lang w:val="pt_PT" w:bidi="pt_PT"/>
        </w:rPr>
        <w:t>pecado</w:t>
      </w:r>
      <w:r>
        <w:rPr>
          <w:lang w:val="pt_PT" w:bidi="pt_PT"/>
        </w:rPr>
        <w:t xml:space="preserve"> estão no Glossário Mestre. "Nas mãos dos pecadores" significa que os pecadores tomaram o controle de Jesus e agora têm o poder.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14:43–52</w:t>
      </w:r>
      <w:r>
        <w:rPr>
          <w:lang w:val="pt_PT" w:bidi="pt_PT"/>
        </w:rPr>
      </w:r>
    </w:p>
    <w:p>
      <w:pPr>
        <w:pStyle w:val="Heading3"/>
      </w:pPr>
      <w:r>
        <w:rPr>
          <w:lang w:val="pt_PT" w:bidi="pt_PT"/>
        </w:rPr>
        <w:t>Ouvir e Sentir</w:t>
      </w:r>
    </w:p>
    <w:p>
      <w:pPr/>
      <w:r>
        <w:rPr>
          <w:lang w:val="pt_PT" w:bidi="pt_PT"/>
        </w:rPr>
      </w:r>
      <w:r>
        <w:rPr>
          <w:lang w:val="pt_PT" w:bidi="pt_PT"/>
        </w:rPr>
        <w:t>Nesta etapa, ouçam Marcos 14.43–52 e guardem em seus corações.</w:t>
      </w:r>
    </w:p>
    <w:p>
      <w:pPr/>
      <w:r>
        <w:rPr>
          <w:lang w:val="pt_PT" w:bidi="pt_PT"/>
        </w:rPr>
      </w:r>
      <w:r>
        <w:rPr>
          <w:lang w:val="pt_PT" w:bidi="pt_PT"/>
        </w:rPr>
        <w:t>Ouça uma versão em áudio de Marcos 14.43–52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14.43–52 na tradução mais fácil de entender.</w:t>
      </w:r>
    </w:p>
    <w:p>
      <w:pPr/>
      <w:r>
        <w:rPr>
          <w:lang w:val="pt_PT" w:bidi="pt_PT"/>
        </w:rPr>
      </w:r>
      <w:r>
        <w:rPr>
          <w:lang w:val="pt_PT" w:bidi="pt_PT"/>
        </w:rPr>
        <w:t>Esta história começa imediatamente onde a história anterior acaba. A história começa com “Imediatamente, enquanto ele, Jesus, ainda estava falando, Judas, um dos doze discípulos, chegou com um grupo de homens”. Marcos introduz Judas novamente aqui como “um dos doze discípulos”. Nós não sabemos quando Judas deixou o grupo mais cedo naquela noite, mas, provavelmente, em algum momento durante a refeição em Jerusalém, Judas saiu para dizer às autoridades dos judeus onde Jesus estaria naquela noite.</w:t>
      </w:r>
    </w:p>
    <w:p>
      <w:pPr/>
      <w:r>
        <w:rPr>
          <w:lang w:val="pt_PT" w:bidi="pt_PT"/>
        </w:rPr>
      </w:r>
      <w:r>
        <w:rPr>
          <w:lang w:val="pt_PT" w:bidi="pt_PT"/>
        </w:rPr>
        <w:t>Os principais sacerdotes, instrutores da lei religiosa e anciãos mandaram esses homens para prender Jesus. Os principais sacerdotes, instrutores da lei religiosa e anciãos compõem o Sinédrio, que é o corpo governante e tribunal para o povo judeu. O Sinédrio tinha servos que carregavam armas e estavam autorizados a fazer prisões e prisioneiros. Alguns desses homens provavelmente faziam parte do grupo que veio prender Jesus. Os membros do Sinédrio não vieram, mas enviaram esses homens. Um grupo de homens, uma multidão, chega com espadas e bastões. As espadas deviam ser mais parecidas com facas metálicas afiadas e longas. Os bastões eram pedaços de madeira pesados que as pessoas usavam para lutar. A palavra ‛multidão’ refere-se geralmente a um grupo caótico de pessoas que estão fazendo coisas prejudiciais. Marcos usa a palavra 'multidão' para simbolizar que o grupo de homens estava fazendo algo errado. Nós não sabemos quantos homens estavam nessa multidão, mas sabemos que ainda queriam se esconder dos grandes grupos de pessoas que gostavam de Jesus. Por isso, provavelmente não era uma multidão tão grande.</w:t>
      </w:r>
    </w:p>
    <w:p>
      <w:pPr/>
      <w:r>
        <w:rPr>
          <w:lang w:val="pt_PT" w:bidi="pt_PT"/>
        </w:rPr>
      </w:r>
      <w:r>
        <w:rPr>
          <w:lang w:val="pt_PT" w:bidi="pt_PT"/>
        </w:rPr>
        <w:t>Pare aqui e em grupo olhe para fotos de espadas e bastões. Pause este áudio aqui.</w:t>
      </w:r>
    </w:p>
    <w:p>
      <w:pPr/>
      <w:r>
        <w:rPr>
          <w:lang w:val="pt_PT" w:bidi="pt_PT"/>
        </w:rPr>
      </w:r>
      <w:r>
        <w:rPr>
          <w:lang w:val="pt_PT" w:bidi="pt_PT"/>
        </w:rPr>
        <w:t>O papel de Judas era dizer às autoridades judaicas onde Jesus estaria para que pudessem prendê-lo em particular. Muitas das autoridades que estavam prendendo Jesus não sabiam como ele se parecia. Por isso, Judas combinou com eles que indicaria quem era Jesus dando-lhe um beijo. Os discípulos cumprimentavam seus mestres com um beijo para mostrar respeito. Judas também chamou Jesus de “Rabi”, que significa “meu mestre”.</w:t>
      </w:r>
    </w:p>
    <w:p>
      <w:pPr/>
      <w:r>
        <w:rPr>
          <w:lang w:val="pt_PT" w:bidi="pt_PT"/>
        </w:rPr>
      </w:r>
      <w:r>
        <w:rPr>
          <w:lang w:val="pt_PT" w:bidi="pt_PT"/>
        </w:rPr>
        <w:t>Pare aqui e discuta com a equipe de tradução: em sua cultura, como vocês cumprimentam alguém a quem respeitam? Pause este áudio aqui.</w:t>
      </w:r>
    </w:p>
    <w:p>
      <w:pPr/>
      <w:r>
        <w:rPr>
          <w:lang w:val="pt_PT" w:bidi="pt_PT"/>
        </w:rPr>
      </w:r>
      <w:r>
        <w:rPr>
          <w:lang w:val="pt_PT" w:bidi="pt_PT"/>
        </w:rPr>
        <w:t>Judas havia dito à multidão que ele beijaria Jesus para lhes indicar qual deles era ele. Então eles podem levá-lo para longe “sob guarda”, ou vigiar Jesus para ter certeza de que Jesus não tente escapar. Judas beija Jesus e alguns dos homens na multidão agarram Jesus e o prendem.</w:t>
      </w:r>
    </w:p>
    <w:p>
      <w:pPr/>
      <w:r>
        <w:rPr>
          <w:lang w:val="pt_PT" w:bidi="pt_PT"/>
        </w:rPr>
      </w:r>
      <w:r>
        <w:rPr>
          <w:lang w:val="pt_PT" w:bidi="pt_PT"/>
        </w:rPr>
        <w:t>Um dos discípulos de Jesus faz uma pequena tentativa de resistir à prisão. Este discípulo puxa sua espada, ou faca, e corta a orelha ou o lóbulo da orelha, de um dos homens que veio com a multidão. O homem era o escravo do sumo sacerdote, ou sacerdote principal.' Marcos não nos diz qual dos discípulos cortou a orelha dele. A multidão não conseguiu prender esse discípulo. Talvez este discípulo tenha fugido ou se escondeu rapidamente.</w:t>
      </w:r>
    </w:p>
    <w:p>
      <w:pPr/>
      <w:r>
        <w:rPr>
          <w:lang w:val="pt_PT" w:bidi="pt_PT"/>
        </w:rPr>
      </w:r>
      <w:r>
        <w:rPr>
          <w:lang w:val="pt_PT" w:bidi="pt_PT"/>
        </w:rPr>
        <w:t xml:space="preserve">Jesus protesta contra a prisão fazendo uma pergunta: “Sou eu um revolucionário perigoso para que vocês precisem me prender com espadas e bastões? Por que não me prenderam nos pátios do Templo?”. Jesus não espera que os homens respondam à sua pergunta. Jesus está tentando mostrar um contraste. Os homens estão tratando Jesus como se fosse um rebelde perigoso, alguém que quer derrubar o governo. Mas Jesus tem ensinado abertamente nos pátios do Templo por pelo menos duas semanas. Pessoas que estão tentando derrubar o governo não costumam ensinar pacificamente nos pátios do Templo. </w:t>
      </w:r>
    </w:p>
    <w:p>
      <w:pPr/>
      <w:r>
        <w:rPr>
          <w:lang w:val="pt_PT" w:bidi="pt_PT"/>
        </w:rPr>
      </w:r>
      <w:r>
        <w:rPr>
          <w:lang w:val="pt_PT" w:bidi="pt_PT"/>
        </w:rPr>
        <w:t>Pare aqui e discuta com a equipe de tradução: como vocês mostram contraste e surpresa em suas conversas? Vocês usam perguntas como essa? Se não, como vocês traduziriam essas perguntas em seu idioma? “Sou eu um revolucionário perigoso que quer derrubar o governo? É por isso que vocês vêm com espadas e bastões? Por que não me prenderam no Templo?”. Pause este áudio aqui.</w:t>
      </w:r>
    </w:p>
    <w:p>
      <w:pPr/>
      <w:r>
        <w:rPr>
          <w:lang w:val="pt_PT" w:bidi="pt_PT"/>
        </w:rPr>
      </w:r>
      <w:r>
        <w:rPr>
          <w:lang w:val="pt_PT" w:bidi="pt_PT"/>
        </w:rPr>
        <w:t>Jesus disse que essas coisas estão acontecendo para cumprir as Escrituras. Vários profetas judeus haviam dito que o Messias, ou salvador prometido, seria tratado como um criminoso, e que os discípulos ou seguidores do Messias seriam, então, espalhados.</w:t>
      </w:r>
    </w:p>
    <w:p>
      <w:pPr/>
      <w:r>
        <w:rPr>
          <w:lang w:val="pt_PT" w:bidi="pt_PT"/>
        </w:rPr>
      </w:r>
      <w:r>
        <w:rPr>
          <w:lang w:val="pt_PT" w:bidi="pt_PT"/>
        </w:rPr>
        <w:t xml:space="preserve">Todos com Jesus fogem. Marcos usa a palavra “todos”, em vez de discípulos. Talvez houvesse mais do que apenas os doze discípulos de Jesus com ele. A ideia aqui é que os amigos de Jesus o deixaram completamente sozinho — ninguém fica com ele. Marcos agora conta uma história curta que nenhum outro autor da Bíblia conta. Ele fala sobre um jovem específico, um seguidor de Jesus, que foge. A palavra que Marcos usa para “homem jovem”, significa um homem forte, corajoso e sábio. O profeta Amós dissera há muitos anos que até os corajosos fugirão nus no dia do julgamento. Marcos pode estar pensando naquela profecia quando ele descreve este jovem. O jovem está usando uma roupa de linho longa. Normalmente, uma camisa longa era feita de lã, então esse jovem provavelmente é rico. Ele não está usando nada sob esta roupa, o que significa que ele pode ter se vestido com pressa para seguir Jesus naquela noite. Este jovem pode ser o próprio Marcos. No entanto, o objetivo principal de Marcos em compartilhar este incidente é mostrar que </w:t>
      </w:r>
      <w:r>
        <w:rPr>
          <w:b/>
          <w:lang w:val="pt_PT" w:bidi="pt_PT"/>
        </w:rPr>
        <w:t>todos</w:t>
      </w:r>
      <w:r>
        <w:rPr>
          <w:lang w:val="pt_PT" w:bidi="pt_PT"/>
        </w:rPr>
        <w:t xml:space="preserve"> deixam Jesus naquela noite.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14.43–52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Judas combina com os líderes religiosos que ele lhes mostraria quem Jesus é cumprimentando-o com um beijo. As autoridades religiosas mandam a multidão com Judas para prender Jesus.</w:t>
      </w:r>
    </w:p>
    <w:p>
      <w:pPr/>
      <w:r>
        <w:rPr>
          <w:lang w:val="pt_PT" w:bidi="pt_PT"/>
        </w:rPr>
      </w:r>
      <w:r>
        <w:rPr>
          <w:b/>
          <w:lang w:val="pt_PT" w:bidi="pt_PT"/>
        </w:rPr>
        <w:t>Na segunda cena:</w:t>
      </w:r>
      <w:r>
        <w:rPr>
          <w:lang w:val="pt_PT" w:bidi="pt_PT"/>
        </w:rPr>
        <w:t xml:space="preserve"> Jesus ainda está falando com seus três discípulos depois que ele os acorda. Enquanto Jesus fala com os três discípulos, Judas chega no jardim com uma multidão de homens. Judas vai até Jesus, chama-o Rabi, e o cumprimenta com um beijo na face.</w:t>
      </w:r>
    </w:p>
    <w:p>
      <w:pPr/>
      <w:r>
        <w:rPr>
          <w:lang w:val="pt_PT" w:bidi="pt_PT"/>
        </w:rPr>
      </w:r>
      <w:r>
        <w:rPr>
          <w:b/>
          <w:lang w:val="pt_PT" w:bidi="pt_PT"/>
        </w:rPr>
        <w:t>Na terceira cena:</w:t>
      </w:r>
      <w:r>
        <w:rPr>
          <w:lang w:val="pt_PT" w:bidi="pt_PT"/>
        </w:rPr>
        <w:t xml:space="preserve"> os homens agarram Jesus. Um dos seguidores que estava com Jesus no jardim tira sua lâmina e corta a orelha de um dos homens, que é escravo do sumo sacerdote. </w:t>
      </w:r>
    </w:p>
    <w:p>
      <w:pPr/>
      <w:r>
        <w:rPr>
          <w:lang w:val="pt_PT" w:bidi="pt_PT"/>
        </w:rPr>
      </w:r>
      <w:r>
        <w:rPr>
          <w:b/>
          <w:lang w:val="pt_PT" w:bidi="pt_PT"/>
        </w:rPr>
        <w:t>Na quarta cena:</w:t>
      </w:r>
      <w:r>
        <w:rPr>
          <w:lang w:val="pt_PT" w:bidi="pt_PT"/>
        </w:rPr>
        <w:t xml:space="preserve"> Jesus pergunta à multidão por que eles o estão prendendo em segredo. Jesus diz que as Escrituras estão sendo cumpridas.</w:t>
      </w:r>
    </w:p>
    <w:p>
      <w:pPr/>
      <w:r>
        <w:rPr>
          <w:lang w:val="pt_PT" w:bidi="pt_PT"/>
        </w:rPr>
      </w:r>
      <w:r>
        <w:rPr>
          <w:b/>
          <w:lang w:val="pt_PT" w:bidi="pt_PT"/>
        </w:rPr>
        <w:t>Na quinta cena:</w:t>
      </w:r>
      <w:r>
        <w:rPr>
          <w:lang w:val="pt_PT" w:bidi="pt_PT"/>
        </w:rPr>
        <w:t xml:space="preserve"> todos os discípulos e seguidores de Jesus fogem. Um dos homens na multidão agarra um jovem e puxa sua roupa exterior. O jovem foge nu.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no olival de Getsêmani</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A multidão, com espadas e bastões</w:t>
      </w:r>
    </w:p>
    <w:p>
      <w:pPr>
        <w:pStyle w:val="ListBullet"/>
        <w:spacing w:line="240" w:lineRule="auto"/>
        <w:ind w:left="720"/>
      </w:pPr>
      <w:r>
        <w:rPr>
          <w:lang w:val="pt_PT" w:bidi="pt_PT"/>
        </w:rPr>
      </w:r>
      <w:r>
        <w:rPr>
          <w:lang w:val="pt_PT" w:bidi="pt_PT"/>
        </w:rPr>
        <w:t>Os principais sacerdotes, instrutores da lei religiosa e anciãos que enviaram a multidão</w:t>
      </w:r>
    </w:p>
    <w:p>
      <w:pPr>
        <w:pStyle w:val="ListBullet"/>
        <w:spacing w:line="240" w:lineRule="auto"/>
        <w:ind w:left="720"/>
      </w:pPr>
      <w:r>
        <w:rPr>
          <w:lang w:val="pt_PT" w:bidi="pt_PT"/>
        </w:rPr>
      </w:r>
      <w:r>
        <w:rPr>
          <w:lang w:val="pt_PT" w:bidi="pt_PT"/>
        </w:rPr>
        <w:t>O jovem que foge nu</w:t>
      </w:r>
    </w:p>
    <w:p>
      <w:pPr/>
      <w:r>
        <w:rPr>
          <w:lang w:val="pt_PT" w:bidi="pt_PT"/>
        </w:rPr>
      </w:r>
      <w:r>
        <w:rPr>
          <w:lang w:val="pt_PT" w:bidi="pt_PT"/>
        </w:rPr>
        <w:t>Como grupo, preste atenção a essas partes do contexto da passagem: é importante lembrar que essa história acontece imediatamente depois que Jesus acorda seus três discípulos pela terceira vez. Ele lhes diz: “Vamos embora, meu traidor está aqui”, significando que Jesus sabe que Judas está na entrada do olival. Esta história ocorre no olival de Getsêmani.</w:t>
      </w:r>
    </w:p>
    <w:p>
      <w:pPr/>
      <w:r>
        <w:rPr>
          <w:lang w:val="pt_PT" w:bidi="pt_PT"/>
        </w:rPr>
      </w:r>
      <w:r>
        <w:rPr>
          <w:lang w:val="pt_PT" w:bidi="pt_PT"/>
        </w:rPr>
        <w:t xml:space="preserve">No entanto, antes que essa história aconteça, Judas já havia deixado Jesus e os outros discípulos em um certo momento durante a refeição da noite, ou logo depois. Judas vai ao Sinédrio e diz a eles onde Jesus estará naquela noite. O Sinédrio é composto pelos instrutores da lei religiosa, os sacerdotes e os anciãos. O Sinédrio envia um grupo de homens com Judas para prender Jesus. Judas concorda em cumprimentar Jesus com um beijo para que o grupo saiba qual dos homens é Jesus. </w:t>
      </w:r>
    </w:p>
    <w:p>
      <w:pPr/>
      <w:r>
        <w:rPr>
          <w:lang w:val="pt_PT" w:bidi="pt_PT"/>
        </w:rPr>
      </w:r>
      <w:r>
        <w:rPr>
          <w:lang w:val="pt_PT" w:bidi="pt_PT"/>
        </w:rPr>
        <w:t xml:space="preserve">Quando esta história começa, uma multidão de homens carregando espadas e bastões chega ao olival acompanhados de Judas, um dos discípulos de Jesus. Não sabemos quantos homens estão nessa multidão. Provavelmente, são homens suficientes para levar Jesus pela força, se necessário, mas não suficientes para chamar muita atenção. </w:t>
      </w:r>
    </w:p>
    <w:p>
      <w:pPr/>
      <w:r>
        <w:rPr>
          <w:lang w:val="pt_PT" w:bidi="pt_PT"/>
        </w:rPr>
      </w:r>
      <w:r>
        <w:rPr>
          <w:lang w:val="pt_PT" w:bidi="pt_PT"/>
        </w:rPr>
        <w:t xml:space="preserve">Judas vai até Jesus, chama-o de “Rabi!”, e o beija na face. Os homens na multidão sabem que o homem que Judas beija é Jesus, por isso eles agarram Jesus e o prendem, o que significa que o seguram de modo que ele não possa escapar. Então, um dos homens que estava com Jesus puxa sua espada, ou faca longa, e corta a orelha do escravo do sumo sacerdote, ou sacerdote principal. Seu idioma pode exigir que diga qual das orelhas o homem cortou. Se for necessário dizer qual orelha, você pode dizer que foi a direita, porque esta história é contada em outros evangelhos, os quais dizem ter sido a orelha direita. </w:t>
      </w:r>
    </w:p>
    <w:p>
      <w:pPr/>
      <w:r>
        <w:rPr>
          <w:lang w:val="pt_PT" w:bidi="pt_PT"/>
        </w:rPr>
      </w:r>
      <w:r>
        <w:rPr>
          <w:lang w:val="pt_PT" w:bidi="pt_PT"/>
        </w:rPr>
        <w:t>Jesus faz uma pergunta aos homens que o prendem. “Por que vocês estão vindo com espadas e bastões para me prender? Sou eu um revolucionário perigoso, tentando derrubar o governo? Por que não me prenderam nos pátios do Templo?”. Eu estava ensinando lá todos os dias”. Jesus quis dizer que não precisam vir com armas para o prenderem. Ele não é perigoso. Então Jesus diz: “Estas coisas estão acontecendo porque os profetas das Escrituras disseram que assim seriam”.</w:t>
      </w:r>
    </w:p>
    <w:p>
      <w:pPr/>
      <w:r>
        <w:rPr>
          <w:lang w:val="pt_PT" w:bidi="pt_PT"/>
        </w:rPr>
      </w:r>
      <w:r>
        <w:rPr>
          <w:lang w:val="pt_PT" w:bidi="pt_PT"/>
        </w:rPr>
        <w:t xml:space="preserve">Todos os discípulos de Jesus, e todos os outros homens que estavam com ele, fugiram. Um jovem era o último fugitivo, e alguém na multidão agarrou sua roupa. Como o jovem continuou a fugir, a pessoa na multidão puxou sua roupa de linho longa. O jovem continuou a fugir nu. </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14.43–52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no olival de Getsêmani</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A multidão, com espadas e bastões</w:t>
      </w:r>
    </w:p>
    <w:p>
      <w:pPr>
        <w:pStyle w:val="ListBullet"/>
        <w:spacing w:line="240" w:lineRule="auto"/>
        <w:ind w:left="720"/>
      </w:pPr>
      <w:r>
        <w:rPr>
          <w:lang w:val="pt_PT" w:bidi="pt_PT"/>
        </w:rPr>
      </w:r>
      <w:r>
        <w:rPr>
          <w:lang w:val="pt_PT" w:bidi="pt_PT"/>
        </w:rPr>
        <w:t>Os principais sacerdotes, instrutores da lei religiosa e anciãos que enviaram a multidão</w:t>
      </w:r>
    </w:p>
    <w:p>
      <w:pPr>
        <w:pStyle w:val="ListBullet"/>
        <w:spacing w:line="240" w:lineRule="auto"/>
        <w:ind w:left="720"/>
      </w:pPr>
      <w:r>
        <w:rPr>
          <w:lang w:val="pt_PT" w:bidi="pt_PT"/>
        </w:rPr>
      </w:r>
      <w:r>
        <w:rPr>
          <w:lang w:val="pt_PT" w:bidi="pt_PT"/>
        </w:rPr>
        <w:t>O jovem que foge nu</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Judas vai até os líderes religiosos e lhes diz onde Jesus vai estar naquela noite. Os líderes religiosos mandam uma multidão de homens com espadas e bastões para prender Jesus. Judas concorda em mostrar-lhes quem Jesus é beijando-o. Isto acontece antes de esta história começar. Se quiserem, podem representar esta cena primeiro.</w:t>
      </w:r>
    </w:p>
    <w:p>
      <w:pPr/>
      <w:r>
        <w:rPr>
          <w:lang w:val="pt_PT" w:bidi="pt_PT"/>
        </w:rPr>
      </w:r>
      <w:r>
        <w:rPr>
          <w:lang w:val="pt_PT" w:bidi="pt_PT"/>
        </w:rPr>
        <w:t>Quando esta história começa, uma multidão de homens carregando espadas e bastões chega ao olival acompanhados de Judas, um dos discípulos de Jesus. Judas vai até Jesus, chama-o de “Rabi!”, e o beija na face. Os homens na multidão agarram Jesus e o prendem. Então, um dos homens que estava com Jesus puxa sua espada, ou faca longa, e corta a orelha do escravo do sumo sacerdote, ou sacerdote principal.</w:t>
      </w:r>
    </w:p>
    <w:p>
      <w:pPr/>
      <w:r>
        <w:rPr>
          <w:lang w:val="pt_PT" w:bidi="pt_PT"/>
        </w:rPr>
      </w:r>
      <w:r>
        <w:rPr>
          <w:lang w:val="pt_PT" w:bidi="pt_PT"/>
        </w:rPr>
        <w:t>Pare o drama. Pergunte à pessoa que interpreta Jesus: “O que você está sentindo ou pensando?”. Você pode ouvir coisas como: “Tudo está desmoronando rapidamente”, “Profundamente ferido pela traição de Judas”, “Frustrado por meus seguidores ainda quererem usar violência”. Pergunte às pessoas que interpretam os discípulos: “O que vocês estão sentindo ou pensando?”. Você pode ouvir coisas como: “Muito assustado”, “Zangado”, “Congelado, não posso me mexer!”. Continue o drama.</w:t>
      </w:r>
    </w:p>
    <w:p>
      <w:pPr/>
      <w:r>
        <w:rPr>
          <w:lang w:val="pt_PT" w:bidi="pt_PT"/>
        </w:rPr>
      </w:r>
      <w:r>
        <w:rPr>
          <w:lang w:val="pt_PT" w:bidi="pt_PT"/>
        </w:rPr>
        <w:t>Jesus faz uma pergunta aos homens que o prendem. “Por que vocês estão vindo com espadas e bastões para me prender? Sou eu um revolucionário perigoso, tentando derrubar o governo? Por que não me prenderam nos pátios do Templo?”. Eu estava ensinando lá todos os dias”. Então Jesus diz: “Estas coisas estão acontecendo porque os profetas das Escrituras disseram que assim seriam”.</w:t>
      </w:r>
    </w:p>
    <w:p>
      <w:pPr/>
      <w:r>
        <w:rPr>
          <w:lang w:val="pt_PT" w:bidi="pt_PT"/>
        </w:rPr>
      </w:r>
      <w:r>
        <w:rPr>
          <w:lang w:val="pt_PT" w:bidi="pt_PT"/>
        </w:rPr>
        <w:t>Pare o drama. Pergunte às pessoas que interpretam os homens na multidão: “O que vocês estão sentindo ou pensando?”. Você pode ouvir coisas como: “Um pouco surpreso, ele não parece perigoso”, “Lamento de estar fazendo isso, mas tenho minhas ordens a seguir”. Pergunte à pessoa que interpreta Jesus: “O que você está sentindo ou pensando?”. Você pode ouvir coisas como: “Não estou surpreso, porque as Escrituras dizem que vou ser mal tratado”, “Estou muito triste por isso estar acontecendo, e por essas pessoas não entenderem”. Continue o drama.</w:t>
      </w:r>
    </w:p>
    <w:p>
      <w:pPr/>
      <w:r>
        <w:rPr>
          <w:lang w:val="pt_PT" w:bidi="pt_PT"/>
        </w:rPr>
      </w:r>
      <w:r>
        <w:rPr>
          <w:lang w:val="pt_PT" w:bidi="pt_PT"/>
        </w:rPr>
        <w:t xml:space="preserve">Todos os discípulos de Jesus, e todos os outros homens que estavam com ele, fugiram. Um jovem era o último fugitivo, e alguém na multidão agarrou sua roupa. Como o jovem continuou a fugir, a pessoa na multidão puxou sua roupa de linho longa. O jovem continuou a fugir nu. </w:t>
      </w:r>
    </w:p>
    <w:p>
      <w:pPr/>
      <w:r>
        <w:rPr>
          <w:lang w:val="pt_PT" w:bidi="pt_PT"/>
        </w:rPr>
      </w:r>
      <w:r>
        <w:rPr>
          <w:lang w:val="pt_PT" w:bidi="pt_PT"/>
        </w:rPr>
        <w:t>Pare o drama. Pergunte à pessoa que interpreta Jesus: “O que você está sentindo ou pensando?”. Você pode ouvir coisas como: "Solitário", “Desapontado”. Pergunte às pessoas que interpretam o jovem e os outros fugindo: “O que vocês estão sentindo ou pensando?”. Você pode ouvir coisas como: “Com muito medo”, “Não estou nem pensando — estou apenas correndo o mais rápido que posso”.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14.43–52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Jesus estava falando com seus discípulos sonolentos, Judas, um de seus doze </w:t>
      </w:r>
      <w:r>
        <w:rPr>
          <w:b/>
          <w:lang w:val="pt_PT" w:bidi="pt_PT"/>
        </w:rPr>
        <w:t>discípulos</w:t>
      </w:r>
      <w:r>
        <w:rPr>
          <w:lang w:val="pt_PT" w:bidi="pt_PT"/>
        </w:rPr>
        <w:t xml:space="preserve">, entra no jardim com uma </w:t>
      </w:r>
      <w:r>
        <w:rPr>
          <w:b/>
          <w:lang w:val="pt_PT" w:bidi="pt_PT"/>
        </w:rPr>
        <w:t>multidão</w:t>
      </w:r>
      <w:r>
        <w:rPr>
          <w:lang w:val="pt_PT" w:bidi="pt_PT"/>
        </w:rPr>
        <w:t xml:space="preserve">. Use o mesmo termo para discípulo que você tem usado, e lembre-se de que </w:t>
      </w:r>
      <w:r>
        <w:rPr>
          <w:lang w:val="pt_PT" w:bidi="pt_PT"/>
        </w:rPr>
        <w:t>discípulo</w:t>
      </w:r>
      <w:r>
        <w:rPr>
          <w:lang w:val="pt_PT" w:bidi="pt_PT"/>
        </w:rPr>
        <w:t xml:space="preserve"> consta do Glossário Mestre. A multidão seria grande o suficiente para prender Jesus pela força, se necessário. As intenções da multidão eram causar problemas. </w:t>
      </w:r>
    </w:p>
    <w:p>
      <w:pPr/>
      <w:r>
        <w:rPr>
          <w:lang w:val="pt_PT" w:bidi="pt_PT"/>
        </w:rPr>
      </w:r>
      <w:r>
        <w:rPr>
          <w:lang w:val="pt_PT" w:bidi="pt_PT"/>
        </w:rPr>
        <w:t xml:space="preserve">Os homens na multidão estão carregando </w:t>
      </w:r>
      <w:r>
        <w:rPr>
          <w:b/>
          <w:lang w:val="pt_PT" w:bidi="pt_PT"/>
        </w:rPr>
        <w:t>espadas</w:t>
      </w:r>
      <w:r>
        <w:rPr>
          <w:lang w:val="pt_PT" w:bidi="pt_PT"/>
        </w:rPr>
        <w:t xml:space="preserve"> e </w:t>
      </w:r>
      <w:r>
        <w:rPr>
          <w:b/>
          <w:lang w:val="pt_PT" w:bidi="pt_PT"/>
        </w:rPr>
        <w:t>bastões</w:t>
      </w:r>
      <w:r>
        <w:rPr>
          <w:lang w:val="pt_PT" w:bidi="pt_PT"/>
        </w:rPr>
        <w:t>. Espadas eram, provavelmente, facas longas. Os homens as carregariam em um lugar oculto. Nesta história, quando o homem puxou sua espada para cortar a orelha do homem, ele apenas a tirou do lugar onde a havia colocado. Ele poderia ter um lugar especial para guardar sua faca. Os bastões eram pedaços de madeira pesados que as pessoas usavam para lutar.</w:t>
      </w:r>
    </w:p>
    <w:p>
      <w:pPr/>
      <w:r>
        <w:rPr>
          <w:lang w:val="pt_PT" w:bidi="pt_PT"/>
        </w:rPr>
      </w:r>
      <w:r>
        <w:rPr>
          <w:lang w:val="pt_PT" w:bidi="pt_PT"/>
        </w:rPr>
        <w:t xml:space="preserve">Pare aqui e discuta em grupo qual palavra ou frase você usará para </w:t>
      </w:r>
      <w:r>
        <w:rPr>
          <w:b/>
          <w:lang w:val="pt_PT" w:bidi="pt_PT"/>
        </w:rPr>
        <w:t>espadas</w:t>
      </w:r>
      <w:r>
        <w:rPr>
          <w:lang w:val="pt_PT" w:bidi="pt_PT"/>
        </w:rPr>
        <w:t xml:space="preserve"> e </w:t>
      </w:r>
      <w:r>
        <w:rPr>
          <w:b/>
          <w:lang w:val="pt_PT" w:bidi="pt_PT"/>
        </w:rPr>
        <w:t>bastões</w:t>
      </w:r>
      <w:r>
        <w:rPr>
          <w:lang w:val="pt_PT" w:bidi="pt_PT"/>
        </w:rPr>
        <w:t>. Pause este áudio aqui.</w:t>
      </w:r>
    </w:p>
    <w:p>
      <w:pPr/>
      <w:r>
        <w:rPr>
          <w:lang w:val="pt_PT" w:bidi="pt_PT"/>
        </w:rPr>
      </w:r>
      <w:r>
        <w:rPr>
          <w:lang w:val="pt_PT" w:bidi="pt_PT"/>
        </w:rPr>
        <w:t xml:space="preserve">A multidão foi enviada pelo Sinédrio. O Sinédrio era o grupo de homens que governava o povo judeu. Eles ajudavam o povo a seguir as leis religiosas e, por vezes, as leis do governo romano conquistador. O Sinédrio era composto por três grupos de homens. Use a mesma palavra ou frase para principais </w:t>
      </w:r>
      <w:r>
        <w:rPr>
          <w:lang w:val="pt_PT" w:bidi="pt_PT"/>
        </w:rPr>
        <w:t>sacerdotes</w:t>
      </w:r>
      <w:r>
        <w:rPr>
          <w:lang w:val="pt_PT" w:bidi="pt_PT"/>
        </w:rPr>
        <w:t xml:space="preserve">, </w:t>
      </w:r>
      <w:r>
        <w:rPr>
          <w:lang w:val="pt_PT" w:bidi="pt_PT"/>
        </w:rPr>
        <w:t>mestres da lei</w:t>
      </w:r>
      <w:r>
        <w:rPr>
          <w:lang w:val="pt_PT" w:bidi="pt_PT"/>
        </w:rPr>
        <w:t xml:space="preserve"> e </w:t>
      </w:r>
      <w:r>
        <w:rPr>
          <w:lang w:val="pt_PT" w:bidi="pt_PT"/>
        </w:rPr>
        <w:t>anciãos</w:t>
      </w:r>
      <w:r>
        <w:rPr>
          <w:lang w:val="pt_PT" w:bidi="pt_PT"/>
        </w:rPr>
        <w:t xml:space="preserve"> que você usou em passagens anteriores em Marcos, e lembre-se de que esses termos estão no Glossário Mestre.</w:t>
      </w:r>
    </w:p>
    <w:p>
      <w:pPr/>
      <w:r>
        <w:rPr>
          <w:lang w:val="pt_PT" w:bidi="pt_PT"/>
        </w:rPr>
      </w:r>
      <w:r>
        <w:rPr>
          <w:lang w:val="pt_PT" w:bidi="pt_PT"/>
        </w:rPr>
        <w:t xml:space="preserve">Judas é um </w:t>
      </w:r>
      <w:r>
        <w:rPr>
          <w:b/>
          <w:lang w:val="pt_PT" w:bidi="pt_PT"/>
        </w:rPr>
        <w:t>traidor</w:t>
      </w:r>
      <w:r>
        <w:rPr>
          <w:lang w:val="pt_PT" w:bidi="pt_PT"/>
        </w:rPr>
        <w:t xml:space="preserve">, ou </w:t>
      </w:r>
      <w:r>
        <w:rPr>
          <w:b/>
          <w:lang w:val="pt_PT" w:bidi="pt_PT"/>
        </w:rPr>
        <w:t>delator</w:t>
      </w:r>
      <w:r>
        <w:rPr>
          <w:lang w:val="pt_PT" w:bidi="pt_PT"/>
        </w:rPr>
        <w:t>, a pessoa que entregará Jesus aos seus inimigos. Use a mesma palavra para traidor que você usou em passagens anteriores.</w:t>
      </w:r>
    </w:p>
    <w:p>
      <w:pPr/>
      <w:r>
        <w:rPr>
          <w:lang w:val="pt_PT" w:bidi="pt_PT"/>
        </w:rPr>
      </w:r>
      <w:r>
        <w:rPr>
          <w:lang w:val="pt_PT" w:bidi="pt_PT"/>
        </w:rPr>
        <w:t xml:space="preserve">Judas deu um beijo em Jesus. Um </w:t>
      </w:r>
      <w:r>
        <w:rPr>
          <w:b/>
          <w:lang w:val="pt_PT" w:bidi="pt_PT"/>
        </w:rPr>
        <w:t>beijo</w:t>
      </w:r>
      <w:r>
        <w:rPr>
          <w:lang w:val="pt_PT" w:bidi="pt_PT"/>
        </w:rPr>
        <w:t xml:space="preserve"> era uma forma de saudação entre amigos de confiança. Na época de Jesus, um beijo na face era uma saudação entre amigos. Nesse tipo de beijo, os lábios de um homem tocam a bochecha de outro homem. Esta era simplesmente uma saudação que mostrava respeito.</w:t>
      </w:r>
    </w:p>
    <w:p>
      <w:pPr/>
      <w:r>
        <w:rPr>
          <w:lang w:val="pt_PT" w:bidi="pt_PT"/>
        </w:rPr>
      </w:r>
      <w:r>
        <w:rPr>
          <w:lang w:val="pt_PT" w:bidi="pt_PT"/>
        </w:rPr>
        <w:t xml:space="preserve">Judas chamou Jesus de “Rabi”. </w:t>
      </w:r>
      <w:r>
        <w:rPr>
          <w:b/>
          <w:lang w:val="pt_PT" w:bidi="pt_PT"/>
        </w:rPr>
        <w:t>Rabi</w:t>
      </w:r>
      <w:r>
        <w:rPr>
          <w:lang w:val="pt_PT" w:bidi="pt_PT"/>
        </w:rPr>
        <w:t xml:space="preserve"> é um título judeu que significa “meu grande” ou “meu grande mestre”. Não significa um professor de escola. É um termo diferente de “Senhor”. Senhor significa um mestre ou talvez até mesmo um ser divino. Use a mesma palavra ou frase para Rabi que você usou em passagens anteriores de Marcos. Para mais informações sobre </w:t>
      </w:r>
      <w:r>
        <w:rPr>
          <w:lang w:val="pt_PT" w:bidi="pt_PT"/>
        </w:rPr>
        <w:t>Rabi</w:t>
      </w:r>
      <w:r>
        <w:rPr>
          <w:lang w:val="pt_PT" w:bidi="pt_PT"/>
        </w:rPr>
        <w:t>, consulte o Glossário Mestre.</w:t>
      </w:r>
    </w:p>
    <w:p>
      <w:pPr/>
      <w:r>
        <w:rPr>
          <w:lang w:val="pt_PT" w:bidi="pt_PT"/>
        </w:rPr>
      </w:r>
      <w:r>
        <w:rPr>
          <w:lang w:val="pt_PT" w:bidi="pt_PT"/>
        </w:rPr>
        <w:t xml:space="preserve">Um dos seguidores de Jesus cortou a orelha do </w:t>
      </w:r>
      <w:r>
        <w:rPr>
          <w:b/>
          <w:lang w:val="pt_PT" w:bidi="pt_PT"/>
        </w:rPr>
        <w:t>escravo</w:t>
      </w:r>
      <w:r>
        <w:rPr>
          <w:lang w:val="pt_PT" w:bidi="pt_PT"/>
        </w:rPr>
        <w:t xml:space="preserve"> do sumo sacerdote, ou sacerdote principal. Use a mesma palavra ou frase para escravo que você usou em passagens anteriores. Para mais informações sobre </w:t>
      </w:r>
      <w:r>
        <w:rPr>
          <w:lang w:val="pt_PT" w:bidi="pt_PT"/>
        </w:rPr>
        <w:t>escravos</w:t>
      </w:r>
      <w:r>
        <w:rPr>
          <w:lang w:val="pt_PT" w:bidi="pt_PT"/>
        </w:rPr>
        <w:t>, consulte o Glossário Mestre.</w:t>
      </w:r>
    </w:p>
    <w:p>
      <w:pPr/>
      <w:r>
        <w:rPr>
          <w:lang w:val="pt_PT" w:bidi="pt_PT"/>
        </w:rPr>
      </w:r>
      <w:r>
        <w:rPr>
          <w:lang w:val="pt_PT" w:bidi="pt_PT"/>
        </w:rPr>
        <w:t xml:space="preserve">Jesus pergunta por que eles o estão prendendo como se ele fosse um </w:t>
      </w:r>
      <w:r>
        <w:rPr>
          <w:b/>
          <w:lang w:val="pt_PT" w:bidi="pt_PT"/>
        </w:rPr>
        <w:t>ladrão</w:t>
      </w:r>
      <w:r>
        <w:rPr>
          <w:lang w:val="pt_PT" w:bidi="pt_PT"/>
        </w:rPr>
        <w:t xml:space="preserve">, ou um </w:t>
      </w:r>
      <w:r>
        <w:rPr>
          <w:b/>
          <w:lang w:val="pt_PT" w:bidi="pt_PT"/>
        </w:rPr>
        <w:t>revolucionário</w:t>
      </w:r>
      <w:r>
        <w:rPr>
          <w:lang w:val="pt_PT" w:bidi="pt_PT"/>
        </w:rPr>
        <w:t>. Em grego essa palavra é “ladrão”, mas aqui provavelmente significa um revolucionário, ou alguém que tenta derrubar o governo.</w:t>
      </w:r>
    </w:p>
    <w:p>
      <w:pPr/>
      <w:r>
        <w:rPr>
          <w:lang w:val="pt_PT" w:bidi="pt_PT"/>
        </w:rPr>
      </w:r>
      <w:r>
        <w:rPr>
          <w:lang w:val="pt_PT" w:bidi="pt_PT"/>
        </w:rPr>
        <w:t xml:space="preserve">Pare aqui e discuta em grupo qual palavra ou frase você usará para </w:t>
      </w:r>
      <w:r>
        <w:rPr>
          <w:b/>
          <w:lang w:val="pt_PT" w:bidi="pt_PT"/>
        </w:rPr>
        <w:t>ladrão</w:t>
      </w:r>
      <w:r>
        <w:rPr>
          <w:lang w:val="pt_PT" w:bidi="pt_PT"/>
        </w:rPr>
        <w:t xml:space="preserve"> ou </w:t>
      </w:r>
      <w:r>
        <w:rPr>
          <w:b/>
          <w:lang w:val="pt_PT" w:bidi="pt_PT"/>
        </w:rPr>
        <w:t>revolucionário</w:t>
      </w:r>
      <w:r>
        <w:rPr>
          <w:lang w:val="pt_PT" w:bidi="pt_PT"/>
        </w:rPr>
        <w:t>. Pause este áudio aqui.</w:t>
      </w:r>
    </w:p>
    <w:p>
      <w:pPr/>
      <w:r>
        <w:rPr>
          <w:lang w:val="pt_PT" w:bidi="pt_PT"/>
        </w:rPr>
      </w:r>
      <w:r>
        <w:rPr>
          <w:lang w:val="pt_PT" w:bidi="pt_PT"/>
        </w:rPr>
        <w:t xml:space="preserve">Jesus diz que estava ensinando no </w:t>
      </w:r>
      <w:r>
        <w:rPr>
          <w:b/>
          <w:lang w:val="pt_PT" w:bidi="pt_PT"/>
        </w:rPr>
        <w:t>Templo</w:t>
      </w:r>
      <w:r>
        <w:rPr>
          <w:lang w:val="pt_PT" w:bidi="pt_PT"/>
        </w:rPr>
        <w:t xml:space="preserve">, mas ele quer dizer que estava ensinando nos pátios do Templo. Use a mesma palavra para Templo que você usou em passagens anteriores. Para mais informações sobre </w:t>
      </w:r>
      <w:r>
        <w:rPr>
          <w:lang w:val="pt_PT" w:bidi="pt_PT"/>
        </w:rPr>
        <w:t>templos</w:t>
      </w:r>
      <w:r>
        <w:rPr>
          <w:lang w:val="pt_PT" w:bidi="pt_PT"/>
        </w:rPr>
        <w:t>, consulte o Glossário Mestre.</w:t>
      </w:r>
    </w:p>
    <w:p>
      <w:pPr/>
      <w:r>
        <w:rPr>
          <w:lang w:val="pt_PT" w:bidi="pt_PT"/>
        </w:rPr>
      </w:r>
      <w:r>
        <w:rPr>
          <w:lang w:val="pt_PT" w:bidi="pt_PT"/>
        </w:rPr>
        <w:t xml:space="preserve">Jesus diz que essas coisas que estão acontecendo cumprem as </w:t>
      </w:r>
      <w:r>
        <w:rPr>
          <w:b/>
          <w:lang w:val="pt_PT" w:bidi="pt_PT"/>
        </w:rPr>
        <w:t>Escrituras</w:t>
      </w:r>
      <w:r>
        <w:rPr>
          <w:lang w:val="pt_PT" w:bidi="pt_PT"/>
        </w:rPr>
        <w:t xml:space="preserve">. Use a mesma palavra para Escrituras que você usou em passagens anteriores. Para mais informações sobre </w:t>
      </w:r>
      <w:r>
        <w:rPr>
          <w:lang w:val="pt_PT" w:bidi="pt_PT"/>
        </w:rPr>
        <w:t>Escrituras</w:t>
      </w:r>
      <w:r>
        <w:rPr>
          <w:lang w:val="pt_PT" w:bidi="pt_PT"/>
        </w:rPr>
        <w:t xml:space="preserve">, consulte o Glossário Mestre. </w:t>
      </w:r>
    </w:p>
    <w:p>
      <w:pPr/>
      <w:r>
        <w:rPr>
          <w:lang w:val="pt_PT" w:bidi="pt_PT"/>
        </w:rPr>
      </w:r>
      <w:r>
        <w:rPr>
          <w:lang w:val="pt_PT" w:bidi="pt_PT"/>
        </w:rPr>
        <w:t xml:space="preserve">Um “jovem” fugiu. </w:t>
      </w:r>
      <w:r>
        <w:rPr>
          <w:b/>
          <w:lang w:val="pt_PT" w:bidi="pt_PT"/>
        </w:rPr>
        <w:t>Jovem</w:t>
      </w:r>
      <w:r>
        <w:rPr>
          <w:lang w:val="pt_PT" w:bidi="pt_PT"/>
        </w:rPr>
        <w:t xml:space="preserve"> refere-se geralmente a um homem não casado, e era usado para mostrar que um homem novo era corajoso e forte. O homem nesta história pode ter cerca de 20 anos. </w:t>
      </w:r>
    </w:p>
    <w:p>
      <w:pPr/>
      <w:r>
        <w:rPr>
          <w:lang w:val="pt_PT" w:bidi="pt_PT"/>
        </w:rPr>
      </w:r>
      <w:r>
        <w:rPr>
          <w:lang w:val="pt_PT" w:bidi="pt_PT"/>
        </w:rPr>
        <w:t xml:space="preserve">O jovem estava usando uma vestimenta de linho, ou uma camisa de linho. </w:t>
      </w:r>
      <w:r>
        <w:rPr>
          <w:b/>
          <w:lang w:val="pt_PT" w:bidi="pt_PT"/>
        </w:rPr>
        <w:t>Linho</w:t>
      </w:r>
      <w:r>
        <w:rPr>
          <w:lang w:val="pt_PT" w:bidi="pt_PT"/>
        </w:rPr>
        <w:t xml:space="preserve"> era um pano caro, de boa qualidade. Como a maioria dos homens usava uma roupa exterior longa de lã, este jovem provavelmente era rico. Ele não estava usando nada por baixo desta roupa. Talvez o jovem se aprontou rapidamente para seguir Jesus, e, por isso, não estava totalmente vestido.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14:53–65</w:t>
      </w:r>
      <w:r>
        <w:rPr>
          <w:lang w:val="pt_PT" w:bidi="pt_PT"/>
        </w:rPr>
      </w:r>
    </w:p>
    <w:p>
      <w:pPr>
        <w:pStyle w:val="Heading3"/>
      </w:pPr>
      <w:r>
        <w:rPr>
          <w:lang w:val="pt_PT" w:bidi="pt_PT"/>
        </w:rPr>
        <w:t>Ouvir e Sentir</w:t>
      </w:r>
    </w:p>
    <w:p>
      <w:pPr/>
      <w:r>
        <w:rPr>
          <w:lang w:val="pt_PT" w:bidi="pt_PT"/>
        </w:rPr>
      </w:r>
      <w:r>
        <w:rPr>
          <w:lang w:val="pt_PT" w:bidi="pt_PT"/>
        </w:rPr>
        <w:t>Nesta etapa, ouçam Marcos 14.53–65 e guardem em seus corações.</w:t>
      </w:r>
    </w:p>
    <w:p>
      <w:pPr/>
      <w:r>
        <w:rPr>
          <w:lang w:val="pt_PT" w:bidi="pt_PT"/>
        </w:rPr>
      </w:r>
      <w:r>
        <w:rPr>
          <w:lang w:val="pt_PT" w:bidi="pt_PT"/>
        </w:rPr>
        <w:t>Ouça uma versão em áudio de Marcos 14.53–65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Marcos 14:53–65 na tradução mais fácil de entender.</w:t>
      </w:r>
    </w:p>
    <w:p>
      <w:pPr/>
      <w:r>
        <w:rPr>
          <w:lang w:val="pt_PT" w:bidi="pt_PT"/>
        </w:rPr>
      </w:r>
      <w:r>
        <w:rPr>
          <w:lang w:val="pt_PT" w:bidi="pt_PT"/>
        </w:rPr>
        <w:t>Na passagem anterior, a multidão leva Jesus. Eles caminham de volta a Jerusalém, atravessando o vale. Pedro os segue à distância. Eles levam Jesus para a casa do sumo sacerdote. O sumo sacerdote naquela época chamava-se Caifás. O sumo sacerdote era o sacerdote de mais alto nível e tinha autoridade sobre os líderes religiosos judeus. Quando a multidão e Jesus chegam, eles levam Jesus para uma sala grande. Pedro, porém, vai para o pátio da casa e senta-se ao lado do fogo com os guardas. Os principais sacerdotes, anciãos e instrutores da lei religiosa já estavam na sala grande esperando por Jesus. Esses três grupos de homens compõem o Sinédrio, que é o corpo governante — o tribunal supremo da lei do povo judeu. Nesta história, Marcos novamente conta duas histórias ao mesmo tempo. Ele descreve o início da negação de Pedro, que começa ao mesmo tempo que a história do julgamento de Jesus.</w:t>
      </w:r>
    </w:p>
    <w:p>
      <w:pPr/>
      <w:r>
        <w:rPr>
          <w:lang w:val="pt_PT" w:bidi="pt_PT"/>
        </w:rPr>
      </w:r>
      <w:r>
        <w:rPr>
          <w:lang w:val="pt_PT" w:bidi="pt_PT"/>
        </w:rPr>
        <w:t>Se este julgamento ocorreu como os demais daquela época, os membros do sinédrio sentaram-se em um semicírculo, em cadeiras altas, para que todos eles pudessem ver-se uns aos outros. A pessoa acusada e as testemunhas sentavam-se nas cadeiras do centro do semicírculo. Na lei judaica, era necessário que duas ou mais pessoas fornecessem as mesmas evidências contra alguém para possibilitar sua execução. Os líderes religiosos já deviam estar preparados para a prisão de Jesus, porque ele já tinham muitas pessoas na sala para testemunhar contra Jesus. No entanto, os líderes religiosos não conseguiam encontrar duas pessoas que concordassem de modo exato nas evidências contra Jesus.</w:t>
      </w:r>
    </w:p>
    <w:p>
      <w:pPr/>
      <w:r>
        <w:rPr>
          <w:lang w:val="pt_PT" w:bidi="pt_PT"/>
        </w:rPr>
      </w:r>
      <w:r>
        <w:rPr>
          <w:lang w:val="pt_PT" w:bidi="pt_PT"/>
        </w:rPr>
        <w:t>Parem aqui e discutam esta questão como um grupo: que tipos de coisas acontecem em seus julgamentos de criminosos? Quantas pessoas precisam fornecer evidências contra alguém? Quem preside os julgamentos? Pause este áudio aqui.</w:t>
      </w:r>
    </w:p>
    <w:p>
      <w:pPr/>
      <w:r>
        <w:rPr>
          <w:lang w:val="pt_PT" w:bidi="pt_PT"/>
        </w:rPr>
      </w:r>
      <w:r>
        <w:rPr>
          <w:lang w:val="pt_PT" w:bidi="pt_PT"/>
        </w:rPr>
        <w:t xml:space="preserve">Finalmente, algumas pessoas se levantaram e deram um falso testemunho, ou mentiram, sobre Jesus. Eles disseram: “Nós o ouvimos dizer: ‛Destruirei este templo construído por homens e em três dias construirei outro templo’”. Esta é uma declaração séria contra Jesus. Naquela parte do mundo, destruir um lugar de culto era um crime — as autoridades executariam uma pessoa que destruísse ou quisesse destruir um local de adoração. Além disso, os judeus acreditavam que a única pessoa que poderia reconstruir algo como o templo tão rapidamente deveria ser o Messias. É verdade que nos ensinamentos anteriores, Jesus havia dito que </w:t>
      </w:r>
      <w:r>
        <w:rPr>
          <w:b/>
          <w:lang w:val="pt_PT" w:bidi="pt_PT"/>
        </w:rPr>
        <w:t>alguém</w:t>
      </w:r>
      <w:r>
        <w:rPr>
          <w:lang w:val="pt_PT" w:bidi="pt_PT"/>
        </w:rPr>
        <w:t xml:space="preserve"> destruiria o templo. Jesus também disse que ele o ergueria novamente. No entanto, Jesus não disse que </w:t>
      </w:r>
      <w:r>
        <w:rPr>
          <w:b/>
          <w:lang w:val="pt_PT" w:bidi="pt_PT"/>
        </w:rPr>
        <w:t>ele</w:t>
      </w:r>
      <w:r>
        <w:rPr>
          <w:lang w:val="pt_PT" w:bidi="pt_PT"/>
        </w:rPr>
        <w:t xml:space="preserve"> destruirá o templo. E Jesus queria dizer que seu próprio corpo é o Templo, e Deus ressuscitaria seu </w:t>
      </w:r>
      <w:r>
        <w:rPr>
          <w:b/>
          <w:lang w:val="pt_PT" w:bidi="pt_PT"/>
        </w:rPr>
        <w:t>corpo</w:t>
      </w:r>
      <w:r>
        <w:rPr>
          <w:lang w:val="pt_PT" w:bidi="pt_PT"/>
        </w:rPr>
        <w:t xml:space="preserve"> dos mortos depois de três dias. Mas, mesmo nessas evidências, as testemunhas não conseguiram concordar.</w:t>
      </w:r>
    </w:p>
    <w:p>
      <w:pPr/>
      <w:r>
        <w:rPr>
          <w:lang w:val="pt_PT" w:bidi="pt_PT"/>
        </w:rPr>
      </w:r>
      <w:r>
        <w:rPr>
          <w:lang w:val="pt_PT" w:bidi="pt_PT"/>
        </w:rPr>
        <w:t>Talvez pelo fato de as testemunhas não conseguirem entrar em acordo, o próprio sumo sacerdote se levantou para questionar Jesus. O sumo sacerdote levantou-se e perguntou a Jesus: “Você não vai responder? Do que se trata esse testemunho que os homens estão trazendo contra você?”. Jesus permaneceu em silêncio, embora a lei exigisse que ele lhes respondesse.</w:t>
      </w:r>
    </w:p>
    <w:p>
      <w:pPr/>
      <w:r>
        <w:rPr>
          <w:lang w:val="pt_PT" w:bidi="pt_PT"/>
        </w:rPr>
      </w:r>
      <w:r>
        <w:rPr>
          <w:lang w:val="pt_PT" w:bidi="pt_PT"/>
        </w:rPr>
        <w:t>Parem aqui e discutam essa pergunta em grupo: Jesus permaneceu em silêncio, mesmo sendo inocente, porque sabia que o conselho não acreditaria em nada do que ele dissesse. Em sua cultura, quando alguém permanece em silêncio quando acusado, isso é visto como evidência de sua culpa, ou de sua inocência? Como as pessoas inocentes, em sua cultura, geralmente se comportam em um tribunal? Pause este áudio aqui.</w:t>
      </w:r>
    </w:p>
    <w:p>
      <w:pPr/>
      <w:r>
        <w:rPr>
          <w:lang w:val="pt_PT" w:bidi="pt_PT"/>
        </w:rPr>
      </w:r>
      <w:r>
        <w:rPr>
          <w:lang w:val="pt_PT" w:bidi="pt_PT"/>
        </w:rPr>
        <w:t>O silêncio de Jesus frustrou ainda mais o sumo sacerdote, e ele perguntou: “Você é o Messias, o Filho do Bendito?”. Talvez o sumo sacerdote perguntou isso a Jesus porque ele imaginava que Jesus dissera que ele mesmo construiria o templo novamente. O “Filho do Bendito” significa “Filho de Deus”, e o título “Filho do Bendito” pode ser um título para o Messias. Esta pergunta do sumo sacerdote é o clímax da história. É o momento para o qual todas as outras histórias convergem. É também o momento em que os líderes religiosos podem conseguir acusar Jesus de um crime sério, caso Jesus responda sim.</w:t>
      </w:r>
    </w:p>
    <w:p>
      <w:pPr/>
      <w:r>
        <w:rPr>
          <w:lang w:val="pt_PT" w:bidi="pt_PT"/>
        </w:rPr>
      </w:r>
      <w:r>
        <w:rPr>
          <w:lang w:val="pt_PT" w:bidi="pt_PT"/>
        </w:rPr>
        <w:t>O sumo sacerdote faz uma pergunta direta: “Você é o Messias, o Filho do Bendito?”. Jesus também responde muito diretamente. Jesus diz: “Eu sou”, ou “Eu sou o Messias”. Na lei judaica, Jesus então é obrigado a provar que ele é quem diz ser. Para provar quem ele é, Jesus cita a profecia dos Salmos e do profeta Daniel. O profeta Daniel fala de alguém como um Filho do Homem vindo nas nuvens. Nos Salmos, Deus diz que seu Messias se sentará no lugar de honra ao lado de Deus — à direita de Deus. Jesus quer mostrar que ele dará provas de quem ele é quando voltar com poder, algum dia.</w:t>
      </w:r>
    </w:p>
    <w:p>
      <w:pPr/>
      <w:r>
        <w:rPr>
          <w:lang w:val="pt_PT" w:bidi="pt_PT"/>
        </w:rPr>
      </w:r>
      <w:r>
        <w:rPr>
          <w:lang w:val="pt_PT" w:bidi="pt_PT"/>
        </w:rPr>
        <w:t>O sumo sacerdote considerou que Jesus blasfemou. Blasfêmia, na cultura judaica, significa desonrar Deus e tentar tornar Deus menos majestoso. Jesus afirma que ele é o Messias e se sentará no lugar de honra ao lado de Deus. Portanto, se Jesus não é o Messias, então o que ele diz é blasfêmia absoluta. Blasfêmia é chocante, e o sumo sacerdote rasga suas roupas para mostrar seu choque e tristeza por alguém diria essas coisas. Provavelmente, o sumo sacerdote rasgou parte de seu manto, mas não rasgou completamente suas roupas. A lei de Moisés dizia que alguém que blasfemou deveria ser apedrejado até a morte. Quando o sumo sacerdote pediu ao resto dos líderes religiosos um veredicto, todos eles disseram: “Culpado! Ele deve morrer!”. O alto conselho judeu, o Sinédrio, podia condenar Jesus à morte, mas não poderia realmente executá-lo. Apenas os oficiais romanos poderiam executar a sentença de morte.</w:t>
      </w:r>
    </w:p>
    <w:p>
      <w:pPr/>
      <w:r>
        <w:rPr>
          <w:lang w:val="pt_PT" w:bidi="pt_PT"/>
        </w:rPr>
      </w:r>
      <w:r>
        <w:rPr>
          <w:lang w:val="pt_PT" w:bidi="pt_PT"/>
        </w:rPr>
        <w:t>Parem aqui e discutam essa pergunta como um grupo: em sua cultura, quais são as punições por blasfêmia — ou desonrar a Deus? Alguém pode ser morto por violar uma lei civil ou religiosa? Se assim for, como as pessoas são executadas por violar uma lei? Pause este áudio aqui.</w:t>
      </w:r>
    </w:p>
    <w:p>
      <w:pPr/>
      <w:r>
        <w:rPr>
          <w:lang w:val="pt_PT" w:bidi="pt_PT"/>
        </w:rPr>
      </w:r>
      <w:r>
        <w:rPr>
          <w:lang w:val="pt_PT" w:bidi="pt_PT"/>
        </w:rPr>
        <w:t>Os membros do Sinédrio então cuspiram em Jesus e o espancaram para lhe mostrar que o rejeitaram. Eles vendaram Jesus e pediram que ele profetizasse, ou lhes revelasse, quem o golpeara, provavelmente porque queriam que ele tentasse provar novamente ser o Messias.</w:t>
      </w:r>
    </w:p>
    <w:p>
      <w:pPr/>
      <w:r>
        <w:rPr>
          <w:lang w:val="pt_PT" w:bidi="pt_PT"/>
        </w:rPr>
      </w:r>
      <w:r>
        <w:rPr>
          <w:lang w:val="pt_PT" w:bidi="pt_PT"/>
        </w:rPr>
        <w:t>Muitos cristãos no tempo de Marcos foram perseguidos. Esta história da reação de Jesus à perseguição dá aos cristãos perseguidos um modelo de conduta a seguir. Ele também estabelece um contraste entre Jesus e Pedro, que negará Jesus na próxima história.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14.53–65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 multidão leva Jesus para a casa do sumo sacerdote. Pedro está seguindo logo atrás.</w:t>
      </w:r>
    </w:p>
    <w:p>
      <w:pPr/>
      <w:r>
        <w:rPr>
          <w:lang w:val="pt_PT" w:bidi="pt_PT"/>
        </w:rPr>
      </w:r>
      <w:r>
        <w:rPr>
          <w:b/>
          <w:lang w:val="pt_PT" w:bidi="pt_PT"/>
        </w:rPr>
        <w:t>Na segunda cena:</w:t>
      </w:r>
      <w:r>
        <w:rPr>
          <w:lang w:val="pt_PT" w:bidi="pt_PT"/>
        </w:rPr>
        <w:t xml:space="preserve"> a multidão leva Jesus para uma sala grande onde o Sinédrio, o alto conselho judeu, espera por ele. Falsas testemunhas fazem declarações mentirosas sobre ele. O sumo sacerdote questiona Jesus, e Jesus afirma ser o Messias.</w:t>
      </w:r>
    </w:p>
    <w:p>
      <w:pPr/>
      <w:r>
        <w:rPr>
          <w:lang w:val="pt_PT" w:bidi="pt_PT"/>
        </w:rPr>
      </w:r>
      <w:r>
        <w:rPr>
          <w:b/>
          <w:lang w:val="pt_PT" w:bidi="pt_PT"/>
        </w:rPr>
        <w:t>Na terceira cena:</w:t>
      </w:r>
      <w:r>
        <w:rPr>
          <w:lang w:val="pt_PT" w:bidi="pt_PT"/>
        </w:rPr>
        <w:t xml:space="preserve"> o Sinédrio considera Jesus culpado. Eles cospem nele, vendam-no e o espancam.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que o prendeu e o leva para a casa do sumo sacerdote</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Guardas se aquecendo no pátio da casa do sumo sacerdote</w:t>
      </w:r>
    </w:p>
    <w:p>
      <w:pPr>
        <w:pStyle w:val="ListBullet"/>
        <w:spacing w:line="240" w:lineRule="auto"/>
        <w:ind w:left="720"/>
      </w:pPr>
      <w:r>
        <w:rPr>
          <w:lang w:val="pt_PT" w:bidi="pt_PT"/>
        </w:rPr>
      </w:r>
      <w:r>
        <w:rPr>
          <w:lang w:val="pt_PT" w:bidi="pt_PT"/>
        </w:rPr>
        <w:t>O Sinédrio, composto por instrutores da lei religiosa, principais sacerdotes e anciãos</w:t>
      </w:r>
    </w:p>
    <w:p>
      <w:pPr>
        <w:pStyle w:val="ListBullet"/>
        <w:spacing w:line="240" w:lineRule="auto"/>
        <w:ind w:left="720"/>
      </w:pPr>
      <w:r>
        <w:rPr>
          <w:lang w:val="pt_PT" w:bidi="pt_PT"/>
        </w:rPr>
      </w:r>
      <w:r>
        <w:rPr>
          <w:lang w:val="pt_PT" w:bidi="pt_PT"/>
        </w:rPr>
        <w:t>Falsas testemunhas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guardas que batem em Jesus</w:t>
      </w:r>
    </w:p>
    <w:p>
      <w:pPr/>
      <w:r>
        <w:rPr>
          <w:lang w:val="pt_PT" w:bidi="pt_PT"/>
        </w:rPr>
      </w:r>
      <w:r>
        <w:rPr>
          <w:lang w:val="pt_PT" w:bidi="pt_PT"/>
        </w:rPr>
        <w:t>Como um grupo, prestem atenção a essas partes do contexto da passagem: é importante lembrar que a multidão caminha diretamente do olival chamado Getsêmani, de volta pelo vale, para Jerusalém, onde fica a casa do sumo sacerdote, ou do principal sacerdote. Ao mesmo tempo, Pedro está caminhando atrás da multidão. Ele segue a multidão para dentro da casa do sumo sacerdote. A multidão leva Jesus para uma sala grande com vários homens do Sinédrio, ou o tribunal legal judaico. Pedro fica no pátio externo, e se aquece junto ao fogo com os guardas.</w:t>
      </w:r>
    </w:p>
    <w:p>
      <w:pPr/>
      <w:r>
        <w:rPr>
          <w:lang w:val="pt_PT" w:bidi="pt_PT"/>
        </w:rPr>
      </w:r>
      <w:r>
        <w:rPr>
          <w:lang w:val="pt_PT" w:bidi="pt_PT"/>
        </w:rPr>
        <w:t>Tenha em mente que Jesus entra em uma sala onde os principais sacerdotes, os anciãos e instrutores da lei estão reunidos como o Sinédrio, ou a alta corte, judaica. Nessa sala, os membros do Sinédrio provavelmente estão sentados em um semicírculo, ou metade de um círculo. As testemunhas e Jesus estão sentados em cadeiras no centro do círculo. Muitas outras testemunhas também estão lá. Essas testemunhas dizem mentiras sobre o que Jesus fez.</w:t>
      </w:r>
    </w:p>
    <w:p>
      <w:pPr/>
      <w:r>
        <w:rPr>
          <w:lang w:val="pt_PT" w:bidi="pt_PT"/>
        </w:rPr>
      </w:r>
      <w:r>
        <w:rPr>
          <w:lang w:val="pt_PT" w:bidi="pt_PT"/>
        </w:rPr>
        <w:t>Algumas testemunhas se levantam e dizem esta mentira: “Nós o ouvimos dizer: ‛Destruirei este templo feito com mãos humanas e em três dias construirei outro, não feito com mãos humanas’”. No entanto, cada testemunha conta uma história um pouco diferente. O sumo sacerdote se levanta e diz: “Você não vai responder a essas acusações? O que você quer dizer para se defender?”. Jesus não diz nada. O sumo sacerdote, ou principal sacerdote, fica frustrado. Ele pergunta a Jesus: “Você é o Messias, o Filho do Bendito?”. Jesus responde. “Eu sou. Vocês verão o Filho do Homem sentado ao lado de Deus, à sua direita. Ele virá nas nuvens do céu”. Isto significa que Jesus virá com a glória e o poder de Deus.</w:t>
      </w:r>
    </w:p>
    <w:p>
      <w:pPr/>
      <w:r>
        <w:rPr>
          <w:lang w:val="pt_PT" w:bidi="pt_PT"/>
        </w:rPr>
      </w:r>
      <w:r>
        <w:rPr>
          <w:lang w:val="pt_PT" w:bidi="pt_PT"/>
        </w:rPr>
        <w:t>O sumo sacerdote fica chocado e muito amargurado, porque Jesus blasfemou. Ele diz: “Por que precisamos de outras testemunhas oculares?”. ou “Não precisamos de outras testemunhas oculares. Vocês todos o ouviram desonrar a Deus. Qual é seu veredicto? Ele é culpado?”. Os membros do Sinédrio dizem que Jesus é culpado e merece morrer. Eles cospem em Jesus. Eles vendam Jesus, ou seja, colocam um pano em torno dos olhos de Jesus para que ele não possa ver. Então eles batem nele e dizem para ele profetizar e lhes dizer quem o havia golpeado. Os guardas o espancam com as mãos em punho, para ele sentir dor. Então eles levam Jesus embora.</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14.53–65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que o prendeu e o leva para a casa do sumo sacerdote</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Guardas se aquecendo no pátio da casa do sumo sacerdote</w:t>
      </w:r>
    </w:p>
    <w:p>
      <w:pPr>
        <w:pStyle w:val="ListBullet"/>
        <w:spacing w:line="240" w:lineRule="auto"/>
        <w:ind w:left="720"/>
      </w:pPr>
      <w:r>
        <w:rPr>
          <w:lang w:val="pt_PT" w:bidi="pt_PT"/>
        </w:rPr>
      </w:r>
      <w:r>
        <w:rPr>
          <w:lang w:val="pt_PT" w:bidi="pt_PT"/>
        </w:rPr>
        <w:t>O Sinédrio, composto por instrutores da lei religiosa, principais sacerdotes e anciãos</w:t>
      </w:r>
    </w:p>
    <w:p>
      <w:pPr>
        <w:pStyle w:val="ListBullet"/>
        <w:spacing w:line="240" w:lineRule="auto"/>
        <w:ind w:left="720"/>
      </w:pPr>
      <w:r>
        <w:rPr>
          <w:lang w:val="pt_PT" w:bidi="pt_PT"/>
        </w:rPr>
      </w:r>
      <w:r>
        <w:rPr>
          <w:lang w:val="pt_PT" w:bidi="pt_PT"/>
        </w:rPr>
        <w:t>Falsas testemunhas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guardas que batem em Jesus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A multidão caminha diretamente do olival chamado Getsêmani, atravessando o vale e retornando a Jerusalém, onde fica a casa do sumo sacerdote, ou sacerdote principal. Ao mesmo tempo, Pedro está caminhando atrás da multidão. Ele segue a multidão para dentro da casa do sumo sacerdote. A multidão leva Jesus para uma sala grande com vários homens do Sinédrio, ou o tribunal legal judaico. Pedro fica no pátio externo, e se aquece junto ao fogo com os guardas.</w:t>
      </w:r>
    </w:p>
    <w:p>
      <w:pPr/>
      <w:r>
        <w:rPr>
          <w:lang w:val="pt_PT" w:bidi="pt_PT"/>
        </w:rPr>
      </w:r>
      <w:r>
        <w:rPr>
          <w:lang w:val="pt_PT" w:bidi="pt_PT"/>
        </w:rPr>
        <w:t>Pare o drama. Pergunte à pessoa que interpreta Pedro: “O que você está sentindo ou pensando?” Você pode ouvir coisas como: “Procurando maneiras de resgatar Jesus”, “Culpado por ter fugido”, “Com medo, mas tentando ser corajoso”. Continue o drama.</w:t>
      </w:r>
    </w:p>
    <w:p>
      <w:pPr/>
      <w:r>
        <w:rPr>
          <w:lang w:val="pt_PT" w:bidi="pt_PT"/>
        </w:rPr>
      </w:r>
      <w:r>
        <w:rPr>
          <w:lang w:val="pt_PT" w:bidi="pt_PT"/>
        </w:rPr>
        <w:t>Jesus entra em uma sala onde os principais sacerdotes, os anciãos e instrutores da lei se reuniram como o Sinédrio, ou suprema corte, judaica. Os membros do Sinédrio estavam tentando encontrar evidências que lhes permitissem condenar Jesus à morte. Muitas outras testemunhas também estão lá. Essas testemunhas dizem mentiras sobre o que Jesus fez. Mas nenhuma das testemunhas conseguia concordar em seu testemunho.</w:t>
      </w:r>
    </w:p>
    <w:p>
      <w:pPr/>
      <w:r>
        <w:rPr>
          <w:lang w:val="pt_PT" w:bidi="pt_PT"/>
        </w:rPr>
      </w:r>
      <w:r>
        <w:rPr>
          <w:lang w:val="pt_PT" w:bidi="pt_PT"/>
        </w:rPr>
        <w:t>Algumas pessoas se levantam e dizem esta mentira: “Nós o ouvimos dizer: ‛Destruirei este templo feito com mãos humanas e em três dias construirei outro, não feito com mãos humanas’”. No entanto, cada testemunha conta uma história um pouco diferente. O principal sacerdote diz: “Você não vai responder a essas acusações? O que você quer dizer para se defender?”. Jesus não diz nada.</w:t>
      </w:r>
    </w:p>
    <w:p>
      <w:pPr/>
      <w:r>
        <w:rPr>
          <w:lang w:val="pt_PT" w:bidi="pt_PT"/>
        </w:rPr>
      </w:r>
      <w:r>
        <w:rPr>
          <w:lang w:val="pt_PT" w:bidi="pt_PT"/>
        </w:rPr>
        <w:t>Pare o drama. Pergunte às pessoas que interpretam os mestres da lei religiosa: “O que vocês estão sentindo ou pensando?”. Você pode ouvir coisas como: “Frustrado, por não podermos provar que Jesus é culpado”, “Frustrado por Jesus não responder à pergunta”. Continue o drama.</w:t>
      </w:r>
    </w:p>
    <w:p>
      <w:pPr/>
      <w:r>
        <w:rPr>
          <w:lang w:val="pt_PT" w:bidi="pt_PT"/>
        </w:rPr>
      </w:r>
      <w:r>
        <w:rPr>
          <w:lang w:val="pt_PT" w:bidi="pt_PT"/>
        </w:rPr>
        <w:t>O sumo ou principal sacerdote está frustrado e quer encontrar uma maneira de provar que Jesus é culpado. Ele pergunta a Jesus: “Você é o Messias, o Filho do Bendito?”. O sumo sacerdote usa dois títulos que significam a mesma coisa para o povo judeu — ambos os títulos se referem ao Salvador Prometido. Jesus responde. “Eu sou. Vocês verão o Filho do Homem sentado ao lado de Deus, à sua direita. Ele virá nas nuvens do céu”.</w:t>
      </w:r>
    </w:p>
    <w:p>
      <w:pPr/>
      <w:r>
        <w:rPr>
          <w:lang w:val="pt_PT" w:bidi="pt_PT"/>
        </w:rPr>
      </w:r>
      <w:r>
        <w:rPr>
          <w:lang w:val="pt_PT" w:bidi="pt_PT"/>
        </w:rPr>
        <w:t>O título “Filho do Homem” também significa que Jesus é o Messias, ou Salvador Prometido. O sumo sacerdote fica chocado e muito amargurado. Ele diz: “Por que precisamos de outras testemunhas oculares?”. que significa: “Não precisamos de outras testemunhas oculares. Vocês todos o ouviram desonrar a Deus. Qual é seu veredicto? Ele é culpado?”. Os membros do Sinédrio dizem que Jesus é culpado e merece morrer. Eles cospem em Jesus. Eles vendam Jesus, o espancam, e lhe dizem para profetizar, ou lhes dizer quem o golpeou. Os guardas o atingem com as mãos em punho, para lhe causar danos e dor. Então eles levam Jesus embora.</w:t>
      </w:r>
    </w:p>
    <w:p>
      <w:pPr/>
      <w:r>
        <w:rPr>
          <w:lang w:val="pt_PT" w:bidi="pt_PT"/>
        </w:rPr>
      </w:r>
      <w:r>
        <w:rPr>
          <w:lang w:val="pt_PT" w:bidi="pt_PT"/>
        </w:rPr>
        <w:t>Pare o drama. Pergunte às pessoas que interpretam os membros do Sinédrio: “O que vocês estão sentindo ou pensando?”. Você pode ouvir coisas como: “Chocado por alguém dizer que ele é o Messias”, “Feliz por Jesus ter finalmente dito algo que o torna culpado”. Pergunte à pessoa que interpreta Jesus: “O que você está sentindo ou pensando?”. Você pode ouvir coisas como: “Feliz por finalmente poder dizer diretamente quem sou”, “Triste por ninguém acreditar em mim”, “Confiando que meu pai me dará forças para passar por isso”.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14.53–65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multidão levou Jesus para a casa do </w:t>
      </w:r>
      <w:r>
        <w:rPr>
          <w:b/>
          <w:lang w:val="pt_PT" w:bidi="pt_PT"/>
        </w:rPr>
        <w:t>sumo sacerdote</w:t>
      </w:r>
      <w:r>
        <w:rPr>
          <w:lang w:val="pt_PT" w:bidi="pt_PT"/>
        </w:rPr>
        <w:t xml:space="preserve">. Os sacerdotes na religião judaica conectam o povo com Deus, fazendo sacrifícios por eles a Deus, educando o povo e cuidando do templo de Deus. Os sacerdotes eram os representantes de Deus perante seu povo e os representantes de seu povo perante Deus. O sumo sacerdote era o chefe religioso de Israel. Ele fazia sacrifícios especiais para o povo judeu. O sumo sacerdote liderava toda a corte religiosa judaica. Use a mesma palavra ou frase para sacerdote que você tem usado em passagens anteriores, e para “sumo sacerdote" inclua uma palavra que significa ”principal”. Para mais informações sobre </w:t>
      </w:r>
      <w:r>
        <w:rPr>
          <w:lang w:val="pt_PT" w:bidi="pt_PT"/>
        </w:rPr>
        <w:t>sacerdote</w:t>
      </w:r>
      <w:r>
        <w:rPr>
          <w:lang w:val="pt_PT" w:bidi="pt_PT"/>
        </w:rPr>
        <w:t>, consulte o Glossário Mestre.</w:t>
      </w:r>
    </w:p>
    <w:p>
      <w:pPr/>
      <w:r>
        <w:rPr>
          <w:lang w:val="pt_PT" w:bidi="pt_PT"/>
        </w:rPr>
      </w:r>
      <w:r>
        <w:rPr>
          <w:lang w:val="pt_PT" w:bidi="pt_PT"/>
        </w:rPr>
        <w:t xml:space="preserve">Os principais sacerdotes, </w:t>
      </w:r>
      <w:r>
        <w:rPr>
          <w:lang w:val="pt_PT" w:bidi="pt_PT"/>
        </w:rPr>
        <w:t>anciãos</w:t>
      </w:r>
      <w:r>
        <w:rPr>
          <w:lang w:val="pt_PT" w:bidi="pt_PT"/>
        </w:rPr>
        <w:t xml:space="preserve"> e </w:t>
      </w:r>
      <w:r>
        <w:rPr>
          <w:lang w:val="pt_PT" w:bidi="pt_PT"/>
        </w:rPr>
        <w:t>mestres da lei</w:t>
      </w:r>
      <w:r>
        <w:rPr>
          <w:lang w:val="pt_PT" w:bidi="pt_PT"/>
        </w:rPr>
        <w:t xml:space="preserve"> estavam reunidos na casa do sumo sacerdote. Use as mesmas palavras ou frases para esses grupos de homens que você tem usado em passagens anteriores, e lembre-se de que cada termo está no Glossário Mestre.</w:t>
      </w:r>
    </w:p>
    <w:p>
      <w:pPr/>
      <w:r>
        <w:rPr>
          <w:lang w:val="pt_PT" w:bidi="pt_PT"/>
        </w:rPr>
      </w:r>
      <w:r>
        <w:rPr>
          <w:lang w:val="pt_PT" w:bidi="pt_PT"/>
        </w:rPr>
        <w:t xml:space="preserve">Pedro seguiu à distância e entrou no pátio do sumo sacerdote. Um </w:t>
      </w:r>
      <w:r>
        <w:rPr>
          <w:b/>
          <w:lang w:val="pt_PT" w:bidi="pt_PT"/>
        </w:rPr>
        <w:t>pátio</w:t>
      </w:r>
      <w:r>
        <w:rPr>
          <w:lang w:val="pt_PT" w:bidi="pt_PT"/>
        </w:rPr>
        <w:t xml:space="preserve"> é uma área fechada nas laterais por edifícios, mas aberta ao céu acima. Uma casa maior pode ter vários quartos construídos em torno de um espaço aberto.</w:t>
      </w:r>
    </w:p>
    <w:p>
      <w:pPr/>
      <w:r>
        <w:rPr>
          <w:lang w:val="pt_PT" w:bidi="pt_PT"/>
        </w:rPr>
      </w:r>
      <w:r>
        <w:rPr>
          <w:lang w:val="pt_PT" w:bidi="pt_PT"/>
        </w:rPr>
        <w:t xml:space="preserve">Pare aqui e discuta qual palavra ou frase você usará para </w:t>
      </w:r>
      <w:r>
        <w:rPr>
          <w:b/>
          <w:lang w:val="pt_PT" w:bidi="pt_PT"/>
        </w:rPr>
        <w:t>pátio</w:t>
      </w:r>
      <w:r>
        <w:rPr>
          <w:lang w:val="pt_PT" w:bidi="pt_PT"/>
        </w:rPr>
        <w:t>. Pause este áudio aqui.</w:t>
      </w:r>
    </w:p>
    <w:p>
      <w:pPr/>
      <w:r>
        <w:rPr>
          <w:lang w:val="pt_PT" w:bidi="pt_PT"/>
        </w:rPr>
      </w:r>
      <w:r>
        <w:rPr>
          <w:lang w:val="pt_PT" w:bidi="pt_PT"/>
        </w:rPr>
        <w:t xml:space="preserve">Os guardas estavam se aquecendo em torno de um fogo. Pedro juntou-se a eles. Os </w:t>
      </w:r>
      <w:r>
        <w:rPr>
          <w:b/>
          <w:lang w:val="pt_PT" w:bidi="pt_PT"/>
        </w:rPr>
        <w:t>guardas</w:t>
      </w:r>
      <w:r>
        <w:rPr>
          <w:lang w:val="pt_PT" w:bidi="pt_PT"/>
        </w:rPr>
        <w:t xml:space="preserve"> eram servos do sumo sacerdote e ajudavam a proteger o Templo. Use a mesma palavra para guardas que você usou em passagens anteriores.</w:t>
      </w:r>
    </w:p>
    <w:p>
      <w:pPr/>
      <w:r>
        <w:rPr>
          <w:lang w:val="pt_PT" w:bidi="pt_PT"/>
        </w:rPr>
      </w:r>
      <w:r>
        <w:rPr>
          <w:lang w:val="pt_PT" w:bidi="pt_PT"/>
        </w:rPr>
        <w:t xml:space="preserve">Dentro da casa, o </w:t>
      </w:r>
      <w:r>
        <w:rPr>
          <w:b/>
          <w:lang w:val="pt_PT" w:bidi="pt_PT"/>
        </w:rPr>
        <w:t>alto conselho</w:t>
      </w:r>
      <w:r>
        <w:rPr>
          <w:lang w:val="pt_PT" w:bidi="pt_PT"/>
        </w:rPr>
        <w:t xml:space="preserve"> estava tentando encontrar evidências para condenar Jesus à morte. O alto conselho é chamado de </w:t>
      </w:r>
      <w:r>
        <w:rPr>
          <w:b/>
          <w:lang w:val="pt_PT" w:bidi="pt_PT"/>
        </w:rPr>
        <w:t>Sinédrio</w:t>
      </w:r>
      <w:r>
        <w:rPr>
          <w:lang w:val="pt_PT" w:bidi="pt_PT"/>
        </w:rPr>
        <w:t xml:space="preserve"> e é composto pelos principais sacerdotes, os anciãos e os mestres da lei. Este grupo ouvia os processos judiciais e pronunciava os julgamentos baseados na lei religiosa. Para mais informações sobre </w:t>
      </w:r>
      <w:r>
        <w:rPr>
          <w:lang w:val="pt_PT" w:bidi="pt_PT"/>
        </w:rPr>
        <w:t>Sinédrio</w:t>
      </w:r>
      <w:r>
        <w:rPr>
          <w:lang w:val="pt_PT" w:bidi="pt_PT"/>
        </w:rPr>
        <w:t>, consulte o Glossário Mestre.</w:t>
      </w:r>
    </w:p>
    <w:p>
      <w:pPr/>
      <w:r>
        <w:rPr>
          <w:lang w:val="pt_PT" w:bidi="pt_PT"/>
        </w:rPr>
      </w:r>
      <w:r>
        <w:rPr>
          <w:lang w:val="pt_PT" w:bidi="pt_PT"/>
        </w:rPr>
        <w:t xml:space="preserve">Algumas pessoas se levantavam para afirmar que Jesus havia dito: “Eu destruirei este </w:t>
      </w:r>
      <w:r>
        <w:rPr>
          <w:b/>
          <w:lang w:val="pt_PT" w:bidi="pt_PT"/>
        </w:rPr>
        <w:t>Templo</w:t>
      </w:r>
      <w:r>
        <w:rPr>
          <w:lang w:val="pt_PT" w:bidi="pt_PT"/>
        </w:rPr>
        <w:t xml:space="preserve"> e o reconstruirei em três dias”. Use a mesma palavra para Templo que você usou em passagens anteriores e lembre-se que </w:t>
      </w:r>
      <w:r>
        <w:rPr>
          <w:lang w:val="pt_PT" w:bidi="pt_PT"/>
        </w:rPr>
        <w:t>Templo</w:t>
      </w:r>
      <w:r>
        <w:rPr>
          <w:lang w:val="pt_PT" w:bidi="pt_PT"/>
        </w:rPr>
        <w:t xml:space="preserve"> está no Glossário Mestre.</w:t>
      </w:r>
    </w:p>
    <w:p>
      <w:pPr/>
      <w:r>
        <w:rPr>
          <w:lang w:val="pt_PT" w:bidi="pt_PT"/>
        </w:rPr>
      </w:r>
      <w:r>
        <w:rPr>
          <w:lang w:val="pt_PT" w:bidi="pt_PT"/>
        </w:rPr>
        <w:t xml:space="preserve">O sumo sacerdote perguntou “Você é o </w:t>
      </w:r>
      <w:r>
        <w:rPr>
          <w:b/>
          <w:lang w:val="pt_PT" w:bidi="pt_PT"/>
        </w:rPr>
        <w:t>Messias</w:t>
      </w:r>
      <w:r>
        <w:rPr>
          <w:lang w:val="pt_PT" w:bidi="pt_PT"/>
        </w:rPr>
        <w:t xml:space="preserve">, o </w:t>
      </w:r>
      <w:r>
        <w:rPr>
          <w:b/>
          <w:lang w:val="pt_PT" w:bidi="pt_PT"/>
        </w:rPr>
        <w:t>Filho do Deus Bendito</w:t>
      </w:r>
      <w:r>
        <w:rPr>
          <w:lang w:val="pt_PT" w:bidi="pt_PT"/>
        </w:rPr>
        <w:t xml:space="preserve">?”. Use a mesma palavra para Messias que você usou em passagens anteriores e lembre-se de que </w:t>
      </w:r>
      <w:r>
        <w:rPr>
          <w:lang w:val="pt_PT" w:bidi="pt_PT"/>
        </w:rPr>
        <w:t>Messias</w:t>
      </w:r>
      <w:r>
        <w:rPr>
          <w:lang w:val="pt_PT" w:bidi="pt_PT"/>
        </w:rPr>
        <w:t xml:space="preserve"> está no Glossário Mestre. O “Filho do Deus Bendito” se refere ao Filho de Deus. "Deus Bendito" ou "Abençoado" também pode ser traduzido como "o honrado" ou "o que deve ser louvado". </w:t>
      </w:r>
    </w:p>
    <w:p>
      <w:pPr/>
      <w:r>
        <w:rPr>
          <w:lang w:val="pt_PT" w:bidi="pt_PT"/>
        </w:rPr>
      </w:r>
      <w:r>
        <w:rPr>
          <w:lang w:val="pt_PT" w:bidi="pt_PT"/>
        </w:rPr>
        <w:t xml:space="preserve">Jesus diz: “Eu sou”, ou “Eu sou o Messias”. Então ele continua dizendo “Vocês verão o </w:t>
      </w:r>
      <w:r>
        <w:rPr>
          <w:b/>
          <w:lang w:val="pt_PT" w:bidi="pt_PT"/>
        </w:rPr>
        <w:t>Filho do Homem</w:t>
      </w:r>
      <w:r>
        <w:rPr>
          <w:lang w:val="pt_PT" w:bidi="pt_PT"/>
        </w:rPr>
        <w:t xml:space="preserve"> sentado no lugar de honra à </w:t>
      </w:r>
      <w:r>
        <w:rPr>
          <w:b/>
          <w:lang w:val="pt_PT" w:bidi="pt_PT"/>
        </w:rPr>
        <w:t>direita de Deus</w:t>
      </w:r>
      <w:r>
        <w:rPr>
          <w:lang w:val="pt_PT" w:bidi="pt_PT"/>
        </w:rPr>
        <w:t xml:space="preserve">”. Use a mesma palavra ou frase para Filho do Homem que você usou antes, e lembre-se de que </w:t>
      </w:r>
      <w:r>
        <w:rPr>
          <w:lang w:val="pt_PT" w:bidi="pt_PT"/>
        </w:rPr>
        <w:t>Filho do Homem</w:t>
      </w:r>
      <w:r>
        <w:rPr>
          <w:lang w:val="pt_PT" w:bidi="pt_PT"/>
        </w:rPr>
        <w:t xml:space="preserve"> está no Glossário Mestre. As pessoas que se sentam à "direita de Deus" são pessoas que se sentam em um lugar de honra.</w:t>
      </w:r>
    </w:p>
    <w:p>
      <w:pPr/>
      <w:r>
        <w:rPr>
          <w:lang w:val="pt_PT" w:bidi="pt_PT"/>
        </w:rPr>
      </w:r>
      <w:r>
        <w:rPr>
          <w:lang w:val="pt_PT" w:bidi="pt_PT"/>
        </w:rPr>
        <w:t xml:space="preserve">Jesus diz que ele virá nas nuvens do </w:t>
      </w:r>
      <w:r>
        <w:rPr>
          <w:b/>
          <w:lang w:val="pt_PT" w:bidi="pt_PT"/>
        </w:rPr>
        <w:t>céu</w:t>
      </w:r>
      <w:r>
        <w:rPr>
          <w:lang w:val="pt_PT" w:bidi="pt_PT"/>
        </w:rPr>
        <w:t xml:space="preserve">. Isto significa que Jesus virá com a glória e o poder de Deus. Use a mesma palavra para céu que você usou em passagens anteriores e lembre-se que </w:t>
      </w:r>
      <w:r>
        <w:rPr>
          <w:lang w:val="pt_PT" w:bidi="pt_PT"/>
        </w:rPr>
        <w:t>céu</w:t>
      </w:r>
      <w:r>
        <w:rPr>
          <w:lang w:val="pt_PT" w:bidi="pt_PT"/>
        </w:rPr>
        <w:t xml:space="preserve"> está no Glossário Mestre.</w:t>
      </w:r>
    </w:p>
    <w:p>
      <w:pPr/>
      <w:r>
        <w:rPr>
          <w:lang w:val="pt_PT" w:bidi="pt_PT"/>
        </w:rPr>
      </w:r>
      <w:r>
        <w:rPr>
          <w:lang w:val="pt_PT" w:bidi="pt_PT"/>
        </w:rPr>
        <w:t xml:space="preserve">O sumo sacerdote disse que Jesus falou de modo blasfemo. </w:t>
      </w:r>
      <w:r>
        <w:rPr>
          <w:b/>
          <w:lang w:val="pt_PT" w:bidi="pt_PT"/>
        </w:rPr>
        <w:t>Blasfêmia</w:t>
      </w:r>
      <w:r>
        <w:rPr>
          <w:lang w:val="pt_PT" w:bidi="pt_PT"/>
        </w:rPr>
        <w:t xml:space="preserve"> é quando alguém diz ou faz algo que desonra a Deus e o torna menos majestoso. Use a mesma palavra ou frase para blasfêmia que você usou em passagens anteriores. Para mais informações sobre </w:t>
      </w:r>
      <w:r>
        <w:rPr>
          <w:lang w:val="pt_PT" w:bidi="pt_PT"/>
        </w:rPr>
        <w:t>blasfêmia</w:t>
      </w:r>
      <w:r>
        <w:rPr>
          <w:lang w:val="pt_PT" w:bidi="pt_PT"/>
        </w:rPr>
        <w:t xml:space="preserve">, consulte o Glossário Mestre. </w:t>
      </w:r>
    </w:p>
    <w:p>
      <w:pPr/>
      <w:r>
        <w:rPr>
          <w:lang w:val="pt_PT" w:bidi="pt_PT"/>
        </w:rPr>
      </w:r>
      <w:r>
        <w:rPr>
          <w:lang w:val="pt_PT" w:bidi="pt_PT"/>
        </w:rPr>
        <w:t xml:space="preserve">Depois que os líderes religiosos dizem que Jesus é culpado, eles cospem nele, vendem-no, espancam-no e pedem que ele profetize. </w:t>
      </w:r>
      <w:r>
        <w:rPr>
          <w:b/>
          <w:lang w:val="pt_PT" w:bidi="pt_PT"/>
        </w:rPr>
        <w:t>Profetizar</w:t>
      </w:r>
      <w:r>
        <w:rPr>
          <w:lang w:val="pt_PT" w:bidi="pt_PT"/>
        </w:rPr>
        <w:t xml:space="preserve"> significa trazer uma mensagem de Deus. Neste caso, os líderes religiosos estão pedindo a Jesus para lhes dizer quem o golpeara. Use a mesma palavra ou frase para profecia que você usou em passagens anteriores, e lembre-se que </w:t>
      </w:r>
      <w:r>
        <w:rPr>
          <w:lang w:val="pt_PT" w:bidi="pt_PT"/>
        </w:rPr>
        <w:t>profeta</w:t>
      </w:r>
      <w:r>
        <w:rPr>
          <w:lang w:val="pt_PT" w:bidi="pt_PT"/>
        </w:rPr>
        <w:t>, o nome da pessoa que profetiza,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14:66–72</w:t>
      </w:r>
      <w:r>
        <w:rPr>
          <w:lang w:val="pt_PT" w:bidi="pt_PT"/>
        </w:rPr>
      </w:r>
    </w:p>
    <w:p>
      <w:pPr>
        <w:pStyle w:val="Heading3"/>
      </w:pPr>
      <w:r>
        <w:rPr>
          <w:lang w:val="pt_PT" w:bidi="pt_PT"/>
        </w:rPr>
        <w:t>Ouvir e Sentir</w:t>
      </w:r>
    </w:p>
    <w:p>
      <w:pPr/>
      <w:r>
        <w:rPr>
          <w:lang w:val="pt_PT" w:bidi="pt_PT"/>
        </w:rPr>
      </w:r>
      <w:r>
        <w:rPr>
          <w:lang w:val="pt_PT" w:bidi="pt_PT"/>
        </w:rPr>
        <w:t>Nesta etapa, ouçam Marcos 14.66–72 e guardem em seus corações.</w:t>
      </w:r>
    </w:p>
    <w:p>
      <w:pPr/>
      <w:r>
        <w:rPr>
          <w:lang w:val="pt_PT" w:bidi="pt_PT"/>
        </w:rPr>
      </w:r>
      <w:r>
        <w:rPr>
          <w:lang w:val="pt_PT" w:bidi="pt_PT"/>
        </w:rPr>
        <w:t>Ouça uma versão em áudio de Marcos 14.66–72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14.66–72 na tradução mais fácil de entender.</w:t>
      </w:r>
    </w:p>
    <w:p>
      <w:pPr/>
      <w:r>
        <w:rPr>
          <w:lang w:val="pt_PT" w:bidi="pt_PT"/>
        </w:rPr>
      </w:r>
      <w:r>
        <w:rPr>
          <w:lang w:val="pt_PT" w:bidi="pt_PT"/>
        </w:rPr>
        <w:t xml:space="preserve">Marcos volta para a história que está acontecendo simultaneamente ao julgamento de Jesus, relatado na passagem anterior. O Sinédrio, a corte religiosa judaica, está fazendo perguntas a Jesus. Nesse mesmo momento, Pedro está do lado de fora, no pátio “abaixo”. Isto sugere que Jesus pode estar em uma sala no piso superior da casa. </w:t>
      </w:r>
    </w:p>
    <w:p>
      <w:pPr/>
      <w:r>
        <w:rPr>
          <w:lang w:val="pt_PT" w:bidi="pt_PT"/>
        </w:rPr>
      </w:r>
      <w:r>
        <w:rPr>
          <w:lang w:val="pt_PT" w:bidi="pt_PT"/>
        </w:rPr>
        <w:t>No início daquela noite, Pedro disse a Jesus que jamais negaria conhecê-lo. Nesta história, a profecia de Jesus de que Pedro o negaria se cumpre.</w:t>
      </w:r>
    </w:p>
    <w:p>
      <w:pPr/>
      <w:r>
        <w:rPr>
          <w:lang w:val="pt_PT" w:bidi="pt_PT"/>
        </w:rPr>
      </w:r>
      <w:r>
        <w:rPr>
          <w:lang w:val="pt_PT" w:bidi="pt_PT"/>
        </w:rPr>
        <w:t xml:space="preserve">Nesta época do ano, as noites em Jerusalém são frias. Há um fogo queimando para manter as pessoas aquecidas. Pedro está de pé ao lado do fogo no pátio, com outros servos do sumo sacerdote. Uma das mulheres, serva do sumo sacerdote, entra no pátio. Ela olha fixamente para Pedro. Ela diz: “Você estava com Jesus de Nazaré”. As pessoas não respeitavam ou honravam as pessoas de Nazaré, porque era uma cidade pequena e sem importância. Portanto, a mulher provavelmente está tentando insultar Jesus e Pedro. Não sabemos onde ela teria visto Pedro antes, mas de alguma forma ela o reconhece. Pedro faz uma declaração formal frequentemente usada em julgamentos legais: “Não sei, nem entendo o que você quer dizer”. Pedro está dizendo que ele não conhece Jesus. Neste momento, Pedro não menciona o nome de Jesus ou nega diretamente o que a mulher diz. Ele apenas responde com um "não sei" generalizado. </w:t>
      </w:r>
    </w:p>
    <w:p>
      <w:pPr/>
      <w:r>
        <w:rPr>
          <w:lang w:val="pt_PT" w:bidi="pt_PT"/>
        </w:rPr>
      </w:r>
      <w:r>
        <w:rPr>
          <w:lang w:val="pt_PT" w:bidi="pt_PT"/>
        </w:rPr>
        <w:t>Pare aqui e, como um grupo, discuta essa pergunta: como as pessoas em sua cultura negam que fizeram algo? Que tipos de palavras e frases elas usam quando as pessoas perguntam algo sobre o que elas fizeram, e elas querem dizer que não fizeram nada daquilo? Pause este áudio aqui.</w:t>
      </w:r>
    </w:p>
    <w:p>
      <w:pPr/>
      <w:r>
        <w:rPr>
          <w:lang w:val="pt_PT" w:bidi="pt_PT"/>
        </w:rPr>
      </w:r>
      <w:r>
        <w:rPr>
          <w:lang w:val="pt_PT" w:bidi="pt_PT"/>
        </w:rPr>
        <w:t>Então Pedro vai para a entrada do pátio exterior, para se afastar da serva. Esta é a entrada da rua, ou a passagem que liga o lado de fora com o pátio da casa. Não é a entrada da casa. Normalmente, como homem, Pedro não teria medo de uma mulher, mas, nesta noite, Pedro parece muito temeroso. Quando Pedro vai para a entrada do pátio, um galo canta ou emite seu alarido alto, como os galos fazem ao amanhecer. Alguns textos da Bíblia não incluem este primeiro galo. Você pode decidir se deseja incluí-lo, com base no que as Bíblias dizem em sua área.</w:t>
      </w:r>
    </w:p>
    <w:p>
      <w:pPr/>
      <w:r>
        <w:rPr>
          <w:lang w:val="pt_PT" w:bidi="pt_PT"/>
        </w:rPr>
      </w:r>
      <w:r>
        <w:rPr>
          <w:lang w:val="pt_PT" w:bidi="pt_PT"/>
        </w:rPr>
        <w:t>Pare aqui e em grupo olhe para a foto de um galo. Olhe para um mapa de Israel que inclui Jerusalém e a região da Galileia, com Nazaré nele. Pause este áudio aqui.</w:t>
      </w:r>
    </w:p>
    <w:p>
      <w:pPr/>
      <w:r>
        <w:rPr>
          <w:lang w:val="pt_PT" w:bidi="pt_PT"/>
        </w:rPr>
      </w:r>
      <w:r>
        <w:rPr>
          <w:lang w:val="pt_PT" w:bidi="pt_PT"/>
        </w:rPr>
        <w:t>No entanto, a serva continua a dizer às pessoas: “Este homem é definitivamente um deles”, ou seja, este homem é um dos discípulos ou seguidores de Jesus. Pedro responde novamente, e diz novamente que ele não conhece Jesus.</w:t>
      </w:r>
    </w:p>
    <w:p>
      <w:pPr/>
      <w:r>
        <w:rPr>
          <w:lang w:val="pt_PT" w:bidi="pt_PT"/>
        </w:rPr>
      </w:r>
      <w:r>
        <w:rPr>
          <w:lang w:val="pt_PT" w:bidi="pt_PT"/>
        </w:rPr>
        <w:t xml:space="preserve">Algum tempo depois, algumas pessoas que estão perto de Pedro dizem: “Você deve ser um dos amigos de Jesus, porque você é da Galileia”. As pessoas da região da Galileia tinham um sotaque diferente do povo de Jerusalém. Quando Pedro fala, as outras pessoas do pátio reconhecem que ele é da Galileia. Eles presumem que Pedro deve estar com Jesus, uma vez que Jesus também é da região da Galileia. Pedro jura, ou diz com muita ênfase: “Uma maldição sobre mim”, ou: “Que Deus me puna!”. Ele então diz que não conhece “este homem de que vocês estão falando”. Pedro nem sequer diz o nome de Jesus; ele apenas chama Jesus de “este homem”. </w:t>
      </w:r>
    </w:p>
    <w:p>
      <w:pPr/>
      <w:r>
        <w:rPr>
          <w:lang w:val="pt_PT" w:bidi="pt_PT"/>
        </w:rPr>
      </w:r>
      <w:r>
        <w:rPr>
          <w:lang w:val="pt_PT" w:bidi="pt_PT"/>
        </w:rPr>
        <w:t>Pare aqui e discuta essa pergunta como um grupo: como vocês prometem enfaticamente em sua cultura? Que palavras ou frases vocês usam para negar enfaticamente terem feito algo? Pause este áudio aqui.</w:t>
      </w:r>
    </w:p>
    <w:p>
      <w:pPr/>
      <w:r>
        <w:rPr>
          <w:lang w:val="pt_PT" w:bidi="pt_PT"/>
        </w:rPr>
      </w:r>
      <w:r>
        <w:rPr>
          <w:lang w:val="pt_PT" w:bidi="pt_PT"/>
        </w:rPr>
        <w:t>Imediatamente depois de Pedro dizer isso, o galo canta pela segunda vez. Em Jerusalém, os galos parecem cantar três vezes, entre a meia-noite e as 3 da manhã. O primeiro galo canta geralmente por volta de 00h30. Esse segundo galo pode ter cantado por volta de 1h30. Dentro de uma hora, Pedro nega Jesus três vezes, assim como Jesus disse que faria.</w:t>
      </w:r>
    </w:p>
    <w:p>
      <w:pPr/>
      <w:r>
        <w:rPr>
          <w:lang w:val="pt_PT" w:bidi="pt_PT"/>
        </w:rPr>
      </w:r>
      <w:r>
        <w:rPr>
          <w:lang w:val="pt_PT" w:bidi="pt_PT"/>
        </w:rPr>
        <w:t>Imediatamente, ou logo em seguida, Pedro se lembra das palavras de Jesus: “Antes que o galo cante duas vezes, você negará três vezes até que me conhece”.</w:t>
      </w:r>
    </w:p>
    <w:p>
      <w:pPr/>
      <w:r>
        <w:rPr>
          <w:lang w:val="pt_PT" w:bidi="pt_PT"/>
        </w:rPr>
      </w:r>
      <w:r>
        <w:rPr>
          <w:lang w:val="pt_PT" w:bidi="pt_PT"/>
        </w:rPr>
        <w:t>Pedro “rompeu em prantos”, ou seja, Pedro ficou tomado pela tristeza pelo que ele havia feito e começou a chorar muito amargamente. Pedro não conseguia controlar suas lágrimas. Às vezes, Marcos não nos conta exatamente como uma história acaba, e aqui, novamente, nesta história, não sabemos como Pedro escapou da casa do sumo sacerdote.</w:t>
      </w:r>
    </w:p>
    <w:p>
      <w:pPr/>
      <w:r>
        <w:rPr>
          <w:lang w:val="pt_PT" w:bidi="pt_PT"/>
        </w:rPr>
      </w:r>
      <w:r>
        <w:rPr>
          <w:lang w:val="pt_PT" w:bidi="pt_PT"/>
        </w:rPr>
        <w:t>Pare aqui e discuta essa pergunta com a equipe de tradução: em sua cultura, como as pessoas mostram tristeza ou arrependimento? Conte uma história sobre uma vez que alguém demonstrou a profundidade de sua tristeza. O que essa pessoa fez e disse?</w:t>
      </w:r>
    </w:p>
    <w:p>
      <w:pPr/>
      <w:r>
        <w:rPr>
          <w:lang w:val="pt_PT" w:bidi="pt_PT"/>
        </w:rPr>
      </w:r>
      <w:r>
        <w:rPr>
          <w:lang w:val="pt_PT" w:bidi="pt_PT"/>
        </w:rPr>
        <w:t>Em sua cultura, como você diria que alguém está emocionalmente oprimido, triste e chora compulsivamente? Pause este áudio aqui.</w:t>
      </w:r>
    </w:p>
    <w:p>
      <w:pPr/>
      <w:r>
        <w:rPr>
          <w:lang w:val="pt_PT" w:bidi="pt_PT"/>
        </w:rPr>
      </w:r>
      <w:r>
        <w:rPr>
          <w:lang w:val="pt_PT" w:bidi="pt_PT"/>
        </w:rPr>
        <w:t>Nós vemos, em toda a linha da história do livro de Marcos, que ele nos prepara para a negação de Pedro. Ele nos faz imaginar o que Pedro fará nesta situação. Primeiro, vemos que Pedro diz a Jesus que jamais o negará. Mas daí Pedro adormece no olival. E, logo depois, provavelmente é Pedro que corta a orelha do servo do sumo sacerdote no olival. Pedro segue muito atrás da multidão, enquanto eles levam Jesus para a casa do sumo sacerdote. Ele quer estar perto de Jesus, mas não quer ser reconhecido. Então, em uma situação muito difícil, Pedro nega Jesus três vezes, como Jesus disse antes que ele o faria.</w:t>
      </w:r>
    </w:p>
    <w:p>
      <w:pPr/>
      <w:r>
        <w:rPr>
          <w:lang w:val="pt_PT" w:bidi="pt_PT"/>
        </w:rPr>
      </w:r>
      <w:r>
        <w:rPr>
          <w:lang w:val="pt_PT" w:bidi="pt_PT"/>
        </w:rPr>
        <w:t>Marcos quer que seu público veja o contraste entre a atitude de Pedro, de negar Jesus, e a determinação de Jesus em cumprir a tarefa que Deus lhe deu.</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14.66–72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Pedro está no pátio, abaixo da sala onde Jesus está com o Sinédrio. Uma das servas pergunta se Pedro está com Jesus de Nazaré. Pedro o nega. Pedro caminha para a entrada do pátio. Um galo canta.</w:t>
      </w:r>
    </w:p>
    <w:p>
      <w:pPr/>
      <w:r>
        <w:rPr>
          <w:lang w:val="pt_PT" w:bidi="pt_PT"/>
        </w:rPr>
      </w:r>
      <w:r>
        <w:rPr>
          <w:b/>
          <w:lang w:val="pt_PT" w:bidi="pt_PT"/>
        </w:rPr>
        <w:t>Na segunda cena:</w:t>
      </w:r>
      <w:r>
        <w:rPr>
          <w:lang w:val="pt_PT" w:bidi="pt_PT"/>
        </w:rPr>
        <w:t xml:space="preserve"> a serva continua a dizer ao povo: “Este homem é um daqueles que anda com Jesus”. Pedro novamente nega.</w:t>
      </w:r>
    </w:p>
    <w:p>
      <w:pPr/>
      <w:r>
        <w:rPr>
          <w:lang w:val="pt_PT" w:bidi="pt_PT"/>
        </w:rPr>
      </w:r>
      <w:r>
        <w:rPr>
          <w:b/>
          <w:lang w:val="pt_PT" w:bidi="pt_PT"/>
        </w:rPr>
        <w:t>Na terceira cena:</w:t>
      </w:r>
      <w:r>
        <w:rPr>
          <w:lang w:val="pt_PT" w:bidi="pt_PT"/>
        </w:rPr>
        <w:t xml:space="preserve"> algum tempo depois, outras pessoas dizem a Pedro que ele deve ser um amigo de Jesus, porque ele também é da região da Galileia. Pedro nega veementemente. Um segundo galo canta, e Pedro se lembra de que Jesus profetizou que Pedro o negaria três vezes. Pedro chora com profunda dor.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 serva</w:t>
      </w:r>
    </w:p>
    <w:p>
      <w:pPr>
        <w:pStyle w:val="ListBullet"/>
        <w:spacing w:line="240" w:lineRule="auto"/>
        <w:ind w:left="720"/>
      </w:pPr>
      <w:r>
        <w:rPr>
          <w:lang w:val="pt_PT" w:bidi="pt_PT"/>
        </w:rPr>
      </w:r>
      <w:r>
        <w:rPr>
          <w:lang w:val="pt_PT" w:bidi="pt_PT"/>
        </w:rPr>
        <w:t>Outras pessoas no pátio, incluindo os servos do sumo sacerdote</w:t>
      </w:r>
    </w:p>
    <w:p>
      <w:pPr>
        <w:pStyle w:val="ListBullet"/>
        <w:spacing w:line="240" w:lineRule="auto"/>
        <w:ind w:left="720"/>
      </w:pPr>
      <w:r>
        <w:rPr>
          <w:lang w:val="pt_PT" w:bidi="pt_PT"/>
        </w:rPr>
      </w:r>
      <w:r>
        <w:rPr>
          <w:lang w:val="pt_PT" w:bidi="pt_PT"/>
        </w:rPr>
        <w:t>Dois galos</w:t>
      </w:r>
    </w:p>
    <w:p>
      <w:pPr/>
      <w:r>
        <w:rPr>
          <w:lang w:val="pt_PT" w:bidi="pt_PT"/>
        </w:rPr>
      </w:r>
      <w:r>
        <w:rPr>
          <w:lang w:val="pt_PT" w:bidi="pt_PT"/>
        </w:rPr>
        <w:t>Como um grupo, preste atenção a estas partes do cenário da passagem:</w:t>
      </w:r>
    </w:p>
    <w:p>
      <w:pPr/>
      <w:r>
        <w:rPr>
          <w:lang w:val="pt_PT" w:bidi="pt_PT"/>
        </w:rPr>
      </w:r>
      <w:r>
        <w:rPr>
          <w:lang w:val="pt_PT" w:bidi="pt_PT"/>
        </w:rPr>
        <w:t>É importante lembrar que esta história começa com “Enquanto isso”, para mostrar que ela acontece ao mesmo tempo em que a alta corte judaica, o Sinédrio, está interpelando Jesus.</w:t>
      </w:r>
    </w:p>
    <w:p>
      <w:pPr/>
      <w:r>
        <w:rPr>
          <w:lang w:val="pt_PT" w:bidi="pt_PT"/>
        </w:rPr>
      </w:r>
      <w:r>
        <w:rPr>
          <w:lang w:val="pt_PT" w:bidi="pt_PT"/>
        </w:rPr>
        <w:t>A casa do sumo sacerdote provavelmente é de dois andares, com pelo menos uma sala grande no nível superior. É lá que o Sinédrio e Jesus estão. A casa tem um espaço aberto no meio dos seus edifícios. Os servos fizeram uma fogueira no espaço aberto para manter as pessoas aquecidas. Pedro está ao próximo ao fogo, no espaço aberto, com os servos.</w:t>
      </w:r>
    </w:p>
    <w:p>
      <w:pPr/>
      <w:r>
        <w:rPr>
          <w:lang w:val="pt_PT" w:bidi="pt_PT"/>
        </w:rPr>
      </w:r>
      <w:r>
        <w:rPr>
          <w:lang w:val="pt_PT" w:bidi="pt_PT"/>
        </w:rPr>
        <w:t>Uma serva aproxima-se do fogo. Ela vê Pedro. Ela olha de perto para Pedro e diz: “Você era uma dos que estavam com Jesus de Nazaré”.</w:t>
      </w:r>
    </w:p>
    <w:p>
      <w:pPr/>
      <w:r>
        <w:rPr>
          <w:lang w:val="pt_PT" w:bidi="pt_PT"/>
        </w:rPr>
      </w:r>
      <w:r>
        <w:rPr>
          <w:lang w:val="pt_PT" w:bidi="pt_PT"/>
        </w:rPr>
        <w:t>Pedro diz: “Não sei, nem entendo o que você está falando”. Pedro diz que não sabe, e depois Pedro diz que não compreende. Ele diz duas coisas que significam a mesma coisa, a fim de repetir a mesma ideia duas vezes, com muita força. Pedro tem medo de admitir que ele é um dos discípulos de Jesus, porque ele não quer ser preso. Então Pedro vai para a entrada do pátio, onde o pátio se abre para o exterior ou para a rua. Um galo canta.</w:t>
      </w:r>
    </w:p>
    <w:p>
      <w:pPr/>
      <w:r>
        <w:rPr>
          <w:lang w:val="pt_PT" w:bidi="pt_PT"/>
        </w:rPr>
      </w:r>
      <w:r>
        <w:rPr>
          <w:lang w:val="pt_PT" w:bidi="pt_PT"/>
        </w:rPr>
        <w:t>A serva continua a dizer às pessoas no pátio que ela acha que Pedro estava com Jesus. Pedro nega isso novamente.</w:t>
      </w:r>
    </w:p>
    <w:p>
      <w:pPr/>
      <w:r>
        <w:rPr>
          <w:lang w:val="pt_PT" w:bidi="pt_PT"/>
        </w:rPr>
      </w:r>
      <w:r>
        <w:rPr>
          <w:lang w:val="pt_PT" w:bidi="pt_PT"/>
        </w:rPr>
        <w:t>Um pouco depois, talvez cerca de uma hora depois, algumas outras pessoas dizem a Pedro: “Você deve ser uma daquelas pessoas com Jesus, porque você é da Galileia”. Pedro jura, ou assegura com muita convicção: “Que Deus me castigue se eu mentir. Não conheço este homem sobre o qual vocês estão falando!”.</w:t>
      </w:r>
    </w:p>
    <w:p>
      <w:pPr/>
      <w:r>
        <w:rPr>
          <w:lang w:val="pt_PT" w:bidi="pt_PT"/>
        </w:rPr>
      </w:r>
      <w:r>
        <w:rPr>
          <w:lang w:val="pt_PT" w:bidi="pt_PT"/>
        </w:rPr>
        <w:t>Imediatamente, o galo canta pela segunda vez. Pedro ouve o galo. Imediatamente, Pedro se lembra das palavras de Jesus. Jesus não está lá com Pedro, mas Pedro se lembra do que Jesus lhe disse algumas horas antes naquela noite: “Antes que o galo cante duas vezes, você negará três vezes que me conhece”. Pedro começa a chorar, soluçando compulsivamente. Ele está oprimido com a dor pelo que havia feito.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14.66–72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 serva</w:t>
      </w:r>
    </w:p>
    <w:p>
      <w:pPr>
        <w:pStyle w:val="ListBullet"/>
        <w:spacing w:line="240" w:lineRule="auto"/>
        <w:ind w:left="720"/>
      </w:pPr>
      <w:r>
        <w:rPr>
          <w:lang w:val="pt_PT" w:bidi="pt_PT"/>
        </w:rPr>
      </w:r>
      <w:r>
        <w:rPr>
          <w:lang w:val="pt_PT" w:bidi="pt_PT"/>
        </w:rPr>
        <w:t>Outras pessoas no pátio, incluindo os servos do sumo sacerdote</w:t>
      </w:r>
    </w:p>
    <w:p>
      <w:pPr>
        <w:pStyle w:val="ListBullet"/>
        <w:spacing w:line="240" w:lineRule="auto"/>
        <w:ind w:left="720"/>
      </w:pPr>
      <w:r>
        <w:rPr>
          <w:lang w:val="pt_PT" w:bidi="pt_PT"/>
        </w:rPr>
      </w:r>
      <w:r>
        <w:rPr>
          <w:lang w:val="pt_PT" w:bidi="pt_PT"/>
        </w:rPr>
        <w:t>Dois galos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Como esta história acontece simultaneamente à história anterior, do julgamento de Jesus perante o Sinédrio, considere também representar as duas histórias juntas, em silêncio, em locais diferentes da sala. Um grupo de pessoas pode interpretar o julgamento de Jesus perante o Sinédrio, enquanto o segundo grupo interpreta a negação de Pedro no pátio.</w:t>
      </w:r>
    </w:p>
    <w:p>
      <w:pPr/>
      <w:r>
        <w:rPr>
          <w:lang w:val="pt_PT" w:bidi="pt_PT"/>
        </w:rPr>
      </w:r>
      <w:r>
        <w:rPr>
          <w:lang w:val="pt_PT" w:bidi="pt_PT"/>
        </w:rPr>
        <w:t>Pedro está no pátio abaixo da sala onde Jesus está com o Sinédrio. Pedro está de pé ao lado da fogueira com os servos do sumo sacerdote, porque é uma noite fria. Uma serva aproxima-se do fogo. Ela vê Pedro. Ela olha de perto para Pedro e diz: “Você era uma dos que estavam com Jesus de Nazaré”.</w:t>
      </w:r>
    </w:p>
    <w:p>
      <w:pPr/>
      <w:r>
        <w:rPr>
          <w:lang w:val="pt_PT" w:bidi="pt_PT"/>
        </w:rPr>
      </w:r>
      <w:r>
        <w:rPr>
          <w:lang w:val="pt_PT" w:bidi="pt_PT"/>
        </w:rPr>
        <w:t>Pedro diz: “Não sei, nem entendo o que você está falando”. Então Pedro vai para a entrada, onde o pátio se abre para o exterior, ou para a rua. Um galo canta.</w:t>
      </w:r>
    </w:p>
    <w:p>
      <w:pPr/>
      <w:r>
        <w:rPr>
          <w:lang w:val="pt_PT" w:bidi="pt_PT"/>
        </w:rPr>
      </w:r>
      <w:r>
        <w:rPr>
          <w:lang w:val="pt_PT" w:bidi="pt_PT"/>
        </w:rPr>
        <w:t>Pare o drama. Pergunte à pessoa que interpreta Pedro: “O que você está sentindo ou pensando?” Você pode ouvir coisas como: “Emoções mistas — tenho medo, mas quero estar perto de Jesus”, “Entrando em pânico, porque alguém me reconheceu”. Pergunte à pessoa que interpreta a servente: “O que você está sentindo ou pensando?”. Você pode ouvir coisas como: “Estou apenas curiosa, porque ele parece familiar — por que ele está com tanto medo?”. Continue o drama.</w:t>
      </w:r>
    </w:p>
    <w:p>
      <w:pPr/>
      <w:r>
        <w:rPr>
          <w:lang w:val="pt_PT" w:bidi="pt_PT"/>
        </w:rPr>
      </w:r>
      <w:r>
        <w:rPr>
          <w:lang w:val="pt_PT" w:bidi="pt_PT"/>
        </w:rPr>
        <w:t>A serva continua a dizer às pessoas no pátio que ela acha que Pedro estava com Jesus. Pedro nega isso novamente.</w:t>
      </w:r>
    </w:p>
    <w:p>
      <w:pPr/>
      <w:r>
        <w:rPr>
          <w:lang w:val="pt_PT" w:bidi="pt_PT"/>
        </w:rPr>
      </w:r>
      <w:r>
        <w:rPr>
          <w:lang w:val="pt_PT" w:bidi="pt_PT"/>
        </w:rPr>
        <w:t>Um pouco depois, talvez cerca de uma hora depois, algumas outras pessoas dizem a Pedro: “Você deve ser uma daquelas pessoas com Jesus, porque você é da Galileia”. Pedro juraria, ou asseguraria fortemente: “Que Deus me castigue se eu mentir. Não conheço este homem sobre o qual vocês estão falando!”.</w:t>
      </w:r>
    </w:p>
    <w:p>
      <w:pPr/>
      <w:r>
        <w:rPr>
          <w:lang w:val="pt_PT" w:bidi="pt_PT"/>
        </w:rPr>
      </w:r>
      <w:r>
        <w:rPr>
          <w:lang w:val="pt_PT" w:bidi="pt_PT"/>
        </w:rPr>
        <w:t>Pare o drama. Pergunte à pessoa que interpreta Pedro: “O que você está sentindo ou pensando?” Você pode ouvir coisas como: “Agora estou realmente em pânico. Não entendo o que estou fazendo, estou muito assustado”. Pergunte às pessoas que interpretam as pessoas no pátio: “O que vocês estão sentindo ou pensando?”. Você pode ouvir coisas como: “Ele está realmente com medo — por que ele está com medo?”. ou “Ele deve ser culpado!”. Continue o drama.</w:t>
      </w:r>
    </w:p>
    <w:p>
      <w:pPr/>
      <w:r>
        <w:rPr>
          <w:lang w:val="pt_PT" w:bidi="pt_PT"/>
        </w:rPr>
      </w:r>
      <w:r>
        <w:rPr>
          <w:lang w:val="pt_PT" w:bidi="pt_PT"/>
        </w:rPr>
        <w:t>Imediatamente, o galo canta pela segunda vez. Pedro ouve o galo. Imediatamente, Pedro se lembra das palavras de Jesus. “Antes que o galo cante duas vezes, você negará três vezes que me conhece”. Pedro deve começar a chorar, soluçando compulsivamente Ele está oprimido com a dor pelo que havia feito.</w:t>
      </w:r>
    </w:p>
    <w:p>
      <w:pPr/>
      <w:r>
        <w:rPr>
          <w:lang w:val="pt_PT" w:bidi="pt_PT"/>
        </w:rPr>
      </w:r>
      <w:r>
        <w:rPr>
          <w:lang w:val="pt_PT" w:bidi="pt_PT"/>
        </w:rPr>
        <w:t>Pare o drama. Pergunte à pessoa que interpreta Pedro: “O que você está sentindo ou pensando?” Você pode ouvir coisas como: “Muito envergonhado do que fiz”, “Muito triste”.</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14.66–72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Pedro está no pátio do sumo sacerdote. Um </w:t>
      </w:r>
      <w:r>
        <w:rPr>
          <w:b/>
          <w:lang w:val="pt_PT" w:bidi="pt_PT"/>
        </w:rPr>
        <w:t>pátio</w:t>
      </w:r>
      <w:r>
        <w:rPr>
          <w:lang w:val="pt_PT" w:bidi="pt_PT"/>
        </w:rPr>
        <w:t xml:space="preserve"> é uma área fechada nas laterais por edifícios, mas aberta ao céu acima. Uma casa maior pode ter vários quartos construídos em torno de um espaço aberto. Use a mesma palavra para pátio que você usou em passagens anteriores.</w:t>
      </w:r>
    </w:p>
    <w:p>
      <w:pPr/>
      <w:r>
        <w:rPr>
          <w:lang w:val="pt_PT" w:bidi="pt_PT"/>
        </w:rPr>
      </w:r>
      <w:r>
        <w:rPr>
          <w:lang w:val="pt_PT" w:bidi="pt_PT"/>
        </w:rPr>
        <w:t>Pare aqui e discuta como uma equipe: em sua cultura, como suas casas são construídas? Vocês têm espaços abertos dentro e à volta das suas casas? Como vocês descreveriam este espaço em seu idioma? Pause este áudio aqui.</w:t>
      </w:r>
    </w:p>
    <w:p>
      <w:pPr/>
      <w:r>
        <w:rPr>
          <w:lang w:val="pt_PT" w:bidi="pt_PT"/>
        </w:rPr>
      </w:r>
      <w:r>
        <w:rPr>
          <w:lang w:val="pt_PT" w:bidi="pt_PT"/>
        </w:rPr>
        <w:t xml:space="preserve">Uma serva aproximou-se do fogo. Uma </w:t>
      </w:r>
      <w:r>
        <w:rPr>
          <w:b/>
          <w:lang w:val="pt_PT" w:bidi="pt_PT"/>
        </w:rPr>
        <w:t>serva</w:t>
      </w:r>
      <w:r>
        <w:rPr>
          <w:lang w:val="pt_PT" w:bidi="pt_PT"/>
        </w:rPr>
        <w:t xml:space="preserve"> é uma mulher escrava que provavelmente trabalha na casa. Não sabemos qual era sua idade. O sumo sacerdote provavelmente tinha várias mulheres que trabalhavam em sua casa para ajudar a limpar, cozinhar, e fazer tarefas domésticas.</w:t>
      </w:r>
    </w:p>
    <w:p>
      <w:pPr/>
      <w:r>
        <w:rPr>
          <w:lang w:val="pt_PT" w:bidi="pt_PT"/>
        </w:rPr>
      </w:r>
      <w:r>
        <w:rPr>
          <w:lang w:val="pt_PT" w:bidi="pt_PT"/>
        </w:rPr>
        <w:t xml:space="preserve">Pare aqui e discuta em grupo qual palavra ou frase você usará para </w:t>
      </w:r>
      <w:r>
        <w:rPr>
          <w:b/>
          <w:lang w:val="pt_PT" w:bidi="pt_PT"/>
        </w:rPr>
        <w:t>servas</w:t>
      </w:r>
      <w:r>
        <w:rPr>
          <w:lang w:val="pt_PT" w:bidi="pt_PT"/>
        </w:rPr>
        <w:t>: você têm uma palavra em seu idioma para mulheres que trabalham em uma casa como serva, cozinhando, limpando e fazendo as tarefas domésticas? Pause este áudio aqui.</w:t>
      </w:r>
    </w:p>
    <w:p>
      <w:pPr/>
      <w:r>
        <w:rPr>
          <w:lang w:val="pt_PT" w:bidi="pt_PT"/>
        </w:rPr>
      </w:r>
      <w:r>
        <w:rPr>
          <w:lang w:val="pt_PT" w:bidi="pt_PT"/>
        </w:rPr>
        <w:t xml:space="preserve">A serva chamou Jesus de “o nazareno”. </w:t>
      </w:r>
      <w:r>
        <w:rPr>
          <w:b/>
          <w:lang w:val="pt_PT" w:bidi="pt_PT"/>
        </w:rPr>
        <w:t>Nazareno</w:t>
      </w:r>
      <w:r>
        <w:rPr>
          <w:lang w:val="pt_PT" w:bidi="pt_PT"/>
        </w:rPr>
        <w:t xml:space="preserve"> significa alguém da cidade de Nazaré, na Galileia. As pessoas muitas vezes não respeitavam o povo de Nazaré, por isso, ela mostrou desrespeito quando chamou Jesus de Nazareno, ou disse: “Jesus, aquele homem de Nazaré”. Para obter mais informações sobre </w:t>
      </w:r>
      <w:r>
        <w:rPr>
          <w:b/>
          <w:lang w:val="pt_PT" w:bidi="pt_PT"/>
        </w:rPr>
        <w:t>Nazaré</w:t>
      </w:r>
      <w:r>
        <w:rPr>
          <w:lang w:val="pt_PT" w:bidi="pt_PT"/>
        </w:rPr>
        <w:t>, consulte o Glossário Mestre.</w:t>
      </w:r>
    </w:p>
    <w:p>
      <w:pPr/>
      <w:r>
        <w:rPr>
          <w:lang w:val="pt_PT" w:bidi="pt_PT"/>
        </w:rPr>
      </w:r>
      <w:r>
        <w:rPr>
          <w:lang w:val="pt_PT" w:bidi="pt_PT"/>
        </w:rPr>
        <w:t xml:space="preserve">Pedro </w:t>
      </w:r>
      <w:r>
        <w:rPr>
          <w:b/>
          <w:lang w:val="pt_PT" w:bidi="pt_PT"/>
        </w:rPr>
        <w:t>negou</w:t>
      </w:r>
      <w:r>
        <w:rPr>
          <w:lang w:val="pt_PT" w:bidi="pt_PT"/>
        </w:rPr>
        <w:t xml:space="preserve"> conhecer Jesus, o que significa que Pedro disse que não conhecia Jesus. </w:t>
      </w:r>
      <w:r>
        <w:rPr>
          <w:b/>
          <w:lang w:val="pt_PT" w:bidi="pt_PT"/>
        </w:rPr>
        <w:t>Negar</w:t>
      </w:r>
      <w:r>
        <w:rPr>
          <w:lang w:val="pt_PT" w:bidi="pt_PT"/>
        </w:rPr>
        <w:t xml:space="preserve"> algo significa dizer que o que alguém diz não é verdade. Use a mesma palavra ou frase para negar ou negado que você usou em passagens anteriores.</w:t>
      </w:r>
    </w:p>
    <w:p>
      <w:pPr/>
      <w:r>
        <w:rPr>
          <w:lang w:val="pt_PT" w:bidi="pt_PT"/>
        </w:rPr>
      </w:r>
      <w:r>
        <w:rPr>
          <w:lang w:val="pt_PT" w:bidi="pt_PT"/>
        </w:rPr>
        <w:t xml:space="preserve">Pedro foi para a </w:t>
      </w:r>
      <w:r>
        <w:rPr>
          <w:b/>
          <w:lang w:val="pt_PT" w:bidi="pt_PT"/>
        </w:rPr>
        <w:t>entrada externa do pátio</w:t>
      </w:r>
      <w:r>
        <w:rPr>
          <w:lang w:val="pt_PT" w:bidi="pt_PT"/>
        </w:rPr>
        <w:t xml:space="preserve">, ou para o </w:t>
      </w:r>
      <w:r>
        <w:rPr>
          <w:b/>
          <w:lang w:val="pt_PT" w:bidi="pt_PT"/>
        </w:rPr>
        <w:t>átrio</w:t>
      </w:r>
      <w:r>
        <w:rPr>
          <w:lang w:val="pt_PT" w:bidi="pt_PT"/>
        </w:rPr>
        <w:t xml:space="preserve"> que dava acesso ao pátio. Esta é a entrada da rua, ou a passagem que liga o lado de fora com o pátio da casa. Não é a entrada da casa.</w:t>
      </w:r>
    </w:p>
    <w:p>
      <w:pPr/>
      <w:r>
        <w:rPr>
          <w:lang w:val="pt_PT" w:bidi="pt_PT"/>
        </w:rPr>
      </w:r>
      <w:r>
        <w:rPr>
          <w:lang w:val="pt_PT" w:bidi="pt_PT"/>
        </w:rPr>
        <w:t xml:space="preserve">Logo depois, enquanto Pedro ia para a entrada do pátio, um galo cantou. Um </w:t>
      </w:r>
      <w:r>
        <w:rPr>
          <w:b/>
          <w:lang w:val="pt_PT" w:bidi="pt_PT"/>
        </w:rPr>
        <w:t>galo</w:t>
      </w:r>
      <w:r>
        <w:rPr>
          <w:lang w:val="pt_PT" w:bidi="pt_PT"/>
        </w:rPr>
        <w:t xml:space="preserve"> é uma ave macho que emite um canto alto em algum momento antes do amanhecer. Em Jerusalém, neste momento, os galos normalmente cantavam cerca de três vezes, entre a meia-noite e as 3 da manhã. Use a mesma palavra ou frase para galo que você usou em passagens anteriores.</w:t>
      </w:r>
    </w:p>
    <w:p>
      <w:pPr/>
      <w:r>
        <w:rPr>
          <w:lang w:val="pt_PT" w:bidi="pt_PT"/>
        </w:rPr>
      </w:r>
      <w:r>
        <w:rPr>
          <w:lang w:val="pt_PT" w:bidi="pt_PT"/>
        </w:rPr>
        <w:t>Pare aqui e mostre à sua equipe de tradução a foto de um galo. Pause este áudio aqui.</w:t>
      </w:r>
    </w:p>
    <w:p>
      <w:pPr/>
      <w:r>
        <w:rPr>
          <w:lang w:val="pt_PT" w:bidi="pt_PT"/>
        </w:rPr>
      </w:r>
      <w:r>
        <w:rPr>
          <w:lang w:val="pt_PT" w:bidi="pt_PT"/>
        </w:rPr>
        <w:t xml:space="preserve">Alguns dos outros disseram a Pedro: “Você deve ser um companheiro de Jesus, porque você é galileu”. </w:t>
      </w:r>
      <w:r>
        <w:rPr>
          <w:b/>
          <w:lang w:val="pt_PT" w:bidi="pt_PT"/>
        </w:rPr>
        <w:t>Galileu</w:t>
      </w:r>
      <w:r>
        <w:rPr>
          <w:lang w:val="pt_PT" w:bidi="pt_PT"/>
        </w:rPr>
        <w:t xml:space="preserve"> refere-se a alguém da região ou área da Galileia. Nazaré é uma das cidades da Galileia. Use a mesma palavra ou frase para Galileia que você usou em passagens anteriores. Para mais informações sobre </w:t>
      </w:r>
      <w:r>
        <w:rPr>
          <w:b/>
          <w:lang w:val="pt_PT" w:bidi="pt_PT"/>
        </w:rPr>
        <w:t>Galileia</w:t>
      </w:r>
      <w:r>
        <w:rPr>
          <w:lang w:val="pt_PT" w:bidi="pt_PT"/>
        </w:rPr>
        <w:t>, consulte o Glossário Mestre.</w:t>
      </w:r>
    </w:p>
    <w:p>
      <w:pPr/>
      <w:r>
        <w:rPr>
          <w:lang w:val="pt_PT" w:bidi="pt_PT"/>
        </w:rPr>
      </w:r>
      <w:r>
        <w:rPr>
          <w:lang w:val="pt_PT" w:bidi="pt_PT"/>
        </w:rPr>
        <w:t>Pare aqui e mostre o mapa de Israel, que inclui Jerusalém e a região da Galileia com Nazaré nela. Pause este áudio aqui.</w:t>
      </w:r>
    </w:p>
    <w:p>
      <w:pPr/>
      <w:r>
        <w:rPr>
          <w:lang w:val="pt_PT" w:bidi="pt_PT"/>
        </w:rPr>
      </w:r>
      <w:r>
        <w:rPr>
          <w:lang w:val="pt_PT" w:bidi="pt_PT"/>
        </w:rPr>
        <w:t xml:space="preserve">Pedro respondeu com muita força. Pedro </w:t>
      </w:r>
      <w:r>
        <w:rPr>
          <w:b/>
          <w:lang w:val="pt_PT" w:bidi="pt_PT"/>
        </w:rPr>
        <w:t>jura</w:t>
      </w:r>
      <w:r>
        <w:rPr>
          <w:lang w:val="pt_PT" w:bidi="pt_PT"/>
        </w:rPr>
        <w:t xml:space="preserve">, o que significa que ele assegura solene e seriamente, que estava dizendo a verdade. Pedro disse: “Uma maldição sobre mim”, ou ele “lançou maldições sobre si mesmo”. Isto significa que ele pediu a Deus para o castigar se ele estivesse mentindo. Use a mesma palavra ou frase para maldição que você usou em passagens anteriores. Para mais informações sobre </w:t>
      </w:r>
      <w:r>
        <w:rPr>
          <w:b/>
          <w:lang w:val="pt_PT" w:bidi="pt_PT"/>
        </w:rPr>
        <w:t>maldição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15:1–15</w:t>
      </w:r>
      <w:r>
        <w:rPr>
          <w:lang w:val="pt_PT" w:bidi="pt_PT"/>
        </w:rPr>
      </w:r>
    </w:p>
    <w:p>
      <w:pPr>
        <w:pStyle w:val="Heading3"/>
      </w:pPr>
      <w:r>
        <w:rPr>
          <w:lang w:val="pt_PT" w:bidi="pt_PT"/>
        </w:rPr>
        <w:t>Ouvir e Sentir</w:t>
      </w:r>
    </w:p>
    <w:p>
      <w:pPr/>
      <w:r>
        <w:rPr>
          <w:lang w:val="pt_PT" w:bidi="pt_PT"/>
        </w:rPr>
      </w:r>
      <w:r>
        <w:rPr>
          <w:lang w:val="pt_PT" w:bidi="pt_PT"/>
        </w:rPr>
        <w:t>Nesta etapa, ouçam Marcos 15.1–15 e guardem em seus corações.</w:t>
      </w:r>
    </w:p>
    <w:p>
      <w:pPr/>
      <w:r>
        <w:rPr>
          <w:lang w:val="pt_PT" w:bidi="pt_PT"/>
        </w:rPr>
      </w:r>
      <w:r>
        <w:rPr>
          <w:lang w:val="pt_PT" w:bidi="pt_PT"/>
        </w:rPr>
        <w:t>Ouça uma versão em áudio de Marcos 15.1–15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15.1–15 na tradução mais fácil de entender.</w:t>
      </w:r>
    </w:p>
    <w:p>
      <w:pPr/>
      <w:r>
        <w:rPr>
          <w:lang w:val="pt_PT" w:bidi="pt_PT"/>
        </w:rPr>
      </w:r>
      <w:r>
        <w:rPr>
          <w:lang w:val="pt_PT" w:bidi="pt_PT"/>
        </w:rPr>
        <w:t>Nesta história, Marcos mostra à sua audiência a perseguição aos cristãos e como se comportar nos julgamentos. Ele nos mostra que Jesus se comportou com honra. Marcos também nos mostra que Jesus foi executado como o Messias, ou rei dos judeus. O título de Messias implica que o Messias é um rei, mas o Reino de Jesus era diferente do que um reino político. Essa história começa muito cedo na manhã seguinte, antes do nascer do sol, depois do julgamento de Jesus com o sinédrio, ou o alto conselho judeu. O Sinédrio está reunido para fazer um plano sobre o que fazer em seguida com Jesus.</w:t>
      </w:r>
    </w:p>
    <w:p>
      <w:pPr/>
      <w:r>
        <w:rPr>
          <w:lang w:val="pt_PT" w:bidi="pt_PT"/>
        </w:rPr>
      </w:r>
      <w:r>
        <w:rPr>
          <w:lang w:val="pt_PT" w:bidi="pt_PT"/>
        </w:rPr>
        <w:t>O alto conselho judaico, ou Sinédrio, condenou Jesus a morrer, porque afirmou que ele blasfemava alegando ser o Messias. Blasfêmia significa desonrar a Deus. O Sinédrio tinha que decidir o que fazer em seguida, porque as autoridades judaicas não tinham permissão para executar Jesus, ou seja, matá-lo por haver cometido um crime. Apenas os oficiais romanos podiam executar alguém. Nessa época, Israel, a terra natal dos judeus, era governada, ou regida, pelo Império Romano. O imperador romano, ou rei, nomeava governadores para chefiar áreas menores de terra dentro de seu império. Pilatos governava a área onde os judeus viviam. Um governante judeu também ajudava Pilatos, mas como representante romano, apenas Pilatos tinha a autoridade para condenar Jesus à morte.</w:t>
      </w:r>
    </w:p>
    <w:p>
      <w:pPr/>
      <w:r>
        <w:rPr>
          <w:lang w:val="pt_PT" w:bidi="pt_PT"/>
        </w:rPr>
      </w:r>
      <w:r>
        <w:rPr>
          <w:lang w:val="pt_PT" w:bidi="pt_PT"/>
        </w:rPr>
        <w:t>Os guardas do Sinédrio amarraram as mãos de Jesus e o levaram para o palácio do governador, que provavelmente ficava do outro lado da cidade de Jerusalém. Pilatos, o governador romano, estava em Jerusalém para a celebração da Páscoa. Ele ficava no palácio do governador em Jerusalém. A corte oficial romana iniciava os trabalhos logo ao amanhecer. Por isso, o Sinédrio precisava levar Jesus a Pilatos o mais cedo possível.</w:t>
      </w:r>
    </w:p>
    <w:p>
      <w:pPr/>
      <w:r>
        <w:rPr>
          <w:lang w:val="pt_PT" w:bidi="pt_PT"/>
        </w:rPr>
      </w:r>
      <w:r>
        <w:rPr>
          <w:lang w:val="pt_PT" w:bidi="pt_PT"/>
        </w:rPr>
        <w:t>O Sinédrio entregou Jesus a Pilatos, para que Pilatos pudesse julgar Jesus e condená-lo à morte. O governo romano não executaria Jesus por blasfêmia na religião judaica. Assim, o Sinédrio disse ao governador romano que Jesus era um revolucionário, ou seja, alguém que quer derrubar o governo romano e se tornar rei.</w:t>
      </w:r>
    </w:p>
    <w:p>
      <w:pPr/>
      <w:r>
        <w:rPr>
          <w:lang w:val="pt_PT" w:bidi="pt_PT"/>
        </w:rPr>
      </w:r>
      <w:r>
        <w:rPr>
          <w:lang w:val="pt_PT" w:bidi="pt_PT"/>
        </w:rPr>
        <w:t>Pare aqui e, como um grupo, discuta essas perguntas: como seu sistema judicial funciona? Quem pode condenar as pessoas à morte em sua cultura? Que tipos de crimes são considerados hediondos em sua cultura? Descrevam o que geralmente acontece quando alguém está sendo julgado por um crime em sua cultura. Pause este áudio aqui.</w:t>
      </w:r>
    </w:p>
    <w:p>
      <w:pPr/>
      <w:r>
        <w:rPr>
          <w:lang w:val="pt_PT" w:bidi="pt_PT"/>
        </w:rPr>
      </w:r>
      <w:r>
        <w:rPr>
          <w:lang w:val="pt_PT" w:bidi="pt_PT"/>
        </w:rPr>
        <w:t>Numa corte romana, as pessoas que acusam alguém de um crime trazem sua denúncia ao juiz romano, e o juiz romano pode fazer quaisquer perguntas que ele queira à pessoa acusada. O Sinédrio provavelmente disse a Pilatos que Jesus queria derrubar o governo romano e se tornar rei. Assim, Pilatos fez a Jesus a pergunta: “Você é o rei dos judeus?”. De certa forma, o Sinédrio estava correto, Jesus era rei. Mas ele não era um revolucionário que queria derrubar o governo romano.</w:t>
      </w:r>
    </w:p>
    <w:p>
      <w:pPr/>
      <w:r>
        <w:rPr>
          <w:lang w:val="pt_PT" w:bidi="pt_PT"/>
        </w:rPr>
      </w:r>
      <w:r>
        <w:rPr>
          <w:lang w:val="pt_PT" w:bidi="pt_PT"/>
        </w:rPr>
        <w:t>O povo judeu era um grupo de pessoas descendentes de seu antepassado Abraão. A maioria vivia em uma área de terra chamada Israel, uma área semelhante ao atual país de Israel. Uma vez que o governo romano dominava grande parte do mundo, incluindo Israel, não era bom afirmar ser um rei, em vez de um rei romano. No entanto, o povo judeu estava aguardando um Messias que eles esperavam que se tornasse um rei que os salvaria da opressão dos governos estrangeiros. O plano de Deus para o Messias era que ele governasse nos corações do povo de Deus e fizesse com que o povo de Deus O seguisse. Jesus diz ser um rei — ele é o Messias — mas não é o tipo de rei sobre o qual Pilatos está perguntando.</w:t>
      </w:r>
    </w:p>
    <w:p>
      <w:pPr/>
      <w:r>
        <w:rPr>
          <w:lang w:val="pt_PT" w:bidi="pt_PT"/>
        </w:rPr>
      </w:r>
      <w:r>
        <w:rPr>
          <w:lang w:val="pt_PT" w:bidi="pt_PT"/>
        </w:rPr>
        <w:t>Jesus sabia que Pilatos não entendia que tipo de rei ele era. Jesus respondeu: “Você mesmo está dizendo que sou”, ou seja, ele está dizendo ser rei, mas talvez diferente do que Pilatos esperava. Os principais sacerdotes acusavam Jesus de muitos mais crimes, e Pilatos pediu a Jesus que se defendesse. Jesus não disse nada, o que era incomum em uma corte romana. Pilatos ficou surpreso. Pilatos não acreditava que Jesus era culpado. Mas, o fato de Jesus não se defender, dificultava a Pilatos dizer que Jesus era inocente.</w:t>
      </w:r>
    </w:p>
    <w:p>
      <w:pPr/>
      <w:r>
        <w:rPr>
          <w:lang w:val="pt_PT" w:bidi="pt_PT"/>
        </w:rPr>
      </w:r>
      <w:r>
        <w:rPr>
          <w:lang w:val="pt_PT" w:bidi="pt_PT"/>
        </w:rPr>
        <w:t>Pare aqui e discuta como uma equipe de tradução: quando alguém é inocente, como ele se comporta? Quando alguém é culpado, como ele se comporta? Jesus ficou em silêncio, mas sabemos que ele era inocente. Em sua cultura, as pessoas acreditariam que Jesus era inocente ou culpado, já que ele ficou em silêncio? Pause este áudio aqui.</w:t>
      </w:r>
    </w:p>
    <w:p>
      <w:pPr/>
      <w:r>
        <w:rPr>
          <w:lang w:val="pt_PT" w:bidi="pt_PT"/>
        </w:rPr>
      </w:r>
      <w:r>
        <w:rPr>
          <w:lang w:val="pt_PT" w:bidi="pt_PT"/>
        </w:rPr>
        <w:t>O governador romano tinha a autoridade para libertar um prisioneiro durante a semana da celebração da Páscoa, como um presente para a população judaica. O prisioneiro seria libertado e não receberia mais punição por seus crimes. A multidão pediu a Pilatos para libertar um prisioneiro. Como Pilatos acreditava que Jesus era inocente, ele perguntou à multidão se eles queriam que ele libertasse Jesus. Ele chamou Jesus, o rei dos judeus, talvez pensando que isso faria a multidão querer que Jesus fosse libertado. Pilatos não gostava dos líderes judeus. Ele sabia que os líderes judeus apenas prenderam Jesus porque o odiavam, já que todos gostavam dele, não porque ele fosse realmente um revolucionário. Pilatos não queria ceder às demandas do Sinédrio.</w:t>
      </w:r>
    </w:p>
    <w:p>
      <w:pPr/>
      <w:r>
        <w:rPr>
          <w:lang w:val="pt_PT" w:bidi="pt_PT"/>
        </w:rPr>
      </w:r>
      <w:r>
        <w:rPr>
          <w:lang w:val="pt_PT" w:bidi="pt_PT"/>
        </w:rPr>
        <w:t>No entanto, os principais sacerdotes provavelmente disseram às multidões para pedir que Pilatos libertasse Barrabás, um prisioneiro que queria derrubar o governo. Durante uma tentativa de derrubar o governo, Barrabás havia matado alguém. Os principais sacerdotes devem ter dito às multidões que eles haviam condenado Jesus a morrer por blasfêmia em seu tribunal. A multidão exigiu persistentemente que Jesus fosse crucificado. Pilatos perguntou às multidões o que Jesus havia feito de errado. A multidão não respondeu, mas continuou a dizer: “Crucifica-o!”. Em vez de criar uma situação onde ele poderia libertar Jesus, Pilatos havia criado uma situação onde seria perigoso não executar Jesus. Pilatos não teve escolha a não ser libertar Barrabás para a multidão. Pilatos ordenou aos soldados que açoitassem Jesus. Os soldados provavelmente levaram Jesus para dentro do palácio do governador, para açoitá-lo no pátio, longe do povo. Os soldados romanos açoitavam as pessoas deixando-as nuas, amarrando-as a um poste, e batendo nelas muitas vezes com um chicote feito de couro. Eles amarravam pedaços de osso, vidro ou chumbo ao couro, para que o açoite causasse mais ferimentos. Muitas pessoas morriam durante o açoitamento. Depois que os soldados açoitaram Jesus, Pilatos ordenou aos soldados que o crucificassem. Os romanos crucificavam as pessoas pregando suas mãos e pés em duas travessas de madeira, colocadas na forma de uma cruz. Eles colocavam a cruz na posição vertical, o que causava à pessoa uma morte lenta e dolorosa.</w:t>
      </w:r>
    </w:p>
    <w:p>
      <w:pPr/>
      <w:r>
        <w:rPr>
          <w:lang w:val="pt_PT" w:bidi="pt_PT"/>
        </w:rPr>
      </w:r>
      <w:r>
        <w:rPr>
          <w:lang w:val="pt_PT" w:bidi="pt_PT"/>
        </w:rPr>
        <w:t>Pare aqui e olhe para uma foto de um chicote com chumbo, vidro e ossos amarrados nele.</w:t>
      </w:r>
    </w:p>
    <w:p>
      <w:pPr/>
      <w:r>
        <w:rPr>
          <w:lang w:val="pt_PT" w:bidi="pt_PT"/>
        </w:rPr>
      </w:r>
      <w:r>
        <w:rPr>
          <w:lang w:val="pt_PT" w:bidi="pt_PT"/>
        </w:rPr>
        <w:t>Discuta como um grupo, discuta essa pergunta: vocês têm métodos de execução em sua cultura? O que eles têm de semelhante ou diferente deste método? Pause este áudio aqui.</w:t>
      </w:r>
    </w:p>
    <w:p>
      <w:pPr/>
      <w:r>
        <w:rPr>
          <w:lang w:val="pt_PT" w:bidi="pt_PT"/>
        </w:rPr>
      </w:r>
      <w:r>
        <w:rPr>
          <w:lang w:val="pt_PT" w:bidi="pt_PT"/>
        </w:rPr>
        <w:t>Desta forma, Pilatos cumpriu as profecias de que Jesus seria executado como o Messias, ou rei. O governo romano pensou que Jesus fora executado por haver reivindicado ser rei e querer derrubar o governo romano. No entanto, Jesus estava alegando ser o rei do Reino de Deus.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15.1–15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 sinédrio se reúne antes do sol nascer.</w:t>
      </w:r>
    </w:p>
    <w:p>
      <w:pPr/>
      <w:r>
        <w:rPr>
          <w:lang w:val="pt_PT" w:bidi="pt_PT"/>
        </w:rPr>
      </w:r>
      <w:r>
        <w:rPr>
          <w:b/>
          <w:lang w:val="pt_PT" w:bidi="pt_PT"/>
        </w:rPr>
        <w:t>A segunda cena:</w:t>
      </w:r>
      <w:r>
        <w:rPr>
          <w:lang w:val="pt_PT" w:bidi="pt_PT"/>
        </w:rPr>
        <w:t xml:space="preserve"> começa ao nascer do sol. O Sinédrio leva Jesus a Pilatos, o governador, e acusa Jesus de tentar derrubar o governo romano. Pilatos pergunta a Jesus se ele é o Rei dos judeus.</w:t>
      </w:r>
    </w:p>
    <w:p>
      <w:pPr/>
      <w:r>
        <w:rPr>
          <w:lang w:val="pt_PT" w:bidi="pt_PT"/>
        </w:rPr>
      </w:r>
      <w:r>
        <w:rPr>
          <w:b/>
          <w:lang w:val="pt_PT" w:bidi="pt_PT"/>
        </w:rPr>
        <w:t>Na terceira cena:</w:t>
      </w:r>
      <w:r>
        <w:rPr>
          <w:lang w:val="pt_PT" w:bidi="pt_PT"/>
        </w:rPr>
        <w:t xml:space="preserve"> Marcos nos dá informações de pano de fundo. Ele diz que o governador geralmente liberta um prisioneiro durante a celebração da Páscoa. Marcos descreve Barrabás, um revolucionário na prisão.</w:t>
      </w:r>
    </w:p>
    <w:p>
      <w:pPr/>
      <w:r>
        <w:rPr>
          <w:lang w:val="pt_PT" w:bidi="pt_PT"/>
        </w:rPr>
      </w:r>
      <w:r>
        <w:rPr>
          <w:b/>
          <w:lang w:val="pt_PT" w:bidi="pt_PT"/>
        </w:rPr>
        <w:t>Na quarta cena:</w:t>
      </w:r>
      <w:r>
        <w:rPr>
          <w:lang w:val="pt_PT" w:bidi="pt_PT"/>
        </w:rPr>
        <w:t xml:space="preserve"> a multidão presente à celebração da Páscoa, pede a Pilatos que liberte um prisioneiro. Pilatos pergunta se ele pode libertar Jesus, o rei dos judeus, porque ele não acredita que Jesus é culpado. A multidão clama por Barrabás e diz a Pilatos para crucificar Jesus.</w:t>
      </w:r>
    </w:p>
    <w:p>
      <w:pPr/>
      <w:r>
        <w:rPr>
          <w:lang w:val="pt_PT" w:bidi="pt_PT"/>
        </w:rPr>
      </w:r>
      <w:r>
        <w:rPr>
          <w:b/>
          <w:lang w:val="pt_PT" w:bidi="pt_PT"/>
        </w:rPr>
        <w:t>Na quinta cena:</w:t>
      </w:r>
      <w:r>
        <w:rPr>
          <w:lang w:val="pt_PT" w:bidi="pt_PT"/>
        </w:rPr>
        <w:t xml:space="preserve"> Pilatos entrega Jesus aos soldados, para que o açoitem. Então Pilatos diz aos soldados para crucificar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Sinédrio, composto pelos mestres da lei religiosa, principais sacerdotes e anciãos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A multidão presente à celebração da Páscoa</w:t>
      </w:r>
    </w:p>
    <w:p>
      <w:pPr>
        <w:pStyle w:val="ListBullet"/>
        <w:spacing w:line="240" w:lineRule="auto"/>
        <w:ind w:left="720"/>
      </w:pPr>
      <w:r>
        <w:rPr>
          <w:lang w:val="pt_PT" w:bidi="pt_PT"/>
        </w:rPr>
      </w:r>
      <w:r>
        <w:rPr>
          <w:lang w:val="pt_PT" w:bidi="pt_PT"/>
        </w:rPr>
        <w:t>Barrabás, um revolucionário judeu que quer derrubar o governo romano</w:t>
      </w:r>
    </w:p>
    <w:p>
      <w:pPr/>
      <w:r>
        <w:rPr>
          <w:lang w:val="pt_PT" w:bidi="pt_PT"/>
        </w:rPr>
      </w:r>
      <w:r>
        <w:rPr>
          <w:lang w:val="pt_PT" w:bidi="pt_PT"/>
        </w:rPr>
        <w:t>Como um grupo, preste atenção a essas partes do contexto da passagem: é importante lembrar que essa história começa ao amanhecer, quando o sol está nascendo. Os principais sacerdotes, anciãos e instrutores da lei religiosa fazem planos para levar Jesus ao governador. Eles amarram as mãos de Jesus e o levam ao palácio do governador, onde Pilatos está hospedado. O texto diz apenas que os líderes religiosos levam Jesus a Pilatos, mas seu público pode não saber quem é Pilatos. Algumas traduções bíblicas descrevem Pilatos como “o governador romano”.</w:t>
      </w:r>
    </w:p>
    <w:p>
      <w:pPr/>
      <w:r>
        <w:rPr>
          <w:lang w:val="pt_PT" w:bidi="pt_PT"/>
        </w:rPr>
      </w:r>
      <w:r>
        <w:rPr>
          <w:lang w:val="pt_PT" w:bidi="pt_PT"/>
        </w:rPr>
        <w:t>Pare aqui e discuta como uma equipe de tradução: como vocês apresentam novos personagens em suas histórias verdadeiras? Pause este áudio aqui.</w:t>
      </w:r>
    </w:p>
    <w:p>
      <w:pPr/>
      <w:r>
        <w:rPr>
          <w:lang w:val="pt_PT" w:bidi="pt_PT"/>
        </w:rPr>
      </w:r>
      <w:r>
        <w:rPr>
          <w:lang w:val="pt_PT" w:bidi="pt_PT"/>
        </w:rPr>
        <w:t>Pilatos inicia o julgamento como qualquer julgamento romano. Pilatos pergunta a Jesus: “Você é o rei dos judeus?”. Jesus diz: “Você diz que eu sou”. Isso pode significar que Jesus está dizendo: “Sim, eu sou!”. ou que Jesus quer dizer quem ele é de uma maneira gentil. Os principais sacerdotes acusam Jesus de muitas coisas. Não sabemos de que coisas específicas eles o acusam. Pilatos pergunta a Jesus: “Você não vai responder? Estão acusando você de muitas coisas”. Pilatos espera que Jesus responda. Jesus não responde, e Pilatos fica surpreso. Pilatos não entende por que Jesus não responde, porque a maioria dos acusados quer convencer o tribunal de que eles são inocentes.</w:t>
      </w:r>
    </w:p>
    <w:p>
      <w:pPr/>
      <w:r>
        <w:rPr>
          <w:lang w:val="pt_PT" w:bidi="pt_PT"/>
        </w:rPr>
      </w:r>
      <w:r>
        <w:rPr>
          <w:lang w:val="pt_PT" w:bidi="pt_PT"/>
        </w:rPr>
        <w:t>Marcos interrompe o enredo para nos fornecer algumas informações de fundo. Marcos diz haver um costume de o governador libertar um prisioneiro ao povo durante a celebração da Páscoa. Então Marcos nos diz que um dos prisioneiros era Barrabás. Barrabás era um prisioneiro em uma prisão romana, por ser um revolucionário, ou rebelde. Barrabás era membro de um grupo de homens que tentava derrubar o governo romano. Durante uma tentativa de derrubar o governo, Barrabás havia matado alguém.</w:t>
      </w:r>
    </w:p>
    <w:p>
      <w:pPr/>
      <w:r>
        <w:rPr>
          <w:lang w:val="pt_PT" w:bidi="pt_PT"/>
        </w:rPr>
      </w:r>
      <w:r>
        <w:rPr>
          <w:lang w:val="pt_PT" w:bidi="pt_PT"/>
        </w:rPr>
        <w:t>Pare aqui e, como um grupo, discuta essa pergunta: como vocês contam as informações de pano de fundo para uma história? Como seu público sabe que essas informações não fazem parte da ação da história? Pause este áudio aqui.</w:t>
      </w:r>
    </w:p>
    <w:p>
      <w:pPr/>
      <w:r>
        <w:rPr>
          <w:lang w:val="pt_PT" w:bidi="pt_PT"/>
        </w:rPr>
      </w:r>
      <w:r>
        <w:rPr>
          <w:lang w:val="pt_PT" w:bidi="pt_PT"/>
        </w:rPr>
        <w:t>Agora Marcos retorna à história. A multidão pede a Pilatos para libertar um prisioneiro.</w:t>
      </w:r>
    </w:p>
    <w:p>
      <w:pPr/>
      <w:r>
        <w:rPr>
          <w:lang w:val="pt_PT" w:bidi="pt_PT"/>
        </w:rPr>
      </w:r>
      <w:r>
        <w:rPr>
          <w:lang w:val="pt_PT" w:bidi="pt_PT"/>
        </w:rPr>
        <w:t>Pilatos vê sua oportunidade. Pilatos acredita que Jesus é inocente. Pilatos crê que os principais sacerdotes trouxeram Jesus a ele porque eles odiavam Jesus. Pilatos pergunta ao povo: “Vocês querem que eu liberte o rei dos judeus?”. Os principais sacerdotes dizem ao povo para pedir a Pilatos que liberte Barrabás em vez de Jesus.</w:t>
      </w:r>
    </w:p>
    <w:p>
      <w:pPr/>
      <w:r>
        <w:rPr>
          <w:lang w:val="pt_PT" w:bidi="pt_PT"/>
        </w:rPr>
      </w:r>
      <w:r>
        <w:rPr>
          <w:lang w:val="pt_PT" w:bidi="pt_PT"/>
        </w:rPr>
        <w:t>Pilatos pergunta ao povo: “O que devo fazer com aquele que vocês chamam rei dos judeus?”. As pessoas gritam: “Crucifica-o!”. o que significa matar Jesus pregando-o a uma cruz. A multidão está se tornando caótica. Pilatos quer satisfazer a multidão e agradar às pessoas para que não se tornem perigosas. Pilatos liberta Barrabás à multidão.</w:t>
      </w:r>
    </w:p>
    <w:p>
      <w:pPr/>
      <w:r>
        <w:rPr>
          <w:lang w:val="pt_PT" w:bidi="pt_PT"/>
        </w:rPr>
      </w:r>
      <w:r>
        <w:rPr>
          <w:lang w:val="pt_PT" w:bidi="pt_PT"/>
        </w:rPr>
        <w:t>Neste momento, Pilatos diz aos soldados para açoitarem Jesus. Os soldados provavelmente levam Jesus ao palácio propriamente, longe do público, para o açoitamento. Não sabemos exatamente onde os soldados açoitaram Jesus. É provável que, depois dos soldados açoitarem Jesus, Pilatos lhes diz para crucificá-lo.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15.1–15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Sinédrio, composto por mestres da lei religiosa, principais sacerdotes e anciãos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A multidão presente à celebração da Páscoa</w:t>
      </w:r>
    </w:p>
    <w:p>
      <w:pPr>
        <w:pStyle w:val="ListBullet"/>
        <w:spacing w:line="240" w:lineRule="auto"/>
        <w:ind w:left="720"/>
      </w:pPr>
      <w:r>
        <w:rPr>
          <w:lang w:val="pt_PT" w:bidi="pt_PT"/>
        </w:rPr>
      </w:r>
      <w:r>
        <w:rPr>
          <w:lang w:val="pt_PT" w:bidi="pt_PT"/>
        </w:rPr>
        <w:t>Barrabás, um revolucionário judeu que quer derrubar o governo romano.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O sol está se levantando ao amanhecer. Os principais sacerdotes, anciãos e instrutores da lei religiosa fazem planos para levar Jesus ao governador. Eles amarram as mãos de Jesus e o levam ao palácio do governador, onde Pilatos está hospedado.</w:t>
      </w:r>
    </w:p>
    <w:p>
      <w:pPr/>
      <w:r>
        <w:rPr>
          <w:lang w:val="pt_PT" w:bidi="pt_PT"/>
        </w:rPr>
      </w:r>
      <w:r>
        <w:rPr>
          <w:lang w:val="pt_PT" w:bidi="pt_PT"/>
        </w:rPr>
        <w:t>Os líderes religiosos trazem Jesus diante de Pilatos. Pilatos inicia um julgamento formal. Pilatos pergunta a Jesus: “Você é o rei dos judeus?”. Jesus diz: “Você diz que eu sou”.</w:t>
      </w:r>
    </w:p>
    <w:p>
      <w:pPr/>
      <w:r>
        <w:rPr>
          <w:lang w:val="pt_PT" w:bidi="pt_PT"/>
        </w:rPr>
      </w:r>
      <w:r>
        <w:rPr>
          <w:lang w:val="pt_PT" w:bidi="pt_PT"/>
        </w:rPr>
        <w:t>Pause o drama. Pergunte à pessoa que interpreta Jesus: “O que você está sentindo ou pensando?”. Você pode ouvir coisas como: “Determinado”, “Calmo”, “Triste”. Pergunte à pessoa que interpreta Pilatos: “O que você está sentindo ou pensando?”. Você pode ouvir coisas como: “Curioso sobre este homem”, “Confuso com o motivo pelo qual os líderes religiosos trouxeram este homem”. Continue o drama.</w:t>
      </w:r>
    </w:p>
    <w:p>
      <w:pPr/>
      <w:r>
        <w:rPr>
          <w:lang w:val="pt_PT" w:bidi="pt_PT"/>
        </w:rPr>
      </w:r>
      <w:r>
        <w:rPr>
          <w:lang w:val="pt_PT" w:bidi="pt_PT"/>
        </w:rPr>
        <w:t>Os principais sacerdotes acusam Jesus de muitas coisas. Não sabemos de que coisas específicas eles o acusam. Pilatos pergunta a Jesus: “Você não vai responder? Estão acusando você de muitas coisas”. Jesus não responde, e Pilatos fica surpreso.</w:t>
      </w:r>
    </w:p>
    <w:p>
      <w:pPr/>
      <w:r>
        <w:rPr>
          <w:lang w:val="pt_PT" w:bidi="pt_PT"/>
        </w:rPr>
      </w:r>
      <w:r>
        <w:rPr>
          <w:lang w:val="pt_PT" w:bidi="pt_PT"/>
        </w:rPr>
        <w:t>Pause o drama. Pergunte à pessoa que interpreta Jesus: “O que você está sentindo ou pensando?”. Você pode ouvir coisas como: “Determinado”, “Pacífico”. Pergunte à pessoa que interpreta Pilatos: “O que você está sentindo ou pensando?”. Você pode ouvir coisas como: “Confuso”, “Impressionado por Jesus ser tão calmo”. Continue o drama.</w:t>
      </w:r>
    </w:p>
    <w:p>
      <w:pPr/>
      <w:r>
        <w:rPr>
          <w:lang w:val="pt_PT" w:bidi="pt_PT"/>
        </w:rPr>
      </w:r>
      <w:r>
        <w:rPr>
          <w:lang w:val="pt_PT" w:bidi="pt_PT"/>
        </w:rPr>
        <w:t>Há um costume de o governador libertar um prisioneiro ao povo durante a celebração da Páscoa. A multidão pede a Pilatos para libertar um prisioneiro.</w:t>
      </w:r>
    </w:p>
    <w:p>
      <w:pPr/>
      <w:r>
        <w:rPr>
          <w:lang w:val="pt_PT" w:bidi="pt_PT"/>
        </w:rPr>
      </w:r>
      <w:r>
        <w:rPr>
          <w:lang w:val="pt_PT" w:bidi="pt_PT"/>
        </w:rPr>
        <w:t>Pilatos crê que os principais sacerdotes trouxeram Jesus a ele porque eles odiavam Jesus. Pilatos pergunta ao povo: “Vocês querem que eu liberte o rei dos judeus?”. Barrabás estava preso porque era um revolucionário que havia matado pessoas quando tentou derrubar o governo. Os principais sacerdotes dizem ao povo para pedir a Pilatos que liberte Barrabás em vez disso. “Dê-nos Barrabás!” as pessoas gritam. Pilatos pergunta ao povo: “O que devo fazer com aquele que vocês chamam rei dos judeus?”. As pessoas gritam: “Crucifica-o!”. o que significa matar Jesus pregando-o a uma cruz. A multidão está se tornando caótica. Pilatos quer satisfazer a multidão e agradar às pessoas para que não se tornem perigosas. Pilatos liberta Barrabás à multidão.</w:t>
      </w:r>
    </w:p>
    <w:p>
      <w:pPr/>
      <w:r>
        <w:rPr>
          <w:lang w:val="pt_PT" w:bidi="pt_PT"/>
        </w:rPr>
      </w:r>
      <w:r>
        <w:rPr>
          <w:lang w:val="pt_PT" w:bidi="pt_PT"/>
        </w:rPr>
        <w:t>Pause o drama. Pergunte às pessoas que interpretam os mestres da lei religiosa: “O que vocês estão sentindo ou pensando?”. Você pode ouvir coisas como: “Satisfeito por termos finalmente tido sucesso em condenar Jesus à morte!”. Pergunte ao povo: “O que vocês estão sentindo ou pensando?”. Você pode ouvir coisas como: “Não sabemos o que estamos fazendo; estamos apenas imitando os outros ao nosso redor”. Pergunte à pessoa que interpreta Pilatos: “O que você está sentindo ou pensando?”. Você pode ouvir coisas como: “Desapontado”. Pergunte à pessoa que interpreta Jesus: “O que você está sentindo ou pensando?”. Você pode ouvir coisas como: “Triste pelas multidões não me ouvirem mais”, “Pedindo a meu Deus Pai por força”. Continue o drama.</w:t>
      </w:r>
    </w:p>
    <w:p>
      <w:pPr/>
      <w:r>
        <w:rPr>
          <w:lang w:val="pt_PT" w:bidi="pt_PT"/>
        </w:rPr>
      </w:r>
      <w:r>
        <w:rPr>
          <w:lang w:val="pt_PT" w:bidi="pt_PT"/>
        </w:rPr>
        <w:t>Neste momento, Pilatos diz aos soldados para açoitarem Jesus. Os soldados provavelmente levam Jesus ao palácio propriamente, longe do público, para o açoitamento. Não sabemos exatamente onde os soldados açoitaram Jesus. É provável que, depois dos soldados açoitarem Jesus, Pilatos lhes diz para crucificá-lo.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15.1–15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Muito cedo de manhã, os principais </w:t>
      </w:r>
      <w:r>
        <w:rPr>
          <w:lang w:val="pt_PT" w:bidi="pt_PT"/>
        </w:rPr>
        <w:t>sacerdotes</w:t>
      </w:r>
      <w:r>
        <w:rPr>
          <w:lang w:val="pt_PT" w:bidi="pt_PT"/>
        </w:rPr>
        <w:t xml:space="preserve">, </w:t>
      </w:r>
      <w:r>
        <w:rPr>
          <w:lang w:val="pt_PT" w:bidi="pt_PT"/>
        </w:rPr>
        <w:t>anciãos</w:t>
      </w:r>
      <w:r>
        <w:rPr>
          <w:lang w:val="pt_PT" w:bidi="pt_PT"/>
        </w:rPr>
        <w:t xml:space="preserve"> e </w:t>
      </w:r>
      <w:r>
        <w:rPr>
          <w:lang w:val="pt_PT" w:bidi="pt_PT"/>
        </w:rPr>
        <w:t>mestres da lei religiosa</w:t>
      </w:r>
      <w:r>
        <w:rPr>
          <w:lang w:val="pt_PT" w:bidi="pt_PT"/>
        </w:rPr>
        <w:t xml:space="preserve"> se encontraram para discutir o que fazer em seguida. Este grupo de homens compõe o </w:t>
      </w:r>
      <w:r>
        <w:rPr>
          <w:lang w:val="pt_PT" w:bidi="pt_PT"/>
        </w:rPr>
        <w:t>sinédrio</w:t>
      </w:r>
      <w:r>
        <w:rPr>
          <w:lang w:val="pt_PT" w:bidi="pt_PT"/>
        </w:rPr>
        <w:t>, o alto conselho judaico. Use as mesmas palavras para esses grupos de homens como você tem usado em passagens anteriores, e lembre-se de que todas essas palavras estão no Glossário Mestre.</w:t>
      </w:r>
    </w:p>
    <w:p>
      <w:pPr/>
      <w:r>
        <w:rPr>
          <w:lang w:val="pt_PT" w:bidi="pt_PT"/>
        </w:rPr>
      </w:r>
      <w:r>
        <w:rPr>
          <w:lang w:val="pt_PT" w:bidi="pt_PT"/>
        </w:rPr>
        <w:t xml:space="preserve">Os membros do sinédrio levam Jesus a Pilatos, o </w:t>
      </w:r>
      <w:r>
        <w:rPr>
          <w:b/>
          <w:lang w:val="pt_PT" w:bidi="pt_PT"/>
        </w:rPr>
        <w:t>governador romano</w:t>
      </w:r>
      <w:r>
        <w:rPr>
          <w:lang w:val="pt_PT" w:bidi="pt_PT"/>
        </w:rPr>
        <w:t xml:space="preserve">. Nessa época, Israel, a terra natal dos judeus, era governada, ou regida, pelo Império Romano. O imperador romano, ou rei, nomeou governadores para chefiar áreas menores de terra dentro de seu império. Pilatos governava a área onde os judeus viviam. </w:t>
      </w:r>
    </w:p>
    <w:p>
      <w:pPr/>
      <w:r>
        <w:rPr>
          <w:lang w:val="pt_PT" w:bidi="pt_PT"/>
        </w:rPr>
      </w:r>
      <w:r>
        <w:rPr>
          <w:lang w:val="pt_PT" w:bidi="pt_PT"/>
        </w:rPr>
        <w:t xml:space="preserve">Pare aqui e, como um grupo, discuta qual palavra ou frase você usará para </w:t>
      </w:r>
      <w:r>
        <w:rPr>
          <w:b/>
          <w:lang w:val="pt_PT" w:bidi="pt_PT"/>
        </w:rPr>
        <w:t>governador romano</w:t>
      </w:r>
      <w:r>
        <w:rPr>
          <w:lang w:val="pt_PT" w:bidi="pt_PT"/>
        </w:rPr>
        <w:t>. Pause este áudio aqui.</w:t>
      </w:r>
    </w:p>
    <w:p>
      <w:pPr/>
      <w:r>
        <w:rPr>
          <w:lang w:val="pt_PT" w:bidi="pt_PT"/>
        </w:rPr>
      </w:r>
      <w:r>
        <w:rPr>
          <w:lang w:val="pt_PT" w:bidi="pt_PT"/>
        </w:rPr>
        <w:t xml:space="preserve">Marcos nos diz ser costumeiro que na Festividade ou Celebração da Páscoa um prisioneiro fosse liberto ao povo judeu. A celebração da </w:t>
      </w:r>
      <w:r>
        <w:rPr>
          <w:b/>
          <w:lang w:val="pt_PT" w:bidi="pt_PT"/>
        </w:rPr>
        <w:t>Páscoa</w:t>
      </w:r>
      <w:r>
        <w:rPr>
          <w:lang w:val="pt_PT" w:bidi="pt_PT"/>
        </w:rPr>
        <w:t xml:space="preserve"> durava de sete a oito dias. Algumas Bíblias usam o nome específico da celebração — Páscoa — e algumas dizem apenas celebração ou festa. Você pode empregar qualquer termo que desejar, mas escolha um que ajude seu público a entender a história com clareza. Se quiser utilizar Páscoa, use o mesmo termo que tem usado em passagens anteriores, e lembre-se de que </w:t>
      </w:r>
      <w:r>
        <w:rPr>
          <w:lang w:val="pt_PT" w:bidi="pt_PT"/>
        </w:rPr>
        <w:t>Páscoa</w:t>
      </w:r>
      <w:r>
        <w:rPr>
          <w:lang w:val="pt_PT" w:bidi="pt_PT"/>
        </w:rPr>
        <w:t xml:space="preserve"> está no Glossário Mestre.</w:t>
      </w:r>
    </w:p>
    <w:p>
      <w:pPr/>
      <w:r>
        <w:rPr>
          <w:lang w:val="pt_PT" w:bidi="pt_PT"/>
        </w:rPr>
      </w:r>
      <w:r>
        <w:rPr>
          <w:lang w:val="pt_PT" w:bidi="pt_PT"/>
        </w:rPr>
        <w:t xml:space="preserve">Pilatos perguntou a Jesus: “Você é o </w:t>
      </w:r>
      <w:r>
        <w:rPr>
          <w:b/>
          <w:lang w:val="pt_PT" w:bidi="pt_PT"/>
        </w:rPr>
        <w:t>rei dos judeus</w:t>
      </w:r>
      <w:r>
        <w:rPr>
          <w:lang w:val="pt_PT" w:bidi="pt_PT"/>
        </w:rPr>
        <w:t>?”. O povo judeu era um grupo de pessoas descendentes de seu antepassado Abraão. A maioria vivia em uma área de terra chamada Israel, uma área semelhante ao atual país de Israel. Uma vez que o governo romano dominava grande parte do mundo, incluindo Israel, não era bom afirmar ser um rei, em vez de um rei romano. No entanto, o povo judeu estava aguardando um Messias que eles esperavam que se tornasse um rei que os salvaria da opressão dos governos estrangeiros. O plano de Deus para o Messias era que ele governasse nos corações do povo de Deus e fizesse com que o povo de Deus O seguisse. Jesus diz ser um rei — ele é o Messias — mas não é o tipo de rei sobre o qual Pilatos está perguntando.</w:t>
      </w:r>
    </w:p>
    <w:p>
      <w:pPr/>
      <w:r>
        <w:rPr>
          <w:lang w:val="pt_PT" w:bidi="pt_PT"/>
        </w:rPr>
      </w:r>
      <w:r>
        <w:rPr>
          <w:lang w:val="pt_PT" w:bidi="pt_PT"/>
        </w:rPr>
        <w:t xml:space="preserve">Pare aqui e, como um grupo, discuta qual palavra ou frase você usará para </w:t>
      </w:r>
      <w:r>
        <w:rPr>
          <w:b/>
          <w:lang w:val="pt_PT" w:bidi="pt_PT"/>
        </w:rPr>
        <w:t>rei dos judeus</w:t>
      </w:r>
      <w:r>
        <w:rPr>
          <w:lang w:val="pt_PT" w:bidi="pt_PT"/>
        </w:rPr>
        <w:t>. Pause este áudio aqui.</w:t>
      </w:r>
    </w:p>
    <w:p>
      <w:pPr/>
      <w:r>
        <w:rPr>
          <w:lang w:val="pt_PT" w:bidi="pt_PT"/>
        </w:rPr>
      </w:r>
      <w:r>
        <w:rPr>
          <w:lang w:val="pt_PT" w:bidi="pt_PT"/>
        </w:rPr>
        <w:t xml:space="preserve">A multidão exige que Pilatos </w:t>
      </w:r>
      <w:r>
        <w:rPr>
          <w:b/>
          <w:lang w:val="pt_PT" w:bidi="pt_PT"/>
        </w:rPr>
        <w:t>crucifique</w:t>
      </w:r>
      <w:r>
        <w:rPr>
          <w:lang w:val="pt_PT" w:bidi="pt_PT"/>
        </w:rPr>
        <w:t xml:space="preserve"> Jesus. Crucificação era a pior forma de execução no tempo de Jesus. Normalmente, os soldados açoitavam a vítima, depois pregavam suas mãos e pés em duas peças de madeira, montadas em forma de </w:t>
      </w:r>
      <w:r>
        <w:rPr>
          <w:b/>
          <w:lang w:val="pt_PT" w:bidi="pt_PT"/>
        </w:rPr>
        <w:t>cruz</w:t>
      </w:r>
      <w:r>
        <w:rPr>
          <w:lang w:val="pt_PT" w:bidi="pt_PT"/>
        </w:rPr>
        <w:t>. Os soldados colocavam a cruz em pé, e a vítima ficava pendurada em dores por horas até morrer. Use a mesma palavra ou frase para cruz que você usou em passagens anteriores.</w:t>
      </w:r>
    </w:p>
    <w:p>
      <w:pPr/>
      <w:r>
        <w:rPr>
          <w:lang w:val="pt_PT" w:bidi="pt_PT"/>
        </w:rPr>
      </w:r>
      <w:r>
        <w:rPr>
          <w:lang w:val="pt_PT" w:bidi="pt_PT"/>
        </w:rPr>
        <w:t xml:space="preserve">Pare aqui e, como um grupo, discuta qual palavra ou frase você usará para </w:t>
      </w:r>
      <w:r>
        <w:rPr>
          <w:b/>
          <w:lang w:val="pt_PT" w:bidi="pt_PT"/>
        </w:rPr>
        <w:t>crucificar</w:t>
      </w:r>
      <w:r>
        <w:rPr>
          <w:lang w:val="pt_PT" w:bidi="pt_PT"/>
        </w:rPr>
        <w:t xml:space="preserve">. Para mais informações sobre </w:t>
      </w:r>
      <w:r>
        <w:rPr>
          <w:lang w:val="pt_PT" w:bidi="pt_PT"/>
        </w:rPr>
        <w:t>crucifique</w:t>
      </w:r>
      <w:r>
        <w:rPr>
          <w:lang w:val="pt_PT" w:bidi="pt_PT"/>
        </w:rPr>
        <w:t xml:space="preserve"> e </w:t>
      </w:r>
      <w:r>
        <w:rPr>
          <w:lang w:val="pt_PT" w:bidi="pt_PT"/>
        </w:rPr>
        <w:t>cruz</w:t>
      </w:r>
      <w:r>
        <w:rPr>
          <w:lang w:val="pt_PT" w:bidi="pt_PT"/>
        </w:rPr>
        <w:t>, consulte o Glossário Mestre. Pause este áudio aqui.</w:t>
      </w:r>
    </w:p>
    <w:p>
      <w:pPr/>
      <w:r>
        <w:rPr>
          <w:lang w:val="pt_PT" w:bidi="pt_PT"/>
        </w:rPr>
      </w:r>
      <w:r>
        <w:rPr>
          <w:lang w:val="pt_PT" w:bidi="pt_PT"/>
        </w:rPr>
        <w:t xml:space="preserve">Os soldados </w:t>
      </w:r>
      <w:r>
        <w:rPr>
          <w:b/>
          <w:lang w:val="pt_PT" w:bidi="pt_PT"/>
        </w:rPr>
        <w:t>açoitaram</w:t>
      </w:r>
      <w:r>
        <w:rPr>
          <w:lang w:val="pt_PT" w:bidi="pt_PT"/>
        </w:rPr>
        <w:t xml:space="preserve"> Jesus. Isso significa que amarravam a vítima a um poste, o deixavam nu e o espancavam muitas vezes com um chicote de couro com vidro e ossos nas pontas. Às vezes as pessoas podiam ver o interior de uma pessoa após o açoitamento. Algumas vezes as pessoas morriam durante o açoitamento. Use a mesma palavra para açoitamento que você usou em passagens anteriores.</w:t>
      </w:r>
    </w:p>
    <w:p>
      <w:pPr/>
      <w:r>
        <w:rPr>
          <w:lang w:val="pt_PT" w:bidi="pt_PT"/>
        </w:rPr>
      </w:r>
      <w:r>
        <w:rPr>
          <w:lang w:val="pt_PT" w:bidi="pt_PT"/>
        </w:rPr>
        <w:t xml:space="preserve">Pilatos </w:t>
      </w:r>
      <w:r>
        <w:rPr>
          <w:b/>
          <w:lang w:val="pt_PT" w:bidi="pt_PT"/>
        </w:rPr>
        <w:t>entregou Jesus para ser crucificado</w:t>
      </w:r>
      <w:r>
        <w:rPr>
          <w:lang w:val="pt_PT" w:bidi="pt_PT"/>
        </w:rPr>
        <w:t>, ou seja, Pilatos deu Jesus aos soldados para o pregarem na cruz.</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15:16–32</w:t>
      </w:r>
      <w:r>
        <w:rPr>
          <w:lang w:val="pt_PT" w:bidi="pt_PT"/>
        </w:rPr>
      </w:r>
    </w:p>
    <w:p>
      <w:pPr>
        <w:pStyle w:val="Heading3"/>
      </w:pPr>
      <w:r>
        <w:rPr>
          <w:lang w:val="pt_PT" w:bidi="pt_PT"/>
        </w:rPr>
        <w:t>Ouvir e Sentir</w:t>
      </w:r>
    </w:p>
    <w:p>
      <w:pPr/>
      <w:r>
        <w:rPr>
          <w:lang w:val="pt_PT" w:bidi="pt_PT"/>
        </w:rPr>
      </w:r>
      <w:r>
        <w:rPr>
          <w:lang w:val="pt_PT" w:bidi="pt_PT"/>
        </w:rPr>
        <w:t>Nesta etapa, ouçam Marcos 15.16–32 e guardem em seus corações.</w:t>
      </w:r>
    </w:p>
    <w:p>
      <w:pPr/>
      <w:r>
        <w:rPr>
          <w:lang w:val="pt_PT" w:bidi="pt_PT"/>
        </w:rPr>
      </w:r>
      <w:r>
        <w:rPr>
          <w:lang w:val="pt_PT" w:bidi="pt_PT"/>
        </w:rPr>
        <w:t>Ouça uma versão em áudio de Marcos 15.16–32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15.16–32 na tradução mais fácil de entender.</w:t>
      </w:r>
    </w:p>
    <w:p>
      <w:pPr/>
      <w:r>
        <w:rPr>
          <w:lang w:val="pt_PT" w:bidi="pt_PT"/>
        </w:rPr>
      </w:r>
      <w:r>
        <w:rPr>
          <w:lang w:val="pt_PT" w:bidi="pt_PT"/>
        </w:rPr>
        <w:t>Esta história começa logo depois de os soldados açoitarem Jesus. Não sabemos onde os soldados açoitaram Jesus, mas provavelmente o levaram para um pátio no palácio do governador, perto de onde os soldados moravam. Soldados adicionais, não judeus, geralmente vinham com o governador Pilatos para a celebração da Páscoa, para ajudar a proteger Jerusalém. Muitos judeus estavam em Jerusalém para a Páscoa, e às vezes o povo judeu iniciava tumultos contra o governo. Portanto, um regimento de soldados, cerca de 200 a 600 homens, estava no pretório, a sede dos governadores. Os soldados deviam estar muito estressados devido ao perigo em Jerusalém durante grandes celebrações, como a Páscoa.</w:t>
      </w:r>
    </w:p>
    <w:p>
      <w:pPr/>
      <w:r>
        <w:rPr>
          <w:lang w:val="pt_PT" w:bidi="pt_PT"/>
        </w:rPr>
      </w:r>
      <w:r>
        <w:rPr>
          <w:lang w:val="pt_PT" w:bidi="pt_PT"/>
        </w:rPr>
        <w:t>Jesus provavelmente estava sangrando e muito fraco devido ao açoitamento. Estes soldados sabiam que Jesus dissera ser Rei dos judeus. Eles zombaram dele fingindo respeitá-lo como rei. Os soldados do regimento vestiram Jesus com um manto púrpura, a cor da realeza, que provavelmente era apenas um velho pano ou tapete de cor púrpura. Eles trançaram galhos com espinhos em um círculo e o forçaram na cabeça de Jesus. Eles chamaram o círculo de galhos com espinhos de ‛coroa do rei’. Então os soldados zombaram de Jesus. Eles clamavam: “Salve, ou, honrado seja, Rei dos judeus!”, do mesmo modo como eles abordavam o rei romano. Os soldados batiam na cabeça de Jesus com uma vara, cuspindo nele e se ajoelhando para fingir adorar Jesus. Cuspir era uma das piores maneiras de insultar uma pessoa na cultura de Jesus. Depois, os soldados tiraram o manto púrpura de Jesus e o vestiram com suas roupas novamente.</w:t>
      </w:r>
    </w:p>
    <w:p>
      <w:pPr/>
      <w:r>
        <w:rPr>
          <w:lang w:val="pt_PT" w:bidi="pt_PT"/>
        </w:rPr>
      </w:r>
      <w:r>
        <w:rPr>
          <w:lang w:val="pt_PT" w:bidi="pt_PT"/>
        </w:rPr>
        <w:t>Pare aqui e, como um grupo, olhe para uma foto de um manto púrpura ou vermelho escuro, e uma foto de um pedaço de madeira que seria usado para espancar alguém.</w:t>
      </w:r>
    </w:p>
    <w:p>
      <w:pPr/>
      <w:r>
        <w:rPr>
          <w:lang w:val="pt_PT" w:bidi="pt_PT"/>
        </w:rPr>
      </w:r>
      <w:r>
        <w:rPr>
          <w:lang w:val="pt_PT" w:bidi="pt_PT"/>
        </w:rPr>
        <w:t>Discuta essas perguntas como um grupo. como as pessoas insultam outras em sua cultura? Nesta história, eles bateram em Jesus e cuspiram nele. Eles também se divertiram com ele fingindo que ele era um rei. O que as pessoas fazem em sua cultura? Pause este áudio aqui.</w:t>
      </w:r>
    </w:p>
    <w:p>
      <w:pPr/>
      <w:r>
        <w:rPr>
          <w:lang w:val="pt_PT" w:bidi="pt_PT"/>
        </w:rPr>
      </w:r>
      <w:r>
        <w:rPr>
          <w:lang w:val="pt_PT" w:bidi="pt_PT"/>
        </w:rPr>
        <w:t>Em geral, um comandante e quatro soldados de execução escoltavam o prisioneiro para o lugar de execução através da cidade. O prisioneiro carregava a trave mais curta da cruz em seu caminho para o local de execução. O lugar da crucificação ficava do lado de fora das muralhas da cidade de Jerusalém, provavelmente ao lado de uma estrada.</w:t>
      </w:r>
    </w:p>
    <w:p>
      <w:pPr/>
      <w:r>
        <w:rPr>
          <w:lang w:val="pt_PT" w:bidi="pt_PT"/>
        </w:rPr>
      </w:r>
      <w:r>
        <w:rPr>
          <w:lang w:val="pt_PT" w:bidi="pt_PT"/>
        </w:rPr>
        <w:t>Pare aqui e, como um grupo, olhe para uma foto de uma cruz e, como um grupo, mostre a trave da cruz. Pause este áudio aqui.</w:t>
      </w:r>
    </w:p>
    <w:p>
      <w:pPr/>
      <w:r>
        <w:rPr>
          <w:lang w:val="pt_PT" w:bidi="pt_PT"/>
        </w:rPr>
      </w:r>
      <w:r>
        <w:rPr>
          <w:lang w:val="pt_PT" w:bidi="pt_PT"/>
        </w:rPr>
        <w:t>Os soldados, ou carregaram um sinal, ou colocaram um sinal no prisioneiro com o nome de seu crime escrito. Jesus tinha um sinal que dizia: “Rei dos judeus”, para mostrar que ele estava sendo executado por dizer que era um rei.</w:t>
      </w:r>
    </w:p>
    <w:p>
      <w:pPr/>
      <w:r>
        <w:rPr>
          <w:lang w:val="pt_PT" w:bidi="pt_PT"/>
        </w:rPr>
      </w:r>
      <w:r>
        <w:rPr>
          <w:lang w:val="pt_PT" w:bidi="pt_PT"/>
        </w:rPr>
        <w:t>Jesus estava muito fraco depois do açoitamento e não conseguiu carregar sua cruz por todo o caminho. Quando Jesus estava caminhando para o local de execução, um homem estava vindo para Jerusalém, do campo. Seu nome era Simão. Simão era um judeu que morava em Jerusalém, ou estava vindo para a celebração da Páscoa, mas era de Cirene, uma cidade no norte da África. As pessoas no público de Marcos deveriam ter conhecido Simão e seus filhos, porque Marcos nos diz que Simão era o pai de Alexandre e Rufo.</w:t>
      </w:r>
    </w:p>
    <w:p>
      <w:pPr/>
      <w:r>
        <w:rPr>
          <w:lang w:val="pt_PT" w:bidi="pt_PT"/>
        </w:rPr>
      </w:r>
      <w:r>
        <w:rPr>
          <w:lang w:val="pt_PT" w:bidi="pt_PT"/>
        </w:rPr>
        <w:t>Era costume na tradição judaica que as mulheres judaicas oferecessem vinho misturado com mirra, uma seiva especial de uma árvore, para ajudar a aliviar a dor do prisioneiro na crucificação. Marcos não nos diz quem ofereceu a Jesus este vinho. Jesus recusou o vinho misturado com mirra para que ele pudesse suportar a dor da cruz em sua plenitude.</w:t>
      </w:r>
    </w:p>
    <w:p>
      <w:pPr/>
      <w:r>
        <w:rPr>
          <w:lang w:val="pt_PT" w:bidi="pt_PT"/>
        </w:rPr>
      </w:r>
      <w:r>
        <w:rPr>
          <w:lang w:val="pt_PT" w:bidi="pt_PT"/>
        </w:rPr>
        <w:t>Marcos não dá detalhes completos de como os romanos crucificavam seus prisioneiros, provavelmente porque seu público já entendia o processo muito bem. Normalmente, os romanos deixavam o prisioneiro nu. O povo judeu não gostava que os prisioneiros fossem executados completamente nus; por isso, às vezes, os soldados romanos permitiram que seus prisioneiros usassem uma cobertura ao redor da cintura e pernas. Não sabemos se Jesus usava uma ou não. Os soldados estenderam seus braços e os pregaram ou amarraram na trave cruzada. O prego provavelmente perfurava o antebraço da vítima. A trave cruzada era levantada e presa a uma estaca ou poste ereto que já estava fixada no solo. Os pés eram então pregados na estaca ereta. Os pés provavelmente eram pregados em conjunto com um prego longo. Pode ter havido um bloco de madeira fixado na metade da altura do poste para suportar o corpo. Os prisioneiros geralmente morriam devido ao esgotamento de tentar manter seu corpo elevado para respirar. Eles estavam enfraquecidos pelo açoitamento e perda de sangue. Assim, este processo normalmente demorava algumas horas.</w:t>
      </w:r>
    </w:p>
    <w:p>
      <w:pPr/>
      <w:r>
        <w:rPr>
          <w:lang w:val="pt_PT" w:bidi="pt_PT"/>
        </w:rPr>
      </w:r>
      <w:r>
        <w:rPr>
          <w:lang w:val="pt_PT" w:bidi="pt_PT"/>
        </w:rPr>
        <w:t>A altura das cruzes levantadas era de aproximadamente a altura de um homem, mas no caso de Jesus, é provável que tenha sido um pouco maior, para que mais pessoas o pudessem ver. Os líderes religiosos zombaram de Jesus e disseram para ele “descer da cruz”, o que significa que sua cruz deve ter sido um pouco maior do que o normal.</w:t>
      </w:r>
    </w:p>
    <w:p>
      <w:pPr/>
      <w:r>
        <w:rPr>
          <w:lang w:val="pt_PT" w:bidi="pt_PT"/>
        </w:rPr>
      </w:r>
      <w:r>
        <w:rPr>
          <w:lang w:val="pt_PT" w:bidi="pt_PT"/>
        </w:rPr>
        <w:t>Os romanos permitiram aos carrascos reivindicar as posses do homem executado. As únicas posses de Jesus eram suas roupas. Ele provavelmente tinha uma roupa externa e uma interna, e talvez uma cobertura para a cabeça. Os soldados lançaram sortes, ou atiraram pedaços de madeira no chão, para determinar quem iria obter qual peça de roupa.</w:t>
      </w:r>
    </w:p>
    <w:p>
      <w:pPr/>
      <w:r>
        <w:rPr>
          <w:lang w:val="pt_PT" w:bidi="pt_PT"/>
        </w:rPr>
      </w:r>
      <w:r>
        <w:rPr>
          <w:lang w:val="pt_PT" w:bidi="pt_PT"/>
        </w:rPr>
        <w:t>Pare aqui e olhe para uma foto das sortes que seriam lançadas.</w:t>
      </w:r>
    </w:p>
    <w:p>
      <w:pPr/>
      <w:r>
        <w:rPr>
          <w:lang w:val="pt_PT" w:bidi="pt_PT"/>
        </w:rPr>
      </w:r>
      <w:r>
        <w:rPr>
          <w:lang w:val="pt_PT" w:bidi="pt_PT"/>
        </w:rPr>
        <w:t>Discuta essas perguntas como um grupo: em sua cultura, como as pessoas envergonham ou humilham as outras pessoas? Que tipos de coisas as pessoas fazem para serem tratadas de uma maneira tão vergonhosa? Pause este áudio aqui.</w:t>
      </w:r>
    </w:p>
    <w:p>
      <w:pPr/>
      <w:r>
        <w:rPr>
          <w:lang w:val="pt_PT" w:bidi="pt_PT"/>
        </w:rPr>
      </w:r>
      <w:r>
        <w:rPr>
          <w:lang w:val="pt_PT" w:bidi="pt_PT"/>
        </w:rPr>
        <w:t>Marcos então nos diz que os soldados crucificaram Jesus às 9h da manhã, ou, na contagem judaica, “na terceira hora”. Isto não se encaixa bem com o tempo dos relatos sobre a crucificação de Jesus nos outros evangelhos, ou mesmo com a própria contagem de Marcos. Essa referência ao tempo pode ter sido um adendo posterior de um dos primeiros revisores do livro de Marcos, ou simplesmente uma hora aproximada em que Jesus foi executado.</w:t>
      </w:r>
    </w:p>
    <w:p>
      <w:pPr/>
      <w:r>
        <w:rPr>
          <w:lang w:val="pt_PT" w:bidi="pt_PT"/>
        </w:rPr>
      </w:r>
      <w:r>
        <w:rPr>
          <w:lang w:val="pt_PT" w:bidi="pt_PT"/>
        </w:rPr>
        <w:t>Os soldados colocaram o sinal que Jesus usava, “Rei dos judeus”, na haste de madeira, acima de sua cabeça. Os soldados também crucificaram dois homens, um em cada lado de Jesus. Estes homens são descritos como “assaltantes” ou “ladrões”. Os romanos não executavam pessoas por serem ladrões. Portanto, o significado provável dessa descrição é que esses homens também eram revolucionários e haviam tentado derrubar o governo.</w:t>
      </w:r>
    </w:p>
    <w:p>
      <w:pPr/>
      <w:r>
        <w:rPr>
          <w:lang w:val="pt_PT" w:bidi="pt_PT"/>
        </w:rPr>
      </w:r>
      <w:r>
        <w:rPr>
          <w:lang w:val="pt_PT" w:bidi="pt_PT"/>
        </w:rPr>
        <w:t>Algumas pessoas passavam e meneavam a cabeça, ou movimentavam sua cabeça de maneira a demonstrar estarem insultando Jesus. Elas diziam: “Você disse que iria destruir o templo e que o reconstruiria depois de três dias”. Estas pessoas podem ter estado na sala no Sinédrio, na noite anterior, ou ouvido o que as falsas testemunhas disseram sobre Jesus. As pessoas também diziam: “Desça da cruz e salve a si mesmo”.</w:t>
      </w:r>
    </w:p>
    <w:p>
      <w:pPr/>
      <w:r>
        <w:rPr>
          <w:lang w:val="pt_PT" w:bidi="pt_PT"/>
        </w:rPr>
      </w:r>
      <w:r>
        <w:rPr>
          <w:lang w:val="pt_PT" w:bidi="pt_PT"/>
        </w:rPr>
        <w:t>Os membros do Sinédrio, os principais sacerdotes e os instrutores da lei conversavam entre si de uma maneira sarcástica. “Ele salvou os outros, mas não consegue se salvar! Que este ‘Messias’, este ‘Rei de Israel’, desça da cruz agora, para podermos acreditar nele”. Provavelmente eles queriam dizer que Jesus salvava outras pessoas curando-as. Ironicamente, Jesus pode salvar as pessoas espiritualmente. Ele não ‛salvou a si mesmo’ descendo da cruz. Os líderes religiosos chamaram Jesus de “Rei de Israel”, em vez de “Rei dos judeus”, como Pilatos havia feito. Os romanos chamavam o povo que morava em Israel de “judeus”. Os próprios judeus gostavam de usar o nome de sua terra, Israel.</w:t>
      </w:r>
    </w:p>
    <w:p>
      <w:pPr/>
      <w:r>
        <w:rPr>
          <w:lang w:val="pt_PT" w:bidi="pt_PT"/>
        </w:rPr>
      </w:r>
      <w:r>
        <w:rPr>
          <w:lang w:val="pt_PT" w:bidi="pt_PT"/>
        </w:rPr>
        <w:t>Os revolucionários que estavam nas cruzes de ambos os lados de Jesus o ridicularizaram, ou seja, eles disseram coisas ruins sobre Jesus.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15.16–32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soldados no pretório, a sede do governador, zombam de Jesus.</w:t>
      </w:r>
    </w:p>
    <w:p>
      <w:pPr/>
      <w:r>
        <w:rPr>
          <w:lang w:val="pt_PT" w:bidi="pt_PT"/>
        </w:rPr>
      </w:r>
      <w:r>
        <w:rPr>
          <w:b/>
          <w:lang w:val="pt_PT" w:bidi="pt_PT"/>
        </w:rPr>
        <w:t>Na segunda cena:</w:t>
      </w:r>
      <w:r>
        <w:rPr>
          <w:lang w:val="pt_PT" w:bidi="pt_PT"/>
        </w:rPr>
        <w:t xml:space="preserve"> Jesus começa a carregar a trave horizontal da cruz para o local de execução. Ele não consegue carregá-la por todo o caminho, e Simão de Cirene a carrega pelo restante do caminho para a Gólgota, o Lugar da Caveira.</w:t>
      </w:r>
    </w:p>
    <w:p>
      <w:pPr/>
      <w:r>
        <w:rPr>
          <w:lang w:val="pt_PT" w:bidi="pt_PT"/>
        </w:rPr>
      </w:r>
      <w:r>
        <w:rPr>
          <w:b/>
          <w:lang w:val="pt_PT" w:bidi="pt_PT"/>
        </w:rPr>
        <w:t>Na terceira cena:</w:t>
      </w:r>
      <w:r>
        <w:rPr>
          <w:lang w:val="pt_PT" w:bidi="pt_PT"/>
        </w:rPr>
        <w:t xml:space="preserve"> alguém oferece vinho com mirra para Jesus, e os soldados pregam Jesus na cruz. Há dois revolucionários crucificados, um em cada lado de Jesus.</w:t>
      </w:r>
    </w:p>
    <w:p>
      <w:pPr/>
      <w:r>
        <w:rPr>
          <w:lang w:val="pt_PT" w:bidi="pt_PT"/>
        </w:rPr>
      </w:r>
      <w:r>
        <w:rPr>
          <w:b/>
          <w:lang w:val="pt_PT" w:bidi="pt_PT"/>
        </w:rPr>
        <w:t>Na quarta cena:</w:t>
      </w:r>
      <w:r>
        <w:rPr>
          <w:lang w:val="pt_PT" w:bidi="pt_PT"/>
        </w:rPr>
        <w:t xml:space="preserve"> as pessoas, os principais sacerdotes e os mestres da lei religiosa zombam de Jesus. Os dois revolucionários de ambos os lados de Jesus zombam dele.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no pretório (a sede do governador)</w:t>
      </w:r>
    </w:p>
    <w:p>
      <w:pPr>
        <w:pStyle w:val="ListBullet"/>
        <w:spacing w:line="240" w:lineRule="auto"/>
        <w:ind w:left="720"/>
      </w:pPr>
      <w:r>
        <w:rPr>
          <w:lang w:val="pt_PT" w:bidi="pt_PT"/>
        </w:rPr>
      </w:r>
      <w:r>
        <w:rPr>
          <w:lang w:val="pt_PT" w:bidi="pt_PT"/>
        </w:rPr>
        <w:t>Simão de Cirene</w:t>
      </w:r>
    </w:p>
    <w:p>
      <w:pPr>
        <w:pStyle w:val="ListBullet"/>
        <w:spacing w:line="240" w:lineRule="auto"/>
        <w:ind w:left="720"/>
      </w:pPr>
      <w:r>
        <w:rPr>
          <w:lang w:val="pt_PT" w:bidi="pt_PT"/>
        </w:rPr>
      </w:r>
      <w:r>
        <w:rPr>
          <w:lang w:val="pt_PT" w:bidi="pt_PT"/>
        </w:rPr>
        <w:t>Alguém que oferece vinho com mirra para Jesus</w:t>
      </w:r>
    </w:p>
    <w:p>
      <w:pPr>
        <w:pStyle w:val="ListBullet"/>
        <w:spacing w:line="240" w:lineRule="auto"/>
        <w:ind w:left="720"/>
      </w:pPr>
      <w:r>
        <w:rPr>
          <w:lang w:val="pt_PT" w:bidi="pt_PT"/>
        </w:rPr>
      </w:r>
      <w:r>
        <w:rPr>
          <w:lang w:val="pt_PT" w:bidi="pt_PT"/>
        </w:rPr>
        <w:t>Soldados que crucificam Jesus</w:t>
      </w:r>
    </w:p>
    <w:p>
      <w:pPr>
        <w:pStyle w:val="ListBullet"/>
        <w:spacing w:line="240" w:lineRule="auto"/>
        <w:ind w:left="720"/>
      </w:pPr>
      <w:r>
        <w:rPr>
          <w:lang w:val="pt_PT" w:bidi="pt_PT"/>
        </w:rPr>
      </w:r>
      <w:r>
        <w:rPr>
          <w:lang w:val="pt_PT" w:bidi="pt_PT"/>
        </w:rPr>
        <w:t>Dois revolucionários crucificados, um em cada lado de Jesus</w:t>
      </w:r>
    </w:p>
    <w:p>
      <w:pPr>
        <w:pStyle w:val="ListBullet"/>
        <w:spacing w:line="240" w:lineRule="auto"/>
        <w:ind w:left="720"/>
      </w:pPr>
      <w:r>
        <w:rPr>
          <w:lang w:val="pt_PT" w:bidi="pt_PT"/>
        </w:rPr>
      </w:r>
      <w:r>
        <w:rPr>
          <w:lang w:val="pt_PT" w:bidi="pt_PT"/>
        </w:rPr>
        <w:t>Pessoas assistindo à crucificação</w:t>
      </w:r>
    </w:p>
    <w:p>
      <w:pPr>
        <w:pStyle w:val="ListBullet"/>
        <w:spacing w:line="240" w:lineRule="auto"/>
        <w:ind w:left="720"/>
      </w:pPr>
      <w:r>
        <w:rPr>
          <w:lang w:val="pt_PT" w:bidi="pt_PT"/>
        </w:rPr>
      </w:r>
      <w:r>
        <w:rPr>
          <w:lang w:val="pt_PT" w:bidi="pt_PT"/>
        </w:rPr>
        <w:t>Os principais sacerdotes e instrutores da lei religiosa</w:t>
      </w:r>
    </w:p>
    <w:p>
      <w:pPr/>
      <w:r>
        <w:rPr>
          <w:lang w:val="pt_PT" w:bidi="pt_PT"/>
        </w:rPr>
      </w:r>
      <w:r>
        <w:rPr>
          <w:lang w:val="pt_PT" w:bidi="pt_PT"/>
        </w:rPr>
        <w:t>Como um grupo, preste atenção a estas partes do cenário da passagem:</w:t>
      </w:r>
    </w:p>
    <w:p>
      <w:pPr/>
      <w:r>
        <w:rPr>
          <w:lang w:val="pt_PT" w:bidi="pt_PT"/>
        </w:rPr>
      </w:r>
      <w:r>
        <w:rPr>
          <w:lang w:val="pt_PT" w:bidi="pt_PT"/>
        </w:rPr>
        <w:t>Contamos esta história dando detalhes no momento em que eles aconteceram. Isto pode servir para ajudar na compreensão de quando as coisas ocorreram nesta história.</w:t>
      </w:r>
    </w:p>
    <w:p>
      <w:pPr/>
      <w:r>
        <w:rPr>
          <w:lang w:val="pt_PT" w:bidi="pt_PT"/>
        </w:rPr>
      </w:r>
      <w:r>
        <w:rPr>
          <w:lang w:val="pt_PT" w:bidi="pt_PT"/>
        </w:rPr>
        <w:t>É importante lembrar que esta história começa com o açoitamento de Jesus pelos soldados ou imediatamente depois. Em algum momento, antes ou logo depois de açoitar Jesus, eles o levam para o pátio da sede do governador. O regimento de cerca de 200 a 600 soldados saiu para ver Jesus e zombar dele. Os soldados fingem tratar Jesus como um rei. Eles colocam um manto púrpura, ou vermelho intenso, sobre ele. Colocam uma coroa feita de galhos com espinhos na cabeça de Jesus. Eles o saúdam, ou o chamam como a um rei: “Salve o rei dos judeus!”. Então batem em sua cabeça com uma vara e cospem nele para o insultar. Ajoelham-se diante dele, como se estivessem se curvando para ele. Então, tiram o manto púrpura e o vestem com as roupas dele. Considere como tudo isto é tão humilhante para Jesus.</w:t>
      </w:r>
    </w:p>
    <w:p>
      <w:pPr/>
      <w:r>
        <w:rPr>
          <w:lang w:val="pt_PT" w:bidi="pt_PT"/>
        </w:rPr>
      </w:r>
      <w:r>
        <w:rPr>
          <w:lang w:val="pt_PT" w:bidi="pt_PT"/>
        </w:rPr>
        <w:t>Então, provavelmente, cerca de quatro soldados mais um soldado líder colocam a trave da cruz, que é uma longa peça de madeira, sobre os ombros de Jesus e começam a levá-lo para o lugar da execução. Os soldados, ou carregam, ou colocam em Jesus, um sinal que diz: “Rei dos judeus”. Jesus começa a carregar a longa peça de madeira pela cidade de Jerusalém. Há muitas pessoas na cidade ao redor dele. Jesus está muito fraco depois de ter sido açoitado. Ele não consegue mais carregar a peça de madeira. Os soldados obrigam um homem chamado Simão, de Cirene, a carregar a cruz. Marcos interrompe o enredo aqui para nos informar que Simão é o pai de Alexandre e Rufo, e que Simão é da cidade de Cirene, do norte da África.</w:t>
      </w:r>
    </w:p>
    <w:p>
      <w:pPr/>
      <w:r>
        <w:rPr>
          <w:lang w:val="pt_PT" w:bidi="pt_PT"/>
        </w:rPr>
      </w:r>
      <w:r>
        <w:rPr>
          <w:lang w:val="pt_PT" w:bidi="pt_PT"/>
        </w:rPr>
        <w:t>Pare aqui e discuta como uma equipe de tradução: lembre-se de como vocês introduziram informações de pano de fundo na passagem anterior. Onde você posicionaria essa informação na cronologia? Pause este áudio aqui.</w:t>
      </w:r>
    </w:p>
    <w:p>
      <w:pPr/>
      <w:r>
        <w:rPr>
          <w:lang w:val="pt_PT" w:bidi="pt_PT"/>
        </w:rPr>
      </w:r>
      <w:r>
        <w:rPr>
          <w:lang w:val="pt_PT" w:bidi="pt_PT"/>
        </w:rPr>
        <w:t>Simão, os soldados e Jesus andam pela cidade e saem da cidade por um portão na muralha. Há um lugar de execução fora da muralha da cidade de Jerusalém, chamado Gólgota, o Lugar da Caveira.</w:t>
      </w:r>
    </w:p>
    <w:p>
      <w:pPr/>
      <w:r>
        <w:rPr>
          <w:lang w:val="pt_PT" w:bidi="pt_PT"/>
        </w:rPr>
      </w:r>
      <w:r>
        <w:rPr>
          <w:lang w:val="pt_PT" w:bidi="pt_PT"/>
        </w:rPr>
        <w:t>Algumas pessoas, possivelmente as mulheres judaicas, oferecem vinho misturado com mirra a Jesus, para aliviar sua dor. Jesus recusa o vinho. Marcos nos diz que são 9 horas da manhã, ou cerca de três horas após o nascer do sol, quando os soldados crucificam Jesus. Os soldados esticam os braços de Jesus na viga da cruz que Simão carregou. Eles pregam cada braço, provavelmente na área do antebraço, em uma das extremidades da trave da cruz. Então levantam a trave transversal junto a um poste de madeira vertical. Provavelmente eles pregam os pés de Jesus atravessando os calcanhares na peça vertical de madeira, perto da parte inferior. Colocam o sinal que diz “Rei dos judeus” acima da cabeça de Jesus.</w:t>
      </w:r>
    </w:p>
    <w:p>
      <w:pPr/>
      <w:r>
        <w:rPr>
          <w:lang w:val="pt_PT" w:bidi="pt_PT"/>
        </w:rPr>
      </w:r>
      <w:r>
        <w:rPr>
          <w:lang w:val="pt_PT" w:bidi="pt_PT"/>
        </w:rPr>
        <w:t>Os soldados crucificam dois homens que eram revolucionários de uma maneira semelhante e colocam suas cruzes uma em cada lado de Jesus. A cruz de Jesus estava no meio. Os soldados lançam sortes, provavelmente jogando pequenas pedras marcadas no chão. A maneira como as pedras caíam determinava quem obteria quais pedaços das roupas de Jesus.</w:t>
      </w:r>
    </w:p>
    <w:p>
      <w:pPr/>
      <w:r>
        <w:rPr>
          <w:lang w:val="pt_PT" w:bidi="pt_PT"/>
        </w:rPr>
      </w:r>
      <w:r>
        <w:rPr>
          <w:lang w:val="pt_PT" w:bidi="pt_PT"/>
        </w:rPr>
        <w:t>As pessoas passavam e insultavam Jesus. Meneavam suas cabeças para mostrar sua repugnância e diziam: “Você quer destruir o templo e construí-lo em três dias. Desça da cruz e salve a si mesmo!”. Os principais sacerdotes e mestres da lei falavam uns com os outros e zombavam de Jesus: “Ele salvou os outros, mas não pode salvar a si mesmo! Este Messias, rei de Israel, deveria descer da cruz para podermos ver e acreditar nele”. Os dois revolucionários que estavam nas cruzes ao lado de Jesus também o insultavam.</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15.16–32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Soldados no pretório (a sede do governador)</w:t>
      </w:r>
    </w:p>
    <w:p>
      <w:pPr>
        <w:pStyle w:val="ListBullet"/>
        <w:spacing w:line="240" w:lineRule="auto"/>
        <w:ind w:left="720"/>
      </w:pPr>
      <w:r>
        <w:rPr>
          <w:lang w:val="pt_PT" w:bidi="pt_PT"/>
        </w:rPr>
      </w:r>
      <w:r>
        <w:rPr>
          <w:lang w:val="pt_PT" w:bidi="pt_PT"/>
        </w:rPr>
        <w:t>Simão de Cirene</w:t>
      </w:r>
    </w:p>
    <w:p>
      <w:pPr>
        <w:pStyle w:val="ListBullet"/>
        <w:spacing w:line="240" w:lineRule="auto"/>
        <w:ind w:left="720"/>
      </w:pPr>
      <w:r>
        <w:rPr>
          <w:lang w:val="pt_PT" w:bidi="pt_PT"/>
        </w:rPr>
      </w:r>
      <w:r>
        <w:rPr>
          <w:lang w:val="pt_PT" w:bidi="pt_PT"/>
        </w:rPr>
        <w:t>Alguém que oferece vinho com mirra para Jesus</w:t>
      </w:r>
    </w:p>
    <w:p>
      <w:pPr>
        <w:pStyle w:val="ListBullet"/>
        <w:spacing w:line="240" w:lineRule="auto"/>
        <w:ind w:left="720"/>
      </w:pPr>
      <w:r>
        <w:rPr>
          <w:lang w:val="pt_PT" w:bidi="pt_PT"/>
        </w:rPr>
      </w:r>
      <w:r>
        <w:rPr>
          <w:lang w:val="pt_PT" w:bidi="pt_PT"/>
        </w:rPr>
        <w:t>Soldados que crucificam Jesus</w:t>
      </w:r>
    </w:p>
    <w:p>
      <w:pPr>
        <w:pStyle w:val="ListBullet"/>
        <w:spacing w:line="240" w:lineRule="auto"/>
        <w:ind w:left="720"/>
      </w:pPr>
      <w:r>
        <w:rPr>
          <w:lang w:val="pt_PT" w:bidi="pt_PT"/>
        </w:rPr>
      </w:r>
      <w:r>
        <w:rPr>
          <w:lang w:val="pt_PT" w:bidi="pt_PT"/>
        </w:rPr>
        <w:t>Dois revolucionários crucificados, um em cada lado de Jesus</w:t>
      </w:r>
    </w:p>
    <w:p>
      <w:pPr>
        <w:pStyle w:val="ListBullet"/>
        <w:spacing w:line="240" w:lineRule="auto"/>
        <w:ind w:left="720"/>
      </w:pPr>
      <w:r>
        <w:rPr>
          <w:lang w:val="pt_PT" w:bidi="pt_PT"/>
        </w:rPr>
      </w:r>
      <w:r>
        <w:rPr>
          <w:lang w:val="pt_PT" w:bidi="pt_PT"/>
        </w:rPr>
        <w:t>Pessoas assistindo à crucificação</w:t>
      </w:r>
    </w:p>
    <w:p>
      <w:pPr>
        <w:pStyle w:val="ListBullet"/>
        <w:spacing w:line="240" w:lineRule="auto"/>
        <w:ind w:left="720"/>
      </w:pPr>
      <w:r>
        <w:rPr>
          <w:lang w:val="pt_PT" w:bidi="pt_PT"/>
        </w:rPr>
      </w:r>
      <w:r>
        <w:rPr>
          <w:lang w:val="pt_PT" w:bidi="pt_PT"/>
        </w:rPr>
        <w:t>os principais sacerdotes e instrutores da lei religiosa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Esta história começa com o açoitamento de Jesus pelos soldados ou imediatamente depois. Em algum momento, antes ou logo depois de açoitar Jesus, eles o levam para o pátio da sede do governador. O regimento de cerca de 200 a 600 soldados saiu para ver Jesus e zombar dele. Os soldados fingem tratar Jesus como um rei. Eles colocam um manto púrpura, ou vermelho intenso, sobre ele. Colocam uma coroa feita de galhos com espinhos na cabeça de Jesus. Eles o saúdam, ou o chamam como a um rei: “Salve o rei dos judeus!”. Então batem em sua cabeça com uma vara e cospem nele para o insultar. Ajoelham-se diante dele, como se estivessem se curvando para ele. Então, tiram o manto púrpura e o vestem com as roupas dele.</w:t>
      </w:r>
    </w:p>
    <w:p>
      <w:pPr/>
      <w:r>
        <w:rPr>
          <w:lang w:val="pt_PT" w:bidi="pt_PT"/>
        </w:rPr>
      </w:r>
      <w:r>
        <w:rPr>
          <w:lang w:val="pt_PT" w:bidi="pt_PT"/>
        </w:rPr>
        <w:t>Pause o drama. Pergunte às pessoas que interpretam os soldados: “O que vocês estão sentindo ou pensando?” Você pode ouvir coisas como: “Esta é uma boa maneira de aliviar o estresse de tentar proteger Jerusalém durante a Páscoa”, “Surpreso por Jesus não dizer coisas com raiva para nós”. Pergunte à pessoa que interpreta Jesus: “O que você está sentindo ou pensando?”. Você pode ouvir coisas como: “Triste, porque não sabem que sou realmente um rei”. Continue o drama.</w:t>
      </w:r>
    </w:p>
    <w:p>
      <w:pPr/>
      <w:r>
        <w:rPr>
          <w:lang w:val="pt_PT" w:bidi="pt_PT"/>
        </w:rPr>
      </w:r>
      <w:r>
        <w:rPr>
          <w:lang w:val="pt_PT" w:bidi="pt_PT"/>
        </w:rPr>
        <w:t>Então, provavelmente, cerca de quatro soldados mais um soldado líder colocam a trave da cruz, que é uma longa peça de madeira, sobre os ombros de Jesus e começam a levá-lo para o lugar da execução. Os soldados, ou carregam, ou colocam em Jesus, um sinal que diz: “Rei dos judeus”. Jesus começa a carregar a longa peça de madeira pela cidade de Jerusalém. Há muitas pessoas na cidade ao redor dele. Jesus está muito fraco depois de ter sido açoitado. Ele não consegue mais carregar a peça de madeira. Os soldados obrigam um homem chamado Simão, de Cirene, a carregar a cruz. Lembre-se de que Simão é o pai de Alexandre e Rufo, e que Simão é da cidade de Cirene, do norte da África. Simão, os soldados e Jesus andam pela cidade e saem da cidade por um portão na muralha. Há um lugar de execução fora da muralha da cidade de Jerusalém, chamado Gólgota, o lugar da Caveira.</w:t>
      </w:r>
    </w:p>
    <w:p>
      <w:pPr/>
      <w:r>
        <w:rPr>
          <w:lang w:val="pt_PT" w:bidi="pt_PT"/>
        </w:rPr>
      </w:r>
      <w:r>
        <w:rPr>
          <w:lang w:val="pt_PT" w:bidi="pt_PT"/>
        </w:rPr>
        <w:t>Pause o drama. Pergunte à pessoa que interpreta Simão: “O que você está sentindo ou pensando?” Você pode ouvir coisas como: “Me pergunto, quem é este homem”, “Gostaria de saber mais sobre ele, ele parece diferente”, “Estou triste por esse homem”. Pergunte às pessoas ao longo das ruas de Jerusalém: “O que vocês estão sentindo ou pensando?”. Você pode ouvir coisas como: “Estou muito triste”, “Tentando saber que coisas horríveis este homem fez; deve ser um homem mau!”. “Não consigo assistir a isso; é muito triste”, “Estou curioso; quero seguir para ver o que acontece”. Continue o drama.</w:t>
      </w:r>
    </w:p>
    <w:p>
      <w:pPr/>
      <w:r>
        <w:rPr>
          <w:lang w:val="pt_PT" w:bidi="pt_PT"/>
        </w:rPr>
      </w:r>
      <w:r>
        <w:rPr>
          <w:lang w:val="pt_PT" w:bidi="pt_PT"/>
        </w:rPr>
        <w:t>Chegam à Gólgota. Algumas pessoas, possivelmente as mulheres judaicas, oferecem vinho misturado com mirra a Jesus, para aliviar sua dor. Jesus recusa o vinho. Os soldados esticam os braços de Jesus na viga da cruz que Simão carregou. Eles pregam cada braço, provavelmente na área do antebraço, em uma das extremidades da trave da cruz. Então levantam a trave transversal junto a um poste de madeira vertical. Provavelmente eles pregam os pés de Jesus atravessando os calcanhares na peça vertical de madeira, perto da parte inferior. Colocam o sinal que diz “Rei dos judeus” acima da cabeça de Jesus.</w:t>
      </w:r>
    </w:p>
    <w:p>
      <w:pPr/>
      <w:r>
        <w:rPr>
          <w:lang w:val="pt_PT" w:bidi="pt_PT"/>
        </w:rPr>
      </w:r>
      <w:r>
        <w:rPr>
          <w:lang w:val="pt_PT" w:bidi="pt_PT"/>
        </w:rPr>
        <w:t>Pause o drama. Pergunte às pessoas que interpretam os soldados: “O que vocês estão sentindo ou pensando?” Você pode ouvir coisas como: “Tento não pensar: isso é cruel”. Pergunte à pessoa que interpreta as mulheres que ofereceram o vinho e às outras pessoas que estão assistindo: “O que vocês estão sentindo ou pensando?” Você pode ouvir coisas como: “Não gostamos de assistir a isso”, “Triste”, “Desapontado por Jesus não ter parado milagrosamente isso”, “Desapontado por Jesus não ter vindo para derrubar o governo”. Continue o drama.</w:t>
      </w:r>
    </w:p>
    <w:p>
      <w:pPr/>
      <w:r>
        <w:rPr>
          <w:lang w:val="pt_PT" w:bidi="pt_PT"/>
        </w:rPr>
      </w:r>
      <w:r>
        <w:rPr>
          <w:lang w:val="pt_PT" w:bidi="pt_PT"/>
        </w:rPr>
        <w:t>Os soldados crucificam dois homens que eram revolucionários de uma maneira semelhante e colocam suas cruzes uma em cada lado de Jesus. A cruz de Jesus estava no meio. Os soldados lançam sortes, provavelmente jogando pequenas pedras marcadas no chão. A maneira como as pedras caíam determinava quem obteria quais pedaços das roupas de Jesus.</w:t>
      </w:r>
    </w:p>
    <w:p>
      <w:pPr/>
      <w:r>
        <w:rPr>
          <w:lang w:val="pt_PT" w:bidi="pt_PT"/>
        </w:rPr>
      </w:r>
      <w:r>
        <w:rPr>
          <w:lang w:val="pt_PT" w:bidi="pt_PT"/>
        </w:rPr>
        <w:t>As pessoas passavam e insultavam Jesus. Balançavam suas cabeças para mostrar sua repugnância e diziam: “Você quer destruir o templo e construí-lo em três dias! Desça da cruz e salve a si mesmo!”. Os principais sacerdotes e instrutores da lei falavam uns com os outros e zombavam de Jesus. “Ele salvou os outros, mas não consegue se salvar! Este Messias, rei de Israel, deveria descer da cruz para podermos ver e acreditar nele”. Os dois revolucionários que estavam nas cruzes ao lado de Jesus também o insultavam.</w:t>
      </w:r>
    </w:p>
    <w:p>
      <w:pPr/>
      <w:r>
        <w:rPr>
          <w:lang w:val="pt_PT" w:bidi="pt_PT"/>
        </w:rPr>
      </w:r>
      <w:r>
        <w:rPr>
          <w:lang w:val="pt_PT" w:bidi="pt_PT"/>
        </w:rPr>
        <w:t>Pause o drama. Pergunte às pessoas que interpretam os dois revolucionários nas outras cruzes: “O que vocês estão sentindo ou pensando?”. Você pode ouvir coisas como: “Estou sofrendo; então quero que todos também sofram”, “Gostaria que Jesus fosse realmente alguém que pudesse salvar todos nós; estou desapontado novamente”. Pergunte às pessoas que interpretam os líderes religiosos: “O que vocês estão sentindo ou pensando?” Você pode ouvir coisas como: “Feliz por Jesus estar finalmente fora do nosso caminho!”. Pergunte à pessoa que interpreta Jesus: “O que você está sentindo ou pensando?”. Você pode ouvir coisas como: “Rejeitado”, “Sozinho”, “Triste por essas pessoas não entenderem que tenho de morrer para salvá-las espiritualmente”.</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15.16–32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soldados levam Jesus ao </w:t>
      </w:r>
      <w:r>
        <w:rPr>
          <w:b/>
          <w:lang w:val="pt_PT" w:bidi="pt_PT"/>
        </w:rPr>
        <w:t>Pretório</w:t>
      </w:r>
      <w:r>
        <w:rPr>
          <w:lang w:val="pt_PT" w:bidi="pt_PT"/>
        </w:rPr>
        <w:t>, que é o nome específico para a residência oficial e os postos do governador. Muito provavelmente, esta história ocorreu nos pátios, na área externa rodeada por edifícios.</w:t>
      </w:r>
    </w:p>
    <w:p>
      <w:pPr/>
      <w:r>
        <w:rPr>
          <w:lang w:val="pt_PT" w:bidi="pt_PT"/>
        </w:rPr>
      </w:r>
      <w:r>
        <w:rPr>
          <w:lang w:val="pt_PT" w:bidi="pt_PT"/>
        </w:rPr>
        <w:t xml:space="preserve">Pare aqui e, como um grupo, discuta qual palavra ou frase você usará para </w:t>
      </w:r>
      <w:r>
        <w:rPr>
          <w:b/>
          <w:lang w:val="pt_PT" w:bidi="pt_PT"/>
        </w:rPr>
        <w:t>Pretório</w:t>
      </w:r>
      <w:r>
        <w:rPr>
          <w:lang w:val="pt_PT" w:bidi="pt_PT"/>
        </w:rPr>
        <w:t>. Pause este áudio aqui.</w:t>
      </w:r>
    </w:p>
    <w:p>
      <w:pPr/>
      <w:r>
        <w:rPr>
          <w:lang w:val="pt_PT" w:bidi="pt_PT"/>
        </w:rPr>
      </w:r>
      <w:r>
        <w:rPr>
          <w:lang w:val="pt_PT" w:bidi="pt_PT"/>
        </w:rPr>
        <w:t xml:space="preserve">Os soldados chamaram toda a </w:t>
      </w:r>
      <w:r>
        <w:rPr>
          <w:b/>
          <w:lang w:val="pt_PT" w:bidi="pt_PT"/>
        </w:rPr>
        <w:t>companhia</w:t>
      </w:r>
      <w:r>
        <w:rPr>
          <w:lang w:val="pt_PT" w:bidi="pt_PT"/>
        </w:rPr>
        <w:t xml:space="preserve">, ou </w:t>
      </w:r>
      <w:r>
        <w:rPr>
          <w:b/>
          <w:lang w:val="pt_PT" w:bidi="pt_PT"/>
        </w:rPr>
        <w:t>regimento</w:t>
      </w:r>
      <w:r>
        <w:rPr>
          <w:lang w:val="pt_PT" w:bidi="pt_PT"/>
        </w:rPr>
        <w:t>, para ver Jesus. Um regimento era composto geralmente por cerca de 600 soldados, mas este regimento poderia ter entre 200 e 600 soldados.</w:t>
      </w:r>
    </w:p>
    <w:p>
      <w:pPr/>
      <w:r>
        <w:rPr>
          <w:lang w:val="pt_PT" w:bidi="pt_PT"/>
        </w:rPr>
      </w:r>
      <w:r>
        <w:rPr>
          <w:lang w:val="pt_PT" w:bidi="pt_PT"/>
        </w:rPr>
        <w:t xml:space="preserve">Os soldados colocam um </w:t>
      </w:r>
      <w:r>
        <w:rPr>
          <w:b/>
          <w:lang w:val="pt_PT" w:bidi="pt_PT"/>
        </w:rPr>
        <w:t>manto púrpura, ou uma roupa exterior</w:t>
      </w:r>
      <w:r>
        <w:rPr>
          <w:lang w:val="pt_PT" w:bidi="pt_PT"/>
        </w:rPr>
        <w:t xml:space="preserve">, em Jesus. </w:t>
      </w:r>
      <w:r>
        <w:rPr>
          <w:b/>
          <w:lang w:val="pt_PT" w:bidi="pt_PT"/>
        </w:rPr>
        <w:t>Púrpura</w:t>
      </w:r>
      <w:r>
        <w:rPr>
          <w:lang w:val="pt_PT" w:bidi="pt_PT"/>
        </w:rPr>
        <w:t xml:space="preserve"> é uma cor que está entre azul e vermelho. Poderia ser considerado um vermelho profundo e escuro ou um azul profundo e escuro. O pano púrpura era caro e usado para a realeza.</w:t>
      </w:r>
    </w:p>
    <w:p>
      <w:pPr/>
      <w:r>
        <w:rPr>
          <w:lang w:val="pt_PT" w:bidi="pt_PT"/>
        </w:rPr>
      </w:r>
      <w:r>
        <w:rPr>
          <w:lang w:val="pt_PT" w:bidi="pt_PT"/>
        </w:rPr>
        <w:t xml:space="preserve">Pare aqui e olhe para uma foto de um manto púrpura novamente. Discuta como um grupo qual palavra ou frase vocês usarão para </w:t>
      </w:r>
      <w:r>
        <w:rPr>
          <w:b/>
          <w:lang w:val="pt_PT" w:bidi="pt_PT"/>
        </w:rPr>
        <w:t>púrpura</w:t>
      </w:r>
      <w:r>
        <w:rPr>
          <w:lang w:val="pt_PT" w:bidi="pt_PT"/>
        </w:rPr>
        <w:t>. Você poderia usar um termo que descreve a cor de algo conhecido em sua cultura, que é vermelho escuro ou azul escuro. Por exemplo, uma flor, um fruto ou um pássaro. Pause este áudio aqui.</w:t>
      </w:r>
    </w:p>
    <w:p>
      <w:pPr/>
      <w:r>
        <w:rPr>
          <w:lang w:val="pt_PT" w:bidi="pt_PT"/>
        </w:rPr>
      </w:r>
      <w:r>
        <w:rPr>
          <w:lang w:val="pt_PT" w:bidi="pt_PT"/>
        </w:rPr>
        <w:t xml:space="preserve">Os soldados colocam uma </w:t>
      </w:r>
      <w:r>
        <w:rPr>
          <w:b/>
          <w:lang w:val="pt_PT" w:bidi="pt_PT"/>
        </w:rPr>
        <w:t>coroa de espinhos</w:t>
      </w:r>
      <w:r>
        <w:rPr>
          <w:lang w:val="pt_PT" w:bidi="pt_PT"/>
        </w:rPr>
        <w:t xml:space="preserve"> na cabeça de Jesus. Os soldados trançaram galhos com espinhos em um círculo. Este círculo era como uma coroa especial, ou uma peça para a cabeça, que os reis usavam no tempo de Jesus. Os reis usavam um anel circular especial em suas cabeças para mostrar que eram reis.</w:t>
      </w:r>
    </w:p>
    <w:p>
      <w:pPr/>
      <w:r>
        <w:rPr>
          <w:lang w:val="pt_PT" w:bidi="pt_PT"/>
        </w:rPr>
      </w:r>
      <w:r>
        <w:rPr>
          <w:lang w:val="pt_PT" w:bidi="pt_PT"/>
        </w:rPr>
        <w:t xml:space="preserve">Então os soldados levaram Jesus para ser </w:t>
      </w:r>
      <w:r>
        <w:rPr>
          <w:b/>
          <w:lang w:val="pt_PT" w:bidi="pt_PT"/>
        </w:rPr>
        <w:t>crucificado</w:t>
      </w:r>
      <w:r>
        <w:rPr>
          <w:lang w:val="pt_PT" w:bidi="pt_PT"/>
        </w:rPr>
        <w:t xml:space="preserve">. Use a mesma palavra para crucificação e crucificar que você tem usado em passagens anteriores, e lembre-se de que </w:t>
      </w:r>
      <w:r>
        <w:rPr>
          <w:b/>
          <w:lang w:val="pt_PT" w:bidi="pt_PT"/>
        </w:rPr>
        <w:t>crucificação</w:t>
      </w:r>
      <w:r>
        <w:rPr>
          <w:lang w:val="pt_PT" w:bidi="pt_PT"/>
        </w:rPr>
        <w:t xml:space="preserve"> está no Glossário Mestre. Crucificação é o ato de crucificar alguém.</w:t>
      </w:r>
    </w:p>
    <w:p>
      <w:pPr/>
      <w:r>
        <w:rPr>
          <w:lang w:val="pt_PT" w:bidi="pt_PT"/>
        </w:rPr>
      </w:r>
      <w:r>
        <w:rPr>
          <w:lang w:val="pt_PT" w:bidi="pt_PT"/>
        </w:rPr>
        <w:t xml:space="preserve">Use a mesma palavra para </w:t>
      </w:r>
      <w:r>
        <w:rPr>
          <w:b/>
          <w:lang w:val="pt_PT" w:bidi="pt_PT"/>
        </w:rPr>
        <w:t>cruz</w:t>
      </w:r>
      <w:r>
        <w:rPr>
          <w:lang w:val="pt_PT" w:bidi="pt_PT"/>
        </w:rPr>
        <w:t xml:space="preserve"> que você usou na história anterior, e lembre-se de que </w:t>
      </w:r>
      <w:r>
        <w:rPr>
          <w:b/>
          <w:lang w:val="pt_PT" w:bidi="pt_PT"/>
        </w:rPr>
        <w:t>cruz</w:t>
      </w:r>
      <w:r>
        <w:rPr>
          <w:lang w:val="pt_PT" w:bidi="pt_PT"/>
        </w:rPr>
        <w:t xml:space="preserve"> está no Glossário Mestre. Lembre-se de que Jesus recebeu apenas a trave horizontal da cruz para transportar.</w:t>
      </w:r>
    </w:p>
    <w:p>
      <w:pPr/>
      <w:r>
        <w:rPr>
          <w:lang w:val="pt_PT" w:bidi="pt_PT"/>
        </w:rPr>
      </w:r>
      <w:r>
        <w:rPr>
          <w:lang w:val="pt_PT" w:bidi="pt_PT"/>
        </w:rPr>
        <w:t>Pare aqui e, como um grupo, olhe para uma foto de uma cruz e, como um grupo, mostre a trave da cruz. Pause este áudio aqui.</w:t>
      </w:r>
    </w:p>
    <w:p>
      <w:pPr/>
      <w:r>
        <w:rPr>
          <w:lang w:val="pt_PT" w:bidi="pt_PT"/>
        </w:rPr>
      </w:r>
      <w:r>
        <w:rPr>
          <w:lang w:val="pt_PT" w:bidi="pt_PT"/>
        </w:rPr>
        <w:t xml:space="preserve">Os soldados levaram Jesus para um lugar chamado Gólgota. </w:t>
      </w:r>
      <w:r>
        <w:rPr>
          <w:b/>
          <w:lang w:val="pt_PT" w:bidi="pt_PT"/>
        </w:rPr>
        <w:t>Gólgota</w:t>
      </w:r>
      <w:r>
        <w:rPr>
          <w:lang w:val="pt_PT" w:bidi="pt_PT"/>
        </w:rPr>
        <w:t xml:space="preserve"> é o nome específico do lugar onde os soldados crucificaram Jesus. O nome significa “lugar da caveira”. Marcos nos diz o nome específico do lugar e o significado do nome. Você deve fazer a mesma coisa em sua tradução.</w:t>
      </w:r>
    </w:p>
    <w:p>
      <w:pPr/>
      <w:r>
        <w:rPr>
          <w:lang w:val="pt_PT" w:bidi="pt_PT"/>
        </w:rPr>
      </w:r>
      <w:r>
        <w:rPr>
          <w:lang w:val="pt_PT" w:bidi="pt_PT"/>
        </w:rPr>
        <w:t xml:space="preserve">Algumas pessoas, provavelmente mulheres judaicas, ofereceram a Jesus </w:t>
      </w:r>
      <w:r>
        <w:rPr>
          <w:b/>
          <w:lang w:val="pt_PT" w:bidi="pt_PT"/>
        </w:rPr>
        <w:t>vinho</w:t>
      </w:r>
      <w:r>
        <w:rPr>
          <w:lang w:val="pt_PT" w:bidi="pt_PT"/>
        </w:rPr>
        <w:t xml:space="preserve"> (uma bebida fermentada feita a partir de uma fruta chamada uva) misturado com </w:t>
      </w:r>
      <w:r>
        <w:rPr>
          <w:b/>
          <w:lang w:val="pt_PT" w:bidi="pt_PT"/>
        </w:rPr>
        <w:t>mirra</w:t>
      </w:r>
      <w:r>
        <w:rPr>
          <w:lang w:val="pt_PT" w:bidi="pt_PT"/>
        </w:rPr>
        <w:t>, uma seiva de uma espécie de árvore. Mirra é como um medicamento que ajuda as pessoas a não sentirem dor.</w:t>
      </w:r>
    </w:p>
    <w:p>
      <w:pPr/>
      <w:r>
        <w:rPr>
          <w:lang w:val="pt_PT" w:bidi="pt_PT"/>
        </w:rPr>
      </w:r>
      <w:r>
        <w:rPr>
          <w:lang w:val="pt_PT" w:bidi="pt_PT"/>
        </w:rPr>
        <w:t xml:space="preserve">Pare aqui e, como um grupo, discuta qual palavra ou frase você usará para </w:t>
      </w:r>
      <w:r>
        <w:rPr>
          <w:b/>
          <w:lang w:val="pt_PT" w:bidi="pt_PT"/>
        </w:rPr>
        <w:t>mirra</w:t>
      </w:r>
      <w:r>
        <w:rPr>
          <w:lang w:val="pt_PT" w:bidi="pt_PT"/>
        </w:rPr>
        <w:t>. Pause este áudio aqui.</w:t>
      </w:r>
    </w:p>
    <w:p>
      <w:pPr/>
      <w:r>
        <w:rPr>
          <w:lang w:val="pt_PT" w:bidi="pt_PT"/>
        </w:rPr>
      </w:r>
      <w:r>
        <w:rPr>
          <w:lang w:val="pt_PT" w:bidi="pt_PT"/>
        </w:rPr>
        <w:t xml:space="preserve">Os soldados jogaram </w:t>
      </w:r>
      <w:r>
        <w:rPr>
          <w:b/>
          <w:lang w:val="pt_PT" w:bidi="pt_PT"/>
        </w:rPr>
        <w:t>dados</w:t>
      </w:r>
      <w:r>
        <w:rPr>
          <w:lang w:val="pt_PT" w:bidi="pt_PT"/>
        </w:rPr>
        <w:t xml:space="preserve"> ou </w:t>
      </w:r>
      <w:r>
        <w:rPr>
          <w:b/>
          <w:lang w:val="pt_PT" w:bidi="pt_PT"/>
        </w:rPr>
        <w:t>lançaram sortes</w:t>
      </w:r>
      <w:r>
        <w:rPr>
          <w:lang w:val="pt_PT" w:bidi="pt_PT"/>
        </w:rPr>
        <w:t xml:space="preserve"> para ver quem iria obter as roupas de Jesus. Lançar sortes significa lançar pequenas pedras que eram marcadas de alguma forma. A maneira como as pedras caíram determinou quem conseguiu quais peças das roupas de Jesus.</w:t>
      </w:r>
    </w:p>
    <w:p>
      <w:pPr/>
      <w:r>
        <w:rPr>
          <w:lang w:val="pt_PT" w:bidi="pt_PT"/>
        </w:rPr>
      </w:r>
      <w:r>
        <w:rPr>
          <w:lang w:val="pt_PT" w:bidi="pt_PT"/>
        </w:rPr>
        <w:t>Pare aqui e em grupo olhe para a foto dessas "sortes" que eram lançadas. Pause este áudio aqui.</w:t>
      </w:r>
    </w:p>
    <w:p>
      <w:pPr/>
      <w:r>
        <w:rPr>
          <w:lang w:val="pt_PT" w:bidi="pt_PT"/>
        </w:rPr>
      </w:r>
      <w:r>
        <w:rPr>
          <w:lang w:val="pt_PT" w:bidi="pt_PT"/>
        </w:rPr>
        <w:t xml:space="preserve">Marcos disse que Jesus foi crucificado na </w:t>
      </w:r>
      <w:r>
        <w:rPr>
          <w:b/>
          <w:lang w:val="pt_PT" w:bidi="pt_PT"/>
        </w:rPr>
        <w:t>terceira hora</w:t>
      </w:r>
      <w:r>
        <w:rPr>
          <w:lang w:val="pt_PT" w:bidi="pt_PT"/>
        </w:rPr>
        <w:t>, que é 9h, ou três horas após o nascer do sol.</w:t>
      </w:r>
    </w:p>
    <w:p>
      <w:pPr/>
      <w:r>
        <w:rPr>
          <w:lang w:val="pt_PT" w:bidi="pt_PT"/>
        </w:rPr>
      </w:r>
      <w:r>
        <w:rPr>
          <w:lang w:val="pt_PT" w:bidi="pt_PT"/>
        </w:rPr>
        <w:t>Pare aqui e, como um grupo, discuta qual palavra ou frase você usará para essa hora do dia. Pause este áudio aqui.</w:t>
      </w:r>
    </w:p>
    <w:p>
      <w:pPr/>
      <w:r>
        <w:rPr>
          <w:lang w:val="pt_PT" w:bidi="pt_PT"/>
        </w:rPr>
      </w:r>
      <w:r>
        <w:rPr>
          <w:lang w:val="pt_PT" w:bidi="pt_PT"/>
        </w:rPr>
        <w:t xml:space="preserve">Dois “assaltantes”, “ladrões”, ou "revolucionários" foram crucificados, um em cada lado de Jesus. Use a mesma palavra para revolucionário que você tem usado em passagens anteriores. Lembre-se de que um </w:t>
      </w:r>
      <w:r>
        <w:rPr>
          <w:b/>
          <w:lang w:val="pt_PT" w:bidi="pt_PT"/>
        </w:rPr>
        <w:t>revolucionário</w:t>
      </w:r>
      <w:r>
        <w:rPr>
          <w:lang w:val="pt_PT" w:bidi="pt_PT"/>
        </w:rPr>
        <w:t xml:space="preserve"> é alguém que quer derrubar o governo.</w:t>
      </w:r>
    </w:p>
    <w:p>
      <w:pPr/>
      <w:r>
        <w:rPr>
          <w:lang w:val="pt_PT" w:bidi="pt_PT"/>
        </w:rPr>
      </w:r>
      <w:r>
        <w:rPr>
          <w:lang w:val="pt_PT" w:bidi="pt_PT"/>
        </w:rPr>
        <w:t xml:space="preserve">As pessoas insultam Jesus e dizem que ele disse que destruiria o </w:t>
      </w:r>
      <w:r>
        <w:rPr>
          <w:b/>
          <w:lang w:val="pt_PT" w:bidi="pt_PT"/>
        </w:rPr>
        <w:t>templo</w:t>
      </w:r>
      <w:r>
        <w:rPr>
          <w:lang w:val="pt_PT" w:bidi="pt_PT"/>
        </w:rPr>
        <w:t xml:space="preserve"> e o reconstruiria. Use a mesma palavra para templo que você usou em passagens anteriores no livro de Marcos e lembre-se de que </w:t>
      </w:r>
      <w:r>
        <w:rPr>
          <w:b/>
          <w:lang w:val="pt_PT" w:bidi="pt_PT"/>
        </w:rPr>
        <w:t>templo</w:t>
      </w:r>
      <w:r>
        <w:rPr>
          <w:lang w:val="pt_PT" w:bidi="pt_PT"/>
        </w:rPr>
        <w:t xml:space="preserve"> está no Glossário Mestre.</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mestres da lei religiosa</w:t>
      </w:r>
      <w:r>
        <w:rPr>
          <w:lang w:val="pt_PT" w:bidi="pt_PT"/>
        </w:rPr>
        <w:t xml:space="preserve"> zombaram de Jesus e disseram: “Vamos ver se esse </w:t>
      </w:r>
      <w:r>
        <w:rPr>
          <w:b/>
          <w:lang w:val="pt_PT" w:bidi="pt_PT"/>
        </w:rPr>
        <w:t>Messias</w:t>
      </w:r>
      <w:r>
        <w:rPr>
          <w:lang w:val="pt_PT" w:bidi="pt_PT"/>
        </w:rPr>
        <w:t xml:space="preserve">, este </w:t>
      </w:r>
      <w:r>
        <w:rPr>
          <w:b/>
          <w:lang w:val="pt_PT" w:bidi="pt_PT"/>
        </w:rPr>
        <w:t>Rei de Israel</w:t>
      </w:r>
      <w:r>
        <w:rPr>
          <w:lang w:val="pt_PT" w:bidi="pt_PT"/>
        </w:rPr>
        <w:t xml:space="preserve">, desce da cruz, para podermos acreditar nele”. Use as mesmas palavras para </w:t>
      </w:r>
      <w:r>
        <w:rPr>
          <w:b/>
          <w:lang w:val="pt_PT" w:bidi="pt_PT"/>
        </w:rPr>
        <w:t>principais sacerdotes</w:t>
      </w:r>
      <w:r>
        <w:rPr>
          <w:lang w:val="pt_PT" w:bidi="pt_PT"/>
        </w:rPr>
        <w:t xml:space="preserve">, </w:t>
      </w:r>
      <w:r>
        <w:rPr>
          <w:b/>
          <w:lang w:val="pt_PT" w:bidi="pt_PT"/>
        </w:rPr>
        <w:t>mestres da lei religiosa</w:t>
      </w:r>
      <w:r>
        <w:rPr>
          <w:lang w:val="pt_PT" w:bidi="pt_PT"/>
        </w:rPr>
        <w:t xml:space="preserve"> e </w:t>
      </w:r>
      <w:r>
        <w:rPr>
          <w:b/>
          <w:lang w:val="pt_PT" w:bidi="pt_PT"/>
        </w:rPr>
        <w:t>Messias</w:t>
      </w:r>
      <w:r>
        <w:rPr>
          <w:lang w:val="pt_PT" w:bidi="pt_PT"/>
        </w:rPr>
        <w:t xml:space="preserve"> que você tem usado em passagens anteriores, e lembre-se de que essas palavras estão no Glossário Mestre.</w:t>
      </w:r>
    </w:p>
    <w:p>
      <w:pPr/>
      <w:r>
        <w:rPr>
          <w:lang w:val="pt_PT" w:bidi="pt_PT"/>
        </w:rPr>
      </w:r>
      <w:r>
        <w:rPr>
          <w:lang w:val="pt_PT" w:bidi="pt_PT"/>
        </w:rPr>
        <w:t>Os líderes religiosos usaram o título de Rei de Israel, em vez de Rei dos judeus, porque o povo judeu preferia se chamar nação de Israel, o nome que Deus lhes dera desde a época de seu ancestral, Jacó.</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15:33–39</w:t>
      </w:r>
      <w:r>
        <w:rPr>
          <w:lang w:val="pt_PT" w:bidi="pt_PT"/>
        </w:rPr>
      </w:r>
    </w:p>
    <w:p>
      <w:pPr>
        <w:pStyle w:val="Heading3"/>
      </w:pPr>
      <w:r>
        <w:rPr>
          <w:lang w:val="pt_PT" w:bidi="pt_PT"/>
        </w:rPr>
        <w:t>Ouvir e Sentir</w:t>
      </w:r>
    </w:p>
    <w:p>
      <w:pPr/>
      <w:r>
        <w:rPr>
          <w:lang w:val="pt_PT" w:bidi="pt_PT"/>
        </w:rPr>
      </w:r>
      <w:r>
        <w:rPr>
          <w:lang w:val="pt_PT" w:bidi="pt_PT"/>
        </w:rPr>
        <w:t>Nesta etapa, ouçam Marcos 15.33–39 e guardem em seus corações.</w:t>
      </w:r>
    </w:p>
    <w:p>
      <w:pPr/>
      <w:r>
        <w:rPr>
          <w:lang w:val="pt_PT" w:bidi="pt_PT"/>
        </w:rPr>
      </w:r>
      <w:r>
        <w:rPr>
          <w:lang w:val="pt_PT" w:bidi="pt_PT"/>
        </w:rPr>
        <w:t>Ouça uma versão em áudio de Marcos 15.33–39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15.33–39 na tradução mais fácil de entender.</w:t>
      </w:r>
    </w:p>
    <w:p>
      <w:pPr/>
      <w:r>
        <w:rPr>
          <w:lang w:val="pt_PT" w:bidi="pt_PT"/>
        </w:rPr>
      </w:r>
      <w:r>
        <w:rPr>
          <w:lang w:val="pt_PT" w:bidi="pt_PT"/>
        </w:rPr>
        <w:t>Na passagem anterior, Marcos diz que os soldados crucificaram Jesus às 9 horas da manhã. Jesus estava sofrendo na cruz por horas. Ao meio-dia, o sol ficou escuro, embora o sol nunca se tornava escuro naquela época do ano. Por isso, as pessoas no tempo de Jesus devem ter acreditado que a escuridão era um símbolo para algo ruim. O profeta judeu Amós dissera que o sol se tornaria escuro quando Deus viesse para julgar o mundo. Outras pessoas acreditavam que a escuridão era um símbolo para a morte de reis ou de cidades. Antes da primeira Páscoa, quando Deus resgatou os israelitas do Egito, houve uma praga de trevas que simbolizava a maldição de Deus sobre o Egito. A lei de Moisés diz que Deus castigava ou amaldiçoava aqueles que eram pendurados em uma árvore. Talvez fosse por isso que o sol se tornou escuro.</w:t>
      </w:r>
    </w:p>
    <w:p>
      <w:pPr/>
      <w:r>
        <w:rPr>
          <w:lang w:val="pt_PT" w:bidi="pt_PT"/>
        </w:rPr>
      </w:r>
      <w:r>
        <w:rPr>
          <w:lang w:val="pt_PT" w:bidi="pt_PT"/>
        </w:rPr>
        <w:t>Às 3 horas da tarde, três horas após o início da escuridão, Jesus gritou em voz alta: “Meu Deus, meu Deus, por que me abandonaste?”. Jesus sente como se tivesse sido completamente afastado de Deus; por isso, Jesus pronunciou a primeira parte de um Salmo, ou canção, de lamentação. Nessa canção de lamentação, o cantor implora a Deus para ajudar a pessoa que sofre de forma injusta ou errônea. Os Salmos de lamentação geralmente terminam com a promessa de que Deus estará com essas pessoas e as ajudará em seus momentos de aflição.</w:t>
      </w:r>
    </w:p>
    <w:p>
      <w:pPr/>
      <w:r>
        <w:rPr>
          <w:lang w:val="pt_PT" w:bidi="pt_PT"/>
        </w:rPr>
      </w:r>
      <w:r>
        <w:rPr>
          <w:lang w:val="pt_PT" w:bidi="pt_PT"/>
        </w:rPr>
        <w:t>Jesus provavelmente falou o nome de Deus, Eloí, em hebraico, e o resto da pergunta em aramaico. Hebraico era a língua da Escritura judaica, mas o aramaico era a língua que o povo judeu falava durante os tempos romanos. Algumas das pessoas ao redor dele podem não ter entendido suas primeiras palavras. Jesus clamou por Deus, mas a palavra que ele usou para Deus soava como o nome hebraico do grande profeta judeu Elias. Os judeus acreditaram que o espírito de Elias viria para resgatar pessoas justas quando estivessem em perigo. É compreensível que as pessoas acreditassem que Jesus estava chamando por Elias em vez de Deus.</w:t>
      </w:r>
    </w:p>
    <w:p>
      <w:pPr/>
      <w:r>
        <w:rPr>
          <w:lang w:val="pt_PT" w:bidi="pt_PT"/>
        </w:rPr>
      </w:r>
      <w:r>
        <w:rPr>
          <w:lang w:val="pt_PT" w:bidi="pt_PT"/>
        </w:rPr>
        <w:t>Os judeus pensavam que o vinagre de vinho, que era um vinho mais barato e ácido, revigorava e ajudava pessoas com sede. Alguém ouviu Jesus chamar e queria ajudá-lo. A pessoa molhou uma esponja com o vinagre de vinho, colocou a esponja no final de uma vara longa, e a ergueu para Jesus.</w:t>
      </w:r>
    </w:p>
    <w:p>
      <w:pPr/>
      <w:r>
        <w:rPr>
          <w:lang w:val="pt_PT" w:bidi="pt_PT"/>
        </w:rPr>
      </w:r>
      <w:r>
        <w:rPr>
          <w:lang w:val="pt_PT" w:bidi="pt_PT"/>
        </w:rPr>
        <w:t>Jesus permaneceu forte o suficiente para falar em voz alta até o fim de sua vida. Isto era incomum — a maioria dos homens ficava mais fraca e inconsciente perto do fim de sua crucificação e mal conseguiam respirar.</w:t>
      </w:r>
    </w:p>
    <w:p>
      <w:pPr/>
      <w:r>
        <w:rPr>
          <w:lang w:val="pt_PT" w:bidi="pt_PT"/>
        </w:rPr>
      </w:r>
      <w:r>
        <w:rPr>
          <w:lang w:val="pt_PT" w:bidi="pt_PT"/>
        </w:rPr>
        <w:t>Marcos fala sobre um evento que acontece em outro lugar, mas simultaneamente à crucificação. O templo de Jerusalém possuía duas grandes cortinas que cobriam as portas de acesso. A cortina interior é aquela que separa o Lugar Santo do Santo dos Santos. O Santo dos Santos é o lugar no templo onde apenas o sumo sacerdote pode entrar no especial Dia da Expiação, em que um sacrifício era feito pelo perdão dos pecados de todo o povo de Israel. A cortina externa é a cortina que separava essas áreas muito especiais, exclusivas para os sacerdotes, dos pátios, onde ficavam os não sacerdotes. O público podia ver a cortina exterior, mas apenas alguns sacerdotes podiam ver a cortina interior.</w:t>
      </w:r>
    </w:p>
    <w:p>
      <w:pPr/>
      <w:r>
        <w:rPr>
          <w:lang w:val="pt_PT" w:bidi="pt_PT"/>
        </w:rPr>
      </w:r>
      <w:r>
        <w:rPr>
          <w:lang w:val="pt_PT" w:bidi="pt_PT"/>
        </w:rPr>
        <w:t>Pare aqui e mostre à sua equipe de tradução um diagrama do templo, incluindo o Santo dos Santos, o Lugar Santo e os pátios. Pause este áudio aqui.</w:t>
      </w:r>
    </w:p>
    <w:p>
      <w:pPr/>
      <w:r>
        <w:rPr>
          <w:lang w:val="pt_PT" w:bidi="pt_PT"/>
        </w:rPr>
      </w:r>
      <w:r>
        <w:rPr>
          <w:lang w:val="pt_PT" w:bidi="pt_PT"/>
        </w:rPr>
        <w:t>Não temos certeza qual das cortinas foi dividida em duas, de alto a baixo. Alguns estudiosos acreditam ser a cortina externa que se dividiu em duas de alto a baixo, porque o público podia ver a partir dos pátios e dizer a outros o que havia acontecido. Muitas pessoas acreditam que esse evento é uma profecia de que algum dia o templo seria destruído. O templo foi verdadeiramente destruído em 70 d.C., apenas cerca de 40 anos depois que isso aconteceu. De qualquer forma, a cortina rasgando em duas partes simboliza que Jesus está mudando as tradições judaicas originais da necessidade de um templo e sacerdotes para fazer sacrifícios no Santo dos Santos pelos pecados do povo. Jesus é o sacrifício final.</w:t>
      </w:r>
    </w:p>
    <w:p>
      <w:pPr/>
      <w:r>
        <w:rPr>
          <w:lang w:val="pt_PT" w:bidi="pt_PT"/>
        </w:rPr>
      </w:r>
      <w:r>
        <w:rPr>
          <w:lang w:val="pt_PT" w:bidi="pt_PT"/>
        </w:rPr>
        <w:t>Um centurião, ou um oficial romano, estava com Jesus desde o início da crucificação até sua morte. Ele percebera que Jesus era de alguma forma diferente das outras vítimas. Jesus não morreu uma morte normal, nem agiu como os criminosos normais que eram executados. O oficial romano exclama: “Certamente este homem era o Filho de Deus!" Este oficial romano provavelmente entendia que Jesus era divino, ou um herói divino, que aceitava seu destino dado por Deus. No entanto, o oficial romano não deve ter entendido o pleno significado de sua declaração.</w:t>
      </w:r>
    </w:p>
    <w:p>
      <w:pPr/>
      <w:r>
        <w:rPr>
          <w:lang w:val="pt_PT" w:bidi="pt_PT"/>
        </w:rPr>
      </w:r>
      <w:r>
        <w:rPr>
          <w:lang w:val="pt_PT" w:bidi="pt_PT"/>
        </w:rPr>
        <w:t>A declaração deste oficial é o clímax de todo o livro de Marcos. Marcos quer responder ao seu público: “Quem é Jesus?”. Marcos quer mostrar ao seu público que Jesus é o Messias Prometido, o rei e o Filho de Deus. Marcos começa seu livro dizendo que esse é um relato da vida de Jesus, “o Messias, o Filho de Deus”. Então, Jesus pergunta aos seus discípulos quem ele é, e Pedro afirma: “Você é o Messias”. E o principal sacerdote pergunta a Jesus em seu julgamento se ele é o Messias, o Filho de Deus. Agora, até mesmo o oficial romano responsável pela morte de Jesus parece entender quem Jesus é. Os romanos, a quem Marcos está escrevendo, devem ter ficado felizes em saber que até um oficial romano compreendeu quem Jesus era.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15.33–39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A primeira cena:</w:t>
      </w:r>
      <w:r>
        <w:rPr>
          <w:lang w:val="pt_PT" w:bidi="pt_PT"/>
        </w:rPr>
        <w:t xml:space="preserve"> começa ao meio-dia. O sol se torna escuro por três horas.</w:t>
      </w:r>
    </w:p>
    <w:p>
      <w:pPr/>
      <w:r>
        <w:rPr>
          <w:lang w:val="pt_PT" w:bidi="pt_PT"/>
        </w:rPr>
      </w:r>
      <w:r>
        <w:rPr>
          <w:b/>
          <w:lang w:val="pt_PT" w:bidi="pt_PT"/>
        </w:rPr>
        <w:t>Na segunda cena:</w:t>
      </w:r>
      <w:r>
        <w:rPr>
          <w:lang w:val="pt_PT" w:bidi="pt_PT"/>
        </w:rPr>
        <w:t xml:space="preserve"> Jesus chama em voz alta: “Meu Deus, meu Deus, por que me abandonaste?”. Alguém tenta dar vinho azedo a Jesus.</w:t>
      </w:r>
    </w:p>
    <w:p>
      <w:pPr/>
      <w:r>
        <w:rPr>
          <w:lang w:val="pt_PT" w:bidi="pt_PT"/>
        </w:rPr>
      </w:r>
      <w:r>
        <w:rPr>
          <w:b/>
          <w:lang w:val="pt_PT" w:bidi="pt_PT"/>
        </w:rPr>
        <w:t>Na terceira cena:</w:t>
      </w:r>
      <w:r>
        <w:rPr>
          <w:lang w:val="pt_PT" w:bidi="pt_PT"/>
        </w:rPr>
        <w:t xml:space="preserve"> Jesus clama em voz alta e morre. Simultaneamente, no templo, no outro lado de Jerusalém, uma cortina rasga-se em duas, de cima a baixo.</w:t>
      </w:r>
    </w:p>
    <w:p>
      <w:pPr/>
      <w:r>
        <w:rPr>
          <w:lang w:val="pt_PT" w:bidi="pt_PT"/>
        </w:rPr>
      </w:r>
      <w:r>
        <w:rPr>
          <w:b/>
          <w:lang w:val="pt_PT" w:bidi="pt_PT"/>
        </w:rPr>
        <w:t>Na quarta cena:</w:t>
      </w:r>
      <w:r>
        <w:rPr>
          <w:lang w:val="pt_PT" w:bidi="pt_PT"/>
        </w:rPr>
        <w:t xml:space="preserve"> o centurião romano, ou oficial, diz: “Este homem era realmente o Filho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que estão ao lado da cruz</w:t>
      </w:r>
    </w:p>
    <w:p>
      <w:pPr>
        <w:pStyle w:val="ListBullet"/>
        <w:spacing w:line="240" w:lineRule="auto"/>
        <w:ind w:left="720"/>
      </w:pPr>
      <w:r>
        <w:rPr>
          <w:lang w:val="pt_PT" w:bidi="pt_PT"/>
        </w:rPr>
      </w:r>
      <w:r>
        <w:rPr>
          <w:lang w:val="pt_PT" w:bidi="pt_PT"/>
        </w:rPr>
        <w:t>Alguém que traz vinho azedo em uma esponja</w:t>
      </w:r>
    </w:p>
    <w:p>
      <w:pPr>
        <w:pStyle w:val="ListBullet"/>
        <w:spacing w:line="240" w:lineRule="auto"/>
        <w:ind w:left="720"/>
      </w:pPr>
      <w:r>
        <w:rPr>
          <w:lang w:val="pt_PT" w:bidi="pt_PT"/>
        </w:rPr>
      </w:r>
      <w:r>
        <w:rPr>
          <w:lang w:val="pt_PT" w:bidi="pt_PT"/>
        </w:rPr>
        <w:t>O oficial romano, chamado de centurião</w:t>
      </w:r>
    </w:p>
    <w:p>
      <w:pPr/>
      <w:r>
        <w:rPr>
          <w:lang w:val="pt_PT" w:bidi="pt_PT"/>
        </w:rPr>
      </w:r>
      <w:r>
        <w:rPr>
          <w:lang w:val="pt_PT" w:bidi="pt_PT"/>
        </w:rPr>
        <w:t>Como um grupo, preste atenção a essas partes do contexto da passagem: essa história começa ao meio-dia, com a escuridão cobrindo toda a área, provavelmente cobrindo apenas a área de Israel ou mesmo apenas a área ao redor de Jerusalém. Três horas passam. Cerca de 3 da tarde, Jesus grita em alta voz. Lembre-se de que Marcos nos dá as palavras de Jesus na língua original: “Eloí, Eloí, lamá sabactâni?”, que significa: “Meu Deus, meu Deus, por que me abandonaste?”.</w:t>
      </w:r>
    </w:p>
    <w:p>
      <w:pPr/>
      <w:r>
        <w:rPr>
          <w:lang w:val="pt_PT" w:bidi="pt_PT"/>
        </w:rPr>
      </w:r>
      <w:r>
        <w:rPr>
          <w:lang w:val="pt_PT" w:bidi="pt_PT"/>
        </w:rPr>
        <w:t>Pare aqui e discuta como uma equipe de tradução: como vocês demonstram que estão falando em outro idioma em suas histórias? Pause este áudio aqui.</w:t>
      </w:r>
    </w:p>
    <w:p>
      <w:pPr/>
      <w:r>
        <w:rPr>
          <w:lang w:val="pt_PT" w:bidi="pt_PT"/>
        </w:rPr>
      </w:r>
      <w:r>
        <w:rPr>
          <w:lang w:val="pt_PT" w:bidi="pt_PT"/>
        </w:rPr>
        <w:t>O nome do profeta Elias soava semelhante a “Eloí”, e, por isso, algumas pessoas próximas pensavam que Jesus estava chamando pelo profeta Elias. Alguém — não sabemos quem — corre e encharca uma esponja no vinho azedo. Ele coloca a esponja em uma vara e a ergue até Jesus. O homem diz: “Vamos esperar e ver se Elias vem para tirá-lo da cruz!”. Jesus clama em voz alta e dá seu último suspiro. Jesus morre.</w:t>
      </w:r>
    </w:p>
    <w:p>
      <w:pPr/>
      <w:r>
        <w:rPr>
          <w:lang w:val="pt_PT" w:bidi="pt_PT"/>
        </w:rPr>
      </w:r>
      <w:r>
        <w:rPr>
          <w:lang w:val="pt_PT" w:bidi="pt_PT"/>
        </w:rPr>
        <w:t>No momento em que Jesus morre, a cortina do templo se divide em duas, começando do topo e indo até embaixo. O templo está no outro lado de Jerusalém em relação a onde Jesus morre. As pessoas ao lado da cruz onde Jesus morre não sabem que a cortina no templo se partiu em duas.</w:t>
      </w:r>
    </w:p>
    <w:p>
      <w:pPr/>
      <w:r>
        <w:rPr>
          <w:lang w:val="pt_PT" w:bidi="pt_PT"/>
        </w:rPr>
      </w:r>
      <w:r>
        <w:rPr>
          <w:lang w:val="pt_PT" w:bidi="pt_PT"/>
        </w:rPr>
        <w:t>Pare aqui e discuta como uma equipe de tradução: em uma história, como vocês contam informações do que está acontecendo ao mesmo tempo, mas em um lugar diferente? Pause este áudio aqui.</w:t>
      </w:r>
    </w:p>
    <w:p>
      <w:pPr/>
      <w:r>
        <w:rPr>
          <w:lang w:val="pt_PT" w:bidi="pt_PT"/>
        </w:rPr>
      </w:r>
      <w:r>
        <w:rPr>
          <w:lang w:val="pt_PT" w:bidi="pt_PT"/>
        </w:rPr>
        <w:t>Um oficial romano, ou centurião, está em pé perto da cruz, porque ele é responsável pela crucificação de Jesus. Ele vê tudo o que acontece na cruz. Ele vê que Jesus morre de uma maneira diferente dos outros homens. Jesus morre enquanto ele ainda está forte. O centurião diz: “Certamente, ou, tenho certeza que, esse homem era o Filho de Deus!”. Esta é o segundo clímax, ou parte mais importante, no livro de Marcos.</w:t>
      </w:r>
    </w:p>
    <w:p>
      <w:pPr/>
      <w:r>
        <w:rPr>
          <w:lang w:val="pt_PT" w:bidi="pt_PT"/>
        </w:rPr>
      </w:r>
      <w:r>
        <w:rPr>
          <w:lang w:val="pt_PT" w:bidi="pt_PT"/>
        </w:rPr>
        <w:t>Pare aqui e discuta como um grupo: quando vocês contam histórias, como vocês mostram com sua voz e suas palavras que estão contando uma parte importante da história? Pratique contar um ao outro uma história verdadeira e especial em sua cultura, e observe qual é a parte mais importante da história. Como vocês expressam isso? O que acontece com sua voz e suas palavras quando você conta a parte importante da história? Pause este áudio aqui.</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15.33–39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Pessoas que estão ao lado da cruz</w:t>
      </w:r>
    </w:p>
    <w:p>
      <w:pPr>
        <w:pStyle w:val="ListBullet"/>
        <w:spacing w:line="240" w:lineRule="auto"/>
        <w:ind w:left="720"/>
      </w:pPr>
      <w:r>
        <w:rPr>
          <w:lang w:val="pt_PT" w:bidi="pt_PT"/>
        </w:rPr>
      </w:r>
      <w:r>
        <w:rPr>
          <w:lang w:val="pt_PT" w:bidi="pt_PT"/>
        </w:rPr>
        <w:t>Alguém que traz vinho azedo em uma esponja</w:t>
      </w:r>
    </w:p>
    <w:p>
      <w:pPr>
        <w:pStyle w:val="ListBullet"/>
        <w:spacing w:line="240" w:lineRule="auto"/>
        <w:ind w:left="720"/>
      </w:pPr>
      <w:r>
        <w:rPr>
          <w:lang w:val="pt_PT" w:bidi="pt_PT"/>
        </w:rPr>
      </w:r>
      <w:r>
        <w:rPr>
          <w:lang w:val="pt_PT" w:bidi="pt_PT"/>
        </w:rPr>
        <w:t>O oficial romano, chamado de centurião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Esta história começa ao meio-dia, com escuridão cobrindo toda a área, provavelmente apenas a área de Israel, ou mesmo apenas a região em torno de Jerusalém. Três horas passam. Cerca de 3 da tarde, Jesus grita em alta voz. “Eloí, Eloí, lemá sabactani?” que significa: “Meu Deus, meu Deus, por que me abandonaste?”.</w:t>
      </w:r>
    </w:p>
    <w:p>
      <w:pPr/>
      <w:r>
        <w:rPr>
          <w:lang w:val="pt_PT" w:bidi="pt_PT"/>
        </w:rPr>
      </w:r>
      <w:r>
        <w:rPr>
          <w:lang w:val="pt_PT" w:bidi="pt_PT"/>
        </w:rPr>
        <w:t>Pause o drama. Pergunte à pessoa que interpreta Jesus: “O que você está sentindo ou pensando?”. Você pode ouvir coisas como: “Nunca estive tão sozinho”, “Totalmente abandonado”. Pergunte às pessoas que encenam e que estão perto: “O que vocês estão sentindo ou pensando?” Você pode ouvir coisas como: “Me pergunto com quem ele está falando”, “Triste por ele”. Continue o drama.</w:t>
      </w:r>
    </w:p>
    <w:p>
      <w:pPr/>
      <w:r>
        <w:rPr>
          <w:lang w:val="pt_PT" w:bidi="pt_PT"/>
        </w:rPr>
      </w:r>
      <w:r>
        <w:rPr>
          <w:lang w:val="pt_PT" w:bidi="pt_PT"/>
        </w:rPr>
        <w:t>Alguém — não sabemos quem — corre e encharca uma esponja no vinho azedo. Ele coloca a esponja em uma vara e a ergue até Jesus. O homem diz: “Vamos esperar e ver se Elias vem para tirá-lo da cruz!”. Jesus clama em voz alta e dá seu último suspiro. Jesus morre. No momento em que Jesus morre, a cortina do templo se divide em duas, começando do topo e indo até embaixo. O templo está no outro lado de Jerusalém em relação a onde Jesus morre.</w:t>
      </w:r>
    </w:p>
    <w:p>
      <w:pPr/>
      <w:r>
        <w:rPr>
          <w:lang w:val="pt_PT" w:bidi="pt_PT"/>
        </w:rPr>
      </w:r>
      <w:r>
        <w:rPr>
          <w:lang w:val="pt_PT" w:bidi="pt_PT"/>
        </w:rPr>
        <w:t>Pause o drama. Pergunte à pessoa que interpreta Jesus: “O que você está sentindo ou pensando?”. Você pode ouvir coisas como: “Desapontado”. Pergunte às pessoas que encenam e que estão perto: “O que vocês estão sentindo ou pensando?” Você pode ouvir coisas como: “Triste”, “Aliviado por ter acabado”, “Triste por Jesus ter morrido sem uma boa razão”. Continue o drama.</w:t>
      </w:r>
    </w:p>
    <w:p>
      <w:pPr/>
      <w:r>
        <w:rPr>
          <w:lang w:val="pt_PT" w:bidi="pt_PT"/>
        </w:rPr>
      </w:r>
      <w:r>
        <w:rPr>
          <w:lang w:val="pt_PT" w:bidi="pt_PT"/>
        </w:rPr>
        <w:t>Um oficial romano, ou centurião, está em pé perto da cruz, porque ele é responsável pela crucificação de Jesus. O centurião diz: “Estou certo de que este homem era o Filho de Deus!”.</w:t>
      </w:r>
    </w:p>
    <w:p>
      <w:pPr/>
      <w:r>
        <w:rPr>
          <w:lang w:val="pt_PT" w:bidi="pt_PT"/>
        </w:rPr>
      </w:r>
      <w:r>
        <w:rPr>
          <w:lang w:val="pt_PT" w:bidi="pt_PT"/>
        </w:rPr>
        <w:t>Pause o drama. Pergunte à pessoa que interpreta Jesus: “O que você está sentindo ou pensando?”. Você pode ouvir coisas como: “Jesus tinha mais dignidade do que outros que morreram”, “Jesus não estava com raiva, como os outros”, “Jesus morreu de forma diferente dos outros”, “Posso sentir que Deus está com este homem”.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15.33–39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Ao meio-dia, a </w:t>
      </w:r>
      <w:r>
        <w:rPr>
          <w:b/>
          <w:lang w:val="pt_PT" w:bidi="pt_PT"/>
        </w:rPr>
        <w:t>escuridão caiu</w:t>
      </w:r>
      <w:r>
        <w:rPr>
          <w:lang w:val="pt_PT" w:bidi="pt_PT"/>
        </w:rPr>
        <w:t xml:space="preserve"> sobre </w:t>
      </w:r>
      <w:r>
        <w:rPr>
          <w:b/>
          <w:lang w:val="pt_PT" w:bidi="pt_PT"/>
        </w:rPr>
        <w:t>toda a terra</w:t>
      </w:r>
      <w:r>
        <w:rPr>
          <w:lang w:val="pt_PT" w:bidi="pt_PT"/>
        </w:rPr>
        <w:t xml:space="preserve"> até as </w:t>
      </w:r>
      <w:r>
        <w:rPr>
          <w:b/>
          <w:lang w:val="pt_PT" w:bidi="pt_PT"/>
        </w:rPr>
        <w:t>3 horas</w:t>
      </w:r>
      <w:r>
        <w:rPr>
          <w:lang w:val="pt_PT" w:bidi="pt_PT"/>
        </w:rPr>
        <w:t xml:space="preserve">. "Toda a terra” pode se referir apenas à área ao redor de Jerusalém, ou à nação de Israel. Provavelmente não se referia ao mundo inteiro. "A escuridão caiu" significa que o sol parou de brilhar. Isso aconteceu ao </w:t>
      </w:r>
      <w:r>
        <w:rPr>
          <w:b/>
          <w:lang w:val="pt_PT" w:bidi="pt_PT"/>
        </w:rPr>
        <w:t>meio-dia</w:t>
      </w:r>
      <w:r>
        <w:rPr>
          <w:lang w:val="pt_PT" w:bidi="pt_PT"/>
        </w:rPr>
        <w:t xml:space="preserve">, e Jesus gritou às </w:t>
      </w:r>
      <w:r>
        <w:rPr>
          <w:b/>
          <w:lang w:val="pt_PT" w:bidi="pt_PT"/>
        </w:rPr>
        <w:t>3 da tarde</w:t>
      </w:r>
      <w:r>
        <w:rPr>
          <w:lang w:val="pt_PT" w:bidi="pt_PT"/>
        </w:rPr>
        <w:t>. Alguns idiomas podem não ter as palavras para dar uma hora exata. Se este for o caso, você pode dizer algo como: “meio-dia”, e “no meio da tarde”, ou na forma de expressar os horários do dia em sua cultura.</w:t>
      </w:r>
    </w:p>
    <w:p>
      <w:pPr/>
      <w:r>
        <w:rPr>
          <w:lang w:val="pt_PT" w:bidi="pt_PT"/>
        </w:rPr>
      </w:r>
      <w:r>
        <w:rPr>
          <w:lang w:val="pt_PT" w:bidi="pt_PT"/>
        </w:rPr>
        <w:t xml:space="preserve">Jesus gritou: “Eloí, Eloí, lemá sabactani?”. Essa é a expressão hebraica e aramaica para: “Meu Deus, meu Deus, por que me abandonaste?”. ou “Por que você me abandonou, ou deserdou?”. Jesus provavelmente diz o nome de Deus, </w:t>
      </w:r>
      <w:r>
        <w:rPr>
          <w:b/>
          <w:lang w:val="pt_PT" w:bidi="pt_PT"/>
        </w:rPr>
        <w:t>Eloí</w:t>
      </w:r>
      <w:r>
        <w:rPr>
          <w:lang w:val="pt_PT" w:bidi="pt_PT"/>
        </w:rPr>
        <w:t>, em hebraico, e o resto da pergunta em aramaico. Hebraico era a língua da Escritura judaica, mas o aramaico era a língua que o povo judeu falava durante os tempos romanos. Marcos nos dá o hebraico e o aramaico, e sua tradução em nosso idioma. Você deve ter que fazer isso também. Se assim for, tente dizer a sentença em hebraico de uma forma semelhante ao original hebraico e aramaico, e depois traduza para seu idioma, como Marcos faz para seu público.</w:t>
      </w:r>
    </w:p>
    <w:p>
      <w:pPr/>
      <w:r>
        <w:rPr>
          <w:lang w:val="pt_PT" w:bidi="pt_PT"/>
        </w:rPr>
      </w:r>
      <w:r>
        <w:rPr>
          <w:lang w:val="pt_PT" w:bidi="pt_PT"/>
        </w:rPr>
        <w:t xml:space="preserve">Algumas pessoas pensavam que Jesus estava chamando pelo profeta </w:t>
      </w:r>
      <w:r>
        <w:rPr>
          <w:b/>
          <w:lang w:val="pt_PT" w:bidi="pt_PT"/>
        </w:rPr>
        <w:t>Elias</w:t>
      </w:r>
      <w:r>
        <w:rPr>
          <w:lang w:val="pt_PT" w:bidi="pt_PT"/>
        </w:rPr>
        <w:t xml:space="preserve">. Traduza o nome Elias da mesma maneira que você tem traduzido em passagens anteriores e lembre-se de que </w:t>
      </w:r>
      <w:r>
        <w:rPr>
          <w:lang w:val="pt_PT" w:bidi="pt_PT"/>
        </w:rPr>
        <w:t>Elias</w:t>
      </w:r>
      <w:r>
        <w:rPr>
          <w:lang w:val="pt_PT" w:bidi="pt_PT"/>
        </w:rPr>
        <w:t xml:space="preserve"> está no Glossário Mestre.</w:t>
      </w:r>
    </w:p>
    <w:p>
      <w:pPr/>
      <w:r>
        <w:rPr>
          <w:lang w:val="pt_PT" w:bidi="pt_PT"/>
        </w:rPr>
      </w:r>
      <w:r>
        <w:rPr>
          <w:lang w:val="pt_PT" w:bidi="pt_PT"/>
        </w:rPr>
        <w:t xml:space="preserve">Alguém deu </w:t>
      </w:r>
      <w:r>
        <w:rPr>
          <w:b/>
          <w:lang w:val="pt_PT" w:bidi="pt_PT"/>
        </w:rPr>
        <w:t>vinho azedo</w:t>
      </w:r>
      <w:r>
        <w:rPr>
          <w:lang w:val="pt_PT" w:bidi="pt_PT"/>
        </w:rPr>
        <w:t xml:space="preserve">, ou </w:t>
      </w:r>
      <w:r>
        <w:rPr>
          <w:b/>
          <w:lang w:val="pt_PT" w:bidi="pt_PT"/>
        </w:rPr>
        <w:t>vinagre de vinho</w:t>
      </w:r>
      <w:r>
        <w:rPr>
          <w:lang w:val="pt_PT" w:bidi="pt_PT"/>
        </w:rPr>
        <w:t xml:space="preserve">, para Jesus beber, para tentar ajudá-lo a não ter sede. Vinagre de vinho é uma bebida fermentada de baixo custo. Como o </w:t>
      </w:r>
      <w:r>
        <w:rPr>
          <w:lang w:val="pt_PT" w:bidi="pt_PT"/>
        </w:rPr>
        <w:t>vinho</w:t>
      </w:r>
      <w:r>
        <w:rPr>
          <w:lang w:val="pt_PT" w:bidi="pt_PT"/>
        </w:rPr>
        <w:t xml:space="preserve"> está em uma esponja, você pode dizer que o ofereceram a Jesus para ele sugá-lo.</w:t>
      </w:r>
    </w:p>
    <w:p>
      <w:pPr/>
      <w:r>
        <w:rPr>
          <w:lang w:val="pt_PT" w:bidi="pt_PT"/>
        </w:rPr>
      </w:r>
      <w:r>
        <w:rPr>
          <w:lang w:val="pt_PT" w:bidi="pt_PT"/>
        </w:rPr>
        <w:t>Pare aqui e discuta qual palavra ou frase você usará para vinho azedo ou vinagre de vinho. Pause este áudio aqui.</w:t>
      </w:r>
    </w:p>
    <w:p>
      <w:pPr/>
      <w:r>
        <w:rPr>
          <w:lang w:val="pt_PT" w:bidi="pt_PT"/>
        </w:rPr>
      </w:r>
      <w:r>
        <w:rPr>
          <w:lang w:val="pt_PT" w:bidi="pt_PT"/>
        </w:rPr>
        <w:t xml:space="preserve">Jesus </w:t>
      </w:r>
      <w:r>
        <w:rPr>
          <w:b/>
          <w:lang w:val="pt_PT" w:bidi="pt_PT"/>
        </w:rPr>
        <w:t>deu o seu último suspiro</w:t>
      </w:r>
      <w:r>
        <w:rPr>
          <w:lang w:val="pt_PT" w:bidi="pt_PT"/>
        </w:rPr>
        <w:t>, o que significa que ele morreu.</w:t>
      </w:r>
    </w:p>
    <w:p>
      <w:pPr/>
      <w:r>
        <w:rPr>
          <w:lang w:val="pt_PT" w:bidi="pt_PT"/>
        </w:rPr>
      </w:r>
      <w:r>
        <w:rPr>
          <w:lang w:val="pt_PT" w:bidi="pt_PT"/>
        </w:rPr>
        <w:t>Pare aqui e, como um grupo, discuta: seu público entenderá que Jesus morreu neste momento, ou vocês precisam deixar isso explícito? Você precisa dizer “Jesus morreu”? Pause este áudio aqui.</w:t>
      </w:r>
    </w:p>
    <w:p>
      <w:pPr/>
      <w:r>
        <w:rPr>
          <w:lang w:val="pt_PT" w:bidi="pt_PT"/>
        </w:rPr>
      </w:r>
      <w:r>
        <w:rPr>
          <w:lang w:val="pt_PT" w:bidi="pt_PT"/>
        </w:rPr>
        <w:t xml:space="preserve">Quando Jesus morreu, a </w:t>
      </w:r>
      <w:r>
        <w:rPr>
          <w:b/>
          <w:lang w:val="pt_PT" w:bidi="pt_PT"/>
        </w:rPr>
        <w:t>cortina</w:t>
      </w:r>
      <w:r>
        <w:rPr>
          <w:lang w:val="pt_PT" w:bidi="pt_PT"/>
        </w:rPr>
        <w:t xml:space="preserve"> no </w:t>
      </w:r>
      <w:r>
        <w:rPr>
          <w:b/>
          <w:lang w:val="pt_PT" w:bidi="pt_PT"/>
        </w:rPr>
        <w:t>templo</w:t>
      </w:r>
      <w:r>
        <w:rPr>
          <w:lang w:val="pt_PT" w:bidi="pt_PT"/>
        </w:rPr>
        <w:t xml:space="preserve"> rasgou-se de cima a baixo. Havia duas cortinas no templo, e não temos certeza qual delas foi rasgada. No entanto, a cortina principal no interior do templo tinha 20 metros de comprimento, 10 metros de largura e era tão espessa quanto a palma da mão de um homem. A cortina era feita de pano e era usada para cobrir uma porta. Você pode dizer: “A cortina dividiu-se em duas partes”. Use a mesma palavra para templo que você tem usado em passagens anteriores, e lembre-se de que </w:t>
      </w:r>
      <w:r>
        <w:rPr>
          <w:lang w:val="pt_PT" w:bidi="pt_PT"/>
        </w:rPr>
        <w:t>templo</w:t>
      </w:r>
      <w:r>
        <w:rPr>
          <w:lang w:val="pt_PT" w:bidi="pt_PT"/>
        </w:rPr>
        <w:t xml:space="preserve"> está no Glossário Mestre.</w:t>
      </w:r>
    </w:p>
    <w:p>
      <w:pPr/>
      <w:r>
        <w:rPr>
          <w:lang w:val="pt_PT" w:bidi="pt_PT"/>
        </w:rPr>
      </w:r>
      <w:r>
        <w:rPr>
          <w:lang w:val="pt_PT" w:bidi="pt_PT"/>
        </w:rPr>
        <w:t xml:space="preserve">Quando Jesus morreu, o centurião responsável por sua execução disse: “Certamente ele era o </w:t>
      </w:r>
      <w:r>
        <w:rPr>
          <w:b/>
          <w:lang w:val="pt_PT" w:bidi="pt_PT"/>
        </w:rPr>
        <w:t>Filho de Deus</w:t>
      </w:r>
      <w:r>
        <w:rPr>
          <w:lang w:val="pt_PT" w:bidi="pt_PT"/>
        </w:rPr>
        <w:t xml:space="preserve">!”. Um </w:t>
      </w:r>
      <w:r>
        <w:rPr>
          <w:b/>
          <w:lang w:val="pt_PT" w:bidi="pt_PT"/>
        </w:rPr>
        <w:t>centurião</w:t>
      </w:r>
      <w:r>
        <w:rPr>
          <w:lang w:val="pt_PT" w:bidi="pt_PT"/>
        </w:rPr>
        <w:t xml:space="preserve"> é um oficial romano que comanda cem soldados. Traduza Filho de Deus da mesma maneira que você tem traduzido em passagens anteriores e lembre-se que </w:t>
      </w:r>
      <w:r>
        <w:rPr>
          <w:lang w:val="pt_PT" w:bidi="pt_PT"/>
        </w:rPr>
        <w:t>Filho de Deus</w:t>
      </w:r>
      <w:r>
        <w:rPr>
          <w:lang w:val="pt_PT" w:bidi="pt_PT"/>
        </w:rPr>
        <w:t xml:space="preserve"> está no Glossário Mestre.</w:t>
      </w:r>
    </w:p>
    <w:p>
      <w:pPr/>
      <w:r>
        <w:rPr>
          <w:lang w:val="pt_PT" w:bidi="pt_PT"/>
        </w:rPr>
      </w:r>
      <w:r>
        <w:rPr>
          <w:lang w:val="pt_PT" w:bidi="pt_PT"/>
        </w:rPr>
        <w:t xml:space="preserve">Pare aqui e, como um grupo, discuta qual palavra ou frase você usará para </w:t>
      </w:r>
      <w:r>
        <w:rPr>
          <w:b/>
          <w:lang w:val="pt_PT" w:bidi="pt_PT"/>
        </w:rPr>
        <w:t>centurião</w:t>
      </w:r>
      <w:r>
        <w:rPr>
          <w:lang w:val="pt_PT" w:bidi="pt_PT"/>
        </w:rPr>
        <w:t xml:space="preserve">. Para mais informações sobre </w:t>
      </w:r>
      <w:r>
        <w:rPr>
          <w:lang w:val="pt_PT" w:bidi="pt_PT"/>
        </w:rPr>
        <w:t>centurião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15:40–47</w:t>
      </w:r>
      <w:r>
        <w:rPr>
          <w:lang w:val="pt_PT" w:bidi="pt_PT"/>
        </w:rPr>
      </w:r>
    </w:p>
    <w:p>
      <w:pPr>
        <w:pStyle w:val="Heading3"/>
      </w:pPr>
      <w:r>
        <w:rPr>
          <w:lang w:val="pt_PT" w:bidi="pt_PT"/>
        </w:rPr>
        <w:t>Ouvir e Sentir</w:t>
      </w:r>
    </w:p>
    <w:p>
      <w:pPr/>
      <w:r>
        <w:rPr>
          <w:lang w:val="pt_PT" w:bidi="pt_PT"/>
        </w:rPr>
      </w:r>
      <w:r>
        <w:rPr>
          <w:lang w:val="pt_PT" w:bidi="pt_PT"/>
        </w:rPr>
        <w:t>Nesta etapa, ouçam Marcos 15.40–47 e guardem em seus corações.</w:t>
      </w:r>
    </w:p>
    <w:p>
      <w:pPr/>
      <w:r>
        <w:rPr>
          <w:lang w:val="pt_PT" w:bidi="pt_PT"/>
        </w:rPr>
      </w:r>
      <w:r>
        <w:rPr>
          <w:lang w:val="pt_PT" w:bidi="pt_PT"/>
        </w:rPr>
        <w:t>Ouça uma versão em áudio de Marcos 15.40–47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15.40–47 na tradução mais fácil de entender.</w:t>
      </w:r>
    </w:p>
    <w:p>
      <w:pPr/>
      <w:r>
        <w:rPr>
          <w:lang w:val="pt_PT" w:bidi="pt_PT"/>
        </w:rPr>
      </w:r>
      <w:r>
        <w:rPr>
          <w:lang w:val="pt_PT" w:bidi="pt_PT"/>
        </w:rPr>
        <w:t>Na passagem anterior, Jesus havia acabado de morrer. Os soldados romanos executaram Jesus em uma cruz, uma forma de execução usada pelos romanos. Esta passagem começa afirmando que havia algumas mulheres que estavam assistindo à distância. Eram mulheres, provavelmente da Galileia, que haviam seguido Jesus para Jerusalém. Apenas os nomes de três dessas mulheres são mencionados, embora houvesse muitas outras mulheres lá também. Uma é Maria Madalena. Maria é um nome comum de mulher em Israel. Ao chamá-la de Madalena, Marcos está dizendo que ela é da cidade de Magdala, uma vila de pescadores na costa do Mar da Galileia. Outra mulher, também chamada Maria, é a mãe de Tiago, o jovem, e José. Marcos chama Tiago de “o mais jovem”, provavelmente porque havia pelo menos duas pessoas chamadas Tiago que eram conhecidas pelos ouvintes de Marcos. O nome da terceira mulher era Salomé.</w:t>
      </w:r>
    </w:p>
    <w:p>
      <w:pPr/>
      <w:r>
        <w:rPr>
          <w:lang w:val="pt_PT" w:bidi="pt_PT"/>
        </w:rPr>
      </w:r>
      <w:r>
        <w:rPr>
          <w:lang w:val="pt_PT" w:bidi="pt_PT"/>
        </w:rPr>
        <w:t>Pare aqui e, como um grupo, discuta essa pergunta: como as pessoas em sua cultura falam sobre pessoas que compartilham o mesmo nome? Discutam as maneiras de falar sobre elas para ajudar os demais a entender exatamente sobre quem se está falando.</w:t>
      </w:r>
    </w:p>
    <w:p>
      <w:pPr/>
      <w:r>
        <w:rPr>
          <w:lang w:val="pt_PT" w:bidi="pt_PT"/>
        </w:rPr>
      </w:r>
      <w:r>
        <w:rPr>
          <w:lang w:val="pt_PT" w:bidi="pt_PT"/>
        </w:rPr>
        <w:t>Mostrar um mapa da Galileia que inclua a cidade de Magdala identificada, se a equipe não estiver familiarizada com esta cidade. Pause este áudio aqui.</w:t>
      </w:r>
    </w:p>
    <w:p>
      <w:pPr/>
      <w:r>
        <w:rPr>
          <w:lang w:val="pt_PT" w:bidi="pt_PT"/>
        </w:rPr>
      </w:r>
      <w:r>
        <w:rPr>
          <w:lang w:val="pt_PT" w:bidi="pt_PT"/>
        </w:rPr>
        <w:t>Estas mulheres aprenderam com Jesus e também cuidavam dele, ou, como algumas versões dizem, “o haviam servido”. Isto significa que elas possivelmente ajudaram Jesus e seu grupo de seguidores mais próximo com as despesas, cozinha e o cuidado com as roupas. Estas mulheres não serviam Jesus como esposas ou de forma sexual.</w:t>
      </w:r>
    </w:p>
    <w:p>
      <w:pPr/>
      <w:r>
        <w:rPr>
          <w:lang w:val="pt_PT" w:bidi="pt_PT"/>
        </w:rPr>
      </w:r>
      <w:r>
        <w:rPr>
          <w:lang w:val="pt_PT" w:bidi="pt_PT"/>
        </w:rPr>
        <w:t>Pare aqui e, como um grupo, discuta: como vocês descreveriam a forma como essas mulheres ajudaram Jesus? Na sua cultura e língua, como vocês descrevem as mulheres que não são esposas, mas ajudam a cuidar dos outros de maneiras como provendo comida e cuidando das roupas? Pause este áudio aqui.</w:t>
      </w:r>
    </w:p>
    <w:p>
      <w:pPr/>
      <w:r>
        <w:rPr>
          <w:lang w:val="pt_PT" w:bidi="pt_PT"/>
        </w:rPr>
      </w:r>
      <w:r>
        <w:rPr>
          <w:lang w:val="pt_PT" w:bidi="pt_PT"/>
        </w:rPr>
        <w:t>A morte de Jesus aconteceu no Dia da Preparação, o dia anterior a um sábado, o dia judeu do descanso e de adoração a Deus. Estava agora perto do início da noite, e, a partir do pôr do sol, seria ilegal fazer qualquer trabalho, incluindo a movimentação do corpo de um morto.</w:t>
      </w:r>
    </w:p>
    <w:p>
      <w:pPr/>
      <w:r>
        <w:rPr>
          <w:lang w:val="pt_PT" w:bidi="pt_PT"/>
        </w:rPr>
      </w:r>
      <w:r>
        <w:rPr>
          <w:lang w:val="pt_PT" w:bidi="pt_PT"/>
        </w:rPr>
        <w:t>As autoridades romanas muitas vezes deixavam um corpo crucificado para apodrecer e se decompor enquanto ainda estivesse na cruz. Mais tarde, eles removiam o corpo em decomposição e o jogavam em uma sepultura comum, não mostrando nenhuma honra com a pessoa morta. No entanto, um enterro adequado é importante na cultura judaica. Um enterro adequado precisava acontecer antes do pôr-do-sol.</w:t>
      </w:r>
    </w:p>
    <w:p>
      <w:pPr/>
      <w:r>
        <w:rPr>
          <w:lang w:val="pt_PT" w:bidi="pt_PT"/>
        </w:rPr>
      </w:r>
      <w:r>
        <w:rPr>
          <w:lang w:val="pt_PT" w:bidi="pt_PT"/>
        </w:rPr>
        <w:t>José de Arimateia estava determinado a que Jesus fosse enterrado corretamente.</w:t>
      </w:r>
    </w:p>
    <w:p>
      <w:pPr/>
      <w:r>
        <w:rPr>
          <w:lang w:val="pt_PT" w:bidi="pt_PT"/>
        </w:rPr>
      </w:r>
      <w:r>
        <w:rPr>
          <w:lang w:val="pt_PT" w:bidi="pt_PT"/>
        </w:rPr>
        <w:t>Pare aqui e, como um grupo, discuta essas perguntas: quão importante é o sepultamento em sua cultura? Quais as práticas comuns de enterro entre o seu povo? Como diferem as práticas de enterro quando uma pessoa é respeitada, em contraste com uma não respeitada? Existem diferentes práticas para homens e mulheres? Velhos e jovens? Pause este áudio aqui.</w:t>
      </w:r>
    </w:p>
    <w:p>
      <w:pPr/>
      <w:r>
        <w:rPr>
          <w:lang w:val="pt_PT" w:bidi="pt_PT"/>
        </w:rPr>
      </w:r>
      <w:r>
        <w:rPr>
          <w:lang w:val="pt_PT" w:bidi="pt_PT"/>
        </w:rPr>
        <w:t>Vários detalhes são dados nesta passagem sobre o homem chamado José. Ele era da cidade de Arimateia, que estava localizado a cerca de 32 quilômetros (ou 20 milhas) a noroeste de Jerusalém. José era um membro proeminente, ou altamente respeitado, do conselho religioso judeu, chamado Sinédrio. Essa passagem diz que José estava ansiando, ou esperando, pelo Reino de Deus. Isto significa que José ansiava pelo tempo em que Deus governaria Seu povo como Rei. Além disso, isso também poderia sugerir que José fosse um seguidor de Jesus.</w:t>
      </w:r>
    </w:p>
    <w:p>
      <w:pPr/>
      <w:r>
        <w:rPr>
          <w:lang w:val="pt_PT" w:bidi="pt_PT"/>
        </w:rPr>
      </w:r>
      <w:r>
        <w:rPr>
          <w:lang w:val="pt_PT" w:bidi="pt_PT"/>
        </w:rPr>
        <w:t>José queria honrar Jesus dando ao seu corpo um enterro adequado. José era corajoso, ou ousado, e pediu a Pilatos pelo corpo de Jesus. Isto significa que José pediu a Pilatos permissão para enterrar Jesus. Lembre-se de que Pilatos era o governador romano que deu a ordem para a crucificação de Jesus. Pilatos ficou surpreso por Jesus ter morrido tão rapidamente. Assim, ele verificou com o centurião, um oficial militar romano, para confirmar se Jesus estava realmente morto. A crucificação, a morte em uma cruz, geralmente era uma morte lenta. Em alguns casos, os homens não morriam antes de dois ou três dias depois de terem sido pregados em uma cruz. Jesus morreu menos de oito horas depois de ser pregado na cruz. Pilatos estava disposto a permitir que José tomasse o corpo.</w:t>
      </w:r>
    </w:p>
    <w:p>
      <w:pPr/>
      <w:r>
        <w:rPr>
          <w:lang w:val="pt_PT" w:bidi="pt_PT"/>
        </w:rPr>
      </w:r>
      <w:r>
        <w:rPr>
          <w:lang w:val="pt_PT" w:bidi="pt_PT"/>
        </w:rPr>
        <w:t>Pare aqui e mostre fotos de uma cruz e crucificação, se sua equipe ainda não as tiver visto. Pause este áudio aqui.</w:t>
      </w:r>
    </w:p>
    <w:p>
      <w:pPr/>
      <w:r>
        <w:rPr>
          <w:lang w:val="pt_PT" w:bidi="pt_PT"/>
        </w:rPr>
      </w:r>
      <w:r>
        <w:rPr>
          <w:lang w:val="pt_PT" w:bidi="pt_PT"/>
        </w:rPr>
        <w:t>A passagem nos diz que José preparou o corpo de Jesus para o sepultamento. Houve pouco tempo para realizar essa tarefa, e a tarefa não era simples. Embora Marcos não nos diga que José tenha sido ajudado, muitos acreditam que ele recebeu assistência, possivelmente de seus servos. José envolveu o corpo de Jesus em um longo pano de linho. O linho é um tipo de tecido de alta qualidade. De acordo com o costume judeu, as pessoas envolviam os corpos dos mortos em um pano antes de o enterrarem. Marcos não menciona que José lavou o corpo antes de o envolver, mas os estudiosos acreditam que José tenha feito isso. Lavar o corpo de mortos é uma parte tão importante dos costumes dos enterros judaicos, que a lei judaica permitia que isso fosse feito mesmo no sábado. Depois de envolver o corpo de Jesus, José o colocou em um túmulo, uma caverna para sepultamento, que havia sido escavada na rocha. Uma grande pedra foi rolada diante da entrada do túmulo.</w:t>
      </w:r>
    </w:p>
    <w:p>
      <w:pPr/>
      <w:r>
        <w:rPr>
          <w:lang w:val="pt_PT" w:bidi="pt_PT"/>
        </w:rPr>
      </w:r>
      <w:r>
        <w:rPr>
          <w:lang w:val="pt_PT" w:bidi="pt_PT"/>
        </w:rPr>
        <w:t>Pare aqui e em grupo olhe para a foto de um pano de linho. Mostre uma foto de um túmulo escavado na rocha, com uma grande pedra na entrada.</w:t>
      </w:r>
    </w:p>
    <w:p>
      <w:pPr/>
      <w:r>
        <w:rPr>
          <w:lang w:val="pt_PT" w:bidi="pt_PT"/>
        </w:rPr>
      </w:r>
      <w:r>
        <w:rPr>
          <w:lang w:val="pt_PT" w:bidi="pt_PT"/>
        </w:rPr>
        <w:t>Discutam os costumes de enterro entre o seu povo. Como um corpo é preparado? Onde o corpo é colocado após a preparação para o sepultamento? Pause este áudio aqui.</w:t>
      </w:r>
    </w:p>
    <w:p>
      <w:pPr/>
      <w:r>
        <w:rPr>
          <w:lang w:val="pt_PT" w:bidi="pt_PT"/>
        </w:rPr>
      </w:r>
      <w:r>
        <w:rPr>
          <w:lang w:val="pt_PT" w:bidi="pt_PT"/>
        </w:rPr>
        <w:t>Maria Madalena e Maria, mãe de Tiago e José, viram onde José de Arimateia colocou o corpo de Jesus. Na cultura judaica, as mulheres não eram testemunhas oculares válidas. No entanto, as mulheres foram as únicas entre os discípulos de Jesus que observaram o que aconteceu com o corpo de Jesus. Marcos mostra que este relato é uma história verdadeira, nos dando detalhes reais sobre o que aconteceu.</w:t>
      </w:r>
    </w:p>
    <w:p>
      <w:pPr/>
      <w:r>
        <w:rPr>
          <w:lang w:val="pt_PT" w:bidi="pt_PT"/>
        </w:rPr>
      </w:r>
      <w:r>
        <w:rPr>
          <w:lang w:val="pt_PT" w:bidi="pt_PT"/>
        </w:rPr>
        <w:t>Pare aqui e discuta como um grupo: em sua cultura, que papel as mulheres têm como testemunhas dos eventos? Quem tem autoridade para testemunhar um evento e dizer o que aconteceu?</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15.40–47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acabou de morrer na cruz. As mulheres que seguiram Jesus estão assistindo à distância. Elas incluem Maria Madalena, Maria, mãe de Tiago, o jovem, e José, e Salomé.</w:t>
      </w:r>
    </w:p>
    <w:p>
      <w:pPr/>
      <w:r>
        <w:rPr>
          <w:lang w:val="pt_PT" w:bidi="pt_PT"/>
        </w:rPr>
      </w:r>
      <w:r>
        <w:rPr>
          <w:b/>
          <w:lang w:val="pt_PT" w:bidi="pt_PT"/>
        </w:rPr>
        <w:t>Na segunda cena:</w:t>
      </w:r>
      <w:r>
        <w:rPr>
          <w:lang w:val="pt_PT" w:bidi="pt_PT"/>
        </w:rPr>
        <w:t xml:space="preserve"> é o início da noite no dia anterior ao sábado. José de Arimateia vai para Pilatos obter permissão para sepultar o corpo de Jesus. Pilatos pede a um centurião, ou oficial romano, para confirmar que Jesus está morto. Pilatos dá a José permissão para sepultar o corpo de Jesus.</w:t>
      </w:r>
    </w:p>
    <w:p>
      <w:pPr/>
      <w:r>
        <w:rPr>
          <w:lang w:val="pt_PT" w:bidi="pt_PT"/>
        </w:rPr>
      </w:r>
      <w:r>
        <w:rPr>
          <w:b/>
          <w:lang w:val="pt_PT" w:bidi="pt_PT"/>
        </w:rPr>
        <w:t>Na terceira cena:</w:t>
      </w:r>
      <w:r>
        <w:rPr>
          <w:lang w:val="pt_PT" w:bidi="pt_PT"/>
        </w:rPr>
        <w:t xml:space="preserve"> José prepara o corpo de Jesus para o sepultamento. Ele envolve o corpo de Jesus em um longo pano de linho. José coloca o corpo de Jesus em um túmulo que fora cavado na rocha. Uma grande pedra é colocada diante da entrada. Maria Madalena e Maria, mãe de Tiago, observam onde o corpo de Jesus é colocado.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mãe de Tiago, o jovem, e José</w:t>
      </w:r>
    </w:p>
    <w:p>
      <w:pPr>
        <w:pStyle w:val="ListBullet"/>
        <w:spacing w:line="240" w:lineRule="auto"/>
        <w:ind w:left="720"/>
      </w:pPr>
      <w:r>
        <w:rPr>
          <w:lang w:val="pt_PT" w:bidi="pt_PT"/>
        </w:rPr>
      </w:r>
      <w:r>
        <w:rPr>
          <w:lang w:val="pt_PT" w:bidi="pt_PT"/>
        </w:rPr>
        <w:t>Salomé</w:t>
      </w:r>
    </w:p>
    <w:p>
      <w:pPr>
        <w:pStyle w:val="ListBullet"/>
        <w:spacing w:line="240" w:lineRule="auto"/>
        <w:ind w:left="720"/>
      </w:pPr>
      <w:r>
        <w:rPr>
          <w:lang w:val="pt_PT" w:bidi="pt_PT"/>
        </w:rPr>
      </w:r>
      <w:r>
        <w:rPr>
          <w:lang w:val="pt_PT" w:bidi="pt_PT"/>
        </w:rPr>
        <w:t>Outras mulheres que seguiam 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Um centurião</w:t>
      </w:r>
    </w:p>
    <w:p>
      <w:pPr/>
      <w:r>
        <w:rPr>
          <w:lang w:val="pt_PT" w:bidi="pt_PT"/>
        </w:rPr>
      </w:r>
      <w:r>
        <w:rPr>
          <w:lang w:val="pt_PT" w:bidi="pt_PT"/>
        </w:rPr>
        <w:t>Como um grupo, preste atenção a essas partes do contexto da passagem: quando a primeira cena começa, Jesus acabou de morrer na cruz. Muitas mulheres que eram seguidoras de Jesus estão assistindo à distância. Eles estavam assistindo de longe; não estavam perto da cruz. É importante lembrar que essas mulheres ajudaram Jesus enquanto ele estava na Galileia. Maria Madalena, mãe de Tiago, o jovem, e José, e Salomé, estavam entre as mulheres.</w:t>
      </w:r>
    </w:p>
    <w:p>
      <w:pPr/>
      <w:r>
        <w:rPr>
          <w:lang w:val="pt_PT" w:bidi="pt_PT"/>
        </w:rPr>
      </w:r>
      <w:r>
        <w:rPr>
          <w:lang w:val="pt_PT" w:bidi="pt_PT"/>
        </w:rPr>
        <w:t>Agora é no início da noite no dia anterior ao sábado. Lembre-se de que, quando o sábado começa, os judeus devem seguir certas regras sobre o que eles podem ou não podem fazer. Isso incluía não ser permitido mover ou sepultar um corpo morto no sábado.</w:t>
      </w:r>
    </w:p>
    <w:p>
      <w:pPr/>
      <w:r>
        <w:rPr>
          <w:lang w:val="pt_PT" w:bidi="pt_PT"/>
        </w:rPr>
      </w:r>
      <w:r>
        <w:rPr>
          <w:lang w:val="pt_PT" w:bidi="pt_PT"/>
        </w:rPr>
        <w:t>José de Arimateia pediu a Pilatos permissão para sepultar o corpo de Jesus. Não se esqueça de que José era um membro respeitado do conselho ou sinédrio e estava aguardando a vinda do Reino de Deus. Lembre-se de que o sinédrio havia condenado Jesus à morte e o levou a Pilatos para julgar e executar Jesus. No entanto, sabemos por outros relatos do evangelho que José havia sido secretamente um seguidor de Jesus até o momento da morte de Jesus. Pedir a Pilatos pelo corpo de Jesus foi um ato valente e corajoso.</w:t>
      </w:r>
    </w:p>
    <w:p>
      <w:pPr/>
      <w:r>
        <w:rPr>
          <w:lang w:val="pt_PT" w:bidi="pt_PT"/>
        </w:rPr>
      </w:r>
      <w:r>
        <w:rPr>
          <w:lang w:val="pt_PT" w:bidi="pt_PT"/>
        </w:rPr>
        <w:t>Pare e discuta essa pergunta como um grupo: Marcos nos dá informações de pano de fundo sobre José de Arimateia. Discutam de que forma, como nas passagens anteriores, vocês irão traduzir e fornecer informações de fundo. Pause este áudio aqui.</w:t>
      </w:r>
    </w:p>
    <w:p>
      <w:pPr/>
      <w:r>
        <w:rPr>
          <w:lang w:val="pt_PT" w:bidi="pt_PT"/>
        </w:rPr>
      </w:r>
      <w:r>
        <w:rPr>
          <w:lang w:val="pt_PT" w:bidi="pt_PT"/>
        </w:rPr>
        <w:t>É importante lembrar que, em uma passagem anterior, Pilatos havia posto Jesus em julgamento e ordenou que ele fosse morto em uma cruz. Pilatos pergunta ao centurião, ou oficial romano, se era verdade que Jesus já havia morrido. Pilatos ficou surpreso com a rapidez com que Jesus havia morrido. Às vezes as pessoas levavam dois ou três dias para morrer por causa desse tipo de execução. O centurião informa a Pilatos de que Jesus está morto.</w:t>
      </w:r>
    </w:p>
    <w:p>
      <w:pPr/>
      <w:r>
        <w:rPr>
          <w:lang w:val="pt_PT" w:bidi="pt_PT"/>
        </w:rPr>
      </w:r>
      <w:r>
        <w:rPr>
          <w:lang w:val="pt_PT" w:bidi="pt_PT"/>
        </w:rPr>
        <w:t>Pilatos dá a José permissão para sepultar o corpo de Jesus. Lembre-se de como José preparou o corpo e onde o corpo foi colocado. José provavelmente lavou o corpo de Jesus antes de envolvê-lo em um longo pano de linho. José colocou o corpo em um túmulo, uma caverna de sepultamento que havia sido escavada em uma rocha. Uma grande pedra foi rolada diante da entrada do túmulo. Tenha em mente que as duas mulheres chamadas Maria viram onde o corpo de Jesus foi colocado.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15.40–47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mãe de Tiago, o jovem, e José</w:t>
      </w:r>
    </w:p>
    <w:p>
      <w:pPr>
        <w:pStyle w:val="ListBullet"/>
        <w:spacing w:line="240" w:lineRule="auto"/>
        <w:ind w:left="720"/>
      </w:pPr>
      <w:r>
        <w:rPr>
          <w:lang w:val="pt_PT" w:bidi="pt_PT"/>
        </w:rPr>
      </w:r>
      <w:r>
        <w:rPr>
          <w:lang w:val="pt_PT" w:bidi="pt_PT"/>
        </w:rPr>
        <w:t>Salomé</w:t>
      </w:r>
    </w:p>
    <w:p>
      <w:pPr>
        <w:pStyle w:val="ListBullet"/>
        <w:spacing w:line="240" w:lineRule="auto"/>
        <w:ind w:left="720"/>
      </w:pPr>
      <w:r>
        <w:rPr>
          <w:lang w:val="pt_PT" w:bidi="pt_PT"/>
        </w:rPr>
      </w:r>
      <w:r>
        <w:rPr>
          <w:lang w:val="pt_PT" w:bidi="pt_PT"/>
        </w:rPr>
        <w:t>Outras mulheres que seguiam Jesus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Um centurião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Jesus acaba de morrer na cruz. As mulheres que seguiram Jesus estão assistindo à distância. Elas incluem Maria Madalena, Maria, mãe de Tiago, o jovem, e José, e Salomé. Estas mulheres haviam ajudado Jesus quando ele estava na Galileia.</w:t>
      </w:r>
    </w:p>
    <w:p>
      <w:pPr/>
      <w:r>
        <w:rPr>
          <w:lang w:val="pt_PT" w:bidi="pt_PT"/>
        </w:rPr>
      </w:r>
      <w:r>
        <w:rPr>
          <w:lang w:val="pt_PT" w:bidi="pt_PT"/>
        </w:rPr>
        <w:t>Pause o drama. Pergunte às pessoas que interpretam os discípulos: “O que vocês estão sentindo ou pensando?”. Você pode ouvir coisas como “Estou profundamente triste! Servi comida a ele e aos discípulos”, “Meu coração está partido. Lavei suas roupas” e “Estou muito triste. Como puderam matá-lo? Ele era o Salvador Prometido”. Continue o drama.</w:t>
      </w:r>
    </w:p>
    <w:p>
      <w:pPr/>
      <w:r>
        <w:rPr>
          <w:lang w:val="pt_PT" w:bidi="pt_PT"/>
        </w:rPr>
      </w:r>
      <w:r>
        <w:rPr>
          <w:lang w:val="pt_PT" w:bidi="pt_PT"/>
        </w:rPr>
        <w:t>Agora é no início da noite no dia anterior ao sábado. José de Arimateia vai para Pilatos obter permissão para enterrar o corpo de Jesus.</w:t>
      </w:r>
    </w:p>
    <w:p>
      <w:pPr/>
      <w:r>
        <w:rPr>
          <w:lang w:val="pt_PT" w:bidi="pt_PT"/>
        </w:rPr>
      </w:r>
      <w:r>
        <w:rPr>
          <w:lang w:val="pt_PT" w:bidi="pt_PT"/>
        </w:rPr>
        <w:t>Pause o drama. Pergunte à pessoa que interpreta Jesus: “O que você está sentindo ou pensando?”. Você pode ouvir coisas como: “Quero honrar Jesus. Ele merece um sepultamento adequado”, “Corajoso. Sei que Pilatos ordenou que Jesus fosse morto, mas vou pedir permissão”, ou “Com pressa. Precisamos fazer com que Jesus seja devidamente sepultado antes do início do sábado”. Continue o drama.</w:t>
      </w:r>
    </w:p>
    <w:p>
      <w:pPr/>
      <w:r>
        <w:rPr>
          <w:lang w:val="pt_PT" w:bidi="pt_PT"/>
        </w:rPr>
      </w:r>
      <w:r>
        <w:rPr>
          <w:lang w:val="pt_PT" w:bidi="pt_PT"/>
        </w:rPr>
        <w:t>Pilatos pede a um centurião para confirmar que Jesus está morto. O centurião diz a Pilatos que é verdade. Jesus está morto.</w:t>
      </w:r>
    </w:p>
    <w:p>
      <w:pPr/>
      <w:r>
        <w:rPr>
          <w:lang w:val="pt_PT" w:bidi="pt_PT"/>
        </w:rPr>
      </w:r>
      <w:r>
        <w:rPr>
          <w:lang w:val="pt_PT" w:bidi="pt_PT"/>
        </w:rPr>
        <w:t>Pause o drama. Pergunte à pessoa que interpreta Pilatos: “O que você está sentindo ou pensando?”. Você pode ouvir coisas como “Estou surpreso. Como Jesus pode estar morto? Passaram apenas algumas horas”, ou “Sinto-me culpado. Jesus era inocente. Devia tê-lo deixado ir. Honrarei esse pedido”. Continue o drama.</w:t>
      </w:r>
    </w:p>
    <w:p>
      <w:pPr/>
      <w:r>
        <w:rPr>
          <w:lang w:val="pt_PT" w:bidi="pt_PT"/>
        </w:rPr>
      </w:r>
      <w:r>
        <w:rPr>
          <w:lang w:val="pt_PT" w:bidi="pt_PT"/>
        </w:rPr>
        <w:t>Pilatos dá a José permissão para sepultar o corpo de Jesus. José prepara o corpo de Jesus envolvendo-o em um longo pano de linho. Ele então coloca o corpo de Jesus em um túmulo. Uma pedra é colocada na entrada do túmulo. Maria Madalena e Maria, mãe de Tiago, o mais jovem, observam onde o corpo de Jesus é colocado.</w:t>
      </w:r>
    </w:p>
    <w:p>
      <w:pPr/>
      <w:r>
        <w:rPr>
          <w:lang w:val="pt_PT" w:bidi="pt_PT"/>
        </w:rPr>
      </w:r>
      <w:r>
        <w:rPr>
          <w:lang w:val="pt_PT" w:bidi="pt_PT"/>
        </w:rPr>
        <w:t>Pause o drama. Pergunte à pessoa que interpreta Jesus: “O que você está sentindo ou pensando?”. Você pode ouvir coisas como: “Estou aliviado. Conseguimos terminar antes do sábado”, ou “Estou feliz por poder honrar Jesus desta maneira”.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15.40–47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acaba de morrer em uma </w:t>
      </w:r>
      <w:r>
        <w:rPr>
          <w:b/>
          <w:lang w:val="pt_PT" w:bidi="pt_PT"/>
        </w:rPr>
        <w:t>cruz</w:t>
      </w:r>
      <w:r>
        <w:rPr>
          <w:lang w:val="pt_PT" w:bidi="pt_PT"/>
        </w:rPr>
        <w:t xml:space="preserve">, ou por </w:t>
      </w:r>
      <w:r>
        <w:rPr>
          <w:b/>
          <w:lang w:val="pt_PT" w:bidi="pt_PT"/>
        </w:rPr>
        <w:t>crucificação</w:t>
      </w:r>
      <w:r>
        <w:rPr>
          <w:lang w:val="pt_PT" w:bidi="pt_PT"/>
        </w:rPr>
        <w:t xml:space="preserve">. Use a mesma palavra ou frase para cruz e crucificação que você usou em passagens anteriores e lembre-se de que </w:t>
      </w:r>
      <w:r>
        <w:rPr>
          <w:b/>
          <w:lang w:val="pt_PT" w:bidi="pt_PT"/>
        </w:rPr>
        <w:t>cruz</w:t>
      </w:r>
      <w:r>
        <w:rPr>
          <w:lang w:val="pt_PT" w:bidi="pt_PT"/>
        </w:rPr>
        <w:t xml:space="preserve"> e </w:t>
      </w:r>
      <w:r>
        <w:rPr>
          <w:b/>
          <w:lang w:val="pt_PT" w:bidi="pt_PT"/>
        </w:rPr>
        <w:t>crucificação</w:t>
      </w:r>
      <w:r>
        <w:rPr>
          <w:lang w:val="pt_PT" w:bidi="pt_PT"/>
        </w:rPr>
        <w:t xml:space="preserve"> podem ser encontradas no Glossário Mestre.</w:t>
      </w:r>
    </w:p>
    <w:p>
      <w:pPr/>
      <w:r>
        <w:rPr>
          <w:lang w:val="pt_PT" w:bidi="pt_PT"/>
        </w:rPr>
      </w:r>
      <w:r>
        <w:rPr>
          <w:lang w:val="pt_PT" w:bidi="pt_PT"/>
        </w:rPr>
        <w:t>Pare aqui e olhe para uma foto de uma cruz ou crucificação, se sua equipe ainda não os tiver visto. Pause este áudio aqui.</w:t>
      </w:r>
    </w:p>
    <w:p>
      <w:pPr/>
      <w:r>
        <w:rPr>
          <w:lang w:val="pt_PT" w:bidi="pt_PT"/>
        </w:rPr>
      </w:r>
      <w:r>
        <w:rPr>
          <w:lang w:val="pt_PT" w:bidi="pt_PT"/>
        </w:rPr>
        <w:t xml:space="preserve">É o entardecer do dia anterior ao </w:t>
      </w:r>
      <w:r>
        <w:rPr>
          <w:b/>
          <w:lang w:val="pt_PT" w:bidi="pt_PT"/>
        </w:rPr>
        <w:t>sábado</w:t>
      </w:r>
      <w:r>
        <w:rPr>
          <w:lang w:val="pt_PT" w:bidi="pt_PT"/>
        </w:rPr>
        <w:t xml:space="preserve">, o dia religioso judeu de descanso. Use a mesma palavra ou frase para sábado que você usou anteriormente. Para mais informações sobre </w:t>
      </w:r>
      <w:r>
        <w:rPr>
          <w:b/>
          <w:lang w:val="pt_PT" w:bidi="pt_PT"/>
        </w:rPr>
        <w:t>sábado</w:t>
      </w:r>
      <w:r>
        <w:rPr>
          <w:lang w:val="pt_PT" w:bidi="pt_PT"/>
        </w:rPr>
        <w:t>, consulte o Glossário Mestre.</w:t>
      </w:r>
    </w:p>
    <w:p>
      <w:pPr/>
      <w:r>
        <w:rPr>
          <w:lang w:val="pt_PT" w:bidi="pt_PT"/>
        </w:rPr>
      </w:r>
      <w:r>
        <w:rPr>
          <w:lang w:val="pt_PT" w:bidi="pt_PT"/>
        </w:rPr>
        <w:t xml:space="preserve">José de Arimateia era um membro respeitado do </w:t>
      </w:r>
      <w:r>
        <w:rPr>
          <w:b/>
          <w:lang w:val="pt_PT" w:bidi="pt_PT"/>
        </w:rPr>
        <w:t>Conselho</w:t>
      </w:r>
      <w:r>
        <w:rPr>
          <w:lang w:val="pt_PT" w:bidi="pt_PT"/>
        </w:rPr>
        <w:t xml:space="preserve">. O alto conselho judeu é chamado de </w:t>
      </w:r>
      <w:r>
        <w:rPr>
          <w:b/>
          <w:lang w:val="pt_PT" w:bidi="pt_PT"/>
        </w:rPr>
        <w:t>Sinédrio</w:t>
      </w:r>
      <w:r>
        <w:rPr>
          <w:lang w:val="pt_PT" w:bidi="pt_PT"/>
        </w:rPr>
        <w:t xml:space="preserve">, composto pelos principais sacerdotes, anciãos e mestres da lei religiosa. Use a mesma palavra para conselho ou Sinédrio que você usou anteriormente. Uma definição completa de conselho pode ser encontrada no Glossário Mestre em </w:t>
      </w:r>
      <w:r>
        <w:rPr>
          <w:b/>
          <w:lang w:val="pt_PT" w:bidi="pt_PT"/>
        </w:rPr>
        <w:t>Sinédrio</w:t>
      </w:r>
      <w:r>
        <w:rPr>
          <w:lang w:val="pt_PT" w:bidi="pt_PT"/>
        </w:rPr>
        <w:t>.</w:t>
      </w:r>
    </w:p>
    <w:p>
      <w:pPr/>
      <w:r>
        <w:rPr>
          <w:lang w:val="pt_PT" w:bidi="pt_PT"/>
        </w:rPr>
      </w:r>
      <w:r>
        <w:rPr>
          <w:lang w:val="pt_PT" w:bidi="pt_PT"/>
        </w:rPr>
        <w:t xml:space="preserve">José pediu a Pilatos permissão para enterrar o corpo de Jesus. Pilatos perguntou ao </w:t>
      </w:r>
      <w:r>
        <w:rPr>
          <w:b/>
          <w:lang w:val="pt_PT" w:bidi="pt_PT"/>
        </w:rPr>
        <w:t>centurião</w:t>
      </w:r>
      <w:r>
        <w:rPr>
          <w:lang w:val="pt_PT" w:bidi="pt_PT"/>
        </w:rPr>
        <w:t xml:space="preserve">, um oficial militar romano, se era verdade que Jesus já havia morrido. O centurião confirmou que Jesus estava morto. Use a mesma palavra para centurião que você usou anteriormente e lembre-se de que </w:t>
      </w:r>
      <w:r>
        <w:rPr>
          <w:b/>
          <w:lang w:val="pt_PT" w:bidi="pt_PT"/>
        </w:rPr>
        <w:t>centurião</w:t>
      </w:r>
      <w:r>
        <w:rPr>
          <w:lang w:val="pt_PT" w:bidi="pt_PT"/>
        </w:rPr>
        <w:t xml:space="preserve"> pode ser encontrado no Glossário Mestre.</w:t>
      </w:r>
    </w:p>
    <w:p>
      <w:pPr/>
      <w:r>
        <w:rPr>
          <w:lang w:val="pt_PT" w:bidi="pt_PT"/>
        </w:rPr>
      </w:r>
      <w:r>
        <w:rPr>
          <w:lang w:val="pt_PT" w:bidi="pt_PT"/>
        </w:rPr>
        <w:t xml:space="preserve">José envolveu o corpo de Jesus em um tecido de linho e o colocou em um túmulo que havia sido escavado em uma rocha. Um </w:t>
      </w:r>
      <w:r>
        <w:rPr>
          <w:b/>
          <w:lang w:val="pt_PT" w:bidi="pt_PT"/>
        </w:rPr>
        <w:t>túmulo</w:t>
      </w:r>
      <w:r>
        <w:rPr>
          <w:lang w:val="pt_PT" w:bidi="pt_PT"/>
        </w:rPr>
        <w:t xml:space="preserve"> é um lugar de sepultamento. Era costume judeu enterrar os mortos em cavernas naturais ou em cavernas que escavadas na rocha. Uma grande pedra foi rolada diante da entrada do túmulo. Use a mesma palavra para túmulo que você usou anteriormente e lembre-se de que </w:t>
      </w:r>
      <w:r>
        <w:rPr>
          <w:b/>
          <w:lang w:val="pt_PT" w:bidi="pt_PT"/>
        </w:rPr>
        <w:t>túmulo</w:t>
      </w:r>
      <w:r>
        <w:rPr>
          <w:lang w:val="pt_PT" w:bidi="pt_PT"/>
        </w:rPr>
        <w:t xml:space="preserve"> pode ser encontrado no Glossário Mestre.</w:t>
      </w:r>
    </w:p>
    <w:p>
      <w:pPr/>
      <w:r>
        <w:rPr>
          <w:lang w:val="pt_PT" w:bidi="pt_PT"/>
        </w:rPr>
      </w:r>
      <w:r>
        <w:rPr>
          <w:lang w:val="pt_PT" w:bidi="pt_PT"/>
        </w:rPr>
        <w:t>Pare aqui e olhe para uma foto de cavernas de sepultamento e de um túmulo escavado em uma rocha.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16:1–8</w:t>
      </w:r>
      <w:r>
        <w:rPr>
          <w:lang w:val="pt_PT" w:bidi="pt_PT"/>
        </w:rPr>
      </w:r>
    </w:p>
    <w:p>
      <w:pPr>
        <w:pStyle w:val="Heading3"/>
      </w:pPr>
      <w:r>
        <w:rPr>
          <w:lang w:val="pt_PT" w:bidi="pt_PT"/>
        </w:rPr>
        <w:t>Ouvir e Sentir</w:t>
      </w:r>
    </w:p>
    <w:p>
      <w:pPr/>
      <w:r>
        <w:rPr>
          <w:lang w:val="pt_PT" w:bidi="pt_PT"/>
        </w:rPr>
      </w:r>
      <w:r>
        <w:rPr>
          <w:lang w:val="pt_PT" w:bidi="pt_PT"/>
        </w:rPr>
        <w:t>Nesta etapa, ouçam Marcos 16.1–8 e guardem em seus corações.</w:t>
      </w:r>
    </w:p>
    <w:p>
      <w:pPr/>
      <w:r>
        <w:rPr>
          <w:lang w:val="pt_PT" w:bidi="pt_PT"/>
        </w:rPr>
      </w:r>
      <w:r>
        <w:rPr>
          <w:lang w:val="pt_PT" w:bidi="pt_PT"/>
        </w:rPr>
        <w:t>Ouça uma versão em áudio de Marcos 16.1–8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16.1–8 na tradução mais fácil de entender.</w:t>
      </w:r>
    </w:p>
    <w:p>
      <w:pPr/>
      <w:r>
        <w:rPr>
          <w:lang w:val="pt_PT" w:bidi="pt_PT"/>
        </w:rPr>
      </w:r>
      <w:r>
        <w:rPr>
          <w:lang w:val="pt_PT" w:bidi="pt_PT"/>
        </w:rPr>
        <w:t>Na passagem anterior, Jesus havia sido executado pelas autoridades dominantes. Após sua morte, ele foi enterrado no túmulo de José de Arimateia. Maria Madalena e Maria, mãe de Tiago e José, acompanharam para que elas soubessem o lugar onde Jesus seria enterrado. Elas queriam preparar o corpo de Jesus para o sepultamento com óleos e especiarias, de acordo com seu costume. Elas não puderam fazer isso porque o sábado, o dia religioso de descanso, havia chegado. O dia de descanso havia passado, e essas mulheres, incluindo Salomé, compraram os óleos e as especiarias que precisavam para ungir o corpo de Jesus.</w:t>
      </w:r>
    </w:p>
    <w:p>
      <w:pPr/>
      <w:r>
        <w:rPr>
          <w:lang w:val="pt_PT" w:bidi="pt_PT"/>
        </w:rPr>
      </w:r>
      <w:r>
        <w:rPr>
          <w:lang w:val="pt_PT" w:bidi="pt_PT"/>
        </w:rPr>
        <w:t>O costume do enterro era preparar o corpo para o enterro untando-o com óleos, cremes e várias especiarias perfumadas. Esta era uma maneira de honrar a pessoa falecida. O objetivo desses óleos e especiarias era cobrir os maus odores que surgem quando um corpo se decompõe. Elas não estavam preservando o corpo, como é o costume em algumas outras culturas. Não sabemos exatamente como as mulheres pretendiam ungir o corpo de Jesus, mas lembre-se de que Jesus estava envolvido em um longo pano de linho. Portanto, as mulheres provavelmente queriam esfregar os óleos e especiarias no pano.</w:t>
      </w:r>
    </w:p>
    <w:p>
      <w:pPr/>
      <w:r>
        <w:rPr>
          <w:lang w:val="pt_PT" w:bidi="pt_PT"/>
        </w:rPr>
      </w:r>
      <w:r>
        <w:rPr>
          <w:lang w:val="pt_PT" w:bidi="pt_PT"/>
        </w:rPr>
        <w:t>Pare aqui e em grupo olhe para a foto de especiarias e óleos. Discutam as maneiras pelas quais as pessoas em sua cultura honram uma pessoa que morreu. Como um corpo, em sua cultura, é preparado para o enterro? Pause este áudio aqui.</w:t>
      </w:r>
    </w:p>
    <w:p>
      <w:pPr/>
      <w:r>
        <w:rPr>
          <w:lang w:val="pt_PT" w:bidi="pt_PT"/>
        </w:rPr>
      </w:r>
      <w:r>
        <w:rPr>
          <w:lang w:val="pt_PT" w:bidi="pt_PT"/>
        </w:rPr>
        <w:t>As mulheres viajaram para o túmulo onde Jesus foi sepultado muito cedo pela manhã, assim que o sol estava nascendo. Você deve lembrar-se de que o túmulo onde Jesus foi enterrado foi fechado com uma grande pedra cobrindo a entrada. As pedras que cobriam a entrada dos túmulos podiam ser planas ou redondas. Normalmente, as pessoas, mesmo um homem muito forte, poderiam rolar a pedra na frente da entrada para cobri-la. No entanto, mover a pedra da entrada teria sido muito difícil para as mulheres. Ao viajarem para o lugar do sepultamento, elas começaram a perguntar umas às outras quem poderia mover a pedra para elas, para que elas pudessem entrar e ungir o corpo de Jesus. Quando eles chegam ao túmulo, ficam surpresas de que a pedra já havia sido movida.</w:t>
      </w:r>
    </w:p>
    <w:p>
      <w:pPr/>
      <w:r>
        <w:rPr>
          <w:lang w:val="pt_PT" w:bidi="pt_PT"/>
        </w:rPr>
      </w:r>
      <w:r>
        <w:rPr>
          <w:lang w:val="pt_PT" w:bidi="pt_PT"/>
        </w:rPr>
        <w:t>Pare aqui e em grupo olhe para a foto de um túmulo. Pause este áudio aqui.</w:t>
      </w:r>
    </w:p>
    <w:p>
      <w:pPr/>
      <w:r>
        <w:rPr>
          <w:lang w:val="pt_PT" w:bidi="pt_PT"/>
        </w:rPr>
      </w:r>
      <w:r>
        <w:rPr>
          <w:lang w:val="pt_PT" w:bidi="pt_PT"/>
        </w:rPr>
        <w:t>As mulheres entram no túmulo e vêem um jovem vestido com um manto branco. Mateus e Lucas, em seus evangelhos, descrevem esse homem como um anjo, um mensageiro de Deus. Marcos escolhe descrevê-lo apenas por sua aparência, como um jovem vestido com um manto branco. Um manto é uma vestimenta externa longa. O jovem estava sentado ao lado direito das mulheres, dentro do túmulo. O termo “jovem”, neste caso, provavelmente está se referindo a um jovem com idade suficiente para se casar.</w:t>
      </w:r>
    </w:p>
    <w:p>
      <w:pPr/>
      <w:r>
        <w:rPr>
          <w:lang w:val="pt_PT" w:bidi="pt_PT"/>
        </w:rPr>
      </w:r>
      <w:r>
        <w:rPr>
          <w:lang w:val="pt_PT" w:bidi="pt_PT"/>
        </w:rPr>
        <w:t>Pare aqui e em grupo olhe para a foto de um manto. Discutam por que Marcos apenas descreve o anjo, mas não o chama de um anjo. Discutam as maneiras pelas quais as pessoas em sua cultura falam sobre pessoas ou coisas sem usar seu nome. Pause este áudio aqui.</w:t>
      </w:r>
    </w:p>
    <w:p>
      <w:pPr/>
      <w:r>
        <w:rPr>
          <w:lang w:val="pt_PT" w:bidi="pt_PT"/>
        </w:rPr>
      </w:r>
      <w:r>
        <w:rPr>
          <w:lang w:val="pt_PT" w:bidi="pt_PT"/>
        </w:rPr>
        <w:t>Quando as mulheres viram o jovem, elas ficaram surpresas e com medo. O homem disse para que elas não tivessem medo. Ele diz a elas que a pessoa que elas estão procurando, Jesus de Nazaré, que fora morto na cruz, agora está vivo. Deus fez com que ele vivesse novamente. Ele disse para olhar para onde o corpo de Jesus antes estava, provavelmente uma prateleira de pedra dentro do túmulo. Marcos quer dizer claramente que essa pessoa real na história, Jesus de Nazaré, estava morta, mas agora está viva. Daí ele diz às mulheres para avisar aos discípulos, incluindo Pedro. Talvez ele inclua Pedro porque Pedro havia negado Jesus e precisava saber que Jesus se lembra dele e o ama. O jovem disse que Jesus vai adiante para a região da Galileia e que eles o verão lá, como ele disse antes de morrer. As mulheres estavam tremendo e com medo quando partiram. Elas não contaram a ninguém, porque estavam com medo.</w:t>
      </w:r>
    </w:p>
    <w:p>
      <w:pPr/>
      <w:r>
        <w:rPr>
          <w:lang w:val="pt_PT" w:bidi="pt_PT"/>
        </w:rPr>
      </w:r>
      <w:r>
        <w:rPr>
          <w:lang w:val="pt_PT" w:bidi="pt_PT"/>
        </w:rPr>
        <w:t>Pare aqui e, como um grupo, olhe para um mapa de Israel que inclui Jerusalém e a região da Galileia.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16.1–8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A primeira cena:</w:t>
      </w:r>
      <w:r>
        <w:rPr>
          <w:lang w:val="pt_PT" w:bidi="pt_PT"/>
        </w:rPr>
        <w:t xml:space="preserve"> começa no dia seguinte ao sábado, o dia religioso de descanso. As mulheres vão comprar óleos e especiarias para que possam ungir o corpo de Jesus.</w:t>
      </w:r>
    </w:p>
    <w:p>
      <w:pPr/>
      <w:r>
        <w:rPr>
          <w:lang w:val="pt_PT" w:bidi="pt_PT"/>
        </w:rPr>
      </w:r>
      <w:r>
        <w:rPr>
          <w:b/>
          <w:lang w:val="pt_PT" w:bidi="pt_PT"/>
        </w:rPr>
        <w:t>Na segunda cena:</w:t>
      </w:r>
      <w:r>
        <w:rPr>
          <w:lang w:val="pt_PT" w:bidi="pt_PT"/>
        </w:rPr>
        <w:t xml:space="preserve"> as mulheres caminham até o túmulo. Eles discutem como vão mover a grande pedra que bloqueia a entrada do túmulo. Quando elas se aproximam do túmulo, percebem que a grande pedra havia sido removida.</w:t>
      </w:r>
    </w:p>
    <w:p>
      <w:pPr/>
      <w:r>
        <w:rPr>
          <w:lang w:val="pt_PT" w:bidi="pt_PT"/>
        </w:rPr>
      </w:r>
      <w:r>
        <w:rPr>
          <w:b/>
          <w:lang w:val="pt_PT" w:bidi="pt_PT"/>
        </w:rPr>
        <w:t>Na terceira cena:</w:t>
      </w:r>
      <w:r>
        <w:rPr>
          <w:lang w:val="pt_PT" w:bidi="pt_PT"/>
        </w:rPr>
        <w:t xml:space="preserve"> as mulheres entram no túmulo vazio e veem o jovem vestido de branco. O homem diz às mulheres para não terem medo. Ele diz que Jesus, a quem elas procuram, não está ali. Pede a elas que olhem o local onde Jesus fora colocado antes. Ele está vivo. Ele diz para avisarem a Pedro e aos outros discípulos que Jesus irá adiante deles para a Galileia.</w:t>
      </w:r>
    </w:p>
    <w:p>
      <w:pPr/>
      <w:r>
        <w:rPr>
          <w:lang w:val="pt_PT" w:bidi="pt_PT"/>
        </w:rPr>
      </w:r>
      <w:r>
        <w:rPr>
          <w:b/>
          <w:lang w:val="pt_PT" w:bidi="pt_PT"/>
        </w:rPr>
        <w:t>Na quarta cena:</w:t>
      </w:r>
      <w:r>
        <w:rPr>
          <w:lang w:val="pt_PT" w:bidi="pt_PT"/>
        </w:rPr>
        <w:t xml:space="preserve"> as mulheres deixam o túmulo. Elas estão confusas e assustadas. Não contam a ninguém o que aconteceu.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Salomé</w:t>
      </w:r>
    </w:p>
    <w:p>
      <w:pPr>
        <w:pStyle w:val="ListBullet"/>
        <w:spacing w:line="240" w:lineRule="auto"/>
        <w:ind w:left="720"/>
      </w:pPr>
      <w:r>
        <w:rPr>
          <w:lang w:val="pt_PT" w:bidi="pt_PT"/>
        </w:rPr>
      </w:r>
      <w:r>
        <w:rPr>
          <w:lang w:val="pt_PT" w:bidi="pt_PT"/>
        </w:rPr>
        <w:t>O jovem em um manto branco</w:t>
      </w:r>
    </w:p>
    <w:p>
      <w:pPr/>
      <w:r>
        <w:rPr>
          <w:lang w:val="pt_PT" w:bidi="pt_PT"/>
        </w:rPr>
      </w:r>
      <w:r>
        <w:rPr>
          <w:lang w:val="pt_PT" w:bidi="pt_PT"/>
        </w:rPr>
        <w:t>Como um grupo, preste atenção a essas partes do contexto da passagem: quando a primeira cena começa, lembre-se de que as mulheres estavam esperando que o dia de descanso do sábado terminasse para poderem comprar os óleos e especiarias necessários para ungir o corpo de Jesus, de acordo com seus costumes fúnebres. O dia de sábado termina oficialmente no final da tarde do sábado, depois do pôr do sol. É nessa ocasião que as mulheres compram as especiarias e óleos perfumados para o corpo.</w:t>
      </w:r>
    </w:p>
    <w:p>
      <w:pPr/>
      <w:r>
        <w:rPr>
          <w:lang w:val="pt_PT" w:bidi="pt_PT"/>
        </w:rPr>
      </w:r>
      <w:r>
        <w:rPr>
          <w:lang w:val="pt_PT" w:bidi="pt_PT"/>
        </w:rPr>
        <w:t>Na manhã seguinte, é o primeiro dia da semana, logo ao nascer do sol, ou um pouco antes. As mulheres caminham até o túmulo onde Jesus havia sido enterrado. Ao caminharem até o túmulo, as mulheres falam sobre a dificuldade de mover a pedra na entrada do túmulo. Lembre-se de que a pedra era muito grande e muito pesada, talvez medisse perto de um metro de comprimento. Ao se aproximarem do túmulo, olham para a entrada e veem que alguém já havia rolado a pedra para longe da entrada.</w:t>
      </w:r>
    </w:p>
    <w:p>
      <w:pPr/>
      <w:r>
        <w:rPr>
          <w:lang w:val="pt_PT" w:bidi="pt_PT"/>
        </w:rPr>
      </w:r>
      <w:r>
        <w:rPr>
          <w:lang w:val="pt_PT" w:bidi="pt_PT"/>
        </w:rPr>
        <w:t>Entram no túmulo e veem um jovem vestido com um manto branco. O homem está sentado dentro do túmulo, ao lado direito das mulheres. Ficam alarmadas ao encontrá-lo lá. Lembre-se de que o jovem diz: “Não se preocupem, nem tenham medo. Vocês estão procurando Jesus de Nazaré, que foi crucificado. Ele não está aqui. Ele ressuscitou, ou, Deus o ressuscitou dentre os mortos!”.</w:t>
      </w:r>
    </w:p>
    <w:p>
      <w:pPr/>
      <w:r>
        <w:rPr>
          <w:lang w:val="pt_PT" w:bidi="pt_PT"/>
        </w:rPr>
      </w:r>
      <w:r>
        <w:rPr>
          <w:lang w:val="pt_PT" w:bidi="pt_PT"/>
        </w:rPr>
        <w:t>Lembre-se de ter certeza de que ele mostra às mulheres o lugar onde o corpo de Jesus havia sido colocado. O lugar onde o corpo de Jesus foi colocado era provavelmente uma prateleira de pedra dentro do túmulo escavado na rocha. Então o jovem diz às mulheres para avisar aos discípulos e Pedro: “Ele está indo adiante de vocês, para a região da Galileia. Lá vocês o verão, assim como ele disse antes”.</w:t>
      </w:r>
    </w:p>
    <w:p>
      <w:pPr/>
      <w:r>
        <w:rPr>
          <w:lang w:val="pt_PT" w:bidi="pt_PT"/>
        </w:rPr>
      </w:r>
      <w:r>
        <w:rPr>
          <w:lang w:val="pt_PT" w:bidi="pt_PT"/>
        </w:rPr>
        <w:t>As mulheres deixam o túmulo. Elas estão fisicamente tremendo e assustadas, e não contam a ninguém o que aconteceu.</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16.1–8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Maria, a mãe de Tiago e José</w:t>
      </w:r>
    </w:p>
    <w:p>
      <w:pPr>
        <w:pStyle w:val="ListBullet"/>
        <w:spacing w:line="240" w:lineRule="auto"/>
        <w:ind w:left="720"/>
      </w:pPr>
      <w:r>
        <w:rPr>
          <w:lang w:val="pt_PT" w:bidi="pt_PT"/>
        </w:rPr>
      </w:r>
      <w:r>
        <w:rPr>
          <w:lang w:val="pt_PT" w:bidi="pt_PT"/>
        </w:rPr>
        <w:t>Salomé</w:t>
      </w:r>
    </w:p>
    <w:p>
      <w:pPr>
        <w:pStyle w:val="ListBullet"/>
        <w:spacing w:line="240" w:lineRule="auto"/>
        <w:ind w:left="720"/>
      </w:pPr>
      <w:r>
        <w:rPr>
          <w:lang w:val="pt_PT" w:bidi="pt_PT"/>
        </w:rPr>
      </w:r>
      <w:r>
        <w:rPr>
          <w:lang w:val="pt_PT" w:bidi="pt_PT"/>
        </w:rPr>
        <w:t>O jovem em um manto branco</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Peça à equipe que represente as mulheres ao comprarem o óleo e as especiarias para ungir o corpo de Jesus. Depois de fazer suas compras, elas caminham para o túmulo e discutem a tarefa diante delas.</w:t>
      </w:r>
    </w:p>
    <w:p>
      <w:pPr/>
      <w:r>
        <w:rPr>
          <w:lang w:val="pt_PT" w:bidi="pt_PT"/>
        </w:rPr>
      </w:r>
      <w:r>
        <w:rPr>
          <w:lang w:val="pt_PT" w:bidi="pt_PT"/>
        </w:rPr>
        <w:t>Pause o drama. Pergunte aos atores que interpretam os discípulos: “O que vocês estão sentindo ou pensando?”. Você pode ouvir coisas como “Estou triste e aflito”, “Eu gostaria que pudéssemos preparar o corpo de Jesus mais cedo. Já passaram três dias!”. ou “Indefeso. Como vamos mover aquela enorme pedra?”. Continue o drama.</w:t>
      </w:r>
    </w:p>
    <w:p>
      <w:pPr/>
      <w:r>
        <w:rPr>
          <w:lang w:val="pt_PT" w:bidi="pt_PT"/>
        </w:rPr>
      </w:r>
      <w:r>
        <w:rPr>
          <w:lang w:val="pt_PT" w:bidi="pt_PT"/>
        </w:rPr>
        <w:t>As mulheres olham adiante e percebem o túmulo está aberto. Eles entram e veem o jovem sentado no lado direito do túmulo. Ele diz: “Não tenham medo. Vocês estão procurando Jesus de Nazaré, que foi crucificado. Ele não está aqui! Ele ressuscitou dentre os mortos. Vejam! Aqui é onde eles colocaram seu corpo. Agora, vão e digam aos discípulos dele e a Pedro que Jesus está indo adiante de vocês para a Galileia, e vocês o verão lá, como ele disse antes de morrer”.</w:t>
      </w:r>
    </w:p>
    <w:p>
      <w:pPr/>
      <w:r>
        <w:rPr>
          <w:lang w:val="pt_PT" w:bidi="pt_PT"/>
        </w:rPr>
      </w:r>
      <w:r>
        <w:rPr>
          <w:lang w:val="pt_PT" w:bidi="pt_PT"/>
        </w:rPr>
        <w:t>Pause o drama. Pergunte à pessoa que interpreta Jesus: “O que você está sentindo ou pensando?”. Você pode ouvir coisas como: “Honrado por poder dizer às mulheres essas boas novas”, ou “Por que as mulheres estão surpresas? Jesus disse que ele viveria novamente”. Continue o drama.</w:t>
      </w:r>
    </w:p>
    <w:p>
      <w:pPr/>
      <w:r>
        <w:rPr>
          <w:lang w:val="pt_PT" w:bidi="pt_PT"/>
        </w:rPr>
      </w:r>
      <w:r>
        <w:rPr>
          <w:lang w:val="pt_PT" w:bidi="pt_PT"/>
        </w:rPr>
        <w:t>As mulheres deixam o túmulo assustadas e não contam a ninguém o que aconteceu.</w:t>
      </w:r>
    </w:p>
    <w:p>
      <w:pPr/>
      <w:r>
        <w:rPr>
          <w:lang w:val="pt_PT" w:bidi="pt_PT"/>
        </w:rPr>
      </w:r>
      <w:r>
        <w:rPr>
          <w:lang w:val="pt_PT" w:bidi="pt_PT"/>
        </w:rPr>
        <w:t>Pause o drama. Pergunte aos atores que interpretam os discípulos: “O que vocês estão sentindo ou pensando?”. Você pode ouvir coisas como: “Confuso. Onde está Jesus? Ele realmente está vivo?”. ou “Com medo. Alguém acreditará em mim?”. “Animado. Jesus está vivo!” “Confuso, quem era esse jovem?”.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16.1–8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w:t>
      </w:r>
      <w:r>
        <w:rPr>
          <w:b/>
          <w:lang w:val="pt_PT" w:bidi="pt_PT"/>
        </w:rPr>
        <w:t>sábado</w:t>
      </w:r>
      <w:r>
        <w:rPr>
          <w:lang w:val="pt_PT" w:bidi="pt_PT"/>
        </w:rPr>
        <w:t xml:space="preserve">, o dia religioso de descanso, está acabado. Segundo a lei religiosa judaica, também chamada de Lei de Moisés, não era permitido às pessoas trabalhar neste dia. Isto incluia ir ao mercado para comprar itens necessários. Lembre-se de usar a mesma palavra para sábado que você tem usado em outras passagens. Para mais informações sobre o </w:t>
      </w:r>
      <w:r>
        <w:rPr>
          <w:lang w:val="pt_PT" w:bidi="pt_PT"/>
        </w:rPr>
        <w:t>sábado</w:t>
      </w:r>
      <w:r>
        <w:rPr>
          <w:lang w:val="pt_PT" w:bidi="pt_PT"/>
        </w:rPr>
        <w:t>, consulte o Glossário Mestre.</w:t>
      </w:r>
    </w:p>
    <w:p>
      <w:pPr/>
      <w:r>
        <w:rPr>
          <w:lang w:val="pt_PT" w:bidi="pt_PT"/>
        </w:rPr>
      </w:r>
      <w:r>
        <w:rPr>
          <w:lang w:val="pt_PT" w:bidi="pt_PT"/>
        </w:rPr>
        <w:t xml:space="preserve">Maria Madalena, Maria, mãe de Tiago e José, e Salomé compraram especiarias misturadas com óleo para que pudessem ungir o corpo de Jesus de acordo com seus costumes fúnebres. Nesta ocasião, </w:t>
      </w:r>
      <w:r>
        <w:rPr>
          <w:b/>
          <w:lang w:val="pt_PT" w:bidi="pt_PT"/>
        </w:rPr>
        <w:t>ungir</w:t>
      </w:r>
      <w:r>
        <w:rPr>
          <w:lang w:val="pt_PT" w:bidi="pt_PT"/>
        </w:rPr>
        <w:t xml:space="preserve"> significa colocar óleo ou unguentos no corpo de uma pessoa para prepará-la para o enterro. Estas especiarias misturadas com o óleo melhorariam o odor do corpo em decomposição. O corpo de Jesus já havia sido envolvido em tecido. Assim, as mulheres provavelmente tinham a intenção de derramar ou esfregar o unguento no tecido.</w:t>
      </w:r>
    </w:p>
    <w:p>
      <w:pPr/>
      <w:r>
        <w:rPr>
          <w:lang w:val="pt_PT" w:bidi="pt_PT"/>
        </w:rPr>
      </w:r>
      <w:r>
        <w:rPr>
          <w:lang w:val="pt_PT" w:bidi="pt_PT"/>
        </w:rPr>
        <w:t xml:space="preserve">Pare aqui e discuta qual palavra você usará para </w:t>
      </w:r>
      <w:r>
        <w:rPr>
          <w:b/>
          <w:lang w:val="pt_PT" w:bidi="pt_PT"/>
        </w:rPr>
        <w:t>ungir</w:t>
      </w:r>
      <w:r>
        <w:rPr>
          <w:lang w:val="pt_PT" w:bidi="pt_PT"/>
        </w:rPr>
        <w:t xml:space="preserve"> em sua tradução. Para mais informações sobre </w:t>
      </w:r>
      <w:r>
        <w:rPr>
          <w:lang w:val="pt_PT" w:bidi="pt_PT"/>
        </w:rPr>
        <w:t>ungir</w:t>
      </w:r>
      <w:r>
        <w:rPr>
          <w:lang w:val="pt_PT" w:bidi="pt_PT"/>
        </w:rPr>
        <w:t>, consulte o Glossário Mestre.</w:t>
      </w:r>
    </w:p>
    <w:p>
      <w:pPr/>
      <w:r>
        <w:rPr>
          <w:lang w:val="pt_PT" w:bidi="pt_PT"/>
        </w:rPr>
      </w:r>
      <w:r>
        <w:rPr>
          <w:lang w:val="pt_PT" w:bidi="pt_PT"/>
        </w:rPr>
        <w:t xml:space="preserve">As mulheres foram ao </w:t>
      </w:r>
      <w:r>
        <w:rPr>
          <w:b/>
          <w:lang w:val="pt_PT" w:bidi="pt_PT"/>
        </w:rPr>
        <w:t>túmulo</w:t>
      </w:r>
      <w:r>
        <w:rPr>
          <w:lang w:val="pt_PT" w:bidi="pt_PT"/>
        </w:rPr>
        <w:t xml:space="preserve">, ou ao lugar do sepultamento de Jesus. Lembre-se de usar a mesma palavra para túmulo que você usou em passagens anteriores. Consulte o Glossário Mestre para mais informações sobre </w:t>
      </w:r>
      <w:r>
        <w:rPr>
          <w:lang w:val="pt_PT" w:bidi="pt_PT"/>
        </w:rPr>
        <w:t>túmulos</w:t>
      </w:r>
      <w:r>
        <w:rPr>
          <w:lang w:val="pt_PT" w:bidi="pt_PT"/>
        </w:rPr>
        <w:t>.</w:t>
      </w:r>
    </w:p>
    <w:p>
      <w:pPr/>
      <w:r>
        <w:rPr>
          <w:lang w:val="pt_PT" w:bidi="pt_PT"/>
        </w:rPr>
      </w:r>
      <w:r>
        <w:rPr>
          <w:lang w:val="pt_PT" w:bidi="pt_PT"/>
        </w:rPr>
        <w:t xml:space="preserve">As mulheres entraram no túmulo e viram um </w:t>
      </w:r>
      <w:r>
        <w:rPr>
          <w:b/>
          <w:lang w:val="pt_PT" w:bidi="pt_PT"/>
        </w:rPr>
        <w:t>jovem</w:t>
      </w:r>
      <w:r>
        <w:rPr>
          <w:lang w:val="pt_PT" w:bidi="pt_PT"/>
        </w:rPr>
        <w:t xml:space="preserve"> vestido com um </w:t>
      </w:r>
      <w:r>
        <w:rPr>
          <w:b/>
          <w:lang w:val="pt_PT" w:bidi="pt_PT"/>
        </w:rPr>
        <w:t>manto</w:t>
      </w:r>
      <w:r>
        <w:rPr>
          <w:lang w:val="pt_PT" w:bidi="pt_PT"/>
        </w:rPr>
        <w:t xml:space="preserve"> branco. Trata-se de um jovem com idade suficiente para se casar. Sabemos de outros relatos do evangelho que esse jovem era, na verdade, um anjo. Use a mesma palavra para manto que você usou em passagens anteriores e lembre-se de que </w:t>
      </w:r>
      <w:r>
        <w:rPr>
          <w:lang w:val="pt_PT" w:bidi="pt_PT"/>
        </w:rPr>
        <w:t>manto</w:t>
      </w:r>
      <w:r>
        <w:rPr>
          <w:lang w:val="pt_PT" w:bidi="pt_PT"/>
        </w:rPr>
        <w:t xml:space="preserve"> está no Glossário Mestre.</w:t>
      </w:r>
    </w:p>
    <w:p>
      <w:pPr/>
      <w:r>
        <w:rPr>
          <w:lang w:val="pt_PT" w:bidi="pt_PT"/>
        </w:rPr>
      </w:r>
      <w:r>
        <w:rPr>
          <w:lang w:val="pt_PT" w:bidi="pt_PT"/>
        </w:rPr>
        <w:t xml:space="preserve">O jovem diz: “Vocês estão procurando por </w:t>
      </w:r>
      <w:r>
        <w:rPr>
          <w:b/>
          <w:lang w:val="pt_PT" w:bidi="pt_PT"/>
        </w:rPr>
        <w:t>Jesus de Nazaré</w:t>
      </w:r>
      <w:r>
        <w:rPr>
          <w:lang w:val="pt_PT" w:bidi="pt_PT"/>
        </w:rPr>
        <w:t xml:space="preserve">, ou </w:t>
      </w:r>
      <w:r>
        <w:rPr>
          <w:b/>
          <w:lang w:val="pt_PT" w:bidi="pt_PT"/>
        </w:rPr>
        <w:t>Jesus, o nazareno</w:t>
      </w:r>
      <w:r>
        <w:rPr>
          <w:lang w:val="pt_PT" w:bidi="pt_PT"/>
        </w:rPr>
        <w:t xml:space="preserve">, que foi </w:t>
      </w:r>
      <w:r>
        <w:rPr>
          <w:b/>
          <w:lang w:val="pt_PT" w:bidi="pt_PT"/>
        </w:rPr>
        <w:t>crucificado</w:t>
      </w:r>
      <w:r>
        <w:rPr>
          <w:lang w:val="pt_PT" w:bidi="pt_PT"/>
        </w:rPr>
        <w:t xml:space="preserve">”. Use as mesmas palavras para Nazaré ou nazareno que você tem usado em passagens anteriores. Para obter mais informações sobre </w:t>
      </w:r>
      <w:r>
        <w:rPr>
          <w:lang w:val="pt_PT" w:bidi="pt_PT"/>
        </w:rPr>
        <w:t>Nazaré</w:t>
      </w:r>
      <w:r>
        <w:rPr>
          <w:lang w:val="pt_PT" w:bidi="pt_PT"/>
        </w:rPr>
        <w:t xml:space="preserve">, consulte o Glossário Mestre. Use a mesma palavra para crucificado que você tem usado em passagens anteriores, e lembre-se de que </w:t>
      </w:r>
      <w:r>
        <w:rPr>
          <w:lang w:val="pt_PT" w:bidi="pt_PT"/>
        </w:rPr>
        <w:t>crucificação</w:t>
      </w:r>
      <w:r>
        <w:rPr>
          <w:lang w:val="pt_PT" w:bidi="pt_PT"/>
        </w:rPr>
        <w:t xml:space="preserve"> está no Glossário Mestre.</w:t>
      </w:r>
    </w:p>
    <w:p>
      <w:pPr/>
      <w:r>
        <w:rPr>
          <w:lang w:val="pt_PT" w:bidi="pt_PT"/>
        </w:rPr>
      </w:r>
      <w:r>
        <w:rPr>
          <w:lang w:val="pt_PT" w:bidi="pt_PT"/>
        </w:rPr>
        <w:t xml:space="preserve">O jovem diz às mulheres: "Vão e digam aos </w:t>
      </w:r>
      <w:r>
        <w:rPr>
          <w:b/>
          <w:lang w:val="pt_PT" w:bidi="pt_PT"/>
        </w:rPr>
        <w:t>discípulos</w:t>
      </w:r>
      <w:r>
        <w:rPr>
          <w:lang w:val="pt_PT" w:bidi="pt_PT"/>
        </w:rPr>
        <w:t xml:space="preserve"> dele, incluindo Pedro, que Jesus está indo adiante de vocês para a região da </w:t>
      </w:r>
      <w:r>
        <w:rPr>
          <w:b/>
          <w:lang w:val="pt_PT" w:bidi="pt_PT"/>
        </w:rPr>
        <w:t>Galileia</w:t>
      </w:r>
      <w:r>
        <w:rPr>
          <w:lang w:val="pt_PT" w:bidi="pt_PT"/>
        </w:rPr>
        <w:t xml:space="preserve">”. Use as mesmas palavras para </w:t>
      </w:r>
      <w:r>
        <w:rPr>
          <w:lang w:val="pt_PT" w:bidi="pt_PT"/>
        </w:rPr>
        <w:t>discípulos</w:t>
      </w:r>
      <w:r>
        <w:rPr>
          <w:lang w:val="pt_PT" w:bidi="pt_PT"/>
        </w:rPr>
        <w:t xml:space="preserve"> e </w:t>
      </w:r>
      <w:r>
        <w:rPr>
          <w:lang w:val="pt_PT" w:bidi="pt_PT"/>
        </w:rPr>
        <w:t>Galileia</w:t>
      </w:r>
      <w:r>
        <w:rPr>
          <w:lang w:val="pt_PT" w:bidi="pt_PT"/>
        </w:rPr>
        <w:t xml:space="preserve"> que você tem usado em passagens anteriores, e lembre-se de que essas palavras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Marcos 16:9–20</w:t>
      </w:r>
      <w:r>
        <w:rPr>
          <w:lang w:val="pt_PT" w:bidi="pt_PT"/>
        </w:rPr>
      </w:r>
    </w:p>
    <w:p>
      <w:pPr>
        <w:pStyle w:val="Heading3"/>
      </w:pPr>
      <w:r>
        <w:rPr>
          <w:lang w:val="pt_PT" w:bidi="pt_PT"/>
        </w:rPr>
        <w:t>Ouvir e Sentir</w:t>
      </w:r>
    </w:p>
    <w:p>
      <w:pPr/>
      <w:r>
        <w:rPr>
          <w:lang w:val="pt_PT" w:bidi="pt_PT"/>
        </w:rPr>
      </w:r>
      <w:r>
        <w:rPr>
          <w:lang w:val="pt_PT" w:bidi="pt_PT"/>
        </w:rPr>
        <w:t>Nesta etapa, ouçam Marcos 16.9–20 e guardem em seus corações.</w:t>
      </w:r>
    </w:p>
    <w:p>
      <w:pPr/>
      <w:r>
        <w:rPr>
          <w:lang w:val="pt_PT" w:bidi="pt_PT"/>
        </w:rPr>
      </w:r>
      <w:r>
        <w:rPr>
          <w:lang w:val="pt_PT" w:bidi="pt_PT"/>
        </w:rPr>
        <w:t>Ouça uma versão em áudio de Marcos 16.9–20 três vezes, em três traduções diferentes, se possível. Então, como um grupo, discuta as seguintes perguntas:</w:t>
      </w:r>
    </w:p>
    <w:p>
      <w:pPr>
        <w:pStyle w:val="ListBullet"/>
        <w:spacing w:line="240" w:lineRule="auto"/>
        <w:ind w:left="720"/>
      </w:pPr>
      <w:r>
        <w:rPr>
          <w:lang w:val="pt_PT" w:bidi="pt_PT"/>
        </w:rPr>
      </w:r>
      <w:r>
        <w:rPr>
          <w:lang w:val="pt_PT" w:bidi="pt_PT"/>
        </w:rPr>
        <w:t>O que você gosta nessa passagem?</w:t>
      </w:r>
    </w:p>
    <w:p>
      <w:pPr>
        <w:pStyle w:val="ListBullet"/>
        <w:spacing w:line="240" w:lineRule="auto"/>
        <w:ind w:left="720"/>
      </w:pPr>
      <w:r>
        <w:rPr>
          <w:lang w:val="pt_PT" w:bidi="pt_PT"/>
        </w:rPr>
      </w:r>
      <w:r>
        <w:rPr>
          <w:lang w:val="pt_PT" w:bidi="pt_PT"/>
        </w:rPr>
        <w:t>O que você não gosta ou não entende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essa passagem afeta nossa vida diária?</w:t>
      </w:r>
    </w:p>
    <w:p>
      <w:pPr>
        <w:pStyle w:val="ListBullet"/>
        <w:spacing w:line="240" w:lineRule="auto"/>
        <w:ind w:left="720"/>
      </w:pPr>
      <w:r>
        <w:rPr>
          <w:lang w:val="pt_PT" w:bidi="pt_PT"/>
        </w:rPr>
      </w:r>
      <w:r>
        <w:rPr>
          <w:lang w:val="pt_PT" w:bidi="pt_PT"/>
        </w:rPr>
        <w:t>Você conhece alguém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Marcos 16.9–20 na tradução mais fácil de entender.</w:t>
      </w:r>
    </w:p>
    <w:p>
      <w:pPr/>
      <w:r>
        <w:rPr>
          <w:lang w:val="pt_PT" w:bidi="pt_PT"/>
        </w:rPr>
      </w:r>
      <w:r>
        <w:rPr>
          <w:lang w:val="pt_PT" w:bidi="pt_PT"/>
        </w:rPr>
        <w:t>A maioria dos estudiosos acredita que Marcos terminou sua história da vida de Jesus quando disse: “As mulheres fugiram do túmulo, tremendo e confusas, e nada disseram a ninguém, porque estavam com muito medo”. Os textos escritos mais respeitados do livro de Marcos terminam o livro aqui. Pode parecer estranho que Marcos tenha terminado sua história dizendo que as pessoas estavam com medo. Mas Marcos muitas vezes termina histórias sobre Jesus dizendo que as pessoas estavam surpresas, ou com medo. No entanto, Marcos não conclui algumas das linhas da história que ele começou anteriormente em seu livro. Por exemplo, Marcos não nos diz se Jesus encontrou com seus discípulos na Galileia, conforme Jesus e o anjo no túmulo disseram. Talvez Marcos tenha pretendido continuar com sua história, e seu final foi perdido. No entanto, é possível que Marcos tenha dito “Elas não disseram a ninguém nada sobre o que aconteceu”, a fim de desafiar seu público a compartilhar as boas novas com todos. A maioria dos estudiosos acredita que outra pessoa escreveu uma conclusão baseada nas histórias dos outros evangelhos, porque não gostou do final do livro de Marcos. As versões mais longas da conclusão utilizam tipos de palavras e descrições completamente diferentes do que Marcos usa ao longo do livro.</w:t>
      </w:r>
    </w:p>
    <w:p>
      <w:pPr/>
      <w:r>
        <w:rPr>
          <w:lang w:val="pt_PT" w:bidi="pt_PT"/>
        </w:rPr>
      </w:r>
      <w:r>
        <w:rPr>
          <w:lang w:val="pt_PT" w:bidi="pt_PT"/>
        </w:rPr>
        <w:t>Muitas traduções incluem Marcos 16.9–20. Assim, você pode decidir fazer o que as principais traduções em sua região fazem.</w:t>
      </w:r>
    </w:p>
    <w:p>
      <w:pPr/>
      <w:r>
        <w:rPr>
          <w:lang w:val="pt_PT" w:bidi="pt_PT"/>
        </w:rPr>
      </w:r>
      <w:r>
        <w:rPr>
          <w:lang w:val="pt_PT" w:bidi="pt_PT"/>
        </w:rPr>
        <w:t>Pare aqui e discuta como uma equipe de tradução: se decidirem incluir essa última parte do livro de Marcos, como mostrarão ao seu público que esta seção pode ou não ser, de fato, uma parte do livro de Marcos? Pause este áudio aqui.</w:t>
      </w:r>
    </w:p>
    <w:p>
      <w:pPr/>
      <w:r>
        <w:rPr>
          <w:lang w:val="pt_PT" w:bidi="pt_PT"/>
        </w:rPr>
      </w:r>
      <w:r>
        <w:rPr>
          <w:lang w:val="pt_PT" w:bidi="pt_PT"/>
        </w:rPr>
        <w:t>Esta parte de Marcos começa logo depois da ressurreição de Jesus dentre os mortos no início da manhã de domingo, que era o primeiro dia da semana judaica. O escritor descreve Maria Madalena, uma das mulheres que haviam ido aplicar especiarias no corpo de Jesus. No início do ministério de Jesus, ele havia expulsado sete demônios dela, e Maria havia se tornado sua seguidora. Algum tempo depois de Maria ter fugido do túmulo, Maria vê Jesus vivo, e ela vai para aqueles que haviam estado com Jesus, ou os discípulos, que haviam ficado muito tristes e chorado em razão a morte de Jesus. Ela diz que viu Jesus vivo. Os discípulos não acreditavam que Jesus estava vivo e que ela o havia realmente visto.</w:t>
      </w:r>
    </w:p>
    <w:p>
      <w:pPr/>
      <w:r>
        <w:rPr>
          <w:lang w:val="pt_PT" w:bidi="pt_PT"/>
        </w:rPr>
      </w:r>
      <w:r>
        <w:rPr>
          <w:lang w:val="pt_PT" w:bidi="pt_PT"/>
        </w:rPr>
        <w:t>Então Jesus apareceu a outros dois de seus seguidores. Eles caminhavam na estrada de Jerusalém, em direção a região rural, o interior. Jesus parecia diferente quando apareceu aos dois seguidores no caminho, do que antes de sua ressurreição e quando apareceu para Maria. Os dois seguidores não reconheceram Jesus. Quando perceberam que era Jesus, eles foram e disseram aos onze discípulos que haviam visto Jesus e que ele estava vivo, mas os discípulos novamente não acreditaram neles.</w:t>
      </w:r>
    </w:p>
    <w:p>
      <w:pPr/>
      <w:r>
        <w:rPr>
          <w:lang w:val="pt_PT" w:bidi="pt_PT"/>
        </w:rPr>
      </w:r>
      <w:r>
        <w:rPr>
          <w:lang w:val="pt_PT" w:bidi="pt_PT"/>
        </w:rPr>
        <w:t>Mais tarde naquele dia, Jesus apareceu aos onze discípulos remanescentes. Lembre-se de que Judas já os havia deixado, porque ele havia traído Jesus. Os onze discípulos estavam comendo juntos, ao redor da mesa, como era o costume. Jesus repreendeu os discípulos e disse que os corações dos discípulos eram “duros”, ou “teimosos”.</w:t>
      </w:r>
    </w:p>
    <w:p>
      <w:pPr/>
      <w:r>
        <w:rPr>
          <w:lang w:val="pt_PT" w:bidi="pt_PT"/>
        </w:rPr>
      </w:r>
      <w:r>
        <w:rPr>
          <w:lang w:val="pt_PT" w:bidi="pt_PT"/>
        </w:rPr>
        <w:t>Pare aqui e discuta como uma equipe de tradução: como vocês falam sobre pessoas que são teimosas e se recusam a acreditar nas coisas? Que tipos de palavras são usadas para descrevê-las? Pause este áudio aqui.</w:t>
      </w:r>
    </w:p>
    <w:p>
      <w:pPr/>
      <w:r>
        <w:rPr>
          <w:lang w:val="pt_PT" w:bidi="pt_PT"/>
        </w:rPr>
      </w:r>
      <w:r>
        <w:rPr>
          <w:lang w:val="pt_PT" w:bidi="pt_PT"/>
        </w:rPr>
        <w:t>Jesus foi duro com eles, porque não acreditaram nas pessoas que o haviam visto vivo. Então, Jesus deu uma ordem aos seus discípulos. Ele disse a eles para irem ao mundo inteiro e pregarem, ou ensinarem, às pessoas o evangelho. O evangelho é a boa notícia sobre Jesus e o Reino de Deus. Jesus disse para espalhar essa notícia a toda a criação, o que significa “todas as pessoas”.</w:t>
      </w:r>
    </w:p>
    <w:p>
      <w:pPr/>
      <w:r>
        <w:rPr>
          <w:lang w:val="pt_PT" w:bidi="pt_PT"/>
        </w:rPr>
      </w:r>
      <w:r>
        <w:rPr>
          <w:lang w:val="pt_PT" w:bidi="pt_PT"/>
        </w:rPr>
        <w:t>Jesus prossegue dizendo que quem ouvir essa boa notícia e acreditar nele será salvo da punição por seus pecados. Mas, quem não acreditar, será condenado, ou considerado culpado por seus pecados.</w:t>
      </w:r>
    </w:p>
    <w:p>
      <w:pPr/>
      <w:r>
        <w:rPr>
          <w:lang w:val="pt_PT" w:bidi="pt_PT"/>
        </w:rPr>
      </w:r>
      <w:r>
        <w:rPr>
          <w:lang w:val="pt_PT" w:bidi="pt_PT"/>
        </w:rPr>
        <w:t>Nesta história, Jesus diz que sinais, ou eventos miraculosos especiais, mostrarão aos outros que os seguidores dele estão realmente dizendo a verdade. Os seguidores de Jesus expulsarão demônios no nome de Jesus, ou com seu poder. Os seguidores de Jesus falarão em línguas que não sabiam falar antes. Eles pegarão cobras venenosas com as mãos e beberão veneno mortal. Pegar em cobras e beber veneno mortal geralmente prejudicará ou matará uma pessoa. Mas as pessoas que acreditam em Jesus poderão fazer essas coisas sem sofrerem dano. Se um crente colocar suas mãos em uma pessoa doente, a pessoa doente vai ficar bem de novo.</w:t>
      </w:r>
    </w:p>
    <w:p>
      <w:pPr/>
      <w:r>
        <w:rPr>
          <w:lang w:val="pt_PT" w:bidi="pt_PT"/>
        </w:rPr>
      </w:r>
      <w:r>
        <w:rPr>
          <w:lang w:val="pt_PT" w:bidi="pt_PT"/>
        </w:rPr>
        <w:t>Pare aqui e olhe para uma foto de uma cobra venenosa. Pause este áudio aqui.</w:t>
      </w:r>
    </w:p>
    <w:p>
      <w:pPr/>
      <w:r>
        <w:rPr>
          <w:lang w:val="pt_PT" w:bidi="pt_PT"/>
        </w:rPr>
      </w:r>
      <w:r>
        <w:rPr>
          <w:lang w:val="pt_PT" w:bidi="pt_PT"/>
        </w:rPr>
        <w:t>Depois de Jesus ter falado com seus discípulos, Deus o levantou através das nuvens, para o céu, o lugar onde Deus vive, e Jesus sentou-se num lugar especial de honra e autoridade, à direita de Deus.</w:t>
      </w:r>
    </w:p>
    <w:p>
      <w:pPr/>
      <w:r>
        <w:rPr>
          <w:lang w:val="pt_PT" w:bidi="pt_PT"/>
        </w:rPr>
      </w:r>
      <w:r>
        <w:rPr>
          <w:lang w:val="pt_PT" w:bidi="pt_PT"/>
        </w:rPr>
        <w:t>Os discípulos fizeram assim como Jesus lhes disse para fazer: saíram e pregaram em toda a parte. Jesus ajudou e deu a eles sinais milagrosos, para que as pessoas conhecessem que a mensagem, ou a palavra, que os discípulos levavam era verdadeira. Embora Jesus não estivesse fisicamente em silêncio com os discípulos, veremos no livro de Atos que Jesus os ajudou enviando seu Espírito Santo para estar com eles.</w:t>
      </w:r>
    </w:p>
    <w:p>
      <w:pPr/>
      <w:r>
        <w:rPr>
          <w:lang w:val="pt_PT" w:bidi="pt_PT"/>
        </w:rPr>
      </w:r>
      <w:r>
        <w:rPr>
          <w:lang w:val="pt_PT" w:bidi="pt_PT"/>
        </w:rPr>
        <w:t>Pare aqui e discuta com sua equipe de tradução: quando alguém em sua cultura prega ou ensina uma coisa importante, como as pessoas sabem e acreditam que é verdade? Eles querem ver sinais como esses, ou há outras coisas que fazem alguém acreditar em uma mensagem especial? Pause este áudio aqui.</w:t>
      </w:r>
    </w:p>
    <w:p>
      <w:pPr/>
      <w:r>
        <w:rPr>
          <w:lang w:val="pt_PT" w:bidi="pt_PT"/>
        </w:rPr>
      </w:r>
      <w:r>
        <w:rPr>
          <w:lang w:val="pt_PT" w:bidi="pt_PT"/>
        </w:rPr>
        <w:t>Algumas versões de Marcos terminam essa passagem, e o livro, com a palavra “Amém”, que significa “Será verdadeiramente assim”.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Marcos 16.9–20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Jesus ressuscita dentre os mortos. Ele aparece a Maria Madalena.</w:t>
      </w:r>
    </w:p>
    <w:p>
      <w:pPr/>
      <w:r>
        <w:rPr>
          <w:lang w:val="pt_PT" w:bidi="pt_PT"/>
        </w:rPr>
      </w:r>
      <w:r>
        <w:rPr>
          <w:b/>
          <w:lang w:val="pt_PT" w:bidi="pt_PT"/>
        </w:rPr>
        <w:t>Na segunda cena,</w:t>
      </w:r>
      <w:r>
        <w:rPr>
          <w:lang w:val="pt_PT" w:bidi="pt_PT"/>
        </w:rPr>
        <w:t xml:space="preserve"> Maria Madalena vai contar aos discípulos que Jesus está vivo. Eles não acreditam nela.</w:t>
      </w:r>
    </w:p>
    <w:p>
      <w:pPr/>
      <w:r>
        <w:rPr>
          <w:lang w:val="pt_PT" w:bidi="pt_PT"/>
        </w:rPr>
      </w:r>
      <w:r>
        <w:rPr>
          <w:b/>
          <w:lang w:val="pt_PT" w:bidi="pt_PT"/>
        </w:rPr>
        <w:t>Na terceira cena,</w:t>
      </w:r>
      <w:r>
        <w:rPr>
          <w:lang w:val="pt_PT" w:bidi="pt_PT"/>
        </w:rPr>
        <w:t xml:space="preserve"> Jesus aparece a dois outros seguidores em uma estrada. Eles dizem ao grupo maior de discípulos que viram Jesus, mas ninguém acredita neles.</w:t>
      </w:r>
    </w:p>
    <w:p>
      <w:pPr/>
      <w:r>
        <w:rPr>
          <w:lang w:val="pt_PT" w:bidi="pt_PT"/>
        </w:rPr>
      </w:r>
      <w:r>
        <w:rPr>
          <w:b/>
          <w:lang w:val="pt_PT" w:bidi="pt_PT"/>
        </w:rPr>
        <w:t>Na quarta cena,</w:t>
      </w:r>
      <w:r>
        <w:rPr>
          <w:lang w:val="pt_PT" w:bidi="pt_PT"/>
        </w:rPr>
        <w:t xml:space="preserve"> Jesus aparece aos onze discípulos quando eles estão comendo. Jesus repreende os discípulos por não crerem. Jesus diz a eles para divulgar as boas novas em toda parte. Jesus diz a eles que ele fará milagres para mostrar a todos que o que eles estão dizendo sobre ele é verdadeiro.</w:t>
      </w:r>
    </w:p>
    <w:p>
      <w:pPr/>
      <w:r>
        <w:rPr>
          <w:lang w:val="pt_PT" w:bidi="pt_PT"/>
        </w:rPr>
      </w:r>
      <w:r>
        <w:rPr>
          <w:b/>
          <w:lang w:val="pt_PT" w:bidi="pt_PT"/>
        </w:rPr>
        <w:t>Na quinta cena:</w:t>
      </w:r>
      <w:r>
        <w:rPr>
          <w:lang w:val="pt_PT" w:bidi="pt_PT"/>
        </w:rPr>
        <w:t xml:space="preserve"> Jesus sobe para o céu e se assenta à direita de Deus. Os discípulos pregam em toda parte, e Jesus trabalha com eles para provar que sua mensagem é verdadeira.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Os onze discípulos</w:t>
      </w:r>
    </w:p>
    <w:p>
      <w:pPr>
        <w:pStyle w:val="ListBullet"/>
        <w:spacing w:line="240" w:lineRule="auto"/>
        <w:ind w:left="720"/>
      </w:pPr>
      <w:r>
        <w:rPr>
          <w:lang w:val="pt_PT" w:bidi="pt_PT"/>
        </w:rPr>
      </w:r>
      <w:r>
        <w:rPr>
          <w:lang w:val="pt_PT" w:bidi="pt_PT"/>
        </w:rPr>
        <w:t>Dois outros discípulos na estrada</w:t>
      </w:r>
    </w:p>
    <w:p>
      <w:pPr>
        <w:pStyle w:val="ListBullet"/>
        <w:spacing w:line="240" w:lineRule="auto"/>
        <w:ind w:left="720"/>
      </w:pPr>
      <w:r>
        <w:rPr>
          <w:lang w:val="pt_PT" w:bidi="pt_PT"/>
        </w:rPr>
      </w:r>
      <w:r>
        <w:rPr>
          <w:lang w:val="pt_PT" w:bidi="pt_PT"/>
        </w:rPr>
        <w:t>Toda a criação, ou toda a humanidade</w:t>
      </w:r>
    </w:p>
    <w:p>
      <w:pPr/>
      <w:r>
        <w:rPr>
          <w:lang w:val="pt_PT" w:bidi="pt_PT"/>
        </w:rPr>
      </w:r>
      <w:r>
        <w:rPr>
          <w:lang w:val="pt_PT" w:bidi="pt_PT"/>
        </w:rPr>
        <w:t>Como um grupo, preste atenção a essas partes do contexto da passagem: é importante lembrar que essa história provavelmente não foi escrita por Marcos. É possível que alguém tenha reunido informações sobre a vida de Jesus e adicionado ao final de Marcos. Esta informação começa logo depois de Jesus ressurgir dos mortos, no primeiro dia da semana, domingo. Jesus aparece para Maria Madalena depois que ela havia fugido do túmulo. O autor nos dá algumas informações de pano de fundo de que Jesus havia expulsado sete demônios de Maria no início de seu ministério, antes que essa história acontecesse.</w:t>
      </w:r>
    </w:p>
    <w:p>
      <w:pPr/>
      <w:r>
        <w:rPr>
          <w:lang w:val="pt_PT" w:bidi="pt_PT"/>
        </w:rPr>
      </w:r>
      <w:r>
        <w:rPr>
          <w:lang w:val="pt_PT" w:bidi="pt_PT"/>
        </w:rPr>
        <w:t>Pare aqui e lembre-se de como vocês decidiram incluir informações de fundo em sua tradução. Pause este áudio aqui.</w:t>
      </w:r>
    </w:p>
    <w:p>
      <w:pPr/>
      <w:r>
        <w:rPr>
          <w:lang w:val="pt_PT" w:bidi="pt_PT"/>
        </w:rPr>
      </w:r>
      <w:r>
        <w:rPr>
          <w:lang w:val="pt_PT" w:bidi="pt_PT"/>
        </w:rPr>
        <w:t>Os discípulos que haviam estado com Jesus estão de luto por ele e chorando. Maria diz a eles que ela havia visto Jesus! Eles não acreditam nela.</w:t>
      </w:r>
    </w:p>
    <w:p>
      <w:pPr/>
      <w:r>
        <w:rPr>
          <w:lang w:val="pt_PT" w:bidi="pt_PT"/>
        </w:rPr>
      </w:r>
      <w:r>
        <w:rPr>
          <w:lang w:val="pt_PT" w:bidi="pt_PT"/>
        </w:rPr>
        <w:t>Mais tarde, Jesus aparece a dois outros seguidores, ou discípulos, quando eles estão caminhando na estrada. Embora esses fossem seguidores de Jesus, eles não eram dois de seus onze discípulos mais próximos. Não sabemos exatamente onde os dois seguidores estavam. Pode ser que eles haviam estado na cidade de Jerusalém e agora estivessem caminhando para o campo, fora da cidade. Pare eles, ele está diferente de quando apareceu para Maria. Eles não reconhecem Jesus. Os dois seguidores, eventualmente, reconhecem Jesus e voltam para os onze discípulos e dizem a eles que viram Jesus, mas os onze não acreditam nos dois discípulos.</w:t>
      </w:r>
    </w:p>
    <w:p>
      <w:pPr/>
      <w:r>
        <w:rPr>
          <w:lang w:val="pt_PT" w:bidi="pt_PT"/>
        </w:rPr>
      </w:r>
      <w:r>
        <w:rPr>
          <w:lang w:val="pt_PT" w:bidi="pt_PT"/>
        </w:rPr>
        <w:t>Então, mais tarde, Jesus aparece aos onze discípulos quando eles estão comendo em uma mesa, juntos. Eles estão recostados à mesa, como as pessoas geralmente faziam ao comer as refeições. Jesus fala com eles de maneira severa, porque não acreditaram que ele estava vivo; seus corações estavam duros, ou teimosos, por isso não acreditaram. Jesus diz a seus discípulos: “Vão ao mundo inteiro e preguem, ou divulguem as boas novas sobre mim a todas as pessoas. Se alguém acreditar em mim e for batizado, será salvo da punição por seus pecados, o que significa que Deus dirá que são inocentes de pecado. Se alguém não acreditar em mim, será condenado, ou Deus dirá que são culpados por seus pecados, e serão punidos”.</w:t>
      </w:r>
    </w:p>
    <w:p>
      <w:pPr/>
      <w:r>
        <w:rPr>
          <w:lang w:val="pt_PT" w:bidi="pt_PT"/>
        </w:rPr>
      </w:r>
      <w:r>
        <w:rPr>
          <w:lang w:val="pt_PT" w:bidi="pt_PT"/>
        </w:rPr>
        <w:t>Jesus prossegue dizendo: “Aos que crerem em mim, esses sinais, ou coisas milagrosas, acontecerão. Expulsarão demônios com meu poder e autoridade. Falarão em línguas que não conheciam. Pegarão em cobras com suas mãos. Beberão veneno mortal, e não lhes fará mal. Colocarão suas mãos em pessoas doentes, e os doentes ficarão bons. Estes sinais mostrarão que o que os crentes dizem sobre mim é verdadeiro”.</w:t>
      </w:r>
    </w:p>
    <w:p>
      <w:pPr/>
      <w:r>
        <w:rPr>
          <w:lang w:val="pt_PT" w:bidi="pt_PT"/>
        </w:rPr>
      </w:r>
      <w:r>
        <w:rPr>
          <w:lang w:val="pt_PT" w:bidi="pt_PT"/>
        </w:rPr>
        <w:t>Depois de Jesus dizer essas coisas, os discípulos observam Jesus começar a ascender ao céu. Os discípulos sabem, das coisas que Jesus dissera antes, que ele está sentado à direita de Deus em um lugar de honra e autoridade. Não veem Jesus sentado à direita de Deus com seus olhos físicos.</w:t>
      </w:r>
    </w:p>
    <w:p>
      <w:pPr/>
      <w:r>
        <w:rPr>
          <w:lang w:val="pt_PT" w:bidi="pt_PT"/>
        </w:rPr>
      </w:r>
      <w:r>
        <w:rPr>
          <w:lang w:val="pt_PT" w:bidi="pt_PT"/>
        </w:rPr>
        <w:t>Os discípulos saem à comunidade e ao mundo, e pregam ou contam as boas notícias. Jesus, o Senhor, trabalha com eles e mostra que sua mensagem é verdadeira, fazendo esses milagres, ou sinais, às pessoas para quem eles estão falando. Jesus não está fisicamente presente com os discípulos, mas veremos que ele os ajuda e trabalha com eles por meio de seu Espírito Santo.</w:t>
      </w:r>
    </w:p>
    <w:p>
      <w:pPr/>
      <w:r>
        <w:rPr>
          <w:lang w:val="pt_PT" w:bidi="pt_PT"/>
        </w:rPr>
      </w:r>
      <w:r>
        <w:rPr>
          <w:lang w:val="pt_PT" w:bidi="pt_PT"/>
        </w:rPr>
        <w:t>Agora, o grupo deve fazer o roteiro, desenhar ou usar objetos para visualizar a passagem e a ação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Marcos 16.9–20 na tradução mais fácil de entender.</w:t>
      </w:r>
    </w:p>
    <w:p>
      <w:pPr/>
      <w:r>
        <w:rPr>
          <w:lang w:val="pt_PT" w:bidi="pt_PT"/>
        </w:rPr>
      </w:r>
      <w:r>
        <w:rPr>
          <w:lang w:val="pt_PT" w:bidi="pt_PT"/>
        </w:rPr>
        <w:t>Nesta etapa, o grupo vai dramatizar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Os onze discípulos</w:t>
      </w:r>
    </w:p>
    <w:p>
      <w:pPr>
        <w:pStyle w:val="ListBullet"/>
        <w:spacing w:line="240" w:lineRule="auto"/>
        <w:ind w:left="720"/>
      </w:pPr>
      <w:r>
        <w:rPr>
          <w:lang w:val="pt_PT" w:bidi="pt_PT"/>
        </w:rPr>
      </w:r>
      <w:r>
        <w:rPr>
          <w:lang w:val="pt_PT" w:bidi="pt_PT"/>
        </w:rPr>
        <w:t>Dois outros discípulos na estrada</w:t>
      </w:r>
    </w:p>
    <w:p>
      <w:pPr>
        <w:pStyle w:val="ListBullet"/>
        <w:spacing w:line="240" w:lineRule="auto"/>
        <w:ind w:left="720"/>
      </w:pPr>
      <w:r>
        <w:rPr>
          <w:lang w:val="pt_PT" w:bidi="pt_PT"/>
        </w:rPr>
      </w:r>
      <w:r>
        <w:rPr>
          <w:lang w:val="pt_PT" w:bidi="pt_PT"/>
        </w:rPr>
        <w:t>Toda a criação, ou toda a humanidade</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esse áudio aqui e encene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esse áudio aqui e encene a passagem pela segunda vez.</w:t>
      </w:r>
    </w:p>
    <w:p>
      <w:pPr/>
      <w:r>
        <w:rPr>
          <w:lang w:val="pt_PT" w:bidi="pt_PT"/>
        </w:rPr>
      </w:r>
      <w:r>
        <w:rPr>
          <w:lang w:val="pt_PT" w:bidi="pt_PT"/>
        </w:rPr>
        <w:t>Abaixo está um exemplo do drama e das possíveis respostas.</w:t>
      </w:r>
    </w:p>
    <w:p>
      <w:pPr/>
      <w:r>
        <w:rPr>
          <w:lang w:val="pt_PT" w:bidi="pt_PT"/>
        </w:rPr>
      </w:r>
      <w:r>
        <w:rPr>
          <w:lang w:val="pt_PT" w:bidi="pt_PT"/>
        </w:rPr>
        <w:t>É o primeiro dia da semana, ou domingo. Jesus aparece a Maria Madalena. Os discípulos que haviam estado com Jesus estão de luto por ele e chorando. Maria vai a eles e lhes diz que ela havia visto Jesus! Eles não acreditam nela.</w:t>
      </w:r>
    </w:p>
    <w:p>
      <w:pPr/>
      <w:r>
        <w:rPr>
          <w:lang w:val="pt_PT" w:bidi="pt_PT"/>
        </w:rPr>
      </w:r>
      <w:r>
        <w:rPr>
          <w:lang w:val="pt_PT" w:bidi="pt_PT"/>
        </w:rPr>
        <w:t>Pause o drama. Pergunte à pessoa que interpreta Maria: “O que você está sentindo ou pensando?”. Você pode ouvir coisas como: “Frustrada que ninguém acredita em mim”, “Com medo de estar ficando louca novamente”. Pergunte às pessoas que interpretam os discípulos: “O que vocês estão sentindo ou pensando?”. Você pode ouvir coisas como: “Não sei no que acreditar. Maria foi possuída por demônios antes; talvez esteja possuída novamente”, “Quem dera que Jesus estivesse vivo!”. Continue o drama.</w:t>
      </w:r>
    </w:p>
    <w:p>
      <w:pPr/>
      <w:r>
        <w:rPr>
          <w:lang w:val="pt_PT" w:bidi="pt_PT"/>
        </w:rPr>
      </w:r>
      <w:r>
        <w:rPr>
          <w:lang w:val="pt_PT" w:bidi="pt_PT"/>
        </w:rPr>
        <w:t>Mais tarde, Jesus aparece a dois outros discípulos. Os dois discípulos retornam aos outros onze e dizem a eles que viram Jesus. Mas eles não acreditam naqueles dois.</w:t>
      </w:r>
    </w:p>
    <w:p>
      <w:pPr/>
      <w:r>
        <w:rPr>
          <w:lang w:val="pt_PT" w:bidi="pt_PT"/>
        </w:rPr>
      </w:r>
      <w:r>
        <w:rPr>
          <w:lang w:val="pt_PT" w:bidi="pt_PT"/>
        </w:rPr>
        <w:t>Pause o drama. Pergunte às pessoas que interpretam os discípulos: “O que vocês estão sentindo ou pensando?”. Você pode ouvir coisas como: “Estou muito confuso! Será que Jesus está realmente vivo”. Continue o drama.</w:t>
      </w:r>
    </w:p>
    <w:p>
      <w:pPr/>
      <w:r>
        <w:rPr>
          <w:lang w:val="pt_PT" w:bidi="pt_PT"/>
        </w:rPr>
      </w:r>
      <w:r>
        <w:rPr>
          <w:lang w:val="pt_PT" w:bidi="pt_PT"/>
        </w:rPr>
        <w:t>Então, mais tarde, Jesus aparece aos onze discípulos quando eles estão comendo em uma mesa, juntos. Eles estão recostados à mesa, como as pessoas geralmente faziam nas refeições. Jesus fala com eles de maneira severa, porque não acreditaram que ele estava vivo; seus corações eram duros, ou teimosos, por isso não acreditaram.</w:t>
      </w:r>
    </w:p>
    <w:p>
      <w:pPr/>
      <w:r>
        <w:rPr>
          <w:lang w:val="pt_PT" w:bidi="pt_PT"/>
        </w:rPr>
      </w:r>
      <w:r>
        <w:rPr>
          <w:lang w:val="pt_PT" w:bidi="pt_PT"/>
        </w:rPr>
        <w:t>Jesus diz a seus discípulos: “Vão ao mundo inteiro e preguem, ou divulguem as boas novas sobre mim a todas as pessoas. Se alguém acreditar em mim e for batizado, será salvo da punição por seus pecados, o que significa que Deus dirá que são inocentes de seus pecado. Se alguém não acreditar em mim, será condenado, ou Deus dirá que são culpados por seus pecados”.</w:t>
      </w:r>
    </w:p>
    <w:p>
      <w:pPr/>
      <w:r>
        <w:rPr>
          <w:lang w:val="pt_PT" w:bidi="pt_PT"/>
        </w:rPr>
      </w:r>
      <w:r>
        <w:rPr>
          <w:lang w:val="pt_PT" w:bidi="pt_PT"/>
        </w:rPr>
        <w:t>Jesus prossegue dizendo: “Aos que crerem em mim, esses sinais, ou coisas milagrosas, acontecerão. Expulsarão demônios com meu poder e autoridade. Falarão em línguas que não conheciam. Pegarão em cobras com suas mãos. Beberão veneno mortal, e não lhes fará mal. Colocarão suas mãos em pessoas doentes, e os doentes ficarão bem".</w:t>
      </w:r>
    </w:p>
    <w:p>
      <w:pPr/>
      <w:r>
        <w:rPr>
          <w:lang w:val="pt_PT" w:bidi="pt_PT"/>
        </w:rPr>
      </w:r>
      <w:r>
        <w:rPr>
          <w:lang w:val="pt_PT" w:bidi="pt_PT"/>
        </w:rPr>
        <w:t>Pause o drama. Pergunte às pessoas que interpretam os discípulos: “O que vocês estão sentindo ou pensando?”. Você pode ouvir coisas como: “Animado por fazer parte disso”, “Confuso e um pouco sobrecarregado”, “Acredito em tudo agora — acabei de ver Jesus vivo!”. Pergunte à pessoa que interpreta Jesus: “O que você está sentindo ou pensando?”. Você pode ouvir coisas como: “Amo esses discípulos e cuidarei deles”, “Feliz pela aventura e alegria que eles estão prestes a experimentar”, “Espero que muitas pessoas escolham me seguir quando virem os sinais milagrosos”. Continue o drama.</w:t>
      </w:r>
    </w:p>
    <w:p>
      <w:pPr/>
      <w:r>
        <w:rPr>
          <w:lang w:val="pt_PT" w:bidi="pt_PT"/>
        </w:rPr>
      </w:r>
      <w:r>
        <w:rPr>
          <w:lang w:val="pt_PT" w:bidi="pt_PT"/>
        </w:rPr>
        <w:t>Depois de Jesus dizer essas coisas, os discípulos observam Jesus começar a ascender ao céu. Os discípulos sabem, das coisas que Jesus dissera antes, que ele está sentado à direita de Deus em um lugar de honra e autoridade.</w:t>
      </w:r>
    </w:p>
    <w:p>
      <w:pPr/>
      <w:r>
        <w:rPr>
          <w:lang w:val="pt_PT" w:bidi="pt_PT"/>
        </w:rPr>
      </w:r>
      <w:r>
        <w:rPr>
          <w:lang w:val="pt_PT" w:bidi="pt_PT"/>
        </w:rPr>
        <w:t>Os discípulos saem à comunidade e ao mundo, e pregam ou contam as boas notícias. Jesus, o Senhor, trabalha com eles e mostra que sua mensagem é verdadeira, fazendo milagres, ou sinais, às pessoas para quem eles estão falando.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Marcos 16.9–20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apareceu primeiramente a Maria de Madalena. Antes, Jesus havia expulsado sete </w:t>
      </w:r>
      <w:r>
        <w:rPr>
          <w:b/>
          <w:lang w:val="pt_PT" w:bidi="pt_PT"/>
        </w:rPr>
        <w:t>demônios</w:t>
      </w:r>
      <w:r>
        <w:rPr>
          <w:lang w:val="pt_PT" w:bidi="pt_PT"/>
        </w:rPr>
        <w:t xml:space="preserve"> de Maria. Jesus disse aos demônios que eles tinham de deixar Maria. Isto aconteceu muito antes da morte de Jesus. Use a mesma palavra para demônios ou espíritos imundos, ou malignos, que você usou antes, e lembre-se de que </w:t>
      </w:r>
      <w:r>
        <w:rPr>
          <w:lang w:val="pt_PT" w:bidi="pt_PT"/>
        </w:rPr>
        <w:t>demônio</w:t>
      </w:r>
      <w:r>
        <w:rPr>
          <w:lang w:val="pt_PT" w:bidi="pt_PT"/>
        </w:rPr>
        <w:t xml:space="preserve"> está no Glossário Mestre.</w:t>
      </w:r>
    </w:p>
    <w:p>
      <w:pPr/>
      <w:r>
        <w:rPr>
          <w:lang w:val="pt_PT" w:bidi="pt_PT"/>
        </w:rPr>
      </w:r>
      <w:r>
        <w:rPr>
          <w:lang w:val="pt_PT" w:bidi="pt_PT"/>
        </w:rPr>
        <w:t xml:space="preserve">Maria contou </w:t>
      </w:r>
      <w:r>
        <w:rPr>
          <w:b/>
          <w:lang w:val="pt_PT" w:bidi="pt_PT"/>
        </w:rPr>
        <w:t>àqueles que haviam estado com ele</w:t>
      </w:r>
      <w:r>
        <w:rPr>
          <w:lang w:val="pt_PT" w:bidi="pt_PT"/>
        </w:rPr>
        <w:t xml:space="preserve">, os discípulos, o que ela havia visto. Você pode usar a palavra que está usando para discípulos, ou palavras que significam amigos ou companheiros próximos. Se usar a palavra para </w:t>
      </w:r>
      <w:r>
        <w:rPr>
          <w:b/>
          <w:lang w:val="pt_PT" w:bidi="pt_PT"/>
        </w:rPr>
        <w:t>discípulos</w:t>
      </w:r>
      <w:r>
        <w:rPr>
          <w:lang w:val="pt_PT" w:bidi="pt_PT"/>
        </w:rPr>
        <w:t xml:space="preserve">, use a mesma palavra que usou em outras passagens, e lembre-se de que </w:t>
      </w:r>
      <w:r>
        <w:rPr>
          <w:lang w:val="pt_PT" w:bidi="pt_PT"/>
        </w:rPr>
        <w:t>discípulos</w:t>
      </w:r>
      <w:r>
        <w:rPr>
          <w:lang w:val="pt_PT" w:bidi="pt_PT"/>
        </w:rPr>
        <w:t xml:space="preserve"> está no Glossário Mestre. Mais tarde, Jesus apareceu a </w:t>
      </w:r>
      <w:r>
        <w:rPr>
          <w:b/>
          <w:lang w:val="pt_PT" w:bidi="pt_PT"/>
        </w:rPr>
        <w:t>dois outros</w:t>
      </w:r>
      <w:r>
        <w:rPr>
          <w:lang w:val="pt_PT" w:bidi="pt_PT"/>
        </w:rPr>
        <w:t xml:space="preserve"> enquanto eles estavam caminhando na estrada; esses seriam dois outros amigos ou seguidores, mas não dois dos onze discípulos mais próximos.</w:t>
      </w:r>
    </w:p>
    <w:p>
      <w:pPr/>
      <w:r>
        <w:rPr>
          <w:lang w:val="pt_PT" w:bidi="pt_PT"/>
        </w:rPr>
      </w:r>
      <w:r>
        <w:rPr>
          <w:lang w:val="pt_PT" w:bidi="pt_PT"/>
        </w:rPr>
        <w:t xml:space="preserve">Mais tarde, Jesus apareceu aos onze discípulos. Lembre-se de que apenas onze discípulos restaram — Judas havia traído Jesus. Jesus os repreendeu ou censurou por sua falta de fé, ou incredulidade, e dureza de coração. </w:t>
      </w:r>
      <w:r>
        <w:rPr>
          <w:b/>
          <w:lang w:val="pt_PT" w:bidi="pt_PT"/>
        </w:rPr>
        <w:t>Incredulidade</w:t>
      </w:r>
      <w:r>
        <w:rPr>
          <w:lang w:val="pt_PT" w:bidi="pt_PT"/>
        </w:rPr>
        <w:t xml:space="preserve"> e </w:t>
      </w:r>
      <w:r>
        <w:rPr>
          <w:b/>
          <w:lang w:val="pt_PT" w:bidi="pt_PT"/>
        </w:rPr>
        <w:t>dureza de coração</w:t>
      </w:r>
      <w:r>
        <w:rPr>
          <w:lang w:val="pt_PT" w:bidi="pt_PT"/>
        </w:rPr>
        <w:t xml:space="preserve"> significam quase a mesma coisa. Dureza de coração significa que os discípulos eram muito teimosos e não queriam acreditar que Jesus havia ressuscitado dentre os mortos.</w:t>
      </w:r>
    </w:p>
    <w:p>
      <w:pPr/>
      <w:r>
        <w:rPr>
          <w:lang w:val="pt_PT" w:bidi="pt_PT"/>
        </w:rPr>
      </w:r>
      <w:r>
        <w:rPr>
          <w:lang w:val="pt_PT" w:bidi="pt_PT"/>
        </w:rPr>
        <w:t xml:space="preserve">Pare aqui e discuta qual palavra ou frase você usará para </w:t>
      </w:r>
      <w:r>
        <w:rPr>
          <w:b/>
          <w:lang w:val="pt_PT" w:bidi="pt_PT"/>
        </w:rPr>
        <w:t>dureza de coração</w:t>
      </w:r>
      <w:r>
        <w:rPr>
          <w:lang w:val="pt_PT" w:bidi="pt_PT"/>
        </w:rPr>
        <w:t>. Pause este áudio aqui.</w:t>
      </w:r>
    </w:p>
    <w:p>
      <w:pPr/>
      <w:r>
        <w:rPr>
          <w:lang w:val="pt_PT" w:bidi="pt_PT"/>
        </w:rPr>
      </w:r>
      <w:r>
        <w:rPr>
          <w:b/>
          <w:lang w:val="pt_PT" w:bidi="pt_PT"/>
        </w:rPr>
        <w:t>Os onze</w:t>
      </w:r>
      <w:r>
        <w:rPr>
          <w:lang w:val="pt_PT" w:bidi="pt_PT"/>
        </w:rPr>
        <w:t xml:space="preserve"> refere-se aos onze dos doze discípulos originais. Nessa época, Judas não estava mais com os doze discípulos, porque ele havia traído Jesus. Agora havia apenas onze discípulos próximos.</w:t>
      </w:r>
    </w:p>
    <w:p>
      <w:pPr/>
      <w:r>
        <w:rPr>
          <w:lang w:val="pt_PT" w:bidi="pt_PT"/>
        </w:rPr>
      </w:r>
      <w:r>
        <w:rPr>
          <w:lang w:val="pt_PT" w:bidi="pt_PT"/>
        </w:rPr>
        <w:t xml:space="preserve">Jesus disse a seus discípulos: “Vão ao mundo inteiro e preguem o evangelho, ou boas novas, a todos”. Quando alguém </w:t>
      </w:r>
      <w:r>
        <w:rPr>
          <w:b/>
          <w:lang w:val="pt_PT" w:bidi="pt_PT"/>
        </w:rPr>
        <w:t>prega</w:t>
      </w:r>
      <w:r>
        <w:rPr>
          <w:lang w:val="pt_PT" w:bidi="pt_PT"/>
        </w:rPr>
        <w:t xml:space="preserve">, está contando ou proclamando algo. O </w:t>
      </w:r>
      <w:r>
        <w:rPr>
          <w:b/>
          <w:lang w:val="pt_PT" w:bidi="pt_PT"/>
        </w:rPr>
        <w:t>evangelho</w:t>
      </w:r>
      <w:r>
        <w:rPr>
          <w:lang w:val="pt_PT" w:bidi="pt_PT"/>
        </w:rPr>
        <w:t xml:space="preserve">, ou </w:t>
      </w:r>
      <w:r>
        <w:rPr>
          <w:b/>
          <w:lang w:val="pt_PT" w:bidi="pt_PT"/>
        </w:rPr>
        <w:t>boas novas</w:t>
      </w:r>
      <w:r>
        <w:rPr>
          <w:lang w:val="pt_PT" w:bidi="pt_PT"/>
        </w:rPr>
        <w:t xml:space="preserve">, é a boa notícia de que Jesus estava nesta terra, morreu por nossos pecados, e ressuscitou dentre os mortos. Use a mesma palavra ou frase para </w:t>
      </w:r>
      <w:r>
        <w:rPr>
          <w:lang w:val="pt_PT" w:bidi="pt_PT"/>
        </w:rPr>
        <w:t>boas novas</w:t>
      </w:r>
      <w:r>
        <w:rPr>
          <w:lang w:val="pt_PT" w:bidi="pt_PT"/>
        </w:rPr>
        <w:t xml:space="preserve">, ou evangelho que você usou em passagens anteriores, e lembre-se de que </w:t>
      </w:r>
      <w:r>
        <w:rPr>
          <w:lang w:val="pt_PT" w:bidi="pt_PT"/>
        </w:rPr>
        <w:t>evangelho</w:t>
      </w:r>
      <w:r>
        <w:rPr>
          <w:lang w:val="pt_PT" w:bidi="pt_PT"/>
        </w:rPr>
        <w:t xml:space="preserve"> está no Glossário Mestre.</w:t>
      </w:r>
    </w:p>
    <w:p>
      <w:pPr/>
      <w:r>
        <w:rPr>
          <w:lang w:val="pt_PT" w:bidi="pt_PT"/>
        </w:rPr>
      </w:r>
      <w:r>
        <w:rPr>
          <w:lang w:val="pt_PT" w:bidi="pt_PT"/>
        </w:rPr>
        <w:t xml:space="preserve">Então Jesus disse: “Qualquer um que acredite e seja </w:t>
      </w:r>
      <w:r>
        <w:rPr>
          <w:b/>
          <w:lang w:val="pt_PT" w:bidi="pt_PT"/>
        </w:rPr>
        <w:t>batizado</w:t>
      </w:r>
      <w:r>
        <w:rPr>
          <w:lang w:val="pt_PT" w:bidi="pt_PT"/>
        </w:rPr>
        <w:t xml:space="preserve"> será </w:t>
      </w:r>
      <w:r>
        <w:rPr>
          <w:b/>
          <w:lang w:val="pt_PT" w:bidi="pt_PT"/>
        </w:rPr>
        <w:t>salvo</w:t>
      </w:r>
      <w:r>
        <w:rPr>
          <w:lang w:val="pt_PT" w:bidi="pt_PT"/>
        </w:rPr>
        <w:t xml:space="preserve">”. Use a mesma palavra ou frase para batismo que você usou antes e lembre-se de que </w:t>
      </w:r>
      <w:r>
        <w:rPr>
          <w:lang w:val="pt_PT" w:bidi="pt_PT"/>
        </w:rPr>
        <w:t>batismo</w:t>
      </w:r>
      <w:r>
        <w:rPr>
          <w:lang w:val="pt_PT" w:bidi="pt_PT"/>
        </w:rPr>
        <w:t xml:space="preserve"> está no Glossário Mestre. Quando Jesus diz que alguém será salvo, ele quer dizer que ele irá resgatar essa pessoa no sentido mais completo; ele irá resgatá-la da punição por seus pecados e o fará inteiro, ou completo.</w:t>
      </w:r>
    </w:p>
    <w:p>
      <w:pPr/>
      <w:r>
        <w:rPr>
          <w:lang w:val="pt_PT" w:bidi="pt_PT"/>
        </w:rPr>
      </w:r>
      <w:r>
        <w:rPr>
          <w:lang w:val="pt_PT" w:bidi="pt_PT"/>
        </w:rPr>
        <w:t xml:space="preserve">Quando Jesus diz que alguém será </w:t>
      </w:r>
      <w:r>
        <w:rPr>
          <w:b/>
          <w:lang w:val="pt_PT" w:bidi="pt_PT"/>
        </w:rPr>
        <w:t>condenado</w:t>
      </w:r>
      <w:r>
        <w:rPr>
          <w:lang w:val="pt_PT" w:bidi="pt_PT"/>
        </w:rPr>
        <w:t>, ele quer dizer que Deus dirá que essa pessoa é culpada por seus pecados e terá que sofrer a punição.</w:t>
      </w:r>
    </w:p>
    <w:p>
      <w:pPr/>
      <w:r>
        <w:rPr>
          <w:lang w:val="pt_PT" w:bidi="pt_PT"/>
        </w:rPr>
      </w:r>
      <w:r>
        <w:rPr>
          <w:lang w:val="pt_PT" w:bidi="pt_PT"/>
        </w:rPr>
        <w:t xml:space="preserve">Pare aqui e discuta qual palavra ou frase você usará para </w:t>
      </w:r>
      <w:r>
        <w:rPr>
          <w:b/>
          <w:lang w:val="pt_PT" w:bidi="pt_PT"/>
        </w:rPr>
        <w:t>parábola</w:t>
      </w:r>
      <w:r>
        <w:rPr>
          <w:lang w:val="pt_PT" w:bidi="pt_PT"/>
        </w:rPr>
        <w:t>. Pause este áudio aqui.</w:t>
      </w:r>
    </w:p>
    <w:p>
      <w:pPr/>
      <w:r>
        <w:rPr>
          <w:lang w:val="pt_PT" w:bidi="pt_PT"/>
        </w:rPr>
      </w:r>
      <w:r>
        <w:rPr>
          <w:lang w:val="pt_PT" w:bidi="pt_PT"/>
        </w:rPr>
        <w:t xml:space="preserve">Jesus diz que </w:t>
      </w:r>
      <w:r>
        <w:rPr>
          <w:b/>
          <w:lang w:val="pt_PT" w:bidi="pt_PT"/>
        </w:rPr>
        <w:t>sinais</w:t>
      </w:r>
      <w:r>
        <w:rPr>
          <w:lang w:val="pt_PT" w:bidi="pt_PT"/>
        </w:rPr>
        <w:t xml:space="preserve"> milagrosos também mostrarão que as coisas que seus discípulos dizem são verdadeiras. Neste caso, um sinal é uma evidência ou indicação de que algo é verdadeiro ou vai acontecer. Use a mesma palavra ou frase para sinal que você usou em passagens anteriores, e lembre-se de que </w:t>
      </w:r>
      <w:r>
        <w:rPr>
          <w:lang w:val="pt_PT" w:bidi="pt_PT"/>
        </w:rPr>
        <w:t>sinal</w:t>
      </w:r>
      <w:r>
        <w:rPr>
          <w:lang w:val="pt_PT" w:bidi="pt_PT"/>
        </w:rPr>
        <w:t xml:space="preserve"> está no Glossário Mestre.</w:t>
      </w:r>
    </w:p>
    <w:p>
      <w:pPr/>
      <w:r>
        <w:rPr>
          <w:lang w:val="pt_PT" w:bidi="pt_PT"/>
        </w:rPr>
      </w:r>
      <w:r>
        <w:rPr>
          <w:lang w:val="pt_PT" w:bidi="pt_PT"/>
        </w:rPr>
        <w:t xml:space="preserve">Jesus diz que um dos sinais será que: “Em meu nome </w:t>
      </w:r>
      <w:r>
        <w:rPr>
          <w:b/>
          <w:lang w:val="pt_PT" w:bidi="pt_PT"/>
        </w:rPr>
        <w:t>expulsarão demônios</w:t>
      </w:r>
      <w:r>
        <w:rPr>
          <w:lang w:val="pt_PT" w:bidi="pt_PT"/>
        </w:rPr>
        <w:t>”. Isto significa que as pessoas terão o poder e a autoridade de Jesus para dizer aos demônios que saiam de outras pessoas.</w:t>
      </w:r>
    </w:p>
    <w:p>
      <w:pPr/>
      <w:r>
        <w:rPr>
          <w:lang w:val="pt_PT" w:bidi="pt_PT"/>
        </w:rPr>
      </w:r>
      <w:r>
        <w:rPr>
          <w:lang w:val="pt_PT" w:bidi="pt_PT"/>
        </w:rPr>
        <w:t xml:space="preserve">Jesus diz que os crentes falarão em novas línguas, ou idiomas. </w:t>
      </w:r>
      <w:r>
        <w:rPr>
          <w:b/>
          <w:lang w:val="pt_PT" w:bidi="pt_PT"/>
        </w:rPr>
        <w:t>Línguas</w:t>
      </w:r>
      <w:r>
        <w:rPr>
          <w:lang w:val="pt_PT" w:bidi="pt_PT"/>
        </w:rPr>
        <w:t xml:space="preserve"> refere-se a idiomas estranhos, ou outros idiomas. Não sabemos que tipos de línguas são essas. Use a mesma palavra ou frase para línguas que você usou anteriormente. Para mais informações sobre </w:t>
      </w:r>
      <w:r>
        <w:rPr>
          <w:lang w:val="pt_PT" w:bidi="pt_PT"/>
        </w:rPr>
        <w:t>línguas</w:t>
      </w:r>
      <w:r>
        <w:rPr>
          <w:lang w:val="pt_PT" w:bidi="pt_PT"/>
        </w:rPr>
        <w:t>, consulte o Glossário Mestre.</w:t>
      </w:r>
    </w:p>
    <w:p>
      <w:pPr/>
      <w:r>
        <w:rPr>
          <w:lang w:val="pt_PT" w:bidi="pt_PT"/>
        </w:rPr>
      </w:r>
      <w:r>
        <w:rPr>
          <w:lang w:val="pt_PT" w:bidi="pt_PT"/>
        </w:rPr>
        <w:t xml:space="preserve">O </w:t>
      </w:r>
      <w:r>
        <w:rPr>
          <w:b/>
          <w:lang w:val="pt_PT" w:bidi="pt_PT"/>
        </w:rPr>
        <w:t>Senhor</w:t>
      </w:r>
      <w:r>
        <w:rPr>
          <w:lang w:val="pt_PT" w:bidi="pt_PT"/>
        </w:rPr>
        <w:t xml:space="preserve"> Jesus foi levado ao </w:t>
      </w:r>
      <w:r>
        <w:rPr>
          <w:b/>
          <w:lang w:val="pt_PT" w:bidi="pt_PT"/>
        </w:rPr>
        <w:t>céu</w:t>
      </w:r>
      <w:r>
        <w:rPr>
          <w:lang w:val="pt_PT" w:bidi="pt_PT"/>
        </w:rPr>
        <w:t xml:space="preserve"> e assentou-se à direita de Deus. Use a mesma palavra para Senhor e céu que você usou anteriormente, e lembre-se de que </w:t>
      </w:r>
      <w:r>
        <w:rPr>
          <w:lang w:val="pt_PT" w:bidi="pt_PT"/>
        </w:rPr>
        <w:t>Senhor</w:t>
      </w:r>
      <w:r>
        <w:rPr>
          <w:lang w:val="pt_PT" w:bidi="pt_PT"/>
        </w:rPr>
        <w:t xml:space="preserve"> e </w:t>
      </w:r>
      <w:r>
        <w:rPr>
          <w:lang w:val="pt_PT" w:bidi="pt_PT"/>
        </w:rPr>
        <w:t>céu</w:t>
      </w:r>
      <w:r>
        <w:rPr>
          <w:lang w:val="pt_PT" w:bidi="pt_PT"/>
        </w:rPr>
        <w:t xml:space="preserve"> estão no Glossário Mestre. </w:t>
      </w:r>
      <w:r>
        <w:rPr>
          <w:b/>
          <w:lang w:val="pt_PT" w:bidi="pt_PT"/>
        </w:rPr>
        <w:t>Ao lado direito de Deus</w:t>
      </w:r>
      <w:r>
        <w:rPr>
          <w:lang w:val="pt_PT" w:bidi="pt_PT"/>
        </w:rPr>
        <w:t xml:space="preserve"> é um lugar de honra e autoridade.</w:t>
      </w:r>
    </w:p>
    <w:p>
      <w:pPr/>
      <w:r>
        <w:rPr>
          <w:lang w:val="pt_PT" w:bidi="pt_PT"/>
        </w:rPr>
      </w:r>
      <w:r>
        <w:rPr>
          <w:lang w:val="pt_PT" w:bidi="pt_PT"/>
        </w:rPr>
        <w:t xml:space="preserve">Algumas Bíblias incluem a palavra amém no final do livro de Marcos. </w:t>
      </w:r>
      <w:r>
        <w:rPr>
          <w:b/>
          <w:lang w:val="pt_PT" w:bidi="pt_PT"/>
        </w:rPr>
        <w:t>Amém</w:t>
      </w:r>
      <w:r>
        <w:rPr>
          <w:lang w:val="pt_PT" w:bidi="pt_PT"/>
        </w:rPr>
        <w:t xml:space="preserve"> é uma maneira de dizer e concordar com Deus que “será verdadeiramente dessa maneira”. Para mais informações sobre </w:t>
      </w:r>
      <w:r>
        <w:rPr>
          <w:lang w:val="pt_PT" w:bidi="pt_PT"/>
        </w:rPr>
        <w:t>Amém</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t121" TargetMode="External"/><Relationship Id="rId30" Type="http://schemas.openxmlformats.org/officeDocument/2006/relationships/hyperlink" Target="#t55" TargetMode="External"/><Relationship Id="rId31" Type="http://schemas.openxmlformats.org/officeDocument/2006/relationships/hyperlink" Target="#t82" TargetMode="External"/><Relationship Id="rId32" Type="http://schemas.openxmlformats.org/officeDocument/2006/relationships/hyperlink" Target="#t11" TargetMode="External"/><Relationship Id="rId33" Type="http://schemas.openxmlformats.org/officeDocument/2006/relationships/hyperlink" Target="#t160" TargetMode="External"/><Relationship Id="rId34" Type="http://schemas.openxmlformats.org/officeDocument/2006/relationships/hyperlink" Target="#t17" TargetMode="External"/><Relationship Id="rId35" Type="http://schemas.openxmlformats.org/officeDocument/2006/relationships/hyperlink" Target="#t22" TargetMode="External"/><Relationship Id="rId36" Type="http://schemas.openxmlformats.org/officeDocument/2006/relationships/hyperlink" Target="#t113" TargetMode="External"/><Relationship Id="rId37" Type="http://schemas.openxmlformats.org/officeDocument/2006/relationships/hyperlink" Target="#t133" TargetMode="External"/><Relationship Id="rId38" Type="http://schemas.openxmlformats.org/officeDocument/2006/relationships/hyperlink" Target="#t8" TargetMode="External"/><Relationship Id="rId39" Type="http://schemas.openxmlformats.org/officeDocument/2006/relationships/hyperlink" Target="#t137" TargetMode="External"/><Relationship Id="rId40" Type="http://schemas.openxmlformats.org/officeDocument/2006/relationships/hyperlink" Target="#t47" TargetMode="External"/><Relationship Id="rId41" Type="http://schemas.openxmlformats.org/officeDocument/2006/relationships/hyperlink" Target="#t229" TargetMode="External"/><Relationship Id="rId42" Type="http://schemas.openxmlformats.org/officeDocument/2006/relationships/hyperlink" Target="#t95" TargetMode="External"/><Relationship Id="rId43" Type="http://schemas.openxmlformats.org/officeDocument/2006/relationships/hyperlink" Target="#t67" TargetMode="External"/><Relationship Id="rId44" Type="http://schemas.openxmlformats.org/officeDocument/2006/relationships/hyperlink" Target="#t36" TargetMode="External"/><Relationship Id="rId45" Type="http://schemas.openxmlformats.org/officeDocument/2006/relationships/hyperlink" Target="#t102" TargetMode="External"/><Relationship Id="rId46" Type="http://schemas.openxmlformats.org/officeDocument/2006/relationships/hyperlink" Target="#t85" TargetMode="External"/><Relationship Id="rId47" Type="http://schemas.openxmlformats.org/officeDocument/2006/relationships/hyperlink" Target="#t26" TargetMode="External"/><Relationship Id="rId48" Type="http://schemas.openxmlformats.org/officeDocument/2006/relationships/hyperlink" Target="#t205" TargetMode="External"/><Relationship Id="rId49" Type="http://schemas.openxmlformats.org/officeDocument/2006/relationships/hyperlink" Target="#t103" TargetMode="External"/><Relationship Id="rId50" Type="http://schemas.openxmlformats.org/officeDocument/2006/relationships/hyperlink" Target="#t114" TargetMode="External"/><Relationship Id="rId51" Type="http://schemas.openxmlformats.org/officeDocument/2006/relationships/hyperlink" Target="#t83" TargetMode="External"/><Relationship Id="rId52" Type="http://schemas.openxmlformats.org/officeDocument/2006/relationships/hyperlink" Target="#22" TargetMode="External"/><Relationship Id="rId53" Type="http://schemas.openxmlformats.org/officeDocument/2006/relationships/hyperlink" Target="#t148" TargetMode="External"/><Relationship Id="rId54" Type="http://schemas.openxmlformats.org/officeDocument/2006/relationships/hyperlink" Target="#t48" TargetMode="External"/><Relationship Id="rId55" Type="http://schemas.openxmlformats.org/officeDocument/2006/relationships/hyperlink" Target="#t15" TargetMode="External"/><Relationship Id="rId56" Type="http://schemas.openxmlformats.org/officeDocument/2006/relationships/hyperlink" Target="#t130" TargetMode="External"/><Relationship Id="rId57" Type="http://schemas.openxmlformats.org/officeDocument/2006/relationships/hyperlink" Target="#t199" TargetMode="External"/><Relationship Id="rId58" Type="http://schemas.openxmlformats.org/officeDocument/2006/relationships/hyperlink" Target="#t39" TargetMode="External"/><Relationship Id="rId59" Type="http://schemas.openxmlformats.org/officeDocument/2006/relationships/hyperlink" Target="#t100" TargetMode="External"/><Relationship Id="rId60" Type="http://schemas.openxmlformats.org/officeDocument/2006/relationships/hyperlink" Target="#t111" TargetMode="External"/><Relationship Id="rId61" Type="http://schemas.openxmlformats.org/officeDocument/2006/relationships/hyperlink" Target="#t49" TargetMode="External"/><Relationship Id="rId62" Type="http://schemas.openxmlformats.org/officeDocument/2006/relationships/hyperlink" Target="#t33" TargetMode="External"/><Relationship Id="rId63" Type="http://schemas.openxmlformats.org/officeDocument/2006/relationships/hyperlink" Target="#t120" TargetMode="External"/><Relationship Id="rId64" Type="http://schemas.openxmlformats.org/officeDocument/2006/relationships/hyperlink" Target="#t138" TargetMode="External"/><Relationship Id="rId65" Type="http://schemas.openxmlformats.org/officeDocument/2006/relationships/hyperlink" Target="#t184" TargetMode="External"/><Relationship Id="rId66" Type="http://schemas.openxmlformats.org/officeDocument/2006/relationships/hyperlink" Target="#t150" TargetMode="External"/><Relationship Id="rId67" Type="http://schemas.openxmlformats.org/officeDocument/2006/relationships/hyperlink" Target="#t93" TargetMode="External"/><Relationship Id="rId68" Type="http://schemas.openxmlformats.org/officeDocument/2006/relationships/hyperlink" Target="#t6" TargetMode="External"/><Relationship Id="rId69" Type="http://schemas.openxmlformats.org/officeDocument/2006/relationships/hyperlink" Target="#t101" TargetMode="External"/><Relationship Id="rId70" Type="http://schemas.openxmlformats.org/officeDocument/2006/relationships/hyperlink" Target="#t157" TargetMode="External"/><Relationship Id="rId71" Type="http://schemas.openxmlformats.org/officeDocument/2006/relationships/hyperlink" Target="#t98" TargetMode="External"/><Relationship Id="rId72" Type="http://schemas.openxmlformats.org/officeDocument/2006/relationships/hyperlink" Target="#t122" TargetMode="External"/><Relationship Id="rId73" Type="http://schemas.openxmlformats.org/officeDocument/2006/relationships/hyperlink" Target="#120" TargetMode="External"/><Relationship Id="rId74" Type="http://schemas.openxmlformats.org/officeDocument/2006/relationships/hyperlink" Target="#t136" TargetMode="External"/><Relationship Id="rId75" Type="http://schemas.openxmlformats.org/officeDocument/2006/relationships/hyperlink" Target="#t91" TargetMode="External"/><Relationship Id="rId76" Type="http://schemas.openxmlformats.org/officeDocument/2006/relationships/hyperlink" Target="#t70" TargetMode="External"/><Relationship Id="rId77" Type="http://schemas.openxmlformats.org/officeDocument/2006/relationships/hyperlink" Target="#t35" TargetMode="External"/><Relationship Id="rId78" Type="http://schemas.openxmlformats.org/officeDocument/2006/relationships/hyperlink" Target="#t62" TargetMode="External"/><Relationship Id="rId79" Type="http://schemas.openxmlformats.org/officeDocument/2006/relationships/hyperlink" Target="#t112" TargetMode="External"/><Relationship Id="rId80" Type="http://schemas.openxmlformats.org/officeDocument/2006/relationships/hyperlink" Target="#t34" TargetMode="External"/><Relationship Id="rId81" Type="http://schemas.openxmlformats.org/officeDocument/2006/relationships/hyperlink" Target="#t134" TargetMode="External"/><Relationship Id="rId82" Type="http://schemas.openxmlformats.org/officeDocument/2006/relationships/hyperlink" Target="#t147" TargetMode="External"/><Relationship Id="rId83" Type="http://schemas.openxmlformats.org/officeDocument/2006/relationships/hyperlink" Target="#t5" TargetMode="External"/><Relationship Id="rId84" Type="http://schemas.openxmlformats.org/officeDocument/2006/relationships/hyperlink" Target="#t96" TargetMode="External"/><Relationship Id="rId85" Type="http://schemas.openxmlformats.org/officeDocument/2006/relationships/hyperlink" Target="#t140" TargetMode="External"/><Relationship Id="rId86" Type="http://schemas.openxmlformats.org/officeDocument/2006/relationships/hyperlink" Target="#t16" TargetMode="External"/><Relationship Id="rId87" Type="http://schemas.openxmlformats.org/officeDocument/2006/relationships/hyperlink" Target="#t76" TargetMode="External"/><Relationship Id="rId88" Type="http://schemas.openxmlformats.org/officeDocument/2006/relationships/hyperlink" Target="#t77" TargetMode="External"/><Relationship Id="rId89" Type="http://schemas.openxmlformats.org/officeDocument/2006/relationships/hyperlink" Target="#t73" TargetMode="External"/><Relationship Id="rId90" Type="http://schemas.openxmlformats.org/officeDocument/2006/relationships/hyperlink" Target="#t200" TargetMode="External"/><Relationship Id="rId91" Type="http://schemas.openxmlformats.org/officeDocument/2006/relationships/hyperlink" Target="#t71" TargetMode="External"/><Relationship Id="rId92" Type="http://schemas.openxmlformats.org/officeDocument/2006/relationships/hyperlink" Target="#t2" TargetMode="External"/><Relationship Id="rId93" Type="http://schemas.openxmlformats.org/officeDocument/2006/relationships/hyperlink" Target="#t141" TargetMode="External"/><Relationship Id="rId94" Type="http://schemas.openxmlformats.org/officeDocument/2006/relationships/hyperlink" Target="#t211" TargetMode="External"/><Relationship Id="rId95" Type="http://schemas.openxmlformats.org/officeDocument/2006/relationships/hyperlink" Target="#t56" TargetMode="External"/><Relationship Id="rId96" Type="http://schemas.openxmlformats.org/officeDocument/2006/relationships/hyperlink" Target="#t10" TargetMode="External"/><Relationship Id="rId97" Type="http://schemas.openxmlformats.org/officeDocument/2006/relationships/hyperlink" Target="#t173" TargetMode="External"/><Relationship Id="rId98" Type="http://schemas.openxmlformats.org/officeDocument/2006/relationships/hyperlink" Target="#t14" TargetMode="External"/><Relationship Id="rId99" Type="http://schemas.openxmlformats.org/officeDocument/2006/relationships/hyperlink" Target="#t20" TargetMode="External"/><Relationship Id="rId100" Type="http://schemas.openxmlformats.org/officeDocument/2006/relationships/hyperlink" Target="#t79" TargetMode="External"/><Relationship Id="rId101" Type="http://schemas.openxmlformats.org/officeDocument/2006/relationships/hyperlink" Target="#t44" TargetMode="External"/><Relationship Id="rId102" Type="http://schemas.openxmlformats.org/officeDocument/2006/relationships/hyperlink" Target="#t43" TargetMode="External"/><Relationship Id="rId103" Type="http://schemas.openxmlformats.org/officeDocument/2006/relationships/hyperlink" Target="103" TargetMode="External"/><Relationship Id="rId104" Type="http://schemas.openxmlformats.org/officeDocument/2006/relationships/hyperlink" Target="#t30" TargetMode="External"/><Relationship Id="rId105" Type="http://schemas.openxmlformats.org/officeDocument/2006/relationships/hyperlink" Target="#t131" TargetMode="External"/><Relationship Id="rId106" Type="http://schemas.openxmlformats.org/officeDocument/2006/relationships/hyperlink" Target="#t106" TargetMode="External"/><Relationship Id="rId107" Type="http://schemas.openxmlformats.org/officeDocument/2006/relationships/hyperlink" Target="#t162" TargetMode="External"/><Relationship Id="rId108" Type="http://schemas.openxmlformats.org/officeDocument/2006/relationships/hyperlink" Target="#t164" TargetMode="External"/><Relationship Id="rId109" Type="http://schemas.openxmlformats.org/officeDocument/2006/relationships/hyperlink" Target="#t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