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Efésios 1:1–6</w:t>
      </w:r>
      <w:r>
        <w:rPr>
          <w:lang w:val="pt_PT" w:bidi="pt_PT"/>
        </w:rPr>
      </w:r>
    </w:p>
    <w:p>
      <w:pPr>
        <w:pStyle w:val="Heading3"/>
      </w:pPr>
      <w:r>
        <w:rPr>
          <w:lang w:val="pt_PT" w:bidi="pt_PT"/>
        </w:rPr>
        <w:t>Ouvir e Sentir</w:t>
      </w:r>
    </w:p>
    <w:p>
      <w:pPr/>
      <w:r>
        <w:rPr>
          <w:lang w:val="pt_PT" w:bidi="pt_PT"/>
        </w:rPr>
      </w:r>
      <w:r>
        <w:rPr>
          <w:lang w:val="pt_PT" w:bidi="pt_PT"/>
        </w:rPr>
        <w:t>Nesta etapa, ouçam Efésios 1.1–6 e guardem em seus corações.</w:t>
      </w:r>
    </w:p>
    <w:p>
      <w:pPr/>
      <w:r>
        <w:rPr>
          <w:lang w:val="pt_PT" w:bidi="pt_PT"/>
        </w:rPr>
      </w:r>
      <w:r>
        <w:rPr>
          <w:lang w:val="pt_PT" w:bidi="pt_PT"/>
        </w:rPr>
        <w:t>Ouçam uma versão em áudio de Efésios 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1.1–6 na tradução mais fácil de entender.</w:t>
      </w:r>
    </w:p>
    <w:p>
      <w:pPr/>
      <w:r>
        <w:rPr>
          <w:lang w:val="pt_PT" w:bidi="pt_PT"/>
        </w:rPr>
      </w:r>
      <w:r>
        <w:rPr>
          <w:lang w:val="pt_PT" w:bidi="pt_PT"/>
        </w:rPr>
        <w:t>Paulo está escrevendo uma carta para a igreja em Éfeso. A maioria das cartas de Paulo às igrejas começa com tipos semelhantes de saudações. Quando Paulo cumprimenta as pessoas, ele se apresenta. Então Paulo diz para quem é a carta. Então Paulo abençoa as pessoas.</w:t>
      </w:r>
    </w:p>
    <w:p>
      <w:pPr/>
      <w:r>
        <w:rPr>
          <w:lang w:val="pt_PT" w:bidi="pt_PT"/>
        </w:rPr>
      </w:r>
      <w:r>
        <w:rPr>
          <w:lang w:val="pt_PT" w:bidi="pt_PT"/>
        </w:rPr>
        <w:t xml:space="preserve">Parem aqui e olhem para um mapa da </w:t>
      </w:r>
      <w:r>
        <w:rPr>
          <w:b/>
          <w:lang w:val="pt_PT" w:bidi="pt_PT"/>
        </w:rPr>
        <w:t>Ásia Menor</w:t>
      </w:r>
      <w:r>
        <w:rPr>
          <w:lang w:val="pt_PT" w:bidi="pt_PT"/>
        </w:rPr>
        <w:t xml:space="preserve"> com </w:t>
      </w:r>
      <w:r>
        <w:rPr>
          <w:b/>
          <w:lang w:val="pt_PT" w:bidi="pt_PT"/>
        </w:rPr>
        <w:t>Éfeso</w:t>
      </w:r>
      <w:r>
        <w:rPr>
          <w:lang w:val="pt_PT" w:bidi="pt_PT"/>
        </w:rPr>
        <w:t xml:space="preserve"> marcada. Observe as cidades e vilas próximas. Pause a gravação aqui.</w:t>
      </w:r>
    </w:p>
    <w:p>
      <w:pPr/>
      <w:r>
        <w:rPr>
          <w:lang w:val="pt_PT" w:bidi="pt_PT"/>
        </w:rPr>
      </w:r>
      <w:r>
        <w:rPr>
          <w:lang w:val="pt_PT" w:bidi="pt_PT"/>
        </w:rPr>
        <w:t>Paulo provavelmente escreveu essa carta aos seguidores de Jesus que viviam na Ásia Menor. A Ásia Menor corresponde à área da atual Turquia Alguns dos seguidores de Jesus na Ásia Menor eram pessoas judias que haviam decidido seguir Jesus. Outros seguidores de Jesus eram gentios. Isso significa que eles não eram judeus. Essas pessoas eram seguidoras de Jesus há apenas alguns anos. O propósito da carta parece ser ensinar os novos crentes a seguir bem Jesus Cristo. A maioria das traduções diz que a carta é para a igreja em Éfeso. No entanto, a maioria dos tradutores também concorda que Paulo provavelmente não identifica Éfeso especificamente. Estudiosos acreditam que Paulo pretendia que mensageiros lessem ou pregassem a carta a várias igrejas na Ásia Menor. A pessoa que estava lendo a carta a cada igreja colocava o nome da igreja no início, onde o nome Efésios está.</w:t>
      </w:r>
    </w:p>
    <w:p>
      <w:pPr/>
      <w:r>
        <w:rPr>
          <w:lang w:val="pt_PT" w:bidi="pt_PT"/>
        </w:rPr>
      </w:r>
      <w:r>
        <w:rPr>
          <w:lang w:val="pt_PT" w:bidi="pt_PT"/>
        </w:rPr>
        <w:t>Paulo já havia passado três anos em Éfeso. Durante esse tempo, Paulo ensinou muitas pessoas sobre Jesus e o que significa ser um seguidor de Jesus. Quando Paulo permanecia em uma cidade, como Éfeso, por um período de tempo, ele também ensinava as pessoas das aldeias e cidades vizinhas. As pessoas dessas cidades vinham para Éfeso para ouvir Paulo ensinar e então levavam o ensinamento de volta para suas igrejas. Os seguidores de Jesus nessas igrejas geralmente se reuniam em casas. As pessoas em toda a província da Ásia Menor ouviram sobre Jesus e como se tornar um seguidor de Jesus. Algum momento depois que Paulo deixou Éfeso, o governo romano prendeu Paulo. Paulo estava em Roma como um prisioneiro quando escreveu essa carta.</w:t>
      </w:r>
    </w:p>
    <w:p>
      <w:pPr/>
      <w:r>
        <w:rPr>
          <w:lang w:val="pt_PT" w:bidi="pt_PT"/>
        </w:rPr>
      </w:r>
      <w:r>
        <w:rPr>
          <w:lang w:val="pt_PT" w:bidi="pt_PT"/>
        </w:rPr>
        <w:t xml:space="preserve">Parem aqui e olhem para o mapa mostrando </w:t>
      </w:r>
      <w:r>
        <w:rPr>
          <w:b/>
          <w:lang w:val="pt_PT" w:bidi="pt_PT"/>
        </w:rPr>
        <w:t>Éfeso e as cidades vizinhas</w:t>
      </w:r>
      <w:r>
        <w:rPr>
          <w:lang w:val="pt_PT" w:bidi="pt_PT"/>
        </w:rPr>
        <w:t xml:space="preserve"> novamente. Observem Roma no mapa e na distância entre Roma e Éfeso. Pause a gravação aqui.</w:t>
      </w:r>
    </w:p>
    <w:p>
      <w:pPr/>
      <w:r>
        <w:rPr>
          <w:lang w:val="pt_PT" w:bidi="pt_PT"/>
        </w:rPr>
      </w:r>
      <w:r>
        <w:rPr>
          <w:lang w:val="pt_PT" w:bidi="pt_PT"/>
        </w:rPr>
        <w:t>Paulo começa a carta se identificando como o escritor e como um apóstolo. Como vocês podem se lembrar do livro de Atos, Paulo é um apóstolo. As pessoas começaram a usar o título apóstolo para os 12 discípulos depois que Jesus ressuscitou dentre os mortos. Um apóstolo é uma pessoa que Jesus nomeou e enviou para contar aos outros a mensagem das boas novas. Paulo encontrou Jesus em uma visão e se tornou um seguidor de Jesus. Jesus nomeou Paulo para ser um dos apóstolos. Paulo começou imediatamente a contar aos outros sobre Jesus. Eventualmente, Paulo foi com outros em longas jornadas e visitou muitas cidades ao redor do Mar Mediterrâneo. Paulo começou igrejas em muitas cidades e então mais tarde escreveu aos crentes nessas igrejas para encorajá-los a continuarem a seguir bem Jesus e a manterem suas igrejas fortes. As igrejas passavam as cartas a outras igrejas que também liam a mensagem de Paulo.</w:t>
      </w:r>
    </w:p>
    <w:p>
      <w:pPr/>
      <w:r>
        <w:rPr>
          <w:lang w:val="pt_PT" w:bidi="pt_PT"/>
        </w:rPr>
      </w:r>
      <w:r>
        <w:rPr>
          <w:lang w:val="pt_PT" w:bidi="pt_PT"/>
        </w:rPr>
        <w:t>Paulo diz que essa carta é aos santos, ou pessoas santas, em Éfeso. Deus escolheu e separou seu povo para ser santo e servi-lo. Santos são pessoas santas, e todos os crentes em Jesus são santos!</w:t>
      </w:r>
    </w:p>
    <w:p>
      <w:pPr/>
      <w:r>
        <w:rPr>
          <w:lang w:val="pt_PT" w:bidi="pt_PT"/>
        </w:rPr>
      </w:r>
      <w:r>
        <w:rPr>
          <w:lang w:val="pt_PT" w:bidi="pt_PT"/>
        </w:rPr>
        <w:t>Parem e discutam a seguinte pergunta em grupo. Contem uma história sobre alguém que enviou uma carta importante a um grupo de pessoas. Como vocês começam cartas importantes em sua cultura? Se vocês não enviarem cartas, falem sobre mensagens. Contem sobre alguém que enviou uma mensagem importante para outro lugar. Como vocês começam mensagens ou avisos importantes para seu povo? Pause este áudio aqui.</w:t>
      </w:r>
    </w:p>
    <w:p>
      <w:pPr/>
      <w:r>
        <w:rPr>
          <w:lang w:val="pt_PT" w:bidi="pt_PT"/>
        </w:rPr>
      </w:r>
      <w:r>
        <w:rPr>
          <w:lang w:val="pt_PT" w:bidi="pt_PT"/>
        </w:rPr>
        <w:t>Depois que Paulo apresenta a carta, ele diz graças a Deus na forma de uma oração, como ele geralmente faz. Sabemos que Paulo pensava que dar graças dessa forma era realmente importante. Paulo louva a Deus por todas as bênçãos ou coisas boas que Deus dá àqueles que acreditam em Jesus como seu Senhor e como seu Salvador, ou Cristo. Paulo nos lembra que Deus é o pai de Jesus. Paulo nos lembra do fato de que Jesus é nosso Salvador chamando Jesus de nosso Senhor, ou mestre, e nosso Salvador, ou Cristo. E, o que é mais importante, Paulo nos lembra que Jesus é o Filho de Deus! Por causa disso, recebemos bênçãos espirituais, ou a vida completa com Deus para sempre. Recebemos essas coisas maravilhosas mesmo agora. Essas são coisas para louvar a Deus!</w:t>
      </w:r>
    </w:p>
    <w:p>
      <w:pPr/>
      <w:r>
        <w:rPr>
          <w:lang w:val="pt_PT" w:bidi="pt_PT"/>
        </w:rPr>
      </w:r>
      <w:r>
        <w:rPr>
          <w:lang w:val="pt_PT" w:bidi="pt_PT"/>
        </w:rPr>
        <w:t>Então Paulo acrescentou mais coisas para louvar a Deus. O povo de Deus é tão especial para ele que, mesmo antes de Deus criar ou construir o mundo, Deus escolheu seu povo para ser santo ou separado para Deus. Paulo usou uma imagem de construção enquanto fala sobre a criação. Paulo disse que Deus colocou o fundamento para o mundo.</w:t>
      </w:r>
    </w:p>
    <w:p>
      <w:pPr/>
      <w:r>
        <w:rPr>
          <w:lang w:val="pt_PT" w:bidi="pt_PT"/>
        </w:rPr>
      </w:r>
      <w:r>
        <w:rPr>
          <w:lang w:val="pt_PT" w:bidi="pt_PT"/>
        </w:rPr>
        <w:t>Pare aqui e discutam a seguinte pergunta. Falem sobre como vocês constroem uma casa ou outros edifícios. Como vocês preparam o fundamento da casa ou a primeira camada que entra ou no chão? Falem sobre por que o fundamento ou primeira camada da casa é importante para toda a estrutura. Pause o áudio aqui.</w:t>
      </w:r>
    </w:p>
    <w:p>
      <w:pPr/>
      <w:r>
        <w:rPr>
          <w:lang w:val="pt_PT" w:bidi="pt_PT"/>
        </w:rPr>
      </w:r>
      <w:r>
        <w:rPr>
          <w:lang w:val="pt_PT" w:bidi="pt_PT"/>
        </w:rPr>
        <w:t>Antes de Deus criar o mundo, Deus escolheu seu povo. O povo de Deus é santo porque Jesus nos tornou santos por meio do que ele fez quando morreu na cruz. Portanto, Deus vê que seu povo está livre da culpa por seus pecados, ou irrepreensível. Deus nos amava. Deus tinha prazer em nós: ele estava feliz por estar conosco. Portanto, quando Deus nos escolheu, ele escolheu nos adotar, ou nos trazer para sua família como seus filhos. Quando alguém adota uma criança em sua família, ele dá a ela os mesmos direitos e privilégios que alguém nascido na família. Isso significa que uma criança adotada até mesmo recebe a mesma herança que uma criança nascida na família. Jesus, nosso Salvador, tornou essa adoção possível. Deus nos escolheu e nos deu esse dom glorioso, ou poderoso, da adoção em sua família, mesmo que não merecêssemos. Louvamos a Deus porque o Filho de Deus, a quem ele ama muito, Jesus, tornou essa adoção possível. Pertencemos a Jesus agora!</w:t>
      </w:r>
    </w:p>
    <w:p>
      <w:pPr/>
      <w:r>
        <w:rPr>
          <w:lang w:val="pt_PT" w:bidi="pt_PT"/>
        </w:rPr>
      </w:r>
      <w:r>
        <w:rPr>
          <w:lang w:val="pt_PT" w:bidi="pt_PT"/>
        </w:rPr>
        <w:t>Pare aqui e discutam a seguinte pergunta. Contem uma história sobre uma família que adotou uma criança. Descreva os direitos e privilégios que essa criança tinha. Falem sobre como a adoção funciona em sua aldeia. Pause o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1.1–6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começa a carta dizendo quem escreveu a carta e para quem ele está escrevendo. Paulo pede a Deus para abençoar as pessoas com graça e paz.</w:t>
      </w:r>
    </w:p>
    <w:p>
      <w:pPr/>
      <w:r>
        <w:rPr>
          <w:lang w:val="pt_PT" w:bidi="pt_PT"/>
        </w:rPr>
      </w:r>
      <w:r>
        <w:rPr>
          <w:b/>
          <w:lang w:val="pt_PT" w:bidi="pt_PT"/>
        </w:rPr>
        <w:t>Na segunda parte:</w:t>
      </w:r>
      <w:r>
        <w:rPr>
          <w:lang w:val="pt_PT" w:bidi="pt_PT"/>
        </w:rPr>
        <w:t xml:space="preserve"> Paulo ora a Deus da mesma maneira que ele faz em quase todas as cartas que ele escreve para igrejas. Paulo ora e agradece a Deus por algumas das coisas que Deus fez. A oração lembra as pessoas que estão recebendo a carta de algumas das coisas que Deus fez.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santos fiéis em Éfeso, ou aqueles que receberão a carta</w:t>
      </w:r>
    </w:p>
    <w:p>
      <w:pPr>
        <w:pStyle w:val="ListBullet"/>
        <w:spacing w:line="240" w:lineRule="auto"/>
        <w:ind w:left="720"/>
      </w:pPr>
      <w:r>
        <w:rPr>
          <w:lang w:val="pt_PT" w:bidi="pt_PT"/>
        </w:rPr>
      </w:r>
      <w:r>
        <w:rPr>
          <w:lang w:val="pt_PT" w:bidi="pt_PT"/>
        </w:rPr>
        <w:t>Deus é mencionado. Deus inspirou Paulo a escrever essas coisas na carta.</w:t>
      </w:r>
    </w:p>
    <w:p>
      <w:pPr>
        <w:pStyle w:val="ListBullet"/>
        <w:spacing w:line="240" w:lineRule="auto"/>
        <w:ind w:left="720"/>
      </w:pPr>
      <w:r>
        <w:rPr>
          <w:lang w:val="pt_PT" w:bidi="pt_PT"/>
        </w:rPr>
      </w:r>
      <w:r>
        <w:rPr>
          <w:lang w:val="pt_PT" w:bidi="pt_PT"/>
        </w:rPr>
        <w:t>Jesus Cristo é mencionado</w:t>
      </w:r>
    </w:p>
    <w:p>
      <w:pPr/>
      <w:r>
        <w:rPr>
          <w:lang w:val="pt_PT" w:bidi="pt_PT"/>
        </w:rPr>
      </w:r>
      <w:r>
        <w:rPr>
          <w:lang w:val="pt_PT" w:bidi="pt_PT"/>
        </w:rPr>
        <w:t>O grupo deve prestar atenção às partes do cenário da passagem:</w:t>
      </w:r>
    </w:p>
    <w:p>
      <w:pPr/>
      <w:r>
        <w:rPr>
          <w:lang w:val="pt_PT" w:bidi="pt_PT"/>
        </w:rPr>
      </w:r>
      <w:r>
        <w:rPr>
          <w:lang w:val="pt_PT" w:bidi="pt_PT"/>
        </w:rPr>
        <w:t>Paulo começa essa carta dizendo: “Sou o escritor dessa carta”. Provavelmente, Paulo falou a carta em voz alta para alguém que a escreveu. Então, outra pessoa levou a carta para as igrejas e a leu em voz alta ou a pregou para elas. Paulo também diz que Deus o escolheu para ser um apóstolo de Cristo Jesus, ou o Salvador Jesus. Paulo tanto afirma seu nome quanto seu papel como um apóstolo em suas saudações para os crentes.</w:t>
      </w:r>
    </w:p>
    <w:p>
      <w:pPr/>
      <w:r>
        <w:rPr>
          <w:lang w:val="pt_PT" w:bidi="pt_PT"/>
        </w:rPr>
      </w:r>
      <w:r>
        <w:rPr>
          <w:lang w:val="pt_PT" w:bidi="pt_PT"/>
        </w:rPr>
        <w:t>Parem aqui e discutam em grupo a melhor maneira de dizer que Paulo está escrevendo a carta e que Deus o escolheu para ser um apóstolo de Cristo Jesus. Pause a gravação aqui.</w:t>
      </w:r>
    </w:p>
    <w:p>
      <w:pPr/>
      <w:r>
        <w:rPr>
          <w:lang w:val="pt_PT" w:bidi="pt_PT"/>
        </w:rPr>
      </w:r>
      <w:r>
        <w:rPr>
          <w:lang w:val="pt_PT" w:bidi="pt_PT"/>
        </w:rPr>
        <w:t>Nessa passagem, o idioma original chama Jesus Cristo de Jesus, o que coloca o título Cristo antes do nome Jesus. Em outras passagens, a ordem pode ser diferente e dizer Jesus Cristo. Como sabemos, o título Cristo significa o rei e salvador especial que Deus prometeu enviar. “Cristo Jesus” e “Jesus Cristo” ambos significam a mesma coisa. Mais tarde nessa mesma carta, Paulo diz Jesus Cristo.</w:t>
      </w:r>
    </w:p>
    <w:p>
      <w:pPr/>
      <w:r>
        <w:rPr>
          <w:lang w:val="pt_PT" w:bidi="pt_PT"/>
        </w:rPr>
      </w:r>
      <w:r>
        <w:rPr>
          <w:lang w:val="pt_PT" w:bidi="pt_PT"/>
        </w:rPr>
        <w:t>Pause a gravação aqui e discutam a seguinte pergunta. Confundirá seu povo se vocês às vezes disserem Cristo Jesus e às vezes disserem Jesus Cristo? Se esse é um problema para eles, vocês podem decidir sempre usar a mesma ordem. Vocês podem precisar falar com outros antes de tomar essa decisão. Pause a gravação aqui.</w:t>
      </w:r>
    </w:p>
    <w:p>
      <w:pPr/>
      <w:r>
        <w:rPr>
          <w:lang w:val="pt_PT" w:bidi="pt_PT"/>
        </w:rPr>
      </w:r>
      <w:r>
        <w:rPr>
          <w:lang w:val="pt_PT" w:bidi="pt_PT"/>
        </w:rPr>
        <w:t>Paulo queria que as pessoas lessem a carta em voz alta para que todos a ouvissem e entendessem. Paulo enviou a carta com alguém que seria capaz de ler a carta de uma maneira que as pessoas pudessem entender. Mas o idioma original que Paulo estava usando pode ser muito diferente da maneira como vocês falam em seu idioma. Vocês podem escolher dizer essa carta de uma maneira que seja mais parecida com seu idioma. Aqui está um exemplo. Vocês podem dizer algo como:</w:t>
      </w:r>
    </w:p>
    <w:p>
      <w:pPr/>
      <w:r>
        <w:rPr>
          <w:lang w:val="pt_PT" w:bidi="pt_PT"/>
        </w:rPr>
      </w:r>
      <w:r>
        <w:rPr>
          <w:lang w:val="pt_PT" w:bidi="pt_PT"/>
        </w:rPr>
        <w:t>Louvado seja Deus! Ele é o Deus de nosso Senhor Jesus Cristo. Ele também é o Pai de nosso Senhor Jesus Cristo.</w:t>
      </w:r>
    </w:p>
    <w:p>
      <w:pPr/>
      <w:r>
        <w:rPr>
          <w:lang w:val="pt_PT" w:bidi="pt_PT"/>
        </w:rPr>
      </w:r>
      <w:r>
        <w:rPr>
          <w:lang w:val="pt_PT" w:bidi="pt_PT"/>
        </w:rPr>
        <w:t>Deus nos abençoou com todas as bênçãos espirituais.</w:t>
      </w:r>
    </w:p>
    <w:p>
      <w:pPr/>
      <w:r>
        <w:rPr>
          <w:lang w:val="pt_PT" w:bidi="pt_PT"/>
        </w:rPr>
      </w:r>
      <w:r>
        <w:rPr>
          <w:lang w:val="pt_PT" w:bidi="pt_PT"/>
        </w:rPr>
        <w:t>Essas bênçãos vêm dos reinos celestiais.</w:t>
      </w:r>
    </w:p>
    <w:p>
      <w:pPr/>
      <w:r>
        <w:rPr>
          <w:lang w:val="pt_PT" w:bidi="pt_PT"/>
        </w:rPr>
      </w:r>
      <w:r>
        <w:rPr>
          <w:lang w:val="pt_PT" w:bidi="pt_PT"/>
        </w:rPr>
        <w:t>Recebemos essas bênçãos porque estamos unidos a Cristo.</w:t>
      </w:r>
    </w:p>
    <w:p>
      <w:pPr/>
      <w:r>
        <w:rPr>
          <w:lang w:val="pt_PT" w:bidi="pt_PT"/>
        </w:rPr>
      </w:r>
      <w:r>
        <w:rPr>
          <w:lang w:val="pt_PT" w:bidi="pt_PT"/>
        </w:rPr>
        <w:t>Quando vocês traduzirem, lembrem-se de que as bênçãos espirituais não são as mesmas que bênçãos terrenas. Bênçãos terrenas seriam comida, empregos, uma casa e assim por diante. Bênçãos espirituais seriam maneiras pelas quais Deus abençoa nossos espíritos com paz, alegria e outras coisas que Deus nos envia para nos encorajar e nos ajudar a confiar mais nele.</w:t>
      </w:r>
    </w:p>
    <w:p>
      <w:pPr/>
      <w:r>
        <w:rPr>
          <w:lang w:val="pt_PT" w:bidi="pt_PT"/>
        </w:rPr>
      </w:r>
      <w:r>
        <w:rPr>
          <w:lang w:val="pt_PT" w:bidi="pt_PT"/>
        </w:rPr>
        <w:t>Parem aqui e discutam a melhor maneira de dizer a mensagem de Paulo para que seu povo a entenda claramente. Pause a gravação aqui.</w:t>
      </w:r>
    </w:p>
    <w:p>
      <w:pPr/>
      <w:r>
        <w:rPr>
          <w:lang w:val="pt_PT" w:bidi="pt_PT"/>
        </w:rPr>
      </w:r>
      <w:r>
        <w:rPr>
          <w:lang w:val="pt_PT" w:bidi="pt_PT"/>
        </w:rPr>
        <w:t>Na segunda parte dessa passagem, Paulo agradece a Deus por todas as bênçãos espirituais que Deus deu àqueles que acreditam em Jesus. Paulo lista algumas dessas bênçãos. Mesmo antes de Deus criar o universo, Deus nos amava e preparou um plano para nós. Deus nos escolheu para sermos santos ou sem imperfeições aos olhos de Deus. Deus decidiu que Deus nos adotaria na família Dele por causa do que Jesus Cristo fez por nós.</w:t>
      </w:r>
    </w:p>
    <w:p>
      <w:pPr/>
      <w:r>
        <w:rPr>
          <w:lang w:val="pt_PT" w:bidi="pt_PT"/>
        </w:rPr>
      </w:r>
      <w:r>
        <w:rPr>
          <w:lang w:val="pt_PT" w:bidi="pt_PT"/>
        </w:rPr>
        <w:t>Parem aqui e lembrem-se das histórias sobre adoção que vocês contaram na etapa anterior. Contem uma das histórias novamente, e ouçam as palavras que vocês usam para falar sobre alguém adotando outra pessoa para sua família como membros completos da família. Pause este áudio aqui.</w:t>
      </w:r>
    </w:p>
    <w:p>
      <w:pPr/>
      <w:r>
        <w:rPr>
          <w:lang w:val="pt_PT" w:bidi="pt_PT"/>
        </w:rPr>
      </w:r>
      <w:r>
        <w:rPr>
          <w:lang w:val="pt_PT" w:bidi="pt_PT"/>
        </w:rPr>
        <w:t>Deus deu voluntariamente a graça gloriosa, ou poderosa, a aqueles que seguem o Filho de Deus, Jesus. Embora Paulo diga que Deus nos deu sua graça por meio “daquele que ele ama”, ou da “pessoa que ele ama”, sabemos que ele está falando sobre o Filho de Deus, Jesus, que ele ama muito. Vocês podem deixar claro que Deus está falando sobre seu filho Jesus em sua tradução. Paulo louva a Deus por todas essas bênçãos espirituais.</w:t>
      </w:r>
    </w:p>
    <w:p>
      <w:pPr/>
      <w:r>
        <w:rPr>
          <w:lang w:val="pt_PT" w:bidi="pt_PT"/>
        </w:rPr>
      </w:r>
      <w:r>
        <w:rPr>
          <w:lang w:val="pt_PT" w:bidi="pt_PT"/>
        </w:rPr>
        <w:t>Parem aqui e pratiquem descrevendo as bênçãos que Paulo diz que Deus deu a seu povo. Os outros membros da equipe devem ouvir maneiras de listar essas bênçãos de uma maneira clara e natural em seu idioma. Pause a gravação aqui.</w:t>
      </w:r>
    </w:p>
    <w:p>
      <w:pPr/>
      <w:r>
        <w:rPr>
          <w:lang w:val="pt_PT" w:bidi="pt_PT"/>
        </w:rPr>
      </w:r>
      <w:r>
        <w:rPr>
          <w:lang w:val="pt_PT" w:bidi="pt_PT"/>
        </w:rPr>
        <w:t>Escolha pessoas, desenhos ou objetos para ser cada um dos personagens. Enquanto vocês começam a recontar a história desses versículos, Paulo aponta para Deus quando diz que Deus o escolheu para ser um apóstolo de Cristo Jesus. Aponte para os crentes em Éfeso quando Paulo diz que ele está escrevendo para eles. Quando Paulo pede graça e paz para os crentes, mostrem Deus Pai e Jesus dando essas coisas aos crentes. Então, quando Paulo ora e pede a Deus para abençoar os Efésios, mostrem que Deus é aquele que os abençoa com bênçãos espirituais. Enquanto Paulo lista cada bênção, mostrem cada bênção. Por exemplo, quando Paulo diz que Deus adota crentes em sua família, mostrem todos os crentes cercando e recebendo um novo crente na família. Mostre que esse novo crente é exatamente o mesmo que aqueles que já estão na família. Então mostre que os crentes estão louvando a Deus pela graça que ele deu a eles porque eles agora são parte de sua família como filhos.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santos fiéis em Éfeso, ou aqueles que receberão a carta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um, Paulo escreve para aqueles que são membros da igreja em Éfeso e a área ao redor de Éfeso. Paulo começa a carta dizendo que ele é o escritor. Paulo está escrevendo para os seguidores de Jesus em Éfeso. Então Paulo diz uma oração breve pedindo a Deus para dar à igreja em Éfeso graça e paz.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Paulo: “Por que vocês estão escrevendo para essas pessoas? Vocês os conhecem?” Vocês podem ouvir: “Vivi em Éfeso por três anos, e conheço muitos seguidores de Jesus que vivem na área. No entanto, há muitos que se tornaram crentes que nunca conheci. A igreja está crescendo. Quero garantir que esses crentes tenham as informações que precisam para crescer em sua fé e se tornarem mais como Deus. Não posso visitá-los agora porque estou na prisão. A única maneira é escrever para eles e esperar que eles entendam”.</w:t>
      </w:r>
    </w:p>
    <w:p>
      <w:pPr>
        <w:pStyle w:val="ListBullet"/>
        <w:spacing w:line="240" w:lineRule="auto"/>
        <w:ind w:left="720"/>
      </w:pPr>
      <w:r>
        <w:rPr>
          <w:lang w:val="pt_PT" w:bidi="pt_PT"/>
        </w:rPr>
      </w:r>
      <w:r>
        <w:rPr>
          <w:lang w:val="pt_PT" w:bidi="pt_PT"/>
        </w:rPr>
        <w:t>Perguntem aos crentes em Éfeso: “Como vocês estão se sentindo enquanto recebem essa carta?” Vocês podem ouvir: “Estou tão animado por ter essa carta. Paulo sabe tanto sobre como seguir Jesus. Estou ansioso para ouvir isso e aprender mais sobre como ser um bom seguidor”.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dois, Paulo escreve uma oração de louvor agradecendo a Deus por todas as bênçãos espirituais que Deus derramou sobre os crentes. Paulo lembra os crentes que Deus os abençoou com todas as bênçãos espirituais. Mesmo antes de Deus criar o universo, Deus nos amava e tinha um plano para nós. Deus queria que fôssemos santos e sem imperfeições. Deus decidiu nos adotar em sua própria família e Deus fez isso por meio de Jesus Cristo. Deus derramou graça sobre aqueles que pertencem a Jesus. Jesus é o próprio querido Filho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Paulo: “Por que é importante que os crentes saibam sobre essas bênçãos espirituais?” Vocês podem ouvir: “Estou preocupado por meus amigos nessas igrejas. Falsos mestres virão e tentarão dizer a eles coisas falsas. Eles podem dizer que não podemos ser santos. Eles podem dizer que Deus não nos adotou. Os falsos mestres podem dizer que temos que tentar ganhar o favor de Deus. Quero que eles saibam essas coisas verdadeiras para que, quando os falsos mestres vierem, eles entendam que o ensinamento é falso. Quero que eles saibam sobre o amor de Deus e a graça de Deus”.</w:t>
      </w:r>
    </w:p>
    <w:p>
      <w:pPr>
        <w:pStyle w:val="ListBullet"/>
        <w:spacing w:line="240" w:lineRule="auto"/>
        <w:ind w:left="720"/>
      </w:pPr>
      <w:r>
        <w:rPr>
          <w:lang w:val="pt_PT" w:bidi="pt_PT"/>
        </w:rPr>
      </w:r>
      <w:r>
        <w:rPr>
          <w:lang w:val="pt_PT" w:bidi="pt_PT"/>
        </w:rPr>
        <w:t>Perguntem àqueles que recebem a carta: “Como vocês se sentem sabendo que Deus adotou vocês?” Vocês podem ouvir: “Ouvi outros dizerem isso, mas essa carta a faz parecer muito mais real. Realmente sou um filho de Deus. Deus é meu pai. Se sou filho de Deus, ninguém pode tirar isso de mim. Essas são notícias maravilhosas e sei que são verdadeiras”. Ou: “Duvido disso. Não posso acreditar que Deus me veria como filho”.</w:t>
      </w:r>
    </w:p>
    <w:p>
      <w:pPr>
        <w:pStyle w:val="ListBullet"/>
        <w:spacing w:line="240" w:lineRule="auto"/>
        <w:ind w:left="720"/>
      </w:pPr>
      <w:r>
        <w:rPr>
          <w:lang w:val="pt_PT" w:bidi="pt_PT"/>
        </w:rPr>
      </w:r>
      <w:r>
        <w:rPr>
          <w:lang w:val="pt_PT" w:bidi="pt_PT"/>
        </w:rPr>
        <w:t>Perguntem àqueles que recebem a carta: “Como vocês se sentem sabendo que receberam essa graça que Deus derramou sobre vocês?” Vocês podem ouvir: “Graça significa receber algo que eu não merecia. Sei que não mereço essa graça de Deus — para ser um dos filhos de Deus por meio da adoção. Eu nunca poderia fazer o suficiente para ganhar essa posição ou o perdão de Deus. Eu nunca poderia ganhar isso sendo santo ou sem culpa. Estou tão feliz por Deus ter dado isso a mim mesmo assim. Essa é uma razão para se alegrar. Sou como Paulo. Quero louvar a Deus pelo que Deus fez por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Usem os mesmos nomes ou palavras para </w:t>
      </w:r>
      <w:r>
        <w:rPr>
          <w:b/>
          <w:lang w:val="pt_PT" w:bidi="pt_PT"/>
        </w:rPr>
        <w:t>Paulo</w:t>
      </w:r>
      <w:r>
        <w:rPr>
          <w:lang w:val="pt_PT" w:bidi="pt_PT"/>
        </w:rPr>
        <w:t xml:space="preserve">, </w:t>
      </w:r>
      <w:r>
        <w:rPr>
          <w:b/>
          <w:lang w:val="pt_PT" w:bidi="pt_PT"/>
        </w:rPr>
        <w:t>apóstolo</w:t>
      </w:r>
      <w:r>
        <w:rPr>
          <w:lang w:val="pt_PT" w:bidi="pt_PT"/>
        </w:rPr>
        <w:t xml:space="preserve"> e </w:t>
      </w:r>
      <w:r>
        <w:rPr>
          <w:b/>
          <w:lang w:val="pt_PT" w:bidi="pt_PT"/>
        </w:rPr>
        <w:t>Cristo</w:t>
      </w:r>
      <w:r>
        <w:rPr>
          <w:lang w:val="pt_PT" w:bidi="pt_PT"/>
        </w:rPr>
        <w:t xml:space="preserve"> que vocês usaram em suas traduções anteriores, como o Livro de Atos. </w:t>
      </w:r>
      <w:r>
        <w:rPr>
          <w:lang w:val="pt_PT" w:bidi="pt_PT"/>
        </w:rPr>
        <w:t>Apóstolo</w:t>
      </w:r>
      <w:r>
        <w:rPr>
          <w:lang w:val="pt_PT" w:bidi="pt_PT"/>
        </w:rPr>
        <w:t xml:space="preserve"> e </w:t>
      </w:r>
      <w:r>
        <w:rPr>
          <w:lang w:val="pt_PT" w:bidi="pt_PT"/>
        </w:rPr>
        <w:t>Cristo</w:t>
      </w:r>
      <w:r>
        <w:rPr>
          <w:lang w:val="pt_PT" w:bidi="pt_PT"/>
        </w:rPr>
        <w:t xml:space="preserve"> são discutidos no Glossário Mestre.</w:t>
      </w:r>
    </w:p>
    <w:p>
      <w:pPr/>
      <w:r>
        <w:rPr>
          <w:lang w:val="pt_PT" w:bidi="pt_PT"/>
        </w:rPr>
      </w:r>
      <w:r>
        <w:rPr>
          <w:lang w:val="pt_PT" w:bidi="pt_PT"/>
        </w:rPr>
        <w:t xml:space="preserve">Parem aqui e revejam os nomes que vocês já escolheram para esses termos em outros livros da Bíblia: o nome de Paulo, o título para </w:t>
      </w:r>
      <w:r>
        <w:rPr>
          <w:b/>
          <w:lang w:val="pt_PT" w:bidi="pt_PT"/>
        </w:rPr>
        <w:t>Jesus Cristo</w:t>
      </w:r>
      <w:r>
        <w:rPr>
          <w:lang w:val="pt_PT" w:bidi="pt_PT"/>
        </w:rPr>
        <w:t xml:space="preserve"> e a palavra </w:t>
      </w:r>
      <w:r>
        <w:rPr>
          <w:b/>
          <w:lang w:val="pt_PT" w:bidi="pt_PT"/>
        </w:rPr>
        <w:t>apóstolo</w:t>
      </w:r>
      <w:r>
        <w:rPr>
          <w:lang w:val="pt_PT" w:bidi="pt_PT"/>
        </w:rPr>
        <w:t>. Vocês usarão essas mesmas palavras aqui. Pause o áudio aqui.</w:t>
      </w:r>
    </w:p>
    <w:p>
      <w:pPr/>
      <w:r>
        <w:rPr>
          <w:lang w:val="pt_PT" w:bidi="pt_PT"/>
        </w:rPr>
      </w:r>
      <w:r>
        <w:rPr>
          <w:lang w:val="pt_PT" w:bidi="pt_PT"/>
        </w:rPr>
        <w:t xml:space="preserve">Deus escolheu Paulo pela </w:t>
      </w:r>
      <w:r>
        <w:rPr>
          <w:b/>
          <w:lang w:val="pt_PT" w:bidi="pt_PT"/>
        </w:rPr>
        <w:t>vontade de Deus</w:t>
      </w:r>
      <w:r>
        <w:rPr>
          <w:lang w:val="pt_PT" w:bidi="pt_PT"/>
        </w:rPr>
        <w:t>. “Vontade de Deus” é uma frase que significa que isso é o que Deus pretende, planeja ou tem como propósito. Deus planejou escolher Paulo como seu apóstolo.</w:t>
      </w:r>
    </w:p>
    <w:p>
      <w:pPr/>
      <w:r>
        <w:rPr>
          <w:lang w:val="pt_PT" w:bidi="pt_PT"/>
        </w:rPr>
      </w:r>
      <w:r>
        <w:rPr>
          <w:lang w:val="pt_PT" w:bidi="pt_PT"/>
        </w:rPr>
        <w:t>Pausem a gravação aqui e selecionem a melhor frase em seu idioma que expressa essa mesma ideia. Se vocês já traduziram essa ideia em outro livro da Bíblia, usem as mesmas palavras ou frases que vocês usaram lá. Pausem essa gravação aqui.</w:t>
      </w:r>
    </w:p>
    <w:p>
      <w:pPr/>
      <w:r>
        <w:rPr>
          <w:lang w:val="pt_PT" w:bidi="pt_PT"/>
        </w:rPr>
      </w:r>
      <w:r>
        <w:rPr>
          <w:lang w:val="pt_PT" w:bidi="pt_PT"/>
        </w:rPr>
        <w:t xml:space="preserve">Paulo escreve para os </w:t>
      </w:r>
      <w:r>
        <w:rPr>
          <w:b/>
          <w:lang w:val="pt_PT" w:bidi="pt_PT"/>
        </w:rPr>
        <w:t>santos</w:t>
      </w:r>
      <w:r>
        <w:rPr>
          <w:lang w:val="pt_PT" w:bidi="pt_PT"/>
        </w:rPr>
        <w:t>. Santos descrevem aqueles que acreditam que Jesus é o Salvador prometido. Esses “santos” são pessoas que Deus escolheu e separou para pertencer a ele. Usem a mesma palavra para santo que vocês usaram na tradução de outros livros.</w:t>
      </w:r>
    </w:p>
    <w:p>
      <w:pPr/>
      <w:r>
        <w:rPr>
          <w:lang w:val="pt_PT" w:bidi="pt_PT"/>
        </w:rPr>
      </w:r>
      <w:r>
        <w:rPr>
          <w:lang w:val="pt_PT" w:bidi="pt_PT"/>
        </w:rPr>
        <w:t xml:space="preserve">Se necessário, parem aqui e discutam qual palavra ou descrição vocês usarão para </w:t>
      </w:r>
      <w:r>
        <w:rPr>
          <w:b/>
          <w:lang w:val="pt_PT" w:bidi="pt_PT"/>
        </w:rPr>
        <w:t>santo</w:t>
      </w:r>
      <w:r>
        <w:rPr>
          <w:lang w:val="pt_PT" w:bidi="pt_PT"/>
        </w:rPr>
        <w:t xml:space="preserve">. </w:t>
      </w:r>
      <w:r>
        <w:rPr>
          <w:lang w:val="pt_PT" w:bidi="pt_PT"/>
        </w:rPr>
        <w:t>Santo</w:t>
      </w:r>
      <w:r>
        <w:rPr>
          <w:lang w:val="pt_PT" w:bidi="pt_PT"/>
        </w:rPr>
        <w:t xml:space="preserve"> é discutido no Glossário Mestre. Pause este áudio aqui.</w:t>
      </w:r>
    </w:p>
    <w:p>
      <w:pPr/>
      <w:r>
        <w:rPr>
          <w:lang w:val="pt_PT" w:bidi="pt_PT"/>
        </w:rPr>
      </w:r>
      <w:r>
        <w:rPr>
          <w:lang w:val="pt_PT" w:bidi="pt_PT"/>
        </w:rPr>
        <w:t xml:space="preserve">Paulo pede a Deus </w:t>
      </w:r>
      <w:r>
        <w:rPr>
          <w:b/>
          <w:lang w:val="pt_PT" w:bidi="pt_PT"/>
        </w:rPr>
        <w:t>Pai</w:t>
      </w:r>
      <w:r>
        <w:rPr>
          <w:lang w:val="pt_PT" w:bidi="pt_PT"/>
        </w:rPr>
        <w:t xml:space="preserve"> e ao </w:t>
      </w:r>
      <w:r>
        <w:rPr>
          <w:b/>
          <w:lang w:val="pt_PT" w:bidi="pt_PT"/>
        </w:rPr>
        <w:t>Senhor</w:t>
      </w:r>
      <w:r>
        <w:rPr>
          <w:lang w:val="pt_PT" w:bidi="pt_PT"/>
        </w:rPr>
        <w:t xml:space="preserve"> Jesus Cristo para darem aos santos </w:t>
      </w:r>
      <w:r>
        <w:rPr>
          <w:b/>
          <w:lang w:val="pt_PT" w:bidi="pt_PT"/>
        </w:rPr>
        <w:t>graça</w:t>
      </w:r>
      <w:r>
        <w:rPr>
          <w:lang w:val="pt_PT" w:bidi="pt_PT"/>
        </w:rPr>
        <w:t xml:space="preserve"> e </w:t>
      </w:r>
      <w:r>
        <w:rPr>
          <w:b/>
          <w:lang w:val="pt_PT" w:bidi="pt_PT"/>
        </w:rPr>
        <w:t>paz</w:t>
      </w:r>
      <w:r>
        <w:rPr>
          <w:lang w:val="pt_PT" w:bidi="pt_PT"/>
        </w:rPr>
        <w:t xml:space="preserve"> de Deus. Graça se refere a Deus mostrando seu favor às pessoas que não merecem esse favor. Paz descreve o bom relacionamento com Deus que nos dá a vida completa.</w:t>
      </w:r>
    </w:p>
    <w:p>
      <w:pPr/>
      <w:r>
        <w:rPr>
          <w:lang w:val="pt_PT" w:bidi="pt_PT"/>
        </w:rPr>
      </w:r>
      <w:r>
        <w:rPr>
          <w:lang w:val="pt_PT" w:bidi="pt_PT"/>
        </w:rPr>
        <w:t>Se necessário, parem aqui e discutam que palavras vocês usarão para graça e paz. Usem as mesmas palavras para graça e paz que vocês usaram em traduções anteriores. Graça e paz são discutidos no Glossário Mestre. Pause este áudio aqui.</w:t>
      </w:r>
    </w:p>
    <w:p>
      <w:pPr/>
      <w:r>
        <w:rPr>
          <w:lang w:val="pt_PT" w:bidi="pt_PT"/>
        </w:rPr>
      </w:r>
      <w:r>
        <w:rPr>
          <w:lang w:val="pt_PT" w:bidi="pt_PT"/>
        </w:rPr>
        <w:t>Pai se refere ao pai celestial ou a Deus. Paulo usa a mesma palavra para pai que vocês usam para seus próprios pais.</w:t>
      </w:r>
    </w:p>
    <w:p>
      <w:pPr/>
      <w:r>
        <w:rPr>
          <w:lang w:val="pt_PT" w:bidi="pt_PT"/>
        </w:rPr>
      </w:r>
      <w:r>
        <w:rPr>
          <w:lang w:val="pt_PT" w:bidi="pt_PT"/>
        </w:rPr>
        <w:t xml:space="preserve">Se necessário, parem aqui e discutam como vocês falarão sobre Deus como um </w:t>
      </w:r>
      <w:r>
        <w:rPr>
          <w:b/>
          <w:lang w:val="pt_PT" w:bidi="pt_PT"/>
        </w:rPr>
        <w:t>Pai</w:t>
      </w:r>
      <w:r>
        <w:rPr>
          <w:lang w:val="pt_PT" w:bidi="pt_PT"/>
        </w:rPr>
        <w:t xml:space="preserve"> nesse livro. Usem a mesma palavra para Deus como Pai que vocês usaram em outros livros da Bíblia. Pause este áudio aqui.</w:t>
      </w:r>
    </w:p>
    <w:p>
      <w:pPr/>
      <w:r>
        <w:rPr>
          <w:lang w:val="pt_PT" w:bidi="pt_PT"/>
        </w:rPr>
      </w:r>
      <w:r>
        <w:rPr>
          <w:lang w:val="pt_PT" w:bidi="pt_PT"/>
        </w:rPr>
        <w:t xml:space="preserve">Paulo fala sobre o </w:t>
      </w:r>
      <w:r>
        <w:rPr>
          <w:b/>
          <w:lang w:val="pt_PT" w:bidi="pt_PT"/>
        </w:rPr>
        <w:t>Senhor</w:t>
      </w:r>
      <w:r>
        <w:rPr>
          <w:lang w:val="pt_PT" w:bidi="pt_PT"/>
        </w:rPr>
        <w:t xml:space="preserve"> Jesus Cristo. Um senhor é um mestre ou a pessoa que está no controle de tudo.</w:t>
      </w:r>
    </w:p>
    <w:p>
      <w:pPr/>
      <w:r>
        <w:rPr>
          <w:lang w:val="pt_PT" w:bidi="pt_PT"/>
        </w:rPr>
      </w:r>
      <w:r>
        <w:rPr>
          <w:lang w:val="pt_PT" w:bidi="pt_PT"/>
        </w:rPr>
        <w:t xml:space="preserve">Se necessário, parem aqui e discutam qual palavra vocês usarão para </w:t>
      </w:r>
      <w:r>
        <w:rPr>
          <w:b/>
          <w:lang w:val="pt_PT" w:bidi="pt_PT"/>
        </w:rPr>
        <w:t>senhor</w:t>
      </w:r>
      <w:r>
        <w:rPr>
          <w:lang w:val="pt_PT" w:bidi="pt_PT"/>
        </w:rPr>
        <w:t xml:space="preserve">. </w:t>
      </w:r>
      <w:r>
        <w:rPr>
          <w:lang w:val="pt_PT" w:bidi="pt_PT"/>
        </w:rPr>
        <w:t>Senhor</w:t>
      </w:r>
      <w:r>
        <w:rPr>
          <w:lang w:val="pt_PT" w:bidi="pt_PT"/>
        </w:rPr>
        <w:t xml:space="preserve"> é discutido no Glossário Mestre. Usem a mesma palavra para senhor que vocês usaram em outras traduções. Pause este áudio aqui.</w:t>
      </w:r>
    </w:p>
    <w:p>
      <w:pPr/>
      <w:r>
        <w:rPr>
          <w:lang w:val="pt_PT" w:bidi="pt_PT"/>
        </w:rPr>
      </w:r>
      <w:r>
        <w:rPr>
          <w:lang w:val="pt_PT" w:bidi="pt_PT"/>
        </w:rPr>
        <w:t xml:space="preserve">Paulo diz que Deus nos deu todas as </w:t>
      </w:r>
      <w:r>
        <w:rPr>
          <w:b/>
          <w:lang w:val="pt_PT" w:bidi="pt_PT"/>
        </w:rPr>
        <w:t>bênçãos espirituais</w:t>
      </w:r>
      <w:r>
        <w:rPr>
          <w:lang w:val="pt_PT" w:bidi="pt_PT"/>
        </w:rPr>
        <w:t xml:space="preserve"> nos </w:t>
      </w:r>
      <w:r>
        <w:rPr>
          <w:b/>
          <w:lang w:val="pt_PT" w:bidi="pt_PT"/>
        </w:rPr>
        <w:t>domínios celestiais</w:t>
      </w:r>
      <w:r>
        <w:rPr>
          <w:lang w:val="pt_PT" w:bidi="pt_PT"/>
        </w:rPr>
        <w:t xml:space="preserve">. Espiritual é uma palavra que se refere ao Espírito de Deus ou coisas de Deus. Aqui, a bênção espiritual é diferente de coisas boas no mundo como boa comida ou uma boa casa. Bênçãos espirituais descrevem essas bênçãos que vêm de Deus em vez do mundo material, como paz e alegria. </w:t>
      </w:r>
      <w:r>
        <w:rPr>
          <w:lang w:val="pt_PT" w:bidi="pt_PT"/>
        </w:rPr>
        <w:t>Bênção</w:t>
      </w:r>
      <w:r>
        <w:rPr>
          <w:lang w:val="pt_PT" w:bidi="pt_PT"/>
        </w:rPr>
        <w:t xml:space="preserve"> e </w:t>
      </w:r>
      <w:r>
        <w:rPr>
          <w:b/>
          <w:lang w:val="pt_PT" w:bidi="pt_PT"/>
        </w:rPr>
        <w:t>espírito</w:t>
      </w:r>
      <w:r>
        <w:rPr>
          <w:lang w:val="pt_PT" w:bidi="pt_PT"/>
        </w:rPr>
        <w:t xml:space="preserve"> são discutidos no Glossário Mestre.</w:t>
      </w:r>
    </w:p>
    <w:p>
      <w:pPr/>
      <w:r>
        <w:rPr>
          <w:lang w:val="pt_PT" w:bidi="pt_PT"/>
        </w:rPr>
      </w:r>
      <w:r>
        <w:rPr>
          <w:lang w:val="pt_PT" w:bidi="pt_PT"/>
        </w:rPr>
        <w:t xml:space="preserve">Parem aqui e decidam como traduzir a frase bênção </w:t>
      </w:r>
      <w:r>
        <w:rPr>
          <w:b/>
          <w:lang w:val="pt_PT" w:bidi="pt_PT"/>
        </w:rPr>
        <w:t>espiritual</w:t>
      </w:r>
      <w:r>
        <w:rPr>
          <w:lang w:val="pt_PT" w:bidi="pt_PT"/>
        </w:rPr>
        <w:t>. Pause a gravação aqui.</w:t>
      </w:r>
    </w:p>
    <w:p>
      <w:pPr/>
      <w:r>
        <w:rPr>
          <w:lang w:val="pt_PT" w:bidi="pt_PT"/>
        </w:rPr>
      </w:r>
      <w:r>
        <w:rPr>
          <w:lang w:val="pt_PT" w:bidi="pt_PT"/>
        </w:rPr>
        <w:t>Os reinos celestiais se refere ao reino onde Deus vive e governa. Na época em que Paulo escreveu essa carta, as pessoas acreditavam que haviam muitas camadas ou níveis no céu e que Deus vivia na camada mais alta. Essa carta está se referindo ao lugar onde Deus vive e governa.</w:t>
      </w:r>
    </w:p>
    <w:p>
      <w:pPr/>
      <w:r>
        <w:rPr>
          <w:lang w:val="pt_PT" w:bidi="pt_PT"/>
        </w:rPr>
      </w:r>
      <w:r>
        <w:rPr>
          <w:lang w:val="pt_PT" w:bidi="pt_PT"/>
        </w:rPr>
        <w:t xml:space="preserve">Parem aqui e decidam como vocês falarão sobre os </w:t>
      </w:r>
      <w:r>
        <w:rPr>
          <w:b/>
          <w:lang w:val="pt_PT" w:bidi="pt_PT"/>
        </w:rPr>
        <w:t>reinos celestiais</w:t>
      </w:r>
      <w:r>
        <w:rPr>
          <w:lang w:val="pt_PT" w:bidi="pt_PT"/>
        </w:rPr>
        <w:t xml:space="preserve">. </w:t>
      </w:r>
      <w:r>
        <w:rPr>
          <w:lang w:val="pt_PT" w:bidi="pt_PT"/>
        </w:rPr>
        <w:t>Céu</w:t>
      </w:r>
      <w:r>
        <w:rPr>
          <w:lang w:val="pt_PT" w:bidi="pt_PT"/>
        </w:rPr>
        <w:t xml:space="preserve"> está do Glossário Mestre. Pause a gravação aqui.</w:t>
      </w:r>
    </w:p>
    <w:p>
      <w:pPr/>
      <w:r>
        <w:rPr>
          <w:lang w:val="pt_PT" w:bidi="pt_PT"/>
        </w:rPr>
      </w:r>
      <w:r>
        <w:rPr>
          <w:lang w:val="pt_PT" w:bidi="pt_PT"/>
        </w:rPr>
        <w:t xml:space="preserve">Deus nos escolheu para sermos </w:t>
      </w:r>
      <w:r>
        <w:rPr>
          <w:b/>
          <w:lang w:val="pt_PT" w:bidi="pt_PT"/>
        </w:rPr>
        <w:t>santos</w:t>
      </w:r>
      <w:r>
        <w:rPr>
          <w:lang w:val="pt_PT" w:bidi="pt_PT"/>
        </w:rPr>
        <w:t>, ou separados para o serviço a ele.</w:t>
      </w:r>
    </w:p>
    <w:p>
      <w:pPr/>
      <w:r>
        <w:rPr>
          <w:lang w:val="pt_PT" w:bidi="pt_PT"/>
        </w:rPr>
      </w:r>
      <w:r>
        <w:rPr>
          <w:lang w:val="pt_PT" w:bidi="pt_PT"/>
        </w:rPr>
        <w:t xml:space="preserve">Se necessário, parem aqui e discutam qual palavra vocês usarão para </w:t>
      </w:r>
      <w:r>
        <w:rPr>
          <w:b/>
          <w:lang w:val="pt_PT" w:bidi="pt_PT"/>
        </w:rPr>
        <w:t>santo</w:t>
      </w:r>
      <w:r>
        <w:rPr>
          <w:lang w:val="pt_PT" w:bidi="pt_PT"/>
        </w:rPr>
        <w:t xml:space="preserve">. </w:t>
      </w:r>
      <w:r>
        <w:rPr>
          <w:lang w:val="pt_PT" w:bidi="pt_PT"/>
        </w:rPr>
        <w:t>Santo</w:t>
      </w:r>
      <w:r>
        <w:rPr>
          <w:lang w:val="pt_PT" w:bidi="pt_PT"/>
        </w:rPr>
        <w:t xml:space="preserve"> é discutido no Glossário Mestre. Usem a mesma palavra para santo que vocês usaram em traduções anteriores. Pause este áudio aqui.</w:t>
      </w:r>
    </w:p>
    <w:p>
      <w:pPr/>
      <w:r>
        <w:rPr>
          <w:lang w:val="pt_PT" w:bidi="pt_PT"/>
        </w:rPr>
      </w:r>
      <w:r>
        <w:rPr>
          <w:lang w:val="pt_PT" w:bidi="pt_PT"/>
        </w:rPr>
        <w:t xml:space="preserve">Deus escolheu </w:t>
      </w:r>
      <w:r>
        <w:rPr>
          <w:b/>
          <w:lang w:val="pt_PT" w:bidi="pt_PT"/>
        </w:rPr>
        <w:t>adotar</w:t>
      </w:r>
      <w:r>
        <w:rPr>
          <w:lang w:val="pt_PT" w:bidi="pt_PT"/>
        </w:rPr>
        <w:t xml:space="preserve"> aqueles que acreditam em Jesus. Usem a mesma palavra para adotar que vocês usaram em traduções anteriores. Adotar alguém é levar essa pessoa para a família com os mesmos direitos que alguém nascido dos pais. O pai não vê diferença entre um filho adotado e uma criança nascida deles.</w:t>
      </w:r>
    </w:p>
    <w:p>
      <w:pPr/>
      <w:r>
        <w:rPr>
          <w:lang w:val="pt_PT" w:bidi="pt_PT"/>
        </w:rPr>
      </w:r>
      <w:r>
        <w:rPr>
          <w:lang w:val="pt_PT" w:bidi="pt_PT"/>
        </w:rPr>
        <w:t xml:space="preserve">Se necessário, parem aqui e discutam qual palavra vocês usarão para </w:t>
      </w:r>
      <w:r>
        <w:rPr>
          <w:b/>
          <w:lang w:val="pt_PT" w:bidi="pt_PT"/>
        </w:rPr>
        <w:t>adotar</w:t>
      </w:r>
      <w:r>
        <w:rPr>
          <w:lang w:val="pt_PT" w:bidi="pt_PT"/>
        </w:rPr>
        <w:t>. Pause este áudio aqui.</w:t>
      </w:r>
    </w:p>
    <w:p>
      <w:pPr/>
      <w:r>
        <w:rPr>
          <w:lang w:val="pt_PT" w:bidi="pt_PT"/>
        </w:rPr>
      </w:r>
      <w:r>
        <w:rPr>
          <w:lang w:val="pt_PT" w:bidi="pt_PT"/>
        </w:rPr>
        <w:t>Deus nos deu essa graça gloriosa, e somos gratos por isso! Vemos a glória de Deus, ou majestade e poder, quando vemos sua graça.</w:t>
      </w:r>
    </w:p>
    <w:p>
      <w:pPr/>
      <w:r>
        <w:rPr>
          <w:lang w:val="pt_PT" w:bidi="pt_PT"/>
        </w:rPr>
      </w:r>
      <w:r>
        <w:rPr>
          <w:lang w:val="pt_PT" w:bidi="pt_PT"/>
        </w:rPr>
        <w:t xml:space="preserve">Parem aqui e discutam em grupo como vocês traduzirão “Louvamos a Deus por sua graça gloriosa, ou poderosa!” </w:t>
      </w:r>
      <w:r>
        <w:rPr>
          <w:lang w:val="pt_PT" w:bidi="pt_PT"/>
        </w:rPr>
        <w:t>Glória</w:t>
      </w:r>
      <w:r>
        <w:rPr>
          <w:lang w:val="pt_PT" w:bidi="pt_PT"/>
        </w:rPr>
        <w:t xml:space="preserve"> está no Glossário Mestre.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1:7–10</w:t>
      </w:r>
      <w:r>
        <w:rPr>
          <w:lang w:val="pt_PT" w:bidi="pt_PT"/>
        </w:rPr>
      </w:r>
    </w:p>
    <w:p>
      <w:pPr>
        <w:pStyle w:val="Heading3"/>
      </w:pPr>
      <w:r>
        <w:rPr>
          <w:lang w:val="pt_PT" w:bidi="pt_PT"/>
        </w:rPr>
        <w:t>Ouvir e Sentir</w:t>
      </w:r>
    </w:p>
    <w:p>
      <w:pPr/>
      <w:r>
        <w:rPr>
          <w:lang w:val="pt_PT" w:bidi="pt_PT"/>
        </w:rPr>
      </w:r>
      <w:r>
        <w:rPr>
          <w:lang w:val="pt_PT" w:bidi="pt_PT"/>
        </w:rPr>
        <w:t>Nessa etapa, ouçam Efésios 1.7–10 e guardem em seus corações.</w:t>
      </w:r>
    </w:p>
    <w:p>
      <w:pPr/>
      <w:r>
        <w:rPr>
          <w:lang w:val="pt_PT" w:bidi="pt_PT"/>
        </w:rPr>
      </w:r>
      <w:r>
        <w:rPr>
          <w:lang w:val="pt_PT" w:bidi="pt_PT"/>
        </w:rPr>
        <w:t>Ouçam uma versão em áudio de Efésios 1.7–10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1.7–10 na tradução mais fácil de entender.</w:t>
      </w:r>
    </w:p>
    <w:p>
      <w:pPr/>
      <w:r>
        <w:rPr>
          <w:lang w:val="pt_PT" w:bidi="pt_PT"/>
        </w:rPr>
      </w:r>
      <w:r>
        <w:rPr>
          <w:lang w:val="pt_PT" w:bidi="pt_PT"/>
        </w:rPr>
        <w:t>Paulo começou essa parte da carta louvando a Deus por todas as bênçãos espirituais que Deus deu a aqueles que acreditam. Nessa passagem, Paulo fala sobre mais motivos para agradecer a Deus.</w:t>
      </w:r>
    </w:p>
    <w:p>
      <w:pPr/>
      <w:r>
        <w:rPr>
          <w:lang w:val="pt_PT" w:bidi="pt_PT"/>
        </w:rPr>
      </w:r>
      <w:r>
        <w:rPr>
          <w:lang w:val="pt_PT" w:bidi="pt_PT"/>
        </w:rPr>
        <w:t>Paulo quer que aqueles que são crentes saibam tudo o que Deus fez por eles. Paulo acabou de falar sobre Jesus, o Salvador ou Cristo, o único que Deus ama. Paulo disse que Jesus tornou possível que os crentes fossem filhos de Deus também. Paulo continua dizendo como Deus redimiu os crentes, ou os libertou com o sangue de Jesus. Quando Paulo diz que Deus redimiu os crentes, Paulo está lembrando aos crentes judeus da Páscoa no Egito. Quando os israelitas eram escravos, Deus os libertou. Deus disse aos israelitas para espalhar o sangue do cordeiro que eles mataram em suas portas. Esse sangue os protegeu do anjo da morte de Deus que matou o filho primogênito dos egípcios. Então o rei do Egito permitiu que os israelitas saíssem. Deus disse aos israelitas para fazer esse um feriado especial chamado de Páscoa. Então eles sempre se lembrariam como o sangue de um cordeiro em suas portas os libertou da escravidão no Egito. Paulo está comparando Jesus a esses sacrifícios que os israelitas costumavam fazer para restaurar seu relacionamento com Deus. Jesus, como esses sacrifícios, nos tornou livres, ou nos redimiu, com o sangue de Jesus quando ele sangrou e morreu na cruz. Jesus realmente é o Cristo, o Salvador!</w:t>
      </w:r>
    </w:p>
    <w:p>
      <w:pPr/>
      <w:r>
        <w:rPr>
          <w:lang w:val="pt_PT" w:bidi="pt_PT"/>
        </w:rPr>
      </w:r>
      <w:r>
        <w:rPr>
          <w:lang w:val="pt_PT" w:bidi="pt_PT"/>
        </w:rPr>
        <w:t>Parem aqui e falem sobre uma vez em que uma pessoa libertou outra pessoa da escravidão ou da opressão. O que a pessoa que resgatou os outros fez? Como vocês se sentem quando ouvem essa história de liberdade? Pause o áudio aqui.</w:t>
      </w:r>
    </w:p>
    <w:p>
      <w:pPr/>
      <w:r>
        <w:rPr>
          <w:lang w:val="pt_PT" w:bidi="pt_PT"/>
        </w:rPr>
      </w:r>
      <w:r>
        <w:rPr>
          <w:lang w:val="pt_PT" w:bidi="pt_PT"/>
        </w:rPr>
        <w:t>Não merecemos que Deus envie Jesus para nos libertar. No entanto, Deus nos ama tanto que ele nos salva de mesmo assim. Paulo gosta muito de falar sobre as riquezas de Deus e sobre o quanto Deus gosta de dar às pessoas muitos presentes. Paulo fala sobre as riquezas ou grande quantidade da graça de Deus. A imagem dessa grande quantidade de graça é como uma fonte que transborda. Vem tanto da fonte que a bacia não pode conter isso. Tanta graça flui de Deus que não podemos nem mesmo absorver tudo ou entender. Paulo diz que Deus derramou a bondade de Deus sobre nós com sabedoria e entedimento. Paulo usa a imagem da chuva caindo abundantemente sobre o crente para mostrar como sabedoria e entendimento caem sobre nós.</w:t>
      </w:r>
    </w:p>
    <w:p>
      <w:pPr/>
      <w:r>
        <w:rPr>
          <w:lang w:val="pt_PT" w:bidi="pt_PT"/>
        </w:rPr>
      </w:r>
      <w:r>
        <w:rPr>
          <w:lang w:val="pt_PT" w:bidi="pt_PT"/>
        </w:rPr>
        <w:t>Parem aqui e falem sobre uma vez em que alguém deu a vocês tantos presentes que vocês não podiam carregar todos ou segurar todos em suas mãos. Como vocês se sentiram? Por que essa pessoa deu a vocês tantos presentes? Pause o áudio aqui.</w:t>
      </w:r>
    </w:p>
    <w:p>
      <w:pPr/>
      <w:r>
        <w:rPr>
          <w:lang w:val="pt_PT" w:bidi="pt_PT"/>
        </w:rPr>
      </w:r>
      <w:r>
        <w:rPr>
          <w:lang w:val="pt_PT" w:bidi="pt_PT"/>
        </w:rPr>
        <w:t>Paulo também lembra aos crentes que Deus tinha um plano. Esse plano existia há muito tempo. Mas tem sido um mistério, o que significa que apenas Deus poderia revelar. Agora Deus nos dá sua sabedoria e entendimento de seu plano. Deus revelou esse plano a aqueles que acreditam em Jesus. Então Paulo diz aos crentes qual é o plano. Paulo diz que tudo no céu e na terra se reunirá sob a autoridade de Cristo. Paulo deixará isso claro mais tarde na carta quando ele explicar como Jesus, como o cabeça, controla os crentes, ou a igreja. Paulo não explica essas coisas aqui. Paulo já ensinou as pessoas e esse é apenas um lembrete desse ensinamento muito importante.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1.7–10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continua a explicar o que Deus fez por aqueles que creem em Jesus.</w:t>
      </w:r>
    </w:p>
    <w:p>
      <w:pPr/>
      <w:r>
        <w:rPr>
          <w:lang w:val="pt_PT" w:bidi="pt_PT"/>
        </w:rPr>
      </w:r>
      <w:r>
        <w:rPr>
          <w:b/>
          <w:lang w:val="pt_PT" w:bidi="pt_PT"/>
        </w:rPr>
        <w:t>Na segunda parte:</w:t>
      </w:r>
      <w:r>
        <w:rPr>
          <w:lang w:val="pt_PT" w:bidi="pt_PT"/>
        </w:rPr>
        <w:t xml:space="preserve"> Paulo também explica o plano que Deus teve desde o início e agora revelou a aqueles que creem.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seguidores de Jesus de Éfeso</w:t>
      </w:r>
    </w:p>
    <w:p>
      <w:pPr>
        <w:pStyle w:val="ListBullet"/>
        <w:spacing w:line="240" w:lineRule="auto"/>
        <w:ind w:left="720"/>
      </w:pPr>
      <w:r>
        <w:rPr>
          <w:lang w:val="pt_PT" w:bidi="pt_PT"/>
        </w:rPr>
      </w:r>
      <w:r>
        <w:rPr>
          <w:lang w:val="pt_PT" w:bidi="pt_PT"/>
        </w:rPr>
        <w:t>Deus que inspira Paulo a escrever essas coisas.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O grupo deve prestar atenção às partes do cenário da passagem:</w:t>
      </w:r>
    </w:p>
    <w:p>
      <w:pPr/>
      <w:r>
        <w:rPr>
          <w:lang w:val="pt_PT" w:bidi="pt_PT"/>
        </w:rPr>
      </w:r>
      <w:r>
        <w:rPr>
          <w:lang w:val="pt_PT" w:bidi="pt_PT"/>
        </w:rPr>
        <w:t xml:space="preserve">A primeira parte dessa passagem começa se referindo àquele que Deus ama, que é Jesus, nosso Salvador, ou Cristo. É </w:t>
      </w:r>
      <w:r>
        <w:rPr>
          <w:b/>
          <w:lang w:val="pt_PT" w:bidi="pt_PT"/>
        </w:rPr>
        <w:t>ele</w:t>
      </w:r>
      <w:r>
        <w:rPr>
          <w:lang w:val="pt_PT" w:bidi="pt_PT"/>
        </w:rPr>
        <w:t>, ou Jesus, que nos redimiu ou nos tornou livres. Agora Paulo nos diz como Jesus nos fez livres. Paulo diz que o sangue de Jesus nos tornou livres. Lembrem-se de que o sangue de Jesus se refere à morte de Jesus na cruz. O sangue era importante no sistema sacrificial judaico, e é importante que Jesus tenha sangrado e morrido. Deus nos tornou livres por meio da morte de Jesus porque ele queria nos dar muitos dons, mesmo que não os merecêssemos. Quando Deus nos fez livres, ele nos perdoou de todos os nossos pecados, ou desobediência. Não merecemos esse dom de Deus. Paulo diz que Deus nos dá essa graça, ou dons imerecidos, porque ele é rico, ou tem muito a nos dar. Paulo está nos mostrando que Deus dá mais do que esperamos, e desfrutamos mais do que podemos imaginar.</w:t>
      </w:r>
    </w:p>
    <w:p>
      <w:pPr/>
      <w:r>
        <w:rPr>
          <w:lang w:val="pt_PT" w:bidi="pt_PT"/>
        </w:rPr>
      </w:r>
      <w:r>
        <w:rPr>
          <w:lang w:val="pt_PT" w:bidi="pt_PT"/>
        </w:rPr>
        <w:t>Parem aqui e discutam em grupo: Falem novamente sobre uma vez em que alguém deu a vocês mais presentes bons do que vocês imaginavam. Como vocês falaram sobre isso? Prestem atenção às palavras que vocês usavam para falar sobre como essa pessoa deu presentes porque ela tinha muito a dar. Pause este áudio aqui.</w:t>
      </w:r>
    </w:p>
    <w:p>
      <w:pPr/>
      <w:r>
        <w:rPr>
          <w:lang w:val="pt_PT" w:bidi="pt_PT"/>
        </w:rPr>
      </w:r>
      <w:r>
        <w:rPr>
          <w:lang w:val="pt_PT" w:bidi="pt_PT"/>
        </w:rPr>
        <w:t>Na segunda parte dessa passagem, Paulo fala sobre o plano que Deus mostrou a seu povo. Deus deu sabedoria a nós, e nos ajudou a entender seu plano. Deus se alegrou em nos mostrar seu plano. O plano de Deus envolve Jesus Cristo, o salvador prometido. Esse plano acontecerá quando o tempo certo de Deus chegar.</w:t>
      </w:r>
    </w:p>
    <w:p>
      <w:pPr/>
      <w:r>
        <w:rPr>
          <w:lang w:val="pt_PT" w:bidi="pt_PT"/>
        </w:rPr>
      </w:r>
      <w:r>
        <w:rPr>
          <w:lang w:val="pt_PT" w:bidi="pt_PT"/>
        </w:rPr>
        <w:t>No final dessa passagem, Paulo revela o plano de Deus. Deus dará a Jesus Cristo autoridade sobre tudo no céu, onde Deus vive, e sobre tudo na terra.</w:t>
      </w:r>
    </w:p>
    <w:p>
      <w:pPr/>
      <w:r>
        <w:rPr>
          <w:lang w:val="pt_PT" w:bidi="pt_PT"/>
        </w:rPr>
      </w:r>
      <w:r>
        <w:rPr>
          <w:lang w:val="pt_PT" w:bidi="pt_PT"/>
        </w:rPr>
        <w:t xml:space="preserve">Escolha pessoas, desenhos ou objetos para ser cada um dos personagens. Vocês podem querer ter um grupo de objetos ou pessoas representando os crentes antes de receberem a liberdade. Enquanto vocês começam a recontar a história desses versículos, Paulo aponta para Jesus quando ele diz que é por causa do </w:t>
      </w:r>
      <w:r>
        <w:rPr>
          <w:b/>
          <w:lang w:val="pt_PT" w:bidi="pt_PT"/>
        </w:rPr>
        <w:t>sangue de Jesus</w:t>
      </w:r>
      <w:r>
        <w:rPr>
          <w:lang w:val="pt_PT" w:bidi="pt_PT"/>
        </w:rPr>
        <w:t xml:space="preserve"> quando ele morreu por nós que Deus nos redimiu, ou nos tornou livres. Enquanto Deus envia Jesus, e Jesus morre, mostre que os crentes são livres agora. Deus mostra que ele tem mais graça, como um tesouro valioso, do que podemos imaginar. Deus toma dessa graça e a dá a nós. É mais do que podemos esperar. Agora Paulo aponta para Deus e então aos crentes quando ele diz que Deus com alegria dá a eles sabedoria e entedimento sobre seu plano. Mostre como os crentes não sabem o plano no início, mas Deus nos mostra seu plano — Deus usa Jesus para fazer seu plano acontecer. No tempo certo, Deus coloca Jesus em autoridade sobre tudo no céu e na terra. No final dessa passagem, tudo no céu e na terra está seguindo pacificamente a liderança de Jesus. Como vocês mostrarão que Jesus tem autoridade sobre tudo?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1.7–10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seguidores de Jesus de Éfeso</w:t>
      </w:r>
    </w:p>
    <w:p>
      <w:pPr>
        <w:pStyle w:val="ListBullet"/>
        <w:spacing w:line="240" w:lineRule="auto"/>
        <w:ind w:left="720"/>
      </w:pPr>
      <w:r>
        <w:rPr>
          <w:lang w:val="pt_PT" w:bidi="pt_PT"/>
        </w:rPr>
      </w:r>
      <w:r>
        <w:rPr>
          <w:lang w:val="pt_PT" w:bidi="pt_PT"/>
        </w:rPr>
        <w:t>Deus que inspira Paulo a escrever essas coisas.</w:t>
      </w:r>
    </w:p>
    <w:p>
      <w:pPr>
        <w:pStyle w:val="ListBullet"/>
        <w:spacing w:line="240" w:lineRule="auto"/>
        <w:ind w:left="720"/>
      </w:pPr>
      <w:r>
        <w:rPr>
          <w:lang w:val="pt_PT" w:bidi="pt_PT"/>
        </w:rPr>
      </w:r>
      <w:r>
        <w:rPr>
          <w:lang w:val="pt_PT" w:bidi="pt_PT"/>
        </w:rPr>
        <w:t>Jesus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Deus com a ajuda do Espírito Santo inspira Paulo a escrever a carta. Paulo explica que Deus usou o sangue de Jesus para libertar todos que creem em Jesus. Além de nos dar liberdade, Deus perdoou todos os nossos pecados.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Deus: “Por que você quer lembrar às pessoas sobre o sangue do Cordeiro da Páscoa e o sistema de sacrifício de sangue do Antigo Testamento?” Você pode ouvir: “Desde o início, usei sangue para restaurar as pessoas a mim mesmo e para ter um bom relacionamento com as pessoas. Agora é o sangue de Jesus que os salva. Eles precisam ver que tudo isso é um plano contínuo”.</w:t>
      </w:r>
    </w:p>
    <w:p>
      <w:pPr>
        <w:pStyle w:val="ListBullet"/>
        <w:spacing w:line="240" w:lineRule="auto"/>
        <w:ind w:left="720"/>
      </w:pPr>
      <w:r>
        <w:rPr>
          <w:lang w:val="pt_PT" w:bidi="pt_PT"/>
        </w:rPr>
      </w:r>
      <w:r>
        <w:rPr>
          <w:lang w:val="pt_PT" w:bidi="pt_PT"/>
        </w:rPr>
        <w:t>Pergunte a Paulo: “Como você se sente sabendo que Deus por meio do Espírito Santo está dizendo a você para escrever essas coisas na carta?” Você pode ouvir: “Isso é maravilhoso. Estou cheio de admiração ou alegria. Deus nos dá muito mais do que merecemos. Sempre tento ouvir Deus e ensinar o que Deus quer que as pessoas saibam”.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também explica o plano misterioso de Deus para os Efésios. O plano é que Deus, no momento certo, traga tudo, tanto no céu e na terra, sob a autoridade de Jesus. O plano era um mistério — as pessoas não entenderam o plano até que Deus o revelou.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efésios: “Como vocês se sentem agora que sabem o plano de Deus?” Vocês podem ouvir: “Estou pronto para isso acontecer. Estou tão feliz por ser lembrado que Deus tem esse plano. Paulo nos contou sobre isso, mas havíamos esquecido. Estou pronto para esse plano acontecer. Quero que Jesus esteja no controle desse mundo! Gostaria que o tempo certo fosse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1.7–10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Essa passagem usa muitas palavras que vocês já usaram no livro de Atos, bem como outras passagens dos evangelhos.</w:t>
      </w:r>
    </w:p>
    <w:p>
      <w:pPr/>
      <w:r>
        <w:rPr>
          <w:lang w:val="pt_PT" w:bidi="pt_PT"/>
        </w:rPr>
      </w:r>
      <w:r>
        <w:rPr>
          <w:lang w:val="pt_PT" w:bidi="pt_PT"/>
        </w:rPr>
        <w:t xml:space="preserve">Parem aqui e revejam as palavras que vocês já escolheram para </w:t>
      </w:r>
      <w:r>
        <w:rPr>
          <w:b/>
          <w:lang w:val="pt_PT" w:bidi="pt_PT"/>
        </w:rPr>
        <w:t>Cristo</w:t>
      </w:r>
      <w:r>
        <w:rPr>
          <w:lang w:val="pt_PT" w:bidi="pt_PT"/>
        </w:rPr>
        <w:t xml:space="preserve"> e </w:t>
      </w:r>
      <w:r>
        <w:rPr>
          <w:b/>
          <w:lang w:val="pt_PT" w:bidi="pt_PT"/>
        </w:rPr>
        <w:t>graça</w:t>
      </w:r>
      <w:r>
        <w:rPr>
          <w:lang w:val="pt_PT" w:bidi="pt_PT"/>
        </w:rPr>
        <w:t xml:space="preserve">. Usem a mesma palavra para </w:t>
      </w:r>
      <w:r>
        <w:rPr>
          <w:lang w:val="pt_PT" w:bidi="pt_PT"/>
        </w:rPr>
        <w:t>Cristo</w:t>
      </w:r>
      <w:r>
        <w:rPr>
          <w:lang w:val="pt_PT" w:bidi="pt_PT"/>
        </w:rPr>
        <w:t xml:space="preserve"> e </w:t>
      </w:r>
      <w:r>
        <w:rPr>
          <w:lang w:val="pt_PT" w:bidi="pt_PT"/>
        </w:rPr>
        <w:t>graça</w:t>
      </w:r>
      <w:r>
        <w:rPr>
          <w:lang w:val="pt_PT" w:bidi="pt_PT"/>
        </w:rPr>
        <w:t xml:space="preserve"> que vocês usaram em passagens anteriores. Cada uma dessas palavras está no Glossário Mestre. Pause este áudio aqui.</w:t>
      </w:r>
    </w:p>
    <w:p>
      <w:pPr/>
      <w:r>
        <w:rPr>
          <w:lang w:val="pt_PT" w:bidi="pt_PT"/>
        </w:rPr>
      </w:r>
      <w:r>
        <w:rPr>
          <w:lang w:val="pt_PT" w:bidi="pt_PT"/>
        </w:rPr>
        <w:t xml:space="preserve">Em Jesus, temos </w:t>
      </w:r>
      <w:r>
        <w:rPr>
          <w:b/>
          <w:lang w:val="pt_PT" w:bidi="pt_PT"/>
        </w:rPr>
        <w:t>redenção</w:t>
      </w:r>
      <w:r>
        <w:rPr>
          <w:lang w:val="pt_PT" w:bidi="pt_PT"/>
        </w:rPr>
        <w:t xml:space="preserve"> para o </w:t>
      </w:r>
      <w:r>
        <w:rPr>
          <w:b/>
          <w:lang w:val="pt_PT" w:bidi="pt_PT"/>
        </w:rPr>
        <w:t>perdão</w:t>
      </w:r>
      <w:r>
        <w:rPr>
          <w:lang w:val="pt_PT" w:bidi="pt_PT"/>
        </w:rPr>
        <w:t xml:space="preserve"> de nosso </w:t>
      </w:r>
      <w:r>
        <w:rPr>
          <w:b/>
          <w:lang w:val="pt_PT" w:bidi="pt_PT"/>
        </w:rPr>
        <w:t>pecado</w:t>
      </w:r>
      <w:r>
        <w:rPr>
          <w:lang w:val="pt_PT" w:bidi="pt_PT"/>
        </w:rPr>
        <w:t>. Redenção significa o mesmo que redimir. Quando vocês redimem algo, vocês o libertam.</w:t>
      </w:r>
    </w:p>
    <w:p>
      <w:pPr/>
      <w:r>
        <w:rPr>
          <w:lang w:val="pt_PT" w:bidi="pt_PT"/>
        </w:rPr>
      </w:r>
      <w:r>
        <w:rPr>
          <w:lang w:val="pt_PT" w:bidi="pt_PT"/>
        </w:rPr>
        <w:t xml:space="preserve">Parem aqui e discutam a palavra que vocês usarão para </w:t>
      </w:r>
      <w:r>
        <w:rPr>
          <w:b/>
          <w:lang w:val="pt_PT" w:bidi="pt_PT"/>
        </w:rPr>
        <w:t>redenção</w:t>
      </w:r>
      <w:r>
        <w:rPr>
          <w:lang w:val="pt_PT" w:bidi="pt_PT"/>
        </w:rPr>
        <w:t xml:space="preserve">. </w:t>
      </w:r>
      <w:r>
        <w:rPr>
          <w:lang w:val="pt_PT" w:bidi="pt_PT"/>
        </w:rPr>
        <w:t>Redimir</w:t>
      </w:r>
      <w:r>
        <w:rPr>
          <w:lang w:val="pt_PT" w:bidi="pt_PT"/>
        </w:rPr>
        <w:t xml:space="preserve"> é discutido no Glossário Mestre. Usem a mesma palavra que vocês podem ter usado em passagens anteriores. Pause o áudio aqui.</w:t>
      </w:r>
    </w:p>
    <w:p>
      <w:pPr/>
      <w:r>
        <w:rPr>
          <w:lang w:val="pt_PT" w:bidi="pt_PT"/>
        </w:rPr>
      </w:r>
      <w:r>
        <w:rPr>
          <w:lang w:val="pt_PT" w:bidi="pt_PT"/>
        </w:rPr>
        <w:t xml:space="preserve">Deus </w:t>
      </w:r>
      <w:r>
        <w:rPr>
          <w:b/>
          <w:lang w:val="pt_PT" w:bidi="pt_PT"/>
        </w:rPr>
        <w:t>perdoou</w:t>
      </w:r>
      <w:r>
        <w:rPr>
          <w:lang w:val="pt_PT" w:bidi="pt_PT"/>
        </w:rPr>
        <w:t xml:space="preserve"> nossos </w:t>
      </w:r>
      <w:r>
        <w:rPr>
          <w:b/>
          <w:lang w:val="pt_PT" w:bidi="pt_PT"/>
        </w:rPr>
        <w:t>pecados</w:t>
      </w:r>
      <w:r>
        <w:rPr>
          <w:lang w:val="pt_PT" w:bidi="pt_PT"/>
        </w:rPr>
        <w:t>. Toda vez que alguém desobedece a Deus, essa pessoa peca. Quando Deus perdoa seus pecados, é como se os pecados não existissem. Deus não vê mais os pecados.</w:t>
      </w:r>
    </w:p>
    <w:p>
      <w:pPr/>
      <w:r>
        <w:rPr>
          <w:lang w:val="pt_PT" w:bidi="pt_PT"/>
        </w:rPr>
      </w:r>
      <w:r>
        <w:rPr>
          <w:lang w:val="pt_PT" w:bidi="pt_PT"/>
        </w:rPr>
        <w:t xml:space="preserve">Parem aqui e discutam as palavras que vocês usarão para </w:t>
      </w:r>
      <w:r>
        <w:rPr>
          <w:b/>
          <w:lang w:val="pt_PT" w:bidi="pt_PT"/>
        </w:rPr>
        <w:t>perdão</w:t>
      </w:r>
      <w:r>
        <w:rPr>
          <w:lang w:val="pt_PT" w:bidi="pt_PT"/>
        </w:rPr>
        <w:t xml:space="preserve"> e </w:t>
      </w:r>
      <w:r>
        <w:rPr>
          <w:b/>
          <w:lang w:val="pt_PT" w:bidi="pt_PT"/>
        </w:rPr>
        <w:t>pecado</w:t>
      </w:r>
      <w:r>
        <w:rPr>
          <w:lang w:val="pt_PT" w:bidi="pt_PT"/>
        </w:rPr>
        <w:t xml:space="preserve">. </w:t>
      </w:r>
      <w:r>
        <w:rPr>
          <w:lang w:val="pt_PT" w:bidi="pt_PT"/>
        </w:rPr>
        <w:t>Perdão</w:t>
      </w:r>
      <w:r>
        <w:rPr>
          <w:lang w:val="pt_PT" w:bidi="pt_PT"/>
        </w:rPr>
        <w:t xml:space="preserve"> e </w:t>
      </w:r>
      <w:r>
        <w:rPr>
          <w:lang w:val="pt_PT" w:bidi="pt_PT"/>
        </w:rPr>
        <w:t>pecado</w:t>
      </w:r>
      <w:r>
        <w:rPr>
          <w:lang w:val="pt_PT" w:bidi="pt_PT"/>
        </w:rPr>
        <w:t xml:space="preserve"> são discutidos no Glossário Mestre. Usem as mesmas palavras para perdão e pecado que vocês usaram em outros livros da Bíblia. Pause o áudio aqui.</w:t>
      </w:r>
    </w:p>
    <w:p>
      <w:pPr/>
      <w:r>
        <w:rPr>
          <w:lang w:val="pt_PT" w:bidi="pt_PT"/>
        </w:rPr>
      </w:r>
      <w:r>
        <w:rPr>
          <w:lang w:val="pt_PT" w:bidi="pt_PT"/>
        </w:rPr>
        <w:t xml:space="preserve">Deus nos deu </w:t>
      </w:r>
      <w:r>
        <w:rPr>
          <w:b/>
          <w:lang w:val="pt_PT" w:bidi="pt_PT"/>
        </w:rPr>
        <w:t>sabedoria</w:t>
      </w:r>
      <w:r>
        <w:rPr>
          <w:lang w:val="pt_PT" w:bidi="pt_PT"/>
        </w:rPr>
        <w:t xml:space="preserve"> e entendimento. Quando vocês têm sabedoria, vocês pensam coisas que são verdadeiras e tomam boas decisões.</w:t>
      </w:r>
    </w:p>
    <w:p>
      <w:pPr/>
      <w:r>
        <w:rPr>
          <w:lang w:val="pt_PT" w:bidi="pt_PT"/>
        </w:rPr>
      </w:r>
      <w:r>
        <w:rPr>
          <w:lang w:val="pt_PT" w:bidi="pt_PT"/>
        </w:rPr>
        <w:t xml:space="preserve">Parem aqui e discutam qual palavra vocês usarão para </w:t>
      </w:r>
      <w:r>
        <w:rPr>
          <w:b/>
          <w:lang w:val="pt_PT" w:bidi="pt_PT"/>
        </w:rPr>
        <w:t>sabedoria</w:t>
      </w:r>
      <w:r>
        <w:rPr>
          <w:lang w:val="pt_PT" w:bidi="pt_PT"/>
        </w:rPr>
        <w:t xml:space="preserve">. Usem a mesma palavra que vocês usaram em traduções anteriores. </w:t>
      </w:r>
      <w:r>
        <w:rPr>
          <w:lang w:val="pt_PT" w:bidi="pt_PT"/>
        </w:rPr>
        <w:t>Sabedoria</w:t>
      </w:r>
      <w:r>
        <w:rPr>
          <w:lang w:val="pt_PT" w:bidi="pt_PT"/>
        </w:rPr>
        <w:t xml:space="preserve"> está no Glossário Mestre. Pause este áudio aqui.</w:t>
      </w:r>
    </w:p>
    <w:p>
      <w:pPr/>
      <w:r>
        <w:rPr>
          <w:lang w:val="pt_PT" w:bidi="pt_PT"/>
        </w:rPr>
      </w:r>
      <w:r>
        <w:rPr>
          <w:lang w:val="pt_PT" w:bidi="pt_PT"/>
        </w:rPr>
        <w:t>Quando vocês entendem algo, vocês podem pensar, aprender ou até mesmo julgar se algo é certo ou não.</w:t>
      </w:r>
    </w:p>
    <w:p>
      <w:pPr/>
      <w:r>
        <w:rPr>
          <w:lang w:val="pt_PT" w:bidi="pt_PT"/>
        </w:rPr>
      </w:r>
      <w:r>
        <w:rPr>
          <w:lang w:val="pt_PT" w:bidi="pt_PT"/>
        </w:rPr>
        <w:t>Parem aqui e discutam a seguinte pergunta: Qual é a diferença entre memorizar algo e entender algo como uma lição na escola? Entender é mais do que apenas memorizar fatos. Como vocês explicam essa diferença? Pause o áudio aqui.</w:t>
      </w:r>
    </w:p>
    <w:p>
      <w:pPr/>
      <w:r>
        <w:rPr>
          <w:lang w:val="pt_PT" w:bidi="pt_PT"/>
        </w:rPr>
      </w:r>
      <w:r>
        <w:rPr>
          <w:lang w:val="pt_PT" w:bidi="pt_PT"/>
        </w:rPr>
        <w:t xml:space="preserve">Jesus tem autoridade sobre tudo no </w:t>
      </w:r>
      <w:r>
        <w:rPr>
          <w:b/>
          <w:lang w:val="pt_PT" w:bidi="pt_PT"/>
        </w:rPr>
        <w:t>céu</w:t>
      </w:r>
      <w:r>
        <w:rPr>
          <w:lang w:val="pt_PT" w:bidi="pt_PT"/>
        </w:rPr>
        <w:t xml:space="preserve"> e na terra. O céu é o lugar onde Deus vive e governa. Às vezes céu também se refere ao lugar onde quaisquer poderes invisíveis ou seres espirituais podem viver. Jesus tem autoridade sobre tudo isso. Usem a mesma palavra para céu que vocês usaram em passagens anteriores. </w:t>
      </w:r>
      <w:r>
        <w:rPr>
          <w:lang w:val="pt_PT" w:bidi="pt_PT"/>
        </w:rPr>
        <w:t>Céu</w:t>
      </w:r>
      <w:r>
        <w:rPr>
          <w:lang w:val="pt_PT" w:bidi="pt_PT"/>
        </w:rPr>
        <w:t xml:space="preserve"> é discutido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1:11–14</w:t>
      </w:r>
      <w:r>
        <w:rPr>
          <w:lang w:val="pt_PT" w:bidi="pt_PT"/>
        </w:rPr>
      </w:r>
    </w:p>
    <w:p>
      <w:pPr>
        <w:pStyle w:val="Heading3"/>
      </w:pPr>
      <w:r>
        <w:rPr>
          <w:lang w:val="pt_PT" w:bidi="pt_PT"/>
        </w:rPr>
        <w:t>Ouvir e Sentir</w:t>
      </w:r>
    </w:p>
    <w:p>
      <w:pPr/>
      <w:r>
        <w:rPr>
          <w:lang w:val="pt_PT" w:bidi="pt_PT"/>
        </w:rPr>
      </w:r>
      <w:r>
        <w:rPr>
          <w:lang w:val="pt_PT" w:bidi="pt_PT"/>
        </w:rPr>
        <w:t>Nessa etapa, ouçam Efésios 1.11–14 e guardem em seus corações.</w:t>
      </w:r>
    </w:p>
    <w:p>
      <w:pPr/>
      <w:r>
        <w:rPr>
          <w:lang w:val="pt_PT" w:bidi="pt_PT"/>
        </w:rPr>
      </w:r>
      <w:r>
        <w:rPr>
          <w:lang w:val="pt_PT" w:bidi="pt_PT"/>
        </w:rPr>
        <w:t>Ouçam uma versão em áudio de Efésios 1.11–14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1.11–14 na tradução mais fácil de entender.</w:t>
      </w:r>
    </w:p>
    <w:p>
      <w:pPr/>
      <w:r>
        <w:rPr>
          <w:lang w:val="pt_PT" w:bidi="pt_PT"/>
        </w:rPr>
      </w:r>
      <w:r>
        <w:rPr>
          <w:lang w:val="pt_PT" w:bidi="pt_PT"/>
        </w:rPr>
        <w:t>Paulo tem contado aos crentes em Éfeso sobre o plano maravilhoso de Deus. Agora Paulo explica que Deus escolheu os crentes, e os crentes pertencem a Deus.</w:t>
      </w:r>
    </w:p>
    <w:p>
      <w:pPr/>
      <w:r>
        <w:rPr>
          <w:lang w:val="pt_PT" w:bidi="pt_PT"/>
        </w:rPr>
      </w:r>
      <w:r>
        <w:rPr>
          <w:lang w:val="pt_PT" w:bidi="pt_PT"/>
        </w:rPr>
        <w:t>Paulo começa lembrando os crentes que eles estão unidos em Cristo. Isso significa que Deus trouxe todos os crentes, tanto os judeus quanto os gentios, juntos em um grupo. Os judeus eram as pessoas originalmente escolhidas por Deus desde o tempo de Abraão. Jesus era um judeu. Mas agora até mesmo os não judeus, ou gentios, podem ser o povo escolhido por Deus. Deus escolheu todos os crentes em Jesus como seu povo especial e escolhido. O povo escolhido de Deus é como a herança de Deus — seus filhos especiais apenas para ele. Talvez Paulo esteja dizendo a eles que, em vez de Deus recebê-los como sua herança, eles recebem uma herança de Deus porque eles estão unidos a Jesus Cristo. Isso os torna filhos de Deus, e como qualquer filho eles têm direitos de herança. Em qualquer caso, as pessoas que acreditam em Jesus são pessoas especiais e escolhidas. Eles recebem uma herança de Deus, e Deus os torna seu próprio povo.</w:t>
      </w:r>
    </w:p>
    <w:p>
      <w:pPr/>
      <w:r>
        <w:rPr>
          <w:lang w:val="pt_PT" w:bidi="pt_PT"/>
        </w:rPr>
      </w:r>
      <w:r>
        <w:rPr>
          <w:lang w:val="pt_PT" w:bidi="pt_PT"/>
        </w:rPr>
        <w:t>Parem aqui e discutam a seguinte pergunta: Quem tem o direito de herdar propriedade ou dinheiro quando alguém morre em sua cultura? Pause a gravação aqui.</w:t>
      </w:r>
    </w:p>
    <w:p>
      <w:pPr/>
      <w:r>
        <w:rPr>
          <w:lang w:val="pt_PT" w:bidi="pt_PT"/>
        </w:rPr>
      </w:r>
      <w:r>
        <w:rPr>
          <w:lang w:val="pt_PT" w:bidi="pt_PT"/>
        </w:rPr>
        <w:t>Paulo diz que Deus nos escolheu de antemão, mesmo antes de nos tornarmos crentes em Jesus. Paulo compara a escolha de Deus a lançar sortes, que era quando alguém jogava pequenos objetos para escolher ou selecionar algo ou alguém para um propósito especial. A última vez que ouvimos sobre lançar sortes foi no livro de Atos quando os discípulos escolheram alguém para substituir Judas como um dos apóstolos. Aqui, Paulo diz que Deus nos escolheu para ser o povo de Deus. Era a vontade de Deus, ou desejo, fazer isso. O próprio Deus fez essa ação — as pessoas não fizeram isso acontecer.</w:t>
      </w:r>
    </w:p>
    <w:p>
      <w:pPr/>
      <w:r>
        <w:rPr>
          <w:lang w:val="pt_PT" w:bidi="pt_PT"/>
        </w:rPr>
      </w:r>
      <w:r>
        <w:rPr>
          <w:lang w:val="pt_PT" w:bidi="pt_PT"/>
        </w:rPr>
        <w:t>Por que Deus nos escolheu? Paulo diz que Deus nos escolheu para que trouxéssemos louvor e glória a Deus. Paulo diz que Deus primeiro escolheu os judeus — as pessoas que ele descreve como “nós que fomos os primeiros a confiar em Jesus Cristo, o salvador prometido”. Deus escolheu os judeus para que eles louvassem a Deus por sua grandeza. Então Deus foi até os gentios com as boas novas. Paulo acabou de lembrar aos crentes que os judeus e gentios estão unidos em Jesus.</w:t>
      </w:r>
    </w:p>
    <w:p>
      <w:pPr/>
      <w:r>
        <w:rPr>
          <w:lang w:val="pt_PT" w:bidi="pt_PT"/>
        </w:rPr>
      </w:r>
      <w:r>
        <w:rPr>
          <w:lang w:val="pt_PT" w:bidi="pt_PT"/>
        </w:rPr>
        <w:t>Paulo usa outra imagem quando ele descreve o que acontece com os crentes quando eles acreditam em Jesus. Algumas traduções dizem que os crentes são marcados com um selo. Outras traduções dizem que Deus identificou os crentes como seu próprio povo. No tempo em que Paulo escreveu essa carta, as pessoas muitas vezes colocavam um selo de cera em um item para mostrar quem era dono do item. As pessoas derretiam a cera e então pressionavam em um objeto de identificação, como um anel na cera derretida. Essa imagem seria o selo de identificação. Qualquer um que visse o selo saberia que esse objeto pertencia à pessoa com essa marca especial.</w:t>
      </w:r>
    </w:p>
    <w:p>
      <w:pPr/>
      <w:r>
        <w:rPr>
          <w:lang w:val="pt_PT" w:bidi="pt_PT"/>
        </w:rPr>
      </w:r>
      <w:r>
        <w:rPr>
          <w:lang w:val="pt_PT" w:bidi="pt_PT"/>
        </w:rPr>
        <w:t xml:space="preserve">Parem aqui e olhem para uma imagem de um </w:t>
      </w:r>
      <w:r>
        <w:rPr>
          <w:lang w:val="pt_PT" w:bidi="pt_PT"/>
        </w:rPr>
        <w:t>selo de cera</w:t>
      </w:r>
      <w:r>
        <w:rPr>
          <w:lang w:val="pt_PT" w:bidi="pt_PT"/>
        </w:rPr>
        <w:t>. Pause a gravação aqui.</w:t>
      </w:r>
    </w:p>
    <w:p>
      <w:pPr/>
      <w:r>
        <w:rPr>
          <w:lang w:val="pt_PT" w:bidi="pt_PT"/>
        </w:rPr>
      </w:r>
      <w:r>
        <w:rPr>
          <w:lang w:val="pt_PT" w:bidi="pt_PT"/>
        </w:rPr>
        <w:t>Parem aqui e discutam a seguinte pergunta: Como outras pessoas sabem que algo pertence a vocês? Falem sobre as coisas diferentes que vocês possuem e como as pessoas podem saber que essas coisas pertencem a vocês. Por exemplo, uma casa, um animal ou seu filho. Pause a gravação aqui.</w:t>
      </w:r>
    </w:p>
    <w:p>
      <w:pPr/>
      <w:r>
        <w:rPr>
          <w:lang w:val="pt_PT" w:bidi="pt_PT"/>
        </w:rPr>
      </w:r>
      <w:r>
        <w:rPr>
          <w:lang w:val="pt_PT" w:bidi="pt_PT"/>
        </w:rPr>
        <w:t>O propósito desse selo era ser uma garantia de que o pagamento total viria mais tarde. Paulo usa um termo comercial. Às vezes, quando vocês compram algo, vocês fazem um depósito de algum dinheiro ou um pagamento inicial. Isso garante que vocês farão o pagamento completo mais tarde. Essa é a imagem que Paulo deu aos crentes de Éfeso. Os crentes receberam o Espírito Santo quando eles acreditaram em Jesus. Mas eles ainda não têm a herança completa. Eles receberão a herança completa mais tarde quando Deus cumprir seu plano. O Espírito Santo é como o depósito ou pagamento inicial para que possamos ter certeza de que Deus manterá sua promessa de dar aos crentes vida para sempre com ele.</w:t>
      </w:r>
    </w:p>
    <w:p>
      <w:pPr/>
      <w:r>
        <w:rPr>
          <w:lang w:val="pt_PT" w:bidi="pt_PT"/>
        </w:rPr>
      </w:r>
      <w:r>
        <w:rPr>
          <w:lang w:val="pt_PT" w:bidi="pt_PT"/>
        </w:rPr>
        <w:t>Parem aqui e contem uma história sobre alguém que dá a outra pessoa um primeiro pagamento por algo, prometendo pagar integralmente em uma data posterior. Em sua cultura, como vocês dão a alguém uma garantia de que vocês o pagarão integralmente mais tarde? Pause a gravação aqui.</w:t>
      </w:r>
    </w:p>
    <w:p>
      <w:pPr/>
      <w:r>
        <w:rPr>
          <w:lang w:val="pt_PT" w:bidi="pt_PT"/>
        </w:rPr>
      </w:r>
      <w:r>
        <w:rPr>
          <w:lang w:val="pt_PT" w:bidi="pt_PT"/>
        </w:rPr>
        <w:t>Paulo lembra aos crentes que Deus deu a eles o Espírito Santo de Deus quando eles creram em Jesus. Somente as pessoas que creem em Jesus têm esse Espírito Santo. Esse Espírito Santo identifica os crentes como pertencentes a Deus. Isso é como o selo de cera a que Paulo acabou de se referir. O Espírito Santo garante que os crentes receberão a herança que Deus prometeu às pessoas que Deus redimiu, libertou do pecado, e que creem nele. Quando Deus olha para o crente que tem o Espírito Santo, é o mesmo que olhar para um selo de cera com uma marca de identificação. Deus sabe que essa pessoa pertence a Deus.</w:t>
      </w:r>
    </w:p>
    <w:p>
      <w:pPr/>
      <w:r>
        <w:rPr>
          <w:lang w:val="pt_PT" w:bidi="pt_PT"/>
        </w:rPr>
      </w:r>
      <w:r>
        <w:rPr>
          <w:lang w:val="pt_PT" w:bidi="pt_PT"/>
        </w:rPr>
        <w:t>Paulo termina essa seção dizendo aos crentes que Deus nos deu esse selo do Espírito Santo para que louvássemos a glória de Deus, ou louvássemos a Deus por sua grandeza.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1.11–14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que nós, os crentes, somos um povo especial para Deus. Deus nos escolheu de antemão para dar louvor e glória a Deus.</w:t>
      </w:r>
    </w:p>
    <w:p>
      <w:pPr/>
      <w:r>
        <w:rPr>
          <w:lang w:val="pt_PT" w:bidi="pt_PT"/>
        </w:rPr>
      </w:r>
      <w:r>
        <w:rPr>
          <w:b/>
          <w:lang w:val="pt_PT" w:bidi="pt_PT"/>
        </w:rPr>
        <w:t>Na segunda parte:</w:t>
      </w:r>
      <w:r>
        <w:rPr>
          <w:lang w:val="pt_PT" w:bidi="pt_PT"/>
        </w:rPr>
        <w:t xml:space="preserve"> Paulo explica como as boas novas eram primeiro para os judeus e depois para os gentios. Então Paulo explica que todos os que creem em Jesus têm o Espírito Santo e esse Espírito Santo marca todos os crentes como pertencentes a Deus. Essa marca é nossa garantia de que receberemos nossa herança. Deus fez tudo isso para que nós, os crentes, louvássemos a glória de Deus, ou a grandeza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Éfeso, incluindo tanto judeus quanto gentios</w:t>
      </w:r>
    </w:p>
    <w:p>
      <w:pPr>
        <w:pStyle w:val="ListBullet"/>
        <w:spacing w:line="240" w:lineRule="auto"/>
        <w:ind w:left="720"/>
      </w:pPr>
      <w:r>
        <w:rPr>
          <w:lang w:val="pt_PT" w:bidi="pt_PT"/>
        </w:rPr>
      </w:r>
      <w:r>
        <w:rPr>
          <w:lang w:val="pt_PT" w:bidi="pt_PT"/>
        </w:rPr>
        <w:t>Deus inspira Paulo a escrever essas coisas.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dessa passagem, Paulo continua o que ele disse na passagem anterior. Paulo diz que os crentes estão unidos ou feitos um em Cristo. Como os crentes seguem a Cristo, eles pertencem a Deus. Há duas maneiras possíveis de entender a parte seguinte da carta. Ou todos esses crentes receberão uma herança de Deus, ou os próprios crentes se tornarão a herança de Deus, o que significa que eles se tornarão o próprio povo de Deus. De qualquer forma, quem recebe uma herança nessa cultura recebe porque é parte da família. Isso significa que como os crentes seguem Jesus, eles são parte da família de Deus. Eles pertencem a Deus e eles recebem a herança prometida de Deus. Deus decidiu escolher os crentes como seu próprio povo há muito tempo. Deus faz tudo funcionar assim como Deus planejou.</w:t>
      </w:r>
    </w:p>
    <w:p>
      <w:pPr/>
      <w:r>
        <w:rPr>
          <w:lang w:val="pt_PT" w:bidi="pt_PT"/>
        </w:rPr>
      </w:r>
      <w:r>
        <w:rPr>
          <w:lang w:val="pt_PT" w:bidi="pt_PT"/>
        </w:rPr>
        <w:t>Parem aqui e discutam em grupo: Como vocês traduzirão essa frase: “Deus nos escolheu para receber uma herança”? ou “Deus nos escolheu para ser sua própria herança, ou seu próprio povo”? Lembrem-se de que em qualquer caso, Deus está dizendo que as pessoas que seguem Cristo pertencem a Deus. Pause este áudio aqui.</w:t>
      </w:r>
    </w:p>
    <w:p>
      <w:pPr/>
      <w:r>
        <w:rPr>
          <w:lang w:val="pt_PT" w:bidi="pt_PT"/>
        </w:rPr>
      </w:r>
      <w:r>
        <w:rPr>
          <w:lang w:val="pt_PT" w:bidi="pt_PT"/>
        </w:rPr>
        <w:t>Paulo diz que Deus nos escolheu de antemão, ou em um momento anterior. Paulo compara a escolha de Deus a lançar sortes, que era quando alguém jogava pequenos objetos para escolher ou selecionar algo ou alguém para um propósito especial. A última vez que ouvimos sobre lançar sortes foi no livro de Atos quando os discípulos escolheram alguém para substituir Judas como um dos apóstolos. Aqui, Paulo diz que Deus nos escolheu para ser o povo de Deus. Era a vontade de Deus, ou desejo, fazer isso. O próprio Deus fez essa ação — as pessoas não fizeram isso acontecer.</w:t>
      </w:r>
    </w:p>
    <w:p>
      <w:pPr/>
      <w:r>
        <w:rPr>
          <w:lang w:val="pt_PT" w:bidi="pt_PT"/>
        </w:rPr>
      </w:r>
      <w:r>
        <w:rPr>
          <w:lang w:val="pt_PT" w:bidi="pt_PT"/>
        </w:rPr>
        <w:t>Parem aqui e discutam essa pergunta em grupo: Como vocês falarão sobre Deus escolhendo seu povo? Como vocês falarão que isso já fazia parte do plano de Deus, mesmo antes do crentes crerem em Jesus? Pause este áudio aqui.</w:t>
      </w:r>
    </w:p>
    <w:p>
      <w:pPr/>
      <w:r>
        <w:rPr>
          <w:lang w:val="pt_PT" w:bidi="pt_PT"/>
        </w:rPr>
      </w:r>
      <w:r>
        <w:rPr>
          <w:lang w:val="pt_PT" w:bidi="pt_PT"/>
        </w:rPr>
        <w:t>Na segunda parte dessa passagem, Paulo se volta para os judeus e diz que nós, os judeus, fomos os primeiros a colocar nossa esperança em Cristo, ou a confiar em Cristo. Paulo se inclui no grupo de judeus porque ele mesmo é judeu. Embora Paulo não use o título “judeus” aqui, sabemos que ele estava falando sobre os judeus. Isso é porque os judeus eram as primeiras pessoas a colocar sua esperança em Cristo, o que significa que eles esperavam com confiança que Jesus lhes desse a vida eterna para sempre com Deus. Esse era o plano de Deus. Deus fez isso para que os crentes judeus louvassem a Deus por sua glória, ou a grandeza de Deus.</w:t>
      </w:r>
    </w:p>
    <w:p>
      <w:pPr/>
      <w:r>
        <w:rPr>
          <w:lang w:val="pt_PT" w:bidi="pt_PT"/>
        </w:rPr>
      </w:r>
      <w:r>
        <w:rPr>
          <w:lang w:val="pt_PT" w:bidi="pt_PT"/>
        </w:rPr>
        <w:t>Então Paulo diz aos gentios que agora eles também ouviram a verdade. Paulo diz que a verdade é as boas novas de que Deus os salva. Deus prometeu há muito tempo que Deus daria esse Espírito Santo àqueles que creem. Esse Espírito Santo é como uma marca de identificação ou posse. Qualquer um que veja essa marca ou o Espírito Santo saberá que essa pessoa pertence a Deus. O Espírito Santo é a garantia de Deus de que Deus nos dará nossa herança que Deus nos prometeu porque pertencemos a ele. Deus nos redimirá. Isso significa que Deus nos libertará de nossa antiga vida e nos dará nova vida com ele. Deus fez tudo isso para que possamos louvar e glorificar a Deus.</w:t>
      </w:r>
    </w:p>
    <w:p>
      <w:pPr/>
      <w:r>
        <w:rPr>
          <w:lang w:val="pt_PT" w:bidi="pt_PT"/>
        </w:rPr>
      </w:r>
      <w:r>
        <w:rPr>
          <w:lang w:val="pt_PT" w:bidi="pt_PT"/>
        </w:rPr>
        <w:t>Parem aqui e lembrem-se da história que vocês contaram na etapa 2 sobre dar uma garantia a alguém que vocês o pagarão integralmente mais tarde. Ouçam como o contador descreve esse primeiro pagamento. Isso ajudará vocês a decidir a melhor maneira de falar sobre essa garantia. Pause este áudio aqui.</w:t>
      </w:r>
    </w:p>
    <w:p>
      <w:pPr/>
      <w:r>
        <w:rPr>
          <w:lang w:val="pt_PT" w:bidi="pt_PT"/>
        </w:rPr>
      </w:r>
      <w:r>
        <w:rPr>
          <w:lang w:val="pt_PT" w:bidi="pt_PT"/>
        </w:rPr>
        <w:t>Escolha pessoas, desenhos ou objetos para ser cada um dos personagens.</w:t>
      </w:r>
    </w:p>
    <w:p>
      <w:pPr/>
      <w:r>
        <w:rPr>
          <w:lang w:val="pt_PT" w:bidi="pt_PT"/>
        </w:rPr>
      </w:r>
      <w:r>
        <w:rPr>
          <w:lang w:val="pt_PT" w:bidi="pt_PT"/>
        </w:rPr>
        <w:t>Enquanto vocês começam a recontar a história desses versículos, reúnam um grupo de crentes judeus e um grupo separado de crentes gentios. Paulo mostra que os crentes judeus e gentios estão unidos em um grupo juntamente com Jesus por causa do que Jesus Cristo fez por todos eles. Esse grupo deve mostrar que eles são um grupo especial que Deus escolheu. Talvez signifique que Deus dará a eles uma herança. Talvez signifique que o grupo é a herança de Deus. De qualquer forma, o grupo é muito especial para Deus. Como vocês podem mostrar isso? Paulo aponta para Deus e diz que Deus faz tudo trabalhar de acordo com seu plano — Deus planejou que esse grupo estivesse junto.</w:t>
      </w:r>
    </w:p>
    <w:p>
      <w:pPr/>
      <w:r>
        <w:rPr>
          <w:lang w:val="pt_PT" w:bidi="pt_PT"/>
        </w:rPr>
      </w:r>
      <w:r>
        <w:rPr>
          <w:lang w:val="pt_PT" w:bidi="pt_PT"/>
        </w:rPr>
        <w:t>Paulo então aponta para os crentes judeus e diz que Deus escolheu os crentes judeus primeiro. O plano de Deus era que os crentes judeus louvassem a Deus por sua glória ou grandeza. Enquanto Paulo diz isso, os crentes judeus podem mostrar que eles estão louvando a Deus.</w:t>
      </w:r>
    </w:p>
    <w:p>
      <w:pPr/>
      <w:r>
        <w:rPr>
          <w:lang w:val="pt_PT" w:bidi="pt_PT"/>
        </w:rPr>
      </w:r>
      <w:r>
        <w:rPr>
          <w:lang w:val="pt_PT" w:bidi="pt_PT"/>
        </w:rPr>
        <w:t>Paulo se volta para os crentes gentios e diz: “Vocês, gentios também ouviram as boas novas de que Deus salva vocês”. Paulo aponta para o Espírito Santo que se move para se juntar aos crentes. Paulo diz que o Espírito Santo é a garantia de Deus, ou promessa de pagamento. O Espírito Santo marca os crentes para que Deus saiba que eles pertencem a Deus quando Deus olha para eles. Peça ao Espírito Santo se mover entre os crentes e marcar cada um de alguma maneira. Paulo aponta de volta para Deus e diz aos crentes: “Vocês são o povo de Deus. Deus libertou vocês do pecado. Deus fez isso para que vocês possam louvar e glorificar a Deus”. Peça aos crentes que louvem e glorifiquem a Deus enquanto Paulo diz isso.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1.11–14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Éfeso, incluindo tanto judeus quanto gentios</w:t>
      </w:r>
    </w:p>
    <w:p>
      <w:pPr>
        <w:pStyle w:val="ListBullet"/>
        <w:spacing w:line="240" w:lineRule="auto"/>
        <w:ind w:left="720"/>
      </w:pPr>
      <w:r>
        <w:rPr>
          <w:lang w:val="pt_PT" w:bidi="pt_PT"/>
        </w:rPr>
      </w:r>
      <w:r>
        <w:rPr>
          <w:lang w:val="pt_PT" w:bidi="pt_PT"/>
        </w:rPr>
        <w:t>Deus inspira Paulo a escrever essas coisas.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1, Paulo diz que os crentes estão unidos em Cristo. Cada crente tem uma herança que Deus planejou para aqueles que creem. Paulo diz que Deus escolheu seu povo especial, os crentes, de antemão ou antes de eles creem. Deus faz tudo funcionar de acordo com seu plano.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quando ouvem que estão unidos em Cristo?” Vocês podem ouvir: “Essas são ótimas notícias. Significa que não há diferença entre nós. Somos todos iguais aos olhos de Deus. Deus não vê um crente judeu ou um crente gentio. Deus vê os crentes. Estou tão feliz por ouvir isso. Nos ajuda a nos unirmos em um vínculo ainda mais forte”.</w:t>
      </w:r>
    </w:p>
    <w:p>
      <w:pPr>
        <w:pStyle w:val="ListBullet"/>
        <w:spacing w:line="240" w:lineRule="auto"/>
        <w:ind w:left="720"/>
      </w:pPr>
      <w:r>
        <w:rPr>
          <w:lang w:val="pt_PT" w:bidi="pt_PT"/>
        </w:rPr>
      </w:r>
      <w:r>
        <w:rPr>
          <w:lang w:val="pt_PT" w:bidi="pt_PT"/>
        </w:rPr>
        <w:t>Pergunte a um dos crentes: “Como você se sente sabendo que Deus o escolheu de antemão? Vocês podem ouvir: “Estou maravilhado, não sei por quê. Não era uma boa pessoa. É tão bom saber que Deus me escolheu, mesmo com todas as minhas falhas. Sou um dos próprios filhos de Deus agora. Não posso acreditar que sou tão especial para Deus! Essas são boas notícias”.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2, Paulo explica que os judeus primeiro e então os gentios ouviram a verdade das boas novas. Uma vez que eles creram, eles receberam o Espírito Santo. Deus vê isso como a marca de identificação que mostra que eles pertencem a Deus. Ninguém pode confundir essa marca e pensar que ele pertence a outra pessoa. Essa marca do Espírito Santo é a garantia para todos os crentes de que cada um receberá sua herança de Deus. Deus nos redimiu, ou nos libertou do pecado e para ser o próprio povo de Deus. Deus fez isso para que pudéssemos louvar e glorificar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Deus: “Por que você deu às pessoas o Espírito Santo como uma garantia de sua herança?” Você pode ouvir: “É fácil que as pessoas fiquem confusas, ouçam outros ensinamentos e comecem a acreditar em outras coisas. Dei a eles o Espírito Santo para que eles ouvissem o Espírito Santo e soubessem que eles são meus. Amo os e quero que eles saibam que nada e ninguém pode tirá-los de mim. Eles pertencem a mim e tenho muita alegria em dar a eles sua herança”.</w:t>
      </w:r>
    </w:p>
    <w:p>
      <w:pPr>
        <w:pStyle w:val="ListBullet"/>
        <w:spacing w:line="240" w:lineRule="auto"/>
        <w:ind w:left="720"/>
      </w:pPr>
      <w:r>
        <w:rPr>
          <w:lang w:val="pt_PT" w:bidi="pt_PT"/>
        </w:rPr>
      </w:r>
      <w:r>
        <w:rPr>
          <w:lang w:val="pt_PT" w:bidi="pt_PT"/>
        </w:rPr>
        <w:t>Pergunte aos efésios: “Como vocês se sentem sobre ter essa marca de identificação?” Você pode ouvir: “Amo isso. Estou tão feliz por não ter dúvidas. Estou confiante de que pertenço a Deus. Ninguém pode tirar isso de mim. Por causa disso e do que Deus fez, quero louvar a Deus todo o tempo”.</w:t>
      </w:r>
    </w:p>
    <w:p>
      <w:pPr>
        <w:pStyle w:val="ListBullet"/>
        <w:spacing w:line="240" w:lineRule="auto"/>
        <w:ind w:left="720"/>
      </w:pPr>
      <w:r>
        <w:rPr>
          <w:lang w:val="pt_PT" w:bidi="pt_PT"/>
        </w:rPr>
      </w:r>
      <w:r>
        <w:rPr>
          <w:lang w:val="pt_PT" w:bidi="pt_PT"/>
        </w:rPr>
        <w:t>Pergunte a Paulo: “Por que você acha que Deus disse a você para escrever sobre o Espírito Santo sendo uma garantia ou pagamento inicial sobre sua herança futura?” Você pode ouvir: “Essa é um exemplo que as pessoas entendem. Todos eles sabem sobre fazer um pagamento inicial ou um depósito em algo. Eles sabem que isso significa que eles terão vida eterna no futuro. Acho que Deus quer que eles entendam que eles pertencem a Deus e nada pode mudar isso. Essa garantia é muito reconfortante para os crentes. Também acho que Deus quer que eles saibam com certeza que eles receberão ainda mais no futuro quando obtiverem sua herança completa”.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1.11–14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Usem a mesma palavra para </w:t>
      </w:r>
      <w:r>
        <w:rPr>
          <w:b/>
          <w:lang w:val="pt_PT" w:bidi="pt_PT"/>
        </w:rPr>
        <w:t>Cristo</w:t>
      </w:r>
      <w:r>
        <w:rPr>
          <w:lang w:val="pt_PT" w:bidi="pt_PT"/>
        </w:rPr>
        <w:t xml:space="preserve"> que vocês usaram em traduções anteriores. </w:t>
      </w:r>
      <w:r>
        <w:rPr>
          <w:lang w:val="pt_PT" w:bidi="pt_PT"/>
        </w:rPr>
        <w:t>Cristo</w:t>
      </w:r>
      <w:r>
        <w:rPr>
          <w:lang w:val="pt_PT" w:bidi="pt_PT"/>
        </w:rPr>
        <w:t xml:space="preserve"> é discutido no Glossário Mestre.</w:t>
      </w:r>
    </w:p>
    <w:p>
      <w:pPr/>
      <w:r>
        <w:rPr>
          <w:lang w:val="pt_PT" w:bidi="pt_PT"/>
        </w:rPr>
      </w:r>
      <w:r>
        <w:rPr>
          <w:lang w:val="pt_PT" w:bidi="pt_PT"/>
        </w:rPr>
        <w:t xml:space="preserve">Em algumas traduções, Paulo diz que os crentes têm uma </w:t>
      </w:r>
      <w:r>
        <w:rPr>
          <w:b/>
          <w:lang w:val="pt_PT" w:bidi="pt_PT"/>
        </w:rPr>
        <w:t>herança</w:t>
      </w:r>
      <w:r>
        <w:rPr>
          <w:lang w:val="pt_PT" w:bidi="pt_PT"/>
        </w:rPr>
        <w:t xml:space="preserve"> de Deus, ou que os crentes são a herança de Deus. Herança se refere à propriedade ou dinheiro que um pai dá a seus filhos quando o pai morre.</w:t>
      </w:r>
    </w:p>
    <w:p>
      <w:pPr/>
      <w:r>
        <w:rPr>
          <w:lang w:val="pt_PT" w:bidi="pt_PT"/>
        </w:rPr>
      </w:r>
      <w:r>
        <w:rPr>
          <w:lang w:val="pt_PT" w:bidi="pt_PT"/>
        </w:rPr>
        <w:t xml:space="preserve">Parem aqui e discutam qual descrição vocês darão em sua tradução para </w:t>
      </w:r>
      <w:r>
        <w:rPr>
          <w:b/>
          <w:lang w:val="pt_PT" w:bidi="pt_PT"/>
        </w:rPr>
        <w:t>herança</w:t>
      </w:r>
      <w:r>
        <w:rPr>
          <w:lang w:val="pt_PT" w:bidi="pt_PT"/>
        </w:rPr>
        <w:t>. Traduzam herança da mesma maneira que vocês traduziram em outros livros da Bíblia. Pause este áudio aqui.</w:t>
      </w:r>
    </w:p>
    <w:p>
      <w:pPr/>
      <w:r>
        <w:rPr>
          <w:lang w:val="pt_PT" w:bidi="pt_PT"/>
        </w:rPr>
      </w:r>
      <w:r>
        <w:rPr>
          <w:lang w:val="pt_PT" w:bidi="pt_PT"/>
        </w:rPr>
        <w:t xml:space="preserve">Paulo lembra aos efésios que os </w:t>
      </w:r>
      <w:r>
        <w:rPr>
          <w:b/>
          <w:lang w:val="pt_PT" w:bidi="pt_PT"/>
        </w:rPr>
        <w:t>judeus</w:t>
      </w:r>
      <w:r>
        <w:rPr>
          <w:lang w:val="pt_PT" w:bidi="pt_PT"/>
        </w:rPr>
        <w:t xml:space="preserve"> foram as primeiras pessoas a aceitarem as </w:t>
      </w:r>
      <w:r>
        <w:rPr>
          <w:b/>
          <w:lang w:val="pt_PT" w:bidi="pt_PT"/>
        </w:rPr>
        <w:t>boas novas</w:t>
      </w:r>
      <w:r>
        <w:rPr>
          <w:lang w:val="pt_PT" w:bidi="pt_PT"/>
        </w:rPr>
        <w:t xml:space="preserve"> ou </w:t>
      </w:r>
      <w:r>
        <w:rPr>
          <w:b/>
          <w:lang w:val="pt_PT" w:bidi="pt_PT"/>
        </w:rPr>
        <w:t>evangelho</w:t>
      </w:r>
      <w:r>
        <w:rPr>
          <w:lang w:val="pt_PT" w:bidi="pt_PT"/>
        </w:rPr>
        <w:t xml:space="preserve"> dizendo que “fomos os primeiros a colocar nossa esperança em Cristo”. Então Paulo diz que Deus incluiu os </w:t>
      </w:r>
      <w:r>
        <w:rPr>
          <w:b/>
          <w:lang w:val="pt_PT" w:bidi="pt_PT"/>
        </w:rPr>
        <w:t>gentios</w:t>
      </w:r>
      <w:r>
        <w:rPr>
          <w:lang w:val="pt_PT" w:bidi="pt_PT"/>
        </w:rPr>
        <w:t xml:space="preserve"> em seu povo quando eles ouviram o evangelho e o aceitaram. Evangelho é outra palavra para as boas novas de que Jesus morreu para salvar as pessoas de seus pecados e que, se cremos, temos vida para sempre com Deus no céu.</w:t>
      </w:r>
    </w:p>
    <w:p>
      <w:pPr/>
      <w:r>
        <w:rPr>
          <w:lang w:val="pt_PT" w:bidi="pt_PT"/>
        </w:rPr>
      </w:r>
      <w:r>
        <w:rPr>
          <w:lang w:val="pt_PT" w:bidi="pt_PT"/>
        </w:rPr>
        <w:t xml:space="preserve">Parem aqui e discutam em grupo quais palavras vocês usarão para boas novas, ou evangelho. </w:t>
      </w:r>
      <w:r>
        <w:rPr>
          <w:lang w:val="pt_PT" w:bidi="pt_PT"/>
        </w:rPr>
        <w:t>Boas novas</w:t>
      </w:r>
      <w:r>
        <w:rPr>
          <w:lang w:val="pt_PT" w:bidi="pt_PT"/>
        </w:rPr>
        <w:t xml:space="preserve"> ou </w:t>
      </w:r>
      <w:r>
        <w:rPr>
          <w:lang w:val="pt_PT" w:bidi="pt_PT"/>
        </w:rPr>
        <w:t>evangelho</w:t>
      </w:r>
      <w:r>
        <w:rPr>
          <w:lang w:val="pt_PT" w:bidi="pt_PT"/>
        </w:rPr>
        <w:t xml:space="preserve"> são discutidos no Glossário Mestre. Usem a mesma palavra que vocês usaram em traduções anteriores. Pause este áudio aqui.</w:t>
      </w:r>
    </w:p>
    <w:p>
      <w:pPr/>
      <w:r>
        <w:rPr>
          <w:lang w:val="pt_PT" w:bidi="pt_PT"/>
        </w:rPr>
      </w:r>
      <w:r>
        <w:rPr>
          <w:lang w:val="pt_PT" w:bidi="pt_PT"/>
        </w:rPr>
        <w:t>Os judeus eram os descendentes de Abraão e o povo escolhido de Deus. Os gentios eram qualquer um que não fosse um judeu. Jesus era uma pessoa judia, e é por isso que a maioria dos primeiros crentes em Jesus era judeu.</w:t>
      </w:r>
    </w:p>
    <w:p>
      <w:pPr/>
      <w:r>
        <w:rPr>
          <w:lang w:val="pt_PT" w:bidi="pt_PT"/>
        </w:rPr>
      </w:r>
      <w:r>
        <w:rPr>
          <w:lang w:val="pt_PT" w:bidi="pt_PT"/>
        </w:rPr>
        <w:t xml:space="preserve">Parem aqui e discutam a seguinte pergunta em grupo: Algumas traduções incluem os nomes </w:t>
      </w:r>
      <w:r>
        <w:rPr>
          <w:b/>
          <w:lang w:val="pt_PT" w:bidi="pt_PT"/>
        </w:rPr>
        <w:t>judeu</w:t>
      </w:r>
      <w:r>
        <w:rPr>
          <w:lang w:val="pt_PT" w:bidi="pt_PT"/>
        </w:rPr>
        <w:t xml:space="preserve"> e </w:t>
      </w:r>
      <w:r>
        <w:rPr>
          <w:b/>
          <w:lang w:val="pt_PT" w:bidi="pt_PT"/>
        </w:rPr>
        <w:t>gentio</w:t>
      </w:r>
      <w:r>
        <w:rPr>
          <w:lang w:val="pt_PT" w:bidi="pt_PT"/>
        </w:rPr>
        <w:t xml:space="preserve"> em suas traduções para deixar claro de quem Paulo está falando. Discutam como vocês querem falar sobre os diferentes grupos de crentes. </w:t>
      </w:r>
      <w:r>
        <w:rPr>
          <w:lang w:val="pt_PT" w:bidi="pt_PT"/>
        </w:rPr>
        <w:t>Judeus</w:t>
      </w:r>
      <w:r>
        <w:rPr>
          <w:lang w:val="pt_PT" w:bidi="pt_PT"/>
        </w:rPr>
        <w:t xml:space="preserve"> e </w:t>
      </w:r>
      <w:r>
        <w:rPr>
          <w:lang w:val="pt_PT" w:bidi="pt_PT"/>
        </w:rPr>
        <w:t>gentios</w:t>
      </w:r>
      <w:r>
        <w:rPr>
          <w:lang w:val="pt_PT" w:bidi="pt_PT"/>
        </w:rPr>
        <w:t xml:space="preserve"> estão no Glossário Mestre. Pause este áudio aqui.</w:t>
      </w:r>
    </w:p>
    <w:p>
      <w:pPr/>
      <w:r>
        <w:rPr>
          <w:lang w:val="pt_PT" w:bidi="pt_PT"/>
        </w:rPr>
      </w:r>
      <w:r>
        <w:rPr>
          <w:lang w:val="pt_PT" w:bidi="pt_PT"/>
        </w:rPr>
        <w:t xml:space="preserve">Os crentes louvam a </w:t>
      </w:r>
      <w:r>
        <w:rPr>
          <w:b/>
          <w:lang w:val="pt_PT" w:bidi="pt_PT"/>
        </w:rPr>
        <w:t>glória</w:t>
      </w:r>
      <w:r>
        <w:rPr>
          <w:lang w:val="pt_PT" w:bidi="pt_PT"/>
        </w:rPr>
        <w:t xml:space="preserve"> de Deus, ou sua grandeza ou poder.</w:t>
      </w:r>
    </w:p>
    <w:p>
      <w:pPr/>
      <w:r>
        <w:rPr>
          <w:lang w:val="pt_PT" w:bidi="pt_PT"/>
        </w:rPr>
      </w:r>
      <w:r>
        <w:rPr>
          <w:lang w:val="pt_PT" w:bidi="pt_PT"/>
        </w:rPr>
        <w:t xml:space="preserve">Parem aqui e discutam como um grupo qual palavra ou expressão vocês usarão para </w:t>
      </w:r>
      <w:r>
        <w:rPr>
          <w:b/>
          <w:lang w:val="pt_PT" w:bidi="pt_PT"/>
        </w:rPr>
        <w:t>glória</w:t>
      </w:r>
      <w:r>
        <w:rPr>
          <w:lang w:val="pt_PT" w:bidi="pt_PT"/>
        </w:rPr>
        <w:t xml:space="preserve">. Lembrem-se de que </w:t>
      </w:r>
      <w:r>
        <w:rPr>
          <w:lang w:val="pt_PT" w:bidi="pt_PT"/>
        </w:rPr>
        <w:t>glória</w:t>
      </w:r>
      <w:r>
        <w:rPr>
          <w:lang w:val="pt_PT" w:bidi="pt_PT"/>
        </w:rPr>
        <w:t xml:space="preserve"> está no Glossário Mestre.</w:t>
      </w:r>
    </w:p>
    <w:p>
      <w:pPr/>
      <w:r>
        <w:rPr>
          <w:lang w:val="pt_PT" w:bidi="pt_PT"/>
        </w:rPr>
      </w:r>
      <w:r>
        <w:rPr>
          <w:lang w:val="pt_PT" w:bidi="pt_PT"/>
        </w:rPr>
        <w:t xml:space="preserve">O </w:t>
      </w:r>
      <w:r>
        <w:rPr>
          <w:b/>
          <w:lang w:val="pt_PT" w:bidi="pt_PT"/>
        </w:rPr>
        <w:t>Espírito Santo</w:t>
      </w:r>
      <w:r>
        <w:rPr>
          <w:lang w:val="pt_PT" w:bidi="pt_PT"/>
        </w:rPr>
        <w:t xml:space="preserve"> é o </w:t>
      </w:r>
      <w:r>
        <w:rPr>
          <w:b/>
          <w:lang w:val="pt_PT" w:bidi="pt_PT"/>
        </w:rPr>
        <w:t>selo</w:t>
      </w:r>
      <w:r>
        <w:rPr>
          <w:lang w:val="pt_PT" w:bidi="pt_PT"/>
        </w:rPr>
        <w:t xml:space="preserve"> de Deus que </w:t>
      </w:r>
      <w:r>
        <w:rPr>
          <w:b/>
          <w:lang w:val="pt_PT" w:bidi="pt_PT"/>
        </w:rPr>
        <w:t>garante</w:t>
      </w:r>
      <w:r>
        <w:rPr>
          <w:lang w:val="pt_PT" w:bidi="pt_PT"/>
        </w:rPr>
        <w:t xml:space="preserve"> que Deus nos dará a herança que Deus prometeu. Outras palavras para garantia são promessa, pagamento inicial, depósito, ou a primeira parte do que Deus prometeu. Uma vez que alguém paga essa quantia inicial, essa quantia é usada como a garantia de que ele pagará o resto do preço.</w:t>
      </w:r>
    </w:p>
    <w:p>
      <w:pPr/>
      <w:r>
        <w:rPr>
          <w:lang w:val="pt_PT" w:bidi="pt_PT"/>
        </w:rPr>
      </w:r>
      <w:r>
        <w:rPr>
          <w:lang w:val="pt_PT" w:bidi="pt_PT"/>
        </w:rPr>
        <w:t xml:space="preserve">Parem aqui e olhem para a imagem de um </w:t>
      </w:r>
      <w:r>
        <w:rPr>
          <w:lang w:val="pt_PT" w:bidi="pt_PT"/>
        </w:rPr>
        <w:t>selo</w:t>
      </w:r>
      <w:r>
        <w:rPr>
          <w:lang w:val="pt_PT" w:bidi="pt_PT"/>
        </w:rPr>
        <w:t xml:space="preserve"> novamente, se necessário. Pause a gravação aqui.</w:t>
      </w:r>
    </w:p>
    <w:p>
      <w:pPr/>
      <w:r>
        <w:rPr>
          <w:lang w:val="pt_PT" w:bidi="pt_PT"/>
        </w:rPr>
      </w:r>
      <w:r>
        <w:rPr>
          <w:lang w:val="pt_PT" w:bidi="pt_PT"/>
        </w:rPr>
        <w:t xml:space="preserve">Parem aqui e discutam qual palavra ou frase vocês usarão para </w:t>
      </w:r>
      <w:r>
        <w:rPr>
          <w:b/>
          <w:lang w:val="pt_PT" w:bidi="pt_PT"/>
        </w:rPr>
        <w:t>Espírito Santo</w:t>
      </w:r>
      <w:r>
        <w:rPr>
          <w:lang w:val="pt_PT" w:bidi="pt_PT"/>
        </w:rPr>
        <w:t xml:space="preserve">. Usem as mesmas palavras que vocês usaram em livros anteriores da Bíblia, e lembrem-se de que </w:t>
      </w:r>
      <w:r>
        <w:rPr>
          <w:lang w:val="pt_PT" w:bidi="pt_PT"/>
        </w:rPr>
        <w:t>Espírito Santo</w:t>
      </w:r>
      <w:r>
        <w:rPr>
          <w:lang w:val="pt_PT" w:bidi="pt_PT"/>
        </w:rPr>
        <w:t xml:space="preserve"> está no Glossário Mestre. Pause este áudio aqui.</w:t>
      </w:r>
    </w:p>
    <w:p>
      <w:pPr/>
      <w:r>
        <w:rPr>
          <w:lang w:val="pt_PT" w:bidi="pt_PT"/>
        </w:rPr>
      </w:r>
      <w:r>
        <w:rPr>
          <w:lang w:val="pt_PT" w:bidi="pt_PT"/>
        </w:rPr>
        <w:t>Parem aqui e discutam em grupo: Como vocês falarão sobre o Espírito Santo sendo a garantia de Deus de que Deus nos dará a herança que ele prometeu? Pause este áudio aqui.</w:t>
      </w:r>
    </w:p>
    <w:p>
      <w:pPr/>
      <w:r>
        <w:rPr>
          <w:lang w:val="pt_PT" w:bidi="pt_PT"/>
        </w:rPr>
      </w:r>
      <w:r>
        <w:rPr>
          <w:lang w:val="pt_PT" w:bidi="pt_PT"/>
        </w:rPr>
        <w:t xml:space="preserve">O Espírito Santo é nossa garantia de que Deus nos </w:t>
      </w:r>
      <w:r>
        <w:rPr>
          <w:b/>
          <w:lang w:val="pt_PT" w:bidi="pt_PT"/>
        </w:rPr>
        <w:t>redimirá</w:t>
      </w:r>
      <w:r>
        <w:rPr>
          <w:lang w:val="pt_PT" w:bidi="pt_PT"/>
        </w:rPr>
        <w:t xml:space="preserve">, ou obterá nossa liberdade da escravidão do pecado para que possamos ser o próprio povo de Deus. Em outras passagens, entendemos que Deus nos obteve por meio do sangue de Jesus Cristo. Usem a mesma palavra para redimir que vocês usaram em passagens anteriores, e lembrem-se de que </w:t>
      </w:r>
      <w:r>
        <w:rPr>
          <w:lang w:val="pt_PT" w:bidi="pt_PT"/>
        </w:rPr>
        <w:t>redimir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1:15–23</w:t>
      </w:r>
      <w:r>
        <w:rPr>
          <w:lang w:val="pt_PT" w:bidi="pt_PT"/>
        </w:rPr>
      </w:r>
    </w:p>
    <w:p>
      <w:pPr>
        <w:pStyle w:val="Heading3"/>
      </w:pPr>
      <w:r>
        <w:rPr>
          <w:lang w:val="pt_PT" w:bidi="pt_PT"/>
        </w:rPr>
        <w:t>Ouvir e Sentir</w:t>
      </w:r>
    </w:p>
    <w:p>
      <w:pPr/>
      <w:r>
        <w:rPr>
          <w:lang w:val="pt_PT" w:bidi="pt_PT"/>
        </w:rPr>
      </w:r>
      <w:r>
        <w:rPr>
          <w:lang w:val="pt_PT" w:bidi="pt_PT"/>
        </w:rPr>
        <w:t>Nessa etapa, ouçam Efésios 1.15–23 e guardem em seus corações.</w:t>
      </w:r>
    </w:p>
    <w:p>
      <w:pPr/>
      <w:r>
        <w:rPr>
          <w:lang w:val="pt_PT" w:bidi="pt_PT"/>
        </w:rPr>
      </w:r>
      <w:r>
        <w:rPr>
          <w:lang w:val="pt_PT" w:bidi="pt_PT"/>
        </w:rPr>
        <w:t>Ouçam uma versão em áudio de Efésios 1.15–23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1.15–23 na tradução mais fácil de entender.</w:t>
      </w:r>
    </w:p>
    <w:p>
      <w:pPr/>
      <w:r>
        <w:rPr>
          <w:lang w:val="pt_PT" w:bidi="pt_PT"/>
        </w:rPr>
      </w:r>
      <w:r>
        <w:rPr>
          <w:lang w:val="pt_PT" w:bidi="pt_PT"/>
        </w:rPr>
        <w:t>Nessa passagem, Paulo começa outra oração. Paulo está escrevendo para aqueles que seguem Jesus. Essa oração pede a Deus que ajude o povo de Deus a entendê-lo e conhecê-lo melhor.</w:t>
      </w:r>
    </w:p>
    <w:p>
      <w:pPr/>
      <w:r>
        <w:rPr>
          <w:lang w:val="pt_PT" w:bidi="pt_PT"/>
        </w:rPr>
      </w:r>
      <w:r>
        <w:rPr>
          <w:lang w:val="pt_PT" w:bidi="pt_PT"/>
        </w:rPr>
        <w:t>Paulo diz aos seguidores de Jesus em Éfeso que ele ouviu como os crentes confiam em Jesus e como eles amam outros crentes. Paulo diz que ele tem orado continuamente pelos seguidores de Jesus que vivem em Éfeso. Naquela época, muitos judeus devotos passavam horas orando cada dia. Paulo era um judeu devoto antes de se tornar um seguidor de Jesus. Parece que Paulo ainda passa horas todos os dias em oração. Nessa oração, Paulo não apenas agradece a Deus pelos crentes, pede a Deus para torná-los fortes, mas também os lembra do poder e da autoridade de Deus.</w:t>
      </w:r>
    </w:p>
    <w:p>
      <w:pPr/>
      <w:r>
        <w:rPr>
          <w:lang w:val="pt_PT" w:bidi="pt_PT"/>
        </w:rPr>
      </w:r>
      <w:r>
        <w:rPr>
          <w:lang w:val="pt_PT" w:bidi="pt_PT"/>
        </w:rPr>
        <w:t>Paulo dá a Deus dois títulos. O primeiro título descreve a Deus como o Deus que Jesus adorou. O segundo título descreve Deus como o Pai no céu que tem grande glória. Essa é a única vez que Paulo usa esse título para Deus. Paulo dá a Deus grande honra quando o chama de “Pai glorioso”. Paulo está dizendo que Deus é a fonte de toda a beleza, honra e majestade. Nessa passagem, Paulo diz que o Deus da Glória é o pai daqueles que creem em Jesus.</w:t>
      </w:r>
    </w:p>
    <w:p>
      <w:pPr/>
      <w:r>
        <w:rPr>
          <w:lang w:val="pt_PT" w:bidi="pt_PT"/>
        </w:rPr>
      </w:r>
      <w:r>
        <w:rPr>
          <w:lang w:val="pt_PT" w:bidi="pt_PT"/>
        </w:rPr>
        <w:t>Paulo pede a Deus que dê aos crentes sabedoria e entendimento espiritual. Paulo quer que esses crentes entendam que Deus lhes deu muita esperança, muitas riquezas de sua herança gloriosa e muito poder. Paulo fala sobre esperança, riquezas e poder muitas vezes nessa carta. Paulo diz que todos temos uma esperança, ou expectativa ansiosa, de que Deus nos salve. Deus está nos convidando a ansiar essa salvação. Paulo também diz que juntamente com essa salvação vem as riquezas, ou grande riqueza, porque somos filhos de Deus, santos que são santos, ou separados para ele. Assim como um filho recebe uma herança de seus pais, receberemos uma herança de nosso Deus Pai. Essa herança, ou grande riqueza, é que Deus nos salva livremente e nos dá uma vida completa com ele, mesmo que não a mereçamos. Deus também diz que ele nos dá grande poder para creer nele e segui-lo.</w:t>
      </w:r>
    </w:p>
    <w:p>
      <w:pPr/>
      <w:r>
        <w:rPr>
          <w:lang w:val="pt_PT" w:bidi="pt_PT"/>
        </w:rPr>
      </w:r>
      <w:r>
        <w:rPr>
          <w:lang w:val="pt_PT" w:bidi="pt_PT"/>
        </w:rPr>
        <w:t>Paulo quer que os crentes entendam o que Deus está mostrando a eles. Paulo usa uma exemplo para descrever isso. O exemplo que Paulo usa é de uma forte luz brilhando em um lugar escuro. A forte luz é como a sabedoria e o entedimento espiritual. O lugar escuro é como os corações dos crentes. Para os crentes de Éfeso, o coração era o centro das emoções e do entendimento.</w:t>
      </w:r>
    </w:p>
    <w:p>
      <w:pPr/>
      <w:r>
        <w:rPr>
          <w:lang w:val="pt_PT" w:bidi="pt_PT"/>
        </w:rPr>
      </w:r>
      <w:r>
        <w:rPr>
          <w:lang w:val="pt_PT" w:bidi="pt_PT"/>
        </w:rPr>
        <w:t>Parem aqui e conte uma história sobre uma pessoa que ama muito alguém. Ouçam o contador de histórias. Que parte do corpo o contador usa para descrever essa emoção? Algumas culturas podem usar o estômago ou o fígado em vez do coração. Pause este áudio aqui.</w:t>
      </w:r>
    </w:p>
    <w:p>
      <w:pPr/>
      <w:r>
        <w:rPr>
          <w:lang w:val="pt_PT" w:bidi="pt_PT"/>
        </w:rPr>
      </w:r>
      <w:r>
        <w:rPr>
          <w:lang w:val="pt_PT" w:bidi="pt_PT"/>
        </w:rPr>
        <w:t>Pare aqui e esconda algumas coisas em um lugar escuro. Então vá para o espaço escuro. Peça aos participantes para encontrarem as coisas que você escondeu. Em seguida, ligue várias luzes brilhantes para que não haja sombra na sala e peça aos participantes que encontrem essas coisas ocultas. Discutam a diferença que a luz faz. Pause este áudio aqui.</w:t>
      </w:r>
    </w:p>
    <w:p>
      <w:pPr/>
      <w:r>
        <w:rPr>
          <w:lang w:val="pt_PT" w:bidi="pt_PT"/>
        </w:rPr>
      </w:r>
      <w:r>
        <w:rPr>
          <w:lang w:val="pt_PT" w:bidi="pt_PT"/>
        </w:rPr>
        <w:t>Agora Paulo começa a ensinar os crentes. Paulo descreve esse poder que Deus nos deu. Deus nos ajuda de maneiras poderosas. Esse é um poder verdadeiramente grande! Deus ressuscitou Jesus dentre os mortos, então sabemos que Deus tem um poder que não podemos nem mesmo imaginar. Paulo diz que Deus dá esse mesmo poder a aqueles que seguem Jesus. Paulo lembra aos crentes que Jesus está sentado na direita de Deus, que é o lugar mais importante e poderoso no reino de Deus.</w:t>
      </w:r>
    </w:p>
    <w:p>
      <w:pPr/>
      <w:r>
        <w:rPr>
          <w:lang w:val="pt_PT" w:bidi="pt_PT"/>
        </w:rPr>
      </w:r>
      <w:r>
        <w:rPr>
          <w:lang w:val="pt_PT" w:bidi="pt_PT"/>
        </w:rPr>
        <w:t>Pare aqui e conte uma história sobre a pessoa mais importante em sua aldeia ou área. Descreva onde essa pessoa agora se senta. Onde o rei ou líder do país gostaria que essa pessoa se sentasse se ela tivesse a honra ou posição mais alta no reino? Em sua casa, onde vocês colocariam o convidado mais importante? Pause este áudio aqui.</w:t>
      </w:r>
    </w:p>
    <w:p>
      <w:pPr/>
      <w:r>
        <w:rPr>
          <w:lang w:val="pt_PT" w:bidi="pt_PT"/>
        </w:rPr>
      </w:r>
      <w:r>
        <w:rPr>
          <w:lang w:val="pt_PT" w:bidi="pt_PT"/>
        </w:rPr>
        <w:t>Paulo lembra aos crentes que Jesus é mais poderoso ou mais forte do que qualquer outro governante, poder ou autoridade, tanto na terra quanto nos lugares celestiais. Jesus é mais forte agora, e Jesus sempre será mais forte do que qualquer outro ser espiritual. Quando Paulo fala sobre governantes nos lugares celestiais, ele estava falando sobre poderes espirituais como anjos ou demônios. Paulo diz que Jesus é mais poderoso do que até mesmo o mais importante desses seres espirituais. Para os crentes que viviam em Éfeso e na área circundante, esse fato era muito importante. Havia um templo pagão muito importante em Éfeso. Todos poderiam ver esse templo de qualquer lugar da cidade. Antes de se tornarem crentes, a maioria desses crentes teria adorado nesse templo pagão e seguido a magia e feitiçaria. Agora, Paulo quer lembrar aos crentes de Éfeso que Jesus tem muito mais autoridade do que os espíritos malignos relacionados a essa adoração do templo pagão. Paulo sabe sobre os espíritos malignos em Éfeso porque ele passou algum tempo lá. A história do tempo de Paulo em Éfeso está no livro de Atos.</w:t>
      </w:r>
    </w:p>
    <w:p>
      <w:pPr/>
      <w:r>
        <w:rPr>
          <w:lang w:val="pt_PT" w:bidi="pt_PT"/>
        </w:rPr>
      </w:r>
      <w:r>
        <w:rPr>
          <w:lang w:val="pt_PT" w:bidi="pt_PT"/>
        </w:rPr>
        <w:t>Paulo conta aos crentes todas as honras que Deus deu a Jesus. Paulo diz que Deus deu a Jesus toda a autoridade sobre completamente tudo. Deus fez isso para o benefício da igreja. Então Paulo usa outro exemplo de palavra. Paulo descreve um corpo humano com uma cabeça, corpo e pés. Deus colocou tudo sob os pés de Jesus. Paulo diz que Jesus é o cabeça ou chefe da igreja. A igreja é o corpo de Cristo.</w:t>
      </w:r>
    </w:p>
    <w:p>
      <w:pPr/>
      <w:r>
        <w:rPr>
          <w:lang w:val="pt_PT" w:bidi="pt_PT"/>
        </w:rPr>
      </w:r>
      <w:r>
        <w:rPr>
          <w:lang w:val="pt_PT" w:bidi="pt_PT"/>
        </w:rPr>
        <w:t>Parem aqui e discutam a seguinte pergunta. Conte uma história sobre uma vez em que você ou outros crentes tiveram que fazer escolhas sobre qual deus ou autoridade poderoso confiariam e seguiriam. Como vocês ou eles determinaram quem era mais poderoso?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1.15–23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começa uma nova oração pelos crentes. Paulo ora para que seus corações sejam cheios de luz para que eles possam entender o dom da esperança que a eles foi dado.</w:t>
      </w:r>
    </w:p>
    <w:p>
      <w:pPr/>
      <w:r>
        <w:rPr>
          <w:lang w:val="pt_PT" w:bidi="pt_PT"/>
        </w:rPr>
      </w:r>
      <w:r>
        <w:rPr>
          <w:b/>
          <w:lang w:val="pt_PT" w:bidi="pt_PT"/>
        </w:rPr>
        <w:t>Na segunda parte:</w:t>
      </w:r>
      <w:r>
        <w:rPr>
          <w:lang w:val="pt_PT" w:bidi="pt_PT"/>
        </w:rPr>
        <w:t xml:space="preserve"> Paulo continua contando aos seguidores de Jesus sobre o poder que eles agora têm como crentes. Esse poder é maior do que qualquer outro poder, ainda maior do que o poder dos espíritos que eles não podem ver. Paulo também os lembra que Jesus tem autoridade sobre tudo.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Éfeso</w:t>
      </w:r>
    </w:p>
    <w:p>
      <w:pPr>
        <w:pStyle w:val="ListBullet"/>
        <w:spacing w:line="240" w:lineRule="auto"/>
        <w:ind w:left="720"/>
      </w:pPr>
      <w:r>
        <w:rPr>
          <w:lang w:val="pt_PT" w:bidi="pt_PT"/>
        </w:rPr>
      </w:r>
      <w:r>
        <w:rPr>
          <w:lang w:val="pt_PT" w:bidi="pt_PT"/>
        </w:rPr>
        <w:t>Deus que inspira Paulo a escrever e recebe os pedidos dele</w:t>
      </w:r>
    </w:p>
    <w:p>
      <w:pPr>
        <w:pStyle w:val="ListBullet"/>
        <w:spacing w:line="240" w:lineRule="auto"/>
        <w:ind w:left="720"/>
      </w:pPr>
      <w:r>
        <w:rPr>
          <w:lang w:val="pt_PT" w:bidi="pt_PT"/>
        </w:rPr>
      </w:r>
      <w:r>
        <w:rPr>
          <w:lang w:val="pt_PT" w:bidi="pt_PT"/>
        </w:rPr>
        <w:t>Jesus que tem autoridade sobre tudo</w:t>
      </w:r>
    </w:p>
    <w:p>
      <w:pPr>
        <w:pStyle w:val="ListBullet"/>
        <w:spacing w:line="240" w:lineRule="auto"/>
        <w:ind w:left="720"/>
      </w:pPr>
      <w:r>
        <w:rPr>
          <w:lang w:val="pt_PT" w:bidi="pt_PT"/>
        </w:rPr>
      </w:r>
      <w:r>
        <w:rPr>
          <w:lang w:val="pt_PT" w:bidi="pt_PT"/>
        </w:rPr>
        <w:t>Forças espirituais no mundo</w:t>
      </w:r>
    </w:p>
    <w:p>
      <w:pPr/>
      <w:r>
        <w:rPr>
          <w:lang w:val="pt_PT" w:bidi="pt_PT"/>
        </w:rPr>
      </w:r>
      <w:r>
        <w:rPr>
          <w:lang w:val="pt_PT" w:bidi="pt_PT"/>
        </w:rPr>
        <w:t>O grupo deve prestar atenção às partes do cenário da passagem:</w:t>
      </w:r>
    </w:p>
    <w:p>
      <w:pPr/>
      <w:r>
        <w:rPr>
          <w:lang w:val="pt_PT" w:bidi="pt_PT"/>
        </w:rPr>
      </w:r>
      <w:r>
        <w:rPr>
          <w:lang w:val="pt_PT" w:bidi="pt_PT"/>
        </w:rPr>
        <w:t>Na seção anterior, Paulo falou sobre as coisas maravilhosas que Deus havia feito pelos crentes. Paulo começa essa seção orando pelos crentes. Paulo diz que ele está orando por eles por causa de todas as coisas boas que Deus fez. Paulo diz que ele ouviu duas coisas sobre os crentes. Primeiro, Paulo ouviu que os crentes têm fé em Jesus, ou confiam em Jesus. Paulo também ouviu que os crentes amam o povo de Deus, ou aqueles que seguem a Deus. Toda vez que Paulo ora, ele agradece a Deus pelos crentes. Paulo diz que ele ora ao Deus de “nosso Senhor, ou mestre, Jesus Cristo”. Deus é glorioso, ou majestoso e cheio de poder, e Deus é como um Pai para nós.</w:t>
      </w:r>
    </w:p>
    <w:p>
      <w:pPr/>
      <w:r>
        <w:rPr>
          <w:lang w:val="pt_PT" w:bidi="pt_PT"/>
        </w:rPr>
      </w:r>
      <w:r>
        <w:rPr>
          <w:lang w:val="pt_PT" w:bidi="pt_PT"/>
        </w:rPr>
        <w:t>Parem aqui e discutam o título para Jesus que Paulo o dá: “Senhor Jesus Cristo”. Esse é um título respeitoso que reconhece Jesus como nosso mestre e como o salvador nomeado por Deus. Como vocês se referem a Jesus quando o estão honrando? Pause este áudio aqui.</w:t>
      </w:r>
    </w:p>
    <w:p>
      <w:pPr/>
      <w:r>
        <w:rPr>
          <w:lang w:val="pt_PT" w:bidi="pt_PT"/>
        </w:rPr>
      </w:r>
      <w:r>
        <w:rPr>
          <w:lang w:val="pt_PT" w:bidi="pt_PT"/>
        </w:rPr>
        <w:t>Pare aqui e conte uma história sobre alguém que fez grandes coisas. As pessoas querem louvar essa pessoa. Ouçam as palavras de louvor que o contador usa. Agora decidam como vocês dirão o título de Deus que Paulo usa nessa passagem. Pause a gravação aqui.</w:t>
      </w:r>
    </w:p>
    <w:p>
      <w:pPr/>
      <w:r>
        <w:rPr>
          <w:lang w:val="pt_PT" w:bidi="pt_PT"/>
        </w:rPr>
      </w:r>
      <w:r>
        <w:rPr>
          <w:lang w:val="pt_PT" w:bidi="pt_PT"/>
        </w:rPr>
        <w:t>Paulo pede a Deus, nosso Pai Glorioso, para dar aos crentes duas coisas. Paulo pede a Deus que dê aos crentes sabedoria espiritual, ou sabedoria de Deus. Paulo também pede a Deus que dê aos crentes revelação. Paulo quer que Deus se revele e o que ele faz aos crentes.</w:t>
      </w:r>
    </w:p>
    <w:p>
      <w:pPr/>
      <w:r>
        <w:rPr>
          <w:lang w:val="pt_PT" w:bidi="pt_PT"/>
        </w:rPr>
      </w:r>
      <w:r>
        <w:rPr>
          <w:lang w:val="pt_PT" w:bidi="pt_PT"/>
        </w:rPr>
        <w:t>Parem aqui e discutam em grupo: Como vocês falam sobre Deus revelando às pessoas quem ele é e o que ele faz? Pause este áudio aqui.</w:t>
      </w:r>
    </w:p>
    <w:p>
      <w:pPr/>
      <w:r>
        <w:rPr>
          <w:lang w:val="pt_PT" w:bidi="pt_PT"/>
        </w:rPr>
      </w:r>
      <w:r>
        <w:rPr>
          <w:lang w:val="pt_PT" w:bidi="pt_PT"/>
        </w:rPr>
        <w:t>Talvez a maneira como Deus faz isso seja “abrindo os olhos do coração deles”. Essa é uma linguagem especial — Paulo está pedindo a Deus para mostrar aos crentes a verdade e informações sobre Deus, como uma luz mostra coisas mais claramente quando brilha em um lugar escuro.</w:t>
      </w:r>
    </w:p>
    <w:p>
      <w:pPr/>
      <w:r>
        <w:rPr>
          <w:lang w:val="pt_PT" w:bidi="pt_PT"/>
        </w:rPr>
      </w:r>
      <w:r>
        <w:rPr>
          <w:lang w:val="pt_PT" w:bidi="pt_PT"/>
        </w:rPr>
        <w:t>Parem aqui e discutam: “Abram os olhos do coração” é um exemplo. Outra exemplo que dá a mesma ideia é “encher o coração de luz”. Os Efésios acreditavam que as emoções viviam no coração, ou que o coração era o centro das emoções e do entendimento. Que exemplo vocês usariam em sua cultura que tem o mesmo significado? Vocês podem contar uma história na qual estão orando para que alguém entenda algo importante. Ouçam como vocês falam sobre entender algo importante ou revelar uma nova verdade a alguém. Pause o áudio aqui.</w:t>
      </w:r>
    </w:p>
    <w:p>
      <w:pPr/>
      <w:r>
        <w:rPr>
          <w:lang w:val="pt_PT" w:bidi="pt_PT"/>
        </w:rPr>
      </w:r>
      <w:r>
        <w:rPr>
          <w:lang w:val="pt_PT" w:bidi="pt_PT"/>
        </w:rPr>
        <w:t>Então Paulo explica o que ele quer que os crentes saibam: ele quer que eles entendam a esperança de seu chamado para seguir a Deus. Isso significa que Deus está convidando os crentes a confiar que Deus os salvará e lhes dará a vida plena para sempre com Deus. Paulo também quer que os crentes entendam que Deus está dando a seu povo santo, ou aos santos, uma herança, ou tudo o que Deus tem. Isso é como um pai dá a seus filhos tudo o que ele tem. É como grandes riquezas, mas aqui Deus não está nos dando dinheiro! Deus está nos dando seu grande e forte poder.</w:t>
      </w:r>
    </w:p>
    <w:p>
      <w:pPr/>
      <w:r>
        <w:rPr>
          <w:lang w:val="pt_PT" w:bidi="pt_PT"/>
        </w:rPr>
      </w:r>
      <w:r>
        <w:rPr>
          <w:lang w:val="pt_PT" w:bidi="pt_PT"/>
        </w:rPr>
        <w:t>Parem aqui e discutam em grupo: Contem uma história sobre uma vez que vocês esperaram ansiosamente que algo grande acontecesse com vocês. Prestem atenção às palavras que vocês usam para falar sobre isso. Pause este áudio aqui.</w:t>
      </w:r>
    </w:p>
    <w:p>
      <w:pPr/>
      <w:r>
        <w:rPr>
          <w:lang w:val="pt_PT" w:bidi="pt_PT"/>
        </w:rPr>
      </w:r>
      <w:r>
        <w:rPr>
          <w:lang w:val="pt_PT" w:bidi="pt_PT"/>
        </w:rPr>
        <w:t>Na segunda parte dessa passagem, Paulo diz aos crentes o que ele quer que eles se lembrem sobre Deus e Jesus. Sabemos que Deus pode nos dar grande poder, porque vimos o que Deus fez por Jesus. Deus ressuscitou Jesus dentre os mortos! E, ainda mais, Deus colocou Jesus no lugar de honra à sua direita no céu, onde Deus vive. Jesus está acima de toda a autoridade, todos os governantes, todo o poder e todo o domínio ou governo. Jesus está acima de todos os outros nomes que as pessoas usarão para ganhar poder. Lembrem-se de que essas coisas são todos os diferentes tipos de autoridades espirituais. Jesus tem autoridade sobre todo o mundo espiritual, incluindo quaisquer seres espirituais não mencionados. Jesus tem essa autoridade agora, mas ele também tem essa autoridade para sempre — no futuro, quando Deus finalmente destruir todo o mal.</w:t>
      </w:r>
    </w:p>
    <w:p>
      <w:pPr/>
      <w:r>
        <w:rPr>
          <w:lang w:val="pt_PT" w:bidi="pt_PT"/>
        </w:rPr>
      </w:r>
      <w:r>
        <w:rPr>
          <w:lang w:val="pt_PT" w:bidi="pt_PT"/>
        </w:rPr>
        <w:t>Parem aqui e discutam o poder que Jesus e os crentes têm. Como o conhecimento desse poder ajuda seu povo a entender que Jesus tem mais poder do que qualquer outro ser espiritual? Pause o áudio aqui.</w:t>
      </w:r>
    </w:p>
    <w:p>
      <w:pPr/>
      <w:r>
        <w:rPr>
          <w:lang w:val="pt_PT" w:bidi="pt_PT"/>
        </w:rPr>
      </w:r>
      <w:r>
        <w:rPr>
          <w:lang w:val="pt_PT" w:bidi="pt_PT"/>
        </w:rPr>
        <w:t>Paulo usa uma linguagem especial novamente aqui para nos dizer que Deus deu a Jesus autoridade sobre tudo. Deus colocou "todas as coisas sob os pés de Cristo”, que é uma maneira de dizer que tudo está “debaixo” de Jesus. Nada é tão importante quanto Jesus. Deus fez Jesus a “cabeça” do corpo. Paulo compara o corpo humano aos membros da igreja ou grupos de crentes. A cabeça de um corpo físico controla o corpo. Da mesma maneira, Jesus controla a igreja. O corpo, ou a igreja, é “a plenitude de Jesus que enche tudo de todas as maneiras”. Provavelmente, Cristo enche ou completa a igreja com sua vida e poder, porque Cristo enche ou dá poder a tudo. É possível que a igreja também complete Cristo, ou mostre a integralidade de Cristo para o mundo.</w:t>
      </w:r>
    </w:p>
    <w:p>
      <w:pPr/>
      <w:r>
        <w:rPr>
          <w:lang w:val="pt_PT" w:bidi="pt_PT"/>
        </w:rPr>
      </w:r>
      <w:r>
        <w:rPr>
          <w:lang w:val="pt_PT" w:bidi="pt_PT"/>
        </w:rPr>
        <w:t>Parem aqui e discutam esse exemplo da cabeça e do corpo. Como vocês descrevem esse exemplo a seu povo? Lembrem-se de que a cabeça dirige o corpo em tudo o que o corpo faz. Pause este áudio aqui.</w:t>
      </w:r>
    </w:p>
    <w:p>
      <w:pPr/>
      <w:r>
        <w:rPr>
          <w:lang w:val="pt_PT" w:bidi="pt_PT"/>
        </w:rPr>
      </w:r>
      <w:r>
        <w:rPr>
          <w:lang w:val="pt_PT" w:bidi="pt_PT"/>
        </w:rPr>
        <w:t>Parem aqui e discutam o que a igreja faz quando Cristo a “enche” ou “completa”. Como vocês sabem quando Cristo enche uma igreja? O que eles fazem para mostrar isso? Pause este áudio aqui.</w:t>
      </w:r>
    </w:p>
    <w:p>
      <w:pPr/>
      <w:r>
        <w:rPr>
          <w:lang w:val="pt_PT" w:bidi="pt_PT"/>
        </w:rPr>
      </w:r>
      <w:r>
        <w:rPr>
          <w:lang w:val="pt_PT" w:bidi="pt_PT"/>
        </w:rPr>
        <w:t>Agora, o grupo deve fazer o roteiro, desenhar ou usar objetos para visualizar a passagem e a atuação nela. Escolha pessoas, desenhos ou objetos para ser cada um dos personagens.</w:t>
      </w:r>
    </w:p>
    <w:p>
      <w:pPr/>
      <w:r>
        <w:rPr>
          <w:lang w:val="pt_PT" w:bidi="pt_PT"/>
        </w:rPr>
      </w:r>
      <w:r>
        <w:rPr>
          <w:lang w:val="pt_PT" w:bidi="pt_PT"/>
        </w:rPr>
        <w:t>Enquanto vocês começam a recontar a história desses versículos, lembrem-se de que Paulo mostra que ele está falando com os crentes, e Deus e Jesus estão por perto. Um grupo de forças espirituais no mundo também está por perto. Paulo mostra a eles que ele está feliz porque ele ouviu que os crentes confiam em Jesus e amam as pessoas. Então Paulo mostra que ele está pedindo a Deus para mostrar aos crentes verdades importantes sobre si mesmo. Paulo deve mostrar que antes, os crentes não viram tudo sobre o plano de Deus, mas agora, ele pede a Deus para mostrar aos crentes a verdade completa de Deus. Os crentes podem mostrar que eles estão descobrindo a herança de Deus para eles e o grande poder de Deus para eles.</w:t>
      </w:r>
    </w:p>
    <w:p>
      <w:pPr/>
      <w:r>
        <w:rPr>
          <w:lang w:val="pt_PT" w:bidi="pt_PT"/>
        </w:rPr>
      </w:r>
      <w:r>
        <w:rPr>
          <w:lang w:val="pt_PT" w:bidi="pt_PT"/>
        </w:rPr>
        <w:t>Agora Paulo se volta para os crentes. Paulo explica sobre o poder de Deus para eles. Deus e Jesus estão um ao lado do outro, e Paulo mostra aos crentes que Deus ressuscitou Cristo, nosso Salvador, dentre os mortos. Então Paulo mostra que Cristo está sentado ao lado de Deus no céu onde eles vivem, no lado direito de Deus. Jesus mostra que ele governa sobre todas as forças espirituais no mundo. Mostre que essas forças espirituais estão abaixo de Jesus, ou sob sua autoridade.</w:t>
      </w:r>
    </w:p>
    <w:p>
      <w:pPr/>
      <w:r>
        <w:rPr>
          <w:lang w:val="pt_PT" w:bidi="pt_PT"/>
        </w:rPr>
      </w:r>
      <w:r>
        <w:rPr>
          <w:lang w:val="pt_PT" w:bidi="pt_PT"/>
        </w:rPr>
        <w:t>Agora Paulo explica que Jesus é o cabeça, ou líder, da igreja. Mostre que Jesus é um bom líder. Mostre Cristo Jesus enchendo a igreja com sua presença — talvez Cristo pudesse vir e ficar entre os crentes enquanto eles mostram o que fazem juntos como uma igreja.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1.15–23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de Éfeso</w:t>
      </w:r>
    </w:p>
    <w:p>
      <w:pPr>
        <w:pStyle w:val="ListBullet"/>
        <w:spacing w:line="240" w:lineRule="auto"/>
        <w:ind w:left="720"/>
      </w:pPr>
      <w:r>
        <w:rPr>
          <w:lang w:val="pt_PT" w:bidi="pt_PT"/>
        </w:rPr>
      </w:r>
      <w:r>
        <w:rPr>
          <w:lang w:val="pt_PT" w:bidi="pt_PT"/>
        </w:rPr>
        <w:t>Deus que inspira Paulo a escrever e recebe os pedidos dele</w:t>
      </w:r>
    </w:p>
    <w:p>
      <w:pPr>
        <w:pStyle w:val="ListBullet"/>
        <w:spacing w:line="240" w:lineRule="auto"/>
        <w:ind w:left="720"/>
      </w:pPr>
      <w:r>
        <w:rPr>
          <w:lang w:val="pt_PT" w:bidi="pt_PT"/>
        </w:rPr>
      </w:r>
      <w:r>
        <w:rPr>
          <w:lang w:val="pt_PT" w:bidi="pt_PT"/>
        </w:rPr>
        <w:t>Jesus que tem autoridade sobre tudo</w:t>
      </w:r>
    </w:p>
    <w:p>
      <w:pPr>
        <w:pStyle w:val="ListBullet"/>
        <w:spacing w:line="240" w:lineRule="auto"/>
        <w:ind w:left="720"/>
      </w:pPr>
      <w:r>
        <w:rPr>
          <w:lang w:val="pt_PT" w:bidi="pt_PT"/>
        </w:rPr>
      </w:r>
      <w:r>
        <w:rPr>
          <w:lang w:val="pt_PT" w:bidi="pt_PT"/>
        </w:rPr>
        <w:t>Forças espirituais no mundo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Paulo começa uma nova oração. Paulo diz aos efésios que ele ora por eles toda vez que ora a Deus. Enquanto Paulo ora, ele agradece a Deus pelos crentes. Paulo também ora para que o Deus da glória dê aos efésios sabedoria espiritual. Paulo quer que os crentes cresçam em sua compreensão ou conhecimento de Deus. Paulo usa o exemplo da luz enchendo um espaço para que não haja sombras. Esse exemplo ajuda os crentes a reconhecer como eles podem entender a esperança que Deus lhes deu.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“Como você pode orar constantemente por essas pessoas?” Vocês podem ouvir: “Passo horas todos os dias orando por aqueles que acreditam em Jesus. Vivi em Éfeso e sei as dificuldades que os crentes enfrentam lá, com esse templo pagão e essa adoração pagã. Oro para que Deus lhes dê a força para permanecerem fortes. Quanto mais eles entenderem sobre Deus e o que Deus fez por eles, melhores serão Mesmo quando estou trabalhando ou caminhando, oro por aqueles que amo”.</w:t>
      </w:r>
    </w:p>
    <w:p>
      <w:pPr>
        <w:pStyle w:val="ListBullet"/>
        <w:spacing w:line="240" w:lineRule="auto"/>
        <w:ind w:left="720"/>
      </w:pPr>
      <w:r>
        <w:rPr>
          <w:lang w:val="pt_PT" w:bidi="pt_PT"/>
        </w:rPr>
      </w:r>
      <w:r>
        <w:rPr>
          <w:lang w:val="pt_PT" w:bidi="pt_PT"/>
        </w:rPr>
        <w:t>Pergunte aos crentes de Éfeso: “Como vocês se sentem sabendo que Paulo ora por vocês constantemente?” Vocês podem ouvir: “Gosto de saber que Paulo se lembra de mim e ora por mim e por minha família, mesmo quando ele não está aqui. Tento seguir Jesus e aprender mais, mas às vezes é difícil. Saber que Paulo está orando por mim me ajuda a crescer mais forte em minha fé”.</w:t>
      </w:r>
    </w:p>
    <w:p>
      <w:pPr>
        <w:pStyle w:val="ListBullet"/>
        <w:spacing w:line="240" w:lineRule="auto"/>
        <w:ind w:left="720"/>
      </w:pPr>
      <w:r>
        <w:rPr>
          <w:lang w:val="pt_PT" w:bidi="pt_PT"/>
        </w:rPr>
      </w:r>
      <w:r>
        <w:rPr>
          <w:lang w:val="pt_PT" w:bidi="pt_PT"/>
        </w:rPr>
        <w:t>Pergunte a Deus: “Como você se sente quando ouve as orações de Paulo?” Vocês podem ouvir: “Paulo entendeu que é importante manter comunicação comigo. Gostaria que todos os crentes fizessem o mesmo que Paulo e passassem tempo todos os dias em oração. Disse às pessoas que a oração é importante, e Paulo demonstra por meio de suas ações que a oração é importante. Gosto de falar com aqueles que me seguem”.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Paulo continua a orar. Paulo quer que Deus ajude os crentes a entender que eles têm poder. Esse poder é o mesmo poder que Deus usou para ressuscitar Jesus dentre os mortos. Paulo diz aos efésios que esse poder é muito maior do que o poder de quaisquer outros seres espirituais, até mesmo seres espirituais que eles não podem ver.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quando ouvem sobre esse poder que têm?” Vocês podem ouvir: “Estou tão feliz por Paulo nos ter lembrado desse poder. Paulo nos contou sobre esse poder, mas é fácil esquecer que eu o tenho quando vejo esse templo pagão todos os dias e vejo e ouço os magos no mercado. Quando meu filho está doente, às vezes esqueço que tenho esse poder. Estou feliz por Paulo estar me lembrando de usar o poder que Deus me dá e não ir para os magos”.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lembra aos crentes que Deus fez de Jesus a autoridade mais alta. Deus colocou todas as coisas sob a autoridade de Jesus. Isso inclui tudo o que temos no mundo presente e no mundo por vir. Deus também fez Jesus o líder ou chefe da igreja. A igreja é o corpo de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sobre Jesus ter essa autoridade?” Vocês podem ouvir: “Estou feliz por Jesus ter essa autoridade. Quero lembrar isso na próxima vez que ouvir alguém falando sobre a autoridade de um deus pagão ou um espírito maligno. Jesus tem mais autoridade. Se puder me lembrar disso, estarei seguro desses espíritos malignos”.</w:t>
      </w:r>
    </w:p>
    <w:p>
      <w:pPr>
        <w:pStyle w:val="ListBullet"/>
        <w:spacing w:line="240" w:lineRule="auto"/>
        <w:ind w:left="720"/>
      </w:pPr>
      <w:r>
        <w:rPr>
          <w:lang w:val="pt_PT" w:bidi="pt_PT"/>
        </w:rPr>
      </w:r>
      <w:r>
        <w:rPr>
          <w:lang w:val="pt_PT" w:bidi="pt_PT"/>
        </w:rPr>
        <w:t>Pergunte a Paulo: “Por que você acha que é importante lembrar aos crentes que Jesus é o chefe da igreja e eles são o corpo da igreja?” Vocês podem ouvir: “Quero que eles ouçam a voz de Jesus lhes dizendo o que fazer na igreja. Vi o que acontece quando os crentes se tornam divididos em seu entendimento, crenças e ações. Enquanto eles se lembrarem que Jesus é a cabeça e lhes diz o que fazer, eles permanecerão fortes. Jesus ama a igreja e quer que a igreja cresça na fé e seja forte”.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1.15–23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fala sobre a </w:t>
      </w:r>
      <w:r>
        <w:rPr>
          <w:b/>
          <w:lang w:val="pt_PT" w:bidi="pt_PT"/>
        </w:rPr>
        <w:t>fé</w:t>
      </w:r>
      <w:r>
        <w:rPr>
          <w:lang w:val="pt_PT" w:bidi="pt_PT"/>
        </w:rPr>
        <w:t xml:space="preserve"> dos efésios, ou como eles confiam no Senhor Jesus. </w:t>
      </w:r>
      <w:r>
        <w:rPr>
          <w:lang w:val="pt_PT" w:bidi="pt_PT"/>
        </w:rPr>
        <w:t>Fé</w:t>
      </w:r>
      <w:r>
        <w:rPr>
          <w:lang w:val="pt_PT" w:bidi="pt_PT"/>
        </w:rPr>
        <w:t xml:space="preserve"> é tratada no Glossário Mestre. Usem a mesma palavra para fé que vocês têm em traduções anteriores.</w:t>
      </w:r>
    </w:p>
    <w:p>
      <w:pPr/>
      <w:r>
        <w:rPr>
          <w:lang w:val="pt_PT" w:bidi="pt_PT"/>
        </w:rPr>
      </w:r>
      <w:r>
        <w:rPr>
          <w:lang w:val="pt_PT" w:bidi="pt_PT"/>
        </w:rPr>
        <w:t xml:space="preserve">Paulo usa o título </w:t>
      </w:r>
      <w:r>
        <w:rPr>
          <w:b/>
          <w:lang w:val="pt_PT" w:bidi="pt_PT"/>
        </w:rPr>
        <w:t>Senhor</w:t>
      </w:r>
      <w:r>
        <w:rPr>
          <w:lang w:val="pt_PT" w:bidi="pt_PT"/>
        </w:rPr>
        <w:t xml:space="preserve"> Jesus </w:t>
      </w:r>
      <w:r>
        <w:rPr>
          <w:b/>
          <w:lang w:val="pt_PT" w:bidi="pt_PT"/>
        </w:rPr>
        <w:t>Cristo</w:t>
      </w:r>
      <w:r>
        <w:rPr>
          <w:lang w:val="pt_PT" w:bidi="pt_PT"/>
        </w:rPr>
        <w:t xml:space="preserve"> em toda essa passagem. Esse título significa que Jesus é Deus. Senhor é um título respeitoso que mostra que Jesus é mestre, e realmente é Deus. Cristo se refere à posição de Jesus como Messias, ou o salvador que Deus prometeu enviar. </w:t>
      </w:r>
      <w:r>
        <w:rPr>
          <w:lang w:val="pt_PT" w:bidi="pt_PT"/>
        </w:rPr>
        <w:t>Senhor</w:t>
      </w:r>
      <w:r>
        <w:rPr>
          <w:lang w:val="pt_PT" w:bidi="pt_PT"/>
        </w:rPr>
        <w:t xml:space="preserve"> e </w:t>
      </w:r>
      <w:r>
        <w:rPr>
          <w:lang w:val="pt_PT" w:bidi="pt_PT"/>
        </w:rPr>
        <w:t>Cristo</w:t>
      </w:r>
      <w:r>
        <w:rPr>
          <w:lang w:val="pt_PT" w:bidi="pt_PT"/>
        </w:rPr>
        <w:t xml:space="preserve"> são discutidos no Glossário Mestre. Usem a mesma palavra para Senhor e Cristo que vocês usaram em passagens anteriores.</w:t>
      </w:r>
    </w:p>
    <w:p>
      <w:pPr/>
      <w:r>
        <w:rPr>
          <w:lang w:val="pt_PT" w:bidi="pt_PT"/>
        </w:rPr>
      </w:r>
      <w:r>
        <w:rPr>
          <w:lang w:val="pt_PT" w:bidi="pt_PT"/>
        </w:rPr>
        <w:t xml:space="preserve">Paulo usa a palavra </w:t>
      </w:r>
      <w:r>
        <w:rPr>
          <w:b/>
          <w:lang w:val="pt_PT" w:bidi="pt_PT"/>
        </w:rPr>
        <w:t>santo</w:t>
      </w:r>
      <w:r>
        <w:rPr>
          <w:lang w:val="pt_PT" w:bidi="pt_PT"/>
        </w:rPr>
        <w:t xml:space="preserve"> para se referir a qualquer um que acredite em Jesus como Salvador e Senhor. Santos são pessoas que são santas, ou separadas para o serviço de Deus. Usem a mesma palavra para santos que vocês usaram antes, e lembrem-se de que </w:t>
      </w:r>
      <w:r>
        <w:rPr>
          <w:lang w:val="pt_PT" w:bidi="pt_PT"/>
        </w:rPr>
        <w:t>santos</w:t>
      </w:r>
      <w:r>
        <w:rPr>
          <w:lang w:val="pt_PT" w:bidi="pt_PT"/>
        </w:rPr>
        <w:t xml:space="preserve"> é discutido no Glossário Mestre.</w:t>
      </w:r>
    </w:p>
    <w:p>
      <w:pPr/>
      <w:r>
        <w:rPr>
          <w:lang w:val="pt_PT" w:bidi="pt_PT"/>
        </w:rPr>
      </w:r>
      <w:r>
        <w:rPr>
          <w:lang w:val="pt_PT" w:bidi="pt_PT"/>
        </w:rPr>
        <w:t xml:space="preserve">Paulo chama Deus de Deus da </w:t>
      </w:r>
      <w:r>
        <w:rPr>
          <w:b/>
          <w:lang w:val="pt_PT" w:bidi="pt_PT"/>
        </w:rPr>
        <w:t>glória</w:t>
      </w:r>
      <w:r>
        <w:rPr>
          <w:lang w:val="pt_PT" w:bidi="pt_PT"/>
        </w:rPr>
        <w:t xml:space="preserve"> ou de Pai glorioso, o que significa que Deus é cheio de majestade e poder. Usem a mesma palavra para glória que vocês usaram na passagem anterior, e lembrem-se de que </w:t>
      </w:r>
      <w:r>
        <w:rPr>
          <w:lang w:val="pt_PT" w:bidi="pt_PT"/>
        </w:rPr>
        <w:t>glória</w:t>
      </w:r>
      <w:r>
        <w:rPr>
          <w:lang w:val="pt_PT" w:bidi="pt_PT"/>
        </w:rPr>
        <w:t xml:space="preserve"> é discutida no Glossário Mestre. Essa carta aos efésios é o único lugar nas Escrituras onde encontramos exatamente esse título para Deus.</w:t>
      </w:r>
    </w:p>
    <w:p>
      <w:pPr/>
      <w:r>
        <w:rPr>
          <w:lang w:val="pt_PT" w:bidi="pt_PT"/>
        </w:rPr>
      </w:r>
      <w:r>
        <w:rPr>
          <w:lang w:val="pt_PT" w:bidi="pt_PT"/>
        </w:rPr>
        <w:t xml:space="preserve">Paulo pede a Deus para dar aos crentes </w:t>
      </w:r>
      <w:r>
        <w:rPr>
          <w:b/>
          <w:lang w:val="pt_PT" w:bidi="pt_PT"/>
        </w:rPr>
        <w:t>sabedoria</w:t>
      </w:r>
      <w:r>
        <w:rPr>
          <w:lang w:val="pt_PT" w:bidi="pt_PT"/>
        </w:rPr>
        <w:t xml:space="preserve"> espiritual, ou um </w:t>
      </w:r>
      <w:r>
        <w:rPr>
          <w:b/>
          <w:lang w:val="pt_PT" w:bidi="pt_PT"/>
        </w:rPr>
        <w:t>espírito</w:t>
      </w:r>
      <w:r>
        <w:rPr>
          <w:lang w:val="pt_PT" w:bidi="pt_PT"/>
        </w:rPr>
        <w:t xml:space="preserve"> ou atitude de sabedoria. Paulo queria que os crentes pensassem coisas que são verdadeiras e fizessem coisas que são boas. Como isso é sabedoria espiritual, a compreensão deles das verdades espirituais viria de Deus. Usem a mesma palavra para </w:t>
      </w:r>
      <w:r>
        <w:rPr>
          <w:lang w:val="pt_PT" w:bidi="pt_PT"/>
        </w:rPr>
        <w:t>sabedoria</w:t>
      </w:r>
      <w:r>
        <w:rPr>
          <w:lang w:val="pt_PT" w:bidi="pt_PT"/>
        </w:rPr>
        <w:t xml:space="preserve"> que vocês usaram em passagens anteriores, e consulte o Glossário Mestre para mais informações.</w:t>
      </w:r>
    </w:p>
    <w:p>
      <w:pPr/>
      <w:r>
        <w:rPr>
          <w:lang w:val="pt_PT" w:bidi="pt_PT"/>
        </w:rPr>
      </w:r>
      <w:r>
        <w:rPr>
          <w:lang w:val="pt_PT" w:bidi="pt_PT"/>
        </w:rPr>
        <w:t xml:space="preserve">Deus deu a seus santos sua </w:t>
      </w:r>
      <w:r>
        <w:rPr>
          <w:b/>
          <w:lang w:val="pt_PT" w:bidi="pt_PT"/>
        </w:rPr>
        <w:t>herança</w:t>
      </w:r>
      <w:r>
        <w:rPr>
          <w:lang w:val="pt_PT" w:bidi="pt_PT"/>
        </w:rPr>
        <w:t xml:space="preserve"> gloriosa, ou maravilhosa. Usem a mesma palavra para herança que vocês usaram na passagem anterior.</w:t>
      </w:r>
    </w:p>
    <w:p>
      <w:pPr/>
      <w:r>
        <w:rPr>
          <w:lang w:val="pt_PT" w:bidi="pt_PT"/>
        </w:rPr>
      </w:r>
      <w:r>
        <w:rPr>
          <w:lang w:val="pt_PT" w:bidi="pt_PT"/>
        </w:rPr>
        <w:t xml:space="preserve">Deus colocou Jesus na mão direita de Deus, que é o lugar de honra. Deus deu a Jesus autoridade sobre tudo ou todos os poderes na terra e tudo nos </w:t>
      </w:r>
      <w:r>
        <w:rPr>
          <w:b/>
          <w:lang w:val="pt_PT" w:bidi="pt_PT"/>
        </w:rPr>
        <w:t>reinos celestiais</w:t>
      </w:r>
      <w:r>
        <w:rPr>
          <w:lang w:val="pt_PT" w:bidi="pt_PT"/>
        </w:rPr>
        <w:t xml:space="preserve">, ou reinos. Usem a mesma expressão para reinos celestiais, ou reinos, que vocês usaram em passagens anteriores. Os efésios acreditavam que os reinos celestiais tinham camadas diferentes, com Deus estando na camada mais alta. Entre a terra e a camada mais alta do céu viviam seres espirituais, aqui chamados de governantes celestiais, autoridades, poderes e senhores ou mestres. Essas descrições de seres espirituais significam todas a mesma coisa. Eles não se referem a espíritos que são necessariamente seres bons ou malignos. Jesus tem autoridade sobre todos os seres espirituais, tanto bons quanto maus, exceto o próprio Deus, o Pai. Usem a mesma palavra para </w:t>
      </w:r>
      <w:r>
        <w:rPr>
          <w:b/>
          <w:lang w:val="pt_PT" w:bidi="pt_PT"/>
        </w:rPr>
        <w:t>céu</w:t>
      </w:r>
      <w:r>
        <w:rPr>
          <w:lang w:val="pt_PT" w:bidi="pt_PT"/>
        </w:rPr>
        <w:t xml:space="preserve"> que vocês usaram em passagens anteriores, e lembrem-se de que </w:t>
      </w:r>
      <w:r>
        <w:rPr>
          <w:lang w:val="pt_PT" w:bidi="pt_PT"/>
        </w:rPr>
        <w:t>céu</w:t>
      </w:r>
      <w:r>
        <w:rPr>
          <w:lang w:val="pt_PT" w:bidi="pt_PT"/>
        </w:rPr>
        <w:t xml:space="preserve"> está no Glossário Mestre.</w:t>
      </w:r>
    </w:p>
    <w:p>
      <w:pPr/>
      <w:r>
        <w:rPr>
          <w:lang w:val="pt_PT" w:bidi="pt_PT"/>
        </w:rPr>
      </w:r>
      <w:r>
        <w:rPr>
          <w:lang w:val="pt_PT" w:bidi="pt_PT"/>
        </w:rPr>
        <w:t xml:space="preserve">Paulo falou sobre a autoridade de Cristo sobre a </w:t>
      </w:r>
      <w:r>
        <w:rPr>
          <w:b/>
          <w:lang w:val="pt_PT" w:bidi="pt_PT"/>
        </w:rPr>
        <w:t>igreja</w:t>
      </w:r>
      <w:r>
        <w:rPr>
          <w:lang w:val="pt_PT" w:bidi="pt_PT"/>
        </w:rPr>
        <w:t>. A palavra igreja significa um grupo de pessoas que acreditam em Jesus como seu salvador. Essas pessoas se reúnem para adorar a Deus, orar e estudar a Palavra de Deus. A palavra igreja não se refere a um edifício.</w:t>
      </w:r>
    </w:p>
    <w:p>
      <w:pPr/>
      <w:r>
        <w:rPr>
          <w:lang w:val="pt_PT" w:bidi="pt_PT"/>
        </w:rPr>
      </w:r>
      <w:r>
        <w:rPr>
          <w:lang w:val="pt_PT" w:bidi="pt_PT"/>
        </w:rPr>
        <w:t xml:space="preserve">Parem aqui e discutam em grupo qual palavra vocês usarão para </w:t>
      </w:r>
      <w:r>
        <w:rPr>
          <w:b/>
          <w:lang w:val="pt_PT" w:bidi="pt_PT"/>
        </w:rPr>
        <w:t>igreja</w:t>
      </w:r>
      <w:r>
        <w:rPr>
          <w:lang w:val="pt_PT" w:bidi="pt_PT"/>
        </w:rPr>
        <w:t xml:space="preserve">. Usem a mesma palavra para </w:t>
      </w:r>
      <w:r>
        <w:rPr>
          <w:lang w:val="pt_PT" w:bidi="pt_PT"/>
        </w:rPr>
        <w:t>igreja</w:t>
      </w:r>
      <w:r>
        <w:rPr>
          <w:lang w:val="pt_PT" w:bidi="pt_PT"/>
        </w:rPr>
        <w:t xml:space="preserve"> que vocês usaram em livros anteriores da Bíblia, e consulte o Glossário Mestre para mais informações. Pause este áudio aqui.</w:t>
      </w:r>
    </w:p>
    <w:p>
      <w:pPr/>
      <w:r>
        <w:rPr>
          <w:lang w:val="pt_PT" w:bidi="pt_PT"/>
        </w:rPr>
      </w:r>
      <w:r>
        <w:rPr>
          <w:lang w:val="pt_PT" w:bidi="pt_PT"/>
        </w:rPr>
        <w:t>Jesus é o chefe da igreja, e a igreja é o corpo de Jesus. Esse exemplo mostra como Jesus tem autoridade completa sobre tudo o que a igreja faz.</w:t>
      </w:r>
    </w:p>
    <w:p>
      <w:pPr/>
      <w:r>
        <w:rPr>
          <w:lang w:val="pt_PT" w:bidi="pt_PT"/>
        </w:rPr>
      </w:r>
      <w:r>
        <w:rPr>
          <w:lang w:val="pt_PT" w:bidi="pt_PT"/>
        </w:rPr>
        <w:t>Parem aqui e decidam como vocês explicarão que Jesus tem autoridade sobre a igreja.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2:1–10</w:t>
      </w:r>
      <w:r>
        <w:rPr>
          <w:lang w:val="pt_PT" w:bidi="pt_PT"/>
        </w:rPr>
      </w:r>
    </w:p>
    <w:p>
      <w:pPr>
        <w:pStyle w:val="Heading3"/>
      </w:pPr>
      <w:r>
        <w:rPr>
          <w:lang w:val="pt_PT" w:bidi="pt_PT"/>
        </w:rPr>
        <w:t>Ouvir e Sentir</w:t>
      </w:r>
    </w:p>
    <w:p>
      <w:pPr/>
      <w:r>
        <w:rPr>
          <w:lang w:val="pt_PT" w:bidi="pt_PT"/>
        </w:rPr>
      </w:r>
      <w:r>
        <w:rPr>
          <w:lang w:val="pt_PT" w:bidi="pt_PT"/>
        </w:rPr>
        <w:t>Nesta etapa, ouçam Efésios 2.1–10 e guardem em seus corações.</w:t>
      </w:r>
    </w:p>
    <w:p>
      <w:pPr/>
      <w:r>
        <w:rPr>
          <w:lang w:val="pt_PT" w:bidi="pt_PT"/>
        </w:rPr>
      </w:r>
      <w:r>
        <w:rPr>
          <w:lang w:val="pt_PT" w:bidi="pt_PT"/>
        </w:rPr>
        <w:t>Ouçam uma versão em áudio de Efésios 2.1–10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2.1–10 na tradução mais fácil de entender.</w:t>
      </w:r>
    </w:p>
    <w:p>
      <w:pPr/>
      <w:r>
        <w:rPr>
          <w:lang w:val="pt_PT" w:bidi="pt_PT"/>
        </w:rPr>
      </w:r>
      <w:r>
        <w:rPr>
          <w:lang w:val="pt_PT" w:bidi="pt_PT"/>
        </w:rPr>
        <w:t>Na passagem anterior, Paulo falou sobre o poder que Deus deus aos crentes, e como Deus deu a Jesus Cristo toda a autoridade, porque Jesus tem todo o poder sobre os espíritos malignos. Agora Paulo contrasta nossas vidas antes de nos tornarmos seguidores de Jesus com nossas vidas depois que nos tornamos seguidores. Antes de nos tornarmos seguidores, era como se estivéssemos mortos, e depois, é como se estivéssemos plenamente vivos. Apenas Deus pode fazer isso!</w:t>
      </w:r>
    </w:p>
    <w:p>
      <w:pPr/>
      <w:r>
        <w:rPr>
          <w:lang w:val="pt_PT" w:bidi="pt_PT"/>
        </w:rPr>
      </w:r>
      <w:r>
        <w:rPr>
          <w:lang w:val="pt_PT" w:bidi="pt_PT"/>
        </w:rPr>
        <w:t>Paulo diz aos gentios como a vida deles era antes de se tornarem seguidores de Jesus. Paulo diz que eles seguiam o governante do reino do ar. O governante do reino do ar é Satanás, ou o diabo. As pessoas acreditavam que Satanás e os espíritos malignos governavam o céu mais baixo ou o ar ao seu redor. Isso está muito abaixo do reino de Deus onde Deus e os anjos vivem. Paulo diz aos gentios que Satanás leva as pessoas a desobedecer aos mandamentos de Deus. Quando as pessoas vivem dessa maneira, elas são como pessoas mortas. As pessoas mortas não podem responder a Deus. Paulo diz que todos costumávamos ser assim. Todos nós nos comportamos como essas pessoas que escolheram desobedecer a Deus. Paulo tem falado com os gentios, mas agora inclui a si mesmo e os crentes judeus quando diz que todos seguíamos nossa natureza pecaminosa.</w:t>
      </w:r>
    </w:p>
    <w:p>
      <w:pPr/>
      <w:r>
        <w:rPr>
          <w:lang w:val="pt_PT" w:bidi="pt_PT"/>
        </w:rPr>
      </w:r>
      <w:r>
        <w:rPr>
          <w:lang w:val="pt_PT" w:bidi="pt_PT"/>
        </w:rPr>
        <w:t>Paulo fala sobre nossa natureza pecaminosa. Outra maneira de descrever isso é falar sobre os desejos egoístas de nossos corpos e mentes. Quando Paulo fala sobre nossa natureza, ele está falando sobre a maneira como nascemos. Paulo está dizendo que todos nós fizemos apenas o que queríamos fazer. Fizemos o que nossas mentes imaginavam ou o que nossos corpos queriam que fizéssemos. Você pode dizer que seguimos os desejos naturais que temos como pessoas. Por causa dessas escolhas, todos merecíamos a ira de Deus. A ira ou raiva de Deus é a emoção que Deus sente quando vê alguém pecar ou desobedecê-lo. Ira é o ódio de Deus pelo pecado porque Deus é santo, ou puro e justo. Todos nós merecíamos essa ira, assim como todos que não seguem Jesus. No entanto, também sabemos que Deus tem misericórdia daqueles que seguem Jesus.</w:t>
      </w:r>
    </w:p>
    <w:p>
      <w:pPr/>
      <w:r>
        <w:rPr>
          <w:lang w:val="pt_PT" w:bidi="pt_PT"/>
        </w:rPr>
      </w:r>
      <w:r>
        <w:rPr>
          <w:lang w:val="pt_PT" w:bidi="pt_PT"/>
        </w:rPr>
        <w:t>Pare aqui e discutam essa pergunta em grupo. Contem uma história sobre alguém que desobedeceu a Deus e tem muito orgulho. Ouçam como o narrador descreve esta pessoa. Que palavras vocês usariam para descrever a natureza pecaminosa desse indivíduo? Pause o áudio aqui.</w:t>
      </w:r>
    </w:p>
    <w:p>
      <w:pPr/>
      <w:r>
        <w:rPr>
          <w:lang w:val="pt_PT" w:bidi="pt_PT"/>
        </w:rPr>
      </w:r>
      <w:r>
        <w:rPr>
          <w:lang w:val="pt_PT" w:bidi="pt_PT"/>
        </w:rPr>
        <w:t>Paulo fala sobre o que Deus faz pelas pessoas quando elas se tornam seguidoras de Jesus. Em primeiro lugar, Deus nos dá nova vida porque ele nos ama muito. Paulo diz que estávamos mortos por causa de nossos pecados. Isso significa que, aos olhos de Deus, éramos como pessoas mortas.</w:t>
      </w:r>
    </w:p>
    <w:p>
      <w:pPr/>
      <w:r>
        <w:rPr>
          <w:lang w:val="pt_PT" w:bidi="pt_PT"/>
        </w:rPr>
      </w:r>
      <w:r>
        <w:rPr>
          <w:lang w:val="pt_PT" w:bidi="pt_PT"/>
        </w:rPr>
        <w:t>Agora Paulo fala sobre o oposto da morte — a vida! Deus trouxe Jesus de volta à vida. Deus nos dá vida da mesma maneira. Deus faz isso porque ele é rico em misericórdia, ou cheio de misericórdia. Deus mostra bondade a alguém que está necessitado. Paulo diz aos crentes que eles têm essa nova vida apenas por causa da graça de Deus. Em outras palavras, Deus nos dá coisas que não merecemos.</w:t>
      </w:r>
    </w:p>
    <w:p>
      <w:pPr/>
      <w:r>
        <w:rPr>
          <w:lang w:val="pt_PT" w:bidi="pt_PT"/>
        </w:rPr>
      </w:r>
      <w:r>
        <w:rPr>
          <w:lang w:val="pt_PT" w:bidi="pt_PT"/>
        </w:rPr>
        <w:t>Paulo vai ainda mais longe — não estamos apenas plenamente vivos agora, mas governamos com Cristo! Paulo diz aos seguidores de Jesus que Deus nos uniu, ou nos colocou junto com Cristo. Paulo diz que Cristo se senta com Deus nos domínios celestiais. Isso significa que, como crentes, também nos sentamos com Deus no céu. Céu é onde Deus vive e governa. Quando uma pessoa está sentada com Deus, isso significa que ela ajuda a governar com Deus, e compartilha da glória, ou poder e majestade, de Cristo. Sabemos que algum dia todos os crentes governarão com Cristo, mas Paulo está dizendo que, mesmo agora, embora ainda vivamos nessa terra, compartilhamos do poder e da majestade de Cristo. Deus fez isso para que, em todos os anos por vir, o mundo inteiro veja o quão rico Deus é. Eles não verão essa riqueza como riqueza em dinheiro, mas como riqueza em bondade. Novamente, Paulo enfatiza que Deus dá a seu povo riqueza de uma maneira diferente do que o dinheiro.</w:t>
      </w:r>
    </w:p>
    <w:p>
      <w:pPr/>
      <w:r>
        <w:rPr>
          <w:lang w:val="pt_PT" w:bidi="pt_PT"/>
        </w:rPr>
      </w:r>
      <w:r>
        <w:rPr>
          <w:lang w:val="pt_PT" w:bidi="pt_PT"/>
        </w:rPr>
        <w:t>Paulo está mostrando o oposto de nossa natureza morta e pecaminosa, e mostrando como Deus nos dá vida.</w:t>
      </w:r>
    </w:p>
    <w:p>
      <w:pPr/>
      <w:r>
        <w:rPr>
          <w:lang w:val="pt_PT" w:bidi="pt_PT"/>
        </w:rPr>
      </w:r>
      <w:r>
        <w:rPr>
          <w:lang w:val="pt_PT" w:bidi="pt_PT"/>
        </w:rPr>
        <w:t>Agora Paulo resume essa diferença entre estar espiritualmente morto e se tornar espiritualmente vivo. Ele lembra aos crentes que a vida de Deus é um dom. Deus nos dá esse dom, mesmo que não mereçamos. Obtemos esse dom porque temos fé, ou acreditamos em Deus. Não podemos nos vangloriar ou dizer que recebemos a vida de Deus porque somos boas pessoas ou fizemos algo especial para merecer.</w:t>
      </w:r>
    </w:p>
    <w:p>
      <w:pPr/>
      <w:r>
        <w:rPr>
          <w:lang w:val="pt_PT" w:bidi="pt_PT"/>
        </w:rPr>
      </w:r>
      <w:r>
        <w:rPr>
          <w:lang w:val="pt_PT" w:bidi="pt_PT"/>
        </w:rPr>
        <w:t>Parem aqui e revejam algumas das histórias de Jesus onde Jesus perdoou os pecados de alguém ou curou uma pessoa apenas porque a pessoa acreditou. Essa pessoa não fez nada para ganhar esse perdão ou cura. Como o ensinamento de Paulo explica o que aconteceu quando a pessoa encontrou Jesus? Pause o áudio aqui.</w:t>
      </w:r>
    </w:p>
    <w:p>
      <w:pPr/>
      <w:r>
        <w:rPr>
          <w:lang w:val="pt_PT" w:bidi="pt_PT"/>
        </w:rPr>
      </w:r>
      <w:r>
        <w:rPr>
          <w:lang w:val="pt_PT" w:bidi="pt_PT"/>
        </w:rPr>
        <w:t>Paulo enfatiza novamente o contraste entre estar morto e estar vivo. Ele diz que os crentes são a obra-prima de Deus. Os Efésios tinham muitos artesãos e artistas talentosos que faziam belas estátuas e outras peças de arte. Mas as estátuas não estavam vivas. Paulo usa essa mesma ideia de um artista ou artesão quando diz que os crentes são a obra-prima de Deus. Deus é o artista, e ele nos fez o que somos agora como crentes. Não somos ídolos ou estátuas de pedra. Estamos vivos. Deus é o criador. Deus nos criou novamente em Jesus. Deus fez isso para que nós, os crentes, possamos fazer as coisas boas que Deus planejou que fizéssemos. Deus fez esse plano desde o início do mundo.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2.1–10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começa falando com os gentios. Paulo explica como as pessoas estão espiritualmente mortas quando seguem os caminhos de Satanás e desobedecem a Deus. Paulo então inclui a si mesmo e aos judeus e explica que todos desobedecem a Deus e ouvem Satanás. Essa é a maneira como eles viviam antes de acreditar em Jesus.</w:t>
      </w:r>
    </w:p>
    <w:p>
      <w:pPr/>
      <w:r>
        <w:rPr>
          <w:lang w:val="pt_PT" w:bidi="pt_PT"/>
        </w:rPr>
      </w:r>
      <w:r>
        <w:rPr>
          <w:b/>
          <w:lang w:val="pt_PT" w:bidi="pt_PT"/>
        </w:rPr>
        <w:t>Na segunda parte:</w:t>
      </w:r>
      <w:r>
        <w:rPr>
          <w:lang w:val="pt_PT" w:bidi="pt_PT"/>
        </w:rPr>
        <w:t xml:space="preserve"> Paulo explica a riqueza da misericórdia de Deus. Quando Deus ressuscitou Jesus dentre os mortos, Deus deu vida àqueles que acreditavam em Jesus. Deus fez isso por causa da graça e bondade de Deus. Por causa disso, aqueles que acreditam em Jesus estarão sentados com Jesus no céu e governarão com Jesus.</w:t>
      </w:r>
    </w:p>
    <w:p>
      <w:pPr/>
      <w:r>
        <w:rPr>
          <w:lang w:val="pt_PT" w:bidi="pt_PT"/>
        </w:rPr>
      </w:r>
      <w:r>
        <w:rPr>
          <w:b/>
          <w:lang w:val="pt_PT" w:bidi="pt_PT"/>
        </w:rPr>
        <w:t>Na terceira parte:</w:t>
      </w:r>
      <w:r>
        <w:rPr>
          <w:lang w:val="pt_PT" w:bidi="pt_PT"/>
        </w:rPr>
        <w:t xml:space="preserve"> Paulo explica que a salvação vem apenas da graça de Deus. Ninguém pode ganhar a salvação ou vida eterna com Deus. Os crentes são a obra-prima de Deus. Deus deu aos crentes nova vida para que eles possam fazer as coisas boas que Deus planejou que fizéssemos.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que inspira Paulo a escrever esta carta</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Os crentes de Éfeso, tanto gentios quanto judeus</w:t>
      </w:r>
    </w:p>
    <w:p>
      <w:pPr>
        <w:pStyle w:val="ListBullet"/>
        <w:spacing w:line="240" w:lineRule="auto"/>
        <w:ind w:left="720"/>
      </w:pPr>
      <w:r>
        <w:rPr>
          <w:lang w:val="pt_PT" w:bidi="pt_PT"/>
        </w:rPr>
      </w:r>
      <w:r>
        <w:rPr>
          <w:lang w:val="pt_PT" w:bidi="pt_PT"/>
        </w:rPr>
        <w:t>Satanás, ou o governante do reino do ar</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dessa passagem, enquanto Paulo começa essa seção, ele fala com os gentios. Então Paulo muda sua maneira de falar para que inclua tanto os gentios quanto os judeus no ensinamento sobre o que Deus fez por eles.</w:t>
      </w:r>
    </w:p>
    <w:p>
      <w:pPr/>
      <w:r>
        <w:rPr>
          <w:lang w:val="pt_PT" w:bidi="pt_PT"/>
        </w:rPr>
      </w:r>
      <w:r>
        <w:rPr>
          <w:lang w:val="pt_PT" w:bidi="pt_PT"/>
        </w:rPr>
        <w:t>Parem aqui e discutam. Contem uma história que envolve dois grupos de pessoas. Peçam ao narrador que comece falando diretamente com um grupo. Então o narrador deve incluir a si mesmo e ao outro grupo de pessoas enquanto ele continua contando a história. Agora discutam como o narrador mudou de falar sobre vocês para falar sobre nós. Pause o áudio aqui.</w:t>
      </w:r>
    </w:p>
    <w:p>
      <w:pPr/>
      <w:r>
        <w:rPr>
          <w:lang w:val="pt_PT" w:bidi="pt_PT"/>
        </w:rPr>
      </w:r>
      <w:r>
        <w:rPr>
          <w:lang w:val="pt_PT" w:bidi="pt_PT"/>
        </w:rPr>
        <w:t>Primeiro, Paulo fala sobre como os crentes costumavam estar espiritualmente mortos porque desobedeciam a Deus. Eles eram como o resto das pessoas antes de acreditar em Jesus. Eles seguiam Satanás. Paulo fala sobre Satanás e a maneira como ele trabalha nos corações daqueles que se recusam a obedecer a Deus. Algumas traduções usam o nome Satanás. Outras traduções falam sobre o governante dos poderes do ar ou o governante do reino do ar. Uma tradução diz o comandante dos poderes no mundo invisível. O reino do ar, ou o mundo invisível, é o lugar onde esses seres que não podemos ver existem, como espíritos malignos. Satanás governa sobre os espíritos malignos.</w:t>
      </w:r>
    </w:p>
    <w:p>
      <w:pPr/>
      <w:r>
        <w:rPr>
          <w:lang w:val="pt_PT" w:bidi="pt_PT"/>
        </w:rPr>
      </w:r>
      <w:r>
        <w:rPr>
          <w:lang w:val="pt_PT" w:bidi="pt_PT"/>
        </w:rPr>
        <w:t>Pare aqui e discutam essa pergunta em grupo: como vocês descrevem a pessoa responsável pelos seres malignos que não podemos ver? Qual é o nome dessa pessoa? Contem uma história sobre essa pessoa. Ouçam o narrador para ver se ele usa um nome ou uma descrição. Pause este áudio aqui.</w:t>
      </w:r>
    </w:p>
    <w:p>
      <w:pPr/>
      <w:r>
        <w:rPr>
          <w:lang w:val="pt_PT" w:bidi="pt_PT"/>
        </w:rPr>
      </w:r>
      <w:r>
        <w:rPr>
          <w:lang w:val="pt_PT" w:bidi="pt_PT"/>
        </w:rPr>
        <w:t>Na segunda parte dessa passagem, Paulo contrasta como os seguidores de Jesus costumavam estar mortos, mas agora estão vivos. Paulo diz aos seguidores de Jesus em Éfeso que era como se estivessem mortos quando estavam desobedecendo a Deus. Paulo quer dizer que eles estavam espiritualmente mortos e não estariam com Deus para sempre quando morressem. Agora que os seguidores de Jesus acreditam em Cristo, é como se estivessem verdadeiramente vivos. Deus deu a eles vida espiritual quando Deus ressuscitou Cristo dentre os mortos. Isso significa que agora, os crentes em Jesus viverão com Deus para sempre, mesmo depois de morrerem.</w:t>
      </w:r>
    </w:p>
    <w:p>
      <w:pPr/>
      <w:r>
        <w:rPr>
          <w:lang w:val="pt_PT" w:bidi="pt_PT"/>
        </w:rPr>
      </w:r>
      <w:r>
        <w:rPr>
          <w:lang w:val="pt_PT" w:bidi="pt_PT"/>
        </w:rPr>
        <w:t>Pare aqui e discutam: contem uma história sobre alguém que estava espiritualmente morto, mas recebeu nova vida ao crer. Ouçam atentamente o narrador. Que palavras ou ideias o narrador usa para explicar essa ideia para que as pessoas entendam que alguém pode estar espiritualmente morto e fisicamente vivo ao mesmo tempo? Pause o áudio aqui.</w:t>
      </w:r>
    </w:p>
    <w:p>
      <w:pPr/>
      <w:r>
        <w:rPr>
          <w:lang w:val="pt_PT" w:bidi="pt_PT"/>
        </w:rPr>
      </w:r>
      <w:r>
        <w:rPr>
          <w:lang w:val="pt_PT" w:bidi="pt_PT"/>
        </w:rPr>
        <w:t>Paulo continua contando aos crentes sobre sua nova vida em Cristo. Paulo lembra a eles que eles não ganharam ou mereceram essa nova vida. Eles têm essa nova vida porque Deus, em sua graça, deu a eles. Paulo diz a eles que eles estarão sentados com Deus no céu porque estão unidos a Cristo. Quando alguém está unido a outra pessoa, ele segue essa pessoa e confia nela. Quando estivermos unidos a Cristo, nos sentaremos ao lado de Deus e Cristo e governaremos com Cristo a partir do lugar onde Deus governa. Deus quer mostrar às pessoas no futuro que ele tem graça — que ele é bondoso e dá às pessoas tantas coisas boas que elas não merecem.</w:t>
      </w:r>
    </w:p>
    <w:p>
      <w:pPr/>
      <w:r>
        <w:rPr>
          <w:lang w:val="pt_PT" w:bidi="pt_PT"/>
        </w:rPr>
      </w:r>
      <w:r>
        <w:rPr>
          <w:lang w:val="pt_PT" w:bidi="pt_PT"/>
        </w:rPr>
        <w:t>Na terceira parte dessa passagem, Paulo diz aos crentes novamente que a salvação deles vem apenas da graça de Deus. Paulo repete esse ensinamento porque é uma verdade tão importante. Os crentes não fizeram nada, exceto acreditar. Salvação não é uma recompensa por suas boas obras. Paulo diz que Deus nos criou como novas criaturas. Deus nos fez novas criaturas que estão plenamente vivas e governam com Cristo para que possamos fazer as coisas boas que Deus planejou que fizéssemos desde o início do mundo.</w:t>
      </w:r>
    </w:p>
    <w:p>
      <w:pPr/>
      <w:r>
        <w:rPr>
          <w:lang w:val="pt_PT" w:bidi="pt_PT"/>
        </w:rPr>
      </w:r>
      <w:r>
        <w:rPr>
          <w:lang w:val="pt_PT" w:bidi="pt_PT"/>
        </w:rPr>
        <w:t>Agora, o grupo deve fazer o roteiro, desenhar ou usar objetos para visualizar a passagem e a atuação nela. Selecionem pessoas ou objetos para representar cada um dos personagens. Enquanto Paulo começa a falar, peça a ele que aponte para os gentios. Mostrem como os gentios seguem o reino do ar, ou Satanás. Então Paulo inclui a si mesmo e aos judeus juntamente com os gentios enquanto ele explica a maneira como costumávamos viver. Peçam a Paulo, aos gentios e aos judeus que se movam juntos para esse discurso.</w:t>
      </w:r>
    </w:p>
    <w:p>
      <w:pPr/>
      <w:r>
        <w:rPr>
          <w:lang w:val="pt_PT" w:bidi="pt_PT"/>
        </w:rPr>
      </w:r>
      <w:r>
        <w:rPr>
          <w:lang w:val="pt_PT" w:bidi="pt_PT"/>
        </w:rPr>
        <w:t>Pause aqui e discutam como mostrar que as pessoas estão espiritualmente mortas. Pause o áudio aqui.</w:t>
      </w:r>
    </w:p>
    <w:p>
      <w:pPr/>
      <w:r>
        <w:rPr>
          <w:lang w:val="pt_PT" w:bidi="pt_PT"/>
        </w:rPr>
      </w:r>
      <w:r>
        <w:rPr>
          <w:lang w:val="pt_PT" w:bidi="pt_PT"/>
        </w:rPr>
        <w:t>Então peçam a Paulo que aponte para Deus enquanto explica as coisas boas que Deus fez pelos crentes. Enquanto Paulo diz isso, mostre Deus dando suas riquezas às pessoas na forma de coisas boas. Enquanto Paulo menciona cada coisa, peçam a essa pessoa que encene. Por exemplo, Deus ressuscitou Jesus dentre os mortos. Deus ressuscitou os crentes de sua morte espiritual. Deus fez os crentes se assentarem com Deus nos domínios celestiais. Os crentes estão unidos a Cristo, então Cristo os convida a se sentar com ele ao lado de Deus.</w:t>
      </w:r>
    </w:p>
    <w:p>
      <w:pPr/>
      <w:r>
        <w:rPr>
          <w:lang w:val="pt_PT" w:bidi="pt_PT"/>
        </w:rPr>
      </w:r>
      <w:r>
        <w:rPr>
          <w:lang w:val="pt_PT" w:bidi="pt_PT"/>
        </w:rPr>
        <w:t>Peçam a Paulo que aponte primeiro para Deus e então aos crentes enquanto ele diz a eles novamente que sua salvação vem da graça de Deus. Eles não fizeram nada e não podem fazer nada para ganhar sua salvação. Salvação não é uma recompensa por boas obras. Deus nos criou como novas criaturas para que possamos fazer as coisas boas que Deus planejou que fizéssemos. Essas novas criaturas estão vivas e com Deus porque Deus as tornou vivas. Essas novas criaturas são a obra-prima de Deus. Mostrem os crentes fazendo coisas que as pessoas que estão vivas e seguindo a Deus fariam. Isso deve mostrar um grande contraste entre quando vocês agiam como se estivessem espiritualmente mortos, e agora quando estão agindo como se estivessem vivos.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2.1–10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que inspira Paulo a escrever esta carta</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Os crentes de Éfeso, tanto gentios quanto judeus</w:t>
      </w:r>
    </w:p>
    <w:p>
      <w:pPr>
        <w:pStyle w:val="ListBullet"/>
        <w:spacing w:line="240" w:lineRule="auto"/>
        <w:ind w:left="720"/>
      </w:pPr>
      <w:r>
        <w:rPr>
          <w:lang w:val="pt_PT" w:bidi="pt_PT"/>
        </w:rPr>
      </w:r>
      <w:r>
        <w:rPr>
          <w:lang w:val="pt_PT" w:bidi="pt_PT"/>
        </w:rPr>
        <w:t>Satanás, ou o governante do reino do ar</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fala com os crentes gentios. Paulo lembra a eles que, antes, eles estavam espiritualmente mortos porque haviam desobedecido a Deus. Paulo diz que eles viviam como todos os outros quando seguiam Satanás e obedeciam ao que Satanás disse para fazer. Então Paulo explica como Satanás trabalha. Paulo inclui a si mesmo e aos crentes judeus juntamente com os crentes gentios quando ele diz que todos vivíamos assim. Paulo disse que era porque cada um de nós tem uma natureza pecaminosa. Como resultado de nossas ações, merecíamos a ira de Deus ou a punição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Paulo: “Como você está se sentindo sobre essas coisas? Vocês podem ouvir: “Eu costumava me sentir culpado porque, embora eu me esforçasse realmente para seguir a lei de Deus, nunca poderia ter sucesso. Desobedeci a Deus assim como todos os outros. Eu estava cheio de orgulho e desejos egoístas. Sei que tenho uma natureza pecaminosa assim como todos os outros. Não poderia fazer obras boas suficientes para superar essa natureza. É impossível ganhar essa salvação”.</w:t>
      </w:r>
    </w:p>
    <w:p>
      <w:pPr>
        <w:pStyle w:val="ListBullet"/>
        <w:spacing w:line="240" w:lineRule="auto"/>
        <w:ind w:left="720"/>
      </w:pPr>
      <w:r>
        <w:rPr>
          <w:lang w:val="pt_PT" w:bidi="pt_PT"/>
        </w:rPr>
      </w:r>
      <w:r>
        <w:rPr>
          <w:lang w:val="pt_PT" w:bidi="pt_PT"/>
        </w:rPr>
        <w:t>Perguntem aos crentes gentios: “Como vocês se sentem quando ouvem Paulo incluir a si mesmo e aos crentes judeus quando ele fala sobre a natureza pecaminosa?” Vocês podem ouvir: “Estou aliviado! Agora, entendo. Não importa qual é seu passado ou a religião que você seguia. Cada um de nós desobedeceu a Deus. Somos todos iguais em nossa desobediência. Isso significa que somos todos iguais aos olhos de Deus. Deus não me vê de forma diferente dos outros. Deus me viu como morto e então quando acreditei em Jesus, Deus me viu como vivo. Essas são notícias muito boas para todos nós".</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Paulo diz aos crentes que Deus deu a eles nova vida quando eles se tornaram seguidores de Jesus. Deus fez isso porque ele é cheio de misericórdia e porque ama muito os crentes. Essa é vida espiritual. Paulo diz a eles que sua salvação é por meio da graça de Deus porque Deus queria dar a eles o dom da vida. Deus fez os crentes se sentarem com Deus no céu. Os crentes estão unidos a Jesus Cristo. Deus mostrará aos outros o que Deus fez por aqueles que acreditam. As pessoas no futuro saberão que estamos unidos a Cristo Jesus por causa da graça e bondade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crentes judeus: “Como vocês se sentem quando ouvem que a salvação é pela graça de Deus?" Vocês podem ouvir: "Essas são notícias maravilhosas. Ouvi isso antes, mas estou tão feliz por Paulo estar nos lembrando. Não posso acreditar nisso! Não mereço me sentar com Jesus no céu! Sou muito grato”. Ou: “Não consigo me imaginar sentado com Deus no céu. Paulo está nos contando muitas coisas maravilhosas que nunca imaginei que poderiam acontecer. Não entendo plenamente o que isso significa”.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falando sobre a graça de Deus e como nos sentamos com Deus no céu. Paulo lembra a todos os crentes que eles não fizeram absolutamente nada para ganhar sua salvação. Deus deu isso a eles, mesmo que eles não merecessem. Sua salvação não é uma recompensa por suas boas ações. Qualquer um que confia em Jesus será salvo. Paulo diz que isso é para que ninguém possa se vangloriar sobre suas boas ações. Paulo também diz aos crentes que Deus os fez novas criaturas, ou boas obras de arte, para que eles possam fazer as coisas boas que Deus planejou que eles fizessem.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crentes novamente: “Como vocês se sentem quando ouvem Paulo falar sobre esse dom que receberam?” Vocês podem ouvir: “Temos pessoas vindo aqui o tempo todo nos dizendo que temos que fazer certas coisas para agradar a Deus. Temos pessoas nos dizendo que crença não é suficiente. Quando ouvimos isso repetidamente, é difícil lembrar o que Paulo nos disse antes. Estou tão feliz por Paulo estar repetindo isso para que eu e todos os meus amigos possamos nos lembrar disso. Tudo o que precisamos fazer é acreditar em Jesus. Quando fazemos isso, Deus nos dá nova vida". Ou: "Isso me torna o mesmo que todos os outros crentes. Algumas eram pessoas realmente boas ou elas me pareciam pessoas boas. Eu não era. Fiz coisas realmente ruins. Mas parece que, quer você tentou ser bom ou viveu como eu, todos somos salvos acreditando em Jesus. Não importa que tipo de vida eu vivi. Deus agora me vê como espiritualmente vivo e como os outros, e é apenas porque eu acreditava. Estou muito feliz".</w:t>
      </w:r>
    </w:p>
    <w:p>
      <w:pPr>
        <w:pStyle w:val="ListBullet"/>
        <w:spacing w:line="240" w:lineRule="auto"/>
        <w:ind w:left="720"/>
      </w:pPr>
      <w:r>
        <w:rPr>
          <w:lang w:val="pt_PT" w:bidi="pt_PT"/>
        </w:rPr>
      </w:r>
      <w:r>
        <w:rPr>
          <w:lang w:val="pt_PT" w:bidi="pt_PT"/>
        </w:rPr>
        <w:t>Perguntem aos crentes como eles se sentem sobre fazer as coisas boas que Deus planejou que eles fazerem. Vocês podem ouvir: "Faço essas coisas para agradar a Deus ou para agradecer a Deus. Faço essas coisas porque quero fazê-las por Deus. Estou tão feliz por saber que essas coisas são o resultado da minha salvação. Não posso fazer coisas boas para ganhar minha salvação. Mas eu posso fazer coisas boas para agradecer a Deus por ter me salvado. É uma parte de como mostro meu amor por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2.1–10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Cristo</w:t>
      </w:r>
      <w:r>
        <w:rPr>
          <w:lang w:val="pt_PT" w:bidi="pt_PT"/>
        </w:rPr>
        <w:t xml:space="preserve"> está em toda essa passagem. </w:t>
      </w:r>
      <w:r>
        <w:rPr>
          <w:lang w:val="pt_PT" w:bidi="pt_PT"/>
        </w:rPr>
        <w:t>Cristo</w:t>
      </w:r>
      <w:r>
        <w:rPr>
          <w:lang w:val="pt_PT" w:bidi="pt_PT"/>
        </w:rPr>
        <w:t xml:space="preserve"> é discutido no Glossário Mestre. Usem a mesma palavra para Cristo que vocês têm usado.</w:t>
      </w:r>
    </w:p>
    <w:p>
      <w:pPr/>
      <w:r>
        <w:rPr>
          <w:lang w:val="pt_PT" w:bidi="pt_PT"/>
        </w:rPr>
      </w:r>
      <w:r>
        <w:rPr>
          <w:lang w:val="pt_PT" w:bidi="pt_PT"/>
        </w:rPr>
        <w:t xml:space="preserve">Paulo fala sobre nossos pecados e nossas transgressões. </w:t>
      </w:r>
      <w:r>
        <w:rPr>
          <w:b/>
          <w:lang w:val="pt_PT" w:bidi="pt_PT"/>
        </w:rPr>
        <w:t>Pecado</w:t>
      </w:r>
      <w:r>
        <w:rPr>
          <w:lang w:val="pt_PT" w:bidi="pt_PT"/>
        </w:rPr>
        <w:t xml:space="preserve"> significa que você desobedeceu a Deus ou se recusou a ouvir os mandamentos de Deus. </w:t>
      </w:r>
      <w:r>
        <w:rPr>
          <w:b/>
          <w:lang w:val="pt_PT" w:bidi="pt_PT"/>
        </w:rPr>
        <w:t>Transgressão</w:t>
      </w:r>
      <w:r>
        <w:rPr>
          <w:lang w:val="pt_PT" w:bidi="pt_PT"/>
        </w:rPr>
        <w:t xml:space="preserve"> significa que você foi além dos limites do que é certo ou moral. Você quebrou a vontade ou lei de Deus por alguma falha ou ação. Pecado e transgressão muitas vezes estão juntos e há pouca diferença de significado. </w:t>
      </w:r>
      <w:r>
        <w:rPr>
          <w:lang w:val="pt_PT" w:bidi="pt_PT"/>
        </w:rPr>
        <w:t>Pecado</w:t>
      </w:r>
      <w:r>
        <w:rPr>
          <w:lang w:val="pt_PT" w:bidi="pt_PT"/>
        </w:rPr>
        <w:t xml:space="preserve"> é discutido no Glossário Mestre.</w:t>
      </w:r>
    </w:p>
    <w:p>
      <w:pPr/>
      <w:r>
        <w:rPr>
          <w:lang w:val="pt_PT" w:bidi="pt_PT"/>
        </w:rPr>
      </w:r>
      <w:r>
        <w:rPr>
          <w:lang w:val="pt_PT" w:bidi="pt_PT"/>
        </w:rPr>
        <w:t xml:space="preserve">Parem aqui e discutam que palavras vocês usarão para </w:t>
      </w:r>
      <w:r>
        <w:rPr>
          <w:b/>
          <w:lang w:val="pt_PT" w:bidi="pt_PT"/>
        </w:rPr>
        <w:t>pecado</w:t>
      </w:r>
      <w:r>
        <w:rPr>
          <w:lang w:val="pt_PT" w:bidi="pt_PT"/>
        </w:rPr>
        <w:t xml:space="preserve">. Vocês podem usar a mesma palavra para pecado que vocês têm usado. Discutam qual palavra vocês usarão para </w:t>
      </w:r>
      <w:r>
        <w:rPr>
          <w:b/>
          <w:lang w:val="pt_PT" w:bidi="pt_PT"/>
        </w:rPr>
        <w:t>transgressão</w:t>
      </w:r>
      <w:r>
        <w:rPr>
          <w:lang w:val="pt_PT" w:bidi="pt_PT"/>
        </w:rPr>
        <w:t>. Se vocês usaram essa palavra antes, usem a mesma palavra aqui. Pausem a gravação aqui.</w:t>
      </w:r>
    </w:p>
    <w:p>
      <w:pPr/>
      <w:r>
        <w:rPr>
          <w:lang w:val="pt_PT" w:bidi="pt_PT"/>
        </w:rPr>
      </w:r>
      <w:r>
        <w:rPr>
          <w:lang w:val="pt_PT" w:bidi="pt_PT"/>
        </w:rPr>
        <w:t xml:space="preserve">Paulo fala sobre como </w:t>
      </w:r>
      <w:r>
        <w:rPr>
          <w:b/>
          <w:lang w:val="pt_PT" w:bidi="pt_PT"/>
        </w:rPr>
        <w:t>Satanás</w:t>
      </w:r>
      <w:r>
        <w:rPr>
          <w:lang w:val="pt_PT" w:bidi="pt_PT"/>
        </w:rPr>
        <w:t xml:space="preserve"> trabalha nos corações daqueles que se recusam a obedecer a Deus. </w:t>
      </w:r>
      <w:r>
        <w:rPr>
          <w:lang w:val="pt_PT" w:bidi="pt_PT"/>
        </w:rPr>
        <w:t>Diabo</w:t>
      </w:r>
      <w:r>
        <w:rPr>
          <w:lang w:val="pt_PT" w:bidi="pt_PT"/>
        </w:rPr>
        <w:t xml:space="preserve"> ou </w:t>
      </w:r>
      <w:r>
        <w:rPr>
          <w:lang w:val="pt_PT" w:bidi="pt_PT"/>
        </w:rPr>
        <w:t>Satanás</w:t>
      </w:r>
      <w:r>
        <w:rPr>
          <w:lang w:val="pt_PT" w:bidi="pt_PT"/>
        </w:rPr>
        <w:t xml:space="preserve"> está no Glossário Mestre.</w:t>
      </w:r>
    </w:p>
    <w:p>
      <w:pPr/>
      <w:r>
        <w:rPr>
          <w:lang w:val="pt_PT" w:bidi="pt_PT"/>
        </w:rPr>
      </w:r>
      <w:r>
        <w:rPr>
          <w:lang w:val="pt_PT" w:bidi="pt_PT"/>
        </w:rPr>
        <w:t xml:space="preserve">Parem aqui e decidam se vocês usarão o nome </w:t>
      </w:r>
      <w:r>
        <w:rPr>
          <w:b/>
          <w:lang w:val="pt_PT" w:bidi="pt_PT"/>
        </w:rPr>
        <w:t>Satanás</w:t>
      </w:r>
      <w:r>
        <w:rPr>
          <w:lang w:val="pt_PT" w:bidi="pt_PT"/>
        </w:rPr>
        <w:t xml:space="preserve"> ou </w:t>
      </w:r>
      <w:r>
        <w:rPr>
          <w:b/>
          <w:lang w:val="pt_PT" w:bidi="pt_PT"/>
        </w:rPr>
        <w:t>diabo</w:t>
      </w:r>
      <w:r>
        <w:rPr>
          <w:lang w:val="pt_PT" w:bidi="pt_PT"/>
        </w:rPr>
        <w:t xml:space="preserve"> ou se vocês usarão o nome que Paulo usa. Paulo o chama de “governante do reino do ar” ou o “príncipe dos poderes do ar”. Se vocês usarem o título que Paulo usa, como vocês podem deixar claro que vocês estão falando sobre Satanás? Vocês podem usar o título que vocês usaram em outras traduções para Satanás. Pause o áudio aqui.</w:t>
      </w:r>
    </w:p>
    <w:p>
      <w:pPr/>
      <w:r>
        <w:rPr>
          <w:lang w:val="pt_PT" w:bidi="pt_PT"/>
        </w:rPr>
      </w:r>
      <w:r>
        <w:rPr>
          <w:lang w:val="pt_PT" w:bidi="pt_PT"/>
        </w:rPr>
        <w:t xml:space="preserve">Satanás é um </w:t>
      </w:r>
      <w:r>
        <w:rPr>
          <w:b/>
          <w:lang w:val="pt_PT" w:bidi="pt_PT"/>
        </w:rPr>
        <w:t>espírito</w:t>
      </w:r>
      <w:r>
        <w:rPr>
          <w:lang w:val="pt_PT" w:bidi="pt_PT"/>
        </w:rPr>
        <w:t xml:space="preserve">. </w:t>
      </w:r>
      <w:r>
        <w:rPr>
          <w:b/>
          <w:lang w:val="pt_PT" w:bidi="pt_PT"/>
        </w:rPr>
        <w:t>Espírito</w:t>
      </w:r>
      <w:r>
        <w:rPr>
          <w:lang w:val="pt_PT" w:bidi="pt_PT"/>
        </w:rPr>
        <w:t xml:space="preserve"> é discutido no Glossário Mestre. Deus criou os espíritos, mas não podemos ver esse espírito. Satanás e os espíritos malignos se rebelaram contra Deus.</w:t>
      </w:r>
    </w:p>
    <w:p>
      <w:pPr/>
      <w:r>
        <w:rPr>
          <w:lang w:val="pt_PT" w:bidi="pt_PT"/>
        </w:rPr>
      </w:r>
      <w:r>
        <w:rPr>
          <w:lang w:val="pt_PT" w:bidi="pt_PT"/>
        </w:rPr>
        <w:t xml:space="preserve">Parem e discutam a palavra para </w:t>
      </w:r>
      <w:r>
        <w:rPr>
          <w:b/>
          <w:lang w:val="pt_PT" w:bidi="pt_PT"/>
        </w:rPr>
        <w:t>espírito</w:t>
      </w:r>
      <w:r>
        <w:rPr>
          <w:lang w:val="pt_PT" w:bidi="pt_PT"/>
        </w:rPr>
        <w:t xml:space="preserve"> que vocês usarão aqui. Pode ser a mesma palavra que vocês usaram para espírito em outras traduções, desde que as pessoas entendam que aqui a palavra está falando sobre um ser sobrenatural. Pausem a gravação aqui.</w:t>
      </w:r>
    </w:p>
    <w:p>
      <w:pPr/>
      <w:r>
        <w:rPr>
          <w:lang w:val="pt_PT" w:bidi="pt_PT"/>
        </w:rPr>
      </w:r>
      <w:r>
        <w:rPr>
          <w:b/>
          <w:lang w:val="pt_PT" w:bidi="pt_PT"/>
        </w:rPr>
        <w:t>Natureza do pecado</w:t>
      </w:r>
      <w:r>
        <w:rPr>
          <w:lang w:val="pt_PT" w:bidi="pt_PT"/>
        </w:rPr>
        <w:t>, ou natureza pecaminosa, significa as atitudes e desejos com os quais vocês nasceram. Essa natureza pecaminosa nos leva a desobedecer a Deus. Todos têm essa natureza pecaminosa.</w:t>
      </w:r>
    </w:p>
    <w:p>
      <w:pPr/>
      <w:r>
        <w:rPr>
          <w:lang w:val="pt_PT" w:bidi="pt_PT"/>
        </w:rPr>
      </w:r>
      <w:r>
        <w:rPr>
          <w:lang w:val="pt_PT" w:bidi="pt_PT"/>
        </w:rPr>
        <w:t xml:space="preserve">Parem aqui e discutam a seguinte pergunta. Como vocês descreverão essa </w:t>
      </w:r>
      <w:r>
        <w:rPr>
          <w:b/>
          <w:lang w:val="pt_PT" w:bidi="pt_PT"/>
        </w:rPr>
        <w:t>natureza pecaminosa</w:t>
      </w:r>
      <w:r>
        <w:rPr>
          <w:lang w:val="pt_PT" w:bidi="pt_PT"/>
        </w:rPr>
        <w:t>? Pausem a gravação aqui.</w:t>
      </w:r>
    </w:p>
    <w:p>
      <w:pPr/>
      <w:r>
        <w:rPr>
          <w:lang w:val="pt_PT" w:bidi="pt_PT"/>
        </w:rPr>
      </w:r>
      <w:r>
        <w:rPr>
          <w:lang w:val="pt_PT" w:bidi="pt_PT"/>
        </w:rPr>
        <w:t xml:space="preserve">Por causa da maneira como agimos, ou nossa natureza, merecemos que Deus mostre sua </w:t>
      </w:r>
      <w:r>
        <w:rPr>
          <w:b/>
          <w:lang w:val="pt_PT" w:bidi="pt_PT"/>
        </w:rPr>
        <w:t>ira</w:t>
      </w:r>
      <w:r>
        <w:rPr>
          <w:lang w:val="pt_PT" w:bidi="pt_PT"/>
        </w:rPr>
        <w:t xml:space="preserve"> a nós. Ira é a emoção que Deus tem quando Deus vê pecado e mal. Deus é santo e justo. Ira é mais forte do que raiva, e envolve punir as pessoas por seus pecados. No entanto, sempre que Deus mostra sua ira, ele sempre mostra sua misericórdia, especialmente quando Deus lida com seu povo escolhido.</w:t>
      </w:r>
    </w:p>
    <w:p>
      <w:pPr/>
      <w:r>
        <w:rPr>
          <w:lang w:val="pt_PT" w:bidi="pt_PT"/>
        </w:rPr>
      </w:r>
      <w:r>
        <w:rPr>
          <w:lang w:val="pt_PT" w:bidi="pt_PT"/>
        </w:rPr>
        <w:t xml:space="preserve">Parem aqui e discutam que palavra vocês usarão para </w:t>
      </w:r>
      <w:r>
        <w:rPr>
          <w:b/>
          <w:lang w:val="pt_PT" w:bidi="pt_PT"/>
        </w:rPr>
        <w:t>ira</w:t>
      </w:r>
      <w:r>
        <w:rPr>
          <w:lang w:val="pt_PT" w:bidi="pt_PT"/>
        </w:rPr>
        <w:t xml:space="preserve">. </w:t>
      </w:r>
      <w:r>
        <w:rPr>
          <w:b/>
          <w:lang w:val="pt_PT" w:bidi="pt_PT"/>
        </w:rPr>
        <w:t>Ira</w:t>
      </w:r>
      <w:r>
        <w:rPr>
          <w:lang w:val="pt_PT" w:bidi="pt_PT"/>
        </w:rPr>
        <w:t xml:space="preserve"> é discutido no Glossário Mestre. Pause este áudio aqui.</w:t>
      </w:r>
    </w:p>
    <w:p>
      <w:pPr/>
      <w:r>
        <w:rPr>
          <w:lang w:val="pt_PT" w:bidi="pt_PT"/>
        </w:rPr>
      </w:r>
      <w:r>
        <w:rPr>
          <w:b/>
          <w:lang w:val="pt_PT" w:bidi="pt_PT"/>
        </w:rPr>
        <w:t>Deus</w:t>
      </w:r>
      <w:r>
        <w:rPr>
          <w:lang w:val="pt_PT" w:bidi="pt_PT"/>
        </w:rPr>
        <w:t xml:space="preserve"> nos mostra </w:t>
      </w:r>
      <w:r>
        <w:rPr>
          <w:b/>
          <w:lang w:val="pt_PT" w:bidi="pt_PT"/>
        </w:rPr>
        <w:t>misericórdia</w:t>
      </w:r>
      <w:r>
        <w:rPr>
          <w:lang w:val="pt_PT" w:bidi="pt_PT"/>
        </w:rPr>
        <w:t>, ou sua grande bondade.</w:t>
      </w:r>
    </w:p>
    <w:p>
      <w:pPr/>
      <w:r>
        <w:rPr>
          <w:lang w:val="pt_PT" w:bidi="pt_PT"/>
        </w:rPr>
      </w:r>
      <w:r>
        <w:rPr>
          <w:lang w:val="pt_PT" w:bidi="pt_PT"/>
        </w:rPr>
        <w:t xml:space="preserve">Parem aqui e discutam qual palavra vocês usarão para </w:t>
      </w:r>
      <w:r>
        <w:rPr>
          <w:b/>
          <w:lang w:val="pt_PT" w:bidi="pt_PT"/>
        </w:rPr>
        <w:t>misericórdia</w:t>
      </w:r>
      <w:r>
        <w:rPr>
          <w:lang w:val="pt_PT" w:bidi="pt_PT"/>
        </w:rPr>
        <w:t xml:space="preserve">. </w:t>
      </w:r>
      <w:r>
        <w:rPr>
          <w:lang w:val="pt_PT" w:bidi="pt_PT"/>
        </w:rPr>
        <w:t>Misericórdia</w:t>
      </w:r>
      <w:r>
        <w:rPr>
          <w:lang w:val="pt_PT" w:bidi="pt_PT"/>
        </w:rPr>
        <w:t xml:space="preserve"> está no Glossário mestre. Usem a mesma palavra para misericórdia que vocês usaram em livros anteriores da Bíblia. Pause este áudio aqui.</w:t>
      </w:r>
    </w:p>
    <w:p>
      <w:pPr/>
      <w:r>
        <w:rPr>
          <w:lang w:val="pt_PT" w:bidi="pt_PT"/>
        </w:rPr>
      </w:r>
      <w:r>
        <w:rPr>
          <w:lang w:val="pt_PT" w:bidi="pt_PT"/>
        </w:rPr>
        <w:t xml:space="preserve">A </w:t>
      </w:r>
      <w:r>
        <w:rPr>
          <w:b/>
          <w:lang w:val="pt_PT" w:bidi="pt_PT"/>
        </w:rPr>
        <w:t>graça</w:t>
      </w:r>
      <w:r>
        <w:rPr>
          <w:lang w:val="pt_PT" w:bidi="pt_PT"/>
        </w:rPr>
        <w:t xml:space="preserve"> de Deus significa que Deus deu a vocês algo que vocês não merecem. </w:t>
      </w:r>
      <w:r>
        <w:rPr>
          <w:lang w:val="pt_PT" w:bidi="pt_PT"/>
        </w:rPr>
        <w:t>Graça</w:t>
      </w:r>
      <w:r>
        <w:rPr>
          <w:lang w:val="pt_PT" w:bidi="pt_PT"/>
        </w:rPr>
        <w:t xml:space="preserve"> é discutido no Glossário Mestre. Usem a mesma palavra para graça que vocês usaram em passagens anteriores.</w:t>
      </w:r>
    </w:p>
    <w:p>
      <w:pPr/>
      <w:r>
        <w:rPr>
          <w:lang w:val="pt_PT" w:bidi="pt_PT"/>
        </w:rPr>
      </w:r>
      <w:r>
        <w:rPr>
          <w:b/>
          <w:lang w:val="pt_PT" w:bidi="pt_PT"/>
        </w:rPr>
        <w:t>Reinos celestiais</w:t>
      </w:r>
      <w:r>
        <w:rPr>
          <w:lang w:val="pt_PT" w:bidi="pt_PT"/>
        </w:rPr>
        <w:t xml:space="preserve">, ou lugares celestiais, significa o lugar onde Deus vive e governa. </w:t>
      </w:r>
      <w:r>
        <w:rPr>
          <w:lang w:val="pt_PT" w:bidi="pt_PT"/>
        </w:rPr>
        <w:t>Céu</w:t>
      </w:r>
      <w:r>
        <w:rPr>
          <w:lang w:val="pt_PT" w:bidi="pt_PT"/>
        </w:rPr>
        <w:t xml:space="preserve"> é discutido no Glossário Mestre. Usem a mesma palavra para céu que vocês usaram em passagens anteriores.</w:t>
      </w:r>
    </w:p>
    <w:p>
      <w:pPr/>
      <w:r>
        <w:rPr>
          <w:lang w:val="pt_PT" w:bidi="pt_PT"/>
        </w:rPr>
      </w:r>
      <w:r>
        <w:rPr>
          <w:lang w:val="pt_PT" w:bidi="pt_PT"/>
        </w:rPr>
        <w:t xml:space="preserve">Deus nos salvou pela graça de Deus quando acreditamos. Isso significa que você não fez nada para ganhar isso. Você não pode dizer que Deus salvou vocês por causa de suas boas obras. Muitas vezes quando falamos sobre ser salvo, usamos a palavra salvação. </w:t>
      </w:r>
      <w:r>
        <w:rPr>
          <w:b/>
          <w:lang w:val="pt_PT" w:bidi="pt_PT"/>
        </w:rPr>
        <w:t>Salvação</w:t>
      </w:r>
      <w:r>
        <w:rPr>
          <w:lang w:val="pt_PT" w:bidi="pt_PT"/>
        </w:rPr>
        <w:t xml:space="preserve"> significa que você foi resgatado de uma situação difícil. </w:t>
      </w:r>
      <w:r>
        <w:rPr>
          <w:lang w:val="pt_PT" w:bidi="pt_PT"/>
        </w:rPr>
        <w:t>Salvação</w:t>
      </w:r>
      <w:r>
        <w:rPr>
          <w:lang w:val="pt_PT" w:bidi="pt_PT"/>
        </w:rPr>
        <w:t xml:space="preserve"> é discutido no Glossário Mestre. Se vocês usam a palavra para salvação em sua tradução, usem a mesma palavra para salvação que vocês usaram em passagens anteriores.</w:t>
      </w:r>
    </w:p>
    <w:p>
      <w:pPr/>
      <w:r>
        <w:rPr>
          <w:lang w:val="pt_PT" w:bidi="pt_PT"/>
        </w:rPr>
      </w:r>
      <w:r>
        <w:rPr>
          <w:lang w:val="pt_PT" w:bidi="pt_PT"/>
        </w:rPr>
        <w:t xml:space="preserve">Somos a </w:t>
      </w:r>
      <w:r>
        <w:rPr>
          <w:b/>
          <w:lang w:val="pt_PT" w:bidi="pt_PT"/>
        </w:rPr>
        <w:t>obra</w:t>
      </w:r>
      <w:r>
        <w:rPr>
          <w:lang w:val="pt_PT" w:bidi="pt_PT"/>
        </w:rPr>
        <w:t xml:space="preserve"> de Deus, obra-prima, ou trabalho manual. Todas essas palavras significam que Deus nos fez. Deus nos deu nova vida. Costumávamos estar espiritualmente mortos, mas Deus nos criou novamente. Deus é aquele que fez esse trabalho em nós. Deus fez isso para que possamos fazer as boas obras que Deus planejou que nós fizéssemos.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2:11–18</w:t>
      </w:r>
      <w:r>
        <w:rPr>
          <w:lang w:val="pt_PT" w:bidi="pt_PT"/>
        </w:rPr>
      </w:r>
    </w:p>
    <w:p>
      <w:pPr>
        <w:pStyle w:val="Heading3"/>
      </w:pPr>
      <w:r>
        <w:rPr>
          <w:lang w:val="pt_PT" w:bidi="pt_PT"/>
        </w:rPr>
        <w:t>Ouvir e Sentir</w:t>
      </w:r>
    </w:p>
    <w:p>
      <w:pPr/>
      <w:r>
        <w:rPr>
          <w:lang w:val="pt_PT" w:bidi="pt_PT"/>
        </w:rPr>
      </w:r>
      <w:r>
        <w:rPr>
          <w:lang w:val="pt_PT" w:bidi="pt_PT"/>
        </w:rPr>
        <w:t>Nesta etapa, ouçam Efésios 2.11–18 e guardem em seus corações.</w:t>
      </w:r>
    </w:p>
    <w:p>
      <w:pPr/>
      <w:r>
        <w:rPr>
          <w:lang w:val="pt_PT" w:bidi="pt_PT"/>
        </w:rPr>
      </w:r>
      <w:r>
        <w:rPr>
          <w:lang w:val="pt_PT" w:bidi="pt_PT"/>
        </w:rPr>
        <w:t>Ouçam uma versão em áudio de Efésios 2.11–18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2.11–18 na tradução mais fácil de entender.</w:t>
      </w:r>
    </w:p>
    <w:p>
      <w:pPr/>
      <w:r>
        <w:rPr>
          <w:lang w:val="pt_PT" w:bidi="pt_PT"/>
        </w:rPr>
      </w:r>
      <w:r>
        <w:rPr>
          <w:lang w:val="pt_PT" w:bidi="pt_PT"/>
        </w:rPr>
        <w:t>Paulo tem dito aos crentes gentios e judeus que é a graça de Deus que os salva. Agora, nessa passagem, Paulo se concentra na paz que Jesus trouxe entre os dois grupos.</w:t>
      </w:r>
    </w:p>
    <w:p>
      <w:pPr/>
      <w:r>
        <w:rPr>
          <w:lang w:val="pt_PT" w:bidi="pt_PT"/>
        </w:rPr>
      </w:r>
      <w:r>
        <w:rPr>
          <w:lang w:val="pt_PT" w:bidi="pt_PT"/>
        </w:rPr>
        <w:t>No passado, os judeus tinham privilégios com Deus que os gentios não tinham. Agora Deus trouxe os crentes judeus em Jesus juntamente com os crentes gentios em Jesus e apagou essas diferenças. Por causa das ações de Deus, os dois grupos estão em paz uns com os outros e com Deus.</w:t>
      </w:r>
    </w:p>
    <w:p>
      <w:pPr/>
      <w:r>
        <w:rPr>
          <w:lang w:val="pt_PT" w:bidi="pt_PT"/>
        </w:rPr>
      </w:r>
      <w:r>
        <w:rPr>
          <w:lang w:val="pt_PT" w:bidi="pt_PT"/>
        </w:rPr>
        <w:t>Paulo começa lembrando aos gentios de como eles uma vez foram separados de Deus. Paulo fala sobre circuncisão, que era o sinal da aliança que Deus fez com Abraão, o primeiro e principal antepassado do povo judeu. Quando Abraão era um homem velho, Deus fez uma promessa com Abraão de que ele faria dos descendentes dele uma nação especial de pessoas que seriam dedicadas a Deus. Deus prometeu estar sempre com seu povo, e seu povo prometeu obedecer a Deus. Deus pediu a Abraão e seus descendentes masculinos que se circuncidassem como um sinal dessa aliança especial com Deus. Circuncisão era quando o povo judeu cortava a pele solta do pênis dos meninos. O povo judeu circuncidava cada homem judeu logo depois que eles nasceram. Embora algumas outras culturas antigas também praticavam a circuncisão, os judeus estavam especialmente orgulhosos desse símbolo e da aliança que eles tinham com Deus.</w:t>
      </w:r>
    </w:p>
    <w:p>
      <w:pPr/>
      <w:r>
        <w:rPr>
          <w:lang w:val="pt_PT" w:bidi="pt_PT"/>
        </w:rPr>
      </w:r>
      <w:r>
        <w:rPr>
          <w:lang w:val="pt_PT" w:bidi="pt_PT"/>
        </w:rPr>
        <w:t>Os gentios não eram circuncidados, então eles não eram parte dessa aliança com Deus. Eles eram considerados forasteiros. Os judeus até mesmo falavam dos gentios de uma maneira negativa e os chamavam de “incircuncisos”. Paulo continua lembrando aos gentios de como era a vida no passado. Paulo lembra a eles que a circuncisão judaica afetou apenas os corpos físicos dos homens judeus. Essa circuncisão ou sinal de sua aliança com Deus não mudou seus corações, ou tornou seu relacionamento com os outros bom.</w:t>
      </w:r>
    </w:p>
    <w:p>
      <w:pPr/>
      <w:r>
        <w:rPr>
          <w:lang w:val="pt_PT" w:bidi="pt_PT"/>
        </w:rPr>
      </w:r>
      <w:r>
        <w:rPr>
          <w:lang w:val="pt_PT" w:bidi="pt_PT"/>
        </w:rPr>
        <w:t>Pare e discutam essa pergunta em grupo. Contem uma história sobre um grupo de pessoas que vocês consideram forasteiras ou não pertencentes a seu grupo. Ouçam atentamente como o narrador descreve o grupo. Agora, em grupo, falem sobre como vocês se sentem sobre esses forasteiros. O que acontece em sua área quando os forasteiros obtêm os mesmos privilégios que as pessoas locais? Pause este áudio aqui.</w:t>
      </w:r>
    </w:p>
    <w:p>
      <w:pPr/>
      <w:r>
        <w:rPr>
          <w:lang w:val="pt_PT" w:bidi="pt_PT"/>
        </w:rPr>
      </w:r>
      <w:r>
        <w:rPr>
          <w:lang w:val="pt_PT" w:bidi="pt_PT"/>
        </w:rPr>
        <w:t>Paulo então continua falando sobre os gentios e sua falta de um relacionamento com Deus antes de saberem sobre Cristo. Os gentios não tinham permissão para ser cidadãos de Israel. Os gentios não sabiam sobre a aliança que Deus tinha com os israelitas. Os gentios não sabiam sobre as promessas que Deus havia feito ao povo judeu. Os gentios não conheciam Deus. Os gentios viviam em um mundo sem esperança, o que significava que eles não tinham expectativa de uma vida futura com Deus depois da morte.</w:t>
      </w:r>
    </w:p>
    <w:p>
      <w:pPr/>
      <w:r>
        <w:rPr>
          <w:lang w:val="pt_PT" w:bidi="pt_PT"/>
        </w:rPr>
      </w:r>
      <w:r>
        <w:rPr>
          <w:lang w:val="pt_PT" w:bidi="pt_PT"/>
        </w:rPr>
        <w:t>Agora Paulo diz aos gentios as boas novas! Antes, os gentios estavam longe de Cristo porque eles não o conheciam. Mas então Cristo morreu. O sangue da morte de Cristo era um sacrifício como os sacrifícios de animais que o povo judeu fez para que Deus perdoasse seus pecados. O sacrifício de Cristo tornou possível que tanto os gentios quanto os judeus tivessem um relacionamento com Deus, ou se aproximassem de Deus. Quando os gentios escolheram acreditar em Cristo Jesus, eles aceitaram que Cristo era seu sacrifício, e Deus perdoou seus pecados. Agora os gentios podem se aproximar de Deus, ou ter um relacionamento com Deus!</w:t>
      </w:r>
    </w:p>
    <w:p>
      <w:pPr/>
      <w:r>
        <w:rPr>
          <w:lang w:val="pt_PT" w:bidi="pt_PT"/>
        </w:rPr>
      </w:r>
      <w:r>
        <w:rPr>
          <w:lang w:val="pt_PT" w:bidi="pt_PT"/>
        </w:rPr>
        <w:t>Parem e discutam as seguintes perguntas: Contem uma história de uma vez em que vocês foram aceitos em um grupo de pessoas e se sentiram que vocês pertenciam ao grupo. Como vocês se sentiram? Então discutam em grupo, o que as pessoas fazem quando estão unidas em Cristo? Pause o áudio aqui.</w:t>
      </w:r>
    </w:p>
    <w:p>
      <w:pPr/>
      <w:r>
        <w:rPr>
          <w:lang w:val="pt_PT" w:bidi="pt_PT"/>
        </w:rPr>
      </w:r>
      <w:r>
        <w:rPr>
          <w:lang w:val="pt_PT" w:bidi="pt_PT"/>
        </w:rPr>
        <w:t>Então Paulo começa a explicar como Jesus Cristo mudou as vidas dos gentios e dos judeus, e como Jesus mudou o relacionamento entre os gentios e os judeus. Paulo inclui a si mesmo e aos crentes judeus nessa explicação. Paulo diz que os gentios e judeus que costumavam ser grupos separados agora são um grupo. Paulo usa a imagem de um muro ou barreira que mantém dois grupos de pessoas longe uns dos outros. Esse é um muro real que as pessoas poderiam ver em suas casas ou em suas fazendas. Paulo está comparando os sentimentos ruins que os gentios e os judeus sempre haviam sentido uns pelos outros com um muro. Paulo está dizendo que as regras e leis religiosas que separavam os judeus e os gentios também eram como um muro entre eles. Essas leis eram as leis especiais que os judeus seguiam e os fizeram pensar que eram melhores do que os outros. Circuncisão é um exemplo de uma dessas regras. Quando Jesus morreu, foi como se ele quebrou esse muro de separação e o levou. Isso significa que Jesus tirou essas regras e leis especiais que os judeus tinham que seguir. Agora não há nada para manter os dois grupos separados. Então agora os dois grupos de pessoas são um grupo. Como agora há apenas um grupo, eles podem se aproximar de Deus. Paulo quer que os dois grupos vejam como, antes, eles estavam divididos por esse muro de sentimentos ruins.</w:t>
      </w:r>
    </w:p>
    <w:p>
      <w:pPr/>
      <w:r>
        <w:rPr>
          <w:lang w:val="pt_PT" w:bidi="pt_PT"/>
        </w:rPr>
      </w:r>
      <w:r>
        <w:rPr>
          <w:lang w:val="pt_PT" w:bidi="pt_PT"/>
        </w:rPr>
        <w:t xml:space="preserve">Parem aqui e olhem para uma imagem de um </w:t>
      </w:r>
      <w:r>
        <w:rPr>
          <w:lang w:val="pt_PT" w:bidi="pt_PT"/>
        </w:rPr>
        <w:t>muro ou barreira</w:t>
      </w:r>
      <w:r>
        <w:rPr>
          <w:lang w:val="pt_PT" w:bidi="pt_PT"/>
        </w:rPr>
        <w:t xml:space="preserve"> que divide as pessoas ou propriedade. Discutam uma vez em que vocês viram uma barreira entre diferentes grupos de pessoas ou grupos de pessoas. Quais eram as diferenças nos grupos que fizeram a barreira? O que as pessoas fazem para causar hostilidade ou fazer atitudes ruins entre grupos de pessoas? Pause o áudio aqui.</w:t>
      </w:r>
    </w:p>
    <w:p>
      <w:pPr/>
      <w:r>
        <w:rPr>
          <w:lang w:val="pt_PT" w:bidi="pt_PT"/>
        </w:rPr>
      </w:r>
      <w:r>
        <w:rPr>
          <w:lang w:val="pt_PT" w:bidi="pt_PT"/>
        </w:rPr>
        <w:t>Os gentios estavam longe de Deus porque eles nem mesmo o conheciam. Os judeus estavam perto de Deus porque eles eram o povo especial de Deus. Mas então Jesus veio, e ele disse a eles que todos eles poderiam ter verdadeira paz com Deus por causa do que Jesus havia feito morrendo. Jesus também disse a eles que eles poderiam ter paz uns com os outros e ser um grupo especial de pessoas para Deus juntos! Como eles poderiam fazer isso? Jesus morreu por todos, e quando as pessoas acreditam nisso, o Espírito Santo as traz a Deus Pai. Agora, tanto judeus quanto gentios são um grupo de pessoas — e ambos podem ter um relacionamento com nosso Deus Pai!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2.11–18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lembra aos gentios das regras que os separavam dos judeus antes de se tornarem crentes. Deus tirou as regras que mantinham os dois grupos separados. Agora os gentios podem vir a Deus e pertencer ao povo de Deus porque Jesus morreu por eles também.</w:t>
      </w:r>
    </w:p>
    <w:p>
      <w:pPr/>
      <w:r>
        <w:rPr>
          <w:lang w:val="pt_PT" w:bidi="pt_PT"/>
        </w:rPr>
      </w:r>
      <w:r>
        <w:rPr>
          <w:b/>
          <w:lang w:val="pt_PT" w:bidi="pt_PT"/>
        </w:rPr>
        <w:t>Na segunda parte:</w:t>
      </w:r>
      <w:r>
        <w:rPr>
          <w:lang w:val="pt_PT" w:bidi="pt_PT"/>
        </w:rPr>
        <w:t xml:space="preserve"> Paulo descreve como Jesus traz paz e unidade entre os gentios e os judeus. Esses dois grupos agora são um povo. Jesus terminou o sistema de leis que separavam esses dois grupos. Jesus fez a paz entre os dois grupos. Por causa do que Jesus fez, os judeus e gentios agora têm acesso igual a Deus por meio do Espírito Santo.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que inspira Paulo a escrever esta carta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dessa passagem, Paulo relembra os gentios como suas vidas eram antes de se tornarem seguidores de Jesus Cristo. De acordo com a lei judaica, alguém nascia gentio ou judeu. Em outras palavras, você herdava seu status de seus pais. Os pais judeus circuncidavam seus meninos e os pais gentios não. Agora Paulo lista as coisas que os gentios não tinham, em contraste com os judeus, porque eles não eram circuncidados, ou parte do grupo especial de pessoas de Deus. Circuncisão era o sinal da aliança que os judeus tinham com Deus. Portanto, os gentios eram excluídos dessa aliança. Os gentios não sabiam sobre as promessas que Deus havia feito aos judeus. Os gentios não eram cidadãos de Israel. Os gentios viviam sem Deus e sem esperança de uma vida futura com Deus. Todas essas coisas fizeram os gentios ficarem longe de Deus. Mas agora que eles são crentes, tudo mudou. O sangue de Cristo trouxe os gentios para perto de Deus assim como os judeus estavam perto de Deus.</w:t>
      </w:r>
    </w:p>
    <w:p>
      <w:pPr/>
      <w:r>
        <w:rPr>
          <w:lang w:val="pt_PT" w:bidi="pt_PT"/>
        </w:rPr>
      </w:r>
      <w:r>
        <w:rPr>
          <w:lang w:val="pt_PT" w:bidi="pt_PT"/>
        </w:rPr>
        <w:t>Na segunda parte dessa passagem, Paulo fala sobre como Jesus trouxe paz aos judeus e aos gentios. Antes, havia um muro divisor de hostilidade entre os dois grupos. Isso significa que os dois grupos se sentiam como se fossem inimigos. Jesus quebrou esse muro de hostilidade.</w:t>
      </w:r>
    </w:p>
    <w:p>
      <w:pPr/>
      <w:r>
        <w:rPr>
          <w:lang w:val="pt_PT" w:bidi="pt_PT"/>
        </w:rPr>
      </w:r>
      <w:r>
        <w:rPr>
          <w:lang w:val="pt_PT" w:bidi="pt_PT"/>
        </w:rPr>
        <w:t>Jesus encerrou o sistema de leis e regulamentos que separavam os judeus e os gentios. Jesus fez a paz entre os dois grupos. Jesus fez isso unindo os dois grupos em um grupo. Então tomando esse grupo, Jesus trouxe ambos os grupos para um bom relacionamento com Deus. Jesus faz isso morrendo na cruz. Jesus destruiu o muro de hostilidade entre os dois grupos, o que significa que ele reuniu os dois grupos.</w:t>
      </w:r>
    </w:p>
    <w:p>
      <w:pPr/>
      <w:r>
        <w:rPr>
          <w:lang w:val="pt_PT" w:bidi="pt_PT"/>
        </w:rPr>
      </w:r>
      <w:r>
        <w:rPr>
          <w:lang w:val="pt_PT" w:bidi="pt_PT"/>
        </w:rPr>
        <w:t>Parem aqui e discutam esse muro de hostilidade que divide dois grupos de pessoas. Como vocês descreverão esse muro de hostilidade para que seu povo entenda isso? Como vocês descreverão como Jesus fez um grupo de pessoas a partir de dois grupos? Pause este áudio aqui.</w:t>
      </w:r>
    </w:p>
    <w:p>
      <w:pPr/>
      <w:r>
        <w:rPr>
          <w:lang w:val="pt_PT" w:bidi="pt_PT"/>
        </w:rPr>
      </w:r>
      <w:r>
        <w:rPr>
          <w:lang w:val="pt_PT" w:bidi="pt_PT"/>
        </w:rPr>
        <w:t>Jesus trouxe paz aos gentios que estavam longe de Deus porque não eram parte do povo de Deus. Jesus trouxe paz aos judeus que estavam perto de Deus, porque eles eram o povo especial de Deus. Pode ser que vocês precisem deixar claro em sua tradução por que os gentios estavam longe e por que os judeus não estavam longe de Deus. Ambos os grupos, agora um grupo, podem ir para Deus Pai por meio do único Espírito — o Espírito Santo. Lembrem-se de que esses dois grupos são o povo judeu e o povo não judeu. Agora, o grupo composto pelos dois grupos anteriores é um tipo novo de grupo. Jesus tornou possível que dois grupos muito diferentes se unissem em um grupo.</w:t>
      </w:r>
    </w:p>
    <w:p>
      <w:pPr/>
      <w:r>
        <w:rPr>
          <w:lang w:val="pt_PT" w:bidi="pt_PT"/>
        </w:rPr>
      </w:r>
      <w:r>
        <w:rPr>
          <w:lang w:val="pt_PT" w:bidi="pt_PT"/>
        </w:rPr>
        <w:t>Agora, o grupo deve fazer o roteiro, desenhar ou usar objetos para visualizar a passagem e a atuação nela. Selecionem pessoas ou objetos para representar cada personagem.</w:t>
      </w:r>
    </w:p>
    <w:p>
      <w:pPr/>
      <w:r>
        <w:rPr>
          <w:lang w:val="pt_PT" w:bidi="pt_PT"/>
        </w:rPr>
      </w:r>
      <w:r>
        <w:rPr>
          <w:lang w:val="pt_PT" w:bidi="pt_PT"/>
        </w:rPr>
        <w:t>Mostrem quais pessoas são gentios e quais são judeus. Os gentios devem estar fora do grupo de judeus. Antes de acreditarem em Jesus, os gentios eram forasteiros. Quando Paulo fala sobre aliança, ou sua promessa com os judeus, Deus deve estar com os judeus. Peçam aos gentios que se movam de forma que estejam longe de Deus. Então, quando Paulo diz que os gentios agora foram unidos a Jesus Cristo, façam os gentios e Jesus se moverem de forma que permaneçam juntos. Então, quando Paulo diz que o sangue de Jesus trouxe os gentios para perto de Deus, peçam aos gentios que se movam ao lado de Deus. No entanto, os gentios e judeus ainda devem estar separados uns dos outros.</w:t>
      </w:r>
    </w:p>
    <w:p>
      <w:pPr/>
      <w:r>
        <w:rPr>
          <w:lang w:val="pt_PT" w:bidi="pt_PT"/>
        </w:rPr>
      </w:r>
      <w:r>
        <w:rPr>
          <w:lang w:val="pt_PT" w:bidi="pt_PT"/>
        </w:rPr>
        <w:t>Na segunda parte dessa passagem, Paulo fala sobre o muro de hostilidade entre os judeus e gentios. Peçam aos judeus e gentios que se mantenham em grupos separados e olhem uns para os outros com raiva e hostilidade. Seria bom colocar algo como uma barreira ou muro entre os dois grupos. Então, quando Paulo fala sobre o muro sendo quebrado, afastem a barreira para que os dois grupos possam se mover juntos. Enquanto Paulo diz que Jesus Cristo criou um novo povo, peçam aos judeus e gentios que se movam juntos para formar um povo. Enquanto Paulo explica como Cristo reconciliou ou trouxe os dois grupos juntos a Deus, peçam a Cristo que encene o que ele faz para reuni-los. Agora a hostilidade entre os dois grupos desapareceu. Enquanto Paulo diz isso, os dois grupos agora que formaram um grupo devem mostrar de maneiras culturalmente apropriadas que eles se amam e são um grupo.</w:t>
      </w:r>
    </w:p>
    <w:p>
      <w:pPr/>
      <w:r>
        <w:rPr>
          <w:lang w:val="pt_PT" w:bidi="pt_PT"/>
        </w:rPr>
      </w:r>
      <w:r>
        <w:rPr>
          <w:lang w:val="pt_PT" w:bidi="pt_PT"/>
        </w:rPr>
        <w:t>Paulo termina apontando para o Espírito Santo e diz que o Espírito Santo nos leva a todos a Deus por causa do que Jesus fez por nós. Peçam ao Espírito Santo que leve todo o grupo para Deus.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2.11–18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que inspira Paulo a escrever esta carta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Paulo lembra aos gentios que eles costumavam ser forasteiros ou separados dos judeus e de Deus. Paulo explica que os judeus chamavam os gentios de incircuncisos porque os gentios não sabiam sobre o relacionamento de aliança que os judeus tinham com Deus. Os gentios não sabiam sobre as promessas que Deus havia feito aos judeus. Os gentios viviam em um mundo sem Deus. Os gentios não tinham esperança. Mas então os gentios ouviram sobre Jesus e acreditaram nele. Agora que eles acreditam, eles foram unidos a Jesus. O sangue de Jesus Cristo trouxe os gentios para perto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Paulo: “Por que você quer lembrar aos gentios de todas as coisas que eles não tinham?” Vocês podem ouvir: “Eles precisam saber tudo o que Deus fez por eles. Disse a eles que sua salvação era pela graça e não por causa de nada que eles fizeram. Essa salvação mudou suas vidas. Eles precisam se lembrar como era para eles antes para que possam entender o quanto Jesus fez por eles. Agora, aos olhos de Deus, eles são iguais aos judeus. Eles foram feitos um só povo".</w:t>
      </w:r>
    </w:p>
    <w:p>
      <w:pPr>
        <w:pStyle w:val="ListBullet"/>
        <w:spacing w:line="240" w:lineRule="auto"/>
        <w:ind w:left="720"/>
      </w:pPr>
      <w:r>
        <w:rPr>
          <w:lang w:val="pt_PT" w:bidi="pt_PT"/>
        </w:rPr>
      </w:r>
      <w:r>
        <w:rPr>
          <w:lang w:val="pt_PT" w:bidi="pt_PT"/>
        </w:rPr>
        <w:t>Perguntem aos gentios: "Como vocês se sentem quando se lembram como a vida era antes de acreditarem em Jesus?" Vocês podem ouvir: “Isso parece tão estranho e distante. Estou tão feliz por não estarmos mais vivendo assim. É verdade, não sabíamos nada sobre as promessas da aliança ou como ter um relacionamento com Deus. Isso me deixa triste por todas essas pessoas que ainda não sabem essas coisas. Mas para mim, estou tão feliz por Jesus ter me feito um com os judeus e que Deus me veja como um dos seus. Nós não somos diferentes. Somos um povo — o povo de Deus. Acho que é importante que todos saibamos essas coisas, porque as pessoas vêm aqui e tentam nos dizer coisas que não são verdadeiras. Eles tentam nos dizer que os judeus não devem se associar a nós, gentios. Pelo que Paulo está dizendo, sabemos como responder a essas pessoas agora”.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Paulo explica o muro de hostilidade que costumava existir entre os judeus e os gentios. Paulo diz que Jesus derrubou ou destruiu esse muro e fez os judeus e gentios um povo. Jesus quebrou esse muro colocando um fim ao sistema da lei que Deus havia dado aos judeus. Essa lei tinha muitos mandamentos e regulamentos.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judeus: "Como vocês se sentem quando ouvem como Jesus pôs um fim ao sistema da lei que vocês tentaram seguir em todas as suas vidas?” Vocês podem ouvir: “Essas são notícias tão maravilhosas. Ninguém era capaz de manter ou obedecer à lei perfeitamente. Eu sempre soube que estava falhando em manter a lei e que essa falha me mantinha separado de Deus. Agora, entendo que, por meio de acreditar em Jesus, tenho um relacionamento com Deus que não depende de eu manter todas as leis e regulamentos. E então outra bênção é que não temos que nos manter separados das pessoas ao nosso redor. Jesus fez de todos aqueles que acreditam um único povo. Somos todos filhos de Deus juntos agora. Não tenho que olhar para meus colegas crentes como diferentes de mim”. Ou: "É difícil não continuar pensando que devo obedecer a todas as leis. Às vezes sinto-me culpado quando não obedeço às leis que meus pais me ensinaram a guardar como judeu”.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explicando que Jesus trouxe paz aos judeus e aos gentios fazendo deles um grupo. Eles costumavam ser dois grupos de pessoas separadas. Agora eles são um só grupo de pessoas. Tanto os judeus quanto os gentios que acreditam, foram reconciliados com Deus. Jesus realizou essa reconciliação morrendo na cruz. Como resultado, toda a hostilidade entre os dois grupos desapareceu. Agora ambos os grupos têm paz. Agora ambos os grupos, por meio do Espírito Santo podem ir até Deus, o Pai. Tudo isso é por causa do que Jesus Cristo fez.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"Você passou muito tempo explicando como os gentios e os judeus agora são um grupo. Por que isso é importante para você?" Vocês podem ouvir: “Outros virão e tentarão separá-los. Outros virão e tentarão fazer os judeus se manterem longe dos gentios. Outros virão e tentarão fazer os gentios seguirem as regras e regulamentos da lei. Quero que eles entendam o que Jesus fez por eles quando morreu na cruz. Quero que eles saibam isso para que não sejam pegos por um falso ensinamento. Sei que os falsos mestres virão. Mas se eles entenderem o verdadeiro ensinamento agora, eles reconhecerão o falso ensino e não o seguirão".</w:t>
      </w:r>
    </w:p>
    <w:p>
      <w:pPr>
        <w:pStyle w:val="ListBullet"/>
        <w:spacing w:line="240" w:lineRule="auto"/>
        <w:ind w:left="720"/>
      </w:pPr>
      <w:r>
        <w:rPr>
          <w:lang w:val="pt_PT" w:bidi="pt_PT"/>
        </w:rPr>
      </w:r>
      <w:r>
        <w:rPr>
          <w:lang w:val="pt_PT" w:bidi="pt_PT"/>
        </w:rPr>
        <w:t>Perguntem aos crentes gentios: "Como vocês se sentem quando ouvem Paulo falando sobre vocês serem unidos como um grupo com os crentes judeus?" Vocês podem ouvir: “Amo que Deus me considere o mesmo que eles agora. Era difícil quando eu estava tentando adorar a Deus, mas não tinha permissão para comer com eles ou visitá-los. Agora somos uma família e eu amo isso”.</w:t>
      </w:r>
    </w:p>
    <w:p>
      <w:pPr>
        <w:pStyle w:val="ListBullet"/>
        <w:spacing w:line="240" w:lineRule="auto"/>
        <w:ind w:left="720"/>
      </w:pPr>
      <w:r>
        <w:rPr>
          <w:lang w:val="pt_PT" w:bidi="pt_PT"/>
        </w:rPr>
      </w:r>
      <w:r>
        <w:rPr>
          <w:lang w:val="pt_PT" w:bidi="pt_PT"/>
        </w:rPr>
        <w:t>Perguntem aos crentes judeus: “Como vocês se sentem quando ouvem Paulo lembram que vocês são um grupo agora?” Vocês podem ouvir: Ás vezes é difícil esquecer a maneira como a vida era. Sempre tínhamos que ser separados, e às vezes sinto-me culpado quando não me mantenho separado dos gentios quando comemos ou adoramos a Deus. Mas realmente gosto quando consigo me lembrar de deixar esses sentimentos de lado e apenas desfrutar de estarmos juntos e adorar a Deus como um povo unido. Acho certo que Paulo nos lembre que Deus nos vê da mesma forma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2.11–18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w:t>
      </w:r>
      <w:r>
        <w:rPr>
          <w:b/>
          <w:lang w:val="pt_PT" w:bidi="pt_PT"/>
        </w:rPr>
        <w:t>gentios</w:t>
      </w:r>
      <w:r>
        <w:rPr>
          <w:lang w:val="pt_PT" w:bidi="pt_PT"/>
        </w:rPr>
        <w:t xml:space="preserve"> estavam vivendo separados de </w:t>
      </w:r>
      <w:r>
        <w:rPr>
          <w:b/>
          <w:lang w:val="pt_PT" w:bidi="pt_PT"/>
        </w:rPr>
        <w:t>Cristo</w:t>
      </w:r>
      <w:r>
        <w:rPr>
          <w:lang w:val="pt_PT" w:bidi="pt_PT"/>
        </w:rPr>
        <w:t xml:space="preserve">. Os gentios são pessoas que não são judias. Embora a palavra </w:t>
      </w:r>
      <w:r>
        <w:rPr>
          <w:b/>
          <w:lang w:val="pt_PT" w:bidi="pt_PT"/>
        </w:rPr>
        <w:t>judeus</w:t>
      </w:r>
      <w:r>
        <w:rPr>
          <w:lang w:val="pt_PT" w:bidi="pt_PT"/>
        </w:rPr>
        <w:t xml:space="preserve"> não seja mencionada nessa passagem, sabemos que os dois grupos sobre os quais Paulo está falando são os gentios e os judeus. Vocês podem deixar isso claro se precisarem.</w:t>
      </w:r>
    </w:p>
    <w:p>
      <w:pPr/>
      <w:r>
        <w:rPr>
          <w:lang w:val="pt_PT" w:bidi="pt_PT"/>
        </w:rPr>
      </w:r>
      <w:r>
        <w:rPr>
          <w:lang w:val="pt_PT" w:bidi="pt_PT"/>
        </w:rPr>
        <w:t xml:space="preserve">Parem aqui e discutam quais palavras vocês usarão para </w:t>
      </w:r>
      <w:r>
        <w:rPr>
          <w:b/>
          <w:lang w:val="pt_PT" w:bidi="pt_PT"/>
        </w:rPr>
        <w:t>gentios</w:t>
      </w:r>
      <w:r>
        <w:rPr>
          <w:lang w:val="pt_PT" w:bidi="pt_PT"/>
        </w:rPr>
        <w:t xml:space="preserve"> e </w:t>
      </w:r>
      <w:r>
        <w:rPr>
          <w:b/>
          <w:lang w:val="pt_PT" w:bidi="pt_PT"/>
        </w:rPr>
        <w:t>judeus</w:t>
      </w:r>
      <w:r>
        <w:rPr>
          <w:lang w:val="pt_PT" w:bidi="pt_PT"/>
        </w:rPr>
        <w:t xml:space="preserve"> se vocês decidirem usar a palavra judeus. Usem a mesma palavra que vocês usaram em outros livros da Bíblia. </w:t>
      </w:r>
      <w:r>
        <w:rPr>
          <w:lang w:val="pt_PT" w:bidi="pt_PT"/>
        </w:rPr>
        <w:t>Gentios</w:t>
      </w:r>
      <w:r>
        <w:rPr>
          <w:lang w:val="pt_PT" w:bidi="pt_PT"/>
        </w:rPr>
        <w:t xml:space="preserve"> e </w:t>
      </w:r>
      <w:r>
        <w:rPr>
          <w:lang w:val="pt_PT" w:bidi="pt_PT"/>
        </w:rPr>
        <w:t>judeus</w:t>
      </w:r>
      <w:r>
        <w:rPr>
          <w:lang w:val="pt_PT" w:bidi="pt_PT"/>
        </w:rPr>
        <w:t xml:space="preserve"> estão no Glossário Mestre. Pause este áudio aqui.</w:t>
      </w:r>
    </w:p>
    <w:p>
      <w:pPr/>
      <w:r>
        <w:rPr>
          <w:lang w:val="pt_PT" w:bidi="pt_PT"/>
        </w:rPr>
      </w:r>
      <w:r>
        <w:rPr>
          <w:lang w:val="pt_PT" w:bidi="pt_PT"/>
        </w:rPr>
        <w:t xml:space="preserve">Usem a mesma palavra para Cristo que vocês têm usado. </w:t>
      </w:r>
      <w:r>
        <w:rPr>
          <w:lang w:val="pt_PT" w:bidi="pt_PT"/>
        </w:rPr>
        <w:t>Cristo</w:t>
      </w:r>
      <w:r>
        <w:rPr>
          <w:lang w:val="pt_PT" w:bidi="pt_PT"/>
        </w:rPr>
        <w:t xml:space="preserve"> é discutido no Glossário Mestre.</w:t>
      </w:r>
    </w:p>
    <w:p>
      <w:pPr/>
      <w:r>
        <w:rPr>
          <w:lang w:val="pt_PT" w:bidi="pt_PT"/>
        </w:rPr>
      </w:r>
      <w:r>
        <w:rPr>
          <w:lang w:val="pt_PT" w:bidi="pt_PT"/>
        </w:rPr>
        <w:t xml:space="preserve">Paulo fala sobre </w:t>
      </w:r>
      <w:r>
        <w:rPr>
          <w:b/>
          <w:lang w:val="pt_PT" w:bidi="pt_PT"/>
        </w:rPr>
        <w:t>circuncisão</w:t>
      </w:r>
      <w:r>
        <w:rPr>
          <w:lang w:val="pt_PT" w:bidi="pt_PT"/>
        </w:rPr>
        <w:t>. O povo judeu circuncidou seus filhos homens, o que significa que eles cortaram a pele solta no final do pênis dos meninos. Esse era um sinal do relacionamento de aliança que eles tinham com Deus.</w:t>
      </w:r>
    </w:p>
    <w:p>
      <w:pPr/>
      <w:r>
        <w:rPr>
          <w:lang w:val="pt_PT" w:bidi="pt_PT"/>
        </w:rPr>
      </w:r>
      <w:r>
        <w:rPr>
          <w:lang w:val="pt_PT" w:bidi="pt_PT"/>
        </w:rPr>
        <w:t xml:space="preserve">Parem aqui e discutam qual palavra vocês usarão para </w:t>
      </w:r>
      <w:r>
        <w:rPr>
          <w:b/>
          <w:lang w:val="pt_PT" w:bidi="pt_PT"/>
        </w:rPr>
        <w:t>circuncisão</w:t>
      </w:r>
      <w:r>
        <w:rPr>
          <w:lang w:val="pt_PT" w:bidi="pt_PT"/>
        </w:rPr>
        <w:t xml:space="preserve">. </w:t>
      </w:r>
      <w:r>
        <w:rPr>
          <w:lang w:val="pt_PT" w:bidi="pt_PT"/>
        </w:rPr>
        <w:t>Circuncisão</w:t>
      </w:r>
      <w:r>
        <w:rPr>
          <w:lang w:val="pt_PT" w:bidi="pt_PT"/>
        </w:rPr>
        <w:t xml:space="preserve"> é discutido no Glossário Mestre. Usem a mesma palavra para circuncisão que vocês usaram em livros anteriores da Bíblia. Pause este áudio aqui.</w:t>
      </w:r>
    </w:p>
    <w:p>
      <w:pPr/>
      <w:r>
        <w:rPr>
          <w:lang w:val="pt_PT" w:bidi="pt_PT"/>
        </w:rPr>
      </w:r>
      <w:r>
        <w:rPr>
          <w:lang w:val="pt_PT" w:bidi="pt_PT"/>
        </w:rPr>
        <w:t xml:space="preserve">Paulo fala sobre como os gentios não eram uma parte do povo de </w:t>
      </w:r>
      <w:r>
        <w:rPr>
          <w:b/>
          <w:lang w:val="pt_PT" w:bidi="pt_PT"/>
        </w:rPr>
        <w:t>Israel</w:t>
      </w:r>
      <w:r>
        <w:rPr>
          <w:lang w:val="pt_PT" w:bidi="pt_PT"/>
        </w:rPr>
        <w:t xml:space="preserve">, que são os judeus, ou uma parte da </w:t>
      </w:r>
      <w:r>
        <w:rPr>
          <w:b/>
          <w:lang w:val="pt_PT" w:bidi="pt_PT"/>
        </w:rPr>
        <w:t>aliança</w:t>
      </w:r>
      <w:r>
        <w:rPr>
          <w:lang w:val="pt_PT" w:bidi="pt_PT"/>
        </w:rPr>
        <w:t xml:space="preserve">, ou promessa forte, que Deus fez entre Deus e os judeus. Os gentios eram </w:t>
      </w:r>
      <w:r>
        <w:rPr>
          <w:b/>
          <w:lang w:val="pt_PT" w:bidi="pt_PT"/>
        </w:rPr>
        <w:t>estrangeiros</w:t>
      </w:r>
      <w:r>
        <w:rPr>
          <w:lang w:val="pt_PT" w:bidi="pt_PT"/>
        </w:rPr>
        <w:t>, ou forasteiros de outro país.</w:t>
      </w:r>
    </w:p>
    <w:p>
      <w:pPr/>
      <w:r>
        <w:rPr>
          <w:lang w:val="pt_PT" w:bidi="pt_PT"/>
        </w:rPr>
      </w:r>
      <w:r>
        <w:rPr>
          <w:lang w:val="pt_PT" w:bidi="pt_PT"/>
        </w:rPr>
        <w:t xml:space="preserve">Parem aqui e discutam quais palavras vocês usarão para </w:t>
      </w:r>
      <w:r>
        <w:rPr>
          <w:b/>
          <w:lang w:val="pt_PT" w:bidi="pt_PT"/>
        </w:rPr>
        <w:t>Israel</w:t>
      </w:r>
      <w:r>
        <w:rPr>
          <w:lang w:val="pt_PT" w:bidi="pt_PT"/>
        </w:rPr>
        <w:t xml:space="preserve">, </w:t>
      </w:r>
      <w:r>
        <w:rPr>
          <w:b/>
          <w:lang w:val="pt_PT" w:bidi="pt_PT"/>
        </w:rPr>
        <w:t>aliança</w:t>
      </w:r>
      <w:r>
        <w:rPr>
          <w:lang w:val="pt_PT" w:bidi="pt_PT"/>
        </w:rPr>
        <w:t xml:space="preserve"> e </w:t>
      </w:r>
      <w:r>
        <w:rPr>
          <w:b/>
          <w:lang w:val="pt_PT" w:bidi="pt_PT"/>
        </w:rPr>
        <w:t>estrangeiros</w:t>
      </w:r>
      <w:r>
        <w:rPr>
          <w:lang w:val="pt_PT" w:bidi="pt_PT"/>
        </w:rPr>
        <w:t xml:space="preserve">. </w:t>
      </w:r>
      <w:r>
        <w:rPr>
          <w:lang w:val="pt_PT" w:bidi="pt_PT"/>
        </w:rPr>
        <w:t>Israel</w:t>
      </w:r>
      <w:r>
        <w:rPr>
          <w:lang w:val="pt_PT" w:bidi="pt_PT"/>
        </w:rPr>
        <w:t xml:space="preserve">, </w:t>
      </w:r>
      <w:r>
        <w:rPr>
          <w:lang w:val="pt_PT" w:bidi="pt_PT"/>
        </w:rPr>
        <w:t>aliança</w:t>
      </w:r>
      <w:r>
        <w:rPr>
          <w:lang w:val="pt_PT" w:bidi="pt_PT"/>
        </w:rPr>
        <w:t xml:space="preserve"> e </w:t>
      </w:r>
      <w:r>
        <w:rPr>
          <w:lang w:val="pt_PT" w:bidi="pt_PT"/>
        </w:rPr>
        <w:t>estrangeiros</w:t>
      </w:r>
      <w:r>
        <w:rPr>
          <w:lang w:val="pt_PT" w:bidi="pt_PT"/>
        </w:rPr>
        <w:t xml:space="preserve"> são discutidos no Glossário Mestre. Usem as mesmas palavras para Israel, aliança e estrangeiros que vocês usaram em livros anteriores da Bíblia. Pause este áudio aqui.</w:t>
      </w:r>
    </w:p>
    <w:p>
      <w:pPr/>
      <w:r>
        <w:rPr>
          <w:lang w:val="pt_PT" w:bidi="pt_PT"/>
        </w:rPr>
      </w:r>
      <w:r>
        <w:rPr>
          <w:lang w:val="pt_PT" w:bidi="pt_PT"/>
        </w:rPr>
        <w:t xml:space="preserve">Paulo diz que os gentios não tinham </w:t>
      </w:r>
      <w:r>
        <w:rPr>
          <w:b/>
          <w:lang w:val="pt_PT" w:bidi="pt_PT"/>
        </w:rPr>
        <w:t>esperança</w:t>
      </w:r>
      <w:r>
        <w:rPr>
          <w:lang w:val="pt_PT" w:bidi="pt_PT"/>
        </w:rPr>
        <w:t xml:space="preserve">, ou expectativa confiante, de que poderiam pertencer a Deus. Usem a mesma palavra para esperança que vocês usaram em passagens anteriores e lembrem-se de que </w:t>
      </w:r>
      <w:r>
        <w:rPr>
          <w:b/>
          <w:lang w:val="pt_PT" w:bidi="pt_PT"/>
        </w:rPr>
        <w:t>esperança</w:t>
      </w:r>
      <w:r>
        <w:rPr>
          <w:lang w:val="pt_PT" w:bidi="pt_PT"/>
        </w:rPr>
        <w:t xml:space="preserve"> está no Glossário Mestre.</w:t>
      </w:r>
    </w:p>
    <w:p>
      <w:pPr/>
      <w:r>
        <w:rPr>
          <w:lang w:val="pt_PT" w:bidi="pt_PT"/>
        </w:rPr>
      </w:r>
      <w:r>
        <w:rPr>
          <w:lang w:val="pt_PT" w:bidi="pt_PT"/>
        </w:rPr>
        <w:t xml:space="preserve">Paulo diz que o próprio Jesus é nossa </w:t>
      </w:r>
      <w:r>
        <w:rPr>
          <w:b/>
          <w:lang w:val="pt_PT" w:bidi="pt_PT"/>
        </w:rPr>
        <w:t>paz</w:t>
      </w:r>
      <w:r>
        <w:rPr>
          <w:lang w:val="pt_PT" w:bidi="pt_PT"/>
        </w:rPr>
        <w:t xml:space="preserve">. Paulo usa a palavra paz para significar unidade e amor uns pelos outros. Essa paz dá uma plenitude ou integralidade da vida. </w:t>
      </w:r>
      <w:r>
        <w:rPr>
          <w:lang w:val="pt_PT" w:bidi="pt_PT"/>
        </w:rPr>
        <w:t>Paz</w:t>
      </w:r>
      <w:r>
        <w:rPr>
          <w:lang w:val="pt_PT" w:bidi="pt_PT"/>
        </w:rPr>
        <w:t xml:space="preserve"> é discutido no Glossário Mestre. Usem a mesma palavra para paz que vocês usaram em passagens anteriores.</w:t>
      </w:r>
    </w:p>
    <w:p>
      <w:pPr/>
      <w:r>
        <w:rPr>
          <w:lang w:val="pt_PT" w:bidi="pt_PT"/>
        </w:rPr>
      </w:r>
      <w:r>
        <w:rPr>
          <w:lang w:val="pt_PT" w:bidi="pt_PT"/>
        </w:rPr>
        <w:t>Paulo fala sobre um muro divisor. Esse seria um muro que divide a propriedade de uma pessoa da propriedade de outra pessoa. Depois de falar sobre o muro físico que divide a propriedade, Paulo fala sobre o muro de hostilidade. Essa é uma atitude.</w:t>
      </w:r>
    </w:p>
    <w:p>
      <w:pPr/>
      <w:r>
        <w:rPr>
          <w:lang w:val="pt_PT" w:bidi="pt_PT"/>
        </w:rPr>
      </w:r>
      <w:r>
        <w:rPr>
          <w:lang w:val="pt_PT" w:bidi="pt_PT"/>
        </w:rPr>
        <w:t>Se necessário, parem aqui e decidam como vocês descreverão o muro de hostilidade. Pause o áudio aqui.</w:t>
      </w:r>
    </w:p>
    <w:p>
      <w:pPr/>
      <w:r>
        <w:rPr>
          <w:lang w:val="pt_PT" w:bidi="pt_PT"/>
        </w:rPr>
      </w:r>
      <w:r>
        <w:rPr>
          <w:lang w:val="pt_PT" w:bidi="pt_PT"/>
        </w:rPr>
        <w:t xml:space="preserve">Jesus trouxe a paz, encerrando o sistema da lei com seus mandamentos e regulamentos. Quando Jesus veio, ele tirou a necessidade da </w:t>
      </w:r>
      <w:r>
        <w:rPr>
          <w:b/>
          <w:lang w:val="pt_PT" w:bidi="pt_PT"/>
        </w:rPr>
        <w:t>lei</w:t>
      </w:r>
      <w:r>
        <w:rPr>
          <w:lang w:val="pt_PT" w:bidi="pt_PT"/>
        </w:rPr>
        <w:t xml:space="preserve"> de Moisés que dava muitos mandamentos e regulamentos que as pessoas tinham que seguir. A lei se refere à lei que Deus deu a Moisés para seu povo muitos anos antes. Essa lei incluía muitos mandamentos, ou regras pelos quais as pessoas tinham que viver. Havia regulamentos, ou regras para como viver e adorar a Deus.</w:t>
      </w:r>
    </w:p>
    <w:p>
      <w:pPr/>
      <w:r>
        <w:rPr>
          <w:lang w:val="pt_PT" w:bidi="pt_PT"/>
        </w:rPr>
      </w:r>
      <w:r>
        <w:rPr>
          <w:lang w:val="pt_PT" w:bidi="pt_PT"/>
        </w:rPr>
        <w:t xml:space="preserve">Parem aqui e discutam como vocês descreverão a </w:t>
      </w:r>
      <w:r>
        <w:rPr>
          <w:b/>
          <w:lang w:val="pt_PT" w:bidi="pt_PT"/>
        </w:rPr>
        <w:t>lei</w:t>
      </w:r>
      <w:r>
        <w:rPr>
          <w:lang w:val="pt_PT" w:bidi="pt_PT"/>
        </w:rPr>
        <w:t xml:space="preserve"> com seus mandamentos e regulamentos. </w:t>
      </w:r>
      <w:r>
        <w:rPr>
          <w:lang w:val="pt_PT" w:bidi="pt_PT"/>
        </w:rPr>
        <w:t>Lei</w:t>
      </w:r>
      <w:r>
        <w:rPr>
          <w:lang w:val="pt_PT" w:bidi="pt_PT"/>
        </w:rPr>
        <w:t xml:space="preserve"> e </w:t>
      </w:r>
      <w:r>
        <w:rPr>
          <w:lang w:val="pt_PT" w:bidi="pt_PT"/>
        </w:rPr>
        <w:t>mandamentos</w:t>
      </w:r>
      <w:r>
        <w:rPr>
          <w:lang w:val="pt_PT" w:bidi="pt_PT"/>
        </w:rPr>
        <w:t xml:space="preserve"> estão no Glossário Mestre. Usem as mesmas palavras para lei, mandamentos e regulamentos que vocês usaram em livros anteriores da Bíblia. Pause este áudio aqui.</w:t>
      </w:r>
    </w:p>
    <w:p>
      <w:pPr/>
      <w:r>
        <w:rPr>
          <w:lang w:val="pt_PT" w:bidi="pt_PT"/>
        </w:rPr>
      </w:r>
      <w:r>
        <w:rPr>
          <w:lang w:val="pt_PT" w:bidi="pt_PT"/>
        </w:rPr>
        <w:t xml:space="preserve">Jesus nos conduz a Deus, eliminando a hostilidade entre os dois grupos por meio da morte de Jesus na </w:t>
      </w:r>
      <w:r>
        <w:rPr>
          <w:b/>
          <w:lang w:val="pt_PT" w:bidi="pt_PT"/>
        </w:rPr>
        <w:t>cruz</w:t>
      </w:r>
      <w:r>
        <w:rPr>
          <w:lang w:val="pt_PT" w:bidi="pt_PT"/>
        </w:rPr>
        <w:t>. Às vezes, Paulo usa apenas a palavra cruz para significar a morte de Jesus.</w:t>
      </w:r>
    </w:p>
    <w:p>
      <w:pPr/>
      <w:r>
        <w:rPr>
          <w:lang w:val="pt_PT" w:bidi="pt_PT"/>
        </w:rPr>
      </w:r>
      <w:r>
        <w:rPr>
          <w:lang w:val="pt_PT" w:bidi="pt_PT"/>
        </w:rPr>
        <w:t xml:space="preserve">Parem aqui e discutam em grupo como vocês descreverão Jesus trazendo pessoas para Deus por meio da </w:t>
      </w:r>
      <w:r>
        <w:rPr>
          <w:b/>
          <w:lang w:val="pt_PT" w:bidi="pt_PT"/>
        </w:rPr>
        <w:t>cruz</w:t>
      </w:r>
      <w:r>
        <w:rPr>
          <w:lang w:val="pt_PT" w:bidi="pt_PT"/>
        </w:rPr>
        <w:t xml:space="preserve">. Vocês podem dizer “por meio de sua morte na cruz”, se precisarem. Usem a mesma palavra para cruz que vocês usaram em passagens anteriores e lembrem-se de que </w:t>
      </w:r>
      <w:r>
        <w:rPr>
          <w:lang w:val="pt_PT" w:bidi="pt_PT"/>
        </w:rPr>
        <w:t>cruz</w:t>
      </w:r>
      <w:r>
        <w:rPr>
          <w:lang w:val="pt_PT" w:bidi="pt_PT"/>
        </w:rPr>
        <w:t xml:space="preserve"> está no Glossário Mestre. Pause este áudio aqui.</w:t>
      </w:r>
    </w:p>
    <w:p>
      <w:pPr/>
      <w:r>
        <w:rPr>
          <w:lang w:val="pt_PT" w:bidi="pt_PT"/>
        </w:rPr>
      </w:r>
      <w:r>
        <w:rPr>
          <w:lang w:val="pt_PT" w:bidi="pt_PT"/>
        </w:rPr>
        <w:t xml:space="preserve">Todos nós viemos até Deus por meio do mesmo </w:t>
      </w:r>
      <w:r>
        <w:rPr>
          <w:b/>
          <w:lang w:val="pt_PT" w:bidi="pt_PT"/>
        </w:rPr>
        <w:t>Espírito Santo</w:t>
      </w:r>
      <w:r>
        <w:rPr>
          <w:lang w:val="pt_PT" w:bidi="pt_PT"/>
        </w:rPr>
        <w:t xml:space="preserve">. Usem a mesma palavra para Espírito Santo que vocês usaram em passagens anteriores. </w:t>
      </w:r>
      <w:r>
        <w:rPr>
          <w:lang w:val="pt_PT" w:bidi="pt_PT"/>
        </w:rPr>
        <w:t>Espírito Santo</w:t>
      </w:r>
      <w:r>
        <w:rPr>
          <w:lang w:val="pt_PT" w:bidi="pt_PT"/>
        </w:rPr>
        <w:t xml:space="preserve"> é discutido no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2:19–22</w:t>
      </w:r>
      <w:r>
        <w:rPr>
          <w:lang w:val="pt_PT" w:bidi="pt_PT"/>
        </w:rPr>
      </w:r>
    </w:p>
    <w:p>
      <w:pPr>
        <w:pStyle w:val="Heading3"/>
      </w:pPr>
      <w:r>
        <w:rPr>
          <w:lang w:val="pt_PT" w:bidi="pt_PT"/>
        </w:rPr>
        <w:t>Ouvir e Sentir</w:t>
      </w:r>
    </w:p>
    <w:p>
      <w:pPr/>
      <w:r>
        <w:rPr>
          <w:lang w:val="pt_PT" w:bidi="pt_PT"/>
        </w:rPr>
      </w:r>
      <w:r>
        <w:rPr>
          <w:lang w:val="pt_PT" w:bidi="pt_PT"/>
        </w:rPr>
        <w:t>Nesta etapa, ouçam Efésios 2.19–22 e guardem em seus corações.</w:t>
      </w:r>
    </w:p>
    <w:p>
      <w:pPr/>
      <w:r>
        <w:rPr>
          <w:lang w:val="pt_PT" w:bidi="pt_PT"/>
        </w:rPr>
      </w:r>
      <w:r>
        <w:rPr>
          <w:lang w:val="pt_PT" w:bidi="pt_PT"/>
        </w:rPr>
        <w:t>Ouçam uma versão em áudio de Efésios 2.19–22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 2.19–22 na tradução mais fácil de entender.</w:t>
      </w:r>
    </w:p>
    <w:p>
      <w:pPr/>
      <w:r>
        <w:rPr>
          <w:lang w:val="pt_PT" w:bidi="pt_PT"/>
        </w:rPr>
      </w:r>
      <w:r>
        <w:rPr>
          <w:lang w:val="pt_PT" w:bidi="pt_PT"/>
        </w:rPr>
        <w:t>Paulo tem dito aos efésios que Deus uniu os gentios e os judeus em Jesus Cristo para que eles se tornassem um grupo de pessoas. Jesus quebrou as barreiras que costumavam existir entre os judeus e gentios. Jesus fez a paz entre os dois grupos. Todos agora têm acesso a Deus por meio do Espírito Santo. Agora, Paulo dá três exemplos para explicar como Deus incluiu os gentios. Paulo fala sobre estranhos e estrangeiros em um país. Então Paulo fala sobre uma família. Finalmente, Paulo fala sobre um edifício.</w:t>
      </w:r>
    </w:p>
    <w:p>
      <w:pPr/>
      <w:r>
        <w:rPr>
          <w:lang w:val="pt_PT" w:bidi="pt_PT"/>
        </w:rPr>
      </w:r>
      <w:r>
        <w:rPr>
          <w:lang w:val="pt_PT" w:bidi="pt_PT"/>
        </w:rPr>
        <w:t>Paulo explica que os gentios são cidadãos plenos no reino de Deus; eles não são mais estranhos ou estrangeiros. Estrangeiros são pessoas de outra tribo ou país. Estranhos são pessoas que se mudaram para outro país e vivem lá o tempo todo. Esses estrangeiros ou estranhos podem ter alguns direitos, mas eles não são cidadãos plenos do país em que eles vivem.</w:t>
      </w:r>
    </w:p>
    <w:p>
      <w:pPr/>
      <w:r>
        <w:rPr>
          <w:lang w:val="pt_PT" w:bidi="pt_PT"/>
        </w:rPr>
      </w:r>
      <w:r>
        <w:rPr>
          <w:lang w:val="pt_PT" w:bidi="pt_PT"/>
        </w:rPr>
        <w:t>Parem aqui e discutam essa pergunta em grupo: como vocês tratam os estrangeiros e estranhos em seu país ou área? Pause o áudio aqui.</w:t>
      </w:r>
    </w:p>
    <w:p>
      <w:pPr/>
      <w:r>
        <w:rPr>
          <w:lang w:val="pt_PT" w:bidi="pt_PT"/>
        </w:rPr>
      </w:r>
      <w:r>
        <w:rPr>
          <w:lang w:val="pt_PT" w:bidi="pt_PT"/>
        </w:rPr>
        <w:t>Talvez Paulo estivesse lembrando como era no passado quando os gentios foram para o templo em Jerusalém para adorar a Deus. Eles tinham permissão apenas em certas partes do templo porque eram estrangeiros e não judeus. Mas Paulo diz que essa diferença agora foi removida. Anteriormente nessa carta, Paulo lembrou aos gentios que, antes de acreditarem em Jesus, eles eram considerados estranhos, e não eram iguais aos judeus. Agora os gentios são iguais aos judeus aos olhos de Deus.</w:t>
      </w:r>
    </w:p>
    <w:p>
      <w:pPr/>
      <w:r>
        <w:rPr>
          <w:lang w:val="pt_PT" w:bidi="pt_PT"/>
        </w:rPr>
      </w:r>
      <w:r>
        <w:rPr>
          <w:lang w:val="pt_PT" w:bidi="pt_PT"/>
        </w:rPr>
        <w:t>Parem aqui e discutam essa pergunta em grupo: como alguém se torna um cidadão de seu país? Quando uma pessoa nascida no exterior se torna cidadã, como os outros cidadãos tratam essa pessoa? Que direitos e privilégios o novo cidadão tem? Pause o áudio aqui.</w:t>
      </w:r>
    </w:p>
    <w:p>
      <w:pPr/>
      <w:r>
        <w:rPr>
          <w:lang w:val="pt_PT" w:bidi="pt_PT"/>
        </w:rPr>
      </w:r>
      <w:r>
        <w:rPr>
          <w:lang w:val="pt_PT" w:bidi="pt_PT"/>
        </w:rPr>
        <w:t>O segundo exemplo de Paulo é o da família. No início da carta, Paulo lembrou aos efésios que os gentios haviam sido adotados na própria família de Deus. Paulo não fala sobre adoção nessa parte da carta mas ele diz aqui que os gentios agora são membros plenos da família de Deus, não apenas servos da família. Gentios e judeus são irmãos e irmãs juntos na mesma família. Os crentes gentios têm os mesmos direitos e privilégios que quaisquer filhos em uma família. Eles são todos os filhos de Deus. Quando Paulo fala assim, ele está dizendo aos crentes judeus que eles devem ver os crentes gentios como seus irmãos e irmãs plenamente. Paulo quer que cada grupo veja o outro grupo como igual.</w:t>
      </w:r>
    </w:p>
    <w:p>
      <w:pPr/>
      <w:r>
        <w:rPr>
          <w:lang w:val="pt_PT" w:bidi="pt_PT"/>
        </w:rPr>
      </w:r>
      <w:r>
        <w:rPr>
          <w:lang w:val="pt_PT" w:bidi="pt_PT"/>
        </w:rPr>
        <w:t>Parem aqui e discutam como pessoas adotam crianças em sua cultura. Que direitos e privilégios os filhos adotados têm? Como isso se compara a uma criança nascida na família? Pause o áudio aqui.</w:t>
      </w:r>
    </w:p>
    <w:p>
      <w:pPr/>
      <w:r>
        <w:rPr>
          <w:lang w:val="pt_PT" w:bidi="pt_PT"/>
        </w:rPr>
      </w:r>
      <w:r>
        <w:rPr>
          <w:lang w:val="pt_PT" w:bidi="pt_PT"/>
        </w:rPr>
        <w:t>Finalmente, Paulo compara os crentes à maneira como alguém constrói uma casa usando pedras. Paulo está descrevendo um tipo particular de casa que as pessoas construíram no Oriente Médio. Os construtores cavariam uma vala que seria a borda externa da casa e encheriam essa vala com pedras. Essas pedras seriam o fundamento que está abaixo do nível do solo. As pessoas construíam a parede sobre essas pedras de fundamento. O construtor coloca a primeira pedra grande e quadrada em um canto. Essa pedra se tornaria a pedra angular. Como a pedra angular é quadrada, os construtores colocam todas as outras pedras para que se alinhe diretamente com a pedra angular. A pedra angular é a pedra mais importante para o edifício. Com uma boa pedra angular e um bom fundamento, as paredes do edifício são fortes e durarão.</w:t>
      </w:r>
    </w:p>
    <w:p>
      <w:pPr/>
      <w:r>
        <w:rPr>
          <w:lang w:val="pt_PT" w:bidi="pt_PT"/>
        </w:rPr>
      </w:r>
      <w:r>
        <w:rPr>
          <w:lang w:val="pt_PT" w:bidi="pt_PT"/>
        </w:rPr>
        <w:t xml:space="preserve">Parem aqui e olhem uma imagem de um </w:t>
      </w:r>
      <w:r>
        <w:rPr>
          <w:lang w:val="pt_PT" w:bidi="pt_PT"/>
        </w:rPr>
        <w:t>fundamento de pedra</w:t>
      </w:r>
      <w:r>
        <w:rPr>
          <w:lang w:val="pt_PT" w:bidi="pt_PT"/>
        </w:rPr>
        <w:t xml:space="preserve"> para uma casa. Identifiquem a pedra angular. Pause o áudio aqui.</w:t>
      </w:r>
    </w:p>
    <w:p>
      <w:pPr/>
      <w:r>
        <w:rPr>
          <w:lang w:val="pt_PT" w:bidi="pt_PT"/>
        </w:rPr>
      </w:r>
      <w:r>
        <w:rPr>
          <w:lang w:val="pt_PT" w:bidi="pt_PT"/>
        </w:rPr>
        <w:t xml:space="preserve">Parem aqui e mostrem uma imagem da </w:t>
      </w:r>
      <w:r>
        <w:rPr>
          <w:lang w:val="pt_PT" w:bidi="pt_PT"/>
        </w:rPr>
        <w:t>parede da casa</w:t>
      </w:r>
      <w:r>
        <w:rPr>
          <w:lang w:val="pt_PT" w:bidi="pt_PT"/>
        </w:rPr>
        <w:t xml:space="preserve"> que as pessoas estão construindo com pedra. Observem como as pedras se alinham retas com a pedra angular. Pause o áudio aqui.</w:t>
      </w:r>
    </w:p>
    <w:p>
      <w:pPr/>
      <w:r>
        <w:rPr>
          <w:lang w:val="pt_PT" w:bidi="pt_PT"/>
        </w:rPr>
      </w:r>
      <w:r>
        <w:rPr>
          <w:lang w:val="pt_PT" w:bidi="pt_PT"/>
        </w:rPr>
        <w:t>Parem aqui e discutam a seguinte pergunta: Como vocês constroem casas em sua cultura? Com o que vocês constroem suas casas? O que vocês fazem para tornar suas casas fortes? Pause este áudio aqui.</w:t>
      </w:r>
    </w:p>
    <w:p>
      <w:pPr/>
      <w:r>
        <w:rPr>
          <w:lang w:val="pt_PT" w:bidi="pt_PT"/>
        </w:rPr>
      </w:r>
      <w:r>
        <w:rPr>
          <w:lang w:val="pt_PT" w:bidi="pt_PT"/>
        </w:rPr>
        <w:t>Paulo está dizendo aos efésios que eles são como uma casa. Paulo usa esse exemplo porque todos sabiam como construir uma casa de pedra. A primeira coisa que você coloca é a pedra angular. Então você coloca o fundamento. Então você constrói as paredes de pedra sobre o fundamento. Paulo diz que Jesus é como a pedra angular. Isso significa que tudo deve concordar com Jesus e com os ensinamentos de Jesus. Então Paulo diz que os apóstolos e os profetas são como o fundamento da casa. Talvez isso signifique que os apóstolos e os profetas carregavam a mensagem de Deus para as pessoas, então o que eles ensinavam é como o fundamento da casa de Deus. Mais provavelmente, o trabalho dos profetas, ou pessoas que ensinavam a verdade sobre Jesus, e o trabalho dos apóstolos, ou aqueles que Jesus enviou para ensinar e começar comunidades de crentes, são o fundamento sobre o qual os crentes constroem a igreja.</w:t>
      </w:r>
    </w:p>
    <w:p>
      <w:pPr/>
      <w:r>
        <w:rPr>
          <w:lang w:val="pt_PT" w:bidi="pt_PT"/>
        </w:rPr>
      </w:r>
      <w:r>
        <w:rPr>
          <w:lang w:val="pt_PT" w:bidi="pt_PT"/>
        </w:rPr>
        <w:t>Parem e discutam: por que vocês acham que Paulo disse que os ensinamentos dos apóstolos e profetas são como o fundamento de uma casa? Por que Paulo disse que Jesus é como a pedra angular de uma casa? Pause este áudio aqui.</w:t>
      </w:r>
    </w:p>
    <w:p>
      <w:pPr/>
      <w:r>
        <w:rPr>
          <w:lang w:val="pt_PT" w:bidi="pt_PT"/>
        </w:rPr>
      </w:r>
      <w:r>
        <w:rPr>
          <w:lang w:val="pt_PT" w:bidi="pt_PT"/>
        </w:rPr>
        <w:t>Então os crentes, os judeus e os gentios, são a família de Deus e são como as paredes da casa. Eles se uniram para se tornarem um templo santo, ou uma casa especial, para o Senhor Deus. Paulo está usando a imagem das paredes de uma casa para falar sobre como os crentes se unem para se tornarem um templo ou uma casa. O Senhor é o governante mais alto, ou o mestre da casa. Paulo repete o ensinamento quando ele diz que os crentes estão unidos a Jesus Cristo para formar um templo com Jesus como o governante supremo ou líder do templo. Deus vive no templo. Os crentes judeus já acreditavam que Deus vivia no templo em Jerusalém. Eles foram para Jerusalém para adorar a Deus. Agora, Paulo diz a eles que Deus vive em cada crente. Deus vive em cada crente porque o Espírito de Deus vive em cada crente. Podemos dizer que os próprios crentes se tornam a casa para o Espírito de Deus viver na terra agora. Paulo termina essa parte da carta repetindo aos gentios as boas novas de que os gentios também são parte dessa casa.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 2.19–22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compara os gentios a estranhos e estrangeiros. Paulo diz que os gentios não são mais como estranhos e estrangeiros, mas eles são cidadãos plenos no Reino de Deus.</w:t>
      </w:r>
    </w:p>
    <w:p>
      <w:pPr/>
      <w:r>
        <w:rPr>
          <w:lang w:val="pt_PT" w:bidi="pt_PT"/>
        </w:rPr>
      </w:r>
      <w:r>
        <w:rPr>
          <w:b/>
          <w:lang w:val="pt_PT" w:bidi="pt_PT"/>
        </w:rPr>
        <w:t>Na segunda parte:</w:t>
      </w:r>
      <w:r>
        <w:rPr>
          <w:lang w:val="pt_PT" w:bidi="pt_PT"/>
        </w:rPr>
        <w:t xml:space="preserve"> Paulo diz que os gentios são membros plenos da família de Deus.</w:t>
      </w:r>
    </w:p>
    <w:p>
      <w:pPr/>
      <w:r>
        <w:rPr>
          <w:lang w:val="pt_PT" w:bidi="pt_PT"/>
        </w:rPr>
      </w:r>
      <w:r>
        <w:rPr>
          <w:b/>
          <w:lang w:val="pt_PT" w:bidi="pt_PT"/>
        </w:rPr>
        <w:t>Na terceira parte:</w:t>
      </w:r>
      <w:r>
        <w:rPr>
          <w:lang w:val="pt_PT" w:bidi="pt_PT"/>
        </w:rPr>
        <w:t xml:space="preserve"> Paulo usou a imagem de construir uma casa de pedras para representar a maneira como os judeus e gentios estão unidos em Cristo para serem parte da casa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Estrangeiros e estranhos</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Profetas crentes</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O grupo deve prestar atenção às partes do cenário da passagem:</w:t>
      </w:r>
    </w:p>
    <w:p>
      <w:pPr/>
      <w:r>
        <w:rPr>
          <w:lang w:val="pt_PT" w:bidi="pt_PT"/>
        </w:rPr>
      </w:r>
      <w:r>
        <w:rPr>
          <w:lang w:val="pt_PT" w:bidi="pt_PT"/>
        </w:rPr>
        <w:t>Parem aqui e falam sobre como vocês constroem uma casa em sua comunidade. Como esse edifício é semelhante ou diferente da maneira como as pessoas construíam casas quando Paulo escreveu a carta? Se seu estilo de construção é diferente, como vocês descreverão um fundamento e uma pedra angular para que seu povo entenda essas ideias? Olhem para as imagens da pedra angular e do fundamento novamente, se necessário. Pause o áudio aqui.</w:t>
      </w:r>
    </w:p>
    <w:p>
      <w:pPr/>
      <w:r>
        <w:rPr>
          <w:lang w:val="pt_PT" w:bidi="pt_PT"/>
        </w:rPr>
      </w:r>
      <w:r>
        <w:rPr>
          <w:lang w:val="pt_PT" w:bidi="pt_PT"/>
        </w:rPr>
        <w:t>Parem aqui e pratiquem a construção de uma pequena casa, se esse tipo de casa não fizer parte da sua cultura. Reúnam algumas pequenas caixas, como caixas de suco, para representar as pedras. Se vocês não têm caixas de suco, encontrem outra coisa local que seja pequeno que possam usar para construir uma parede. Então cavem a vala para colocar as pedras de fundamento no lugar. Decidam qual será a pedra angular e coloquem-na no canto. Então coloquem outros no lugar para que eles estejam alinhados com a pedra angular. Então usando as imagens como um guia, construam uma parede. Observem que a parede alinhada com a pedra angular é reto. Agora descrevam o que vocês fizeram. Pause o áudio aqui.</w:t>
      </w:r>
    </w:p>
    <w:p>
      <w:pPr/>
      <w:r>
        <w:rPr>
          <w:lang w:val="pt_PT" w:bidi="pt_PT"/>
        </w:rPr>
      </w:r>
      <w:r>
        <w:rPr>
          <w:lang w:val="pt_PT" w:bidi="pt_PT"/>
        </w:rPr>
        <w:t>Essa passagem tem três partes. Na primeira parte dessa passagem, Paulo fala com os crentes gentios em Éfeso. Paulo lembra aos gentios que eles não são mais estranhos ou estrangeiros. Em vez disso, os crentes gentios agora são cidadãos com os mesmos direitos e privilégios que os crentes judeus.</w:t>
      </w:r>
    </w:p>
    <w:p>
      <w:pPr/>
      <w:r>
        <w:rPr>
          <w:lang w:val="pt_PT" w:bidi="pt_PT"/>
        </w:rPr>
      </w:r>
      <w:r>
        <w:rPr>
          <w:lang w:val="pt_PT" w:bidi="pt_PT"/>
        </w:rPr>
        <w:t>Parem aqui e discutam em grupo: quando vocês falam sobre pessoas de outra tribo ou outro país, como vocês as descrevem? Quando vocês falam sobre pessoas que vieram para viver em seu país, mas não se tornaram cidadãos de seu país, como vocês as descrevem? Pause o áudio aqui.</w:t>
      </w:r>
    </w:p>
    <w:p>
      <w:pPr/>
      <w:r>
        <w:rPr>
          <w:lang w:val="pt_PT" w:bidi="pt_PT"/>
        </w:rPr>
      </w:r>
      <w:r>
        <w:rPr>
          <w:lang w:val="pt_PT" w:bidi="pt_PT"/>
        </w:rPr>
        <w:t>Na segunda parte dessa passagem, Paulo diz aos gentios de Éfeso que eles agora são membros da família de Deus. Uma parentela incluía todos que pertenciam e viviam em uma casa, incluindo todos os membros da família. Paulo está dizendo que os gentios pertencem à família de Deus.</w:t>
      </w:r>
    </w:p>
    <w:p>
      <w:pPr/>
      <w:r>
        <w:rPr>
          <w:lang w:val="pt_PT" w:bidi="pt_PT"/>
        </w:rPr>
      </w:r>
      <w:r>
        <w:rPr>
          <w:lang w:val="pt_PT" w:bidi="pt_PT"/>
        </w:rPr>
        <w:t>Na terceira parte dessa passagem, Paulo usa a imagem de construir uma casa feita de pedra com um fundamento de pedra para ajudar os crentes a entender o que aconteceu com eles. Paulo diz que Jesus é como a pedra angular da casa porque Jesus é o que torna os ensinamentos verdadeiros e certos. Os ensinamentos ou o trabalho dos profetas e dos apóstolos, são como o fundamento da casa porque eles mantêm a casa estável. Então os crentes gentios estão unidos com os crentes judeus, e eles formam as paredes da casa. Essa casa especial se torna um templo santo, ou uma casa especial para Deus. Deus vive nesse templo santo pelo Espírito Santo de Deus. Deus vive em cada crente porque o Espírito de Deus vive em cada crente. Podemos dizer que os próprios crentes se tornam a casa para o Espírito de Deus viver na terra agora. Paulo termina lembrando aos gentios que eles formam parte desse templo santo.</w:t>
      </w:r>
    </w:p>
    <w:p>
      <w:pPr/>
      <w:r>
        <w:rPr>
          <w:lang w:val="pt_PT" w:bidi="pt_PT"/>
        </w:rPr>
      </w:r>
      <w:r>
        <w:rPr>
          <w:lang w:val="pt_PT" w:bidi="pt_PT"/>
        </w:rPr>
        <w:t>Parem aqui e discutam em grupo como vocês descreverão as comparações de Jesus sendo como a pedra angular de uma casa, os ensinamentos dos apóstolos e profetas sendo como o fundamento de uma casa, e os crentes sendo como as paredes de uma casa para Deus. Pause este áudio aqui.</w:t>
      </w:r>
    </w:p>
    <w:p>
      <w:pPr/>
      <w:r>
        <w:rPr>
          <w:lang w:val="pt_PT" w:bidi="pt_PT"/>
        </w:rPr>
      </w:r>
      <w:r>
        <w:rPr>
          <w:lang w:val="pt_PT" w:bidi="pt_PT"/>
        </w:rPr>
        <w:t>Agora, o grupo deve fazer o roteiro, desenhar ou usar objetos para visualizar a passagem e a atuação nela. Escolham alguém para ser cada um dos personagens. Os crentes judeus e gentios devem estar em dois grupos separados. Enquanto Paulo conta o que aconteceu com os gentios, peçam a ele que aponte para os gentios. Paulo deve dizer aos gentios que eles não são mais estrangeiros, mas cidadãos plenos do reino de Deus. Os gentios devem reconhecer que essas são boas novas quando eles as ouvem.</w:t>
      </w:r>
    </w:p>
    <w:p>
      <w:pPr/>
      <w:r>
        <w:rPr>
          <w:lang w:val="pt_PT" w:bidi="pt_PT"/>
        </w:rPr>
      </w:r>
      <w:r>
        <w:rPr>
          <w:lang w:val="pt_PT" w:bidi="pt_PT"/>
        </w:rPr>
        <w:t>Então Paulo diz aos crentes gentios que eles agora são membros da família de Deus. Peçam aos crentes gentios que se movam para onde os crentes judeus estão. Deus deve se mover para estar com todos eles e mostrar a eles que cada pessoa é uma parte da família e bem-vinda na família.</w:t>
      </w:r>
    </w:p>
    <w:p>
      <w:pPr/>
      <w:r>
        <w:rPr>
          <w:lang w:val="pt_PT" w:bidi="pt_PT"/>
        </w:rPr>
      </w:r>
      <w:r>
        <w:rPr>
          <w:lang w:val="pt_PT" w:bidi="pt_PT"/>
        </w:rPr>
        <w:t>Então Paulo usa o exemplo de construir uma casa. Enquanto Paulo fala sobre cada seção da casa enquanto eles a estão construindo, peçam aos personagens que se movam. Peçam a Jesus que se mova para ser a pedra angular da casa. Então os profetas e apóstolos devem se mover para se alinharem diretamente com Jesus para formar o fundamento. Então os crentes judeus e os crentes gentios devem se unir para formar as paredes da casa. Enquanto o povo se move para construira parede, peçam a Paulo que aponte para eles para explicar como o construtor está unindo-os cuidadosamente para que eles formem um templo santo. Os crentes judeus devem se mover juntos com os crentes gentios de uma maneira que vocês não possam dizer que há uma diferença entre eles. Então peçam ao Espírito Santo que se mova para viver no templo santo.</w:t>
      </w:r>
    </w:p>
    <w:p>
      <w:pPr/>
      <w:r>
        <w:rPr>
          <w:lang w:val="pt_PT" w:bidi="pt_PT"/>
        </w:rPr>
      </w:r>
      <w:r>
        <w:rPr>
          <w:lang w:val="pt_PT" w:bidi="pt_PT"/>
        </w:rPr>
        <w:t>O Espírito Santo de Deus vive nesse templo, o que significa que o Espírito Santo de Deus vive dentro dos crentes nele.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 2.19–22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Estrangeiros e estranhos</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Profetas crentes</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aencenação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um, Paulo começa essa passagem dizendo aos gentios que eles não são mais estrangeiros ou estranhos.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gentios: “Como vocês se sentem agora que sabem que os crentes judeus não os veem mais como um estrangeiro ou estranho?” Vocês podem ouvir: “Sinto que sou uma parte da família de Deus agora. Posso ir para a casa de meu amigo e compartilhar uma refeição com eles, e meu amigo pode vir para minha casa e compartilhar uma refeição. É como se fôssemos iguais. As diferenças desapareceram e isso é tão bom. Sinto que pertenço a algum lugar".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parte dois, Paulo diz que os gentios agora são membros da família de Deus. Os gentios têm os mesmos direitos e privilégios que os crentes judeus.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"Por que você continua lembrando aos gentios que eles têm os mesmos privilégios que os crentes judeus? Você já repetiu essa ideia muitas vezes em sua carta”. Vocês podem ouvir: "É aqui que o falso ensinamento muitas vezes ataca os crentes gentios. As pessoas vêm e tentam convencê-los de que não estão plenamente no reino de Deus, a menos que mantenham a lei e sejam circuncidados e todos os tipos de coisas. Estou repetindo isso para que eles, esperançosamente, entendam que não têm que fazer nada, exceto acreditar. A maiorida das pessoas sabe que uma lição ou instrução que os mestres repetem é importante. Quero que eles entendam plenamente esse ensino importante".</w:t>
      </w:r>
    </w:p>
    <w:p>
      <w:pPr>
        <w:pStyle w:val="ListBullet"/>
        <w:spacing w:line="240" w:lineRule="auto"/>
        <w:ind w:left="720"/>
      </w:pPr>
      <w:r>
        <w:rPr>
          <w:lang w:val="pt_PT" w:bidi="pt_PT"/>
        </w:rPr>
      </w:r>
      <w:r>
        <w:rPr>
          <w:lang w:val="pt_PT" w:bidi="pt_PT"/>
        </w:rPr>
        <w:t>Pergunte aos gentios: "Como vocês se sentem quando ouvem que são cidadãos plenos como os crentes judeus?" Vocês podem ouvir: “Essas são notícias muito boas". Temos pessoas vindo aqui e nos dizendo que não somos cidadãos plenos. Quero pertencer plenamente a Deus! Alguns de nós estiveram em Jerusalém e sabemos como os judeus tratam os gentios lá no templo. Paulo está dizendo que, quando nos reunimos aqui para adoração e para comer juntos, somos todos iguais. Amo ouvir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na parte 3, Paulo usa a imagem de construir uma casa de pedra, um edifício comum no Oriente Médio, para ajudar os crentes a entender essa lição importante. Paulo diz a eles que Jesus é a pedra angular do edifício. Então Paulo diz que os ensinamentos dos profetas e os ensinamentos dos apóstolos são o fundamento da casa.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Jesus: "Como você se sente quando ouve Paulo descrever você como a pedra angular?" Vocês podem ouvir: "Estou tão feliz por Paulo ter entendido que os ensinamentos que eu dei são a base do evangelho. Tudo o que os crentes fazem deve concordar com meus ensinamentos. Se eles entenderem essa ideia e a seguirem, eles não se desviarão”.</w:t>
      </w:r>
    </w:p>
    <w:p>
      <w:pPr>
        <w:pStyle w:val="ListBullet"/>
        <w:spacing w:line="240" w:lineRule="auto"/>
        <w:ind w:left="720"/>
      </w:pPr>
      <w:r>
        <w:rPr>
          <w:lang w:val="pt_PT" w:bidi="pt_PT"/>
        </w:rPr>
      </w:r>
      <w:r>
        <w:rPr>
          <w:lang w:val="pt_PT" w:bidi="pt_PT"/>
        </w:rPr>
        <w:t>Perguntem aos profetas e aos apóstolos: "Como vocês se sentem quando ouvem que seus ensinamentos e seu trabalho são o fundamento do templo santo de Deus?" Vocês podem ouvir: "Disse tudo o que Deus me disse para dizer. Eu adverti o povo a seguir o que Deus diz". Ou "Tentei ensinar a essas pessoas tudo o que Jesus me ensinou. Tentei garantir que eles saibam o que significa seguir Jesus. Esses ensinamentos devem ser o fundamento ou a base de toda a suas vidas". Ou: "Às vezes sinto-me tão responsável por garantir que os crentes entendam tudo o que Deus disse. Isso me ajuda a me sentir melhor quando ouço o que Paulo ensina".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aos crentes gentios e aos crentes judeus que Deus os uniu para que eles possam formar as paredes do templo. Esse templo será um lugar santo, um lugar onde Deus vive por seu Espírito Santo. Os gentios também são parte dessas paredes que fazem a Casa para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crentes judeus: "Como vocês se sentem quando ouvem que estão unidos assim com os crentes gentios?" Vocês podem ouvir: “Gosto dessa imagem. Lembro-me de que Deus prometeu a Abraão que o mundo inteiro seria abençoado. Nós, judeus, não somos o único povo no mundo. Precisamos que os gentios façam parte de nós. Fico feliz em saber que, aos olhos de Deus, agora somos iguais. Jesus fez isso por nós". Ou: "Ainda estou um pouco nervoso. Estou tão acostumado a pensar nos gentios como pessoas impuras e que não devo me misturar com eles. Essa é uma ideia tão nova para mim que ainda estou trabalhando para enxergar os gentios como iguais a nós".</w:t>
      </w:r>
    </w:p>
    <w:p>
      <w:pPr>
        <w:pStyle w:val="ListBullet"/>
        <w:spacing w:line="240" w:lineRule="auto"/>
        <w:ind w:left="720"/>
      </w:pPr>
      <w:r>
        <w:rPr>
          <w:lang w:val="pt_PT" w:bidi="pt_PT"/>
        </w:rPr>
      </w:r>
      <w:r>
        <w:rPr>
          <w:lang w:val="pt_PT" w:bidi="pt_PT"/>
        </w:rPr>
        <w:t>Perguntem aos crentes gentios: "Como vocês se sentem sabendo que são parte do templo santo de Deus?" Vocês podem ouvir: "Gosto de ouvir isso. Parece que é importante que eu seja parte da construção deste templo. Se eu não sou parte dele, então a parede não será tão forte quanto deveria ser. Isso me faz sentir bem. Amo saber que sou igual aos outros crentes aos olhos de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 2.19–22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Embora a palavra </w:t>
      </w:r>
      <w:r>
        <w:rPr>
          <w:b/>
          <w:lang w:val="pt_PT" w:bidi="pt_PT"/>
        </w:rPr>
        <w:t>gentio</w:t>
      </w:r>
      <w:r>
        <w:rPr>
          <w:lang w:val="pt_PT" w:bidi="pt_PT"/>
        </w:rPr>
        <w:t xml:space="preserve"> não esteja nessa passagem, Paulo fala diretamente com os gentios que são como estranhos e estrangeiros. Algumas traduções usam a palavra gentio para garantir que todos saibam que Paulo está falando com os gentios. Se vocês usam a palavra gentio, certifiquem-se de usar a mesma palavra para gentio que vocês usaram em traduções anteriores. </w:t>
      </w:r>
      <w:r>
        <w:rPr>
          <w:lang w:val="pt_PT" w:bidi="pt_PT"/>
        </w:rPr>
        <w:t>Gentios</w:t>
      </w:r>
      <w:r>
        <w:rPr>
          <w:lang w:val="pt_PT" w:bidi="pt_PT"/>
        </w:rPr>
        <w:t xml:space="preserve"> está no Glossário Mestre.</w:t>
      </w:r>
    </w:p>
    <w:p>
      <w:pPr/>
      <w:r>
        <w:rPr>
          <w:lang w:val="pt_PT" w:bidi="pt_PT"/>
        </w:rPr>
      </w:r>
      <w:r>
        <w:rPr>
          <w:b/>
          <w:lang w:val="pt_PT" w:bidi="pt_PT"/>
        </w:rPr>
        <w:t>Estrangeiro</w:t>
      </w:r>
      <w:r>
        <w:rPr>
          <w:lang w:val="pt_PT" w:bidi="pt_PT"/>
        </w:rPr>
        <w:t xml:space="preserve"> significa pessoas de outra tribo ou país. Estrangeiros ou viajantes são pessoas que se mudaram para outro país e vivem ali o tempo todo. Esses estrangeirios ou estranhos podem ter alguns direitos, mas eles não são cidadãos plenos do país em que eles vivem.</w:t>
      </w:r>
    </w:p>
    <w:p>
      <w:pPr/>
      <w:r>
        <w:rPr>
          <w:lang w:val="pt_PT" w:bidi="pt_PT"/>
        </w:rPr>
      </w:r>
      <w:r>
        <w:rPr>
          <w:lang w:val="pt_PT" w:bidi="pt_PT"/>
        </w:rPr>
        <w:t xml:space="preserve">Parem aqui e discutam a melhor palavra para usar para </w:t>
      </w:r>
      <w:r>
        <w:rPr>
          <w:b/>
          <w:lang w:val="pt_PT" w:bidi="pt_PT"/>
        </w:rPr>
        <w:t>estrangeiro</w:t>
      </w:r>
      <w:r>
        <w:rPr>
          <w:lang w:val="pt_PT" w:bidi="pt_PT"/>
        </w:rPr>
        <w:t xml:space="preserve"> e a melhor palavra para usar para estrangeiro, ou </w:t>
      </w:r>
      <w:r>
        <w:rPr>
          <w:b/>
          <w:lang w:val="pt_PT" w:bidi="pt_PT"/>
        </w:rPr>
        <w:t>viajante</w:t>
      </w:r>
      <w:r>
        <w:rPr>
          <w:lang w:val="pt_PT" w:bidi="pt_PT"/>
        </w:rPr>
        <w:t xml:space="preserve">. Tanto </w:t>
      </w:r>
      <w:r>
        <w:rPr>
          <w:lang w:val="pt_PT" w:bidi="pt_PT"/>
        </w:rPr>
        <w:t>estrangeiro</w:t>
      </w:r>
      <w:r>
        <w:rPr>
          <w:lang w:val="pt_PT" w:bidi="pt_PT"/>
        </w:rPr>
        <w:t xml:space="preserve"> quanto </w:t>
      </w:r>
      <w:r>
        <w:rPr>
          <w:lang w:val="pt_PT" w:bidi="pt_PT"/>
        </w:rPr>
        <w:t>viajante</w:t>
      </w:r>
      <w:r>
        <w:rPr>
          <w:lang w:val="pt_PT" w:bidi="pt_PT"/>
        </w:rPr>
        <w:t xml:space="preserve"> estão no Glossário Mestre. Se vocês já traduziram essas palavras em outro livro da Bíblia, usem a mesma palavra aqui. Pause o áudio aqui.</w:t>
      </w:r>
    </w:p>
    <w:p>
      <w:pPr/>
      <w:r>
        <w:rPr>
          <w:lang w:val="pt_PT" w:bidi="pt_PT"/>
        </w:rPr>
      </w:r>
      <w:r>
        <w:rPr>
          <w:lang w:val="pt_PT" w:bidi="pt_PT"/>
        </w:rPr>
        <w:t xml:space="preserve">Deus diz que os gentios agora são </w:t>
      </w:r>
      <w:r>
        <w:rPr>
          <w:b/>
          <w:lang w:val="pt_PT" w:bidi="pt_PT"/>
        </w:rPr>
        <w:t>santos</w:t>
      </w:r>
      <w:r>
        <w:rPr>
          <w:lang w:val="pt_PT" w:bidi="pt_PT"/>
        </w:rPr>
        <w:t xml:space="preserve">, ou o povo </w:t>
      </w:r>
      <w:r>
        <w:rPr>
          <w:b/>
          <w:lang w:val="pt_PT" w:bidi="pt_PT"/>
        </w:rPr>
        <w:t>consagrado</w:t>
      </w:r>
      <w:r>
        <w:rPr>
          <w:lang w:val="pt_PT" w:bidi="pt_PT"/>
        </w:rPr>
        <w:t xml:space="preserve"> de Deus. Qualquer pessoa dedicada a Deus é considerada consagrada. Santos significa pessoas consagradas. A palavra </w:t>
      </w:r>
      <w:r>
        <w:rPr>
          <w:lang w:val="pt_PT" w:bidi="pt_PT"/>
        </w:rPr>
        <w:t>santo</w:t>
      </w:r>
      <w:r>
        <w:rPr>
          <w:lang w:val="pt_PT" w:bidi="pt_PT"/>
        </w:rPr>
        <w:t xml:space="preserve"> e a palavra </w:t>
      </w:r>
      <w:r>
        <w:rPr>
          <w:lang w:val="pt_PT" w:bidi="pt_PT"/>
        </w:rPr>
        <w:t>consagrado</w:t>
      </w:r>
      <w:r>
        <w:rPr>
          <w:lang w:val="pt_PT" w:bidi="pt_PT"/>
        </w:rPr>
        <w:t xml:space="preserve"> estão no no Glossário Mestre. Usem a mesma palavra para santos ou pessoas santas (ou consagradas) que vocês têm usado.</w:t>
      </w:r>
    </w:p>
    <w:p>
      <w:pPr/>
      <w:r>
        <w:rPr>
          <w:lang w:val="pt_PT" w:bidi="pt_PT"/>
        </w:rPr>
      </w:r>
      <w:r>
        <w:rPr>
          <w:lang w:val="pt_PT" w:bidi="pt_PT"/>
        </w:rPr>
        <w:t xml:space="preserve">Os gentios são membros da </w:t>
      </w:r>
      <w:r>
        <w:rPr>
          <w:b/>
          <w:lang w:val="pt_PT" w:bidi="pt_PT"/>
        </w:rPr>
        <w:t>família</w:t>
      </w:r>
      <w:r>
        <w:rPr>
          <w:lang w:val="pt_PT" w:bidi="pt_PT"/>
        </w:rPr>
        <w:t xml:space="preserve"> de Deus. Todas as pessoas quem vivem juntas em uma casa compõem uma família.</w:t>
      </w:r>
    </w:p>
    <w:p>
      <w:pPr/>
      <w:r>
        <w:rPr>
          <w:lang w:val="pt_PT" w:bidi="pt_PT"/>
        </w:rPr>
      </w:r>
      <w:r>
        <w:rPr>
          <w:lang w:val="pt_PT" w:bidi="pt_PT"/>
        </w:rPr>
        <w:t xml:space="preserve">Parem aqui e discutam qual palavra vocês usarão para </w:t>
      </w:r>
      <w:r>
        <w:rPr>
          <w:b/>
          <w:lang w:val="pt_PT" w:bidi="pt_PT"/>
        </w:rPr>
        <w:t>família</w:t>
      </w:r>
      <w:r>
        <w:rPr>
          <w:lang w:val="pt_PT" w:bidi="pt_PT"/>
        </w:rPr>
        <w:t xml:space="preserve">. Usem a mesma palavra que vocês usaram em livros anteriores da Bíblia, e lembrem-se de que </w:t>
      </w:r>
      <w:r>
        <w:rPr>
          <w:lang w:val="pt_PT" w:bidi="pt_PT"/>
        </w:rPr>
        <w:t>família</w:t>
      </w:r>
      <w:r>
        <w:rPr>
          <w:lang w:val="pt_PT" w:bidi="pt_PT"/>
        </w:rPr>
        <w:t xml:space="preserve"> está no Glossário Mestre. Pause este áudio aqui.</w:t>
      </w:r>
    </w:p>
    <w:p>
      <w:pPr/>
      <w:r>
        <w:rPr>
          <w:lang w:val="pt_PT" w:bidi="pt_PT"/>
        </w:rPr>
      </w:r>
      <w:r>
        <w:rPr>
          <w:lang w:val="pt_PT" w:bidi="pt_PT"/>
        </w:rPr>
        <w:t xml:space="preserve">Paulo diz que Deus constrói seu povo sobre o </w:t>
      </w:r>
      <w:r>
        <w:rPr>
          <w:b/>
          <w:lang w:val="pt_PT" w:bidi="pt_PT"/>
        </w:rPr>
        <w:t>fundamento</w:t>
      </w:r>
      <w:r>
        <w:rPr>
          <w:lang w:val="pt_PT" w:bidi="pt_PT"/>
        </w:rPr>
        <w:t>, ou base, da casa. O fundamento deve ser quadrado com uma pedra angular. Uma boa casa é construída sobre um fundamento sólido. Usem a palavra que vocês decidiram usar para descrever o fundamento da casa.</w:t>
      </w:r>
    </w:p>
    <w:p>
      <w:pPr/>
      <w:r>
        <w:rPr>
          <w:lang w:val="pt_PT" w:bidi="pt_PT"/>
        </w:rPr>
      </w:r>
      <w:r>
        <w:rPr>
          <w:b/>
          <w:lang w:val="pt_PT" w:bidi="pt_PT"/>
        </w:rPr>
        <w:t>Cristo</w:t>
      </w:r>
      <w:r>
        <w:rPr>
          <w:lang w:val="pt_PT" w:bidi="pt_PT"/>
        </w:rPr>
        <w:t xml:space="preserve"> Jesus é a pedra angular da casa. Usem a mesma palavra para Cristo que vocês têm usado, e lembrem-se de que </w:t>
      </w:r>
      <w:r>
        <w:rPr>
          <w:lang w:val="pt_PT" w:bidi="pt_PT"/>
        </w:rPr>
        <w:t>Cristo</w:t>
      </w:r>
      <w:r>
        <w:rPr>
          <w:lang w:val="pt_PT" w:bidi="pt_PT"/>
        </w:rPr>
        <w:t xml:space="preserve"> está no Glossário Mestre. A </w:t>
      </w:r>
      <w:r>
        <w:rPr>
          <w:b/>
          <w:lang w:val="pt_PT" w:bidi="pt_PT"/>
        </w:rPr>
        <w:t>pedra angular</w:t>
      </w:r>
      <w:r>
        <w:rPr>
          <w:lang w:val="pt_PT" w:bidi="pt_PT"/>
        </w:rPr>
        <w:t xml:space="preserve"> é a primeira pedra colocada em um fundamento. A pedra angular deve ser quadrada. Cada parte do fundamento deve se alinhar com a pedra angular para que toda a casa tenha paredes retas. A pedra angular é a pedra mais importante.</w:t>
      </w:r>
    </w:p>
    <w:p>
      <w:pPr/>
      <w:r>
        <w:rPr>
          <w:lang w:val="pt_PT" w:bidi="pt_PT"/>
        </w:rPr>
      </w:r>
      <w:r>
        <w:rPr>
          <w:lang w:val="pt_PT" w:bidi="pt_PT"/>
        </w:rPr>
        <w:t xml:space="preserve">Se necessário, parem aqui novamente e discutam em grupo como vocês descreverão o </w:t>
      </w:r>
      <w:r>
        <w:rPr>
          <w:b/>
          <w:lang w:val="pt_PT" w:bidi="pt_PT"/>
        </w:rPr>
        <w:t>fundamento</w:t>
      </w:r>
      <w:r>
        <w:rPr>
          <w:lang w:val="pt_PT" w:bidi="pt_PT"/>
        </w:rPr>
        <w:t xml:space="preserve"> e a </w:t>
      </w:r>
      <w:r>
        <w:rPr>
          <w:b/>
          <w:lang w:val="pt_PT" w:bidi="pt_PT"/>
        </w:rPr>
        <w:t>pedra angular</w:t>
      </w:r>
      <w:r>
        <w:rPr>
          <w:lang w:val="pt_PT" w:bidi="pt_PT"/>
        </w:rPr>
        <w:t xml:space="preserve"> de uma casa em sua tradução. </w:t>
      </w:r>
      <w:r>
        <w:rPr>
          <w:lang w:val="pt_PT" w:bidi="pt_PT"/>
        </w:rPr>
        <w:t>Pedra angular</w:t>
      </w:r>
      <w:r>
        <w:rPr>
          <w:lang w:val="pt_PT" w:bidi="pt_PT"/>
        </w:rPr>
        <w:t xml:space="preserve"> está no Glossário Mestre. Se vocês já traduziram essas palavras em outro livro da Bíblia, usem a mesma palavra aqui. Pause este áudio aqui.</w:t>
      </w:r>
    </w:p>
    <w:p>
      <w:pPr/>
      <w:r>
        <w:rPr>
          <w:lang w:val="pt_PT" w:bidi="pt_PT"/>
        </w:rPr>
      </w:r>
      <w:r>
        <w:rPr>
          <w:lang w:val="pt_PT" w:bidi="pt_PT"/>
        </w:rPr>
        <w:t xml:space="preserve">O fundamento da casa são os </w:t>
      </w:r>
      <w:r>
        <w:rPr>
          <w:b/>
          <w:lang w:val="pt_PT" w:bidi="pt_PT"/>
        </w:rPr>
        <w:t>apóstolos</w:t>
      </w:r>
      <w:r>
        <w:rPr>
          <w:lang w:val="pt_PT" w:bidi="pt_PT"/>
        </w:rPr>
        <w:t xml:space="preserve"> e </w:t>
      </w:r>
      <w:r>
        <w:rPr>
          <w:b/>
          <w:lang w:val="pt_PT" w:bidi="pt_PT"/>
        </w:rPr>
        <w:t>profetas</w:t>
      </w:r>
      <w:r>
        <w:rPr>
          <w:lang w:val="pt_PT" w:bidi="pt_PT"/>
        </w:rPr>
        <w:t>. Nessa passagem, os profetas eram as pessoas daquele tempo que deram a mensagem de Deus aos crentes.</w:t>
      </w:r>
    </w:p>
    <w:p>
      <w:pPr/>
      <w:r>
        <w:rPr>
          <w:lang w:val="pt_PT" w:bidi="pt_PT"/>
        </w:rPr>
      </w:r>
      <w:r>
        <w:rPr>
          <w:lang w:val="pt_PT" w:bidi="pt_PT"/>
        </w:rPr>
        <w:t xml:space="preserve">Se necessário, parem aqui e discutam que palavras vocês usarão para </w:t>
      </w:r>
      <w:r>
        <w:rPr>
          <w:b/>
          <w:lang w:val="pt_PT" w:bidi="pt_PT"/>
        </w:rPr>
        <w:t>apóstolos</w:t>
      </w:r>
      <w:r>
        <w:rPr>
          <w:lang w:val="pt_PT" w:bidi="pt_PT"/>
        </w:rPr>
        <w:t xml:space="preserve"> e </w:t>
      </w:r>
      <w:r>
        <w:rPr>
          <w:b/>
          <w:lang w:val="pt_PT" w:bidi="pt_PT"/>
        </w:rPr>
        <w:t>profetas</w:t>
      </w:r>
      <w:r>
        <w:rPr>
          <w:lang w:val="pt_PT" w:bidi="pt_PT"/>
        </w:rPr>
        <w:t xml:space="preserve">. Usem a mesma palavra para apóstolo que vocês usaram anteriormente em Efésios, e a mesma palavra para profetas que vocês usaram em outros livros da Bíblia. </w:t>
      </w:r>
      <w:r>
        <w:rPr>
          <w:lang w:val="pt_PT" w:bidi="pt_PT"/>
        </w:rPr>
        <w:t>Apóstolos</w:t>
      </w:r>
      <w:r>
        <w:rPr>
          <w:lang w:val="pt_PT" w:bidi="pt_PT"/>
        </w:rPr>
        <w:t xml:space="preserve"> e </w:t>
      </w:r>
      <w:r>
        <w:rPr>
          <w:lang w:val="pt_PT" w:bidi="pt_PT"/>
        </w:rPr>
        <w:t>profetas</w:t>
      </w:r>
      <w:r>
        <w:rPr>
          <w:lang w:val="pt_PT" w:bidi="pt_PT"/>
        </w:rPr>
        <w:t xml:space="preserve"> são discutidos no Glossário Mestre. Pause este áudio aqui.</w:t>
      </w:r>
    </w:p>
    <w:p>
      <w:pPr/>
      <w:r>
        <w:rPr>
          <w:lang w:val="pt_PT" w:bidi="pt_PT"/>
        </w:rPr>
      </w:r>
      <w:r>
        <w:rPr>
          <w:lang w:val="pt_PT" w:bidi="pt_PT"/>
        </w:rPr>
        <w:t xml:space="preserve">Paulo diz que os crentes se tornam os muros de um </w:t>
      </w:r>
      <w:r>
        <w:rPr>
          <w:b/>
          <w:lang w:val="pt_PT" w:bidi="pt_PT"/>
        </w:rPr>
        <w:t>templo</w:t>
      </w:r>
      <w:r>
        <w:rPr>
          <w:lang w:val="pt_PT" w:bidi="pt_PT"/>
        </w:rPr>
        <w:t xml:space="preserve"> santo, ou a casa de Deus. Templo é a mesma palavra que o templo em Jerusalém onde os judeus adoravam a Deus.</w:t>
      </w:r>
    </w:p>
    <w:p>
      <w:pPr/>
      <w:r>
        <w:rPr>
          <w:lang w:val="pt_PT" w:bidi="pt_PT"/>
        </w:rPr>
      </w:r>
      <w:r>
        <w:rPr>
          <w:lang w:val="pt_PT" w:bidi="pt_PT"/>
        </w:rPr>
        <w:t xml:space="preserve">Parem aqui e discutam em grupo que palavra vocês usam para </w:t>
      </w:r>
      <w:r>
        <w:rPr>
          <w:b/>
          <w:lang w:val="pt_PT" w:bidi="pt_PT"/>
        </w:rPr>
        <w:t>templo</w:t>
      </w:r>
      <w:r>
        <w:rPr>
          <w:lang w:val="pt_PT" w:bidi="pt_PT"/>
        </w:rPr>
        <w:t xml:space="preserve">. Usem a mesma palavra que vocês usaram anteriormente, e lembrem-se de que </w:t>
      </w:r>
      <w:r>
        <w:rPr>
          <w:lang w:val="pt_PT" w:bidi="pt_PT"/>
        </w:rPr>
        <w:t>templo</w:t>
      </w:r>
      <w:r>
        <w:rPr>
          <w:lang w:val="pt_PT" w:bidi="pt_PT"/>
        </w:rPr>
        <w:t xml:space="preserve"> é discutido no Glossário Mestre. Pause este áudio aqui.</w:t>
      </w:r>
    </w:p>
    <w:p>
      <w:pPr/>
      <w:r>
        <w:rPr>
          <w:lang w:val="pt_PT" w:bidi="pt_PT"/>
        </w:rPr>
      </w:r>
      <w:r>
        <w:rPr>
          <w:b/>
          <w:lang w:val="pt_PT" w:bidi="pt_PT"/>
        </w:rPr>
        <w:t>Senhor</w:t>
      </w:r>
      <w:r>
        <w:rPr>
          <w:lang w:val="pt_PT" w:bidi="pt_PT"/>
        </w:rPr>
        <w:t xml:space="preserve"> se refere ao mestre da casa ou ao governante supremo. Aqui, a palavra Senhor se refere a Deus. Deus nos une a Jesus e é como se estivéssemos nos tornando um templo santo dedicado a Deus. No entando, essa palavra, Senhor, também poderia se referir a Jesus. </w:t>
      </w:r>
      <w:r>
        <w:rPr>
          <w:lang w:val="pt_PT" w:bidi="pt_PT"/>
        </w:rPr>
        <w:t>Senhor</w:t>
      </w:r>
      <w:r>
        <w:rPr>
          <w:lang w:val="pt_PT" w:bidi="pt_PT"/>
        </w:rPr>
        <w:t xml:space="preserve"> é discutido no Glossário Mestre. Usem a mesma palavra para Senhor que vocês têm usado.</w:t>
      </w:r>
    </w:p>
    <w:p>
      <w:pPr/>
      <w:r>
        <w:rPr>
          <w:lang w:val="pt_PT" w:bidi="pt_PT"/>
        </w:rPr>
      </w:r>
      <w:r>
        <w:rPr>
          <w:lang w:val="pt_PT" w:bidi="pt_PT"/>
        </w:rPr>
        <w:t xml:space="preserve">Deus vive no templo por seu </w:t>
      </w:r>
      <w:r>
        <w:rPr>
          <w:b/>
          <w:lang w:val="pt_PT" w:bidi="pt_PT"/>
        </w:rPr>
        <w:t>Espírito</w:t>
      </w:r>
      <w:r>
        <w:rPr>
          <w:lang w:val="pt_PT" w:bidi="pt_PT"/>
        </w:rPr>
        <w:t xml:space="preserve">. A palavra </w:t>
      </w:r>
      <w:r>
        <w:rPr>
          <w:lang w:val="pt_PT" w:bidi="pt_PT"/>
        </w:rPr>
        <w:t>Espírito Santo</w:t>
      </w:r>
      <w:r>
        <w:rPr>
          <w:lang w:val="pt_PT" w:bidi="pt_PT"/>
        </w:rPr>
        <w:t xml:space="preserve"> é discutido no Glossário Mestre. Usem a mesma palavra para Espírito Santo que vocês têm usado.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3:1–6</w:t>
      </w:r>
      <w:r>
        <w:rPr>
          <w:lang w:val="pt_PT" w:bidi="pt_PT"/>
        </w:rPr>
      </w:r>
    </w:p>
    <w:p>
      <w:pPr>
        <w:pStyle w:val="Heading3"/>
      </w:pPr>
      <w:r>
        <w:rPr>
          <w:lang w:val="pt_PT" w:bidi="pt_PT"/>
        </w:rPr>
        <w:t>Ouvir e Sentir</w:t>
      </w:r>
    </w:p>
    <w:p>
      <w:pPr/>
      <w:r>
        <w:rPr>
          <w:lang w:val="pt_PT" w:bidi="pt_PT"/>
        </w:rPr>
      </w:r>
      <w:r>
        <w:rPr>
          <w:lang w:val="pt_PT" w:bidi="pt_PT"/>
        </w:rPr>
        <w:t>Nesta etapa, ouçam Efésios 3.1–6 e guardem em seus corações.</w:t>
      </w:r>
    </w:p>
    <w:p>
      <w:pPr/>
      <w:r>
        <w:rPr>
          <w:lang w:val="pt_PT" w:bidi="pt_PT"/>
        </w:rPr>
      </w:r>
      <w:r>
        <w:rPr>
          <w:lang w:val="pt_PT" w:bidi="pt_PT"/>
        </w:rPr>
        <w:t xml:space="preserve">Ouçam uma versão em áudio de Efésiios 3.1–6 três vezes, em três traduções diferentes, se possível. </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3.1–6 na tradução mais fácil de entender.</w:t>
      </w:r>
    </w:p>
    <w:p>
      <w:pPr/>
      <w:r>
        <w:rPr>
          <w:lang w:val="pt_PT" w:bidi="pt_PT"/>
        </w:rPr>
      </w:r>
      <w:r>
        <w:rPr>
          <w:lang w:val="pt_PT" w:bidi="pt_PT"/>
        </w:rPr>
        <w:t>Paulo continua sua carta aos efésios. Enquanto Paulo começa essa parte da carta, Paulo começa uma oração. Mas assim que Paulo começa a orar, ele pensa em algumas outras coisas que quer dizer e começa a explicar essas coisas. Paulo para sua oração e leva tempo para explicar aos crentes de Éfeso o trabalho especial que Deus tem dito a ele para fazer. Em uma parte posterior dessa carta, Paulo retornará à sua oração e a terminará.</w:t>
      </w:r>
    </w:p>
    <w:p>
      <w:pPr/>
      <w:r>
        <w:rPr>
          <w:lang w:val="pt_PT" w:bidi="pt_PT"/>
        </w:rPr>
      </w:r>
      <w:r>
        <w:rPr>
          <w:lang w:val="pt_PT" w:bidi="pt_PT"/>
        </w:rPr>
        <w:t xml:space="preserve">Paulo começa essa seção lembrando aos efésios que Paulo é a pessoa que escreve para eles. Então Paulo lembra aos gentios que Paulo está na prisão. Paulo diz: "Eu sou um prisioneiro porque eu estava servindo Jesus Cristo ao contar a vocês, os gentios, as boas novas sobre Jesus". Paulo está na prisão em Roma. Paulo foi preso quando foi para Jerusalém depois de sua última visita a Éfeso. Alguns judeus, sabendo que Paulo trabalhava com os gentios, pensaram que Paulo havia levado um gentio para uma parte do templo onde os gentios não tinham permissão para ir. Paulo não fez isso. Mas como os judeus pensaram que ele fez, os judeus tentaram matar Paulo. Paulo foi preso por soldados romanos. Eventualmente, o governo romano enviou Paulo para Roma para um julgamento. Paulo está escrevendo essa carta aos efésios enquanto está esperando por esse julgamento. </w:t>
      </w:r>
    </w:p>
    <w:p>
      <w:pPr/>
      <w:r>
        <w:rPr>
          <w:lang w:val="pt_PT" w:bidi="pt_PT"/>
        </w:rPr>
      </w:r>
      <w:r>
        <w:rPr>
          <w:lang w:val="pt_PT" w:bidi="pt_PT"/>
        </w:rPr>
        <w:t>Paulo começa a orar pelos crentes de Éfeso, mas então de repente Paulo muda de assunto para que ele possa explicar mais sobre seu papel especial. Paulo está certo de que os crentes de Éfeso ouviram sobre o seu ministério especial para os gentios. É como se Deus tivesse feito Paulo um mordomo dos gentios. Um mordomo é uma pessoa que trabalha para alguém e lida com todas as responsabilidades de negócios para essa pessoa. Por exemplo, talvez o mordomo trabalhe para um homem que tem muita terra e propriedade. O mordomo dirige ou gerencia todos os outros servos. O mordomo é responsável pelas atividades diárias do negócio. Paulo diz que ele é um mordomo da graça de Deus. Isso significa que Deus atribuiu a Paulo para cuidar do evangelho, ou as boas novas sobre Jesus Cristo, e Paulo está trabalhando para fazer exatamente o que Deus atribuiu a ele para fazer. Paulo diz que Deus confiou nele, Paulo, para fazer esse trabalho. Esse trabalho é dizer aos gentios sobre a graça de Deus. A graça de Deus é que não merecemos e não ganhamos o amor e salvação de Deus. Encontramos a graça de Deus nas boas novas sobre Jesus, porque Deus enviou Jesus para morrer para nos libertar e nos dar vida eterna com Deus, mesmo que não merecêssemos isso.</w:t>
      </w:r>
    </w:p>
    <w:p>
      <w:pPr/>
      <w:r>
        <w:rPr>
          <w:lang w:val="pt_PT" w:bidi="pt_PT"/>
        </w:rPr>
      </w:r>
      <w:r>
        <w:rPr>
          <w:lang w:val="pt_PT" w:bidi="pt_PT"/>
        </w:rPr>
        <w:t>Pare aqui e discutam a seguinte pergunta. Contem uma história sobre alguém com uma grande quantidade de propriedade e negócio. Alguém que cuida da terra ou negócio para o proprietário. O proprietário confia nessa pessoa que cuida da casa, propriedade e servos. Ouçam como o contador de histórias descreve essa pessoa e seu trabalho. Pause o áudio aqui.</w:t>
      </w:r>
    </w:p>
    <w:p>
      <w:pPr/>
      <w:r>
        <w:rPr>
          <w:lang w:val="pt_PT" w:bidi="pt_PT"/>
        </w:rPr>
      </w:r>
      <w:r>
        <w:rPr>
          <w:lang w:val="pt_PT" w:bidi="pt_PT"/>
        </w:rPr>
        <w:t>Paulo diz aos efésios que ele já escreveu para eles sobre seu papel especial, que é o papel de contar aos gentios sobre o mistério da graça de Cristo. Não sabemos, mas talvez isso signifique que Paulo escreveu outra carta antes dessa carta e essa carta foi perdida. Ou talvez Paulo esteja se referindo ao que ele já escreveu nessa carta aos efésios. Em qualquer caso, Paulo está lembrando aos crentes de Éfeso que Deus revelou a Paulo uma revelação especial — Deus revelou a Paulo o “mistério de Cristo”. Antes de Jesus, havia coisas que as pessoas não sabiam sobre como chegar perto de Deus, mas agora que Jesus veio, as pessoas sabem como chegar perto de Deus. Paulo encoraja os crentes de Éfeso a continuar lendo essa carta para que eles possam entender o quão especial essa revelação é. Por muitas gerações antes disso, as pessoas não entendiam ou sabiam quem era Jesus. Mas agora Deus fez o Espírito Santo revelar esse plano às pessoas que Deus escolheu como seus enviados ou porta-vozes. Essas pessoas que Deus enviou são os apóstolos e os santos profetas. Paulo é uma dessas pessoas especiais que Deus enviou para contar aos gentios essas boas novas.</w:t>
      </w:r>
    </w:p>
    <w:p>
      <w:pPr/>
      <w:r>
        <w:rPr>
          <w:lang w:val="pt_PT" w:bidi="pt_PT"/>
        </w:rPr>
      </w:r>
      <w:r>
        <w:rPr>
          <w:lang w:val="pt_PT" w:bidi="pt_PT"/>
        </w:rPr>
        <w:t>Depois de toda essa explicação, Paulo revela o mistério — essa coisa que ninguém entendeu antes. Paulo usa as mesmas comparações aqui para descrever esse mistério que ele usou anteriormente nesta carta — as comparações de herança familiar e corpos humanos. Paulo já tem dito aos efésios que eles são uma família e têm uma herança como filhos de Deus. O povo judeu é a nação de Israel. Deus fez uma aliança há muitos anos com Israel que ele daria a eles uma herança — que Deus estaria com eles para sempre. Agora Paulo lembra aos crentes novamente que os gentios que acreditam em Jesus como seu salvador terão a mesma herança de Deus que o povo judeu. Paulo tem dito aos crentes de Éfeso que os crentes judeus e crentes gentios são como um corpo humano. Agora ele diz a eles novamente que juntos, os crentes judeus e os crentes gentios compõem um corpo unificado de pessoas que trabalha juntos como um corpo humano. Paulo lembra aos crentes que Cristo promete vida eterna com Deus para sempre, e tanto os judeus quanto os gentios compartilharão os benefícios da promessa de Cristo Jesus de salvá-los.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3.1–6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começa a orar. Mas logo depois de lembrar aos efésios de quem ele é e onde ele está, Paulo interrompe sua oração.</w:t>
      </w:r>
    </w:p>
    <w:p>
      <w:pPr/>
      <w:r>
        <w:rPr>
          <w:lang w:val="pt_PT" w:bidi="pt_PT"/>
        </w:rPr>
      </w:r>
      <w:r>
        <w:rPr>
          <w:b/>
          <w:lang w:val="pt_PT" w:bidi="pt_PT"/>
        </w:rPr>
        <w:t>Na segunda parte:</w:t>
      </w:r>
      <w:r>
        <w:rPr>
          <w:lang w:val="pt_PT" w:bidi="pt_PT"/>
        </w:rPr>
        <w:t xml:space="preserve"> Paulo explica mais aos efésios sobre o mistério, ou plano secreto, que Deus revelou a Paulo. Esse plano é que os gentios que seguem Jesus também receberão as promessas que Deus já deu aos judeus. Paulo explica que Deus usou seu Espírito Santo para fazer essa revelação.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escriba ou secretário que escreve o que Paulo diz</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Apóstolos e profetas</w:t>
      </w:r>
    </w:p>
    <w:p>
      <w:pPr>
        <w:pStyle w:val="ListBullet"/>
        <w:spacing w:line="240" w:lineRule="auto"/>
        <w:ind w:left="720"/>
      </w:pPr>
      <w:r>
        <w:rPr>
          <w:lang w:val="pt_PT" w:bidi="pt_PT"/>
        </w:rPr>
      </w:r>
      <w:r>
        <w:rPr>
          <w:lang w:val="pt_PT" w:bidi="pt_PT"/>
        </w:rPr>
        <w:t>Gerações anteriores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desta passagem, Paulo começa dizendo aos efésios que todas as boas novas que ele acabou de contar a eles fazem ele querer orar por eles! Paulo diz: “Por essa razão, quero orar…”, mas Paulo interrompe antes de dizer que orará. Paulo lembra aos efésios quem ele é e onde está. Ele diz: “Eu, Paulo, o prisioneiro de Cristo Jesus". Paulo enfatiza fortemente que Paulo é quem escreve a carta. É como se Paulo quisesse que as pessoas que ouvindo a carta pensassem que o próprio Paulo é quem está lendo para elas.</w:t>
      </w:r>
    </w:p>
    <w:p>
      <w:pPr/>
      <w:r>
        <w:rPr>
          <w:lang w:val="pt_PT" w:bidi="pt_PT"/>
        </w:rPr>
      </w:r>
      <w:r>
        <w:rPr>
          <w:lang w:val="pt_PT" w:bidi="pt_PT"/>
        </w:rPr>
        <w:t>Pare aqui e conte uma história sobre alguém que escreve uma carta importante ou envia uma mensagem importante a algumas pessoas. Em sua cultura, como essa pessoa deixa claro que a mensagem é dela e não de outra pessoa? Pause a gravação aqui.</w:t>
      </w:r>
    </w:p>
    <w:p>
      <w:pPr/>
      <w:r>
        <w:rPr>
          <w:lang w:val="pt_PT" w:bidi="pt_PT"/>
        </w:rPr>
      </w:r>
      <w:r>
        <w:rPr>
          <w:lang w:val="pt_PT" w:bidi="pt_PT"/>
        </w:rPr>
        <w:t>Os crentes de Éfeso sabiam tudo sobre as razões pelas quais Paulo está na prisão. Paulo não conta tudo isso a eles. Quando Paulo diz que ele é um prisioneiro de Cristo Jesus, Paulo quer dizer que ele está na prisão porque ele segue os ensinamentos e mandamentos de Cristo. Jesus não colocou Paulo na prisão — o governo romano colocou Paulo na prisão. Então Paulo muda de assunto. É como se Paulo de repente pensasse em outra coisa que precisa dizer antes de continuar sua oração.</w:t>
      </w:r>
    </w:p>
    <w:p>
      <w:pPr/>
      <w:r>
        <w:rPr>
          <w:lang w:val="pt_PT" w:bidi="pt_PT"/>
        </w:rPr>
      </w:r>
      <w:r>
        <w:rPr>
          <w:lang w:val="pt_PT" w:bidi="pt_PT"/>
        </w:rPr>
        <w:t>Pare aqui e discutam a seguinte pergunta. Peçam a alguém que conte uma história ou comece a apresentar um assunto. Imediatamente, o contador pensa em algumas outras coisas que precisa dizer e interrompe a história para explicar essas coisas. Ouçam o contador e depois falem sobre como ele mudou a maneira de falar para que os ouvintes saibam que ele está explicando algo diferente. Pause o áudio aqui.</w:t>
      </w:r>
    </w:p>
    <w:p>
      <w:pPr/>
      <w:r>
        <w:rPr>
          <w:lang w:val="pt_PT" w:bidi="pt_PT"/>
        </w:rPr>
      </w:r>
      <w:r>
        <w:rPr>
          <w:lang w:val="pt_PT" w:bidi="pt_PT"/>
        </w:rPr>
        <w:t>Na segunda parte desta passagem, Paulo explica que Deus fez de Paulo um mordomo da graça de Deus. Isso significa que foram dadas a Paulo responsabilidades especiais para ajudar os gentios a entender e receber a graça de Deus: o amor de Deus que não merecemos. Outra maneira de dizer isso é: “Deus mostrou sua bondade quando Deus me escolheu para ajudar vocês”.</w:t>
      </w:r>
    </w:p>
    <w:p>
      <w:pPr/>
      <w:r>
        <w:rPr>
          <w:lang w:val="pt_PT" w:bidi="pt_PT"/>
        </w:rPr>
      </w:r>
      <w:r>
        <w:rPr>
          <w:lang w:val="pt_PT" w:bidi="pt_PT"/>
        </w:rPr>
        <w:t>Parem aqui e discutam como grupo: Como vocês falarão sobre o papel de Paulo como mordomo da graça de Deus? Pause este áudio aqui.</w:t>
      </w:r>
    </w:p>
    <w:p>
      <w:pPr/>
      <w:r>
        <w:rPr>
          <w:lang w:val="pt_PT" w:bidi="pt_PT"/>
        </w:rPr>
      </w:r>
      <w:r>
        <w:rPr>
          <w:lang w:val="pt_PT" w:bidi="pt_PT"/>
        </w:rPr>
        <w:t>Paulo diz aos efésios que Deus revelou o plano secreto de Deus a Paulo. Essa revelação é nova. As gerações anteriores não sabiam ou entendiam este mistério ou segredo. Agora Deus revelou esse plano secreto aos santos apóstolos e santos profetas de Deus. Deus usou seu Espírito Santo para revelar esse plano.</w:t>
      </w:r>
    </w:p>
    <w:p>
      <w:pPr/>
      <w:r>
        <w:rPr>
          <w:lang w:val="pt_PT" w:bidi="pt_PT"/>
        </w:rPr>
      </w:r>
      <w:r>
        <w:rPr>
          <w:lang w:val="pt_PT" w:bidi="pt_PT"/>
        </w:rPr>
        <w:t>Então Paulo diz aos efésios qual é este plano secreto que Deus revelou. O plano é que os crentes gentios e os crentes judeus sejam capazes de herdar a vida eterna de Deus. Eles podem herdar essa vida por causa das boas novas sobre Jesus, ou o evangelho. Então Paulo usa 3 comparações diferentes para descrever esse novo relacionamento entre os crentes judeus e crentes gentios. Primeiro, Paulo diz que qualquer pessoa, mesmo um gentio, que tenha acreditado nas boas novas sobre Jesus agora é um filho de Deus. Eles são iguais aos olhos de Deus e, portanto, recebem a mesma herança ou dons de Deus. Em segundo lugar, Paulo diz que os crentes judeus e os crentes gentios formam um só corpo, como um corpo humano que trabalha juntos em unidade. A terceira ideia é que tanto crentes judeus quanto crentes gentios receberão a promessa de que poderão ter a vida eterna com Deus para sempre quando seguirem Jesus.</w:t>
      </w:r>
    </w:p>
    <w:p>
      <w:pPr/>
      <w:r>
        <w:rPr>
          <w:lang w:val="pt_PT" w:bidi="pt_PT"/>
        </w:rPr>
      </w:r>
      <w:r>
        <w:rPr>
          <w:lang w:val="pt_PT" w:bidi="pt_PT"/>
        </w:rPr>
        <w:t>Agora, o grupo deve fazer o roteiro, desenhar ou usar objetos para visualizar a passagem e a atuação nela. Selecione pessoas ou objetos para representar cada um dos personagens. Os crentes gentios em Éfeso, os crentes judeus em Éfeso e pessoas de gerações anteriores podem se reunir em três grupos separados. À medida que a passagem começa, mostre Deus revelando seu mistério a Paulo e aos apóstolos e profetas que Deus separou especialmente para compartilhar suas boas novas. O Espírito Santo pode se mover de Deus para Paulo, para os apóstolos e profetas e explicar o mistério a eles. Então Paulo vai para a prisão e começa a ditar uma carta a um escriba. Mostre que, quando Paulo começa a orar a Deus, ele interrompe e o escriba precisa mudar o que está escrevendo.</w:t>
      </w:r>
    </w:p>
    <w:p>
      <w:pPr/>
      <w:r>
        <w:rPr>
          <w:lang w:val="pt_PT" w:bidi="pt_PT"/>
        </w:rPr>
      </w:r>
      <w:r>
        <w:rPr>
          <w:lang w:val="pt_PT" w:bidi="pt_PT"/>
        </w:rPr>
        <w:t>Agora Paulo se volta para os crentes gentios. Paulo diz: “Vocês sabem que Deus me fez o mordomo da graça de Deus para os gentios”. Os gentios, os judeus e as pessoas de outras gerações parecerão confusos porque não sabem o que é esse plano especial ou secreto.</w:t>
      </w:r>
    </w:p>
    <w:p>
      <w:pPr/>
      <w:r>
        <w:rPr>
          <w:lang w:val="pt_PT" w:bidi="pt_PT"/>
        </w:rPr>
      </w:r>
      <w:r>
        <w:rPr>
          <w:lang w:val="pt_PT" w:bidi="pt_PT"/>
        </w:rPr>
        <w:t>Então Paulo explica o plano aos crentes gentios. Enquanto Paulo explica que os gentios herdarão as promessas de Deus assim como os judeus, movam os crentes judeus e os crentes gentios juntos para formar um grupo. Eles agora são um corpo ou grupo de pessoas. Deus dá a todos os crentes desse grande grupo seus bons presentes. Peça a Jesus que dê a cada pessoa o mesmo presente (ou dom), herança ou bênção. Faça com que os crentes olhem para os seus presentes e percebam que ambos os grupos estão recebendo exatamente a mesma coisa.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3.1–6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Escriba ou secretário que escreve o que Paulo diz</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Apóstolos e profetas</w:t>
      </w:r>
    </w:p>
    <w:p>
      <w:pPr>
        <w:pStyle w:val="ListBullet"/>
        <w:spacing w:line="240" w:lineRule="auto"/>
        <w:ind w:left="720"/>
      </w:pPr>
      <w:r>
        <w:rPr>
          <w:lang w:val="pt_PT" w:bidi="pt_PT"/>
        </w:rPr>
      </w:r>
      <w:r>
        <w:rPr>
          <w:lang w:val="pt_PT" w:bidi="pt_PT"/>
        </w:rPr>
        <w:t>Gerações anteriores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1, Paulo começa a dizer que por causa das boas novas que ele acabou de escrever para eles, ele quer orar.</w:t>
      </w:r>
    </w:p>
    <w:p>
      <w:pPr/>
      <w:r>
        <w:rPr>
          <w:lang w:val="pt_PT" w:bidi="pt_PT"/>
        </w:rPr>
      </w:r>
      <w:r>
        <w:rPr>
          <w:lang w:val="pt_PT" w:bidi="pt_PT"/>
        </w:rPr>
        <w:t>Então na parte 2, Paulo interrompe sua oração para explicar mais aos efésios. Paulo lembra aos efésios que ele é um prisioneiro porque ele estava levando o evangelho para os gentios.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“Como vocês realmente estão se sentindo sobre estar na prisão apenas porque você levou o evangelho para os gentios?” Vocês podem ouvir: “Não gosto de estar na prisão". Ninguém gosta da prisão. Mas se tenho que estar na prisão, estou feliz por estar porque estou obedecendo a Deus. Deus me chamou e me disse para ir para os gentios. Estou tão feliz por ter obedecido a Deus.</w:t>
      </w:r>
    </w:p>
    <w:p>
      <w:pPr>
        <w:pStyle w:val="ListBullet"/>
        <w:spacing w:line="240" w:lineRule="auto"/>
        <w:ind w:left="720"/>
      </w:pPr>
      <w:r>
        <w:rPr>
          <w:lang w:val="pt_PT" w:bidi="pt_PT"/>
        </w:rPr>
      </w:r>
      <w:r>
        <w:rPr>
          <w:lang w:val="pt_PT" w:bidi="pt_PT"/>
        </w:rPr>
        <w:t>Pergunte aos crentes gentios de Éfeso: “Como vocês se sentem quando ouvem que Paulo está na prisão porque ele contou aos gentios sobre Jesus?” Vocês podem ouvir: “Sou tão grato por Paulo ter vindo aqui e nos contado sobre Jesus". Sei que Paulo está na prisão por causa de seu amor por nós, e estou triste por ele. Sabendo o que isso custou a Paulo, acho que devo ouvir ainda mais cuidadosamente o que Paulo está nos dizendo. É importante o suficiente que Paulo estivesse disposto a arriscar ir para a prisão e sofrer, então também é importante que eu ouça e siga.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começa a falar diretamente com os gentios. Paulo diz a eles que Deus deu a ele responsabilidades especiais para explicar aos gentios sobre a graça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gentios: “Como vocês se sentem agora sobre a graça de Deus?” Vocês podem ouvir: “Levei um longo tempo para entender isso". Para mim, a graça de Deus significa que não tenho que fazer nada, apenas acreditar em Jesus para ser aceito por Deus. Sempre pensei que tinha que trabalhar duro para que Deus me aceitasse. Essa é uma notícia tão maravilhosa para mim! Estou feliz quando ouço isso e quero compartilhar essas boas novas com os outros.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explicando que Deus revelou seu plano secreto por meio do Espírito Santo a seus santos apóstolos e profetas. Eles agora sabem o segredo, mas as gerações anteriores não sabiam o segredo.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apóstolos e profetas: “Como vocês se sentem sobre receber esse segredo?” Vocês podem ouvir: “Estou honrado por Deus ter confiado em mim com essa mensagem". É uma notícia tão maravilhosa que os crentes gentios são os mesmos aos olhos de Deus que os crentes judeus. Entendo que não poderíamos saber esse segredo até que Jesus viesse, morresse e ressuscitasse. Estou tão feliz por ser um daqueles que sabem isso e poder compartilhar isso com os outros.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explica o segredo, ou mistério, que Deus revelou. Esse segredo é que os crentes gentios são parte da família de Deus. Os crentes gentios são os filhos de Deus, assim como os crentes judeus. Os dois grupos agora formam uma família. Os crentes gentios herdarão os dons de Deus da mesma maneira que os crentes judeus. Não haverá diferença na herança. Como ambos os grupos pertencem a Jesus Cristo, eles são os filhos de Deus e Deus os considera como os mesmos.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judeus: “Como vocês se sentem quando ouvem que esses crentes gentios herdam as mesmas coisas de Deus que vocês?” Vocês podem ouvir: “No início, não sabia o que pensar ou sentir. Eles nunca obedeceram à lei. Eles não são os descendentes de Abraão. Não poderia entender como isso poderia ser. Mas agora vejo que acreditar em Jesus muda tudo. Não tenho que guardar à lei. Sinto-me livre! Manter à lei não me torna um dos filhos de Deus. Acreditar em Jesus me torna filho de Deus. Como isso é tudo o que é necessário, posso aceitá-los como irmãos e irmãs e estar feliz por sermos uma família. Estou feliz por podermos estar juntos e não ter divisão entre nós".</w:t>
      </w:r>
    </w:p>
    <w:p>
      <w:pPr>
        <w:pStyle w:val="ListBullet"/>
        <w:spacing w:line="240" w:lineRule="auto"/>
        <w:ind w:left="720"/>
      </w:pPr>
      <w:r>
        <w:rPr>
          <w:lang w:val="pt_PT" w:bidi="pt_PT"/>
        </w:rPr>
      </w:r>
      <w:r>
        <w:rPr>
          <w:lang w:val="pt_PT" w:bidi="pt_PT"/>
        </w:rPr>
        <w:t>Pergunte aos crentes gentios: “Como vocês se sentem quando ouvem que vocês herdarão as mesmas coisas que os crentes judeus herdarão?” Vocês podem ouvir: “Essas são novas tão boas". Queria ser uma família com eles por um longo tempo, mas sempre houve essa separação porque não seguia as mesmas leis religiosas. Sabia que não poderia participar plenamente com eles, mesmo quando acreditava em Deus. Mas agora, todos entendemos que acreditar é tudo o que é necessário e agora somos irmãos e irmãs porque acreditamos. Assim como qualquer família, todos herdamos por igual. Estou tão feliz por saber isso. Estou tão feliz por poder me encontrar com eles, comer com eles e poder orar juntos.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3.1–6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ele é um </w:t>
      </w:r>
      <w:r>
        <w:rPr>
          <w:b/>
          <w:lang w:val="pt_PT" w:bidi="pt_PT"/>
        </w:rPr>
        <w:t>prisioneiro</w:t>
      </w:r>
      <w:r>
        <w:rPr>
          <w:lang w:val="pt_PT" w:bidi="pt_PT"/>
        </w:rPr>
        <w:t xml:space="preserve"> de </w:t>
      </w:r>
      <w:r>
        <w:rPr>
          <w:b/>
          <w:lang w:val="pt_PT" w:bidi="pt_PT"/>
        </w:rPr>
        <w:t>Cristo</w:t>
      </w:r>
      <w:r>
        <w:rPr>
          <w:lang w:val="pt_PT" w:bidi="pt_PT"/>
        </w:rPr>
        <w:t xml:space="preserve"> Jesus por causa dos </w:t>
      </w:r>
      <w:r>
        <w:rPr>
          <w:b/>
          <w:lang w:val="pt_PT" w:bidi="pt_PT"/>
        </w:rPr>
        <w:t>gentios</w:t>
      </w:r>
      <w:r>
        <w:rPr>
          <w:lang w:val="pt_PT" w:bidi="pt_PT"/>
        </w:rPr>
        <w:t xml:space="preserve">. Paulo quer dizer que ele está na prisão em Roma porque ele estava contando aos gentios sobre Jesus. A palavra prisioneiro aqui significa alguém que está na cadeia ou prisão. </w:t>
      </w:r>
      <w:r>
        <w:rPr>
          <w:lang w:val="pt_PT" w:bidi="pt_PT"/>
        </w:rPr>
        <w:t>Cristo</w:t>
      </w:r>
      <w:r>
        <w:rPr>
          <w:lang w:val="pt_PT" w:bidi="pt_PT"/>
        </w:rPr>
        <w:t xml:space="preserve"> e </w:t>
      </w:r>
      <w:r>
        <w:rPr>
          <w:lang w:val="pt_PT" w:bidi="pt_PT"/>
        </w:rPr>
        <w:t>gentios</w:t>
      </w:r>
      <w:r>
        <w:rPr>
          <w:lang w:val="pt_PT" w:bidi="pt_PT"/>
        </w:rPr>
        <w:t xml:space="preserve"> são discutidos no Glossário Mestre. Use as mesmas palavras para Cristo e gentios que você têm usado.</w:t>
      </w:r>
    </w:p>
    <w:p>
      <w:pPr/>
      <w:r>
        <w:rPr>
          <w:lang w:val="pt_PT" w:bidi="pt_PT"/>
        </w:rPr>
      </w:r>
      <w:r>
        <w:rPr>
          <w:lang w:val="pt_PT" w:bidi="pt_PT"/>
        </w:rPr>
        <w:t xml:space="preserve">Paulo diz que Deus deu a ele a </w:t>
      </w:r>
      <w:r>
        <w:rPr>
          <w:b/>
          <w:lang w:val="pt_PT" w:bidi="pt_PT"/>
        </w:rPr>
        <w:t>mordomia</w:t>
      </w:r>
      <w:r>
        <w:rPr>
          <w:lang w:val="pt_PT" w:bidi="pt_PT"/>
        </w:rPr>
        <w:t xml:space="preserve"> da graça ou responsabilidades especiais de Deus. Um mordomo é uma pessoa que cuida da rotina diária de uma casa ou negócio. Um mordomo paga os aluguéis e salários, contrata pessoas e geralmente garante que tudo corra bem. Mordomia significa que a pessoa está fazendo coisas que um mordomo deve fazer. Algumas traduções falam sobre mordomia e outras traduções falam sobre “responsabilidades especiais”.</w:t>
      </w:r>
    </w:p>
    <w:p>
      <w:pPr/>
      <w:r>
        <w:rPr>
          <w:lang w:val="pt_PT" w:bidi="pt_PT"/>
        </w:rPr>
      </w:r>
      <w:r>
        <w:rPr>
          <w:lang w:val="pt_PT" w:bidi="pt_PT"/>
        </w:rPr>
        <w:t>Se necessário, parem aqui e discutam em grupo como vocês traduzirão a ideia de mordomia ou responsabilidades especiais que Deus deu a Paulo. Pause este áudio aqui.</w:t>
      </w:r>
    </w:p>
    <w:p>
      <w:pPr/>
      <w:r>
        <w:rPr>
          <w:lang w:val="pt_PT" w:bidi="pt_PT"/>
        </w:rPr>
      </w:r>
      <w:r>
        <w:rPr>
          <w:lang w:val="pt_PT" w:bidi="pt_PT"/>
        </w:rPr>
        <w:t xml:space="preserve">Paulo tem a responsabilidade de dizer aos gentios que a </w:t>
      </w:r>
      <w:r>
        <w:rPr>
          <w:b/>
          <w:lang w:val="pt_PT" w:bidi="pt_PT"/>
        </w:rPr>
        <w:t>graça</w:t>
      </w:r>
      <w:r>
        <w:rPr>
          <w:lang w:val="pt_PT" w:bidi="pt_PT"/>
        </w:rPr>
        <w:t xml:space="preserve">, de Deus, ou amor não merecido, é para eles também. </w:t>
      </w:r>
      <w:r>
        <w:rPr>
          <w:lang w:val="pt_PT" w:bidi="pt_PT"/>
        </w:rPr>
        <w:t>Graça</w:t>
      </w:r>
      <w:r>
        <w:rPr>
          <w:lang w:val="pt_PT" w:bidi="pt_PT"/>
        </w:rPr>
        <w:t xml:space="preserve"> é discutida no Glossário Mestre. Use a mesma palavra para graça que você têm usado.</w:t>
      </w:r>
    </w:p>
    <w:p>
      <w:pPr/>
      <w:r>
        <w:rPr>
          <w:lang w:val="pt_PT" w:bidi="pt_PT"/>
        </w:rPr>
      </w:r>
      <w:r>
        <w:rPr>
          <w:lang w:val="pt_PT" w:bidi="pt_PT"/>
        </w:rPr>
        <w:t xml:space="preserve">Paulo diz que Deus revelou o </w:t>
      </w:r>
      <w:r>
        <w:rPr>
          <w:b/>
          <w:lang w:val="pt_PT" w:bidi="pt_PT"/>
        </w:rPr>
        <w:t>mistério</w:t>
      </w:r>
      <w:r>
        <w:rPr>
          <w:lang w:val="pt_PT" w:bidi="pt_PT"/>
        </w:rPr>
        <w:t xml:space="preserve"> de Cristo a Paulo. O mistério de Cristo significa o plano secreto de Deus ou plano oculto para os gentios. Quando Paulo está falando sobre um mistério, ele está falando sobre um segredo divino que Deus agora está revelando às pessoas. Deus torna esse segredo ou mistério conhecido às pessoas por meio do Espírito Santo. Paulo explica que esse mistério de Cristo é que os crentes judeus e crentes gentios agora são também </w:t>
      </w:r>
      <w:r>
        <w:rPr>
          <w:b/>
          <w:lang w:val="pt_PT" w:bidi="pt_PT"/>
        </w:rPr>
        <w:t>herdeiros</w:t>
      </w:r>
      <w:r>
        <w:rPr>
          <w:lang w:val="pt_PT" w:bidi="pt_PT"/>
        </w:rPr>
        <w:t xml:space="preserve"> ou co-herdeiros das promessas que Deus fez. Ambos receberão as promessas de Deus. Os </w:t>
      </w:r>
      <w:r>
        <w:rPr>
          <w:lang w:val="pt_PT" w:bidi="pt_PT"/>
        </w:rPr>
        <w:t>judeus</w:t>
      </w:r>
      <w:r>
        <w:rPr>
          <w:lang w:val="pt_PT" w:bidi="pt_PT"/>
        </w:rPr>
        <w:t xml:space="preserve"> e os gentios agora são um corpo em Cristo. A nova vida em Cristo agora está disponível para qualquer um que acredite em Jesus.</w:t>
      </w:r>
    </w:p>
    <w:p>
      <w:pPr/>
      <w:r>
        <w:rPr>
          <w:lang w:val="pt_PT" w:bidi="pt_PT"/>
        </w:rPr>
      </w:r>
      <w:r>
        <w:rPr>
          <w:lang w:val="pt_PT" w:bidi="pt_PT"/>
        </w:rPr>
        <w:t xml:space="preserve">Pare aqui e discutam em grupo qual palavra vocês usarão para </w:t>
      </w:r>
      <w:r>
        <w:rPr>
          <w:b/>
          <w:lang w:val="pt_PT" w:bidi="pt_PT"/>
        </w:rPr>
        <w:t>herdeiro</w:t>
      </w:r>
      <w:r>
        <w:rPr>
          <w:lang w:val="pt_PT" w:bidi="pt_PT"/>
        </w:rPr>
        <w:t xml:space="preserve">. Consulte o Glossário Mestre para mais informações sobre </w:t>
      </w:r>
      <w:r>
        <w:rPr>
          <w:lang w:val="pt_PT" w:bidi="pt_PT"/>
        </w:rPr>
        <w:t>herdeiros</w:t>
      </w:r>
      <w:r>
        <w:rPr>
          <w:lang w:val="pt_PT" w:bidi="pt_PT"/>
        </w:rPr>
        <w:t xml:space="preserve"> e traduzam esta palavra da mesma maneira que vocês traduziram em livros anteriores da Bíblia. Pause este áudio aqui.</w:t>
      </w:r>
    </w:p>
    <w:p>
      <w:pPr/>
      <w:r>
        <w:rPr>
          <w:lang w:val="pt_PT" w:bidi="pt_PT"/>
        </w:rPr>
      </w:r>
      <w:r>
        <w:rPr>
          <w:lang w:val="pt_PT" w:bidi="pt_PT"/>
        </w:rPr>
        <w:t>Pare aqui e discutam em grupo: como vocês falarão sobre o “mistério de Cristo” em sua tradução? Pause este áudio aqui.</w:t>
      </w:r>
    </w:p>
    <w:p>
      <w:pPr/>
      <w:r>
        <w:rPr>
          <w:lang w:val="pt_PT" w:bidi="pt_PT"/>
        </w:rPr>
      </w:r>
      <w:r>
        <w:rPr>
          <w:lang w:val="pt_PT" w:bidi="pt_PT"/>
        </w:rPr>
        <w:t xml:space="preserve">Esse mistério não foi revelado a outras </w:t>
      </w:r>
      <w:r>
        <w:rPr>
          <w:b/>
          <w:lang w:val="pt_PT" w:bidi="pt_PT"/>
        </w:rPr>
        <w:t>gerações</w:t>
      </w:r>
      <w:r>
        <w:rPr>
          <w:lang w:val="pt_PT" w:bidi="pt_PT"/>
        </w:rPr>
        <w:t>. Gerações são o grupo de pessoas que estavam vivendo ao mesmo tempo. Paulo está dizendo que as pessoas que viveram antes dessa vez não sabiam sobre o mistério.</w:t>
      </w:r>
    </w:p>
    <w:p>
      <w:pPr/>
      <w:r>
        <w:rPr>
          <w:lang w:val="pt_PT" w:bidi="pt_PT"/>
        </w:rPr>
      </w:r>
      <w:r>
        <w:rPr>
          <w:lang w:val="pt_PT" w:bidi="pt_PT"/>
        </w:rPr>
        <w:t xml:space="preserve">Pare aqui e discutam em grupo: como vocês falarão sobre as outras gerações de pessoas? </w:t>
      </w:r>
      <w:r>
        <w:rPr>
          <w:lang w:val="pt_PT" w:bidi="pt_PT"/>
        </w:rPr>
        <w:t>Gerações</w:t>
      </w:r>
      <w:r>
        <w:rPr>
          <w:lang w:val="pt_PT" w:bidi="pt_PT"/>
        </w:rPr>
        <w:t xml:space="preserve"> está no Glossário Mestre. Use a mesma palavra para gerações que vocês usaram em outros livros da Bíblia. Pause este áudio aqui.</w:t>
      </w:r>
    </w:p>
    <w:p>
      <w:pPr/>
      <w:r>
        <w:rPr>
          <w:lang w:val="pt_PT" w:bidi="pt_PT"/>
        </w:rPr>
      </w:r>
      <w:r>
        <w:rPr>
          <w:lang w:val="pt_PT" w:bidi="pt_PT"/>
        </w:rPr>
        <w:t xml:space="preserve">Deus revelou esse plano por meio do Espírito. Espírito se refere ao </w:t>
      </w:r>
      <w:r>
        <w:rPr>
          <w:b/>
          <w:lang w:val="pt_PT" w:bidi="pt_PT"/>
        </w:rPr>
        <w:t>Espírito Santo</w:t>
      </w:r>
      <w:r>
        <w:rPr>
          <w:lang w:val="pt_PT" w:bidi="pt_PT"/>
        </w:rPr>
        <w:t xml:space="preserve">, ou o Espírito de Deus. Deus revelou seu plano ao Espírito Santo, ou usando o Espírito Santo, a seus apóstolos e profetas especiais. </w:t>
      </w:r>
      <w:r>
        <w:rPr>
          <w:lang w:val="pt_PT" w:bidi="pt_PT"/>
        </w:rPr>
        <w:t>Espírito Santo</w:t>
      </w:r>
      <w:r>
        <w:rPr>
          <w:lang w:val="pt_PT" w:bidi="pt_PT"/>
        </w:rPr>
        <w:t xml:space="preserve"> é discutido no Glossário Mestre. Use o mesmo termo para Espírito Santo que vocês têm usado.</w:t>
      </w:r>
    </w:p>
    <w:p>
      <w:pPr/>
      <w:r>
        <w:rPr>
          <w:lang w:val="pt_PT" w:bidi="pt_PT"/>
        </w:rPr>
      </w:r>
      <w:r>
        <w:rPr>
          <w:lang w:val="pt_PT" w:bidi="pt_PT"/>
        </w:rPr>
        <w:t xml:space="preserve">Deus revelou esse plano aos </w:t>
      </w:r>
      <w:r>
        <w:rPr>
          <w:b/>
          <w:lang w:val="pt_PT" w:bidi="pt_PT"/>
        </w:rPr>
        <w:t>santos</w:t>
      </w:r>
      <w:r>
        <w:rPr>
          <w:lang w:val="pt_PT" w:bidi="pt_PT"/>
        </w:rPr>
        <w:t xml:space="preserve"> </w:t>
      </w:r>
      <w:r>
        <w:rPr>
          <w:b/>
          <w:lang w:val="pt_PT" w:bidi="pt_PT"/>
        </w:rPr>
        <w:t>apóstolos</w:t>
      </w:r>
      <w:r>
        <w:rPr>
          <w:lang w:val="pt_PT" w:bidi="pt_PT"/>
        </w:rPr>
        <w:t xml:space="preserve"> e </w:t>
      </w:r>
      <w:r>
        <w:rPr>
          <w:b/>
          <w:lang w:val="pt_PT" w:bidi="pt_PT"/>
        </w:rPr>
        <w:t>profetas</w:t>
      </w:r>
      <w:r>
        <w:rPr>
          <w:lang w:val="pt_PT" w:bidi="pt_PT"/>
        </w:rPr>
        <w:t xml:space="preserve">. A palavra santo se aplica tanto aos apóstolos quanto aos profetas, porque ambos são separados para o trabalho de Deus. </w:t>
      </w:r>
      <w:r>
        <w:rPr>
          <w:lang w:val="pt_PT" w:bidi="pt_PT"/>
        </w:rPr>
        <w:t>Apóstolos</w:t>
      </w:r>
      <w:r>
        <w:rPr>
          <w:lang w:val="pt_PT" w:bidi="pt_PT"/>
        </w:rPr>
        <w:t xml:space="preserve">, </w:t>
      </w:r>
      <w:r>
        <w:rPr>
          <w:lang w:val="pt_PT" w:bidi="pt_PT"/>
        </w:rPr>
        <w:t>profeta</w:t>
      </w:r>
      <w:r>
        <w:rPr>
          <w:lang w:val="pt_PT" w:bidi="pt_PT"/>
        </w:rPr>
        <w:t xml:space="preserve"> e </w:t>
      </w:r>
      <w:r>
        <w:rPr>
          <w:lang w:val="pt_PT" w:bidi="pt_PT"/>
        </w:rPr>
        <w:t>santo</w:t>
      </w:r>
      <w:r>
        <w:rPr>
          <w:lang w:val="pt_PT" w:bidi="pt_PT"/>
        </w:rPr>
        <w:t xml:space="preserve"> são todos discutidos no Glossário Mestre. Use a mesma palavra para apóstolo, profeta e santo que vocês têm usado.</w:t>
      </w:r>
    </w:p>
    <w:p>
      <w:pPr/>
      <w:r>
        <w:rPr>
          <w:lang w:val="pt_PT" w:bidi="pt_PT"/>
        </w:rPr>
      </w:r>
      <w:r>
        <w:rPr>
          <w:lang w:val="pt_PT" w:bidi="pt_PT"/>
        </w:rPr>
        <w:t xml:space="preserve">O Espírito Santo revelou que o mistério é que o </w:t>
      </w:r>
      <w:r>
        <w:rPr>
          <w:b/>
          <w:lang w:val="pt_PT" w:bidi="pt_PT"/>
        </w:rPr>
        <w:t>evangelho</w:t>
      </w:r>
      <w:r>
        <w:rPr>
          <w:lang w:val="pt_PT" w:bidi="pt_PT"/>
        </w:rPr>
        <w:t xml:space="preserve">, ou </w:t>
      </w:r>
      <w:r>
        <w:rPr>
          <w:b/>
          <w:lang w:val="pt_PT" w:bidi="pt_PT"/>
        </w:rPr>
        <w:t>boas novas</w:t>
      </w:r>
      <w:r>
        <w:rPr>
          <w:lang w:val="pt_PT" w:bidi="pt_PT"/>
        </w:rPr>
        <w:t xml:space="preserve">, também é para os gentios, não apenas para </w:t>
      </w:r>
      <w:r>
        <w:rPr>
          <w:b/>
          <w:lang w:val="pt_PT" w:bidi="pt_PT"/>
        </w:rPr>
        <w:t>Israel</w:t>
      </w:r>
      <w:r>
        <w:rPr>
          <w:lang w:val="pt_PT" w:bidi="pt_PT"/>
        </w:rPr>
        <w:t xml:space="preserve">! E agora os gentios também herdam a vida eterna com Deus para sempre! Use a mesma palavra para Israel e boas novas ou evangelho que vocês usaram em passagens anteriores e lembre-se de que </w:t>
      </w:r>
      <w:r>
        <w:rPr>
          <w:lang w:val="pt_PT" w:bidi="pt_PT"/>
        </w:rPr>
        <w:t>Israel</w:t>
      </w:r>
      <w:r>
        <w:rPr>
          <w:lang w:val="pt_PT" w:bidi="pt_PT"/>
        </w:rPr>
        <w:t xml:space="preserve"> e </w:t>
      </w:r>
      <w:r>
        <w:rPr>
          <w:lang w:val="pt_PT" w:bidi="pt_PT"/>
        </w:rPr>
        <w:t>boas novas</w:t>
      </w:r>
      <w:r>
        <w:rPr>
          <w:lang w:val="pt_PT" w:bidi="pt_PT"/>
        </w:rPr>
        <w:t xml:space="preserve"> ou </w:t>
      </w:r>
      <w:r>
        <w:rPr>
          <w:lang w:val="pt_PT" w:bidi="pt_PT"/>
        </w:rPr>
        <w:t>evangelho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3:7–13</w:t>
      </w:r>
      <w:r>
        <w:rPr>
          <w:lang w:val="pt_PT" w:bidi="pt_PT"/>
        </w:rPr>
      </w:r>
    </w:p>
    <w:p>
      <w:pPr>
        <w:pStyle w:val="Heading3"/>
      </w:pPr>
      <w:r>
        <w:rPr>
          <w:lang w:val="pt_PT" w:bidi="pt_PT"/>
        </w:rPr>
        <w:t>Ouvir e Sentir</w:t>
      </w:r>
    </w:p>
    <w:p>
      <w:pPr/>
      <w:r>
        <w:rPr>
          <w:lang w:val="pt_PT" w:bidi="pt_PT"/>
        </w:rPr>
      </w:r>
      <w:r>
        <w:rPr>
          <w:lang w:val="pt_PT" w:bidi="pt_PT"/>
        </w:rPr>
        <w:t>Nesta etapa, ouçam Efésios 3.7–13 e guardem em seus corações.</w:t>
      </w:r>
    </w:p>
    <w:p>
      <w:pPr/>
      <w:r>
        <w:rPr>
          <w:lang w:val="pt_PT" w:bidi="pt_PT"/>
        </w:rPr>
      </w:r>
      <w:r>
        <w:rPr>
          <w:lang w:val="pt_PT" w:bidi="pt_PT"/>
        </w:rPr>
        <w:t>Ouçam uma versão em áudio de Efésios 3.7–13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3.7–13 na tradução mais fácil de entender.</w:t>
      </w:r>
    </w:p>
    <w:p>
      <w:pPr/>
      <w:r>
        <w:rPr>
          <w:lang w:val="pt_PT" w:bidi="pt_PT"/>
        </w:rPr>
      </w:r>
      <w:r>
        <w:rPr>
          <w:lang w:val="pt_PT" w:bidi="pt_PT"/>
        </w:rPr>
        <w:t>Paulo começou a passagem anterior com uma oração. Então Paulo se interrompeu para explicar mais sobre como os gentios e judeus que acreditam em Jesus são membros iguais da família de Deus. Agora Paulo continua suas explicações se concentrando no que Deus disse a ele para fazer.</w:t>
      </w:r>
    </w:p>
    <w:p>
      <w:pPr/>
      <w:r>
        <w:rPr>
          <w:lang w:val="pt_PT" w:bidi="pt_PT"/>
        </w:rPr>
      </w:r>
      <w:r>
        <w:rPr>
          <w:lang w:val="pt_PT" w:bidi="pt_PT"/>
        </w:rPr>
        <w:t>Paulo começa esta explicação dizendo que Deus fez de Paulo um servo do evangelho. Isso significa que Deus deu a Paulo um trabalho para fazer. O trabalho de Paulo é anunciar ou contar aos outros as boas novas. Paulo vê esse trabalho de Deus como maravilhoso e especial. O Espírito de Deus, que também é o poder de Deus, dá a Paulo a graça de Deus ou amor imerecido para que ele possa fazer esse trabalho especial para Deus. Paulo reconhece que Deus tem sido amoroso e compassivo para com ele. Há muito tempo, Paulo costumava ser um inimigo de Deus e do povo de Deus, e é por isso que ele chama a si mesmo de “menos merecedor de todo o povo especial de Deus, ou santos”. Paulo sempre sentiu que ele, Paulo, não deve ser chamado de um apóstolo como os outros que haviam trabalhado com Jesus durante os anos em que Jesus estava na terra. Paulo diz que como Deus mostrou graça a Paulo, Deus permitiu que ele se tornasse um dos apóstolos. Deus chamou Paulo para fazer esse trabalho, mesmo que ele não merecesse.</w:t>
      </w:r>
    </w:p>
    <w:p>
      <w:pPr/>
      <w:r>
        <w:rPr>
          <w:lang w:val="pt_PT" w:bidi="pt_PT"/>
        </w:rPr>
      </w:r>
      <w:r>
        <w:rPr>
          <w:lang w:val="pt_PT" w:bidi="pt_PT"/>
        </w:rPr>
        <w:t>Deus deu a Paulo esse trabalho ou responsabilidade especial. Esse trabalho especial era contar aos gentios sobre as coisas boas que Jesus dá. Essas coisas boas podem ser chamadas de tesouros sem fim. Um tesouro é algo muito especial ou coisas que são realmente valiosas. Um tesouro sem fim é como riquezas ou bênçãos que não podemos contar ou medir porque elas continuam vindo e nunca param. Não há fim para o tesouro.</w:t>
      </w:r>
    </w:p>
    <w:p>
      <w:pPr/>
      <w:r>
        <w:rPr>
          <w:lang w:val="pt_PT" w:bidi="pt_PT"/>
        </w:rPr>
      </w:r>
      <w:r>
        <w:rPr>
          <w:lang w:val="pt_PT" w:bidi="pt_PT"/>
        </w:rPr>
        <w:t>Pare aqui e discutam em grupo: conte uma história sobre algo tão bom que vocês querem continuar falando sobre isso. Que tipos de coisas vocês consideram como tesouros maravilhosos de Deus? Pause este áudio aqui.</w:t>
      </w:r>
    </w:p>
    <w:p>
      <w:pPr/>
      <w:r>
        <w:rPr>
          <w:lang w:val="pt_PT" w:bidi="pt_PT"/>
        </w:rPr>
      </w:r>
      <w:r>
        <w:rPr>
          <w:lang w:val="pt_PT" w:bidi="pt_PT"/>
        </w:rPr>
        <w:t>Então Paulo diz: “Deus me escolheu para explicar a todos em todos os lugares como Deus fará seu plano secreto, ou mistério, acontecer”. Deus é o criador de todas as coisas. E Deus manteve seu plano secreto, ou escondido em Deus. Deus não revelou esse plano a ninguém até agora, quando Deus revelou o plano a Paulo. Agora, Deus quer que Paulo explique esse plano especial e oculto a todos.</w:t>
      </w:r>
    </w:p>
    <w:p>
      <w:pPr/>
      <w:r>
        <w:rPr>
          <w:lang w:val="pt_PT" w:bidi="pt_PT"/>
        </w:rPr>
      </w:r>
      <w:r>
        <w:rPr>
          <w:lang w:val="pt_PT" w:bidi="pt_PT"/>
        </w:rPr>
        <w:t>O plano é que a igreja, ou todos os crentes em Jesus, mostre aos outros como Deus planeja reunir as pessoas. Deus tem muitos tipos de sabedoria. Deus tem um propósito em mente. Deus usa a igreja para revelar ou mostrar toda a sua sabedoria aos poderes espirituais e governantes ou aos governantes em lugares celestiais. Esses são os seres espirituais que têm autoridade ou governam nos lugares onde não podemos vê-los. Isso significa que tanto os anjos quanto os espíritos malignos verão a sabedoria de Deus por meio da maneira como Deus trabalha na igreja. Deus planejou revelar sua sabedoria como essa desde antes de criar o universo. Esse sempre foi o plano de Deus. E Deus fez isso por meio de Jesus Cristo, nosso Senhor, ou mestre. Por causa do que Jesus Cristo, nosso mestre, fez por meio de morrer na cruz e ser ressuscitado novamente, Deus fez o que sempre planejou fazer.</w:t>
      </w:r>
    </w:p>
    <w:p>
      <w:pPr/>
      <w:r>
        <w:rPr>
          <w:lang w:val="pt_PT" w:bidi="pt_PT"/>
        </w:rPr>
      </w:r>
      <w:r>
        <w:rPr>
          <w:lang w:val="pt_PT" w:bidi="pt_PT"/>
        </w:rPr>
        <w:t>Então Paulo tem algumas notícias maravilhosas. Paulo nos lembra que acreditamos em Jesus Cristo e estamos unidos a Jesus por causa dessa crença ou fé. Então Paulo diz que como Cristo nos dá coragem e confiança, podemos vir para a presença de Deus sem ter medo.</w:t>
      </w:r>
    </w:p>
    <w:p>
      <w:pPr/>
      <w:r>
        <w:rPr>
          <w:lang w:val="pt_PT" w:bidi="pt_PT"/>
        </w:rPr>
      </w:r>
      <w:r>
        <w:rPr>
          <w:lang w:val="pt_PT" w:bidi="pt_PT"/>
        </w:rPr>
        <w:t>Finalmente, Paulo fala sobre sua situação pessoal. Paulo se refere de volta ao início desta seção onde começa a orar e então corta sua oração para lembrar aos efésios que ele está na prisão. Paulo diz aos efésios que eles não devem ficar desencorajados quando ouvem sobre os sofrimentos de Paulo na prisão. Paulo tem essas provações ou sofrimentos porque tem pregado o evangelho, ou boas novas, para os gentios. Paulo diz especificamente aos efésios para não se sentirem desencorajados. Paulo quer que os Efésios se sintam honrados por seus sofrimentos. Paulo quer que os crentes de Éfeso fiquem orgulhosos dos sofrimentos de Paulo por causa deles, ou sintam honra porque ele está sofrendo por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3.7–13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efésios que Deus deu a ele o dom de sua graça, ou amor imerecido. Essa graça torna Paulo capaz de servir a Deus e pregar as novas maravilhosas sobre Jesus para os gentios.</w:t>
      </w:r>
    </w:p>
    <w:p>
      <w:pPr/>
      <w:r>
        <w:rPr>
          <w:lang w:val="pt_PT" w:bidi="pt_PT"/>
        </w:rPr>
      </w:r>
      <w:r>
        <w:rPr>
          <w:b/>
          <w:lang w:val="pt_PT" w:bidi="pt_PT"/>
        </w:rPr>
        <w:t>Na segunda parte:</w:t>
      </w:r>
      <w:r>
        <w:rPr>
          <w:lang w:val="pt_PT" w:bidi="pt_PT"/>
        </w:rPr>
        <w:t xml:space="preserve"> Paulo diz aos efésios que Deus quer que sua igreja mostre a sabedoria e verdade de Deus sobre Jesus a todo o mundo espiritual. Essa verdade é que podemos nos aproximar livremente de Deus.</w:t>
      </w:r>
    </w:p>
    <w:p>
      <w:pPr/>
      <w:r>
        <w:rPr>
          <w:lang w:val="pt_PT" w:bidi="pt_PT"/>
        </w:rPr>
      </w:r>
      <w:r>
        <w:rPr>
          <w:b/>
          <w:lang w:val="pt_PT" w:bidi="pt_PT"/>
        </w:rPr>
        <w:t>Na terceira parte:</w:t>
      </w:r>
      <w:r>
        <w:rPr>
          <w:lang w:val="pt_PT" w:bidi="pt_PT"/>
        </w:rPr>
        <w:t xml:space="preserve"> Paulo que está na prisão diz aos efésios para se sentirem honrados por Paulo estar sofrendo por causa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Espíritos invisíveis e governantes ou anjos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desta passagem, Paulo explica aos efésios como Deus escolheu Paulo e deu a ele um presente para que ele possa servir a Deus espalhando as notícias aos outros. Esse presente provavelmente é a graça de Deus.</w:t>
      </w:r>
    </w:p>
    <w:p>
      <w:pPr/>
      <w:r>
        <w:rPr>
          <w:lang w:val="pt_PT" w:bidi="pt_PT"/>
        </w:rPr>
      </w:r>
      <w:r>
        <w:rPr>
          <w:lang w:val="pt_PT" w:bidi="pt_PT"/>
        </w:rPr>
        <w:t>Paulo usa uma linguagem que mostra que ama a tarefa de compartilhar as boas novas. No entanto, Paulo se considera indigno da tarefa. Mesmo assim, Deus escolheu Paulo para explicar o plano misterioso de Deus que Deus havia mantido em segredo até agora. Esse plano misterioso é cheio de tesouros sem fim, ou coisas boas de Deus.</w:t>
      </w:r>
    </w:p>
    <w:p>
      <w:pPr/>
      <w:r>
        <w:rPr>
          <w:lang w:val="pt_PT" w:bidi="pt_PT"/>
        </w:rPr>
      </w:r>
      <w:r>
        <w:rPr>
          <w:lang w:val="pt_PT" w:bidi="pt_PT"/>
        </w:rPr>
        <w:t>Pare aqui e discutam esta pergunta em grupo: como vocês falarão sobre tesouros sem fim de Deus? Pause este áudio aqui.</w:t>
      </w:r>
    </w:p>
    <w:p>
      <w:pPr/>
      <w:r>
        <w:rPr>
          <w:lang w:val="pt_PT" w:bidi="pt_PT"/>
        </w:rPr>
      </w:r>
      <w:r>
        <w:rPr>
          <w:lang w:val="pt_PT" w:bidi="pt_PT"/>
        </w:rPr>
        <w:t>Deus teve esse plano desde que ele criou o mundo, mas Deus não revelou o plano antes até que ele contou a Paulo sobre isso.</w:t>
      </w:r>
    </w:p>
    <w:p>
      <w:pPr/>
      <w:r>
        <w:rPr>
          <w:lang w:val="pt_PT" w:bidi="pt_PT"/>
        </w:rPr>
      </w:r>
      <w:r>
        <w:rPr>
          <w:lang w:val="pt_PT" w:bidi="pt_PT"/>
        </w:rPr>
        <w:t>Na segunda parte desta passagem, Paulo continua dizendo que Deus pretende usar a igreja, ou a comunidade de crentes, para mostrar a sabedoria de Deus. A sabedoria de Deus é maravilhosa, profunda e rica. Não podemos entender. Deus é sábio em tudo o que ele faz.</w:t>
      </w:r>
    </w:p>
    <w:p>
      <w:pPr/>
      <w:r>
        <w:rPr>
          <w:lang w:val="pt_PT" w:bidi="pt_PT"/>
        </w:rPr>
      </w:r>
      <w:r>
        <w:rPr>
          <w:lang w:val="pt_PT" w:bidi="pt_PT"/>
        </w:rPr>
        <w:t>Pare aqui e discutam em grupo: como vocês falarão sobre a sabedoria profunda de Deus? Como vocês dirão que Deus é sábio em tudo o que ele faz? Pause este áudio aqui.</w:t>
      </w:r>
    </w:p>
    <w:p>
      <w:pPr/>
      <w:r>
        <w:rPr>
          <w:lang w:val="pt_PT" w:bidi="pt_PT"/>
        </w:rPr>
      </w:r>
      <w:r>
        <w:rPr>
          <w:lang w:val="pt_PT" w:bidi="pt_PT"/>
        </w:rPr>
        <w:t>Todos, incluindo os espíritos invisíveis e governantes em lugares celestiais, ou seres espirituais sobrenaturais, serão capazes de ver a sabedoria de Deus. Jesus Cristo, nosso Senhor, é a pessoa que tornou o plano eterno de Deus possível. Deus tinha esse plano desde o início do mundo. Por causa do que Jesus fez e como confiamos e seguimos Jesus, todos nós que acreditamos podemos nos aproximar de Deus.</w:t>
      </w:r>
    </w:p>
    <w:p>
      <w:pPr/>
      <w:r>
        <w:rPr>
          <w:lang w:val="pt_PT" w:bidi="pt_PT"/>
        </w:rPr>
      </w:r>
      <w:r>
        <w:rPr>
          <w:lang w:val="pt_PT" w:bidi="pt_PT"/>
        </w:rPr>
        <w:t>Na terceira parte desta passagem, Paulo diz aos efésios que eles não devem perder o coração, ou ficar desencorajados quando pensam em Paulo na prisão e em correntes. No tempo de Paulo, as pessoas falaram sobre suas emoções estando em seu “coração”. Quando as pessoas dizem que perdem o coração, elas estão dizendo que ficam desencorajadas. Paulo diz que ele está sofrendo por causa de seu trabalho com os gentios. Então Paulo diz a eles para se sentirem honrados ou encorajados quando ouvem sobre os sofrimentos de Paulo.</w:t>
      </w:r>
    </w:p>
    <w:p>
      <w:pPr/>
      <w:r>
        <w:rPr>
          <w:lang w:val="pt_PT" w:bidi="pt_PT"/>
        </w:rPr>
      </w:r>
      <w:r>
        <w:rPr>
          <w:lang w:val="pt_PT" w:bidi="pt_PT"/>
        </w:rPr>
        <w:t>Pare aqui e conte uma história sobre uma vez em que você ou um grupo se sentiu desencorajado sobre algo. Ouçam o contador de histórias. Preste atenção às palavras que eles usam para descrever estar desencorajado. Como vocês falarão sobre Paulo encorajando os crentes e dizendo a eles para não ficarem desencorajados? Pause a gravação aqui.</w:t>
      </w:r>
    </w:p>
    <w:p>
      <w:pPr/>
      <w:r>
        <w:rPr>
          <w:lang w:val="pt_PT" w:bidi="pt_PT"/>
        </w:rPr>
      </w:r>
      <w:r>
        <w:rPr>
          <w:lang w:val="pt_PT" w:bidi="pt_PT"/>
        </w:rPr>
        <w:t>Agora, o grupo deve fazer o roteiro, desenhar ou usar objetos para visualizar a passagem e a atuação nela. Designe alguém para ser cada um dos personagens.</w:t>
      </w:r>
    </w:p>
    <w:p>
      <w:pPr/>
      <w:r>
        <w:rPr>
          <w:lang w:val="pt_PT" w:bidi="pt_PT"/>
        </w:rPr>
      </w:r>
      <w:r>
        <w:rPr>
          <w:lang w:val="pt_PT" w:bidi="pt_PT"/>
        </w:rPr>
        <w:t>Mostre a Deus dando a Paulo seu dom da graça e seu poder. O Espírito Santo vem e dá poder a Paulo. Deus diz a Paulo para ser a pessoa para espalhar as boas novas para os gentios. Paulo sente que essa tarefa é um privilégio, então a pessoa que interpreta Paulo deve mostrar alegria ou felicidade sobre a tarefa que Deus deu a Paulo. Então, Paulo começa a espalhar as boas novas indo de um grupo de gentios para o próximo. Enquanto os gentios ouvem isso, eles estão felizes por aprender essa coisa nova!</w:t>
      </w:r>
    </w:p>
    <w:p>
      <w:pPr/>
      <w:r>
        <w:rPr>
          <w:lang w:val="pt_PT" w:bidi="pt_PT"/>
        </w:rPr>
      </w:r>
      <w:r>
        <w:rPr>
          <w:lang w:val="pt_PT" w:bidi="pt_PT"/>
        </w:rPr>
        <w:t>Agora peça aos grupos de gentios que formem igrejas juntos com os crentes judeus. Jesus vem para essas igrejas e mostra a elas o que fazer. Enquanto eles fazem essas coisas juntos, mostre aos espíritos invisíveis e governantes assistindo e vendo a sabedoria de Deus no que os crentes estão fazendo. Jesus pode mostrar que ele está trazendo crentes em Jesus para onde Deus está. Mostre os crentes se movendo para Deus com ousadia e sem nenhum medo.</w:t>
      </w:r>
    </w:p>
    <w:p>
      <w:pPr/>
      <w:r>
        <w:rPr>
          <w:lang w:val="pt_PT" w:bidi="pt_PT"/>
        </w:rPr>
      </w:r>
      <w:r>
        <w:rPr>
          <w:lang w:val="pt_PT" w:bidi="pt_PT"/>
        </w:rPr>
        <w:t>Na segunda parte desta passagem, Paulo poderia mostrar suas correntes ou algo que mostra que ele não tem liberdade. Ele está na prisão. Paulo diz aos crentes para não ficarem desencorajados por causa dos sofrimentos de Paulo. Mostre aos crentes se sentindo honrados que Paulo está sofrendo por causa deles.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3.7–13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Espíritos invisíveis e governantes ou anjos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conta aos efésios como Deus deu a Paulo a tarefa. Paulo diz que essa tarefa é um privilégio especial. Então Paulo diz que ele é o menos merecedor, ou a última pessoa de todos os crentes que Deus poderia ter escolhido para esse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“Por que você sente que não merece ser a pessoa que Deus escolheu para essa tarefa?” Vocês podem ouvir: “Fiz tantas coisas para ferir os crentes. Eu estava tentando prendê-los e colocá-los na prisão. Recusei-me a acreditar que Jesus poderia ser o salvador prometido. Não foi até que Jesus apareceu para mim que acreditei. Na verdade, vi e ouvi o salvador ressuscitado. Essas pessoas acreditam apenas por ouvir a nós, crentes, contar a elas sobre Jesus. Sua fé é muito mais forte do que a minha. Sinto-me humilde quando penso que Deus me escolheu para essa tarefa especial”.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explicando o que era a tarefa que Deus deu a Paulo. A tarefa de Paulo é contar aos gentios sobre todos os tesouros ou riquezas especiais que eles têm em Jesus.</w:t>
      </w:r>
    </w:p>
    <w:p>
      <w:pPr/>
      <w:r>
        <w:rPr>
          <w:lang w:val="pt_PT" w:bidi="pt_PT"/>
        </w:rPr>
      </w:r>
      <w:r>
        <w:rPr>
          <w:lang w:val="pt_PT" w:bidi="pt_PT"/>
        </w:rPr>
        <w:t>Na parte dois, Paulo também precisava explicar o plano misterioso que Deus teve desde a criação, mas manteve em segredo. O plano de Deus é usar a igreja, ou a comunidade de crentes, para mostrar a sabedoria de Deus a todos, incluindo os governantes espirituais, ou os seres que não podemos ver que governam os lugares celestiais.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Deus: “Como você se sente sobre Paulo?” Vocês podem ouvir: “Paulo é meu servo fiel. Paulo faz exatamente o que pedi a ele para fazer. Pedi a Paulo para levar essa mensagem para os gentios e disse a Paulo que ele sofreria quando fizesse isso. Mas Paulo estava disposto a fazer isso de qualquer forma. Mesmo que Paulo esteja sofrendo agora enquanto está na prisão, Paulo ainda está fazendo meu trabalho. Estou satisfeito com Paulo”.</w:t>
      </w:r>
    </w:p>
    <w:p>
      <w:pPr>
        <w:pStyle w:val="ListBullet"/>
        <w:spacing w:line="240" w:lineRule="auto"/>
        <w:ind w:left="720"/>
      </w:pPr>
      <w:r>
        <w:rPr>
          <w:lang w:val="pt_PT" w:bidi="pt_PT"/>
        </w:rPr>
      </w:r>
      <w:r>
        <w:rPr>
          <w:lang w:val="pt_PT" w:bidi="pt_PT"/>
        </w:rPr>
        <w:t>Pergunte aos gentios: “Como vocês se sentem quando ouvem que o plano de Deus funciona por meio de vocês e seus colegas crentes?” Vocês podem ouvir: “Estou honrado. Deus escolheu para revelar seu plano por meio de nós. Deus quer que as pessoas vejam a sabedoria de Deus quando veem a igreja. Espero que quando as pessoas nos virem nos reunindo para adorar a Deus e estudar a palavra de Deus, elas vejam a sabedoria de Deus se mostrando em nós. Isso é verdadeiramente incrível!”</w:t>
      </w:r>
    </w:p>
    <w:p>
      <w:pPr>
        <w:pStyle w:val="ListBullet"/>
        <w:spacing w:line="240" w:lineRule="auto"/>
        <w:ind w:left="720"/>
      </w:pPr>
      <w:r>
        <w:rPr>
          <w:lang w:val="pt_PT" w:bidi="pt_PT"/>
        </w:rPr>
      </w:r>
      <w:r>
        <w:rPr>
          <w:lang w:val="pt_PT" w:bidi="pt_PT"/>
        </w:rPr>
        <w:t>Pergunte a Jesus: “Como você se sente sobre esse plano agora?” Vocês podem ouvir: “Sabia sobre o plano e concordei em fazer minha parte do plano. Sabia que envolvia sofrimento fisico. Estou feliz por ter sido realizado e, como resultado, as pessoas terem entrado em um relacionamento completo com Deus. Agora, estou realmente feliz por tantas pessoas estarem acreditando e seguindo meus ensinamentos”.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a explicar aos efésios que agora, por causa do que Jesus fez, eles podem vir com confiança para a presença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quando ouvem que podem ir com confiança para a presença de Deus?” Vocês podem ouvir: “Essas são notícias tão maravilhosas. Não tinha um relacionamento com Deus. Nem mesmo sabia que havia um Deus. E agora, como sigo Jesus, posso me aproximar de Deus e dizer qualquer coisa a Deus. Posso adorar a Deus. Tenho confiança de que estarei com Deus para sempre. Isso é tão incrível. Quero que todos os meus amigos e família saibam essas boas novas”.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parte três, Paulo lembra aos efésios que Paulo está na prisão e sofrendo por causa deles. Ele está na prisão porque levou as boas novas para os gentios. Mas Paulo não quer que eles se sintam desencorajados ou se preocupem com isso. Na verdade, Paulo quer o oposto. Paulo quer que eles se sintam honrados quando ouvem que Paulo está sofrendo por causa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gentios: “Como vocês se sentem quando ouvem sobre os sofrimentos de Paulo por causa de si?” Vocês podem ouvir: “Estou tão triste por ele estar sofrendo. Oro por ele o tempo todo. Mas sinto-me honrado por Paulo me amar tanto que ele está disposto a sofrer assim por mim. Isso me faz pensar sobre como posso ser convidado a sofrer para que outra pessoa possa ouvir as boas novas. Não estou desencorajado. Estou feliz por Paulo nos ter lembrado de não ficarmos desencorajados. Em vez disso, devemos ser encorajados a levar as boas novas para os outros”.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3.7–13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Deus deu a ele a </w:t>
      </w:r>
      <w:r>
        <w:rPr>
          <w:b/>
          <w:lang w:val="pt_PT" w:bidi="pt_PT"/>
        </w:rPr>
        <w:t>graça</w:t>
      </w:r>
      <w:r>
        <w:rPr>
          <w:lang w:val="pt_PT" w:bidi="pt_PT"/>
        </w:rPr>
        <w:t xml:space="preserve"> e </w:t>
      </w:r>
      <w:r>
        <w:rPr>
          <w:b/>
          <w:lang w:val="pt_PT" w:bidi="pt_PT"/>
        </w:rPr>
        <w:t>poder</w:t>
      </w:r>
      <w:r>
        <w:rPr>
          <w:lang w:val="pt_PT" w:bidi="pt_PT"/>
        </w:rPr>
        <w:t xml:space="preserve"> de Deus. Quando as pessoas recebem a graça, elas recebem algo bom que não ganharam e não merecem. Use a mesma palavra para graça que vocês têm usado. </w:t>
      </w:r>
      <w:r>
        <w:rPr>
          <w:lang w:val="pt_PT" w:bidi="pt_PT"/>
        </w:rPr>
        <w:t>Graça</w:t>
      </w:r>
      <w:r>
        <w:rPr>
          <w:lang w:val="pt_PT" w:bidi="pt_PT"/>
        </w:rPr>
        <w:t xml:space="preserve"> é discutida no Glossário Mestre. Poder é uma força especial que o Espírito Santo dá às pessoas que acreditam em Jesus. Quando falam sobre o poder de Deus, use a mesma palavra que vocês usaram em traduções anteriores.</w:t>
      </w:r>
    </w:p>
    <w:p>
      <w:pPr/>
      <w:r>
        <w:rPr>
          <w:lang w:val="pt_PT" w:bidi="pt_PT"/>
        </w:rPr>
      </w:r>
      <w:r>
        <w:rPr>
          <w:lang w:val="pt_PT" w:bidi="pt_PT"/>
        </w:rPr>
        <w:t xml:space="preserve">Paulo diz que Deus fez de Paulo um </w:t>
      </w:r>
      <w:r>
        <w:rPr>
          <w:b/>
          <w:lang w:val="pt_PT" w:bidi="pt_PT"/>
        </w:rPr>
        <w:t>servo</w:t>
      </w:r>
      <w:r>
        <w:rPr>
          <w:lang w:val="pt_PT" w:bidi="pt_PT"/>
        </w:rPr>
        <w:t xml:space="preserve"> ou ministro do </w:t>
      </w:r>
      <w:r>
        <w:rPr>
          <w:b/>
          <w:lang w:val="pt_PT" w:bidi="pt_PT"/>
        </w:rPr>
        <w:t>evangelho</w:t>
      </w:r>
      <w:r>
        <w:rPr>
          <w:lang w:val="pt_PT" w:bidi="pt_PT"/>
        </w:rPr>
        <w:t xml:space="preserve">. A palavra para servo não é a mesma palavra que escravo. Paulo serve aos outros, ou nesse caso, Paulo serve ao evangelho contando aos outros sobre Jesus. O </w:t>
      </w:r>
      <w:r>
        <w:rPr>
          <w:lang w:val="pt_PT" w:bidi="pt_PT"/>
        </w:rPr>
        <w:t>evangelho</w:t>
      </w:r>
      <w:r>
        <w:rPr>
          <w:lang w:val="pt_PT" w:bidi="pt_PT"/>
        </w:rPr>
        <w:t xml:space="preserve"> é as boas novas sobre Jesus e o que Jesus fez por todos nós. Use a mesma palavra para evangelho que vocês têm usado.</w:t>
      </w:r>
    </w:p>
    <w:p>
      <w:pPr/>
      <w:r>
        <w:rPr>
          <w:lang w:val="pt_PT" w:bidi="pt_PT"/>
        </w:rPr>
      </w:r>
      <w:r>
        <w:rPr>
          <w:lang w:val="pt_PT" w:bidi="pt_PT"/>
        </w:rPr>
        <w:t xml:space="preserve">Pare aqui e discutam qual palavra vocês usarão para </w:t>
      </w:r>
      <w:r>
        <w:rPr>
          <w:b/>
          <w:lang w:val="pt_PT" w:bidi="pt_PT"/>
        </w:rPr>
        <w:t>servo</w:t>
      </w:r>
      <w:r>
        <w:rPr>
          <w:lang w:val="pt_PT" w:bidi="pt_PT"/>
        </w:rPr>
        <w:t xml:space="preserve">. Esse é o tipo de servo que serve aos outros, muitas vezes na igreja. Esse não é um escravo. </w:t>
      </w:r>
      <w:r>
        <w:rPr>
          <w:lang w:val="pt_PT" w:bidi="pt_PT"/>
        </w:rPr>
        <w:t>Servo</w:t>
      </w:r>
      <w:r>
        <w:rPr>
          <w:lang w:val="pt_PT" w:bidi="pt_PT"/>
        </w:rPr>
        <w:t xml:space="preserve"> é discutido no Glossário Mestre. Pause este áudio aqui.</w:t>
      </w:r>
    </w:p>
    <w:p>
      <w:pPr/>
      <w:r>
        <w:rPr>
          <w:lang w:val="pt_PT" w:bidi="pt_PT"/>
        </w:rPr>
      </w:r>
      <w:r>
        <w:rPr>
          <w:lang w:val="pt_PT" w:bidi="pt_PT"/>
        </w:rPr>
        <w:t xml:space="preserve">Paulo diz que ele é o menor do povo de Deus ou dos </w:t>
      </w:r>
      <w:r>
        <w:rPr>
          <w:b/>
          <w:lang w:val="pt_PT" w:bidi="pt_PT"/>
        </w:rPr>
        <w:t>santos</w:t>
      </w:r>
      <w:r>
        <w:rPr>
          <w:lang w:val="pt_PT" w:bidi="pt_PT"/>
        </w:rPr>
        <w:t xml:space="preserve">. Na época em que Paulo escreveu esta carta, um santo era qualquer um que acreditasse em Jesus. Todos os crentes eram santos. </w:t>
      </w:r>
      <w:r>
        <w:rPr>
          <w:lang w:val="pt_PT" w:bidi="pt_PT"/>
        </w:rPr>
        <w:t>Santo</w:t>
      </w:r>
      <w:r>
        <w:rPr>
          <w:lang w:val="pt_PT" w:bidi="pt_PT"/>
        </w:rPr>
        <w:t xml:space="preserve"> é discutido no Glossário Mestre. Use a mesma palavra para santos que vocês têm usado.</w:t>
      </w:r>
    </w:p>
    <w:p>
      <w:pPr/>
      <w:r>
        <w:rPr>
          <w:lang w:val="pt_PT" w:bidi="pt_PT"/>
        </w:rPr>
      </w:r>
      <w:r>
        <w:rPr>
          <w:lang w:val="pt_PT" w:bidi="pt_PT"/>
        </w:rPr>
        <w:t xml:space="preserve">Paulo deveria explicar o plano misterioso ou o </w:t>
      </w:r>
      <w:r>
        <w:rPr>
          <w:b/>
          <w:lang w:val="pt_PT" w:bidi="pt_PT"/>
        </w:rPr>
        <w:t>mistério</w:t>
      </w:r>
      <w:r>
        <w:rPr>
          <w:lang w:val="pt_PT" w:bidi="pt_PT"/>
        </w:rPr>
        <w:t xml:space="preserve"> do plano de Deus para os gentios. Um mistério é algo que não sabemos ou entendemos ou não podemos entender facilmente. Use a mesma palavra que vocês usaram na passagem anterior para mistério.</w:t>
      </w:r>
    </w:p>
    <w:p>
      <w:pPr/>
      <w:r>
        <w:rPr>
          <w:lang w:val="pt_PT" w:bidi="pt_PT"/>
        </w:rPr>
      </w:r>
      <w:r>
        <w:rPr>
          <w:lang w:val="pt_PT" w:bidi="pt_PT"/>
        </w:rPr>
        <w:t xml:space="preserve">Deus manteve seu plano em </w:t>
      </w:r>
      <w:r>
        <w:rPr>
          <w:b/>
          <w:lang w:val="pt_PT" w:bidi="pt_PT"/>
        </w:rPr>
        <w:t>segredo</w:t>
      </w:r>
      <w:r>
        <w:rPr>
          <w:lang w:val="pt_PT" w:bidi="pt_PT"/>
        </w:rPr>
        <w:t>, ou oculto, desde o início, ou da época em que Deus criou tudo. Algo que é secreto significa que ninguém pode falar sobre isso e as pessoas não podem saber sobre isso. Deus manteve em segredo, ou não contou a ninguém sobre isso, até que Deus revelou o plano a Paulo e disse a Paulo para contar aos gentios sobre esse plano. Paulo fala sobre esse plano como um plano eterno. Isso significa que o plano não tinha início e não tem fim. O plano sempre esteve com Deus.</w:t>
      </w:r>
    </w:p>
    <w:p>
      <w:pPr/>
      <w:r>
        <w:rPr>
          <w:lang w:val="pt_PT" w:bidi="pt_PT"/>
        </w:rPr>
      </w:r>
      <w:r>
        <w:rPr>
          <w:lang w:val="pt_PT" w:bidi="pt_PT"/>
        </w:rPr>
        <w:t xml:space="preserve">O propósito de Deus é usar a </w:t>
      </w:r>
      <w:r>
        <w:rPr>
          <w:b/>
          <w:lang w:val="pt_PT" w:bidi="pt_PT"/>
        </w:rPr>
        <w:t>igreja</w:t>
      </w:r>
      <w:r>
        <w:rPr>
          <w:lang w:val="pt_PT" w:bidi="pt_PT"/>
        </w:rPr>
        <w:t xml:space="preserve"> para mostrar a </w:t>
      </w:r>
      <w:r>
        <w:rPr>
          <w:b/>
          <w:lang w:val="pt_PT" w:bidi="pt_PT"/>
        </w:rPr>
        <w:t>sabedoria</w:t>
      </w:r>
      <w:r>
        <w:rPr>
          <w:lang w:val="pt_PT" w:bidi="pt_PT"/>
        </w:rPr>
        <w:t xml:space="preserve"> de Deus. A igreja é composta por aqueles que acreditam em Jesus e se reúnem para adorar juntos. A igreja é um grupo de pessoas, não um edifício. </w:t>
      </w:r>
      <w:r>
        <w:rPr>
          <w:lang w:val="pt_PT" w:bidi="pt_PT"/>
        </w:rPr>
        <w:t>Igreja</w:t>
      </w:r>
      <w:r>
        <w:rPr>
          <w:lang w:val="pt_PT" w:bidi="pt_PT"/>
        </w:rPr>
        <w:t xml:space="preserve"> e </w:t>
      </w:r>
      <w:r>
        <w:rPr>
          <w:lang w:val="pt_PT" w:bidi="pt_PT"/>
        </w:rPr>
        <w:t>sabedoria</w:t>
      </w:r>
      <w:r>
        <w:rPr>
          <w:lang w:val="pt_PT" w:bidi="pt_PT"/>
        </w:rPr>
        <w:t xml:space="preserve"> são discutidos no Glossário Mestre. Use as mesmas palavras para igreja e sabedoria que vocês têm usado.</w:t>
      </w:r>
    </w:p>
    <w:p>
      <w:pPr/>
      <w:r>
        <w:rPr>
          <w:lang w:val="pt_PT" w:bidi="pt_PT"/>
        </w:rPr>
      </w:r>
      <w:r>
        <w:rPr>
          <w:lang w:val="pt_PT" w:bidi="pt_PT"/>
        </w:rPr>
        <w:t xml:space="preserve">Os governantes e autoridades invisíveis nos lugares </w:t>
      </w:r>
      <w:r>
        <w:rPr>
          <w:b/>
          <w:lang w:val="pt_PT" w:bidi="pt_PT"/>
        </w:rPr>
        <w:t>celestiais</w:t>
      </w:r>
      <w:r>
        <w:rPr>
          <w:lang w:val="pt_PT" w:bidi="pt_PT"/>
        </w:rPr>
        <w:t>, ou reinos celestiais, verão a sabedoria de Deus. Paulo está falando sobre o mundo espiritual, ou onde esses espíritos vivem que ninguém pode ver. Esses espíritos podem incluir tanto anjos ou bons espíritos que fazem as coisas que Deus os designa para fazer quanto espíritos malignos ou aqueles que trabalham contra Deus.</w:t>
      </w:r>
    </w:p>
    <w:p>
      <w:pPr/>
      <w:r>
        <w:rPr>
          <w:lang w:val="pt_PT" w:bidi="pt_PT"/>
        </w:rPr>
      </w:r>
      <w:r>
        <w:rPr>
          <w:lang w:val="pt_PT" w:bidi="pt_PT"/>
        </w:rPr>
        <w:t xml:space="preserve">Pare aqui e discutam a melhor maneira de falar sobre esses espíritos para que as pessoas entendam que essas podem se referir a espíritos bons e malignos. Lembrem-se de falar sobre lugares celestiais ou reinos celestiais da mesma maneira que vocês fizeram em passagens anteriores. </w:t>
      </w:r>
      <w:r>
        <w:rPr>
          <w:lang w:val="pt_PT" w:bidi="pt_PT"/>
        </w:rPr>
        <w:t>Céu</w:t>
      </w:r>
      <w:r>
        <w:rPr>
          <w:lang w:val="pt_PT" w:bidi="pt_PT"/>
        </w:rPr>
        <w:t xml:space="preserve"> está do Glossário Mestre. Pause o áudio aqui.</w:t>
      </w:r>
    </w:p>
    <w:p>
      <w:pPr/>
      <w:r>
        <w:rPr>
          <w:lang w:val="pt_PT" w:bidi="pt_PT"/>
        </w:rPr>
      </w:r>
      <w:r>
        <w:rPr>
          <w:lang w:val="pt_PT" w:bidi="pt_PT"/>
        </w:rPr>
        <w:t xml:space="preserve">Deus realizou seu plano eterno por meio de Jesus </w:t>
      </w:r>
      <w:r>
        <w:rPr>
          <w:b/>
          <w:lang w:val="pt_PT" w:bidi="pt_PT"/>
        </w:rPr>
        <w:t>Cristo</w:t>
      </w:r>
      <w:r>
        <w:rPr>
          <w:lang w:val="pt_PT" w:bidi="pt_PT"/>
        </w:rPr>
        <w:t xml:space="preserve">, nosso </w:t>
      </w:r>
      <w:r>
        <w:rPr>
          <w:b/>
          <w:lang w:val="pt_PT" w:bidi="pt_PT"/>
        </w:rPr>
        <w:t>Senhor</w:t>
      </w:r>
      <w:r>
        <w:rPr>
          <w:lang w:val="pt_PT" w:bidi="pt_PT"/>
        </w:rPr>
        <w:t xml:space="preserve">, ou </w:t>
      </w:r>
      <w:r>
        <w:rPr>
          <w:b/>
          <w:lang w:val="pt_PT" w:bidi="pt_PT"/>
        </w:rPr>
        <w:t>mestre</w:t>
      </w:r>
      <w:r>
        <w:rPr>
          <w:lang w:val="pt_PT" w:bidi="pt_PT"/>
        </w:rPr>
        <w:t xml:space="preserve">. Jesus Cristo é o termo para Jesus. </w:t>
      </w:r>
      <w:r>
        <w:rPr>
          <w:lang w:val="pt_PT" w:bidi="pt_PT"/>
        </w:rPr>
        <w:t>Cristo</w:t>
      </w:r>
      <w:r>
        <w:rPr>
          <w:lang w:val="pt_PT" w:bidi="pt_PT"/>
        </w:rPr>
        <w:t xml:space="preserve"> e </w:t>
      </w:r>
      <w:r>
        <w:rPr>
          <w:lang w:val="pt_PT" w:bidi="pt_PT"/>
        </w:rPr>
        <w:t>Senhor</w:t>
      </w:r>
      <w:r>
        <w:rPr>
          <w:lang w:val="pt_PT" w:bidi="pt_PT"/>
        </w:rPr>
        <w:t xml:space="preserve"> são discutidos no Glossário Mestre. Use as mesmas palavras para Cristo e Senhor que vocês têm usado.</w:t>
      </w:r>
    </w:p>
    <w:p>
      <w:pPr/>
      <w:r>
        <w:rPr>
          <w:lang w:val="pt_PT" w:bidi="pt_PT"/>
        </w:rPr>
      </w:r>
      <w:r>
        <w:rPr>
          <w:lang w:val="pt_PT" w:bidi="pt_PT"/>
        </w:rPr>
        <w:t xml:space="preserve">Por causa de nossa </w:t>
      </w:r>
      <w:r>
        <w:rPr>
          <w:b/>
          <w:lang w:val="pt_PT" w:bidi="pt_PT"/>
        </w:rPr>
        <w:t>fé</w:t>
      </w:r>
      <w:r>
        <w:rPr>
          <w:lang w:val="pt_PT" w:bidi="pt_PT"/>
        </w:rPr>
        <w:t xml:space="preserve"> em Jesus, podemos vir para a presença de Deus. Nesse contexto, a fé descreve as pessoas que confiam no que Jesus fez por nós. Use a mesma palavra para fé que vocês têm usado. </w:t>
      </w:r>
      <w:r>
        <w:rPr>
          <w:lang w:val="pt_PT" w:bidi="pt_PT"/>
        </w:rPr>
        <w:t>Fé</w:t>
      </w:r>
      <w:r>
        <w:rPr>
          <w:lang w:val="pt_PT" w:bidi="pt_PT"/>
        </w:rPr>
        <w:t xml:space="preserve"> é tratada no Glossário Mestre.</w:t>
      </w:r>
    </w:p>
    <w:p>
      <w:pPr/>
      <w:r>
        <w:rPr>
          <w:lang w:val="pt_PT" w:bidi="pt_PT"/>
        </w:rPr>
      </w:r>
      <w:r>
        <w:rPr>
          <w:lang w:val="pt_PT" w:bidi="pt_PT"/>
        </w:rPr>
        <w:t xml:space="preserve">Paulo diz aos efésios para não perder o coração ou não se sentirem </w:t>
      </w:r>
      <w:r>
        <w:rPr>
          <w:b/>
          <w:lang w:val="pt_PT" w:bidi="pt_PT"/>
        </w:rPr>
        <w:t>desencorajados</w:t>
      </w:r>
      <w:r>
        <w:rPr>
          <w:lang w:val="pt_PT" w:bidi="pt_PT"/>
        </w:rPr>
        <w:t>. Use a expressão que vocês decidiram usar por estarem desencorajados ou se sentirem cansados ou perdendo o coração.</w:t>
      </w:r>
    </w:p>
    <w:p>
      <w:pPr/>
      <w:r>
        <w:rPr>
          <w:lang w:val="pt_PT" w:bidi="pt_PT"/>
        </w:rPr>
      </w:r>
      <w:r>
        <w:rPr>
          <w:lang w:val="pt_PT" w:bidi="pt_PT"/>
        </w:rPr>
        <w:t xml:space="preserve">Paulo diz que seus sofrimentos são a </w:t>
      </w:r>
      <w:r>
        <w:rPr>
          <w:b/>
          <w:lang w:val="pt_PT" w:bidi="pt_PT"/>
        </w:rPr>
        <w:t>glória</w:t>
      </w:r>
      <w:r>
        <w:rPr>
          <w:lang w:val="pt_PT" w:bidi="pt_PT"/>
        </w:rPr>
        <w:t xml:space="preserve"> dos crentes de Éfeso. Isso significa que os sofrimentos de Paulo são como uma honra para os Efésios. Os Efésios devem sentir honra ou ficar orgulhosos por causa dos sofrimentos de Paulo. Paulo está dizendo que isso aconteceu para seu benefício ou para ajudá-los, e eles devem estar orgulhosos disso. Use a mesma palavra para glória que vocês usaram antes e lembrem-se de que </w:t>
      </w:r>
      <w:r>
        <w:rPr>
          <w:lang w:val="pt_PT" w:bidi="pt_PT"/>
        </w:rPr>
        <w:t>glória</w:t>
      </w:r>
      <w:r>
        <w:rPr>
          <w:lang w:val="pt_PT" w:bidi="pt_PT"/>
        </w:rPr>
        <w:t xml:space="preserve"> é discutida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3:14–21</w:t>
      </w:r>
      <w:r>
        <w:rPr>
          <w:lang w:val="pt_PT" w:bidi="pt_PT"/>
        </w:rPr>
      </w:r>
    </w:p>
    <w:p>
      <w:pPr>
        <w:pStyle w:val="Heading3"/>
      </w:pPr>
      <w:r>
        <w:rPr>
          <w:lang w:val="pt_PT" w:bidi="pt_PT"/>
        </w:rPr>
        <w:t>Ouvir e Sentir</w:t>
      </w:r>
    </w:p>
    <w:p>
      <w:pPr/>
      <w:r>
        <w:rPr>
          <w:lang w:val="pt_PT" w:bidi="pt_PT"/>
        </w:rPr>
      </w:r>
      <w:r>
        <w:rPr>
          <w:lang w:val="pt_PT" w:bidi="pt_PT"/>
        </w:rPr>
        <w:t>Nesta etapa, ouçam Efésios 3.14–21 e guardem em seus corações.</w:t>
      </w:r>
    </w:p>
    <w:p>
      <w:pPr/>
      <w:r>
        <w:rPr>
          <w:lang w:val="pt_PT" w:bidi="pt_PT"/>
        </w:rPr>
      </w:r>
      <w:r>
        <w:rPr>
          <w:lang w:val="pt_PT" w:bidi="pt_PT"/>
        </w:rPr>
        <w:t>Ouçam uma versão em áudio de Efésios 3.14–21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3.14–21 na tradução mais fácil de entender.</w:t>
      </w:r>
    </w:p>
    <w:p>
      <w:pPr/>
      <w:r>
        <w:rPr>
          <w:lang w:val="pt_PT" w:bidi="pt_PT"/>
        </w:rPr>
      </w:r>
      <w:r>
        <w:rPr>
          <w:lang w:val="pt_PT" w:bidi="pt_PT"/>
        </w:rPr>
        <w:t>Em uma passagem anterior, Paulo começou uma oração e então se interrompeu para dar uma explicação adicional sobre o plano de Deus. Esse plano era para os gentios e os judeus compartilharem igualmente as promessas maravilhosas que os filhos de Deus herdarão. Então Paulo explicou como Deus havia escolhido Paulo para dar essa mensagem aos gentios. Agora Paulo retorna para sua oração.</w:t>
      </w:r>
    </w:p>
    <w:p>
      <w:pPr/>
      <w:r>
        <w:rPr>
          <w:lang w:val="pt_PT" w:bidi="pt_PT"/>
        </w:rPr>
      </w:r>
      <w:r>
        <w:rPr>
          <w:lang w:val="pt_PT" w:bidi="pt_PT"/>
        </w:rPr>
        <w:t>Paulo começa sua oração fazendo uma declaração que se refere a todas as boas novas que Paulo acabou de contar. As boas novas são tanto para o povo judeu e para os gentios: que quando as pessoas acreditam em Jesus, elas são capazes de se aproximar de Deus. Deus se juntou ou uniu os gentios e os judeus em um grupo, a igreja. Agora Paulo agora quer oferecer uma oração por esse grupo. Paulo começa dizendo que Paulo está se ajoelhando para orar. A maioria dos judeus orava enquanto estava de pé, mas às vezes os judeus se ajoelhavam no chão para mostrar que eles estavam realmente se submetendo a Deus e adorando-o. Paulo escolheu ficar de joelhos para orar provavelmente porque queria mostrar o quanto ele se importava com os Efésios quando orou por eles.</w:t>
      </w:r>
    </w:p>
    <w:p>
      <w:pPr/>
      <w:r>
        <w:rPr>
          <w:lang w:val="pt_PT" w:bidi="pt_PT"/>
        </w:rPr>
      </w:r>
      <w:r>
        <w:rPr>
          <w:lang w:val="pt_PT" w:bidi="pt_PT"/>
        </w:rPr>
        <w:t>Pare aqui e discutam a seguinte pergunta: qual é a posição de oração normal por seu povo quando eles oram em público? Eles usam a mesma posição quando oram em particular? O que ajoelhar-se em oração simboliza para seu povo? Pause o áudio aqui.</w:t>
      </w:r>
    </w:p>
    <w:p>
      <w:pPr/>
      <w:r>
        <w:rPr>
          <w:lang w:val="pt_PT" w:bidi="pt_PT"/>
        </w:rPr>
      </w:r>
      <w:r>
        <w:rPr>
          <w:lang w:val="pt_PT" w:bidi="pt_PT"/>
        </w:rPr>
        <w:t>Paulo diz que ele está orando para o Pai. Paulo está falando sobre Deus, que é o pai celestial de Paulo. Paulo identifica o Pai como sendo o criador de tudo no céu e na terra. Algumas traduções dizem que Deus, o Pai, dá a todas as famílias ou grupo de pessoas na terra seu nome. Outra tradução diz que Deus dá a todas as pessoas sua vida. Em outras palavras, tudo e todas as pessoas vêm de Deus. Paulo está orando para seu pai celestial que é o pai de toda a vida e que dá paternidade a cada família. Paulo pode ter pensado sobre pais romanos que mantiveram sua autoridade sobre seus filhos enquanto eles viveram. Paulo quer dizer que Deus, que vive para sempre, é nosso pai para sempre. Alguns judeus acreditavam que os anjos eram as famílias no céu e as pessoas eram as famílias na terra. Depois de dizer tudo isso como sua introdução para a oração, Paulo agora pede a Deus algumas coisas específicas.</w:t>
      </w:r>
    </w:p>
    <w:p>
      <w:pPr/>
      <w:r>
        <w:rPr>
          <w:lang w:val="pt_PT" w:bidi="pt_PT"/>
        </w:rPr>
      </w:r>
      <w:r>
        <w:rPr>
          <w:lang w:val="pt_PT" w:bidi="pt_PT"/>
        </w:rPr>
        <w:t>Paulo pergunta a Deus que tem grandes bênçãos no céu para dar aos efésios poder e força. Paulo está tentando explicar que Deus tem grande glória, ou majestade e poder. É como se Deus fosse rico com glória, como se uma pessoa fosse rica com dinheiro. Deus é tão rico em poder que ele usa seu poder para nos dar força espiritual. Deus nos traz seu poder no Espírito Santo quando ele dá o Espírito Santo a seus crentes. Essa força faz os crentes confiarem fortemente em Deus. Não é uma força que vocês podem ver, mas uma força que está dentro de uma pessoa. A pessoa que tem essa força é forte em seu coração ou em sua mente.</w:t>
      </w:r>
    </w:p>
    <w:p>
      <w:pPr/>
      <w:r>
        <w:rPr>
          <w:lang w:val="pt_PT" w:bidi="pt_PT"/>
        </w:rPr>
      </w:r>
      <w:r>
        <w:rPr>
          <w:lang w:val="pt_PT" w:bidi="pt_PT"/>
        </w:rPr>
        <w:t>Pause aqui e discutam a seguinte pergunta: conte uma história sobre alguém com força interna que permanece forte em sua fé. Quem dá a essa pessoa sua força? O que ele ou ela faz? O contador de histórias usa uma parte do corpo específica para descrever onde essa força interna reside? Por exemplo: forte em seu coração ou forte em sua mente. Pause o áudio aqui.</w:t>
      </w:r>
    </w:p>
    <w:p>
      <w:pPr/>
      <w:r>
        <w:rPr>
          <w:lang w:val="pt_PT" w:bidi="pt_PT"/>
        </w:rPr>
      </w:r>
      <w:r>
        <w:rPr>
          <w:lang w:val="pt_PT" w:bidi="pt_PT"/>
        </w:rPr>
        <w:t>Paulo está falando sobre Cristo vivendo permanentemente nos corações dos crentes. Como eles acreditaram em Jesus Cristo ou confiaram em Jesus, Paulo está pedindo que os crentes sempre confiem em Cristo, que é como Cristo sempre vivendo com eles e neles.</w:t>
      </w:r>
    </w:p>
    <w:p>
      <w:pPr/>
      <w:r>
        <w:rPr>
          <w:lang w:val="pt_PT" w:bidi="pt_PT"/>
        </w:rPr>
      </w:r>
      <w:r>
        <w:rPr>
          <w:lang w:val="pt_PT" w:bidi="pt_PT"/>
        </w:rPr>
        <w:t>Então Paulo usa duas comparações diferentes para descrever o amor de Deus. Paulo quer que os crentes entendam o amor de Cristo, mas é realmente difícil! Então Paulo nos dá algumas maneiras de pensar sobre entender isso. Primeiro Paulo ora para que os crentes estejam “enraizados e estabelecidos” em amor. Paulo usa a ideia de raízes de árvores fortes que podem permanecer fortes mesmo em uma tempestade. Então Paulo fala sobre estabelecer uma fundação de uma casa. Uma casa no tempo de Paulo geralmente tinha um fundamento forte de pedra que a mantinha estável no vento ou tempestades. Paulo diz que como raízes de árvores fortes e um fundamento de uma casa forte, o povo de Deus precisa ter um amor forte por Deus e pelas pessoas, para que eles sejam capazes de continuar seguindo a Deus.</w:t>
      </w:r>
    </w:p>
    <w:p>
      <w:pPr/>
      <w:r>
        <w:rPr>
          <w:lang w:val="pt_PT" w:bidi="pt_PT"/>
        </w:rPr>
      </w:r>
      <w:r>
        <w:rPr>
          <w:lang w:val="pt_PT" w:bidi="pt_PT"/>
        </w:rPr>
        <w:t xml:space="preserve">Pare aqui e mostre uma imagem de uma </w:t>
      </w:r>
      <w:r>
        <w:rPr>
          <w:lang w:val="pt_PT" w:bidi="pt_PT"/>
        </w:rPr>
        <w:t>árvore com raízes profundas</w:t>
      </w:r>
      <w:r>
        <w:rPr>
          <w:lang w:val="pt_PT" w:bidi="pt_PT"/>
        </w:rPr>
        <w:t>. Pause o áudio aqui.</w:t>
      </w:r>
    </w:p>
    <w:p>
      <w:pPr/>
      <w:r>
        <w:rPr>
          <w:lang w:val="pt_PT" w:bidi="pt_PT"/>
        </w:rPr>
      </w:r>
      <w:r>
        <w:rPr>
          <w:lang w:val="pt_PT" w:bidi="pt_PT"/>
        </w:rPr>
        <w:t xml:space="preserve">Pare aqui e mostre uma imagem do </w:t>
      </w:r>
      <w:r>
        <w:rPr>
          <w:lang w:val="pt_PT" w:bidi="pt_PT"/>
        </w:rPr>
        <w:t>fundamento de pedra</w:t>
      </w:r>
      <w:r>
        <w:rPr>
          <w:lang w:val="pt_PT" w:bidi="pt_PT"/>
        </w:rPr>
        <w:t xml:space="preserve"> de uma casa. Pause o áudio aqui.</w:t>
      </w:r>
    </w:p>
    <w:p>
      <w:pPr/>
      <w:r>
        <w:rPr>
          <w:lang w:val="pt_PT" w:bidi="pt_PT"/>
        </w:rPr>
      </w:r>
      <w:r>
        <w:rPr>
          <w:lang w:val="pt_PT" w:bidi="pt_PT"/>
        </w:rPr>
        <w:t>Enquanto as pessoas crescem em seu amor por Deus e pelas pessoas, elas terão poder para entender ainda mais o quanto Deus as ama. Paulo pede a Deus para dar aos seguidores de Jesus o poder ou a capacidade de entender o amor de Cristo. Paulo fala sobre os santos ou qualquer pessoa que acredita em Jesus Cristo. Isso significa não apenas os crentes de Éfeso, mas qualquer um que acredite em Jesus. Uma maneira de dizer isso é: “Vocês, juntos com todo o povo de Deus”. Paulo quer que os crentes saibam que o amor de Cristo não tem limite. Paulo usa uma imagem de um edifício ou uma estrutura que é alta, larga e profunda para dizer que o amor de Cristo não tem limites. Paulo diz que esse amor é grande demais para entendermos completamente. Mas ainda precisamos experimentar esse amor e quando fizermos, estaremos completos ou inteiros com todas as coisas boas como a vida e poder que vêm da própria natureza de Deus.</w:t>
      </w:r>
    </w:p>
    <w:p>
      <w:pPr/>
      <w:r>
        <w:rPr>
          <w:lang w:val="pt_PT" w:bidi="pt_PT"/>
        </w:rPr>
      </w:r>
      <w:r>
        <w:rPr>
          <w:lang w:val="pt_PT" w:bidi="pt_PT"/>
        </w:rPr>
        <w:t>Pare aqui e em grupo descreva alguém que vocês conhecem que parece viver uma vida completa ou plena em Deus. Que tipos de coisas elas fazem? Como eles mostram o amor e caráter de Deus nas coisas que eles fazem? Pause este áudio aqui.</w:t>
      </w:r>
    </w:p>
    <w:p>
      <w:pPr/>
      <w:r>
        <w:rPr>
          <w:lang w:val="pt_PT" w:bidi="pt_PT"/>
        </w:rPr>
      </w:r>
      <w:r>
        <w:rPr>
          <w:lang w:val="pt_PT" w:bidi="pt_PT"/>
        </w:rPr>
        <w:t>Paulo termina sua oração louvando a Deus. Essa parte da oração é como uma música ou louvor a Deus. Paulo pede que toda a glória seja dada a Deus. Deus é capaz de fazer coisas maiores dentro dos crentes do que possivelmente podemos imaginar. Deus usa seu poder poderoso para fazer isso. Precisamos dar a Deus a glória ou louvor pelo que ele faz tanto nos crentes, sua igreja e em Cristo Jesus. Paulo diz que isso é continuar por todas as gerações, ou todas as pessoas para vir no futuro.</w:t>
      </w:r>
    </w:p>
    <w:p>
      <w:pPr/>
      <w:r>
        <w:rPr>
          <w:lang w:val="pt_PT" w:bidi="pt_PT"/>
        </w:rPr>
      </w:r>
      <w:r>
        <w:rPr>
          <w:lang w:val="pt_PT" w:bidi="pt_PT"/>
        </w:rPr>
        <w:t>Pare aqui e discutam como vocês podem terminar uma oração de alegria e ação de graças em sua cultura. Pause o áudio aqui.</w:t>
      </w:r>
    </w:p>
    <w:p>
      <w:pPr/>
      <w:r>
        <w:rPr>
          <w:lang w:val="pt_PT" w:bidi="pt_PT"/>
        </w:rPr>
      </w:r>
      <w:r>
        <w:rPr>
          <w:lang w:val="pt_PT" w:bidi="pt_PT"/>
        </w:rPr>
        <w:t>Paulo seguiu o costume judaico de terminar uma oração com uma bênção para Deus. Parte desse costume era responder as orações e bênçãos dizendo “Amém”. Amém significa “deixe ser” ou “Concordo com o que foi dito”. Hoje, muitas vezes dizemos “amém” para deixar as pessoas saberem que terminamos de orar. Provavelmente, Paulo usou a palavra aqui para mostrar que ele quer que tudo aconteça como ele orou que faria.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3.14–21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afirma sua oração pelos crentes em Éfeso. Paulo ora particularmente para que Deus dê aos crentes força interna e que os crentes entendam a natureza do amor de Deus por eles.</w:t>
      </w:r>
    </w:p>
    <w:p>
      <w:pPr/>
      <w:r>
        <w:rPr>
          <w:lang w:val="pt_PT" w:bidi="pt_PT"/>
        </w:rPr>
      </w:r>
      <w:r>
        <w:rPr>
          <w:b/>
          <w:lang w:val="pt_PT" w:bidi="pt_PT"/>
        </w:rPr>
        <w:t>Na segunda parte:</w:t>
      </w:r>
      <w:r>
        <w:rPr>
          <w:lang w:val="pt_PT" w:bidi="pt_PT"/>
        </w:rPr>
        <w:t xml:space="preserve"> Paulo termina sua oração oferecendo louvor a Deus. Paulo fala particularmente sobre a glória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santos ou os crentes na igreja</w:t>
      </w:r>
    </w:p>
    <w:p>
      <w:pPr>
        <w:pStyle w:val="ListBullet"/>
        <w:spacing w:line="240" w:lineRule="auto"/>
        <w:ind w:left="720"/>
      </w:pPr>
      <w:r>
        <w:rPr>
          <w:lang w:val="pt_PT" w:bidi="pt_PT"/>
        </w:rPr>
      </w:r>
      <w:r>
        <w:rPr>
          <w:lang w:val="pt_PT" w:bidi="pt_PT"/>
        </w:rPr>
        <w:t>Outros crentes por meio das gerações que estão por vir</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parte dessa passagem, Paulo lembra aos efésios de por que ele está orando. Paulo está orando por causa de tudo o que ele acabou de compartilhar com eles. Paulo quer que Deus dê força aos crentes de Éfeso, porque agora todos eles são um grupo, uma igreja composta de gentios e judeus. Paulo se ajoelha no chão com ambos os joelhos no chão. Não sabemos se Paulo teria tido um tapete, esteira ou travesseiro sob seus joelhos. Algumas traduções usam a expressão, “caio sobre meus joelhos”. Isso não significa que Paulo tropeçou ou caiu acidentalmente. Significa que Paulo escolheu ficar de joelhos para orar. Paulo não diz por que ele escolheu se ajoelhar para orar, mas sabemos que Paulo está mostrando respeito e adoração a Deus. Paulo ora a Deus Pai, o criador de tudo ou Deus Pai que dá a todas as famílias seu nome.</w:t>
      </w:r>
    </w:p>
    <w:p>
      <w:pPr/>
      <w:r>
        <w:rPr>
          <w:lang w:val="pt_PT" w:bidi="pt_PT"/>
        </w:rPr>
      </w:r>
      <w:r>
        <w:rPr>
          <w:lang w:val="pt_PT" w:bidi="pt_PT"/>
        </w:rPr>
        <w:t>Pare aqui e discutam como vocês traduzirão que Deus é o Pai que dá a tudo seu nome, ou que dá vida a tudo no céu e na terra. Pause o áudio aqui.</w:t>
      </w:r>
    </w:p>
    <w:p>
      <w:pPr/>
      <w:r>
        <w:rPr>
          <w:lang w:val="pt_PT" w:bidi="pt_PT"/>
        </w:rPr>
      </w:r>
      <w:r>
        <w:rPr>
          <w:lang w:val="pt_PT" w:bidi="pt_PT"/>
        </w:rPr>
        <w:t>Deus Pai tem poder e força ilimitados, como se um homem rico tivesse riquezas ilimitadas. Paulo pede que Deus use o Espírito Santo e os recursos ilimitados de Deus para dar aos crentes força interna, ou força e poder. Quando Paulo usa duas palavras como força e poder que significam quase a mesma coisa, Paulo está mostrando que isso é realmente importante. Paulo continua sua oração, pedindo que Cristo viva nos corações dos crentes por meio da fé. Com esse poder e força, Cristo sempre viverá nos corações dos crentes. Em outras palavras, Cristo tomará posse dos crentes porque eles confiam em Cristo. O coração não significa nosso coração físico em nosso corpo. O coração significa o eu interno, ou mente, nossos propósitos e desejos. Alguns idiomas usam o fígado, estômago ou intestinos para mostrar o eu interno de uma pessoa.</w:t>
      </w:r>
    </w:p>
    <w:p>
      <w:pPr/>
      <w:r>
        <w:rPr>
          <w:lang w:val="pt_PT" w:bidi="pt_PT"/>
        </w:rPr>
      </w:r>
      <w:r>
        <w:rPr>
          <w:lang w:val="pt_PT" w:bidi="pt_PT"/>
        </w:rPr>
        <w:t>Pare aqui e discutam qual parte do corpo sua cultura usa para descrever as emoções. Pause o áudio aqui.</w:t>
      </w:r>
    </w:p>
    <w:p>
      <w:pPr/>
      <w:r>
        <w:rPr>
          <w:lang w:val="pt_PT" w:bidi="pt_PT"/>
        </w:rPr>
      </w:r>
      <w:r>
        <w:rPr>
          <w:lang w:val="pt_PT" w:bidi="pt_PT"/>
        </w:rPr>
        <w:t>Paulo usa o exemplo das raízes profundas de uma árvore e o fundamento de pedra profundo de uma casa para mostrar como o amor de Deus os manterá fortes em sua fé. Paulo quer que os crentes estejam profundamente enraizados no amor de Deus.</w:t>
      </w:r>
    </w:p>
    <w:p>
      <w:pPr/>
      <w:r>
        <w:rPr>
          <w:lang w:val="pt_PT" w:bidi="pt_PT"/>
        </w:rPr>
      </w:r>
      <w:r>
        <w:rPr>
          <w:lang w:val="pt_PT" w:bidi="pt_PT"/>
        </w:rPr>
        <w:t>Pare aqui e olhe novamente para uma imagem de uma árvore com raízes profundas. Olhe novamente para uma imagem do fundamento de pedra profundo de uma casa. Agora discutam em grupo como comparar o amor de Deus a esses dois exemplos. Pause o áudio aqui.</w:t>
      </w:r>
    </w:p>
    <w:p>
      <w:pPr/>
      <w:r>
        <w:rPr>
          <w:lang w:val="pt_PT" w:bidi="pt_PT"/>
        </w:rPr>
      </w:r>
      <w:r>
        <w:rPr>
          <w:lang w:val="pt_PT" w:bidi="pt_PT"/>
        </w:rPr>
        <w:t>Paulo pede a Deus para dar aos crentes o poder para entender a altura, profundidade e largura do amor de Deus. Algumas traduções podem expressar isso enquanto Paulo está pedindo que eles terão uma compreensão total de o quanto Cristo os ama. Paulo diz que esse amor é tão grande que os crentes não serão capazes de entender completamente. Mas com esse amor de Cristo, os crentes estarão completos ou inteiros porque eles têm a plenitude da vida e poder que Deus dá.</w:t>
      </w:r>
    </w:p>
    <w:p>
      <w:pPr/>
      <w:r>
        <w:rPr>
          <w:lang w:val="pt_PT" w:bidi="pt_PT"/>
        </w:rPr>
      </w:r>
      <w:r>
        <w:rPr>
          <w:lang w:val="pt_PT" w:bidi="pt_PT"/>
        </w:rPr>
        <w:t>Pare aqui e discutam como vocês falarão sobre a altura, profundidade e largura do amor de Cristo. Paulo usa a imagem de um edifício muito grande para descrever o amor de Cristo. Que exemplo vocês usariam para ajudar as pessoas a entender o quão grande o amor de Cristo é? Pode ser divertido jogar um jogo no qual as pessoas tentam identificar a coisa ou lugar mais alta, mais larga ou mais profunda que elas podem encontrar. Então fale sobre como superar, ao redor ou sob esses objetos. Como essa atividade ajuda vocês a pensar sobre como vocês podem descrever o amor de Cristo? Pause o áudio aqui.</w:t>
      </w:r>
    </w:p>
    <w:p>
      <w:pPr/>
      <w:r>
        <w:rPr>
          <w:lang w:val="pt_PT" w:bidi="pt_PT"/>
        </w:rPr>
      </w:r>
      <w:r>
        <w:rPr>
          <w:lang w:val="pt_PT" w:bidi="pt_PT"/>
        </w:rPr>
        <w:t>Na segunda parte dessa passagem, Paulo termina a oração louvando a Deus. O fim dessa oração é como uma música de louvor. Paulo quer que as pessoas deem toda a glória a Deus. Deus usa seu poder para realizar muito mais em nós do que podemos pensar para pedir ou que podemos ser capazes de medir. Deus mostra seu poder em sua igreja, o grupo de crentes e em Cristo Jesus, seu filho que nos salvou. Paulo pede que todas as gerações deem glória a Deus por isso. Paulo termina dizendo: “Amém”. Paulo estava usando a palavra “amém” para dizer: “Concordo com o que foi dito”.</w:t>
      </w:r>
    </w:p>
    <w:p>
      <w:pPr/>
      <w:r>
        <w:rPr>
          <w:lang w:val="pt_PT" w:bidi="pt_PT"/>
        </w:rPr>
      </w:r>
      <w:r>
        <w:rPr>
          <w:lang w:val="pt_PT" w:bidi="pt_PT"/>
        </w:rPr>
        <w:t>Pare aqui e discutam a música de Paulo. Como vocês usam músicas como essa? Como vocês podem mostrar às pessoas que esse fim da oração é uma música especial? Pause o áudio aqui.</w:t>
      </w:r>
    </w:p>
    <w:p>
      <w:pPr/>
      <w:r>
        <w:rPr>
          <w:lang w:val="pt_PT" w:bidi="pt_PT"/>
        </w:rPr>
      </w:r>
      <w:r>
        <w:rPr>
          <w:lang w:val="pt_PT" w:bidi="pt_PT"/>
        </w:rPr>
        <w:t>Agora, o grupo deve fazer o roteiro, desenhar ou usar objetos para visualizar a passagem e a atuação nela. Designe as pessoas para interpretar cada papel. Enquanto Paulo começa a oração, Paulo escolhe para ficar de joelhos. Paulo olha para Deus e começa a oração chamando a Deus: “Pai”. Paulo pede a Deus, o Pai, o Criador de tudo, para usar seu Espírito para dar aos crentes força interna. Enquanto Paulo pede isso, encene o Espírito Santo se movendo de Deus para os crentes e tocando cada crente. Enquanto cada crente é tocado, mostre que ele sente essa força interna.</w:t>
      </w:r>
    </w:p>
    <w:p>
      <w:pPr/>
      <w:r>
        <w:rPr>
          <w:lang w:val="pt_PT" w:bidi="pt_PT"/>
        </w:rPr>
      </w:r>
      <w:r>
        <w:rPr>
          <w:lang w:val="pt_PT" w:bidi="pt_PT"/>
        </w:rPr>
        <w:t>Paulo ora para que Cristo viva nos corações dos crentes. Enquanto Paulo ora por isso, faça quem interpreta Jesus se mover do lado de Deus para ir para cada crente. Cada crente mostra que ele acredita que Jesus está vivendo com ele agora.</w:t>
      </w:r>
    </w:p>
    <w:p>
      <w:pPr/>
      <w:r>
        <w:rPr>
          <w:lang w:val="pt_PT" w:bidi="pt_PT"/>
        </w:rPr>
      </w:r>
      <w:r>
        <w:rPr>
          <w:lang w:val="pt_PT" w:bidi="pt_PT"/>
        </w:rPr>
        <w:t>Enquanto Paulo fala sobre estar enraizado e aterrado no amor de Cristo, mostre raízes de árvores e o fundamento de uma casa. Paulo fala sobre o comprimento, altura e largura do amor de Cristo. Enquanto Paulo fala sobre isso, mostre algo que tem grande altura, largura e profundidade. Mostre Cristo amando seu povo e mostre seu povo, os crentes, recebendo o amor de Cristo. Mostre os crentes vivendo de uma maneira que é completa ou cheia. Deus está feliz por eles estarem recebendo esse amor e Deus continua a dar a eles suas bênçãos.</w:t>
      </w:r>
    </w:p>
    <w:p>
      <w:pPr/>
      <w:r>
        <w:rPr>
          <w:lang w:val="pt_PT" w:bidi="pt_PT"/>
        </w:rPr>
      </w:r>
      <w:r>
        <w:rPr>
          <w:lang w:val="pt_PT" w:bidi="pt_PT"/>
        </w:rPr>
        <w:t>Então Paulo e os crentes, a igreja, todos se voltaram para Deus e dão glória a Deus por todas as coisas que Deus fez que eles nem mesmo pensaram em pedir. Paulo pede que essa glória continue sempre.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3.14–21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 que inspira Paulo</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Os santos, ou os crentes na igreja</w:t>
      </w:r>
    </w:p>
    <w:p>
      <w:pPr>
        <w:pStyle w:val="ListBullet"/>
        <w:spacing w:line="240" w:lineRule="auto"/>
        <w:ind w:left="720"/>
      </w:pPr>
      <w:r>
        <w:rPr>
          <w:lang w:val="pt_PT" w:bidi="pt_PT"/>
        </w:rPr>
      </w:r>
      <w:r>
        <w:rPr>
          <w:lang w:val="pt_PT" w:bidi="pt_PT"/>
        </w:rPr>
        <w:t>Outros crentes por meio das gerações que estão por vir</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um, Paulo diz aos crentes que quando Paulo pensa em como os crentes judeus e os crentes gentios estão unidos como um corpo ou uma igreja, Paulo fica de joelhos para orar a Deus Pai.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“Como você está se sentindo agora?” Vocês podem ouvir: “Amo esses crentes gentios. Estou tão feliz por Deus os ver como os filhos completos de Deus, iguais aos crentes judeus. Estou tão feliz por Deus os ter reunido para formar um corpo e eles são iguais aos olhos de Deus. A igreja será tão forte por causa disso. Sinto-me honrado quando penso em minha parte nisso quando tudo o que fiz foi compartilhar as boas novas com todos eles. Quero apenas louvar a Deus por isso”.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pede a Deus para usar os recursos ilimitados de Deus para dar força interna a todos os crentes. Paulo pede que Deus use seu Espírito Santo para dar esse poder aos crentes. Paulo também pede que Jesus Cristo vivia no coração de cada crente enquanto esse crente confia ou acredita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quando ouvem Paulo orando essa oração?” Vocês podem ouvir: “Isso me faz sentir feliz. Paulo quer o melhor para nós. Paulo quer que sejamos fortes em nossa fé. Parece que a maneira de fazer isso é pedir a Deus para nos dar a força que precisamos. Paulo mostra o quanto ele nos ama quando ora assim. Acho que significa que Deus nos ama também e quer que tenhamos essa força interna. Quando sei que Jesus vive em mim, sinto-me tão humilde. Isso me faz querer lembrar que para onde quer que vá ou o que quer que faça, tenho Jesus comigo porque Jesus vive dentro de mim. Esse é um presente incrível. Espero que possa ser digno desse presente”.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usa a imagem de raízes profundas de árvores e a imagem de um fundamento forte de uma casa para lembrar os crentes de o quão importante é que eles tenham o amor de Deus. Com o amor de Deus, eles serão fortes. Paulo quer que os crentes comecem a entender o quão alto e quão largo e quão profundo o amor de Deus é. Mesmo com essa imagem, Paulo diz aos crentes que será difícil para eles entenderem plenamente o amor de Deus. Paulo quer que os crentes experimentem o amor de Cristo. Paulo pede que os crentes tenham a vida e poder que vem de Deus. Essa é uma vida completa e poder completo.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crentes: “Como vocês se sentem quando ouvem Paulo falando sobre o amor de Deus como esse?” Vocês podem ouvir: “Pensei que estava entendendo o amor de Deus por mim, mas agora estou vendo que o amor de Deus é muito maior do que nunca pensei. Parece que continuarei aprendendo sobre o amor de Deus por mim o resto de minha vida. Amo pensar sobre como as raízes das árvores tornam a árvore forte quando há muito vento. Vi uma árvore com raízes fracas cair com o vento. Quero que minha própria experiência com o amor de Deus seja como a árvore com raízes profundas. Estou ansioso para ter essa plenitude da vida e poder sobre o qual Paulo tem falado. Espero que os outros que ainda não acreditam em Jesus vejam esse poder e plenitude da vida em mim e isso os faça querer seguir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conclui sua oração louvando a Deus. Paulo dá glória a Deus porque Deus pode fazer ainda mais do que podemos pensar para pedir. Deus usa seu poder poderoso para trabalhar dentro dos crentes. Paulo também louva tanto a Deus quanto a Jesus por causa do que eles fizeram na igreja ou grupo de crentes. Paulo quer que todas as gerações venham para louvar a Deus. Paulo termina dizendo: “Amém”.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Paulo: “Como você se sente quando pensa sobre Deus usando seu poder poderoso para trabalhar dentro dos crentes?” Vocês podem ouvir: “Fico animado com o que pode acontecer se os crentes experimentarem o amor de Deus como eles deveriam. Se os crentes sabem que Deus está trabalhando neles por meio do poder poderoso de Deus, então não há nada que os crentes não podem fazer por Cristo. Eles serão capazes de contar aos outros sobre Jesus. As pessoas verão Deus no trabalho em suas vidas e ficarão surpresas com o que elas veem. A igreja crescerá e crescerá. Quero muito isso e sinto-me realmente animado pensando sobre 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3.14–21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“Oro ao </w:t>
      </w:r>
      <w:r>
        <w:rPr>
          <w:b/>
          <w:lang w:val="pt_PT" w:bidi="pt_PT"/>
        </w:rPr>
        <w:t>Pai</w:t>
      </w:r>
      <w:r>
        <w:rPr>
          <w:lang w:val="pt_PT" w:bidi="pt_PT"/>
        </w:rPr>
        <w:t xml:space="preserve">, o </w:t>
      </w:r>
      <w:r>
        <w:rPr>
          <w:b/>
          <w:lang w:val="pt_PT" w:bidi="pt_PT"/>
        </w:rPr>
        <w:t>Criador</w:t>
      </w:r>
      <w:r>
        <w:rPr>
          <w:lang w:val="pt_PT" w:bidi="pt_PT"/>
        </w:rPr>
        <w:t xml:space="preserve"> de tudo” ou o pai de todos os pais na terra. Pai se refere ao pai celestial ou a Deus. Paulo usa a mesma palavra para pai que vocês usam para seus próprios pais. Certifiquem-se de que seus ouvintes entendam que Paulo está falando sobre Deus, o Pai e use a mesma palavra para Pai que vocês usaram em passagens anteriores. Criador significa a pessoa que cria ou faz algo do nada. Deus criou o universo e tudo nele.</w:t>
      </w:r>
    </w:p>
    <w:p>
      <w:pPr/>
      <w:r>
        <w:rPr>
          <w:lang w:val="pt_PT" w:bidi="pt_PT"/>
        </w:rPr>
      </w:r>
      <w:r>
        <w:rPr>
          <w:lang w:val="pt_PT" w:bidi="pt_PT"/>
        </w:rPr>
        <w:t xml:space="preserve">Paulo diz que Deus criou as famílias, ou grupos de pessoas, no </w:t>
      </w:r>
      <w:r>
        <w:rPr>
          <w:b/>
          <w:lang w:val="pt_PT" w:bidi="pt_PT"/>
        </w:rPr>
        <w:t>céu</w:t>
      </w:r>
      <w:r>
        <w:rPr>
          <w:lang w:val="pt_PT" w:bidi="pt_PT"/>
        </w:rPr>
        <w:t xml:space="preserve"> e na terra. Use a mesma palavra para céu que vocês usaram em passagens anteriores e lembrem-se de que o </w:t>
      </w:r>
      <w:r>
        <w:rPr>
          <w:lang w:val="pt_PT" w:bidi="pt_PT"/>
        </w:rPr>
        <w:t>céu</w:t>
      </w:r>
      <w:r>
        <w:rPr>
          <w:lang w:val="pt_PT" w:bidi="pt_PT"/>
        </w:rPr>
        <w:t xml:space="preserve"> está no Glossário Mestre.</w:t>
      </w:r>
    </w:p>
    <w:p>
      <w:pPr/>
      <w:r>
        <w:rPr>
          <w:lang w:val="pt_PT" w:bidi="pt_PT"/>
        </w:rPr>
      </w:r>
      <w:r>
        <w:rPr>
          <w:lang w:val="pt_PT" w:bidi="pt_PT"/>
        </w:rPr>
        <w:t xml:space="preserve">Paulo fala sobre as riquezas da </w:t>
      </w:r>
      <w:r>
        <w:rPr>
          <w:b/>
          <w:lang w:val="pt_PT" w:bidi="pt_PT"/>
        </w:rPr>
        <w:t>glória</w:t>
      </w:r>
      <w:r>
        <w:rPr>
          <w:lang w:val="pt_PT" w:bidi="pt_PT"/>
        </w:rPr>
        <w:t xml:space="preserve"> de Deus. Glória é sobre o quão belo, poderoso e majestoso Deus é. </w:t>
      </w:r>
      <w:r>
        <w:rPr>
          <w:lang w:val="pt_PT" w:bidi="pt_PT"/>
        </w:rPr>
        <w:t>Glória</w:t>
      </w:r>
      <w:r>
        <w:rPr>
          <w:lang w:val="pt_PT" w:bidi="pt_PT"/>
        </w:rPr>
        <w:t xml:space="preserve"> é discutida no Glossário Mestre. Use a mesma palavra para glória que vocês usaram quando traduziram passagens anteriores.</w:t>
      </w:r>
    </w:p>
    <w:p>
      <w:pPr/>
      <w:r>
        <w:rPr>
          <w:lang w:val="pt_PT" w:bidi="pt_PT"/>
        </w:rPr>
      </w:r>
      <w:r>
        <w:rPr>
          <w:lang w:val="pt_PT" w:bidi="pt_PT"/>
        </w:rPr>
        <w:t xml:space="preserve">Deus usará seu </w:t>
      </w:r>
      <w:r>
        <w:rPr>
          <w:b/>
          <w:lang w:val="pt_PT" w:bidi="pt_PT"/>
        </w:rPr>
        <w:t>Espírito</w:t>
      </w:r>
      <w:r>
        <w:rPr>
          <w:lang w:val="pt_PT" w:bidi="pt_PT"/>
        </w:rPr>
        <w:t xml:space="preserve">, ou o </w:t>
      </w:r>
      <w:r>
        <w:rPr>
          <w:b/>
          <w:lang w:val="pt_PT" w:bidi="pt_PT"/>
        </w:rPr>
        <w:t>Espírito Santo</w:t>
      </w:r>
      <w:r>
        <w:rPr>
          <w:lang w:val="pt_PT" w:bidi="pt_PT"/>
        </w:rPr>
        <w:t xml:space="preserve">, para nos dar força interna. A palavra </w:t>
      </w:r>
      <w:r>
        <w:rPr>
          <w:lang w:val="pt_PT" w:bidi="pt_PT"/>
        </w:rPr>
        <w:t>Espírito Santo</w:t>
      </w:r>
      <w:r>
        <w:rPr>
          <w:lang w:val="pt_PT" w:bidi="pt_PT"/>
        </w:rPr>
        <w:t xml:space="preserve"> é discutido no Glossário Mestre. Use a mesma frase para o Espírito Santo que vocês têm usado.</w:t>
      </w:r>
    </w:p>
    <w:p>
      <w:pPr/>
      <w:r>
        <w:rPr>
          <w:lang w:val="pt_PT" w:bidi="pt_PT"/>
        </w:rPr>
      </w:r>
      <w:r>
        <w:rPr>
          <w:b/>
          <w:lang w:val="pt_PT" w:bidi="pt_PT"/>
        </w:rPr>
        <w:t>Cristo</w:t>
      </w:r>
      <w:r>
        <w:rPr>
          <w:lang w:val="pt_PT" w:bidi="pt_PT"/>
        </w:rPr>
        <w:t xml:space="preserve"> viverá </w:t>
      </w:r>
      <w:r>
        <w:rPr>
          <w:b/>
          <w:lang w:val="pt_PT" w:bidi="pt_PT"/>
        </w:rPr>
        <w:t>em seus corações</w:t>
      </w:r>
      <w:r>
        <w:rPr>
          <w:lang w:val="pt_PT" w:bidi="pt_PT"/>
        </w:rPr>
        <w:t xml:space="preserve">. </w:t>
      </w:r>
      <w:r>
        <w:rPr>
          <w:lang w:val="pt_PT" w:bidi="pt_PT"/>
        </w:rPr>
        <w:t>Cristo</w:t>
      </w:r>
      <w:r>
        <w:rPr>
          <w:lang w:val="pt_PT" w:bidi="pt_PT"/>
        </w:rPr>
        <w:t xml:space="preserve"> é discutido no Glossário Mestre. Use a mesma palavra para Cristo que vocês têm usado. “Em seu coração” se refere ao centro de seus pensamentos e emoções.</w:t>
      </w:r>
    </w:p>
    <w:p>
      <w:pPr/>
      <w:r>
        <w:rPr>
          <w:lang w:val="pt_PT" w:bidi="pt_PT"/>
        </w:rPr>
      </w:r>
      <w:r>
        <w:rPr>
          <w:lang w:val="pt_PT" w:bidi="pt_PT"/>
        </w:rPr>
        <w:t xml:space="preserve">Pare aqui e discutam a frase que vocês escolheram para descrever o que </w:t>
      </w:r>
      <w:r>
        <w:rPr>
          <w:b/>
          <w:lang w:val="pt_PT" w:bidi="pt_PT"/>
        </w:rPr>
        <w:t>em seu coração</w:t>
      </w:r>
      <w:r>
        <w:rPr>
          <w:lang w:val="pt_PT" w:bidi="pt_PT"/>
        </w:rPr>
        <w:t xml:space="preserve"> significa. Pause o áudio aqui.</w:t>
      </w:r>
    </w:p>
    <w:p>
      <w:pPr/>
      <w:r>
        <w:rPr>
          <w:lang w:val="pt_PT" w:bidi="pt_PT"/>
        </w:rPr>
      </w:r>
      <w:r>
        <w:rPr>
          <w:lang w:val="pt_PT" w:bidi="pt_PT"/>
        </w:rPr>
        <w:t xml:space="preserve">Paulo pede que Cristo vivia nos corações dos crentes por meio da </w:t>
      </w:r>
      <w:r>
        <w:rPr>
          <w:b/>
          <w:lang w:val="pt_PT" w:bidi="pt_PT"/>
        </w:rPr>
        <w:t>fé</w:t>
      </w:r>
      <w:r>
        <w:rPr>
          <w:lang w:val="pt_PT" w:bidi="pt_PT"/>
        </w:rPr>
        <w:t xml:space="preserve">, ou porque eles confiam em Jesus. </w:t>
      </w:r>
      <w:r>
        <w:rPr>
          <w:lang w:val="pt_PT" w:bidi="pt_PT"/>
        </w:rPr>
        <w:t>Fé</w:t>
      </w:r>
      <w:r>
        <w:rPr>
          <w:lang w:val="pt_PT" w:bidi="pt_PT"/>
        </w:rPr>
        <w:t xml:space="preserve"> é tratada no Glossário Mestre. Use a mesma palavra para fé que vocês têm usado.</w:t>
      </w:r>
    </w:p>
    <w:p>
      <w:pPr/>
      <w:r>
        <w:rPr>
          <w:lang w:val="pt_PT" w:bidi="pt_PT"/>
        </w:rPr>
      </w:r>
      <w:r>
        <w:rPr>
          <w:lang w:val="pt_PT" w:bidi="pt_PT"/>
        </w:rPr>
        <w:t xml:space="preserve">Paulo quer que todos os </w:t>
      </w:r>
      <w:r>
        <w:rPr>
          <w:b/>
          <w:lang w:val="pt_PT" w:bidi="pt_PT"/>
        </w:rPr>
        <w:t>santos</w:t>
      </w:r>
      <w:r>
        <w:rPr>
          <w:lang w:val="pt_PT" w:bidi="pt_PT"/>
        </w:rPr>
        <w:t xml:space="preserve">, ou todo o povo de Deus, entendam o amor de Deus. </w:t>
      </w:r>
      <w:r>
        <w:rPr>
          <w:lang w:val="pt_PT" w:bidi="pt_PT"/>
        </w:rPr>
        <w:t>Santo</w:t>
      </w:r>
      <w:r>
        <w:rPr>
          <w:lang w:val="pt_PT" w:bidi="pt_PT"/>
        </w:rPr>
        <w:t xml:space="preserve"> é discutido no Glossário Mestre. Use a mesma palavra para santo que vocês têm usado.</w:t>
      </w:r>
    </w:p>
    <w:p>
      <w:pPr/>
      <w:r>
        <w:rPr>
          <w:lang w:val="pt_PT" w:bidi="pt_PT"/>
        </w:rPr>
      </w:r>
      <w:r>
        <w:rPr>
          <w:lang w:val="pt_PT" w:bidi="pt_PT"/>
        </w:rPr>
        <w:t xml:space="preserve">Paulo termina sua oração pedindo glória a Deus na </w:t>
      </w:r>
      <w:r>
        <w:rPr>
          <w:b/>
          <w:lang w:val="pt_PT" w:bidi="pt_PT"/>
        </w:rPr>
        <w:t>igreja</w:t>
      </w:r>
      <w:r>
        <w:rPr>
          <w:lang w:val="pt_PT" w:bidi="pt_PT"/>
        </w:rPr>
        <w:t xml:space="preserve">. A igreja é o grupo de crentes que se reúnem para adorar e orar. </w:t>
      </w:r>
      <w:r>
        <w:rPr>
          <w:lang w:val="pt_PT" w:bidi="pt_PT"/>
        </w:rPr>
        <w:t>Igreja</w:t>
      </w:r>
      <w:r>
        <w:rPr>
          <w:lang w:val="pt_PT" w:bidi="pt_PT"/>
        </w:rPr>
        <w:t xml:space="preserve"> é discutida no Glossário Mestre. Use a mesma palavra para igreja que vocês têm usado.</w:t>
      </w:r>
    </w:p>
    <w:p>
      <w:pPr/>
      <w:r>
        <w:rPr>
          <w:lang w:val="pt_PT" w:bidi="pt_PT"/>
        </w:rPr>
      </w:r>
      <w:r>
        <w:rPr>
          <w:lang w:val="pt_PT" w:bidi="pt_PT"/>
        </w:rPr>
        <w:t xml:space="preserve">Paulo pede que essa glória de Deus esteja em todas as </w:t>
      </w:r>
      <w:r>
        <w:rPr>
          <w:b/>
          <w:lang w:val="pt_PT" w:bidi="pt_PT"/>
        </w:rPr>
        <w:t>gerações</w:t>
      </w:r>
      <w:r>
        <w:rPr>
          <w:lang w:val="pt_PT" w:bidi="pt_PT"/>
        </w:rPr>
        <w:t xml:space="preserve"> que estão por vir. Outra maneira de dizer isso é “por meio dos tempos que estão por vir”. Paulo quer que todas as pessoas de agora para o futuro experimentem esse amor e poder de Deus. </w:t>
      </w:r>
      <w:r>
        <w:rPr>
          <w:lang w:val="pt_PT" w:bidi="pt_PT"/>
        </w:rPr>
        <w:t>Gerações</w:t>
      </w:r>
      <w:r>
        <w:rPr>
          <w:lang w:val="pt_PT" w:bidi="pt_PT"/>
        </w:rPr>
        <w:t xml:space="preserve"> é discutido no Glossário mestre. Use a mesma palavra para gerações que vocês têm usado.</w:t>
      </w:r>
    </w:p>
    <w:p>
      <w:pPr/>
      <w:r>
        <w:rPr>
          <w:lang w:val="pt_PT" w:bidi="pt_PT"/>
        </w:rPr>
      </w:r>
      <w:r>
        <w:rPr>
          <w:lang w:val="pt_PT" w:bidi="pt_PT"/>
        </w:rPr>
        <w:t xml:space="preserve">Paulo termina a oração dizendo </w:t>
      </w:r>
      <w:r>
        <w:rPr>
          <w:b/>
          <w:lang w:val="pt_PT" w:bidi="pt_PT"/>
        </w:rPr>
        <w:t>amém</w:t>
      </w:r>
      <w:r>
        <w:rPr>
          <w:lang w:val="pt_PT" w:bidi="pt_PT"/>
        </w:rPr>
        <w:t>. Amém é a resposta usual dada no final de uma oração. Tem o significado de concordar com o que a pessoa disse e dizendo que isso é verdadeiro.</w:t>
      </w:r>
    </w:p>
    <w:p>
      <w:pPr/>
      <w:r>
        <w:rPr>
          <w:lang w:val="pt_PT" w:bidi="pt_PT"/>
        </w:rPr>
      </w:r>
      <w:r>
        <w:rPr>
          <w:lang w:val="pt_PT" w:bidi="pt_PT"/>
        </w:rPr>
        <w:t xml:space="preserve">Pare aqui e discutam em grupo: que palavra ou frase vocês usarão para </w:t>
      </w:r>
      <w:r>
        <w:rPr>
          <w:b/>
          <w:lang w:val="pt_PT" w:bidi="pt_PT"/>
        </w:rPr>
        <w:t>amém</w:t>
      </w:r>
      <w:r>
        <w:rPr>
          <w:lang w:val="pt_PT" w:bidi="pt_PT"/>
        </w:rPr>
        <w:t xml:space="preserve">? Use a mesma palavra que vocês usaram em outros livros da Bíblia. </w:t>
      </w:r>
      <w:r>
        <w:rPr>
          <w:lang w:val="pt_PT" w:bidi="pt_PT"/>
        </w:rPr>
        <w:t>Amém</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4:1–6</w:t>
      </w:r>
      <w:r>
        <w:rPr>
          <w:lang w:val="pt_PT" w:bidi="pt_PT"/>
        </w:rPr>
      </w:r>
    </w:p>
    <w:p>
      <w:pPr>
        <w:pStyle w:val="Heading3"/>
      </w:pPr>
      <w:r>
        <w:rPr>
          <w:lang w:val="pt_PT" w:bidi="pt_PT"/>
        </w:rPr>
        <w:t>Ouvir e Sentir</w:t>
      </w:r>
    </w:p>
    <w:p>
      <w:pPr/>
      <w:r>
        <w:rPr>
          <w:lang w:val="pt_PT" w:bidi="pt_PT"/>
        </w:rPr>
      </w:r>
      <w:r>
        <w:rPr>
          <w:lang w:val="pt_PT" w:bidi="pt_PT"/>
        </w:rPr>
        <w:t>Nesta etapa, ouçam Efésios 4.1–6 e guardem em seus corações.</w:t>
      </w:r>
    </w:p>
    <w:p>
      <w:pPr/>
      <w:r>
        <w:rPr>
          <w:lang w:val="pt_PT" w:bidi="pt_PT"/>
        </w:rPr>
      </w:r>
      <w:r>
        <w:rPr>
          <w:lang w:val="pt_PT" w:bidi="pt_PT"/>
        </w:rPr>
        <w:t>Ouçam uma versão em áudio de Efésios 4.1–6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4.1–6 na tradução mais fácil de entender.</w:t>
      </w:r>
    </w:p>
    <w:p>
      <w:pPr/>
      <w:r>
        <w:rPr>
          <w:lang w:val="pt_PT" w:bidi="pt_PT"/>
        </w:rPr>
      </w:r>
      <w:r>
        <w:rPr>
          <w:lang w:val="pt_PT" w:bidi="pt_PT"/>
        </w:rPr>
        <w:t>Na primeira metade da carta, Paulo tem lembrado os crentes em Jesus que vivem em Éfeso sobre o propósito que Deus tem para eles. Esses crentes, tanto judeus quanto gentios, são todos um corpo, ou grupo de pessoas que trabalham juntas. Todos eles têm a mesma herança de Deus. Paulo agora diz aos crentes como viver em resposta. Paulo diz que os crentes devem estar unidos, vivendo de uma maneira que é agradável a Deus, então ele dá o fundamento que torna sua unidade possível.</w:t>
      </w:r>
    </w:p>
    <w:p>
      <w:pPr/>
      <w:r>
        <w:rPr>
          <w:lang w:val="pt_PT" w:bidi="pt_PT"/>
        </w:rPr>
      </w:r>
      <w:r>
        <w:rPr>
          <w:lang w:val="pt_PT" w:bidi="pt_PT"/>
        </w:rPr>
        <w:t>Paulo começa mencionando novamente que ele é um prisioneiro por servir ao Senhor Jesus. Paulo se chama de prisioneiro no Senhor para mostrar que isso é onde o Senhor o colocou, e para mostrar que o Senhor Jesus é verdadeiramente seu mestre. Agora Paulo dará aos crentes instruções sobre como viver, onde quer que o Senhor os tenha colocado.</w:t>
      </w:r>
    </w:p>
    <w:p>
      <w:pPr/>
      <w:r>
        <w:rPr>
          <w:lang w:val="pt_PT" w:bidi="pt_PT"/>
        </w:rPr>
      </w:r>
      <w:r>
        <w:rPr>
          <w:lang w:val="pt_PT" w:bidi="pt_PT"/>
        </w:rPr>
        <w:t>Paulo exorta os crentes a viver uma vida digna de seu chamado. Esse chamado é o convite de Deus às pessoas para serem o povo de Deus e fazerem a sua vontade. Os crentes devem agir de uma maneira que seja correta para o povo de Deus.</w:t>
      </w:r>
    </w:p>
    <w:p>
      <w:pPr/>
      <w:r>
        <w:rPr>
          <w:lang w:val="pt_PT" w:bidi="pt_PT"/>
        </w:rPr>
      </w:r>
      <w:r>
        <w:rPr>
          <w:lang w:val="pt_PT" w:bidi="pt_PT"/>
        </w:rPr>
        <w:t>Pare aqui e discutamm essa pergunta em grupo: falem sobre quaisquer grupos importantes dos quais vocês são parte, como uma comunidade de pessoas, ou uma equipe esportiva. Contem uma história sobre uma vez em que vocês foram a um evento onde todos sabiam que vocês faziam parte desse grupo. Como vocês mostraram que vocês eram uma parte do grupo? Como vocês agiram de forma diferente daqueles que não eram parte do grupo? Pause este áudio aqui.</w:t>
      </w:r>
    </w:p>
    <w:p>
      <w:pPr/>
      <w:r>
        <w:rPr>
          <w:lang w:val="pt_PT" w:bidi="pt_PT"/>
        </w:rPr>
      </w:r>
      <w:r>
        <w:rPr>
          <w:lang w:val="pt_PT" w:bidi="pt_PT"/>
        </w:rPr>
        <w:t>Paulo diz aos crentes para sempre serem humildes. Naquela época, o povo grego e romano muitas vezes pensava que, se uma pessoa era humilde, ela agia como um servo. Esse não era um trabalho que eles valorizavam. Ao serem humildes, os crentes agiam de forma diferente daqueles ao seu redor, o que mostraria que eles eram parte do grupo de crentes.</w:t>
      </w:r>
    </w:p>
    <w:p>
      <w:pPr/>
      <w:r>
        <w:rPr>
          <w:lang w:val="pt_PT" w:bidi="pt_PT"/>
        </w:rPr>
      </w:r>
      <w:r>
        <w:rPr>
          <w:lang w:val="pt_PT" w:bidi="pt_PT"/>
        </w:rPr>
        <w:t>Paulo diz que os crentes também devem tratar os outros com gentileza e estar dispostos a esperar que Deus faça Seu trabalho em Seu tempo. Paulo também diz que os crentes devem “suportar uns aos outros”, ou amar uns aos outros, mesmo quando é difícil. Paulo diz que fazer essas coisas ajudará os crentes a manter a unidade do Espírito, ou a ter bons relacionamentos uns com os outros e trabalharem bem juntos. Paulo diz que o Espírito Santo dá a paz que une, ou conecta, os crentes. Estar unido significa trabalhar junto por um propósito comum. Os crentes devem fazer tudo o que podem para garantir que mantenham essa unidade, sendo humildes, pacientes e gentis. Se eles fizerem isso, eles não quebrarão a paz do grupo com discussões, sentimentos feridos, mal-entendidos e outros problemas.</w:t>
      </w:r>
    </w:p>
    <w:p>
      <w:pPr/>
      <w:r>
        <w:rPr>
          <w:lang w:val="pt_PT" w:bidi="pt_PT"/>
        </w:rPr>
      </w:r>
      <w:r>
        <w:rPr>
          <w:lang w:val="pt_PT" w:bidi="pt_PT"/>
        </w:rPr>
        <w:t>Pare aqui e discutamm essa pergunta em grupo: contem uma história sobre uma pessoa que brigava com outras e agia como se fosse mais importante do que ela realmente era. Como isso causou problemas ou sentimentos ruins? Agora contem uma história sobre alguém, como uma mãe ou um mestre, que trabalhava duro para tornar as coisas melhores para aqueles ao seu redor, mas não se vangloriava disso. Como eles mostraram que valorizavam e cuidavam das pessoas ao seu redor? Pause este áudio aqui.</w:t>
      </w:r>
    </w:p>
    <w:p>
      <w:pPr/>
      <w:r>
        <w:rPr>
          <w:lang w:val="pt_PT" w:bidi="pt_PT"/>
        </w:rPr>
      </w:r>
      <w:r>
        <w:rPr>
          <w:lang w:val="pt_PT" w:bidi="pt_PT"/>
        </w:rPr>
        <w:t>Agora, Paulo dá uma declaração formal de crença. O corpo, ou grupo de crentes que formam a igreja, precisa usar essas crenças como a base para tudo o que eles fazem. Quando a igreja acredita firmemente nessas coisas, Deus os ajudará a estarem unidos e a terem um propósito. Paulo fala sobre a “unidade” de várias coisas; não há divisão. Paulo diz que há um Espírito Santo que une um grupo de crentes com um único propósito. Paulo diz que há um Senhor Jesus, nosso mestre. Todos temos fé ou acreditamos que Jesus morreu e ressuscitou para nos salvar. Nós mostramos lealdade a Jesus por nosso batismo. Há um Deus que é o pai de “todos”. Talvez isso signifique que Deus é o pai de todas as pessoas e todas as coisas, então ele é o criador e mestre de todas as coisas, e Ele trabalha em todas as situações. Ou talvez isso signifique que Deus é o pai de todos os crentes em Jesus. Deus é nosso mestre e rei, e ele trabalha por meio de nós, seus filhos. Deus está “em tudo”, o que significa que Deus está presente em todos os lugares, em todo o tempo, e Deus vive em seus filhos que acreditam nele.</w:t>
      </w:r>
    </w:p>
    <w:p>
      <w:pPr/>
      <w:r>
        <w:rPr>
          <w:lang w:val="pt_PT" w:bidi="pt_PT"/>
        </w:rPr>
      </w:r>
      <w:r>
        <w:rPr>
          <w:lang w:val="pt_PT" w:bidi="pt_PT"/>
        </w:rPr>
        <w:t>Em qualquer caso, Deus é o governante supremo e maior do que todas as pessoas e crentes. Se os crentes concordarem com isso e com as outras crenças que Paulo listou, todos eles farão igualmente a vontade de Deus, o que os manterá trabalhando juntos em unidade.</w:t>
      </w:r>
    </w:p>
    <w:p>
      <w:pPr/>
      <w:r>
        <w:rPr>
          <w:lang w:val="pt_PT" w:bidi="pt_PT"/>
        </w:rPr>
      </w:r>
      <w:r>
        <w:rPr>
          <w:lang w:val="pt_PT" w:bidi="pt_PT"/>
        </w:rPr>
        <w:t>Parem aqui e discutam essa pergunta em grupo: contem uma história sobre uma vez em que vocês estavam trabalhando em um projeto em que as pessoas concordaram sobre o objetivo e como chegar lá. O que vocês acham que permitiu que as pessoas trabalhassem juntas em unidade? Que crenças todos eles tinham que os ajudavam a trabalhar juntos?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4.1–6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por causa de tudo o que os crentes aprenderam na primeira parte da carta, Paulo os exorta a viver de uma maneira que continue a reuni-los como um corpo unificado, ou grupo, de crentes.</w:t>
      </w:r>
    </w:p>
    <w:p>
      <w:pPr/>
      <w:r>
        <w:rPr>
          <w:lang w:val="pt_PT" w:bidi="pt_PT"/>
        </w:rPr>
      </w:r>
      <w:r>
        <w:rPr>
          <w:b/>
          <w:lang w:val="pt_PT" w:bidi="pt_PT"/>
        </w:rPr>
        <w:t>Na segunda parte:</w:t>
      </w:r>
      <w:r>
        <w:rPr>
          <w:lang w:val="pt_PT" w:bidi="pt_PT"/>
        </w:rPr>
        <w:t xml:space="preserve"> Paulo dá o fundamento de nossa unidade — a unidade que encontramos quando confiamos 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que ouviriam alguém ler essa carta em voz alta</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Senhor Jesus</w:t>
      </w:r>
    </w:p>
    <w:p>
      <w:pPr/>
      <w:r>
        <w:rPr>
          <w:lang w:val="pt_PT" w:bidi="pt_PT"/>
        </w:rPr>
      </w:r>
      <w:r>
        <w:rPr>
          <w:lang w:val="pt_PT" w:bidi="pt_PT"/>
        </w:rPr>
        <w:t>O grupo deve prestar atenção às partes do cenário da passagem:</w:t>
      </w:r>
    </w:p>
    <w:p>
      <w:pPr/>
      <w:r>
        <w:rPr>
          <w:lang w:val="pt_PT" w:bidi="pt_PT"/>
        </w:rPr>
      </w:r>
      <w:r>
        <w:rPr>
          <w:lang w:val="pt_PT" w:bidi="pt_PT"/>
        </w:rPr>
        <w:t>Como Paulo sabia que alguém leria essas palavras em voz alta, ele usou um estilo grego para discursos ou ensinamentos. Paulo está tentando persuadir seu público a fazer algo nessa passagem. Ele começa explicando verdades importantes, então dá instruções com base nessas verdades. Nas seções anteriores dessa carta, Paulo descreveu o que Deus fez pelos crentes. Essas são coisas que os crentes já saberiam ou que fariam sentido por causa do que eles já sabem. Os crentes podem confiar que as instruções de Paulo são boas, porque ele mostrou que acredita na mesma verdade que eles.</w:t>
      </w:r>
    </w:p>
    <w:p>
      <w:pPr/>
      <w:r>
        <w:rPr>
          <w:lang w:val="pt_PT" w:bidi="pt_PT"/>
        </w:rPr>
      </w:r>
      <w:r>
        <w:rPr>
          <w:lang w:val="pt_PT" w:bidi="pt_PT"/>
        </w:rPr>
        <w:t>Parem aqui e discutam essa pergunta em grupo: como uma atividade, façam um pequeno discurso para convencer seus ouvintes do motivo pelo qual eles devem concordar com vocês sobre algo, como qual é o melhor tipo de comida. Depois que o orador terminar, peça ao grupo que aponte as coisas que ele fez para convencê-los. Sugira outros métodos que as pessoas costumam usar. Discutam se sua cultura tem um certo tipo de estilo para discursos ou ensinamentos. Pause este áudio aqui.</w:t>
      </w:r>
    </w:p>
    <w:p>
      <w:pPr/>
      <w:r>
        <w:rPr>
          <w:lang w:val="pt_PT" w:bidi="pt_PT"/>
        </w:rPr>
      </w:r>
      <w:r>
        <w:rPr>
          <w:lang w:val="pt_PT" w:bidi="pt_PT"/>
        </w:rPr>
        <w:t>Na primeira parte dessa passagem, Paulo muda o foco de sua descrição do que Deus fez para falar sobre o que os crentes devem fazer em resposta.</w:t>
      </w:r>
    </w:p>
    <w:p>
      <w:pPr/>
      <w:r>
        <w:rPr>
          <w:lang w:val="pt_PT" w:bidi="pt_PT"/>
        </w:rPr>
      </w:r>
      <w:r>
        <w:rPr>
          <w:lang w:val="pt_PT" w:bidi="pt_PT"/>
        </w:rPr>
        <w:t>Paulo lembra aos crentes que ele acabou de explicar a eles que Deus deu a seu povo um chamado especial. Então, Paulo lembra eles que ele é um prisioneiro, tanto literalmente quanto porque ele é um servo da vontade de Deus. Por causa disso, Paulo tem o direito de sugerir fortemente que os crentes façam as coisas que ele está prestes a dizer para eles fazerem. Paulo os encoraja fortemente a viver de uma certa maneira por causa de tudo o que Deus fez por eles. Se os crentes viverem assim, eles serão dignos do chamado e do propósito de Deus em suas vidas.</w:t>
      </w:r>
    </w:p>
    <w:p>
      <w:pPr/>
      <w:r>
        <w:rPr>
          <w:lang w:val="pt_PT" w:bidi="pt_PT"/>
        </w:rPr>
      </w:r>
      <w:r>
        <w:rPr>
          <w:lang w:val="pt_PT" w:bidi="pt_PT"/>
        </w:rPr>
        <w:t>Parem aqui e discutam em grupo: em sua cultura, como as pessoas tentam persuadir as outras a agir de uma certa maneira? Como o falante mostra que tem autoridade sobre o tópico que está discutindo? Que coisas eles dizem para convencer as pessoas da importância de tomar uma certa ação? Pause este áudio aqui.</w:t>
      </w:r>
    </w:p>
    <w:p>
      <w:pPr/>
      <w:r>
        <w:rPr>
          <w:lang w:val="pt_PT" w:bidi="pt_PT"/>
        </w:rPr>
      </w:r>
      <w:r>
        <w:rPr>
          <w:lang w:val="pt_PT" w:bidi="pt_PT"/>
        </w:rPr>
        <w:t>Paulo agora descreve a maneira digna de viver e dá instruções diretamente aos crentes. O Espírito Santo uniu os crentes em Jesus no vínculo da paz. Esse vínculo é como uma corda que une as pessoas. Os crentes podem ficar unidos assim quando são completamente, ou sempre, humildes, gentis e pacientes. Eles devem tolerar uns aos outros, mesmo quando fazem coisas erradas porque amam uns aos outros. Os crentes devem estar ansiosos para fazer tudo o que é possível para se manterem unidos. Ao fazer essas coisas, os crentes permanecerão unidos da maneira como o Espírito Santo os uniu.</w:t>
      </w:r>
    </w:p>
    <w:p>
      <w:pPr/>
      <w:r>
        <w:rPr>
          <w:lang w:val="pt_PT" w:bidi="pt_PT"/>
        </w:rPr>
      </w:r>
      <w:r>
        <w:rPr>
          <w:lang w:val="pt_PT" w:bidi="pt_PT"/>
        </w:rPr>
        <w:t>Na segunda parte dessa passagem, Paulo lista as coisas em que os crentes acreditam para explicar por que eles devem estar unidos. Sua crença nas mesmas coisas os mantém unidos. Paulo apresenta essas crenças principais em uma declaração de fé mais formal. Uma declaração mais formal é mais fácil para os crentes repetirem e lembrarem. Paulo começa descrevendo “um corpo, ou grupo de crentes”, e “um espírito”, porque ele acabou de falar sobre o grupo de crentes.</w:t>
      </w:r>
    </w:p>
    <w:p>
      <w:pPr/>
      <w:r>
        <w:rPr>
          <w:lang w:val="pt_PT" w:bidi="pt_PT"/>
        </w:rPr>
      </w:r>
      <w:r>
        <w:rPr>
          <w:lang w:val="pt_PT" w:bidi="pt_PT"/>
        </w:rPr>
        <w:t>Parem aqui e discutam essa pergunta em grupo: pensem na primeira atividade que era sobre como convencer alguém de algo. Como o orador organizou seus argumentos? Em que ordem ele os listou? De que outra maneira ele poderia tê-los listado? Pause este áudio aqui.</w:t>
      </w:r>
    </w:p>
    <w:p>
      <w:pPr/>
      <w:r>
        <w:rPr>
          <w:lang w:val="pt_PT" w:bidi="pt_PT"/>
        </w:rPr>
      </w:r>
      <w:r>
        <w:rPr>
          <w:lang w:val="pt_PT" w:bidi="pt_PT"/>
        </w:rPr>
        <w:t>A lista de Paulo tem três seções. A primeira seção inclui o Espírito Santo que faz os crentes serem um corpo por meio da unidade. A segunda seção é sobre o Senhor Jesus, a base da fé e o batismo. Isso mostra que somos devotos ao Senhor Jesus e ao que ele fez por nós para nos dar a salvação. E a terceira seção é sobre Deus que está sobre todos. Na primeira seção, Paulo diz que há um Espírito, o Espírito Santo, que, como ele já disse, é aquele que une o corpo, ou a igreja. Assim como há um Espírito, Deus chamou todas as pessoas na igreja para uma esperança. Essa esperança é de que Deus dê coisas boas ao seu povo, que é o chamamento que Paulo mencionou no início. Os crentes acreditam nessa esperança por causa das ações de Jesus, o qual Paulo lista em seguida como o único Senhor. Há uma fé, o que significa que os crentes confiam que Jesus é Senhor. Há um batismo: a confissão pública que simboliza a nova vida que Deus deu a todos os crentes. Finalmente, Paulo diz que há um Deus que é o Pai de todos, que está sobre todos, por meio de todos e em todos. “Todos” se refere a todas as pessoas, ou todo o povo de Deus, ou todas as pessoas em todos os lugares.</w:t>
      </w:r>
    </w:p>
    <w:p>
      <w:pPr/>
      <w:r>
        <w:rPr>
          <w:lang w:val="pt_PT" w:bidi="pt_PT"/>
        </w:rPr>
      </w:r>
      <w:r>
        <w:rPr>
          <w:lang w:val="pt_PT" w:bidi="pt_PT"/>
        </w:rPr>
        <w:t>Parem aqui e discutam em grupo: como seria natural em seu idioma traduzir a lista de Paulo? Pause este áudio aqui.</w:t>
      </w:r>
    </w:p>
    <w:p>
      <w:pPr/>
      <w:r>
        <w:rPr>
          <w:lang w:val="pt_PT" w:bidi="pt_PT"/>
        </w:rPr>
      </w:r>
      <w:r>
        <w:rPr>
          <w:lang w:val="pt_PT" w:bidi="pt_PT"/>
        </w:rPr>
        <w:t>Paulo explica que os crentes não acreditam em ideias diferentes que causam conflito ou dividiriam as pessoas. As ações das pessoas são baseadas no que elas acreditam. Como todos os crentes acreditam nas mesmas coisas, eles devem manter a unidade que o Espírito Santo começou quando o Espírito Santo os reuniu como um grupo de crentes.</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representando Paulo, os crentes, o Espírito Santo, Jesus e Deus Pai.</w:t>
      </w:r>
    </w:p>
    <w:p>
      <w:pPr/>
      <w:r>
        <w:rPr>
          <w:lang w:val="pt_PT" w:bidi="pt_PT"/>
        </w:rPr>
      </w:r>
      <w:r>
        <w:rPr>
          <w:lang w:val="pt_PT" w:bidi="pt_PT"/>
        </w:rPr>
        <w:t>Escolha pessoas, desenhos ou objetos para cada um ser um desses. Enquanto vocês começam a recontar a história desses versículos, lembrem-se de que Paulo fala sobre si mesmo como um prisioneiro do Senhor. Então Paulo se volta para o grupo de crentes que estão ouvindo a carta e os encoraja a viver uma vida digna de seu chamado. Ele explica como isso funciona na prática. Então Paulo começa a ensinar os principais pontos sobre a confiança em Jesus. Primeiro, Paulo fala sobre os crentes e o Espírito Santo quando ele diz que há um corpo, e o Espírito Santo que traz unidade na paz para os crentes. O Espírito Santo pode cercar os crentes para mostrar como eles estão unificados e trabalham juntos. Então Paulo começa a falar sobre a esperança unida dos crentes, e ele aponta para Jesus enquanto eles encenam batizando uns aos outros e seguindo Jesus. Paulo então explica como a presença de Deus está em todos os lugares, enquanto Deus se move em torno do grupo de crentes.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4.1–6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que ouviriam alguém ler essa carta em voz alta</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Senhor Jesus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“Contei a vocês o que Deus fez e seu propósito para vocês. Sou um prisioneiro porque sirvo ao Senhor Jesus, então posso dizer essas coisas a vocês. Por causa do que Deus fez, quero exortar vocês a viverem uma vida que seja adequada para sua posição como filhos de Deus, para a qual Deus os chamou”.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estava sentindo ou pensando sobre essas palavras que você direcionou Paulo a compartilhar?” A pessoa pode responder coisas como: “Quero que essas pessoas saibam que as chamei porque as amo”, ou “Essas pessoas devem ouvir as palavras que estou dando a elas por meio dos escritos de Paulo, uma vez que essas ações trarão paz a elas", ou “Quero que eles entendam que fiz tanto por eles. Eles podem viver uma vida que mostre aos outros o que significa viver em paz comigo e com os outros. Eu realmente quero usá-los para mostrar isso ao mundo!”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Paulo diz: “Vocês devem sempre ser humildes, gentis e pacientes, mostrando o quanto vocês amam uns aos outros, sendo amorosos e compreensivos com as diferenças das pessoas.” O Espírito de Deus dá a vocês a paz que une vocês, e vocês devem fazer o seu melhor para manter essa unidade”.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quando ouvem isso?” A pessoa pode responder coisas como: “Eu realmente quero seguir a Deus e tentar fazer essas coisas!” ou “Estou feliz por termos a ajuda de Deus para fazer essas coisas, visto que será difícil sempre seguir essas instruções!” ou “Vejo como essas ações construirão bons relacionamentos com aqueles ao meu redor”, ou “Sou grato por Paulo estar nos ajudando compartilhando essas palavras conosco”.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“Há um só corpo, que são todos os crentes, e um Espírito Santo, assim como há uma coisa que esperamos, para a qual Deus chamou vocês. Há um Senhor, Jesus, e há uma fé e um batismo. Há um Deus que é o Pai de todos, que reina sobre todos, trabalha por meio de todos e está em todos”.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“É muito importante que eles acreditem na verdade, então listarei essas coisas claramente”, ou “Quero que os crentes tenham paz, então os instruirei com cuidado”, ou “Espero que eles ouçam essas palavras, uma vez que elas são as palavras que Deus me deu e essas palavras ajudarão os crentes!”</w:t>
      </w:r>
    </w:p>
    <w:p>
      <w:pPr>
        <w:pStyle w:val="ListBullet"/>
        <w:spacing w:line="240" w:lineRule="auto"/>
        <w:ind w:left="720"/>
      </w:pPr>
      <w:r>
        <w:rPr>
          <w:lang w:val="pt_PT" w:bidi="pt_PT"/>
        </w:rPr>
      </w:r>
      <w:r>
        <w:rPr>
          <w:lang w:val="pt_PT" w:bidi="pt_PT"/>
        </w:rPr>
        <w:t>Pergunte às pessoas que interpretam os crentes: “O que vocês estão sentindo ou pensando quando ouvem isso?” A pessoa pode responder coisas como: “Estou admirado por ser parte de um corpo de crentes tão unificado”, ou “Mesmo que outras igrejas em outras cidades sejam tão diferentes, percebo que Deus quer que todos nós trabalhemos juntos e tenhamos paz em quem Deus é e no que ele fez por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4.1–6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se chama de prisioneiro do </w:t>
      </w:r>
      <w:r>
        <w:rPr>
          <w:b/>
          <w:lang w:val="pt_PT" w:bidi="pt_PT"/>
        </w:rPr>
        <w:t>Senhor</w:t>
      </w:r>
      <w:r>
        <w:rPr>
          <w:lang w:val="pt_PT" w:bidi="pt_PT"/>
        </w:rPr>
        <w:t xml:space="preserve">. Um senhor é um mestre sobre as outras pessoas, que tem autoridade total. Paulo muitas vezes chamou Jesus de “Senhor”, e como Paulo mais tarde menciona o Espírito, o Deus Pai, e o único Senhor, Senhor aqui provavelmente significa Jesus.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diz aos crentes para viver ou agir de uma maneira </w:t>
      </w:r>
      <w:r>
        <w:rPr>
          <w:b/>
          <w:lang w:val="pt_PT" w:bidi="pt_PT"/>
        </w:rPr>
        <w:t>digna</w:t>
      </w:r>
      <w:r>
        <w:rPr>
          <w:lang w:val="pt_PT" w:bidi="pt_PT"/>
        </w:rPr>
        <w:t xml:space="preserve"> de seu chamado. Um </w:t>
      </w:r>
      <w:r>
        <w:rPr>
          <w:b/>
          <w:lang w:val="pt_PT" w:bidi="pt_PT"/>
        </w:rPr>
        <w:t>chamado</w:t>
      </w:r>
      <w:r>
        <w:rPr>
          <w:lang w:val="pt_PT" w:bidi="pt_PT"/>
        </w:rPr>
        <w:t xml:space="preserve"> é o convite de Deus às pessoas para serem seu povo e fazerem a sua vontade. Quando alguém vive de uma maneira digna, significa que ele vive de uma maneira correta ou apropriada para o que Deus o chamou para fazer. A pessoa é uma boa representante de Deus.</w:t>
      </w:r>
    </w:p>
    <w:p>
      <w:pPr/>
      <w:r>
        <w:rPr>
          <w:lang w:val="pt_PT" w:bidi="pt_PT"/>
        </w:rPr>
      </w:r>
      <w:r>
        <w:rPr>
          <w:lang w:val="pt_PT" w:bidi="pt_PT"/>
        </w:rPr>
        <w:t xml:space="preserve">Parem aqui e discutam em grupo a ideia de viver de uma maneira </w:t>
      </w:r>
      <w:r>
        <w:rPr>
          <w:b/>
          <w:lang w:val="pt_PT" w:bidi="pt_PT"/>
        </w:rPr>
        <w:t>digna</w:t>
      </w:r>
      <w:r>
        <w:rPr>
          <w:lang w:val="pt_PT" w:bidi="pt_PT"/>
        </w:rPr>
        <w:t>. Como vocês traduzirão isso em sua passagem? Pause este áudio aqui.</w:t>
      </w:r>
    </w:p>
    <w:p>
      <w:pPr/>
      <w:r>
        <w:rPr>
          <w:lang w:val="pt_PT" w:bidi="pt_PT"/>
        </w:rPr>
      </w:r>
      <w:r>
        <w:rPr>
          <w:lang w:val="pt_PT" w:bidi="pt_PT"/>
        </w:rPr>
        <w:t xml:space="preserve">Paulo diz aos crentes para serem </w:t>
      </w:r>
      <w:r>
        <w:rPr>
          <w:b/>
          <w:lang w:val="pt_PT" w:bidi="pt_PT"/>
        </w:rPr>
        <w:t>humildes</w:t>
      </w:r>
      <w:r>
        <w:rPr>
          <w:lang w:val="pt_PT" w:bidi="pt_PT"/>
        </w:rPr>
        <w:t xml:space="preserve">, </w:t>
      </w:r>
      <w:r>
        <w:rPr>
          <w:b/>
          <w:lang w:val="pt_PT" w:bidi="pt_PT"/>
        </w:rPr>
        <w:t>gentis</w:t>
      </w:r>
      <w:r>
        <w:rPr>
          <w:lang w:val="pt_PT" w:bidi="pt_PT"/>
        </w:rPr>
        <w:t xml:space="preserve"> e </w:t>
      </w:r>
      <w:r>
        <w:rPr>
          <w:b/>
          <w:lang w:val="pt_PT" w:bidi="pt_PT"/>
        </w:rPr>
        <w:t>pacientes</w:t>
      </w:r>
      <w:r>
        <w:rPr>
          <w:lang w:val="pt_PT" w:bidi="pt_PT"/>
        </w:rPr>
        <w:t>. Ser humilde significa não ser orgulhoso, mas tratar as outras pessoas melhor do que a si mesmo. Ser gentil significa não ser duro ou ressentido, mas tratar os outros com bondade. Ser paciente significa estar disposto a esperar, e continuar mesmo em circunstâncias difíceis.</w:t>
      </w:r>
    </w:p>
    <w:p>
      <w:pPr/>
      <w:r>
        <w:rPr>
          <w:lang w:val="pt_PT" w:bidi="pt_PT"/>
        </w:rPr>
      </w:r>
      <w:r>
        <w:rPr>
          <w:lang w:val="pt_PT" w:bidi="pt_PT"/>
        </w:rPr>
        <w:t xml:space="preserve">Parem aqui e discutam em grupo quais palavras ou frases vocês usarão para </w:t>
      </w:r>
      <w:r>
        <w:rPr>
          <w:b/>
          <w:lang w:val="pt_PT" w:bidi="pt_PT"/>
        </w:rPr>
        <w:t>humilde</w:t>
      </w:r>
      <w:r>
        <w:rPr>
          <w:lang w:val="pt_PT" w:bidi="pt_PT"/>
        </w:rPr>
        <w:t xml:space="preserve">, </w:t>
      </w:r>
      <w:r>
        <w:rPr>
          <w:b/>
          <w:lang w:val="pt_PT" w:bidi="pt_PT"/>
        </w:rPr>
        <w:t>gentil</w:t>
      </w:r>
      <w:r>
        <w:rPr>
          <w:lang w:val="pt_PT" w:bidi="pt_PT"/>
        </w:rPr>
        <w:t xml:space="preserve"> e </w:t>
      </w:r>
      <w:r>
        <w:rPr>
          <w:b/>
          <w:lang w:val="pt_PT" w:bidi="pt_PT"/>
        </w:rPr>
        <w:t>paciente</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Os crentes devem manter a </w:t>
      </w:r>
      <w:r>
        <w:rPr>
          <w:b/>
          <w:lang w:val="pt_PT" w:bidi="pt_PT"/>
        </w:rPr>
        <w:t>unidade</w:t>
      </w:r>
      <w:r>
        <w:rPr>
          <w:lang w:val="pt_PT" w:bidi="pt_PT"/>
        </w:rPr>
        <w:t xml:space="preserve"> do Espírito por meio do vínculo, ou conexão, da paz. Estar unido significa trabalhar junto por um propósito comum. Pessoas unidas concordam sobre o propósito e trabalham juntas para se ajudar a alcançar o objetivo. Usem a mesma palavra ou frase para unidade que vocês usaram em passagens anteriores.</w:t>
      </w:r>
    </w:p>
    <w:p>
      <w:pPr/>
      <w:r>
        <w:rPr>
          <w:lang w:val="pt_PT" w:bidi="pt_PT"/>
        </w:rPr>
      </w:r>
      <w:r>
        <w:rPr>
          <w:lang w:val="pt_PT" w:bidi="pt_PT"/>
        </w:rPr>
        <w:t xml:space="preserve">O </w:t>
      </w:r>
      <w:r>
        <w:rPr>
          <w:b/>
          <w:lang w:val="pt_PT" w:bidi="pt_PT"/>
        </w:rPr>
        <w:t>Espírito</w:t>
      </w:r>
      <w:r>
        <w:rPr>
          <w:lang w:val="pt_PT" w:bidi="pt_PT"/>
        </w:rPr>
        <w:t xml:space="preserve"> é o </w:t>
      </w:r>
      <w:r>
        <w:rPr>
          <w:b/>
          <w:lang w:val="pt_PT" w:bidi="pt_PT"/>
        </w:rPr>
        <w:t>Espírito Santo</w:t>
      </w:r>
      <w:r>
        <w:rPr>
          <w:lang w:val="pt_PT" w:bidi="pt_PT"/>
        </w:rPr>
        <w:t xml:space="preserve">, o Espírito de Deus. O Espírito Santo não é apenas um poder, mas também é uma pessoa. O Espírito Santo é parte da Trindade — o Deus que é um, mas que consiste em três pessoas. Deus Pai, Deus Filho (Jesus) e Deus Espírito Santo são três pessoas diferentes, mas juntas são um só Deus. O Espírito Santo torna possível que as pessoas se tornem seguidoras de Jesus e une os seguidores. Para mais informações sobre Espírito, consulte </w:t>
      </w:r>
      <w:r>
        <w:rPr>
          <w:lang w:val="pt_PT" w:bidi="pt_PT"/>
        </w:rPr>
        <w:t>Espírito Santo</w:t>
      </w:r>
      <w:r>
        <w:rPr>
          <w:lang w:val="pt_PT" w:bidi="pt_PT"/>
        </w:rPr>
        <w:t xml:space="preserve"> no Glossário Mestre. Usem a mesma palavra ou frase para Espírito, ou Espírito Santo que vocês usaram em passagens anteriores.</w:t>
      </w:r>
    </w:p>
    <w:p>
      <w:pPr/>
      <w:r>
        <w:rPr>
          <w:lang w:val="pt_PT" w:bidi="pt_PT"/>
        </w:rPr>
      </w:r>
      <w:r>
        <w:rPr>
          <w:b/>
          <w:lang w:val="pt_PT" w:bidi="pt_PT"/>
        </w:rPr>
        <w:t>Paz</w:t>
      </w:r>
      <w:r>
        <w:rPr>
          <w:lang w:val="pt_PT" w:bidi="pt_PT"/>
        </w:rPr>
        <w:t xml:space="preserve"> significa tanto uma ausência de conflito quanto uma plenitude, ou integralidade, da vida. Paz não significa apenas ausência de guerra ou conflito. Paz significa que as pessoas vivem juntas em unidade e amor umas pelas outras. Para mais informações sobre </w:t>
      </w:r>
      <w:r>
        <w:rPr>
          <w:lang w:val="pt_PT" w:bidi="pt_PT"/>
        </w:rPr>
        <w:t>paz</w:t>
      </w:r>
      <w:r>
        <w:rPr>
          <w:lang w:val="pt_PT" w:bidi="pt_PT"/>
        </w:rPr>
        <w:t>, consulte o Glossário Mestre. Usem a mesma palavra ou frase para paz que vocês usaram em passagens anteriores.</w:t>
      </w:r>
    </w:p>
    <w:p>
      <w:pPr/>
      <w:r>
        <w:rPr>
          <w:lang w:val="pt_PT" w:bidi="pt_PT"/>
        </w:rPr>
      </w:r>
      <w:r>
        <w:rPr>
          <w:lang w:val="pt_PT" w:bidi="pt_PT"/>
        </w:rPr>
        <w:t xml:space="preserve">Paulo diz que há um </w:t>
      </w:r>
      <w:r>
        <w:rPr>
          <w:b/>
          <w:lang w:val="pt_PT" w:bidi="pt_PT"/>
        </w:rPr>
        <w:t>corpo</w:t>
      </w:r>
      <w:r>
        <w:rPr>
          <w:lang w:val="pt_PT" w:bidi="pt_PT"/>
        </w:rPr>
        <w:t>, que é outra palavra para o grupo de pessoas que acreditam em Jesus. Paulo chama os crentes de “corpo de Cristo”, uma vez que como um corpo físico, há muitos membros com papéis diferentes, mas todos estão conectados, e fazem o trabalho de Cristo na terra. Usem a mesma palavra ou frase para corpo que vocês usaram em passagens anteriores.</w:t>
      </w:r>
    </w:p>
    <w:p>
      <w:pPr/>
      <w:r>
        <w:rPr>
          <w:lang w:val="pt_PT" w:bidi="pt_PT"/>
        </w:rPr>
      </w:r>
      <w:r>
        <w:rPr>
          <w:lang w:val="pt_PT" w:bidi="pt_PT"/>
        </w:rPr>
        <w:t xml:space="preserve">Também há uma </w:t>
      </w:r>
      <w:r>
        <w:rPr>
          <w:b/>
          <w:lang w:val="pt_PT" w:bidi="pt_PT"/>
        </w:rPr>
        <w:t>esperança</w:t>
      </w:r>
      <w:r>
        <w:rPr>
          <w:lang w:val="pt_PT" w:bidi="pt_PT"/>
        </w:rPr>
        <w:t xml:space="preserve"> para os crentes. Uma esperança é algo que as pessoas esperam ansiosamente. Para os crentes, essa esperança é que eles vejam a bondade de Deus no futuro e que tenham vida eterna com Deus. Essa é uma esperança certa, porque eles viram que Deus é digno de confiança por meio de seus atos salvadores no passado. Para mais informações sobre </w:t>
      </w:r>
      <w:r>
        <w:rPr>
          <w:b/>
          <w:lang w:val="pt_PT" w:bidi="pt_PT"/>
        </w:rPr>
        <w:t>esperança</w:t>
      </w:r>
      <w:r>
        <w:rPr>
          <w:lang w:val="pt_PT" w:bidi="pt_PT"/>
        </w:rPr>
        <w:t>, consulte o Glossário Mestre. Use a mesma palavra ou frase para esperança que você usou em passagens anteriores.</w:t>
      </w:r>
    </w:p>
    <w:p>
      <w:pPr/>
      <w:r>
        <w:rPr>
          <w:lang w:val="pt_PT" w:bidi="pt_PT"/>
        </w:rPr>
      </w:r>
      <w:r>
        <w:rPr>
          <w:lang w:val="pt_PT" w:bidi="pt_PT"/>
        </w:rPr>
        <w:t xml:space="preserve">Há uma </w:t>
      </w:r>
      <w:r>
        <w:rPr>
          <w:b/>
          <w:lang w:val="pt_PT" w:bidi="pt_PT"/>
        </w:rPr>
        <w:t>fé</w:t>
      </w:r>
      <w:r>
        <w:rPr>
          <w:lang w:val="pt_PT" w:bidi="pt_PT"/>
        </w:rPr>
        <w:t xml:space="preserve">. Fé é depender de alguém: confiar e acreditar que o que essa pessoa diz é verdade. A fé específica sobre a qual Paulo está falando é quando alguém acredita em Jesus. Essa pessoa acredita que Jesus é o filho de Deus e confia que ele morreu para salvá-la, e que Deus a perdoou e a aceitou. Como resultado, a pessoa está comprometida a fazer tudo o que Jesus ordenou. Para mais informações sobre </w:t>
      </w:r>
      <w:r>
        <w:rPr>
          <w:lang w:val="pt_PT" w:bidi="pt_PT"/>
        </w:rPr>
        <w:t>fé</w:t>
      </w:r>
      <w:r>
        <w:rPr>
          <w:lang w:val="pt_PT" w:bidi="pt_PT"/>
        </w:rPr>
        <w:t>, consulte o Glossário Mestre. Use a mesma palavra ou frase para fé que você usou em passagens anteriores.</w:t>
      </w:r>
    </w:p>
    <w:p>
      <w:pPr/>
      <w:r>
        <w:rPr>
          <w:lang w:val="pt_PT" w:bidi="pt_PT"/>
        </w:rPr>
      </w:r>
      <w:r>
        <w:rPr>
          <w:lang w:val="pt_PT" w:bidi="pt_PT"/>
        </w:rPr>
        <w:t xml:space="preserve">Há um </w:t>
      </w:r>
      <w:r>
        <w:rPr>
          <w:b/>
          <w:lang w:val="pt_PT" w:bidi="pt_PT"/>
        </w:rPr>
        <w:t>batismo</w:t>
      </w:r>
      <w:r>
        <w:rPr>
          <w:lang w:val="pt_PT" w:bidi="pt_PT"/>
        </w:rPr>
        <w:t>. Batizar alguém significa lavá-lo cerimonialmente na água para mostrar que ele está plenamente comprometido com a comunidade ou com a pessoa que a lidera. Esse batismo era um sinal da necessidade de perdão de uma pessoa, bem como um sinal de que ela agora pertencia a Jesus e queria segui-lo. Quando alguém realiza o batismo, é como se morresse e voltasse a viver. É um símbolo que mostra que sua vida antiga está morta e essa pessoa agora tem uma nova vida porque ela pertence a Jesus. Nessa seção, quando Paulo diz que há um batismo, ele está dizendo que todos nós, juntos como crentes, somos leais a Jesus e vivemos uma nova vida com Jesus. Mostramos isso por meio do batismo.</w:t>
      </w:r>
    </w:p>
    <w:p>
      <w:pPr/>
      <w:r>
        <w:rPr>
          <w:lang w:val="pt_PT" w:bidi="pt_PT"/>
        </w:rPr>
      </w:r>
      <w:r>
        <w:rPr>
          <w:lang w:val="pt_PT" w:bidi="pt_PT"/>
        </w:rPr>
        <w:t xml:space="preserve">Parem aqui e discutam em grupo qual palavra ou frase vocês usarão para </w:t>
      </w:r>
      <w:r>
        <w:rPr>
          <w:b/>
          <w:lang w:val="pt_PT" w:bidi="pt_PT"/>
        </w:rPr>
        <w:t>batismo</w:t>
      </w:r>
      <w:r>
        <w:rPr>
          <w:lang w:val="pt_PT" w:bidi="pt_PT"/>
        </w:rPr>
        <w:t xml:space="preserve">. Procure </w:t>
      </w:r>
      <w:r>
        <w:rPr>
          <w:lang w:val="pt_PT" w:bidi="pt_PT"/>
        </w:rPr>
        <w:t>batismo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Há um Deus e </w:t>
      </w:r>
      <w:r>
        <w:rPr>
          <w:b/>
          <w:lang w:val="pt_PT" w:bidi="pt_PT"/>
        </w:rPr>
        <w:t>Pai</w:t>
      </w:r>
      <w:r>
        <w:rPr>
          <w:lang w:val="pt_PT" w:bidi="pt_PT"/>
        </w:rPr>
        <w:t xml:space="preserve"> de todos. Paulo usa a mesma palavra que vocês usam para seus pais. Usem a mesma palavra para Pai aqui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4:7–16</w:t>
      </w:r>
      <w:r>
        <w:rPr>
          <w:lang w:val="pt_PT" w:bidi="pt_PT"/>
        </w:rPr>
      </w:r>
    </w:p>
    <w:p>
      <w:pPr>
        <w:pStyle w:val="Heading3"/>
      </w:pPr>
      <w:r>
        <w:rPr>
          <w:lang w:val="pt_PT" w:bidi="pt_PT"/>
        </w:rPr>
        <w:t>Ouvir e Sentir</w:t>
      </w:r>
    </w:p>
    <w:p>
      <w:pPr/>
      <w:r>
        <w:rPr>
          <w:lang w:val="pt_PT" w:bidi="pt_PT"/>
        </w:rPr>
      </w:r>
      <w:r>
        <w:rPr>
          <w:lang w:val="pt_PT" w:bidi="pt_PT"/>
        </w:rPr>
        <w:t>Nessa etapa, ouçam Efésios 4.7–16 e guardem em seus corações.</w:t>
      </w:r>
    </w:p>
    <w:p>
      <w:pPr/>
      <w:r>
        <w:rPr>
          <w:lang w:val="pt_PT" w:bidi="pt_PT"/>
        </w:rPr>
      </w:r>
      <w:r>
        <w:rPr>
          <w:lang w:val="pt_PT" w:bidi="pt_PT"/>
        </w:rPr>
        <w:t>Ouçam uma versão em áudio de Efésios 4.7–16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4.7–16 na tradução mais fácil de entender.</w:t>
      </w:r>
    </w:p>
    <w:p>
      <w:pPr/>
      <w:r>
        <w:rPr>
          <w:lang w:val="pt_PT" w:bidi="pt_PT"/>
        </w:rPr>
      </w:r>
      <w:r>
        <w:rPr>
          <w:lang w:val="pt_PT" w:bidi="pt_PT"/>
        </w:rPr>
        <w:t>Na última parte da carta, Paulo exortou à unidade e explicou as crenças que unem os crentes. Paulo tem falado sobre a “única fé” que une os crentes. Agora ele parece mudar para falar sobre os diferentes dons de Cristo que tornam esse grupo de crentes forte. Na verdade, é a variedade de dons que torna a unidade da igreja ainda mais forte!</w:t>
      </w:r>
    </w:p>
    <w:p>
      <w:pPr/>
      <w:r>
        <w:rPr>
          <w:lang w:val="pt_PT" w:bidi="pt_PT"/>
        </w:rPr>
      </w:r>
      <w:r>
        <w:rPr>
          <w:lang w:val="pt_PT" w:bidi="pt_PT"/>
        </w:rPr>
        <w:t>Paulo começa dizendo que Cristo deu a todos os crentes, incluindo ele mesmo, tipos diferentes de graça por causa da generosidade de Cristo. Essa graça não é o dom da graça da salvação, mas sim dons para servir, ou uma capacidade de fazer o trabalho de Deus. Paulo chama esses dons de graça porque não merecemos receber dons tão maravilhosos de Deus. Paulo falará sobre alguns tipos desses dons.</w:t>
      </w:r>
    </w:p>
    <w:p>
      <w:pPr/>
      <w:r>
        <w:rPr>
          <w:lang w:val="pt_PT" w:bidi="pt_PT"/>
        </w:rPr>
      </w:r>
      <w:r>
        <w:rPr>
          <w:lang w:val="pt_PT" w:bidi="pt_PT"/>
        </w:rPr>
        <w:t>Paulo primeiro explica como sabemos que Cristo deu esses dons. Ele cita uma música de vitória encontrada anteriormente na Bíblia sobre um rei dirigindo-se para o trono depois de derrotar seus inimigos. Naquele tempo, depois de uma vitória, um rei israelita subia a colina da capital, ou "ascendia ao alto". O rei levava consigo os inimigos que ele havia capturado, e os itens valiosos que ele havia tomado ou recebido do inimigo. Enquanto o rei subia a colina, ele muitas vezes dava presentes às pessoas que o assistiam passar. Como um rei recebia e dava presentes depois de uma vitória, algumas versões da música original de vitória dizem “ele recebeu muitos dons”, enquanto a que Paulo cita diz “ele deu muitos dons”.</w:t>
      </w:r>
    </w:p>
    <w:p>
      <w:pPr/>
      <w:r>
        <w:rPr>
          <w:lang w:val="pt_PT" w:bidi="pt_PT"/>
        </w:rPr>
      </w:r>
      <w:r>
        <w:rPr>
          <w:lang w:val="pt_PT" w:bidi="pt_PT"/>
        </w:rPr>
        <w:t>Parem aqui e discutam esta pergunta em grupo: em sua cultura, ao celebrar um grande evento da vida, como um nascimento ou um casamento, que tipos de presentes as pessoas costumam dar umas às outras? Que tipo de presentes as pessoas dão a vocês? Que tipo de presentes vocês retribuem, como presentes de comida ou convites para uma festa ou reunião? Pause este áudio aqui.</w:t>
      </w:r>
    </w:p>
    <w:p>
      <w:pPr/>
      <w:r>
        <w:rPr>
          <w:lang w:val="pt_PT" w:bidi="pt_PT"/>
        </w:rPr>
      </w:r>
      <w:r>
        <w:rPr>
          <w:lang w:val="pt_PT" w:bidi="pt_PT"/>
        </w:rPr>
        <w:t>Paulo compara essa música de vitória à vitória de Cristo sobre o pecado e à maneira como ele deu a graça, ou os dons especiais de habilidades, aos crentes. Paulo explica que Cristo ascendeu, ou subiu para o lugar mais alto, onde Deus está. Como Cristo estava com Deus, isso significa que ele primeiro deve ter descido para um lugar mais baixo. Alguns acreditam que esse lugar mais baixo pode ser onde os mortos estão, mas provavelmente significa a Terra. Assim como o rei obteve uma vitória, Cristo obteve uma vitória sobre o pecado e a morte na terra e então subiu acima do céu para estar com Deus novamente. Cristo ascendeu para que pudesse estar em todos os lugares e tornar tudo perfeito.</w:t>
      </w:r>
    </w:p>
    <w:p>
      <w:pPr/>
      <w:r>
        <w:rPr>
          <w:lang w:val="pt_PT" w:bidi="pt_PT"/>
        </w:rPr>
      </w:r>
      <w:r>
        <w:rPr>
          <w:lang w:val="pt_PT" w:bidi="pt_PT"/>
        </w:rPr>
        <w:t>Paulo diz que alguns dos dons que Cristo deu aos crentes em sua igreja são os papéis dos líderes da igreja. Há apóstolos, que são representantes de Deus e que têm a autoridade para dar mensagens e tomar decisões sobre assuntos espirituais. Há profetas, que dão mensagens de Deus às pessoas. Os evangelistas contam a outras pessoas as boas novas sobre Jesus. Os pastores cuidam das necessidades dos crentes, e os mestres explicam as Escrituras às pessoas. Os pastores e mestres têm funções semelhantes e, às vezes, a mesma pessoa desempenha esses dois papéis.</w:t>
      </w:r>
    </w:p>
    <w:p>
      <w:pPr/>
      <w:r>
        <w:rPr>
          <w:lang w:val="pt_PT" w:bidi="pt_PT"/>
        </w:rPr>
      </w:r>
      <w:r>
        <w:rPr>
          <w:lang w:val="pt_PT" w:bidi="pt_PT"/>
        </w:rPr>
        <w:t>O trabalho desses líderes dos crentes é edificar ou preparar o povo de Deus para fazer o trabalho de Deus, assim como uma pessoa construiria uma casa para que seja forte e útil. Esse trabalho deve continuar até que os crentes se unam em sua fé, ou confiem em Jesus. Pela fé, os crentes estão todos unidos a Cristo Jesus e, como eles estão todos unidos a Cristo, todos estão unidos uns com os outros.</w:t>
      </w:r>
    </w:p>
    <w:p>
      <w:pPr/>
      <w:r>
        <w:rPr>
          <w:lang w:val="pt_PT" w:bidi="pt_PT"/>
        </w:rPr>
      </w:r>
      <w:r>
        <w:rPr>
          <w:lang w:val="pt_PT" w:bidi="pt_PT"/>
        </w:rPr>
        <w:t>Esse trabalho também deve continuar até que os crentes estejam unidos em seu conhecimento do Filho de Deus, ou sejam semelhantes na maneira como confiam em Cristo e experimentam seu poder em suas vidas. A igreja deve se tornar madura como um homem adulto, como um corpo completo, crescendo em sabedoria da mesma maneira que um adulto se torna mais sábio à medida que cresce. Eles crescem, se tornando como um adulto maduro até se tornarem sábios como o próprio Jesus, que é o padrão de maturidade e sabedoria.</w:t>
      </w:r>
    </w:p>
    <w:p>
      <w:pPr/>
      <w:r>
        <w:rPr>
          <w:lang w:val="pt_PT" w:bidi="pt_PT"/>
        </w:rPr>
      </w:r>
      <w:r>
        <w:rPr>
          <w:lang w:val="pt_PT" w:bidi="pt_PT"/>
        </w:rPr>
        <w:t>Em seguida, Paulo explica por que os crentes precisam amadurecer. Falsos mestres astutos, enganosos e ardilosos mentem e tentam convencer os crentes de ações e crenças que não são de Deus. As crianças são mais propensas a acreditar em coisas que não são verdadeiras porque elas não são maduras. Os crentes não devem permanecer imaturos e imprudentes como crianças. Paulo compara os crentes imaturos a um pequeno barco em águas tempestuosas, carregado de um lado para o outro pelo vento e pelas ondas que continuam mudando. Mentiras traiçoeiras e falsos mestres levam as pessoas imaturas em todas as direções erradas, assim como o vento e as ondas podem carregar um barco na direção errada. Outra comparação a usar para os crentes imaturos seria dizer que eles são como folhas que o vento sopra de um lado para o outro.</w:t>
      </w:r>
    </w:p>
    <w:p>
      <w:pPr/>
      <w:r>
        <w:rPr>
          <w:lang w:val="pt_PT" w:bidi="pt_PT"/>
        </w:rPr>
      </w:r>
      <w:r>
        <w:rPr>
          <w:lang w:val="pt_PT" w:bidi="pt_PT"/>
        </w:rPr>
        <w:t>Discutam em grupo: em sua cultura, como vocês descreveriam alguém que acredita facilmente em mentiras ou que muda suas crenças muitas vezes, sem conhecimento ou experiência? Com o que vocês os comparariam? Pause este áudio aqui.</w:t>
      </w:r>
    </w:p>
    <w:p>
      <w:pPr/>
      <w:r>
        <w:rPr>
          <w:lang w:val="pt_PT" w:bidi="pt_PT"/>
        </w:rPr>
      </w:r>
      <w:r>
        <w:rPr>
          <w:lang w:val="pt_PT" w:bidi="pt_PT"/>
        </w:rPr>
        <w:t>Em vez de ouvir essas mentiras, os crentes devem falar o que é verdade sobre Deus e viver de acordo com seu ensinamento. Devemos fazer tudo isso enquanto mostramos amor uns pelos outros, assim como Cristo fez. A igreja é como um corpo humano. É composto por muitas pessoas com muitos papéis que estão conectadas como um corpo. Cristo é como a cabeça, ou o líder do corpo. Ele faz todo o corpo da igreja se encaixar perfeitamente, assim como um corpo humano. Os membros da igreja de Cristo são como os ligamentos — as partes do corpo que o mantêm unido e o fazem se mover. Assim como os ligamentos de um corpo, os membros se ajudam, se apoiam e trabalham juntos para fazer a igreja funcionar bem. E quando cada parte do corpo trabalha em conjunto, ele cresce. Da mesma maneira, quando cada membro da igreja trabalha em conjunto de uma maneira amorosa, a igreja pode se fortalecer.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4.7–16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explica que Cristo deu tipos diferentes de dons para fortalecer a unidade de Sua igreja.</w:t>
      </w:r>
    </w:p>
    <w:p>
      <w:pPr/>
      <w:r>
        <w:rPr>
          <w:lang w:val="pt_PT" w:bidi="pt_PT"/>
        </w:rPr>
      </w:r>
      <w:r>
        <w:rPr>
          <w:b/>
          <w:lang w:val="pt_PT" w:bidi="pt_PT"/>
        </w:rPr>
        <w:t>Na segunda parte:</w:t>
      </w:r>
      <w:r>
        <w:rPr>
          <w:lang w:val="pt_PT" w:bidi="pt_PT"/>
        </w:rPr>
        <w:t xml:space="preserve"> Paulo interrompe sua explicação sobre os dons para confirmar a partir das Escrituras a ideia de que Cristo dá dons. Ele identifica o rei vitorioso na passagem das Escrituras como Jesus.</w:t>
      </w:r>
    </w:p>
    <w:p>
      <w:pPr/>
      <w:r>
        <w:rPr>
          <w:lang w:val="pt_PT" w:bidi="pt_PT"/>
        </w:rPr>
      </w:r>
      <w:r>
        <w:rPr>
          <w:b/>
          <w:lang w:val="pt_PT" w:bidi="pt_PT"/>
        </w:rPr>
        <w:t>Na terceira parte:</w:t>
      </w:r>
      <w:r>
        <w:rPr>
          <w:lang w:val="pt_PT" w:bidi="pt_PT"/>
        </w:rPr>
        <w:t xml:space="preserve"> Paulo explica os dons que Cristo deu.</w:t>
      </w:r>
    </w:p>
    <w:p>
      <w:pPr/>
      <w:r>
        <w:rPr>
          <w:lang w:val="pt_PT" w:bidi="pt_PT"/>
        </w:rPr>
      </w:r>
      <w:r>
        <w:rPr>
          <w:b/>
          <w:lang w:val="pt_PT" w:bidi="pt_PT"/>
        </w:rPr>
        <w:t>Na quarta parte:</w:t>
      </w:r>
      <w:r>
        <w:rPr>
          <w:lang w:val="pt_PT" w:bidi="pt_PT"/>
        </w:rPr>
        <w:t xml:space="preserve"> Paulo explica os propósitos dos dons.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Os líderes da igreja: os apóstolos, profetas, evangelistas, pastores e mestres</w:t>
      </w:r>
    </w:p>
    <w:p>
      <w:pPr>
        <w:pStyle w:val="ListBullet"/>
        <w:spacing w:line="240" w:lineRule="auto"/>
        <w:ind w:left="720"/>
      </w:pPr>
      <w:r>
        <w:rPr>
          <w:lang w:val="pt_PT" w:bidi="pt_PT"/>
        </w:rPr>
      </w:r>
      <w:r>
        <w:rPr>
          <w:lang w:val="pt_PT" w:bidi="pt_PT"/>
        </w:rPr>
        <w:t>Os crentes que estão ouvindo essas palavras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dessa passagem, Paulo começa com uma breve visão geral do que ele falará: que Cristo deu dons (ou presentes) a todos os crentes porque Cristo ama dar dons. Cristo dá a pessoas diferentes dons diferentes, para que todos trabalhem juntos em unidade. Observe que Paulo muda de dar instruções, dizendo: “vocês devem fazer isso”, para explicar como “nós” devemos usar esses dons, incluindo a si mesmo na explicação.</w:t>
      </w:r>
    </w:p>
    <w:p>
      <w:pPr/>
      <w:r>
        <w:rPr>
          <w:lang w:val="pt_PT" w:bidi="pt_PT"/>
        </w:rPr>
      </w:r>
      <w:r>
        <w:rPr>
          <w:lang w:val="pt_PT" w:bidi="pt_PT"/>
        </w:rPr>
        <w:t>Na segunda parte dessa passagem, Paulo explica como sabemos que esses dons vieram de Cristo. Naquele momento, os mestres da palavra de Deus muitas vezes liam uma seção da Bíblia, então explicavam como as palavras se aplicavam ou o que elas significavam no tempo atual. Isso é o que Paulo faz. Paulo cita uma seção de uma música de vitória dos Salmos, que os crentes saberiam que é verdadeira e confiável. O autor escreveu essa música sobre Deus, e como Deus, que vive mais alto do que os lugares mais altos, deve ter que descer antes de poder voltar para cima. Paulo agora explica a música das Escrituras que ele citou. Paulo diz que essa música é sobre Cristo. Cristo é aquele que desceu para viver na terra. Ele então partiu ascendendo, ou subindo acima e além do céu. Ele fez isso para que pudesse encher tudo com sua presença ou com seu governo, fazendo tudo como deveria ser. Esses dons ajudam a igreja a fazer com que o reino de Cristo cresça.</w:t>
      </w:r>
    </w:p>
    <w:p>
      <w:pPr/>
      <w:r>
        <w:rPr>
          <w:lang w:val="pt_PT" w:bidi="pt_PT"/>
        </w:rPr>
      </w:r>
      <w:r>
        <w:rPr>
          <w:lang w:val="pt_PT" w:bidi="pt_PT"/>
        </w:rPr>
        <w:t>Paulo não explica tudo na seção da música de vitória citada, apenas as partes que são sobre o tópico que ele está discutindo. Ele explica que essa música é sobre Cristo, e a música diz que Cristo deu dons, então podemos saber que esses dons vieram de Cristo. Paulo não explica quem são os cativos, uma vez que esse não é o foco de suas palavras aqui.</w:t>
      </w:r>
    </w:p>
    <w:p>
      <w:pPr/>
      <w:r>
        <w:rPr>
          <w:lang w:val="pt_PT" w:bidi="pt_PT"/>
        </w:rPr>
      </w:r>
      <w:r>
        <w:rPr>
          <w:lang w:val="pt_PT" w:bidi="pt_PT"/>
        </w:rPr>
        <w:t>Parem aqui e discutam essa pergunta em grupo: como uma atividade, cantem uma parte de uma música, ou citem parte de um poema, então expliquem brevemente sobre o que é essa parte da música. Ouçam a maneira como o orador pode apontar certas palavras da música em sua explicação, mas não todas elas. Pause este áudio aqui.</w:t>
      </w:r>
    </w:p>
    <w:p>
      <w:pPr/>
      <w:r>
        <w:rPr>
          <w:lang w:val="pt_PT" w:bidi="pt_PT"/>
        </w:rPr>
      </w:r>
      <w:r>
        <w:rPr>
          <w:lang w:val="pt_PT" w:bidi="pt_PT"/>
        </w:rPr>
        <w:t>Agora que ele mostrou que Cristo dá esses dons, Paulo explica na terceira parte dessa passagem quais são os dons, ou habilidades, e como as pessoas devem usá-los. Esses não são todos os dons que Cristo deu aos crentes, apenas as tarefas especiais que ele deu às pessoas que lideram ou dão orientação à igreja. Paulo não explica essas funções aqui, porque os crentes provavelmente saberiam quais são essas funções.</w:t>
      </w:r>
    </w:p>
    <w:p>
      <w:pPr/>
      <w:r>
        <w:rPr>
          <w:lang w:val="pt_PT" w:bidi="pt_PT"/>
        </w:rPr>
      </w:r>
      <w:r>
        <w:rPr>
          <w:lang w:val="pt_PT" w:bidi="pt_PT"/>
        </w:rPr>
        <w:t>Na quarta parte dessa passagem, Paulo explica os propósitos desses dons no corpo de Cristo, a igreja. Paulo diz que Cristo deu essas habilidades a esses líderes para preparar os crentes para servir a Cristo e edificar, ou tornar a igreja mais forte, assim como um construtor constrói uma casa para ser forte. Uma igreja forte está unida na maneira como confia em Cristo e experimenta Jesus, o Filho de Deus. Eles são como um humano que se torna um adulto e se torna maduro. Ser um adulto maduro é como ser plenamente como Cristo — ser como ele de todas as maneiras.</w:t>
      </w:r>
    </w:p>
    <w:p>
      <w:pPr/>
      <w:r>
        <w:rPr>
          <w:lang w:val="pt_PT" w:bidi="pt_PT"/>
        </w:rPr>
      </w:r>
      <w:r>
        <w:rPr>
          <w:lang w:val="pt_PT" w:bidi="pt_PT"/>
        </w:rPr>
        <w:t>Parem aqui e discutam essa pergunta em grupo: Nessa passagem, Paulo usa a ideia de “construir” algo para mostrar como a igreja se torna mais forte. Discutam como, em sua cultura, as pessoas falam sobre tornar um grupo de pessoas mais forte. Pensem nas vezes em que os líderes, como os líderes de um país ou uma empresa, falam sobre melhorar o grupo de pessoas que eles lideram, para que o grupo possa durar mais tempo e permanecer em tempos difíceis. Que comparações ou ideias eles usaram? Pause este áudio aqui.</w:t>
      </w:r>
    </w:p>
    <w:p>
      <w:pPr/>
      <w:r>
        <w:rPr>
          <w:lang w:val="pt_PT" w:bidi="pt_PT"/>
        </w:rPr>
      </w:r>
      <w:r>
        <w:rPr>
          <w:lang w:val="pt_PT" w:bidi="pt_PT"/>
        </w:rPr>
        <w:t>Paulo descreve os perigos que a igreja madura evitará. Paulo diz que, ao usar os dons para se tornarem maduros, os cristãos não serão como crianças, que são mais propensas a acreditar em coisas que não são verdadeiras. Eles também não serão como barcos, ou outros objetos leves, que o vento pode tirar da rota. As pessoas que mentem e enganam os outros com ensinamentos errados são como os ventos, e querem levar as pessoas pelo caminho errado, mas elas não seriam capazes de enganar os crentes. Paulo menciona essas coisas para que os crentes que estão ouvindo entendam o quão importante é ser maduro.</w:t>
      </w:r>
    </w:p>
    <w:p>
      <w:pPr/>
      <w:r>
        <w:rPr>
          <w:lang w:val="pt_PT" w:bidi="pt_PT"/>
        </w:rPr>
      </w:r>
      <w:r>
        <w:rPr>
          <w:lang w:val="pt_PT" w:bidi="pt_PT"/>
        </w:rPr>
        <w:t>Parem aqui e discutam essa pergunta em grupo: o que as pessoas enganadoras fazem? Conte uma história sobre alguém que mentiu e tentou fazer as pessoas acreditarem em algo falso. Prestem atenção à linguagem que vocês usam para descrever essas pessoas desonestas. Pensem em sua discussão anterior sobre pessoas que são facilmente enganadas, e agora sobre pessoas que mentem. Discutam como vocês podem traduzir essa figura de “ser jogado de um lado para o outro pelas ondas, e soprado de lá para cá por todos os ventos de ensinamento e pela astúcia e engano das pessoas em seus esquemas enganosos”. Pause este áudio aqui.</w:t>
      </w:r>
    </w:p>
    <w:p>
      <w:pPr/>
      <w:r>
        <w:rPr>
          <w:lang w:val="pt_PT" w:bidi="pt_PT"/>
        </w:rPr>
      </w:r>
      <w:r>
        <w:rPr>
          <w:lang w:val="pt_PT" w:bidi="pt_PT"/>
        </w:rPr>
        <w:t>Agora, Paulo faz um forte contraste. Ele fala sobre o que os crentes devem fazer, em vez disso, para se tornarem maduros. Em vez de acreditar em falsos ensinamentos, eles devem falar a verdade sobre Deus de uma maneira que mostre amor. Fazer isso fará com que as pessoas se tornem como Cristo. Assim como um corpo cresce e se torna forte, os crentes também o farão. Cristo é o cabeça, ou líder do corpo, e ele é aquele que dá à igreja a capacidade de crescer, parcialmente por meio do dom dos líderes que Paulo mencionou anteriormente. Assim como os ligamentos de um corpo, os membros da igreja se ajudam, se apoiam e trabalham juntos para fazer a igreja funcionar bem.</w:t>
      </w:r>
    </w:p>
    <w:p>
      <w:pPr/>
      <w:r>
        <w:rPr>
          <w:lang w:val="pt_PT" w:bidi="pt_PT"/>
        </w:rPr>
      </w:r>
      <w:r>
        <w:rPr>
          <w:lang w:val="pt_PT" w:bidi="pt_PT"/>
        </w:rPr>
        <w:t>Parem aqui e discutam essa pergunta em grupo: como uma atividade, peça a alguém que discuta brevemente uma atividade útil que ele faz regularmente, como se exercitar, plantar ou cozinhar, e por que é importante. Eles podem descrever como isso os ajuda, por que eles fazem isso ou quem os ensinou a fazer isso. Depois que eles terminarem de falar sobre isso, discutam em grupo como o orador mostrou a importância da atividade. Nessa passagem, vemos Paulo comparando a igreja ao corpo humano conforme ele se torna adulto. Vemos Paulo comparando os membros da igreja às partes do corpo que a mantêm unida. Quando vocês estavam falando sobre o quão importante algo era, que tipos de comparações vocês usaram? Pause este áudio aqui.</w:t>
      </w:r>
    </w:p>
    <w:p>
      <w:pPr/>
      <w:r>
        <w:rPr>
          <w:lang w:val="pt_PT" w:bidi="pt_PT"/>
        </w:rPr>
      </w:r>
      <w:r>
        <w:rPr>
          <w:lang w:val="pt_PT" w:bidi="pt_PT"/>
        </w:rPr>
        <w:t>Agora, o grupo deve fazer o roteiro, desenhar ou usar objetos para visualizar a passagem e a atuação nela. Enquanto vocês fazem isso, vocês podem desejar usar desenhos, objetos ou até mesmo pessoas para representar Paulo, seu público, Jesus, os apóstolos, os profetas, os evangelistas e os pastores e mestres.</w:t>
      </w:r>
    </w:p>
    <w:p>
      <w:pPr/>
      <w:r>
        <w:rPr>
          <w:lang w:val="pt_PT" w:bidi="pt_PT"/>
        </w:rPr>
      </w:r>
      <w:r>
        <w:rPr>
          <w:lang w:val="pt_PT" w:bidi="pt_PT"/>
        </w:rPr>
        <w:t>Escolha pessoas, desenhos ou objetos para cada um ser um desses. Conforme vocês começam a recontar a história desses versículos, lembrem-se de que Paulo enfatiza que ele está falando agora sobre cada pessoa no público. Ele mostra que Jesus está dando dons a eles, e Jesus chama uma pessoa da audiência para desempenhar cada papel de liderança na igreja. Conforme vocês continuam a contar a história, mostrem os líderes construindo algo juntos e o grupo confiando em Jesus e o seguindo todos juntos. Quando os falsos mestres vierem, mostre eles fazendo os crentes serem levados pelo vento como se estivessem em um barco ou em uma tempestade. Conforme vocês conversam sobre falar a verdade em amor, mostrem como os crentes mudam enquanto falam uns com os outros de uma maneira amorosa. Observem como o corpo humano trabalha em conjunto e como os dedos, os joelhos e os dedos dos pés ajudam a fazer o corpo se mover e realizar tarefas. Então mostrem como os crentes estão trabalhando juntos com alegria, de alguma forma, para realizar uma tarefa.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4.7–16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Os líderes da igreja: os apóstolos, os profetas, os evangelistas, os pastores e mestres</w:t>
      </w:r>
    </w:p>
    <w:p>
      <w:pPr>
        <w:pStyle w:val="ListBullet"/>
        <w:spacing w:line="240" w:lineRule="auto"/>
        <w:ind w:left="720"/>
      </w:pPr>
      <w:r>
        <w:rPr>
          <w:lang w:val="pt_PT" w:bidi="pt_PT"/>
        </w:rPr>
      </w:r>
      <w:r>
        <w:rPr>
          <w:lang w:val="pt_PT" w:bidi="pt_PT"/>
        </w:rPr>
        <w:t>Os crentes que estão ouvindo essas palavras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“Mas Cristo deu a todos nós vários dons de serviço por causa de sua generosidade. Sabemos isso porque em parte dos escritos santos diz: “Quando ele subiu acima dos lugares mais altos, ele levou muitos cativos e deu presentes a seu povo”. Essas palavras são sobre Cristo e significam que, antes de subir, ele teve que descer para a terra. “Cristo, que veio para viver na terra, então subiu acima do céu para que pudesse encher todas as coisas e torná-las completas ou perfeitas.”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estava sentindo ou pensando quando fez essas coisas?” A pessoa pode responder coisas como: “Eu me importo muito com as pessoas na terra, então não apenas desci até elas, mas dei a elas dons e habilidades”, ou “Eu me deleito em ver meu povo receber esses dons e usá-los”.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“Cristo é aquele que deu dons de serviço aos crentes e deu a alguns a tarefa de serem apóstolos, profetas, evangelistas, pastores e mestres. O trabalho deles é preparar o povo de Cristo para fazer o trabalho de Deus e fazer os crentes se fortalecerem. Esse trabalho deve continuar até que todos nós, crentes, nos unamos como um só, acreditando na verdade e conhecendo a Cristo, o Filho de Deus, até que nos tornemos maduros, e até que atinjamos o padrão de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líderes: “O que você está sentindo ou pensando enquanto ouve?” A pessoa pode responder coisas como: “Vejo o quão importantes essas tarefas são, uma vez que o próprio Cristo as deu a nós!” ou “Quero fazer o meu melhor e usar minhas habilidades para ajudar a igreja a se tornar madura!” ou “Estou feliz por não termos que aprender ou ensinar como nos tornarmos como Cristo sozinhos e termos muitas pessoas para ajudar”.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fizermos isso, então não seremos como bebês que não podem se proteger. Não seremos como pequenos barcos que as ondas e o vento carregam em muitas direções erradas. As pessoas que ensinam mentiras são como essas ondas, mas elas não serão capazes de nos enganar nos fazendo acreditar em um falso ensinamento”.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que estão ouvindo: “O que você está sentindo ou pensando enquanto ouve?” A pessoa pode responder coisas como: “Vejo o quão importante é crescer; não quero ficar desamparado como um bebê ou em uma tempestade como essa!” ou “Sou grato por haver pessoas para nos ajudar a crescer e aprender!” ou “Quero aprender sobre a verdade para evitar acreditar nos mentirosos”.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Paulo diz: “Em vez disso, devemos falar palavras verdadeiras sobre Cristo com amor para que cresçamos e nos tornemos mais como Cristo de todas as maneiras. Cristo é o cabeça do corpo, que é a igreja. Ele faz todo o corpo se encaixar perfeitamente. À medida que cada parte do corpo faz seu trabalho e se une, todo o corpo cresce saudável e forte à medida que os membros compartilham mais amor uns pelos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“Espero que as pessoas ouçam bem, uma vez que essas são instruções importantes”, ou “Entendo que essas instruções são para todos nós, até mesmo para mim", ou “Estou animado para ver como a igreja continua a crescer mais amorosa e forte”.</w:t>
      </w:r>
    </w:p>
    <w:p>
      <w:pPr>
        <w:pStyle w:val="ListBullet"/>
        <w:spacing w:line="240" w:lineRule="auto"/>
        <w:ind w:left="720"/>
      </w:pPr>
      <w:r>
        <w:rPr>
          <w:lang w:val="pt_PT" w:bidi="pt_PT"/>
        </w:rPr>
      </w:r>
      <w:r>
        <w:rPr>
          <w:lang w:val="pt_PT" w:bidi="pt_PT"/>
        </w:rPr>
        <w:t>Pergunte à pessoa que interpreta os crentes que estão ouvindo: “O que você está sentindo ou pensando enquanto ouve?” A pessoa pode responder coisas como: “Estou preocupado — é difícil falar a verdade de uma maneira amorosa! Às vezes fico realmente irado", ou “Estou olhando para meu corpo agora e vendo como tudo funciona em conjunto tão bem. Estou tão surpreso que Cristo queira que a igreja trabalhe assim também!” ou “Entendo que, como um corpo, a igreja deve crescer para ser saudável e forte”.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4.7–16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Cristo deu vários tipos de </w:t>
      </w:r>
      <w:r>
        <w:rPr>
          <w:b/>
          <w:lang w:val="pt_PT" w:bidi="pt_PT"/>
        </w:rPr>
        <w:t>graça</w:t>
      </w:r>
      <w:r>
        <w:rPr>
          <w:lang w:val="pt_PT" w:bidi="pt_PT"/>
        </w:rPr>
        <w:t xml:space="preserve"> a todos os crentes. Graça se refere ao favor de Deus que ele mostra às pessoas que não merecem, o que ele dá livremente. Isso muitas vezes pode se referir à salvação que Deus dá, mas observe aqui que se refere especificamente aos dons de serviço ou capacidade que Jesus dá aos crentes. Para mais informações sobre </w:t>
      </w:r>
      <w:r>
        <w:rPr>
          <w:lang w:val="pt_PT" w:bidi="pt_PT"/>
        </w:rPr>
        <w:t>graça</w:t>
      </w:r>
      <w:r>
        <w:rPr>
          <w:lang w:val="pt_PT" w:bidi="pt_PT"/>
        </w:rPr>
        <w:t>, consulte o Glossário Mestre. Use a mesma palavra ou frase para graça que vocês usaram em passagens anteriores.</w:t>
      </w:r>
    </w:p>
    <w:p>
      <w:pPr/>
      <w:r>
        <w:rPr>
          <w:lang w:val="pt_PT" w:bidi="pt_PT"/>
        </w:rPr>
      </w:r>
      <w:r>
        <w:rPr>
          <w:b/>
          <w:lang w:val="pt_PT" w:bidi="pt_PT"/>
        </w:rPr>
        <w:t>Cristo</w:t>
      </w:r>
      <w:r>
        <w:rPr>
          <w:lang w:val="pt_PT" w:bidi="pt_PT"/>
        </w:rPr>
        <w:t xml:space="preserve"> deu esses dons porque ele é o salvador que Deus prometeu. Para mais informações sobre </w:t>
      </w:r>
      <w:r>
        <w:rPr>
          <w:lang w:val="pt_PT" w:bidi="pt_PT"/>
        </w:rPr>
        <w:t>Cristo</w:t>
      </w:r>
      <w:r>
        <w:rPr>
          <w:lang w:val="pt_PT" w:bidi="pt_PT"/>
        </w:rPr>
        <w:t xml:space="preserve">, consulte o Glossário Mestre. Use a mesma palavra ou frase para </w:t>
      </w:r>
      <w:r>
        <w:rPr>
          <w:b/>
          <w:lang w:val="pt_PT" w:bidi="pt_PT"/>
        </w:rPr>
        <w:t>Cristo</w:t>
      </w:r>
      <w:r>
        <w:rPr>
          <w:lang w:val="pt_PT" w:bidi="pt_PT"/>
        </w:rPr>
        <w:t xml:space="preserve"> que você usou em passagens anteriores.</w:t>
      </w:r>
    </w:p>
    <w:p>
      <w:pPr/>
      <w:r>
        <w:rPr>
          <w:lang w:val="pt_PT" w:bidi="pt_PT"/>
        </w:rPr>
      </w:r>
      <w:r>
        <w:rPr>
          <w:lang w:val="pt_PT" w:bidi="pt_PT"/>
        </w:rPr>
        <w:t xml:space="preserve">Cristo ascendeu, ou subiu, acima dos </w:t>
      </w:r>
      <w:r>
        <w:rPr>
          <w:b/>
          <w:lang w:val="pt_PT" w:bidi="pt_PT"/>
        </w:rPr>
        <w:t>céus</w:t>
      </w:r>
      <w:r>
        <w:rPr>
          <w:lang w:val="pt_PT" w:bidi="pt_PT"/>
        </w:rPr>
        <w:t>. Nesse caso, céus se refere ao céu físico.</w:t>
      </w:r>
    </w:p>
    <w:p>
      <w:pPr/>
      <w:r>
        <w:rPr>
          <w:lang w:val="pt_PT" w:bidi="pt_PT"/>
        </w:rPr>
      </w:r>
      <w:r>
        <w:rPr>
          <w:lang w:val="pt_PT" w:bidi="pt_PT"/>
        </w:rPr>
        <w:t xml:space="preserve">Parem aqui e discutam qual palavra vocês usarão para </w:t>
      </w:r>
      <w:r>
        <w:rPr>
          <w:b/>
          <w:lang w:val="pt_PT" w:bidi="pt_PT"/>
        </w:rPr>
        <w:t>céus</w:t>
      </w:r>
      <w:r>
        <w:rPr>
          <w:lang w:val="pt_PT" w:bidi="pt_PT"/>
        </w:rPr>
        <w:t xml:space="preserve"> quando significa o céu físico. Para mais informações sobre </w:t>
      </w:r>
      <w:r>
        <w:rPr>
          <w:lang w:val="pt_PT" w:bidi="pt_PT"/>
        </w:rPr>
        <w:t>céu</w:t>
      </w:r>
      <w:r>
        <w:rPr>
          <w:lang w:val="pt_PT" w:bidi="pt_PT"/>
        </w:rPr>
        <w:t>, consulte o Glossário Mestre. Se você já traduziu essa palavra em outro livro da Bíblia, use a mesma palavra que você usou lá. Pause este áudio aqui.</w:t>
      </w:r>
    </w:p>
    <w:p>
      <w:pPr/>
      <w:r>
        <w:rPr>
          <w:lang w:val="pt_PT" w:bidi="pt_PT"/>
        </w:rPr>
      </w:r>
      <w:r>
        <w:rPr>
          <w:lang w:val="pt_PT" w:bidi="pt_PT"/>
        </w:rPr>
        <w:t xml:space="preserve">Paulo diz que Cristo deu os dons ou habilidades para que os crentes sejam </w:t>
      </w:r>
      <w:r>
        <w:rPr>
          <w:b/>
          <w:lang w:val="pt_PT" w:bidi="pt_PT"/>
        </w:rPr>
        <w:t>apóstolos</w:t>
      </w:r>
      <w:r>
        <w:rPr>
          <w:lang w:val="pt_PT" w:bidi="pt_PT"/>
        </w:rPr>
        <w:t xml:space="preserve">, </w:t>
      </w:r>
      <w:r>
        <w:rPr>
          <w:b/>
          <w:lang w:val="pt_PT" w:bidi="pt_PT"/>
        </w:rPr>
        <w:t>profetas</w:t>
      </w:r>
      <w:r>
        <w:rPr>
          <w:lang w:val="pt_PT" w:bidi="pt_PT"/>
        </w:rPr>
        <w:t xml:space="preserve">, </w:t>
      </w:r>
      <w:r>
        <w:rPr>
          <w:b/>
          <w:lang w:val="pt_PT" w:bidi="pt_PT"/>
        </w:rPr>
        <w:t>evangelistas</w:t>
      </w:r>
      <w:r>
        <w:rPr>
          <w:lang w:val="pt_PT" w:bidi="pt_PT"/>
        </w:rPr>
        <w:t xml:space="preserve">, </w:t>
      </w:r>
      <w:r>
        <w:rPr>
          <w:b/>
          <w:lang w:val="pt_PT" w:bidi="pt_PT"/>
        </w:rPr>
        <w:t>pastores</w:t>
      </w:r>
      <w:r>
        <w:rPr>
          <w:lang w:val="pt_PT" w:bidi="pt_PT"/>
        </w:rPr>
        <w:t xml:space="preserve"> e </w:t>
      </w:r>
      <w:r>
        <w:rPr>
          <w:b/>
          <w:lang w:val="pt_PT" w:bidi="pt_PT"/>
        </w:rPr>
        <w:t>mestres</w:t>
      </w:r>
      <w:r>
        <w:rPr>
          <w:lang w:val="pt_PT" w:bidi="pt_PT"/>
        </w:rPr>
        <w:t>.</w:t>
      </w:r>
    </w:p>
    <w:p>
      <w:pPr/>
      <w:r>
        <w:rPr>
          <w:lang w:val="pt_PT" w:bidi="pt_PT"/>
        </w:rPr>
      </w:r>
      <w:r>
        <w:rPr>
          <w:lang w:val="pt_PT" w:bidi="pt_PT"/>
        </w:rPr>
        <w:t xml:space="preserve">Um </w:t>
      </w:r>
      <w:r>
        <w:rPr>
          <w:b/>
          <w:lang w:val="pt_PT" w:bidi="pt_PT"/>
        </w:rPr>
        <w:t>apóstolo</w:t>
      </w:r>
      <w:r>
        <w:rPr>
          <w:lang w:val="pt_PT" w:bidi="pt_PT"/>
        </w:rPr>
        <w:t xml:space="preserve"> é alguém que é testemunha para outras pessoas de que Jesus realmente havia ressuscitado dentre os mortos. Embora no tempo de Paulo ainda houvesse alguns apóstolos que haviam visto Jesus, hoje a igreja ainda tem pessoas que fazem um trabalho semelhante ao dos apóstolos. Um apóstolo prega o evangelho a todas as pessoas e estabelece igrejas. Os apóstolos têm autoridade de Deus para tomar decisões sobre assuntos espirituais. Para mais informações sobre </w:t>
      </w:r>
      <w:r>
        <w:rPr>
          <w:lang w:val="pt_PT" w:bidi="pt_PT"/>
        </w:rPr>
        <w:t>apóstolo</w:t>
      </w:r>
      <w:r>
        <w:rPr>
          <w:lang w:val="pt_PT" w:bidi="pt_PT"/>
        </w:rPr>
        <w:t>, consulte o Glossário Mestre. Usem a mesma palavra para apóstolo que vocês usaram em passagens anteriores.</w:t>
      </w:r>
    </w:p>
    <w:p>
      <w:pPr/>
      <w:r>
        <w:rPr>
          <w:lang w:val="pt_PT" w:bidi="pt_PT"/>
        </w:rPr>
      </w:r>
      <w:r>
        <w:rPr>
          <w:lang w:val="pt_PT" w:bidi="pt_PT"/>
        </w:rPr>
        <w:t xml:space="preserve">Um </w:t>
      </w:r>
      <w:r>
        <w:rPr>
          <w:b/>
          <w:lang w:val="pt_PT" w:bidi="pt_PT"/>
        </w:rPr>
        <w:t>profeta</w:t>
      </w:r>
      <w:r>
        <w:rPr>
          <w:lang w:val="pt_PT" w:bidi="pt_PT"/>
        </w:rPr>
        <w:t xml:space="preserve"> é uma pessoa que dá mensagens de Deus às pessoas. Para mais informações sobre </w:t>
      </w:r>
      <w:r>
        <w:rPr>
          <w:lang w:val="pt_PT" w:bidi="pt_PT"/>
        </w:rPr>
        <w:t>profeta</w:t>
      </w:r>
      <w:r>
        <w:rPr>
          <w:lang w:val="pt_PT" w:bidi="pt_PT"/>
        </w:rPr>
        <w:t>, consulte o Glossário Mestre. Usem a mesma palavra para profeta que vocês usaram em passagens anteriores.</w:t>
      </w:r>
    </w:p>
    <w:p>
      <w:pPr/>
      <w:r>
        <w:rPr>
          <w:lang w:val="pt_PT" w:bidi="pt_PT"/>
        </w:rPr>
      </w:r>
      <w:r>
        <w:rPr>
          <w:lang w:val="pt_PT" w:bidi="pt_PT"/>
        </w:rPr>
        <w:t xml:space="preserve">Um </w:t>
      </w:r>
      <w:r>
        <w:rPr>
          <w:b/>
          <w:lang w:val="pt_PT" w:bidi="pt_PT"/>
        </w:rPr>
        <w:t>evangelista</w:t>
      </w:r>
      <w:r>
        <w:rPr>
          <w:lang w:val="pt_PT" w:bidi="pt_PT"/>
        </w:rPr>
        <w:t xml:space="preserve"> é alguém que diz a outras pessoas as boas novas sobre Jesus.</w:t>
      </w:r>
    </w:p>
    <w:p>
      <w:pPr/>
      <w:r>
        <w:rPr>
          <w:lang w:val="pt_PT" w:bidi="pt_PT"/>
        </w:rPr>
      </w:r>
      <w:r>
        <w:rPr>
          <w:lang w:val="pt_PT" w:bidi="pt_PT"/>
        </w:rPr>
        <w:t xml:space="preserve">Parem aqui e discutam em grupo qual palavra ou frase vocês usarão para </w:t>
      </w:r>
      <w:r>
        <w:rPr>
          <w:b/>
          <w:lang w:val="pt_PT" w:bidi="pt_PT"/>
        </w:rPr>
        <w:t>evangelista</w:t>
      </w:r>
      <w:r>
        <w:rPr>
          <w:lang w:val="pt_PT" w:bidi="pt_PT"/>
        </w:rPr>
        <w:t xml:space="preserve">. Para mais informações sobre </w:t>
      </w:r>
      <w:r>
        <w:rPr>
          <w:lang w:val="pt_PT" w:bidi="pt_PT"/>
        </w:rPr>
        <w:t>evangelista</w:t>
      </w:r>
      <w:r>
        <w:rPr>
          <w:lang w:val="pt_PT" w:bidi="pt_PT"/>
        </w:rPr>
        <w:t>, consulte o Glossário Mestre. Se você já traduziu essa palavra em outro livro da Bíblia, use a mesma palavra que você usou lá. Pause este áudio aqui.</w:t>
      </w:r>
    </w:p>
    <w:p>
      <w:pPr/>
      <w:r>
        <w:rPr>
          <w:lang w:val="pt_PT" w:bidi="pt_PT"/>
        </w:rPr>
      </w:r>
      <w:r>
        <w:rPr>
          <w:lang w:val="pt_PT" w:bidi="pt_PT"/>
        </w:rPr>
        <w:t xml:space="preserve">Um </w:t>
      </w:r>
      <w:r>
        <w:rPr>
          <w:b/>
          <w:lang w:val="pt_PT" w:bidi="pt_PT"/>
        </w:rPr>
        <w:t>pastor</w:t>
      </w:r>
      <w:r>
        <w:rPr>
          <w:lang w:val="pt_PT" w:bidi="pt_PT"/>
        </w:rPr>
        <w:t xml:space="preserve"> é como alguém que cuida das ovelhas, garantindo que elas estejam seguras e bem cuidadas. Na igreja, um pastor cuida das necessidades dos outros crentes, muitas vezes por meio do ensinamento da verdade espiritual, como os mestres fazem. Um </w:t>
      </w:r>
      <w:r>
        <w:rPr>
          <w:b/>
          <w:lang w:val="pt_PT" w:bidi="pt_PT"/>
        </w:rPr>
        <w:t>mestre</w:t>
      </w:r>
      <w:r>
        <w:rPr>
          <w:lang w:val="pt_PT" w:bidi="pt_PT"/>
        </w:rPr>
        <w:t xml:space="preserve"> na Bíblia é sempre um mestre religioso, alguém que explica as Escrituras às pessoas. Paulo provavelmente lista os pastores e mestres juntos, uma vez que todos os pastores eram mestres da verdade espiritual, embora nem todos os mestres fossem pastores e cuidassem das pessoas.</w:t>
      </w:r>
    </w:p>
    <w:p>
      <w:pPr/>
      <w:r>
        <w:rPr>
          <w:lang w:val="pt_PT" w:bidi="pt_PT"/>
        </w:rPr>
      </w:r>
      <w:r>
        <w:rPr>
          <w:lang w:val="pt_PT" w:bidi="pt_PT"/>
        </w:rPr>
        <w:t xml:space="preserve">Parem aqui e discutam em grupo quais palavras ou frases vocês usarão para </w:t>
      </w:r>
      <w:r>
        <w:rPr>
          <w:b/>
          <w:lang w:val="pt_PT" w:bidi="pt_PT"/>
        </w:rPr>
        <w:t>pastor</w:t>
      </w:r>
      <w:r>
        <w:rPr>
          <w:lang w:val="pt_PT" w:bidi="pt_PT"/>
        </w:rPr>
        <w:t xml:space="preserve"> e </w:t>
      </w:r>
      <w:r>
        <w:rPr>
          <w:b/>
          <w:lang w:val="pt_PT" w:bidi="pt_PT"/>
        </w:rPr>
        <w:t>mestre</w:t>
      </w:r>
      <w:r>
        <w:rPr>
          <w:lang w:val="pt_PT" w:bidi="pt_PT"/>
        </w:rPr>
        <w:t xml:space="preserve">. Para mais informações sobre </w:t>
      </w:r>
      <w:r>
        <w:rPr>
          <w:lang w:val="pt_PT" w:bidi="pt_PT"/>
        </w:rPr>
        <w:t>mestre</w:t>
      </w:r>
      <w:r>
        <w:rPr>
          <w:lang w:val="pt_PT" w:bidi="pt_PT"/>
        </w:rPr>
        <w:t>, consulte o Glossário Mestre. Se você já traduziu essa palavra em outro livro da Bíblia, use a mesma palavra que você usou lá. Pause este áudio aqui.</w:t>
      </w:r>
    </w:p>
    <w:p>
      <w:pPr/>
      <w:r>
        <w:rPr>
          <w:lang w:val="pt_PT" w:bidi="pt_PT"/>
        </w:rPr>
      </w:r>
      <w:r>
        <w:rPr>
          <w:lang w:val="pt_PT" w:bidi="pt_PT"/>
        </w:rPr>
        <w:t xml:space="preserve">Esses líderes devem equipar, ou preparar o </w:t>
      </w:r>
      <w:r>
        <w:rPr>
          <w:b/>
          <w:lang w:val="pt_PT" w:bidi="pt_PT"/>
        </w:rPr>
        <w:t>corpo</w:t>
      </w:r>
      <w:r>
        <w:rPr>
          <w:lang w:val="pt_PT" w:bidi="pt_PT"/>
        </w:rPr>
        <w:t>, que é outra palavra para o grupo de pessoas que acreditam em Jesus. Paulo chama os crentes de “corpo de Cristo”, uma vez que como um corpo, há muitos membros com papéis diferentes, mas todos eles estão conectados e fazem o trabalho de Cristo na terra. Usem a mesma palavra ou frase para corpo que vocês usaram em passagens anteriores.</w:t>
      </w:r>
    </w:p>
    <w:p>
      <w:pPr/>
      <w:r>
        <w:rPr>
          <w:lang w:val="pt_PT" w:bidi="pt_PT"/>
        </w:rPr>
      </w:r>
      <w:r>
        <w:rPr>
          <w:lang w:val="pt_PT" w:bidi="pt_PT"/>
        </w:rPr>
        <w:t xml:space="preserve">Isso continuará até que os crentes se tornem </w:t>
      </w:r>
      <w:r>
        <w:rPr>
          <w:b/>
          <w:lang w:val="pt_PT" w:bidi="pt_PT"/>
        </w:rPr>
        <w:t>unificados</w:t>
      </w:r>
      <w:r>
        <w:rPr>
          <w:lang w:val="pt_PT" w:bidi="pt_PT"/>
        </w:rPr>
        <w:t xml:space="preserve"> em sua fé. Estar unido significa trabalhar junto por um propósito comum. As pessoas unidas concordam sobre qual é o propósito e trabalham juntas sem brigar. Usem a mesma palavra ou frase para unidade que vocês usaram em passagens anteriores.</w:t>
      </w:r>
    </w:p>
    <w:p>
      <w:pPr/>
      <w:r>
        <w:rPr>
          <w:lang w:val="pt_PT" w:bidi="pt_PT"/>
        </w:rPr>
      </w:r>
      <w:r>
        <w:rPr>
          <w:b/>
          <w:lang w:val="pt_PT" w:bidi="pt_PT"/>
        </w:rPr>
        <w:t>Fé</w:t>
      </w:r>
      <w:r>
        <w:rPr>
          <w:lang w:val="pt_PT" w:bidi="pt_PT"/>
        </w:rPr>
        <w:t xml:space="preserve"> significa depender de alguém, confiar e acreditar que o que essa pessoa diz é verdade. A fé específica sobre a qual Paulo está falando é quando alguém acredita em Jesus. Essa pessoa acredita que Jesus é o filho de Deus e confia que ele morreu pelos pecados deles, e que Deus os perdoou e aceitou. Como resultado, a pessoa está comprometida a fazer tudo o que Jesus ordenou. Para mais informações sobre </w:t>
      </w:r>
      <w:r>
        <w:rPr>
          <w:lang w:val="pt_PT" w:bidi="pt_PT"/>
        </w:rPr>
        <w:t>fé</w:t>
      </w:r>
      <w:r>
        <w:rPr>
          <w:lang w:val="pt_PT" w:bidi="pt_PT"/>
        </w:rPr>
        <w:t>, consulte o Glossário Mestre. Use a mesma palavra ou frase para fé que você usou em passagens anteriores.</w:t>
      </w:r>
    </w:p>
    <w:p>
      <w:pPr/>
      <w:r>
        <w:rPr>
          <w:lang w:val="pt_PT" w:bidi="pt_PT"/>
        </w:rPr>
      </w:r>
      <w:r>
        <w:rPr>
          <w:lang w:val="pt_PT" w:bidi="pt_PT"/>
        </w:rPr>
        <w:t xml:space="preserve">Isso também continuará até que os crentes se unifiquem em seu conhecimento do </w:t>
      </w:r>
      <w:r>
        <w:rPr>
          <w:b/>
          <w:lang w:val="pt_PT" w:bidi="pt_PT"/>
        </w:rPr>
        <w:t>Filho de Deus</w:t>
      </w:r>
      <w:r>
        <w:rPr>
          <w:lang w:val="pt_PT" w:bidi="pt_PT"/>
        </w:rPr>
        <w:t>. O Filho de Deus é um título de Jesus. Jesus é chamado de Filho de Deus porque ele tem um relacionamento especial com Deus Pai — ninguém mais tem esse mesmo relacionamento. Deus e Jesus se amam da maneira que um pai e um filho se amam.</w:t>
      </w:r>
    </w:p>
    <w:p>
      <w:pPr/>
      <w:r>
        <w:rPr>
          <w:lang w:val="pt_PT" w:bidi="pt_PT"/>
        </w:rPr>
      </w:r>
      <w:r>
        <w:rPr>
          <w:lang w:val="pt_PT" w:bidi="pt_PT"/>
        </w:rPr>
        <w:t xml:space="preserve">Parem aqui e revejam a frase que vocês usaram para </w:t>
      </w:r>
      <w:r>
        <w:rPr>
          <w:b/>
          <w:lang w:val="pt_PT" w:bidi="pt_PT"/>
        </w:rPr>
        <w:t>Filho de Deus</w:t>
      </w:r>
      <w:r>
        <w:rPr>
          <w:lang w:val="pt_PT" w:bidi="pt_PT"/>
        </w:rPr>
        <w:t xml:space="preserve"> em outros livros da Bíblia. Para mais informações sobre </w:t>
      </w:r>
      <w:r>
        <w:rPr>
          <w:lang w:val="pt_PT" w:bidi="pt_PT"/>
        </w:rPr>
        <w:t>Filho de Deus</w:t>
      </w:r>
      <w:r>
        <w:rPr>
          <w:lang w:val="pt_PT" w:bidi="pt_PT"/>
        </w:rPr>
        <w:t>, consulte o Glossário Mestre. Usem a mesma palavra ou frase para Filho de Deus que vocês usaram em passagens anteriores. Pause este áudio aqui.</w:t>
      </w:r>
    </w:p>
    <w:p>
      <w:pPr/>
      <w:r>
        <w:rPr>
          <w:lang w:val="pt_PT" w:bidi="pt_PT"/>
        </w:rPr>
      </w:r>
      <w:r>
        <w:rPr>
          <w:lang w:val="pt_PT" w:bidi="pt_PT"/>
        </w:rPr>
        <w:t xml:space="preserve">Os crentes devem fazer isso para que se tornem </w:t>
      </w:r>
      <w:r>
        <w:rPr>
          <w:b/>
          <w:lang w:val="pt_PT" w:bidi="pt_PT"/>
        </w:rPr>
        <w:t>maduros</w:t>
      </w:r>
      <w:r>
        <w:rPr>
          <w:lang w:val="pt_PT" w:bidi="pt_PT"/>
        </w:rPr>
        <w:t>, ou cresçam. Isso não significa apenas que eles envelhecerão fisicamente, mas se tornarão mais sábios e mais capazes, como um adulto.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4:17–24</w:t>
      </w:r>
      <w:r>
        <w:rPr>
          <w:lang w:val="pt_PT" w:bidi="pt_PT"/>
        </w:rPr>
      </w:r>
    </w:p>
    <w:p>
      <w:pPr>
        <w:pStyle w:val="Heading3"/>
      </w:pPr>
      <w:r>
        <w:rPr>
          <w:lang w:val="pt_PT" w:bidi="pt_PT"/>
        </w:rPr>
        <w:t>Ouvir e Sentir</w:t>
      </w:r>
    </w:p>
    <w:p>
      <w:pPr/>
      <w:r>
        <w:rPr>
          <w:lang w:val="pt_PT" w:bidi="pt_PT"/>
        </w:rPr>
      </w:r>
      <w:r>
        <w:rPr>
          <w:lang w:val="pt_PT" w:bidi="pt_PT"/>
        </w:rPr>
        <w:t>Nesta etapa, ouçam Efésios 4.17–24 e guardem em seus corações.</w:t>
      </w:r>
    </w:p>
    <w:p>
      <w:pPr/>
      <w:r>
        <w:rPr>
          <w:lang w:val="pt_PT" w:bidi="pt_PT"/>
        </w:rPr>
      </w:r>
      <w:r>
        <w:rPr>
          <w:lang w:val="pt_PT" w:bidi="pt_PT"/>
        </w:rPr>
        <w:t>Ouçam uma versão em áudio de Efésios 4.17–24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4.17–24 na tradução mais fácil de entender.</w:t>
      </w:r>
    </w:p>
    <w:p>
      <w:pPr/>
      <w:r>
        <w:rPr>
          <w:lang w:val="pt_PT" w:bidi="pt_PT"/>
        </w:rPr>
      </w:r>
      <w:r>
        <w:rPr>
          <w:lang w:val="pt_PT" w:bidi="pt_PT"/>
        </w:rPr>
        <w:t>Na última seção, Paulo explicou que Cristo dá dons à igreja que ajudam a tornar a unidade da igreja mais forte. Agora Paulo volta a discutir sobre como os crentes em Jesus devem viver de uma maneira digna, comparando duas maneiras de viver. Primeiro, ele descreve a maneira como os crentes costumavam viver antes de crerem em Jesus, então ele exorta os crentes a viver de uma nova maneira.</w:t>
      </w:r>
    </w:p>
    <w:p>
      <w:pPr/>
      <w:r>
        <w:rPr>
          <w:lang w:val="pt_PT" w:bidi="pt_PT"/>
        </w:rPr>
      </w:r>
      <w:r>
        <w:rPr>
          <w:lang w:val="pt_PT" w:bidi="pt_PT"/>
        </w:rPr>
        <w:t>Paulo diz que ele exorta, ou insiste nessas coisas no Senhor. Isso significa que ele está falando com a autoridade que o Senhor Jesus deu a ele. Paulo está mostrando o quão importantes essas instruções são, lembrando a seus ouvintes que essas não são simplesmente suas sugestões, mas instruções importantes do Senhor.</w:t>
      </w:r>
    </w:p>
    <w:p>
      <w:pPr/>
      <w:r>
        <w:rPr>
          <w:lang w:val="pt_PT" w:bidi="pt_PT"/>
        </w:rPr>
      </w:r>
      <w:r>
        <w:rPr>
          <w:lang w:val="pt_PT" w:bidi="pt_PT"/>
        </w:rPr>
        <w:t>Parem aqui e discutam essa pergunta em grupo: falem sobre uma vez em que um líder ou uma pessoa com autoridade deu a vocês um projeto ou função em que vocês tinham que liderar outras pessoas. Como você mostrou que, enquanto estava no comando, você ainda estava fazendo o que o líder queria? Pause este áudio aqui.</w:t>
      </w:r>
    </w:p>
    <w:p>
      <w:pPr/>
      <w:r>
        <w:rPr>
          <w:lang w:val="pt_PT" w:bidi="pt_PT"/>
        </w:rPr>
      </w:r>
      <w:r>
        <w:rPr>
          <w:lang w:val="pt_PT" w:bidi="pt_PT"/>
        </w:rPr>
        <w:t>Paulo insiste que os crentes não devem viver como os gentios. Gentios significa forasteiros, ou pessoas que não são o povo escolhido de Deus. Os gentios não são judeus. Nesse caso, a descrição dos gentios se refere às pessoas que não acreditam em Jesus, que não vivem como Deus diz que deveriam. A maioria dos crentes para quem Paulo está escrevendo não é de judeus, e eles viviam como gentios incrédulos antes de Deus os convidar para serem seu povo. Como os gentios que não seguem Jesus, seguem falsos deuses em vez disso, os quais não têm poder para ajudá-los, sua maneira de pensar é fútil, ou inútil, um desperdício de tempo. Como uma pessoa na escuridão que não pode ver ou entender as coisas ao seu redor, os gentios são incapazes de ver ou entender a verdade de Deus. Eles não têm a boa vida nova que Deus dá a seu povo; isso inclui a salvação e a vida eterna.</w:t>
      </w:r>
    </w:p>
    <w:p>
      <w:pPr/>
      <w:r>
        <w:rPr>
          <w:lang w:val="pt_PT" w:bidi="pt_PT"/>
        </w:rPr>
      </w:r>
      <w:r>
        <w:rPr>
          <w:lang w:val="pt_PT" w:bidi="pt_PT"/>
        </w:rPr>
        <w:t>Parem aqui e discutam essa pergunta em grupo: em sua cultura, como vocês descrevem alguém que é capaz, mas escolhe não aprender melhores maneiras de fazer as coisas? Com o que vocês poderiam compará-los? Pause este áudio aqui.</w:t>
      </w:r>
    </w:p>
    <w:p>
      <w:pPr/>
      <w:r>
        <w:rPr>
          <w:lang w:val="pt_PT" w:bidi="pt_PT"/>
        </w:rPr>
      </w:r>
      <w:r>
        <w:rPr>
          <w:lang w:val="pt_PT" w:bidi="pt_PT"/>
        </w:rPr>
        <w:t>Paulo diz que os gentios são assim porque eles são ignorantes e endurecem seus corações. Na Bíblia, o coração representa o lugar onde os pensamentos, os sentimentos e as decisões de uma pessoa acontecem. Essas pessoas tornaram seus corações duros como um muro que não deixa nada entrar. Eles são ignorantes e não conhecem a Deus porque escolhem teimosamente não aprender sobre ele. Eles não são mais capazes de sentir vergonha por nada do que fazem, então os gentios não param de fazer todos os tipos de coisas pecaminosas, malignas e indecentes, porque não sentem nenhuma culpa por essas ações erradas.</w:t>
      </w:r>
    </w:p>
    <w:p>
      <w:pPr/>
      <w:r>
        <w:rPr>
          <w:lang w:val="pt_PT" w:bidi="pt_PT"/>
        </w:rPr>
      </w:r>
      <w:r>
        <w:rPr>
          <w:lang w:val="pt_PT" w:bidi="pt_PT"/>
        </w:rPr>
        <w:t>Paulo diz que a maneira como os gentios vivem não é a maneira de viver que os crentes aprenderam quando ouviram sobre Cristo. Os crentes não estão se recusando teimosamente a conhecer a Deus como os gentios. Paulo sabe que eles aprenderam o que Jesus ensinou sobre a maneira correta de viver na terra, então agora os crentes devem viver de uma maneira diferente da maneira dos gentios.</w:t>
      </w:r>
    </w:p>
    <w:p>
      <w:pPr/>
      <w:r>
        <w:rPr>
          <w:lang w:val="pt_PT" w:bidi="pt_PT"/>
        </w:rPr>
      </w:r>
      <w:r>
        <w:rPr>
          <w:lang w:val="pt_PT" w:bidi="pt_PT"/>
        </w:rPr>
        <w:t>Os crentes para os quais Paulo escreve podem ser novos crentes. Paulo está usando essa imagem da nova vida para lembrá-los de seu batismo recente, onde eles se comprometem publicamente com esse novo modo de vida.</w:t>
      </w:r>
    </w:p>
    <w:p>
      <w:pPr/>
      <w:r>
        <w:rPr>
          <w:lang w:val="pt_PT" w:bidi="pt_PT"/>
        </w:rPr>
      </w:r>
      <w:r>
        <w:rPr>
          <w:lang w:val="pt_PT" w:bidi="pt_PT"/>
        </w:rPr>
        <w:t>Paulo compara a maneira como as pessoas escolhem viver como roupas que uma pessoa veste e retira. A maneira como os gentios vivem é a maneira como os crentes costumavam se comportar e viver. Isso foi antes dos crentes saberem e entenderem a verdade que vem de Jesus. Na antiga maneira de viver, os desejos ruins ou prejudiciais controlavam as pessoas. Essa antiga maneira de viver engana as pessoas, fazendo-as pensar que os desejos ruins ou prejudiciais são, na verdade, bons. Os crentes não devem continuar nessa antiga maneira de viver que os fere. Paulo diz a eles para jogarem fora essa maneira de viver, como vocês jogariam fora roupas velhas e desgastadas.</w:t>
      </w:r>
    </w:p>
    <w:p>
      <w:pPr/>
      <w:r>
        <w:rPr>
          <w:lang w:val="pt_PT" w:bidi="pt_PT"/>
        </w:rPr>
      </w:r>
      <w:r>
        <w:rPr>
          <w:lang w:val="pt_PT" w:bidi="pt_PT"/>
        </w:rPr>
        <w:t>Paulo diz que os crentes devem fazer mais duas coisas depois que jogarem fora a antiga maneira de viver: deixar Deus renovar sua maneira de pensar e vestir-se com a nova maneira de viver. Deus mudará os pensamentos e atitudes dos crentes para que eles possam seguir o exemplo de Cristo e começar a viver da nova maneira que Deus lhes diz. Os crentes não podem mudar por conta própria, então Deus trabalha em suas vidas para mudá-los.</w:t>
      </w:r>
    </w:p>
    <w:p>
      <w:pPr/>
      <w:r>
        <w:rPr>
          <w:lang w:val="pt_PT" w:bidi="pt_PT"/>
        </w:rPr>
      </w:r>
      <w:r>
        <w:rPr>
          <w:lang w:val="pt_PT" w:bidi="pt_PT"/>
        </w:rPr>
        <w:t>Assim como uma pessoa escolhe e veste roupas novas que os outros podem ver como diferentes e melhores, o crente deve vestir, ou escolher viver, de uma nova maneira. Essa nova maneira de viver não se trata apenas de ações, ou simplesmente uma camada externa. É como se tornar uma nova pessoa, com novas maneiras de pensar e agir. O crente deve começar a se comportar como a nova pessoa que Deus formou quando acreditou em Jesus. Deus criou essa nova pessoa para ser como si mesmo e para mostrar que essa é a verdadeira maneira de viver: se comportando da maneira correta uns com os outros e vivendo a vida correta que Deus exige.</w:t>
      </w:r>
    </w:p>
    <w:p>
      <w:pPr/>
      <w:r>
        <w:rPr>
          <w:lang w:val="pt_PT" w:bidi="pt_PT"/>
        </w:rPr>
      </w:r>
      <w:r>
        <w:rPr>
          <w:lang w:val="pt_PT" w:bidi="pt_PT"/>
        </w:rPr>
        <w:t>Parem aqui e discutam esta pergunta em grupo: contem uma história sobre uma pessoa que teve que mudar seu modo de vida devido a um acontecimento, como o nascimento de um bebê. Ouça como eles descrevem como a pessoa age e pensa de forma diferente do que fazia antes.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4.17–24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descreve a maneira de viver dos gentios, a qual os crentes devem evitar.</w:t>
      </w:r>
    </w:p>
    <w:p>
      <w:pPr/>
      <w:r>
        <w:rPr>
          <w:lang w:val="pt_PT" w:bidi="pt_PT"/>
        </w:rPr>
      </w:r>
      <w:r>
        <w:rPr>
          <w:b/>
          <w:lang w:val="pt_PT" w:bidi="pt_PT"/>
        </w:rPr>
        <w:t>Na segunda parte:</w:t>
      </w:r>
      <w:r>
        <w:rPr>
          <w:lang w:val="pt_PT" w:bidi="pt_PT"/>
        </w:rPr>
        <w:t xml:space="preserve"> Paulo descreve como os crentes devem viver em vez disso, se livrando de sua antiga maneira de viver, deixando que o Espírito Santo mude seu pensamento e vivendo de uma nova maneira.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gentios, que não são crentes</w:t>
      </w:r>
    </w:p>
    <w:p>
      <w:pPr>
        <w:pStyle w:val="ListBullet"/>
        <w:spacing w:line="240" w:lineRule="auto"/>
        <w:ind w:left="720"/>
      </w:pPr>
      <w:r>
        <w:rPr>
          <w:lang w:val="pt_PT" w:bidi="pt_PT"/>
        </w:rPr>
      </w:r>
      <w:r>
        <w:rPr>
          <w:lang w:val="pt_PT" w:bidi="pt_PT"/>
        </w:rPr>
        <w:t>O Senhor Jesus, ou Cristo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Em grupo, prestem atenção às partes do cenário da passagem:</w:t>
      </w:r>
    </w:p>
    <w:p>
      <w:pPr/>
      <w:r>
        <w:rPr>
          <w:lang w:val="pt_PT" w:bidi="pt_PT"/>
        </w:rPr>
      </w:r>
      <w:r>
        <w:rPr>
          <w:lang w:val="pt_PT" w:bidi="pt_PT"/>
        </w:rPr>
        <w:t>Depois que Paulo falou sobre os diferentes membros do corpo na última seção, ele retornou para o assunto dessa parte de sua carta — como viver uma vida digna do chamado de Deus. Na primeira parte da passagem, Paulo insiste fortemente que os crentes não devem viver como os gentios. Paulo descreve como os gentios vivem, bem como por que eles vivem dessa maneira. Nessa cultura, escritores como Paulo ensinavam as pessoas como viver boas vidas contrastando duas maneiras opostas de viver. Isso é o que Paulo faz nessa parte da carta: comparar essas duas maneiras de viver para mostrar o quanto o caminho de Cristo é melhor.</w:t>
      </w:r>
    </w:p>
    <w:p>
      <w:pPr/>
      <w:r>
        <w:rPr>
          <w:lang w:val="pt_PT" w:bidi="pt_PT"/>
        </w:rPr>
      </w:r>
      <w:r>
        <w:rPr>
          <w:lang w:val="pt_PT" w:bidi="pt_PT"/>
        </w:rPr>
        <w:t>Parem aqui e discutam esta pergunta em grupo: como uma atividade, descrevam duas maneiras diferentes de fazer algo importante, como cozinhar uma refeição ou cultivar uma lavoura. Descreva uma maneira correta de fazer a ação e uma maneira errada de fazê-la. Incluam as razões pelas quais as pessoas podem fazer isso de qualquer uma das maneiras. Ouçam o modo como o falante mostra que uma maneira é melhor do que a outra. Pause este áudio aqui.</w:t>
      </w:r>
    </w:p>
    <w:p>
      <w:pPr/>
      <w:r>
        <w:rPr>
          <w:lang w:val="pt_PT" w:bidi="pt_PT"/>
        </w:rPr>
      </w:r>
      <w:r>
        <w:rPr>
          <w:lang w:val="pt_PT" w:bidi="pt_PT"/>
        </w:rPr>
        <w:t>Paulo diz que o pensamento dos gentios é fútil, ou inútil, como pessoas vagando na escuridão. Eles não conhecem a Deus porque eles se recusaram teimosamente a aprender sobre ele, como pessoas que escolhem permanecer na escuridão. Por causa disso, eles não sentem mais vergonha das suas ações ruins, então eles fazem voluntariamente coisas terríveis. Eles são gananciosos por coisas terríveis; eles sempre querem mais e nunca se sentem satisfeitos. Paulo compara essas pessoas a uma pele calosa que não sente mais texturas. Assim como a pele calosa não consegue sentir, essas pessoas não conseguem sentir nenhuma vergonha. Paulo provavelmente descreve essa maneira de viver primeiramente porque é assim que os crentes costumavam viver antes de crerem em Jesus.</w:t>
      </w:r>
    </w:p>
    <w:p>
      <w:pPr/>
      <w:r>
        <w:rPr>
          <w:lang w:val="pt_PT" w:bidi="pt_PT"/>
        </w:rPr>
      </w:r>
      <w:r>
        <w:rPr>
          <w:lang w:val="pt_PT" w:bidi="pt_PT"/>
        </w:rPr>
        <w:t xml:space="preserve">Pare aqui e discutam em grupo: descrevam ou mostrem um </w:t>
      </w:r>
      <w:r>
        <w:rPr>
          <w:lang w:val="pt_PT" w:bidi="pt_PT"/>
        </w:rPr>
        <w:t>calo</w:t>
      </w:r>
      <w:r>
        <w:rPr>
          <w:lang w:val="pt_PT" w:bidi="pt_PT"/>
        </w:rPr>
        <w:t>, ou um ponto áspero na pele de alguém, desenvolvido após muitos anos de trabalho duro. Qual é a sensação quando você o toca? Quando o calo toca algo quente ou macio, quão bem você pode senti-lo? Imaginem se toda a pele de suas mãos fosse calosa e vocês estivessem tentando sentir a diferença entre um pano macio e um pano áspero, ou sentir se uma superfície era lisa! Como vocês falarão sobre os gentios não crentes que não sentem mais vergonha por suas ações erradas? Pause este áudio aqui.</w:t>
      </w:r>
    </w:p>
    <w:p>
      <w:pPr/>
      <w:r>
        <w:rPr>
          <w:lang w:val="pt_PT" w:bidi="pt_PT"/>
        </w:rPr>
      </w:r>
      <w:r>
        <w:rPr>
          <w:lang w:val="pt_PT" w:bidi="pt_PT"/>
        </w:rPr>
        <w:t>Na segunda parte dessa passagem, Paulo descreve como os crentes devem viver em vez disso. Ele diz firmemente que a maneira de viver dos gentios é o oposto ao caminho de Cristo. Paulo enfatiza que ele sabe que os crentes aprenderam uma maneira diferente de viver quando aprenderam sobre Cristo. Como eles aprenderam sobre Cristo, os crentes devem fazer três coisas: parar de viver da maneira antiga, deixar que Deus torne novos seus pensamentos e atitudes, e começar a viver da nova maneira.</w:t>
      </w:r>
    </w:p>
    <w:p>
      <w:pPr/>
      <w:r>
        <w:rPr>
          <w:lang w:val="pt_PT" w:bidi="pt_PT"/>
        </w:rPr>
      </w:r>
      <w:r>
        <w:rPr>
          <w:lang w:val="pt_PT" w:bidi="pt_PT"/>
        </w:rPr>
        <w:t>A antiga maneira de viver destruía as pessoas ao despertar nelas desejos prejudiciais. Os crentes devem parar de viver dessa maneira e, em vez disso, deixar Deus mudar sua maneira de pensar, o que os ajudará a mudar sua maneira de viver. Os crentes devem tomar a decisão de começar a viver de uma nova maneira. Deus quer que os crentes sejam mais como ele é, verdadeiramente justos e santos, o que significa viver de uma maneira correta e boa com aqueles ao seu redor e com Deus. As pessoas não podem viver da maneira correta por conta própria. Deus tem que ajudar os crentes a mudar seus pensamentos e atitudes, e o crente tem que aceitar a ajuda de Deus para mudar.</w:t>
      </w:r>
    </w:p>
    <w:p>
      <w:pPr/>
      <w:r>
        <w:rPr>
          <w:lang w:val="pt_PT" w:bidi="pt_PT"/>
        </w:rPr>
      </w:r>
      <w:r>
        <w:rPr>
          <w:lang w:val="pt_PT" w:bidi="pt_PT"/>
        </w:rPr>
        <w:t>Pare aqui e discutam essa pergunta em grupo: como uma atividade, peçam a uma pessoa que mostre a outra pessoa como ela pode desenhar algo, como um rosto ou uma certa planta. Então dê a caneta ou ferramenta de desenho à outra pessoa e peça a ela que desenhe a imagem sobre a qual ela acabou de aprender. Peçam à primeira pessoa que continue fornecendo ajuda e instruções enquanto a segunda pessoa desenha. Depois que eles terminarem de desenhar, discutam em grupo como a segunda pessoa foi capaz de desenhar a imagem. O que a segunda pessoa precisava do mestre? Que ações a segunda pessoa precisava tomar? Pause este áudio aqui.</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para representar Paulo, seu público, Jesus, os gentios e Deus.</w:t>
      </w:r>
    </w:p>
    <w:p>
      <w:pPr/>
      <w:r>
        <w:rPr>
          <w:lang w:val="pt_PT" w:bidi="pt_PT"/>
        </w:rPr>
      </w:r>
      <w:r>
        <w:rPr>
          <w:lang w:val="pt_PT" w:bidi="pt_PT"/>
        </w:rPr>
        <w:t>Escolha pessoas, desenhos ou objetos para serem cada um desses personagens. Enquanto vocês começam a recontar a história desses versículos, coloquem os gentios não crentes em um grupo e os crentes em outro grupo. Paulo fala com os crentes que estão ouvindo a carta e aponta o quão ruim é a maneira de viver dos gentios. Mostre como os gentios são como pessoas na escuridão, que não podem encontrar ou entender a verdade. Mostre como os gentios são separados do grupo de crentes, uma vez que eles não têm a nova vida que Deus dá. Os corações dos gentios são duros, como um muro que não deixa nada passar. Observem como os calos ou a pele áspera não sentem texturas tão bem quanto a pele macia, assim como os gentios não se sentem envergonhados de suas ações. Essa maneira de viver, Paulo diz, apontando para os gentios, não é o que os crentes aprenderam quando creram em Cristo. Agora Paulo aponta para Cristo e explica que os crentes devem viver de uma nova maneira, como Jesus vivia. Alguns dos gentios não crentes devem mostrar como eles interrompem suas ações ruins e começam a fazer as coisas diferentes que Deus quer que eles façam. Eles são como pessoas diferentes, e eles entram no grupo de crentes. Mostre Deus dando a cada crente roupas novas, mudando os crentes para serem mais como ele. Paulo explica que Deus criou essa nova natureza para ser como Deus, verdadeiramente justa e santa.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4.17–24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gentios, que não são crentes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Como um grupo, encene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“Com a autoridade do Senhor, insisto que vocês não devem agir como aqueles que não acreditam em Deus. Eles estão completamente confusos e não conseguem entender a verdade espiritual. Eles não têm a nova vida que Deus dá. Isso ocorre porque eles se recusam obstinadamente a aprender sobre Deus. Eles não sentem mais vergonha de nada do que fazem, então passam todo o tempo fazendo coisas pecaminosas e malignas sem parar”.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gentios: “O que você está sentindo ou pensando?” A pessoa pode responder coisas como: “Não me importo com Deus ou sua maneira de viver; me importo apenas em fazer o que quero fazer”, ou “Não quero me sentir mal com o que faço, então não aprenderei sobre o que é certo e errado”.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“É muito importante que os crentes entendam o quão ruim é a maneira de viver dos gentios!” ou “Me importo com as pessoas que ouvirão essas palavras e não quero que vivam de uma maneira que as destrua. Lembro-me de como costumava viver antes de conhecer Jesus e não quero que essas pessoas façam as coisas erradas ou sintam como eu o fiz”, ou “Quero que os crentes me entendam, então falarei com a maior clareza possível, dando a eles exemplos e comparações”.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dizendo: “No entanto, vocês aprenderam sobre Cristo e sabem que essa antiga maneira de viver não concorda com as verdadeiras palavras sobre Jesus. Então se livrem de sua antiga maneira de viver, assim como vocês se livram das roupas velhas. Essa antiga maneira estava destruindo vocês, dando-lhes desejos prejudiciais. Deixem Deus mudar sua maneira de pensar e de adorar a Deus. Vocês devem viver de uma nova maneira, tornando-se como uma nova pessoa, que Deus criou para ser como ele mesmo. Ser uma nova pessoa criada como Deus significa se comportar da maneira correta e ser moralmente puro”.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que estão ouvindo: “O que vocês estão sentindo ou pensando?” A pessoa pode responder coisas como: “Entendo como a antiga maneira de viver nos enganava e destruía. Como sabemos a verdade sobre Jesus, não faz mais sentido viver dessa maneira!” ou “Jesus nos mostrou a maneira correta de viver, e quero seguir seu exemplo”, ou “Essa nova maneira de viver às vezes é difícil, então estou feliz por Deus estar nos ajudando a fazer essa mudança tão grande na maneira como vivemos”.</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“Sinto tristeza quando essas pessoas vivem de uma maneira que as fere. Quero ver a alegria em seus rostos quando os transformo para viver de uma maneira melhor para eles, como quando os pais dão roupas novas a seus filhos e veem os belos sorrisos de alegria em seus rostos”, ou “Sei que os crentes não podem mudar por conta própria, então os ajudarei”, ou “A maneira como as pessoas vivem é importante, pois mostra como suas vidas mudaram, então darei a elas orientação sobre como viver de uma maneira correta”.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4.17–24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ele fala com a autoridade </w:t>
      </w:r>
      <w:r>
        <w:rPr>
          <w:b/>
          <w:lang w:val="pt_PT" w:bidi="pt_PT"/>
        </w:rPr>
        <w:t>do Senhor</w:t>
      </w:r>
      <w:r>
        <w:rPr>
          <w:lang w:val="pt_PT" w:bidi="pt_PT"/>
        </w:rPr>
        <w:t xml:space="preserve">. Um senhor é um senhor sobre outras pessoas, que tem autoridade total, então os israelitas usavam essa palavra para Deus, porque ele tem autoridade sobre o mundo inteiro. Paulo muitas vezes chamava Jesus de Senhor, então Senhor aqui provavelmente significa Jesus. O Senhor Jesus deu a Paulo a autoridade, ou o direito de falar sobre essas coisas, e é por isso que as pessoas devem ouvi-lo.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diz que os crentes não devem viver como os </w:t>
      </w:r>
      <w:r>
        <w:rPr>
          <w:b/>
          <w:lang w:val="pt_PT" w:bidi="pt_PT"/>
        </w:rPr>
        <w:t>gentios</w:t>
      </w:r>
      <w:r>
        <w:rPr>
          <w:lang w:val="pt_PT" w:bidi="pt_PT"/>
        </w:rPr>
        <w:t xml:space="preserve"> vivem. Um gentio é alguém que não é do povo especial de Deus. Antes de Jesus vir para a terra, isso representava qualquer um que não fosse israelita, uma vez que Deus escolheu Israel para ser seu povo especial. Com o tempo a palavra gentio começou a significar algo negativo — uma pessoa ruim, alguém que se deveria manter distância. Agora, como qualquer um que crê em Jesus pertence ao povo escolhido de Deus, Paulo usa a palavra gentio para representar qualquer um que não seja crente, que não vive como Deus diz para viver. Para mais informações sobre </w:t>
      </w:r>
      <w:r>
        <w:rPr>
          <w:lang w:val="pt_PT" w:bidi="pt_PT"/>
        </w:rPr>
        <w:t>gentio</w:t>
      </w:r>
      <w:r>
        <w:rPr>
          <w:lang w:val="pt_PT" w:bidi="pt_PT"/>
        </w:rPr>
        <w:t>, consulte o Glossário Mestre. Usem a mesma palavra ou frase para gentio que vocês usaram em passagens anteriores.</w:t>
      </w:r>
    </w:p>
    <w:p>
      <w:pPr/>
      <w:r>
        <w:rPr>
          <w:lang w:val="pt_PT" w:bidi="pt_PT"/>
        </w:rPr>
      </w:r>
      <w:r>
        <w:rPr>
          <w:lang w:val="pt_PT" w:bidi="pt_PT"/>
        </w:rPr>
        <w:t xml:space="preserve">Paulo diz que os gentios </w:t>
      </w:r>
      <w:r>
        <w:rPr>
          <w:b/>
          <w:lang w:val="pt_PT" w:bidi="pt_PT"/>
        </w:rPr>
        <w:t>endurecem seus corações</w:t>
      </w:r>
      <w:r>
        <w:rPr>
          <w:lang w:val="pt_PT" w:bidi="pt_PT"/>
        </w:rPr>
        <w:t>. Na Bíblia, os escritores usam o coração como linguagem ilustrativa para o lugar onde os pensamentos, os sentimentos e as decisões de uma pessoa acontecem. Alguém com um "coração duro" não quer ouvir o que Deus lhe diz para fazer.</w:t>
      </w:r>
    </w:p>
    <w:p>
      <w:pPr/>
      <w:r>
        <w:rPr>
          <w:lang w:val="pt_PT" w:bidi="pt_PT"/>
        </w:rPr>
      </w:r>
      <w:r>
        <w:rPr>
          <w:lang w:val="pt_PT" w:bidi="pt_PT"/>
        </w:rPr>
        <w:t xml:space="preserve">Parem aqui e discutam em grupo qual palavra ou frase vocês usarão para um </w:t>
      </w:r>
      <w:r>
        <w:rPr>
          <w:b/>
          <w:lang w:val="pt_PT" w:bidi="pt_PT"/>
        </w:rPr>
        <w:t>coração endurecido</w:t>
      </w:r>
      <w:r>
        <w:rPr>
          <w:lang w:val="pt_PT" w:bidi="pt_PT"/>
        </w:rPr>
        <w:t xml:space="preserve">. Procure </w:t>
      </w:r>
      <w:r>
        <w:rPr>
          <w:lang w:val="pt_PT" w:bidi="pt_PT"/>
        </w:rPr>
        <w:t>coração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gentios passam todo o seu tempo em </w:t>
      </w:r>
      <w:r>
        <w:rPr>
          <w:b/>
          <w:lang w:val="pt_PT" w:bidi="pt_PT"/>
        </w:rPr>
        <w:t>libertinagem</w:t>
      </w:r>
      <w:r>
        <w:rPr>
          <w:lang w:val="pt_PT" w:bidi="pt_PT"/>
        </w:rPr>
        <w:t xml:space="preserve">, </w:t>
      </w:r>
      <w:r>
        <w:rPr>
          <w:b/>
          <w:lang w:val="pt_PT" w:bidi="pt_PT"/>
        </w:rPr>
        <w:t>vício</w:t>
      </w:r>
      <w:r>
        <w:rPr>
          <w:lang w:val="pt_PT" w:bidi="pt_PT"/>
        </w:rPr>
        <w:t xml:space="preserve"> e </w:t>
      </w:r>
      <w:r>
        <w:rPr>
          <w:b/>
          <w:lang w:val="pt_PT" w:bidi="pt_PT"/>
        </w:rPr>
        <w:t>ganância</w:t>
      </w:r>
      <w:r>
        <w:rPr>
          <w:lang w:val="pt_PT" w:bidi="pt_PT"/>
        </w:rPr>
        <w:t>, o que significa que eles fazem excessiva e egoisticamente quaisquer ações pecaminosas, impuras e más que desejam. Eles são gananciosos, o que significa que eles continuam querendo fazer essas coisas erradas.</w:t>
      </w:r>
    </w:p>
    <w:p>
      <w:pPr/>
      <w:r>
        <w:rPr>
          <w:lang w:val="pt_PT" w:bidi="pt_PT"/>
        </w:rPr>
      </w:r>
      <w:r>
        <w:rPr>
          <w:lang w:val="pt_PT" w:bidi="pt_PT"/>
        </w:rPr>
        <w:t xml:space="preserve">Mas essa não é a maneira de viver que os crentes aprenderam de </w:t>
      </w:r>
      <w:r>
        <w:rPr>
          <w:b/>
          <w:lang w:val="pt_PT" w:bidi="pt_PT"/>
        </w:rPr>
        <w:t>Cristo</w:t>
      </w:r>
      <w:r>
        <w:rPr>
          <w:lang w:val="pt_PT" w:bidi="pt_PT"/>
        </w:rPr>
        <w:t xml:space="preserve">. Paulo usa os nomes Cristo e Jesus nessa seção, mas ele está se referindo à mesma pessoa. Ele pode ter usado o nome pessoal Jesus para mostrar que os crentes deveriam seguir o exemplo que Jesus deu quando ele estava na terra.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Paulo diz que os crentes devem deixar Deus </w:t>
      </w:r>
      <w:r>
        <w:rPr>
          <w:b/>
          <w:lang w:val="pt_PT" w:bidi="pt_PT"/>
        </w:rPr>
        <w:t>renovar</w:t>
      </w:r>
      <w:r>
        <w:rPr>
          <w:lang w:val="pt_PT" w:bidi="pt_PT"/>
        </w:rPr>
        <w:t xml:space="preserve"> suas atitudes e pensamentos. Como parte do processo de redenção, Deus renova ou muda as atitudes e pensamentos de seu povo para serem mais como ele, como se eles fossem uma pessoa nova e melhor.</w:t>
      </w:r>
    </w:p>
    <w:p>
      <w:pPr/>
      <w:r>
        <w:rPr>
          <w:lang w:val="pt_PT" w:bidi="pt_PT"/>
        </w:rPr>
      </w:r>
      <w:r>
        <w:rPr>
          <w:lang w:val="pt_PT" w:bidi="pt_PT"/>
        </w:rPr>
        <w:t xml:space="preserve">Os crentes se vestem da nova natureza que Deus criou à semelhança de Deus, ou para ser como Deus em </w:t>
      </w:r>
      <w:r>
        <w:rPr>
          <w:b/>
          <w:lang w:val="pt_PT" w:bidi="pt_PT"/>
        </w:rPr>
        <w:t>justiça</w:t>
      </w:r>
      <w:r>
        <w:rPr>
          <w:lang w:val="pt_PT" w:bidi="pt_PT"/>
        </w:rPr>
        <w:t xml:space="preserve"> e </w:t>
      </w:r>
      <w:r>
        <w:rPr>
          <w:b/>
          <w:lang w:val="pt_PT" w:bidi="pt_PT"/>
        </w:rPr>
        <w:t>santidade</w:t>
      </w:r>
      <w:r>
        <w:rPr>
          <w:lang w:val="pt_PT" w:bidi="pt_PT"/>
        </w:rPr>
        <w:t>.</w:t>
      </w:r>
    </w:p>
    <w:p>
      <w:pPr/>
      <w:r>
        <w:rPr>
          <w:lang w:val="pt_PT" w:bidi="pt_PT"/>
        </w:rPr>
      </w:r>
      <w:r>
        <w:rPr>
          <w:lang w:val="pt_PT" w:bidi="pt_PT"/>
        </w:rPr>
        <w:t>Alguém que é justo se comporta da maneira correta. Deus é justo, porque tudo o que Deus faz é certo e bom. Deus quer que todas as pessoas sejam justas. Alguém que é justo confia em Deus e tem um bom relacionamento com ele. Isso faz eles se comportar da maneira correta. Então aqui, justo significa se comportar de uma maneira correta e boa tanto com Deus quanto com os outros.</w:t>
      </w:r>
    </w:p>
    <w:p>
      <w:pPr/>
      <w:r>
        <w:rPr>
          <w:lang w:val="pt_PT" w:bidi="pt_PT"/>
        </w:rPr>
      </w:r>
      <w:r>
        <w:rPr>
          <w:lang w:val="pt_PT" w:bidi="pt_PT"/>
        </w:rPr>
        <w:t xml:space="preserve">Parem aqui e discutam em grupo qual palavra ou frase vocês usarão para </w:t>
      </w:r>
      <w:r>
        <w:rPr>
          <w:b/>
          <w:lang w:val="pt_PT" w:bidi="pt_PT"/>
        </w:rPr>
        <w:t>justiça</w:t>
      </w:r>
      <w:r>
        <w:rPr>
          <w:lang w:val="pt_PT" w:bidi="pt_PT"/>
        </w:rPr>
        <w:t xml:space="preserve">. Procure a palavra </w:t>
      </w:r>
      <w:r>
        <w:rPr>
          <w:lang w:val="pt_PT" w:bidi="pt_PT"/>
        </w:rPr>
        <w:t>justiça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é </w:t>
      </w:r>
      <w:r>
        <w:rPr>
          <w:b/>
          <w:lang w:val="pt_PT" w:bidi="pt_PT"/>
        </w:rPr>
        <w:t>santo</w:t>
      </w:r>
      <w:r>
        <w:rPr>
          <w:lang w:val="pt_PT" w:bidi="pt_PT"/>
        </w:rPr>
        <w:t xml:space="preserve">, o que significa que Deus é completamente puro e moralmente perfeito. Qualquer lugar, pessoa ou objeto que é dedicado a Deus é chamado de santo. Isso significa que o objeto ou a pessoa são separados para os propósitos especiais de Deus. Qualquer um separado para Deus precisa ter qualidades que sejam agradáveis a Deus. Portanto, qualquer um que seja santo deve mostrar o caráter de Deus, então santo pode significar viver de uma maneira boa, moralmente pura. Para mais informações sobre </w:t>
      </w:r>
      <w:r>
        <w:rPr>
          <w:lang w:val="pt_PT" w:bidi="pt_PT"/>
        </w:rPr>
        <w:t>santo</w:t>
      </w:r>
      <w:r>
        <w:rPr>
          <w:lang w:val="pt_PT" w:bidi="pt_PT"/>
        </w:rPr>
        <w:t>, consulte o Glossário Mestre. Usem a mesma palavra ou frase para santidade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4:25–32</w:t>
      </w:r>
      <w:r>
        <w:rPr>
          <w:lang w:val="pt_PT" w:bidi="pt_PT"/>
        </w:rPr>
      </w:r>
    </w:p>
    <w:p>
      <w:pPr>
        <w:pStyle w:val="Heading3"/>
      </w:pPr>
      <w:r>
        <w:rPr>
          <w:lang w:val="pt_PT" w:bidi="pt_PT"/>
        </w:rPr>
        <w:t>Ouvir e Sentir</w:t>
      </w:r>
    </w:p>
    <w:p>
      <w:pPr/>
      <w:r>
        <w:rPr>
          <w:lang w:val="pt_PT" w:bidi="pt_PT"/>
        </w:rPr>
      </w:r>
      <w:r>
        <w:rPr>
          <w:lang w:val="pt_PT" w:bidi="pt_PT"/>
        </w:rPr>
        <w:t>Nesta etapa, ouçam Efésios 4.25–32 e guardem em seus corações.</w:t>
      </w:r>
    </w:p>
    <w:p>
      <w:pPr/>
      <w:r>
        <w:rPr>
          <w:lang w:val="pt_PT" w:bidi="pt_PT"/>
        </w:rPr>
      </w:r>
      <w:r>
        <w:rPr>
          <w:lang w:val="pt_PT" w:bidi="pt_PT"/>
        </w:rPr>
        <w:t>Ouçam uma versão em áudio de Efésios 4.25–32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4.25–32 na tradução mais fácil de entender.</w:t>
      </w:r>
    </w:p>
    <w:p>
      <w:pPr/>
      <w:r>
        <w:rPr>
          <w:lang w:val="pt_PT" w:bidi="pt_PT"/>
        </w:rPr>
      </w:r>
      <w:r>
        <w:rPr>
          <w:lang w:val="pt_PT" w:bidi="pt_PT"/>
        </w:rPr>
        <w:t>Na última seção, Paulo disse aos crentes que eles deveriam parar de viver da maneira que costumavam antes de se tornarem o povo de Deus. Em vez disso, eles devem assumir uma nova natureza ou começar a viver de uma nova maneira. Agora, Paulo mostra às pessoas como podem começar a viver dessa nova maneira. Paulo explica uma atitude errada e então dá às pessoas uma atitude certa para ter no lugar. Paulo continua encorajando a unidade entre os crentes — tudo o que eles fazem bem os ajuda a permanecer em unidade entre si.</w:t>
      </w:r>
    </w:p>
    <w:p>
      <w:pPr/>
      <w:r>
        <w:rPr>
          <w:lang w:val="pt_PT" w:bidi="pt_PT"/>
        </w:rPr>
      </w:r>
      <w:r>
        <w:rPr>
          <w:lang w:val="pt_PT" w:bidi="pt_PT"/>
        </w:rPr>
        <w:t>O primeiro exemplo de Paulo de uma atitude errada é quando os crentes mentem para outros crentes, a quem ele chama de próximos. Eles devem se despir ou se livrar dessas mentiras como uma pessoa se livra de roupas velhas. Em vez disso, os crentes devem falar a verdade, porque todos são membros do mesmo corpo. Como Paulo disse antes, a igreja é como um corpo — muitas pessoas com muitos papéis que ainda estão conectadas como as partes de um corpo. Falar a verdade ajudará os crentes a se comunicar bem, para que possam trabalhar juntos e ficar unidos. Falar a verdade também mostra aos não crentes um bom exemplo da comunidade unida que os crentes têm.</w:t>
      </w:r>
    </w:p>
    <w:p>
      <w:pPr/>
      <w:r>
        <w:rPr>
          <w:lang w:val="pt_PT" w:bidi="pt_PT"/>
        </w:rPr>
      </w:r>
      <w:r>
        <w:rPr>
          <w:lang w:val="pt_PT" w:bidi="pt_PT"/>
        </w:rPr>
        <w:t>Quando os crentes ficam irados, eles não devem deixar que sua raiva os faça pecar. Paulo diz que eles não devem deixar o sol se pôr ou deixar o dia terminar enquanto ainda estão irados. Isso significa que eles não devem ficar irados por um longo tempo, mas, em vez disso, devem tentar abordar a causa de sua raiva o mais rápido possível. Se eles guardam seus sentimentos de raiva por mais tempo, isso faz com que o problema pareça maior e fica mais difícil para eles restaurarem seu relacionamento entre si. Mesmo que não resolvam o problema, os crentes não devem se agarrar a seus sentimentos de raiva, mas confiar que Deus lidará com a situação. Quando um crente fica irado, é mais fácil para o diabo tentá-lo a pecar. O diabo, também chamado de Satanás, é o líder de todos os espíritos malignos e tenta fazer as pessoas se afastarem de Deus enganando-as. A raiva poderia dar ao diabo uma chance de ficar e tentar as pessoas a pecar e causar problemas na unidade dos crentes.</w:t>
      </w:r>
    </w:p>
    <w:p>
      <w:pPr/>
      <w:r>
        <w:rPr>
          <w:lang w:val="pt_PT" w:bidi="pt_PT"/>
        </w:rPr>
      </w:r>
      <w:r>
        <w:rPr>
          <w:lang w:val="pt_PT" w:bidi="pt_PT"/>
        </w:rPr>
        <w:t>Parem aqui e discutam esta pergunta como grupo: contem uma história sobre uma vez que alguém se agarrou a seus sentimentos de raiva, mas não tentou consertar o problema. O que eles fizeram quando tinham esses sentimentos de raiva? Como suas interações com outras pessoas mudaram quando estavam iradas? Pause este áudio aqui.</w:t>
      </w:r>
    </w:p>
    <w:p>
      <w:pPr/>
      <w:r>
        <w:rPr>
          <w:lang w:val="pt_PT" w:bidi="pt_PT"/>
        </w:rPr>
      </w:r>
      <w:r>
        <w:rPr>
          <w:lang w:val="pt_PT" w:bidi="pt_PT"/>
        </w:rPr>
        <w:t>Os ladrões não devem mais roubar para se sustentar. Em vez disso, eles devem trabalhar, fazendo algo útil com suas próprias mãos. Paulo não quer dizer necessariamente que eles têm que fazer um trabalho físico, mas quer dizer que devem trabalhar duro em algo. Então eles podem se sustentar e dar generosamente àqueles que precisam de ajuda. Quando as pessoas dão generosamente aos outros, elas mostram que mudaram.</w:t>
      </w:r>
    </w:p>
    <w:p>
      <w:pPr/>
      <w:r>
        <w:rPr>
          <w:lang w:val="pt_PT" w:bidi="pt_PT"/>
        </w:rPr>
      </w:r>
      <w:r>
        <w:rPr>
          <w:lang w:val="pt_PT" w:bidi="pt_PT"/>
        </w:rPr>
        <w:t>Em seguida, Paulo fala sobre as conversas dos crentes. Os crentes não devem falar palavras que ferem, como insultar os outros ou abusar deles com palavras. Em vez disso, eles devem encorajar os outros e edificá-los como um construtor constrói uma casa para torná-la forte. Suas palavras devem ser úteis para a situação e devem falar para abençoar ou fazer o bem àqueles que ouvem.</w:t>
      </w:r>
    </w:p>
    <w:p>
      <w:pPr/>
      <w:r>
        <w:rPr>
          <w:lang w:val="pt_PT" w:bidi="pt_PT"/>
        </w:rPr>
      </w:r>
      <w:r>
        <w:rPr>
          <w:lang w:val="pt_PT" w:bidi="pt_PT"/>
        </w:rPr>
        <w:t>Os crentes devem fazer essas coisas para que não entristeçam, ou tragam tristeza ao, Espírito Santo de Deus. O Espírito Santo muda seus pensamentos e atitudes para que possam viver de uma nova maneira em vez de pecar como costumavam fazer. O Espírito Santo dá unidade à igreja. Quando as pessoas tomam atitudes erradas, elas quebram essa unidade porque causam brigas. Isso deixa o Espírito Santo triste.</w:t>
      </w:r>
    </w:p>
    <w:p>
      <w:pPr/>
      <w:r>
        <w:rPr>
          <w:lang w:val="pt_PT" w:bidi="pt_PT"/>
        </w:rPr>
      </w:r>
      <w:r>
        <w:rPr>
          <w:lang w:val="pt_PT" w:bidi="pt_PT"/>
        </w:rPr>
        <w:t>Deus deu o Espírito Santo aos crentes como um selo, que é uma marca de propriedade, para mostrar que os crentes pertencem a Deus. No dia da redenção, Deus libertará completamente seu povo do pecado e do mal do mundo. O Espírito Santo está com eles como um sinal de que um dia estarão plenamente com Deus. Então os crentes não devem fazer nada que insulte ou deixe o Espírito Santo triste, porque o Espírito Santo os marca como o próprio povo de Deus.</w:t>
      </w:r>
    </w:p>
    <w:p>
      <w:pPr/>
      <w:r>
        <w:rPr>
          <w:lang w:val="pt_PT" w:bidi="pt_PT"/>
        </w:rPr>
      </w:r>
      <w:r>
        <w:rPr>
          <w:lang w:val="pt_PT" w:bidi="pt_PT"/>
        </w:rPr>
        <w:t>Parem aqui e discutam esta pergunta como grupo: falem sobre um grupo do qual vocês fazem parte, como uma família, um coral ou um grupo esportivo. Que coisas vocês usam para mostrar que pertencem a esse grupo? Que tipo de títulos ou nomes mostram que vocês pertencem a esse grupo? Como vocês pertencem a esse grupo, quais são algumas coisas que vocês esperam no futuro? Pause este áudio aqui.</w:t>
      </w:r>
    </w:p>
    <w:p>
      <w:pPr/>
      <w:r>
        <w:rPr>
          <w:lang w:val="pt_PT" w:bidi="pt_PT"/>
        </w:rPr>
      </w:r>
      <w:r>
        <w:rPr>
          <w:lang w:val="pt_PT" w:bidi="pt_PT"/>
        </w:rPr>
        <w:t>Paulo lista as ações que deixariam o Espírito Santo triste e diz aos crentes que não devem fazer essas coisas. Eles não devem ser amargos e não dispostos a estar em paz uns com os outros. Eles não devem ficar irados o tempo todo, o que torna mais fácil pecar. Eles não devem se agredir ou ter discusões barulhentas e iradas. Eles não devem caluniar ou contar mentiras prejudiciais uns sobre os outros. Eles devem se livrar de toda a malícia ou sentimentos de ódio uns pelos outros, como uma pessoa que se livra de coisas ruins ou sem valor. Todas essas ações causam problemas e divisão. Em vez disso, Paulo diz que os crentes devem fazer o bem e mostrar amor e misericórdia uns aos outros. Eles devem seguir o exemplo de Deus e perdoar uns aos outros, assim como Deus perdoou seus pecados por causa do que Cristo fez. Isso ajudará a manter a igreja unida.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4.25–32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dá três mandamentos sobre como viver da nova maneira como povo de Deus.</w:t>
      </w:r>
    </w:p>
    <w:p>
      <w:pPr/>
      <w:r>
        <w:rPr>
          <w:lang w:val="pt_PT" w:bidi="pt_PT"/>
        </w:rPr>
      </w:r>
      <w:r>
        <w:rPr>
          <w:b/>
          <w:lang w:val="pt_PT" w:bidi="pt_PT"/>
        </w:rPr>
        <w:t>Na segunda parte:</w:t>
      </w:r>
      <w:r>
        <w:rPr>
          <w:lang w:val="pt_PT" w:bidi="pt_PT"/>
        </w:rPr>
        <w:t xml:space="preserve"> Paulo diz aos crentes para não deixarem o Espírito Santo triste falando mal dos outros. Quando as pessoas falam mal dos outros, elas causam divisão entre as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w:t>
      </w:r>
    </w:p>
    <w:p>
      <w:pPr/>
      <w:r>
        <w:rPr>
          <w:lang w:val="pt_PT" w:bidi="pt_PT"/>
        </w:rPr>
      </w:r>
      <w:r>
        <w:rPr>
          <w:lang w:val="pt_PT" w:bidi="pt_PT"/>
        </w:rPr>
        <w:t>Em grupo, prestem atenção às partes do cenário da passagem:</w:t>
      </w:r>
    </w:p>
    <w:p>
      <w:pPr/>
      <w:r>
        <w:rPr>
          <w:lang w:val="pt_PT" w:bidi="pt_PT"/>
        </w:rPr>
      </w:r>
      <w:r>
        <w:rPr>
          <w:lang w:val="pt_PT" w:bidi="pt_PT"/>
        </w:rPr>
        <w:t>Como ele fez na última seção, Paulo continua a descrever como os crentes podem se despir do velho eu e vestir o novo eu, substituindo a maneira antiga de agir por uma nova maneira. Para cada mandamento, ele descreve a atitude errada primeiro, e então a correta. Essas instruções são primeiro sobre como os crentes agem com outros crentes. No entanto, os crentes devem estar tomando essas atitudes o tempo todo, em todas as partes de suas vidas.</w:t>
      </w:r>
    </w:p>
    <w:p>
      <w:pPr/>
      <w:r>
        <w:rPr>
          <w:lang w:val="pt_PT" w:bidi="pt_PT"/>
        </w:rPr>
      </w:r>
      <w:r>
        <w:rPr>
          <w:lang w:val="pt_PT" w:bidi="pt_PT"/>
        </w:rPr>
        <w:t>Parem aqui e façam a seguinte atividade em grupo: descrevam as coisas que uma boa pessoa não deve fazer e então descrevam o que ela deve fazer em vez disso. Prestem atenção à maneira como vocês falam sobre o que eles não devem fazer e o que devem fazer. Pause este áudio aqui.</w:t>
      </w:r>
    </w:p>
    <w:p>
      <w:pPr/>
      <w:r>
        <w:rPr>
          <w:lang w:val="pt_PT" w:bidi="pt_PT"/>
        </w:rPr>
      </w:r>
      <w:r>
        <w:rPr>
          <w:lang w:val="pt_PT" w:bidi="pt_PT"/>
        </w:rPr>
        <w:t>Na primeira parte dessa passagem, Paulo dá três maneiras de viver. Ele se concentra em coisas boas importantes para fazer para construir unidade e uma comunidade forte, em contraste com coisas que destroem essa comunidade forte. Os crentes devem dizer a verdade, ter cuidado quando ficam irados e encontrar um trabalho honesto. Paulo começa dizendo aos crentes que eles devem parar de mentir uns aos outros, como faziam em sua antiga maneira de viver. Como eles aprenderam a verdade sobre Jesus, em vez disso, os crentes devem dizer a verdade uns aos outros. Como todos eles pertencem ao mesmo corpo, eles devem fazer coisas que são úteis para o corpo.</w:t>
      </w:r>
    </w:p>
    <w:p>
      <w:pPr/>
      <w:r>
        <w:rPr>
          <w:lang w:val="pt_PT" w:bidi="pt_PT"/>
        </w:rPr>
      </w:r>
      <w:r>
        <w:rPr>
          <w:lang w:val="pt_PT" w:bidi="pt_PT"/>
        </w:rPr>
        <w:t>Então Paulo cita um mandamento de uma oração cantada nas Escrituras judaicas que diz: “em sua raiva, não pequem. Não deixem o sol se pôr enquanto vocês ainda estão irados”. Os crentes estariam familiarizados com essa citação, então Paulo não inclui quem a escreveu originalmente. Os crentes saberiam que é da palavra de Deus, que é confiável. Paulo está mostrando que essas informações não são novas, mas que Deus sempre quis que as pessoas se comportassem dessa maneira correta. Paulo diz que os crentes não devem ficar irados por um longo tempo, ou deixar o sol se pôr enquanto estão irados. Paulo usa uma comparação para mostrar o quão importante esse mandamento é. Quando um crente se agarra a sentimentos de raiva, ele dá um ponto de apoio, ou espaço em sua vida, ao diabo, como dando espaço em sua terra a um exército inimigo.</w:t>
      </w:r>
    </w:p>
    <w:p>
      <w:pPr/>
      <w:r>
        <w:rPr>
          <w:lang w:val="pt_PT" w:bidi="pt_PT"/>
        </w:rPr>
      </w:r>
      <w:r>
        <w:rPr>
          <w:lang w:val="pt_PT" w:bidi="pt_PT"/>
        </w:rPr>
        <w:t>Parem aqui e discutam esta pergunta em grupo: em sua cultura, quando vocês dão instruções, que tipo de ditados ou citações as pessoas usam regularmente? Como eles usam esses ditados? Por que as pessoas usam esses tipos de ditados? Pause este áudio aqui.</w:t>
      </w:r>
    </w:p>
    <w:p>
      <w:pPr/>
      <w:r>
        <w:rPr>
          <w:lang w:val="pt_PT" w:bidi="pt_PT"/>
        </w:rPr>
      </w:r>
      <w:r>
        <w:rPr>
          <w:lang w:val="pt_PT" w:bidi="pt_PT"/>
        </w:rPr>
        <w:t>Finalmente, Paulo encoraja os ladrões a mudarem a maneira como vivem. Ele diz que os ladrões não devem mais roubar, mas em vez disso, devem encontrar um trabalho para ganhar dinheiro honestamente. Não apenas os ladrões serão capazes de pagar por suas próprias necessidades, mas podem doar para ajudar os outros com o que precisam. Isso mostraria uma mudança clara entre a velha maneira de viver antes de conhecerem a Deus e sua nova maneira de viver agora que conhecem a Deus.</w:t>
      </w:r>
    </w:p>
    <w:p>
      <w:pPr/>
      <w:r>
        <w:rPr>
          <w:lang w:val="pt_PT" w:bidi="pt_PT"/>
        </w:rPr>
      </w:r>
      <w:r>
        <w:rPr>
          <w:lang w:val="pt_PT" w:bidi="pt_PT"/>
        </w:rPr>
        <w:t>Na segunda parte dessa passagem, Paulo dá instruções sobre as conversas e atitudes dos crentes uns em relação aos outros, para ajudar a manter a unidade que o Espírito Santo deu à igreja. Eles não devem falar palavras que ferem outras pessoas. Eles não devem se apegar a atitudes e fazer coisas que mostram amargura, raiva, discussões em voz alta, mentiras prejudiciais ou sentimentos de ódio. Essas ações fazem as pessoas brigarem e não gostarem umas das outras, então não mais trabalham juntas. Eles não estariam mais unidos. Essa desunião entre os crentes insulta o Espírito Santo e o deixa muito triste, porque os crentes pertencem ao Espírito Santo. Na verdade, Deus libertou os crentes do pecado por meio da morte de Jesus. Então Deus marcou seu povo com o Espírito Santo como um proprietário marca sua propriedade com um selo.</w:t>
      </w:r>
    </w:p>
    <w:p>
      <w:pPr/>
      <w:r>
        <w:rPr>
          <w:lang w:val="pt_PT" w:bidi="pt_PT"/>
        </w:rPr>
      </w:r>
      <w:r>
        <w:rPr>
          <w:lang w:val="pt_PT" w:bidi="pt_PT"/>
        </w:rPr>
        <w:t>Parem aqui e discutam esta pergunta em grupo: quando seus filhos ou alguém que vocês amam muito não tem bons relacionamentos com os outros, como vocês se sentem? Vocês se lembram da maneira como descreveram como Deus nos selou com a marca do Espírito Santo em uma passagem anterior nesta carta? Como vocês usariam uma descrição semelhante nessa parte da carta? Pause este áudio aqui.</w:t>
      </w:r>
    </w:p>
    <w:p>
      <w:pPr/>
      <w:r>
        <w:rPr>
          <w:lang w:val="pt_PT" w:bidi="pt_PT"/>
        </w:rPr>
      </w:r>
      <w:r>
        <w:rPr>
          <w:lang w:val="pt_PT" w:bidi="pt_PT"/>
        </w:rPr>
        <w:t>Em vez disso, os crentes devem encorajar uns aos outros, conforme a necessidade de cada pessoa naquele momento, para que abençoem uns aos outros com suas palavras. Eles também devem ser compassivos, bondosos e perdoadores. Todas essas ações preparam os crentes para serem capazes de perdoar uns aos outros. Paulo diz que os crentes devem perdoar uns aos outros tanto quanto Deus nos perdoa. Essa é uma coisa difícil de fazer, mas Paulo nos lembra que devemos perdoar e ser bondosos, porque Jesus morreu para que Deus nos perdoasse também! Quando os crentes perdoam uns aos outros, eles honram e trazem alegria ao Espírito Santo fazendo o que ele queria.</w:t>
      </w:r>
    </w:p>
    <w:p>
      <w:pPr/>
      <w:r>
        <w:rPr>
          <w:lang w:val="pt_PT" w:bidi="pt_PT"/>
        </w:rPr>
      </w:r>
      <w:r>
        <w:rPr>
          <w:lang w:val="pt_PT" w:bidi="pt_PT"/>
        </w:rPr>
        <w:t>Parem aqui e discutam esta pergunta em grupo: quando as pessoas são parte de um grupo ou uma família, elas muitas vezes se comportam de uma maneira aceitável nesse grupo ou família. Quando uma pessoa não age dessa maneira aceitável, como as outras pessoas no grupo se sentem e tratam essa pessoa? E quando uma pessoa age de uma maneira que mostra o quão bom o grupo é? Como as pessoas no grupo encorajam os membros a agir de uma maneira que honre o grupo? Como vocês falam ou encorajam os outros a agir de uma maneira que honre pessoas importantes em sua vida? Pause este áudio aqui.</w:t>
      </w:r>
    </w:p>
    <w:p>
      <w:pPr/>
      <w:r>
        <w:rPr>
          <w:lang w:val="pt_PT" w:bidi="pt_PT"/>
        </w:rPr>
      </w:r>
      <w:r>
        <w:rPr>
          <w:lang w:val="pt_PT" w:bidi="pt_PT"/>
        </w:rPr>
        <w:t>Agora, o grupo deve fazer o roteiro, desenhar ou usar objetos para visualizar a passagem e a atuação nela. Enquanto vocês fazem isso, vocês podem querer usar desenhos, objetos ou até mesmo pessoas para representar Paulo, os crentes, o diabo, o Espírito Santo, Jesus e Deus Pai.</w:t>
      </w:r>
    </w:p>
    <w:p>
      <w:pPr/>
      <w:r>
        <w:rPr>
          <w:lang w:val="pt_PT" w:bidi="pt_PT"/>
        </w:rPr>
      </w:r>
      <w:r>
        <w:rPr>
          <w:lang w:val="pt_PT" w:bidi="pt_PT"/>
        </w:rPr>
        <w:t>Escolha pessoas, desenhos ou objetos para serem cada um desses personagens. Enquanto vocês começam a recontar a história desses versículos, lembrem-se de que Paulo descreve como os crentes podem substituir a maneira anterior em que agiam por uma nova maneira de viver. Criem duas áreas para os crentes. Quando Paulo fala sobre uma atitude ruim, peça aos crentes que fiquem em uma área e encenem as atitudes ruins. Em seguida, quando Paulo descrever o que os crentes devem fazer, peça a eles que finjam remover a atitude ruim e se mover para a área que representa a boa atitude. Peça a eles que encenem a boa atitude. Primeiro Paulo diz que eles devem parar de mentir. Agora peça aos crentes que se movam para o outro lado e, em vez disso, mostrem que eles estão falando a verdade. Então Paulo diz que os crentes não deveriam pecar ou permitir que o diabo os influence enquanto estão irados. Mostre o diabo tentando se mover entre os crentes que estão agindo como se estivessem irados. Agora peça aos crentes que se movam para o outro lado e, em vez disso, resolvam a questão antes do sol se pôr. Então Paulo diz aos ladrões para pararem de roubar. Agora peça aos crentes que se movam para o outro lado e, em vez disso, eles devem mostrar que trabalham duro e compartilham o que ganham uns com os outros. Então Paulo fala sobre falar mal uns com os outros. Agora peça aos crentes que se movam para o outro lado e, em vez disso, mostrem que eles estão falando bondosamente uns com os outros. Mostre que, enquanto os crentes falam com bondade, eles estão construindo lugares fortes para que uns aos outros permaneçam. Peça à pessoa que representa o Espírito Santo que dê a cada crente uma marca ou um objeto de algum tipo, para representar que o crente pertence a Deus. Mostre os crentes às vezes indo para o outro lado onde as atitudes ruins acontecem. Quando eles mudam de lado, mostre o Espírito Santo ficando triste. Então mostre Cristo pedindo a Deus para nos perdoar. Quando os crentes veem Cristo fazendo isso, eles devem mostrar que estão perdoando uns aos outros também!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4.25–32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“Como recebemos uma nova maneira de viver, devemos agir como tal: parem de mentir uns aos outros, mas em vez disso falem com verdade uns aos outros, uma vez que somos todos partes do corpo de Cristo. Se vocês estão irados, não deixem a ira fazer vocês pecar. Não continuem irados por um longo tempo, porque se vocês fizerem isso, vocês darão ao diabo mais oportunidades de tentá-los a pecar. Se você é um ladrão, pare de roubar. Encontrem um trabalho honesto para que possam ter algo para doar às pessoas que precisam de ajuda”.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“Contarei a eles uma maneira diferente de viver da forma como costumavam viver, uma vez que é importante que os crentes vivam de forma diferente do que antes para mostrar aos outros que pertencem a Deus”, ou “Espero que os crentes vejam que essa nova maneira de viver os ajudará a viver em paz”, ou “Estou feliz por Deus ter nos dado uma maneira melhor de viver e quero que os crentes experimentem a alegria que vem quando vivem assim!”.</w:t>
      </w:r>
    </w:p>
    <w:p>
      <w:pPr>
        <w:pStyle w:val="ListBullet"/>
        <w:spacing w:line="240" w:lineRule="auto"/>
        <w:ind w:left="720"/>
      </w:pPr>
      <w:r>
        <w:rPr>
          <w:lang w:val="pt_PT" w:bidi="pt_PT"/>
        </w:rPr>
      </w:r>
      <w:r>
        <w:rPr>
          <w:lang w:val="pt_PT" w:bidi="pt_PT"/>
        </w:rPr>
        <w:t>Pergunte à pessoa que interpreta o diabo: “O que você está sentindo ou pensando?” A pessoa pode responder coisas como: “Quero causar brigas e amargura no corpo dos crentes para que eles não trabalhem bem juntos ou tenham alegria”, ou “Gosto quando as pessoas se agarram à ira, porque elas não pensam de forma clara e calma, então são mais propensas a pecar”, ou “Sou um inimigo dos crentes e quero vê-los falhar, então tentarei causar problemas sempre que puder”.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também diz: “Não falem palavras que ferem outras pessoas, mas apenas palavras que são úteis. Falem palavras que fortaleçam uns aos outros, que sejam boas para a situação, para que vocês possam encorajar aqueles que ouvem suas palavras. Não deixem o Espírito Santo triste. Deus deu a vocês o Espírito Santo para mostrar que vocês pertencem a Deus. O Espírito Santo mantém vocês seguros até o dia da redenção completa, quando Deus libertará completamente as pessoas que pertencem a ele. Então não continuem a ser amargos, cheios de ira e raiva. Não brigem ou mintam e insultem uns aos outros. Livrarem-se de todos os sentimentos de ódio uns pelos outros. Em vez disso, sejam gentis uns com os outros e se importem uns com os outros. Perdoem uns aos outros, assim como Deus perdoou seus pecados por causa do que Cristo fez.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 “Quero o que é melhor para os crentes, então se eles fazem coisas que ferem uns aos outros, fico triste”, ou “Como estou com os crentes, os ajudarei a seguir essas instruções”, ou “Me importo com essas pessoas e assegurarei a elas que pertencem a Deus enquanto esperam o dia da redenção completa”.</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“Entendo por que fazemos essas coisas — não apenas para nos ajudar, mas para honrar o Espírito Santo”, ou “Uau! Essa é uma maneira completamente nova de viver. Não tenho certeza de que posso fazer isso, mas soa maravilhoso, então tentarei!” ou “Estou feliz por ter essas instruções claras e que todos estejamos trabalhando nisso juntos”.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4.25–32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devem dizer a verdade a seu </w:t>
      </w:r>
      <w:r>
        <w:rPr>
          <w:b/>
          <w:lang w:val="pt_PT" w:bidi="pt_PT"/>
        </w:rPr>
        <w:t>próximo</w:t>
      </w:r>
      <w:r>
        <w:rPr>
          <w:lang w:val="pt_PT" w:bidi="pt_PT"/>
        </w:rPr>
        <w:t xml:space="preserve">, uma vez que somos todos membros ou partes de um </w:t>
      </w:r>
      <w:r>
        <w:rPr>
          <w:b/>
          <w:lang w:val="pt_PT" w:bidi="pt_PT"/>
        </w:rPr>
        <w:t>corpo</w:t>
      </w:r>
      <w:r>
        <w:rPr>
          <w:lang w:val="pt_PT" w:bidi="pt_PT"/>
        </w:rPr>
        <w:t>. Paulo chama os crentes de corpo de Cristo, uma vez que como um corpo, há muitos membros com papéis diferentes, mas todos eles estão conectados e fazem o trabalho de Cristo na terra. Usem a mesma palavra ou frase para corpo que vocês usaram em passagens anteriores. Então aqui, próximos significa companheiros crentes, em vez das pessoas que vivem em casas umas ao lado das outras.</w:t>
      </w:r>
    </w:p>
    <w:p>
      <w:pPr/>
      <w:r>
        <w:rPr>
          <w:lang w:val="pt_PT" w:bidi="pt_PT"/>
        </w:rPr>
      </w:r>
      <w:r>
        <w:rPr>
          <w:lang w:val="pt_PT" w:bidi="pt_PT"/>
        </w:rPr>
        <w:t xml:space="preserve">Parem aqui e discutam em grupo qual palavra vocês usarão para </w:t>
      </w:r>
      <w:r>
        <w:rPr>
          <w:b/>
          <w:lang w:val="pt_PT" w:bidi="pt_PT"/>
        </w:rPr>
        <w:t>próximo</w:t>
      </w:r>
      <w:r>
        <w:rPr>
          <w:lang w:val="pt_PT" w:bidi="pt_PT"/>
        </w:rPr>
        <w:t xml:space="preserve">. Procure </w:t>
      </w:r>
      <w:r>
        <w:rPr>
          <w:b/>
          <w:lang w:val="pt_PT" w:bidi="pt_PT"/>
        </w:rPr>
        <w:t>próximo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não deixem a ira controlar vocês para que </w:t>
      </w:r>
      <w:r>
        <w:rPr>
          <w:b/>
          <w:lang w:val="pt_PT" w:bidi="pt_PT"/>
        </w:rPr>
        <w:t>pequem</w:t>
      </w:r>
      <w:r>
        <w:rPr>
          <w:lang w:val="pt_PT" w:bidi="pt_PT"/>
        </w:rPr>
        <w:t xml:space="preserve">. O pecado é um ato de desobediência contra Deus. Deus fez boas leis, e se as pessoas seguirem essas leis, então as pessoas poderão viver juntas em paz. Mas as pessoas estão quebrando constantemente as leis de Deus e quando o fazem, pecam. Para mais informações sobre </w:t>
      </w:r>
      <w:r>
        <w:rPr>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 xml:space="preserve">Paulo diz que se agarrar aos sentimentos de raiva pode dar ao </w:t>
      </w:r>
      <w:r>
        <w:rPr>
          <w:b/>
          <w:lang w:val="pt_PT" w:bidi="pt_PT"/>
        </w:rPr>
        <w:t>diabo</w:t>
      </w:r>
      <w:r>
        <w:rPr>
          <w:lang w:val="pt_PT" w:bidi="pt_PT"/>
        </w:rPr>
        <w:t xml:space="preserve"> uma oportunidade de nos tentar a pecar. O diabo, também chamado de Satanás, é o líder de todos os espíritos malignos. Ele tenta fazer as pessoas se afastarem de Deus enganando-as. O diabo é poderoso e perigoso, sempre procurando maneiras de trabalhar contra Deus e contra o povo de Deus.</w:t>
      </w:r>
    </w:p>
    <w:p>
      <w:pPr/>
      <w:r>
        <w:rPr>
          <w:lang w:val="pt_PT" w:bidi="pt_PT"/>
        </w:rPr>
      </w:r>
      <w:r>
        <w:rPr>
          <w:lang w:val="pt_PT" w:bidi="pt_PT"/>
        </w:rPr>
        <w:t xml:space="preserve">Parem aqui e discutam em grupo qual palavra ou frase vocês usarão para </w:t>
      </w:r>
      <w:r>
        <w:rPr>
          <w:b/>
          <w:lang w:val="pt_PT" w:bidi="pt_PT"/>
        </w:rPr>
        <w:t>diabo</w:t>
      </w:r>
      <w:r>
        <w:rPr>
          <w:lang w:val="pt_PT" w:bidi="pt_PT"/>
        </w:rPr>
        <w:t xml:space="preserve">. Procurem </w:t>
      </w:r>
      <w:r>
        <w:rPr>
          <w:lang w:val="pt_PT" w:bidi="pt_PT"/>
        </w:rPr>
        <w:t>diabo</w:t>
      </w:r>
      <w:r>
        <w:rPr>
          <w:lang w:val="pt_PT" w:bidi="pt_PT"/>
        </w:rPr>
        <w:t xml:space="preserve"> ou </w:t>
      </w:r>
      <w:r>
        <w:rPr>
          <w:lang w:val="pt_PT" w:bidi="pt_PT"/>
        </w:rPr>
        <w:t>Satanás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aos crentes para não agir de uma maneira que traga tristeza ao </w:t>
      </w:r>
      <w:r>
        <w:rPr>
          <w:b/>
          <w:lang w:val="pt_PT" w:bidi="pt_PT"/>
        </w:rPr>
        <w:t>Espírito Santo</w:t>
      </w:r>
      <w:r>
        <w:rPr>
          <w:lang w:val="pt_PT" w:bidi="pt_PT"/>
        </w:rPr>
        <w:t xml:space="preserve">, que é o Espírito de Deus. O Espírito Santo não é apenas um poder, mas também é uma própria pessoa, então ele pode sentir tristeza. Para mais informações sobre </w:t>
      </w:r>
      <w:r>
        <w:rPr>
          <w:lang w:val="pt_PT" w:bidi="pt_PT"/>
        </w:rPr>
        <w:t>Espírito Santo</w:t>
      </w:r>
      <w:r>
        <w:rPr>
          <w:lang w:val="pt_PT" w:bidi="pt_PT"/>
        </w:rPr>
        <w:t xml:space="preserve">, consulte o Glossário Mestre. Use a mesma palavra ou frase para "Espírito Santo" que você usou em passagens anteriores. </w:t>
      </w:r>
    </w:p>
    <w:p>
      <w:pPr/>
      <w:r>
        <w:rPr>
          <w:lang w:val="pt_PT" w:bidi="pt_PT"/>
        </w:rPr>
      </w:r>
      <w:r>
        <w:rPr>
          <w:lang w:val="pt_PT" w:bidi="pt_PT"/>
        </w:rPr>
        <w:t xml:space="preserve">Paulo diz que o Espírito Santo é um sinal de que pertencemos a Deus, enquanto esperamos o </w:t>
      </w:r>
      <w:r>
        <w:rPr>
          <w:b/>
          <w:lang w:val="pt_PT" w:bidi="pt_PT"/>
        </w:rPr>
        <w:t>dia da redenção</w:t>
      </w:r>
      <w:r>
        <w:rPr>
          <w:lang w:val="pt_PT" w:bidi="pt_PT"/>
        </w:rPr>
        <w:t xml:space="preserve"> ou </w:t>
      </w:r>
      <w:r>
        <w:rPr>
          <w:b/>
          <w:lang w:val="pt_PT" w:bidi="pt_PT"/>
        </w:rPr>
        <w:t>libertação</w:t>
      </w:r>
      <w:r>
        <w:rPr>
          <w:lang w:val="pt_PT" w:bidi="pt_PT"/>
        </w:rPr>
        <w:t xml:space="preserve">. </w:t>
      </w:r>
      <w:r>
        <w:rPr>
          <w:b/>
          <w:lang w:val="pt_PT" w:bidi="pt_PT"/>
        </w:rPr>
        <w:t>Redimir</w:t>
      </w:r>
      <w:r>
        <w:rPr>
          <w:lang w:val="pt_PT" w:bidi="pt_PT"/>
        </w:rPr>
        <w:t xml:space="preserve"> ou </w:t>
      </w:r>
      <w:r>
        <w:rPr>
          <w:b/>
          <w:lang w:val="pt_PT" w:bidi="pt_PT"/>
        </w:rPr>
        <w:t>libertar</w:t>
      </w:r>
      <w:r>
        <w:rPr>
          <w:lang w:val="pt_PT" w:bidi="pt_PT"/>
        </w:rPr>
        <w:t xml:space="preserve"> significa fazer livre. O dia da redenção, também chamado de dia do Senhor, é um tempo futuro em que Deus libertará completamente os crentes do pecado e do mal desse mundo. Para mais informações sobre redenção, consulte </w:t>
      </w:r>
      <w:r>
        <w:rPr>
          <w:lang w:val="pt_PT" w:bidi="pt_PT"/>
        </w:rPr>
        <w:t>redimir</w:t>
      </w:r>
      <w:r>
        <w:rPr>
          <w:lang w:val="pt_PT" w:bidi="pt_PT"/>
        </w:rPr>
        <w:t xml:space="preserve"> no Glossário Mestre. Usem a mesma palavra ou frase para redenção que vocês usaram em passagens anteriores.</w:t>
      </w:r>
    </w:p>
    <w:p>
      <w:pPr/>
      <w:r>
        <w:rPr>
          <w:lang w:val="pt_PT" w:bidi="pt_PT"/>
        </w:rPr>
      </w:r>
      <w:r>
        <w:rPr>
          <w:lang w:val="pt_PT" w:bidi="pt_PT"/>
        </w:rPr>
        <w:t xml:space="preserve">Parem aqui e discutam em grupo a frase </w:t>
      </w:r>
      <w:r>
        <w:rPr>
          <w:b/>
          <w:lang w:val="pt_PT" w:bidi="pt_PT"/>
        </w:rPr>
        <w:t>dia da redenção</w:t>
      </w:r>
      <w:r>
        <w:rPr>
          <w:lang w:val="pt_PT" w:bidi="pt_PT"/>
        </w:rPr>
        <w:t xml:space="preserve"> e como vocês querem traduzir essa ideia. Pause este áudio aqui.</w:t>
      </w:r>
    </w:p>
    <w:p>
      <w:pPr/>
      <w:r>
        <w:rPr>
          <w:lang w:val="pt_PT" w:bidi="pt_PT"/>
        </w:rPr>
      </w:r>
      <w:r>
        <w:rPr>
          <w:lang w:val="pt_PT" w:bidi="pt_PT"/>
        </w:rPr>
        <w:t xml:space="preserve">Paulo diz que os crentes devem ser </w:t>
      </w:r>
      <w:r>
        <w:rPr>
          <w:b/>
          <w:lang w:val="pt_PT" w:bidi="pt_PT"/>
        </w:rPr>
        <w:t>compassivos</w:t>
      </w:r>
      <w:r>
        <w:rPr>
          <w:lang w:val="pt_PT" w:bidi="pt_PT"/>
        </w:rPr>
        <w:t xml:space="preserve"> e bondosos. Quando alguém tem compaixão por alguém, ele tem uma profunda afeição ou amor por alguém. Eles mostram misericórdia às pessoas e são simpáticos, sentindo pena daqueles que estão sentindo dor.</w:t>
      </w:r>
    </w:p>
    <w:p>
      <w:pPr/>
      <w:r>
        <w:rPr>
          <w:lang w:val="pt_PT" w:bidi="pt_PT"/>
        </w:rPr>
      </w:r>
      <w:r>
        <w:rPr>
          <w:lang w:val="pt_PT" w:bidi="pt_PT"/>
        </w:rPr>
        <w:t xml:space="preserve">Parem aqui e discutam em grupo qual palavra ou frase vocês usarão para </w:t>
      </w:r>
      <w:r>
        <w:rPr>
          <w:b/>
          <w:lang w:val="pt_PT" w:bidi="pt_PT"/>
        </w:rPr>
        <w:t>compassivo</w:t>
      </w:r>
      <w:r>
        <w:rPr>
          <w:lang w:val="pt_PT" w:bidi="pt_PT"/>
        </w:rPr>
        <w:t xml:space="preserve">. Procure </w:t>
      </w:r>
      <w:r>
        <w:rPr>
          <w:lang w:val="pt_PT" w:bidi="pt_PT"/>
        </w:rPr>
        <w:t>compaixão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crentes também devem </w:t>
      </w:r>
      <w:r>
        <w:rPr>
          <w:b/>
          <w:lang w:val="pt_PT" w:bidi="pt_PT"/>
        </w:rPr>
        <w:t>perdoar</w:t>
      </w:r>
      <w:r>
        <w:rPr>
          <w:lang w:val="pt_PT" w:bidi="pt_PT"/>
        </w:rPr>
        <w:t xml:space="preserve"> uns aos outros como Deus os perdoou por meio da obra de Cristo. Quando você perdoa alguém que fez algo ruim para você, você para de estar zangado com essa pessoa. Você não quer mais se vingar ou dar punição. Deus perdoa as pessoas por meio da morte de seu filho Jesus. Quando as pessoas confiam em Jesus e acreditam que a morte de Jesus pagou a Deus por seus próprios pecados, então Deus as perdoa. Deus não está mais irado com eles. Para mais informações sobre </w:t>
      </w:r>
      <w:r>
        <w:rPr>
          <w:lang w:val="pt_PT" w:bidi="pt_PT"/>
        </w:rPr>
        <w:t>perdoar</w:t>
      </w:r>
      <w:r>
        <w:rPr>
          <w:lang w:val="pt_PT" w:bidi="pt_PT"/>
        </w:rPr>
        <w:t>, consulte o Glossário Mestre. Usem a mesma palavra ou frase para perdoar que vocês usaram em passagens anteriores.</w:t>
      </w:r>
    </w:p>
    <w:p>
      <w:pPr/>
      <w:r>
        <w:rPr>
          <w:lang w:val="pt_PT" w:bidi="pt_PT"/>
        </w:rPr>
      </w:r>
      <w:r>
        <w:rPr>
          <w:b/>
          <w:lang w:val="pt_PT" w:bidi="pt_PT"/>
        </w:rPr>
        <w:t>Cristo</w:t>
      </w:r>
      <w:r>
        <w:rPr>
          <w:lang w:val="pt_PT" w:bidi="pt_PT"/>
        </w:rPr>
        <w:t xml:space="preserve"> é o mesmo que a palavra “Messias”, que se refere ao rei e Salvador especial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5:1–6</w:t>
      </w:r>
      <w:r>
        <w:rPr>
          <w:lang w:val="pt_PT" w:bidi="pt_PT"/>
        </w:rPr>
      </w:r>
    </w:p>
    <w:p>
      <w:pPr>
        <w:pStyle w:val="Heading3"/>
      </w:pPr>
      <w:r>
        <w:rPr>
          <w:lang w:val="pt_PT" w:bidi="pt_PT"/>
        </w:rPr>
        <w:t>Ouvir e Sentir</w:t>
      </w:r>
    </w:p>
    <w:p>
      <w:pPr/>
      <w:r>
        <w:rPr>
          <w:lang w:val="pt_PT" w:bidi="pt_PT"/>
        </w:rPr>
      </w:r>
      <w:r>
        <w:rPr>
          <w:lang w:val="pt_PT" w:bidi="pt_PT"/>
        </w:rPr>
        <w:t>Nesta etapa, ouçam Efésios 5.1–6 e guardem em seus corações.</w:t>
      </w:r>
    </w:p>
    <w:p>
      <w:pPr/>
      <w:r>
        <w:rPr>
          <w:lang w:val="pt_PT" w:bidi="pt_PT"/>
        </w:rPr>
      </w:r>
      <w:r>
        <w:rPr>
          <w:lang w:val="pt_PT" w:bidi="pt_PT"/>
        </w:rPr>
        <w:t>Ouçam uma versão em áudio de Efésios 5.1–6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5.1–6 na tradução mais fácil de entender.</w:t>
      </w:r>
    </w:p>
    <w:p>
      <w:pPr/>
      <w:r>
        <w:rPr>
          <w:lang w:val="pt_PT" w:bidi="pt_PT"/>
        </w:rPr>
      </w:r>
      <w:r>
        <w:rPr>
          <w:lang w:val="pt_PT" w:bidi="pt_PT"/>
        </w:rPr>
        <w:t>Paulo tem dado instruções aos crentes sobre como viver de uma nova maneira correta para o povo de Deus. No final da seção anterior, Paulo disse que seguiriam o exemplo de Deus perdoando uns aos outros. Nesta seção, Paulo continua dizendo aos crentes que devem seguir o exemplo de Deus na maneira como vivem, amando os outros como Cristo faz. Paulo então descreve as atitudes que não seguem o exemplo de Deus que os crentes devem evitar. Essas atitudes erradas têm consequências terríveis, e Paulo adverte que Deus punirá as pessoas que agem dessas maneiras. Em vez disso, eles devem agradecer a Deus pelo bem que ele deu a eles.</w:t>
      </w:r>
    </w:p>
    <w:p>
      <w:pPr/>
      <w:r>
        <w:rPr>
          <w:lang w:val="pt_PT" w:bidi="pt_PT"/>
        </w:rPr>
      </w:r>
      <w:r>
        <w:rPr>
          <w:lang w:val="pt_PT" w:bidi="pt_PT"/>
        </w:rPr>
        <w:t>Paulo começa lembrando aos crentes que Deus os chama de seus filhos, porque ele os protege e cuida deles como um pai cuida de seus filhos. Então os crentes devem imitar a maneira correta de Deus de se comportar assim como crianças imitam as ações de seus pais. Como Deus os ama profundamente, os crentes devem fazer tudo — pensar, falar, trabalhar — de uma maneira amorosa.</w:t>
      </w:r>
    </w:p>
    <w:p>
      <w:pPr/>
      <w:r>
        <w:rPr>
          <w:lang w:val="pt_PT" w:bidi="pt_PT"/>
        </w:rPr>
      </w:r>
      <w:r>
        <w:rPr>
          <w:lang w:val="pt_PT" w:bidi="pt_PT"/>
        </w:rPr>
        <w:t>Parem aqui e discutam esta pergunta como grupo: discutam como uma criança aprende de seus pais como viver e se comportar. Quais são as maneiras diferentes pelas quais seus pais as ensinam? Por que a criança copia o que os pais fazem? Pause este áudio aqui.</w:t>
      </w:r>
    </w:p>
    <w:p>
      <w:pPr/>
      <w:r>
        <w:rPr>
          <w:lang w:val="pt_PT" w:bidi="pt_PT"/>
        </w:rPr>
      </w:r>
      <w:r>
        <w:rPr>
          <w:lang w:val="pt_PT" w:bidi="pt_PT"/>
        </w:rPr>
        <w:t>Os crentes seguem o exemplo de Deus amando como Cristo os amava. Assim como na última seção, Paulo também está dando aos crentes a motivação para seguir o exemplo de amor de Deus: porque Deus ama os crentes. Paulo lembra aos crentes que Cristo Jesus os ama tanto que morreu para libertá-los de seus pecados e dar a eles a vida eterna com Deus. O povo judeu costumava sacrificar, ou matar animais e queimá-los completamente, para pedir perdão a Deus. Deus disse que o cheiro desses animais queimados era uma oferta perfumada ou de bom cheiro. O bom cheiro simbolizava que Deus estava satisfeito com o sacrifício. Assim como esses sacrifícios, Cristo permitiu que as pessoas o matassem para que Deus perdoasse nossos pecados. Paulo diz que, assim como os sacrifícios de animais que as pessoas queimavam, o sacrifício de Cristo era como uma oferta perfumada ou com bom cheiro. Os crentes devem estar dispostos a amar e cuidar das pessoas tanto quanto Cristo Jesus faz.</w:t>
      </w:r>
    </w:p>
    <w:p>
      <w:pPr/>
      <w:r>
        <w:rPr>
          <w:lang w:val="pt_PT" w:bidi="pt_PT"/>
        </w:rPr>
      </w:r>
      <w:r>
        <w:rPr>
          <w:lang w:val="pt_PT" w:bidi="pt_PT"/>
        </w:rPr>
        <w:t>Parem aqui e discutam esta pergunta como grupo: discutam como as pessoas se sacrificam em sua cultura ou desistem de algo para mostrar que outra coisa é mais valiosa. Pensem em uma vez em que alguém usou seu tempo ou recursos para ajudar vocês, mostrando o quanto os valorizava. Como isso fez vocês se sentirem? Que razão eles deram para sacrificar ou deixar de lado suas próprias necessidades para ajudar vocês? Pause este áudio aqui.</w:t>
      </w:r>
    </w:p>
    <w:p>
      <w:pPr/>
      <w:r>
        <w:rPr>
          <w:lang w:val="pt_PT" w:bidi="pt_PT"/>
        </w:rPr>
      </w:r>
      <w:r>
        <w:rPr>
          <w:lang w:val="pt_PT" w:bidi="pt_PT"/>
        </w:rPr>
        <w:t>Deus ama seu povo e o tornou santo, ou separado para si mesmo. Ele os tornou santos! Paulo agora fala sobre comportamentos que são opostos à maneira de Deus de viver para o povo santo de Deus, que deve seguir o exemplo de Deus. Na verdade, o comportamento dos crentes deve ser tão completamente correto que ninguém começaria um rumor, dizendo que os crentes estão fazendo coisas erradas! Paulo diz que os crentes não devem estar envolvidos em nenhum comportamento sexual ou impuro que Deus proibiu, como sexo entre pessoas que não são casadas. Eles também não devem ser gananciosos, que é quando as pessoas querem mais e mais riqueza e coisas.</w:t>
      </w:r>
    </w:p>
    <w:p>
      <w:pPr/>
      <w:r>
        <w:rPr>
          <w:lang w:val="pt_PT" w:bidi="pt_PT"/>
        </w:rPr>
      </w:r>
      <w:r>
        <w:rPr>
          <w:lang w:val="pt_PT" w:bidi="pt_PT"/>
        </w:rPr>
        <w:t>Não apenas os crentes não devem agir de uma maneira impura, eles também não devem falar sobre assuntos sexuais ou assuntos tabu de uma maneira vergonhosa. Eles devem parar qualquer conversa desrespeitosa e brincadeiras ruins que zombam de coisas importantes. Novamente, Paulo diz que essas ações não fazem sentido para o povo de Deus, que deve amar os outros e não passar seu tempo falando sobre coisas que devem evitar!</w:t>
      </w:r>
    </w:p>
    <w:p>
      <w:pPr/>
      <w:r>
        <w:rPr>
          <w:lang w:val="pt_PT" w:bidi="pt_PT"/>
        </w:rPr>
      </w:r>
      <w:r>
        <w:rPr>
          <w:lang w:val="pt_PT" w:bidi="pt_PT"/>
        </w:rPr>
        <w:t>As pessoas que fazem essas coisas erradas estão tão focadas no que querem que desrespeitam a Deus quebrando suas leis. Os crentes, no entanto, devem dar graças a Deus. Então os crentes estarão focados em agradecer a Deus por seus dons e bênçãos. Isso os ajudará a reconhecer o quão inapropriados e errados esses outros comportamentos são porque eles desrespeitam a Deus.</w:t>
      </w:r>
    </w:p>
    <w:p>
      <w:pPr/>
      <w:r>
        <w:rPr>
          <w:lang w:val="pt_PT" w:bidi="pt_PT"/>
        </w:rPr>
      </w:r>
      <w:r>
        <w:rPr>
          <w:lang w:val="pt_PT" w:bidi="pt_PT"/>
        </w:rPr>
        <w:t>Paulo então explica as consequências desses comportamentos errados. Paulo diz claramente: ninguém que é imoral ou que faz coisas vergonhosas herdará algo no reino de Cristo e de Deus. Paulo lembra aos crentes da herança sobre a qual ele contou a eles anteriormente nesta carta. Todas as coisas pertencem a Jesus e ele compartilha coisas boas com os crentes, tanto agora quanto no futuro. Os crentes herdam essas coisas boas quando herdam o reino de Cristo e de Deus. O reino de Cristo e de Deus não se refere a um país na terra. Esse reino está em todos os lugares onde Deus governa. Nesse reino, as pessoas obedecem a Deus e vivem em um relacionamento correto com ele. Por causa de Jesus, agora é possível que as pessoas vivam em um relacionamento correto com Deus e sejam uma parte de seu reino. Mas esse reino ainda não chegou completamente. Um dia, Jesus voltará e reinará sobre toda a criação no reino perfeito de Deus. Esse reino é uma coisa boa e esse reino é a herança que Deus promete aos crentes!</w:t>
      </w:r>
    </w:p>
    <w:p>
      <w:pPr/>
      <w:r>
        <w:rPr>
          <w:lang w:val="pt_PT" w:bidi="pt_PT"/>
        </w:rPr>
      </w:r>
      <w:r>
        <w:rPr>
          <w:lang w:val="pt_PT" w:bidi="pt_PT"/>
        </w:rPr>
        <w:t>No entanto, as pessoas que fazem essas coisas imorais não receberão nenhuma herança, agora ou no futuro. A pessoa que é gananciosa também não herdará nada. A pessoa gananciosa ama coisas mais do que ama a Deus. Isso significa que ele adora outras coisas mais do que adora a Deus — ele é um adorador de ídolos.</w:t>
      </w:r>
    </w:p>
    <w:p>
      <w:pPr/>
      <w:r>
        <w:rPr>
          <w:lang w:val="pt_PT" w:bidi="pt_PT"/>
        </w:rPr>
      </w:r>
      <w:r>
        <w:rPr>
          <w:lang w:val="pt_PT" w:bidi="pt_PT"/>
        </w:rPr>
        <w:t>Parem aqui e discutam como grupo: em sua cultura, que tipos de coisas ruins uma pessoa faz que a impedem de receber um presente ou herança de sua família? Contem uma história sobre alguém que vocês conhecem que não recebeu um presente ou herança por causa de algo que ele ou ela fez. Pause este áudio aqui.</w:t>
      </w:r>
    </w:p>
    <w:p>
      <w:pPr/>
      <w:r>
        <w:rPr>
          <w:lang w:val="pt_PT" w:bidi="pt_PT"/>
        </w:rPr>
      </w:r>
      <w:r>
        <w:rPr>
          <w:lang w:val="pt_PT" w:bidi="pt_PT"/>
        </w:rPr>
        <w:t>Qualquer um pode se arrepender, ou se afastar de suas ações erradas, como os crentes fizeram, e ter um relacionamento correto com Deus. No entanto, as pessoas que agem persistentemente dessas maneiras erradas sem se arrepender não têm nenhuma herança. Os crentes devem entender que esses comportamentos estão errados. Eles não devem desculpar ninguém que mente. Eles não devem dizer que a pessoa que mente não está realmente mentindo. Essas pessoas mentirosas e desobedientes merecem a ira de Deus, ou punição, e Deus pune essas pessoas, tanto agora quanto quando seu reino vier completamente.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5.1–6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para imitar a Deus e amar os outros como Cristo nos amou.</w:t>
      </w:r>
    </w:p>
    <w:p>
      <w:pPr/>
      <w:r>
        <w:rPr>
          <w:lang w:val="pt_PT" w:bidi="pt_PT"/>
        </w:rPr>
      </w:r>
      <w:r>
        <w:rPr>
          <w:b/>
          <w:lang w:val="pt_PT" w:bidi="pt_PT"/>
        </w:rPr>
        <w:t>Na segunda parte:</w:t>
      </w:r>
      <w:r>
        <w:rPr>
          <w:lang w:val="pt_PT" w:bidi="pt_PT"/>
        </w:rPr>
        <w:t xml:space="preserve"> Paulo lista comportamentos a serem evitados, que são opostos ao exemplo de Deus e não fazem sentido para os crentes.</w:t>
      </w:r>
    </w:p>
    <w:p>
      <w:pPr/>
      <w:r>
        <w:rPr>
          <w:lang w:val="pt_PT" w:bidi="pt_PT"/>
        </w:rPr>
      </w:r>
      <w:r>
        <w:rPr>
          <w:b/>
          <w:lang w:val="pt_PT" w:bidi="pt_PT"/>
        </w:rPr>
        <w:t>Na terceira parte:</w:t>
      </w:r>
      <w:r>
        <w:rPr>
          <w:lang w:val="pt_PT" w:bidi="pt_PT"/>
        </w:rPr>
        <w:t xml:space="preserve"> Paulo explica as consequências desses comportamentos errados e como Deus punirá as pessoas desobedientes em vez de dar a elas as coisas boas em Cristo e no reino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Pessoas imorais, impuras e gananciosas</w:t>
      </w:r>
    </w:p>
    <w:p>
      <w:pPr/>
      <w:r>
        <w:rPr>
          <w:lang w:val="pt_PT" w:bidi="pt_PT"/>
        </w:rPr>
      </w:r>
      <w:r>
        <w:rPr>
          <w:lang w:val="pt_PT" w:bidi="pt_PT"/>
        </w:rPr>
        <w:t>Em grupo, prestem atenção às partes do cenário da passagem:</w:t>
      </w:r>
    </w:p>
    <w:p>
      <w:pPr/>
      <w:r>
        <w:rPr>
          <w:lang w:val="pt_PT" w:bidi="pt_PT"/>
        </w:rPr>
      </w:r>
      <w:r>
        <w:rPr>
          <w:lang w:val="pt_PT" w:bidi="pt_PT"/>
        </w:rPr>
        <w:t>Paulo começa a primeira parte dessa passagem com a mesma ideia que o fim da última passagem: seguindo o exemplo de Deus. Paulo disse aos crentes para perdoarem uns aos outros da mesma maneira que Deus os perdoa. Agora Paulo confirma aqui que os crentes devem imitar a Deus, ou fazer o que Deus faz. Paulo compara os crentes a crianças que imitam seus pais. Da mesma maneira, os crentes devem imitar a Deus. A maneira de imitar a Deus é fazer tudo de uma maneira que mostre amor aos outros. Em passagens anteriores, Paulo deu aos crentes exemplos de como viver de uma maneira que mostre esse amor.</w:t>
      </w:r>
    </w:p>
    <w:p>
      <w:pPr/>
      <w:r>
        <w:rPr>
          <w:lang w:val="pt_PT" w:bidi="pt_PT"/>
        </w:rPr>
      </w:r>
      <w:r>
        <w:rPr>
          <w:lang w:val="pt_PT" w:bidi="pt_PT"/>
        </w:rPr>
        <w:t>Paulo então explica quanto amor eles devem mostrar. Os crentes devem amar como Jesus Cristo ama. Jesus ofereceu toda a sua vida por nós; ele morreu para que pudesse nos tornar livres. Deus ficou satisfeito com a maneira como Jesus ofereceu, ou sacrificou sua vida. Quando os crentes amam uns aos outros e se sacrificam, ou atendem às necessidades de outras pessoas antes de atenderem às suas próprias, Deus se satisfaz com essa oferta.</w:t>
      </w:r>
    </w:p>
    <w:p>
      <w:pPr/>
      <w:r>
        <w:rPr>
          <w:lang w:val="pt_PT" w:bidi="pt_PT"/>
        </w:rPr>
      </w:r>
      <w:r>
        <w:rPr>
          <w:lang w:val="pt_PT" w:bidi="pt_PT"/>
        </w:rPr>
        <w:t>Parem aqui e discutam esta pergunta em grupo: deem instruções a alguém sobre como fazer algo, então compare como ele deve fazer essa ação descrevendo a maneira como outra pessoa a fez. Como vocês acham que isso ajuda os outros a entender mais as instruções? Pause este áudio aqui.</w:t>
      </w:r>
    </w:p>
    <w:p>
      <w:pPr/>
      <w:r>
        <w:rPr>
          <w:lang w:val="pt_PT" w:bidi="pt_PT"/>
        </w:rPr>
      </w:r>
      <w:r>
        <w:rPr>
          <w:lang w:val="pt_PT" w:bidi="pt_PT"/>
        </w:rPr>
        <w:t>Na segunda parte da passagem, Paulo então descreve os tipos de ações que não são amorosas e não seguem o exemplo de Deus. Tudo o que ele lista é oposto a como Deus se comporta. Nenhum crente deve se envolver em nenhum comportamento sexual ou vergonhoso que Deus tenha proibido, nem ser ganancioso, acreditando que todos e tudo ao seu redor existe para seu próprio uso. Como essas ações são tão ruins que ninguém deve nem falar sobre elas, os crentes não devem passar seu tempo falando sobre esses assuntos sexuais com palavras grosseiras ou piadas desrespeitosas.</w:t>
      </w:r>
    </w:p>
    <w:p>
      <w:pPr/>
      <w:r>
        <w:rPr>
          <w:lang w:val="pt_PT" w:bidi="pt_PT"/>
        </w:rPr>
      </w:r>
      <w:r>
        <w:rPr>
          <w:lang w:val="pt_PT" w:bidi="pt_PT"/>
        </w:rPr>
        <w:t>As pessoas que fazem essas coisas estão focadas no que querem fazer e dizer, em vez do que agrada a Deus. Paulo diz que não faz sentido para o povo de Deus fazer essas coisas. Em vez disso, faz sentido que o povo de Deus agradeça a Deus pelo que Deus lhe deu. Isso os ajudará a perceber o quão bons Deus e seus caminhos são.</w:t>
      </w:r>
    </w:p>
    <w:p>
      <w:pPr/>
      <w:r>
        <w:rPr>
          <w:lang w:val="pt_PT" w:bidi="pt_PT"/>
        </w:rPr>
      </w:r>
      <w:r>
        <w:rPr>
          <w:lang w:val="pt_PT" w:bidi="pt_PT"/>
        </w:rPr>
        <w:t>Paulo é claro na terceira parte que os crentes também evitem essas atitudes por causa do perigo que elas trazem. Ele usa uma expressão que significa “Vocês podem ter certeza do que estou dizendo” para enfatizar o quão certa e importante sua advertência é.</w:t>
      </w:r>
    </w:p>
    <w:p>
      <w:pPr/>
      <w:r>
        <w:rPr>
          <w:lang w:val="pt_PT" w:bidi="pt_PT"/>
        </w:rPr>
      </w:r>
      <w:r>
        <w:rPr>
          <w:lang w:val="pt_PT" w:bidi="pt_PT"/>
        </w:rPr>
        <w:t>Parem aqui e discutam esta pergunta em grupo: quando vocês estão prestes a dizer algo importante, como uma advertência contra o perigo, como vocês mostram que é importante? Que tipo de frases em seu idioma vocês usam? Como vocês mostram que têm muita certeza sobre o que dirão? Pause este áudio aqui.</w:t>
      </w:r>
    </w:p>
    <w:p>
      <w:pPr/>
      <w:r>
        <w:rPr>
          <w:lang w:val="pt_PT" w:bidi="pt_PT"/>
        </w:rPr>
      </w:r>
      <w:r>
        <w:rPr>
          <w:lang w:val="pt_PT" w:bidi="pt_PT"/>
        </w:rPr>
        <w:t>Paulo diz que ninguém que faz coisas vergonhosas, imorais e gananciosas receberá as coisas boas que Deus prometeu para o futuro. Ele então pausa para dar uma explicação rápida de que pessoas gananciosas adoram coisas em vez de Deus. Paulo descreve os resultados perigosos dessas atitudes para mostrar o quão importante é que os crentes as evitem.</w:t>
      </w:r>
    </w:p>
    <w:p>
      <w:pPr/>
      <w:r>
        <w:rPr>
          <w:lang w:val="pt_PT" w:bidi="pt_PT"/>
        </w:rPr>
      </w:r>
      <w:r>
        <w:rPr>
          <w:lang w:val="pt_PT" w:bidi="pt_PT"/>
        </w:rPr>
        <w:t>Como essas ações têm essas consequências, Deus está irado com as pessoas desobedientes que tentam mentir e convencer os outros a serem desobedientes também. Não apenas essas pessoas não receberão as coisas boas que Deus prometeu a seu povo no futuro, mas Deus as punirá no tempo atual também. Os crentes devem ter cuidado para não ouvirem ninguém que minta e diga a eles que esses comportamentos errados não terão consequências.</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para representar Paulo, seu público, as pessoas imorais, Jesus e Deus Pai.</w:t>
      </w:r>
    </w:p>
    <w:p>
      <w:pPr/>
      <w:r>
        <w:rPr>
          <w:lang w:val="pt_PT" w:bidi="pt_PT"/>
        </w:rPr>
      </w:r>
      <w:r>
        <w:rPr>
          <w:lang w:val="pt_PT" w:bidi="pt_PT"/>
        </w:rPr>
        <w:t>Escolha pessoas, desenhos ou objetos para cada um ser um desses. Enquanto vocês começam a recontar a história desses versículos, lembrem-se de que Paulo fala com o grupo de crentes e aponta para Deus quando diz a eles quem imitar. Peça à pessoa que representa Deus se mover ou falar e peça aos crentes que copiem essas ações. Quando Paulo diz que os crentes são os filhos queridos de Deus, a pessoa que representa Deus pode mostrar isso ficando perto dos crentes, como um pai mantém seu filho perto. Lembrem-se de que Cristo oferece sua vida pelos crentes morrendo na cruz, que vocês podem encenar também. Vocês podem fazer com que os crentes mostrem “caminhando no caminho do amor” com ações, como fornecer comida aos outros, ou ouvir pacientemente quando alguém está falando. Paulo aponta para os crentes quando diz que não deve haver esse comportamento errado entre eles. Os crentes podem mostrar que estão dando graças orando ou cantando a Deus. Deus e Cristo podem dar aos crentes algo para representar as coisas boas que eles darão a seu povo. No entanto, as pessoas imorais ficam fora do grupo de crentes e não recebem nada. Paulo aponta para eles e diz que Deus os punirá tanto agora quanto no futuro.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5.1–6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Pessoas imorais, impuras e gananciosas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“Como vocês são os filhos amados de Deus, vocês devem agir como ele, seguindo seu exemplo. O que quer que vocês façam, façam de uma maneira amorosa pelos outros, amando como Cristo faz. Cristo mostrou seu amor por nós morrendo por nós, dando sua vida como uma oferta perfumada a Deus, que agradava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 “Mesmo que nem todos me amem, amo todas as pessoas na terra e mostrarei esse amor, até mesmo dando minha vida por elas”, ou “Sou consistente, então a maneira como amo não é fingindo que o pecado das pessoas não é ruim. Em vez disso, paguei o preço por seu pecado, para que eles possam um dia ser livres do poder do pecado”, ou “Sei que as pessoas nem sempre seguirão meu exemplo perfeitamente, mas ainda quero que elas tentem, porque é a melhor maneira de viver”.</w:t>
      </w:r>
    </w:p>
    <w:p>
      <w:pPr>
        <w:pStyle w:val="ListBullet"/>
        <w:spacing w:line="240" w:lineRule="auto"/>
        <w:ind w:left="720"/>
      </w:pPr>
      <w:r>
        <w:rPr>
          <w:lang w:val="pt_PT" w:bidi="pt_PT"/>
        </w:rPr>
      </w:r>
      <w:r>
        <w:rPr>
          <w:lang w:val="pt_PT" w:bidi="pt_PT"/>
        </w:rPr>
        <w:t>Pergunte às pessoas que interpretam os crentes: “O que vocês estão sentindo ou pensando?”. A pessoa pode responder coisas como: “Se devemos amar como Cristo faz, devemos estar dispostos a dar tudo, até mesmo nossas vidas, para mostrar amor pelos outros. Isso me faz sentir nervoso, porque não sei como serei capaz de fazer isso, mas quero aprender como”, ou “Estou confortado com o lembrete de quanto amor Cristo nos mostrou — o que me ajuda a encorajar nos dias em que é difícil amar”, ou “Estou feliz por mostrarmos amor aos outros não para ganhar o amor de Cristo, mas porque estamos seguindo seu exemplo de quanto amor ele já nos mostrou”.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então diz: “Seu comportamento deve ser tão correto que ninguém nunca diria que vocês estão envolvidos nesses tipos de comportamento errado. Não se envolvam em nenhum comportamento sexual ou impuro que Deus disse que é errado. Não sejam gananciosos, porque nenhuma dessas ações é correta para o povo de Deus. Vocês não devem falar sobre assuntos sexuais de uma maneira vergonhosa ou grosseira. Vocês devem parar qualquer conversa desrespeitosa ou brincadeira grosseira que zomba de coisas importantes. Em vez disso, agradeçam a Deus pelo que ele fez por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“Às vezes me sinto sobrecarregado com a maneira como nossas vidas devem mudar completamente, mas espero que as pessoas entendam que essas regras não são para tornar suas vidas mais difíceis, mas para ajudá-las!” ou “Sou grato a Deus por nos ter mostrado uma maneira melhor de viver e nos ter dado instruções claras, em vez de nos fazer descobrir sozinhos”, ou “Vi o quão bom é ser grato a Deus e agradeço a ele regularmente, mesmo aqui nessas cartas. Sou lembrado do quanto ele fez por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“Vocês podem ter muito certeza disso: nenhuma pessoa que faz essas coisas vergonhosas receberá as coisas boas que Cristo e Deus dão àqueles que eles governam. Uma pessoa gananciosa também não receberá uma parte, porque ele adora coisas em vez de Deus. Se as pessoas mentirem e dizerem que Deus não as punirá por esse comportamento, não acreditem nelas. Se as pessoas forem desobedientes e agirem dessas maneiras, então a ira ou julgamento de Deus virá e Deus as punirá”.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pessoas imorais, impuras e gananciosas: “O que vocês estão sentindo ou pensando?” A pessoa pode responder coisas como: “Não quero seguir a maneira correta de Deus de viver. É muito mais fácil viver como quero”, ou “Não gosto quando as pessoas me dizem que minhas ações estão erradas, então tentarei convencê-las de que o que estou fazendo não é ruim”, ou “Acho que obter o que quero é mais importante do que seguir a Deus”.</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“Me importo com as pessoas e não quero que elas vivam de uma maneira que as fira e as separe de mim”, ou “Estou irado com pessoas desobedientes mentindo e tentando quebrar os relacionamentos de outras pessoas comigo”, ou “Não há nada que traga às pessoas mais alegria e esperança do que eu; é por isso que não quero que eles se concentrem nas coisas erradas ou adorem coisas mais do que eu!”.</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5.1–6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devem amar como </w:t>
      </w:r>
      <w:r>
        <w:rPr>
          <w:b/>
          <w:lang w:val="pt_PT" w:bidi="pt_PT"/>
        </w:rPr>
        <w:t>Cristo</w:t>
      </w:r>
      <w:r>
        <w:rPr>
          <w:lang w:val="pt_PT" w:bidi="pt_PT"/>
        </w:rPr>
        <w:t xml:space="preserve"> ama.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Cristo ofereceu sua vida como </w:t>
      </w:r>
      <w:r>
        <w:rPr>
          <w:b/>
          <w:lang w:val="pt_PT" w:bidi="pt_PT"/>
        </w:rPr>
        <w:t>sacrifício</w:t>
      </w:r>
      <w:r>
        <w:rPr>
          <w:lang w:val="pt_PT" w:bidi="pt_PT"/>
        </w:rPr>
        <w:t xml:space="preserve"> e </w:t>
      </w:r>
      <w:r>
        <w:rPr>
          <w:b/>
          <w:lang w:val="pt_PT" w:bidi="pt_PT"/>
        </w:rPr>
        <w:t>oferta</w:t>
      </w:r>
      <w:r>
        <w:rPr>
          <w:lang w:val="pt_PT" w:bidi="pt_PT"/>
        </w:rPr>
        <w:t xml:space="preserve"> a Deus. Sacrifícios e ofertas eram presentes que as pessoas davam a Deus por muitas razões. Uma razão era pedir perdão por algo que eles haviam feito errado. Os sacrifícios ajudavam a tornar as pessoas puras para que elas pudessem vir diante de Deus. O próprio Jesus foi um sacrifício perfeito. Jesus morreu para que Deus pudesse perdoar o povo.</w:t>
      </w:r>
    </w:p>
    <w:p>
      <w:pPr/>
      <w:r>
        <w:rPr>
          <w:lang w:val="pt_PT" w:bidi="pt_PT"/>
        </w:rPr>
      </w:r>
      <w:r>
        <w:rPr>
          <w:lang w:val="pt_PT" w:bidi="pt_PT"/>
        </w:rPr>
        <w:t xml:space="preserve">Parem aqui e discutam em grupo quais palavras ou frases vocês usarão para </w:t>
      </w:r>
      <w:r>
        <w:rPr>
          <w:b/>
          <w:lang w:val="pt_PT" w:bidi="pt_PT"/>
        </w:rPr>
        <w:t>sacrifício</w:t>
      </w:r>
      <w:r>
        <w:rPr>
          <w:lang w:val="pt_PT" w:bidi="pt_PT"/>
        </w:rPr>
        <w:t xml:space="preserve"> e </w:t>
      </w:r>
      <w:r>
        <w:rPr>
          <w:b/>
          <w:lang w:val="pt_PT" w:bidi="pt_PT"/>
        </w:rPr>
        <w:t>oferta</w:t>
      </w:r>
      <w:r>
        <w:rPr>
          <w:lang w:val="pt_PT" w:bidi="pt_PT"/>
        </w:rPr>
        <w:t xml:space="preserve">. Procure as palavras </w:t>
      </w:r>
      <w:r>
        <w:rPr>
          <w:lang w:val="pt_PT" w:bidi="pt_PT"/>
        </w:rPr>
        <w:t>sacrifício</w:t>
      </w:r>
      <w:r>
        <w:rPr>
          <w:lang w:val="pt_PT" w:bidi="pt_PT"/>
        </w:rPr>
        <w:t xml:space="preserve"> e </w:t>
      </w:r>
      <w:r>
        <w:rPr>
          <w:lang w:val="pt_PT" w:bidi="pt_PT"/>
        </w:rPr>
        <w:t>oferta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o sacrifício de Cristo foi como uma oferta de </w:t>
      </w:r>
      <w:r>
        <w:rPr>
          <w:b/>
          <w:lang w:val="pt_PT" w:bidi="pt_PT"/>
        </w:rPr>
        <w:t>aroma</w:t>
      </w:r>
      <w:r>
        <w:rPr>
          <w:lang w:val="pt_PT" w:bidi="pt_PT"/>
        </w:rPr>
        <w:t xml:space="preserve"> perfumado ou agradável a Deus. Aroma significa um bom cheiro. Quando as pessoas costumavam queimar sacrifícios, a fumaça subia ao céu e mostrava simbolicamente que as pessoas estavam dando a oferta a Deus e a ninguém mais. Deus diria que a fumaça era como um aroma agradável. Ele estava mostrando que estava feliz pelas pessoas estarem fazendo o que ele disse e que aceitava a oferta deles. Paulo está mostrando aqui que o sacrifício de Cristo foi agradável a Deus.</w:t>
      </w:r>
    </w:p>
    <w:p>
      <w:pPr/>
      <w:r>
        <w:rPr>
          <w:lang w:val="pt_PT" w:bidi="pt_PT"/>
        </w:rPr>
      </w:r>
      <w:r>
        <w:rPr>
          <w:lang w:val="pt_PT" w:bidi="pt_PT"/>
        </w:rPr>
        <w:t xml:space="preserve">Paulo lista os comportamentos que o povo santo de Deus, ou seus </w:t>
      </w:r>
      <w:r>
        <w:rPr>
          <w:b/>
          <w:lang w:val="pt_PT" w:bidi="pt_PT"/>
        </w:rPr>
        <w:t>santos</w:t>
      </w:r>
      <w:r>
        <w:rPr>
          <w:lang w:val="pt_PT" w:bidi="pt_PT"/>
        </w:rPr>
        <w:t xml:space="preserve">, não devem se envolver. Para mais informações sobre </w:t>
      </w:r>
      <w:r>
        <w:rPr>
          <w:lang w:val="pt_PT" w:bidi="pt_PT"/>
        </w:rPr>
        <w:t>santos</w:t>
      </w:r>
      <w:r>
        <w:rPr>
          <w:lang w:val="pt_PT" w:bidi="pt_PT"/>
        </w:rPr>
        <w:t>, consulte o Glossário Mestre. Usem a mesma palavra para santos, ou pessoas santas, que vocês usaram em passagens anteriores.</w:t>
      </w:r>
    </w:p>
    <w:p>
      <w:pPr/>
      <w:r>
        <w:rPr>
          <w:lang w:val="pt_PT" w:bidi="pt_PT"/>
        </w:rPr>
      </w:r>
      <w:r>
        <w:rPr>
          <w:lang w:val="pt_PT" w:bidi="pt_PT"/>
        </w:rPr>
        <w:t xml:space="preserve">Paulo diz que os crentes não devem ter nenhuma </w:t>
      </w:r>
      <w:r>
        <w:rPr>
          <w:b/>
          <w:lang w:val="pt_PT" w:bidi="pt_PT"/>
        </w:rPr>
        <w:t>imoralidade sexual</w:t>
      </w:r>
      <w:r>
        <w:rPr>
          <w:lang w:val="pt_PT" w:bidi="pt_PT"/>
        </w:rPr>
        <w:t>, que é qualquer comportamento sexual que Deus tenha proibido.</w:t>
      </w:r>
    </w:p>
    <w:p>
      <w:pPr/>
      <w:r>
        <w:rPr>
          <w:lang w:val="pt_PT" w:bidi="pt_PT"/>
        </w:rPr>
      </w:r>
      <w:r>
        <w:rPr>
          <w:lang w:val="pt_PT" w:bidi="pt_PT"/>
        </w:rPr>
        <w:t xml:space="preserve">Paulo diz que pessoas gananciosas são </w:t>
      </w:r>
      <w:r>
        <w:rPr>
          <w:b/>
          <w:lang w:val="pt_PT" w:bidi="pt_PT"/>
        </w:rPr>
        <w:t>idólatras</w:t>
      </w:r>
      <w:r>
        <w:rPr>
          <w:lang w:val="pt_PT" w:bidi="pt_PT"/>
        </w:rPr>
        <w:t xml:space="preserve">, ou pessoas que adoram </w:t>
      </w:r>
      <w:r>
        <w:rPr>
          <w:b/>
          <w:lang w:val="pt_PT" w:bidi="pt_PT"/>
        </w:rPr>
        <w:t>ídolos</w:t>
      </w:r>
      <w:r>
        <w:rPr>
          <w:lang w:val="pt_PT" w:bidi="pt_PT"/>
        </w:rPr>
        <w:t>. Um ídolo é um objeto que as pessoas fazem para adorar um deus. Também pode ser um item que as pessoas tenham decidido que é mais importante para elas do que Deus, então essas coisas são um ídolo. A pessoa gananciosa ama coisas e ideias mais do que ama a Deus.</w:t>
      </w:r>
    </w:p>
    <w:p>
      <w:pPr/>
      <w:r>
        <w:rPr>
          <w:lang w:val="pt_PT" w:bidi="pt_PT"/>
        </w:rPr>
      </w:r>
      <w:r>
        <w:rPr>
          <w:lang w:val="pt_PT" w:bidi="pt_PT"/>
        </w:rPr>
        <w:t xml:space="preserve">Parem aqui e discutam em grupo quais palavras ou frases vocês usarão para </w:t>
      </w:r>
      <w:r>
        <w:rPr>
          <w:b/>
          <w:lang w:val="pt_PT" w:bidi="pt_PT"/>
        </w:rPr>
        <w:t>ídolo</w:t>
      </w:r>
      <w:r>
        <w:rPr>
          <w:lang w:val="pt_PT" w:bidi="pt_PT"/>
        </w:rPr>
        <w:t xml:space="preserve"> e </w:t>
      </w:r>
      <w:r>
        <w:rPr>
          <w:b/>
          <w:lang w:val="pt_PT" w:bidi="pt_PT"/>
        </w:rPr>
        <w:t>idólatra</w:t>
      </w:r>
      <w:r>
        <w:rPr>
          <w:lang w:val="pt_PT" w:bidi="pt_PT"/>
        </w:rPr>
        <w:t xml:space="preserve">. Procure </w:t>
      </w:r>
      <w:r>
        <w:rPr>
          <w:lang w:val="pt_PT" w:bidi="pt_PT"/>
        </w:rPr>
        <w:t>ídolo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pessoas imorais, impuras e gananciosas não terão nenhuma </w:t>
      </w:r>
      <w:r>
        <w:rPr>
          <w:b/>
          <w:lang w:val="pt_PT" w:bidi="pt_PT"/>
        </w:rPr>
        <w:t>herança</w:t>
      </w:r>
      <w:r>
        <w:rPr>
          <w:lang w:val="pt_PT" w:bidi="pt_PT"/>
        </w:rPr>
        <w:t xml:space="preserve"> no reino de Cristo e de Deus. Uma herança é propriedade ou riqueza que um </w:t>
      </w:r>
      <w:r>
        <w:rPr>
          <w:b/>
          <w:lang w:val="pt_PT" w:bidi="pt_PT"/>
        </w:rPr>
        <w:t>herdeiro</w:t>
      </w:r>
      <w:r>
        <w:rPr>
          <w:lang w:val="pt_PT" w:bidi="pt_PT"/>
        </w:rPr>
        <w:t xml:space="preserve"> recebe depois que outra pessoa morre. Jesus é o herdeiro de todas as coisas. Agora Deus, o pai, nunca morrerá, então isso não significa que Jesus herdará essas coisas depois que Deus morrer. Quando a Bíblia diz que Jesus é o herdeiro, isso significa que tudo pertence legitimamente a Jesus. O mundo inteiro pertence a Jesus, e o Reino de Deus pertence a Jesus. O Novo Testamento também chama as pessoas que acreditam em Jesus de “coerdeiros” com Jesus". Essa herança da qual Paulo fala é a herança de Jesus, que ele compartilha com todas as pessoas que confiam nele como Salvador. Usem a mesma palavra para herança que vocês usaram em passagens anteriores, e lembrem-se de que </w:t>
      </w:r>
      <w:r>
        <w:rPr>
          <w:lang w:val="pt_PT" w:bidi="pt_PT"/>
        </w:rPr>
        <w:t>herdeiro</w:t>
      </w:r>
      <w:r>
        <w:rPr>
          <w:lang w:val="pt_PT" w:bidi="pt_PT"/>
        </w:rPr>
        <w:t xml:space="preserve"> está no Glossário Mestre.</w:t>
      </w:r>
    </w:p>
    <w:p>
      <w:pPr/>
      <w:r>
        <w:rPr>
          <w:lang w:val="pt_PT" w:bidi="pt_PT"/>
        </w:rPr>
      </w:r>
      <w:r>
        <w:rPr>
          <w:lang w:val="pt_PT" w:bidi="pt_PT"/>
        </w:rPr>
        <w:t xml:space="preserve">O </w:t>
      </w:r>
      <w:r>
        <w:rPr>
          <w:b/>
          <w:lang w:val="pt_PT" w:bidi="pt_PT"/>
        </w:rPr>
        <w:t>reino de Cristo e de Deus</w:t>
      </w:r>
      <w:r>
        <w:rPr>
          <w:lang w:val="pt_PT" w:bidi="pt_PT"/>
        </w:rPr>
        <w:t xml:space="preserve"> não se refere a um país na terra, mas está em todos os lugares onde Deus governa. Nesse reino, as pessoas obedecem a Deus e vivem em um relacionamento correto com ele. Por causa de Jesus, agora é possível que as pessoas vivam em um relacionamento correto com Deus e sejam uma parte de seu reino. Mas esse reino ainda não chegou completamente, uma vez que nem todos se submeteram à vontade de Deus. Um dia, Jesus voltará e reinará sobre o mundo inteiro e a criação no reino perfeito de Deus. Paulo muitas vezes usa “reino de Cristo” para significar o governo atual de Jesus, e o “reino de Deus” para significar seu governo futuro. Nessa seção, Paulo provavelmente diz “o Reino de Cristo e de Deus” para significar que as pessoas desobedientes não herdarão nada agora ou no futuro.</w:t>
      </w:r>
    </w:p>
    <w:p>
      <w:pPr/>
      <w:r>
        <w:rPr>
          <w:lang w:val="pt_PT" w:bidi="pt_PT"/>
        </w:rPr>
      </w:r>
      <w:r>
        <w:rPr>
          <w:lang w:val="pt_PT" w:bidi="pt_PT"/>
        </w:rPr>
        <w:t xml:space="preserve">Parem aqui e discutam em grupo quais palavras ou frases vocês usarão para </w:t>
      </w:r>
      <w:r>
        <w:rPr>
          <w:b/>
          <w:lang w:val="pt_PT" w:bidi="pt_PT"/>
        </w:rPr>
        <w:t>reino de Deus e Cristo</w:t>
      </w:r>
      <w:r>
        <w:rPr>
          <w:lang w:val="pt_PT" w:bidi="pt_PT"/>
        </w:rPr>
        <w:t xml:space="preserve">. Procure </w:t>
      </w:r>
      <w:r>
        <w:rPr>
          <w:lang w:val="pt_PT" w:bidi="pt_PT"/>
        </w:rPr>
        <w:t>Reino de Deus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a </w:t>
      </w:r>
      <w:r>
        <w:rPr>
          <w:b/>
          <w:lang w:val="pt_PT" w:bidi="pt_PT"/>
        </w:rPr>
        <w:t>ira</w:t>
      </w:r>
      <w:r>
        <w:rPr>
          <w:lang w:val="pt_PT" w:bidi="pt_PT"/>
        </w:rPr>
        <w:t xml:space="preserve"> de Deus, ou grande ira, vem sobre as pessoas que desobedecem a Deus. Usem a mesma palavra para ira que vocês usaram em passagens anteriores, e lembrem-se de que </w:t>
      </w:r>
      <w:r>
        <w:rPr>
          <w:b/>
          <w:lang w:val="pt_PT" w:bidi="pt_PT"/>
        </w:rPr>
        <w:t>ira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5:7–14</w:t>
      </w:r>
      <w:r>
        <w:rPr>
          <w:lang w:val="pt_PT" w:bidi="pt_PT"/>
        </w:rPr>
      </w:r>
    </w:p>
    <w:p>
      <w:pPr>
        <w:pStyle w:val="Heading3"/>
      </w:pPr>
      <w:r>
        <w:rPr>
          <w:lang w:val="pt_PT" w:bidi="pt_PT"/>
        </w:rPr>
        <w:t>Ouvir e Sentir</w:t>
      </w:r>
    </w:p>
    <w:p>
      <w:pPr/>
      <w:r>
        <w:rPr>
          <w:lang w:val="pt_PT" w:bidi="pt_PT"/>
        </w:rPr>
      </w:r>
      <w:r>
        <w:rPr>
          <w:lang w:val="pt_PT" w:bidi="pt_PT"/>
        </w:rPr>
        <w:t>Nesta etapa, ouçam Efésios 5.7–14 e guardem em seus corações.</w:t>
      </w:r>
    </w:p>
    <w:p>
      <w:pPr/>
      <w:r>
        <w:rPr>
          <w:lang w:val="pt_PT" w:bidi="pt_PT"/>
        </w:rPr>
      </w:r>
      <w:r>
        <w:rPr>
          <w:lang w:val="pt_PT" w:bidi="pt_PT"/>
        </w:rPr>
        <w:t>Ouçam uma versão em áudio de Efésios 5.7–14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5.7–14 na tradução mais fácil de entender.</w:t>
      </w:r>
    </w:p>
    <w:p>
      <w:pPr/>
      <w:r>
        <w:rPr>
          <w:lang w:val="pt_PT" w:bidi="pt_PT"/>
        </w:rPr>
      </w:r>
      <w:r>
        <w:rPr>
          <w:lang w:val="pt_PT" w:bidi="pt_PT"/>
        </w:rPr>
        <w:t>Paulo acabou de descrever as pessoas que não receberão uma herança de Deus. Agora Paulo diz aos crentes que eles não devem se juntar a essas pessoas desobedientes em seu comportamento errado. Novamente, Paulo usa uma imagem, ou comparação, para mostrar o quão diferentes os crentes são dos incrédulos. Como pessoas que podem ver na luz, os crentes são como pessoas que podem entender e ver a verdade espiritual — então eles devem viver assim! As pessoas desobedientes, no entanto, são como pessoas na escuridão, que precisam de compreensão, como luz, de Cristo Jesus.</w:t>
      </w:r>
    </w:p>
    <w:p>
      <w:pPr/>
      <w:r>
        <w:rPr>
          <w:lang w:val="pt_PT" w:bidi="pt_PT"/>
        </w:rPr>
      </w:r>
      <w:r>
        <w:rPr>
          <w:lang w:val="pt_PT" w:bidi="pt_PT"/>
        </w:rPr>
        <w:t>Lembrem-se de que Paulo acabou de descrever as pessoas que mentem e dizem que suas ações pecaminosas não são ruins — essas são pessoas que vivem na escuridão. Paulo começa aqui dizendo que os crentes não devem ser parceiros dessas pessoas fazendo as mesmas coisas que elas fazem. Os crentes costumavam ser como essas pessoas — eles também viviam na escuridão. Eles não podiam ver e entender a verdade espiritual. Eles eram desobedientes e estavam separados da nova vida em Deus.</w:t>
      </w:r>
    </w:p>
    <w:p>
      <w:pPr/>
      <w:r>
        <w:rPr>
          <w:lang w:val="pt_PT" w:bidi="pt_PT"/>
        </w:rPr>
      </w:r>
      <w:r>
        <w:rPr>
          <w:lang w:val="pt_PT" w:bidi="pt_PT"/>
        </w:rPr>
        <w:t>Agora, no entanto, os crentes têm luz do Senhor Jesus! Essa luz é verdadeiro conhecimento sobre Deus e a vida que ele dá aos crentes. Quando os crentes têm essa luz, eles pertencem ao Senhor Jesus e suas vidas mudaram completamente. Tanto Paulo quanto Jesus dizem que os crentes agora estão se iluminando, uma vez que eles compartilham a luz de Jesus com as pessoas ao seu redor.</w:t>
      </w:r>
    </w:p>
    <w:p>
      <w:pPr/>
      <w:r>
        <w:rPr>
          <w:lang w:val="pt_PT" w:bidi="pt_PT"/>
        </w:rPr>
      </w:r>
      <w:r>
        <w:rPr>
          <w:lang w:val="pt_PT" w:bidi="pt_PT"/>
        </w:rPr>
        <w:t>Parem aqui e discutam esta pergunta em grupo: descrevam alguém cuja vida mudou completamente para melhor. Talvez descreva alguém que se tornou um crente em Jesus e agora age de forma diferente. Como vocês descrevem as diferenças nessa pessoa agora? Como outras pessoas reagem a essa pessoa que mudou? Pause este áudio aqui.</w:t>
      </w:r>
    </w:p>
    <w:p>
      <w:pPr/>
      <w:r>
        <w:rPr>
          <w:lang w:val="pt_PT" w:bidi="pt_PT"/>
        </w:rPr>
      </w:r>
      <w:r>
        <w:rPr>
          <w:lang w:val="pt_PT" w:bidi="pt_PT"/>
        </w:rPr>
        <w:t>Paulo também chama os crentes de pessoas da luz, porque eles são pessoas que pertencem a Deus. Como eles pertencem a Deus, eles devem agir de uma maneira que o agrade. Os crentes devem aprender o que o Senhor Deus quer que eles façam. Eles aprenderão isso enquanto vivem e experimentam a Deus em suas vidas. Assim como a luz solar faz uma planta crescer e produzir frutos, essa luz espiritual faz o crente crescer e produzir frutos espirituais, que é um comportamento que agrada a Deus. Essa luz faz os crentes se comportarem de uma maneira boa, correta e honesta.</w:t>
      </w:r>
    </w:p>
    <w:p>
      <w:pPr/>
      <w:r>
        <w:rPr>
          <w:lang w:val="pt_PT" w:bidi="pt_PT"/>
        </w:rPr>
      </w:r>
      <w:r>
        <w:rPr>
          <w:lang w:val="pt_PT" w:bidi="pt_PT"/>
        </w:rPr>
        <w:t>Paulo diz muito fortemente que os crentes não devem ter nada a ver com as coisas que as pessoas desobedientes fazem. Essas pessoas são desobedientes e não têm a luz ou o conhecimento do que agrada a Deus. Suas ações não produzem frutos espirituais como as plantas, produzem bons frutos, então elas são inúteis. O povo de Deus não deve passar seu tempo fazendo coisas inúteis que não agradam a Deus.</w:t>
      </w:r>
    </w:p>
    <w:p>
      <w:pPr/>
      <w:r>
        <w:rPr>
          <w:lang w:val="pt_PT" w:bidi="pt_PT"/>
        </w:rPr>
      </w:r>
      <w:r>
        <w:rPr>
          <w:lang w:val="pt_PT" w:bidi="pt_PT"/>
        </w:rPr>
        <w:t>Parem aqui e discutam esta pergunta em grupo: Paulo compara os crentes a plantas que produzem coisas boas como frutos por causa da luz de Jesus. Pensem em uma planta que precisa de muita luz solar para crescer. Se a planta estivesse na escuridão, o que aconteceria com ela? Como a escuridão afetaria o quão saudável é a planta? Que tipo de fruto a planta seria capaz de produzir? Pause este áudio aqui.</w:t>
      </w:r>
    </w:p>
    <w:p>
      <w:pPr/>
      <w:r>
        <w:rPr>
          <w:lang w:val="pt_PT" w:bidi="pt_PT"/>
        </w:rPr>
      </w:r>
      <w:r>
        <w:rPr>
          <w:lang w:val="pt_PT" w:bidi="pt_PT"/>
        </w:rPr>
        <w:t>Em vez disso, os crentes devem apontar que essas atitudes inúteis não são o que Deus quer. Paulo mostra o quão erradas essas atitudes são dizendo que as pessoas devem se envergonhar de até mesmo falar sobre elas. No entanto, as pessoas que estão na escuridão precisam da luz de Jesus. Quando a luz brilha sobre algo, as pessoas podem ver o que aquilo realmente é. Da mesma maneira, quando as pessoas fazem coisas malignas secretamente e os crentes dizem a elas o que a palavra de Deus diz, é como se os crentes iluminassem essas atitudes erradas. Os incrédulos podem então ver que seu comportamento é errado e não agrada a Deus. Essa é uma maneira de mostrar amor aos incrédulos, porque isso os ajuda a entender que eles precisam da luz de Jesus!</w:t>
      </w:r>
    </w:p>
    <w:p>
      <w:pPr/>
      <w:r>
        <w:rPr>
          <w:lang w:val="pt_PT" w:bidi="pt_PT"/>
        </w:rPr>
      </w:r>
      <w:r>
        <w:rPr>
          <w:lang w:val="pt_PT" w:bidi="pt_PT"/>
        </w:rPr>
        <w:t>A luz de Jesus não apenas mostra quais são suas ações, mas também pode mudar os incrédulos para que eles também se tornem pessoas da luz. Como Paulo disse anteriormente, os crentes costumavam estar na escuridão até que a luz, Jesus, veio. Quando os crentes compartilham a luz com os incrédulos, eles aprendem a verdade sobre Jesus e podem se tornar crentes que compartilham a luz também.</w:t>
      </w:r>
    </w:p>
    <w:p>
      <w:pPr/>
      <w:r>
        <w:rPr>
          <w:lang w:val="pt_PT" w:bidi="pt_PT"/>
        </w:rPr>
      </w:r>
      <w:r>
        <w:rPr>
          <w:lang w:val="pt_PT" w:bidi="pt_PT"/>
        </w:rPr>
        <w:t>Parem aqui e discutam esta pergunta em grupo: pensem em duas pessoas, uma com uma vela ou tocha acesa e outra com uma vela ou tocha apagada. Como a primeira pessoa pode “compartilhar” sua luz com a outra? Como a segunda pessoa tem uma aparência diferente agora? O que a segunda pessoa pode fazer agora com a luz do fogo que ela não podia fazer antes? Pause este áudio aqui.</w:t>
      </w:r>
    </w:p>
    <w:p>
      <w:pPr/>
      <w:r>
        <w:rPr>
          <w:lang w:val="pt_PT" w:bidi="pt_PT"/>
        </w:rPr>
      </w:r>
      <w:r>
        <w:rPr>
          <w:lang w:val="pt_PT" w:bidi="pt_PT"/>
        </w:rPr>
        <w:t>Paulo então cita uma música que descreve o mesmo processo e também usa a palavra representando a luz. Os crentes provavelmente cantavam essa música quando batizavam outros crentes, para lembrar uns aos outros do poder da luz de Cristo para mudar suas vidas. Antes de as pessoas seguirem Jesus, elas são como pessoas que estão dormindo. Eles não estão cientes de seus pecados. A música diz a eles para acordar! Tornarem-se atentos! Os incrédulos também são como pessoas que estão mortas porque eles não têm a nova vida que Cristo dá. Essa música diz a eles para acordar, vir até Cristo e obter uma nova vida de Cristo! Cristo é como uma luz, e ele dará sua luz aos incrédulos. Então os incrédulos não serão mais pessoas na escuridão, mas pessoas na luz.</w:t>
      </w:r>
    </w:p>
    <w:p>
      <w:pPr/>
      <w:r>
        <w:rPr>
          <w:lang w:val="pt_PT" w:bidi="pt_PT"/>
        </w:rPr>
      </w:r>
      <w:r>
        <w:rPr>
          <w:lang w:val="pt_PT" w:bidi="pt_PT"/>
        </w:rPr>
        <w:t>Parem aqui e discutam esta pergunta em grupo: que tipo de músicas vocês têm em sua cultura que ajudam a ensinar uma ideia ou lembrar vocês de eventos importantes?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5.7–14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diz aos crentes que eles não devem se juntar aos incrédulos em suas atitudes desobedientes.</w:t>
      </w:r>
    </w:p>
    <w:p>
      <w:pPr/>
      <w:r>
        <w:rPr>
          <w:lang w:val="pt_PT" w:bidi="pt_PT"/>
        </w:rPr>
      </w:r>
      <w:r>
        <w:rPr>
          <w:b/>
          <w:lang w:val="pt_PT" w:bidi="pt_PT"/>
        </w:rPr>
        <w:t>Na segunda parte:</w:t>
      </w:r>
      <w:r>
        <w:rPr>
          <w:lang w:val="pt_PT" w:bidi="pt_PT"/>
        </w:rPr>
        <w:t xml:space="preserve"> Paulo diz que os crentes são pessoas da luz e devem agir de uma maneira que mostre isso.</w:t>
      </w:r>
    </w:p>
    <w:p>
      <w:pPr/>
      <w:r>
        <w:rPr>
          <w:lang w:val="pt_PT" w:bidi="pt_PT"/>
        </w:rPr>
      </w:r>
      <w:r>
        <w:rPr>
          <w:b/>
          <w:lang w:val="pt_PT" w:bidi="pt_PT"/>
        </w:rPr>
        <w:t>Na terceira parte:</w:t>
      </w:r>
      <w:r>
        <w:rPr>
          <w:lang w:val="pt_PT" w:bidi="pt_PT"/>
        </w:rPr>
        <w:t xml:space="preserve"> Paulo novamente diz aos crentes para não se juntar aos incrédulos em suas atitudes erradas, mas em vez disso colocarem essas ações na luz, para que os incrédulos possam ver o que agrada a Deus. Uma vez que eles sabem sobre a luz de Jesus, os incrédulos podem se tornar pessoas da luz.</w:t>
      </w:r>
    </w:p>
    <w:p>
      <w:pPr/>
      <w:r>
        <w:rPr>
          <w:lang w:val="pt_PT" w:bidi="pt_PT"/>
        </w:rPr>
      </w:r>
      <w:r>
        <w:rPr>
          <w:b/>
          <w:lang w:val="pt_PT" w:bidi="pt_PT"/>
        </w:rPr>
        <w:t>Na quarta parte:</w:t>
      </w:r>
      <w:r>
        <w:rPr>
          <w:lang w:val="pt_PT" w:bidi="pt_PT"/>
        </w:rPr>
        <w:t xml:space="preserve"> Paulo cita um hino que também diz que os incrédulos precisam da luz de Cristo, para que eles não sejam mais incrédulos como pessoas dormindo ou mortas.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 e são pessoas de luz</w:t>
      </w:r>
    </w:p>
    <w:p>
      <w:pPr>
        <w:pStyle w:val="ListBullet"/>
        <w:spacing w:line="240" w:lineRule="auto"/>
        <w:ind w:left="720"/>
      </w:pPr>
      <w:r>
        <w:rPr>
          <w:lang w:val="pt_PT" w:bidi="pt_PT"/>
        </w:rPr>
      </w:r>
      <w:r>
        <w:rPr>
          <w:lang w:val="pt_PT" w:bidi="pt_PT"/>
        </w:rPr>
        <w:t>Incrédulos, que são as pessoas na escuridão</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O Senhor Deus</w:t>
      </w:r>
    </w:p>
    <w:p>
      <w:pPr/>
      <w:r>
        <w:rPr>
          <w:lang w:val="pt_PT" w:bidi="pt_PT"/>
        </w:rPr>
      </w:r>
      <w:r>
        <w:rPr>
          <w:lang w:val="pt_PT" w:bidi="pt_PT"/>
        </w:rPr>
        <w:t>Em grupo, prestem atenção às partes do cenário da passagem:</w:t>
      </w:r>
    </w:p>
    <w:p>
      <w:pPr/>
      <w:r>
        <w:rPr>
          <w:lang w:val="pt_PT" w:bidi="pt_PT"/>
        </w:rPr>
      </w:r>
      <w:r>
        <w:rPr>
          <w:lang w:val="pt_PT" w:bidi="pt_PT"/>
        </w:rPr>
        <w:t>Em toda essa seção da carta de Paulo, ele usa uma comparação para ajudar os crentes a entender a diferença clara entre crentes e incrédulos, assim como a luz é completamente diferente da escuridão.</w:t>
      </w:r>
    </w:p>
    <w:p>
      <w:pPr/>
      <w:r>
        <w:rPr>
          <w:lang w:val="pt_PT" w:bidi="pt_PT"/>
        </w:rPr>
      </w:r>
      <w:r>
        <w:rPr>
          <w:lang w:val="pt_PT" w:bidi="pt_PT"/>
        </w:rPr>
        <w:t>Lembrem-se de que na parte anterior dessa carta, Paulo disse que Deus punirá as pessoas desobedientes. Paulo não quer que Deus puna os crentes, então ele diz que os crentes não devem se juntar a essas pessoas desobedientes quando elas fazem coisas malignas. Paulo mais tarde explicará como os crentes devem agir com os incrédulos de uma maneira correta.</w:t>
      </w:r>
    </w:p>
    <w:p>
      <w:pPr/>
      <w:r>
        <w:rPr>
          <w:lang w:val="pt_PT" w:bidi="pt_PT"/>
        </w:rPr>
      </w:r>
      <w:r>
        <w:rPr>
          <w:lang w:val="pt_PT" w:bidi="pt_PT"/>
        </w:rPr>
        <w:t>Na segunda parte dessa passagem, Paulo dá a razão pela qual os crentes não devem se juntar às pessoas desobedientes: a vida dos crentes mudou completamente. Antes, os crentes costumavam desobedecer também e da mesma forma eram como pessoas na escuridão. Eles estavam separados de Deus e incapazes de entender a verdade espiritual, então pertenciam à escuridão, em vez de Deus.</w:t>
      </w:r>
    </w:p>
    <w:p>
      <w:pPr/>
      <w:r>
        <w:rPr>
          <w:lang w:val="pt_PT" w:bidi="pt_PT"/>
        </w:rPr>
      </w:r>
      <w:r>
        <w:rPr>
          <w:lang w:val="pt_PT" w:bidi="pt_PT"/>
        </w:rPr>
        <w:t>Parem aqui e discutam em grupo: como uma atividade, peçam a alguém que feche os olhos e tente caminhar e fazer uma tarefa que precisa ser feita na luz, como encontrar uma página em um livro ou colher de plantas. Prestem atenção e discutam como estar na escuridão e incapaz de ver torna tudo mais difícil. Discutam os tipos de coisas que vocês não seriam capazes de descobrir ou fazer na escuridão. Pause este áudio aqui.</w:t>
      </w:r>
    </w:p>
    <w:p>
      <w:pPr/>
      <w:r>
        <w:rPr>
          <w:lang w:val="pt_PT" w:bidi="pt_PT"/>
        </w:rPr>
      </w:r>
      <w:r>
        <w:rPr>
          <w:lang w:val="pt_PT" w:bidi="pt_PT"/>
        </w:rPr>
        <w:t>Mas agora, Paulo diz, os crentes não pertencem mais à escuridão! O Senhor Jesus deu a eles nova vida e conhecimento de Deus, que é como uma luz. Agora que eles têm essa luz, eles também brilham ou compartilham esse conhecimento. Como os crentes são pessoas da luz, ou pessoas que pertencem a Deus, eles devem viver como pessoas que estão na luz e podem ver como fazer a coisa certa.</w:t>
      </w:r>
    </w:p>
    <w:p>
      <w:pPr/>
      <w:r>
        <w:rPr>
          <w:lang w:val="pt_PT" w:bidi="pt_PT"/>
        </w:rPr>
      </w:r>
      <w:r>
        <w:rPr>
          <w:lang w:val="pt_PT" w:bidi="pt_PT"/>
        </w:rPr>
        <w:t>Parem aqui e discutam em grupo: peçam a alguém que faça a tarefa da última atividade, mas desta vez com os olhos abertos. Como eles agiram de forma diferente da pessoa que tinha seus olhos fechados? Por que seria estranho se eles continuassem a caminhar e agir como se tivessem os olhos fechados? Pause este áudio aqui.</w:t>
      </w:r>
    </w:p>
    <w:p>
      <w:pPr/>
      <w:r>
        <w:rPr>
          <w:lang w:val="pt_PT" w:bidi="pt_PT"/>
        </w:rPr>
      </w:r>
      <w:r>
        <w:rPr>
          <w:lang w:val="pt_PT" w:bidi="pt_PT"/>
        </w:rPr>
        <w:t>Como Deus deu aos crentes luz e vida, eles devem naturalmente querer mostrar o quão gratos são. Eles fazem isso fazendo o que Deus quer que eles façam. Então, a maneira correta para as pessoas da luz viverem é aprender como agradar ao Senhor Deus. Paulo pausa para explicar que a luz ajuda os crentes com isso. A luz produz coisas boas, ou boas ações, como uma planta produz bons frutos. Mudam os pensamentos e atitudes dos crentes para que eles façam coisas boas, corretas e honestas, que é o que agrada a Deus.</w:t>
      </w:r>
    </w:p>
    <w:p>
      <w:pPr/>
      <w:r>
        <w:rPr>
          <w:lang w:val="pt_PT" w:bidi="pt_PT"/>
        </w:rPr>
      </w:r>
      <w:r>
        <w:rPr>
          <w:lang w:val="pt_PT" w:bidi="pt_PT"/>
        </w:rPr>
        <w:t>Na terceira parte dessa passagem, Paulo repete que os crentes não devem se juntar aos incrédulos. Os incrédulos vivem na escuridão, então eles não produzem boas ações ou bons frutos. Suas ações são inúteis. Não faz sentido que as pessoas da luz ajam como pessoas na escuridão.</w:t>
      </w:r>
    </w:p>
    <w:p>
      <w:pPr/>
      <w:r>
        <w:rPr>
          <w:lang w:val="pt_PT" w:bidi="pt_PT"/>
        </w:rPr>
      </w:r>
      <w:r>
        <w:rPr>
          <w:lang w:val="pt_PT" w:bidi="pt_PT"/>
        </w:rPr>
        <w:t>Parem aqui e discutam esta pergunta em grupo: que palavras vocês usarão para “pessoas da luz” e “pessoas da escuridão”? Pensem nas palavras que vocês usam para mostrar que as pessoas são uma parte de um certo grupo. Pensem na diferença clara na maneira como as pessoas agiam nas duas atividades anteriores e as maneiras que vocês descreveriam ambas essas pessoas. Pause este áudio aqui.</w:t>
      </w:r>
    </w:p>
    <w:p>
      <w:pPr/>
      <w:r>
        <w:rPr>
          <w:lang w:val="pt_PT" w:bidi="pt_PT"/>
        </w:rPr>
      </w:r>
      <w:r>
        <w:rPr>
          <w:lang w:val="pt_PT" w:bidi="pt_PT"/>
        </w:rPr>
        <w:t>Em vez de realizar essas ações erradas, os crentes devem se expor, ou mostrar como essas atitudes não agradam a Deus. As ações certas dos crentes mostram as atitudes erradas das pessoas, assim como brilhar uma luz revela o que está em um lugar escuro. Paulo diz que essas atitudes erradas são tão vergonhosas que ninguém deve nem falar sobre elas. Mas, quando uma luz brilha na escuridão, podemos ver as coisas que não podíamos ver antes.</w:t>
      </w:r>
    </w:p>
    <w:p>
      <w:pPr/>
      <w:r>
        <w:rPr>
          <w:lang w:val="pt_PT" w:bidi="pt_PT"/>
        </w:rPr>
      </w:r>
      <w:r>
        <w:rPr>
          <w:lang w:val="pt_PT" w:bidi="pt_PT"/>
        </w:rPr>
        <w:t>Lembrem-se de que, na última seção, Paulo disse que os crentes devem fazer tudo de uma maneira amorosa. Então quando os crentes dizem aos incrédulos que certos comportamentos são errados, eles devem fazer isso porque se importam com eles. Eles devem fazer isso de uma maneira bondosa, para ajudar o incrédulo. Da mesma forma, Paulo agora lembra aos crentes que, quando a luz brilha sobre as coisas, as pessoas podem ver o que essas coisas realmente são. Quando as pessoas sabem o quão ruins são essas ações, é mais difícil para elas acreditar na mentira de que elas são boas. Paulo lembra a eles como a luz do Senhor Jesus pode mudar as pessoas. Assim como Jesus mudou os crentes de pessoas das trevas para pessoas da luz, quando os crentes brilham uma luz ou compartilham o conhecimento dele, os incrédulos podem mudar também. Quando os incrédulos escolhem acreditar em Jesus, Jesus os torna pessoas da luz em vez de pessoas da escuridão.</w:t>
      </w:r>
    </w:p>
    <w:p>
      <w:pPr/>
      <w:r>
        <w:rPr>
          <w:lang w:val="pt_PT" w:bidi="pt_PT"/>
        </w:rPr>
      </w:r>
      <w:r>
        <w:rPr>
          <w:lang w:val="pt_PT" w:bidi="pt_PT"/>
        </w:rPr>
        <w:t>Na quarta parte dessa passagem, Paulo cita uma música com a qual os crentes estariam familiarizados, que eles provavelmente cantavam nos batismos. Essa música usa a mesma comparação da luz, bem como mais duas comparações para lembrar os crentes do poder da luz de Cristo. A música diz que os incrédulos são como pessoas que estão dormindo ou mortas. A música exorta os incrédulos a acordar e se ficarem atentos. Eles devem parar de agir como pessoas que estão mortas e aceitar a vida de Deus. Quando eles fizerem isso, Cristo dará sua bondade e verdade a eles como o sol dá luz.</w:t>
      </w:r>
    </w:p>
    <w:p>
      <w:pPr/>
      <w:r>
        <w:rPr>
          <w:lang w:val="pt_PT" w:bidi="pt_PT"/>
        </w:rPr>
      </w:r>
      <w:r>
        <w:rPr>
          <w:lang w:val="pt_PT" w:bidi="pt_PT"/>
        </w:rPr>
        <w:t>Parem aqui e discutam em grupo: como vocês incluirão essa música em sua tradução? Como vocês mostrarão que essa é uma citação especial? Pause este áudio aqui.</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para representar Paulo, seu público, os incrédulos, Jesus e Deus Pai.</w:t>
      </w:r>
    </w:p>
    <w:p>
      <w:pPr/>
      <w:r>
        <w:rPr>
          <w:lang w:val="pt_PT" w:bidi="pt_PT"/>
        </w:rPr>
      </w:r>
      <w:r>
        <w:rPr>
          <w:lang w:val="pt_PT" w:bidi="pt_PT"/>
        </w:rPr>
        <w:t>Escolha pessoas, desenhos ou objetos para cada um ser um desses. Enquanto vocês começam a recontar a história desses versículos, lembrem-se de que Paulo está falando com os crentes. Peça aos crentes e incrédulos que fiquem juntos em uma área que seja escura ou represente a escuridão. Peça a Jesus que fique em uma área diferente que represente uma área de luz. Enquanto as pessoas ficam na área escura, elas podem fechar os olhos para imaginar que estão na escuridão. Então, quando Paulo diz: “Não se juntem às pessoas desobedientes”, peça aos crentes que abram os olhos e deixem a área escura e se juntem a Jesus na área que representa a luz. Agora Paulo lembra aos crentes que eles uma vez estiveram na escuridão, mas agora eles estão na luz. Enquanto Paulo descreve as coisas boas que acontecem na luz, como justiça, bondade e verdade, peçam aos crentes que encenem as coisas que uma pessoa justa e boa faz. Vocês podem até mesmo pedir aos crentes que encenem que são árvores produzindo bons frutos. Mostre que o Senhor Deus está assistindo o que eles estão fazendo e ele está feliz com os crentes. Peça aos incrédulos que encenem atitudes ruins. Talvez os incrédulos possam fechar os olhos enquanto fazem essas ações para mostrar que não sabem o que estão fazendo. Então mostrem que os crentes não estão se juntando aos incrédulos e não estão nem mesmo falando sobre as ações ruins. No entanto, os crentes começam a iluminar a área escura. Enquanto os crentes iluminam a área escura, mostrem que os incrédulos abrem os olhos e veem suas atitudes ruins. Agora muitos dos incrédulos podem vir para a área da luz. As pessoas na área da luz começam a cantar a música. Eles podem cantar a música para os incrédulos que permanecem na área escura. Eles cantam para eles e pedem a eles para acordar! Enquanto eles acordam, Cristo Jesus pode vir e brilhar sua luz sobre eles. Agora esses incrédulos podem se juntar aos crentes na área da luz.</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5.7–14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 e são pessoas de luz</w:t>
      </w:r>
    </w:p>
    <w:p>
      <w:pPr>
        <w:pStyle w:val="ListBullet"/>
        <w:spacing w:line="240" w:lineRule="auto"/>
        <w:ind w:left="720"/>
      </w:pPr>
      <w:r>
        <w:rPr>
          <w:lang w:val="pt_PT" w:bidi="pt_PT"/>
        </w:rPr>
      </w:r>
      <w:r>
        <w:rPr>
          <w:lang w:val="pt_PT" w:bidi="pt_PT"/>
        </w:rPr>
        <w:t>Incrédulos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O Senhor Deus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“Deus punirá as pessoas desobedientes, então não se juntem a essas pessoas quando elas fazem coisas malignas. Vocês costumavam ser desobedientes, como pessoas que viviam na escuridão e separadas de Deus. Agora vocês têm a luz do Senhor Jesus e vocês brilham essa luz. Como vocês se tornaram o povo do Senhor Jesus, ajam como pessoas que podem ver, não como pessoas que não podem. Aprendam o que o Senhor Deus quer que vocês façam. Assim como uma planta produz frutos, a luz espiritual de Jesus produz frutos espirituais. A luz de Jesus faz vocês fazer coisas boas, certas e honestas”.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“Me deixa triste ver pessoas que têm a luz de Jesus agindo como pessoas na escuridão, tropeçando e se ferindo. Eles não estão olhando para a verdade sobre Jesus que agora podem ver”, ou “Espero que os crentes entendam que devem aprender o que agrada a Deus não apenas para evitar a punição, mas porque são gratos pela luz de Jesus”, ou “Sou lembrado da maneira como a luz de Jesus mudou minha vida. Sua luz foi forte o suficiente para me salvar, mesmo que eu estivesse cheio de escuridão. Louvo o Senhor Jesus por sua bondade e poder!”</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“Quero coisas boas para meu povo, para que eles aprendam o comportamento que lhes traz alegria e os ajudem a aprender mais sobre mim”, ou “Mostrei a meu povo o comportamento que me agrada em minhas Escrituras e os ajudarei a entender quando ouvirem essas palavras”, ou “Os crentes são meu povo — protejo e cuido deles e sou aquele que traz o bem para suas vidas. Não quero que eles façam coisas que os ferirão e tmabém as pessoas ao seu redor”.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Novamente, Paulo diz: “Não se juntem às ações dos incrédulos, que são como pessoas na escuridão. Suas ações são inúteis e não produzem frutos espirituais. Quando os outros não podem vê-los, essas pessoas fazem coisas tão malignas que ninguém deve nem falar sobre elas! Vocês devem mostrar que suas ações são erradas. Quando vocês dizem a eles que o que eles estão fazendo é maligno, é como brilhar uma luz sobre eles. Todos podem ver que suas ações são erradas e não agradáveis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“Sinto-me um pouco com medo de mostrar às pessoas que o que elas estão fazendo não agrada a Deus, mas tentarei fazer isso de qualquer forma, porque sei que os incrédulos precisam da luz de Jesus”, ou “Essas representações de luz e escuridão são um bom lembrete — não faria sentido se os crentes agissem como pessoas que não podem ver quando realmente têm a luz de Jesus!” ou “Sou encorajado pela maneira como a luz de Jesus está me mudando, e quando vejo incrédulos recebendo a luz de Jesus, sei que eles também verão bons frutos em suas vidas em breve!”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“Quando a luz de Deus brilha sobre os incrédulos, eles podem parar suas ações malignas e se tornar pessoas da luz também. Isso é como a música que diz: “Vocês que são como pessoas dormindo, acordem e fiquem cientes de suas ações erradas! Vocês que são como pessoas mortas, porque vocês não têm a nova vida de Deus, venham até Deus! Cristo dará sua luz a vocês para que vocês possam conhecê-lo’”.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incrédulos: “O que você está sentindo ou pensando?” A pessoa pode responder coisas como: “Não gosto de como me sinto quando sei que estou agindo errado, então não prestarei atenção à diferença entre comportamento certo e errado. Fecharei meus olhos para não poder aprender”, ou “Aprender uma maneira completamente nova de viver soa assustador. Tenho certeza de que não poderia mudar de qualquer forma. Se tornar uma nova pessoa é difícil demais para qualquer um fazer por conta própria!”</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“Me deixa triste ver pessoas vivendo como se estivessem mortas, porque não têm a nova vida que posso dar a elas”, ou “Quero que meu povo, que é gente com minha luz, compartilhe as boas novas sobre mim, para que todos possam estar na luz”, ou “Estou sempre pronto para dar minha luz a qualquer pessoa, independentemente de quem ele seja ou quando aprenda sobre mim, porque quero que todas as pessoas tenham um bom relacionamento comigo”.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5.7–14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crentes uma vez estiveram na </w:t>
      </w:r>
      <w:r>
        <w:rPr>
          <w:b/>
          <w:lang w:val="pt_PT" w:bidi="pt_PT"/>
        </w:rPr>
        <w:t>escuridão</w:t>
      </w:r>
      <w:r>
        <w:rPr>
          <w:lang w:val="pt_PT" w:bidi="pt_PT"/>
        </w:rPr>
        <w:t xml:space="preserve">, o que significa que eles eram separados de Deus e sua nova vida. Eles eram como pessoas na escuridão, incapazes de ver e entender Jesus. Agora, eles têm a </w:t>
      </w:r>
      <w:r>
        <w:rPr>
          <w:b/>
          <w:lang w:val="pt_PT" w:bidi="pt_PT"/>
        </w:rPr>
        <w:t>luz</w:t>
      </w:r>
      <w:r>
        <w:rPr>
          <w:lang w:val="pt_PT" w:bidi="pt_PT"/>
        </w:rPr>
        <w:t xml:space="preserve"> do Senhor Jesus. Paulo compara Jesus à luz — do fogo ou do sol — que ele compartilha com os crentes para que eles saibam sobre Jesus e tenham nova vida. Eles agora têm essa luz também que podem compartilhar com outras pessoas.</w:t>
      </w:r>
    </w:p>
    <w:p>
      <w:pPr/>
      <w:r>
        <w:rPr>
          <w:lang w:val="pt_PT" w:bidi="pt_PT"/>
        </w:rPr>
      </w:r>
      <w:r>
        <w:rPr>
          <w:lang w:val="pt_PT" w:bidi="pt_PT"/>
        </w:rPr>
        <w:t xml:space="preserve">Se necessário, parem aqui e discutam em grupo como vocês falarão sobre </w:t>
      </w:r>
      <w:r>
        <w:rPr>
          <w:b/>
          <w:lang w:val="pt_PT" w:bidi="pt_PT"/>
        </w:rPr>
        <w:t>pessoas da luz</w:t>
      </w:r>
      <w:r>
        <w:rPr>
          <w:lang w:val="pt_PT" w:bidi="pt_PT"/>
        </w:rPr>
        <w:t xml:space="preserve"> e </w:t>
      </w:r>
      <w:r>
        <w:rPr>
          <w:b/>
          <w:lang w:val="pt_PT" w:bidi="pt_PT"/>
        </w:rPr>
        <w:t>pessoas da escuridão</w:t>
      </w:r>
      <w:r>
        <w:rPr>
          <w:lang w:val="pt_PT" w:bidi="pt_PT"/>
        </w:rPr>
        <w:t>. Pause este áudio aqui.</w:t>
      </w:r>
    </w:p>
    <w:p>
      <w:pPr/>
      <w:r>
        <w:rPr>
          <w:lang w:val="pt_PT" w:bidi="pt_PT"/>
        </w:rPr>
      </w:r>
      <w:r>
        <w:rPr>
          <w:lang w:val="pt_PT" w:bidi="pt_PT"/>
        </w:rPr>
        <w:t xml:space="preserve">Paulo diz que os crentes são luzes no </w:t>
      </w:r>
      <w:r>
        <w:rPr>
          <w:b/>
          <w:lang w:val="pt_PT" w:bidi="pt_PT"/>
        </w:rPr>
        <w:t>Senhor</w:t>
      </w:r>
      <w:r>
        <w:rPr>
          <w:lang w:val="pt_PT" w:bidi="pt_PT"/>
        </w:rPr>
        <w:t>. Um senhor é um senhor sobre outras pessoas, que tem autoridade total, então os israelitas usavam essa palavra para Deus porque ele tem autoridade sobre o mundo inteiro. Senhor aqui provavelmente significa Jesus, uma vez que mais tarde nessa seção, Paulo diz que é Cristo Jesus que brilha como uma luz.</w:t>
      </w:r>
    </w:p>
    <w:p>
      <w:pPr/>
      <w:r>
        <w:rPr>
          <w:lang w:val="pt_PT" w:bidi="pt_PT"/>
        </w:rPr>
      </w:r>
      <w:r>
        <w:rPr>
          <w:lang w:val="pt_PT" w:bidi="pt_PT"/>
        </w:rPr>
        <w:t xml:space="preserve">Como os crentes são pessoas da luz, eles devem descobrir o que agrada ao Senhor. Aqui, Paulo provavelmente está se referindo a Deus Pai. Os escritores das cartas muitas vezes usavam a frase “agradável ao Senhor” quando falavam sobre Deus.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diz que essa luz produz bondade, </w:t>
      </w:r>
      <w:r>
        <w:rPr>
          <w:b/>
          <w:lang w:val="pt_PT" w:bidi="pt_PT"/>
        </w:rPr>
        <w:t>retidão</w:t>
      </w:r>
      <w:r>
        <w:rPr>
          <w:lang w:val="pt_PT" w:bidi="pt_PT"/>
        </w:rPr>
        <w:t xml:space="preserve"> e verdade. Alguém que é justo confia em Deus e tem um bom relacionamento com ele. Isso faz eles se comportar da maneira correta. Verdade aqui significa viver de uma maneira honesta e sincera. Para mais informações sobre </w:t>
      </w:r>
      <w:r>
        <w:rPr>
          <w:lang w:val="pt_PT" w:bidi="pt_PT"/>
        </w:rPr>
        <w:t>retidão</w:t>
      </w:r>
      <w:r>
        <w:rPr>
          <w:lang w:val="pt_PT" w:bidi="pt_PT"/>
        </w:rPr>
        <w:t>, consulte o Glossário Mestre. Usem a mesma palavra ou frase para justiça que vocês usaram em passagens anteriores.</w:t>
      </w:r>
    </w:p>
    <w:p>
      <w:pPr/>
      <w:r>
        <w:rPr>
          <w:lang w:val="pt_PT" w:bidi="pt_PT"/>
        </w:rPr>
      </w:r>
      <w:r>
        <w:rPr>
          <w:lang w:val="pt_PT" w:bidi="pt_PT"/>
        </w:rPr>
        <w:t>Paulo cita uma música que diz “</w:t>
      </w:r>
      <w:r>
        <w:rPr>
          <w:b/>
          <w:lang w:val="pt_PT" w:bidi="pt_PT"/>
        </w:rPr>
        <w:t>Cristo</w:t>
      </w:r>
      <w:r>
        <w:rPr>
          <w:lang w:val="pt_PT" w:bidi="pt_PT"/>
        </w:rPr>
        <w:t xml:space="preserve"> brilhará sobre vocês”. Cristo é o mesmo que a palavra “Messias”, que se refere ao rei e Salvador especial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5:15–21</w:t>
      </w:r>
      <w:r>
        <w:rPr>
          <w:lang w:val="pt_PT" w:bidi="pt_PT"/>
        </w:rPr>
      </w:r>
    </w:p>
    <w:p>
      <w:pPr>
        <w:pStyle w:val="Heading3"/>
      </w:pPr>
      <w:r>
        <w:rPr>
          <w:lang w:val="pt_PT" w:bidi="pt_PT"/>
        </w:rPr>
        <w:t>Ouvir e Sentir</w:t>
      </w:r>
    </w:p>
    <w:p>
      <w:pPr/>
      <w:r>
        <w:rPr>
          <w:lang w:val="pt_PT" w:bidi="pt_PT"/>
        </w:rPr>
      </w:r>
      <w:r>
        <w:rPr>
          <w:lang w:val="pt_PT" w:bidi="pt_PT"/>
        </w:rPr>
        <w:t>Nesta etapa, ouçam Efésios 5.15–21 e guardem em seus corações.</w:t>
      </w:r>
    </w:p>
    <w:p>
      <w:pPr/>
      <w:r>
        <w:rPr>
          <w:lang w:val="pt_PT" w:bidi="pt_PT"/>
        </w:rPr>
      </w:r>
      <w:r>
        <w:rPr>
          <w:lang w:val="pt_PT" w:bidi="pt_PT"/>
        </w:rPr>
        <w:t>Ouçam uma versão em áudio de Efésios 5:15–21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5.15–21 na tradução mais fácil de entender.</w:t>
      </w:r>
    </w:p>
    <w:p>
      <w:pPr/>
      <w:r>
        <w:rPr>
          <w:lang w:val="pt_PT" w:bidi="pt_PT"/>
        </w:rPr>
      </w:r>
      <w:r>
        <w:rPr>
          <w:lang w:val="pt_PT" w:bidi="pt_PT"/>
        </w:rPr>
        <w:t>Paulo acabou de descrever como o modo de viver dos crentes é diferente do modo de viver dos incrédulos, assim como a luz é diferente da escuridão. Por serem pessoas da luz, Paulo diz que os crentes devem viver com muito cuidado. Eles precisam perceber o quanto cada momento é importante por causa de quão ruim tudo está ao redor deles. Em vez de perder seu tempo bêbados e descuidados, os crentes devem aprender o que agrada a Deus. O Espírito Santo os ajuda a fazer isso, então os crentes devem deixá-lo trabalhar em suas vidas. Ele os encherá de alegria e os ajudará a se comportar de uma maneira que agrada a Deus.</w:t>
      </w:r>
    </w:p>
    <w:p>
      <w:pPr/>
      <w:r>
        <w:rPr>
          <w:lang w:val="pt_PT" w:bidi="pt_PT"/>
        </w:rPr>
      </w:r>
      <w:r>
        <w:rPr>
          <w:lang w:val="pt_PT" w:bidi="pt_PT"/>
        </w:rPr>
        <w:t>Como em muitas vezes outras vezes, Paulo exorta os crentes a evitar uma ação errada substituindo-a por uma ação correta Quando ele diz aos crentes para terem cuidado, ele diz que eles não devem ser insensatos. Em vez disso, eles devem ser sábios, se comportando da maneira certa por causa do que aprendem de Deus. Apenas pessoas tolas rejeitariam o ensinamento de Deus e viveriam de uma maneira que não agrada a Deus. Infelizmente, muitas pessoas são tolas. Paulo pode estar pensando nos sofrimentos dos crentes quando diz que o tempo atual é mau, o que significa que o diabo está governando ou tem poder na terra. Durante esse tempo, o Império Romano governava a região. Os romanos estavam perseguindo os crentes mais do que nunca.</w:t>
      </w:r>
    </w:p>
    <w:p>
      <w:pPr/>
      <w:r>
        <w:rPr>
          <w:lang w:val="pt_PT" w:bidi="pt_PT"/>
        </w:rPr>
      </w:r>
      <w:r>
        <w:rPr>
          <w:lang w:val="pt_PT" w:bidi="pt_PT"/>
        </w:rPr>
        <w:t>Parem aqui e discutam essa pergunta em grupo: pensem em uma época em que alguém perigoso ou mau estava governando um país, o seu ou um país próximo. Que palavras vocês usariam para descrever esse tempo? Como vocês mostrariam que esse não era um tempo bom ou seguro? Pause este áudio aqui.</w:t>
      </w:r>
    </w:p>
    <w:p>
      <w:pPr/>
      <w:r>
        <w:rPr>
          <w:lang w:val="pt_PT" w:bidi="pt_PT"/>
        </w:rPr>
      </w:r>
      <w:r>
        <w:rPr>
          <w:lang w:val="pt_PT" w:bidi="pt_PT"/>
        </w:rPr>
        <w:t>Como os crentes não podem ter certeza de quanto tempo viverão, eles precisam ter uma atitude sábia sobre a maneira como passam seu tempo. Em vez de usá-lo para coisas sem valor, eles devem usar todas as oportunidades para fazer o bem e compartilhar as boas novas sobre Jesus com todos. Em vez de ser tolos, eles devem aprender e entender o que o Senhor Deus quer que eles façam.</w:t>
      </w:r>
    </w:p>
    <w:p>
      <w:pPr/>
      <w:r>
        <w:rPr>
          <w:lang w:val="pt_PT" w:bidi="pt_PT"/>
        </w:rPr>
      </w:r>
      <w:r>
        <w:rPr>
          <w:lang w:val="pt_PT" w:bidi="pt_PT"/>
        </w:rPr>
        <w:t>Se os crentes devem aprender, então suas mentes devem estar alertas e prontas para aprender. Eles não devem beber tanto vinho ou outras bebidas alcoólicas que os deixam bêbados, perdem o controle de suas ações e se comportam de maneiras inaceitáveis que arruinam suas vidas. Em vez de deixar que coisas como muito vinho controlem suas ações, os crentes devem deixar o Espírito Santo controlar suas ações. O Espírito Santo ajuda os crentes a agir com sabedoria, aprender a vontade de Deus e viver da maneira que agrada a Deus.</w:t>
      </w:r>
    </w:p>
    <w:p>
      <w:pPr/>
      <w:r>
        <w:rPr>
          <w:lang w:val="pt_PT" w:bidi="pt_PT"/>
        </w:rPr>
      </w:r>
      <w:r>
        <w:rPr>
          <w:lang w:val="pt_PT" w:bidi="pt_PT"/>
        </w:rPr>
        <w:t>Parem aqui e discutam esta pergunta como grupo: em sua cultura, que tipo de bebidas alcoólicas as pessoas bebem? Em que momentos ou de que maneiras é apropriado beber, e quando não é? Quando as pessoas bebem muito, de que maneiras elas agem de forma diferente? Pause este áudio aqui.</w:t>
      </w:r>
    </w:p>
    <w:p>
      <w:pPr/>
      <w:r>
        <w:rPr>
          <w:lang w:val="pt_PT" w:bidi="pt_PT"/>
        </w:rPr>
      </w:r>
      <w:r>
        <w:rPr>
          <w:lang w:val="pt_PT" w:bidi="pt_PT"/>
        </w:rPr>
        <w:t>A vida dos crentes deve ser cheia de celebração e alegria, não porque eles estão cheios de vinho e bêbados, mas porque o Espírito Santo os enche e lhes dá alegria. Então os crentes adorarão a Deus cantando para lembrar uns aos outros e celebrar juntos quem Deus é e o que ele fez. O Espírito Santo os leva a cantar músicas como os Salmos do rei Davi sobre o que Deus fez por Israel ou cantar novas músicas para honrar Jesus pelo que ele fez. E às vezes, quando os crentes estão juntos, o Espírito Santo dá a eles palavras para novas músicas. Quando os crentes fazem música usando suas vozes e instrumentos para louvar o Senhor Jesus, eles fazem isso com alegria e entusiasmo.</w:t>
      </w:r>
    </w:p>
    <w:p>
      <w:pPr/>
      <w:r>
        <w:rPr>
          <w:lang w:val="pt_PT" w:bidi="pt_PT"/>
        </w:rPr>
      </w:r>
      <w:r>
        <w:rPr>
          <w:lang w:val="pt_PT" w:bidi="pt_PT"/>
        </w:rPr>
        <w:t>Parem aqui e discutam esta pergunta em grupo: Paulo diz que os crentes podem falar uns com os outros com músicas. Lembrem-se de como, na última seção desta carta, Paulo citou uma música para lembrar aos crentes do que Cristo fez. Por que vocês acham que Paulo usa músicas para lembrar as pessoas da verdade? Como as músicas ajudam as pessoas a lembrar de palavras e ideias? Como vocês usam músicas em sua cultura? Quando são momentos em que as pessoas cantam juntas? Pause este áudio aqui.</w:t>
      </w:r>
    </w:p>
    <w:p>
      <w:pPr/>
      <w:r>
        <w:rPr>
          <w:lang w:val="pt_PT" w:bidi="pt_PT"/>
        </w:rPr>
      </w:r>
      <w:r>
        <w:rPr>
          <w:lang w:val="pt_PT" w:bidi="pt_PT"/>
        </w:rPr>
        <w:t>O Espírito Santo também faz os crentes sempre agradecerem a Deus Pai por tudo o que acontece. Eles fazem isso em nome de Jesus Cristo, por causa do que Cristo fez. Jesus Cristo restaurou os crentes a um relacionamento correto com Deus, para que o Espírito Santo possa enche-los e dar-lhes o poder de viver dessa maneira alegre.</w:t>
      </w:r>
    </w:p>
    <w:p>
      <w:pPr/>
      <w:r>
        <w:rPr>
          <w:lang w:val="pt_PT" w:bidi="pt_PT"/>
        </w:rPr>
      </w:r>
      <w:r>
        <w:rPr>
          <w:lang w:val="pt_PT" w:bidi="pt_PT"/>
        </w:rPr>
        <w:t>O Espírito também dá poder a todos os crentes, até mesmo aos líderes, de se submeterem, ou estarem dispostos a obedecer uns aos outros, em vez de insistir em seguir seu próprio caminho. Paulo diz que eles fazem isso por temor de Cristo, o que significa que obedecem porque reverenciam, ou respeitam, a Cristo. Quando eles se submetem uns aos outros, eles mostram que respeitam Jesus Cristo, porque são humildes como Jesus. Eles se submetem ou obedecem uns aos outros, como Jesus obedeceu a seu Deus Pai.</w:t>
      </w:r>
    </w:p>
    <w:p>
      <w:pPr/>
      <w:r>
        <w:rPr>
          <w:lang w:val="pt_PT" w:bidi="pt_PT"/>
        </w:rPr>
      </w:r>
      <w:r>
        <w:rPr>
          <w:lang w:val="pt_PT" w:bidi="pt_PT"/>
        </w:rPr>
        <w:t>Parem aqui e discutam esta pergunta em grupo: como uma atividade, tentem completar uma tarefa em grupo, como construir uma pequena torre com itens ao seu redor. Façam isso duas vezes. Na primeira vez, não discutam quais são seus planos, mas peçam a todos que tentem fazer isso de sua própria maneira, de uma vez só, e não falem uns com os outros enquanto trabalham. Na segunda vez, peça às pessoas que sugiram ideias diferentes para construir uma torre estável, tomando tempo para ouvir umas às outras e concordando em uma ou duas opções. Discutam como as duas tentativas de construir uma torre foram diferentes. Como vocês se sentiram enquanto trabalhavam em cada vez? Qual foi a diferença entre as duas tentativas?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5.15–21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aos crentes que eles devem viver de forma cuidadosa, não de forma imprudente, como as pessoas ao seu redor, mas de forma sábia, usando todas as chances de fazer o bem e aprender o que Deus quer que eles façam.</w:t>
      </w:r>
    </w:p>
    <w:p>
      <w:pPr/>
      <w:r>
        <w:rPr>
          <w:lang w:val="pt_PT" w:bidi="pt_PT"/>
        </w:rPr>
      </w:r>
      <w:r>
        <w:rPr>
          <w:b/>
          <w:lang w:val="pt_PT" w:bidi="pt_PT"/>
        </w:rPr>
        <w:t>Na segunda parte:</w:t>
      </w:r>
      <w:r>
        <w:rPr>
          <w:lang w:val="pt_PT" w:bidi="pt_PT"/>
        </w:rPr>
        <w:t xml:space="preserve"> os crentes não devem se encher de vinho demais ou outras bebidas alcoólicas, o que arruinará suas vidas. Em vez disso, eles devem deixar o Espírito Santo enche-os e controlá-los.</w:t>
      </w:r>
    </w:p>
    <w:p>
      <w:pPr/>
      <w:r>
        <w:rPr>
          <w:lang w:val="pt_PT" w:bidi="pt_PT"/>
        </w:rPr>
      </w:r>
      <w:r>
        <w:rPr>
          <w:b/>
          <w:lang w:val="pt_PT" w:bidi="pt_PT"/>
        </w:rPr>
        <w:t>Na terceira parte:</w:t>
      </w:r>
      <w:r>
        <w:rPr>
          <w:lang w:val="pt_PT" w:bidi="pt_PT"/>
        </w:rPr>
        <w:t xml:space="preserve"> quando os crentes deixarem o Espírito Santo os controlar, então suas vidas estarão cheias de alegria e celebração. Eles falarão, cantarão, farão músicas, agradecerão a Deus e se submeterão uns aos outros de uma maneira que honre e agrade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Senhor Deus, o Pai</w:t>
      </w:r>
    </w:p>
    <w:p>
      <w:pPr>
        <w:pStyle w:val="ListBullet"/>
        <w:spacing w:line="240" w:lineRule="auto"/>
        <w:ind w:left="720"/>
      </w:pPr>
      <w:r>
        <w:rPr>
          <w:lang w:val="pt_PT" w:bidi="pt_PT"/>
        </w:rPr>
      </w:r>
      <w:r>
        <w:rPr>
          <w:lang w:val="pt_PT" w:bidi="pt_PT"/>
        </w:rPr>
        <w:t>O Espírito Santo de Deus</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dessa passagem, Paulo diz aos crentes como eles devem viver. Como os crentes são pessoas da luz, como Paulo disse na última seção, eles devem ter cuidado com a forma como se comportam. Como pessoas da luz, eles veem e entendem a verdade sobre Jesus, então eles devem viver da maneira correta. Lembrem-se de que Paulo muitas vezes segue um padrão de dizer às pessoas para não fazer algo, e então dar-lhes a forma correta de fazer. Paulo segue esse padrão aqui e diz aos crentes que eles não devem ser como pessoas imprudentes. Em vez disso, ele lhes diz para serem como pessoas sábias, que mudam seu comportamento por causa do que Deus as ensinou. As pessoas sábias estão cientes de que as pessoas ao seu redor fazem coisas malignas, porque elas não sabem sobre Jesus. As pessoas sábias também sabem como é importante usar bem seu tempo. Eles aproveitam todas as oportunidades para fazer o bem, tanto explicando quanto mostrando o que é um verdadeiro crente em Cristo, para que as pessoas possam aprender sobre Cristo.</w:t>
      </w:r>
    </w:p>
    <w:p>
      <w:pPr/>
      <w:r>
        <w:rPr>
          <w:lang w:val="pt_PT" w:bidi="pt_PT"/>
        </w:rPr>
      </w:r>
      <w:r>
        <w:rPr>
          <w:lang w:val="pt_PT" w:bidi="pt_PT"/>
        </w:rPr>
        <w:t>Parem aqui e discutam esta pergunta em grupo: pensem em alguém que tem muitas coisas importantes para fazer todos os dias, como uma mãe que tem que cuidar de uma criança pequena, ou um agricultor que tem que cuidar de sua plantação. Que tipo de coisas eles precisam fazer? Por que é importante que eles façam essas coisas no momento correto? Como eles descobrem como fazer essas coisas? Pause este áudio aqui.</w:t>
      </w:r>
    </w:p>
    <w:p>
      <w:pPr/>
      <w:r>
        <w:rPr>
          <w:lang w:val="pt_PT" w:bidi="pt_PT"/>
        </w:rPr>
      </w:r>
      <w:r>
        <w:rPr>
          <w:lang w:val="pt_PT" w:bidi="pt_PT"/>
        </w:rPr>
        <w:t>Para mostrar o quão importante essa instrução é, Paulo repete que os crentes não devem ser tolos e imprudentes. As pessoas tolas agem sem pensar, e são descuidadas com a maneira como passam seu tempo. Essas pessoas dependem do conhecimento humano em vez do conhecimento de Deus. Os crentes, no entanto, devem se tornar sábios aprendendo e fazendo a vontade do Senhor Deus, ou fazendo o que o Senhor quer que eles façam.</w:t>
      </w:r>
    </w:p>
    <w:p>
      <w:pPr/>
      <w:r>
        <w:rPr>
          <w:lang w:val="pt_PT" w:bidi="pt_PT"/>
        </w:rPr>
      </w:r>
      <w:r>
        <w:rPr>
          <w:lang w:val="pt_PT" w:bidi="pt_PT"/>
        </w:rPr>
        <w:t>Na segunda parte dessa passagem, Paulo explica o que ajuda os crentes a aprender e se tornarem sábios: o Espírito Santo. Novamente, Paulo começa dizendo a eles o que não os ajuda: álcool demais, como vinho. Quando as pessoas estão bêbadas, elas não conseguem usar seu tempo com sabedoria, elas não conseguem aprender e elas não conseguem se comunicar claramente com aqueles ao seu redor. O vinho, ou qualquer coisa além do Espírito Santo, não pode ensinar os crentes nada sobre Deus. Em vez disso, vinho demais faz as pessoas se comportarem de maneiras que arruinam suas vidas, então elas não devem deixar o vinho controlar e afetar suas ações. Paulo cita essa instrução das Escrituras. Ele lembra aos crentes que Deus nunca quis que coisas prejudiciais controlassem a vida das pessoas.</w:t>
      </w:r>
    </w:p>
    <w:p>
      <w:pPr/>
      <w:r>
        <w:rPr>
          <w:lang w:val="pt_PT" w:bidi="pt_PT"/>
        </w:rPr>
      </w:r>
      <w:r>
        <w:rPr>
          <w:lang w:val="pt_PT" w:bidi="pt_PT"/>
        </w:rPr>
        <w:t>Parem aqui e discutam essa pergunta em grupo: Quando vocês estão dando a alguém um conselho ou uma advertência, que tipo de provérbios ou citações de pessoas confiáveis vocês usam? Por que vocês citam essas coisas? Como eles ajudam a tornar seu conselho mais confiável? Pause este áudio aqui.</w:t>
      </w:r>
    </w:p>
    <w:p>
      <w:pPr/>
      <w:r>
        <w:rPr>
          <w:lang w:val="pt_PT" w:bidi="pt_PT"/>
        </w:rPr>
      </w:r>
      <w:r>
        <w:rPr>
          <w:lang w:val="pt_PT" w:bidi="pt_PT"/>
        </w:rPr>
        <w:t>Deus quer que a vida das pessoas seja cheia de alegria. O Espírito Santo é Deus e sabe exatamente o que agrada a Deus Pai. Ele ensina os crentes para que eles possam entender a vontade de Deus e se tornem sábios. E quando o Espírito Santo enche os crentes, ele enche suas vidas de alegria.</w:t>
      </w:r>
    </w:p>
    <w:p>
      <w:pPr/>
      <w:r>
        <w:rPr>
          <w:lang w:val="pt_PT" w:bidi="pt_PT"/>
        </w:rPr>
      </w:r>
      <w:r>
        <w:rPr>
          <w:lang w:val="pt_PT" w:bidi="pt_PT"/>
        </w:rPr>
        <w:t>Parem aqui e discutam essa pergunta em grupo: Pensem em uma vez em que alguém deu a vocês uma tarefa que vocês nunca haviam feito antes. Como vocês se sentiriam se não perguntassem a eles como fazer isso e tentassem descobrir por conta própria? Qual vocês acham que seria o resultado? Agora imagine que vocês pediram a eles para mostrar como fazer isso. Como vocês acham que o resultado mudaria? Como vocês se sentiriam se alguém mostrasse a vocês como fazer a tarefa de uma maneira amorosa e bondosa? Pause este áudio aqui.</w:t>
      </w:r>
    </w:p>
    <w:p>
      <w:pPr/>
      <w:r>
        <w:rPr>
          <w:lang w:val="pt_PT" w:bidi="pt_PT"/>
        </w:rPr>
      </w:r>
      <w:r>
        <w:rPr>
          <w:lang w:val="pt_PT" w:bidi="pt_PT"/>
        </w:rPr>
        <w:t>Na terceira parte dessa passagem, Paulo explica o efeito que o Espírito Santo tem. Quando os crentes permitem que o Espírito Santo os encha, o Espírito Santo mostra aos crentes como louvar a Deus, ser gratos e serem submissos uns aos outros. Os crentes lembrarão uns aos outros o que Deus fez cantando todos os tipos de músicas. Paulo lista alguns dos tipos diferentes de músicas que eles cantam.</w:t>
      </w:r>
    </w:p>
    <w:p>
      <w:pPr/>
      <w:r>
        <w:rPr>
          <w:lang w:val="pt_PT" w:bidi="pt_PT"/>
        </w:rPr>
      </w:r>
      <w:r>
        <w:rPr>
          <w:lang w:val="pt_PT" w:bidi="pt_PT"/>
        </w:rPr>
        <w:t>Os crentes cantarão com entusiasmo e farão música para adorar o Senhor Jesus Cristo. Paulo diz para “fazer música em seus corações”, o que significa que eles fazem a música alegremente. Eles darão a Cristo toda a sua atenção enquanto cantam para ele.</w:t>
      </w:r>
    </w:p>
    <w:p>
      <w:pPr/>
      <w:r>
        <w:rPr>
          <w:lang w:val="pt_PT" w:bidi="pt_PT"/>
        </w:rPr>
      </w:r>
      <w:r>
        <w:rPr>
          <w:lang w:val="pt_PT" w:bidi="pt_PT"/>
        </w:rPr>
        <w:t>Parem aqui e discutam essa pergunta em grupo: discutam quais palavras ou frases vocês usarão para “fazer música em seus corações”. Pensem em imagens ou frases que vocês usam em seu idioma para significar que vocês fazem algo com entusiasmo ou felicidade. Pause este áudio aqui.</w:t>
      </w:r>
    </w:p>
    <w:p>
      <w:pPr/>
      <w:r>
        <w:rPr>
          <w:lang w:val="pt_PT" w:bidi="pt_PT"/>
        </w:rPr>
      </w:r>
      <w:r>
        <w:rPr>
          <w:lang w:val="pt_PT" w:bidi="pt_PT"/>
        </w:rPr>
        <w:t>Enquanto cantam, os crentes sempre agradecem a Deus Pai por tudo em nome de Jesus Cristo, o que significa que eles querem honrar e respeitar Cristo por causa do que ele fez. Por causa do que Cristo fez por eles, eles também estão dispostos a obedecer e respeitar uns aos outros.</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para representar Paulo, os crentes, Deus Pai, Jesus Cristo e o Espírito Santo.</w:t>
      </w:r>
    </w:p>
    <w:p>
      <w:pPr/>
      <w:r>
        <w:rPr>
          <w:lang w:val="pt_PT" w:bidi="pt_PT"/>
        </w:rPr>
      </w:r>
      <w:r>
        <w:rPr>
          <w:lang w:val="pt_PT" w:bidi="pt_PT"/>
        </w:rPr>
        <w:t>Escolha pessoas, desenhos ou objetos para cada um ser um desses. Enquanto vocês começam a recontar a história desses versículos, lembrem-se de que Paulo está dando instruções aos crentes, para que ele possa apontar para eles quando diz a eles para terem cuidado. Os crentes devem ser sábios e cientes como pessoas com seus olhos abertos, que a maneira como eles escolhem passar seu tempo é importante. Os crentes olham ao redor e veem todas as coisas malignas acontecendo no mundo. Por causa disso, os crentes se tornam sábios e pensam sobre como devem melhor passar seu tempo. Mostre os crentes olhando ao redor e vendo o mal Os crentes devem então se voltar para Deus e ouvi-lo para que possam aprender o que Deus quer que eles façam. Os crentes prestam muita atenção ao que Deus diz a eles. Enquanto eles ouvem a Deus, eles deixam coisas como vinho, antes de ficarem bêbados. Agora mostre o Espírito Santo vindo até eles para enche-los. Agora eles devem ouvir o Espírito Santo e fazer o que o Espírito Santo diz. Então, Paulo diz, os crentes cantarão para lembrar uns aos outros do que Deus fez. Os crentes cantam músicas antigas e novas e músicas que criaram no momento. Eles podem olhar para a pessoa que representa Jesus, para mostrar que eles estão se concentrandos nele e cantando para ele. Eles também agradecem a Deus Pai pelo que ele fez, orando em nome do Senhor Jesus Cristo por causa do que ele fez. E quando Paulo diz aos crentes para se submeter uns aos outros, ele aponta para Cristo para mostrar quem eles estão honrando. Mostre como os crentes se submetem uns aos outros.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5.15–21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Senhor Deus, o Pai</w:t>
      </w:r>
    </w:p>
    <w:p>
      <w:pPr>
        <w:pStyle w:val="ListBullet"/>
        <w:spacing w:line="240" w:lineRule="auto"/>
        <w:ind w:left="720"/>
      </w:pPr>
      <w:r>
        <w:rPr>
          <w:lang w:val="pt_PT" w:bidi="pt_PT"/>
        </w:rPr>
      </w:r>
      <w:r>
        <w:rPr>
          <w:lang w:val="pt_PT" w:bidi="pt_PT"/>
        </w:rPr>
        <w:t>O Espírito Santo de Deus</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“Como vocês são pessoas que pertencem a Deus, prestem atenção à maneira como vocês se comportam, não agindo como pessoas imprudentes, mas como pessoas sábias. Usem todas as chances que vocês têm para fazer o bem, porque nesses tempos, as pessoas fazem coisas malignas. Não sejam tolos, mas tornem-se sábios aprendendo e fazendo o que o Senhor quer que vocês façam”.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Pai: “O que você está sentindo ou pensando”? A pessoa pode responder coisas como: “Sinto-me triste quando meu povo está ferido, e quando o diabo os engana com um comportamento que os machuca, então quero que meu povo seja sábio e consciente para evitar isso”, ou “Me importo com todas as pessoas, até mesmo as pessoas que fazem coisas malignas, então quero que meu povo conte a outros sobre mim. Dessa maneira, todos podem experimentar a alegria que vem de me conhecer”, ou “Não estou escondendo minha vontade das pessoas; em vez disso, comunico claramente o que quero que elas façam, como por meio dessa carta de Paulo”.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“Não beba tanto vinho ou muito álcool que te deixe bêbado". Então o vinho controlará vocês e fará com que vocês se comportem de maneiras inaceitáveis que arruinam sua vida. Em vez disso, deixem o Espírito Santo encher e controlar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a coisas como: “Me deixa triste quando as pessoas usam coisas como o vinho para ficarem bêbadas e esquecerem de seus problemas por um tempo, em vez de vir até mim em busca de alegria real”, ou “Sei que o povo de Deus precisa de ajuda para viver nessa nova natureza, e estou feliz por mostrar a eles como”! ou “Também sei que os crentes enfrentam muitas situações difíceis. Quero confortá-los estando com eles o tempo todo, sempre pronto para ajudá-los”.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dizendo: “O Espírito Santo permitirá que vocês lembrem uns aos outros o que Deus fez cantando músicas do rei Davi e músicas sobre Cristo, bem como novas músicas que o Espírito leva vocês a cantar. Cantem e façam música para o Senhor Jesus, fazendo isso com entusiasmo e com todo o seu foco. Sempre agradeçam a Deus Pai por tudo por causa do que Jesus Cristo fez. Estejam dispostos a obedecer uns aos outros para honrar e respeitar Cristo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“Quando ouço essas músicas, mesmo quando estou passando por uma situação difícil, me lembro de tudo o que Deus fez por nós e fico cheio de surpresa e alegria”! ou “Quando não sei o que dizer para encorajar as pessoas ou para louvar a Deus, estou feliz que o Espírito Santo nos levar a falar e cantar com palavras boas e respeitosas”, ou “Como amo e respeito Jesus, quero seguir seu exemplo e como amo os outros crentes, quero mostrar respeito por eles. Faço isso ouvindo quando eles falam e estando disposto a obedecer a eles”.</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“Senti a alegria que o Espírito Santo me dá, e é por isso que tantas vezes agradeço a Deus pelo que ele fez. Quero que os crentes sintam essa alegria também”! ou “Vi o que acontece quando o Espírito Santo enche as pessoas. Sou grato pelo Espírito Santo ter me dado sabedoria sobre o que agrada a Deus, então quero compartilhar o que aprendi com outras pessoas”.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5.15–21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crentes que eles devem ter muito cuidado e </w:t>
      </w:r>
      <w:r>
        <w:rPr>
          <w:b/>
          <w:lang w:val="pt_PT" w:bidi="pt_PT"/>
        </w:rPr>
        <w:t>sabedoria</w:t>
      </w:r>
      <w:r>
        <w:rPr>
          <w:lang w:val="pt_PT" w:bidi="pt_PT"/>
        </w:rPr>
        <w:t>. Na Bíblia, ser sábio inclui pensar coisas que são verdadeiras e fazer coisas boas. Apenas Deus pode fazer com que alguém seja sábio.</w:t>
      </w:r>
    </w:p>
    <w:p>
      <w:pPr/>
      <w:r>
        <w:rPr>
          <w:lang w:val="pt_PT" w:bidi="pt_PT"/>
        </w:rPr>
      </w:r>
      <w:r>
        <w:rPr>
          <w:lang w:val="pt_PT" w:bidi="pt_PT"/>
        </w:rPr>
        <w:t xml:space="preserve">Parem aqui e discutam em grupo qual palavra ou frase vocês usarão para </w:t>
      </w:r>
      <w:r>
        <w:rPr>
          <w:b/>
          <w:lang w:val="pt_PT" w:bidi="pt_PT"/>
        </w:rPr>
        <w:t>sábio</w:t>
      </w:r>
      <w:r>
        <w:rPr>
          <w:lang w:val="pt_PT" w:bidi="pt_PT"/>
        </w:rPr>
        <w:t xml:space="preserve">. Procure </w:t>
      </w:r>
      <w:r>
        <w:rPr>
          <w:lang w:val="pt_PT" w:bidi="pt_PT"/>
        </w:rPr>
        <w:t>sabedoria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o tempo, ou o mundo no qual os crentes vivem, é </w:t>
      </w:r>
      <w:r>
        <w:rPr>
          <w:b/>
          <w:lang w:val="pt_PT" w:bidi="pt_PT"/>
        </w:rPr>
        <w:t>maligno</w:t>
      </w:r>
      <w:r>
        <w:rPr>
          <w:lang w:val="pt_PT" w:bidi="pt_PT"/>
        </w:rPr>
        <w:t>. Mal se refere a qualquer coisa que seja contra Deus. É o oposto do bem. As pessoas que fazem o mal se comportam de maneiras erradas ou ruins.</w:t>
      </w:r>
    </w:p>
    <w:p>
      <w:pPr/>
      <w:r>
        <w:rPr>
          <w:lang w:val="pt_PT" w:bidi="pt_PT"/>
        </w:rPr>
      </w:r>
      <w:r>
        <w:rPr>
          <w:lang w:val="pt_PT" w:bidi="pt_PT"/>
        </w:rPr>
        <w:t xml:space="preserve">Pare aqui e discuta como um grupo qual palavra ou frase você usará para </w:t>
      </w:r>
      <w:r>
        <w:rPr>
          <w:b/>
          <w:lang w:val="pt_PT" w:bidi="pt_PT"/>
        </w:rPr>
        <w:t>mal</w:t>
      </w:r>
      <w:r>
        <w:rPr>
          <w:lang w:val="pt_PT" w:bidi="pt_PT"/>
        </w:rPr>
        <w:t xml:space="preserve">. Procure a palavra </w:t>
      </w:r>
      <w:r>
        <w:rPr>
          <w:lang w:val="pt_PT" w:bidi="pt_PT"/>
        </w:rPr>
        <w:t>mal</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aos crentes que não sejam tolos, mas, em vez disso, aprendam o que o </w:t>
      </w:r>
      <w:r>
        <w:rPr>
          <w:b/>
          <w:lang w:val="pt_PT" w:bidi="pt_PT"/>
        </w:rPr>
        <w:t>Senhor</w:t>
      </w:r>
      <w:r>
        <w:rPr>
          <w:lang w:val="pt_PT" w:bidi="pt_PT"/>
        </w:rPr>
        <w:t xml:space="preserve"> quer que eles façam. Um senhor é um senhor sobre outras pessoas, alguém que tem autoridade total, então os israelitas usaram essa palavra para Deus, porque ele tem autoridade sobre o mundo inteiro. Aqui, Paulo provavelmente está se referindo a Deus Pai. Os escritores muitas vezes usavam a frase “agradável ao Senhor” quando falam sobre Deus pai. Mais tarde, quando Paulo diz aos crentes para cantar ao Senhor, ele provavelmente quer dizer o Senhor Jesus.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diz que não se encha com </w:t>
      </w:r>
      <w:r>
        <w:rPr>
          <w:b/>
          <w:lang w:val="pt_PT" w:bidi="pt_PT"/>
        </w:rPr>
        <w:t>vinho</w:t>
      </w:r>
      <w:r>
        <w:rPr>
          <w:lang w:val="pt_PT" w:bidi="pt_PT"/>
        </w:rPr>
        <w:t xml:space="preserve"> demais, mas deixe o Espírito encher você. O vinho é o suco de uva que as pessoas fermentam para fazer álcool.</w:t>
      </w:r>
    </w:p>
    <w:p>
      <w:pPr/>
      <w:r>
        <w:rPr>
          <w:lang w:val="pt_PT" w:bidi="pt_PT"/>
        </w:rPr>
      </w:r>
      <w:r>
        <w:rPr>
          <w:lang w:val="pt_PT" w:bidi="pt_PT"/>
        </w:rPr>
        <w:t xml:space="preserve">Parem aqui e, como um grupo, discutam qual palavra ou frase vocês usarão para </w:t>
      </w:r>
      <w:r>
        <w:rPr>
          <w:b/>
          <w:lang w:val="pt_PT" w:bidi="pt_PT"/>
        </w:rPr>
        <w:t>vinho</w:t>
      </w:r>
      <w:r>
        <w:rPr>
          <w:lang w:val="pt_PT" w:bidi="pt_PT"/>
        </w:rPr>
        <w:t xml:space="preserve">. Procure a palavra </w:t>
      </w:r>
      <w:r>
        <w:rPr>
          <w:lang w:val="pt_PT" w:bidi="pt_PT"/>
        </w:rPr>
        <w:t>vinho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w:t>
      </w:r>
      <w:r>
        <w:rPr>
          <w:b/>
          <w:lang w:val="pt_PT" w:bidi="pt_PT"/>
        </w:rPr>
        <w:t>Espírito</w:t>
      </w:r>
      <w:r>
        <w:rPr>
          <w:lang w:val="pt_PT" w:bidi="pt_PT"/>
        </w:rPr>
        <w:t xml:space="preserve"> é o </w:t>
      </w:r>
      <w:r>
        <w:rPr>
          <w:b/>
          <w:lang w:val="pt_PT" w:bidi="pt_PT"/>
        </w:rPr>
        <w:t>Espírito Santo</w:t>
      </w:r>
      <w:r>
        <w:rPr>
          <w:lang w:val="pt_PT" w:bidi="pt_PT"/>
        </w:rPr>
        <w:t xml:space="preserve">, o Espírito de Deus. Para mais informações sobre Espírito, consulte o </w:t>
      </w:r>
      <w:r>
        <w:rPr>
          <w:lang w:val="pt_PT" w:bidi="pt_PT"/>
        </w:rPr>
        <w:t>Espírito Santo</w:t>
      </w:r>
      <w:r>
        <w:rPr>
          <w:lang w:val="pt_PT" w:bidi="pt_PT"/>
        </w:rPr>
        <w:t xml:space="preserve"> no Glossário Mestre. Usem a mesma palavra ou frase para Espírito, ou Espírito Santo, que vocês usaram em passagens anteriores.</w:t>
      </w:r>
    </w:p>
    <w:p>
      <w:pPr/>
      <w:r>
        <w:rPr>
          <w:lang w:val="pt_PT" w:bidi="pt_PT"/>
        </w:rPr>
      </w:r>
      <w:r>
        <w:rPr>
          <w:lang w:val="pt_PT" w:bidi="pt_PT"/>
        </w:rPr>
        <w:t xml:space="preserve">Paulo diz que, quando o Espírito Santo trabalhar em suas vidas, os crentes cantarão </w:t>
      </w:r>
      <w:r>
        <w:rPr>
          <w:b/>
          <w:lang w:val="pt_PT" w:bidi="pt_PT"/>
        </w:rPr>
        <w:t>salmos</w:t>
      </w:r>
      <w:r>
        <w:rPr>
          <w:lang w:val="pt_PT" w:bidi="pt_PT"/>
        </w:rPr>
        <w:t xml:space="preserve">, </w:t>
      </w:r>
      <w:r>
        <w:rPr>
          <w:b/>
          <w:lang w:val="pt_PT" w:bidi="pt_PT"/>
        </w:rPr>
        <w:t>hinos</w:t>
      </w:r>
      <w:r>
        <w:rPr>
          <w:lang w:val="pt_PT" w:bidi="pt_PT"/>
        </w:rPr>
        <w:t xml:space="preserve"> e </w:t>
      </w:r>
      <w:r>
        <w:rPr>
          <w:b/>
          <w:lang w:val="pt_PT" w:bidi="pt_PT"/>
        </w:rPr>
        <w:t>músicas espirituais</w:t>
      </w:r>
      <w:r>
        <w:rPr>
          <w:lang w:val="pt_PT" w:bidi="pt_PT"/>
        </w:rPr>
        <w:t xml:space="preserve">. Essas são todas músicas sobre Deus, quem ele é e o que ele fez. Os </w:t>
      </w:r>
      <w:r>
        <w:rPr>
          <w:b/>
          <w:lang w:val="pt_PT" w:bidi="pt_PT"/>
        </w:rPr>
        <w:t>Salmos</w:t>
      </w:r>
      <w:r>
        <w:rPr>
          <w:lang w:val="pt_PT" w:bidi="pt_PT"/>
        </w:rPr>
        <w:t xml:space="preserve"> são músicas das Escrituras, muitas das quais Davi escreveu. </w:t>
      </w:r>
      <w:r>
        <w:rPr>
          <w:b/>
          <w:lang w:val="pt_PT" w:bidi="pt_PT"/>
        </w:rPr>
        <w:t>Hinos</w:t>
      </w:r>
      <w:r>
        <w:rPr>
          <w:lang w:val="pt_PT" w:bidi="pt_PT"/>
        </w:rPr>
        <w:t xml:space="preserve"> são quaisquer músicas de louvor a Deus, incluindo aquelas que os cristãos escreveram para honrar Jesus por causa do que ele fez. Quando Paulo diz </w:t>
      </w:r>
      <w:r>
        <w:rPr>
          <w:b/>
          <w:lang w:val="pt_PT" w:bidi="pt_PT"/>
        </w:rPr>
        <w:t>músicas espirituais</w:t>
      </w:r>
      <w:r>
        <w:rPr>
          <w:lang w:val="pt_PT" w:bidi="pt_PT"/>
        </w:rPr>
        <w:t>, ele provavelmente quer dizer novas músicas espontâneas, que o Espírito Santo inspira, ou dá as palavras às pessoas para cantarem imediatamente.</w:t>
      </w:r>
    </w:p>
    <w:p>
      <w:pPr/>
      <w:r>
        <w:rPr>
          <w:lang w:val="pt_PT" w:bidi="pt_PT"/>
        </w:rPr>
      </w:r>
      <w:r>
        <w:rPr>
          <w:lang w:val="pt_PT" w:bidi="pt_PT"/>
        </w:rPr>
        <w:t xml:space="preserve">Parem aqui e discutam em grupo quais palavras ou frases vocês usarão para </w:t>
      </w:r>
      <w:r>
        <w:rPr>
          <w:b/>
          <w:lang w:val="pt_PT" w:bidi="pt_PT"/>
        </w:rPr>
        <w:t>salmos</w:t>
      </w:r>
      <w:r>
        <w:rPr>
          <w:lang w:val="pt_PT" w:bidi="pt_PT"/>
        </w:rPr>
        <w:t xml:space="preserve">, </w:t>
      </w:r>
      <w:r>
        <w:rPr>
          <w:b/>
          <w:lang w:val="pt_PT" w:bidi="pt_PT"/>
        </w:rPr>
        <w:t>hinos</w:t>
      </w:r>
      <w:r>
        <w:rPr>
          <w:lang w:val="pt_PT" w:bidi="pt_PT"/>
        </w:rPr>
        <w:t xml:space="preserve"> e </w:t>
      </w:r>
      <w:r>
        <w:rPr>
          <w:b/>
          <w:lang w:val="pt_PT" w:bidi="pt_PT"/>
        </w:rPr>
        <w:t>músicas espirituais</w:t>
      </w:r>
      <w:r>
        <w:rPr>
          <w:lang w:val="pt_PT" w:bidi="pt_PT"/>
        </w:rPr>
        <w:t xml:space="preserve">. Procure </w:t>
      </w:r>
      <w:r>
        <w:rPr>
          <w:lang w:val="pt_PT" w:bidi="pt_PT"/>
        </w:rPr>
        <w:t>hino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para agradecer a Deus em nome do Senhor Jesus </w:t>
      </w:r>
      <w:r>
        <w:rPr>
          <w:b/>
          <w:lang w:val="pt_PT" w:bidi="pt_PT"/>
        </w:rPr>
        <w:t>Cristo</w:t>
      </w:r>
      <w:r>
        <w:rPr>
          <w:lang w:val="pt_PT" w:bidi="pt_PT"/>
        </w:rPr>
        <w:t xml:space="preserve"> e se submeter uns aos outros no temor de Cristo.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b/>
          <w:lang w:val="pt_PT" w:bidi="pt_PT"/>
        </w:rPr>
        <w:t>Submeter</w:t>
      </w:r>
      <w:r>
        <w:rPr>
          <w:lang w:val="pt_PT" w:bidi="pt_PT"/>
        </w:rPr>
        <w:t xml:space="preserve"> significa estar disposto a obedecer ou colocar as necessidades de outra pessoa antes das suas.</w:t>
      </w:r>
    </w:p>
    <w:p>
      <w:pPr/>
      <w:r>
        <w:rPr>
          <w:lang w:val="pt_PT" w:bidi="pt_PT"/>
        </w:rPr>
      </w:r>
      <w:r>
        <w:rPr>
          <w:lang w:val="pt_PT" w:bidi="pt_PT"/>
        </w:rPr>
        <w:t xml:space="preserve">Parem aqui e discutam em grupo qual palavra ou frase vocês usarão para </w:t>
      </w:r>
      <w:r>
        <w:rPr>
          <w:b/>
          <w:lang w:val="pt_PT" w:bidi="pt_PT"/>
        </w:rPr>
        <w:t>submeter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Aqui, </w:t>
      </w:r>
      <w:r>
        <w:rPr>
          <w:b/>
          <w:lang w:val="pt_PT" w:bidi="pt_PT"/>
        </w:rPr>
        <w:t>medo</w:t>
      </w:r>
      <w:r>
        <w:rPr>
          <w:lang w:val="pt_PT" w:bidi="pt_PT"/>
        </w:rPr>
        <w:t xml:space="preserve"> significa ter reverência, honra e respeito por Deus. Esse medo pode ser expresso como obediência positiva causada pela reverência a Deus, não porque uma pessoa está com medo da crueldade ou punição de Deus. Fazer algo no temor de Cristo significa fazer algo por profundo respeito por ele.</w:t>
      </w:r>
    </w:p>
    <w:p>
      <w:pPr/>
      <w:r>
        <w:rPr>
          <w:lang w:val="pt_PT" w:bidi="pt_PT"/>
        </w:rPr>
      </w:r>
      <w:r>
        <w:rPr>
          <w:lang w:val="pt_PT" w:bidi="pt_PT"/>
        </w:rPr>
        <w:t xml:space="preserve">Parem aqui e discutam em grupo qual palavra ou frase vocês usarão para </w:t>
      </w:r>
      <w:r>
        <w:rPr>
          <w:b/>
          <w:lang w:val="pt_PT" w:bidi="pt_PT"/>
        </w:rPr>
        <w:t>medo</w:t>
      </w:r>
      <w:r>
        <w:rPr>
          <w:lang w:val="pt_PT" w:bidi="pt_PT"/>
        </w:rPr>
        <w:t xml:space="preserve">. Procure </w:t>
      </w:r>
      <w:r>
        <w:rPr>
          <w:lang w:val="pt_PT" w:bidi="pt_PT"/>
        </w:rPr>
        <w:t>temor de Deus</w:t>
      </w:r>
      <w:r>
        <w:rPr>
          <w:lang w:val="pt_PT" w:bidi="pt_PT"/>
        </w:rPr>
        <w:t xml:space="preserve"> no Glossário Mestre para mais informações. Muitas traduções usam a palavra respeito ou honra aqui. Se você já traduziu essa frase em outro livro da Bíblia, use a mesma palavra que você usou lá.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5:22–33</w:t>
      </w:r>
      <w:r>
        <w:rPr>
          <w:lang w:val="pt_PT" w:bidi="pt_PT"/>
        </w:rPr>
      </w:r>
    </w:p>
    <w:p>
      <w:pPr>
        <w:pStyle w:val="Heading3"/>
      </w:pPr>
      <w:r>
        <w:rPr>
          <w:lang w:val="pt_PT" w:bidi="pt_PT"/>
        </w:rPr>
        <w:t>Ouvir e Sentir</w:t>
      </w:r>
    </w:p>
    <w:p>
      <w:pPr/>
      <w:r>
        <w:rPr>
          <w:lang w:val="pt_PT" w:bidi="pt_PT"/>
        </w:rPr>
      </w:r>
      <w:r>
        <w:rPr>
          <w:lang w:val="pt_PT" w:bidi="pt_PT"/>
        </w:rPr>
        <w:t>Nesta etapa, ouçam Efésios 5.22–33 e guardem em seus corações.</w:t>
      </w:r>
    </w:p>
    <w:p>
      <w:pPr/>
      <w:r>
        <w:rPr>
          <w:lang w:val="pt_PT" w:bidi="pt_PT"/>
        </w:rPr>
      </w:r>
      <w:r>
        <w:rPr>
          <w:lang w:val="pt_PT" w:bidi="pt_PT"/>
        </w:rPr>
        <w:t>Ouçam uma versão em áudio de Efésios 5.22–33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5.22–33 na tradução mais fácil de entender.</w:t>
      </w:r>
    </w:p>
    <w:p>
      <w:pPr/>
      <w:r>
        <w:rPr>
          <w:lang w:val="pt_PT" w:bidi="pt_PT"/>
        </w:rPr>
      </w:r>
      <w:r>
        <w:rPr>
          <w:lang w:val="pt_PT" w:bidi="pt_PT"/>
        </w:rPr>
        <w:t>Paulo acabou de descrever o que os crentes farão quando permitirem que o Espírito Santo os encha, ou os guie. Os crentes honrarão e amarão a Cristo. Essa honra e o amor farão eles quererem amar e honrar uns aos outros em todos os seus relacionamentos dentro da igreja. Paulo usa a cultura de casamento de seu tempo como um exemplo. O relacionamento de casamento pode mostrar como a igreja se relaciona com Cristo. Paulo dirá às esposas e maridos crentes como se submeter e amar uns aos outros em seus relacionamentos de uma maneira que mostre, ou espelhe, como eles se submetem e honram o Senhor Jesus.</w:t>
      </w:r>
    </w:p>
    <w:p>
      <w:pPr/>
      <w:r>
        <w:rPr>
          <w:lang w:val="pt_PT" w:bidi="pt_PT"/>
        </w:rPr>
      </w:r>
      <w:r>
        <w:rPr>
          <w:lang w:val="pt_PT" w:bidi="pt_PT"/>
        </w:rPr>
        <w:t>Paulo fala primeiro com as mulheres casadas. Ele diz que cada esposa deve se submeter a seu marido e se colocar sob a autoridade de seu marido, assim como ela se coloca sob a autoridade do Senhor Jesus. Ela deve obedecer a seu marido porque ele é o chefe de sua esposa, assim como o chefe de qualquer relacionamento tem autoridade nesse relacionamento. Ele lidera e fornece como a cabeça de um corpo que toma decisões e fornece o cuidado do corpo. Paulo explica que o marido deve ser uma "cabeça" saudável, aquela que cuida de sua esposa. Ele compara a autoridade do marido à autoridade de Cristo. Cristo tem autoridade sobre todos os crentes ou a igreja. Paulo também compara a igreja a um corpo. Os crentes estão unidos a Cristo como um corpo está unido à cabeça. Cristo é a cabeça, ou líder, e salvou esse corpo, a igreja, para que eles possam ter um relacionamento correto com Deus.</w:t>
      </w:r>
    </w:p>
    <w:p>
      <w:pPr/>
      <w:r>
        <w:rPr>
          <w:lang w:val="pt_PT" w:bidi="pt_PT"/>
        </w:rPr>
      </w:r>
      <w:r>
        <w:rPr>
          <w:lang w:val="pt_PT" w:bidi="pt_PT"/>
        </w:rPr>
        <w:t>Parem aqui e discutam essa pergunta em grupo: em sua cultura, como vocês falam sobre um grupo que tem um líder saudável e bom? Pause este áudio aqui.</w:t>
      </w:r>
    </w:p>
    <w:p>
      <w:pPr/>
      <w:r>
        <w:rPr>
          <w:lang w:val="pt_PT" w:bidi="pt_PT"/>
        </w:rPr>
      </w:r>
      <w:r>
        <w:rPr>
          <w:lang w:val="pt_PT" w:bidi="pt_PT"/>
        </w:rPr>
        <w:t>Quando Paulo compara esses relacionamentos, ele explica claramente as áreas nas quais eles são semelhantes. Ele diz que o marido é o chefe de sua esposa como Cristo é o chefe de sua igreja, mas ele não diz que o marido salva sua esposa como Cristo salva a igreja. Nem a esposa deve adorar seu marido como ela adora a Cristo. Mas ela deve estar disposta a obedecer a seu marido em todas as situações como a igreja obedece a Cristo.</w:t>
      </w:r>
    </w:p>
    <w:p>
      <w:pPr/>
      <w:r>
        <w:rPr>
          <w:lang w:val="pt_PT" w:bidi="pt_PT"/>
        </w:rPr>
      </w:r>
      <w:r>
        <w:rPr>
          <w:lang w:val="pt_PT" w:bidi="pt_PT"/>
        </w:rPr>
        <w:t>Agora Paulo compara as ações de Cristo com uma cerimônia de casamento. Antes de um casamento judaico, os parentes da noiva a banhavam para prepará-la. Então o melhor amigo do noivo traria a noiva até o noivo. Cristo é como o noivo, mas como apenas Cristo salva a igreja, apenas Cristo prepara a noiva que é a igreja. Ele lava a igreja de seus pecados e traz a igreja para estar consigo mesmo.</w:t>
      </w:r>
    </w:p>
    <w:p>
      <w:pPr/>
      <w:r>
        <w:rPr>
          <w:lang w:val="pt_PT" w:bidi="pt_PT"/>
        </w:rPr>
      </w:r>
      <w:r>
        <w:rPr>
          <w:lang w:val="pt_PT" w:bidi="pt_PT"/>
        </w:rPr>
        <w:t>Parem aqui e discutam essa pergunta em grupo: em sua cultura, como as noivas se preparam para um casamento? Quem ajuda a noiva a se preparar? Que tipo de cerimônias ou tradições vocês têm para quando a noiva e o noivo se encontram no casamento? Pause este áudio aqui.</w:t>
      </w:r>
    </w:p>
    <w:p>
      <w:pPr/>
      <w:r>
        <w:rPr>
          <w:lang w:val="pt_PT" w:bidi="pt_PT"/>
        </w:rPr>
      </w:r>
      <w:r>
        <w:rPr>
          <w:lang w:val="pt_PT" w:bidi="pt_PT"/>
        </w:rPr>
        <w:t>Cristo ama muito a igreja. Cristo morreu para que os crentes, ou a igreja, pudessem ser santos ou separados para os propósitos de Deus. Como um crente se torna separado para os propósitos de Deus? Quando os crentes ouvem e acreditam na palavra, ou nas boas novas sobre como Cristo os salva, Cristo os purifica. Os crentes mostram que Cristo os limpa quando eles são batizados com água. Esse batismo na água mostra que Cristo removeu seus pecados como a água remove a sujeira. Essas boas novas sobre Cristo removendo os pecados é algo que recebemos e dizemos aos outros.</w:t>
      </w:r>
    </w:p>
    <w:p>
      <w:pPr/>
      <w:r>
        <w:rPr>
          <w:lang w:val="pt_PT" w:bidi="pt_PT"/>
        </w:rPr>
      </w:r>
      <w:r>
        <w:rPr>
          <w:lang w:val="pt_PT" w:bidi="pt_PT"/>
        </w:rPr>
        <w:t>Toda essa preparação torna a igreja bela como uma mulher que usa roupas belas e limpas. Suas roupas não têm sujeira ou rugas, e sua pele não tem marcas de doença ou feiura. Da mesma maneira, Cristo torna a igreja bela, o que significa moralmente pura, sem pecados. A igreja é bela porque Deus dá a seu povo uma nova vida maravilhosa.</w:t>
      </w:r>
    </w:p>
    <w:p>
      <w:pPr/>
      <w:r>
        <w:rPr>
          <w:lang w:val="pt_PT" w:bidi="pt_PT"/>
        </w:rPr>
      </w:r>
      <w:r>
        <w:rPr>
          <w:lang w:val="pt_PT" w:bidi="pt_PT"/>
        </w:rPr>
        <w:t>Esse relacionamento entre Cristo e a igreja é tão importante que Paulo fala sobre como devemos mostrar isso em nossos relacionamentos terrenos. Paulo mostra aos maridos quanto amor Cristo demonstra lembrando a eles o que Cristo fez pelos crentes. O marido deve mostrar esse mesmo tipo de amor a sua esposa.</w:t>
      </w:r>
    </w:p>
    <w:p>
      <w:pPr/>
      <w:r>
        <w:rPr>
          <w:lang w:val="pt_PT" w:bidi="pt_PT"/>
        </w:rPr>
      </w:r>
      <w:r>
        <w:rPr>
          <w:lang w:val="pt_PT" w:bidi="pt_PT"/>
        </w:rPr>
        <w:t>Da mesma maneira que Cristo fez grandes esforços para cuidar e amar sua igreja, os maridos devem amar suas esposas. Novamente, Paulo fala sobre o corpo humano. Um marido deve amar e cuidar de sua esposa como ele cuida de seu próprio corpo. As pessoas fornecem roupas, comida e abrigo para seus corpos. Da mesma maneira, Cristo se importa com a igreja, ajudando com amor a igreja a crescer e limpando-a do pecado. Paulo lembra aos crentes que eles sabem como Cristo os ajuda e o viram fazer isso, uma vez que eles são todos membros do corpo de Cristo.</w:t>
      </w:r>
    </w:p>
    <w:p>
      <w:pPr/>
      <w:r>
        <w:rPr>
          <w:lang w:val="pt_PT" w:bidi="pt_PT"/>
        </w:rPr>
      </w:r>
      <w:r>
        <w:rPr>
          <w:lang w:val="pt_PT" w:bidi="pt_PT"/>
        </w:rPr>
        <w:t>Agora Paulo cita uma parte bem conhecida da Escritura sobre o relacionamento entre marido e esposa. Paulo quer enfatizar que um homem deixa seu pai e sua mãe para formar um relacionamento próximo com sua esposa. A responsabilidade principal de um marido é com sua esposa. Ele e sua esposa se tornarão como uma pessoa, completamente unidas, em vez de duas pessoas separadas que cada uma faz coisas diferentes.</w:t>
      </w:r>
    </w:p>
    <w:p>
      <w:pPr/>
      <w:r>
        <w:rPr>
          <w:lang w:val="pt_PT" w:bidi="pt_PT"/>
        </w:rPr>
      </w:r>
      <w:r>
        <w:rPr>
          <w:lang w:val="pt_PT" w:bidi="pt_PT"/>
        </w:rPr>
        <w:t>Paulo diz que essa ideia é um mistério porque não entenderemos completamente tudo até que Jesus venha. Agora, Cristo vem e se une com sua igreja como um marido se une com sua esposa. Paulo diz que essa é uma verdade difícil de entender, como um mistério. Deus mostrou como o casamento humano nos ajuda a entender a união de Cristo com a igreja.</w:t>
      </w:r>
    </w:p>
    <w:p>
      <w:pPr/>
      <w:r>
        <w:rPr>
          <w:lang w:val="pt_PT" w:bidi="pt_PT"/>
        </w:rPr>
      </w:r>
      <w:r>
        <w:rPr>
          <w:lang w:val="pt_PT" w:bidi="pt_PT"/>
        </w:rPr>
        <w:t>Paulo retorna a sua discussão sobre o relacionamento de um marido e esposa, uma vez que a citação também é sobre eles. Um marido e uma esposa crentes mostram como Cristo age com sua igreja quando eles se amam e submetem um ao outro. Então Paulo repete suas instruções, resumindo e enfatizando as responsabilidades do marido e da esposa. Cada marido deve amar sua esposa, assim como ele ama e cuida de si mesmo. Cada esposa mostra seu profundo respeito por seu marido se submetendo a ele.</w:t>
      </w:r>
    </w:p>
    <w:p>
      <w:pPr/>
      <w:r>
        <w:rPr>
          <w:lang w:val="pt_PT" w:bidi="pt_PT"/>
        </w:rPr>
      </w:r>
      <w:r>
        <w:rPr>
          <w:lang w:val="pt_PT" w:bidi="pt_PT"/>
        </w:rPr>
        <w:t>Parem aqui e discutam essa pergunta em grupo: quais são as responsabilidades ou papéis mais importantes em sua cultura para maridos e esposas? Qual seria a única coisa que alguém encorajaria um novo marido ou esposa a fazer? Por que vocês acham que essa é uma ação tão importante?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5.22–33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às esposas para se submeterem a seus maridos, uma vez que seus maridos são o cabeça, ou líder de seu relacionamento, assim como Cristo é o chefe da igreja.</w:t>
      </w:r>
    </w:p>
    <w:p>
      <w:pPr/>
      <w:r>
        <w:rPr>
          <w:lang w:val="pt_PT" w:bidi="pt_PT"/>
        </w:rPr>
      </w:r>
      <w:r>
        <w:rPr>
          <w:b/>
          <w:lang w:val="pt_PT" w:bidi="pt_PT"/>
        </w:rPr>
        <w:t>Na segunda parte:</w:t>
      </w:r>
      <w:r>
        <w:rPr>
          <w:lang w:val="pt_PT" w:bidi="pt_PT"/>
        </w:rPr>
        <w:t xml:space="preserve"> Paulo diz aos maridos para amar suas esposas, assim como Cristo ama a igreja. Paulo descreve o que Cristo fez para mostrar seu amor pela igreja. Paulo também compara como os maridos devem amar suas esposas com a maneira como as pessoas amam e cuidam de seus próprios corpos.</w:t>
      </w:r>
    </w:p>
    <w:p>
      <w:pPr/>
      <w:r>
        <w:rPr>
          <w:lang w:val="pt_PT" w:bidi="pt_PT"/>
        </w:rPr>
      </w:r>
      <w:r>
        <w:rPr>
          <w:b/>
          <w:lang w:val="pt_PT" w:bidi="pt_PT"/>
        </w:rPr>
        <w:t>Na terceira parte:</w:t>
      </w:r>
      <w:r>
        <w:rPr>
          <w:lang w:val="pt_PT" w:bidi="pt_PT"/>
        </w:rPr>
        <w:t xml:space="preserve"> Paulo cita uma Escritura bem conhecida que fala sobre o relacionamento de marido e esposa. Ele afirma que essa citação também se relaciona com Cristo e à igreja. Ele então repete suas instruções aos maridos e esposas. Como um marido e uma esposa estão unidos como um corpo, um marido deve amar sua esposa, e a esposa deve respeitar profundamente seu marido.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isso, que também são chamados de igreja</w:t>
      </w:r>
    </w:p>
    <w:p>
      <w:pPr>
        <w:pStyle w:val="ListBullet"/>
        <w:spacing w:line="240" w:lineRule="auto"/>
        <w:ind w:left="720"/>
      </w:pPr>
      <w:r>
        <w:rPr>
          <w:lang w:val="pt_PT" w:bidi="pt_PT"/>
        </w:rPr>
      </w:r>
      <w:r>
        <w:rPr>
          <w:lang w:val="pt_PT" w:bidi="pt_PT"/>
        </w:rPr>
        <w:t>Esposas que são crentes</w:t>
      </w:r>
    </w:p>
    <w:p>
      <w:pPr>
        <w:pStyle w:val="ListBullet"/>
        <w:spacing w:line="240" w:lineRule="auto"/>
        <w:ind w:left="720"/>
      </w:pPr>
      <w:r>
        <w:rPr>
          <w:lang w:val="pt_PT" w:bidi="pt_PT"/>
        </w:rPr>
      </w:r>
      <w:r>
        <w:rPr>
          <w:lang w:val="pt_PT" w:bidi="pt_PT"/>
        </w:rPr>
        <w:t>Maridos que são crentes</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Em grupo, prestem atenção às partes do cenário da passagem:</w:t>
      </w:r>
    </w:p>
    <w:p>
      <w:pPr/>
      <w:r>
        <w:rPr>
          <w:lang w:val="pt_PT" w:bidi="pt_PT"/>
        </w:rPr>
      </w:r>
      <w:r>
        <w:rPr>
          <w:lang w:val="pt_PT" w:bidi="pt_PT"/>
        </w:rPr>
        <w:t>Naquele momento, muitas pessoas escreviam instruções para a família para explicar as responsabilidades ou expectativas para cada pessoa na casa. Paulo escreve nesse formato para que os crentes saibam que comportamento é apropriado para membros de famílias crentes. Naquele momento, o marido era o senhor, ou governante da família. Para os crentes, no entanto, Cristo é o Senhor da família. Os crentes casados se submetem a Cristo, seu Senhor, obedecendo a suas instruções. Paulo está falando com casais que são crentes, então ambos devem estar seguindo as instruções de Cristo sobre seu comportamento. Portanto, o marido e a esposa servirão um ao outro sem egoísmo, sem medo.</w:t>
      </w:r>
    </w:p>
    <w:p>
      <w:pPr/>
      <w:r>
        <w:rPr>
          <w:lang w:val="pt_PT" w:bidi="pt_PT"/>
        </w:rPr>
      </w:r>
      <w:r>
        <w:rPr>
          <w:lang w:val="pt_PT" w:bidi="pt_PT"/>
        </w:rPr>
        <w:t>Parem aqui e discutam essa pergunta em grupo: em sua cultura, como vocês compartilham ou ensinam os papéis e responsabilidades que cada pessoa terá em uma casa? Quem são as pessoas que ensinam ou compartilham essas informações? Pause este áudio aqui.</w:t>
      </w:r>
    </w:p>
    <w:p>
      <w:pPr/>
      <w:r>
        <w:rPr>
          <w:lang w:val="pt_PT" w:bidi="pt_PT"/>
        </w:rPr>
      </w:r>
      <w:r>
        <w:rPr>
          <w:lang w:val="pt_PT" w:bidi="pt_PT"/>
        </w:rPr>
        <w:t>Na primeira parte dessa passagem, Paulo instrui as esposas. Cada esposa deve se submeter a seu marido. Essa é uma maneira pela qual as esposas obedecem às instruções do Senhor Jesus de se submeter a outros crentes. Paulo compara o marido e a esposa à igreja. Cristo é o chefe da igreja e seu salvador, então a igreja se submete a Cristo. Embora o marido não seja o salvador da esposa, Deus escolheu o marido para ser o chefe de seu relacionamento. A esposa deve estar disposta a obedecer a seu marido em todas as áreas, uma vez que Cristo é o chefe tanto do marido quanto da esposa.</w:t>
      </w:r>
    </w:p>
    <w:p>
      <w:pPr/>
      <w:r>
        <w:rPr>
          <w:lang w:val="pt_PT" w:bidi="pt_PT"/>
        </w:rPr>
      </w:r>
      <w:r>
        <w:rPr>
          <w:lang w:val="pt_PT" w:bidi="pt_PT"/>
        </w:rPr>
        <w:t>Na segunda parte dessa passagem, Paulo diz aos maridos como eles devem liderar de uma maneira que honre a Cristo. Embora ele comece falando sobre o relacionamento de um marido com sua esposa, Paulo muda seu foco para o relacionamento de Cristo com a igreja, enquanto mostra como os dois relacionamentos são semelhantes. Cada homem deve amar sua esposa, seguindo o padrão do amor de Cristo pela igreja. Paulo mostra o quanto Cristo ama, explicando o que Cristo fez pela igreja. Cristo deu sua própria vida para salvar a igreja e para tornar os crentes santos. Como Paulo está comparando Cristo e a igreja a um casal, ele usa a comparação de um casamento. Nessa comparação, a igreja é como a noiva, então Paulo chama a igreja de "ela".</w:t>
      </w:r>
    </w:p>
    <w:p>
      <w:pPr/>
      <w:r>
        <w:rPr>
          <w:lang w:val="pt_PT" w:bidi="pt_PT"/>
        </w:rPr>
      </w:r>
      <w:r>
        <w:rPr>
          <w:lang w:val="pt_PT" w:bidi="pt_PT"/>
        </w:rPr>
        <w:t>Parem aqui e discutam essa pergunta em grupo: embora a igreja não seja uma pessoa, Paulo a chama de “ela”, como uma mulher, uma vez que ele está comparando a igreja a uma mulher. Que tipos de coisas em sua cultura vocês chamam ou descrevem como uma pessoa, mesmo que não seja uma pessoa? Pause este áudio aqui.</w:t>
      </w:r>
    </w:p>
    <w:p>
      <w:pPr/>
      <w:r>
        <w:rPr>
          <w:lang w:val="pt_PT" w:bidi="pt_PT"/>
        </w:rPr>
      </w:r>
      <w:r>
        <w:rPr>
          <w:lang w:val="pt_PT" w:bidi="pt_PT"/>
        </w:rPr>
        <w:t>Assim como uma noiva deve estar limpa antes de um casamento, Cristo limpa a igreja quando remove seus pecados. Cristo leva a igreja a um relacionamento próximo com si mesmo, como uma noiva e um noivo que estão unidos em um relacionamento próximo. Cristo prepara a igreja como uma bela noiva está pronta em roupas limpas e belas. Paulo chama a igreja de honrada, maravilhosa ou gloriosa para descrever isso. Paulo provavelmente está falando tanto sobre agora quanto sobre o futuro. A igreja é santa e está em um relacionamento próximo com Cristo agora. Quando Cristo retornar, eles estarão plenamente juntos com Cristo, como uma noiva e um noivo.</w:t>
      </w:r>
    </w:p>
    <w:p>
      <w:pPr/>
      <w:r>
        <w:rPr>
          <w:lang w:val="pt_PT" w:bidi="pt_PT"/>
        </w:rPr>
      </w:r>
      <w:r>
        <w:rPr>
          <w:lang w:val="pt_PT" w:bidi="pt_PT"/>
        </w:rPr>
        <w:t>Paulo também diz que um marido deve amar sua esposa assim como ama e cuida de seu próprio corpo e se protege de danos. As pessoas naturalmente dão comida, roupas, abrigo e gentileza a seus próprios corpos. Da mesma maneira, uma vez que a igreja é o corpo de Cristo, Cristo provê e cuida dos crentes. Paulo lembra a eles que todos os crentes, incluindo ele mesmo, são membros do corpo de Cristo, então eles viram como Cristo faz isso.</w:t>
      </w:r>
    </w:p>
    <w:p>
      <w:pPr/>
      <w:r>
        <w:rPr>
          <w:lang w:val="pt_PT" w:bidi="pt_PT"/>
        </w:rPr>
      </w:r>
      <w:r>
        <w:rPr>
          <w:lang w:val="pt_PT" w:bidi="pt_PT"/>
        </w:rPr>
        <w:t>Na terceira parte dessa passagem, Paulo explica por que ele usa a mesma comparação de uma cabeça e corpo para um casamento, assim como ele usou para Cristo e a igreja. Paulo lembra aos crentes o que as Escrituras dizem sobre casamento quando o primeiro homem e a primeira mulher se casaram. Paulo não apresenta a citação porque os crentes provavelmente estavam familiarizados com ela. Deus criou a primeira mulher a partir do lado do primeiro homem. Quando um homem e uma mulher se casarem, eles ficarão completamente unidos e se tornarão como uma só pessoa, com uma cabeça e um corpo unidos.</w:t>
      </w:r>
    </w:p>
    <w:p>
      <w:pPr/>
      <w:r>
        <w:rPr>
          <w:lang w:val="pt_PT" w:bidi="pt_PT"/>
        </w:rPr>
      </w:r>
      <w:r>
        <w:rPr>
          <w:lang w:val="pt_PT" w:bidi="pt_PT"/>
        </w:rPr>
        <w:t>Parem aqui e discutam essa pergunta em grupo: em sua cultura, que palavras ou imagens vocês usam para descrever a maneira como um marido e uma esposa estão unidos? Como eles estão nesse novo relacionamento próximo, como eles agem de forma diferente de como agiam antes? Pause este áudio aqui.</w:t>
      </w:r>
    </w:p>
    <w:p>
      <w:pPr/>
      <w:r>
        <w:rPr>
          <w:lang w:val="pt_PT" w:bidi="pt_PT"/>
        </w:rPr>
      </w:r>
      <w:r>
        <w:rPr>
          <w:lang w:val="pt_PT" w:bidi="pt_PT"/>
        </w:rPr>
        <w:t>A maneira como duas pessoas se tornam uma é uma verdade difícil de entender, como um mistério. Paulo diz que Cristo e a igreja também estão unidos como uma só pessoa, e é por isso que ele tem comparado pessoas casadas a Cristo e à igreja. Embora eles não sejam exatamente iguais, comparar o que Deus nos mostrou pode ajudá-los a entender mais sobre essa verdade difícil.</w:t>
      </w:r>
    </w:p>
    <w:p>
      <w:pPr>
        <w:pStyle w:val="ListBullet"/>
        <w:spacing w:line="240" w:lineRule="auto"/>
        <w:ind w:left="720"/>
      </w:pPr>
      <w:r>
        <w:rPr>
          <w:lang w:val="pt_PT" w:bidi="pt_PT"/>
        </w:rPr>
      </w:r>
      <w:r>
        <w:rPr>
          <w:lang w:val="pt_PT" w:bidi="pt_PT"/>
        </w:rPr>
        <w:t>Parem aqui e discutam essa pergunta em grupo: como uma atividade, pensem em algo que vocês conhecem, mas que os outros membros do grupo não viram ou experimentaram, como um lugar bonito onde não estiveram ou um animal que não viram. Descreva essa coisa aos outros comparando-a a um item semelhante que eles viram.</w:t>
      </w:r>
    </w:p>
    <w:p>
      <w:pPr>
        <w:pStyle w:val="ListBullet"/>
        <w:spacing w:line="240" w:lineRule="auto"/>
        <w:ind w:left="720"/>
      </w:pPr>
      <w:r>
        <w:rPr>
          <w:lang w:val="pt_PT" w:bidi="pt_PT"/>
        </w:rPr>
      </w:r>
      <w:r>
        <w:rPr>
          <w:lang w:val="pt_PT" w:bidi="pt_PT"/>
        </w:rPr>
        <w:t>Pergunte aos ouvintes: como essa comparação ajuda vocês a entender algo novo? Pensem nas comparações que a primeira pessoa fez sobre características específicas do item que vocês conheciam. Agora pensem em que características eles não incluíram na comparação. Como eles não mencionaram essas coisas, como vocês acham que o novo item se compara a elas? Pause este áudio aqui.</w:t>
      </w:r>
    </w:p>
    <w:p>
      <w:pPr/>
      <w:r>
        <w:rPr>
          <w:lang w:val="pt_PT" w:bidi="pt_PT"/>
        </w:rPr>
      </w:r>
      <w:r>
        <w:rPr>
          <w:lang w:val="pt_PT" w:bidi="pt_PT"/>
        </w:rPr>
        <w:t>Paulo termina com um resumo, voltando a suas instruções aos maridos e esposas. Cada marido deve amar sua esposa como ama a si mesmo, e uma esposa deve mostrar respeito a seu marido estando disposta a obedecer-lhe e tratando seu marido como se fosse importante.</w:t>
      </w:r>
    </w:p>
    <w:p>
      <w:pPr/>
      <w:r>
        <w:rPr>
          <w:lang w:val="pt_PT" w:bidi="pt_PT"/>
        </w:rPr>
      </w:r>
      <w:r>
        <w:rPr>
          <w:lang w:val="pt_PT" w:bidi="pt_PT"/>
        </w:rPr>
        <w:t>Agora, o grupo deve fazer o roteiro, desenhar ou usar objetos para visualizar a passagem e a atuação nela. Enquanto fazem isso, vocês podem querer ter desenhos, objetos ou até mesmo pessoas para representar Paulo, as esposas, os maridos, Jesus e os crentes.</w:t>
      </w:r>
    </w:p>
    <w:p>
      <w:pPr/>
      <w:r>
        <w:rPr>
          <w:lang w:val="pt_PT" w:bidi="pt_PT"/>
        </w:rPr>
      </w:r>
      <w:r>
        <w:rPr>
          <w:lang w:val="pt_PT" w:bidi="pt_PT"/>
        </w:rPr>
        <w:t>Escolha pessoas, desenhos ou objetos para cada um ser um desses. Enquanto vocês começam a recontar a história desses versículos, lembrem-se de que Paulo está falando com os crentes quando ele dá essas instruções. De um lado estão o marido e a esposa, e do outro lado estão Cristo e o grupo de crentes. Paulo se volta para o marido e a esposa quando diz à esposa para se submeter a seu marido. Então Paulo se volta para os crentes e diz a eles para se submeter a Jesus. Mostre como essas ações são semelhantes umas às outras. Paulo compara tanto um marido quanto Cristo à cabeça de um corpo. Paulo se volta e fala com os maridos, apontando para Cristo como seu exemplo de amor. Vocês podem encenar Cristo lavando os crentes e trazendo-os para ficarem perto dele. Paulo diz aos maridos para amar suas esposas como amam seus corpos, uma vez que eles são a cabeça. Observem como a cabeça humana ajuda a guiar o corpo e toma decisões para cuidar dele, alimentando-o, lavando-o ou protegendo-o do perigo. Da mesma maneira que uma pessoa cuida de seus braços, pernas, dedos e de todas as partes de seu corpo, Cristo cuida de cada crente. Mostre como um homem e uma mulher estão unidos quando se casam se aproximando um do outro. Mostre o mesmo para Cristo e os crentes. Paulo termina repetindo suas primeiras instruções aos maridos e esposas, apontando para cada grupo enquanto fala.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5.22–33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isso também eram chamados de igreja</w:t>
      </w:r>
    </w:p>
    <w:p>
      <w:pPr>
        <w:pStyle w:val="ListBullet"/>
        <w:spacing w:line="240" w:lineRule="auto"/>
        <w:ind w:left="720"/>
      </w:pPr>
      <w:r>
        <w:rPr>
          <w:lang w:val="pt_PT" w:bidi="pt_PT"/>
        </w:rPr>
      </w:r>
      <w:r>
        <w:rPr>
          <w:lang w:val="pt_PT" w:bidi="pt_PT"/>
        </w:rPr>
        <w:t>Esposas que são crentes</w:t>
      </w:r>
    </w:p>
    <w:p>
      <w:pPr>
        <w:pStyle w:val="ListBullet"/>
        <w:spacing w:line="240" w:lineRule="auto"/>
        <w:ind w:left="720"/>
      </w:pPr>
      <w:r>
        <w:rPr>
          <w:lang w:val="pt_PT" w:bidi="pt_PT"/>
        </w:rPr>
      </w:r>
      <w:r>
        <w:rPr>
          <w:lang w:val="pt_PT" w:bidi="pt_PT"/>
        </w:rPr>
        <w:t>Maridos que são crentes</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“Cada esposa deve estar disposta a obedecer a seu próprio marido. Quando uma esposa faz isso, ela está se submetendo ao Senhor seguindo as instruções do Senhor. O marido tem a autoridade e a liderança, como uma cabeça tem para um corpo. Cristo também é o chefe de todos os crentes e é aquele que os salva de seus pecados. A igreja se submete a Cristo porque ele é a cabeça. Como o marido é a cabeça, a esposa também deve estar disposta a obedecer de todas as maneiras”.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esposa: “O que você está sentindo ou pensando?” A pessoa pode responder coisas como: “Me submeterei a meu marido porque todos devemos nos submeter uns aos outros. Quero mostrar às pessoas o quanto amo Jesus, e se submeter a meu marido mostra isso!”. ou “Mesmo quando for difícil ou confuso, tentarei me submeter a meu marido, por causa do profundo respeito que tenho por Cristo e seus mandamentos”, ou “Vejo as maneiras pelas quais meu marido cuida de mim e tenta honrar o Senhor, o que me faz querer me submeter a ele e seguir sua liderança”.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então diz: “Cada marido deve amar sua esposa tanto quanto Cristo ama a igreja. Cristo deu sua vida para a igreja para dedicá-la a Deus. Assim como uma noiva deve estar limpa para um casamento, Cristo lavou os pecados dos crentes com água por meio de suas próprias palavras. Ele fez isso para trazer os crentes para estarem consigo mesmo, e para que eles fossem puros e sem pecado. Eles serão como uma bela noiva usando roupas bonitas e limpas, sem nenhuma sujeira, rugas ou manchas”.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 “Como um noivo se alegra em se casar com sua noiva, sinto alegria quando salvo as pessoas e as trago a um bom relacionamento comigo”, ou “Sei que os crentes não podem se purificar por conta própria, mas purificarei seus pecados com alegria e serei capaz de fazer isso sem precisar de nenhuma ajuda”, ou “Como amo a igreja, tudo o que faço como chefe da igreja é cuidar deles, para torná-los santos e puros”.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“Cada marido deve amar sua própria esposa como ama seu próprio corpo, protegendo-se de danos. As pessoas naturalmente cuidam de seus próprios corpos, em vez de se ferirem. Da mesma maneira, Cristo ama e cuida da igreja, porque somos como partes de seu próprio corpo”.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marido: “O que você está sentindo ou pensando?” A pessoa pode responder coisas como: “Estou surpreso com esse lembrete de tudo o que Cristo fez por nós — isso me faz querer seguir sua boa liderança e fazer o que ele diz”, ou “Seguir o exemplo de amor de Cristo exigirá muito trabalho e esforço, mas quero tentar amar minha esposa da mesma forma que ela. Sou grato por ter a ajuda de Deus para amá-la bem!”. ou “Entendo que cuidar de minha esposa ajudará a fazer crescer nosso relacionamento, assim como quando cuido de meu corpo, cresço, saro e vivo bem. Estou ansioso para ver como ambos somos capazes de trabalhar juntos e amar melhor uns aos outros”.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“Como as Escrituras dizem: ‘Como Deus fez a mulher a partir do lado do homem, um homem deixará seu pai e sua mãe e formará um relacionamento próximo e permanente com sua esposa. Ele e sua esposa se tornam como uma só pessoa’. Essa é uma verdade difícil de entender, como um mistério. Estou dizendo que essas palavras se referem não apenas a um marido e uma esposa, mas também a Cristo e à igreja. Então novamente digo, cada marido deve amar sua esposa como uma pessoa ama e cuida de si mesma. Uma esposa deve respeitar profundamente seu marido”.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“Sou grato pelo Espírito Santo estar me dando as palavras para falar sobre esse assunto. Deus sempre teve o melhor plano para as pessoas casadas, e seu plano é o que os crentes precisam ouvir”, ou “Estou honrado por Deus ter revelado tanta verdade que costumava ser confusa ou misteriosa. Compartilharei o que aprendi com as pessoas ao meu redor para que elas entendam também”, ou “Espero que os crentes entendam que essas atitudes e ações para pessoas casadas ajudarão a trazer paz e cooperação, enquanto elas continuarem a seguir o que Deus diz para fazer”.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5.22–33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às esposas para se </w:t>
      </w:r>
      <w:r>
        <w:rPr>
          <w:b/>
          <w:lang w:val="pt_PT" w:bidi="pt_PT"/>
        </w:rPr>
        <w:t>submeter</w:t>
      </w:r>
      <w:r>
        <w:rPr>
          <w:lang w:val="pt_PT" w:bidi="pt_PT"/>
        </w:rPr>
        <w:t xml:space="preserve"> a seus maridos. Isso significa que elas estão dispostas a obedecer. Usem a mesma palavra ou frase para submeter que vocês usaram em passagens anteriores. </w:t>
      </w:r>
    </w:p>
    <w:p>
      <w:pPr/>
      <w:r>
        <w:rPr>
          <w:lang w:val="pt_PT" w:bidi="pt_PT"/>
        </w:rPr>
      </w:r>
      <w:r>
        <w:rPr>
          <w:lang w:val="pt_PT" w:bidi="pt_PT"/>
        </w:rPr>
        <w:t xml:space="preserve">Cada esposa deve se submeter a seu marido porque ela está se submetendo às instruções </w:t>
      </w:r>
      <w:r>
        <w:rPr>
          <w:b/>
          <w:lang w:val="pt_PT" w:bidi="pt_PT"/>
        </w:rPr>
        <w:t>do Senhor</w:t>
      </w:r>
      <w:r>
        <w:rPr>
          <w:lang w:val="pt_PT" w:bidi="pt_PT"/>
        </w:rPr>
        <w:t xml:space="preserve">. Um senhor é um senhor sobre outras pessoas, que tem autoridade total, então os israelitas usavam essa palavra para Deus, porque ele tem autoridade sobre o mundo inteiro. Senhor aqui provavelmente significa Jesus, uma vez que Paulo continua a se referir a Jesus nessa seção.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diz que o marido é o chefe da esposa, como </w:t>
      </w:r>
      <w:r>
        <w:rPr>
          <w:b/>
          <w:lang w:val="pt_PT" w:bidi="pt_PT"/>
        </w:rPr>
        <w:t>Cristo</w:t>
      </w:r>
      <w:r>
        <w:rPr>
          <w:lang w:val="pt_PT" w:bidi="pt_PT"/>
        </w:rPr>
        <w:t xml:space="preserve"> é o chefe da igreja.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A </w:t>
      </w:r>
      <w:r>
        <w:rPr>
          <w:b/>
          <w:lang w:val="pt_PT" w:bidi="pt_PT"/>
        </w:rPr>
        <w:t>igreja</w:t>
      </w:r>
      <w:r>
        <w:rPr>
          <w:lang w:val="pt_PT" w:bidi="pt_PT"/>
        </w:rPr>
        <w:t xml:space="preserve"> significa uma comunidade de pessoas que acreditam em Jesus. Às vezes as pessoas usam a palavra igreja para um grupo de crentes em um lugar em particular, e às vezes a palavra significa todas as pessoas na terra juntas que acreditam em Jesus. Aqui, Paulo está falando sobre todos os crentes na terra. Para mais informações sobre </w:t>
      </w:r>
      <w:r>
        <w:rPr>
          <w:lang w:val="pt_PT" w:bidi="pt_PT"/>
        </w:rPr>
        <w:t>igreja</w:t>
      </w:r>
      <w:r>
        <w:rPr>
          <w:lang w:val="pt_PT" w:bidi="pt_PT"/>
        </w:rPr>
        <w:t xml:space="preserve">, consulte o Glossário Mestre. Use a mesma palavra ou frase para igreja que você usou em passagens anteriores. </w:t>
      </w:r>
    </w:p>
    <w:p>
      <w:pPr/>
      <w:r>
        <w:rPr>
          <w:lang w:val="pt_PT" w:bidi="pt_PT"/>
        </w:rPr>
      </w:r>
      <w:r>
        <w:rPr>
          <w:lang w:val="pt_PT" w:bidi="pt_PT"/>
        </w:rPr>
        <w:t xml:space="preserve">Paulo também chama a igreja de </w:t>
      </w:r>
      <w:r>
        <w:rPr>
          <w:b/>
          <w:lang w:val="pt_PT" w:bidi="pt_PT"/>
        </w:rPr>
        <w:t>corpo</w:t>
      </w:r>
      <w:r>
        <w:rPr>
          <w:lang w:val="pt_PT" w:bidi="pt_PT"/>
        </w:rPr>
        <w:t xml:space="preserve"> de Cristo, que é outra palavra para o grupo de pessoas que acreditam em Jesus. Paulo chama os crentes de corpo de Cristo, uma vez que como um corpo físico, há muitos membros com papéis diferentes, mas todos eles estão conectados e fazem o trabalho de Cristo na terra. Usem a mesma palavra ou frase para corpo que vocês usaram em passagens anteriores.</w:t>
      </w:r>
    </w:p>
    <w:p>
      <w:pPr/>
      <w:r>
        <w:rPr>
          <w:lang w:val="pt_PT" w:bidi="pt_PT"/>
        </w:rPr>
      </w:r>
      <w:r>
        <w:rPr>
          <w:lang w:val="pt_PT" w:bidi="pt_PT"/>
        </w:rPr>
        <w:t xml:space="preserve">Cristo é o </w:t>
      </w:r>
      <w:r>
        <w:rPr>
          <w:b/>
          <w:lang w:val="pt_PT" w:bidi="pt_PT"/>
        </w:rPr>
        <w:t>Salvador</w:t>
      </w:r>
      <w:r>
        <w:rPr>
          <w:lang w:val="pt_PT" w:bidi="pt_PT"/>
        </w:rPr>
        <w:t xml:space="preserve"> da igreja. Salvador significa aquele que resgata ou liberta as pessoas do mal ou perigo. No Novo Testamento, Jesus é o Salvador que resgata as pessoas do mal espiritual. Jesus resgata as pessoas de ter que pagar o preço pelo pecado.</w:t>
      </w:r>
    </w:p>
    <w:p>
      <w:pPr/>
      <w:r>
        <w:rPr>
          <w:lang w:val="pt_PT" w:bidi="pt_PT"/>
        </w:rPr>
      </w:r>
      <w:r>
        <w:rPr>
          <w:lang w:val="pt_PT" w:bidi="pt_PT"/>
        </w:rPr>
        <w:t xml:space="preserve">Parem aqui e, como um grupo, discutam qual palavra ou frase vocês usarão para </w:t>
      </w:r>
      <w:r>
        <w:rPr>
          <w:b/>
          <w:lang w:val="pt_PT" w:bidi="pt_PT"/>
        </w:rPr>
        <w:t>Salvador</w:t>
      </w:r>
      <w:r>
        <w:rPr>
          <w:lang w:val="pt_PT" w:bidi="pt_PT"/>
        </w:rPr>
        <w:t xml:space="preserve">. Procure </w:t>
      </w:r>
      <w:r>
        <w:rPr>
          <w:lang w:val="pt_PT" w:bidi="pt_PT"/>
        </w:rPr>
        <w:t>Salvador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Cristo morreu para tornar a igreja </w:t>
      </w:r>
      <w:r>
        <w:rPr>
          <w:b/>
          <w:lang w:val="pt_PT" w:bidi="pt_PT"/>
        </w:rPr>
        <w:t>santa</w:t>
      </w:r>
      <w:r>
        <w:rPr>
          <w:lang w:val="pt_PT" w:bidi="pt_PT"/>
        </w:rPr>
        <w:t xml:space="preserve">. Qualquer lugar, pessoa ou objeto que é dedicado a Deus é chamado de santo. Isso significa que o objeto ou a pessoa são separados para os propósitos especiais de Deus. Quando as pessoas começam a confiar em Jesus e recebem o Espírito Santo, elas se tornam santas também. Paulo diz que Cristo apresenta a igreja como santa e irrepreensível. Qualquer um separado para Deus precisa ter qualidades que sejam agradáveis a Deus. Portanto, qualquer um que seja santo deve refletir o caráter de Deus, então santo incluir viver de uma maneira boa e moralmente pura. Para mais informações sobre </w:t>
      </w:r>
      <w:r>
        <w:rPr>
          <w:lang w:val="pt_PT" w:bidi="pt_PT"/>
        </w:rPr>
        <w:t>santo</w:t>
      </w:r>
      <w:r>
        <w:rPr>
          <w:lang w:val="pt_PT" w:bidi="pt_PT"/>
        </w:rPr>
        <w:t xml:space="preserve">, consulte o Glossário Mestre. Use a mesma palavra ou frase para santo que você usou em passagens anteriores. </w:t>
      </w:r>
    </w:p>
    <w:p>
      <w:pPr/>
      <w:r>
        <w:rPr>
          <w:lang w:val="pt_PT" w:bidi="pt_PT"/>
        </w:rPr>
      </w:r>
      <w:r>
        <w:rPr>
          <w:lang w:val="pt_PT" w:bidi="pt_PT"/>
        </w:rPr>
        <w:t xml:space="preserve">Quando um homem se casa com uma mulher, eles estão </w:t>
      </w:r>
      <w:r>
        <w:rPr>
          <w:b/>
          <w:lang w:val="pt_PT" w:bidi="pt_PT"/>
        </w:rPr>
        <w:t>unidos</w:t>
      </w:r>
      <w:r>
        <w:rPr>
          <w:lang w:val="pt_PT" w:bidi="pt_PT"/>
        </w:rPr>
        <w:t xml:space="preserve"> como uma só pessoa. Estar unido significa trabalhar junto por um propósito comum. Eles formam um relacionamento próximo e permanente, trabalhando juntos como se fossem uma só pessoa, não duas pessoas separadas. Usem a mesma palavra ou frase para unidos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6:1–9</w:t>
      </w:r>
      <w:r>
        <w:rPr>
          <w:lang w:val="pt_PT" w:bidi="pt_PT"/>
        </w:rPr>
      </w:r>
    </w:p>
    <w:p>
      <w:pPr>
        <w:pStyle w:val="Heading3"/>
      </w:pPr>
      <w:r>
        <w:rPr>
          <w:lang w:val="pt_PT" w:bidi="pt_PT"/>
        </w:rPr>
        <w:t>Ouvir e Sentir</w:t>
      </w:r>
    </w:p>
    <w:p>
      <w:pPr/>
      <w:r>
        <w:rPr>
          <w:lang w:val="pt_PT" w:bidi="pt_PT"/>
        </w:rPr>
      </w:r>
      <w:r>
        <w:rPr>
          <w:lang w:val="pt_PT" w:bidi="pt_PT"/>
        </w:rPr>
        <w:t>Nesta etapa, ouçam Efésios 6.1–9 e guardem em seus corações.</w:t>
      </w:r>
    </w:p>
    <w:p>
      <w:pPr/>
      <w:r>
        <w:rPr>
          <w:lang w:val="pt_PT" w:bidi="pt_PT"/>
        </w:rPr>
      </w:r>
      <w:r>
        <w:rPr>
          <w:lang w:val="pt_PT" w:bidi="pt_PT"/>
        </w:rPr>
        <w:t>Ouçam uma versão em áudio de Efésios 6:1–9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6.1–9 na tradução mais fácil de entender.</w:t>
      </w:r>
    </w:p>
    <w:p>
      <w:pPr/>
      <w:r>
        <w:rPr>
          <w:lang w:val="pt_PT" w:bidi="pt_PT"/>
        </w:rPr>
      </w:r>
      <w:r>
        <w:rPr>
          <w:lang w:val="pt_PT" w:bidi="pt_PT"/>
        </w:rPr>
        <w:t>Paulo continua a descrever como os crentes devem obedecer àqueles que têm autoridade sobre eles. Ele também descreve como as pessoas que têm autoridade devem liderar bem os outros. Na última seção, Paulo falou especificamente com maridos e esposas e os encoraja a viver de uma maneira que honre a Cristo. Agora ele fala com crianças e pais, bem como com escravos e senhores. Paulo lembrará a eles que, em ambos os tipos de relacionamentos, sua atitude e a maneira como eles tratam uns aos outros devem ser por obediência a Cristo. Assim como os maridos e esposas, crianças, pais, escravos e senhores devem todos seguir o exemplo de obediência e gentileza de Cristo por causa do respeito que têm por Cristo.</w:t>
      </w:r>
    </w:p>
    <w:p>
      <w:pPr/>
      <w:r>
        <w:rPr>
          <w:lang w:val="pt_PT" w:bidi="pt_PT"/>
        </w:rPr>
      </w:r>
      <w:r>
        <w:rPr>
          <w:lang w:val="pt_PT" w:bidi="pt_PT"/>
        </w:rPr>
        <w:t>Paulo fala primeiro com as crianças, que seriam velhas o suficiente para ter um relacionamento com o Senhor, mas ainda jovens o suficiente para que seus pais cuidassem delas. Essas crianças devem obedecer a seus pais e se colocar sob a autoridade deles, assim como elas se colocam sob a autoridade do Senhor. Como Paulo está falando com os crentes, seus pais também provavelmente seriam crentes. Paulo lembra aos crentes que Deus disse há muitos anos que obedecer aos pais é a coisa certa a se fazer. Paulo cita um dos mandamentos de Deus dos 10 mandamentos que Deus deu a seu povo especial, os judeus, quando Deus fez uma aliança especial com eles. O mandamento instrui as crianças a honrar seus pais, o que significa respeitar, amar e obedecer a eles. Esse é o primeiro mandamento que Deus deu com uma promessa ou uma recompensa. Se as crianças seguirem esse mandamento, então suas vidas serão longas e cheias de bênçãos.</w:t>
      </w:r>
    </w:p>
    <w:p>
      <w:pPr/>
      <w:r>
        <w:rPr>
          <w:lang w:val="pt_PT" w:bidi="pt_PT"/>
        </w:rPr>
      </w:r>
      <w:r>
        <w:rPr>
          <w:lang w:val="pt_PT" w:bidi="pt_PT"/>
        </w:rPr>
        <w:t>Parem aqui e discutam essa pergunta em grupo: em sua cultura, como as crianças devem tratar seus pais? Quando ensinam uma criança a fazer essas coisas, que razões as pessoas dão para por que devem se comportar dessa maneira? Pause este áudio aqui.</w:t>
      </w:r>
    </w:p>
    <w:p>
      <w:pPr/>
      <w:r>
        <w:rPr>
          <w:lang w:val="pt_PT" w:bidi="pt_PT"/>
        </w:rPr>
      </w:r>
      <w:r>
        <w:rPr>
          <w:lang w:val="pt_PT" w:bidi="pt_PT"/>
        </w:rPr>
        <w:t>Quanto aos crentes que são pais, eles também devem agir de uma certa maneira porque eles pertencem ao Senhor Jesus. Naquele tempo, os pais tinham a responsabilidade de ensinar seus filhos, mas também tinham plena autoridade para tratar seus filhos da maneira que quisessem. Paulo lembra aos pais que há limites para sua autoridade porque eles agora seguem a autoridade do Senhor Jesus. Os pais devem evitar atitudes, palavras e ações que são duras ou injustas, fazendo com que uma criança seja amarga ou ressentida. Os pais devem ensinar seus filhos de uma maneira que seja gentil, como Cristo ensina seus seguidores.</w:t>
      </w:r>
    </w:p>
    <w:p>
      <w:pPr/>
      <w:r>
        <w:rPr>
          <w:lang w:val="pt_PT" w:bidi="pt_PT"/>
        </w:rPr>
      </w:r>
      <w:r>
        <w:rPr>
          <w:lang w:val="pt_PT" w:bidi="pt_PT"/>
        </w:rPr>
        <w:t>Parem aqui e discutam essa questão em grupo: contem uma história sobre um bom pai e como ele ensina seus filhos. Discutam as maneiras pelas quais os bons pais se importam e ensinam seus filhos em sua cultura. Pause este áudio aqui.</w:t>
      </w:r>
    </w:p>
    <w:p>
      <w:pPr/>
      <w:r>
        <w:rPr>
          <w:lang w:val="pt_PT" w:bidi="pt_PT"/>
        </w:rPr>
      </w:r>
      <w:r>
        <w:rPr>
          <w:lang w:val="pt_PT" w:bidi="pt_PT"/>
        </w:rPr>
        <w:t>Agora Paulo fala sobre o próximo relacionamento familiar. Ele fala com os escravos e senhores, que também devem mostrar que eles pertencem ao Senhor tratando uns aos outros com respeito. Naquele momento, os escravos eram uma parte da família, e é por isso que Paulo fala sobre seu comportamento aqui. Paulo não declara a escravidão como sendo boa ou ruim aqui; em vez disso, ele descreve uma maneira prática de viver diariamente. Ele fala com escravos e senhores que são crentes e que devem amar uns aos outros e se submeter uns aos outros. Paulo foca em suas atitudes. Ao fazer seu trabalho da maneira como Cristo pede, esses crentes mostram que eles confiam e respeitam em Cristo.</w:t>
      </w:r>
    </w:p>
    <w:p>
      <w:pPr/>
      <w:r>
        <w:rPr>
          <w:lang w:val="pt_PT" w:bidi="pt_PT"/>
        </w:rPr>
      </w:r>
      <w:r>
        <w:rPr>
          <w:lang w:val="pt_PT" w:bidi="pt_PT"/>
        </w:rPr>
        <w:t>Paulo diz que os escravos devem obedecer a seus senhores com “medo e tremor”, o que significa uma atitude completamente respeitosa. Os escravos devem obedecer tão sinceramente quanto obedeceriam a Cristo.</w:t>
      </w:r>
    </w:p>
    <w:p>
      <w:pPr/>
      <w:r>
        <w:rPr>
          <w:lang w:val="pt_PT" w:bidi="pt_PT"/>
        </w:rPr>
      </w:r>
      <w:r>
        <w:rPr>
          <w:lang w:val="pt_PT" w:bidi="pt_PT"/>
        </w:rPr>
        <w:t>Eles devem obedecer de forma honesta e consistente, e não apenas quando seus senhores estão assistindo para que eles os elogiem. Paulo lembra aos escravos que eles pertencem a Cristo, então eles devem fazer tudo da maneira como Cristo pediu a eles para fazer. Eles devem fazer a vontade de Deus, ou o que agrada a Deus, com entusiasmo para mostrar que eles estão servindo a Deus, não apenas a seus senhores.</w:t>
      </w:r>
    </w:p>
    <w:p>
      <w:pPr/>
      <w:r>
        <w:rPr>
          <w:lang w:val="pt_PT" w:bidi="pt_PT"/>
        </w:rPr>
      </w:r>
      <w:r>
        <w:rPr>
          <w:lang w:val="pt_PT" w:bidi="pt_PT"/>
        </w:rPr>
        <w:t>Parem aqui e discutam essa questão em grupo: contem uma história sobre uma vez que vocês ficaram impressionados com o quão bem uma pessoa trabalhava em algo. Descreva a maneira como eles trabalhavam ou sua atitude enquanto trabalhavam. O que eles fizeram que mostraram que eram dedicados ou focados? Por que eles trabalharam dessa maneira? Pause este áudio aqui.</w:t>
      </w:r>
    </w:p>
    <w:p>
      <w:pPr/>
      <w:r>
        <w:rPr>
          <w:lang w:val="pt_PT" w:bidi="pt_PT"/>
        </w:rPr>
      </w:r>
      <w:r>
        <w:rPr>
          <w:lang w:val="pt_PT" w:bidi="pt_PT"/>
        </w:rPr>
        <w:t>Paulo também lembra aos escravos que, mesmo que seus senhores humanos não reconheçam suas boas atitudes e trabalho, o Senhor vê tudo o que eles fazem. Deus recompensará todos pelo bom trabalho que fazem, independentemente de serem um escravo ou não.</w:t>
      </w:r>
    </w:p>
    <w:p>
      <w:pPr/>
      <w:r>
        <w:rPr>
          <w:lang w:val="pt_PT" w:bidi="pt_PT"/>
        </w:rPr>
      </w:r>
      <w:r>
        <w:rPr>
          <w:lang w:val="pt_PT" w:bidi="pt_PT"/>
        </w:rPr>
        <w:t>Os senhores também devem se lembrar de que o Senhor vê tudo o que eles fazem, então os mestres também devem ter uma atitude semelhante. Como eles também servem ao Senhor, os senhores humanos devem fazer o que agrada a Cristo. Como os crentes devem se importar uns com os outros, os senhores não devem abusar de seu poder manipulando, humilhando ou assustando seus escravos. Os senhores devem se lembrar de que eles e seus escravos pertencem ao mesmo Senhor no céu. E o Senhor julga a todos pelo mesmo padrão.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6.1–9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encoraja as crianças a obedecer a seus pais porque Deus disse que isso é certo. Se elas fizerem isso, as crianças terão uma vida longa cheia de bênçãos.</w:t>
      </w:r>
    </w:p>
    <w:p>
      <w:pPr/>
      <w:r>
        <w:rPr>
          <w:lang w:val="pt_PT" w:bidi="pt_PT"/>
        </w:rPr>
      </w:r>
      <w:r>
        <w:rPr>
          <w:b/>
          <w:lang w:val="pt_PT" w:bidi="pt_PT"/>
        </w:rPr>
        <w:t>Na segunda parte:</w:t>
      </w:r>
      <w:r>
        <w:rPr>
          <w:lang w:val="pt_PT" w:bidi="pt_PT"/>
        </w:rPr>
        <w:t xml:space="preserve"> Paulo diz aos pais para não tratarem seus filhos de uma maneira dura que os deixasse irados. Em vez disso, os pais devem cuidar de seus filhos ensinando e instruindo-os sobre o Senhor Jesus.</w:t>
      </w:r>
    </w:p>
    <w:p>
      <w:pPr/>
      <w:r>
        <w:rPr>
          <w:lang w:val="pt_PT" w:bidi="pt_PT"/>
        </w:rPr>
      </w:r>
      <w:r>
        <w:rPr>
          <w:b/>
          <w:lang w:val="pt_PT" w:bidi="pt_PT"/>
        </w:rPr>
        <w:t>Na terceira parte:</w:t>
      </w:r>
      <w:r>
        <w:rPr>
          <w:lang w:val="pt_PT" w:bidi="pt_PT"/>
        </w:rPr>
        <w:t xml:space="preserve"> Paulo diz aos escravos não apenas para obedecer a seus senhores, mas para prestarem atenção a sua própria atitude enquanto fazem. Os escravos devem obedecer e fazer seu trabalho como serviço a Cristo, lembrando de que o Senhor Jesus recompensará a todos pelo que fazem.</w:t>
      </w:r>
    </w:p>
    <w:p>
      <w:pPr/>
      <w:r>
        <w:rPr>
          <w:lang w:val="pt_PT" w:bidi="pt_PT"/>
        </w:rPr>
      </w:r>
      <w:r>
        <w:rPr>
          <w:b/>
          <w:lang w:val="pt_PT" w:bidi="pt_PT"/>
        </w:rPr>
        <w:t>Na quarta parte:</w:t>
      </w:r>
      <w:r>
        <w:rPr>
          <w:lang w:val="pt_PT" w:bidi="pt_PT"/>
        </w:rPr>
        <w:t xml:space="preserve"> os senhores também devem agir de uma maneira que seja agradável a Deus, e uma maneira de fazer isso é não ameaçando seus escravos. Eles devem se lembrar de que todos têm o mesmo Senhor que julga a todos e suas ações de forma justa.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 incluindo:</w:t>
      </w:r>
    </w:p>
    <w:p>
      <w:pPr>
        <w:pStyle w:val="ListBullet"/>
        <w:spacing w:line="240" w:lineRule="auto"/>
        <w:ind w:left="720"/>
      </w:pPr>
      <w:r>
        <w:rPr>
          <w:lang w:val="pt_PT" w:bidi="pt_PT"/>
        </w:rPr>
      </w:r>
      <w:r>
        <w:rPr>
          <w:lang w:val="pt_PT" w:bidi="pt_PT"/>
        </w:rPr>
        <w:t>As crianças</w:t>
      </w:r>
    </w:p>
    <w:p>
      <w:pPr>
        <w:pStyle w:val="ListBullet"/>
        <w:spacing w:line="240" w:lineRule="auto"/>
        <w:ind w:left="720"/>
      </w:pPr>
      <w:r>
        <w:rPr>
          <w:lang w:val="pt_PT" w:bidi="pt_PT"/>
        </w:rPr>
      </w:r>
      <w:r>
        <w:rPr>
          <w:lang w:val="pt_PT" w:bidi="pt_PT"/>
        </w:rPr>
        <w:t>Os pais</w:t>
      </w:r>
    </w:p>
    <w:p>
      <w:pPr>
        <w:pStyle w:val="ListBullet"/>
        <w:spacing w:line="240" w:lineRule="auto"/>
        <w:ind w:left="720"/>
      </w:pPr>
      <w:r>
        <w:rPr>
          <w:lang w:val="pt_PT" w:bidi="pt_PT"/>
        </w:rPr>
      </w:r>
      <w:r>
        <w:rPr>
          <w:lang w:val="pt_PT" w:bidi="pt_PT"/>
        </w:rPr>
        <w:t>Os escravos</w:t>
      </w:r>
    </w:p>
    <w:p>
      <w:pPr>
        <w:pStyle w:val="ListBullet"/>
        <w:spacing w:line="240" w:lineRule="auto"/>
        <w:ind w:left="720"/>
      </w:pPr>
      <w:r>
        <w:rPr>
          <w:lang w:val="pt_PT" w:bidi="pt_PT"/>
        </w:rPr>
      </w:r>
      <w:r>
        <w:rPr>
          <w:lang w:val="pt_PT" w:bidi="pt_PT"/>
        </w:rPr>
        <w:t>E os senhores</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O Senhor Deus</w:t>
      </w:r>
    </w:p>
    <w:p>
      <w:pPr/>
      <w:r>
        <w:rPr>
          <w:lang w:val="pt_PT" w:bidi="pt_PT"/>
        </w:rPr>
      </w:r>
      <w:r>
        <w:rPr>
          <w:lang w:val="pt_PT" w:bidi="pt_PT"/>
        </w:rPr>
        <w:t>Em grupo, prestem atenção às partes do cenário da passagem:</w:t>
      </w:r>
    </w:p>
    <w:p>
      <w:pPr/>
      <w:r>
        <w:rPr>
          <w:lang w:val="pt_PT" w:bidi="pt_PT"/>
        </w:rPr>
      </w:r>
      <w:r>
        <w:rPr>
          <w:lang w:val="pt_PT" w:bidi="pt_PT"/>
        </w:rPr>
        <w:t>Paulo continua a escrever instruções para a casa. Ele explica como pessoas com autoridade devem agir, e como as pessoas que se submetem à autoridade dos outros devem agir. Aqui, enquanto ele fala com crianças, pais, escravos e senhores que são crentes, ele novamente lembra a eles que, como eles pertencem ao Senhor, o Senhor Jesus é seu senhor, ou autoridade de sua casa. Os crentes se submetem à autoridade do Senhor Jesus obedecendo às instruções de Jesus de amar e se submeter uns aos outros. Paulo explica como fazer isso em cada uma dessas situações, se concentrando especialmente nas atitudes dos crentes enquanto fazem.</w:t>
      </w:r>
    </w:p>
    <w:p>
      <w:pPr/>
      <w:r>
        <w:rPr>
          <w:lang w:val="pt_PT" w:bidi="pt_PT"/>
        </w:rPr>
      </w:r>
      <w:r>
        <w:rPr>
          <w:lang w:val="pt_PT" w:bidi="pt_PT"/>
        </w:rPr>
        <w:t>Na primeira parte dessa passagem, Paulo fala com as crianças. As crianças devem obedecer a seus pais “no Senhor”, ou porque as crianças pertencem ao Senhor. O Senhor disse que obedecer aos pais é o certo a ser feito. Para mostrar isso, Paulo lembra a eles das instruções que Deus deu ao povo judeu. Os crentes que estão ouvindo provavelmente estariam familiarizados com isso, então Paulo não apresenta o mandamento e inclui apenas as partes da instrução que ele discutirá. Deus disse que as crianças devem honrar seus pais, o que significa respeitar e obedecer a eles. Esse mandamento foi a primeira lei que Deus deu a seu povo que também deu uma razão para obedecer. Deus prometeu que, quando as crianças obedecerem a seus pais, Deus as abençoará e lhes dará uma vida longa. Paulo lembra aos efésios que esse foi o primeiro mandamento de Deus que veio com uma promessa clara de recompensa.</w:t>
      </w:r>
    </w:p>
    <w:p>
      <w:pPr/>
      <w:r>
        <w:rPr>
          <w:lang w:val="pt_PT" w:bidi="pt_PT"/>
        </w:rPr>
      </w:r>
      <w:r>
        <w:rPr>
          <w:lang w:val="pt_PT" w:bidi="pt_PT"/>
        </w:rPr>
        <w:t>Parem aqui e discutam essa pergunta em grupo: que tipo de ditados ou provérbios vocês têm em sua cultura sobre como as crianças devem agir? De que tipo de pessoas são essas citações? Por que vocês acham que as pessoas usam esses ditados ou provérbios para encorajar ou ensinar os outros? Pause este áudio aqui.</w:t>
      </w:r>
    </w:p>
    <w:p>
      <w:pPr/>
      <w:r>
        <w:rPr>
          <w:lang w:val="pt_PT" w:bidi="pt_PT"/>
        </w:rPr>
      </w:r>
      <w:r>
        <w:rPr>
          <w:lang w:val="pt_PT" w:bidi="pt_PT"/>
        </w:rPr>
        <w:t>Paulo fala especificamente com os pais na segunda parte dessa passagem. Os pais não devem usar sua autoridade para abusar ou disciplinar severamente, causando raiva e amargura em seus filhos. Paulo dá a eles uma ação oposta para fazerem em vez disso. Os pais devem usar sua autoridade para ensinar seus filhos no Senhor Jesus, ou na maneira como os crentes devem agir. Eles devem seguir o exemplo de Cristo de um ensinamento gentil e amoroso.</w:t>
      </w:r>
    </w:p>
    <w:p>
      <w:pPr/>
      <w:r>
        <w:rPr>
          <w:lang w:val="pt_PT" w:bidi="pt_PT"/>
        </w:rPr>
      </w:r>
      <w:r>
        <w:rPr>
          <w:lang w:val="pt_PT" w:bidi="pt_PT"/>
        </w:rPr>
        <w:t>Na terceira parte dessa passagem, Paulo se dirige às atitudes dos escravos e à maneira como eles se submetem a seus senhores. Paulo compara os escravos obedecendo a seus senhores a crentes obedecendo a Cristo. Os escravos devem obedecer de uma maneira profundamente respeitosa e sincera, assim como eles obedecem a Cristo. Eles devem ser consistentes, não apenas trabalhar duro quando alguém está olhando para eles, ou para receber elogios. Essas ações e atitudes mostram que os escravos pertencem a Cristo e que eles estão tentando fazer o que agrada ao Senhor. Como o foco principal de um crente deve ser servir ao Senhor obedecendo a seus mandamentos, os escravos devem servir de boa vontade porque eles servem a Cristo, não apenas a seus proprietários.</w:t>
      </w:r>
    </w:p>
    <w:p>
      <w:pPr/>
      <w:r>
        <w:rPr>
          <w:lang w:val="pt_PT" w:bidi="pt_PT"/>
        </w:rPr>
      </w:r>
      <w:r>
        <w:rPr>
          <w:lang w:val="pt_PT" w:bidi="pt_PT"/>
        </w:rPr>
        <w:t>Parem aqui e discutam em grupo: Paulo fala sobre obedecer a alguém com "medo e tremor". Falem sobre alguém que você respeita tanto que você quase tem medo dele. Que tipo de descrições vocês usam? Discutam que palavras ou frases vocês usarão para mostrar esse respeito profundo. Pause este áudio aqui.</w:t>
      </w:r>
    </w:p>
    <w:p>
      <w:pPr/>
      <w:r>
        <w:rPr>
          <w:lang w:val="pt_PT" w:bidi="pt_PT"/>
        </w:rPr>
      </w:r>
      <w:r>
        <w:rPr>
          <w:lang w:val="pt_PT" w:bidi="pt_PT"/>
        </w:rPr>
        <w:t>Parem novamente e discutam em grupo: Paulo também fala sobre servir a alguém com sinceridade de coração. Falem sobre uma vez em que vocês trabalharam duro para outra pessoa, mesmo quando ela não estava olhando para vocês, porque vocês queriam. Prestem atenção a como vocês falaram sobre isso, e discutam como vocês falarão sobre sinceridade do coração em sua tradução. Pause este áudio aqui.</w:t>
      </w:r>
    </w:p>
    <w:p>
      <w:pPr/>
      <w:r>
        <w:rPr>
          <w:lang w:val="pt_PT" w:bidi="pt_PT"/>
        </w:rPr>
      </w:r>
      <w:r>
        <w:rPr>
          <w:lang w:val="pt_PT" w:bidi="pt_PT"/>
        </w:rPr>
        <w:t>Paulo também encoraja os escravos sobre o quão bom é que eles pertençam ao Senhor e sirvam a ele. O Senhor Jesus os reconhecerá e os recompensará por sua atitude e obediência a seus senhores humanos, mesmo que seus senhores humanos não reconheçam sua obediência. O Senhor é justo. Ele recompensa tanto os escravos quanto as pessoas livres por suas ações.</w:t>
      </w:r>
    </w:p>
    <w:p>
      <w:pPr/>
      <w:r>
        <w:rPr>
          <w:lang w:val="pt_PT" w:bidi="pt_PT"/>
        </w:rPr>
      </w:r>
      <w:r>
        <w:rPr>
          <w:lang w:val="pt_PT" w:bidi="pt_PT"/>
        </w:rPr>
        <w:t>Na quarta parte dessa passagem, Paulo diz que os senhores também devem se lembrar de que o Senhor é justo em suas ações. Tanto o escravo quanto o senhor pertencem a Deus, o senhor maior. Deus não trata as pessoas de forma diferente por causa de quem elas são ou que trabalhos têm. Cada crente deve servir ao Senhor e fazer o que lhe agrada. Então, os senhores devem pensar em como servem ao Senhor com suas ações, assim como os escravos fazem. Lembrem-se de que Paulo encorajou os crentes anteriormente a serem gentis e compassivos uns com os outros. Então, uma maneira de servir ao Senhor é falar com bondade, e não ameaçar seus escravos com linguagem dura ou punição.</w:t>
      </w:r>
    </w:p>
    <w:p>
      <w:pPr/>
      <w:r>
        <w:rPr>
          <w:lang w:val="pt_PT" w:bidi="pt_PT"/>
        </w:rPr>
      </w:r>
      <w:r>
        <w:rPr>
          <w:lang w:val="pt_PT" w:bidi="pt_PT"/>
        </w:rPr>
        <w:t>Agora, o grupo deve fazer o roteiro, desenhar ou usar objetos para visualizar a passagem e a atuação nela. Enquanto vocês fazem isso, vocês podem ter desenhos, objetos ou até mesmo pessoas que representem Paulo, o Senhor Deus, Cristo, as crianças, os pais, os escravos e os senhores.</w:t>
      </w:r>
    </w:p>
    <w:p>
      <w:pPr/>
      <w:r>
        <w:rPr>
          <w:lang w:val="pt_PT" w:bidi="pt_PT"/>
        </w:rPr>
      </w:r>
      <w:r>
        <w:rPr>
          <w:lang w:val="pt_PT" w:bidi="pt_PT"/>
        </w:rPr>
        <w:t>Escolha pessoas, desenhos ou objetos para cada um ser um desses. Enquanto vocês começam a recontar a história desses versículos, lembrem-se de que Paulo fala com as crianças primeiro. Ele diz a eles para obedecer a ambos os pais. Mostre as crianças obedecendo ao que os pais dizem a elas para fazer. Paulo diz que isso é certo porque o Senhor disse que é assim, e como resultado dessa obediência, as crianças viverão vidas longas e abençoadas. Mostre as coisas boas que Deus dá às crianças quando elas obedecem. Paulo então fala com os pais. Eles não devem fazer seus filhos se tornarem amargos, com palavras ou ações duras. Em vez disso, mostre os pais ensinando seus filhos da maneira como o Senhor quer, explicando coisas às crianças de uma maneira paciente e amorosa. Em seguida, Paulo fala com os escravos. Mostre os escravos obedecendo ao que seu senhor diz de uma maneira respeitosa e sincera. Peça ao senhor que se afaste dos escravos, e os escravos continuem a trabalhar duro de qualquer forma. Como eles pertencem a Cristo, eles fazem seu trabalho para Cristo, e eles olham para ele enquanto trabalham. Cristo vê os escravos enquanto eles trabalham. Mostre como ele recompensa os escravos pelo bom trabalho que eles fazem. Finalmente, Paulo fala com os senhores. Mostre os senhores tratando seus escravos com gentileza, não com dureza. Os senhores também olham para o Senhor, lembrando de que o que eles fazem, eles fazem para o Senhor. Mostre como o Senhor trata todos da mesma maneira, não importa que tipo de trabalho eles têm.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6.1–9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 incluindo:</w:t>
      </w:r>
    </w:p>
    <w:p>
      <w:pPr>
        <w:pStyle w:val="ListBullet"/>
        <w:spacing w:line="240" w:lineRule="auto"/>
        <w:ind w:left="720"/>
      </w:pPr>
      <w:r>
        <w:rPr>
          <w:lang w:val="pt_PT" w:bidi="pt_PT"/>
        </w:rPr>
      </w:r>
      <w:r>
        <w:rPr>
          <w:lang w:val="pt_PT" w:bidi="pt_PT"/>
        </w:rPr>
        <w:t>As crianças</w:t>
      </w:r>
    </w:p>
    <w:p>
      <w:pPr>
        <w:pStyle w:val="ListBullet"/>
        <w:spacing w:line="240" w:lineRule="auto"/>
        <w:ind w:left="720"/>
      </w:pPr>
      <w:r>
        <w:rPr>
          <w:lang w:val="pt_PT" w:bidi="pt_PT"/>
        </w:rPr>
      </w:r>
      <w:r>
        <w:rPr>
          <w:lang w:val="pt_PT" w:bidi="pt_PT"/>
        </w:rPr>
        <w:t>Os pais</w:t>
      </w:r>
    </w:p>
    <w:p>
      <w:pPr>
        <w:pStyle w:val="ListBullet"/>
        <w:spacing w:line="240" w:lineRule="auto"/>
        <w:ind w:left="720"/>
      </w:pPr>
      <w:r>
        <w:rPr>
          <w:lang w:val="pt_PT" w:bidi="pt_PT"/>
        </w:rPr>
      </w:r>
      <w:r>
        <w:rPr>
          <w:lang w:val="pt_PT" w:bidi="pt_PT"/>
        </w:rPr>
        <w:t>Os escravos</w:t>
      </w:r>
    </w:p>
    <w:p>
      <w:pPr>
        <w:pStyle w:val="ListBullet"/>
        <w:spacing w:line="240" w:lineRule="auto"/>
        <w:ind w:left="720"/>
      </w:pPr>
      <w:r>
        <w:rPr>
          <w:lang w:val="pt_PT" w:bidi="pt_PT"/>
        </w:rPr>
      </w:r>
      <w:r>
        <w:rPr>
          <w:lang w:val="pt_PT" w:bidi="pt_PT"/>
        </w:rPr>
        <w:t>E os senhores</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O Senhor Deus</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“Filhos, uma vez que vocês pertencem ao Senhor Jesus, vocês devem obedecer a seus pais. Isso é certo porque Deus disse nas Escrituras: ‘Honrem seu pai e sua mãe para que sua vida possa ser cheia de bênção e vocês possam viver por um longo tempo’. Esse é o primeiro mandamento que Deus deu com uma promessa de recompensa”.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crianças: “O que vocês estão sentindo ou pensando?” A pessoa pode responder coisas como: “Às vezes é difícil obedecer a meus pais quando não entendo por que eles me pedem para fazer certas coisas. Mas pertenço ao Senhor e quero fazer o que ele quer, então obedecerei a meus pais”, ou “Sou encorajado por Deus prometer me dar coisas boas quando respeito seu mandamento obedecendo a meus pais”, ou “Estou surpreso que Paulo esteja falando diretamente com nós, mesmo que sejamos jovens! Fico tão feliz que Deus se importe conosco e que ele mostre isso nos ensinando”.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“Pais, não tratem seus filhos de uma maneira dura ou injusta que os deixasse irados e ressentidos. Em vez disso, cuidem de seus filhos treinando e instruindo-os como um crente deveria”.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pais: “O que vocês estão sentindo ou pensando?” A pessoa pode responder coisas como: “Às vezes não tenho certeza de como ensinar bem meus filhos; é difícil quando meus filhos fazem as coisas erradas. Sou grato por Deus se importar com todos os aspectos de nossas vidas, e nos mostrar como ensinar nossos filhos”, ou “Não gostaria de fazer meus filhos ficarem irados o tempo todo — Paulo acabou de nos advertir o quão perigoso isso pode ser! Prefiro ajudar meus filhos a aprender sobre o Senhor”, ou “Sinto-me tranquilizado e encorajado quando o Senhor nos ensina de uma maneira gentil e amorosa. Faz sentido que eu deva ensinar meus filhos da mesma maneira”.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continua, dizendo: “Vocês que são escravos devem obedecer a seus senhores com profundo respeito, sinceridade e a mesma atitude que vocês obedeceriam a Cristo. Façam isso o tempo todo, não apenas quando seus senhores estiverem assistindo a vocês ou apenas para que eles elogiem vocês. Obedeçam como escravos que pertencem a Cristo, fazendo de boa vontade o que Deus diz a vocês para fazer. Quando vocês fazem seu trabalho, pensem nisso: vocês estão trabalhando para o Senhor Jesus, vocês não estão trabalhando apenas para seu senhor. Se vocês são um escravo ou não, vocês podem ter certeza de que o Senhor Jesus recompensará vocês pelo bom trabalho que vocês fazem”.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escravos: “O que vocês estão sentindo ou pensando?” A pessoa pode responder coisas como: “Me sinto desencorajado quando meu senhor não vê o trabalho que faço. Mas tenho esperança porque Cristo é meu senhor e vê o bem que faço. Sei que ele se importa comigo e fará as coisas certas, não importa o que meu senhor humano possa fazer”, ou “É tão difícil obedecer constantemente, então fico feliz que o Espírito Santo esteja conosco e nos ajude a nos submeter uns aos outros”, ou “Como pertenço a Cristo, quero me comportar de uma maneira que honre a Cristo e mostre as coisas boas que ele está fazendo em minha vida”.</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“Me importo com os escravos que estão em situações difíceis e quero encorajá-los que Jesus Cristo se importa com eles também”, ou “Quero lembrar a todos que Cristo não trata os escravos de forma diferente do que ninguém mais”, ou “Que bênção é podermos confiar em Jesus para trazer recompensa e justiça justa, pois ele tem o poder de fazer isso”.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 “Vejo os corações das pessoas e sei o quanto elas precisam de mim. Como os amo, quero que todas as pessoas sejam meu povo, não importa se elas são escravas ou livres”, ou “Odeio a injustiça, então recompensarei todos por suas boas obras, mesmo que as outras pessoas na terra não façam isso”, ou “Fico satisfeito e me alegro quando meu povo faz o que agrada a Deus porque é a melhor maneira de viver”.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Paulo diz: “Vocês que são senhores, vocês devem tratar seus escravos da maneira correta, assim como disse a eles para tratar vocês. Não ameaçem seus escravos, não digam que vocês os ferirão ou punirão porque vocês sabem que têm o mesmo senhor no céu, que é o Senhor. Ele trata todas as pessoas da mesma maneira e julga a todos pelo mesmo padrão”.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senhores: “O que vocês estão sentindo ou pensando?” A pessoa pode responder coisas como: “Como pertenço a Deus assim como meus escravos, percebo que não devo tratar meus escravos como se existissem apenas para me agradar”, ou “Ficaria irado se alguém me tratasse de forma dura ou cruel. Por que eu faria isso com meus colegas crentes que são como meus irmãos e irmãs?” ou “Tenho medo de que, se tratar bem meus escravos, não obtenha tanto trabalho deles”.</w:t>
      </w:r>
    </w:p>
    <w:p>
      <w:pPr>
        <w:pStyle w:val="ListBullet"/>
        <w:spacing w:line="240" w:lineRule="auto"/>
        <w:ind w:left="720"/>
      </w:pPr>
      <w:r>
        <w:rPr>
          <w:lang w:val="pt_PT" w:bidi="pt_PT"/>
        </w:rPr>
      </w:r>
      <w:r>
        <w:rPr>
          <w:lang w:val="pt_PT" w:bidi="pt_PT"/>
        </w:rPr>
        <w:t>Pergunte à pessoa que interpreta o Senhor Deus: “O que vocês estão sentindo ou pensando?” A pessoa pode responder coisas como: “Criei todos à minha própria imagem. Amo a todos eles e vejo todos eles como belos. Serei justo e justo com todos”, ou “Quero que todas as pessoas façam minha vontade porque é melhor para elas. Então eles não viverão de maneiras que ferem a si mesmos ou aos outros!”. ou “Se os senhores tratarem seus escravos duramente, seus escravos serão desencorajados e machucados. Não quero que meu povo machuque uns aos outros ou torne mais difícil me seguir. Amo cada um deles como meu próprio filho, porque cada uma dessas pessoas é meu filho”.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6.1–9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as crianças devem obedecer a seus pais porque elas pertencem à . Um </w:t>
      </w:r>
      <w:r>
        <w:rPr>
          <w:b/>
          <w:lang w:val="pt_PT" w:bidi="pt_PT"/>
        </w:rPr>
        <w:t>senhor</w:t>
      </w:r>
      <w:r>
        <w:rPr>
          <w:lang w:val="pt_PT" w:bidi="pt_PT"/>
        </w:rPr>
        <w:t xml:space="preserve"> é um senhor sobre outras pessoas, que tem autoridade total, então os israelitas usavam essa palavra para Deus, porque ele tem autoridade sobre o mundo inteiro. Senhor aqui provavelmente significa Jesus, uma vez que Paulo muitas vezes usa esse título para Jesus. Quando Paulo diz aos pais para treinar e instruir seus filhos no Senhor, ele quer dizer seguir o exemplo de ensinamento do Senhor Jesus. Os escravos devem considerar seu serviço às pessoas como um serviço ao Senhor Jesus, que os recompensará por seu bom trabalho. Para mais informações sobre </w:t>
      </w:r>
      <w:r>
        <w:rPr>
          <w:b/>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cita as Escrituras, que dizem que as pessoas devem </w:t>
      </w:r>
      <w:r>
        <w:rPr>
          <w:b/>
          <w:lang w:val="pt_PT" w:bidi="pt_PT"/>
        </w:rPr>
        <w:t>honrar</w:t>
      </w:r>
      <w:r>
        <w:rPr>
          <w:lang w:val="pt_PT" w:bidi="pt_PT"/>
        </w:rPr>
        <w:t xml:space="preserve"> seu pai e sua mãe. Honrar alguém significa reconhecer ou considerar essa pessoa como digna de amar e obedecer.</w:t>
      </w:r>
    </w:p>
    <w:p>
      <w:pPr/>
      <w:r>
        <w:rPr>
          <w:lang w:val="pt_PT" w:bidi="pt_PT"/>
        </w:rPr>
      </w:r>
      <w:r>
        <w:rPr>
          <w:lang w:val="pt_PT" w:bidi="pt_PT"/>
        </w:rPr>
        <w:t xml:space="preserve">Parem aqui e discutam em grupo: como vocês descreverão a ação de </w:t>
      </w:r>
      <w:r>
        <w:rPr>
          <w:b/>
          <w:lang w:val="pt_PT" w:bidi="pt_PT"/>
        </w:rPr>
        <w:t>honrar</w:t>
      </w:r>
      <w:r>
        <w:rPr>
          <w:lang w:val="pt_PT" w:bidi="pt_PT"/>
        </w:rPr>
        <w:t xml:space="preserve"> seu pai e sua mãe? Pause este áudio aqui.</w:t>
      </w:r>
    </w:p>
    <w:p>
      <w:pPr/>
      <w:r>
        <w:rPr>
          <w:lang w:val="pt_PT" w:bidi="pt_PT"/>
        </w:rPr>
      </w:r>
      <w:r>
        <w:rPr>
          <w:lang w:val="pt_PT" w:bidi="pt_PT"/>
        </w:rPr>
        <w:t xml:space="preserve">Paulo diz que esse é o primeiro </w:t>
      </w:r>
      <w:r>
        <w:rPr>
          <w:b/>
          <w:lang w:val="pt_PT" w:bidi="pt_PT"/>
        </w:rPr>
        <w:t>mandamento</w:t>
      </w:r>
      <w:r>
        <w:rPr>
          <w:lang w:val="pt_PT" w:bidi="pt_PT"/>
        </w:rPr>
        <w:t xml:space="preserve"> que Deus dá com uma promessa. Os mandamentos são as regras que Deus deu a seu povo, o povo de Israel, para mostrar a eles como viver suas vidas. Para mais informações sobre </w:t>
      </w:r>
      <w:r>
        <w:rPr>
          <w:b/>
          <w:lang w:val="pt_PT" w:bidi="pt_PT"/>
        </w:rPr>
        <w:t>mandamento</w:t>
      </w:r>
      <w:r>
        <w:rPr>
          <w:lang w:val="pt_PT" w:bidi="pt_PT"/>
        </w:rPr>
        <w:t>, consulte o Glossário Mestre. Usem a mesma palavra ou frase para mandamento que vocês usaram em passagens anteriores.</w:t>
      </w:r>
    </w:p>
    <w:p>
      <w:pPr/>
      <w:r>
        <w:rPr>
          <w:lang w:val="pt_PT" w:bidi="pt_PT"/>
        </w:rPr>
      </w:r>
      <w:r>
        <w:rPr>
          <w:lang w:val="pt_PT" w:bidi="pt_PT"/>
        </w:rPr>
        <w:t xml:space="preserve">Os </w:t>
      </w:r>
      <w:r>
        <w:rPr>
          <w:b/>
          <w:lang w:val="pt_PT" w:bidi="pt_PT"/>
        </w:rPr>
        <w:t>escravos</w:t>
      </w:r>
      <w:r>
        <w:rPr>
          <w:lang w:val="pt_PT" w:bidi="pt_PT"/>
        </w:rPr>
        <w:t xml:space="preserve"> devem obedecer a seus senhores com a mesma sinceridade com que obedecem a </w:t>
      </w:r>
      <w:r>
        <w:rPr>
          <w:b/>
          <w:lang w:val="pt_PT" w:bidi="pt_PT"/>
        </w:rPr>
        <w:t>Cristo</w:t>
      </w:r>
      <w:r>
        <w:rPr>
          <w:lang w:val="pt_PT" w:bidi="pt_PT"/>
        </w:rPr>
        <w:t xml:space="preserve">. Para mais informações sobre </w:t>
      </w:r>
      <w:r>
        <w:rPr>
          <w:b/>
          <w:lang w:val="pt_PT" w:bidi="pt_PT"/>
        </w:rPr>
        <w:t>Cristo</w:t>
      </w:r>
      <w:r>
        <w:rPr>
          <w:lang w:val="pt_PT" w:bidi="pt_PT"/>
        </w:rPr>
        <w:t xml:space="preserve">, consulte o Glossário Mestre. Use a mesma palavra ou frase para Cristo que você usou em passagens anteriores. Os escravos trabalhavam para outras pessoas e geralmente não tinham o direito de deixar seu trabalho. </w:t>
      </w:r>
    </w:p>
    <w:p>
      <w:pPr/>
      <w:r>
        <w:rPr>
          <w:lang w:val="pt_PT" w:bidi="pt_PT"/>
        </w:rPr>
      </w:r>
      <w:r>
        <w:rPr>
          <w:lang w:val="pt_PT" w:bidi="pt_PT"/>
        </w:rPr>
        <w:t xml:space="preserve">Parem aqui e discutam em grupo que palavra vocês usarão para </w:t>
      </w:r>
      <w:r>
        <w:rPr>
          <w:b/>
          <w:lang w:val="pt_PT" w:bidi="pt_PT"/>
        </w:rPr>
        <w:t>escravo</w:t>
      </w:r>
      <w:r>
        <w:rPr>
          <w:lang w:val="pt_PT" w:bidi="pt_PT"/>
        </w:rPr>
        <w:t xml:space="preserve">. Se você já traduziu essa palavra em outro livro da Bíblia, use a mesma palavra aqui. Para mais informações sobre </w:t>
      </w:r>
      <w:r>
        <w:rPr>
          <w:b/>
          <w:lang w:val="pt_PT" w:bidi="pt_PT"/>
        </w:rPr>
        <w:t>escravo</w:t>
      </w:r>
      <w:r>
        <w:rPr>
          <w:lang w:val="pt_PT" w:bidi="pt_PT"/>
        </w:rPr>
        <w:t>, consulte o Glossário Mestre. Pause este áudio aqui.</w:t>
      </w:r>
    </w:p>
    <w:p>
      <w:pPr/>
      <w:r>
        <w:rPr>
          <w:lang w:val="pt_PT" w:bidi="pt_PT"/>
        </w:rPr>
      </w:r>
      <w:r>
        <w:rPr>
          <w:lang w:val="pt_PT" w:bidi="pt_PT"/>
        </w:rPr>
        <w:t xml:space="preserve">Os </w:t>
      </w:r>
      <w:r>
        <w:rPr>
          <w:b/>
          <w:lang w:val="pt_PT" w:bidi="pt_PT"/>
        </w:rPr>
        <w:t>senhores</w:t>
      </w:r>
      <w:r>
        <w:rPr>
          <w:lang w:val="pt_PT" w:bidi="pt_PT"/>
        </w:rPr>
        <w:t xml:space="preserve"> devem tratar seus escravos de uma maneira apropriada, lembrando de que ambos têm o mesmo senhor no céu. Um senhor é um título respeitoso geral para alguém em uma alta posição ou status. No Novo Testamento, é a mesma palavra que as pessoas às vezes traduzem como senhor. Paulo está falando com senhores humanos, que são as pessoas que possuem outras pessoas como escravos. Os senhores devem se lembrar de que eles e seus escravos todos pertencem ao mesmo senhor. Seu senhor é Deus, o Pai e o Senhor Jesus.</w:t>
      </w:r>
    </w:p>
    <w:p>
      <w:pPr/>
      <w:r>
        <w:rPr>
          <w:lang w:val="pt_PT" w:bidi="pt_PT"/>
        </w:rPr>
      </w:r>
      <w:r>
        <w:rPr>
          <w:lang w:val="pt_PT" w:bidi="pt_PT"/>
        </w:rPr>
        <w:t xml:space="preserve">Pare aqui e discuta em grupo qual palavra ou frase você usará para </w:t>
      </w:r>
      <w:r>
        <w:rPr>
          <w:b/>
          <w:lang w:val="pt_PT" w:bidi="pt_PT"/>
        </w:rPr>
        <w:t>senhor</w:t>
      </w:r>
      <w:r>
        <w:rPr>
          <w:lang w:val="pt_PT" w:bidi="pt_PT"/>
        </w:rPr>
        <w:t xml:space="preserve">. Paulo usa a mesma palavra para Senhor e mestre, para quando ele se refere a Deus e Jesus, bem como para um senhor humano. Discutam se vocês querem usar a mesma palavra ou uma palavra diferente para um senhor humano e para o Senhor Jesus e o Senhor Deus. Procure a palavra </w:t>
      </w:r>
      <w:r>
        <w:rPr>
          <w:b/>
          <w:lang w:val="pt_PT" w:bidi="pt_PT"/>
        </w:rPr>
        <w:t>senhor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b/>
          <w:lang w:val="pt_PT" w:bidi="pt_PT"/>
        </w:rPr>
        <w:t>Céu</w:t>
      </w:r>
      <w:r>
        <w:rPr>
          <w:lang w:val="pt_PT" w:bidi="pt_PT"/>
        </w:rPr>
        <w:t xml:space="preserve"> se refere ao lugar onde Deus vive. Esse céu não está em algum lugar deste universo; não é um lugar para o qual os humanos podem viajar. Para mais informações sobre </w:t>
      </w:r>
      <w:r>
        <w:rPr>
          <w:b/>
          <w:lang w:val="pt_PT" w:bidi="pt_PT"/>
        </w:rPr>
        <w:t>céu</w:t>
      </w:r>
      <w:r>
        <w:rPr>
          <w:lang w:val="pt_PT" w:bidi="pt_PT"/>
        </w:rPr>
        <w:t>, consulte o Glossário Mestre. Usem a mesma palavra ou frase para céu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6:10–20</w:t>
      </w:r>
      <w:r>
        <w:rPr>
          <w:lang w:val="pt_PT" w:bidi="pt_PT"/>
        </w:rPr>
      </w:r>
    </w:p>
    <w:p>
      <w:pPr>
        <w:pStyle w:val="Heading3"/>
      </w:pPr>
      <w:r>
        <w:rPr>
          <w:lang w:val="pt_PT" w:bidi="pt_PT"/>
        </w:rPr>
        <w:t>Ouvir e Sentir</w:t>
      </w:r>
    </w:p>
    <w:p>
      <w:pPr/>
      <w:r>
        <w:rPr>
          <w:lang w:val="pt_PT" w:bidi="pt_PT"/>
        </w:rPr>
      </w:r>
      <w:r>
        <w:rPr>
          <w:lang w:val="pt_PT" w:bidi="pt_PT"/>
        </w:rPr>
        <w:t>Nesta etapa, ouçam Efésios 6.10–20 e guardem em seus corações.</w:t>
      </w:r>
    </w:p>
    <w:p>
      <w:pPr/>
      <w:r>
        <w:rPr>
          <w:lang w:val="pt_PT" w:bidi="pt_PT"/>
        </w:rPr>
      </w:r>
      <w:r>
        <w:rPr>
          <w:lang w:val="pt_PT" w:bidi="pt_PT"/>
        </w:rPr>
        <w:t>Ouçam uma versão em áudio de Efésios 6.10–20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6.10–20 na tradução mais fácil de entender.</w:t>
      </w:r>
    </w:p>
    <w:p>
      <w:pPr/>
      <w:r>
        <w:rPr>
          <w:lang w:val="pt_PT" w:bidi="pt_PT"/>
        </w:rPr>
      </w:r>
      <w:r>
        <w:rPr>
          <w:lang w:val="pt_PT" w:bidi="pt_PT"/>
        </w:rPr>
        <w:t>Depois de descrever como os crentes devem agir em suas famílias, Paulo resume sua carta e lhes dá um forte encorajamento. Paulo compara os crentes a soldados romanos, que são famosos pela maneira como lutavam juntos como um grupo e podiam enfrentar qualquer tipo de dificuldade. Os soldados carregavam suas armaduras e equipamentos para ficarem seguros. Da mesma maneira, os crentes devem carregar e usar todos os recursos e proteção que Deus dá a eles. Quando os crentes oram, Deus lhes dá poder para usar a armadura que ele lhes concedeu. Paulo lembra aos crentes de orar em todos os momentos, especialmente pelos companheiros crentes, incluindo a si mesmo.</w:t>
      </w:r>
    </w:p>
    <w:p>
      <w:pPr/>
      <w:r>
        <w:rPr>
          <w:lang w:val="pt_PT" w:bidi="pt_PT"/>
        </w:rPr>
      </w:r>
      <w:r>
        <w:rPr>
          <w:lang w:val="pt_PT" w:bidi="pt_PT"/>
        </w:rPr>
        <w:t>Paulo começa dizendo aos crentes para serem fortes, então lembra a eles que eles obtêm sua força e poder do Senhor Jesus. Deus deu aos crentes recursos, como a armadura de um soldado, para ajudá-los e protegê-los. O diabo procurará maneiras de ferir os crentes até a vitória final de Deus. Apenas a armadura de Deus permitirá que os crentes permaneçam em pé, ou resistam com sucesso aos planos maus do diabo. Isso é exatamente o que Paulo tem encorajado os crentes a fazer em todas as suas cartas.</w:t>
      </w:r>
    </w:p>
    <w:p>
      <w:pPr/>
      <w:r>
        <w:rPr>
          <w:lang w:val="pt_PT" w:bidi="pt_PT"/>
        </w:rPr>
      </w:r>
      <w:r>
        <w:rPr>
          <w:lang w:val="pt_PT" w:bidi="pt_PT"/>
        </w:rPr>
        <w:t>Paulo então descreve o tipo de batalha que todos os crentes travam. Ele diz que nossa luta não é contra “carne e sangue”, o que significa que nossa luta não é contra outros humanos. Embora os humanos possam parecer os inimigos dos crentes, o diabo e seus espíritos são o inimigo real. Paulo descreve esses inimigos de quatro maneiras: como governantes, autoridades, poderes desse mundo tenebroso e espíritos maus. Esses inimigos vêm das regiões celestiais. Isso não está no céu com Deus, mas no mundo espiritual onde os espíritos maus vivem. Eles governam e controlam os incrédulos, tornando o mundo mau com suas mentiras.</w:t>
      </w:r>
    </w:p>
    <w:p>
      <w:pPr/>
      <w:r>
        <w:rPr>
          <w:lang w:val="pt_PT" w:bidi="pt_PT"/>
        </w:rPr>
      </w:r>
      <w:r>
        <w:rPr>
          <w:lang w:val="pt_PT" w:bidi="pt_PT"/>
        </w:rPr>
        <w:t>Como a batalha e os inimigos são espirituais, Paulo diz aos crentes para usarem ou vestirem a proteção espiritual que Deus dá a eles, que é como a armadura que um soldado usa para se proteger quando luta em uma batalha. Os crentes devem usar esses recursos e estar preparados para permanecer, não fugir ou desistir no dia do mal. Lembrem-se de que Paulo já disse anteriormente nessa carta que os dias são maus, então os crentes devem estar prontos para permanecer firmes todos os dias quando o mal vier.</w:t>
      </w:r>
    </w:p>
    <w:p>
      <w:pPr/>
      <w:r>
        <w:rPr>
          <w:lang w:val="pt_PT" w:bidi="pt_PT"/>
        </w:rPr>
      </w:r>
      <w:r>
        <w:rPr>
          <w:lang w:val="pt_PT" w:bidi="pt_PT"/>
        </w:rPr>
        <w:t>Agora Paulo descreve as peças específicas da armadura, comparando cada peça a algo espiritual que os crentes usarão para serem fortes. A verdade que Deus dá é como o cinto de um soldado romano. O cinto segura suas roupas longas para que ele possa correr e lutar. Os crentes devem permanecer verdadeiros e evitar mentiras e falso ensinamento para manter a unidade dos crentes.</w:t>
      </w:r>
    </w:p>
    <w:p>
      <w:pPr/>
      <w:r>
        <w:rPr>
          <w:lang w:val="pt_PT" w:bidi="pt_PT"/>
        </w:rPr>
      </w:r>
      <w:r>
        <w:rPr>
          <w:lang w:val="pt_PT" w:bidi="pt_PT"/>
        </w:rPr>
        <w:t xml:space="preserve">Parem aqui e, como um grupo, olhem para uma imagem de um </w:t>
      </w:r>
      <w:r>
        <w:rPr>
          <w:lang w:val="pt_PT" w:bidi="pt_PT"/>
        </w:rPr>
        <w:t>cinto de um soldado romano</w:t>
      </w:r>
      <w:r>
        <w:rPr>
          <w:lang w:val="pt_PT" w:bidi="pt_PT"/>
        </w:rPr>
        <w:t>. Pause este áudio aqui.</w:t>
      </w:r>
    </w:p>
    <w:p>
      <w:pPr/>
      <w:r>
        <w:rPr>
          <w:lang w:val="pt_PT" w:bidi="pt_PT"/>
        </w:rPr>
      </w:r>
      <w:r>
        <w:rPr>
          <w:lang w:val="pt_PT" w:bidi="pt_PT"/>
        </w:rPr>
        <w:t>Os crentes devem usar a couraça da justiça. As pessoas faziam uma couraça de couro resistente ou de metal para cobrir o peito e, às vezes, as costas. Assim como uma couraça protege um soldado em uma batalha, comportar-se de uma maneira correta protegerá os crentes quando o diabo atacar.</w:t>
      </w:r>
    </w:p>
    <w:p>
      <w:pPr/>
      <w:r>
        <w:rPr>
          <w:lang w:val="pt_PT" w:bidi="pt_PT"/>
        </w:rPr>
      </w:r>
      <w:r>
        <w:rPr>
          <w:lang w:val="pt_PT" w:bidi="pt_PT"/>
        </w:rPr>
        <w:t xml:space="preserve">Parem aqui e, em grupo, olhem para a imagem de uma </w:t>
      </w:r>
      <w:r>
        <w:rPr>
          <w:lang w:val="pt_PT" w:bidi="pt_PT"/>
        </w:rPr>
        <w:t>couraça de um soldado romano</w:t>
      </w:r>
      <w:r>
        <w:rPr>
          <w:lang w:val="pt_PT" w:bidi="pt_PT"/>
        </w:rPr>
        <w:t>. Pause este áudio aqui.</w:t>
      </w:r>
    </w:p>
    <w:p>
      <w:pPr/>
      <w:r>
        <w:rPr>
          <w:lang w:val="pt_PT" w:bidi="pt_PT"/>
        </w:rPr>
      </w:r>
      <w:r>
        <w:rPr>
          <w:lang w:val="pt_PT" w:bidi="pt_PT"/>
        </w:rPr>
        <w:t>Assim como sapatos, os crentes vestem a paz que vem das boas novas, a qual mostra como as pessoas podem ter paz com Deus. O diabo tentará fazer as lutas destruírem a unidade do Espírito. O evangelho da paz é a melhor proteção contra a desunião e as lutas que o diabo traz. Em vez de lutar contra outros crentes, os crentes estarão prontos para compartilhar as boas novas e a paz que Deus dá.</w:t>
      </w:r>
    </w:p>
    <w:p>
      <w:pPr/>
      <w:r>
        <w:rPr>
          <w:lang w:val="pt_PT" w:bidi="pt_PT"/>
        </w:rPr>
      </w:r>
      <w:r>
        <w:rPr>
          <w:lang w:val="pt_PT" w:bidi="pt_PT"/>
        </w:rPr>
        <w:t xml:space="preserve">Parem aqui e, em grupo, olhem para uma imagem dos </w:t>
      </w:r>
      <w:r>
        <w:rPr>
          <w:lang w:val="pt_PT" w:bidi="pt_PT"/>
        </w:rPr>
        <w:t>sapatos de um soldado romano</w:t>
      </w:r>
      <w:r>
        <w:rPr>
          <w:lang w:val="pt_PT" w:bidi="pt_PT"/>
        </w:rPr>
        <w:t>. Pause este áudio aqui.</w:t>
      </w:r>
    </w:p>
    <w:p>
      <w:pPr/>
      <w:r>
        <w:rPr>
          <w:lang w:val="pt_PT" w:bidi="pt_PT"/>
        </w:rPr>
      </w:r>
      <w:r>
        <w:rPr>
          <w:lang w:val="pt_PT" w:bidi="pt_PT"/>
        </w:rPr>
        <w:t>Os crentes também precisam continuar a ter fé em Deus, que os protegerá como um escudo. Soldados romanos carregavam grandes escudos de madeira na forma de um retângulo, com cerca de 1,2 metros de altura. Eles cobriam a madeira com couro e, antes da batalha, o soldado encharcava o couro na água. Seus inimigos atacavam mergulhando flechas em piche, ateando fogo às flechas e atirando as flechas em chamas contra os soldados. No entanto, os escudos molhados paravam e apagavam as flechas de fogo.</w:t>
      </w:r>
    </w:p>
    <w:p>
      <w:pPr/>
      <w:r>
        <w:rPr>
          <w:lang w:val="pt_PT" w:bidi="pt_PT"/>
        </w:rPr>
      </w:r>
      <w:r>
        <w:rPr>
          <w:lang w:val="pt_PT" w:bidi="pt_PT"/>
        </w:rPr>
        <w:t xml:space="preserve">Parem aqui e, em grupo, olhem para a imagem de um </w:t>
      </w:r>
      <w:r>
        <w:rPr>
          <w:lang w:val="pt_PT" w:bidi="pt_PT"/>
        </w:rPr>
        <w:t>escudo de um soldado romano</w:t>
      </w:r>
      <w:r>
        <w:rPr>
          <w:lang w:val="pt_PT" w:bidi="pt_PT"/>
        </w:rPr>
        <w:t xml:space="preserve">. Olhem também para uma figura de um </w:t>
      </w:r>
      <w:r>
        <w:rPr>
          <w:lang w:val="pt_PT" w:bidi="pt_PT"/>
        </w:rPr>
        <w:t>arqueiro com um arco e flecha</w:t>
      </w:r>
      <w:r>
        <w:rPr>
          <w:lang w:val="pt_PT" w:bidi="pt_PT"/>
        </w:rPr>
        <w:t>. Pause este áudio aqui.</w:t>
      </w:r>
    </w:p>
    <w:p>
      <w:pPr/>
      <w:r>
        <w:rPr>
          <w:lang w:val="pt_PT" w:bidi="pt_PT"/>
        </w:rPr>
      </w:r>
      <w:r>
        <w:rPr>
          <w:lang w:val="pt_PT" w:bidi="pt_PT"/>
        </w:rPr>
        <w:t>O maligno, que é o diabo, ataca os crentes. Às vezes, o diabo persegue os crentes, os faz acreditar em um falso ensinamento, ou os tenta a fazer coisas erradas. Esses ataques são como as flechas flamejantes em uma batalha. Os crentes devem confiar em Deus para protegê-los dos ataques do maligno, como um escudo que protege soldados na batalha das flechas flamejantes.</w:t>
      </w:r>
    </w:p>
    <w:p>
      <w:pPr/>
      <w:r>
        <w:rPr>
          <w:lang w:val="pt_PT" w:bidi="pt_PT"/>
        </w:rPr>
      </w:r>
      <w:r>
        <w:rPr>
          <w:lang w:val="pt_PT" w:bidi="pt_PT"/>
        </w:rPr>
        <w:t>A salvação que Cristo dá aos crentes é como um capacete. Os soldados romanos usavam capacetes de couro grosso ou de metal para proteger a cabeça. Deus já resgatou os crentes do governo do diabo, então os crentes podem estar confiantes da vitória de Deus sobre o diabo.</w:t>
      </w:r>
    </w:p>
    <w:p>
      <w:pPr/>
      <w:r>
        <w:rPr>
          <w:lang w:val="pt_PT" w:bidi="pt_PT"/>
        </w:rPr>
      </w:r>
      <w:r>
        <w:rPr>
          <w:lang w:val="pt_PT" w:bidi="pt_PT"/>
        </w:rPr>
        <w:t xml:space="preserve">Parem aqui e, em grupo, olhem para a imagem de um </w:t>
      </w:r>
      <w:r>
        <w:rPr>
          <w:lang w:val="pt_PT" w:bidi="pt_PT"/>
        </w:rPr>
        <w:t>capacete de um soldado romano</w:t>
      </w:r>
      <w:r>
        <w:rPr>
          <w:lang w:val="pt_PT" w:bidi="pt_PT"/>
        </w:rPr>
        <w:t>. Pause este áudio aqui.</w:t>
      </w:r>
    </w:p>
    <w:p>
      <w:pPr/>
      <w:r>
        <w:rPr>
          <w:lang w:val="pt_PT" w:bidi="pt_PT"/>
        </w:rPr>
      </w:r>
      <w:r>
        <w:rPr>
          <w:lang w:val="pt_PT" w:bidi="pt_PT"/>
        </w:rPr>
        <w:t>A última peça de equipamento, a única arma de ataque, é a espada, que é a palavra de Deus. O Espírito Santo dá aos crentes essa espada levando-os a aprender e entender a palavra de Deus nas Escrituras. Então o crente estará pronto para falar isso como uma defesa quando o diabo for tentá-lo para longe da lealdade a Cristo.</w:t>
      </w:r>
    </w:p>
    <w:p>
      <w:pPr/>
      <w:r>
        <w:rPr>
          <w:lang w:val="pt_PT" w:bidi="pt_PT"/>
        </w:rPr>
      </w:r>
      <w:r>
        <w:rPr>
          <w:lang w:val="pt_PT" w:bidi="pt_PT"/>
        </w:rPr>
        <w:t xml:space="preserve">Parem aqui e, em grupo, olhem para a imagem de uma </w:t>
      </w:r>
      <w:r>
        <w:rPr>
          <w:lang w:val="pt_PT" w:bidi="pt_PT"/>
        </w:rPr>
        <w:t>espada de um soldado romano</w:t>
      </w:r>
      <w:r>
        <w:rPr>
          <w:lang w:val="pt_PT" w:bidi="pt_PT"/>
        </w:rPr>
        <w:t>. Pause este áudio aqui.</w:t>
      </w:r>
    </w:p>
    <w:p>
      <w:pPr/>
      <w:r>
        <w:rPr>
          <w:lang w:val="pt_PT" w:bidi="pt_PT"/>
        </w:rPr>
      </w:r>
      <w:r>
        <w:rPr>
          <w:lang w:val="pt_PT" w:bidi="pt_PT"/>
        </w:rPr>
        <w:t>Finalmente, enquanto os crentes fazem tudo isso, eles também devem orar. O Espírito Santo os guia e lhes mostra como orar. Como essa é uma batalha, os crentes precisam estar alertas e nunca desistir de orar, para que não fiquem desencorajados ou com preguiça de orar.</w:t>
      </w:r>
    </w:p>
    <w:p>
      <w:pPr/>
      <w:r>
        <w:rPr>
          <w:lang w:val="pt_PT" w:bidi="pt_PT"/>
        </w:rPr>
      </w:r>
      <w:r>
        <w:rPr>
          <w:lang w:val="pt_PT" w:bidi="pt_PT"/>
        </w:rPr>
        <w:t>E como essa é uma batalha em que eles lutam ao lado de outros crentes, eles devem ajudar e mostrar cuidado orando pelos santos, ou pelo povo do Senhor. Um companheiro crente que precisa especialmente de oração é Paulo. Ele lhes pede que orem para que Deus lhe dê as palavras que deve dizer. Então ele pode falar sem medo, explicando a verdade nas boas notícias. Essas notícias eram como um mistério até que Deus revelou aos crentes. Como ele tem essa verdade, Paulo diz que ele é um embaixador, uma pessoa que fala em nome de seu governante, que é Cristo. Ele deve continuar a declarar as boas notícias sem medo, mesmo enquanto está na prisão.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6.10–20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exorta os crentes a vestir a armadura que Deus dá. Ele explica como os crentes precisam de armadura espiritual nessa batalha espiritual, descrevendo os inimigos espirituais que os crentes enfrentam. Quando os crentes usam essa armadura, eles são capazes de resistir com sucesso ao diabo, aos seus planos maus e aos seus seguidores.</w:t>
      </w:r>
    </w:p>
    <w:p>
      <w:pPr/>
      <w:r>
        <w:rPr>
          <w:lang w:val="pt_PT" w:bidi="pt_PT"/>
        </w:rPr>
      </w:r>
      <w:r>
        <w:rPr>
          <w:b/>
          <w:lang w:val="pt_PT" w:bidi="pt_PT"/>
        </w:rPr>
        <w:t>Na segunda parte:</w:t>
      </w:r>
      <w:r>
        <w:rPr>
          <w:lang w:val="pt_PT" w:bidi="pt_PT"/>
        </w:rPr>
        <w:t xml:space="preserve"> Paulo descreve seis peças do equipamento que um soldado romano daquela época usava, e compara cada peça a algo espiritual que ajudará os crentes na luta deles contra o diabo.</w:t>
      </w:r>
    </w:p>
    <w:p>
      <w:pPr/>
      <w:r>
        <w:rPr>
          <w:lang w:val="pt_PT" w:bidi="pt_PT"/>
        </w:rPr>
      </w:r>
      <w:r>
        <w:rPr>
          <w:b/>
          <w:lang w:val="pt_PT" w:bidi="pt_PT"/>
        </w:rPr>
        <w:t>Na terceira parte:</w:t>
      </w:r>
      <w:r>
        <w:rPr>
          <w:lang w:val="pt_PT" w:bidi="pt_PT"/>
        </w:rPr>
        <w:t xml:space="preserve"> Paulo lembra aos crentes de orar em todos os momentos e pelos companheiros crentes, incluindo ele mesmo.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diabo, que é o maligno</w:t>
      </w:r>
    </w:p>
    <w:p>
      <w:pPr>
        <w:pStyle w:val="ListBullet"/>
        <w:spacing w:line="240" w:lineRule="auto"/>
        <w:ind w:left="720"/>
      </w:pPr>
      <w:r>
        <w:rPr>
          <w:lang w:val="pt_PT" w:bidi="pt_PT"/>
        </w:rPr>
      </w:r>
      <w:r>
        <w:rPr>
          <w:lang w:val="pt_PT" w:bidi="pt_PT"/>
        </w:rPr>
        <w:t>Os governantes, autoridades, poderes e forças espirituais do mal</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Como Paulo está terminando sua carta, ele resume muitos dos comportamentos que encorajava os crentes a mostrar. Em toda essa seção de sua carta, Paulo usa uma comparação com base no equipamento ou armadura de um soldado romano. Os crentes muitas vezes teriam visto esses soldados, o que os lembraria das palavras de Paulo aqui. Paulo descreve seis peças da armadura que o soldado romano usava e compara cada uma a algo espiritual. Essas peças da armadura espiritual ajudarão os crentes a lutar contra o diabo quando ele tenta feri-los. As pessoas que lutam em uma batalha estão sempre prestando atenção, então a comparação deve fazer o crente sentir que é importante ficar atento aos ataques do diabo. No entanto, os crentes também devem se sentir confiantes e seguros, uma vez que eles sabem que Cristo é o vencedor nessa batalha.</w:t>
      </w:r>
    </w:p>
    <w:p>
      <w:pPr/>
      <w:r>
        <w:rPr>
          <w:lang w:val="pt_PT" w:bidi="pt_PT"/>
        </w:rPr>
      </w:r>
      <w:r>
        <w:rPr>
          <w:lang w:val="pt_PT" w:bidi="pt_PT"/>
        </w:rPr>
        <w:t xml:space="preserve">Parem aqui e, em grupo, olhem para uma imagem de um </w:t>
      </w:r>
      <w:r>
        <w:rPr>
          <w:lang w:val="pt_PT" w:bidi="pt_PT"/>
        </w:rPr>
        <w:t>soldado romano</w:t>
      </w:r>
      <w:r>
        <w:rPr>
          <w:lang w:val="pt_PT" w:bidi="pt_PT"/>
        </w:rPr>
        <w:t xml:space="preserve"> usando todas as peças da armadura listadas abaixo. Como os soldados se vestem em sua cultura quando saem para lutar? Como é diferente da imagem do soldado romano? Quais peças são semelhantes? Pause este áudio aqui.</w:t>
      </w:r>
    </w:p>
    <w:p>
      <w:pPr/>
      <w:r>
        <w:rPr>
          <w:lang w:val="pt_PT" w:bidi="pt_PT"/>
        </w:rPr>
      </w:r>
      <w:r>
        <w:rPr>
          <w:lang w:val="pt_PT" w:bidi="pt_PT"/>
        </w:rPr>
        <w:t>Paulo começa a primeira parte dessa passagem dizendo aos crentes para serem fortes, então explica que eles devem obter sua força do Senhor Jesus. O relacionamento dos crentes com Jesus é o que lhes dá o poder de Jesus. Eles se tornam fortes vestindo uma armadura, ou usando os dons espirituais que Deus lhes deu. Os crentes precisarão dessa armadura protetora porque eles estão em uma batalha. Paulo explica por que é tão importante que eles não confiem em sua própria força e recursos. A luta deles não é contra outros seres humanos. Eles se juntam a uma luta contra o diabo, então precisam da força de Deus.</w:t>
      </w:r>
    </w:p>
    <w:p>
      <w:pPr/>
      <w:r>
        <w:rPr>
          <w:lang w:val="pt_PT" w:bidi="pt_PT"/>
        </w:rPr>
      </w:r>
      <w:r>
        <w:rPr>
          <w:lang w:val="pt_PT" w:bidi="pt_PT"/>
        </w:rPr>
        <w:t>Paulo descreve o tipo de batalha e a força do inimigo. Ele a chama de “nossa batalha”, para lembrar aos crentes que todos eles estão travando essa mesma batalha. Esses poderes, sob a liderança do diabo, governam o tempo atual. Os espíritos do diabo têm muitos nomes, mas nessa passagem Paulo os chama de “governantes, poderes, forças das trevas e forças espirituais do mal”. Todos eles vêm das regiões celestiais ou do mundo espiritual, não da terra como os seres humanos.</w:t>
      </w:r>
    </w:p>
    <w:p>
      <w:pPr/>
      <w:r>
        <w:rPr>
          <w:lang w:val="pt_PT" w:bidi="pt_PT"/>
        </w:rPr>
      </w:r>
      <w:r>
        <w:rPr>
          <w:lang w:val="pt_PT" w:bidi="pt_PT"/>
        </w:rPr>
        <w:t>Parem aqui e discutam esta pergunta em grupo: em sua cultura, que palavras vocês usam para descrever espíritos? Como vocês discutem o modo como os espíritos são ou o que eles fazem? Pause este áudio aqui.</w:t>
      </w:r>
    </w:p>
    <w:p>
      <w:pPr/>
      <w:r>
        <w:rPr>
          <w:lang w:val="pt_PT" w:bidi="pt_PT"/>
        </w:rPr>
      </w:r>
      <w:r>
        <w:rPr>
          <w:lang w:val="pt_PT" w:bidi="pt_PT"/>
        </w:rPr>
        <w:t>Agora que Paulo advertiu os crentes contra quem eles lutam, eles precisam se preparar. Paulo diz que os crentes devem vestir a proteção de Deus como peças da armadura. Essa armadura é o comportamento que o crente deve exibir, ou atitudes que o crente deve ter. Então todos os dias, quando os crentes lutam contra as forças do mal, eles não fugirão. Quando os crentes confiam nos recursos de Deus e se mantêm firmes em suas crenças, eles podem lutar contra ataques como a tentação, a raiva e o falso ensinamento. Depois de lutar cada batalha até o fim, o crente ainda estará firme e pronto para a próxima batalha. Então, depois que eles se preparam para a batalha, eles devem se concentrar em permanecer firmes.</w:t>
      </w:r>
    </w:p>
    <w:p>
      <w:pPr/>
      <w:r>
        <w:rPr>
          <w:lang w:val="pt_PT" w:bidi="pt_PT"/>
        </w:rPr>
      </w:r>
      <w:r>
        <w:rPr>
          <w:lang w:val="pt_PT" w:bidi="pt_PT"/>
        </w:rPr>
        <w:t>Parem aqui e discutam esta pergunta em grupo: em seu idioma, que palavras ou frases vocês usam para descrever quando uma pessoa não desiste e continua a fazer algo, mesmo quando é difícil? Pause este áudio aqui.</w:t>
      </w:r>
    </w:p>
    <w:p>
      <w:pPr/>
      <w:r>
        <w:rPr>
          <w:lang w:val="pt_PT" w:bidi="pt_PT"/>
        </w:rPr>
      </w:r>
      <w:r>
        <w:rPr>
          <w:lang w:val="pt_PT" w:bidi="pt_PT"/>
        </w:rPr>
        <w:t>Agora Paulo descreve as peças específicas da armadura que eles usarão para se manterem firmes.</w:t>
      </w:r>
    </w:p>
    <w:p>
      <w:pPr/>
      <w:r>
        <w:rPr>
          <w:lang w:val="pt_PT" w:bidi="pt_PT"/>
        </w:rPr>
      </w:r>
      <w:r>
        <w:rPr>
          <w:lang w:val="pt_PT" w:bidi="pt_PT"/>
        </w:rPr>
        <w:t>A verdade que Deus dá é como um cinto amarrado em torno da cintura deles. O cinto segura as roupas longas de um soldado para que ele possa correr e lutar. A verdade de Deus ajuda os crentes em sua luta contra o diabo. Em seguida, está a couraça da justiça: comportamento correto e a prática da justiça darão proteção ao crente. Assim como sapatos, os crentes calçam a paz que vem das boas notícias sobre como uma pessoa pode ter paz com Deus. Então eles estarão prontos e preparados para quaisquer ataques. Eles também estarão prontos para espalhar essa paz compartilhando as boas notícias com as pessoas ao seu redor.</w:t>
      </w:r>
    </w:p>
    <w:p>
      <w:pPr/>
      <w:r>
        <w:rPr>
          <w:lang w:val="pt_PT" w:bidi="pt_PT"/>
        </w:rPr>
      </w:r>
      <w:r>
        <w:rPr>
          <w:lang w:val="pt_PT" w:bidi="pt_PT"/>
        </w:rPr>
        <w:t>Os crentes também devem carregar o escudo da fé, que é a confiança de que Deus os protegerá de todos os tipos de ataques. A salvação que Deus dá é como um capacete que os protege do diabo, uma vez que Cristo os salvou.</w:t>
      </w:r>
    </w:p>
    <w:p>
      <w:pPr/>
      <w:r>
        <w:rPr>
          <w:lang w:val="pt_PT" w:bidi="pt_PT"/>
        </w:rPr>
      </w:r>
      <w:r>
        <w:rPr>
          <w:lang w:val="pt_PT" w:bidi="pt_PT"/>
        </w:rPr>
        <w:t>Em seguida é a espada do Espírito. Paulo não está comparando o Espírito a uma espada, como ele compara a fé a um escudo. Em vez disso, ele diz que a palavra de Deus é como uma espada, e o Espírito Santo ajuda a tornar a espada útil. Quando o diabo ataca, os crentes se defenderão usando a Palavra de Deus, lendo-a, citando-a e falando a respeito dela.</w:t>
      </w:r>
    </w:p>
    <w:p>
      <w:pPr/>
      <w:r>
        <w:rPr>
          <w:lang w:val="pt_PT" w:bidi="pt_PT"/>
        </w:rPr>
      </w:r>
      <w:r>
        <w:rPr>
          <w:lang w:val="pt_PT" w:bidi="pt_PT"/>
        </w:rPr>
        <w:t>Parem aqui e discutam esta pergunta em grupo: que palavras ou frases vocês usam em seu idioma para descrever a maneira como uma pessoa continua a confiar em Deus, continua a agir corretamente e continua a acreditar na verdade de Deus? Como vocês podem comparar ou conectá-la com a maneira como um soldado carrega ou usa uma armadura? Como pode ser difícil comparar os dois? Discutam a maneira como vocês querem traduzir a comparação entre a armadura e as características. Pause este áudio aqui.</w:t>
      </w:r>
    </w:p>
    <w:p>
      <w:pPr/>
      <w:r>
        <w:rPr>
          <w:lang w:val="pt_PT" w:bidi="pt_PT"/>
        </w:rPr>
      </w:r>
      <w:r>
        <w:rPr>
          <w:lang w:val="pt_PT" w:bidi="pt_PT"/>
        </w:rPr>
        <w:t>Finalmente, enquanto eles fazem tudo isso, os crentes também devem orar e depender de Deus. O Espírito Santo os guia e lhes mostra como orar. Como eles estão em uma batalha constante, eles devem prestar atenção e sempre estar prontos para orar. Paulo enfatiza a necessidade de orar constantemente, dizendo aos crentes para orar em todos os momentos, com todos os tipos de orações e pedidos, então diz que eles devem orar continuamente por todo o povo de Deus. Como essa é uma batalha que eles lutam ao lado de outros crentes, eles devem apoiar e cuidar uns dos outros através da oração.</w:t>
      </w:r>
    </w:p>
    <w:p>
      <w:pPr/>
      <w:r>
        <w:rPr>
          <w:lang w:val="pt_PT" w:bidi="pt_PT"/>
        </w:rPr>
      </w:r>
      <w:r>
        <w:rPr>
          <w:lang w:val="pt_PT" w:bidi="pt_PT"/>
        </w:rPr>
        <w:t>Como companheiro crente, Paulo lhes pede que orem para que Deus lhe dê as palavras a dizer, para que ele fale sem medo e explique a verdade nas boas notícias. Essas notícias eram como um mistério até que Deus revelou aos crentes. Como ele tem essa verdade, Paulo diz que ele é um embaixador, uma pessoa que fala em nome de seu governante, que é Cristo. Ele diz que ainda é um embaixador, mesmo enquanto está acorrentado. Quando ele diz “em correntes”, ele quer dizer na prisão. Mesmo na prisão, ele deve continuar a declarar as boas notícias sem ter medo.</w:t>
      </w:r>
    </w:p>
    <w:p>
      <w:pPr/>
      <w:r>
        <w:rPr>
          <w:lang w:val="pt_PT" w:bidi="pt_PT"/>
        </w:rPr>
      </w:r>
      <w:r>
        <w:rPr>
          <w:lang w:val="pt_PT" w:bidi="pt_PT"/>
        </w:rPr>
        <w:t>Parem aqui e discutam esta pergunta em grupo: em seu idioma, que palavras ou frases vocês usam para uma pessoa que representa alguém ou fala em nome de outro? Como eles fazem isso? Como eles sabem o que dizer ou fazer? Pause este áudio aqui.</w:t>
      </w:r>
    </w:p>
    <w:p>
      <w:pPr/>
      <w:r>
        <w:rPr>
          <w:lang w:val="pt_PT" w:bidi="pt_PT"/>
        </w:rPr>
      </w:r>
      <w:r>
        <w:rPr>
          <w:lang w:val="pt_PT" w:bidi="pt_PT"/>
        </w:rPr>
        <w:t>Agora, o grupo deve fazer o roteiro, desenhar ou usar objetos para visualizar a passagem e a atuação nela. Enquanto fazem isso, vocês podem querer usar desenhos, objetos ou até pessoas para representar Paulo, os crentes, o Senhor Jesus, Deus, o diabo, os espíritos maus e o Espírito Santo.</w:t>
      </w:r>
    </w:p>
    <w:p>
      <w:pPr/>
      <w:r>
        <w:rPr>
          <w:lang w:val="pt_PT" w:bidi="pt_PT"/>
        </w:rPr>
      </w:r>
      <w:r>
        <w:rPr>
          <w:lang w:val="pt_PT" w:bidi="pt_PT"/>
        </w:rPr>
        <w:t>Escolha pessoas, desenhos ou objetos para cada um ser um desses. Enquanto vocês começam a recontar a história desses versículos, lembrem-se de que Paulo está falando com os crentes. Paulo diz aos crentes para irem ao Senhor Jesus para obter força. Então mostre como o diabo e seus espíritos maus planejam maneiras de atacar os crentes. Mostre Deus dando aos crentes a armadura que eles devem pegar e vestir. Então mostre como o diabo e seu exército tentam atacar os crentes como soldados inimigos em uma batalha. Mas os crentes estão usando a armadura de Deus, então eles podem permanecer e não fugir quando o diabo ataca. Paulo lembra aos crentes que eles não lutam contra as pessoas, mas contra todos os tipos de forças espirituais. Esses espíritos vêm do mundo espiritual para governar nesse mundo, que é maligno e sombrio como a noite. Então novamente, Paulo diz aos crentes para vestir toda a armadura de Deus. Enquanto Paulo lista a armadura, mostre as peças nos crentes. Eles devem amarrar o cinto da verdade em torno de sua cintura, colocar a couraça da justiça em seu peito e colocar os sapatos da paz em seus pés. Eles também devem pegar o escudo da fé com uma mão, colocar o capacete da salvação na cabeça e pegar a espada do Espírito com a outra mão. Paulo diz que enquanto eles fazem isso, eles devem orar. Mostre os crentes orando uns pelos outros em todas as situações, ficando alertas e não desistindo. Então mostre Paulo na prisão e os crentes orando por ele também. Vocês podem mostrar Deus dizendo a Paulo o que dizer sobre as boas notícias enquanto Paulo está na prisão.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6.10–20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diabo, que é o maligno</w:t>
      </w:r>
    </w:p>
    <w:p>
      <w:pPr>
        <w:pStyle w:val="ListBullet"/>
        <w:spacing w:line="240" w:lineRule="auto"/>
        <w:ind w:left="720"/>
      </w:pPr>
      <w:r>
        <w:rPr>
          <w:lang w:val="pt_PT" w:bidi="pt_PT"/>
        </w:rPr>
      </w:r>
      <w:r>
        <w:rPr>
          <w:lang w:val="pt_PT" w:bidi="pt_PT"/>
        </w:rPr>
        <w:t>Os governantes, autoridades, poderes e forças espirituais do mal</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“Minhas palavras finais são estas: obtenham força do Senhor Jesus; deixem ele tornar vocês fortes com seu grande poder. Assim como um soldado veste sua armadura para lutar, coloquem a armadura que Deus dá a vocês para que possam se proteger dos planos maus do diabo. Vocês precisam dessa armadura porque não estamos lutando contra seres humanos. Não, estamos lutando contra os governantes e autoridades malignos do mundo invisível, contra forças poderosas nos dias em que vivemos, que são como a noite. E lutamos contra os espíritos malignos que vêm dos lugares celestiais”.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diabo: “O que você está sentindo ou pensando?” A pessoa pode responder coisas como: “Já que Deus é meu inimigo, não quero que as pessoas o sigam. Tentarei impedir que os crentes digam aos outros como estar em um bom relacionamento com Deus”, ou “Enviarei todos os meus espíritos malignos contra os crentes, porque sei que Deus ama seu povo e o deixará triste vê-lo ferido. Infelizmente, também sei que Cristo me destruirá completamente e estou com medo”, ou “Sei que os crentes serão capazes de me resistir quando usarem a armadura que Deus lhes dá, então tentarei enganá-los e dizer-lhes que eles não precisam da armadura de Deus, e que podem ser fortes por conta própria. Então posso feri-los”.</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“Já derrotei o diabo quando o golpeei na cruz. Sou forte e poderoso e quero que os crentes usem minha força, porque então eles podem resistir ao diabo”, ou “Como me importo com todas as pessoas, é importante que os crentes não odeiem ou tentem ferir os incrédulos. Quero que essas pessoas parem de ouvir os esquemas do diabo e se tornem crentes também”.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“É por isso que vocês devem vestir a proteção, como a armadura, que Deus forneceu a vocês. Então, qualquer vez que vocês tenham que lutar contra o mal nesses dias malignos, vocês não fugirão. Vocês permanecerão fortes. Depois de lutar cada batalha até o fim, vocês ainda estarão de pé, prontos para a próxima batalha”.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“Quero que os crentes entendam que é importante que eles usem a proteção que Deus lhes dá. Esse não é um tempo calmo e pacífico, mas um campo de batalha onde eles podem ser feridos!” ou “Pode ser esmagador saber que estaremos em muitas batalhas, mas é ainda mais encorajador saber que Deus nos dá o que precisamos para resistir ao diabo. Não importa o que aconteça, sabemos que ele já nos salvou e que o diabo perderá”, ou “Espero que os crentes entendam que eles devem vestir e usar a armadura que Deus lhes dá, ou eles serão como um soldado em uma batalha perigosa que deixou sua armadura em casa”.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“Portanto, estejam prontos, preparando-se. Peguem a verdade como se fosse o cinto que vocês vestem, e a justiça como se fosse a couraça que os protege. A prontidão de vocês para anunciar as Boas Notícias da paz será como os sapatos que vocês usam. Além disso, carreguem em seu braço o escudo, que é sua fé, a confiança e a segurança que vocês têm em Deus. Ele protegerá vocês quando o diabo ataca, assim como um escudo protege um soldado de flechas em chamas. Aceitem a salvação que Deus dá; ela protegerá vocês como um capacete. Recebam do Espírito Santo a palavra de Deus, que será como uma espada”.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“É incrível como Deus nos deu uma proteção tão boa como a armadura para nos proteger! Como um soldado que usa uma armadura, estaremos prontos para enfrentar qualquer tipo de ataque do diabo”, ou “Quando eu ver soldados romanos em sua armadura, pensarei nas palavras de Paulo e lembrarei que devo continuar a usar a armadura de Deus”, ou “Isso é muitas atitudes e comportamentos novos que precisarei aprender. Estou feliz por Deus estar me dando essa armadura e me ajudando a usá-la”.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“Orem enquanto vocês fazem tudo isso com o Espírito ajudando e guiando vocês. Orem em todas as situações com todos os tipos de pedidos e orações. Fiquem alertas e não desistam. Em todas as suas orações, orem por todo o povo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 “Sei que quando as pessoas estão sobrecarregadas, elas não conseguem pensar nas palavras que devem dizer. Outras vezes, elas estão ocupadas e não se lembram de orar. Lembrarei a elas e as ajudarei a orar, porque quero socorrê-las e sei o quanto elas precisam de ajuda”, ou “Quero ajudar os crentes a orar porque Deus os consola e gosta de falar com eles. Eu também sinto essa alegria”, ou “Não quero que os crentes tenham medo. Mesmo em meio a todas essas batalhas, estarei com os crentes, lembrando-os do conforto nas Escrituras e dos recursos que Deus lhes dá”.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“Também orem para que Deus me diga o que dizer quando eu começar a falar.” Então posso falar sem medo enquanto explico a verdade que Deus nos revelou nas boas notícias. Eu sou representante de Deus e ele me disse para proclamar as boas notícias, mesmo enquanto estou na prisão. Orem para que eu fale sem medo, como devo”.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“Às vezes falo com governantes e pessoas importantes. Eu não quero ficar nervoso quando falo e acabar me atrapalhando nas palavras quando anuncio as boas notícias!” ou “Sei que as palavras de Deus são melhores do que quaisquer palavras que eu poderia usar, então quero que ele me dê as palavras para falar. Quando falo as palavras dele, as pessoas entendem a verdade que Deus nos revelou!” ou “Mesmo que eu esteja na prisão, não estou desencorajado. “Sei que este é o lugar onde Deus quer que eu compartilhe as boas notícias dele”.</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“Outras pessoas podem esquecer ou pensar de forma ruim sobre as pessoas na prisão, mas eu me importo com todas as pessoas, incluindo os prisioneiros. Como quero que todas as pessoas estejam em um relacionamento correto comigo, eu chamei Paulo para explicar as boas notícias sobre mim às outras pessoas na prisão”, ou “Não quero que Paulo fique sobrecarregado com tudo o que ele deve dizer, então darei a ele as palavras para falar. Minhas palavras têm o poder de mudar as pessoas”, ou “Quero que meu povo ore uns pelos outros, o que os ajuda a lembrar e amar mais uns aos outros. Alegro-me quando meu povo se importa uns com os outros e se ajudam a encorajar uns aos outros".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6.10–20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crentes para obter força do </w:t>
      </w:r>
      <w:r>
        <w:rPr>
          <w:b/>
          <w:lang w:val="pt_PT" w:bidi="pt_PT"/>
        </w:rPr>
        <w:t>Senhor</w:t>
      </w:r>
      <w:r>
        <w:rPr>
          <w:lang w:val="pt_PT" w:bidi="pt_PT"/>
        </w:rPr>
        <w:t xml:space="preserve">. Um senhor é um senhor sobre as outras pessoas, que tem autoridade total. Senhor aqui provavelmente significa Jesus.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Os crentes devem vestir a </w:t>
      </w:r>
      <w:r>
        <w:rPr>
          <w:b/>
          <w:lang w:val="pt_PT" w:bidi="pt_PT"/>
        </w:rPr>
        <w:t>armadura</w:t>
      </w:r>
      <w:r>
        <w:rPr>
          <w:lang w:val="pt_PT" w:bidi="pt_PT"/>
        </w:rPr>
        <w:t xml:space="preserve"> que Deus lhes dá. Armadura, nesse contexto, é o equipamento e as armas que um soldado usava e carregava ao entrar em batalha. Paulo estava provavelmente descrevendo a armadura que os soldados romanos usavam.</w:t>
      </w:r>
    </w:p>
    <w:p>
      <w:pPr/>
      <w:r>
        <w:rPr>
          <w:lang w:val="pt_PT" w:bidi="pt_PT"/>
        </w:rPr>
      </w:r>
      <w:r>
        <w:rPr>
          <w:lang w:val="pt_PT" w:bidi="pt_PT"/>
        </w:rPr>
        <w:t xml:space="preserve">Parem aqui e olhem para uma imagem de um </w:t>
      </w:r>
      <w:r>
        <w:rPr>
          <w:lang w:val="pt_PT" w:bidi="pt_PT"/>
        </w:rPr>
        <w:t>soldado romano com toda a sua armadura</w:t>
      </w:r>
      <w:r>
        <w:rPr>
          <w:lang w:val="pt_PT" w:bidi="pt_PT"/>
        </w:rPr>
        <w:t>, se necessário. Pause este áudio aqui.</w:t>
      </w:r>
    </w:p>
    <w:p>
      <w:pPr/>
      <w:r>
        <w:rPr>
          <w:lang w:val="pt_PT" w:bidi="pt_PT"/>
        </w:rPr>
      </w:r>
      <w:r>
        <w:rPr>
          <w:lang w:val="pt_PT" w:bidi="pt_PT"/>
        </w:rPr>
        <w:t xml:space="preserve">Os crentes precisam dessa armadura para lutar contra os esquemas ou planos malignos do </w:t>
      </w:r>
      <w:r>
        <w:rPr>
          <w:b/>
          <w:lang w:val="pt_PT" w:bidi="pt_PT"/>
        </w:rPr>
        <w:t>diabo</w:t>
      </w:r>
      <w:r>
        <w:rPr>
          <w:lang w:val="pt_PT" w:bidi="pt_PT"/>
        </w:rPr>
        <w:t xml:space="preserve">. O diabo, também chamado de Satanás, é o líder de todos os espíritos malignos. Paulo também o chama de “o maligno” mais tarde nesta seção de sua carta. Ele tenta fazer as pessoas se afastarem de Deus enganando-as. O diabo é poderoso e perigoso e está sempre procurando maneiras de trabalhar contra Deus e contra o povo de Deus. Mesmo que Deus ainda permita que o diabo use seu poder por agora, quando Jesus voltar, Jesus derrotará o diabo para sempre. Deus punirá o diabo e todos os espíritos malignos, e eles nunca mais serão capazes de trabalhar contra Deus e seu povo. Para mais informações sobre o </w:t>
      </w:r>
      <w:r>
        <w:rPr>
          <w:lang w:val="pt_PT" w:bidi="pt_PT"/>
        </w:rPr>
        <w:t>diabo</w:t>
      </w:r>
      <w:r>
        <w:rPr>
          <w:lang w:val="pt_PT" w:bidi="pt_PT"/>
        </w:rPr>
        <w:t>, consulte o Glossário Mestre. Usem a mesma palavra ou frase para diabo que vocês usaram em passagens anteriores.</w:t>
      </w:r>
    </w:p>
    <w:p>
      <w:pPr/>
      <w:r>
        <w:rPr>
          <w:lang w:val="pt_PT" w:bidi="pt_PT"/>
        </w:rPr>
      </w:r>
      <w:r>
        <w:rPr>
          <w:lang w:val="pt_PT" w:bidi="pt_PT"/>
        </w:rPr>
        <w:t xml:space="preserve">A luta dos crentes, ou o combate deles, não é contra a carne e o sangue, que é outra maneira de dizer seres humanos. Em vez disso, eles lutam contra os </w:t>
      </w:r>
      <w:r>
        <w:rPr>
          <w:b/>
          <w:lang w:val="pt_PT" w:bidi="pt_PT"/>
        </w:rPr>
        <w:t>governantes</w:t>
      </w:r>
      <w:r>
        <w:rPr>
          <w:lang w:val="pt_PT" w:bidi="pt_PT"/>
        </w:rPr>
        <w:t xml:space="preserve">, as </w:t>
      </w:r>
      <w:r>
        <w:rPr>
          <w:b/>
          <w:lang w:val="pt_PT" w:bidi="pt_PT"/>
        </w:rPr>
        <w:t>autoridades</w:t>
      </w:r>
      <w:r>
        <w:rPr>
          <w:lang w:val="pt_PT" w:bidi="pt_PT"/>
        </w:rPr>
        <w:t xml:space="preserve">, os </w:t>
      </w:r>
      <w:r>
        <w:rPr>
          <w:b/>
          <w:lang w:val="pt_PT" w:bidi="pt_PT"/>
        </w:rPr>
        <w:t>poderes</w:t>
      </w:r>
      <w:r>
        <w:rPr>
          <w:lang w:val="pt_PT" w:bidi="pt_PT"/>
        </w:rPr>
        <w:t xml:space="preserve"> do mundo das trevas e as </w:t>
      </w:r>
      <w:r>
        <w:rPr>
          <w:b/>
          <w:lang w:val="pt_PT" w:bidi="pt_PT"/>
        </w:rPr>
        <w:t>forças espirituais do mal</w:t>
      </w:r>
      <w:r>
        <w:rPr>
          <w:lang w:val="pt_PT" w:bidi="pt_PT"/>
        </w:rPr>
        <w:t xml:space="preserve"> nos lugares celestiais. Esses são todos </w:t>
      </w:r>
      <w:r>
        <w:rPr>
          <w:b/>
          <w:lang w:val="pt_PT" w:bidi="pt_PT"/>
        </w:rPr>
        <w:t>espíritos</w:t>
      </w:r>
      <w:r>
        <w:rPr>
          <w:lang w:val="pt_PT" w:bidi="pt_PT"/>
        </w:rPr>
        <w:t xml:space="preserve"> ou demônios que estão se rebelando contra Deus. O líder desses espíritos é o diabo. Porque Deus criou tudo o que existe, Deus também criou esses espíritos. Deus os criou bons, como anjos, para fazer sua obra. Mas alguns anjos se rebelaram contra Deus e se tornaram espíritos malignos. Esses espíritos malignos tentam destruir e enganar as pessoas. Alguns outros nomes para esses espíritos são poderes demoníacos, governantes do mundo das trevas, forças do mal e falsos deuses.</w:t>
      </w:r>
    </w:p>
    <w:p>
      <w:pPr/>
      <w:r>
        <w:rPr>
          <w:lang w:val="pt_PT" w:bidi="pt_PT"/>
        </w:rPr>
      </w:r>
      <w:r>
        <w:rPr>
          <w:lang w:val="pt_PT" w:bidi="pt_PT"/>
        </w:rPr>
        <w:t xml:space="preserve">Parem aqui e discutam em grupo qual palavra ou frase vocês usarão para </w:t>
      </w:r>
      <w:r>
        <w:rPr>
          <w:b/>
          <w:lang w:val="pt_PT" w:bidi="pt_PT"/>
        </w:rPr>
        <w:t>governantes</w:t>
      </w:r>
      <w:r>
        <w:rPr>
          <w:lang w:val="pt_PT" w:bidi="pt_PT"/>
        </w:rPr>
        <w:t xml:space="preserve">, </w:t>
      </w:r>
      <w:r>
        <w:rPr>
          <w:b/>
          <w:lang w:val="pt_PT" w:bidi="pt_PT"/>
        </w:rPr>
        <w:t>autoridades</w:t>
      </w:r>
      <w:r>
        <w:rPr>
          <w:lang w:val="pt_PT" w:bidi="pt_PT"/>
        </w:rPr>
        <w:t xml:space="preserve">, </w:t>
      </w:r>
      <w:r>
        <w:rPr>
          <w:b/>
          <w:lang w:val="pt_PT" w:bidi="pt_PT"/>
        </w:rPr>
        <w:t>poderes</w:t>
      </w:r>
      <w:r>
        <w:rPr>
          <w:lang w:val="pt_PT" w:bidi="pt_PT"/>
        </w:rPr>
        <w:t xml:space="preserve"> e </w:t>
      </w:r>
      <w:r>
        <w:rPr>
          <w:b/>
          <w:lang w:val="pt_PT" w:bidi="pt_PT"/>
        </w:rPr>
        <w:t>forças espirituais do mal</w:t>
      </w:r>
      <w:r>
        <w:rPr>
          <w:lang w:val="pt_PT" w:bidi="pt_PT"/>
        </w:rPr>
        <w:t xml:space="preserve">. Para mais informações, procure no Glossário Mestre por </w:t>
      </w:r>
      <w:r>
        <w:rPr>
          <w:lang w:val="pt_PT" w:bidi="pt_PT"/>
        </w:rPr>
        <w:t>demônio</w:t>
      </w:r>
      <w:r>
        <w:rPr>
          <w:lang w:val="pt_PT" w:bidi="pt_PT"/>
        </w:rPr>
        <w:t xml:space="preserve"> e </w:t>
      </w:r>
      <w:r>
        <w:rPr>
          <w:lang w:val="pt_PT" w:bidi="pt_PT"/>
        </w:rPr>
        <w:t>espírito</w:t>
      </w:r>
      <w:r>
        <w:rPr>
          <w:lang w:val="pt_PT" w:bidi="pt_PT"/>
        </w:rPr>
        <w:t>, ou ser sobrenatural. Se você já traduziu essa palavra em outro livro da Bíblia, use a mesma palavra que você usou lá. Pause este áudio aqui.</w:t>
      </w:r>
    </w:p>
    <w:p>
      <w:pPr/>
      <w:r>
        <w:rPr>
          <w:lang w:val="pt_PT" w:bidi="pt_PT"/>
        </w:rPr>
      </w:r>
      <w:r>
        <w:rPr>
          <w:b/>
          <w:lang w:val="pt_PT" w:bidi="pt_PT"/>
        </w:rPr>
        <w:t>Mal</w:t>
      </w:r>
      <w:r>
        <w:rPr>
          <w:lang w:val="pt_PT" w:bidi="pt_PT"/>
        </w:rPr>
        <w:t xml:space="preserve"> se refere a qualquer coisa que seja contra Deus. É o oposto do bem; o comportamento maligno é uma coisa errada de se fazer, ou uma coisa ruim. Para mais informações sobre </w:t>
      </w:r>
      <w:r>
        <w:rPr>
          <w:lang w:val="pt_PT" w:bidi="pt_PT"/>
        </w:rPr>
        <w:t>mal</w:t>
      </w:r>
      <w:r>
        <w:rPr>
          <w:lang w:val="pt_PT" w:bidi="pt_PT"/>
        </w:rPr>
        <w:t>, consulte o Glossário Mestre. Usem a mesma palavra ou frase para mal que vocês usaram em passagens anteriores.</w:t>
      </w:r>
    </w:p>
    <w:p>
      <w:pPr/>
      <w:r>
        <w:rPr>
          <w:lang w:val="pt_PT" w:bidi="pt_PT"/>
        </w:rPr>
      </w:r>
      <w:r>
        <w:rPr>
          <w:lang w:val="pt_PT" w:bidi="pt_PT"/>
        </w:rPr>
        <w:t xml:space="preserve">Esses espíritos malignos vêm dos </w:t>
      </w:r>
      <w:r>
        <w:rPr>
          <w:b/>
          <w:lang w:val="pt_PT" w:bidi="pt_PT"/>
        </w:rPr>
        <w:t>lugares celestiais</w:t>
      </w:r>
      <w:r>
        <w:rPr>
          <w:lang w:val="pt_PT" w:bidi="pt_PT"/>
        </w:rPr>
        <w:t xml:space="preserve">, ou </w:t>
      </w:r>
      <w:r>
        <w:rPr>
          <w:b/>
          <w:lang w:val="pt_PT" w:bidi="pt_PT"/>
        </w:rPr>
        <w:t>regiões celestiais</w:t>
      </w:r>
      <w:r>
        <w:rPr>
          <w:lang w:val="pt_PT" w:bidi="pt_PT"/>
        </w:rPr>
        <w:t xml:space="preserve">. A palavra </w:t>
      </w:r>
      <w:r>
        <w:rPr>
          <w:b/>
          <w:lang w:val="pt_PT" w:bidi="pt_PT"/>
        </w:rPr>
        <w:t>céu</w:t>
      </w:r>
      <w:r>
        <w:rPr>
          <w:lang w:val="pt_PT" w:bidi="pt_PT"/>
        </w:rPr>
        <w:t xml:space="preserve"> às vezes significa o céu visível, que é onde as pessoas acreditam que os espíritos vivem. Na época em que Paulo escreveu essa carta, as pessoas acreditavam que havia muitas camadas ou níveis no céu e que Deus vivia na camada mais alta. Nesta seção da carta, as regiões celestiais não significam o céu mais alto onde Deus está, pois Deus não enviou esses espíritos malignos do céu onde ele habita. Para mais informações sobre lugares celestiais, consulte </w:t>
      </w:r>
      <w:r>
        <w:rPr>
          <w:lang w:val="pt_PT" w:bidi="pt_PT"/>
        </w:rPr>
        <w:t>céu</w:t>
      </w:r>
      <w:r>
        <w:rPr>
          <w:lang w:val="pt_PT" w:bidi="pt_PT"/>
        </w:rPr>
        <w:t xml:space="preserve"> no Glossário Mestre. Usem a mesma palavra ou frase para lugares celestiais que vocês usaram em passagens anteriores.</w:t>
      </w:r>
    </w:p>
    <w:p>
      <w:pPr/>
      <w:r>
        <w:rPr>
          <w:lang w:val="pt_PT" w:bidi="pt_PT"/>
        </w:rPr>
      </w:r>
      <w:r>
        <w:rPr>
          <w:lang w:val="pt_PT" w:bidi="pt_PT"/>
        </w:rPr>
        <w:t xml:space="preserve">Os crentes devem vestir a justiça como uma </w:t>
      </w:r>
      <w:r>
        <w:rPr>
          <w:b/>
          <w:lang w:val="pt_PT" w:bidi="pt_PT"/>
        </w:rPr>
        <w:t>couraça</w:t>
      </w:r>
      <w:r>
        <w:rPr>
          <w:lang w:val="pt_PT" w:bidi="pt_PT"/>
        </w:rPr>
        <w:t>. As pessoas usavam couro resistente ou metal para fazer uma couraça, uma cobertura dura para o peito e às vezes as costas, para se proteger do ataque de um inimigo.</w:t>
      </w:r>
    </w:p>
    <w:p>
      <w:pPr/>
      <w:r>
        <w:rPr>
          <w:lang w:val="pt_PT" w:bidi="pt_PT"/>
        </w:rPr>
      </w:r>
      <w:r>
        <w:rPr>
          <w:lang w:val="pt_PT" w:bidi="pt_PT"/>
        </w:rPr>
        <w:t xml:space="preserve">Parem aqui e discutam como um grupo qual palavra ou frase vocês usarão para </w:t>
      </w:r>
      <w:r>
        <w:rPr>
          <w:b/>
          <w:lang w:val="pt_PT" w:bidi="pt_PT"/>
        </w:rPr>
        <w:t>couraça</w:t>
      </w:r>
      <w:r>
        <w:rPr>
          <w:lang w:val="pt_PT" w:bidi="pt_PT"/>
        </w:rPr>
        <w:t xml:space="preserve">. Olhem para a imagem da </w:t>
      </w:r>
      <w:r>
        <w:rPr>
          <w:lang w:val="pt_PT" w:bidi="pt_PT"/>
        </w:rPr>
        <w:t>couraça do soldado romano</w:t>
      </w:r>
      <w:r>
        <w:rPr>
          <w:lang w:val="pt_PT" w:bidi="pt_PT"/>
        </w:rPr>
        <w:t xml:space="preserve"> novamente, conforme necessário. Se você já traduziu essa palavra em outro livro da Bíblia, use a mesma palavra que você usou lá. Pause este áudio aqui.</w:t>
      </w:r>
    </w:p>
    <w:p>
      <w:pPr/>
      <w:r>
        <w:rPr>
          <w:lang w:val="pt_PT" w:bidi="pt_PT"/>
        </w:rPr>
      </w:r>
      <w:r>
        <w:rPr>
          <w:b/>
          <w:lang w:val="pt_PT" w:bidi="pt_PT"/>
        </w:rPr>
        <w:t>Justiça</w:t>
      </w:r>
      <w:r>
        <w:rPr>
          <w:lang w:val="pt_PT" w:bidi="pt_PT"/>
        </w:rPr>
        <w:t xml:space="preserve"> é agir da maneira correta. Para mais informações sobre </w:t>
      </w:r>
      <w:r>
        <w:rPr>
          <w:lang w:val="pt_PT" w:bidi="pt_PT"/>
        </w:rPr>
        <w:t>justiça</w:t>
      </w:r>
      <w:r>
        <w:rPr>
          <w:lang w:val="pt_PT" w:bidi="pt_PT"/>
        </w:rPr>
        <w:t>, consulte o Glossário Mestre. Usem a mesma palavra ou frase para justiça que vocês usaram em passagens anteriores.</w:t>
      </w:r>
    </w:p>
    <w:p>
      <w:pPr/>
      <w:r>
        <w:rPr>
          <w:lang w:val="pt_PT" w:bidi="pt_PT"/>
        </w:rPr>
      </w:r>
      <w:r>
        <w:rPr>
          <w:lang w:val="pt_PT" w:bidi="pt_PT"/>
        </w:rPr>
        <w:t xml:space="preserve">Assim como os sapatos, os crentes devem calçar a paz que vem do </w:t>
      </w:r>
      <w:r>
        <w:rPr>
          <w:b/>
          <w:lang w:val="pt_PT" w:bidi="pt_PT"/>
        </w:rPr>
        <w:t>evangelho</w:t>
      </w:r>
      <w:r>
        <w:rPr>
          <w:lang w:val="pt_PT" w:bidi="pt_PT"/>
        </w:rPr>
        <w:t xml:space="preserve"> para que estejam plenamente preparados. Evangelho é uma tradução de uma palavra grega que significa literalmente “boas notícias”. As boas notícias na Bíblia são que Deus criou uma maneira de salvar as pessoas. Quando Paulo está pregando o “mistério do evangelho”, ele está dizendo às pessoas as boas notícias de que elas podem ser salvas se confiarem em Jesus. Essa verdade é difícil de entender, como um mistério, mas Deus a revelou aos crentes. Para mais informações sobre </w:t>
      </w:r>
      <w:r>
        <w:rPr>
          <w:lang w:val="pt_PT" w:bidi="pt_PT"/>
        </w:rPr>
        <w:t>evangelho</w:t>
      </w:r>
      <w:r>
        <w:rPr>
          <w:lang w:val="pt_PT" w:bidi="pt_PT"/>
        </w:rPr>
        <w:t>, consulte o Glossário Mestre. Usem a mesma palavra ou frase para evangelho que vocês usaram em passagens anteriores.</w:t>
      </w:r>
    </w:p>
    <w:p>
      <w:pPr/>
      <w:r>
        <w:rPr>
          <w:lang w:val="pt_PT" w:bidi="pt_PT"/>
        </w:rPr>
      </w:r>
      <w:r>
        <w:rPr>
          <w:lang w:val="pt_PT" w:bidi="pt_PT"/>
        </w:rPr>
        <w:t xml:space="preserve">Essa palavra para </w:t>
      </w:r>
      <w:r>
        <w:rPr>
          <w:b/>
          <w:lang w:val="pt_PT" w:bidi="pt_PT"/>
        </w:rPr>
        <w:t>paz</w:t>
      </w:r>
      <w:r>
        <w:rPr>
          <w:lang w:val="pt_PT" w:bidi="pt_PT"/>
        </w:rPr>
        <w:t xml:space="preserve"> significa tanto uma ausência de conflito quanto a plenitude, ou integralidade, de vida. Paz não significa apenas ausência de guerra ou conflito. Paz significa que as pessoas vivem juntas em unidade e amor umas pelas outras. O Espírito Santo dá paz aos crentes que conhecem as boas notícias sobre Deus. Para mais informações sobre </w:t>
      </w:r>
      <w:r>
        <w:rPr>
          <w:lang w:val="pt_PT" w:bidi="pt_PT"/>
        </w:rPr>
        <w:t>paz</w:t>
      </w:r>
      <w:r>
        <w:rPr>
          <w:lang w:val="pt_PT" w:bidi="pt_PT"/>
        </w:rPr>
        <w:t>, consulte o Glossário Mestre. Usem a mesma palavra ou frase para paz que vocês usaram em passagens anteriores.</w:t>
      </w:r>
    </w:p>
    <w:p>
      <w:pPr/>
      <w:r>
        <w:rPr>
          <w:lang w:val="pt_PT" w:bidi="pt_PT"/>
        </w:rPr>
      </w:r>
      <w:r>
        <w:rPr>
          <w:lang w:val="pt_PT" w:bidi="pt_PT"/>
        </w:rPr>
        <w:t xml:space="preserve">Além disso, os crentes devem ter </w:t>
      </w:r>
      <w:r>
        <w:rPr>
          <w:b/>
          <w:lang w:val="pt_PT" w:bidi="pt_PT"/>
        </w:rPr>
        <w:t>fé</w:t>
      </w:r>
      <w:r>
        <w:rPr>
          <w:lang w:val="pt_PT" w:bidi="pt_PT"/>
        </w:rPr>
        <w:t xml:space="preserve"> em Deus, que será como um escudo para protegê-los. Fé é depender de alguém, confiar e acreditar que o que essa pessoa diz é verdadeiro. A fé específica sobre a qual Paulo está falando é quando alguém acredita em Jesus. Eles confiam que Deus cumprirá todas as suas promessas, mesmo quando parece impossível. Para mais informações sobre </w:t>
      </w:r>
      <w:r>
        <w:rPr>
          <w:lang w:val="pt_PT" w:bidi="pt_PT"/>
        </w:rPr>
        <w:t>fé</w:t>
      </w:r>
      <w:r>
        <w:rPr>
          <w:lang w:val="pt_PT" w:bidi="pt_PT"/>
        </w:rPr>
        <w:t>, consulte o Glossário Mestre. Use a mesma palavra ou frase para fé que você usou em passagens anteriores.</w:t>
      </w:r>
    </w:p>
    <w:p>
      <w:pPr/>
      <w:r>
        <w:rPr>
          <w:lang w:val="pt_PT" w:bidi="pt_PT"/>
        </w:rPr>
      </w:r>
      <w:r>
        <w:rPr>
          <w:lang w:val="pt_PT" w:bidi="pt_PT"/>
        </w:rPr>
        <w:t xml:space="preserve">Um </w:t>
      </w:r>
      <w:r>
        <w:rPr>
          <w:b/>
          <w:lang w:val="pt_PT" w:bidi="pt_PT"/>
        </w:rPr>
        <w:t>escudo</w:t>
      </w:r>
      <w:r>
        <w:rPr>
          <w:lang w:val="pt_PT" w:bidi="pt_PT"/>
        </w:rPr>
        <w:t xml:space="preserve"> romano era um grande retângulo de madeira com 1,2 metro de altura, coberto de couro no lado de fora. Antes de uma batalha, os soldados molhavam a cobertura de couro com água. Então os escudos os protegerão do fogo.</w:t>
      </w:r>
    </w:p>
    <w:p>
      <w:pPr/>
      <w:r>
        <w:rPr>
          <w:lang w:val="pt_PT" w:bidi="pt_PT"/>
        </w:rPr>
      </w:r>
      <w:r>
        <w:rPr>
          <w:lang w:val="pt_PT" w:bidi="pt_PT"/>
        </w:rPr>
        <w:t xml:space="preserve">Parem aqui e discutam em grupo qual palavra ou frase vocês usarão para </w:t>
      </w:r>
      <w:r>
        <w:rPr>
          <w:b/>
          <w:lang w:val="pt_PT" w:bidi="pt_PT"/>
        </w:rPr>
        <w:t>escudo</w:t>
      </w:r>
      <w:r>
        <w:rPr>
          <w:lang w:val="pt_PT" w:bidi="pt_PT"/>
        </w:rPr>
        <w:t xml:space="preserve">. Olhem para a imagem do </w:t>
      </w:r>
      <w:r>
        <w:rPr>
          <w:lang w:val="pt_PT" w:bidi="pt_PT"/>
        </w:rPr>
        <w:t>escudo do soldado romano</w:t>
      </w:r>
      <w:r>
        <w:rPr>
          <w:lang w:val="pt_PT" w:bidi="pt_PT"/>
        </w:rPr>
        <w:t xml:space="preserve"> novamente, conforme necessário. Se você já traduziu essa palavra em outro livro da Bíblia, use a mesma palavra que você usou lá. Pause este áudio aqui.</w:t>
      </w:r>
    </w:p>
    <w:p>
      <w:pPr/>
      <w:r>
        <w:rPr>
          <w:lang w:val="pt_PT" w:bidi="pt_PT"/>
        </w:rPr>
      </w:r>
      <w:r>
        <w:rPr>
          <w:lang w:val="pt_PT" w:bidi="pt_PT"/>
        </w:rPr>
        <w:t xml:space="preserve">O escudo bloqueará as </w:t>
      </w:r>
      <w:r>
        <w:rPr>
          <w:b/>
          <w:lang w:val="pt_PT" w:bidi="pt_PT"/>
        </w:rPr>
        <w:t>flechas</w:t>
      </w:r>
      <w:r>
        <w:rPr>
          <w:lang w:val="pt_PT" w:bidi="pt_PT"/>
        </w:rPr>
        <w:t xml:space="preserve"> de fogo. Flechas são projéteis de madeira que as pessoas disparam de arcos. No tempo de Paulo, os soldados às vezes mergulhavam as pontas das flechas em algo inflamável como o piche. Durante uma batalha, eles às vezes ateavam fogo nas flechas antes de dispará-las.</w:t>
      </w:r>
    </w:p>
    <w:p>
      <w:pPr/>
      <w:r>
        <w:rPr>
          <w:lang w:val="pt_PT" w:bidi="pt_PT"/>
        </w:rPr>
      </w:r>
      <w:r>
        <w:rPr>
          <w:lang w:val="pt_PT" w:bidi="pt_PT"/>
        </w:rPr>
        <w:t xml:space="preserve">Parem aqui e discutam como um grupo qual palavra ou frase vocês usarão para </w:t>
      </w:r>
      <w:r>
        <w:rPr>
          <w:b/>
          <w:lang w:val="pt_PT" w:bidi="pt_PT"/>
        </w:rPr>
        <w:t>flecha</w:t>
      </w:r>
      <w:r>
        <w:rPr>
          <w:lang w:val="pt_PT" w:bidi="pt_PT"/>
        </w:rPr>
        <w:t xml:space="preserve">. Olhem para a imagem do </w:t>
      </w:r>
      <w:r>
        <w:rPr>
          <w:lang w:val="pt_PT" w:bidi="pt_PT"/>
        </w:rPr>
        <w:t>arco e das flechas</w:t>
      </w:r>
      <w:r>
        <w:rPr>
          <w:lang w:val="pt_PT" w:bidi="pt_PT"/>
        </w:rPr>
        <w:t xml:space="preserve"> novamente, conforme necessário. Se você já traduziu essa palavra em outro livro da Bíblia, use a mesma palavra que você usou lá. Pause este áudio aqui.</w:t>
      </w:r>
    </w:p>
    <w:p>
      <w:pPr/>
      <w:r>
        <w:rPr>
          <w:lang w:val="pt_PT" w:bidi="pt_PT"/>
        </w:rPr>
      </w:r>
      <w:r>
        <w:rPr>
          <w:lang w:val="pt_PT" w:bidi="pt_PT"/>
        </w:rPr>
        <w:t xml:space="preserve">Os crentes devem acolher a </w:t>
      </w:r>
      <w:r>
        <w:rPr>
          <w:b/>
          <w:lang w:val="pt_PT" w:bidi="pt_PT"/>
        </w:rPr>
        <w:t>salvação</w:t>
      </w:r>
      <w:r>
        <w:rPr>
          <w:lang w:val="pt_PT" w:bidi="pt_PT"/>
        </w:rPr>
        <w:t xml:space="preserve">, levando-a consigo como um capacete. Salvação significa salvar uma pessoa de uma situação difícil ou perigosa. Aqui, Paulo se refere especificamente à salvação de Deus. Quando Deus salva as pessoas, elas não têm mais que ter medo ou se envergonhar. Para mais informações sobre </w:t>
      </w:r>
      <w:r>
        <w:rPr>
          <w:lang w:val="pt_PT" w:bidi="pt_PT"/>
        </w:rPr>
        <w:t>salvação</w:t>
      </w:r>
      <w:r>
        <w:rPr>
          <w:lang w:val="pt_PT" w:bidi="pt_PT"/>
        </w:rPr>
        <w:t>, consulte o Glossário Mestre. Usem a mesma palavra ou frase para salvação que vocês usaram em passagens anteriores.</w:t>
      </w:r>
    </w:p>
    <w:p>
      <w:pPr/>
      <w:r>
        <w:rPr>
          <w:lang w:val="pt_PT" w:bidi="pt_PT"/>
        </w:rPr>
      </w:r>
      <w:r>
        <w:rPr>
          <w:lang w:val="pt_PT" w:bidi="pt_PT"/>
        </w:rPr>
        <w:t xml:space="preserve">Um </w:t>
      </w:r>
      <w:r>
        <w:rPr>
          <w:b/>
          <w:lang w:val="pt_PT" w:bidi="pt_PT"/>
        </w:rPr>
        <w:t>capacete</w:t>
      </w:r>
      <w:r>
        <w:rPr>
          <w:lang w:val="pt_PT" w:bidi="pt_PT"/>
        </w:rPr>
        <w:t xml:space="preserve"> é um tipo de chapéu que as pessoas fazem de couro forte ou de metal para proteger a cabeça de quaisquer armas ou ataques.</w:t>
      </w:r>
    </w:p>
    <w:p>
      <w:pPr/>
      <w:r>
        <w:rPr>
          <w:lang w:val="pt_PT" w:bidi="pt_PT"/>
        </w:rPr>
      </w:r>
      <w:r>
        <w:rPr>
          <w:lang w:val="pt_PT" w:bidi="pt_PT"/>
        </w:rPr>
        <w:t xml:space="preserve">Parem aqui e discutam como um grupo qual palavra ou frase vocês usarão para o </w:t>
      </w:r>
      <w:r>
        <w:rPr>
          <w:b/>
          <w:lang w:val="pt_PT" w:bidi="pt_PT"/>
        </w:rPr>
        <w:t>capacete</w:t>
      </w:r>
      <w:r>
        <w:rPr>
          <w:lang w:val="pt_PT" w:bidi="pt_PT"/>
        </w:rPr>
        <w:t xml:space="preserve">. Olhem para a imagem do </w:t>
      </w:r>
      <w:r>
        <w:rPr>
          <w:lang w:val="pt_PT" w:bidi="pt_PT"/>
        </w:rPr>
        <w:t>capacete de um soldado romano</w:t>
      </w:r>
      <w:r>
        <w:rPr>
          <w:lang w:val="pt_PT" w:bidi="pt_PT"/>
        </w:rPr>
        <w:t xml:space="preserve"> novamente, conforme necessário. Se você já traduziu essa palavra em outro livro da Bíblia, use a mesma palavra que você usou lá. Pause este áudio aqui.</w:t>
      </w:r>
    </w:p>
    <w:p>
      <w:pPr/>
      <w:r>
        <w:rPr>
          <w:lang w:val="pt_PT" w:bidi="pt_PT"/>
        </w:rPr>
      </w:r>
      <w:r>
        <w:rPr>
          <w:lang w:val="pt_PT" w:bidi="pt_PT"/>
        </w:rPr>
        <w:t xml:space="preserve">Os crentes também devem receber e carregar consigo a </w:t>
      </w:r>
      <w:r>
        <w:rPr>
          <w:b/>
          <w:lang w:val="pt_PT" w:bidi="pt_PT"/>
        </w:rPr>
        <w:t>palavra de Deus</w:t>
      </w:r>
      <w:r>
        <w:rPr>
          <w:lang w:val="pt_PT" w:bidi="pt_PT"/>
        </w:rPr>
        <w:t>, que é como uma espada que o Espírito dá. A palavra de Deus significa tudo o que Deus diz às pessoas. Quando as pessoas no Novo Testamento falam sobre a palavra de Deus, elas geralmente querem dizer as Boas Notícias de que Jesus veio ao mundo. As pessoas podem saber o que Deus lhes diz por meio das Escrituras, que são a Bíblia. Portanto, as pessoas também chamam as Escrituras de “a palavra de Deus”.</w:t>
      </w:r>
    </w:p>
    <w:p>
      <w:pPr/>
      <w:r>
        <w:rPr>
          <w:lang w:val="pt_PT" w:bidi="pt_PT"/>
        </w:rPr>
      </w:r>
      <w:r>
        <w:rPr>
          <w:lang w:val="pt_PT" w:bidi="pt_PT"/>
        </w:rPr>
        <w:t xml:space="preserve">Parem aqui e discutam como um grupo qual palavra ou frase vocês usarão para </w:t>
      </w:r>
      <w:r>
        <w:rPr>
          <w:b/>
          <w:lang w:val="pt_PT" w:bidi="pt_PT"/>
        </w:rPr>
        <w:t>palavra de Deus</w:t>
      </w:r>
      <w:r>
        <w:rPr>
          <w:lang w:val="pt_PT" w:bidi="pt_PT"/>
        </w:rPr>
        <w:t xml:space="preserve">. Para mais informações, procure por </w:t>
      </w:r>
      <w:r>
        <w:rPr>
          <w:lang w:val="pt_PT" w:bidi="pt_PT"/>
        </w:rPr>
        <w:t>palavra</w:t>
      </w:r>
      <w:r>
        <w:rPr>
          <w:lang w:val="pt_PT" w:bidi="pt_PT"/>
        </w:rPr>
        <w:t xml:space="preserve"> no Glossário Mestre. Se você já traduziu essa palavra em outro livro da Bíblia, use a mesma palavra que você usou lá. Pause este áudio aqui.</w:t>
      </w:r>
    </w:p>
    <w:p>
      <w:pPr/>
      <w:r>
        <w:rPr>
          <w:lang w:val="pt_PT" w:bidi="pt_PT"/>
        </w:rPr>
      </w:r>
      <w:r>
        <w:rPr>
          <w:lang w:val="pt_PT" w:bidi="pt_PT"/>
        </w:rPr>
        <w:t xml:space="preserve">O </w:t>
      </w:r>
      <w:r>
        <w:rPr>
          <w:b/>
          <w:lang w:val="pt_PT" w:bidi="pt_PT"/>
        </w:rPr>
        <w:t>Espírito</w:t>
      </w:r>
      <w:r>
        <w:rPr>
          <w:lang w:val="pt_PT" w:bidi="pt_PT"/>
        </w:rPr>
        <w:t xml:space="preserve"> é o </w:t>
      </w:r>
      <w:r>
        <w:rPr>
          <w:b/>
          <w:lang w:val="pt_PT" w:bidi="pt_PT"/>
        </w:rPr>
        <w:t>Espírito Santo</w:t>
      </w:r>
      <w:r>
        <w:rPr>
          <w:lang w:val="pt_PT" w:bidi="pt_PT"/>
        </w:rPr>
        <w:t xml:space="preserve">, o Espírito de Deus. O Espírito Santo ajuda o crente a entender a palavra de Deus. Quando as pessoas oram no Espírito, significa que ele lidera e ajuda os crentes a orar. Para mais informações sobre Espírito, consulte </w:t>
      </w:r>
      <w:r>
        <w:rPr>
          <w:lang w:val="pt_PT" w:bidi="pt_PT"/>
        </w:rPr>
        <w:t>Espírito Santo</w:t>
      </w:r>
      <w:r>
        <w:rPr>
          <w:lang w:val="pt_PT" w:bidi="pt_PT"/>
        </w:rPr>
        <w:t xml:space="preserve"> no Glossário Mestre. Usem a mesma palavra ou frase para Espírito, ou Espírito Santo, que vocês usaram em passagens anteriores.</w:t>
      </w:r>
    </w:p>
    <w:p>
      <w:pPr/>
      <w:r>
        <w:rPr>
          <w:lang w:val="pt_PT" w:bidi="pt_PT"/>
        </w:rPr>
      </w:r>
      <w:r>
        <w:rPr>
          <w:lang w:val="pt_PT" w:bidi="pt_PT"/>
        </w:rPr>
        <w:t xml:space="preserve">Os crentes devem </w:t>
      </w:r>
      <w:r>
        <w:rPr>
          <w:b/>
          <w:lang w:val="pt_PT" w:bidi="pt_PT"/>
        </w:rPr>
        <w:t>orar</w:t>
      </w:r>
      <w:r>
        <w:rPr>
          <w:lang w:val="pt_PT" w:bidi="pt_PT"/>
        </w:rPr>
        <w:t xml:space="preserve"> com todas as orações e pedidos. Orar é se comunicar com Deus. Quando as pessoas oram, elas louvam a Deus, agradecem-lhe, pedem-lhe ajuda, contam a ele sobre as coisas erradas que fizeram, pedem a ele para ajudar outras pessoas, ou apenas clamam a ele porque se sentem muito tristes. Na Bíblia, todas essas coisas são parte da oração. Para mais informações sobre </w:t>
      </w:r>
      <w:r>
        <w:rPr>
          <w:lang w:val="pt_PT" w:bidi="pt_PT"/>
        </w:rPr>
        <w:t>oração</w:t>
      </w:r>
      <w:r>
        <w:rPr>
          <w:lang w:val="pt_PT" w:bidi="pt_PT"/>
        </w:rPr>
        <w:t>, consulte o Glossário Mestre. Usem a mesma palavra ou frase para orar e oração que vocês usaram em passagens anteriores.</w:t>
      </w:r>
    </w:p>
    <w:p>
      <w:pPr/>
      <w:r>
        <w:rPr>
          <w:lang w:val="pt_PT" w:bidi="pt_PT"/>
        </w:rPr>
      </w:r>
      <w:r>
        <w:rPr>
          <w:lang w:val="pt_PT" w:bidi="pt_PT"/>
        </w:rPr>
        <w:t xml:space="preserve">Os crentes devem orar pelos </w:t>
      </w:r>
      <w:r>
        <w:rPr>
          <w:b/>
          <w:lang w:val="pt_PT" w:bidi="pt_PT"/>
        </w:rPr>
        <w:t>santos</w:t>
      </w:r>
      <w:r>
        <w:rPr>
          <w:lang w:val="pt_PT" w:bidi="pt_PT"/>
        </w:rPr>
        <w:t xml:space="preserve">, ou por todo o povo de Deus. Essas são pessoas que pertencem a Deus porque elas acreditam em Jesus. Para mais informações sobre </w:t>
      </w:r>
      <w:r>
        <w:rPr>
          <w:lang w:val="pt_PT" w:bidi="pt_PT"/>
        </w:rPr>
        <w:t>santos</w:t>
      </w:r>
      <w:r>
        <w:rPr>
          <w:lang w:val="pt_PT" w:bidi="pt_PT"/>
        </w:rPr>
        <w:t>, consulte o Glossário Mestre. Usem a mesma palavra ou frase para santos que vocês usaram em passagens anteriores.</w:t>
      </w:r>
    </w:p>
    <w:p>
      <w:pPr/>
      <w:r>
        <w:rPr>
          <w:lang w:val="pt_PT" w:bidi="pt_PT"/>
        </w:rPr>
      </w:r>
      <w:r>
        <w:rPr>
          <w:lang w:val="pt_PT" w:bidi="pt_PT"/>
        </w:rPr>
        <w:t xml:space="preserve">Paulo precisa de oração enquanto expõe o evangelho como um </w:t>
      </w:r>
      <w:r>
        <w:rPr>
          <w:b/>
          <w:lang w:val="pt_PT" w:bidi="pt_PT"/>
        </w:rPr>
        <w:t>embaixador</w:t>
      </w:r>
      <w:r>
        <w:rPr>
          <w:lang w:val="pt_PT" w:bidi="pt_PT"/>
        </w:rPr>
        <w:t>. Um embaixador é uma pessoa que representa ou fala em nome de um governante. Paulo é um embaixador de Deus. Deus escolheu Paulo para falar as palavras que Deus lhe dá para falar.</w:t>
      </w:r>
    </w:p>
    <w:p>
      <w:pPr/>
      <w:r>
        <w:rPr>
          <w:lang w:val="pt_PT" w:bidi="pt_PT"/>
        </w:rPr>
      </w:r>
      <w:r>
        <w:rPr>
          <w:lang w:val="pt_PT" w:bidi="pt_PT"/>
        </w:rPr>
        <w:t xml:space="preserve">Parem aqui e discutam como um grupo qual palavra ou frase vocês usarão para </w:t>
      </w:r>
      <w:r>
        <w:rPr>
          <w:b/>
          <w:lang w:val="pt_PT" w:bidi="pt_PT"/>
        </w:rPr>
        <w:t>embaixador</w:t>
      </w:r>
      <w:r>
        <w:rPr>
          <w:lang w:val="pt_PT" w:bidi="pt_PT"/>
        </w:rPr>
        <w:t>.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Efésios 6:21–24</w:t>
      </w:r>
      <w:r>
        <w:rPr>
          <w:lang w:val="pt_PT" w:bidi="pt_PT"/>
        </w:rPr>
      </w:r>
    </w:p>
    <w:p>
      <w:pPr>
        <w:pStyle w:val="Heading3"/>
      </w:pPr>
      <w:r>
        <w:rPr>
          <w:lang w:val="pt_PT" w:bidi="pt_PT"/>
        </w:rPr>
        <w:t>Ouvir e Sentir</w:t>
      </w:r>
    </w:p>
    <w:p>
      <w:pPr/>
      <w:r>
        <w:rPr>
          <w:lang w:val="pt_PT" w:bidi="pt_PT"/>
        </w:rPr>
      </w:r>
      <w:r>
        <w:rPr>
          <w:lang w:val="pt_PT" w:bidi="pt_PT"/>
        </w:rPr>
        <w:t>Nesta etapa, ouçam Efésios 6.21–24 e guardem em seus corações.</w:t>
      </w:r>
    </w:p>
    <w:p>
      <w:pPr/>
      <w:r>
        <w:rPr>
          <w:lang w:val="pt_PT" w:bidi="pt_PT"/>
        </w:rPr>
      </w:r>
      <w:r>
        <w:rPr>
          <w:lang w:val="pt_PT" w:bidi="pt_PT"/>
        </w:rPr>
        <w:t>Ouçam uma versão em áudio de Efésios 6.21–24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Efésios 6.21–24 na tradução mais fácil de entender.</w:t>
      </w:r>
    </w:p>
    <w:p>
      <w:pPr/>
      <w:r>
        <w:rPr>
          <w:lang w:val="pt_PT" w:bidi="pt_PT"/>
        </w:rPr>
      </w:r>
      <w:r>
        <w:rPr>
          <w:lang w:val="pt_PT" w:bidi="pt_PT"/>
        </w:rPr>
        <w:t>Paulo acabou de dar seu encorajamento e resumo: vestir a armadura que Deus dá e continuar orando. Agora ele termina sua carta explicando para quem a está enviando, e por que ele escolheu esse homem. Então, ele conclui com sua bênção aos crentes.</w:t>
      </w:r>
    </w:p>
    <w:p>
      <w:pPr/>
      <w:r>
        <w:rPr>
          <w:lang w:val="pt_PT" w:bidi="pt_PT"/>
        </w:rPr>
      </w:r>
      <w:r>
        <w:rPr>
          <w:lang w:val="pt_PT" w:bidi="pt_PT"/>
        </w:rPr>
        <w:t>Naquela época, era comum os viajantes carregarem cartas e outras notícias. Paulo está enviando essa carta através de um homem chamado Tíquico, para levar aos crentes de Éfeso. Como esses crentes provavelmente não conheceriam esse homem, Paulo faz uma breve introdução. Paulo diz que Tíquico é um querido companheiro crente, como um irmão. Como Deus é o Pai de todos os crentes, todos os crentes são como irmãos e irmãs. Portanto, Paulo muitas vezes usa a palavra para irmão quando se refere a um companheiro crente.</w:t>
      </w:r>
    </w:p>
    <w:p>
      <w:pPr/>
      <w:r>
        <w:rPr>
          <w:lang w:val="pt_PT" w:bidi="pt_PT"/>
        </w:rPr>
      </w:r>
      <w:r>
        <w:rPr>
          <w:lang w:val="pt_PT" w:bidi="pt_PT"/>
        </w:rPr>
        <w:t>Parem aqui e discutam esta pergunta como um grupo: como vocês falam sobre um companheiro crente ou amigo próximo em sua cultura? Em que tipo de situações vocês se refeririam a alguém que não tem parentesco com vocês como um membro da família? Que outras palavras vocês usariam para descrever alguém que amam como um membro da família? Pause este áudio aqui.</w:t>
      </w:r>
    </w:p>
    <w:p>
      <w:pPr/>
      <w:r>
        <w:rPr>
          <w:lang w:val="pt_PT" w:bidi="pt_PT"/>
        </w:rPr>
      </w:r>
      <w:r>
        <w:rPr>
          <w:lang w:val="pt_PT" w:bidi="pt_PT"/>
        </w:rPr>
        <w:t>Paulo diz que Tíquico serve ao Senhor fielmente. Então, Tíquico será uma pessoa confiável que carregará essa carta e compartilhará todas as notícias sobre Paulo. Quando Paulo escreveu essa carta, Tíquico estava com ele em Roma. Paulo diz que está enviando Tíquico especificamente para deixar os crentes saberem como Paulo e as pessoas com ele estão fazendo. Tíquico pode descrever as condições de vida de Paulo e sua saúde pessoal, bem como o trabalho que os crentes estão fazendo. Então, os crentes serão encorajados e não se preocuparão com Paulo. Tíquico também pode encorajá-los a seguir os bons comportamentos e atitudes mencionados na carta.</w:t>
      </w:r>
    </w:p>
    <w:p>
      <w:pPr/>
      <w:r>
        <w:rPr>
          <w:lang w:val="pt_PT" w:bidi="pt_PT"/>
        </w:rPr>
      </w:r>
      <w:r>
        <w:rPr>
          <w:lang w:val="pt_PT" w:bidi="pt_PT"/>
        </w:rPr>
        <w:t xml:space="preserve">Parem aqui e, como um grupo, olhem para um mapa de </w:t>
      </w:r>
      <w:r>
        <w:rPr>
          <w:b/>
          <w:lang w:val="pt_PT" w:bidi="pt_PT"/>
        </w:rPr>
        <w:t>Roma e Éfeso</w:t>
      </w:r>
      <w:r>
        <w:rPr>
          <w:lang w:val="pt_PT" w:bidi="pt_PT"/>
        </w:rPr>
        <w:t>. Pause este áudio aqui.</w:t>
      </w:r>
    </w:p>
    <w:p>
      <w:pPr/>
      <w:r>
        <w:rPr>
          <w:lang w:val="pt_PT" w:bidi="pt_PT"/>
        </w:rPr>
      </w:r>
      <w:r>
        <w:rPr>
          <w:lang w:val="pt_PT" w:bidi="pt_PT"/>
        </w:rPr>
        <w:t>Paulo termina com uma bênção ou uma oração pelos crentes. Assim que ele começou a carta, ele também fecha com uma oração para que Deus desse aos crentes paz e graça. Em vez de dizer “a vocês”, ele diz “Paz aos irmãos”, talvez porque a carta seria passada aos crentes em outras cidades. Novamente, ele usa a palavra irmão para significar companheiros crentes, tanto homens quanto mulheres.</w:t>
      </w:r>
    </w:p>
    <w:p>
      <w:pPr/>
      <w:r>
        <w:rPr>
          <w:lang w:val="pt_PT" w:bidi="pt_PT"/>
        </w:rPr>
      </w:r>
      <w:r>
        <w:rPr>
          <w:lang w:val="pt_PT" w:bidi="pt_PT"/>
        </w:rPr>
        <w:t>Parem aqui e discutam esta pergunta em grupo: discutam como vocês abençoam ou desejam coisas boas uns aos outros em sua cultura. Quando alguém sai, ou se vocês estão enviando uma mensagem a alguém distante, como vocês compartilham suas esperanças ou orações de coisas boas por ele? Que tipo de coisas vocês dizem que querem para eles? Que tipo de pessoas são mais propensas a dar essas bênçãos ou orações? Pause este áudio aqui.</w:t>
      </w:r>
    </w:p>
    <w:p>
      <w:pPr/>
      <w:r>
        <w:rPr>
          <w:lang w:val="pt_PT" w:bidi="pt_PT"/>
        </w:rPr>
      </w:r>
      <w:r>
        <w:rPr>
          <w:lang w:val="pt_PT" w:bidi="pt_PT"/>
        </w:rPr>
        <w:t>Paulo pede que tanto Deus Pai quanto o Senhor Jesus Cristo ajudem os crentes a amar uns aos outros e continuem a confiar em Deus juntos. Ele também pede que Deus mostre sua graça a todos que amam nosso Senhor Jesus Cristo. Paulo diz “sem fim”, o que pode significar que Paulo pede graça ou vida eterna, ou que essa graça é para as pessoas que amam Jesus de forma persistente, sem parar.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Efésios 6.21–24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explica que está enviando Tíquico para levar essa carta, dar notícias sobre Paulo e encorajamento aos crentes.</w:t>
      </w:r>
    </w:p>
    <w:p>
      <w:pPr/>
      <w:r>
        <w:rPr>
          <w:lang w:val="pt_PT" w:bidi="pt_PT"/>
        </w:rPr>
      </w:r>
      <w:r>
        <w:rPr>
          <w:b/>
          <w:lang w:val="pt_PT" w:bidi="pt_PT"/>
        </w:rPr>
        <w:t>Na segunda parte:</w:t>
      </w:r>
      <w:r>
        <w:rPr>
          <w:lang w:val="pt_PT" w:bidi="pt_PT"/>
        </w:rPr>
        <w:t xml:space="preserve"> Paulo termina a carta orando para que Deus e Jesus deem aos crentes paz, amor, fé e graça.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alguém ler esta carta em voz alta</w:t>
      </w:r>
    </w:p>
    <w:p>
      <w:pPr>
        <w:pStyle w:val="ListBullet"/>
        <w:spacing w:line="240" w:lineRule="auto"/>
        <w:ind w:left="720"/>
      </w:pPr>
      <w:r>
        <w:rPr>
          <w:lang w:val="pt_PT" w:bidi="pt_PT"/>
        </w:rPr>
      </w:r>
      <w:r>
        <w:rPr>
          <w:lang w:val="pt_PT" w:bidi="pt_PT"/>
        </w:rPr>
        <w:t>A pessoa lendo esta carta em voz alta, provavelmente Tíquico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dessa passagem, Paulo apresenta Tíquico e explica por que o está enviando. Tíquico é um crente e é querido por Paulo como um irmão. Tíquico serve ao Senhor fielmente, então ele será uma pessoa confiável para levar esta carta. Lembrem-se de que Paulo mencionou várias vezes que ele está na prisão. Como Tíquico é confiável, ele também descreverá com verdade como e o que Paulo está fazendo e responderá a quaisquer perguntas ou preocupações que os crentes possam ter sobre Paulo. Paulo diz que é exatamente por isso que envia Tíquico: tanto para compartilhar notícias sobre Paulo e seus companheiros crentes quanto para encorajar os crentes.</w:t>
      </w:r>
    </w:p>
    <w:p>
      <w:pPr/>
      <w:r>
        <w:rPr>
          <w:lang w:val="pt_PT" w:bidi="pt_PT"/>
        </w:rPr>
      </w:r>
      <w:r>
        <w:rPr>
          <w:lang w:val="pt_PT" w:bidi="pt_PT"/>
        </w:rPr>
        <w:t>Parem aqui e discutam esta pergunta como um grupo: imaginem se vocês estivessem enviando uma carta ou uma mensagem a um grupo de pessoas com quem vocês se importam. Discutam como vocês terminariam a carta. Que tipo de coisas vocês incluiriam? Que tipo de palavras ou frases formais ou cerimoniais as pessoas em sua cultura usam? Pause este áudio aqui.</w:t>
      </w:r>
    </w:p>
    <w:p>
      <w:pPr/>
      <w:r>
        <w:rPr>
          <w:lang w:val="pt_PT" w:bidi="pt_PT"/>
        </w:rPr>
      </w:r>
      <w:r>
        <w:rPr>
          <w:lang w:val="pt_PT" w:bidi="pt_PT"/>
        </w:rPr>
        <w:t>Na segunda parte dessa passagem, Paulo termina a carta com uma bênção, ou coisas boas que ele pede em oração pelos crentes. Paulo muitas vezes termina suas cartas dessa maneira. Ele pede que tanto Deus Pai quanto o Senhor Jesus Cristo deem paz aos crentes. Ele também ora para que Deus ajude os crentes a se amarem uns aos outros e a continuarem a acreditar em Cristo. Finalmente, ele ora para que Deus mostre sua graça aos crentes que amam nosso Senhor Jesus Cristo sem cessar.</w:t>
      </w:r>
    </w:p>
    <w:p>
      <w:pPr/>
      <w:r>
        <w:rPr>
          <w:lang w:val="pt_PT" w:bidi="pt_PT"/>
        </w:rPr>
      </w:r>
      <w:r>
        <w:rPr>
          <w:lang w:val="pt_PT" w:bidi="pt_PT"/>
        </w:rPr>
        <w:t>Parem aqui e discutam esta pergunta como um grupo: quando vocês abençoam ou desejam coisas boas uns aos outros, a quem vocês pedem para dar essas bênçãos? Como vocês explicam isso? Pause este áudio aqui.</w:t>
      </w:r>
    </w:p>
    <w:p>
      <w:pPr/>
      <w:r>
        <w:rPr>
          <w:lang w:val="pt_PT" w:bidi="pt_PT"/>
        </w:rPr>
      </w:r>
      <w:r>
        <w:rPr>
          <w:lang w:val="pt_PT" w:bidi="pt_PT"/>
        </w:rPr>
        <w:t>Agora, o grupo deve fazer o roteiro, desenhar ou usar objetos para visualizar a passagem e a atuação nela. Enquanto vocês fazem isso, vocês podem querer ter desenhos, objetos ou até mesmo pessoas para representar Paulo, os crentes, Tíquico, Deus Pai e o Senhor Jesus.</w:t>
      </w:r>
    </w:p>
    <w:p>
      <w:pPr/>
      <w:r>
        <w:rPr>
          <w:lang w:val="pt_PT" w:bidi="pt_PT"/>
        </w:rPr>
      </w:r>
      <w:r>
        <w:rPr>
          <w:lang w:val="pt_PT" w:bidi="pt_PT"/>
        </w:rPr>
        <w:t>Escolha pessoas, desenhos ou objetos para cada um ser um desses. Enquanto vocês começam a recontar a história desses versículos, lembrem-se de que Paulo está falando com os crentes enquanto apresenta Tíquico. Mostre Tíquico indo de Paulo para os crentes com a carta. Mostre como ele compartilha a carta, notícias sobre Paulo e encorajamento com os crentes em Éfeso. Então Paulo ora para que Deus e Jesus deem aos crentes coisas boas. Mostre Deus e Jesus dando aos crentes atitudes de paz, amor e fé. Paulo também ora para que Deus mostre bondade às pessoas que amam Jesus. Mostre Deus demonstrando bondade às pessoas. Esses são os crentes, e os crentes mostram como eles amam Jesus.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Efésios 6.21–24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alguém ler esta carta em voz alta</w:t>
      </w:r>
    </w:p>
    <w:p>
      <w:pPr>
        <w:pStyle w:val="ListBullet"/>
        <w:spacing w:line="240" w:lineRule="auto"/>
        <w:ind w:left="720"/>
      </w:pPr>
      <w:r>
        <w:rPr>
          <w:lang w:val="pt_PT" w:bidi="pt_PT"/>
        </w:rPr>
      </w:r>
      <w:r>
        <w:rPr>
          <w:lang w:val="pt_PT" w:bidi="pt_PT"/>
        </w:rPr>
        <w:t>A pessoa lendo esta carta em voz alta, provavelmente Tíquico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Senhor Jesus Cristo</w:t>
      </w:r>
    </w:p>
    <w:p>
      <w:pPr/>
      <w:r>
        <w:rPr>
          <w:lang w:val="pt_PT" w:bidi="pt_PT"/>
        </w:rPr>
      </w:r>
      <w:r>
        <w:rPr>
          <w:lang w:val="pt_PT" w:bidi="pt_PT"/>
        </w:rPr>
        <w:t>Como um grupo, encenem a passagem duas vezes. Vocês devem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“Tíquico é um querido companheiro crente e o servo fiel do Senhor. Ele dirá a vocês como eu estou e o que estou fazendo. É por isso que estou pedindo a ele para ir até vocês, para que vocês saibam como eu e os companheiros crentes comigo estamos fazendo. Ele também será capaz de encorajar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Tíquico: “O que você está sentindo ou pensando?” A pessoa pode responder coisas como: “Como sou tão grato pelo que o Senhor fez por mim, quero servi-lo da melhor forma que puder. Estou feliz por levar esta carta aos crentes em Éfeso”, ou “Como me importo com Paulo, perguntei-lhe como ele está e o tenho ajudado, por isso sei como ele está indo”, ou “Como Paulo, esses crentes em Éfeso são como minha família porque pertencem a Deus, então quero encorajá-los e ajudá-los”.</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“Como estou na prisão, sei que muitas pessoas se preocupam comigo e com minha segurança. Não quero que eles se preocupem, então enviarei Tíquico para informá-los sobre as muitas maneiras boas que Deus está me ajudando”, ou “Estou triste por dizer adeus a Tíquico, uma vez que ele é querido para mim, mas estou feliz pelos crentes em Éfeso serem capazes de encontrá-lo. Sei que eles encorajarão uns aos outros, como os crentes deveriam”, ou “Sou tão grato ao Senhor por haver muitos outros crentes que estão me apoiando, me ajudando e até mesmo carregando cartas para mim enquanto estou na prisão”.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“Que Deus Pai e o Senhor Jesus Cristo deem paz a todos os crentes. Também oro a Deus para ajudar todos os crentes a continuarem a amar uns aos outros e acreditar em Cristo. Oro para que Deus mostre sua graça a todos os crentes que amam o Senhor Jesus Cristo sem parar”.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“Como adotei os crentes como meus filhos, amo a todos eles. Como pai deles, estou satisfeito quando eles amam e ajudam uns aos outros, encorajando uns aos outros com suas palavras e orações”, ou “Sei do que os crentes em Éfeso precisam, então pedi a Paulo para encorajá-los. Também sei do que Paulo precisa, então eu trouxe outros crentes para ajudá-lo. Faço isso porque amo dar coisas boas ao meu povo, como paz e uma boa convivência."</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“Estamos preocupados com Paulo e queremos saber o que está acontecendo com ele. Nos importamos com ele, então não queremos que ele esteja com dor ou angústia”, ou “Estamos ansiosos para ouvir de Tíquico sobre todas as coisas boas que o Senhor está fazendo por meio de seu povo em Roma. É encorajador ouvir como Deus está salvando as pessoas, mesmo em uma cidade com muitos falsos deuses”, ou “Estamos confortados com o cuidado que Paulo mostrou por nós: escrevendo esta carta, pedindo em oração coisas boas por nós e enviando Tíquico para nos encorajar. Somos muito gratos a Deus por nos ter feito uma família que cuida uns dos outros!”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Efésios 6.21–24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Tíquico é um </w:t>
      </w:r>
      <w:r>
        <w:rPr>
          <w:b/>
          <w:lang w:val="pt_PT" w:bidi="pt_PT"/>
        </w:rPr>
        <w:t>servo</w:t>
      </w:r>
      <w:r>
        <w:rPr>
          <w:lang w:val="pt_PT" w:bidi="pt_PT"/>
        </w:rPr>
        <w:t xml:space="preserve"> fiel no Senhor. Um servo é uma pessoa que trabalha para outra pessoa e a serve. Paulo se chamou de servo do evangelho anteriormente nesta carta. Essa não é a mesma palavra que Paulo usou anteriormente para um escravo, ou um trabalhador que não é livre. Paulo está dizendo que Tíquico de forma fiel ou confiável trabalha para o Senhor. Para mais informações sobre </w:t>
      </w:r>
      <w:r>
        <w:rPr>
          <w:lang w:val="pt_PT" w:bidi="pt_PT"/>
        </w:rPr>
        <w:t>servo</w:t>
      </w:r>
      <w:r>
        <w:rPr>
          <w:lang w:val="pt_PT" w:bidi="pt_PT"/>
        </w:rPr>
        <w:t>, consulte o Glossário Mestre. Usem a mesma palavra ou frase para servo que vocês usaram em passagens anteriores.</w:t>
      </w:r>
    </w:p>
    <w:p>
      <w:pPr/>
      <w:r>
        <w:rPr>
          <w:lang w:val="pt_PT" w:bidi="pt_PT"/>
        </w:rPr>
      </w:r>
      <w:r>
        <w:rPr>
          <w:lang w:val="pt_PT" w:bidi="pt_PT"/>
        </w:rPr>
        <w:t xml:space="preserve">Um </w:t>
      </w:r>
      <w:r>
        <w:rPr>
          <w:b/>
          <w:lang w:val="pt_PT" w:bidi="pt_PT"/>
        </w:rPr>
        <w:t>senhor</w:t>
      </w:r>
      <w:r>
        <w:rPr>
          <w:lang w:val="pt_PT" w:bidi="pt_PT"/>
        </w:rPr>
        <w:t xml:space="preserve"> é um senhor sobre outras pessoas, que tem autoridade total, então os israelitas usavam essa palavra para Deus, porque ele tem autoridade sobre o mundo inteiro.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lang w:val="pt_PT" w:bidi="pt_PT"/>
        </w:rPr>
        <w:t xml:space="preserve">Paulo também diz que Tíquico é um querido </w:t>
      </w:r>
      <w:r>
        <w:rPr>
          <w:b/>
          <w:lang w:val="pt_PT" w:bidi="pt_PT"/>
        </w:rPr>
        <w:t>irmão</w:t>
      </w:r>
      <w:r>
        <w:rPr>
          <w:lang w:val="pt_PT" w:bidi="pt_PT"/>
        </w:rPr>
        <w:t>. Como Deus é o Pai de todos os crentes, todos os crentes são como irmãos e irmãs. Por isso Paulo usa com frequência a palavra para irmão quando se refere a um companheiro crente. Quando há mais de um irmão, a palavra também pode significar irmãos e irmãs.</w:t>
      </w:r>
    </w:p>
    <w:p>
      <w:pPr/>
      <w:r>
        <w:rPr>
          <w:lang w:val="pt_PT" w:bidi="pt_PT"/>
        </w:rPr>
      </w:r>
      <w:r>
        <w:rPr>
          <w:lang w:val="pt_PT" w:bidi="pt_PT"/>
        </w:rPr>
        <w:t xml:space="preserve">Parem aqui e discutam em grupo qual palavra ou frase vocês usarão para </w:t>
      </w:r>
      <w:r>
        <w:rPr>
          <w:b/>
          <w:lang w:val="pt_PT" w:bidi="pt_PT"/>
        </w:rPr>
        <w:t>irmão</w:t>
      </w:r>
      <w:r>
        <w:rPr>
          <w:lang w:val="pt_PT" w:bidi="pt_PT"/>
        </w:rPr>
        <w:t xml:space="preserve">, ou se vocês usarão as palavras “companheiro crente”. Para mais informações, procure por </w:t>
      </w:r>
      <w:r>
        <w:rPr>
          <w:lang w:val="pt_PT" w:bidi="pt_PT"/>
        </w:rPr>
        <w:t>crente</w:t>
      </w:r>
      <w:r>
        <w:rPr>
          <w:lang w:val="pt_PT" w:bidi="pt_PT"/>
        </w:rPr>
        <w:t xml:space="preserve"> no Glossário Mestre. Se você já traduziu essa palavra em outro livro da Bíblia, use a mesma palavra que você usou lá. Pause este áudio aqui.</w:t>
      </w:r>
    </w:p>
    <w:p>
      <w:pPr/>
      <w:r>
        <w:rPr>
          <w:lang w:val="pt_PT" w:bidi="pt_PT"/>
        </w:rPr>
      </w:r>
      <w:r>
        <w:rPr>
          <w:lang w:val="pt_PT" w:bidi="pt_PT"/>
        </w:rPr>
        <w:t xml:space="preserve">Paulo pede a Deus Pai e ao Senhor Jesus Cristo para darem </w:t>
      </w:r>
      <w:r>
        <w:rPr>
          <w:b/>
          <w:lang w:val="pt_PT" w:bidi="pt_PT"/>
        </w:rPr>
        <w:t>paz</w:t>
      </w:r>
      <w:r>
        <w:rPr>
          <w:lang w:val="pt_PT" w:bidi="pt_PT"/>
        </w:rPr>
        <w:t xml:space="preserve"> aos crentes. Essa palavra para paz significa tanto uma ausência de conflito quanto a plenitude, ou integralidade, de vida. Para mais informações sobre </w:t>
      </w:r>
      <w:r>
        <w:rPr>
          <w:lang w:val="pt_PT" w:bidi="pt_PT"/>
        </w:rPr>
        <w:t>paz</w:t>
      </w:r>
      <w:r>
        <w:rPr>
          <w:lang w:val="pt_PT" w:bidi="pt_PT"/>
        </w:rPr>
        <w:t>, consulte o Glossário Mestre. Usem a mesma palavra ou frase para paz que vocês usaram em passagens anteriores.</w:t>
      </w:r>
    </w:p>
    <w:p>
      <w:pPr/>
      <w:r>
        <w:rPr>
          <w:lang w:val="pt_PT" w:bidi="pt_PT"/>
        </w:rPr>
      </w:r>
      <w:r>
        <w:rPr>
          <w:b/>
          <w:lang w:val="pt_PT" w:bidi="pt_PT"/>
        </w:rPr>
        <w:t>Cristo</w:t>
      </w:r>
      <w:r>
        <w:rPr>
          <w:lang w:val="pt_PT" w:bidi="pt_PT"/>
        </w:rPr>
        <w:t xml:space="preserve"> se refere ao rei especial e Salvador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Paulo também pede a Deus para ajudar os crentes a continuarem em amor e </w:t>
      </w:r>
      <w:r>
        <w:rPr>
          <w:b/>
          <w:lang w:val="pt_PT" w:bidi="pt_PT"/>
        </w:rPr>
        <w:t>fé</w:t>
      </w:r>
      <w:r>
        <w:rPr>
          <w:lang w:val="pt_PT" w:bidi="pt_PT"/>
        </w:rPr>
        <w:t xml:space="preserve">. Fé é depender de alguém, confiar e acreditar que o que essa pessoa diz é verdadeiro. A fé específica sobre a qual Paulo está falando é quando alguém acredita em Jesus. Para mais informações sobre </w:t>
      </w:r>
      <w:r>
        <w:rPr>
          <w:lang w:val="pt_PT" w:bidi="pt_PT"/>
        </w:rPr>
        <w:t>fé</w:t>
      </w:r>
      <w:r>
        <w:rPr>
          <w:lang w:val="pt_PT" w:bidi="pt_PT"/>
        </w:rPr>
        <w:t>, consulte o Glossário Mestre. Use a mesma palavra ou frase para fé que você usou em passagens anteriores.</w:t>
      </w:r>
    </w:p>
    <w:p>
      <w:pPr/>
      <w:r>
        <w:rPr>
          <w:lang w:val="pt_PT" w:bidi="pt_PT"/>
        </w:rPr>
      </w:r>
      <w:r>
        <w:rPr>
          <w:lang w:val="pt_PT" w:bidi="pt_PT"/>
        </w:rPr>
        <w:t xml:space="preserve">Paulo termina pedindo que Deus mostre sua </w:t>
      </w:r>
      <w:r>
        <w:rPr>
          <w:b/>
          <w:lang w:val="pt_PT" w:bidi="pt_PT"/>
        </w:rPr>
        <w:t>graça</w:t>
      </w:r>
      <w:r>
        <w:rPr>
          <w:lang w:val="pt_PT" w:bidi="pt_PT"/>
        </w:rPr>
        <w:t xml:space="preserve"> a todos que amam Jesus. Mostrar graça significa dar a alguém algo bom que essa pessoa não merece. Isso muitas vezes pode significar a salvação que Deus dá, mas aqui provavelmente significa as coisas boas, atitudes e habilidades que Deus dá aos crentes. Para mais informações sobre </w:t>
      </w:r>
      <w:r>
        <w:rPr>
          <w:lang w:val="pt_PT" w:bidi="pt_PT"/>
        </w:rPr>
        <w:t>graça</w:t>
      </w:r>
      <w:r>
        <w:rPr>
          <w:lang w:val="pt_PT" w:bidi="pt_PT"/>
        </w:rPr>
        <w:t xml:space="preserve">, consulte o Glossário Mestre. Usem a mesma palavra ou frase para graça que vocês usaram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